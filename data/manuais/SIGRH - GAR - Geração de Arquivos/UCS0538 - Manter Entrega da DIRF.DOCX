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251" w:rsidRDefault="00874251" w:rsidP="008742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4251" w:rsidRDefault="00874251" w:rsidP="00874251">
      <w:pPr>
        <w:widowControl w:val="0"/>
        <w:rPr>
          <w:rFonts w:cs="Arial"/>
          <w:sz w:val="20"/>
          <w:u w:val="single"/>
        </w:rPr>
      </w:pPr>
    </w:p>
    <w:p w:rsidR="00874251" w:rsidRDefault="00874251" w:rsidP="008742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widowControl w:val="0"/>
        <w:rPr>
          <w:rFonts w:cs="Arial"/>
          <w:sz w:val="20"/>
        </w:rPr>
      </w:pPr>
    </w:p>
    <w:p w:rsidR="00874251" w:rsidRDefault="00874251" w:rsidP="00874251">
      <w:pPr>
        <w:widowControl w:val="0"/>
        <w:rPr>
          <w:rFonts w:cs="Arial"/>
        </w:rPr>
      </w:pPr>
    </w:p>
    <w:p w:rsidR="00874251" w:rsidRDefault="00874251" w:rsidP="00874251">
      <w:pPr>
        <w:pStyle w:val="Capa"/>
        <w:rPr>
          <w:color w:val="FF9900"/>
        </w:rPr>
      </w:pPr>
      <w:r>
        <w:t>SINDRAPE</w:t>
      </w:r>
    </w:p>
    <w:p w:rsidR="00874251" w:rsidRDefault="00874251" w:rsidP="0087425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74251" w:rsidRPr="00874251" w:rsidRDefault="00874251" w:rsidP="00874251">
      <w:pPr>
        <w:widowControl w:val="0"/>
        <w:rPr>
          <w:color w:val="000080"/>
        </w:rPr>
      </w:pPr>
    </w:p>
    <w:p w:rsidR="00874251" w:rsidRPr="00874251" w:rsidRDefault="00874251" w:rsidP="00874251">
      <w:pPr>
        <w:widowControl w:val="0"/>
        <w:jc w:val="right"/>
        <w:rPr>
          <w:rFonts w:cs="Arial"/>
          <w:b/>
          <w:bCs/>
          <w:color w:val="000080"/>
        </w:rPr>
      </w:pPr>
    </w:p>
    <w:p w:rsidR="00874251" w:rsidRDefault="00874251" w:rsidP="00874251">
      <w:pPr>
        <w:pStyle w:val="Capa"/>
      </w:pPr>
      <w:r>
        <w:t>UCS0538</w:t>
      </w:r>
      <w:r w:rsidR="00DA444D">
        <w:t xml:space="preserve"> </w:t>
      </w:r>
      <w:r>
        <w:t>– Manter Histórico da DIRF - Entrega</w:t>
      </w:r>
    </w:p>
    <w:p w:rsidR="00874251" w:rsidRDefault="00874251" w:rsidP="00874251">
      <w:pPr>
        <w:widowControl w:val="0"/>
        <w:rPr>
          <w:rFonts w:cs="Arial"/>
        </w:rPr>
      </w:pPr>
    </w:p>
    <w:p w:rsidR="00874251" w:rsidRDefault="00874251" w:rsidP="00874251">
      <w:pPr>
        <w:widowControl w:val="0"/>
      </w:pPr>
    </w:p>
    <w:p w:rsidR="00874251" w:rsidRDefault="00874251" w:rsidP="0087425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74251" w:rsidRPr="00874251" w:rsidRDefault="00874251" w:rsidP="00874251">
      <w:pPr>
        <w:pStyle w:val="Corpodetexto3"/>
        <w:widowControl w:val="0"/>
        <w:spacing w:after="0"/>
        <w:rPr>
          <w:rFonts w:cs="Arial"/>
        </w:rPr>
      </w:pPr>
      <w:r w:rsidRPr="00874251">
        <w:rPr>
          <w:rFonts w:cs="Arial"/>
        </w:rPr>
        <w:lastRenderedPageBreak/>
        <w:t>Histórico de Revisões</w:t>
      </w:r>
    </w:p>
    <w:p w:rsidR="00874251" w:rsidRDefault="00874251" w:rsidP="0087425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74251" w:rsidTr="008742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74251" w:rsidTr="008742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874251" w:rsidTr="008742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74251" w:rsidTr="008742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74251" w:rsidTr="0087425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Default="00874251" w:rsidP="0087425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74251" w:rsidRDefault="00874251" w:rsidP="0087425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74251" w:rsidRPr="00874251" w:rsidRDefault="00874251" w:rsidP="00874251">
      <w:pPr>
        <w:pStyle w:val="Corpodetexto3"/>
        <w:widowControl w:val="0"/>
        <w:spacing w:after="0"/>
        <w:jc w:val="left"/>
        <w:rPr>
          <w:rFonts w:cs="Arial"/>
        </w:rPr>
      </w:pPr>
      <w:r w:rsidRPr="00874251">
        <w:rPr>
          <w:rFonts w:cs="Arial"/>
        </w:rPr>
        <w:lastRenderedPageBreak/>
        <w:t>Índice</w:t>
      </w:r>
    </w:p>
    <w:p w:rsidR="00874251" w:rsidRPr="00874251" w:rsidRDefault="00874251" w:rsidP="00874251">
      <w:pPr>
        <w:pStyle w:val="Corpodetexto3"/>
        <w:widowControl w:val="0"/>
        <w:spacing w:after="0"/>
        <w:jc w:val="left"/>
        <w:rPr>
          <w:rFonts w:cs="Arial"/>
        </w:rPr>
      </w:pPr>
    </w:p>
    <w:p w:rsidR="00874251" w:rsidRDefault="008742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4328" w:history="1">
        <w:r w:rsidRPr="00661D10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61D10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29" w:history="1">
        <w:r w:rsidR="00874251" w:rsidRPr="00661D10">
          <w:rPr>
            <w:rStyle w:val="Hyperlink"/>
            <w:noProof/>
          </w:rPr>
          <w:t>1.1.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Descrição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_Toc403264329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5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0" w:history="1">
        <w:r w:rsidR="00874251" w:rsidRPr="00661D10">
          <w:rPr>
            <w:rStyle w:val="Hyperlink"/>
            <w:noProof/>
          </w:rPr>
          <w:t>1.2.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Requisitos atendidos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_Toc403264330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5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1" w:history="1">
        <w:r w:rsidR="00874251" w:rsidRPr="00661D10">
          <w:rPr>
            <w:rStyle w:val="Hyperlink"/>
            <w:noProof/>
          </w:rPr>
          <w:t>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Conceito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_Toc403264331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5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2" w:history="1">
        <w:r w:rsidR="00874251" w:rsidRPr="00661D10">
          <w:rPr>
            <w:rStyle w:val="Hyperlink"/>
            <w:noProof/>
          </w:rPr>
          <w:t>2.1.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Conceitos principais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_Toc403264332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5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3" w:history="1">
        <w:r w:rsidR="00874251" w:rsidRPr="00661D10">
          <w:rPr>
            <w:rStyle w:val="Hyperlink"/>
            <w:noProof/>
          </w:rPr>
          <w:t>2.2.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Conceitos associados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_Toc403264333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5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4" w:history="1">
        <w:r w:rsidR="00874251" w:rsidRPr="00661D10">
          <w:rPr>
            <w:rStyle w:val="Hyperlink"/>
            <w:noProof/>
          </w:rPr>
          <w:t>3.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Diagrama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_Toc403264334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6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5" w:history="1">
        <w:r w:rsidR="00874251" w:rsidRPr="00661D10">
          <w:rPr>
            <w:rStyle w:val="Hyperlink"/>
            <w:noProof/>
          </w:rPr>
          <w:t>4.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Casos de Uso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_Toc403264335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8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6" w:history="1">
        <w:r w:rsidR="00874251" w:rsidRPr="00661D10">
          <w:rPr>
            <w:rStyle w:val="Hyperlink"/>
            <w:noProof/>
          </w:rPr>
          <w:t>4.1.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Listar Histórico da DIRF - Entrega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_Toc403264336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8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7" w:history="1">
        <w:r w:rsidR="00874251" w:rsidRPr="00661D10">
          <w:rPr>
            <w:rStyle w:val="Hyperlink"/>
            <w:noProof/>
          </w:rPr>
          <w:t>4.1.1.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Fluxo Básico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_Toc403264337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8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8" w:history="1">
        <w:r w:rsidR="00874251" w:rsidRPr="00661D10">
          <w:rPr>
            <w:rStyle w:val="Hyperlink"/>
            <w:noProof/>
          </w:rPr>
          <w:t>4.1.2.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Fluxo Alternativo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_Toc403264338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8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39" w:history="1">
        <w:r w:rsidR="00874251" w:rsidRPr="00661D10">
          <w:rPr>
            <w:rStyle w:val="Hyperlink"/>
            <w:noProof/>
          </w:rPr>
          <w:t>4.1.3.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Exceções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_Toc403264339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8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0" w:history="1">
        <w:r w:rsidR="00874251" w:rsidRPr="00661D10">
          <w:rPr>
            <w:rStyle w:val="Hyperlink"/>
            <w:noProof/>
          </w:rPr>
          <w:t>4.2.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Incluir Histórico da DIRF – Entrega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_Toc403264340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8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1" w:history="1">
        <w:r w:rsidR="00874251" w:rsidRPr="00661D10">
          <w:rPr>
            <w:rStyle w:val="Hyperlink"/>
            <w:noProof/>
          </w:rPr>
          <w:t>4.2.1.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Fluxo Básico – Entrega Origem SIGRH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_Toc403264341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8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2" w:history="1">
        <w:r w:rsidR="00874251" w:rsidRPr="00661D10">
          <w:rPr>
            <w:rStyle w:val="Hyperlink"/>
            <w:noProof/>
          </w:rPr>
          <w:t>4.2.2.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Fluxo Alternativo – Entrega Origem Legado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_Toc403264342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9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3" w:history="1">
        <w:r w:rsidR="00874251" w:rsidRPr="00661D10">
          <w:rPr>
            <w:rStyle w:val="Hyperlink"/>
            <w:noProof/>
          </w:rPr>
          <w:t>4.2.3.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Exceções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_Toc403264343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9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4" w:history="1">
        <w:r w:rsidR="00874251" w:rsidRPr="00661D10">
          <w:rPr>
            <w:rStyle w:val="Hyperlink"/>
            <w:noProof/>
          </w:rPr>
          <w:t>4.3.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Excluir Histórico da DIRF – Entrega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_Toc403264344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9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5" w:history="1">
        <w:r w:rsidR="00874251" w:rsidRPr="00661D10">
          <w:rPr>
            <w:rStyle w:val="Hyperlink"/>
            <w:noProof/>
          </w:rPr>
          <w:t>4.3.2.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Fluxo Alternativo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_Toc403264345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10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6" w:history="1">
        <w:r w:rsidR="00874251" w:rsidRPr="00661D10">
          <w:rPr>
            <w:rStyle w:val="Hyperlink"/>
            <w:noProof/>
          </w:rPr>
          <w:t>4.3.3.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Exceções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_Toc403264346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10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7" w:history="1">
        <w:r w:rsidR="00874251" w:rsidRPr="00661D10">
          <w:rPr>
            <w:rStyle w:val="Hyperlink"/>
            <w:noProof/>
          </w:rPr>
          <w:t>5.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Regras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_Toc403264347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11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8" w:history="1">
        <w:r w:rsidR="00874251" w:rsidRPr="00661D10">
          <w:rPr>
            <w:rStyle w:val="Hyperlink"/>
            <w:noProof/>
          </w:rPr>
          <w:t>5.1.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Regras de Negócio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_Toc403264348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11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49" w:history="1">
        <w:r w:rsidR="00874251" w:rsidRPr="00661D10">
          <w:rPr>
            <w:rStyle w:val="Hyperlink"/>
            <w:noProof/>
          </w:rPr>
          <w:t>5.1.1.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RGN2.1.24.2. Unicidade de DIRF original por órgão e ano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_Toc403264349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11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0" w:history="1">
        <w:r w:rsidR="00874251" w:rsidRPr="00661D10">
          <w:rPr>
            <w:rStyle w:val="Hyperlink"/>
            <w:noProof/>
          </w:rPr>
          <w:t>5.1.2.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RGN2.1.27.  Inclusão dos dados de entrega da DIRF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_Toc403264350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11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1" w:history="1">
        <w:r w:rsidR="00874251" w:rsidRPr="00661D10">
          <w:rPr>
            <w:rStyle w:val="Hyperlink"/>
            <w:noProof/>
          </w:rPr>
          <w:t>5.1.3.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RGN2.1.28.  DIRF retificadora de origem no Legado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_Toc403264351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11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2" w:history="1">
        <w:r w:rsidR="00874251" w:rsidRPr="00661D10">
          <w:rPr>
            <w:rStyle w:val="Hyperlink"/>
            <w:noProof/>
          </w:rPr>
          <w:t>5.1.4.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RGN2.1.29.  Inclusão de entrega da DIRF de origem no legado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_Toc403264352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11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3" w:history="1">
        <w:r w:rsidR="00874251" w:rsidRPr="00661D10">
          <w:rPr>
            <w:rStyle w:val="Hyperlink"/>
            <w:noProof/>
          </w:rPr>
          <w:t>5.1.5.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RGN2.1.35.  Exclusão de DIRF entregue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_Toc403264353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12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4" w:history="1">
        <w:r w:rsidR="00874251" w:rsidRPr="00661D10">
          <w:rPr>
            <w:rStyle w:val="Hyperlink"/>
            <w:noProof/>
          </w:rPr>
          <w:t>5.2.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Regras de Interface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_Toc403264354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12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5" w:history="1">
        <w:r w:rsidR="00874251" w:rsidRPr="00661D10">
          <w:rPr>
            <w:rStyle w:val="Hyperlink"/>
            <w:noProof/>
          </w:rPr>
          <w:t>5.2.1.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RGN2.2.1. Opção de operação para todo agrupamento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_Toc403264355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12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6" w:history="1">
        <w:r w:rsidR="00874251" w:rsidRPr="00661D10">
          <w:rPr>
            <w:rStyle w:val="Hyperlink"/>
            <w:noProof/>
          </w:rPr>
          <w:t>6.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Anexos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_Toc403264356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13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DA44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4357" w:history="1">
        <w:r w:rsidR="00874251" w:rsidRPr="00661D10">
          <w:rPr>
            <w:rStyle w:val="Hyperlink"/>
            <w:rFonts w:eastAsia="Arial Unicode MS"/>
            <w:noProof/>
          </w:rPr>
          <w:t>7.</w:t>
        </w:r>
        <w:r w:rsidR="008742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4251" w:rsidRPr="00661D10">
          <w:rPr>
            <w:rStyle w:val="Hyperlink"/>
            <w:noProof/>
          </w:rPr>
          <w:t>Revisões</w:t>
        </w:r>
        <w:r w:rsidR="00874251">
          <w:rPr>
            <w:noProof/>
            <w:webHidden/>
          </w:rPr>
          <w:tab/>
        </w:r>
        <w:r w:rsidR="00874251">
          <w:rPr>
            <w:noProof/>
            <w:webHidden/>
          </w:rPr>
          <w:fldChar w:fldCharType="begin"/>
        </w:r>
        <w:r w:rsidR="00874251">
          <w:rPr>
            <w:noProof/>
            <w:webHidden/>
          </w:rPr>
          <w:instrText xml:space="preserve"> PAGEREF _Toc403264357 \h </w:instrText>
        </w:r>
        <w:r w:rsidR="00874251">
          <w:rPr>
            <w:noProof/>
            <w:webHidden/>
          </w:rPr>
        </w:r>
        <w:r w:rsidR="00874251">
          <w:rPr>
            <w:noProof/>
            <w:webHidden/>
          </w:rPr>
          <w:fldChar w:fldCharType="separate"/>
        </w:r>
        <w:r w:rsidR="00A91F66">
          <w:rPr>
            <w:noProof/>
            <w:webHidden/>
          </w:rPr>
          <w:t>13</w:t>
        </w:r>
        <w:r w:rsidR="00874251">
          <w:rPr>
            <w:noProof/>
            <w:webHidden/>
          </w:rPr>
          <w:fldChar w:fldCharType="end"/>
        </w:r>
      </w:hyperlink>
    </w:p>
    <w:p w:rsidR="00874251" w:rsidRDefault="00874251" w:rsidP="00874251">
      <w:pPr>
        <w:pStyle w:val="Sumrio1"/>
      </w:pPr>
      <w:r>
        <w:lastRenderedPageBreak/>
        <w:fldChar w:fldCharType="end"/>
      </w:r>
    </w:p>
    <w:p w:rsidR="00874251" w:rsidRDefault="00874251" w:rsidP="00874251">
      <w:pPr>
        <w:widowControl w:val="0"/>
        <w:rPr>
          <w:rFonts w:cs="Arial"/>
          <w:b/>
          <w:bCs/>
          <w:color w:val="000000"/>
        </w:rPr>
      </w:pPr>
    </w:p>
    <w:p w:rsidR="00874251" w:rsidRDefault="00874251" w:rsidP="00874251">
      <w:pPr>
        <w:pStyle w:val="Heading"/>
        <w:rPr>
          <w:rFonts w:cs="Arial"/>
          <w:szCs w:val="24"/>
          <w:lang w:val="pt-BR"/>
        </w:rPr>
      </w:pPr>
    </w:p>
    <w:p w:rsidR="00874251" w:rsidRDefault="00874251" w:rsidP="00874251">
      <w:pPr>
        <w:pStyle w:val="Heading"/>
      </w:pPr>
    </w:p>
    <w:p w:rsidR="00874251" w:rsidRDefault="00874251" w:rsidP="00874251">
      <w:pPr>
        <w:pStyle w:val="Heading"/>
        <w:jc w:val="center"/>
      </w:pPr>
    </w:p>
    <w:p w:rsidR="00874251" w:rsidRDefault="00874251" w:rsidP="0087425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74251" w:rsidRDefault="00874251" w:rsidP="00874251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264328"/>
      <w:r>
        <w:lastRenderedPageBreak/>
        <w:t>Pacote/Caso de Uso</w:t>
      </w:r>
      <w:bookmarkEnd w:id="0"/>
    </w:p>
    <w:p w:rsidR="00874251" w:rsidRDefault="00874251" w:rsidP="00874251"/>
    <w:p w:rsidR="00874251" w:rsidRDefault="00874251" w:rsidP="00DA444D">
      <w:pPr>
        <w:pStyle w:val="Subttulo"/>
      </w:pPr>
      <w:r>
        <w:t>Manter Histórico da DIRF - Entrega</w:t>
      </w:r>
    </w:p>
    <w:p w:rsidR="00874251" w:rsidRDefault="00874251" w:rsidP="00874251">
      <w:pPr>
        <w:widowControl w:val="0"/>
        <w:ind w:left="902"/>
        <w:rPr>
          <w:rFonts w:cs="Arial"/>
          <w:b/>
          <w:bCs/>
          <w:color w:val="FF0000"/>
        </w:rPr>
      </w:pPr>
    </w:p>
    <w:p w:rsidR="00874251" w:rsidRDefault="00874251" w:rsidP="0087425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3264329"/>
      <w:r>
        <w:t>Descrição</w:t>
      </w:r>
      <w:bookmarkEnd w:id="1"/>
    </w:p>
    <w:p w:rsidR="00874251" w:rsidRDefault="00874251" w:rsidP="00874251">
      <w:pPr>
        <w:pStyle w:val="Recuodecorpodetexto2"/>
        <w:widowControl w:val="0"/>
        <w:ind w:left="1620" w:firstLine="0"/>
        <w:rPr>
          <w:sz w:val="24"/>
        </w:rPr>
      </w:pPr>
    </w:p>
    <w:p w:rsidR="00874251" w:rsidRDefault="00874251" w:rsidP="0087425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Histórico da DIRF - Entrega.</w:t>
      </w:r>
    </w:p>
    <w:p w:rsidR="00874251" w:rsidRDefault="00874251" w:rsidP="00874251">
      <w:pPr>
        <w:pStyle w:val="Recuodecorpodetexto2"/>
        <w:widowControl w:val="0"/>
        <w:ind w:left="1620" w:firstLine="0"/>
        <w:rPr>
          <w:sz w:val="24"/>
        </w:rPr>
      </w:pPr>
    </w:p>
    <w:p w:rsidR="00874251" w:rsidRDefault="00874251" w:rsidP="0087425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3264330"/>
      <w:r>
        <w:t>Requisitos atendidos</w:t>
      </w:r>
      <w:bookmarkEnd w:id="2"/>
    </w:p>
    <w:p w:rsidR="00874251" w:rsidRDefault="00874251" w:rsidP="00874251"/>
    <w:p w:rsidR="00874251" w:rsidRDefault="00874251" w:rsidP="00874251">
      <w:pPr>
        <w:pStyle w:val="Recuodecorpodetexto"/>
        <w:ind w:left="1260"/>
      </w:pPr>
      <w:r>
        <w:t>R5 – Manter Entrega da DIRF</w:t>
      </w:r>
    </w:p>
    <w:p w:rsidR="00874251" w:rsidRDefault="00874251" w:rsidP="00874251"/>
    <w:p w:rsidR="00874251" w:rsidRDefault="00874251" w:rsidP="00874251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264331"/>
      <w:r>
        <w:t>Conceito</w:t>
      </w:r>
      <w:bookmarkEnd w:id="3"/>
      <w:r>
        <w:tab/>
      </w:r>
    </w:p>
    <w:p w:rsidR="00874251" w:rsidRDefault="00874251" w:rsidP="00874251"/>
    <w:p w:rsidR="00874251" w:rsidRDefault="00874251" w:rsidP="0087425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3264332"/>
      <w:r>
        <w:t>Conceitos principais</w:t>
      </w:r>
      <w:bookmarkEnd w:id="4"/>
    </w:p>
    <w:p w:rsidR="00874251" w:rsidRDefault="00874251" w:rsidP="00874251">
      <w:pPr>
        <w:pStyle w:val="Cabealho"/>
        <w:rPr>
          <w:rFonts w:cs="Arial"/>
        </w:rPr>
      </w:pPr>
    </w:p>
    <w:p w:rsidR="00874251" w:rsidRDefault="00874251" w:rsidP="00874251">
      <w:pPr>
        <w:pStyle w:val="Cabealho"/>
        <w:ind w:left="1080"/>
        <w:rPr>
          <w:rFonts w:cs="Arial"/>
        </w:rPr>
      </w:pPr>
      <w:r>
        <w:rPr>
          <w:rFonts w:cs="Arial"/>
        </w:rPr>
        <w:t>Histórico de DIRF</w:t>
      </w:r>
      <w:proofErr w:type="gramStart"/>
      <w:r>
        <w:rPr>
          <w:rFonts w:cs="Arial"/>
        </w:rPr>
        <w:t xml:space="preserve">  </w:t>
      </w:r>
    </w:p>
    <w:p w:rsidR="00874251" w:rsidRDefault="00874251" w:rsidP="00874251">
      <w:pPr>
        <w:pStyle w:val="Cabealho"/>
        <w:ind w:left="1418"/>
        <w:rPr>
          <w:rFonts w:cs="Arial"/>
        </w:rPr>
      </w:pPr>
      <w:proofErr w:type="gramEnd"/>
      <w:r>
        <w:rPr>
          <w:rFonts w:cs="Arial"/>
        </w:rPr>
        <w:t>Registro de todas as DIRF entregue ao Ministério do Trabalho.</w:t>
      </w:r>
    </w:p>
    <w:p w:rsidR="00874251" w:rsidRDefault="00874251" w:rsidP="00874251">
      <w:pPr>
        <w:rPr>
          <w:rFonts w:cs="Arial"/>
        </w:rPr>
      </w:pPr>
    </w:p>
    <w:p w:rsidR="00874251" w:rsidRDefault="00874251" w:rsidP="00874251">
      <w:pPr>
        <w:rPr>
          <w:rFonts w:cs="Arial"/>
        </w:rPr>
      </w:pPr>
    </w:p>
    <w:p w:rsidR="00874251" w:rsidRDefault="00874251" w:rsidP="0087425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3264333"/>
      <w:r>
        <w:t>Conceitos associados</w:t>
      </w:r>
      <w:bookmarkEnd w:id="5"/>
    </w:p>
    <w:p w:rsidR="00874251" w:rsidRDefault="00874251" w:rsidP="00874251">
      <w:pPr>
        <w:pStyle w:val="Cabealho"/>
        <w:rPr>
          <w:rFonts w:cs="Arial"/>
        </w:rPr>
      </w:pPr>
    </w:p>
    <w:p w:rsidR="00874251" w:rsidRDefault="00874251" w:rsidP="00874251">
      <w:pPr>
        <w:pStyle w:val="Cabealho"/>
        <w:ind w:left="1080"/>
        <w:rPr>
          <w:rFonts w:cs="Arial"/>
        </w:rPr>
      </w:pPr>
      <w:r>
        <w:rPr>
          <w:rFonts w:cs="Arial"/>
        </w:rPr>
        <w:t xml:space="preserve">Obrigação Legal </w:t>
      </w:r>
    </w:p>
    <w:p w:rsidR="00874251" w:rsidRDefault="00874251" w:rsidP="00874251">
      <w:pPr>
        <w:pStyle w:val="Cabealho"/>
        <w:ind w:left="1418"/>
        <w:rPr>
          <w:rFonts w:cs="Arial"/>
        </w:rPr>
      </w:pPr>
      <w:r>
        <w:rPr>
          <w:rFonts w:cs="Arial"/>
        </w:rPr>
        <w:t>Relação das obrigações legais do tipo DIRF – Utilizada para alimentar o combo de Ano de competência.</w:t>
      </w:r>
    </w:p>
    <w:p w:rsidR="00874251" w:rsidRDefault="00874251" w:rsidP="00874251">
      <w:pPr>
        <w:rPr>
          <w:rFonts w:eastAsia="Arial Unicode MS"/>
        </w:rPr>
      </w:pPr>
    </w:p>
    <w:p w:rsidR="00874251" w:rsidRDefault="00874251" w:rsidP="0087425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3264334"/>
      <w:r>
        <w:lastRenderedPageBreak/>
        <w:t>Diagrama</w:t>
      </w:r>
      <w:bookmarkEnd w:id="6"/>
    </w:p>
    <w:p w:rsidR="00874251" w:rsidRDefault="00874251" w:rsidP="0087425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DA444D" w:rsidP="0087425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3095625"/>
                <wp:effectExtent l="28575" t="28575" r="0" b="0"/>
                <wp:docPr id="48" name="Tela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5695315" cy="302831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2228850" cy="213995"/>
                          </a:xfrm>
                          <a:custGeom>
                            <a:avLst/>
                            <a:gdLst>
                              <a:gd name="T0" fmla="*/ 0 w 198"/>
                              <a:gd name="T1" fmla="*/ 19 h 19"/>
                              <a:gd name="T2" fmla="*/ 185 w 198"/>
                              <a:gd name="T3" fmla="*/ 19 h 19"/>
                              <a:gd name="T4" fmla="*/ 198 w 198"/>
                              <a:gd name="T5" fmla="*/ 5 h 19"/>
                              <a:gd name="T6" fmla="*/ 198 w 198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8" h="19">
                                <a:moveTo>
                                  <a:pt x="0" y="19"/>
                                </a:moveTo>
                                <a:lnTo>
                                  <a:pt x="185" y="19"/>
                                </a:lnTo>
                                <a:lnTo>
                                  <a:pt x="198" y="5"/>
                                </a:lnTo>
                                <a:lnTo>
                                  <a:pt x="19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1791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Entrega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DIRF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95300" y="1080770"/>
                            <a:ext cx="292735" cy="2927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641350" y="1373505"/>
                            <a:ext cx="0" cy="29273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27990" y="1440815"/>
                            <a:ext cx="21336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641350" y="1440815"/>
                            <a:ext cx="21399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461645" y="1666240"/>
                            <a:ext cx="179705" cy="26987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41350" y="1666240"/>
                            <a:ext cx="180340" cy="26987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36220" y="1936115"/>
                            <a:ext cx="426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29815" y="630555"/>
                            <a:ext cx="3185160" cy="221742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29815" y="427990"/>
                            <a:ext cx="1181735" cy="21336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296160" y="596900"/>
                            <a:ext cx="3185160" cy="22174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296160" y="393700"/>
                            <a:ext cx="1181735" cy="2139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352040" y="427990"/>
                            <a:ext cx="241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532380" y="821690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498725" y="78803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566035" y="1035685"/>
                            <a:ext cx="1003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656205" y="1181735"/>
                            <a:ext cx="857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DIRF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Entregas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4051935" y="86677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4018280" y="833120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063365" y="1080770"/>
                            <a:ext cx="1035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197985" y="1226820"/>
                            <a:ext cx="794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DIRF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Entrega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3354070" y="185737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320415" y="1823720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376295" y="2071370"/>
                            <a:ext cx="10102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Entrega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432810" y="2217420"/>
                            <a:ext cx="959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A444D" w:rsidRDefault="00DA444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Historico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DIRF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900430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1024255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1148080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1271905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1395730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1519555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1643380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1767205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1891030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014855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138680" y="1542415"/>
                            <a:ext cx="787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Freeform 44"/>
                        <wps:cNvSpPr>
                          <a:spLocks/>
                        </wps:cNvSpPr>
                        <wps:spPr bwMode="auto">
                          <a:xfrm>
                            <a:off x="2127250" y="1542415"/>
                            <a:ext cx="168910" cy="55880"/>
                          </a:xfrm>
                          <a:custGeom>
                            <a:avLst/>
                            <a:gdLst>
                              <a:gd name="T0" fmla="*/ 12 w 15"/>
                              <a:gd name="T1" fmla="*/ 0 h 5"/>
                              <a:gd name="T2" fmla="*/ 15 w 15"/>
                              <a:gd name="T3" fmla="*/ 0 h 5"/>
                              <a:gd name="T4" fmla="*/ 0 w 15"/>
                              <a:gd name="T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5">
                                <a:moveTo>
                                  <a:pt x="12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2127250" y="1485900"/>
                            <a:ext cx="168910" cy="565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8" o:spid="_x0000_s1026" editas="canvas" style="width:453.75pt;height:243.75pt;mso-position-horizontal-relative:char;mso-position-vertical-relative:line" coordsize="57626,30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30956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56953;height:30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22289;height:2140;visibility:visible;mso-wrap-style:square;v-text-anchor:top" coordsize="19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zDesIA&#10;AADaAAAADwAAAGRycy9kb3ducmV2LnhtbESPS6vCMBSE94L/IRzhbkRT70K0GsXHveBOfCAuD82x&#10;rTYnpYm1/nsjCC6HmfmGmc4bU4iaKpdbVjDoRyCIE6tzThUcD/+9EQjnkTUWlknBkxzMZ+3WFGNt&#10;H7yjeu9TESDsYlSQeV/GUrokI4Oub0vi4F1sZdAHWaVSV/gIcFPI3ygaSoM5h4UMS1pllNz2d6NA&#10;7g7+bk7L+jm8rrvNenvumr+NUj+dZjEB4anx3/CnvdEKxvC+Em6An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vMN6wgAAANoAAAAPAAAAAAAAAAAAAAAAAJgCAABkcnMvZG93&#10;bnJldi54bWxQSwUGAAAAAAQABAD1AAAAhwMAAAAA&#10;" path="m,19r185,l198,5r,-5e" filled="f" strokeweight="0">
                  <v:path arrowok="t" o:connecttype="custom" o:connectlocs="0,213995;2082511,213995;2228850,56314;2228850,0" o:connectangles="0,0,0,0"/>
                </v:shape>
                <v:rect id="Rectangle 8" o:spid="_x0000_s1031" style="position:absolute;left:901;top:673;width:17914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</w:t>
                        </w: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Entrega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DIRF</w:t>
                        </w:r>
                      </w:p>
                    </w:txbxContent>
                  </v:textbox>
                </v:rect>
                <v:oval id="Oval 9" o:spid="_x0000_s1032" style="position:absolute;left:4953;top:10807;width:2927;height:2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fYesEA&#10;AADbAAAADwAAAGRycy9kb3ducmV2LnhtbERPzWoCMRC+F3yHMEIvRbOKLbJuVkTQ9tRS9QGGzbhZ&#10;3UyWJNX07ZtCobf5+H6nWifbixv50DlWMJsWIIgbpztuFZyOu8kSRIjIGnvHpOCbAqzr0UOFpXZ3&#10;/qTbIbYih3AoUYGJcSilDI0hi2HqBuLMnZ23GDP0rdQe7znc9nJeFC/SYse5weBAW0PN9fBlFfgF&#10;vs+bve27xcfTK6d92l2ejVKP47RZgYiU4r/4z/2m8/wZ/P6SD5D1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32HrBAAAA2wAAAA8AAAAAAAAAAAAAAAAAmAIAAGRycy9kb3du&#10;cmV2LnhtbFBLBQYAAAAABAAEAPUAAACGAwAAAAA=&#10;" fillcolor="#fcf2e3" strokeweight=".0005mm"/>
                <v:line id="Line 10" o:spid="_x0000_s1033" style="position:absolute;visibility:visible;mso-wrap-style:square" from="6413,13735" to="6413,16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dMRcAAAADbAAAADwAAAGRycy9kb3ducmV2LnhtbERPTWvCQBC9F/wPywje6sa1iERXCYJQ&#10;6ampF29DdswGs7Mhu5rUX98tFHqbx/uc7X50rXhQHxrPGhbzDARx5U3DtYbz1/F1DSJEZIOtZ9Lw&#10;TQH2u8nLFnPjB/6kRxlrkUI45KjBxtjlUobKksMw9x1x4q6+dxgT7GtpehxSuGulyrKVdNhwarDY&#10;0cFSdSvvTsPFfnh3GNUyrNxbUcZBPYuT0no2HYsNiEhj/Bf/ud9Nmq/g95d0gN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2HTEXAAAAA2wAAAA8AAAAAAAAAAAAAAAAA&#10;oQIAAGRycy9kb3ducmV2LnhtbFBLBQYAAAAABAAEAPkAAACOAwAAAAA=&#10;" strokeweight=".0005mm"/>
                <v:line id="Line 11" o:spid="_x0000_s1034" style="position:absolute;visibility:visible;mso-wrap-style:square" from="4279,14408" to="6413,14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flip:x;visibility:visible;mso-wrap-style:square" from="6413,14408" to="8553,14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CovcEAAADbAAAADwAAAGRycy9kb3ducmV2LnhtbERPS2sCMRC+C/6HMEIvotnaVWRrlCJY&#10;vPqA9jhupsniZrJsoq799aZQ8DYf33MWq87V4kptqDwreB1nIIhLrys2Co6HzWgOIkRkjbVnUnCn&#10;AKtlv7fAQvsb7+i6j0akEA4FKrAxNoWUobTkMIx9Q5y4H986jAm2RuoWbync1XKSZTPpsOLUYLGh&#10;taXyvL84Bd+fv2ZY5UM+z/Lp3XzZ01u9PSn1Mug+3kFE6uJT/O/e6jQ/h79f0gFy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8Ki9wQAAANsAAAAPAAAAAAAAAAAAAAAA&#10;AKECAABkcnMvZG93bnJldi54bWxQSwUGAAAAAAQABAD5AAAAjwMAAAAA&#10;" strokeweight=".0005mm"/>
                <v:line id="Line 13" o:spid="_x0000_s1036" style="position:absolute;flip:x;visibility:visible;mso-wrap-style:square" from="4616,16662" to="6413,19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visibility:visible;mso-wrap-style:square" from="6413,16662" to="8216,19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KRsEAAADbAAAADwAAAGRycy9kb3ducmV2LnhtbERPTWuDQBC9B/oflinkFtfYIsVkIyIU&#10;WnKqzaW3wZ24EndW3G20+fXZQqG3ebzP2ZeLHcSVJt87VrBNUhDErdM9dwpOn6+bFxA+IGscHJOC&#10;H/JQHh5Weyy0m/mDrk3oRAxhX6ACE8JYSOlbQxZ94kbiyJ3dZDFEOHVSTzjHcDvILE1zabHn2GBw&#10;pNpQe2m+rYIvc3S2XrInn9vnqglzdqveM6XWj0u1AxFoCf/iP/ebjvNz+P0lHiAP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vEpGwQAAANsAAAAPAAAAAAAAAAAAAAAA&#10;AKECAABkcnMvZG93bnJldi54bWxQSwUGAAAAAAQABAD5AAAAjwMAAAAA&#10;" strokeweight=".0005mm"/>
                <v:rect id="Rectangle 15" o:spid="_x0000_s1038" style="position:absolute;left:2362;top:19361;width:426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3298;top:6305;width:31851;height:22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zNd8QA&#10;AADbAAAADwAAAGRycy9kb3ducmV2LnhtbESPQWvCQBCF7wX/wzJCL6KbtlA0uoZgqe012oLHITsm&#10;wexsyG415td3DoXeZnhv3vtmkw2uVVfqQ+PZwNMiAUVcettwZeDr+D5fggoR2WLrmQzcKUC2nTxs&#10;MLX+xgVdD7FSEsIhRQN1jF2qdShrchgWviMW7ex7h1HWvtK2x5uEu1Y/J8mrdtiwNNTY0a6m8nL4&#10;cQZmbj8rTx/L1fd4brkYwlvMX0ZjHqdDvgYVaYj/5r/rTyv4Aiu/yAB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czXfEAAAA2wAAAA8AAAAAAAAAAAAAAAAAmAIAAGRycy9k&#10;b3ducmV2LnhtbFBLBQYAAAAABAAEAPUAAACJAwAAAAA=&#10;" fillcolor="#c0bfc0" strokecolor="#c0bfc0" strokeweight=".0005mm"/>
                <v:rect id="Rectangle 17" o:spid="_x0000_s1040" style="position:absolute;left:23298;top:4279;width:11817;height:2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Bo7MEA&#10;AADbAAAADwAAAGRycy9kb3ducmV2LnhtbERPS4vCMBC+L+x/CCN4kTVVYanVtMiKulcfCx6HZmyL&#10;zaQ0Uau/fiMI3ubje84860wtrtS6yrKC0TACQZxbXXGh4LBffcUgnEfWWFsmBXdykKWfH3NMtL3x&#10;lq47X4gQwi5BBaX3TSKly0sy6Ia2IQ7cybYGfYBtIXWLtxBuajmOom9psOLQUGJDPyXl593FKBiY&#10;9SA/buLp3+NU87ZzS7+YPJTq97rFDISnzr/FL/evDvOn8PwlHCDT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QaOzBAAAA2wAAAA8AAAAAAAAAAAAAAAAAmAIAAGRycy9kb3du&#10;cmV2LnhtbFBLBQYAAAAABAAEAPUAAACGAwAAAAA=&#10;" fillcolor="#c0bfc0" strokecolor="#c0bfc0" strokeweight=".0005mm"/>
                <v:rect id="Rectangle 18" o:spid="_x0000_s1041" style="position:absolute;left:22961;top:5969;width:31852;height:221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KwrMEA&#10;AADbAAAADwAAAGRycy9kb3ducmV2LnhtbERPy2oCMRTdF/yHcAvuNFMFW0aj1Edp6U6r2OXt5HYy&#10;OLkZJnEy/n2zELo8nPdi1dtadNT6yrGCp3EGgrhwuuJSwfHrbfQCwgdkjbVjUnAjD6vl4GGBuXaR&#10;99QdQilSCPscFZgQmlxKXxiy6MeuIU7cr2sthgTbUuoWYwq3tZxk2UxarDg1GGxoY6i4HK5WQfZu&#10;Th09U/09LbfrXfyZxvh5Vmr42L/OQQTqw7/47v7QCiZpffqSfo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CsKzBAAAA2wAAAA8AAAAAAAAAAAAAAAAAmAIAAGRycy9kb3du&#10;cmV2LnhtbFBLBQYAAAAABAAEAPUAAACGAwAAAAA=&#10;" fillcolor="#fcf2e3" strokeweight=".0005mm"/>
                <v:rect id="Rectangle 19" o:spid="_x0000_s1042" style="position:absolute;left:22961;top:3937;width:11817;height:2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4VN8QA&#10;AADbAAAADwAAAGRycy9kb3ducmV2LnhtbESPT2sCMRTE7wW/Q3gFbzWrQiurUdpqaenNf+jxdfO6&#10;Wdy8LJu42X77plDwOMzMb5jFqre16Kj1lWMF41EGgrhwuuJSwWH/9jAD4QOyxtoxKfghD6vl4G6B&#10;uXaRt9TtQikShH2OCkwITS6lLwxZ9CPXECfv27UWQ5JtKXWLMcFtLSdZ9igtVpwWDDb0aqi47K5W&#10;QfZujh09UX2eluuXTfyaxvh5Ump43z/PQQTqwy383/7QCiZj+PuSf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OFTfEAAAA2wAAAA8AAAAAAAAAAAAAAAAAmAIAAGRycy9k&#10;b3ducmV2LnhtbFBLBQYAAAAABAAEAPUAAACJAwAAAAA=&#10;" fillcolor="#fcf2e3" strokeweight=".0005mm"/>
                <v:rect id="Rectangle 20" o:spid="_x0000_s1043" style="position:absolute;left:23520;top:4279;width:241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UCS</w:t>
                        </w:r>
                      </w:p>
                    </w:txbxContent>
                  </v:textbox>
                </v:rect>
                <v:oval id="Oval 21" o:spid="_x0000_s1044" style="position:absolute;left:25323;top:8216;width:11818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4987;top:7880;width:11817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5660;top:10356;width:1003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4" o:spid="_x0000_s1047" style="position:absolute;left:26562;top:11817;width:857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DIRF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Entregas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40519;top:8667;width:11817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40182;top:8331;width:1181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40633;top:10807;width:1035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8" o:spid="_x0000_s1051" style="position:absolute;left:41979;top:12268;width:7944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DIRF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Entrega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9" o:spid="_x0000_s1052" style="position:absolute;left:33540;top:18573;width:11818;height:7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33204;top:18237;width:11817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33762;top:20713;width:1010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Entrega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32" o:spid="_x0000_s1055" style="position:absolute;left:34328;top:22174;width:9594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DA444D" w:rsidRDefault="00DA444D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Historico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DIRF</w:t>
                        </w:r>
                      </w:p>
                    </w:txbxContent>
                  </v:textbox>
                </v:rect>
                <v:line id="Line 33" o:spid="_x0000_s1056" style="position:absolute;visibility:visible;mso-wrap-style:square" from="9004,15424" to="9791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  <v:line id="Line 34" o:spid="_x0000_s1057" style="position:absolute;visibility:visible;mso-wrap-style:square" from="10242,15424" to="11029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kWJsIAAADbAAAADwAAAGRycy9kb3ducmV2LnhtbESPQWvCQBSE7wX/w/IKvdVNowSJrhIE&#10;QfFk7KW3R/Y1G5p9G7Krif31riB4HGbmG2a1GW0rrtT7xrGCr2kCgrhyuuFawfd597kA4QOyxtYx&#10;KbiRh8168rbCXLuBT3QtQy0ihH2OCkwIXS6lrwxZ9FPXEUfv1/UWQ5R9LXWPQ4TbVqZJkkmLDccF&#10;gx1tDVV/5cUq+DFHZ7djOvOZnRdlGNL/4pAq9fE+FksQgcbwCj/be61glsHjS/wB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kWJsIAAADbAAAADwAAAAAAAAAAAAAA&#10;AAChAgAAZHJzL2Rvd25yZXYueG1sUEsFBgAAAAAEAAQA+QAAAJADAAAAAA==&#10;" strokeweight=".0005mm"/>
                <v:line id="Line 35" o:spid="_x0000_s1058" style="position:absolute;visibility:visible;mso-wrap-style:square" from="11480,15424" to="12268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WzvcIAAADbAAAADwAAAGRycy9kb3ducmV2LnhtbESPQWvCQBSE70L/w/IK3nRjFCvRVYJQ&#10;sHgy9uLtkX1mg9m3Ibs1aX99VxA8DjPzDbPZDbYRd+p87VjBbJqAIC6drrlS8H3+nKxA+ICssXFM&#10;Cn7Jw277Ntpgpl3PJ7oXoRIRwj5DBSaENpPSl4Ys+qlriaN3dZ3FEGVXSd1hH+G2kWmSLKXFmuOC&#10;wZb2hspb8WMVXMzR2f2Qzv3SLvIi9Olf/pUqNX4f8jWIQEN4hZ/tg1Yw/4DHl/gD5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kWzvcIAAADbAAAADwAAAAAAAAAAAAAA&#10;AAChAgAAZHJzL2Rvd25yZXYueG1sUEsFBgAAAAAEAAQA+QAAAJADAAAAAA==&#10;" strokeweight=".0005mm"/>
                <v:line id="Line 36" o:spid="_x0000_s1059" style="position:absolute;visibility:visible;mso-wrap-style:square" from="12719,15424" to="13506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onz78AAADbAAAADwAAAGRycy9kb3ducmV2LnhtbERPTYvCMBC9C/sfwizszaZWkaUapQgL&#10;Lp6sXvY2NGNTbCalydrqrzcHwePjfa+3o23FjXrfOFYwS1IQxJXTDdcKzqef6TcIH5A1to5JwZ08&#10;bDcfkzXm2g18pFsZahFD2OeowITQ5VL6ypBFn7iOOHIX11sMEfa11D0OMdy2MkvTpbTYcGww2NHO&#10;UHUt/62CP3Nwdjdmc7+0i6IMQ/YofjOlvj7HYgUi0Bje4pd7rxXM49j4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9onz78AAADbAAAADwAAAAAAAAAAAAAAAACh&#10;AgAAZHJzL2Rvd25yZXYueG1sUEsFBgAAAAAEAAQA+QAAAI0DAAAAAA==&#10;" strokeweight=".0005mm"/>
                <v:line id="Line 37" o:spid="_x0000_s1060" style="position:absolute;visibility:visible;mso-wrap-style:square" from="13957,15424" to="14744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CVMIAAADbAAAADwAAAGRycy9kb3ducmV2LnhtbESPQWvCQBSE70L/w/IK3nRjFKnRVYJQ&#10;sHgy9uLtkX1mg9m3Ibs1aX99VxA8DjPzDbPZDbYRd+p87VjBbJqAIC6drrlS8H3+nHyA8AFZY+OY&#10;FPySh932bbTBTLueT3QvQiUihH2GCkwIbSalLw1Z9FPXEkfv6jqLIcqukrrDPsJtI9MkWUqLNccF&#10;gy3tDZW34scquJijs/shnfulXeRF6NO//CtVavw+5GsQgYbwCj/bB61gvoLHl/gD5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aCVMIAAADbAAAADwAAAAAAAAAAAAAA&#10;AAChAgAAZHJzL2Rvd25yZXYueG1sUEsFBgAAAAAEAAQA+QAAAJADAAAAAA==&#10;" strokeweight=".0005mm"/>
                <v:line id="Line 38" o:spid="_x0000_s1061" style="position:absolute;visibility:visible;mso-wrap-style:square" from="15195,15424" to="15982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pYtMAAAADbAAAADwAAAGRycy9kb3ducmV2LnhtbERPz2vCMBS+D/wfwhN2m6mxiHRGKYIw&#10;2WmdF2+P5q0pNi+liW23v345DHb8+H7vj7PrxEhDaD1rWK8yEMS1Ny03Gq6f55cdiBCRDXaeScM3&#10;BTgeFk97LIyf+IPGKjYihXAoUIONsS+kDLUlh2Hle+LEffnBYUxwaKQZcErhrpMqy7bSYcupwWJP&#10;J0v1vXo4DTf77t1pVpuwdXlZxUn9lBel9fNyLl9BRJrjv/jP/WY05Gl9+pJ+gD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GqWLTAAAAA2wAAAA8AAAAAAAAAAAAAAAAA&#10;oQIAAGRycy9kb3ducmV2LnhtbFBLBQYAAAAABAAEAPkAAACOAwAAAAA=&#10;" strokeweight=".0005mm"/>
                <v:line id="Line 39" o:spid="_x0000_s1062" style="position:absolute;visibility:visible;mso-wrap-style:square" from="16433,15424" to="17221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b9L8IAAADbAAAADwAAAGRycy9kb3ducmV2LnhtbESPQYvCMBSE7wv+h/CEva2pXRGpRimC&#10;oOzJ6sXbo3k2xealNNHW/fWbBcHjMDPfMKvNYBvxoM7XjhVMJwkI4tLpmisF59PuawHCB2SNjWNS&#10;8CQPm/XoY4WZdj0f6VGESkQI+wwVmBDaTEpfGrLoJ64ljt7VdRZDlF0ldYd9hNtGpkkylxZrjgsG&#10;W9oaKm/F3Sq4mB9nt0P67ed2lhehT3/zQ6rU53jIlyACDeEdfrX3WsFsCv9f4g+Q6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ub9L8IAAADbAAAADwAAAAAAAAAAAAAA&#10;AAChAgAAZHJzL2Rvd25yZXYueG1sUEsFBgAAAAAEAAQA+QAAAJADAAAAAA==&#10;" strokeweight=".0005mm"/>
                <v:line id="Line 40" o:spid="_x0000_s1063" style="position:absolute;visibility:visible;mso-wrap-style:square" from="17672,15424" to="18459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RjWMIAAADbAAAADwAAAGRycy9kb3ducmV2LnhtbESPQWvCQBSE74L/YXmF3nTTrUhJXSUI&#10;guKpqRdvj+wzG8y+DdnVxP76rlDocZiZb5jVZnStuFMfGs8a3uYZCOLKm4ZrDafv3ewDRIjIBlvP&#10;pOFBATbr6WSFufEDf9G9jLVIEA45arAxdrmUobLkMMx9R5y8i+8dxiT7WpoehwR3rVRZtpQOG04L&#10;FjvaWqqu5c1pONujd9tRvYelWxRlHNRPcVBav76MxSeISGP8D/+190bDQsHzS/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jRjWMIAAADbAAAADwAAAAAAAAAAAAAA&#10;AAChAgAAZHJzL2Rvd25yZXYueG1sUEsFBgAAAAAEAAQA+QAAAJADAAAAAA==&#10;" strokeweight=".0005mm"/>
                <v:line id="Line 41" o:spid="_x0000_s1064" style="position:absolute;visibility:visible;mso-wrap-style:square" from="18910,15424" to="19697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jGw8IAAADbAAAADwAAAGRycy9kb3ducmV2LnhtbESPQYvCMBSE78L+h/AWvGlqFVmqUYqw&#10;oHiyetnbo3k2xealNFlb99dvBMHjMDPfMOvtYBtxp87XjhXMpgkI4tLpmisFl/P35AuED8gaG8ek&#10;4EEetpuP0Roz7Xo+0b0IlYgQ9hkqMCG0mZS+NGTRT11LHL2r6yyGKLtK6g77CLeNTJNkKS3WHBcM&#10;trQzVN6KX6vgxxyd3Q3p3C/tIi9Cn/7lh1Sp8eeQr0AEGsI7/GrvtYLFHJ5f4g+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XjGw8IAAADbAAAADwAAAAAAAAAAAAAA&#10;AAChAgAAZHJzL2Rvd25yZXYueG1sUEsFBgAAAAAEAAQA+QAAAJADAAAAAA==&#10;" strokeweight=".0005mm"/>
                <v:line id="Line 42" o:spid="_x0000_s1065" style="position:absolute;visibility:visible;mso-wrap-style:square" from="20148,15424" to="20935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Fet8MAAADbAAAADwAAAGRycy9kb3ducmV2LnhtbESPwWrDMBBE74H+g9hAb7Ec14TiRjHG&#10;EEjJqW4vvS3WxjKxVsZSY7dfXwUKPQ4z84bZl4sdxI0m3ztWsE1SEMSt0z13Cj7ej5tnED4gaxwc&#10;k4Jv8lAeHlZ7LLSb+Y1uTehEhLAvUIEJYSyk9K0hiz5xI3H0Lm6yGKKcOqknnCPcDjJL05202HNc&#10;MDhSbai9Nl9Wwac5O1sv2ZPf2bxqwpz9VK+ZUo/rpXoBEWgJ/+G/9kkryHO4f4k/QB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RXrfDAAAA2wAAAA8AAAAAAAAAAAAA&#10;AAAAoQIAAGRycy9kb3ducmV2LnhtbFBLBQYAAAAABAAEAPkAAACRAwAAAAA=&#10;" strokeweight=".0005mm"/>
                <v:line id="Line 43" o:spid="_x0000_s1066" style="position:absolute;visibility:visible;mso-wrap-style:square" from="21386,15424" to="22174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37LMMAAADbAAAADwAAAGRycy9kb3ducmV2LnhtbESPzWrDMBCE74G+g9hCbolc54fiRDYm&#10;UGjpKU4vvS3W1jKxVsZSYydPXxUCOQ4z8w2zLybbiQsNvnWs4GWZgCCunW65UfB1elu8gvABWWPn&#10;mBRcyUORP832mGk38pEuVWhEhLDPUIEJoc+k9LUhi37peuLo/bjBYohyaKQecIxw28k0SbbSYstx&#10;wWBPB0P1ufq1Cr7Np7OHKV35rV2XVRjTW/mRKjV/nsodiEBTeITv7XetYL2B/y/xB8j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d+yzDAAAA2wAAAA8AAAAAAAAAAAAA&#10;AAAAoQIAAGRycy9kb3ducmV2LnhtbFBLBQYAAAAABAAEAPkAAACRAwAAAAA=&#10;" strokeweight=".0005mm"/>
                <v:shape id="Freeform 44" o:spid="_x0000_s1067" style="position:absolute;left:21272;top:15424;width:1689;height:558;visibility:visible;mso-wrap-style:square;v-text-anchor:top" coordsize="1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mZrcMA&#10;AADbAAAADwAAAGRycy9kb3ducmV2LnhtbESPX2sCMRDE34V+h7CFvmnO/hE5jWILhXJvavu+XNa7&#10;08sm3Kaa9tM3gtDHYWZ+wyzXyfXqTIN0ng1MJwUo4trbjhsDn/v38RyURGSLvWcy8EMC69XdaIml&#10;9Rfe0nkXG5UhLCUaaGMMpdZSt+RQJj4QZ+/gB4cxy6HRdsBLhrtePxbFTDvsOC+0GOitpfq0+3YG&#10;5Oi2p331larNU/U7fQkSXpMY83CfNgtQkVL8D9/aH9bA8wyuX/IP0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mZrcMAAADbAAAADwAAAAAAAAAAAAAAAACYAgAAZHJzL2Rv&#10;d25yZXYueG1sUEsFBgAAAAAEAAQA9QAAAIgDAAAAAA==&#10;" path="m12,r3,l,5e" filled="f" strokeweight=".0005mm">
                  <v:path arrowok="t" o:connecttype="custom" o:connectlocs="135128,0;168910,0;0,55880" o:connectangles="0,0,0"/>
                </v:shape>
                <v:line id="Line 45" o:spid="_x0000_s1068" style="position:absolute;flip:x y;visibility:visible;mso-wrap-style:square" from="21272,14859" to="22961,154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bi7MAAAADbAAAADwAAAGRycy9kb3ducmV2LnhtbESPS4sCMRCE74L/IbTgTTOuT8aJIiuK&#10;V129t5OeB0464yTq+O83C8Iei6r6ikrWranEkxpXWlYwGkYgiFOrS84VnH92gwUI55E1VpZJwZsc&#10;rFfdToKxti8+0vPkcxEg7GJUUHhfx1K6tCCDbmhr4uBltjHog2xyqRt8Bbip5FcUzaTBksNCgTV9&#10;F5TeTg+jYFrT9Wgfm3afzSfb8fWC/lDeler32s0ShKfW/4c/7YNWMJnD35fwA+Tq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IG4uzAAAAA2wAAAA8AAAAAAAAAAAAAAAAA&#10;oQIAAGRycy9kb3ducmV2LnhtbFBLBQYAAAAABAAEAPkAAACOAwAAAAA=&#10;" strokeweight=".0005mm"/>
                <w10:anchorlock/>
              </v:group>
            </w:pict>
          </mc:Fallback>
        </mc:AlternateContent>
      </w: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widowControl w:val="0"/>
        <w:jc w:val="center"/>
        <w:rPr>
          <w:rFonts w:cs="Arial"/>
        </w:rPr>
      </w:pPr>
    </w:p>
    <w:p w:rsidR="00874251" w:rsidRDefault="00874251" w:rsidP="00874251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403264335"/>
      <w:r>
        <w:lastRenderedPageBreak/>
        <w:t>Casos de Uso</w:t>
      </w:r>
      <w:bookmarkEnd w:id="7"/>
    </w:p>
    <w:p w:rsidR="00874251" w:rsidRDefault="00874251" w:rsidP="00874251"/>
    <w:p w:rsidR="00874251" w:rsidRDefault="00874251" w:rsidP="00874251">
      <w:pPr>
        <w:pStyle w:val="Ttulo2"/>
      </w:pPr>
      <w:bookmarkStart w:id="8" w:name="_Toc403264336"/>
      <w:r>
        <w:t>Listar Histórico da DIRF - Entrega</w:t>
      </w:r>
      <w:bookmarkEnd w:id="8"/>
    </w:p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3264337"/>
      <w:r>
        <w:t>Fluxo Básico</w:t>
      </w:r>
      <w:bookmarkEnd w:id="9"/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“Manter Entrega da DIRF” do </w:t>
      </w:r>
      <w:proofErr w:type="gramStart"/>
      <w:r>
        <w:t>Menu</w:t>
      </w:r>
      <w:proofErr w:type="gramEnd"/>
      <w:r>
        <w:t>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 acordo com a Autorização de acesso do usuário,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RGN2.2.1</w:t>
      </w:r>
      <w:r>
        <w:t xml:space="preserve"> para apresentar painel de filtro.  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desejados para a pesquisa</w:t>
      </w:r>
      <w:proofErr w:type="gramStart"/>
      <w:r>
        <w:t xml:space="preserve">  </w:t>
      </w:r>
      <w:proofErr w:type="gramEnd"/>
      <w:r>
        <w:t>e submete a operação ‘Listar’.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pesquisa de acordo com os filtros informados e ainda selecionando apenas os Históricos com situação = 6 (arquivo entregue), e exibe o Resultado. </w:t>
      </w:r>
    </w:p>
    <w:p w:rsidR="00874251" w:rsidRDefault="00874251" w:rsidP="00874251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</w:p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3264338"/>
      <w:r>
        <w:t>Fluxo Alternativo</w:t>
      </w:r>
      <w:bookmarkEnd w:id="10"/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</w:pPr>
    </w:p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3264339"/>
      <w:r>
        <w:t>Exceções</w:t>
      </w:r>
      <w:bookmarkEnd w:id="11"/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Nenhum registro for encontrado para o filtro de pesquisa informado. O sistema apresenta a </w:t>
      </w:r>
      <w:r>
        <w:rPr>
          <w:i/>
          <w:iCs/>
          <w:u w:val="single"/>
        </w:rPr>
        <w:t>Mensagem 0010</w:t>
      </w:r>
      <w:r>
        <w:t xml:space="preserve"> – Nenhum registro encontrado.</w:t>
      </w: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</w:pP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</w:pPr>
    </w:p>
    <w:p w:rsidR="00874251" w:rsidRDefault="00874251" w:rsidP="00874251">
      <w:pPr>
        <w:pStyle w:val="Ttulo2"/>
      </w:pPr>
      <w:bookmarkStart w:id="12" w:name="_Toc403264340"/>
      <w:r>
        <w:t>Incluir Histórico da DIRF – Entrega</w:t>
      </w:r>
      <w:bookmarkEnd w:id="12"/>
    </w:p>
    <w:p w:rsidR="00874251" w:rsidRDefault="00874251" w:rsidP="00874251"/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3264341"/>
      <w:r>
        <w:t>Fluxo Básico – Entrega Origem SIGRH</w:t>
      </w:r>
      <w:bookmarkEnd w:id="13"/>
    </w:p>
    <w:p w:rsidR="00874251" w:rsidRDefault="00874251" w:rsidP="00874251"/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‘Novo’ após entrar na opção “Manter Entrega da DIRF” do </w:t>
      </w:r>
      <w:proofErr w:type="gramStart"/>
      <w:r>
        <w:t>Menu</w:t>
      </w:r>
      <w:proofErr w:type="gramEnd"/>
      <w:r>
        <w:t>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RGN2.2.1</w:t>
      </w:r>
      <w:r>
        <w:t xml:space="preserve"> para apresentar o painel “Informações Principais” para inclusão.  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da entrega da DIRF e informa</w:t>
      </w:r>
      <w:proofErr w:type="gramStart"/>
      <w:r>
        <w:t xml:space="preserve">  </w:t>
      </w:r>
      <w:proofErr w:type="gramEnd"/>
      <w:r>
        <w:t>que a origem do arquivo entregue é “Gerado pelo SIGRH”.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para o ano de competência informado todos os arquivos que possuam situação = 5 (arquivo </w:t>
      </w:r>
      <w:r>
        <w:lastRenderedPageBreak/>
        <w:t>baixado), e apresenta o quadro “Relação de arquivos para Entrega</w:t>
      </w:r>
      <w:proofErr w:type="gramStart"/>
      <w:r>
        <w:t>”</w:t>
      </w:r>
      <w:proofErr w:type="gramEnd"/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um arquivo da lista e aciona operação “Incluir”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alteração na base de Histórico da DIRF, seguindo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1.27 – Inclusão dos dados de entrega, </w:t>
      </w:r>
      <w:r>
        <w:t xml:space="preserve">e retorna com a </w:t>
      </w:r>
      <w:r>
        <w:rPr>
          <w:i/>
          <w:iCs/>
          <w:u w:val="single"/>
        </w:rPr>
        <w:t>Mensagem 0050</w:t>
      </w:r>
      <w:r>
        <w:t xml:space="preserve"> – Inclusão efetuada com sucesso.</w:t>
      </w: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  <w:r>
        <w:rPr>
          <w:b/>
          <w:bCs w:val="0"/>
        </w:rPr>
        <w:tab/>
      </w: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234920520"/>
      <w:bookmarkStart w:id="15" w:name="_Toc235351536"/>
      <w:bookmarkStart w:id="16" w:name="_Toc403264342"/>
      <w:r>
        <w:t>Fluxo Alternativo</w:t>
      </w:r>
      <w:bookmarkEnd w:id="14"/>
      <w:bookmarkEnd w:id="15"/>
      <w:r>
        <w:t xml:space="preserve"> – Entrega Origem Legado</w:t>
      </w:r>
      <w:bookmarkEnd w:id="16"/>
      <w:proofErr w:type="gramStart"/>
      <w:r>
        <w:t xml:space="preserve">  </w:t>
      </w:r>
    </w:p>
    <w:p w:rsidR="00874251" w:rsidRDefault="00874251" w:rsidP="00874251">
      <w:proofErr w:type="gramEnd"/>
      <w:r>
        <w:t xml:space="preserve"> 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A partir do item </w:t>
      </w:r>
      <w:proofErr w:type="gramStart"/>
      <w:r>
        <w:t>4.2.1.3 ,</w:t>
      </w:r>
      <w:proofErr w:type="gramEnd"/>
      <w:r>
        <w:t xml:space="preserve"> o ator informa os dados da entrega da DIRF e informa  que a origem do arquivo entregue é “Sistema Legado”.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complementa o painel com os dados que obrigatoriamente deve ser informado para arquivo gerado pelo sistema legado, sendo que os dados informados serão tratados apenas para o órgão do </w:t>
      </w:r>
      <w:proofErr w:type="spellStart"/>
      <w:r>
        <w:t>login</w:t>
      </w:r>
      <w:proofErr w:type="spellEnd"/>
      <w:r>
        <w:t>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obrigatórios e aciona operação “Incluir”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Quando usuário assinalar “Tipo Envio” igual </w:t>
      </w:r>
      <w:proofErr w:type="gramStart"/>
      <w:r>
        <w:t>a</w:t>
      </w:r>
      <w:proofErr w:type="gramEnd"/>
      <w:r>
        <w:t xml:space="preserve"> Retificadora, apresentar combo com resultado obtido aplicando regra:</w:t>
      </w:r>
    </w:p>
    <w:p w:rsidR="00874251" w:rsidRDefault="00874251" w:rsidP="00874251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1.28 – DIRF retificadora de origem no legado.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obrigatoriamente deve escolher a RAIS Original que está sendo retificada e aciona operação “Incluir”.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aplicando as seguintes regras:</w:t>
      </w:r>
    </w:p>
    <w:p w:rsidR="00874251" w:rsidRDefault="00874251" w:rsidP="00874251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1.24.2 – Unicidade de DIRF original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inclusão na base de Histórico da DIRF, seguindo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1.29 – Inclusão de entrega da DIRF de origem no legado, </w:t>
      </w:r>
      <w:r>
        <w:t xml:space="preserve">e retorna com a </w:t>
      </w:r>
      <w:r>
        <w:rPr>
          <w:i/>
          <w:iCs/>
          <w:u w:val="single"/>
        </w:rPr>
        <w:t>Mensagem 0050</w:t>
      </w:r>
      <w:r>
        <w:t xml:space="preserve"> – Inclusão efetuada com sucesso.</w:t>
      </w: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</w:pPr>
    </w:p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235351537"/>
      <w:bookmarkStart w:id="18" w:name="_Toc403264343"/>
      <w:r>
        <w:t>Exceções</w:t>
      </w:r>
      <w:bookmarkEnd w:id="17"/>
      <w:bookmarkEnd w:id="18"/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874251" w:rsidRDefault="00874251" w:rsidP="00874251">
      <w:pPr>
        <w:pStyle w:val="Recuodecorpodetexto"/>
      </w:pPr>
    </w:p>
    <w:p w:rsidR="00874251" w:rsidRDefault="00874251" w:rsidP="00874251">
      <w:pPr>
        <w:pStyle w:val="Ttulo2"/>
      </w:pPr>
      <w:bookmarkStart w:id="19" w:name="_Toc237159819"/>
      <w:bookmarkStart w:id="20" w:name="_Toc403264344"/>
      <w:r>
        <w:t>Excluir Histórico da DIRF – Entrega</w:t>
      </w:r>
      <w:bookmarkEnd w:id="19"/>
      <w:bookmarkEnd w:id="20"/>
    </w:p>
    <w:p w:rsidR="00874251" w:rsidRDefault="00874251" w:rsidP="00874251"/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seleciona um Histórico de DIRF, após ter solicitado a operação Listar.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‘Excluir’ para o item selecionado.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aplica as regras: </w:t>
      </w:r>
    </w:p>
    <w:p w:rsidR="00874251" w:rsidRDefault="00874251" w:rsidP="00874251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1.35- Exclusão de DIRF entregue </w:t>
      </w:r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</w:t>
      </w:r>
      <w:r>
        <w:rPr>
          <w:i/>
          <w:iCs/>
          <w:u w:val="single"/>
        </w:rPr>
        <w:t>Mensagem 0052</w:t>
      </w:r>
      <w:r>
        <w:t xml:space="preserve"> - Exclusão efetuada com sucesso.</w:t>
      </w: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</w:pPr>
    </w:p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235351544"/>
      <w:bookmarkStart w:id="22" w:name="_Toc237159820"/>
      <w:bookmarkStart w:id="23" w:name="_Toc403264345"/>
      <w:r>
        <w:t>Fluxo Alternativo</w:t>
      </w:r>
      <w:bookmarkEnd w:id="21"/>
      <w:bookmarkEnd w:id="22"/>
      <w:bookmarkEnd w:id="23"/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874251" w:rsidRDefault="00874251" w:rsidP="00874251">
      <w:pPr>
        <w:pStyle w:val="Ttulo4"/>
        <w:numPr>
          <w:ilvl w:val="0"/>
          <w:numId w:val="0"/>
        </w:numPr>
        <w:ind w:left="2160" w:hanging="1080"/>
      </w:pPr>
    </w:p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235351545"/>
      <w:bookmarkStart w:id="25" w:name="_Toc237159821"/>
      <w:bookmarkStart w:id="26" w:name="_Toc403264346"/>
      <w:r>
        <w:t>Exceções</w:t>
      </w:r>
      <w:bookmarkEnd w:id="24"/>
      <w:bookmarkEnd w:id="25"/>
      <w:bookmarkEnd w:id="26"/>
    </w:p>
    <w:p w:rsidR="00874251" w:rsidRDefault="00874251" w:rsidP="0087425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874251" w:rsidRDefault="00874251" w:rsidP="0087425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7" w:name="_Toc237142029"/>
      <w:r>
        <w:lastRenderedPageBreak/>
        <w:t xml:space="preserve"> </w:t>
      </w:r>
      <w:bookmarkStart w:id="28" w:name="_Toc403264347"/>
      <w:r>
        <w:t>Regras</w:t>
      </w:r>
      <w:bookmarkEnd w:id="27"/>
      <w:bookmarkEnd w:id="28"/>
    </w:p>
    <w:p w:rsidR="00874251" w:rsidRDefault="00874251" w:rsidP="00874251"/>
    <w:p w:rsidR="00874251" w:rsidRDefault="00874251" w:rsidP="0087425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9" w:name="_Toc289354714"/>
      <w:bookmarkStart w:id="30" w:name="_Toc289355310"/>
      <w:bookmarkStart w:id="31" w:name="_Toc289357171"/>
      <w:bookmarkStart w:id="32" w:name="_Toc289422558"/>
      <w:bookmarkStart w:id="33" w:name="_Toc289432101"/>
      <w:bookmarkStart w:id="34" w:name="_Toc289435954"/>
      <w:bookmarkStart w:id="35" w:name="_Toc403264348"/>
      <w:r>
        <w:t>Regras de Negócio</w:t>
      </w:r>
      <w:bookmarkEnd w:id="29"/>
      <w:bookmarkEnd w:id="30"/>
      <w:bookmarkEnd w:id="31"/>
      <w:bookmarkEnd w:id="32"/>
      <w:bookmarkEnd w:id="33"/>
      <w:bookmarkEnd w:id="34"/>
      <w:bookmarkEnd w:id="35"/>
      <w:r>
        <w:t xml:space="preserve"> </w:t>
      </w:r>
    </w:p>
    <w:p w:rsidR="00874251" w:rsidRDefault="00874251" w:rsidP="00874251"/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36" w:name="_Toc289355311"/>
      <w:bookmarkStart w:id="37" w:name="_Toc289357172"/>
      <w:bookmarkStart w:id="38" w:name="_Toc289422559"/>
      <w:bookmarkStart w:id="39" w:name="_Toc403264349"/>
      <w:bookmarkStart w:id="40" w:name="_Toc289432102"/>
      <w:bookmarkStart w:id="41" w:name="_Toc289435955"/>
      <w:proofErr w:type="gramStart"/>
      <w:r>
        <w:t>RGN2.</w:t>
      </w:r>
      <w:proofErr w:type="gramEnd"/>
      <w:r>
        <w:t>1.2</w:t>
      </w:r>
      <w:bookmarkEnd w:id="36"/>
      <w:bookmarkEnd w:id="37"/>
      <w:bookmarkEnd w:id="38"/>
      <w:r>
        <w:t>4.2. Unicidade de DIRF original por órgão e ano</w:t>
      </w:r>
      <w:bookmarkEnd w:id="39"/>
      <w:proofErr w:type="gramStart"/>
      <w:r>
        <w:t xml:space="preserve">  </w:t>
      </w:r>
      <w:bookmarkEnd w:id="40"/>
      <w:r>
        <w:t xml:space="preserve"> </w:t>
      </w:r>
      <w:bookmarkEnd w:id="41"/>
    </w:p>
    <w:p w:rsidR="00874251" w:rsidRDefault="00874251" w:rsidP="00874251">
      <w:pPr>
        <w:ind w:left="1418"/>
        <w:rPr>
          <w:rFonts w:cs="Arial"/>
        </w:rPr>
      </w:pPr>
      <w:proofErr w:type="gramEnd"/>
      <w:r>
        <w:rPr>
          <w:rFonts w:cs="Arial"/>
        </w:rPr>
        <w:t xml:space="preserve">A DIRF original deve ser única para cada órgão e ano de competência. </w:t>
      </w:r>
    </w:p>
    <w:p w:rsidR="00874251" w:rsidRDefault="00874251" w:rsidP="00874251">
      <w:pPr>
        <w:ind w:left="1418"/>
        <w:rPr>
          <w:rFonts w:cs="Arial"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2509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Já existe DIRF original para mesmo órgão e ano de competência.</w:t>
      </w:r>
    </w:p>
    <w:p w:rsidR="00874251" w:rsidRDefault="00874251" w:rsidP="00874251"/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42" w:name="_Toc403264350"/>
      <w:proofErr w:type="gramStart"/>
      <w:r>
        <w:t>RGN2.</w:t>
      </w:r>
      <w:proofErr w:type="gramEnd"/>
      <w:r>
        <w:t>1.27.  Inclusão dos dados de entrega da DIRF</w:t>
      </w:r>
      <w:bookmarkEnd w:id="42"/>
    </w:p>
    <w:p w:rsidR="00874251" w:rsidRDefault="00874251" w:rsidP="00874251">
      <w:pPr>
        <w:ind w:left="1418"/>
      </w:pPr>
      <w:r>
        <w:rPr>
          <w:rFonts w:cs="Arial"/>
        </w:rPr>
        <w:t xml:space="preserve">O histórico da DIRF referente ao arquivo escolhido deverá ter os campos: Numero de protocolo entrega e Data de </w:t>
      </w:r>
      <w:proofErr w:type="gramStart"/>
      <w:r>
        <w:rPr>
          <w:rFonts w:cs="Arial"/>
        </w:rPr>
        <w:t>entrega alterados com base nos dados informados na tela</w:t>
      </w:r>
      <w:proofErr w:type="gramEnd"/>
      <w:r>
        <w:rPr>
          <w:rFonts w:cs="Arial"/>
        </w:rPr>
        <w:t>; e situação alterada para  8 = arquivo entregue.</w:t>
      </w:r>
    </w:p>
    <w:p w:rsidR="00874251" w:rsidRDefault="00874251" w:rsidP="00874251"/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403264351"/>
      <w:proofErr w:type="gramStart"/>
      <w:r>
        <w:t>RGN2.</w:t>
      </w:r>
      <w:proofErr w:type="gramEnd"/>
      <w:r>
        <w:t>1.28.  DIRF retificadora de origem no Legado</w:t>
      </w:r>
      <w:bookmarkEnd w:id="43"/>
    </w:p>
    <w:p w:rsidR="00874251" w:rsidRDefault="00874251" w:rsidP="00874251">
      <w:pPr>
        <w:ind w:left="1418"/>
        <w:rPr>
          <w:rFonts w:cs="Arial"/>
        </w:rPr>
      </w:pPr>
      <w:r>
        <w:rPr>
          <w:rFonts w:cs="Arial"/>
        </w:rPr>
        <w:t>A DIRF retificadora cuja origem é sistema legado deve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informar obrigatoriamente o número do Protocolo de Entrega DIRF retificada. </w:t>
      </w:r>
    </w:p>
    <w:p w:rsidR="00874251" w:rsidRDefault="00874251" w:rsidP="00874251">
      <w:pPr>
        <w:ind w:left="1418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2511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Entrega de DIRF retificadora de origem no legado é obrigatório informar o protocolo de Entrega da DIRF retificada.</w:t>
      </w:r>
    </w:p>
    <w:p w:rsidR="00874251" w:rsidRDefault="00874251" w:rsidP="00874251"/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44" w:name="_Toc403264352"/>
      <w:proofErr w:type="gramStart"/>
      <w:r>
        <w:t>RGN2.</w:t>
      </w:r>
      <w:proofErr w:type="gramEnd"/>
      <w:r>
        <w:t>1.29.  Inclusão de entrega da DIRF de origem no legado</w:t>
      </w:r>
      <w:bookmarkEnd w:id="44"/>
    </w:p>
    <w:p w:rsidR="00874251" w:rsidRDefault="00874251" w:rsidP="00874251">
      <w:pPr>
        <w:ind w:left="1418"/>
      </w:pPr>
      <w:r>
        <w:rPr>
          <w:rFonts w:cs="Arial"/>
        </w:rPr>
        <w:t>Um novo registro deve ser incluído no histórico da DIRF a partir dos dados informados e com os campos: Indicativo de arquivo gerado pelo legado = “S”, Indicativo encerramento atividade = “N” e situação do arquivo = 8 (arquivo entregue).</w:t>
      </w:r>
    </w:p>
    <w:p w:rsidR="00874251" w:rsidRDefault="00874251" w:rsidP="00874251"/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45" w:name="_Toc403264353"/>
      <w:proofErr w:type="gramStart"/>
      <w:r>
        <w:lastRenderedPageBreak/>
        <w:t>RGN2.</w:t>
      </w:r>
      <w:proofErr w:type="gramEnd"/>
      <w:r>
        <w:t>1.35.  Exclusão de DIRF entregue</w:t>
      </w:r>
      <w:bookmarkEnd w:id="45"/>
      <w:r>
        <w:t xml:space="preserve"> </w:t>
      </w:r>
    </w:p>
    <w:p w:rsidR="00874251" w:rsidRDefault="00874251" w:rsidP="00874251">
      <w:pPr>
        <w:ind w:left="709" w:firstLine="709"/>
      </w:pPr>
      <w:r>
        <w:rPr>
          <w:rFonts w:cs="Arial"/>
        </w:rPr>
        <w:t>A exclusão de DIRF entregue difere conforme origem do arquivo.</w:t>
      </w:r>
    </w:p>
    <w:p w:rsidR="00874251" w:rsidRDefault="00874251" w:rsidP="00874251">
      <w:pPr>
        <w:ind w:left="709" w:firstLine="709"/>
        <w:rPr>
          <w:rFonts w:cs="Arial"/>
          <w:b/>
          <w:bCs/>
        </w:rPr>
      </w:pPr>
    </w:p>
    <w:p w:rsidR="00874251" w:rsidRDefault="00874251" w:rsidP="00874251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>1.35.1. Exclusão para origem</w:t>
      </w:r>
      <w:proofErr w:type="gramStart"/>
      <w:r>
        <w:rPr>
          <w:rFonts w:cs="Arial"/>
          <w:b/>
          <w:bCs/>
        </w:rPr>
        <w:t xml:space="preserve">  </w:t>
      </w:r>
      <w:proofErr w:type="gramEnd"/>
      <w:r>
        <w:rPr>
          <w:rFonts w:cs="Arial"/>
          <w:b/>
          <w:bCs/>
        </w:rPr>
        <w:t>legado</w:t>
      </w:r>
    </w:p>
    <w:p w:rsidR="00874251" w:rsidRDefault="00874251" w:rsidP="00874251">
      <w:pPr>
        <w:ind w:left="2127"/>
        <w:rPr>
          <w:rFonts w:cs="Arial"/>
        </w:rPr>
      </w:pPr>
      <w:r>
        <w:rPr>
          <w:rFonts w:cs="Arial"/>
        </w:rPr>
        <w:t xml:space="preserve">Para exclusão de DIRF de origem no sistema Legado, a exclusão só é permitida quando não existir </w:t>
      </w:r>
      <w:proofErr w:type="gramStart"/>
      <w:r>
        <w:rPr>
          <w:rFonts w:cs="Arial"/>
        </w:rPr>
        <w:t>uma outra</w:t>
      </w:r>
      <w:proofErr w:type="gramEnd"/>
      <w:r>
        <w:rPr>
          <w:rFonts w:cs="Arial"/>
        </w:rPr>
        <w:t xml:space="preserve"> RAIS associada a ela. </w:t>
      </w:r>
    </w:p>
    <w:p w:rsidR="00874251" w:rsidRDefault="00874251" w:rsidP="00874251">
      <w:pPr>
        <w:ind w:left="2127"/>
        <w:rPr>
          <w:rFonts w:cs="Arial"/>
          <w:b/>
          <w:bCs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2507</w:t>
      </w:r>
      <w:r>
        <w:rPr>
          <w:rFonts w:cs="Arial"/>
          <w:color w:val="FF0000"/>
        </w:rPr>
        <w:t xml:space="preserve"> </w:t>
      </w:r>
      <w:r>
        <w:rPr>
          <w:rFonts w:cs="Arial"/>
        </w:rPr>
        <w:t>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Exclusão não permitida por existir outra DIRF associada a esta.</w:t>
      </w:r>
    </w:p>
    <w:p w:rsidR="00874251" w:rsidRDefault="00874251" w:rsidP="00874251">
      <w:pPr>
        <w:ind w:left="709" w:firstLine="709"/>
        <w:rPr>
          <w:rFonts w:cs="Arial"/>
          <w:b/>
          <w:bCs/>
        </w:rPr>
      </w:pPr>
    </w:p>
    <w:p w:rsidR="00874251" w:rsidRDefault="00874251" w:rsidP="00874251">
      <w:pPr>
        <w:ind w:left="709" w:firstLine="709"/>
        <w:rPr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>1.35.2. Exclusão para origem</w:t>
      </w:r>
      <w:proofErr w:type="gramStart"/>
      <w:r>
        <w:rPr>
          <w:rFonts w:cs="Arial"/>
          <w:b/>
          <w:bCs/>
        </w:rPr>
        <w:t xml:space="preserve">  </w:t>
      </w:r>
      <w:proofErr w:type="gramEnd"/>
      <w:r>
        <w:rPr>
          <w:rFonts w:cs="Arial"/>
          <w:b/>
          <w:bCs/>
        </w:rPr>
        <w:t>SIGRH</w:t>
      </w:r>
    </w:p>
    <w:p w:rsidR="00874251" w:rsidRDefault="00874251" w:rsidP="00874251">
      <w:pPr>
        <w:spacing w:line="276" w:lineRule="auto"/>
        <w:ind w:left="2127"/>
        <w:rPr>
          <w:rFonts w:eastAsia="Calibri" w:cs="Arial"/>
          <w:szCs w:val="22"/>
          <w:lang w:eastAsia="en-US"/>
        </w:rPr>
      </w:pPr>
      <w:r>
        <w:rPr>
          <w:rFonts w:cs="Arial"/>
        </w:rPr>
        <w:t>Para a DIRF de origem no sistema SIGRH, não corresponde a uma exclusão do registro</w:t>
      </w:r>
      <w:proofErr w:type="gramStart"/>
      <w:r>
        <w:rPr>
          <w:rFonts w:cs="Arial"/>
        </w:rPr>
        <w:t xml:space="preserve"> mas</w:t>
      </w:r>
      <w:proofErr w:type="gramEnd"/>
      <w:r>
        <w:rPr>
          <w:rFonts w:cs="Arial"/>
        </w:rPr>
        <w:t xml:space="preserve"> sim uma alteração nos campos que associam o arquivo gerado com o efetivamente entregue, ou seja, os seguintes campos do histórico deverão ser alterados:  Situação Arquivo = 6, Numero do protocolo de entrega e Data de entrega = zeros</w:t>
      </w:r>
    </w:p>
    <w:p w:rsidR="00874251" w:rsidRDefault="00874251" w:rsidP="00874251"/>
    <w:p w:rsidR="00874251" w:rsidRDefault="00874251" w:rsidP="0087425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6" w:name="_Toc289357176"/>
      <w:bookmarkStart w:id="47" w:name="_Toc289422565"/>
      <w:bookmarkStart w:id="48" w:name="_Toc289432107"/>
      <w:bookmarkStart w:id="49" w:name="_Toc289435960"/>
      <w:bookmarkStart w:id="50" w:name="_Toc403264354"/>
      <w:r>
        <w:t>Regras de Interface</w:t>
      </w:r>
      <w:bookmarkEnd w:id="46"/>
      <w:bookmarkEnd w:id="47"/>
      <w:bookmarkEnd w:id="48"/>
      <w:bookmarkEnd w:id="49"/>
      <w:bookmarkEnd w:id="50"/>
      <w:r>
        <w:t xml:space="preserve"> </w:t>
      </w:r>
    </w:p>
    <w:p w:rsidR="00874251" w:rsidRDefault="00874251" w:rsidP="00874251"/>
    <w:p w:rsidR="00874251" w:rsidRDefault="00874251" w:rsidP="00874251">
      <w:pPr>
        <w:pStyle w:val="Ttulo3"/>
        <w:keepNext w:val="0"/>
        <w:widowControl w:val="0"/>
        <w:spacing w:before="120" w:line="240" w:lineRule="auto"/>
        <w:ind w:left="1620" w:hanging="900"/>
      </w:pPr>
      <w:bookmarkStart w:id="51" w:name="_Toc289355316"/>
      <w:bookmarkStart w:id="52" w:name="_Toc289357177"/>
      <w:bookmarkStart w:id="53" w:name="_Toc289422566"/>
      <w:bookmarkStart w:id="54" w:name="_Toc289432108"/>
      <w:bookmarkStart w:id="55" w:name="_Toc289435961"/>
      <w:bookmarkStart w:id="56" w:name="_Toc403264355"/>
      <w:proofErr w:type="gramStart"/>
      <w:r>
        <w:t>RGN2.</w:t>
      </w:r>
      <w:proofErr w:type="gramEnd"/>
      <w:r>
        <w:t xml:space="preserve">2.1. </w:t>
      </w:r>
      <w:bookmarkStart w:id="57" w:name="_Toc289354777"/>
      <w:bookmarkEnd w:id="51"/>
      <w:bookmarkEnd w:id="52"/>
      <w:r>
        <w:t>Opção de operação para todo agrupamento</w:t>
      </w:r>
      <w:bookmarkEnd w:id="53"/>
      <w:bookmarkEnd w:id="54"/>
      <w:bookmarkEnd w:id="55"/>
      <w:bookmarkEnd w:id="57"/>
      <w:bookmarkEnd w:id="56"/>
    </w:p>
    <w:p w:rsidR="00874251" w:rsidRDefault="00874251" w:rsidP="00874251">
      <w:pPr>
        <w:ind w:left="1418"/>
        <w:rPr>
          <w:rFonts w:cs="Arial"/>
        </w:rPr>
      </w:pPr>
      <w:r>
        <w:rPr>
          <w:rFonts w:cs="Arial"/>
        </w:rPr>
        <w:t>Quando usuário pertencer ao órgão responsável pelo agrupamento, apresentar opção de realizar a operação para todo o agrupamento ou apenas para o órgão.</w:t>
      </w:r>
    </w:p>
    <w:p w:rsidR="00874251" w:rsidRDefault="00874251" w:rsidP="00874251"/>
    <w:p w:rsidR="00874251" w:rsidRDefault="00874251" w:rsidP="00874251"/>
    <w:p w:rsidR="00874251" w:rsidRDefault="00874251" w:rsidP="00874251">
      <w:pPr>
        <w:widowControl w:val="0"/>
        <w:ind w:left="709"/>
        <w:rPr>
          <w:rFonts w:cs="Arial"/>
        </w:rPr>
      </w:pPr>
      <w:r>
        <w:rPr>
          <w:rFonts w:cs="Arial"/>
          <w:b/>
          <w:bCs/>
        </w:rPr>
        <w:t>OBS</w:t>
      </w:r>
      <w:r>
        <w:rPr>
          <w:rFonts w:cs="Arial"/>
        </w:rPr>
        <w:t xml:space="preserve"> </w:t>
      </w:r>
      <w:r>
        <w:rPr>
          <w:rFonts w:cs="Arial"/>
        </w:rPr>
        <w:sym w:font="Wingdings" w:char="F0E0"/>
      </w:r>
      <w:r>
        <w:rPr>
          <w:rFonts w:cs="Arial"/>
        </w:rPr>
        <w:t xml:space="preserve"> Todas as regras referenciadas neste caso de uso estão descritas no documento SIGRH – GAR – Regras de Negócio.</w:t>
      </w:r>
    </w:p>
    <w:p w:rsidR="00874251" w:rsidRDefault="00874251" w:rsidP="00874251">
      <w:pPr>
        <w:pStyle w:val="Recuodecorpodetexto"/>
      </w:pPr>
      <w:r>
        <w:br w:type="page"/>
      </w:r>
    </w:p>
    <w:p w:rsidR="00874251" w:rsidRDefault="00874251" w:rsidP="00874251">
      <w:pPr>
        <w:pStyle w:val="Ttulo1"/>
        <w:keepNext w:val="0"/>
        <w:widowControl w:val="0"/>
        <w:spacing w:before="0" w:line="240" w:lineRule="auto"/>
        <w:ind w:left="540" w:hanging="540"/>
      </w:pPr>
      <w:bookmarkStart w:id="58" w:name="_Toc403264356"/>
      <w:r>
        <w:lastRenderedPageBreak/>
        <w:t>Anexos</w:t>
      </w:r>
      <w:bookmarkEnd w:id="58"/>
    </w:p>
    <w:p w:rsidR="00874251" w:rsidRDefault="00874251" w:rsidP="00874251"/>
    <w:p w:rsidR="00874251" w:rsidRDefault="00DA444D" w:rsidP="0087425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74251" w:rsidRDefault="00874251" w:rsidP="00874251">
      <w:pPr>
        <w:widowControl w:val="0"/>
        <w:ind w:left="540"/>
        <w:rPr>
          <w:rFonts w:cs="Arial"/>
        </w:rPr>
      </w:pPr>
    </w:p>
    <w:p w:rsidR="00874251" w:rsidRDefault="00874251" w:rsidP="00874251">
      <w:pPr>
        <w:widowControl w:val="0"/>
        <w:ind w:left="540"/>
        <w:rPr>
          <w:rFonts w:cs="Arial"/>
        </w:rPr>
      </w:pPr>
    </w:p>
    <w:p w:rsidR="00DA444D" w:rsidRDefault="00DA444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59" w:name="_Toc403264357"/>
      <w:r>
        <w:br w:type="page"/>
      </w:r>
    </w:p>
    <w:p w:rsidR="00874251" w:rsidRDefault="00874251" w:rsidP="0087425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lastRenderedPageBreak/>
        <w:t>Revisões</w:t>
      </w:r>
      <w:bookmarkEnd w:id="59"/>
    </w:p>
    <w:p w:rsidR="00874251" w:rsidRDefault="00874251" w:rsidP="0087425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7425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874251" w:rsidRDefault="0087425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7425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874251" w:rsidRDefault="0087425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7425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874251" w:rsidRDefault="0087425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7425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874251" w:rsidRDefault="0087425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7425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874251" w:rsidRDefault="0087425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7425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7425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Default="00874251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Default="00874251" w:rsidP="00DA444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Default="0087425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Default="0087425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Default="0087425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74251" w:rsidRPr="00DA444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 w:rsidRPr="00DA444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74251" w:rsidRPr="00DA444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DA444D">
              <w:rPr>
                <w:rFonts w:cs="Arial"/>
                <w:sz w:val="16"/>
              </w:rPr>
              <w:t>Checklist</w:t>
            </w:r>
            <w:proofErr w:type="spellEnd"/>
            <w:r w:rsidRPr="00DA444D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74251" w:rsidRPr="00DA444D" w:rsidRDefault="00874251" w:rsidP="00DA444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874251" w:rsidRPr="00DA444D" w:rsidRDefault="00874251" w:rsidP="00DA444D">
      <w:pPr>
        <w:widowControl w:val="0"/>
        <w:ind w:left="0"/>
        <w:rPr>
          <w:rFonts w:cs="Arial"/>
          <w:sz w:val="16"/>
        </w:rPr>
      </w:pPr>
    </w:p>
    <w:p w:rsidR="00874251" w:rsidRPr="00DA444D" w:rsidRDefault="00874251" w:rsidP="00DA444D">
      <w:pPr>
        <w:widowControl w:val="0"/>
        <w:ind w:left="0"/>
        <w:rPr>
          <w:rFonts w:cs="Arial"/>
          <w:sz w:val="16"/>
        </w:rPr>
      </w:pPr>
    </w:p>
    <w:p w:rsidR="00874251" w:rsidRDefault="00874251" w:rsidP="00874251"/>
    <w:p w:rsidR="00F41655" w:rsidRPr="00874251" w:rsidRDefault="00F41655" w:rsidP="00874251">
      <w:bookmarkStart w:id="60" w:name="_GoBack"/>
      <w:bookmarkEnd w:id="60"/>
    </w:p>
    <w:sectPr w:rsidR="00F41655" w:rsidRPr="0087425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4251" w:rsidRDefault="00874251" w:rsidP="002908D9">
      <w:r>
        <w:separator/>
      </w:r>
    </w:p>
  </w:endnote>
  <w:endnote w:type="continuationSeparator" w:id="0">
    <w:p w:rsidR="00874251" w:rsidRDefault="0087425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A444D">
      <w:rPr>
        <w:rStyle w:val="Nmerodepgina"/>
        <w:noProof/>
        <w:szCs w:val="20"/>
      </w:rPr>
      <w:t>13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7425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A444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A444D">
            <w:rPr>
              <w:sz w:val="20"/>
              <w:szCs w:val="20"/>
            </w:rPr>
            <w:t xml:space="preserve">Keila </w:t>
          </w:r>
          <w:proofErr w:type="spellStart"/>
          <w:r w:rsidRPr="00DA444D">
            <w:rPr>
              <w:sz w:val="20"/>
              <w:szCs w:val="20"/>
            </w:rPr>
            <w:t>Joanês</w:t>
          </w:r>
          <w:proofErr w:type="spellEnd"/>
          <w:r w:rsidRPr="00DA444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A444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74251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874251">
            <w:rPr>
              <w:b/>
              <w:sz w:val="20"/>
              <w:szCs w:val="20"/>
            </w:rPr>
            <w:t xml:space="preserve"> </w:t>
          </w:r>
          <w:proofErr w:type="gramEnd"/>
          <w:r w:rsidR="00874251">
            <w:rPr>
              <w:b/>
              <w:sz w:val="20"/>
              <w:szCs w:val="20"/>
            </w:rPr>
            <w:t>DIRF e Comprovante de Rendimentos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74251">
            <w:rPr>
              <w:b/>
              <w:sz w:val="20"/>
              <w:szCs w:val="20"/>
            </w:rPr>
            <w:t>UCS0538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DA444D">
            <w:rPr>
              <w:b/>
              <w:sz w:val="20"/>
              <w:szCs w:val="20"/>
            </w:rPr>
            <w:t>Manter Histórico da DIRF - Entrega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4251" w:rsidRDefault="00874251" w:rsidP="002908D9">
      <w:r>
        <w:separator/>
      </w:r>
    </w:p>
  </w:footnote>
  <w:footnote w:type="continuationSeparator" w:id="0">
    <w:p w:rsidR="00874251" w:rsidRDefault="0087425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25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74251"/>
    <w:rsid w:val="008806C7"/>
    <w:rsid w:val="0091194C"/>
    <w:rsid w:val="009123FD"/>
    <w:rsid w:val="009C40FA"/>
    <w:rsid w:val="00A3111D"/>
    <w:rsid w:val="00A91F66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A444D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425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7425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7425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7425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7425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7425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7425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7425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74251"/>
    <w:pPr>
      <w:ind w:left="0"/>
    </w:pPr>
  </w:style>
  <w:style w:type="paragraph" w:styleId="ndicedeilustraes">
    <w:name w:val="table of figures"/>
    <w:basedOn w:val="Normal"/>
    <w:next w:val="Normal"/>
    <w:semiHidden/>
    <w:rsid w:val="00874251"/>
  </w:style>
  <w:style w:type="paragraph" w:styleId="Sumrio2">
    <w:name w:val="toc 2"/>
    <w:basedOn w:val="Normal"/>
    <w:next w:val="Normal"/>
    <w:autoRedefine/>
    <w:uiPriority w:val="39"/>
    <w:rsid w:val="0087425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74251"/>
    <w:pPr>
      <w:ind w:left="480"/>
    </w:pPr>
  </w:style>
  <w:style w:type="character" w:styleId="Hyperlink">
    <w:name w:val="Hyperlink"/>
    <w:basedOn w:val="Fontepargpadro"/>
    <w:uiPriority w:val="99"/>
    <w:rsid w:val="0087425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7425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7425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7425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7425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7425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74251"/>
    <w:rPr>
      <w:sz w:val="16"/>
    </w:rPr>
  </w:style>
  <w:style w:type="character" w:styleId="Nmerodepgina">
    <w:name w:val="page number"/>
    <w:basedOn w:val="Fontepargpadro"/>
    <w:rsid w:val="0087425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7425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742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7425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74251"/>
  </w:style>
  <w:style w:type="paragraph" w:styleId="Corpodetexto">
    <w:name w:val="Body Text"/>
    <w:basedOn w:val="Normal"/>
    <w:link w:val="CorpodetextoChar"/>
    <w:rsid w:val="0087425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74251"/>
    <w:rPr>
      <w:rFonts w:eastAsia="Arial Unicode MS"/>
    </w:rPr>
  </w:style>
  <w:style w:type="paragraph" w:customStyle="1" w:styleId="tabletext">
    <w:name w:val="tabletext"/>
    <w:basedOn w:val="Normal"/>
    <w:rsid w:val="0087425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7425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7425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7425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7425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7425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7425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7425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7425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7425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425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7425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7425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7425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7425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7425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7425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7425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74251"/>
    <w:pPr>
      <w:ind w:left="0"/>
    </w:pPr>
  </w:style>
  <w:style w:type="paragraph" w:styleId="ndicedeilustraes">
    <w:name w:val="table of figures"/>
    <w:basedOn w:val="Normal"/>
    <w:next w:val="Normal"/>
    <w:semiHidden/>
    <w:rsid w:val="00874251"/>
  </w:style>
  <w:style w:type="paragraph" w:styleId="Sumrio2">
    <w:name w:val="toc 2"/>
    <w:basedOn w:val="Normal"/>
    <w:next w:val="Normal"/>
    <w:autoRedefine/>
    <w:uiPriority w:val="39"/>
    <w:rsid w:val="0087425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74251"/>
    <w:pPr>
      <w:ind w:left="480"/>
    </w:pPr>
  </w:style>
  <w:style w:type="character" w:styleId="Hyperlink">
    <w:name w:val="Hyperlink"/>
    <w:basedOn w:val="Fontepargpadro"/>
    <w:uiPriority w:val="99"/>
    <w:rsid w:val="0087425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7425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7425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7425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7425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7425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74251"/>
    <w:rPr>
      <w:sz w:val="16"/>
    </w:rPr>
  </w:style>
  <w:style w:type="character" w:styleId="Nmerodepgina">
    <w:name w:val="page number"/>
    <w:basedOn w:val="Fontepargpadro"/>
    <w:rsid w:val="0087425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7425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742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7425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74251"/>
  </w:style>
  <w:style w:type="paragraph" w:styleId="Corpodetexto">
    <w:name w:val="Body Text"/>
    <w:basedOn w:val="Normal"/>
    <w:link w:val="CorpodetextoChar"/>
    <w:rsid w:val="0087425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74251"/>
    <w:rPr>
      <w:rFonts w:eastAsia="Arial Unicode MS"/>
    </w:rPr>
  </w:style>
  <w:style w:type="paragraph" w:customStyle="1" w:styleId="tabletext">
    <w:name w:val="tabletext"/>
    <w:basedOn w:val="Normal"/>
    <w:rsid w:val="0087425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7425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7425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7425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7425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7425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7425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7425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7425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7425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EF020-C392-4B03-9274-88A965043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13</Pages>
  <Words>1334</Words>
  <Characters>8788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10102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2014-11-09T04:42:00Z</cp:lastPrinted>
  <dcterms:created xsi:type="dcterms:W3CDTF">2014-11-09T04:42:00Z</dcterms:created>
  <dcterms:modified xsi:type="dcterms:W3CDTF">2014-11-21T19:47:00Z</dcterms:modified>
</cp:coreProperties>
</file>