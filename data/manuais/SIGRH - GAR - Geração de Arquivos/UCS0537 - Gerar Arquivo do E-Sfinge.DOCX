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175A" w:rsidRDefault="009A175A" w:rsidP="009A175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A175A" w:rsidRDefault="009A175A" w:rsidP="009A175A">
      <w:pPr>
        <w:widowControl w:val="0"/>
        <w:rPr>
          <w:rFonts w:cs="Arial"/>
          <w:sz w:val="20"/>
        </w:rPr>
      </w:pPr>
    </w:p>
    <w:p w:rsidR="009A175A" w:rsidRDefault="009A175A" w:rsidP="009A175A">
      <w:pPr>
        <w:widowControl w:val="0"/>
        <w:rPr>
          <w:rFonts w:cs="Arial"/>
          <w:sz w:val="20"/>
        </w:rPr>
      </w:pPr>
    </w:p>
    <w:p w:rsidR="009A175A" w:rsidRDefault="009A175A" w:rsidP="009A175A">
      <w:pPr>
        <w:widowControl w:val="0"/>
        <w:rPr>
          <w:rFonts w:cs="Arial"/>
          <w:sz w:val="20"/>
        </w:rPr>
      </w:pPr>
    </w:p>
    <w:p w:rsidR="009A175A" w:rsidRDefault="009A175A" w:rsidP="009A175A">
      <w:pPr>
        <w:widowControl w:val="0"/>
        <w:rPr>
          <w:rFonts w:cs="Arial"/>
          <w:sz w:val="20"/>
        </w:rPr>
      </w:pPr>
    </w:p>
    <w:p w:rsidR="009A175A" w:rsidRDefault="009A175A" w:rsidP="009A175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A175A" w:rsidRDefault="009A175A" w:rsidP="009A175A">
      <w:pPr>
        <w:widowControl w:val="0"/>
        <w:rPr>
          <w:rFonts w:cs="Arial"/>
          <w:sz w:val="20"/>
          <w:u w:val="single"/>
        </w:rPr>
      </w:pPr>
    </w:p>
    <w:p w:rsidR="009A175A" w:rsidRDefault="009A175A" w:rsidP="009A175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A175A" w:rsidRDefault="009A175A" w:rsidP="009A175A">
      <w:pPr>
        <w:widowControl w:val="0"/>
        <w:rPr>
          <w:rFonts w:cs="Arial"/>
          <w:sz w:val="20"/>
        </w:rPr>
      </w:pPr>
    </w:p>
    <w:p w:rsidR="009A175A" w:rsidRDefault="009A175A" w:rsidP="009A175A">
      <w:pPr>
        <w:widowControl w:val="0"/>
        <w:rPr>
          <w:rFonts w:cs="Arial"/>
          <w:sz w:val="20"/>
        </w:rPr>
      </w:pPr>
    </w:p>
    <w:p w:rsidR="009A175A" w:rsidRDefault="009A175A" w:rsidP="009A175A">
      <w:pPr>
        <w:widowControl w:val="0"/>
        <w:rPr>
          <w:rFonts w:cs="Arial"/>
          <w:sz w:val="20"/>
        </w:rPr>
      </w:pPr>
    </w:p>
    <w:p w:rsidR="009A175A" w:rsidRDefault="009A175A" w:rsidP="009A175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A175A" w:rsidRDefault="009A175A" w:rsidP="009A175A">
      <w:pPr>
        <w:widowControl w:val="0"/>
        <w:rPr>
          <w:rFonts w:cs="Arial"/>
          <w:sz w:val="20"/>
        </w:rPr>
      </w:pPr>
    </w:p>
    <w:p w:rsidR="009A175A" w:rsidRDefault="009A175A" w:rsidP="009A175A">
      <w:pPr>
        <w:widowControl w:val="0"/>
        <w:rPr>
          <w:rFonts w:cs="Arial"/>
          <w:sz w:val="20"/>
        </w:rPr>
      </w:pPr>
    </w:p>
    <w:p w:rsidR="009A175A" w:rsidRDefault="009A175A" w:rsidP="009A175A">
      <w:pPr>
        <w:widowControl w:val="0"/>
        <w:rPr>
          <w:rFonts w:cs="Arial"/>
        </w:rPr>
      </w:pPr>
    </w:p>
    <w:p w:rsidR="009A175A" w:rsidRDefault="009A175A" w:rsidP="009A175A">
      <w:pPr>
        <w:pStyle w:val="Capa"/>
        <w:rPr>
          <w:color w:val="FF9900"/>
        </w:rPr>
      </w:pPr>
      <w:r>
        <w:t>SINDRAPE</w:t>
      </w:r>
    </w:p>
    <w:p w:rsidR="009A175A" w:rsidRDefault="009A175A" w:rsidP="009A175A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9A175A" w:rsidRPr="009A175A" w:rsidRDefault="009A175A" w:rsidP="009A175A">
      <w:pPr>
        <w:widowControl w:val="0"/>
        <w:rPr>
          <w:color w:val="000080"/>
        </w:rPr>
      </w:pPr>
    </w:p>
    <w:p w:rsidR="009A175A" w:rsidRPr="009A175A" w:rsidRDefault="009A175A" w:rsidP="009A175A">
      <w:pPr>
        <w:widowControl w:val="0"/>
        <w:jc w:val="right"/>
        <w:rPr>
          <w:rFonts w:cs="Arial"/>
          <w:b/>
          <w:bCs/>
          <w:color w:val="000080"/>
        </w:rPr>
      </w:pPr>
    </w:p>
    <w:p w:rsidR="009A175A" w:rsidRDefault="009A175A" w:rsidP="009A175A">
      <w:pPr>
        <w:pStyle w:val="Capa"/>
      </w:pPr>
      <w:r>
        <w:t>UCS0537</w:t>
      </w:r>
      <w:r w:rsidR="001B3B29">
        <w:t xml:space="preserve"> </w:t>
      </w:r>
      <w:r>
        <w:t>– Gerar arquivo do e-Sfinge</w:t>
      </w:r>
    </w:p>
    <w:p w:rsidR="009A175A" w:rsidRDefault="009A175A" w:rsidP="009A175A">
      <w:pPr>
        <w:widowControl w:val="0"/>
        <w:rPr>
          <w:rFonts w:cs="Arial"/>
        </w:rPr>
      </w:pPr>
    </w:p>
    <w:p w:rsidR="009A175A" w:rsidRDefault="009A175A" w:rsidP="009A175A">
      <w:pPr>
        <w:widowControl w:val="0"/>
      </w:pPr>
    </w:p>
    <w:p w:rsidR="009A175A" w:rsidRDefault="009A175A" w:rsidP="009A175A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9A175A" w:rsidRPr="009A175A" w:rsidRDefault="009A175A" w:rsidP="009A175A">
      <w:pPr>
        <w:pStyle w:val="Corpodetexto3"/>
        <w:widowControl w:val="0"/>
        <w:spacing w:after="0"/>
        <w:rPr>
          <w:rFonts w:cs="Arial"/>
        </w:rPr>
      </w:pPr>
      <w:r w:rsidRPr="009A175A">
        <w:rPr>
          <w:rFonts w:cs="Arial"/>
        </w:rPr>
        <w:lastRenderedPageBreak/>
        <w:t>Histórico de Revisões</w:t>
      </w:r>
    </w:p>
    <w:p w:rsidR="009A175A" w:rsidRDefault="009A175A" w:rsidP="009A175A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9A175A" w:rsidTr="009A175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5A" w:rsidRDefault="009A175A" w:rsidP="009A175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5A" w:rsidRDefault="009A175A" w:rsidP="009A175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5A" w:rsidRDefault="009A175A" w:rsidP="009A175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5A" w:rsidRDefault="009A175A" w:rsidP="009A175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9A175A" w:rsidTr="009A175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5A" w:rsidRDefault="009A175A" w:rsidP="009A175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15/02/2010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5A" w:rsidRDefault="009A175A" w:rsidP="009A175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5A" w:rsidRDefault="009A175A" w:rsidP="009A175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5A" w:rsidRDefault="009A175A" w:rsidP="009A175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9A175A" w:rsidTr="009A175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5A" w:rsidRDefault="009A175A" w:rsidP="009A175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5A" w:rsidRDefault="009A175A" w:rsidP="009A175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5A" w:rsidRDefault="009A175A" w:rsidP="009A175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5A" w:rsidRDefault="009A175A" w:rsidP="009A175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9A175A" w:rsidRDefault="009A175A" w:rsidP="009A175A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9A175A" w:rsidRPr="009A175A" w:rsidRDefault="009A175A" w:rsidP="009A175A">
      <w:pPr>
        <w:pStyle w:val="Corpodetexto3"/>
        <w:widowControl w:val="0"/>
        <w:spacing w:after="0"/>
        <w:jc w:val="left"/>
        <w:rPr>
          <w:rFonts w:cs="Arial"/>
        </w:rPr>
      </w:pPr>
      <w:r w:rsidRPr="009A175A">
        <w:rPr>
          <w:rFonts w:cs="Arial"/>
        </w:rPr>
        <w:lastRenderedPageBreak/>
        <w:t>Índice</w:t>
      </w:r>
    </w:p>
    <w:p w:rsidR="009A175A" w:rsidRPr="009A175A" w:rsidRDefault="009A175A" w:rsidP="009A175A">
      <w:pPr>
        <w:pStyle w:val="Corpodetexto3"/>
        <w:widowControl w:val="0"/>
        <w:spacing w:after="0"/>
        <w:jc w:val="left"/>
        <w:rPr>
          <w:rFonts w:cs="Arial"/>
        </w:rPr>
      </w:pPr>
    </w:p>
    <w:p w:rsidR="00121634" w:rsidRDefault="009A175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55257" w:history="1">
        <w:r w:rsidR="00121634" w:rsidRPr="00D0643B">
          <w:rPr>
            <w:rStyle w:val="Hyperlink"/>
            <w:noProof/>
          </w:rPr>
          <w:t>1.</w:t>
        </w:r>
        <w:r w:rsidR="0012163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1634" w:rsidRPr="00D0643B">
          <w:rPr>
            <w:rStyle w:val="Hyperlink"/>
            <w:noProof/>
          </w:rPr>
          <w:t>Pacote/Caso de Uso</w:t>
        </w:r>
        <w:r w:rsidR="00121634">
          <w:rPr>
            <w:noProof/>
            <w:webHidden/>
          </w:rPr>
          <w:tab/>
        </w:r>
        <w:r w:rsidR="00121634">
          <w:rPr>
            <w:noProof/>
            <w:webHidden/>
          </w:rPr>
          <w:fldChar w:fldCharType="begin"/>
        </w:r>
        <w:r w:rsidR="00121634">
          <w:rPr>
            <w:noProof/>
            <w:webHidden/>
          </w:rPr>
          <w:instrText xml:space="preserve"> PAGEREF _Toc404355257 \h </w:instrText>
        </w:r>
        <w:r w:rsidR="00121634">
          <w:rPr>
            <w:noProof/>
            <w:webHidden/>
          </w:rPr>
        </w:r>
        <w:r w:rsidR="00121634">
          <w:rPr>
            <w:noProof/>
            <w:webHidden/>
          </w:rPr>
          <w:fldChar w:fldCharType="separate"/>
        </w:r>
        <w:r w:rsidR="00121634">
          <w:rPr>
            <w:noProof/>
            <w:webHidden/>
          </w:rPr>
          <w:t>6</w:t>
        </w:r>
        <w:r w:rsidR="00121634"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58" w:history="1">
        <w:r w:rsidRPr="00D0643B">
          <w:rPr>
            <w:rStyle w:val="Hyperlink"/>
            <w:noProof/>
          </w:rPr>
          <w:t>Gerar arquivo do e-Sfinge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59" w:history="1">
        <w:r w:rsidRPr="00D0643B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60" w:history="1">
        <w:r w:rsidRPr="00D0643B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61" w:history="1">
        <w:r w:rsidRPr="00D0643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62" w:history="1">
        <w:r w:rsidRPr="00D0643B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63" w:history="1">
        <w:r w:rsidRPr="00D0643B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64" w:history="1">
        <w:r w:rsidRPr="00D0643B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65" w:history="1">
        <w:r w:rsidRPr="00D0643B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66" w:history="1">
        <w:r w:rsidRPr="00D0643B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Gerar arquivo do e-Sfinge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67" w:history="1">
        <w:r w:rsidRPr="00D0643B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68" w:history="1">
        <w:r w:rsidRPr="00D0643B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Fluxo Alternativo – Envia ftp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69" w:history="1">
        <w:r w:rsidRPr="00D0643B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Listar gerações de arquivo do e-Sfinge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70" w:history="1">
        <w:r w:rsidRPr="00D0643B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71" w:history="1">
        <w:r w:rsidRPr="00D0643B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72" w:history="1">
        <w:r w:rsidRPr="00D0643B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RN01: Validar as competências (inicial e final)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73" w:history="1">
        <w:r w:rsidRPr="00D0643B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RN02: Validar a situação da geração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74" w:history="1">
        <w:r w:rsidRPr="00D0643B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75" w:history="1">
        <w:r w:rsidRPr="00D0643B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Layout dos arquivos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76" w:history="1">
        <w:r w:rsidRPr="00D0643B">
          <w:rPr>
            <w:rStyle w:val="Hyperlink"/>
            <w:noProof/>
          </w:rPr>
          <w:t>6.1.1.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77" w:history="1">
        <w:r w:rsidRPr="00D0643B">
          <w:rPr>
            <w:rStyle w:val="Hyperlink"/>
            <w:noProof/>
          </w:rPr>
          <w:t>6.1.2.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Especialidade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78" w:history="1">
        <w:r w:rsidRPr="00D0643B">
          <w:rPr>
            <w:rStyle w:val="Hyperlink"/>
            <w:noProof/>
          </w:rPr>
          <w:t>6.1.3.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Resultado do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79" w:history="1">
        <w:r w:rsidRPr="00D0643B">
          <w:rPr>
            <w:rStyle w:val="Hyperlink"/>
            <w:noProof/>
          </w:rPr>
          <w:t>6.1.4.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Etapa do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80" w:history="1">
        <w:r w:rsidRPr="00D0643B">
          <w:rPr>
            <w:rStyle w:val="Hyperlink"/>
            <w:noProof/>
          </w:rPr>
          <w:t>6.1.5.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Resultado da Etapa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81" w:history="1">
        <w:r w:rsidRPr="00D0643B">
          <w:rPr>
            <w:rStyle w:val="Hyperlink"/>
            <w:noProof/>
          </w:rPr>
          <w:t>6.1.6.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Desistência da Posse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82" w:history="1">
        <w:r w:rsidRPr="00D0643B">
          <w:rPr>
            <w:rStyle w:val="Hyperlink"/>
            <w:noProof/>
          </w:rPr>
          <w:t>6.1.7.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Atualização do Cargo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83" w:history="1">
        <w:r w:rsidRPr="00D0643B">
          <w:rPr>
            <w:rStyle w:val="Hyperlink"/>
            <w:noProof/>
          </w:rPr>
          <w:t>6.1.8.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Atualização do Cargo do Grupo Referência ao Nível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84" w:history="1">
        <w:r w:rsidRPr="00D0643B">
          <w:rPr>
            <w:rStyle w:val="Hyperlink"/>
            <w:noProof/>
          </w:rPr>
          <w:t>6.1.9.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Vencimento do Cargo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85" w:history="1">
        <w:r w:rsidRPr="00D0643B">
          <w:rPr>
            <w:rStyle w:val="Hyperlink"/>
            <w:noProof/>
          </w:rPr>
          <w:t>6.1.10.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Admissão por Nomeação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86" w:history="1">
        <w:r w:rsidRPr="00D0643B">
          <w:rPr>
            <w:rStyle w:val="Hyperlink"/>
            <w:noProof/>
          </w:rPr>
          <w:t>6.1.11.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Afastamento por Disposição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87" w:history="1">
        <w:r w:rsidRPr="00D0643B">
          <w:rPr>
            <w:rStyle w:val="Hyperlink"/>
            <w:noProof/>
          </w:rPr>
          <w:t>6.1.12.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Afastamento por Licença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88" w:history="1">
        <w:r w:rsidRPr="00D0643B">
          <w:rPr>
            <w:rStyle w:val="Hyperlink"/>
            <w:noProof/>
          </w:rPr>
          <w:t>6.1.13.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  <w:highlight w:val="yellow"/>
          </w:rPr>
          <w:t>Alteração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89" w:history="1">
        <w:r w:rsidRPr="00D0643B">
          <w:rPr>
            <w:rStyle w:val="Hyperlink"/>
            <w:noProof/>
          </w:rPr>
          <w:t>6.1.14.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90" w:history="1">
        <w:r w:rsidRPr="00D0643B">
          <w:rPr>
            <w:rStyle w:val="Hyperlink"/>
            <w:noProof/>
          </w:rPr>
          <w:t>6.1.15.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Reversão da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91" w:history="1">
        <w:r w:rsidRPr="00D0643B">
          <w:rPr>
            <w:rStyle w:val="Hyperlink"/>
            <w:noProof/>
          </w:rPr>
          <w:t>6.1.16.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Contratação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92" w:history="1">
        <w:r w:rsidRPr="00D0643B">
          <w:rPr>
            <w:rStyle w:val="Hyperlink"/>
            <w:noProof/>
          </w:rPr>
          <w:t>6.1.17.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Desligamento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93" w:history="1">
        <w:r w:rsidRPr="00D0643B">
          <w:rPr>
            <w:rStyle w:val="Hyperlink"/>
            <w:noProof/>
          </w:rPr>
          <w:t>6.1.18.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Falecimento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94" w:history="1">
        <w:r w:rsidRPr="00D0643B">
          <w:rPr>
            <w:rStyle w:val="Hyperlink"/>
            <w:noProof/>
          </w:rPr>
          <w:t>6.1.19.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Pensão por Morte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95" w:history="1">
        <w:r w:rsidRPr="00D0643B">
          <w:rPr>
            <w:rStyle w:val="Hyperlink"/>
            <w:noProof/>
          </w:rPr>
          <w:t>6.1.20.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Beneficiário da Pensão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96" w:history="1">
        <w:r w:rsidRPr="00D0643B">
          <w:rPr>
            <w:rStyle w:val="Hyperlink"/>
            <w:noProof/>
          </w:rPr>
          <w:t>6.1.21.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Proventos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97" w:history="1">
        <w:r w:rsidRPr="00D0643B">
          <w:rPr>
            <w:rStyle w:val="Hyperlink"/>
            <w:noProof/>
          </w:rPr>
          <w:t>6.1.22.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Tempo do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98" w:history="1">
        <w:r w:rsidRPr="00D0643B">
          <w:rPr>
            <w:rStyle w:val="Hyperlink"/>
            <w:noProof/>
          </w:rPr>
          <w:t>6.1.23.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  <w:highlight w:val="yellow"/>
          </w:rPr>
          <w:t>Reintegração e Readmissão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299" w:history="1">
        <w:r w:rsidRPr="00D0643B">
          <w:rPr>
            <w:rStyle w:val="Hyperlink"/>
            <w:noProof/>
          </w:rPr>
          <w:t>6.1.24.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Recebimento por Disposição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300" w:history="1">
        <w:r w:rsidRPr="00D0643B">
          <w:rPr>
            <w:rStyle w:val="Hyperlink"/>
            <w:noProof/>
          </w:rPr>
          <w:t>6.1.25.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Reenquadramento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301" w:history="1">
        <w:r w:rsidRPr="00D0643B">
          <w:rPr>
            <w:rStyle w:val="Hyperlink"/>
            <w:noProof/>
          </w:rPr>
          <w:t>6.1.26.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302" w:history="1">
        <w:r w:rsidRPr="00D0643B">
          <w:rPr>
            <w:rStyle w:val="Hyperlink"/>
            <w:noProof/>
          </w:rPr>
          <w:t>6.1.27.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  <w:highlight w:val="yellow"/>
          </w:rPr>
          <w:t>Diretoria da Empresa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303" w:history="1">
        <w:r w:rsidRPr="00D0643B">
          <w:rPr>
            <w:rStyle w:val="Hyperlink"/>
            <w:noProof/>
          </w:rPr>
          <w:t>6.1.28.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  <w:highlight w:val="yellow"/>
          </w:rPr>
          <w:t>Membro da Diretoria da Empresa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304" w:history="1">
        <w:r w:rsidRPr="00D0643B">
          <w:rPr>
            <w:rStyle w:val="Hyperlink"/>
            <w:noProof/>
          </w:rPr>
          <w:t>6.1.29.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i/>
            <w:iCs/>
            <w:noProof/>
          </w:rPr>
          <w:t>Publicidade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305" w:history="1">
        <w:r w:rsidRPr="00D0643B">
          <w:rPr>
            <w:rStyle w:val="Hyperlink"/>
            <w:noProof/>
          </w:rPr>
          <w:t>6.1.30.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Texto Jurídico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306" w:history="1">
        <w:r w:rsidRPr="00D0643B">
          <w:rPr>
            <w:rStyle w:val="Hyperlink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Tabelas do sistema e-Sfinge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307" w:history="1">
        <w:r w:rsidRPr="00D0643B">
          <w:rPr>
            <w:rStyle w:val="Hyperlink"/>
            <w:noProof/>
          </w:rPr>
          <w:t>6.2.1.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Tabela 04 – Tabela de Estado Civil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308" w:history="1">
        <w:r w:rsidRPr="00D0643B">
          <w:rPr>
            <w:rStyle w:val="Hyperlink"/>
            <w:noProof/>
          </w:rPr>
          <w:t>6.2.2.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Tabela 05 – Tabela de Sexo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309" w:history="1">
        <w:r w:rsidRPr="00D0643B">
          <w:rPr>
            <w:rStyle w:val="Hyperlink"/>
            <w:noProof/>
          </w:rPr>
          <w:t>6.2.3.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Tabela 08 – Tipo de Atualização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310" w:history="1">
        <w:r w:rsidRPr="00D0643B">
          <w:rPr>
            <w:rStyle w:val="Hyperlink"/>
            <w:noProof/>
          </w:rPr>
          <w:t>6.2.4.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Tabela 18 – Tipo de Edital de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311" w:history="1">
        <w:r w:rsidRPr="00D0643B">
          <w:rPr>
            <w:rStyle w:val="Hyperlink"/>
            <w:noProof/>
          </w:rPr>
          <w:t>6.2.5.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Tabela 22 – Tipo de Meio de Comunicação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312" w:history="1">
        <w:r w:rsidRPr="00D0643B">
          <w:rPr>
            <w:rStyle w:val="Hyperlink"/>
            <w:noProof/>
          </w:rPr>
          <w:t>6.2.6.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Tabela 24 – Tipo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313" w:history="1">
        <w:r w:rsidRPr="00D0643B">
          <w:rPr>
            <w:rStyle w:val="Hyperlink"/>
            <w:noProof/>
          </w:rPr>
          <w:t>6.2.7.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Tabela 26 – Tipo de Motivo de Desligamento de Pessoal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314" w:history="1">
        <w:r w:rsidRPr="00D0643B">
          <w:rPr>
            <w:rStyle w:val="Hyperlink"/>
            <w:noProof/>
          </w:rPr>
          <w:t>6.2.8.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Tabela 27 – Tipo de Motivo de Licença de Pessoal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315" w:history="1">
        <w:r w:rsidRPr="00D0643B">
          <w:rPr>
            <w:rStyle w:val="Hyperlink"/>
            <w:noProof/>
          </w:rPr>
          <w:t>6.2.9.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Tabela 32 – Tipo de Natureza de Texto Jurídico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316" w:history="1">
        <w:r w:rsidRPr="00D0643B">
          <w:rPr>
            <w:rStyle w:val="Hyperlink"/>
            <w:noProof/>
          </w:rPr>
          <w:t>6.2.10.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Tabela 34 – Tipo de Origem do Tempo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317" w:history="1">
        <w:r w:rsidRPr="00D0643B">
          <w:rPr>
            <w:rStyle w:val="Hyperlink"/>
            <w:noProof/>
          </w:rPr>
          <w:t>6.2.11.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Tabela 42 – Tipo de Provento ou Desconto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318" w:history="1">
        <w:r w:rsidRPr="00D0643B">
          <w:rPr>
            <w:rStyle w:val="Hyperlink"/>
            <w:noProof/>
          </w:rPr>
          <w:t>6.2.12.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Tabela 43 – Tipo de Quadro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319" w:history="1">
        <w:r w:rsidRPr="00D0643B">
          <w:rPr>
            <w:rStyle w:val="Hyperlink"/>
            <w:noProof/>
          </w:rPr>
          <w:t>6.2.13.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Tabela 47 – Tipo de Texto Jurídico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320" w:history="1">
        <w:r w:rsidRPr="00D0643B">
          <w:rPr>
            <w:rStyle w:val="Hyperlink"/>
            <w:noProof/>
          </w:rPr>
          <w:t>6.2.14.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Tabela 50 – Tipo de Desligamento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321" w:history="1">
        <w:r w:rsidRPr="00D0643B">
          <w:rPr>
            <w:rStyle w:val="Hyperlink"/>
            <w:noProof/>
          </w:rPr>
          <w:t>6.2.15.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Tabela 57 – Causa de Invalidez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322" w:history="1">
        <w:r w:rsidRPr="00D0643B">
          <w:rPr>
            <w:rStyle w:val="Hyperlink"/>
            <w:noProof/>
          </w:rPr>
          <w:t>6.2.16.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Tabela 58 – Tipo de Dependência Econômica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323" w:history="1">
        <w:r w:rsidRPr="00D0643B">
          <w:rPr>
            <w:rStyle w:val="Hyperlink"/>
            <w:noProof/>
          </w:rPr>
          <w:t>6.2.17.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Tabela 60 – Tipo de Esfera Governamental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121634" w:rsidRDefault="0012163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324" w:history="1">
        <w:r w:rsidRPr="00D0643B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0643B">
          <w:rPr>
            <w:rStyle w:val="Hyperlink"/>
            <w:noProof/>
          </w:rPr>
          <w:t>Revisõe</w:t>
        </w:r>
        <w:r w:rsidRPr="00D0643B">
          <w:rPr>
            <w:rStyle w:val="Hyperlink"/>
            <w:noProof/>
          </w:rPr>
          <w:t>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9A175A" w:rsidRDefault="009A175A" w:rsidP="009A175A">
      <w:pPr>
        <w:pStyle w:val="Sumrio1"/>
      </w:pPr>
      <w:r>
        <w:fldChar w:fldCharType="end"/>
      </w:r>
    </w:p>
    <w:p w:rsidR="009A175A" w:rsidRDefault="009A175A" w:rsidP="009A175A">
      <w:pPr>
        <w:widowControl w:val="0"/>
        <w:rPr>
          <w:rFonts w:cs="Arial"/>
          <w:b/>
          <w:bCs/>
          <w:color w:val="000000"/>
        </w:rPr>
      </w:pPr>
    </w:p>
    <w:p w:rsidR="009A175A" w:rsidRDefault="009A175A" w:rsidP="009A175A">
      <w:pPr>
        <w:pStyle w:val="Heading"/>
        <w:rPr>
          <w:rFonts w:cs="Arial"/>
          <w:szCs w:val="24"/>
          <w:lang w:val="pt-BR"/>
        </w:rPr>
      </w:pPr>
    </w:p>
    <w:p w:rsidR="009A175A" w:rsidRDefault="009A175A" w:rsidP="009A175A">
      <w:pPr>
        <w:pStyle w:val="Heading"/>
      </w:pPr>
    </w:p>
    <w:p w:rsidR="009A175A" w:rsidRDefault="009A175A" w:rsidP="009A175A">
      <w:pPr>
        <w:pStyle w:val="Heading"/>
        <w:jc w:val="center"/>
      </w:pPr>
    </w:p>
    <w:p w:rsidR="009A175A" w:rsidRDefault="009A175A" w:rsidP="009A175A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9A175A" w:rsidRDefault="009A175A" w:rsidP="009A175A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355257"/>
      <w:r>
        <w:lastRenderedPageBreak/>
        <w:t>Pacote/Caso de Uso</w:t>
      </w:r>
      <w:bookmarkEnd w:id="0"/>
    </w:p>
    <w:p w:rsidR="009A175A" w:rsidRDefault="009A175A" w:rsidP="009A175A"/>
    <w:p w:rsidR="009A175A" w:rsidRDefault="009A175A" w:rsidP="001B3B29">
      <w:pPr>
        <w:pStyle w:val="Subttulo"/>
      </w:pPr>
      <w:bookmarkStart w:id="1" w:name="_Toc404355258"/>
      <w:r>
        <w:t>Gerar arquivo do e-Sfinge</w:t>
      </w:r>
      <w:bookmarkEnd w:id="1"/>
    </w:p>
    <w:p w:rsidR="009A175A" w:rsidRDefault="009A175A" w:rsidP="009A175A">
      <w:pPr>
        <w:widowControl w:val="0"/>
        <w:ind w:left="902"/>
        <w:rPr>
          <w:rFonts w:cs="Arial"/>
          <w:b/>
          <w:bCs/>
          <w:color w:val="FF0000"/>
        </w:rPr>
      </w:pPr>
    </w:p>
    <w:p w:rsidR="009A175A" w:rsidRDefault="009A175A" w:rsidP="009A175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355259"/>
      <w:r>
        <w:t>Descrição</w:t>
      </w:r>
      <w:bookmarkEnd w:id="2"/>
    </w:p>
    <w:p w:rsidR="009A175A" w:rsidRDefault="009A175A" w:rsidP="009A175A">
      <w:pPr>
        <w:pStyle w:val="Recuodecorpodetexto2"/>
        <w:widowControl w:val="0"/>
        <w:ind w:left="1620" w:firstLine="0"/>
        <w:rPr>
          <w:sz w:val="24"/>
        </w:rPr>
      </w:pPr>
    </w:p>
    <w:p w:rsidR="009A175A" w:rsidRDefault="009A175A" w:rsidP="009A175A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geração do arquivo para o sistema e-Sfinge (TCE/SC).</w:t>
      </w:r>
    </w:p>
    <w:p w:rsidR="009A175A" w:rsidRDefault="009A175A" w:rsidP="009A175A">
      <w:pPr>
        <w:pStyle w:val="Recuodecorpodetexto2"/>
        <w:widowControl w:val="0"/>
        <w:ind w:left="1620" w:firstLine="0"/>
        <w:rPr>
          <w:sz w:val="24"/>
        </w:rPr>
      </w:pPr>
    </w:p>
    <w:p w:rsidR="009A175A" w:rsidRDefault="009A175A" w:rsidP="009A175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55260"/>
      <w:r>
        <w:t>Requisitos atendidos</w:t>
      </w:r>
      <w:bookmarkEnd w:id="3"/>
    </w:p>
    <w:p w:rsidR="009A175A" w:rsidRDefault="009A175A" w:rsidP="009A175A"/>
    <w:p w:rsidR="009A175A" w:rsidRDefault="009A175A" w:rsidP="009A175A">
      <w:pPr>
        <w:pStyle w:val="Recuodecorpodetexto"/>
        <w:ind w:left="1260"/>
      </w:pPr>
      <w:r>
        <w:t>R1 – Gerar arquivo do e-Sfinge</w:t>
      </w:r>
    </w:p>
    <w:p w:rsidR="009A175A" w:rsidRDefault="009A175A" w:rsidP="009A175A"/>
    <w:p w:rsidR="009A175A" w:rsidRDefault="009A175A" w:rsidP="009A175A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355261"/>
      <w:r>
        <w:t>Conceito</w:t>
      </w:r>
      <w:bookmarkEnd w:id="4"/>
      <w:r>
        <w:tab/>
      </w:r>
    </w:p>
    <w:p w:rsidR="009A175A" w:rsidRDefault="009A175A" w:rsidP="009A175A"/>
    <w:p w:rsidR="009A175A" w:rsidRDefault="009A175A" w:rsidP="009A175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355262"/>
      <w:r>
        <w:t>Conceitos principais</w:t>
      </w:r>
      <w:bookmarkEnd w:id="5"/>
    </w:p>
    <w:p w:rsidR="009A175A" w:rsidRDefault="009A175A" w:rsidP="009A175A">
      <w:pPr>
        <w:pStyle w:val="Cabealho"/>
        <w:rPr>
          <w:rFonts w:cs="Arial"/>
        </w:rPr>
      </w:pPr>
    </w:p>
    <w:p w:rsidR="009A175A" w:rsidRDefault="009A175A" w:rsidP="009A175A">
      <w:pPr>
        <w:rPr>
          <w:rFonts w:cs="Arial"/>
        </w:rPr>
      </w:pPr>
    </w:p>
    <w:p w:rsidR="009A175A" w:rsidRDefault="009A175A" w:rsidP="009A175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55263"/>
      <w:r>
        <w:t>Conceitos associados</w:t>
      </w:r>
      <w:bookmarkEnd w:id="6"/>
    </w:p>
    <w:p w:rsidR="009A175A" w:rsidRDefault="009A175A" w:rsidP="009A175A">
      <w:pPr>
        <w:rPr>
          <w:rFonts w:eastAsia="Arial Unicode MS"/>
        </w:rPr>
      </w:pPr>
    </w:p>
    <w:p w:rsidR="009A175A" w:rsidRDefault="009A175A" w:rsidP="009A175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355264"/>
      <w:r>
        <w:lastRenderedPageBreak/>
        <w:t>Diagrama</w:t>
      </w:r>
      <w:bookmarkEnd w:id="7"/>
    </w:p>
    <w:p w:rsidR="009A175A" w:rsidRDefault="009A175A" w:rsidP="009A175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A175A" w:rsidRDefault="009A175A" w:rsidP="009A175A">
      <w:pPr>
        <w:widowControl w:val="0"/>
        <w:jc w:val="center"/>
        <w:rPr>
          <w:rFonts w:cs="Arial"/>
        </w:rPr>
      </w:pPr>
    </w:p>
    <w:p w:rsidR="009A175A" w:rsidRDefault="001B3B29" w:rsidP="009A175A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3981450" cy="2809875"/>
                <wp:effectExtent l="28575" t="28575" r="0" b="0"/>
                <wp:docPr id="28" name="Tela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-22225" y="-22225"/>
                            <a:ext cx="10795" cy="107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3655" y="33655"/>
                            <a:ext cx="3914140" cy="2742565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33655" y="33655"/>
                            <a:ext cx="629920" cy="213360"/>
                          </a:xfrm>
                          <a:custGeom>
                            <a:avLst/>
                            <a:gdLst>
                              <a:gd name="T0" fmla="*/ 0 w 56"/>
                              <a:gd name="T1" fmla="*/ 19 h 19"/>
                              <a:gd name="T2" fmla="*/ 43 w 56"/>
                              <a:gd name="T3" fmla="*/ 19 h 19"/>
                              <a:gd name="T4" fmla="*/ 56 w 56"/>
                              <a:gd name="T5" fmla="*/ 5 h 19"/>
                              <a:gd name="T6" fmla="*/ 56 w 56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6" h="19">
                                <a:moveTo>
                                  <a:pt x="0" y="19"/>
                                </a:moveTo>
                                <a:lnTo>
                                  <a:pt x="43" y="19"/>
                                </a:lnTo>
                                <a:lnTo>
                                  <a:pt x="56" y="5"/>
                                </a:lnTo>
                                <a:lnTo>
                                  <a:pt x="5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90170" y="67310"/>
                            <a:ext cx="4070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B3B29" w:rsidRDefault="001B3B29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uc UCS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563370" y="393700"/>
                            <a:ext cx="2136775" cy="2135505"/>
                          </a:xfrm>
                          <a:prstGeom prst="rect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506095" y="1045210"/>
                            <a:ext cx="247650" cy="24765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629920" y="1292860"/>
                            <a:ext cx="0" cy="24701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61010" y="1348740"/>
                            <a:ext cx="16891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 flipH="1">
                            <a:off x="629920" y="134874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 flipH="1">
                            <a:off x="494665" y="1539875"/>
                            <a:ext cx="135255" cy="22479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629920" y="1539875"/>
                            <a:ext cx="146050" cy="22479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4790" y="1764665"/>
                            <a:ext cx="5848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B3B29" w:rsidRDefault="001B3B29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Usuário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2058035" y="640715"/>
                            <a:ext cx="1181100" cy="78676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2024380" y="607060"/>
                            <a:ext cx="1181100" cy="78676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125980" y="854075"/>
                            <a:ext cx="9213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B3B29" w:rsidRDefault="001B3B29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Gerar arquivo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384425" y="1000125"/>
                            <a:ext cx="4514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B3B29" w:rsidRDefault="001B3B29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e-Sfinge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2069465" y="1618615"/>
                            <a:ext cx="1181100" cy="78676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2035810" y="1584960"/>
                            <a:ext cx="1181100" cy="78676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091690" y="1831975"/>
                            <a:ext cx="10102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B3B29" w:rsidRDefault="001B3B29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Listar gerações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091690" y="1978025"/>
                            <a:ext cx="10674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B3B29" w:rsidRDefault="001B3B29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arquivo do e-Sfinge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Line 25"/>
                        <wps:cNvCnPr/>
                        <wps:spPr bwMode="auto">
                          <a:xfrm>
                            <a:off x="854710" y="1438910"/>
                            <a:ext cx="70866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8" o:spid="_x0000_s1026" editas="canvas" style="width:313.5pt;height:221.25pt;mso-position-horizontal-relative:char;mso-position-vertical-relative:line" coordsize="39814,280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9814;height:28098;visibility:visible;mso-wrap-style:square">
                  <v:fill o:detectmouseclick="t"/>
                  <v:path o:connecttype="none"/>
                </v:shape>
                <v:rect id="Rectangle 5" o:spid="_x0000_s1028" style="position:absolute;left:-222;top:-222;width:108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336;top:336;width:39141;height:274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336;top:336;width:6299;height:2134;visibility:visible;mso-wrap-style:square;v-text-anchor:top" coordsize="56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obBsUA&#10;AADaAAAADwAAAGRycy9kb3ducmV2LnhtbESPT2vCQBTE70K/w/KE3nSjUNHoGoK1xVOpf6D19si+&#10;Jmmyb9Ps1sRv3y0IHoeZ+Q2zSnpTiwu1rrSsYDKOQBBnVpecKzgdX0ZzEM4ja6wtk4IrOUjWD4MV&#10;xtp2vKfLweciQNjFqKDwvomldFlBBt3YNsTB+7KtQR9km0vdYhfgppbTKJpJgyWHhQIb2hSUVYdf&#10;o+Ateqq+P67pz+f5FZ0/vW+fu02l1OOwT5cgPPX+Hr61d1rBAv6vhBs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6hsGxQAAANoAAAAPAAAAAAAAAAAAAAAAAJgCAABkcnMv&#10;ZG93bnJldi54bWxQSwUGAAAAAAQABAD1AAAAigMAAAAA&#10;" path="m,19r43,l56,5,56,e" filled="f" strokeweight="0">
                  <v:path arrowok="t" o:connecttype="custom" o:connectlocs="0,213360;483689,213360;629920,56147;629920,0" o:connectangles="0,0,0,0"/>
                </v:shape>
                <v:rect id="Rectangle 8" o:spid="_x0000_s1031" style="position:absolute;left:901;top:673;width:407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1B3B29" w:rsidRDefault="001B3B29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uc UCS</w:t>
                        </w:r>
                      </w:p>
                    </w:txbxContent>
                  </v:textbox>
                </v:rect>
                <v:rect id="Rectangle 9" o:spid="_x0000_s1032" style="position:absolute;left:15633;top:3937;width:21368;height:213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5m/cIA&#10;AADbAAAADwAAAGRycy9kb3ducmV2LnhtbERPTWvCQBC9C/6HZQq96UYP1aSuUsVCkKI0zaHHITsm&#10;wexsyK4m/fddQfA2j/c5q81gGnGjztWWFcymEQjiwuqaSwX5z+dkCcJ5ZI2NZVLwRw426/FohYm2&#10;PX/TLfOlCCHsElRQed8mUrqiIoNualviwJ1tZ9AH2JVSd9iHcNPIeRS9SYM1h4YKW9pVVFyyq1HQ&#10;/n7pND8cT7t4Pyy2pzh3c5cr9foyfLyD8DT4p/jhTnWYP4P7L+EAu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Tmb9wgAAANsAAAAPAAAAAAAAAAAAAAAAAJgCAABkcnMvZG93&#10;bnJldi54bWxQSwUGAAAAAAQABAD1AAAAhwMAAAAA&#10;" filled="f" strokeweight=".0005mm"/>
                <v:oval id="Oval 10" o:spid="_x0000_s1033" style="position:absolute;left:5060;top:10452;width:2477;height:2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VGDcAA&#10;AADbAAAADwAAAGRycy9kb3ducmV2LnhtbERP22oCMRB9L/gPYYS+FM12sSKrUaSg9qnFywcMm3Gz&#10;upksSarx75tCoW9zONdZrJLtxI18aB0reB0XIIhrp1tuFJyOm9EMRIjIGjvHpOBBAVbLwdMCK+3u&#10;vKfbITYih3CoUIGJsa+kDLUhi2HseuLMnZ23GDP0jdQe7zncdrIsiqm02HJuMNjTu6H6evi2CvwE&#10;P8t6a7t28vWy47RNm8ubUep5mNZzEJFS/Bf/uT90nl/C7y/5AL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SVGDcAAAADbAAAADwAAAAAAAAAAAAAAAACYAgAAZHJzL2Rvd25y&#10;ZXYueG1sUEsFBgAAAAAEAAQA9QAAAIUDAAAAAA==&#10;" fillcolor="#fcf2e3" strokeweight=".0005mm"/>
                <v:line id="Line 11" o:spid="_x0000_s1034" style="position:absolute;visibility:visible;mso-wrap-style:square" from="6299,12928" to="6299,153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vp3r8AAADbAAAADwAAAGRycy9kb3ducmV2LnhtbERPTYvCMBC9C/sfwix403SryNI1ShEE&#10;F09WL96GZmyKzaQ0Wdv11xtB8DaP9znL9WAbcaPO144VfE0TEMSl0zVXCk7H7eQbhA/IGhvHpOCf&#10;PKxXH6MlZtr1fKBbESoRQ9hnqMCE0GZS+tKQRT91LXHkLq6zGCLsKqk77GO4bWSaJAtpsebYYLCl&#10;jaHyWvxZBWezd3YzpDO/sPO8CH16z39TpcafQ/4DItAQ3uKXe6fj/Bk8f4kHyN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svp3r8AAADbAAAADwAAAAAAAAAAAAAAAACh&#10;AgAAZHJzL2Rvd25yZXYueG1sUEsFBgAAAAAEAAQA+QAAAI0DAAAAAA==&#10;" strokeweight=".0005mm"/>
                <v:line id="Line 12" o:spid="_x0000_s1035" style="position:absolute;visibility:visible;mso-wrap-style:square" from="4610,13487" to="6299,134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Jxqr8AAADbAAAADwAAAGRycy9kb3ducmV2LnhtbERPTYvCMBC9C/6HMMLeNLUrItUoRRCU&#10;Pdndy96GZmyKzaQ00VZ/vVkQ9jaP9zmb3WAbcafO144VzGcJCOLS6ZorBT/fh+kKhA/IGhvHpOBB&#10;Hnbb8WiDmXY9n+lehErEEPYZKjAhtJmUvjRk0c9cSxy5i+sshgi7SuoO+xhuG5kmyVJarDk2GGxp&#10;b6i8Fjer4Nd8Obsf0k+/tIu8CH36zE+pUh+TIV+DCDSEf/HbfdRx/gL+fokHyO0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SJxqr8AAADbAAAADwAAAAAAAAAAAAAAAACh&#10;AgAAZHJzL2Rvd25yZXYueG1sUEsFBgAAAAAEAAQA+QAAAI0DAAAAAA==&#10;" strokeweight=".0005mm"/>
                <v:line id="Line 13" o:spid="_x0000_s1036" style="position:absolute;flip:x;visibility:visible;mso-wrap-style:square" from="6299,13487" to="8096,134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7wNJsEAAADbAAAADwAAAGRycy9kb3ducmV2LnhtbERPS2sCMRC+C/0PYQpepGZrXSlboxRB&#10;8eoD2uO4mSaLm8myibr21xtB8DYf33Om887V4kxtqDwreB9mIIhLrys2Cva75dsniBCRNdaeScGV&#10;AsxnL70pFtpfeEPnbTQihXAoUIGNsSmkDKUlh2HoG+LE/fnWYUywNVK3eEnhrpajLJtIhxWnBosN&#10;LSyVx+3JKfhd/ZtBNR7wcTLOr+bHHj7q9UGp/mv3/QUiUhef4od7rdP8HO6/pAPk7A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vA0mwQAAANsAAAAPAAAAAAAAAAAAAAAA&#10;AKECAABkcnMvZG93bnJldi54bWxQSwUGAAAAAAQABAD5AAAAjwMAAAAA&#10;" strokeweight=".0005mm"/>
                <v:line id="Line 14" o:spid="_x0000_s1037" style="position:absolute;flip:x;visibility:visible;mso-wrap-style:square" from="4946,15398" to="6299,176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6TUcEAAADbAAAADwAAAGRycy9kb3ducmV2LnhtbERPTWsCMRC9C/6HMEIvotlWXWQ1ShFa&#10;vFaF9jhuxmRxM1k2UVd/fVMoeJvH+5zlunO1uFIbKs8KXscZCOLS64qNgsP+YzQHESKyxtozKbhT&#10;gPWq31tiof2Nv+i6i0akEA4FKrAxNoWUobTkMIx9Q5y4k28dxgRbI3WLtxTuavmWZbl0WHFqsNjQ&#10;xlJ53l2cgp/PhxlW0yGf8+nsbr7tcVJvj0q9DLr3BYhIXXyK/91bnebn8PdLOk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/bpNRwQAAANsAAAAPAAAAAAAAAAAAAAAA&#10;AKECAABkcnMvZG93bnJldi54bWxQSwUGAAAAAAQABAD5AAAAjwMAAAAA&#10;" strokeweight=".0005mm"/>
                <v:line id="Line 15" o:spid="_x0000_s1038" style="position:absolute;visibility:visible;mso-wrap-style:square" from="6299,15398" to="7759,176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Dv3cEAAADbAAAADwAAAGRycy9kb3ducmV2LnhtbERPTWvCQBC9C/0PyxR6M5umYiW6ShAE&#10;xZNpL70N2TEbzM6G7NZEf71bKHibx/uc1Wa0rbhS7xvHCt6TFARx5XTDtYLvr910AcIHZI2tY1Jw&#10;Iw+b9ctkhbl2A5/oWoZaxBD2OSowIXS5lL4yZNEnriOO3Nn1FkOEfS11j0MMt63M0nQuLTYcGwx2&#10;tDVUXcpfq+DHHJ3djtmHn9tZUYYhuxeHTKm317FYggg0hqf4373Xcf4n/P0SD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8O/dwQAAANsAAAAPAAAAAAAAAAAAAAAA&#10;AKECAABkcnMvZG93bnJldi54bWxQSwUGAAAAAAQABAD5AAAAjwMAAAAA&#10;" strokeweight=".0005mm"/>
                <v:rect id="Rectangle 16" o:spid="_x0000_s1039" style="position:absolute;left:2247;top:17646;width:5849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1B3B29" w:rsidRDefault="001B3B29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Usuário </w:t>
                        </w:r>
                      </w:p>
                    </w:txbxContent>
                  </v:textbox>
                </v:rect>
                <v:oval id="Oval 17" o:spid="_x0000_s1040" style="position:absolute;left:20580;top:6407;width:11811;height:78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Qc8sIA&#10;AADbAAAADwAAAGRycy9kb3ducmV2LnhtbERPTWvCQBC9C/6HZYTedKNFbdNsRKSClwpNa+lxyE6T&#10;YHY27G5j/PduQehtHu9zss1gWtGT841lBfNZAoK4tLrhSsHnx376BMIHZI2tZVJwJQ+bfDzKMNX2&#10;wu/UF6ESMYR9igrqELpUSl/WZNDPbEccuR/rDIYIXSW1w0sMN61cJMlKGmw4NtTY0a6m8lz8GgXD&#10;6/rk5v26pGPyVi2/mtPx+3Gv1MNk2L6ACDSEf/HdfdBx/jP8/RIPk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ZBzywgAAANsAAAAPAAAAAAAAAAAAAAAAAJgCAABkcnMvZG93&#10;bnJldi54bWxQSwUGAAAAAAQABAD1AAAAhwMAAAAA&#10;" fillcolor="#c0bfc0" strokecolor="#c0bfc0" strokeweight=".0005mm"/>
                <v:oval id="Oval 18" o:spid="_x0000_s1041" style="position:absolute;left:20243;top:6070;width:11811;height:78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e3XMAA&#10;AADbAAAADwAAAGRycy9kb3ducmV2LnhtbERP3WrCMBS+H/gO4Qi7GTO1uDFqUxFBtyvH1Ac4NMem&#10;W3NSkqjZ2y8XAy8/vv96lewgruRD71jBfFaAIG6d7rlTcDpun99AhIiscXBMCn4pwKqZPNRYaXfj&#10;L7oeYidyCIcKFZgYx0rK0BqyGGZuJM7c2XmLMUPfSe3xlsPtIMuieJUWe84NBkfaGGp/DherwC9w&#10;X7Y7O/SLz6d3Tru0/X4xSj1O03oJIlKKd/G/+0MrKPP6/CX/AN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Ne3XMAAAADbAAAADwAAAAAAAAAAAAAAAACYAgAAZHJzL2Rvd25y&#10;ZXYueG1sUEsFBgAAAAAEAAQA9QAAAIUDAAAAAA==&#10;" fillcolor="#fcf2e3" strokeweight=".0005mm"/>
                <v:rect id="Rectangle 19" o:spid="_x0000_s1042" style="position:absolute;left:21259;top:8540;width:9214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1B3B29" w:rsidRDefault="001B3B29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Gerar arquivo do </w:t>
                        </w:r>
                      </w:p>
                    </w:txbxContent>
                  </v:textbox>
                </v:rect>
                <v:rect id="Rectangle 20" o:spid="_x0000_s1043" style="position:absolute;left:23844;top:10001;width:4515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1B3B29" w:rsidRDefault="001B3B29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e-Sfinge</w:t>
                        </w:r>
                      </w:p>
                    </w:txbxContent>
                  </v:textbox>
                </v:rect>
                <v:oval id="Oval 21" o:spid="_x0000_s1044" style="position:absolute;left:20694;top:16186;width:11811;height:78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DhpcMA&#10;AADbAAAADwAAAGRycy9kb3ducmV2LnhtbESPT4vCMBTE78J+h/AWvGmq4h+qUZZFwYuC7ioeH83b&#10;tmzzUpJY67c3guBxmJnfMItVayrRkPOlZQWDfgKCOLO65FzB78+mNwPhA7LGyjIpuJOH1fKjs8BU&#10;2xsfqDmGXEQI+xQVFCHUqZQ+K8ig79uaOHp/1hkMUbpcaoe3CDeVHCbJRBosOS4UWNN3Qdn/8WoU&#10;tOvpyQ2aaUb7ZJePz+VpfxltlOp+tl9zEIHa8A6/2lutYDiC55f4A+Ty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DhpcMAAADbAAAADwAAAAAAAAAAAAAAAACYAgAAZHJzL2Rv&#10;d25yZXYueG1sUEsFBgAAAAAEAAQA9QAAAIgDAAAAAA==&#10;" fillcolor="#c0bfc0" strokecolor="#c0bfc0" strokeweight=".0005mm"/>
                <v:oval id="Oval 22" o:spid="_x0000_s1045" style="position:absolute;left:20358;top:15849;width:11811;height:78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yxX8MA&#10;AADbAAAADwAAAGRycy9kb3ducmV2LnhtbESP0WoCMRRE3wv+Q7gFX0rNdtlK2RpFCmqfLGo/4LK5&#10;3Wy7uVmSqPHvG0HwcZiZM8xskWwvTuRD51jBy6QAQdw43XGr4Puwen4DESKyxt4xKbhQgMV89DDD&#10;Wrsz7+i0j63IEA41KjAxDrWUoTFkMUzcQJy9H+ctxix9K7XHc4bbXpZFMZUWO84LBgf6MNT87Y9W&#10;ga9wWzZr23fV19OG0zqtfl+NUuPHtHwHESnFe/jW/tQKygquX/IPkP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yxX8MAAADbAAAADwAAAAAAAAAAAAAAAACYAgAAZHJzL2Rv&#10;d25yZXYueG1sUEsFBgAAAAAEAAQA9QAAAIgDAAAAAA==&#10;" fillcolor="#fcf2e3" strokeweight=".0005mm"/>
                <v:rect id="Rectangle 23" o:spid="_x0000_s1046" style="position:absolute;left:20916;top:18319;width:10103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1B3B29" w:rsidRDefault="001B3B29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Listar gerações de </w:t>
                        </w:r>
                      </w:p>
                    </w:txbxContent>
                  </v:textbox>
                </v:rect>
                <v:rect id="Rectangle 24" o:spid="_x0000_s1047" style="position:absolute;left:20916;top:19780;width:10675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1B3B29" w:rsidRDefault="001B3B29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arquivo do e-Sfinge</w:t>
                        </w:r>
                      </w:p>
                    </w:txbxContent>
                  </v:textbox>
                </v:rect>
                <v:line id="Line 25" o:spid="_x0000_s1048" style="position:absolute;visibility:visible;mso-wrap-style:square" from="8547,14389" to="15633,143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5wlYMMAAADbAAAADwAAAGRycy9kb3ducmV2LnhtbESPQWvCQBSE7wX/w/KE3urGbVGJrhKE&#10;QktPjV68PbLPbDD7NmRXE/313UKhx2FmvmE2u9G14kZ9aDxrmM8yEMSVNw3XGo6H95cViBCRDbae&#10;ScOdAuy2k6cN5sYP/E23MtYiQTjkqMHG2OVShsqSwzDzHXHyzr53GJPsa2l6HBLctVJl2UI6bDgt&#10;WOxob6m6lFen4WS/vNuP6jUs3FtRxkE9ik+l9fN0LNYgIo3xP/zX/jAa1BJ+v6QfIL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OcJWDDAAAA2wAAAA8AAAAAAAAAAAAA&#10;AAAAoQIAAGRycy9kb3ducmV2LnhtbFBLBQYAAAAABAAEAPkAAACRAwAAAAA=&#10;" strokeweight=".0005mm"/>
                <w10:anchorlock/>
              </v:group>
            </w:pict>
          </mc:Fallback>
        </mc:AlternateContent>
      </w:r>
    </w:p>
    <w:p w:rsidR="009A175A" w:rsidRDefault="009A175A" w:rsidP="009A175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55265"/>
      <w:r>
        <w:lastRenderedPageBreak/>
        <w:t>Casos de Uso</w:t>
      </w:r>
      <w:bookmarkEnd w:id="8"/>
    </w:p>
    <w:p w:rsidR="009A175A" w:rsidRDefault="009A175A" w:rsidP="009A175A">
      <w:pPr>
        <w:pStyle w:val="Ttulo2"/>
      </w:pPr>
      <w:bookmarkStart w:id="9" w:name="_Toc404355266"/>
      <w:r>
        <w:t>Gerar arquivo do e-Sfinge</w:t>
      </w:r>
      <w:bookmarkEnd w:id="9"/>
    </w:p>
    <w:p w:rsidR="009A175A" w:rsidRDefault="009A175A" w:rsidP="009A175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238443751"/>
      <w:bookmarkStart w:id="11" w:name="_Toc404355267"/>
      <w:r>
        <w:t>Fluxo Básico</w:t>
      </w:r>
      <w:bookmarkEnd w:id="10"/>
      <w:bookmarkEnd w:id="11"/>
    </w:p>
    <w:p w:rsidR="009A175A" w:rsidRDefault="009A175A" w:rsidP="009A17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Geração de arquivos do e-Sfinge e seleciona a opção de inclusão.</w:t>
      </w:r>
    </w:p>
    <w:p w:rsidR="009A175A" w:rsidRDefault="009A175A" w:rsidP="009A17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prossegue a operação.</w:t>
      </w:r>
    </w:p>
    <w:p w:rsidR="009A175A" w:rsidRDefault="009A175A" w:rsidP="009A17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9A175A" w:rsidRDefault="009A175A" w:rsidP="009A17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“Histórico de geração de arquivo”.</w:t>
      </w:r>
    </w:p>
    <w:p w:rsidR="009A175A" w:rsidRDefault="009A175A" w:rsidP="009A17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inicia a geração dos aqruivos do módulo “Atos relativos à pessoal” do sistema e-Sfinge (TCE/SC), de acordo com os layouts pré-estabelecidos (vide anexo “Layout dos arquivos”).</w:t>
      </w:r>
    </w:p>
    <w:p w:rsidR="009A175A" w:rsidRDefault="009A175A" w:rsidP="009A17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9A175A" w:rsidRDefault="009A175A" w:rsidP="009A17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Ao concluir a geração dos arquivos com sucesso:</w:t>
      </w:r>
    </w:p>
    <w:p w:rsidR="009A175A" w:rsidRDefault="009A175A" w:rsidP="009A175A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gera um arquivo zipado contendo todos os arquivos.</w:t>
      </w:r>
    </w:p>
    <w:p w:rsidR="009A175A" w:rsidRDefault="009A175A" w:rsidP="009A175A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O sistema atualiza o “Histórico de geração de arquivo” com o arquivo zipado, a situação </w:t>
      </w:r>
      <w:r>
        <w:rPr>
          <w:i/>
          <w:iCs/>
        </w:rPr>
        <w:t xml:space="preserve">Concluído </w:t>
      </w:r>
      <w:r>
        <w:t>e a descrição da situação.</w:t>
      </w:r>
    </w:p>
    <w:p w:rsidR="009A175A" w:rsidRDefault="009A175A" w:rsidP="009A175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Ao concluir a geração dos arquivos sem sucesso:</w:t>
      </w:r>
    </w:p>
    <w:p w:rsidR="009A175A" w:rsidRDefault="009A175A" w:rsidP="009A175A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O sistema atualiza o “Histórico de geração de arquivo” com a situação </w:t>
      </w:r>
      <w:r>
        <w:rPr>
          <w:i/>
          <w:iCs/>
        </w:rPr>
        <w:t xml:space="preserve">Interrompido </w:t>
      </w:r>
      <w:r>
        <w:t>e a descrição da situação.</w:t>
      </w: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2" w:name="_Toc404355268"/>
      <w:r>
        <w:t>Fluxo Alternativo – Envia ftp</w:t>
      </w:r>
      <w:bookmarkEnd w:id="12"/>
    </w:p>
    <w:p w:rsidR="009A175A" w:rsidRDefault="009A175A" w:rsidP="009A175A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ator seleciona um “Histórico de geração de arquivo” e seleciona a opção de enviar para o ftp.</w:t>
      </w:r>
    </w:p>
    <w:p w:rsidR="009A175A" w:rsidRDefault="009A175A" w:rsidP="009A175A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verifica a regra de negócio RN02 da seção “Regras de negócio”.</w:t>
      </w:r>
    </w:p>
    <w:p w:rsidR="009A175A" w:rsidRDefault="009A175A" w:rsidP="009A175A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envia ftp.</w:t>
      </w:r>
    </w:p>
    <w:p w:rsidR="009A175A" w:rsidRDefault="009A175A" w:rsidP="009A175A">
      <w:pPr>
        <w:pStyle w:val="Ttulo4"/>
        <w:numPr>
          <w:ilvl w:val="0"/>
          <w:numId w:val="0"/>
        </w:numPr>
        <w:ind w:left="2160" w:hanging="1080"/>
      </w:pPr>
    </w:p>
    <w:p w:rsidR="009A175A" w:rsidRDefault="009A175A" w:rsidP="009A175A">
      <w:pPr>
        <w:pStyle w:val="Ttulo2"/>
      </w:pPr>
      <w:bookmarkStart w:id="13" w:name="_Toc404355269"/>
      <w:r>
        <w:t>Listar gerações de arquivo do e-Sfinge</w:t>
      </w:r>
      <w:bookmarkEnd w:id="13"/>
    </w:p>
    <w:p w:rsidR="009A175A" w:rsidRDefault="009A175A" w:rsidP="009A175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355270"/>
      <w:r>
        <w:t>Fluxo Básico</w:t>
      </w:r>
      <w:bookmarkEnd w:id="14"/>
    </w:p>
    <w:p w:rsidR="009A175A" w:rsidRDefault="009A175A" w:rsidP="009A17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Geração de arquivos do e-Sfinge.</w:t>
      </w:r>
    </w:p>
    <w:p w:rsidR="009A175A" w:rsidRDefault="009A175A" w:rsidP="009A17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9A175A" w:rsidRDefault="009A175A" w:rsidP="009A17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9A175A" w:rsidRDefault="009A175A" w:rsidP="009A17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uma lista de “Históricos de geração de </w:t>
      </w:r>
      <w:r>
        <w:lastRenderedPageBreak/>
        <w:t>arquivo” do órgão logado, de acordo com os filtros informados, ordenada pela competência inicial e final (decrescente).</w:t>
      </w:r>
    </w:p>
    <w:p w:rsidR="009A175A" w:rsidRDefault="009A175A" w:rsidP="009A175A">
      <w:pPr>
        <w:pStyle w:val="Recuodecorpodetexto"/>
      </w:pPr>
    </w:p>
    <w:p w:rsidR="009A175A" w:rsidRDefault="009A175A" w:rsidP="009A175A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5" w:name="_Toc404355271"/>
      <w:r>
        <w:lastRenderedPageBreak/>
        <w:t>Regras de negócio</w:t>
      </w:r>
      <w:bookmarkEnd w:id="15"/>
    </w:p>
    <w:p w:rsidR="009A175A" w:rsidRDefault="009A175A" w:rsidP="009A175A"/>
    <w:p w:rsidR="009A175A" w:rsidRDefault="009A175A" w:rsidP="009A175A">
      <w:pPr>
        <w:pStyle w:val="Ttulo2"/>
      </w:pPr>
      <w:bookmarkStart w:id="16" w:name="_Toc248568968"/>
      <w:bookmarkStart w:id="17" w:name="_Toc248570153"/>
      <w:bookmarkStart w:id="18" w:name="_Toc404355272"/>
      <w:r>
        <w:t>RN01: Validar as competências (inicial e final)</w:t>
      </w:r>
      <w:bookmarkEnd w:id="16"/>
      <w:bookmarkEnd w:id="17"/>
      <w:bookmarkEnd w:id="18"/>
    </w:p>
    <w:p w:rsidR="009A175A" w:rsidRDefault="009A175A" w:rsidP="009A175A">
      <w:pPr>
        <w:pStyle w:val="Recuodecorpodetexto"/>
        <w:jc w:val="both"/>
      </w:pPr>
      <w:r>
        <w:t>Tentativa de informar a Competência final inferior à Competência inicial. O sistema exibe a mensagem MSG0143 ("&lt;nome_conceito1&gt; menor que &lt;nome_conceito2&gt;.").</w:t>
      </w:r>
    </w:p>
    <w:p w:rsidR="009A175A" w:rsidRDefault="009A175A" w:rsidP="009A175A"/>
    <w:p w:rsidR="009A175A" w:rsidRDefault="009A175A" w:rsidP="009A175A">
      <w:pPr>
        <w:pStyle w:val="Ttulo2"/>
      </w:pPr>
      <w:bookmarkStart w:id="19" w:name="_Toc404355273"/>
      <w:r>
        <w:t>RN02: Validar a situação da geração</w:t>
      </w:r>
      <w:bookmarkEnd w:id="19"/>
    </w:p>
    <w:p w:rsidR="009A175A" w:rsidRDefault="009A175A" w:rsidP="009A175A">
      <w:pPr>
        <w:pStyle w:val="Recuodecorpodetexto"/>
        <w:jc w:val="both"/>
      </w:pPr>
      <w:r>
        <w:t xml:space="preserve">Tentativa de enviar ftp de um “Histórico de geração de arquivo” que não esteja com a situação </w:t>
      </w:r>
      <w:r>
        <w:rPr>
          <w:i/>
          <w:iCs/>
        </w:rPr>
        <w:t>Concluído</w:t>
      </w:r>
      <w:r>
        <w:t>. O sistema exibe a mensagem MSG2697 ("O status deve estar concluído para efetuar o envio.").</w:t>
      </w:r>
    </w:p>
    <w:p w:rsidR="009A175A" w:rsidRDefault="009A175A" w:rsidP="009A175A"/>
    <w:p w:rsidR="009A175A" w:rsidRDefault="009A175A" w:rsidP="009A175A">
      <w:pPr>
        <w:pStyle w:val="Ttulo1"/>
        <w:numPr>
          <w:ilvl w:val="0"/>
          <w:numId w:val="0"/>
        </w:numPr>
        <w:ind w:left="900"/>
      </w:pPr>
      <w:r>
        <w:br w:type="page"/>
      </w:r>
    </w:p>
    <w:p w:rsidR="009A175A" w:rsidRDefault="009A175A" w:rsidP="009A175A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0" w:name="_Toc404355274"/>
      <w:r>
        <w:lastRenderedPageBreak/>
        <w:t>Anexos</w:t>
      </w:r>
      <w:bookmarkEnd w:id="20"/>
    </w:p>
    <w:p w:rsidR="009A175A" w:rsidRDefault="009A175A" w:rsidP="009A175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1" w:name="_Toc404355275"/>
      <w:r>
        <w:t>Layout dos arquivos</w:t>
      </w:r>
      <w:bookmarkEnd w:id="21"/>
    </w:p>
    <w:p w:rsidR="009A175A" w:rsidRDefault="009A175A" w:rsidP="009A175A">
      <w:pPr>
        <w:widowControl w:val="0"/>
        <w:ind w:left="1080"/>
        <w:rPr>
          <w:rFonts w:cs="Arial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2" w:name="_Toc404355276"/>
      <w:r>
        <w:t>Concurso</w:t>
      </w:r>
      <w:bookmarkEnd w:id="22"/>
      <w: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i/>
          <w:iCs/>
          <w:sz w:val="16"/>
          <w:szCs w:val="20"/>
        </w:rPr>
        <w:t xml:space="preserve">Representa o ato de seleção de pessoal com vistas à admissão nos quadros de cargos públicos da unidade.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58"/>
        <w:gridCol w:w="2358"/>
        <w:gridCol w:w="2358"/>
        <w:gridCol w:w="2358"/>
      </w:tblGrid>
      <w:tr w:rsidR="009A175A" w:rsidTr="00FF700E">
        <w:trPr>
          <w:trHeight w:val="94"/>
        </w:trPr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i/>
                <w:iCs/>
                <w:sz w:val="16"/>
                <w:szCs w:val="20"/>
              </w:rPr>
              <w:t xml:space="preserve">Denominação do arquivo : </w:t>
            </w:r>
            <w:r>
              <w:rPr>
                <w:b/>
                <w:bCs/>
                <w:i/>
                <w:iCs/>
                <w:sz w:val="16"/>
                <w:szCs w:val="23"/>
              </w:rPr>
              <w:t xml:space="preserve">Concurso.txt </w:t>
            </w:r>
            <w:r>
              <w:rPr>
                <w:b/>
                <w:bCs/>
                <w:sz w:val="16"/>
                <w:szCs w:val="20"/>
              </w:rPr>
              <w:t xml:space="preserve">Descrição do campo 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Tipo 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Tamanho 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Observações </w:t>
            </w:r>
          </w:p>
        </w:tc>
      </w:tr>
      <w:tr w:rsidR="009A175A" w:rsidTr="00FF700E">
        <w:trPr>
          <w:trHeight w:val="209"/>
        </w:trPr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do Edital 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edital de concurso.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94"/>
        </w:trPr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Tipo de Edital 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2 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- Conforme tabela nº 18 </w:t>
            </w:r>
          </w:p>
        </w:tc>
      </w:tr>
      <w:tr w:rsidR="009A175A" w:rsidTr="00FF700E">
        <w:trPr>
          <w:trHeight w:val="209"/>
        </w:trPr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da Homologação do Resultado 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foi homologado o resultado final do concurso. Obrigatório </w:t>
            </w:r>
          </w:p>
        </w:tc>
      </w:tr>
      <w:tr w:rsidR="009A175A" w:rsidTr="00FF700E">
        <w:trPr>
          <w:trHeight w:val="207"/>
        </w:trPr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da Validade do Concurso 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validade do concurso.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Prorrogável do Concurso 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final para prorrogação do concurso. </w:t>
            </w:r>
          </w:p>
        </w:tc>
      </w:tr>
      <w:tr w:rsidR="009A175A" w:rsidTr="00FF700E">
        <w:trPr>
          <w:trHeight w:val="209"/>
        </w:trPr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Valor Percentual de Vagas Portador de Deficiência 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6 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Percentual de vagas para portador de deficiências.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</w:tbl>
    <w:p w:rsidR="009A175A" w:rsidRDefault="009A175A" w:rsidP="009A175A">
      <w:pPr>
        <w:spacing w:after="120"/>
        <w:ind w:left="709"/>
        <w:rPr>
          <w:rFonts w:cs="Arial"/>
          <w:b/>
          <w:bCs/>
          <w:sz w:val="16"/>
          <w:szCs w:val="22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3" w:name="_Toc404355277"/>
      <w:r>
        <w:t>Especialidade</w:t>
      </w:r>
      <w:bookmarkEnd w:id="23"/>
      <w: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i/>
          <w:iCs/>
          <w:sz w:val="16"/>
          <w:szCs w:val="20"/>
        </w:rPr>
        <w:t xml:space="preserve">Representa as especialidades requeridas em um concurso público para um determinado cargo. Como exemplos clássicos podemos citar os cargos de médico (pediatra, geriatra, etc) e de professor (de geografia, de matemática, etc.)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17"/>
        <w:gridCol w:w="2517"/>
        <w:gridCol w:w="2517"/>
        <w:gridCol w:w="2517"/>
      </w:tblGrid>
      <w:tr w:rsidR="009A175A" w:rsidTr="00FF700E">
        <w:trPr>
          <w:trHeight w:val="94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i/>
                <w:iCs/>
                <w:sz w:val="16"/>
                <w:szCs w:val="20"/>
              </w:rPr>
              <w:t xml:space="preserve">Denominação do arquivo : </w:t>
            </w:r>
            <w:r>
              <w:rPr>
                <w:b/>
                <w:bCs/>
                <w:i/>
                <w:iCs/>
                <w:sz w:val="16"/>
                <w:szCs w:val="23"/>
              </w:rPr>
              <w:t xml:space="preserve">Especialidade.txt </w:t>
            </w:r>
            <w:r>
              <w:rPr>
                <w:b/>
                <w:bCs/>
                <w:sz w:val="16"/>
                <w:szCs w:val="20"/>
              </w:rPr>
              <w:t xml:space="preserve">Descrição do campo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Tipo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Tamanho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Observações </w:t>
            </w:r>
          </w:p>
        </w:tc>
      </w:tr>
      <w:tr w:rsidR="009A175A" w:rsidTr="00FF700E">
        <w:trPr>
          <w:trHeight w:val="209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do Edital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edital do concurso.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36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da Especialidade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2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da especialidade.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111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#Tipo de Quadro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highlight w:val="yellow"/>
              </w:rPr>
            </w:pPr>
            <w:r>
              <w:rPr>
                <w:sz w:val="16"/>
                <w:highlight w:val="yellow"/>
              </w:rPr>
              <w:t xml:space="preserve">2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- Conforme tabela nº 43 </w:t>
            </w:r>
          </w:p>
        </w:tc>
      </w:tr>
      <w:tr w:rsidR="009A175A" w:rsidTr="00FF700E">
        <w:trPr>
          <w:trHeight w:val="209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#Código Cargo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cargo atribuído pela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33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#Data do Início da Vigência do Cargo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o cargo passou a viger.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324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#Código do Grupo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Carácter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highlight w:val="yellow"/>
              </w:rPr>
            </w:pPr>
            <w:r>
              <w:rPr>
                <w:sz w:val="16"/>
                <w:highlight w:val="yellow"/>
              </w:rPr>
              <w:t xml:space="preserve">16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Código do primeiro desdobramento da tabela de vencimentos da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</w:t>
            </w:r>
          </w:p>
        </w:tc>
      </w:tr>
      <w:tr w:rsidR="009A175A" w:rsidTr="00FF700E">
        <w:trPr>
          <w:trHeight w:val="325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#Código da Referência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segundo desdobramento da tabela de vencimentos da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324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#Código Nível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terceiro desdobramento da tabela de vencimentos da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da Especialidade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100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da especialidade.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10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Quantidade de Vagas Oferecidas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6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Quantidade de vagas oferecidas no concurso.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324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da Homologação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homologação da especialidade. Se a homologação for feita global pelo concurso, essa informação não é requerida. </w:t>
            </w:r>
          </w:p>
        </w:tc>
      </w:tr>
      <w:tr w:rsidR="009A175A" w:rsidTr="00FF700E">
        <w:trPr>
          <w:trHeight w:val="209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lastRenderedPageBreak/>
              <w:t xml:space="preserve">Valor da Previsão do Vencimento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94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da Habilitação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255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da habilitação exigida para a especialidade. </w:t>
            </w:r>
          </w:p>
        </w:tc>
      </w:tr>
    </w:tbl>
    <w:p w:rsidR="009A175A" w:rsidRDefault="009A175A" w:rsidP="009A175A">
      <w:pPr>
        <w:spacing w:after="120"/>
        <w:ind w:left="709"/>
        <w:rPr>
          <w:rFonts w:cs="Arial"/>
          <w:b/>
          <w:bCs/>
          <w:sz w:val="16"/>
          <w:szCs w:val="22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4" w:name="_Toc404355278"/>
      <w:r>
        <w:t>Resultado do Concurso</w:t>
      </w:r>
      <w:bookmarkEnd w:id="24"/>
      <w: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i/>
          <w:iCs/>
          <w:sz w:val="16"/>
          <w:szCs w:val="20"/>
        </w:rPr>
        <w:t xml:space="preserve">Registra o resultado em concurso público, de todos os candidatos a cargo público que obtiveram aprovação.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14"/>
        <w:gridCol w:w="2514"/>
        <w:gridCol w:w="2514"/>
        <w:gridCol w:w="2514"/>
      </w:tblGrid>
      <w:tr w:rsidR="009A175A" w:rsidTr="00FF700E">
        <w:trPr>
          <w:trHeight w:val="94"/>
        </w:trPr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i/>
                <w:iCs/>
                <w:sz w:val="16"/>
                <w:szCs w:val="20"/>
              </w:rPr>
              <w:t xml:space="preserve">Denominação do arquivo : </w:t>
            </w:r>
            <w:r>
              <w:rPr>
                <w:b/>
                <w:bCs/>
                <w:i/>
                <w:iCs/>
                <w:sz w:val="16"/>
                <w:szCs w:val="23"/>
              </w:rPr>
              <w:t xml:space="preserve">ResultadoConcurso.txt </w:t>
            </w:r>
            <w:r>
              <w:rPr>
                <w:b/>
                <w:bCs/>
                <w:sz w:val="16"/>
                <w:szCs w:val="20"/>
              </w:rPr>
              <w:t xml:space="preserve">Descrição do campo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Tipo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Tamanho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Observações </w:t>
            </w:r>
          </w:p>
        </w:tc>
      </w:tr>
      <w:tr w:rsidR="009A175A" w:rsidTr="00FF700E">
        <w:trPr>
          <w:trHeight w:val="209"/>
        </w:trPr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do Edital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edital do concurso.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33"/>
        </w:trPr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da Especialidade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2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da especialidade.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de Inscrição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  <w:highlight w:val="yellow"/>
              </w:rPr>
              <w:t>7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de inscrição do candidato no concurso.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111"/>
        </w:trPr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#Tipo de Quadro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highlight w:val="yellow"/>
              </w:rPr>
            </w:pPr>
            <w:r>
              <w:rPr>
                <w:sz w:val="16"/>
                <w:highlight w:val="yellow"/>
              </w:rPr>
              <w:t xml:space="preserve">2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- Conforme tabela nº 43 </w:t>
            </w:r>
          </w:p>
        </w:tc>
      </w:tr>
      <w:tr w:rsidR="009A175A" w:rsidTr="00FF700E">
        <w:trPr>
          <w:trHeight w:val="209"/>
        </w:trPr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#Código do Cargo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quadro atribuído pela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33"/>
        </w:trPr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#Data de Início da Vigência do Cargo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o cargo passou a viger.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324"/>
        </w:trPr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#Código do Grupo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Carácter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highlight w:val="yellow"/>
              </w:rPr>
            </w:pPr>
            <w:r>
              <w:rPr>
                <w:sz w:val="16"/>
                <w:highlight w:val="yellow"/>
              </w:rPr>
              <w:t xml:space="preserve">16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Código do primeiro desdobramento da tabela de vencimentos da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</w:t>
            </w:r>
          </w:p>
        </w:tc>
      </w:tr>
      <w:tr w:rsidR="009A175A" w:rsidTr="00FF700E">
        <w:trPr>
          <w:trHeight w:val="324"/>
        </w:trPr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#Código de Referência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segundo desdobramento da tabela de vencimentos da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325"/>
        </w:trPr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rFonts w:ascii="Arial Black" w:hAnsi="Arial Black" w:cs="Times New Roman"/>
                <w:sz w:val="16"/>
                <w:szCs w:val="20"/>
              </w:rPr>
            </w:pPr>
            <w:r>
              <w:rPr>
                <w:sz w:val="16"/>
                <w:szCs w:val="20"/>
              </w:rPr>
              <w:t>#Código do Nível</w:t>
            </w:r>
            <w:r>
              <w:rPr>
                <w:rFonts w:ascii="Arial Black" w:hAnsi="Arial Black" w:cs="Times New Roman"/>
                <w:sz w:val="16"/>
                <w:szCs w:val="20"/>
              </w:rPr>
              <w:t xml:space="preserve">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terceiro desdobramento da tabela de vencimentos da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CPF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11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CPF do aprovado.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Nome do Aprovado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100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Nome do aprovado no concurso.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de Classificação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7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de classificação do aprovado na especialidade.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da Desabilitação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o participante do concurso foi desabilitado por não preencher algum requisito do edital. </w:t>
            </w:r>
          </w:p>
        </w:tc>
      </w:tr>
      <w:tr w:rsidR="009A175A" w:rsidTr="00FF700E">
        <w:trPr>
          <w:trHeight w:val="209"/>
        </w:trPr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Indicativo de Portador Deficiência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Indica se o candidato é portador de deficiência.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7"/>
        </w:trPr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Nota Final do Aprovado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8 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Deve ser informado no formato 999.9999 (Três inteiros, o ponto decimal e 4 casas após o ponto decimal) </w:t>
            </w:r>
          </w:p>
        </w:tc>
      </w:tr>
    </w:tbl>
    <w:p w:rsidR="009A175A" w:rsidRDefault="009A175A" w:rsidP="009A175A">
      <w:pPr>
        <w:spacing w:after="120"/>
        <w:ind w:left="709"/>
        <w:rPr>
          <w:rFonts w:cs="Arial"/>
          <w:b/>
          <w:bCs/>
          <w:sz w:val="16"/>
          <w:szCs w:val="22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5" w:name="_Toc404355279"/>
      <w:r>
        <w:t>Etapa do Concurso</w:t>
      </w:r>
      <w:bookmarkEnd w:id="25"/>
      <w: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i/>
          <w:iCs/>
          <w:sz w:val="16"/>
          <w:szCs w:val="20"/>
        </w:rPr>
        <w:t xml:space="preserve">Representa cada etapa do concurso. É exigida somente se o concurso for realizado em mais de uma etapa.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69"/>
        <w:gridCol w:w="2369"/>
        <w:gridCol w:w="2369"/>
        <w:gridCol w:w="2369"/>
      </w:tblGrid>
      <w:tr w:rsidR="009A175A" w:rsidTr="00FF700E">
        <w:trPr>
          <w:trHeight w:val="94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i/>
                <w:iCs/>
                <w:sz w:val="16"/>
                <w:szCs w:val="20"/>
              </w:rPr>
              <w:t xml:space="preserve">Denominação do arquivo : </w:t>
            </w:r>
            <w:r>
              <w:rPr>
                <w:b/>
                <w:bCs/>
                <w:i/>
                <w:iCs/>
                <w:sz w:val="16"/>
                <w:szCs w:val="23"/>
              </w:rPr>
              <w:t xml:space="preserve">EtapaConcurso.txt </w:t>
            </w:r>
            <w:r>
              <w:rPr>
                <w:b/>
                <w:bCs/>
                <w:sz w:val="16"/>
                <w:szCs w:val="20"/>
              </w:rPr>
              <w:t xml:space="preserve">Descrição do campo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Tipo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Tamanho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Observações </w:t>
            </w:r>
          </w:p>
        </w:tc>
      </w:tr>
      <w:tr w:rsidR="009A175A" w:rsidTr="00FF700E">
        <w:trPr>
          <w:trHeight w:val="111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do Edital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33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Seqüencial da Etapa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2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seqüencial da etapa atribuído pela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da Etapa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255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da etapa.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94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lastRenderedPageBreak/>
              <w:t xml:space="preserve">Data da Homologação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da homologação da etapa. </w:t>
            </w:r>
          </w:p>
        </w:tc>
      </w:tr>
    </w:tbl>
    <w:p w:rsidR="009A175A" w:rsidRDefault="009A175A" w:rsidP="009A175A">
      <w:pPr>
        <w:spacing w:after="120"/>
        <w:ind w:left="709"/>
        <w:rPr>
          <w:rFonts w:cs="Arial"/>
          <w:b/>
          <w:bCs/>
          <w:sz w:val="16"/>
          <w:szCs w:val="22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6" w:name="_Toc404355280"/>
      <w:r>
        <w:t>Resultado da Etapa</w:t>
      </w:r>
      <w:bookmarkEnd w:id="26"/>
      <w: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i/>
          <w:iCs/>
          <w:sz w:val="16"/>
          <w:szCs w:val="20"/>
        </w:rPr>
        <w:t xml:space="preserve">Registra o resultado do candidato em cada etapa do concurso. Quando o concurso for realizado em uma única etapa, essa informação é dispensada.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69"/>
        <w:gridCol w:w="2369"/>
        <w:gridCol w:w="2369"/>
        <w:gridCol w:w="2369"/>
      </w:tblGrid>
      <w:tr w:rsidR="009A175A" w:rsidTr="00FF700E">
        <w:trPr>
          <w:trHeight w:val="94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i/>
                <w:iCs/>
                <w:sz w:val="16"/>
                <w:szCs w:val="20"/>
              </w:rPr>
              <w:t xml:space="preserve">Denominação do arquivo : </w:t>
            </w:r>
            <w:r>
              <w:rPr>
                <w:b/>
                <w:bCs/>
                <w:i/>
                <w:iCs/>
                <w:sz w:val="16"/>
                <w:szCs w:val="23"/>
              </w:rPr>
              <w:t xml:space="preserve">ResultadoEtapa.txt </w:t>
            </w:r>
            <w:r>
              <w:rPr>
                <w:b/>
                <w:bCs/>
                <w:sz w:val="16"/>
                <w:szCs w:val="20"/>
              </w:rPr>
              <w:t xml:space="preserve">Descrição do campo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Tipo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Tamanho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Observações </w:t>
            </w:r>
          </w:p>
        </w:tc>
      </w:tr>
      <w:tr w:rsidR="009A175A" w:rsidTr="00FF700E">
        <w:trPr>
          <w:trHeight w:val="209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do Edital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edital do concurso.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33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Seqüencial da Etapa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2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seqüencial da etapa atribuído pela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36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da Especialidade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2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da especialidade.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36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de Inscrição do Aprovado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7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de inscrição do candidato no concurso.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111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#Tipo de Quadro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highlight w:val="yellow"/>
              </w:rPr>
            </w:pPr>
            <w:r>
              <w:rPr>
                <w:sz w:val="16"/>
                <w:highlight w:val="yellow"/>
              </w:rPr>
              <w:t xml:space="preserve">2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- Conforme tabela nº 43 </w:t>
            </w:r>
          </w:p>
        </w:tc>
      </w:tr>
      <w:tr w:rsidR="009A175A" w:rsidTr="00FF700E">
        <w:trPr>
          <w:trHeight w:val="210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#Código do Cargo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cargo atribuído pela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36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#Data de Início da Vigência do Cargo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o cargo passou a viger.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324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#Código do Grupo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Carácter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highlight w:val="yellow"/>
              </w:rPr>
            </w:pPr>
            <w:r>
              <w:rPr>
                <w:sz w:val="16"/>
                <w:highlight w:val="yellow"/>
              </w:rPr>
              <w:t xml:space="preserve">16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Código do primeiro desdobramento da tabela de vencimentos da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</w:t>
            </w:r>
          </w:p>
        </w:tc>
      </w:tr>
      <w:tr w:rsidR="009A175A" w:rsidTr="00FF700E">
        <w:trPr>
          <w:trHeight w:val="325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#Código da Referência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segundo desdobramento da tabela de vencimentos da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324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#Código do Nível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terceiro desdobramento da tabela de vencimentos da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Cpf do Aprovado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11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CPF do aprovado.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7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Nome do Aprovado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100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Nome do aprovado no concurso.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de Classificação do Aprovado na Etapa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7 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de classificação do aprovado na etapa.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</w:tbl>
    <w:p w:rsidR="009A175A" w:rsidRDefault="009A175A" w:rsidP="009A175A">
      <w:pPr>
        <w:spacing w:after="120"/>
        <w:ind w:left="709"/>
        <w:rPr>
          <w:rFonts w:cs="Arial"/>
          <w:b/>
          <w:bCs/>
          <w:sz w:val="16"/>
          <w:szCs w:val="22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7" w:name="_Toc404355281"/>
      <w:r>
        <w:t>Desistência da Posse</w:t>
      </w:r>
      <w:bookmarkEnd w:id="27"/>
      <w: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i/>
          <w:iCs/>
          <w:sz w:val="16"/>
          <w:szCs w:val="20"/>
        </w:rPr>
        <w:t xml:space="preserve">Registra a data da desistência da posse em cargo público por parte de um candidato aprovado em concurso.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405"/>
        <w:gridCol w:w="2405"/>
        <w:gridCol w:w="2405"/>
        <w:gridCol w:w="2405"/>
      </w:tblGrid>
      <w:tr w:rsidR="009A175A" w:rsidTr="00FF700E">
        <w:trPr>
          <w:trHeight w:val="94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i/>
                <w:iCs/>
                <w:sz w:val="16"/>
                <w:szCs w:val="20"/>
              </w:rPr>
              <w:t xml:space="preserve">Denominação do arquivo : </w:t>
            </w:r>
            <w:r>
              <w:rPr>
                <w:b/>
                <w:bCs/>
                <w:i/>
                <w:iCs/>
                <w:sz w:val="16"/>
                <w:szCs w:val="23"/>
              </w:rPr>
              <w:t xml:space="preserve">DesistenciaPosse.txt </w:t>
            </w:r>
            <w:r>
              <w:rPr>
                <w:b/>
                <w:bCs/>
                <w:sz w:val="16"/>
                <w:szCs w:val="20"/>
              </w:rPr>
              <w:t xml:space="preserve">Descrição do campo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Tipo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Tamanho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Observações </w:t>
            </w:r>
          </w:p>
        </w:tc>
      </w:tr>
      <w:tr w:rsidR="009A175A" w:rsidTr="00FF700E">
        <w:trPr>
          <w:trHeight w:val="209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do Edital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edital do concurso.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3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da Especialidade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2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da especialidade.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de Inscrição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7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de inscrição do candidato no concurso.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111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#Tipo de Quadro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highlight w:val="yellow"/>
              </w:rPr>
            </w:pPr>
            <w:r>
              <w:rPr>
                <w:sz w:val="16"/>
                <w:highlight w:val="yellow"/>
              </w:rPr>
              <w:t xml:space="preserve">2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- Conforme tabela nº 43 </w:t>
            </w:r>
          </w:p>
        </w:tc>
      </w:tr>
      <w:tr w:rsidR="009A175A" w:rsidTr="00FF700E">
        <w:trPr>
          <w:trHeight w:val="209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#Código do Cargo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cargo atribuído pela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33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#Data de Inicio Vigência do Cargo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o cargo passou a viger.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lastRenderedPageBreak/>
              <w:t xml:space="preserve">Obrigatório </w:t>
            </w:r>
          </w:p>
        </w:tc>
      </w:tr>
      <w:tr w:rsidR="009A175A" w:rsidTr="00FF700E">
        <w:trPr>
          <w:trHeight w:val="324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lastRenderedPageBreak/>
              <w:t xml:space="preserve">#Código do Grupo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Carácter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highlight w:val="yellow"/>
              </w:rPr>
            </w:pPr>
            <w:r>
              <w:rPr>
                <w:sz w:val="16"/>
                <w:highlight w:val="yellow"/>
              </w:rPr>
              <w:t xml:space="preserve">16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Código do primeiro desdobramento da tabela de vencimentos da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</w:t>
            </w:r>
          </w:p>
        </w:tc>
      </w:tr>
      <w:tr w:rsidR="009A175A" w:rsidTr="00FF700E">
        <w:trPr>
          <w:trHeight w:val="324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#Código de Referência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segundo desdobramento da tabela de vencimentos da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32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#Código Nível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terceiro desdobramento da tabela de vencimentos da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324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Desistência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o participante desistiu de tomar posse no cargo.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</w:tbl>
    <w:p w:rsidR="009A175A" w:rsidRDefault="009A175A" w:rsidP="009A175A">
      <w:pPr>
        <w:rPr>
          <w:sz w:val="16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8" w:name="_Toc404355282"/>
      <w:r>
        <w:t>Atualização do Cargo</w:t>
      </w:r>
      <w:bookmarkEnd w:id="28"/>
      <w: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i/>
          <w:iCs/>
          <w:sz w:val="16"/>
          <w:szCs w:val="20"/>
        </w:rPr>
        <w:t xml:space="preserve">Registra as alterações legais da estrutura do quadro de pessoal.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06"/>
        <w:gridCol w:w="2506"/>
        <w:gridCol w:w="2506"/>
        <w:gridCol w:w="2506"/>
      </w:tblGrid>
      <w:tr w:rsidR="009A175A" w:rsidTr="00FF700E">
        <w:trPr>
          <w:trHeight w:val="94"/>
        </w:trPr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i/>
                <w:iCs/>
                <w:sz w:val="16"/>
                <w:szCs w:val="20"/>
              </w:rPr>
              <w:t xml:space="preserve">Denominação do arquivo : </w:t>
            </w:r>
            <w:r>
              <w:rPr>
                <w:b/>
                <w:bCs/>
                <w:i/>
                <w:iCs/>
                <w:sz w:val="16"/>
                <w:szCs w:val="23"/>
              </w:rPr>
              <w:t xml:space="preserve">AtualizacaoCargo.txt </w:t>
            </w:r>
            <w:r>
              <w:rPr>
                <w:b/>
                <w:bCs/>
                <w:sz w:val="16"/>
                <w:szCs w:val="20"/>
              </w:rPr>
              <w:t xml:space="preserve">Descrição do campo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Tipo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Tamanho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Observações </w:t>
            </w:r>
          </w:p>
        </w:tc>
      </w:tr>
      <w:tr w:rsidR="009A175A" w:rsidTr="00FF700E">
        <w:trPr>
          <w:trHeight w:val="111"/>
        </w:trPr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#Tipo de Atualização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2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- Conforme tabela nº 08 </w:t>
            </w:r>
          </w:p>
        </w:tc>
      </w:tr>
      <w:tr w:rsidR="009A175A" w:rsidTr="00FF700E">
        <w:trPr>
          <w:trHeight w:val="111"/>
        </w:trPr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#Tipo do Texto Jurídico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2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- Conforme tabela nº 47 </w:t>
            </w:r>
          </w:p>
        </w:tc>
      </w:tr>
      <w:tr w:rsidR="009A175A" w:rsidTr="00FF700E">
        <w:trPr>
          <w:trHeight w:val="325"/>
        </w:trPr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Texto Jurídico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texto jurídico que atualizou o plano de cargos.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111"/>
        </w:trPr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#Tipo de Quadro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2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- Conforme tabela nº 43 </w:t>
            </w:r>
          </w:p>
        </w:tc>
      </w:tr>
      <w:tr w:rsidR="009A175A" w:rsidTr="00FF700E">
        <w:trPr>
          <w:trHeight w:val="209"/>
        </w:trPr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#Código do Cargo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cargo atribuído pela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36"/>
        </w:trPr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#Data do Início da Vigência do Cargo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o cargo passou a viger.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Nome do Cargo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100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Nome do cargo. Será exigido quando da criação do cargo </w:t>
            </w:r>
          </w:p>
        </w:tc>
      </w:tr>
      <w:tr w:rsidR="009A175A" w:rsidTr="00FF700E">
        <w:trPr>
          <w:trHeight w:val="209"/>
        </w:trPr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Fim da Vigência do Cargo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o cargo deixou de viger. Será exigido quando da extinção do cargo. </w:t>
            </w:r>
          </w:p>
        </w:tc>
      </w:tr>
      <w:tr w:rsidR="009A175A" w:rsidTr="00FF700E">
        <w:trPr>
          <w:trHeight w:val="209"/>
        </w:trPr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Tipo de Cargo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2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Tipo de cargo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- Conforme tabela nº 10 </w:t>
            </w:r>
          </w:p>
        </w:tc>
      </w:tr>
      <w:tr w:rsidR="009A175A" w:rsidTr="00FF700E">
        <w:trPr>
          <w:trHeight w:val="209"/>
        </w:trPr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Quantidade Fixada em Lei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6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Registra a quantidade de vagas fixadas em lei para o cargo. Será exigido quando da criação do cargo </w:t>
            </w:r>
          </w:p>
        </w:tc>
      </w:tr>
      <w:tr w:rsidR="009A175A" w:rsidTr="00FF700E">
        <w:trPr>
          <w:trHeight w:val="209"/>
        </w:trPr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Aumento das Vagas Fixadas por Lei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6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Registra a quantidade de vagas adicionais criadas por lei. </w:t>
            </w:r>
          </w:p>
        </w:tc>
      </w:tr>
      <w:tr w:rsidR="009A175A" w:rsidTr="00FF700E">
        <w:trPr>
          <w:trHeight w:val="209"/>
        </w:trPr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Redução das Vagas Fixadas por Lei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6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Registra a quantidade de vagas extintas por lei. </w:t>
            </w:r>
          </w:p>
        </w:tc>
      </w:tr>
      <w:tr w:rsidR="009A175A" w:rsidTr="00FF700E">
        <w:trPr>
          <w:trHeight w:val="209"/>
        </w:trPr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Quantidade de Vagas Ocupadas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6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Registra a quantidade de vagas ocupadas no cargo em 01 de janeiro de 2005. </w:t>
            </w:r>
          </w:p>
        </w:tc>
      </w:tr>
      <w:tr w:rsidR="009A175A" w:rsidTr="00FF700E">
        <w:trPr>
          <w:trHeight w:val="324"/>
        </w:trPr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Aumento de Vagas Ocupadas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6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Registra a quantidade de vagas a acrescentar às já ocupadas no cargo (informar somente se existir erro no cadastramento do cargo) . </w:t>
            </w:r>
          </w:p>
        </w:tc>
      </w:tr>
      <w:tr w:rsidR="009A175A" w:rsidTr="00FF700E">
        <w:trPr>
          <w:trHeight w:val="324"/>
        </w:trPr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Redução de Vagas Ocupadas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6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Registra a quantidade de vagas a reduzir das já ocupadas no cargo (informar somente se existir erro no cadastramento do cargo). </w:t>
            </w:r>
          </w:p>
        </w:tc>
      </w:tr>
      <w:tr w:rsidR="009A175A" w:rsidTr="00FF700E">
        <w:trPr>
          <w:trHeight w:val="94"/>
        </w:trPr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Descrição da Carga Horária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Carácter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20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Ex. Horas semanais, horas mensais, horas diárias. </w:t>
            </w:r>
          </w:p>
        </w:tc>
      </w:tr>
      <w:tr w:rsidR="009A175A" w:rsidTr="00FF700E">
        <w:trPr>
          <w:trHeight w:val="209"/>
        </w:trPr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Quantidade da Carga Horária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7 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Quantidade numérica conforme </w:t>
            </w:r>
            <w:r>
              <w:rPr>
                <w:sz w:val="16"/>
                <w:szCs w:val="20"/>
                <w:highlight w:val="yellow"/>
              </w:rPr>
              <w:lastRenderedPageBreak/>
              <w:t xml:space="preserve">a carga horária descrita. </w:t>
            </w:r>
          </w:p>
        </w:tc>
      </w:tr>
    </w:tbl>
    <w:p w:rsidR="009A175A" w:rsidRDefault="009A175A" w:rsidP="009A175A">
      <w:pPr>
        <w:rPr>
          <w:sz w:val="16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9" w:name="_Toc404355283"/>
      <w:r>
        <w:t>Atualização do Cargo do Grupo Referência ao Nível</w:t>
      </w:r>
      <w:bookmarkEnd w:id="29"/>
      <w: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i/>
          <w:iCs/>
          <w:sz w:val="16"/>
          <w:szCs w:val="20"/>
        </w:rPr>
        <w:t xml:space="preserve">Registra as atualizações efetuadas para relacionar as faixas (grupo, referência e nível) existentes no quadro de salário para cada cargo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74"/>
        <w:gridCol w:w="2374"/>
        <w:gridCol w:w="2374"/>
        <w:gridCol w:w="2374"/>
      </w:tblGrid>
      <w:tr w:rsidR="009A175A" w:rsidTr="00FF700E">
        <w:trPr>
          <w:trHeight w:val="94"/>
        </w:trPr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i/>
                <w:iCs/>
                <w:sz w:val="16"/>
                <w:szCs w:val="20"/>
              </w:rPr>
              <w:t xml:space="preserve">Denominação do arquivo: </w:t>
            </w:r>
            <w:r>
              <w:rPr>
                <w:b/>
                <w:bCs/>
                <w:i/>
                <w:iCs/>
                <w:sz w:val="16"/>
                <w:szCs w:val="23"/>
              </w:rPr>
              <w:t xml:space="preserve">AtualizacaoCargoGrupoReferenciaNivel.txt </w:t>
            </w:r>
            <w:r>
              <w:rPr>
                <w:b/>
                <w:bCs/>
                <w:sz w:val="16"/>
                <w:szCs w:val="20"/>
              </w:rPr>
              <w:t xml:space="preserve">Descrição do campo 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Tipo 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Tamanho 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Observações </w:t>
            </w:r>
          </w:p>
        </w:tc>
      </w:tr>
      <w:tr w:rsidR="009A175A" w:rsidTr="00FF700E">
        <w:trPr>
          <w:trHeight w:val="111"/>
        </w:trPr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#Tipo da Atualização 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2 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- Conforme tabela nº 08 </w:t>
            </w:r>
          </w:p>
        </w:tc>
      </w:tr>
      <w:tr w:rsidR="009A175A" w:rsidTr="00FF700E">
        <w:trPr>
          <w:trHeight w:val="111"/>
        </w:trPr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#Tipo do Texto Jurídico 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2 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- Conforme tabela nº 47 </w:t>
            </w:r>
          </w:p>
        </w:tc>
      </w:tr>
      <w:tr w:rsidR="009A175A" w:rsidTr="00FF700E">
        <w:trPr>
          <w:trHeight w:val="322"/>
        </w:trPr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do Texto Jurídico 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texto jurídico que atualizou o plano de cargos.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111"/>
        </w:trPr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#Tipo de Quadro 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2 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- Conforme tabela nº 43 </w:t>
            </w:r>
          </w:p>
        </w:tc>
      </w:tr>
      <w:tr w:rsidR="009A175A" w:rsidTr="00FF700E">
        <w:trPr>
          <w:trHeight w:val="209"/>
        </w:trPr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#Código do Cargo 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quadro atribuído pela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36"/>
        </w:trPr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#Data do Início da Vigência do Cargo 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o cargo passou a viger.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438"/>
        </w:trPr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#Código do Grupo 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Carácter 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16 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Código do primeiro desdobramento da tabela de vencimentos da unidade. Será exigido quando da criação de cargo grupo referencia nível.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</w:t>
            </w:r>
          </w:p>
        </w:tc>
      </w:tr>
      <w:tr w:rsidR="009A175A" w:rsidTr="00FF700E">
        <w:trPr>
          <w:trHeight w:val="440"/>
        </w:trPr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#Código da Referência 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segundo desdobramento da tabela de vencimentos da unidade. Será exigido quando da criação de cargo grupo referencia nível 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440"/>
        </w:trPr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#Código do Nível 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terceiro desdobramento da tabela de vencimentos da unidade. Será exigido quando da criação de cargo grupo referencia nível 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</w:tbl>
    <w:p w:rsidR="009A175A" w:rsidRDefault="009A175A" w:rsidP="009A175A">
      <w:pPr>
        <w:pStyle w:val="Recuodecorpodetexto"/>
        <w:ind w:hanging="2"/>
        <w:rPr>
          <w:sz w:val="16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0" w:name="_Toc404355284"/>
      <w:r>
        <w:t>Vencimento do Cargo</w:t>
      </w:r>
      <w:bookmarkEnd w:id="30"/>
      <w: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i/>
          <w:iCs/>
          <w:sz w:val="16"/>
          <w:szCs w:val="20"/>
        </w:rPr>
        <w:t xml:space="preserve">Registra o vencimento básico para cada cargo em todos os grupos, referências e níveis. Representa o quadro de salários.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21"/>
        <w:gridCol w:w="2521"/>
        <w:gridCol w:w="2521"/>
        <w:gridCol w:w="2521"/>
      </w:tblGrid>
      <w:tr w:rsidR="009A175A" w:rsidTr="00FF700E">
        <w:trPr>
          <w:trHeight w:val="94"/>
        </w:trPr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i/>
                <w:iCs/>
                <w:sz w:val="16"/>
                <w:szCs w:val="20"/>
              </w:rPr>
              <w:t xml:space="preserve">Denominação do arquivo : </w:t>
            </w:r>
            <w:r>
              <w:rPr>
                <w:b/>
                <w:bCs/>
                <w:i/>
                <w:iCs/>
                <w:sz w:val="16"/>
                <w:szCs w:val="23"/>
              </w:rPr>
              <w:t xml:space="preserve">VencimentoCargo.txt </w:t>
            </w:r>
            <w:r>
              <w:rPr>
                <w:b/>
                <w:bCs/>
                <w:sz w:val="16"/>
                <w:szCs w:val="20"/>
              </w:rPr>
              <w:t xml:space="preserve">Descrição do campo 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Tipo 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Tamanho 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Observações </w:t>
            </w:r>
          </w:p>
        </w:tc>
      </w:tr>
      <w:tr w:rsidR="009A175A" w:rsidTr="00FF700E">
        <w:trPr>
          <w:trHeight w:val="325"/>
        </w:trPr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#Código Grupo 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Carácter 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highlight w:val="yellow"/>
              </w:rPr>
            </w:pPr>
            <w:r>
              <w:rPr>
                <w:sz w:val="16"/>
                <w:highlight w:val="yellow"/>
              </w:rPr>
              <w:t xml:space="preserve">16 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Código do Grupo. Representa o primeiro grau na hierarquia da subdivisão das faixas salariais.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</w:t>
            </w:r>
          </w:p>
        </w:tc>
      </w:tr>
      <w:tr w:rsidR="009A175A" w:rsidTr="00FF700E">
        <w:trPr>
          <w:trHeight w:val="324"/>
        </w:trPr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#Código Referência 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da Referência. Representa o segundo grau na hierarquia da subdivisão das faixas salariais.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324"/>
        </w:trPr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#Código Nível 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Nível. Representa o terceiro e último grau na hierarquia da subdivisão das faixas salariais.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324"/>
        </w:trPr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#Data de início de Vigência do Vencimento 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o vencimento passa a valer para aquela faixa </w:t>
            </w:r>
            <w:r>
              <w:rPr>
                <w:sz w:val="16"/>
                <w:szCs w:val="20"/>
              </w:rPr>
              <w:lastRenderedPageBreak/>
              <w:t xml:space="preserve">salarial.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lastRenderedPageBreak/>
              <w:t xml:space="preserve">Valor do Vencimento 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Valor, em moeda corrente, do vencimento.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</w:tbl>
    <w:p w:rsidR="009A175A" w:rsidRDefault="009A175A" w:rsidP="009A175A">
      <w:pPr>
        <w:pStyle w:val="Recuodecorpodetexto"/>
        <w:ind w:hanging="2"/>
        <w:rPr>
          <w:sz w:val="16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1" w:name="_Toc404355285"/>
      <w:r>
        <w:t>Admissão por Nomeação</w:t>
      </w:r>
      <w:bookmarkEnd w:id="31"/>
      <w: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i/>
          <w:iCs/>
          <w:sz w:val="16"/>
          <w:szCs w:val="20"/>
        </w:rPr>
        <w:t xml:space="preserve">Ato de pessoal que registra o ingresso de uma pessoa no quadro de pessoal da unidade, seja por concurso público em cargo efetivo, seja por nomeação em cargo comissionado. </w:t>
      </w:r>
    </w:p>
    <w:tbl>
      <w:tblPr>
        <w:tblW w:w="10088" w:type="dxa"/>
        <w:tblLayout w:type="fixed"/>
        <w:tblLook w:val="0000" w:firstRow="0" w:lastRow="0" w:firstColumn="0" w:lastColumn="0" w:noHBand="0" w:noVBand="0"/>
      </w:tblPr>
      <w:tblGrid>
        <w:gridCol w:w="2520"/>
        <w:gridCol w:w="2520"/>
        <w:gridCol w:w="2521"/>
        <w:gridCol w:w="2519"/>
        <w:gridCol w:w="8"/>
      </w:tblGrid>
      <w:tr w:rsidR="009A175A" w:rsidTr="00FF700E">
        <w:trPr>
          <w:trHeight w:val="94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i/>
                <w:iCs/>
                <w:sz w:val="16"/>
                <w:szCs w:val="20"/>
              </w:rPr>
              <w:t xml:space="preserve">Denominação do arquivo: </w:t>
            </w:r>
            <w:r>
              <w:rPr>
                <w:b/>
                <w:bCs/>
                <w:i/>
                <w:iCs/>
                <w:sz w:val="16"/>
                <w:szCs w:val="23"/>
              </w:rPr>
              <w:t xml:space="preserve">AdmissaoNomeacao.txt </w:t>
            </w:r>
            <w:r>
              <w:rPr>
                <w:b/>
                <w:bCs/>
                <w:sz w:val="16"/>
                <w:szCs w:val="20"/>
              </w:rPr>
              <w:t xml:space="preserve">Descrição do campo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Tipo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Tamanho </w:t>
            </w:r>
          </w:p>
        </w:tc>
        <w:tc>
          <w:tcPr>
            <w:tcW w:w="25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Observações </w:t>
            </w:r>
          </w:p>
        </w:tc>
      </w:tr>
      <w:tr w:rsidR="009A175A" w:rsidTr="00FF700E">
        <w:trPr>
          <w:trHeight w:val="209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do Ato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5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ato que admitiu ou nomeou o servidor.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209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Início da Vigência do Ato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5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o ato de admissão passa a viger.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da Publicação do Ato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5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publicação do ato.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209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da Matrícula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5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da matrícula do servidor na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94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Tipo de Quadro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2 </w:t>
            </w:r>
          </w:p>
        </w:tc>
        <w:tc>
          <w:tcPr>
            <w:tcW w:w="25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- Conforme tabela nº 43 </w:t>
            </w:r>
          </w:p>
        </w:tc>
      </w:tr>
      <w:tr w:rsidR="009A175A" w:rsidTr="00FF700E">
        <w:trPr>
          <w:trHeight w:val="324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Cargo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5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cargo em que o servidor foi admitido ou nomeado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Início da Vigência do Cargo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5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início de vigência do cargo.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Código do Grupo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Carácter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16 </w:t>
            </w:r>
          </w:p>
        </w:tc>
        <w:tc>
          <w:tcPr>
            <w:tcW w:w="25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Código do grupo de vencimentos do quadro de pessoal.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</w:t>
            </w:r>
          </w:p>
        </w:tc>
      </w:tr>
      <w:tr w:rsidR="009A175A" w:rsidTr="00FF700E">
        <w:trPr>
          <w:trHeight w:val="324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da Referência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5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da referência de vencimentos do quadro de pessoal.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Nível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5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nível de vencimentos do quadro de pessoal.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94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da Lotação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100 </w:t>
            </w:r>
          </w:p>
        </w:tc>
        <w:tc>
          <w:tcPr>
            <w:tcW w:w="25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Local onde desempenhará as funções do cargo. </w:t>
            </w:r>
          </w:p>
        </w:tc>
      </w:tr>
      <w:tr w:rsidR="009A175A" w:rsidTr="00FF700E">
        <w:trPr>
          <w:trHeight w:val="94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Tipo do Edital do Concurso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2 </w:t>
            </w:r>
          </w:p>
        </w:tc>
        <w:tc>
          <w:tcPr>
            <w:tcW w:w="25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Conforme tabela nº 18 </w:t>
            </w:r>
          </w:p>
        </w:tc>
      </w:tr>
      <w:tr w:rsidR="009A175A" w:rsidTr="00FF700E">
        <w:trPr>
          <w:trHeight w:val="209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Edital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5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Edital de concurso público em que o servidor se habilitou para o cargo. </w:t>
            </w:r>
          </w:p>
        </w:tc>
      </w:tr>
      <w:tr w:rsidR="009A175A" w:rsidTr="00FF700E">
        <w:trPr>
          <w:trHeight w:val="209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da Inscrição do Aprovado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7 </w:t>
            </w:r>
          </w:p>
        </w:tc>
        <w:tc>
          <w:tcPr>
            <w:tcW w:w="25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de inscrição do servidor no concurso. </w:t>
            </w:r>
          </w:p>
        </w:tc>
      </w:tr>
      <w:tr w:rsidR="009A175A" w:rsidTr="00FF700E">
        <w:trPr>
          <w:trHeight w:val="209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da Posse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5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o servidor tomou posse.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7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Data da Prorrogação da Posse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8 </w:t>
            </w:r>
          </w:p>
        </w:tc>
        <w:tc>
          <w:tcPr>
            <w:tcW w:w="25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Data em que o servidor solicitou a prorrogação da posse. </w:t>
            </w:r>
          </w:p>
        </w:tc>
      </w:tr>
      <w:tr w:rsidR="009A175A" w:rsidTr="00FF700E">
        <w:trPr>
          <w:trHeight w:val="103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Reservado ao TCE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100 </w:t>
            </w:r>
          </w:p>
        </w:tc>
        <w:tc>
          <w:tcPr>
            <w:tcW w:w="25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Reservado ao TCE. </w:t>
            </w:r>
          </w:p>
        </w:tc>
      </w:tr>
      <w:tr w:rsidR="009A175A" w:rsidTr="00FF700E">
        <w:trPr>
          <w:trHeight w:val="230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Reservado ao TCE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5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Reservado ao TCE. </w:t>
            </w:r>
          </w:p>
        </w:tc>
      </w:tr>
      <w:tr w:rsidR="009A175A" w:rsidTr="00FF700E">
        <w:trPr>
          <w:trHeight w:val="228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Valor do Vencimento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5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Valor do vencimento do servidor. </w:t>
            </w:r>
          </w:p>
        </w:tc>
      </w:tr>
      <w:tr w:rsidR="009A175A" w:rsidTr="00FF700E">
        <w:trPr>
          <w:trHeight w:val="230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Tipo de Ato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2 </w:t>
            </w:r>
          </w:p>
        </w:tc>
        <w:tc>
          <w:tcPr>
            <w:tcW w:w="25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Conforme tabela nº 47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228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Ato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5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Ato de Admissão ou Nomeação.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358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da Habilitação/Escolaridade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100 </w:t>
            </w:r>
          </w:p>
        </w:tc>
        <w:tc>
          <w:tcPr>
            <w:tcW w:w="25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da habilitação ou da escolaridade do funcionário admitido ou nomeado.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230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Data do Laudo Saúde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8 </w:t>
            </w:r>
          </w:p>
        </w:tc>
        <w:tc>
          <w:tcPr>
            <w:tcW w:w="25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Data do Laudo de Saúde.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lastRenderedPageBreak/>
              <w:t xml:space="preserve">Obrigatório </w:t>
            </w:r>
          </w:p>
        </w:tc>
      </w:tr>
      <w:tr w:rsidR="009A175A" w:rsidTr="00FF700E">
        <w:trPr>
          <w:trHeight w:val="355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lastRenderedPageBreak/>
              <w:t xml:space="preserve">Indicativo de Aptidão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 </w:t>
            </w:r>
          </w:p>
        </w:tc>
        <w:tc>
          <w:tcPr>
            <w:tcW w:w="25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Indica se o funcionário admitido ou nomeado está apto para o exercício do cargo, com relação à saúde. </w:t>
            </w:r>
          </w:p>
        </w:tc>
      </w:tr>
      <w:tr w:rsidR="009A175A" w:rsidTr="00FF700E">
        <w:trPr>
          <w:gridAfter w:val="1"/>
          <w:wAfter w:w="8" w:type="dxa"/>
          <w:trHeight w:val="357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Indicativo de Acumulação de Cargo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Indica se o funcionário admitido ou nomeado acumula cargo.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gridAfter w:val="1"/>
          <w:wAfter w:w="8" w:type="dxa"/>
          <w:trHeight w:val="357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Nome do Cargo Acumulado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100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do cargo acumulado.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Requerido se Indicativo de Acumulação de cargo for „S‟ </w:t>
            </w:r>
          </w:p>
        </w:tc>
      </w:tr>
      <w:tr w:rsidR="009A175A" w:rsidTr="00FF700E">
        <w:trPr>
          <w:gridAfter w:val="1"/>
          <w:wAfter w:w="8" w:type="dxa"/>
          <w:trHeight w:val="324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Código da Esfera Cargo Acumulado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2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Código da esfera governamental do cargo acumulado. Conforme tabela 60 – Esfera Governamental.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Requerido se Indicativo de Acumulação de Cargo for „S‟ </w:t>
            </w:r>
          </w:p>
        </w:tc>
      </w:tr>
      <w:tr w:rsidR="009A175A" w:rsidTr="00FF700E">
        <w:trPr>
          <w:gridAfter w:val="1"/>
          <w:wAfter w:w="8" w:type="dxa"/>
          <w:trHeight w:val="324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da Carga Horária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20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Carga horária do cargo acumulado. Ex. Horas semanais, horas mensais, horas diárias.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Requerido se Indicativo de Acumulação de Cargo for „S‟ </w:t>
            </w:r>
          </w:p>
        </w:tc>
      </w:tr>
      <w:tr w:rsidR="009A175A" w:rsidTr="00FF700E">
        <w:trPr>
          <w:gridAfter w:val="1"/>
          <w:wAfter w:w="8" w:type="dxa"/>
          <w:trHeight w:val="324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Quantidade da Carga Horária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7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Quantidade numérica conforme a carga horária descrita para o cargo acumulado.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Requerido se Indicativo de Acumulação de Cargo for „S‟ </w:t>
            </w:r>
          </w:p>
        </w:tc>
      </w:tr>
      <w:tr w:rsidR="009A175A" w:rsidTr="00FF700E">
        <w:trPr>
          <w:gridAfter w:val="1"/>
          <w:wAfter w:w="8" w:type="dxa"/>
          <w:trHeight w:val="32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Indicativo de Quitação Eleitoral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Carácter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1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Indica se o funcionário admitido ou nomeado está em dia com suas obrigações eleitorais.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</w:t>
            </w:r>
          </w:p>
        </w:tc>
      </w:tr>
      <w:tr w:rsidR="009A175A" w:rsidTr="00FF700E">
        <w:trPr>
          <w:gridAfter w:val="1"/>
          <w:wAfter w:w="8" w:type="dxa"/>
          <w:trHeight w:val="324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Data da Declaração de Bens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8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Data da declaração de bens apresentada pelo funcionário admitido ou nomeado.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</w:t>
            </w:r>
          </w:p>
        </w:tc>
      </w:tr>
    </w:tbl>
    <w:p w:rsidR="009A175A" w:rsidRDefault="009A175A" w:rsidP="009A175A">
      <w:pPr>
        <w:pStyle w:val="Recuodecorpodetexto"/>
        <w:ind w:hanging="2"/>
        <w:rPr>
          <w:sz w:val="16"/>
        </w:rPr>
      </w:pPr>
    </w:p>
    <w:p w:rsidR="009A175A" w:rsidRDefault="009A175A" w:rsidP="009A175A">
      <w:pPr>
        <w:pStyle w:val="Recuodecorpodetexto"/>
        <w:ind w:hanging="2"/>
        <w:rPr>
          <w:sz w:val="16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2" w:name="_Toc404355286"/>
      <w:r>
        <w:t>Afastamento por Disposição</w:t>
      </w:r>
      <w:bookmarkEnd w:id="32"/>
      <w: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i/>
          <w:iCs/>
          <w:sz w:val="16"/>
          <w:szCs w:val="20"/>
        </w:rPr>
        <w:t xml:space="preserve">Tipo de ato de pessoal que libera o servidor de um órgão a prestar serviço em outro.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444"/>
        <w:gridCol w:w="2444"/>
        <w:gridCol w:w="2444"/>
        <w:gridCol w:w="2444"/>
      </w:tblGrid>
      <w:tr w:rsidR="009A175A" w:rsidTr="00FF700E">
        <w:trPr>
          <w:trHeight w:val="94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i/>
                <w:iCs/>
                <w:sz w:val="16"/>
                <w:szCs w:val="20"/>
              </w:rPr>
              <w:t xml:space="preserve">Denominação do arquivo : </w:t>
            </w:r>
            <w:r>
              <w:rPr>
                <w:b/>
                <w:bCs/>
                <w:i/>
                <w:iCs/>
                <w:sz w:val="16"/>
                <w:szCs w:val="23"/>
              </w:rPr>
              <w:t xml:space="preserve">AfastamentoDisposicao.txt </w:t>
            </w:r>
            <w:r>
              <w:rPr>
                <w:b/>
                <w:bCs/>
                <w:sz w:val="16"/>
                <w:szCs w:val="20"/>
              </w:rPr>
              <w:t xml:space="preserve">Descrição do campo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Tipo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Tamanho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Observações </w:t>
            </w:r>
          </w:p>
        </w:tc>
      </w:tr>
      <w:tr w:rsidR="009A175A" w:rsidTr="00FF700E">
        <w:trPr>
          <w:trHeight w:val="209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rFonts w:ascii="Arial Black" w:hAnsi="Arial Black" w:cs="Times New Roman"/>
                <w:sz w:val="16"/>
                <w:szCs w:val="20"/>
              </w:rPr>
            </w:pPr>
            <w:r>
              <w:rPr>
                <w:sz w:val="16"/>
                <w:szCs w:val="20"/>
              </w:rPr>
              <w:t>#Número do Ato</w:t>
            </w:r>
            <w:r>
              <w:rPr>
                <w:rFonts w:ascii="Arial Black" w:hAnsi="Arial Black" w:cs="Times New Roman"/>
                <w:sz w:val="16"/>
                <w:szCs w:val="20"/>
              </w:rPr>
              <w:t xml:space="preserve">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ato que cedeu o servidor à disposição.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209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Início da Vigência do Ato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o ato passou a viger.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da Publicação do Ato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publicação do ato.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209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do Fundamento Legal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255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do fundamento legal que autoriza o afastamento por disposição. </w:t>
            </w:r>
          </w:p>
        </w:tc>
      </w:tr>
      <w:tr w:rsidR="009A175A" w:rsidTr="00FF700E">
        <w:trPr>
          <w:trHeight w:val="210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rFonts w:ascii="Arial Black" w:hAnsi="Arial Black" w:cs="Times New Roman"/>
                <w:sz w:val="16"/>
                <w:szCs w:val="20"/>
              </w:rPr>
            </w:pPr>
            <w:r>
              <w:rPr>
                <w:sz w:val="16"/>
                <w:szCs w:val="20"/>
              </w:rPr>
              <w:t>#Número da Matrícula</w:t>
            </w:r>
            <w:r>
              <w:rPr>
                <w:rFonts w:ascii="Arial Black" w:hAnsi="Arial Black" w:cs="Times New Roman"/>
                <w:sz w:val="16"/>
                <w:szCs w:val="20"/>
              </w:rPr>
              <w:t xml:space="preserve">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da matrícula do servidor na origem.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94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Tipo de Quadro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2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– Conforme tabela nº 43 </w:t>
            </w:r>
          </w:p>
        </w:tc>
      </w:tr>
      <w:tr w:rsidR="009A175A" w:rsidTr="00FF700E">
        <w:trPr>
          <w:trHeight w:val="209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Cargo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cargo do servidor.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da Vigência do Cargo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início de vigência do cargo.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94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da Lotação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100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da lotação do servidor na origem. </w:t>
            </w:r>
          </w:p>
        </w:tc>
      </w:tr>
      <w:tr w:rsidR="009A175A" w:rsidTr="00FF700E">
        <w:trPr>
          <w:trHeight w:val="209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Nome do Órgão Cedente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100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Nome do Órgão que está cedendo o servidor.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94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Nome do Órgão Cessionário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100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324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lastRenderedPageBreak/>
              <w:t xml:space="preserve">Indicativo de Ônus para a Origem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Indica se o ônus da remuneração caberá ao órgão de origem do servidor.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Convênio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convênio (no caso de disposição por convênio) </w:t>
            </w:r>
          </w:p>
        </w:tc>
      </w:tr>
      <w:tr w:rsidR="009A175A" w:rsidTr="00FF700E">
        <w:trPr>
          <w:trHeight w:val="209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Fim da Disposição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termina o prazo da disposição.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</w:tbl>
    <w:p w:rsidR="009A175A" w:rsidRDefault="009A175A" w:rsidP="009A175A">
      <w:pPr>
        <w:pStyle w:val="Recuodecorpodetexto"/>
        <w:ind w:hanging="2"/>
        <w:rPr>
          <w:sz w:val="16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3" w:name="_Toc404355287"/>
      <w:r>
        <w:t>Afastamento por Licença</w:t>
      </w:r>
      <w:bookmarkEnd w:id="33"/>
      <w: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i/>
          <w:iCs/>
          <w:sz w:val="16"/>
          <w:szCs w:val="20"/>
        </w:rPr>
        <w:t>Tipo de ato de pessoal que autoriza o afastamento do servidor para fins de realização de cursos, tratar assuntos particulares, etc</w:t>
      </w:r>
      <w:r>
        <w:rPr>
          <w:b/>
          <w:bCs/>
          <w:i/>
          <w:iCs/>
          <w:sz w:val="16"/>
          <w:szCs w:val="20"/>
        </w:rPr>
        <w:t xml:space="preserve">.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71"/>
        <w:gridCol w:w="2371"/>
        <w:gridCol w:w="2371"/>
        <w:gridCol w:w="2371"/>
      </w:tblGrid>
      <w:tr w:rsidR="009A175A" w:rsidTr="00FF700E">
        <w:trPr>
          <w:trHeight w:val="94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i/>
                <w:iCs/>
                <w:sz w:val="16"/>
                <w:szCs w:val="20"/>
              </w:rPr>
              <w:t xml:space="preserve">Denominação do arquivo </w:t>
            </w:r>
            <w:r>
              <w:rPr>
                <w:b/>
                <w:bCs/>
                <w:i/>
                <w:iCs/>
                <w:sz w:val="16"/>
                <w:szCs w:val="20"/>
              </w:rPr>
              <w:t xml:space="preserve">: </w:t>
            </w:r>
            <w:r>
              <w:rPr>
                <w:b/>
                <w:bCs/>
                <w:i/>
                <w:iCs/>
                <w:sz w:val="16"/>
                <w:szCs w:val="23"/>
              </w:rPr>
              <w:t xml:space="preserve">AfastamentoLicenca.txt </w:t>
            </w:r>
            <w:r>
              <w:rPr>
                <w:b/>
                <w:bCs/>
                <w:sz w:val="16"/>
                <w:szCs w:val="20"/>
              </w:rPr>
              <w:t xml:space="preserve">Descrição do campo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Tipo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Tamanho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Observações </w:t>
            </w:r>
          </w:p>
        </w:tc>
      </w:tr>
      <w:tr w:rsidR="009A175A" w:rsidTr="00FF700E">
        <w:trPr>
          <w:trHeight w:val="209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rFonts w:ascii="Arial Black" w:hAnsi="Arial Black" w:cs="Times New Roman"/>
                <w:sz w:val="16"/>
                <w:szCs w:val="20"/>
              </w:rPr>
            </w:pPr>
            <w:r>
              <w:rPr>
                <w:sz w:val="16"/>
                <w:szCs w:val="20"/>
              </w:rPr>
              <w:t>#Número do Ato</w:t>
            </w:r>
            <w:r>
              <w:rPr>
                <w:rFonts w:ascii="Arial Black" w:hAnsi="Arial Black" w:cs="Times New Roman"/>
                <w:sz w:val="16"/>
                <w:szCs w:val="20"/>
              </w:rPr>
              <w:t xml:space="preserve">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ato que concedeu licença ao servidor.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209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Início da Vigência do Ato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o ato passou a viger.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7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da Publicação do Ato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publicação do ato.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209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do Fundamento Legal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255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do fundamento legal que autoriza o afastamento por licença. </w:t>
            </w:r>
          </w:p>
        </w:tc>
      </w:tr>
      <w:tr w:rsidR="009A175A" w:rsidTr="00FF700E">
        <w:trPr>
          <w:trHeight w:val="209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rFonts w:ascii="Arial Black" w:hAnsi="Arial Black" w:cs="Times New Roman"/>
                <w:sz w:val="16"/>
                <w:szCs w:val="20"/>
              </w:rPr>
            </w:pPr>
            <w:r>
              <w:rPr>
                <w:sz w:val="16"/>
                <w:szCs w:val="20"/>
              </w:rPr>
              <w:t>#Número da Matrícula</w:t>
            </w:r>
            <w:r>
              <w:rPr>
                <w:rFonts w:ascii="Arial Black" w:hAnsi="Arial Black" w:cs="Times New Roman"/>
                <w:sz w:val="16"/>
                <w:szCs w:val="20"/>
              </w:rPr>
              <w:t xml:space="preserve">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da matricula do servidor na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94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Fim da Licença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termina o prazo da Licença. </w:t>
            </w:r>
          </w:p>
        </w:tc>
      </w:tr>
      <w:tr w:rsidR="009A175A" w:rsidTr="00FF700E">
        <w:trPr>
          <w:trHeight w:val="21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Código do Motivo da Licença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2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– Conforme tabela nº 27 </w:t>
            </w:r>
          </w:p>
        </w:tc>
      </w:tr>
      <w:tr w:rsidR="009A175A" w:rsidTr="00FF700E">
        <w:trPr>
          <w:trHeight w:val="209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do Motivo da Licença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255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do motivo da licença.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94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Tipo de Quadro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2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– Conforme tabela nº 43 </w:t>
            </w:r>
          </w:p>
        </w:tc>
      </w:tr>
      <w:tr w:rsidR="009A175A" w:rsidTr="00FF700E">
        <w:trPr>
          <w:trHeight w:val="209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Cargo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cargo do servidor.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Início da Vigência do Cargo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início de vigência do cargo.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</w:tbl>
    <w:p w:rsidR="009A175A" w:rsidRDefault="009A175A" w:rsidP="009A175A">
      <w:pPr>
        <w:pStyle w:val="Recuodecorpodetexto"/>
        <w:ind w:hanging="2"/>
        <w:rPr>
          <w:sz w:val="16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4" w:name="_Toc404355288"/>
      <w:r>
        <w:rPr>
          <w:highlight w:val="yellow"/>
        </w:rPr>
        <w:t>Alteração de Aposentadoria</w:t>
      </w:r>
      <w:bookmarkEnd w:id="34"/>
      <w: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i/>
          <w:iCs/>
          <w:sz w:val="16"/>
          <w:szCs w:val="20"/>
        </w:rPr>
        <w:t xml:space="preserve">Representa o ato de pessoal que altera dados sobre um ato de aposentadoria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17"/>
        <w:gridCol w:w="2517"/>
        <w:gridCol w:w="2517"/>
        <w:gridCol w:w="2517"/>
      </w:tblGrid>
      <w:tr w:rsidR="009A175A" w:rsidTr="00FF700E">
        <w:trPr>
          <w:trHeight w:val="94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i/>
                <w:iCs/>
                <w:sz w:val="16"/>
                <w:szCs w:val="20"/>
              </w:rPr>
              <w:t xml:space="preserve">Denominação do arquivo : </w:t>
            </w:r>
            <w:r>
              <w:rPr>
                <w:b/>
                <w:bCs/>
                <w:i/>
                <w:iCs/>
                <w:sz w:val="16"/>
                <w:szCs w:val="23"/>
              </w:rPr>
              <w:t xml:space="preserve">AlteracaoAposentadoria.txt </w:t>
            </w:r>
            <w:r>
              <w:rPr>
                <w:b/>
                <w:bCs/>
                <w:sz w:val="16"/>
                <w:szCs w:val="20"/>
              </w:rPr>
              <w:t xml:space="preserve">Descrição do campo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Tipo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Tamanho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Observações </w:t>
            </w:r>
          </w:p>
        </w:tc>
      </w:tr>
      <w:tr w:rsidR="009A175A" w:rsidTr="00FF700E">
        <w:trPr>
          <w:trHeight w:val="209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rFonts w:ascii="Arial Black" w:hAnsi="Arial Black" w:cs="Times New Roman"/>
                <w:sz w:val="16"/>
                <w:szCs w:val="20"/>
              </w:rPr>
            </w:pPr>
            <w:r>
              <w:rPr>
                <w:sz w:val="16"/>
                <w:szCs w:val="20"/>
              </w:rPr>
              <w:t>#Número do Ato</w:t>
            </w:r>
            <w:r>
              <w:rPr>
                <w:rFonts w:ascii="Arial Black" w:hAnsi="Arial Black" w:cs="Times New Roman"/>
                <w:sz w:val="16"/>
                <w:szCs w:val="20"/>
              </w:rPr>
              <w:t xml:space="preserve">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ato que alterou a aposentadoria.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Início da Vigência do Ato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o ato passou a viger.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10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da Publicação do Ato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da publicação do ato.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do Fundamento Legal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255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do fundamento legal que autoriza a alteração da aposentadoria </w:t>
            </w:r>
          </w:p>
        </w:tc>
      </w:tr>
      <w:tr w:rsidR="009A175A" w:rsidTr="00FF700E">
        <w:trPr>
          <w:trHeight w:val="209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do Motivo da Alteração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255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do motivo da alteração da aposentadoria </w:t>
            </w:r>
          </w:p>
        </w:tc>
      </w:tr>
      <w:tr w:rsidR="009A175A" w:rsidTr="00FF700E">
        <w:trPr>
          <w:trHeight w:val="209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Ato da Aposentadoria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ato que concedeu a aposentadoria.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rFonts w:ascii="Arial Black" w:hAnsi="Arial Black" w:cs="Times New Roman"/>
                <w:sz w:val="16"/>
                <w:szCs w:val="20"/>
              </w:rPr>
            </w:pPr>
            <w:r>
              <w:rPr>
                <w:sz w:val="16"/>
                <w:szCs w:val="20"/>
              </w:rPr>
              <w:t>#Número da Matrícula</w:t>
            </w:r>
            <w:r>
              <w:rPr>
                <w:rFonts w:ascii="Arial Black" w:hAnsi="Arial Black" w:cs="Times New Roman"/>
                <w:sz w:val="16"/>
                <w:szCs w:val="20"/>
              </w:rPr>
              <w:t xml:space="preserve">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da matrícula do servidor.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lastRenderedPageBreak/>
              <w:t xml:space="preserve">Data do Registro da Aposentadoria do Tce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registro da aposentadoria no TCE. </w:t>
            </w:r>
          </w:p>
        </w:tc>
      </w:tr>
      <w:tr w:rsidR="009A175A" w:rsidTr="00FF700E">
        <w:trPr>
          <w:trHeight w:val="209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da Modalidade da Aposentadoria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2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da nova modalidade de aposentadoria se esta foi alterada. Conforme tabela nº 24 </w:t>
            </w:r>
          </w:p>
        </w:tc>
      </w:tr>
      <w:tr w:rsidR="009A175A" w:rsidTr="00FF700E">
        <w:trPr>
          <w:trHeight w:val="209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Tipo de Ato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2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Conforme tabela nº 47.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Ato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ato que alterou a aposentadoria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</w:tbl>
    <w:p w:rsidR="009A175A" w:rsidRDefault="009A175A" w:rsidP="009A175A">
      <w:pPr>
        <w:pStyle w:val="Recuodecorpodetexto"/>
        <w:ind w:hanging="2"/>
        <w:rPr>
          <w:sz w:val="16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5" w:name="_Toc404355289"/>
      <w:r>
        <w:t>Aposentadoria</w:t>
      </w:r>
      <w:bookmarkEnd w:id="35"/>
      <w: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i/>
          <w:iCs/>
          <w:sz w:val="16"/>
          <w:szCs w:val="20"/>
        </w:rPr>
        <w:t xml:space="preserve">Representa o ato de pessoal no qual o servidor passa à inatividade. </w:t>
      </w:r>
    </w:p>
    <w:tbl>
      <w:tblPr>
        <w:tblW w:w="10055" w:type="dxa"/>
        <w:tblLayout w:type="fixed"/>
        <w:tblLook w:val="0000" w:firstRow="0" w:lastRow="0" w:firstColumn="0" w:lastColumn="0" w:noHBand="0" w:noVBand="0"/>
      </w:tblPr>
      <w:tblGrid>
        <w:gridCol w:w="2513"/>
        <w:gridCol w:w="2512"/>
        <w:gridCol w:w="2512"/>
        <w:gridCol w:w="2511"/>
        <w:gridCol w:w="7"/>
      </w:tblGrid>
      <w:tr w:rsidR="009A175A" w:rsidTr="00FF700E">
        <w:trPr>
          <w:gridAfter w:val="1"/>
          <w:wAfter w:w="7" w:type="dxa"/>
          <w:trHeight w:val="94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i/>
                <w:iCs/>
                <w:sz w:val="16"/>
                <w:szCs w:val="20"/>
              </w:rPr>
              <w:t xml:space="preserve">Denominação do arquivo : </w:t>
            </w:r>
            <w:r>
              <w:rPr>
                <w:b/>
                <w:bCs/>
                <w:i/>
                <w:iCs/>
                <w:sz w:val="16"/>
                <w:szCs w:val="23"/>
              </w:rPr>
              <w:t xml:space="preserve">Aposentadoria.txt </w:t>
            </w:r>
            <w:r>
              <w:rPr>
                <w:b/>
                <w:bCs/>
                <w:sz w:val="16"/>
                <w:szCs w:val="20"/>
              </w:rPr>
              <w:t xml:space="preserve">Descrição do campo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Tipo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Tamanho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Observações </w:t>
            </w:r>
          </w:p>
        </w:tc>
      </w:tr>
      <w:tr w:rsidR="009A175A" w:rsidTr="00FF700E">
        <w:trPr>
          <w:gridAfter w:val="1"/>
          <w:wAfter w:w="7" w:type="dxa"/>
          <w:trHeight w:val="209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do Ato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ato que aposentou o servidor.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gridAfter w:val="1"/>
          <w:wAfter w:w="7" w:type="dxa"/>
          <w:trHeight w:val="209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Início da Vigência do Ato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o ato passa a viger.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gridAfter w:val="1"/>
          <w:wAfter w:w="7" w:type="dxa"/>
          <w:trHeight w:val="209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da Publicação do Ato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publicação do ato.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gridAfter w:val="1"/>
          <w:wAfter w:w="7" w:type="dxa"/>
          <w:trHeight w:val="207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do Fundamento Legal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255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do fundamento legal que autoriza a aposentadoria. </w:t>
            </w:r>
          </w:p>
        </w:tc>
      </w:tr>
      <w:tr w:rsidR="009A175A" w:rsidTr="00FF700E">
        <w:trPr>
          <w:gridAfter w:val="1"/>
          <w:wAfter w:w="7" w:type="dxa"/>
          <w:trHeight w:val="209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Código da Modalidade da Aposentadoria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2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– Conforme tabela nº 24 </w:t>
            </w:r>
          </w:p>
        </w:tc>
      </w:tr>
      <w:tr w:rsidR="009A175A" w:rsidTr="00FF700E">
        <w:trPr>
          <w:gridAfter w:val="1"/>
          <w:wAfter w:w="7" w:type="dxa"/>
          <w:trHeight w:val="209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rFonts w:ascii="Arial Black" w:hAnsi="Arial Black" w:cs="Times New Roman"/>
                <w:sz w:val="16"/>
                <w:szCs w:val="20"/>
              </w:rPr>
            </w:pPr>
            <w:r>
              <w:rPr>
                <w:sz w:val="16"/>
                <w:szCs w:val="20"/>
              </w:rPr>
              <w:t>#Número da Matrícula</w:t>
            </w:r>
            <w:r>
              <w:rPr>
                <w:rFonts w:ascii="Arial Black" w:hAnsi="Arial Black" w:cs="Times New Roman"/>
                <w:sz w:val="16"/>
                <w:szCs w:val="20"/>
              </w:rPr>
              <w:t xml:space="preserve">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da matrícula do servidor na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gridAfter w:val="1"/>
          <w:wAfter w:w="7" w:type="dxa"/>
          <w:trHeight w:val="94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da Lotação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100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da lotação do servidor. </w:t>
            </w:r>
          </w:p>
        </w:tc>
      </w:tr>
      <w:tr w:rsidR="009A175A" w:rsidTr="00FF700E">
        <w:trPr>
          <w:gridAfter w:val="1"/>
          <w:wAfter w:w="7" w:type="dxa"/>
          <w:trHeight w:val="94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Tipo de Quadro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2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– Conforme tabela nº 43 </w:t>
            </w:r>
          </w:p>
        </w:tc>
      </w:tr>
      <w:tr w:rsidR="009A175A" w:rsidTr="00FF700E">
        <w:trPr>
          <w:gridAfter w:val="1"/>
          <w:wAfter w:w="7" w:type="dxa"/>
          <w:trHeight w:val="209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Cargo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cargo em que o servidor foi aposentado.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gridAfter w:val="1"/>
          <w:wAfter w:w="7" w:type="dxa"/>
          <w:trHeight w:val="209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Início da Vigência do Cargo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início de vigência do cargo.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gridAfter w:val="1"/>
          <w:wAfter w:w="7" w:type="dxa"/>
          <w:trHeight w:val="209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Código do Grupo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Carácter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16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Código do grupo de vencimentos do quadro de pessoal.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</w:t>
            </w:r>
          </w:p>
        </w:tc>
      </w:tr>
      <w:tr w:rsidR="009A175A" w:rsidTr="00FF700E">
        <w:trPr>
          <w:gridAfter w:val="1"/>
          <w:wAfter w:w="7" w:type="dxa"/>
          <w:trHeight w:val="324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Referência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da referência de vencimentos do quadro de pessoal.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gridAfter w:val="1"/>
          <w:wAfter w:w="7" w:type="dxa"/>
          <w:trHeight w:val="209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Nível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nível de vencimentos do quadro de pessoal.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gridAfter w:val="1"/>
          <w:wAfter w:w="7" w:type="dxa"/>
          <w:trHeight w:val="207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Ingresso no Cargo Atual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o servidor ingressou no cargo atual. </w:t>
            </w:r>
          </w:p>
        </w:tc>
      </w:tr>
      <w:tr w:rsidR="009A175A" w:rsidTr="00FF700E">
        <w:trPr>
          <w:gridAfter w:val="1"/>
          <w:wAfter w:w="7" w:type="dxa"/>
          <w:trHeight w:val="324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Cid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50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Informar todos os CIDs referentes às doenças que acometeram o servidor, ex.: “142.0, 144.1, 144.3”. Requerido quando a aposentadoria é por invalidez. </w:t>
            </w:r>
          </w:p>
        </w:tc>
      </w:tr>
      <w:tr w:rsidR="009A175A" w:rsidTr="00FF700E">
        <w:trPr>
          <w:gridAfter w:val="1"/>
          <w:wAfter w:w="7" w:type="dxa"/>
          <w:trHeight w:val="209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Laudo de Inspeção de Saúde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foi expedido o laudo de inspeção de saúde nos casos de aposentadoria por invalidez. </w:t>
            </w:r>
          </w:p>
        </w:tc>
      </w:tr>
      <w:tr w:rsidR="009A175A" w:rsidTr="00FF700E">
        <w:trPr>
          <w:gridAfter w:val="1"/>
          <w:wAfter w:w="7" w:type="dxa"/>
          <w:trHeight w:val="94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Requerimento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requerimento da aposentadoria. </w:t>
            </w:r>
          </w:p>
        </w:tc>
      </w:tr>
      <w:tr w:rsidR="009A175A" w:rsidTr="00FF700E">
        <w:trPr>
          <w:gridAfter w:val="1"/>
          <w:wAfter w:w="7" w:type="dxa"/>
          <w:trHeight w:val="325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Estado Civil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2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estado civil do servidor falecido, conforme tabela.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gridAfter w:val="1"/>
          <w:wAfter w:w="7" w:type="dxa"/>
          <w:trHeight w:val="555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lastRenderedPageBreak/>
              <w:t xml:space="preserve">Causa da Invalidez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2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Tipo de causa que acarretou a aposentadoria por invalidez com proventos integrais. Conforme tabela nº 57.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Requerido quando a aposentadoria for por invalidez com proventos integrais. </w:t>
            </w:r>
          </w:p>
        </w:tc>
      </w:tr>
      <w:tr w:rsidR="009A175A" w:rsidTr="00FF700E">
        <w:trPr>
          <w:gridAfter w:val="1"/>
          <w:wAfter w:w="7" w:type="dxa"/>
          <w:trHeight w:val="668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Dispositivo Legal que Enquadra a Doença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100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Especificação do dispositivo legal que dá suporte à concessão da aposentadoria por invalidez, com proventos integrais.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Requerido quando a aposentadoria for por invalidez com proventos integrais causada por doença grave, contagiosa ou incurável. </w:t>
            </w:r>
          </w:p>
        </w:tc>
      </w:tr>
      <w:tr w:rsidR="009A175A" w:rsidTr="00FF700E">
        <w:trPr>
          <w:gridAfter w:val="1"/>
          <w:wAfter w:w="7" w:type="dxa"/>
          <w:trHeight w:val="555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Processo Administrativo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Numero do processo administrativo que ensejou a concessão aposentadoria por invalidez com proventos integrais decorrente de acidente de serviço.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Requerido quando a aposentadoria for por invalidez com proventos integrais e causada por acidente de serviço. </w:t>
            </w:r>
          </w:p>
        </w:tc>
      </w:tr>
      <w:tr w:rsidR="009A175A" w:rsidTr="00FF700E">
        <w:trPr>
          <w:gridAfter w:val="1"/>
          <w:wAfter w:w="7" w:type="dxa"/>
          <w:trHeight w:val="209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Nexo Causal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100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Nexo Causal que ensejou a concessão aposentadoria por invalidez com proventos integrais decorrente de moléstia profissional. Ex. Lesão por esforço repetitivao (LER) decorrente da função de digitador.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Requerido quando a aposentadoria for por invalidez com proventos integrais e causada por moléstia profissional.</w:t>
            </w:r>
          </w:p>
        </w:tc>
      </w:tr>
      <w:tr w:rsidR="009A175A" w:rsidTr="00FF700E">
        <w:trPr>
          <w:trHeight w:val="324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Indicativo de Incapacidade para o Trabalho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Caráter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 </w:t>
            </w:r>
          </w:p>
        </w:tc>
        <w:tc>
          <w:tcPr>
            <w:tcW w:w="25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Indica se o laudo de inspeção de saúde atesta incapacidade do aposentado para o trabalho.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Requerido quando a aposentadoria for por invalidez. </w:t>
            </w:r>
          </w:p>
        </w:tc>
      </w:tr>
      <w:tr w:rsidR="009A175A" w:rsidTr="00FF700E">
        <w:trPr>
          <w:trHeight w:val="209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Tipo de Ato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2 </w:t>
            </w:r>
          </w:p>
        </w:tc>
        <w:tc>
          <w:tcPr>
            <w:tcW w:w="25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Conforme tabela nº 47.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325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Ato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5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assinatura do ato que concedeu a aposentadoria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783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Último Ingresso no Serviço Público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5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o ex-servidor ingressou pela última vez no serviço público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Requerido quando a aposentadoria for 09-Voluntária –Regra Transição Art 6 da Emenda Constitucional 41 ou 11-Especial Professor – Regra Transição Art 6 da Emenda Constitucional 41ou 15-Voluntária –Regra Transição Art 3 da Emenda Constitucional 47. </w:t>
            </w:r>
          </w:p>
        </w:tc>
      </w:tr>
      <w:tr w:rsidR="009A175A" w:rsidTr="00FF700E">
        <w:trPr>
          <w:trHeight w:val="324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Indicativo de Acumulação de Cargo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Caráter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 </w:t>
            </w:r>
          </w:p>
        </w:tc>
        <w:tc>
          <w:tcPr>
            <w:tcW w:w="25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Indica se o aposentado acumula cargo ou emprego público.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Nome do Cargo Acumulado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Caráter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100 </w:t>
            </w:r>
          </w:p>
        </w:tc>
        <w:tc>
          <w:tcPr>
            <w:tcW w:w="25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do cargo acumulado.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Requerido se Indicativo de Acumulação de Cargo for „S‟ </w:t>
            </w:r>
          </w:p>
        </w:tc>
      </w:tr>
      <w:tr w:rsidR="009A175A" w:rsidTr="00FF700E">
        <w:trPr>
          <w:trHeight w:val="325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Código da Esfera Cargo Acumulado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2 </w:t>
            </w:r>
          </w:p>
        </w:tc>
        <w:tc>
          <w:tcPr>
            <w:tcW w:w="25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Código da esfera governamental do cargo </w:t>
            </w:r>
            <w:r>
              <w:rPr>
                <w:sz w:val="16"/>
                <w:szCs w:val="20"/>
                <w:highlight w:val="yellow"/>
              </w:rPr>
              <w:lastRenderedPageBreak/>
              <w:t xml:space="preserve">acumulado. Conforme tabela 60 – Esfera Governamental.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Requerido se Indicativo de Acumulação de Cargo for „S‟ </w:t>
            </w:r>
          </w:p>
        </w:tc>
      </w:tr>
      <w:tr w:rsidR="009A175A" w:rsidTr="00FF700E">
        <w:trPr>
          <w:trHeight w:val="324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lastRenderedPageBreak/>
              <w:t xml:space="preserve">Descrição da Carga Horária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20 </w:t>
            </w:r>
          </w:p>
        </w:tc>
        <w:tc>
          <w:tcPr>
            <w:tcW w:w="25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Carga horária do cargo acumulado. Ex. Horas semanais, horas mensais, horas diárias.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Requerido se Indicativo de Acumulação de Cargo for „S‟ </w:t>
            </w:r>
          </w:p>
        </w:tc>
      </w:tr>
      <w:tr w:rsidR="009A175A" w:rsidTr="00FF700E">
        <w:trPr>
          <w:trHeight w:val="322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Quantidade da Carga Horária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7 </w:t>
            </w:r>
          </w:p>
        </w:tc>
        <w:tc>
          <w:tcPr>
            <w:tcW w:w="25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Quantidade numérica conforme a carga horária descrita para o cargo acumulado.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Requerido se Indicativo de Acumulação de Cargo for „S‟ </w:t>
            </w:r>
          </w:p>
        </w:tc>
      </w:tr>
    </w:tbl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6" w:name="_Toc404355290"/>
      <w:r>
        <w:t>Reversão da Aposentadoria</w:t>
      </w:r>
      <w:bookmarkEnd w:id="36"/>
      <w: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i/>
          <w:iCs/>
          <w:sz w:val="16"/>
          <w:szCs w:val="20"/>
        </w:rPr>
        <w:t xml:space="preserve">Representa o reingresso no serviço público do servidor aposentado, quando insubsistentes os motivos da aposentadoria por invalidez, ou a pedido, apurada a conveniência administrativa;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i/>
          <w:iCs/>
          <w:sz w:val="16"/>
          <w:szCs w:val="20"/>
        </w:rPr>
        <w:t xml:space="preserve">.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455"/>
        <w:gridCol w:w="2455"/>
        <w:gridCol w:w="2455"/>
        <w:gridCol w:w="2455"/>
      </w:tblGrid>
      <w:tr w:rsidR="009A175A" w:rsidTr="00FF700E">
        <w:trPr>
          <w:trHeight w:val="94"/>
        </w:trPr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i/>
                <w:iCs/>
                <w:sz w:val="16"/>
                <w:szCs w:val="20"/>
              </w:rPr>
              <w:t xml:space="preserve">Denominação do arquivo : </w:t>
            </w:r>
            <w:r>
              <w:rPr>
                <w:b/>
                <w:bCs/>
                <w:i/>
                <w:iCs/>
                <w:sz w:val="16"/>
                <w:szCs w:val="23"/>
              </w:rPr>
              <w:t xml:space="preserve">ReversaoAposentadoria.txt </w:t>
            </w:r>
            <w:r>
              <w:rPr>
                <w:b/>
                <w:bCs/>
                <w:sz w:val="16"/>
                <w:szCs w:val="20"/>
              </w:rPr>
              <w:t xml:space="preserve">Descrição do campo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Tipo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Tamanho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Observações </w:t>
            </w:r>
          </w:p>
        </w:tc>
      </w:tr>
      <w:tr w:rsidR="009A175A" w:rsidTr="00FF700E">
        <w:trPr>
          <w:trHeight w:val="209"/>
        </w:trPr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rFonts w:ascii="Arial Black" w:hAnsi="Arial Black" w:cs="Times New Roman"/>
                <w:sz w:val="16"/>
                <w:szCs w:val="20"/>
              </w:rPr>
            </w:pPr>
            <w:r>
              <w:rPr>
                <w:sz w:val="16"/>
                <w:szCs w:val="20"/>
              </w:rPr>
              <w:t>#Número do Ato</w:t>
            </w:r>
            <w:r>
              <w:rPr>
                <w:rFonts w:ascii="Arial Black" w:hAnsi="Arial Black" w:cs="Times New Roman"/>
                <w:sz w:val="16"/>
                <w:szCs w:val="20"/>
              </w:rPr>
              <w:t xml:space="preserve">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ato que reverteu a aposentadoria.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207"/>
        </w:trPr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Início da Vigência do Ato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o ato passou a viger.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Publicação do Ato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publicação do ato.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209"/>
        </w:trPr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do Fundamento Legal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255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do fundamento legal que autoriza o retorno da aposentadoria </w:t>
            </w:r>
          </w:p>
        </w:tc>
      </w:tr>
      <w:tr w:rsidR="009A175A" w:rsidTr="00FF700E">
        <w:trPr>
          <w:trHeight w:val="209"/>
        </w:trPr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Ato da Aposentadoria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ato que concedeu a aposentadoria.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210"/>
        </w:trPr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rFonts w:ascii="Arial Black" w:hAnsi="Arial Black" w:cs="Times New Roman"/>
                <w:sz w:val="16"/>
                <w:szCs w:val="20"/>
              </w:rPr>
            </w:pPr>
            <w:r>
              <w:rPr>
                <w:sz w:val="16"/>
                <w:szCs w:val="20"/>
              </w:rPr>
              <w:t>#Número da Matrícula</w:t>
            </w:r>
            <w:r>
              <w:rPr>
                <w:rFonts w:ascii="Arial Black" w:hAnsi="Arial Black" w:cs="Times New Roman"/>
                <w:sz w:val="16"/>
                <w:szCs w:val="20"/>
              </w:rPr>
              <w:t xml:space="preserve">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da matrícula do servidor.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94"/>
        </w:trPr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Tipo de Quadro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highlight w:val="yellow"/>
              </w:rPr>
            </w:pPr>
            <w:r>
              <w:rPr>
                <w:sz w:val="16"/>
                <w:highlight w:val="yellow"/>
              </w:rPr>
              <w:t xml:space="preserve">1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- Conforme tabela nº 43 </w:t>
            </w:r>
          </w:p>
        </w:tc>
      </w:tr>
      <w:tr w:rsidR="009A175A" w:rsidTr="00FF700E">
        <w:trPr>
          <w:trHeight w:val="324"/>
        </w:trPr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Cargo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cargo que o servidor foi enquadrado com o retorno da aposentadoria.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Inicio da Vigência do Cargo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início de vigência do cargo.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Código do Grupo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Carácter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highlight w:val="yellow"/>
              </w:rPr>
            </w:pPr>
            <w:r>
              <w:rPr>
                <w:sz w:val="16"/>
                <w:highlight w:val="yellow"/>
              </w:rPr>
              <w:t xml:space="preserve">16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Código do grupo de vencimentos do quadro de pessoal.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</w:t>
            </w:r>
          </w:p>
        </w:tc>
      </w:tr>
      <w:tr w:rsidR="009A175A" w:rsidTr="00FF700E">
        <w:trPr>
          <w:trHeight w:val="324"/>
        </w:trPr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da Referência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da referência de vencimentos do quadro de pessoal.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7"/>
        </w:trPr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Código Nível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nível de vencimentos do quadro de pessoal.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94"/>
        </w:trPr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Habilitação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255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da habilitação. </w:t>
            </w:r>
          </w:p>
        </w:tc>
      </w:tr>
      <w:tr w:rsidR="009A175A" w:rsidTr="00FF700E">
        <w:trPr>
          <w:trHeight w:val="209"/>
        </w:trPr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Valor do Vencimento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Valor do vencimento do servidor com o retorno da aposentadoria. </w:t>
            </w:r>
          </w:p>
        </w:tc>
      </w:tr>
    </w:tbl>
    <w:p w:rsidR="009A175A" w:rsidRDefault="009A175A" w:rsidP="009A175A">
      <w:pPr>
        <w:pStyle w:val="Recuodecorpodetexto"/>
        <w:ind w:hanging="2"/>
        <w:rPr>
          <w:sz w:val="16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7" w:name="_Toc404355291"/>
      <w:r>
        <w:t>Contratação</w:t>
      </w:r>
      <w:bookmarkEnd w:id="37"/>
      <w: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i/>
          <w:iCs/>
          <w:sz w:val="16"/>
          <w:szCs w:val="20"/>
        </w:rPr>
        <w:t xml:space="preserve">Representa a entrada de servidor através de contrato. </w:t>
      </w:r>
    </w:p>
    <w:tbl>
      <w:tblPr>
        <w:tblW w:w="10082" w:type="dxa"/>
        <w:tblLayout w:type="fixed"/>
        <w:tblLook w:val="0000" w:firstRow="0" w:lastRow="0" w:firstColumn="0" w:lastColumn="0" w:noHBand="0" w:noVBand="0"/>
      </w:tblPr>
      <w:tblGrid>
        <w:gridCol w:w="2495"/>
        <w:gridCol w:w="25"/>
        <w:gridCol w:w="2470"/>
        <w:gridCol w:w="50"/>
        <w:gridCol w:w="2445"/>
        <w:gridCol w:w="75"/>
        <w:gridCol w:w="2420"/>
        <w:gridCol w:w="102"/>
      </w:tblGrid>
      <w:tr w:rsidR="009A175A" w:rsidTr="00FF700E">
        <w:trPr>
          <w:gridAfter w:val="1"/>
          <w:wAfter w:w="102" w:type="dxa"/>
          <w:trHeight w:val="94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i/>
                <w:iCs/>
                <w:sz w:val="16"/>
                <w:szCs w:val="20"/>
              </w:rPr>
              <w:t xml:space="preserve">Denominação do arquivo : </w:t>
            </w:r>
            <w:r>
              <w:rPr>
                <w:b/>
                <w:bCs/>
                <w:i/>
                <w:iCs/>
                <w:sz w:val="16"/>
                <w:szCs w:val="23"/>
              </w:rPr>
              <w:t xml:space="preserve">Contratacao.txt </w:t>
            </w:r>
            <w:r>
              <w:rPr>
                <w:b/>
                <w:bCs/>
                <w:sz w:val="16"/>
                <w:szCs w:val="20"/>
              </w:rPr>
              <w:t xml:space="preserve">Descrição do campo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Tipo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Tamanho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Observações </w:t>
            </w:r>
          </w:p>
        </w:tc>
      </w:tr>
      <w:tr w:rsidR="009A175A" w:rsidTr="00FF700E">
        <w:trPr>
          <w:gridAfter w:val="1"/>
          <w:wAfter w:w="102" w:type="dxa"/>
          <w:trHeight w:val="209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rFonts w:ascii="Arial Black" w:hAnsi="Arial Black" w:cs="Times New Roman"/>
                <w:sz w:val="16"/>
                <w:szCs w:val="20"/>
              </w:rPr>
            </w:pPr>
            <w:r>
              <w:rPr>
                <w:sz w:val="16"/>
                <w:szCs w:val="20"/>
              </w:rPr>
              <w:lastRenderedPageBreak/>
              <w:t>#Número do Ato</w:t>
            </w:r>
            <w:r>
              <w:rPr>
                <w:rFonts w:ascii="Arial Black" w:hAnsi="Arial Black" w:cs="Times New Roman"/>
                <w:sz w:val="16"/>
                <w:szCs w:val="20"/>
              </w:rPr>
              <w:t xml:space="preserve">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ato que contratou o servidor.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gridAfter w:val="1"/>
          <w:wAfter w:w="102" w:type="dxa"/>
          <w:trHeight w:val="209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Início da Vigência do Ato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o ato de contratação passa a viger.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gridAfter w:val="1"/>
          <w:wAfter w:w="102" w:type="dxa"/>
          <w:trHeight w:val="209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Fim do Contrato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se encerrará o contrato. (Contratos temporários). </w:t>
            </w:r>
          </w:p>
        </w:tc>
      </w:tr>
      <w:tr w:rsidR="009A175A" w:rsidTr="00FF700E">
        <w:trPr>
          <w:gridAfter w:val="1"/>
          <w:wAfter w:w="102" w:type="dxa"/>
          <w:trHeight w:val="207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Publicação do Ato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publicação do ato.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gridAfter w:val="1"/>
          <w:wAfter w:w="102" w:type="dxa"/>
          <w:trHeight w:val="209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do Fundamento Legal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255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Fundamento legal da contratação. </w:t>
            </w:r>
          </w:p>
        </w:tc>
      </w:tr>
      <w:tr w:rsidR="009A175A" w:rsidTr="00FF700E">
        <w:trPr>
          <w:gridAfter w:val="1"/>
          <w:wAfter w:w="102" w:type="dxa"/>
          <w:trHeight w:val="209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rFonts w:ascii="Arial Black" w:hAnsi="Arial Black" w:cs="Times New Roman"/>
                <w:sz w:val="16"/>
                <w:szCs w:val="20"/>
              </w:rPr>
            </w:pPr>
            <w:r>
              <w:rPr>
                <w:sz w:val="16"/>
                <w:szCs w:val="20"/>
              </w:rPr>
              <w:t>#Número da Matrícula</w:t>
            </w:r>
            <w:r>
              <w:rPr>
                <w:rFonts w:ascii="Arial Black" w:hAnsi="Arial Black" w:cs="Times New Roman"/>
                <w:sz w:val="16"/>
                <w:szCs w:val="20"/>
              </w:rPr>
              <w:t xml:space="preserve">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da matrícula do servidor na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gridAfter w:val="1"/>
          <w:wAfter w:w="102" w:type="dxa"/>
          <w:trHeight w:val="21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Tipo de Quadro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2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Conforme tabela nº 43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</w:t>
            </w:r>
          </w:p>
        </w:tc>
      </w:tr>
      <w:tr w:rsidR="009A175A" w:rsidTr="00FF700E">
        <w:trPr>
          <w:gridAfter w:val="1"/>
          <w:wAfter w:w="102" w:type="dxa"/>
          <w:trHeight w:val="324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Cargo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cargo ou emprego que o servidor foi contratado.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gridAfter w:val="1"/>
          <w:wAfter w:w="102" w:type="dxa"/>
          <w:trHeight w:val="209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Início de Vigência do Cargo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início de vigência do cargo ou emprego.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gridAfter w:val="1"/>
          <w:wAfter w:w="102" w:type="dxa"/>
          <w:trHeight w:val="209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Código do Grupo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Carácter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16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Código do grupo de vencimentos do quadro de pessoal.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</w:t>
            </w:r>
          </w:p>
        </w:tc>
      </w:tr>
      <w:tr w:rsidR="009A175A" w:rsidTr="00FF700E">
        <w:trPr>
          <w:gridAfter w:val="1"/>
          <w:wAfter w:w="102" w:type="dxa"/>
          <w:trHeight w:val="322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da Referência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da referência de vencimentos do quadro de pessoal.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gridAfter w:val="1"/>
          <w:wAfter w:w="102" w:type="dxa"/>
          <w:trHeight w:val="209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Nível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nível de vencimentos do quadro de pessoal.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gridAfter w:val="1"/>
          <w:wAfter w:w="102" w:type="dxa"/>
          <w:trHeight w:val="94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Lotação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100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da lotação do servidor. </w:t>
            </w:r>
          </w:p>
        </w:tc>
      </w:tr>
      <w:tr w:rsidR="009A175A" w:rsidTr="00FF700E">
        <w:trPr>
          <w:gridAfter w:val="1"/>
          <w:wAfter w:w="102" w:type="dxa"/>
          <w:trHeight w:val="209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da Carteira de Trabalho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da carteira de trabalho e previdência social. </w:t>
            </w:r>
          </w:p>
        </w:tc>
      </w:tr>
      <w:tr w:rsidR="009A175A" w:rsidTr="00FF700E">
        <w:trPr>
          <w:gridAfter w:val="1"/>
          <w:wAfter w:w="102" w:type="dxa"/>
          <w:trHeight w:val="209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Série da Carteira de Trabalho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6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de série da carteira de trabalho e previdência social. </w:t>
            </w:r>
          </w:p>
        </w:tc>
      </w:tr>
      <w:tr w:rsidR="009A175A" w:rsidTr="00FF700E">
        <w:trPr>
          <w:gridAfter w:val="1"/>
          <w:wAfter w:w="102" w:type="dxa"/>
          <w:trHeight w:val="209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Tipo de Edital de Concurso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2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Tipo de Edital de Concurso de seleção do contratado.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Conforme tabela nº 18. </w:t>
            </w:r>
          </w:p>
        </w:tc>
      </w:tr>
      <w:tr w:rsidR="009A175A" w:rsidTr="00FF700E">
        <w:trPr>
          <w:gridAfter w:val="1"/>
          <w:wAfter w:w="102" w:type="dxa"/>
          <w:trHeight w:val="21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Edital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Edital de seleção em que o servidor se habilitou para o cargo. </w:t>
            </w:r>
          </w:p>
        </w:tc>
      </w:tr>
      <w:tr w:rsidR="009A175A" w:rsidTr="00FF700E">
        <w:trPr>
          <w:gridAfter w:val="1"/>
          <w:wAfter w:w="102" w:type="dxa"/>
          <w:trHeight w:val="209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de Inscrição Aprovado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7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de inscrição do servidor no concurso. </w:t>
            </w:r>
          </w:p>
        </w:tc>
      </w:tr>
      <w:tr w:rsidR="009A175A" w:rsidTr="00FF700E">
        <w:trPr>
          <w:gridAfter w:val="1"/>
          <w:wAfter w:w="102" w:type="dxa"/>
          <w:trHeight w:val="94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Reservado ao TCE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100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Reservado ao TCE. </w:t>
            </w:r>
          </w:p>
        </w:tc>
      </w:tr>
      <w:tr w:rsidR="009A175A" w:rsidTr="00FF700E">
        <w:trPr>
          <w:gridAfter w:val="1"/>
          <w:wAfter w:w="102" w:type="dxa"/>
          <w:trHeight w:val="94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Reservado ao TCE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Reservado ao TCE. </w:t>
            </w:r>
          </w:p>
        </w:tc>
      </w:tr>
      <w:tr w:rsidR="009A175A" w:rsidTr="00FF700E">
        <w:trPr>
          <w:gridAfter w:val="1"/>
          <w:wAfter w:w="102" w:type="dxa"/>
          <w:trHeight w:val="94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Valor do Vencimento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Valor do vencimento do servidor. </w:t>
            </w:r>
          </w:p>
        </w:tc>
      </w:tr>
      <w:tr w:rsidR="009A175A" w:rsidTr="00FF700E">
        <w:trPr>
          <w:gridAfter w:val="1"/>
          <w:wAfter w:w="102" w:type="dxa"/>
          <w:trHeight w:val="209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Tipo de Ato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2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Conforme tabela nº 47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gridAfter w:val="1"/>
          <w:wAfter w:w="102" w:type="dxa"/>
          <w:trHeight w:val="209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Ato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Ato de Contratação.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gridAfter w:val="1"/>
          <w:wAfter w:w="102" w:type="dxa"/>
          <w:trHeight w:val="324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da Habilitação/Escolaridade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100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da habilitação ou da escolaridade do funcionário contratado.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gridAfter w:val="1"/>
          <w:wAfter w:w="102" w:type="dxa"/>
          <w:trHeight w:val="207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Data do Laudo Saúde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8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Data do Laudo de Saúde.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</w:t>
            </w:r>
          </w:p>
        </w:tc>
      </w:tr>
      <w:tr w:rsidR="009A175A" w:rsidTr="00FF700E">
        <w:trPr>
          <w:gridAfter w:val="1"/>
          <w:wAfter w:w="102" w:type="dxa"/>
          <w:trHeight w:val="324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Indicativo de Aptidão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Indica se o funcionário contratado está apto para o exercício do cargo, com relação à saúde.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gridAfter w:val="1"/>
          <w:wAfter w:w="102" w:type="dxa"/>
          <w:trHeight w:val="209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Indicativo de Acumulação de Cargo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 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Indica se o funcionário admitido ou nomeado acumula cargo.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Nome do Cargo Acumulado </w:t>
            </w:r>
          </w:p>
        </w:tc>
        <w:tc>
          <w:tcPr>
            <w:tcW w:w="25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100 </w:t>
            </w:r>
          </w:p>
        </w:tc>
        <w:tc>
          <w:tcPr>
            <w:tcW w:w="25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do cargo acumulado.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lastRenderedPageBreak/>
              <w:t xml:space="preserve">Requerido se Indicativo de Acumulação de cargo for „S‟ </w:t>
            </w:r>
          </w:p>
        </w:tc>
      </w:tr>
      <w:tr w:rsidR="009A175A" w:rsidTr="00FF700E">
        <w:trPr>
          <w:trHeight w:val="325"/>
        </w:trPr>
        <w:tc>
          <w:tcPr>
            <w:tcW w:w="25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lastRenderedPageBreak/>
              <w:t xml:space="preserve">Código da Esfera Cargo Acumulado </w:t>
            </w:r>
          </w:p>
        </w:tc>
        <w:tc>
          <w:tcPr>
            <w:tcW w:w="25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5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2 </w:t>
            </w:r>
          </w:p>
        </w:tc>
        <w:tc>
          <w:tcPr>
            <w:tcW w:w="25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Código da esfera governamental do cargo acumulado. Conforme tabela 60 – Esfera Governamental.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Requerido se Indicativo de Acumulação de Cargo for „S‟ </w:t>
            </w:r>
          </w:p>
        </w:tc>
      </w:tr>
      <w:tr w:rsidR="009A175A" w:rsidTr="00FF700E">
        <w:trPr>
          <w:trHeight w:val="324"/>
        </w:trPr>
        <w:tc>
          <w:tcPr>
            <w:tcW w:w="25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da Carga Horária </w:t>
            </w:r>
          </w:p>
        </w:tc>
        <w:tc>
          <w:tcPr>
            <w:tcW w:w="25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20 </w:t>
            </w:r>
          </w:p>
        </w:tc>
        <w:tc>
          <w:tcPr>
            <w:tcW w:w="25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Carga horária do cargo acumulado. Ex. Horas semanais, horas mensais, horas diárias.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Requerido se Indicativo de Acumulação de Cargo for „S‟ </w:t>
            </w:r>
          </w:p>
        </w:tc>
      </w:tr>
      <w:tr w:rsidR="009A175A" w:rsidTr="00FF700E">
        <w:trPr>
          <w:trHeight w:val="325"/>
        </w:trPr>
        <w:tc>
          <w:tcPr>
            <w:tcW w:w="25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Quantidade da Carga Horária </w:t>
            </w:r>
          </w:p>
        </w:tc>
        <w:tc>
          <w:tcPr>
            <w:tcW w:w="25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7 </w:t>
            </w:r>
          </w:p>
        </w:tc>
        <w:tc>
          <w:tcPr>
            <w:tcW w:w="25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Quantidade numérica conforme a carga horária descrita para o cargo acumulado.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Requerido se Indicativo de Acumulação de Cargo for „S‟ </w:t>
            </w:r>
          </w:p>
        </w:tc>
      </w:tr>
      <w:tr w:rsidR="009A175A" w:rsidTr="00FF700E">
        <w:trPr>
          <w:trHeight w:val="324"/>
        </w:trPr>
        <w:tc>
          <w:tcPr>
            <w:tcW w:w="25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Indicativo de Quitação Eleitoral </w:t>
            </w:r>
          </w:p>
        </w:tc>
        <w:tc>
          <w:tcPr>
            <w:tcW w:w="25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Carácter </w:t>
            </w:r>
          </w:p>
        </w:tc>
        <w:tc>
          <w:tcPr>
            <w:tcW w:w="25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1 </w:t>
            </w:r>
          </w:p>
        </w:tc>
        <w:tc>
          <w:tcPr>
            <w:tcW w:w="25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Indica se o funcionário admitido ou nomeado está em dia com suas obrigações eleitorais.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</w:t>
            </w:r>
          </w:p>
        </w:tc>
      </w:tr>
      <w:tr w:rsidR="009A175A" w:rsidTr="00FF700E">
        <w:trPr>
          <w:trHeight w:val="324"/>
        </w:trPr>
        <w:tc>
          <w:tcPr>
            <w:tcW w:w="25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Data da Declaração de Bens </w:t>
            </w:r>
          </w:p>
        </w:tc>
        <w:tc>
          <w:tcPr>
            <w:tcW w:w="25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5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8 </w:t>
            </w:r>
          </w:p>
        </w:tc>
        <w:tc>
          <w:tcPr>
            <w:tcW w:w="25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Data da declaração de bens apresentada pelo funcionário admitido ou nomeado.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</w:t>
            </w:r>
          </w:p>
        </w:tc>
      </w:tr>
    </w:tbl>
    <w:p w:rsidR="009A175A" w:rsidRDefault="009A175A" w:rsidP="009A175A">
      <w:pPr>
        <w:pStyle w:val="Default"/>
        <w:rPr>
          <w:sz w:val="16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8" w:name="_Toc404355292"/>
      <w:r>
        <w:t>Desligamento</w:t>
      </w:r>
      <w:bookmarkEnd w:id="38"/>
      <w: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i/>
          <w:iCs/>
          <w:sz w:val="16"/>
          <w:szCs w:val="20"/>
        </w:rPr>
        <w:t xml:space="preserve">Representa o ato de pessoal que registra qualquer desligamento do pessoal efetivo ou ocupante de cargo comissionado do quadro de funcionários da unidade.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22"/>
        <w:gridCol w:w="2522"/>
        <w:gridCol w:w="2522"/>
        <w:gridCol w:w="2522"/>
      </w:tblGrid>
      <w:tr w:rsidR="009A175A" w:rsidTr="00FF700E">
        <w:trPr>
          <w:trHeight w:val="94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i/>
                <w:iCs/>
                <w:sz w:val="16"/>
                <w:szCs w:val="20"/>
              </w:rPr>
              <w:t xml:space="preserve">Denominação do arquivo : </w:t>
            </w:r>
            <w:r>
              <w:rPr>
                <w:b/>
                <w:bCs/>
                <w:i/>
                <w:iCs/>
                <w:sz w:val="16"/>
                <w:szCs w:val="20"/>
              </w:rPr>
              <w:t xml:space="preserve">Desligamento.txt </w:t>
            </w:r>
            <w:r>
              <w:rPr>
                <w:b/>
                <w:bCs/>
                <w:sz w:val="16"/>
                <w:szCs w:val="20"/>
              </w:rPr>
              <w:t xml:space="preserve">Descrição do campo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Tipo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Tamanho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Observações </w:t>
            </w:r>
          </w:p>
        </w:tc>
      </w:tr>
      <w:tr w:rsidR="009A175A" w:rsidTr="00FF700E">
        <w:trPr>
          <w:trHeight w:val="209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rFonts w:ascii="Arial Black" w:hAnsi="Arial Black" w:cs="Times New Roman"/>
                <w:sz w:val="16"/>
                <w:szCs w:val="20"/>
              </w:rPr>
            </w:pPr>
            <w:r>
              <w:rPr>
                <w:sz w:val="16"/>
                <w:szCs w:val="20"/>
              </w:rPr>
              <w:t>#Número do Ato</w:t>
            </w:r>
            <w:r>
              <w:rPr>
                <w:rFonts w:ascii="Arial Black" w:hAnsi="Arial Black" w:cs="Times New Roman"/>
                <w:sz w:val="16"/>
                <w:szCs w:val="20"/>
              </w:rPr>
              <w:t xml:space="preserve">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ato de desligamento do servidor.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209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Início da Vigência do Ato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o ato de desligamento passa a viger.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da Publicação do Ato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publicação do ato.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209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rFonts w:ascii="Arial Black" w:hAnsi="Arial Black" w:cs="Times New Roman"/>
                <w:sz w:val="16"/>
                <w:szCs w:val="20"/>
              </w:rPr>
            </w:pPr>
            <w:r>
              <w:rPr>
                <w:sz w:val="16"/>
                <w:szCs w:val="20"/>
              </w:rPr>
              <w:t>#Número da Matrícula</w:t>
            </w:r>
            <w:r>
              <w:rPr>
                <w:rFonts w:ascii="Arial Black" w:hAnsi="Arial Black" w:cs="Times New Roman"/>
                <w:sz w:val="16"/>
                <w:szCs w:val="20"/>
              </w:rPr>
              <w:t xml:space="preserve">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da matrícula do servidor na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94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Tipo de Quadro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highlight w:val="yellow"/>
              </w:rPr>
            </w:pPr>
            <w:r>
              <w:rPr>
                <w:sz w:val="16"/>
                <w:highlight w:val="yellow"/>
              </w:rPr>
              <w:t xml:space="preserve">2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- Conforme tabela nº 43 </w:t>
            </w:r>
          </w:p>
        </w:tc>
      </w:tr>
      <w:tr w:rsidR="009A175A" w:rsidTr="00FF700E">
        <w:trPr>
          <w:trHeight w:val="209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Cargo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cargo em que o servidor contratado.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7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Início de Vigência do Cargo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início de vigência do cargo.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324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Indicativo de Débito da Administração Pública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Carácter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highlight w:val="yellow"/>
              </w:rPr>
            </w:pPr>
            <w:r>
              <w:rPr>
                <w:sz w:val="16"/>
                <w:highlight w:val="yellow"/>
              </w:rPr>
              <w:t xml:space="preserve">1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Indicativo se o servidor está em débito com a administração pública.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</w:t>
            </w:r>
          </w:p>
        </w:tc>
      </w:tr>
      <w:tr w:rsidR="009A175A" w:rsidTr="00FF700E">
        <w:trPr>
          <w:trHeight w:val="324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Indicativo Respondendo ao Processo Administrativo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Carácter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highlight w:val="yellow"/>
              </w:rPr>
            </w:pPr>
            <w:r>
              <w:rPr>
                <w:sz w:val="16"/>
                <w:highlight w:val="yellow"/>
              </w:rPr>
              <w:t xml:space="preserve">1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Indicativo se o servidor está respondendo a processo administrativo.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Código do Motivo do Desligamento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highlight w:val="yellow"/>
              </w:rPr>
            </w:pPr>
            <w:r>
              <w:rPr>
                <w:sz w:val="16"/>
                <w:highlight w:val="yellow"/>
              </w:rPr>
              <w:t xml:space="preserve">2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- Conforme tabela nº 26 </w:t>
            </w:r>
          </w:p>
        </w:tc>
      </w:tr>
      <w:tr w:rsidR="009A175A" w:rsidTr="00FF700E">
        <w:trPr>
          <w:trHeight w:val="94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Tipo de Desligamento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2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- Conforme tabela nº 50 </w:t>
            </w:r>
          </w:p>
        </w:tc>
      </w:tr>
    </w:tbl>
    <w:p w:rsidR="009A175A" w:rsidRDefault="009A175A" w:rsidP="009A175A">
      <w:pPr>
        <w:pStyle w:val="Ttulo2"/>
        <w:numPr>
          <w:ilvl w:val="0"/>
          <w:numId w:val="0"/>
        </w:numPr>
        <w:ind w:left="360"/>
        <w:rPr>
          <w:sz w:val="16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9" w:name="_Toc404355293"/>
      <w:r>
        <w:t>Falecimento</w:t>
      </w:r>
      <w:bookmarkEnd w:id="39"/>
      <w: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i/>
          <w:iCs/>
          <w:sz w:val="16"/>
          <w:szCs w:val="20"/>
        </w:rPr>
        <w:lastRenderedPageBreak/>
        <w:t xml:space="preserve">Registra o falecimento de servidor.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437"/>
        <w:gridCol w:w="2437"/>
        <w:gridCol w:w="2437"/>
        <w:gridCol w:w="2437"/>
      </w:tblGrid>
      <w:tr w:rsidR="009A175A" w:rsidTr="00FF700E">
        <w:trPr>
          <w:trHeight w:val="94"/>
        </w:trPr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i/>
                <w:iCs/>
                <w:sz w:val="16"/>
                <w:szCs w:val="20"/>
              </w:rPr>
              <w:t xml:space="preserve">Denominação do arquivo : </w:t>
            </w:r>
            <w:r>
              <w:rPr>
                <w:b/>
                <w:bCs/>
                <w:i/>
                <w:iCs/>
                <w:sz w:val="16"/>
                <w:szCs w:val="23"/>
              </w:rPr>
              <w:t xml:space="preserve">falecimento.txt </w:t>
            </w:r>
            <w:r>
              <w:rPr>
                <w:b/>
                <w:bCs/>
                <w:sz w:val="16"/>
                <w:szCs w:val="20"/>
              </w:rPr>
              <w:t xml:space="preserve">Descrição do campo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Tipo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Tamanho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Observações </w:t>
            </w:r>
          </w:p>
        </w:tc>
      </w:tr>
      <w:tr w:rsidR="009A175A" w:rsidTr="00FF700E">
        <w:trPr>
          <w:trHeight w:val="236"/>
        </w:trPr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da Certidão de Óbito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da certidão de óbito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209"/>
        </w:trPr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Falecimento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falecimento do servidor.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rFonts w:ascii="Arial Black" w:hAnsi="Arial Black" w:cs="Times New Roman"/>
                <w:sz w:val="16"/>
                <w:szCs w:val="20"/>
              </w:rPr>
            </w:pPr>
            <w:r>
              <w:rPr>
                <w:sz w:val="16"/>
                <w:szCs w:val="20"/>
              </w:rPr>
              <w:t>#Número da Matrícula</w:t>
            </w:r>
            <w:r>
              <w:rPr>
                <w:rFonts w:ascii="Arial Black" w:hAnsi="Arial Black" w:cs="Times New Roman"/>
                <w:sz w:val="16"/>
                <w:szCs w:val="20"/>
              </w:rPr>
              <w:t xml:space="preserve">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da matrícula do servidor na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7"/>
        </w:trPr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da Causa Mortis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255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da causa mortis.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209"/>
        </w:trPr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Indicativo da Situação Ativo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Indica se o servidor falecido estava na ativa.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94"/>
        </w:trPr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Tipo de Quadro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highlight w:val="yellow"/>
              </w:rPr>
            </w:pPr>
            <w:r>
              <w:rPr>
                <w:sz w:val="16"/>
                <w:highlight w:val="yellow"/>
              </w:rPr>
              <w:t xml:space="preserve">2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Conforme tabela nº 43 </w:t>
            </w:r>
          </w:p>
        </w:tc>
      </w:tr>
      <w:tr w:rsidR="009A175A" w:rsidTr="00FF700E">
        <w:trPr>
          <w:trHeight w:val="94"/>
        </w:trPr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Cargo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cargo que exercia quando do falecimento </w:t>
            </w:r>
          </w:p>
        </w:tc>
      </w:tr>
      <w:tr w:rsidR="009A175A" w:rsidTr="00FF700E">
        <w:trPr>
          <w:trHeight w:val="210"/>
        </w:trPr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Início de Vigência do Cargo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início de vigência do cargo. </w:t>
            </w:r>
          </w:p>
        </w:tc>
      </w:tr>
      <w:tr w:rsidR="009A175A" w:rsidTr="00FF700E">
        <w:trPr>
          <w:trHeight w:val="94"/>
        </w:trPr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Código do Grupo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Carácter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16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Código do grupo de vencimentos do quadro de pessoal. </w:t>
            </w:r>
          </w:p>
        </w:tc>
      </w:tr>
      <w:tr w:rsidR="009A175A" w:rsidTr="00FF700E">
        <w:trPr>
          <w:trHeight w:val="209"/>
        </w:trPr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da Referência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da referência de vencimentos do quadro de pessoal. </w:t>
            </w:r>
          </w:p>
        </w:tc>
      </w:tr>
      <w:tr w:rsidR="009A175A" w:rsidTr="00FF700E">
        <w:trPr>
          <w:trHeight w:val="94"/>
        </w:trPr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Nível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nível de vencimentos do quadro de pessoal. </w:t>
            </w:r>
          </w:p>
        </w:tc>
      </w:tr>
      <w:tr w:rsidR="009A175A" w:rsidTr="00FF700E">
        <w:trPr>
          <w:trHeight w:val="325"/>
        </w:trPr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Estado Civil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2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estado civil do servidor falecido, conforme tabela.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Valor da Remuneração do Servidor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Valor da última remuneração do servidor. </w:t>
            </w:r>
          </w:p>
        </w:tc>
      </w:tr>
    </w:tbl>
    <w:p w:rsidR="009A175A" w:rsidRDefault="009A175A" w:rsidP="009A175A">
      <w:pPr>
        <w:pStyle w:val="Ttulo2"/>
        <w:numPr>
          <w:ilvl w:val="0"/>
          <w:numId w:val="0"/>
        </w:numPr>
        <w:ind w:left="360"/>
        <w:rPr>
          <w:sz w:val="16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0" w:name="_Toc404355294"/>
      <w:r>
        <w:t>Pensão por Morte</w:t>
      </w:r>
      <w:bookmarkEnd w:id="40"/>
      <w: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i/>
          <w:iCs/>
          <w:sz w:val="16"/>
          <w:szCs w:val="20"/>
        </w:rPr>
        <w:t xml:space="preserve">Registra as pensões concedidas a dependentes de ex-servidor motivada pela morte do mesmo.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405"/>
        <w:gridCol w:w="2405"/>
        <w:gridCol w:w="2405"/>
        <w:gridCol w:w="2405"/>
      </w:tblGrid>
      <w:tr w:rsidR="009A175A" w:rsidTr="00FF700E">
        <w:trPr>
          <w:trHeight w:val="94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i/>
                <w:iCs/>
                <w:sz w:val="16"/>
                <w:szCs w:val="20"/>
              </w:rPr>
              <w:t xml:space="preserve">Denominação do arquivo : </w:t>
            </w:r>
            <w:r>
              <w:rPr>
                <w:b/>
                <w:bCs/>
                <w:i/>
                <w:iCs/>
                <w:sz w:val="16"/>
                <w:szCs w:val="23"/>
              </w:rPr>
              <w:t xml:space="preserve">PensaoMorte.txt </w:t>
            </w:r>
            <w:r>
              <w:rPr>
                <w:b/>
                <w:bCs/>
                <w:sz w:val="16"/>
                <w:szCs w:val="20"/>
              </w:rPr>
              <w:t xml:space="preserve">Descrição do campo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Tipo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Tamanho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Observações </w:t>
            </w:r>
          </w:p>
        </w:tc>
      </w:tr>
      <w:tr w:rsidR="009A175A" w:rsidTr="00FF700E">
        <w:trPr>
          <w:trHeight w:val="209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rFonts w:ascii="Arial Black" w:hAnsi="Arial Black" w:cs="Times New Roman"/>
                <w:sz w:val="16"/>
                <w:szCs w:val="20"/>
              </w:rPr>
            </w:pPr>
            <w:r>
              <w:rPr>
                <w:sz w:val="16"/>
                <w:szCs w:val="20"/>
              </w:rPr>
              <w:t>#Número do Ato</w:t>
            </w:r>
            <w:r>
              <w:rPr>
                <w:rFonts w:ascii="Arial Black" w:hAnsi="Arial Black" w:cs="Times New Roman"/>
                <w:sz w:val="16"/>
                <w:szCs w:val="20"/>
              </w:rPr>
              <w:t xml:space="preserve">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ato que concedeu a pensão.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209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Início da Vigência do Ato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o ato passa a viger.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rFonts w:ascii="Arial Black" w:hAnsi="Arial Black" w:cs="Times New Roman"/>
                <w:sz w:val="16"/>
                <w:szCs w:val="20"/>
              </w:rPr>
            </w:pPr>
            <w:r>
              <w:rPr>
                <w:sz w:val="16"/>
                <w:szCs w:val="20"/>
              </w:rPr>
              <w:t>#Número da Matrícula</w:t>
            </w:r>
            <w:r>
              <w:rPr>
                <w:rFonts w:ascii="Arial Black" w:hAnsi="Arial Black" w:cs="Times New Roman"/>
                <w:sz w:val="16"/>
                <w:szCs w:val="20"/>
              </w:rPr>
              <w:t xml:space="preserve">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da matrícula do ex-servidor na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Publicação do Ato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publicação do ato.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209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da Certidão de Óbito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da certidão de óbito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94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Valor Global da Pensão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Valor da última remuneração do ex-servidor. </w:t>
            </w:r>
          </w:p>
        </w:tc>
      </w:tr>
      <w:tr w:rsidR="009A175A" w:rsidTr="00FF700E">
        <w:trPr>
          <w:trHeight w:val="209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do Fundamento Legal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255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do fundamento legal que autoriza a pensão. </w:t>
            </w:r>
          </w:p>
        </w:tc>
      </w:tr>
      <w:tr w:rsidR="009A175A" w:rsidTr="00FF700E">
        <w:trPr>
          <w:trHeight w:val="209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Tipo de Ato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2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Conforme tabela nº 47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209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Ato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Ato de Concessão da Pensão.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</w:tbl>
    <w:p w:rsidR="009A175A" w:rsidRDefault="009A175A" w:rsidP="009A175A">
      <w:pPr>
        <w:pStyle w:val="Ttulo2"/>
        <w:numPr>
          <w:ilvl w:val="0"/>
          <w:numId w:val="0"/>
        </w:numPr>
        <w:ind w:left="360"/>
        <w:rPr>
          <w:sz w:val="16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1" w:name="_Toc404355295"/>
      <w:r>
        <w:lastRenderedPageBreak/>
        <w:t>Beneficiário da Pensão</w:t>
      </w:r>
      <w:bookmarkEnd w:id="41"/>
      <w: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i/>
          <w:iCs/>
          <w:sz w:val="16"/>
          <w:szCs w:val="20"/>
        </w:rPr>
        <w:t xml:space="preserve">Representa os beneficiários da pensão, seja titular ou dependente.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16"/>
        <w:gridCol w:w="2516"/>
        <w:gridCol w:w="2516"/>
        <w:gridCol w:w="2516"/>
      </w:tblGrid>
      <w:tr w:rsidR="009A175A" w:rsidTr="00FF700E">
        <w:trPr>
          <w:trHeight w:val="94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i/>
                <w:iCs/>
                <w:sz w:val="16"/>
                <w:szCs w:val="20"/>
              </w:rPr>
              <w:t xml:space="preserve">Denominação do arquivo : </w:t>
            </w:r>
            <w:r>
              <w:rPr>
                <w:b/>
                <w:bCs/>
                <w:i/>
                <w:iCs/>
                <w:sz w:val="16"/>
                <w:szCs w:val="23"/>
              </w:rPr>
              <w:t xml:space="preserve">BeneficiarioPensao.txt </w:t>
            </w:r>
            <w:r>
              <w:rPr>
                <w:b/>
                <w:bCs/>
                <w:sz w:val="16"/>
                <w:szCs w:val="20"/>
              </w:rPr>
              <w:t xml:space="preserve">Descrição do campo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Tipo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Tamanho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Observações </w:t>
            </w:r>
          </w:p>
        </w:tc>
      </w:tr>
      <w:tr w:rsidR="009A175A" w:rsidTr="00FF700E">
        <w:trPr>
          <w:trHeight w:val="209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do Ato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ato que concedeu a pensão.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209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da Matrícula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da matrícula do ex-servidor na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33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Seqüencial da Cota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2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seqüencial da cota atribuído pela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94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Requerimento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requerimento do beneficiário da pensão. </w:t>
            </w:r>
          </w:p>
        </w:tc>
      </w:tr>
      <w:tr w:rsidR="009A175A" w:rsidTr="00FF700E">
        <w:trPr>
          <w:trHeight w:val="209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Nome do Beneficiário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100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Nome do beneficiário da pensão.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Valor da Cota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Valor da cota.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94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Cpf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11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CPF do beneficiário da pensão. </w:t>
            </w:r>
          </w:p>
        </w:tc>
      </w:tr>
      <w:tr w:rsidR="009A175A" w:rsidTr="00FF700E">
        <w:trPr>
          <w:trHeight w:val="209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Nascimento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8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nascimento do beneficiário da pensão.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Tipo de Dependência Econômica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2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Conforme tabela 58.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Comprovação de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Dependência Econômica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Caráter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50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Comprovação de dependência econômica </w:t>
            </w:r>
          </w:p>
        </w:tc>
      </w:tr>
      <w:tr w:rsidR="009A175A" w:rsidTr="00FF700E">
        <w:trPr>
          <w:trHeight w:val="209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Indicativo de Outra Pensão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Caráter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Indica se o pensionista é beneficiário em outras pensões.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324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de Outra Pensão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Caráter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100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de outra(s) pensão (ões) que o pensionista é beneficiário.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Requerido se Indicativo de Outra Pensão for „S‟ . </w:t>
            </w:r>
          </w:p>
        </w:tc>
      </w:tr>
      <w:tr w:rsidR="009A175A" w:rsidTr="00FF700E">
        <w:trPr>
          <w:trHeight w:val="322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Nome da Fonte Pagadora Outra Pensão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Caráter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100 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da(s) fonte(s) pagadora(s) de outra(s) pensão(ões) 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Requerido se Indicativo de Outra Pensão for „S‟ . </w:t>
            </w:r>
          </w:p>
        </w:tc>
      </w:tr>
    </w:tbl>
    <w:p w:rsidR="009A175A" w:rsidRDefault="009A175A" w:rsidP="009A175A">
      <w:pPr>
        <w:pStyle w:val="Ttulo2"/>
        <w:numPr>
          <w:ilvl w:val="0"/>
          <w:numId w:val="0"/>
        </w:numPr>
        <w:ind w:left="360"/>
        <w:rPr>
          <w:sz w:val="16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2" w:name="_Toc404355296"/>
      <w:r>
        <w:t>Proventos</w:t>
      </w:r>
      <w:bookmarkEnd w:id="42"/>
      <w: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i/>
          <w:iCs/>
          <w:sz w:val="16"/>
          <w:szCs w:val="20"/>
        </w:rPr>
        <w:t>Registra os proventos e descontos do servidor em determinado mês. Normalmente é solicitado em atos relacionados à aposentadoria e registro de falecimento</w:t>
      </w:r>
      <w:r>
        <w:rPr>
          <w:b/>
          <w:bCs/>
          <w:i/>
          <w:iCs/>
          <w:sz w:val="16"/>
          <w:szCs w:val="20"/>
        </w:rPr>
        <w:t xml:space="preserve">.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440"/>
        <w:gridCol w:w="2440"/>
        <w:gridCol w:w="2440"/>
        <w:gridCol w:w="2440"/>
      </w:tblGrid>
      <w:tr w:rsidR="009A175A" w:rsidTr="00FF700E">
        <w:trPr>
          <w:trHeight w:val="9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i/>
                <w:iCs/>
                <w:sz w:val="16"/>
                <w:szCs w:val="20"/>
              </w:rPr>
              <w:t xml:space="preserve">Denominação do arquivo </w:t>
            </w:r>
            <w:r>
              <w:rPr>
                <w:b/>
                <w:bCs/>
                <w:i/>
                <w:iCs/>
                <w:sz w:val="16"/>
                <w:szCs w:val="20"/>
              </w:rPr>
              <w:t xml:space="preserve">: </w:t>
            </w:r>
            <w:r>
              <w:rPr>
                <w:b/>
                <w:bCs/>
                <w:i/>
                <w:iCs/>
                <w:sz w:val="16"/>
                <w:szCs w:val="23"/>
              </w:rPr>
              <w:t xml:space="preserve">Proventos.txt </w:t>
            </w:r>
            <w:r>
              <w:rPr>
                <w:b/>
                <w:bCs/>
                <w:sz w:val="16"/>
                <w:szCs w:val="20"/>
              </w:rPr>
              <w:t xml:space="preserve">Descrição do campo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Tipo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Tamanho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Observações </w:t>
            </w:r>
          </w:p>
        </w:tc>
      </w:tr>
      <w:tr w:rsidR="009A175A" w:rsidTr="00FF700E">
        <w:trPr>
          <w:trHeight w:val="209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do Ato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ato que concedeu a aposentadoria.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209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da Matrícula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da matrícula do servidor.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33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#Ano e Mês de Referência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6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Ano e mês de referência do provento ou desconto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36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#Tipo de Provento ou Desconto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highlight w:val="yellow"/>
              </w:rPr>
            </w:pPr>
            <w:r>
              <w:rPr>
                <w:sz w:val="16"/>
                <w:highlight w:val="yellow"/>
              </w:rPr>
              <w:t xml:space="preserve">2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- Conforme tabela nº 42 </w:t>
            </w:r>
          </w:p>
        </w:tc>
      </w:tr>
      <w:tr w:rsidR="009A175A" w:rsidTr="00FF700E">
        <w:trPr>
          <w:trHeight w:val="325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#Seqüencial do Provento ou Desconto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3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Seqüencial do provento ou desconto atribuído pela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Provento ou Desconto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4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provento ou desconto atribuído pela </w:t>
            </w:r>
            <w:r>
              <w:rPr>
                <w:sz w:val="16"/>
                <w:szCs w:val="20"/>
              </w:rPr>
              <w:lastRenderedPageBreak/>
              <w:t xml:space="preserve">unidade. </w:t>
            </w:r>
          </w:p>
        </w:tc>
      </w:tr>
      <w:tr w:rsidR="009A175A" w:rsidTr="00FF700E">
        <w:trPr>
          <w:trHeight w:val="209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lastRenderedPageBreak/>
              <w:t xml:space="preserve">Nome do Provento ou Desconto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100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Nome do provento ou desconto.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do Provento ou Desconto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255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do provento ou desconto com embasamento legal. </w:t>
            </w:r>
          </w:p>
        </w:tc>
      </w:tr>
      <w:tr w:rsidR="009A175A" w:rsidTr="00FF700E">
        <w:trPr>
          <w:trHeight w:val="207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Valor do Provento ou Desconto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Valor do provento ou desconto no mês de referencia.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</w:tbl>
    <w:p w:rsidR="009A175A" w:rsidRDefault="009A175A" w:rsidP="009A175A">
      <w:pPr>
        <w:pStyle w:val="Ttulo2"/>
        <w:numPr>
          <w:ilvl w:val="0"/>
          <w:numId w:val="0"/>
        </w:numPr>
        <w:ind w:left="360"/>
        <w:rPr>
          <w:sz w:val="16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3" w:name="_Toc404355297"/>
      <w:r>
        <w:t>Tempo do Serviço</w:t>
      </w:r>
      <w:bookmarkEnd w:id="43"/>
      <w: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i/>
          <w:iCs/>
          <w:sz w:val="16"/>
          <w:szCs w:val="20"/>
        </w:rPr>
        <w:t xml:space="preserve">Representa o tempo de serviço prestado na unidade e/ou em outros órgãos ou empresas para contagem como tempo de serviço.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9A175A" w:rsidTr="00FF700E">
        <w:trPr>
          <w:trHeight w:val="94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i/>
                <w:iCs/>
                <w:sz w:val="16"/>
                <w:szCs w:val="20"/>
              </w:rPr>
              <w:t xml:space="preserve">Denominação do arquivo : </w:t>
            </w:r>
            <w:r>
              <w:rPr>
                <w:b/>
                <w:bCs/>
                <w:i/>
                <w:iCs/>
                <w:sz w:val="16"/>
                <w:szCs w:val="23"/>
              </w:rPr>
              <w:t xml:space="preserve">TempoServico.txt </w:t>
            </w:r>
            <w:r>
              <w:rPr>
                <w:b/>
                <w:bCs/>
                <w:sz w:val="16"/>
                <w:szCs w:val="20"/>
              </w:rPr>
              <w:t xml:space="preserve">Descrição do campo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Tipo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Tamanho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Observações </w:t>
            </w:r>
          </w:p>
        </w:tc>
      </w:tr>
      <w:tr w:rsidR="009A175A" w:rsidTr="00FF700E">
        <w:trPr>
          <w:trHeight w:val="209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do Ato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16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ato da aposentadoria ou que alterou a mesma.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209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da Matrícula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da matrícula do servidor.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34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#Código da Origem do Tempo de Serviço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highlight w:val="yellow"/>
              </w:rPr>
            </w:pPr>
            <w:r>
              <w:rPr>
                <w:sz w:val="16"/>
                <w:highlight w:val="yellow"/>
              </w:rPr>
              <w:t xml:space="preserve">2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Código da origem do tempo de serviço averbado.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- Conforme tabela nº 34 </w:t>
            </w:r>
          </w:p>
        </w:tc>
      </w:tr>
      <w:tr w:rsidR="009A175A" w:rsidTr="00FF700E">
        <w:trPr>
          <w:trHeight w:val="324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Quantidade de Dias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5 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Quantidade de dias trabalhados e contados como tempo de serviço ou contribuição para a aposentadoria.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</w:tbl>
    <w:p w:rsidR="009A175A" w:rsidRDefault="009A175A" w:rsidP="009A175A">
      <w:pPr>
        <w:pStyle w:val="Ttulo2"/>
        <w:numPr>
          <w:ilvl w:val="0"/>
          <w:numId w:val="0"/>
        </w:numPr>
        <w:ind w:left="360"/>
        <w:rPr>
          <w:sz w:val="16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4" w:name="_Toc404355298"/>
      <w:r>
        <w:rPr>
          <w:highlight w:val="yellow"/>
        </w:rPr>
        <w:t>Reintegração e Readmissão</w:t>
      </w:r>
      <w:bookmarkEnd w:id="44"/>
      <w: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i/>
          <w:iCs/>
          <w:sz w:val="16"/>
          <w:szCs w:val="20"/>
        </w:rPr>
        <w:t xml:space="preserve">Representa o ato de pessoal que reintegra, por decisão judicial ou administrativa, o servidor ao quadro de servidores da unidade.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04"/>
        <w:gridCol w:w="2504"/>
        <w:gridCol w:w="2504"/>
        <w:gridCol w:w="2504"/>
      </w:tblGrid>
      <w:tr w:rsidR="009A175A" w:rsidTr="00FF700E">
        <w:trPr>
          <w:trHeight w:val="94"/>
        </w:trPr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i/>
                <w:iCs/>
                <w:sz w:val="16"/>
                <w:szCs w:val="20"/>
              </w:rPr>
              <w:t xml:space="preserve">Denominação do arquivo : </w:t>
            </w:r>
            <w:r>
              <w:rPr>
                <w:b/>
                <w:bCs/>
                <w:i/>
                <w:iCs/>
                <w:sz w:val="16"/>
                <w:szCs w:val="23"/>
              </w:rPr>
              <w:t xml:space="preserve">ReintegracaoReadmissao.txt </w:t>
            </w:r>
            <w:r>
              <w:rPr>
                <w:b/>
                <w:bCs/>
                <w:sz w:val="16"/>
                <w:szCs w:val="20"/>
              </w:rPr>
              <w:t xml:space="preserve">Descrição do campo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Tipo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Tamanho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Observações </w:t>
            </w:r>
          </w:p>
        </w:tc>
      </w:tr>
      <w:tr w:rsidR="009A175A" w:rsidTr="00FF700E">
        <w:trPr>
          <w:trHeight w:val="209"/>
        </w:trPr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do Ato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ato que reintegrou/readmitiu o servidor.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325"/>
        </w:trPr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Início da Vigência do Ato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o ato de reintegração/readmissão passa a viger.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7"/>
        </w:trPr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da Publicação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publicação do ato.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do Fundamento Legal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255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Fundamento legal da reintegração/readmissão. </w:t>
            </w:r>
          </w:p>
        </w:tc>
      </w:tr>
      <w:tr w:rsidR="009A175A" w:rsidTr="00FF700E">
        <w:trPr>
          <w:trHeight w:val="209"/>
        </w:trPr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da Matrícula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da matrícula do servidor na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94"/>
        </w:trPr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Tipo de Quadro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highlight w:val="yellow"/>
              </w:rPr>
            </w:pPr>
            <w:r>
              <w:rPr>
                <w:sz w:val="16"/>
                <w:highlight w:val="yellow"/>
              </w:rPr>
              <w:t xml:space="preserve">2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- Conforme tabela nº 43 </w:t>
            </w:r>
          </w:p>
        </w:tc>
      </w:tr>
      <w:tr w:rsidR="009A175A" w:rsidTr="00FF700E">
        <w:trPr>
          <w:trHeight w:val="324"/>
        </w:trPr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Cargo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cargo em que o servidor foi readmitido/ reintegrado.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Início da Vigência do Cargo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início de vigência do cargo.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Código do Grupo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Carácter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highlight w:val="yellow"/>
              </w:rPr>
            </w:pPr>
            <w:r>
              <w:rPr>
                <w:sz w:val="16"/>
                <w:highlight w:val="yellow"/>
              </w:rPr>
              <w:t xml:space="preserve">16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Código do grupo de </w:t>
            </w:r>
            <w:r>
              <w:rPr>
                <w:sz w:val="16"/>
                <w:szCs w:val="20"/>
                <w:highlight w:val="yellow"/>
              </w:rPr>
              <w:lastRenderedPageBreak/>
              <w:t xml:space="preserve">vencimentos do quadro de pessoal.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</w:t>
            </w:r>
          </w:p>
        </w:tc>
      </w:tr>
      <w:tr w:rsidR="009A175A" w:rsidTr="00FF700E">
        <w:trPr>
          <w:trHeight w:val="324"/>
        </w:trPr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lastRenderedPageBreak/>
              <w:t xml:space="preserve">Código da Referência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da referência de vencimentos do quadro de pessoal.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7"/>
        </w:trPr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Nível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nível de vencimentos do quadro de pessoal.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Tipo de Decisão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2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Tipo de decisão que motivou a reintegração/readmissão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- Conforme tabela nº 15 </w:t>
            </w:r>
          </w:p>
        </w:tc>
      </w:tr>
      <w:tr w:rsidR="009A175A" w:rsidTr="00FF700E">
        <w:trPr>
          <w:trHeight w:val="209"/>
        </w:trPr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do Fator Motivador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255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do fator que motivou o reintegração/readmissão. </w:t>
            </w:r>
          </w:p>
        </w:tc>
      </w:tr>
      <w:tr w:rsidR="009A175A" w:rsidTr="00FF700E">
        <w:trPr>
          <w:trHeight w:val="324"/>
        </w:trPr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do Cargo Anterior Ocupado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100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do cargo ocupado pelo servidor antes da demissão ou exoneração.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94"/>
        </w:trPr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da Habilitação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100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da habilitação do servidor. </w:t>
            </w:r>
          </w:p>
        </w:tc>
      </w:tr>
      <w:tr w:rsidR="009A175A" w:rsidTr="00FF700E">
        <w:trPr>
          <w:trHeight w:val="94"/>
        </w:trPr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Valor do Vencimento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Valor do vencimento do servidor reintegrado/readmitido. </w:t>
            </w:r>
          </w:p>
        </w:tc>
      </w:tr>
      <w:tr w:rsidR="009A175A" w:rsidTr="00FF700E">
        <w:trPr>
          <w:trHeight w:val="94"/>
        </w:trPr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Tipo de reingresso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02 </w:t>
            </w:r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- conforme tabela nº 51 </w:t>
            </w:r>
          </w:p>
        </w:tc>
      </w:tr>
    </w:tbl>
    <w:p w:rsidR="009A175A" w:rsidRDefault="009A175A" w:rsidP="009A175A">
      <w:pPr>
        <w:pStyle w:val="Ttulo2"/>
        <w:numPr>
          <w:ilvl w:val="0"/>
          <w:numId w:val="0"/>
        </w:numPr>
        <w:ind w:left="360"/>
        <w:rPr>
          <w:sz w:val="16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5" w:name="_Toc404355299"/>
      <w:r>
        <w:t>Recebimento por Disposição</w:t>
      </w:r>
      <w:bookmarkEnd w:id="45"/>
      <w: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i/>
          <w:iCs/>
          <w:sz w:val="16"/>
          <w:szCs w:val="20"/>
        </w:rPr>
        <w:t xml:space="preserve">Registra dados de servidor recebido de outro órgão para prestação de serviços na unidade.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22"/>
        <w:gridCol w:w="2522"/>
        <w:gridCol w:w="2522"/>
        <w:gridCol w:w="2522"/>
      </w:tblGrid>
      <w:tr w:rsidR="009A175A" w:rsidTr="00FF700E">
        <w:trPr>
          <w:trHeight w:val="94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i/>
                <w:iCs/>
                <w:sz w:val="16"/>
                <w:szCs w:val="20"/>
              </w:rPr>
              <w:t xml:space="preserve">Denominação do arquivo : </w:t>
            </w:r>
            <w:r>
              <w:rPr>
                <w:b/>
                <w:bCs/>
                <w:i/>
                <w:iCs/>
                <w:sz w:val="16"/>
                <w:szCs w:val="23"/>
              </w:rPr>
              <w:t xml:space="preserve">RecebimentoDisposicao.txt </w:t>
            </w:r>
            <w:r>
              <w:rPr>
                <w:b/>
                <w:bCs/>
                <w:sz w:val="16"/>
                <w:szCs w:val="20"/>
              </w:rPr>
              <w:t xml:space="preserve">Descrição do campo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Tipo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Tamanho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Observações </w:t>
            </w:r>
          </w:p>
        </w:tc>
      </w:tr>
      <w:tr w:rsidR="009A175A" w:rsidTr="00FF700E">
        <w:trPr>
          <w:trHeight w:val="209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do Cpf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11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CPF do Servidor.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324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Ato da Origem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ato, do órgão de origem, que colocou o servidor a Disposição.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233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#Data do Início a Disposição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iniciou a disposição.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Publicação do Ato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publicação do ato do órgão de origem.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209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do ato de Disposição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255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do ato de disposição. </w:t>
            </w:r>
          </w:p>
        </w:tc>
      </w:tr>
      <w:tr w:rsidR="009A175A" w:rsidTr="00FF700E">
        <w:trPr>
          <w:trHeight w:val="209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Nome do Servidor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100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Nome do servidor.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da Matricula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da matrícula do servidor na origem.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94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da Lotação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100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da lotação do servidor na origem. </w:t>
            </w:r>
          </w:p>
        </w:tc>
      </w:tr>
      <w:tr w:rsidR="009A175A" w:rsidTr="00FF700E">
        <w:trPr>
          <w:trHeight w:val="209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Nome do Órgão Cedente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100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Nome do Órgão que está cedendo o servidor.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Nome do Órgão Cessionário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100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Indicativo de Ônus para a Origem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Indica se a remuneração é de responsabilidade do cedente.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322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do Cargo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100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do cargo, na origem, do servidor recebido a disposição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94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Convênio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convênio (no caso de disposição por convênio) </w:t>
            </w:r>
          </w:p>
        </w:tc>
      </w:tr>
      <w:tr w:rsidR="009A175A" w:rsidTr="00FF700E">
        <w:trPr>
          <w:trHeight w:val="209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Fim da Disposição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termina o prazo da disposição. </w:t>
            </w:r>
          </w:p>
        </w:tc>
      </w:tr>
    </w:tbl>
    <w:p w:rsidR="009A175A" w:rsidRDefault="009A175A" w:rsidP="009A175A">
      <w:pPr>
        <w:pStyle w:val="Ttulo2"/>
        <w:numPr>
          <w:ilvl w:val="0"/>
          <w:numId w:val="0"/>
        </w:numPr>
        <w:ind w:left="360"/>
        <w:rPr>
          <w:sz w:val="16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6" w:name="_Toc404355300"/>
      <w:r>
        <w:t>Reenquadramento</w:t>
      </w:r>
      <w:bookmarkEnd w:id="46"/>
      <w: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i/>
          <w:iCs/>
          <w:sz w:val="16"/>
          <w:szCs w:val="20"/>
        </w:rPr>
        <w:t xml:space="preserve">Representa o ato de pessoal que altera o cargo do servidor sem Caracterizar uma nova admissão ou contratação (Mudança legal do plano de cargo, promoções, etc.) .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409"/>
        <w:gridCol w:w="2409"/>
        <w:gridCol w:w="2409"/>
        <w:gridCol w:w="2409"/>
      </w:tblGrid>
      <w:tr w:rsidR="009A175A" w:rsidTr="00FF700E">
        <w:trPr>
          <w:trHeight w:val="94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i/>
                <w:iCs/>
                <w:sz w:val="16"/>
                <w:szCs w:val="20"/>
              </w:rPr>
              <w:t xml:space="preserve">Denominação do arquivo : </w:t>
            </w:r>
            <w:r>
              <w:rPr>
                <w:b/>
                <w:bCs/>
                <w:i/>
                <w:iCs/>
                <w:sz w:val="16"/>
                <w:szCs w:val="23"/>
              </w:rPr>
              <w:t xml:space="preserve">Reenquadramento.txt </w:t>
            </w:r>
            <w:r>
              <w:rPr>
                <w:b/>
                <w:bCs/>
                <w:sz w:val="16"/>
                <w:szCs w:val="20"/>
              </w:rPr>
              <w:t xml:space="preserve">Descrição do campo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Tipo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Tamanho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Observações </w:t>
            </w:r>
          </w:p>
        </w:tc>
      </w:tr>
      <w:tr w:rsidR="009A175A" w:rsidTr="00FF700E">
        <w:trPr>
          <w:trHeight w:val="209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do Ato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ato que reenquadrou o servidor.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209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do Início da Vigência do Ato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o ato de reenquadramento passa a viger.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7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Publicação do Ato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publicação do ato.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209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do Fundamento Legal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255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Fundamento legal do reenquadramento. </w:t>
            </w:r>
          </w:p>
        </w:tc>
      </w:tr>
      <w:tr w:rsidR="009A175A" w:rsidTr="00FF700E">
        <w:trPr>
          <w:trHeight w:val="209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da Matrícula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da matrícula do servidor na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94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Tipo de Quadro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highlight w:val="yellow"/>
              </w:rPr>
            </w:pPr>
            <w:r>
              <w:rPr>
                <w:sz w:val="16"/>
                <w:highlight w:val="yellow"/>
              </w:rPr>
              <w:t xml:space="preserve">2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- Conforme tabela nº 43 </w:t>
            </w:r>
          </w:p>
        </w:tc>
      </w:tr>
      <w:tr w:rsidR="009A175A" w:rsidTr="00FF700E">
        <w:trPr>
          <w:trHeight w:val="210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Cargo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cargo em que o servidor foi reenquadrado.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Início de Vigência do Cargo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início de vigência do cargo.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324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Tipo de Quadro Anterior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highlight w:val="yellow"/>
              </w:rPr>
            </w:pPr>
            <w:r>
              <w:rPr>
                <w:sz w:val="16"/>
                <w:highlight w:val="yellow"/>
              </w:rPr>
              <w:t xml:space="preserve">2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Tipo de Quadro que o servidor pertencia antes de seu desligamento.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- Conforme tabela nº 43 </w:t>
            </w:r>
          </w:p>
        </w:tc>
      </w:tr>
      <w:tr w:rsidR="009A175A" w:rsidTr="00FF700E">
        <w:trPr>
          <w:trHeight w:val="325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Cargo Anterior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cargo que o servidor ocupava antes de seu desligamento..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322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início de Vigência do Cargo Anterior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início de vigência do cargo anterior.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</w:tbl>
    <w:p w:rsidR="009A175A" w:rsidRDefault="009A175A" w:rsidP="009A175A">
      <w:pPr>
        <w:pStyle w:val="Ttulo2"/>
        <w:numPr>
          <w:ilvl w:val="0"/>
          <w:numId w:val="0"/>
        </w:numPr>
        <w:ind w:left="360"/>
        <w:rPr>
          <w:sz w:val="16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7" w:name="_Toc404355301"/>
      <w:r>
        <w:t>Servidor</w:t>
      </w:r>
      <w:bookmarkEnd w:id="47"/>
      <w: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i/>
          <w:iCs/>
          <w:sz w:val="16"/>
          <w:szCs w:val="20"/>
        </w:rPr>
        <w:t xml:space="preserve">Representa os dados básicos do servidor.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11"/>
        <w:gridCol w:w="2511"/>
        <w:gridCol w:w="2511"/>
        <w:gridCol w:w="2511"/>
      </w:tblGrid>
      <w:tr w:rsidR="009A175A" w:rsidTr="00FF700E">
        <w:trPr>
          <w:trHeight w:val="94"/>
        </w:trPr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i/>
                <w:iCs/>
                <w:sz w:val="16"/>
                <w:szCs w:val="20"/>
              </w:rPr>
              <w:t xml:space="preserve">Denominação do arquivo : </w:t>
            </w:r>
            <w:r>
              <w:rPr>
                <w:b/>
                <w:bCs/>
                <w:i/>
                <w:iCs/>
                <w:sz w:val="16"/>
                <w:szCs w:val="23"/>
              </w:rPr>
              <w:t xml:space="preserve">servidor.txt </w:t>
            </w:r>
            <w:r>
              <w:rPr>
                <w:b/>
                <w:bCs/>
                <w:sz w:val="16"/>
                <w:szCs w:val="20"/>
              </w:rPr>
              <w:t xml:space="preserve">Descrição do campo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Tipo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Tamanho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Observações </w:t>
            </w:r>
          </w:p>
        </w:tc>
      </w:tr>
      <w:tr w:rsidR="009A175A" w:rsidTr="00FF700E">
        <w:trPr>
          <w:trHeight w:val="209"/>
        </w:trPr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da Matrícula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da matrícula do servidor na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7"/>
        </w:trPr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Nome do Servidor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100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Nome do servidor.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Nascimento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nascimento do servidor.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Nome da Mãe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100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Nome da mãe do servidor.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94"/>
        </w:trPr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Nome do Pai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100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Nome do pai do servidor. </w:t>
            </w:r>
          </w:p>
        </w:tc>
      </w:tr>
      <w:tr w:rsidR="009A175A" w:rsidTr="00FF700E">
        <w:trPr>
          <w:trHeight w:val="324"/>
        </w:trPr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Cpf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11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identificação do contribuinte na Receita Federal do servidor.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Registro Geral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Registro Geral do servidor (Carteira de identidade) </w:t>
            </w:r>
          </w:p>
        </w:tc>
      </w:tr>
      <w:tr w:rsidR="009A175A" w:rsidTr="00FF700E">
        <w:trPr>
          <w:trHeight w:val="209"/>
        </w:trPr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Título Eleitoral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Título Eleitoral do servidor. </w:t>
            </w:r>
          </w:p>
        </w:tc>
      </w:tr>
      <w:tr w:rsidR="009A175A" w:rsidTr="00FF700E">
        <w:trPr>
          <w:trHeight w:val="209"/>
        </w:trPr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lastRenderedPageBreak/>
              <w:t xml:space="preserve">Número do Certificado de Reservista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certificado de reservista. (Exigido somente para servidor do sexo masculino) </w:t>
            </w:r>
          </w:p>
        </w:tc>
      </w:tr>
      <w:tr w:rsidR="009A175A" w:rsidTr="00FF700E">
        <w:trPr>
          <w:trHeight w:val="94"/>
        </w:trPr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Pis ou Pasep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11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do PIS ou PASEP do servidor. </w:t>
            </w:r>
          </w:p>
        </w:tc>
      </w:tr>
      <w:tr w:rsidR="009A175A" w:rsidTr="00FF700E">
        <w:trPr>
          <w:trHeight w:val="96"/>
        </w:trPr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Código do Sexo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2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- Conforme tabela nº 05 </w:t>
            </w:r>
          </w:p>
        </w:tc>
      </w:tr>
    </w:tbl>
    <w:p w:rsidR="009A175A" w:rsidRDefault="009A175A" w:rsidP="009A175A">
      <w:pPr>
        <w:pStyle w:val="Ttulo2"/>
        <w:numPr>
          <w:ilvl w:val="0"/>
          <w:numId w:val="0"/>
        </w:numPr>
        <w:ind w:left="360"/>
        <w:rPr>
          <w:sz w:val="16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8" w:name="_Toc404355302"/>
      <w:r>
        <w:rPr>
          <w:highlight w:val="yellow"/>
        </w:rPr>
        <w:t>Diretoria da Empresa</w:t>
      </w:r>
      <w:bookmarkEnd w:id="48"/>
      <w: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i/>
          <w:iCs/>
          <w:sz w:val="16"/>
          <w:szCs w:val="20"/>
        </w:rPr>
        <w:t xml:space="preserve">Representa informações sobre o corpo diretivo. É requerido somente para as unidades do tipo Empresa.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259"/>
        <w:gridCol w:w="2259"/>
        <w:gridCol w:w="2259"/>
        <w:gridCol w:w="2259"/>
      </w:tblGrid>
      <w:tr w:rsidR="009A175A" w:rsidTr="00FF700E">
        <w:trPr>
          <w:trHeight w:val="94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i/>
                <w:iCs/>
                <w:sz w:val="16"/>
                <w:szCs w:val="20"/>
              </w:rPr>
              <w:t xml:space="preserve">Denominação do arquivo : </w:t>
            </w:r>
            <w:r>
              <w:rPr>
                <w:b/>
                <w:bCs/>
                <w:i/>
                <w:iCs/>
                <w:sz w:val="16"/>
                <w:szCs w:val="23"/>
              </w:rPr>
              <w:t xml:space="preserve">DiretoriaEmpresa.txt </w:t>
            </w:r>
            <w:r>
              <w:rPr>
                <w:b/>
                <w:bCs/>
                <w:sz w:val="16"/>
                <w:szCs w:val="20"/>
              </w:rPr>
              <w:t xml:space="preserve">Descrição do campo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Tipo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Tamanho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Observações </w:t>
            </w:r>
          </w:p>
        </w:tc>
      </w:tr>
      <w:tr w:rsidR="009A175A" w:rsidTr="00FF700E">
        <w:trPr>
          <w:trHeight w:val="209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rFonts w:ascii="Arial Black" w:hAnsi="Arial Black" w:cs="Times New Roman"/>
                <w:sz w:val="16"/>
                <w:szCs w:val="20"/>
              </w:rPr>
            </w:pPr>
            <w:r>
              <w:rPr>
                <w:sz w:val="16"/>
                <w:szCs w:val="20"/>
              </w:rPr>
              <w:t>#Data de Início a Gestão</w:t>
            </w:r>
            <w:r>
              <w:rPr>
                <w:rFonts w:ascii="Arial Black" w:hAnsi="Arial Black" w:cs="Times New Roman"/>
                <w:sz w:val="16"/>
                <w:szCs w:val="20"/>
              </w:rPr>
              <w:t xml:space="preserve">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se iniciou a gestão da diretoria.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94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Fim a Gestão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se encerrará a gestão da diretoria. </w:t>
            </w:r>
          </w:p>
        </w:tc>
      </w:tr>
      <w:tr w:rsidR="009A175A" w:rsidTr="00FF700E">
        <w:trPr>
          <w:trHeight w:val="209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da Eleição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ocorreu a eleição da diretoria.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Posse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ocorreu a posse da diretoria.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</w:tbl>
    <w:p w:rsidR="009A175A" w:rsidRDefault="009A175A" w:rsidP="009A175A">
      <w:pPr>
        <w:pStyle w:val="Ttulo2"/>
        <w:numPr>
          <w:ilvl w:val="0"/>
          <w:numId w:val="0"/>
        </w:numPr>
        <w:ind w:left="360"/>
        <w:rPr>
          <w:sz w:val="16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9" w:name="_Toc404355303"/>
      <w:r>
        <w:rPr>
          <w:highlight w:val="yellow"/>
        </w:rPr>
        <w:t>Membro da Diretoria da Empresa</w:t>
      </w:r>
      <w:bookmarkEnd w:id="49"/>
      <w: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i/>
          <w:iCs/>
          <w:sz w:val="16"/>
          <w:szCs w:val="20"/>
        </w:rPr>
        <w:t xml:space="preserve">Representa cada membro ocupante de cargo diretivo da empresa.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24"/>
        <w:gridCol w:w="2524"/>
        <w:gridCol w:w="2524"/>
        <w:gridCol w:w="2524"/>
      </w:tblGrid>
      <w:tr w:rsidR="009A175A" w:rsidTr="00FF700E">
        <w:trPr>
          <w:trHeight w:val="94"/>
        </w:trPr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i/>
                <w:iCs/>
                <w:sz w:val="16"/>
                <w:szCs w:val="20"/>
              </w:rPr>
              <w:t xml:space="preserve">Denominação do arquivo : </w:t>
            </w:r>
            <w:r>
              <w:rPr>
                <w:b/>
                <w:bCs/>
                <w:i/>
                <w:iCs/>
                <w:sz w:val="16"/>
                <w:szCs w:val="23"/>
              </w:rPr>
              <w:t xml:space="preserve">MembroDiretoriaEmpresa.txt </w:t>
            </w:r>
            <w:r>
              <w:rPr>
                <w:b/>
                <w:bCs/>
                <w:sz w:val="16"/>
                <w:szCs w:val="20"/>
              </w:rPr>
              <w:t xml:space="preserve">Descrição do campo 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Tipo 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Tamanho 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Observações </w:t>
            </w:r>
          </w:p>
        </w:tc>
      </w:tr>
      <w:tr w:rsidR="009A175A" w:rsidTr="00FF700E">
        <w:trPr>
          <w:trHeight w:val="324"/>
        </w:trPr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do Cpf 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11 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de inscrição de contribuinte no cadastro da Receita Federal.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#Data da Posse 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o participante tomou posse no cargo.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da Renúncia ou Término do Mandato 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de término do mandato ou da renúncia do mesmo. Deve ser informado quando ocorrer o evento. </w:t>
            </w:r>
          </w:p>
        </w:tc>
      </w:tr>
      <w:tr w:rsidR="009A175A" w:rsidTr="00FF700E">
        <w:trPr>
          <w:trHeight w:val="209"/>
        </w:trPr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Nome do Membro 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100 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Nome da pessoa ocupante do cargo diretivo.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do Cargo 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100 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Nome do cargo ocupado.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Valor dos Honorários 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Valor mensal dos honorários do cargo.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322"/>
        </w:trPr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Valor da Verba de Representação 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Valor mensal das verbas de representação aprovadas para o cargo.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  <w:tr w:rsidR="009A175A" w:rsidTr="00FF700E">
        <w:trPr>
          <w:trHeight w:val="324"/>
        </w:trPr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Valor das Outras Vantagens 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Valor mensal das outras vantagens aprovadas para o cargo.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Obrigatório </w:t>
            </w:r>
          </w:p>
        </w:tc>
      </w:tr>
    </w:tbl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zCs w:val="28"/>
        </w:rPr>
      </w:pPr>
      <w:bookmarkStart w:id="50" w:name="_Toc404355304"/>
      <w:r>
        <w:rPr>
          <w:b w:val="0"/>
          <w:bCs w:val="0"/>
          <w:i/>
          <w:iCs/>
          <w:szCs w:val="28"/>
        </w:rPr>
        <w:t>Publicidade</w:t>
      </w:r>
      <w:bookmarkEnd w:id="50"/>
      <w:r>
        <w:rPr>
          <w:b w:val="0"/>
          <w:bCs w:val="0"/>
          <w:i/>
          <w:iCs/>
          <w:szCs w:val="28"/>
        </w:rP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i/>
          <w:iCs/>
          <w:sz w:val="16"/>
          <w:szCs w:val="20"/>
        </w:rPr>
        <w:t xml:space="preserve">Representa a publicidade dos atos jurídicos.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17"/>
        <w:gridCol w:w="2517"/>
        <w:gridCol w:w="2517"/>
        <w:gridCol w:w="2517"/>
      </w:tblGrid>
      <w:tr w:rsidR="009A175A" w:rsidTr="00FF700E">
        <w:trPr>
          <w:trHeight w:val="94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i/>
                <w:iCs/>
                <w:sz w:val="16"/>
                <w:szCs w:val="20"/>
              </w:rPr>
              <w:t xml:space="preserve">Denominação do arquivo : </w:t>
            </w:r>
            <w:r>
              <w:rPr>
                <w:b/>
                <w:bCs/>
                <w:i/>
                <w:iCs/>
                <w:sz w:val="16"/>
                <w:szCs w:val="23"/>
              </w:rPr>
              <w:t xml:space="preserve">Publicidade.txt </w:t>
            </w:r>
            <w:r>
              <w:rPr>
                <w:b/>
                <w:bCs/>
                <w:sz w:val="16"/>
                <w:szCs w:val="20"/>
              </w:rPr>
              <w:t xml:space="preserve">Descrição do campo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Tipo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Tamanho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Observações </w:t>
            </w:r>
          </w:p>
        </w:tc>
      </w:tr>
      <w:tr w:rsidR="009A175A" w:rsidTr="00FF700E">
        <w:trPr>
          <w:trHeight w:val="111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lastRenderedPageBreak/>
              <w:t xml:space="preserve">#Tipo do Texto Jurídico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2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- Conforme tabela 47 </w:t>
            </w:r>
          </w:p>
        </w:tc>
      </w:tr>
      <w:tr w:rsidR="009A175A" w:rsidTr="00FF700E">
        <w:trPr>
          <w:trHeight w:val="233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do Instrumento Legal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209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#Data da Publicação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Data em que foi publicado o ato jurídico.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212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Seqüencial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i/>
                <w:iCs/>
                <w:sz w:val="16"/>
                <w:szCs w:val="20"/>
              </w:rPr>
              <w:t xml:space="preserve">2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seqüencial atribuído pela unidade.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209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Tipo do Meio de Comunicação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highlight w:val="yellow"/>
              </w:rPr>
            </w:pPr>
            <w:r>
              <w:rPr>
                <w:sz w:val="16"/>
                <w:highlight w:val="yellow"/>
              </w:rPr>
              <w:t xml:space="preserve">2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- Conforme tabela 22 </w:t>
            </w:r>
          </w:p>
        </w:tc>
      </w:tr>
      <w:tr w:rsidR="009A175A" w:rsidTr="00FF700E">
        <w:trPr>
          <w:trHeight w:val="209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Nome do Veículo da Comunicação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100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Indica o nome do veículo de comunicação (Nome do Jornal, da rádio, etc) onde foi feita a publicidade. </w:t>
            </w:r>
          </w:p>
        </w:tc>
      </w:tr>
      <w:tr w:rsidR="009A175A" w:rsidTr="00FF700E">
        <w:trPr>
          <w:trHeight w:val="440"/>
        </w:trPr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Indicativo da Reabertura do Prazo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Carácter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highlight w:val="yellow"/>
              </w:rPr>
            </w:pPr>
            <w:r>
              <w:rPr>
                <w:sz w:val="16"/>
                <w:highlight w:val="yellow"/>
              </w:rPr>
              <w:t xml:space="preserve">1 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Indica se esta publicação acarreta nova contagem de prazo para aqueles atos que requerem contagem de prazos legais como por exemplo: Licitações e Concursos Públicos.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</w:t>
            </w:r>
          </w:p>
        </w:tc>
      </w:tr>
    </w:tbl>
    <w:p w:rsidR="009A175A" w:rsidRDefault="009A175A" w:rsidP="009A175A">
      <w:pPr>
        <w:pStyle w:val="Ttulo2"/>
        <w:numPr>
          <w:ilvl w:val="0"/>
          <w:numId w:val="0"/>
        </w:numPr>
        <w:ind w:left="360"/>
        <w:rPr>
          <w:sz w:val="16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51" w:name="_Toc404355305"/>
      <w:r>
        <w:t>Texto Jurídico</w:t>
      </w:r>
      <w:bookmarkEnd w:id="51"/>
      <w: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i/>
          <w:iCs/>
          <w:sz w:val="16"/>
          <w:szCs w:val="20"/>
        </w:rPr>
        <w:t xml:space="preserve">Classe que contem textos de Legislação e Atos Jurídicos </w:t>
      </w:r>
    </w:p>
    <w:tbl>
      <w:tblPr>
        <w:tblW w:w="10008" w:type="dxa"/>
        <w:tblLayout w:type="fixed"/>
        <w:tblLook w:val="0000" w:firstRow="0" w:lastRow="0" w:firstColumn="0" w:lastColumn="0" w:noHBand="0" w:noVBand="0"/>
      </w:tblPr>
      <w:tblGrid>
        <w:gridCol w:w="2223"/>
        <w:gridCol w:w="2223"/>
        <w:gridCol w:w="2223"/>
        <w:gridCol w:w="3339"/>
      </w:tblGrid>
      <w:tr w:rsidR="009A175A" w:rsidTr="00FF700E">
        <w:trPr>
          <w:trHeight w:val="94"/>
        </w:trPr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i/>
                <w:iCs/>
                <w:sz w:val="16"/>
                <w:szCs w:val="20"/>
              </w:rPr>
              <w:t xml:space="preserve">Denominação do arquivo : </w:t>
            </w:r>
            <w:r>
              <w:rPr>
                <w:b/>
                <w:bCs/>
                <w:i/>
                <w:iCs/>
                <w:sz w:val="16"/>
                <w:szCs w:val="23"/>
              </w:rPr>
              <w:t xml:space="preserve">TextoJuridico.txt </w:t>
            </w:r>
            <w:r>
              <w:rPr>
                <w:b/>
                <w:bCs/>
                <w:sz w:val="16"/>
                <w:szCs w:val="20"/>
              </w:rPr>
              <w:t xml:space="preserve">Descrição do campo 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Tipo 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Tamanho </w:t>
            </w:r>
          </w:p>
        </w:tc>
        <w:tc>
          <w:tcPr>
            <w:tcW w:w="333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b/>
                <w:bCs/>
                <w:sz w:val="16"/>
                <w:szCs w:val="20"/>
              </w:rPr>
              <w:t xml:space="preserve">Observações </w:t>
            </w:r>
          </w:p>
        </w:tc>
      </w:tr>
      <w:tr w:rsidR="009A175A" w:rsidTr="00FF700E">
        <w:trPr>
          <w:trHeight w:val="111"/>
        </w:trPr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#Tipo do Texto Jurídico 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Numérico 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2 </w:t>
            </w:r>
          </w:p>
        </w:tc>
        <w:tc>
          <w:tcPr>
            <w:tcW w:w="333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- Conforme tabela 47 </w:t>
            </w:r>
          </w:p>
        </w:tc>
      </w:tr>
      <w:tr w:rsidR="009A175A" w:rsidTr="00FF700E">
        <w:trPr>
          <w:trHeight w:val="236"/>
        </w:trPr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#Número do Texto Jurídico 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333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Número da legislação ou ato jurídico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209"/>
        </w:trPr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Natureza do Texto Jurídico 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highlight w:val="yellow"/>
              </w:rPr>
            </w:pPr>
            <w:r>
              <w:rPr>
                <w:sz w:val="16"/>
                <w:highlight w:val="yellow"/>
              </w:rPr>
              <w:t xml:space="preserve">2 </w:t>
            </w:r>
          </w:p>
        </w:tc>
        <w:tc>
          <w:tcPr>
            <w:tcW w:w="333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- Conforme tabela 32 </w:t>
            </w:r>
          </w:p>
        </w:tc>
      </w:tr>
      <w:tr w:rsidR="009A175A" w:rsidTr="00FF700E">
        <w:trPr>
          <w:trHeight w:val="207"/>
        </w:trPr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Descrição da Ementa 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Carácter 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</w:rPr>
            </w:pPr>
            <w:r>
              <w:rPr>
                <w:sz w:val="16"/>
              </w:rPr>
              <w:t xml:space="preserve">255 </w:t>
            </w:r>
          </w:p>
        </w:tc>
        <w:tc>
          <w:tcPr>
            <w:tcW w:w="333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Indica o teor da legislação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</w:rPr>
            </w:pPr>
            <w:r>
              <w:rPr>
                <w:sz w:val="16"/>
                <w:szCs w:val="20"/>
                <w:highlight w:val="yellow"/>
              </w:rPr>
              <w:t>Obrigatório</w:t>
            </w:r>
            <w:r>
              <w:rPr>
                <w:sz w:val="16"/>
                <w:szCs w:val="20"/>
              </w:rPr>
              <w:t xml:space="preserve"> </w:t>
            </w:r>
          </w:p>
        </w:tc>
      </w:tr>
      <w:tr w:rsidR="009A175A" w:rsidTr="00FF700E">
        <w:trPr>
          <w:trHeight w:val="210"/>
        </w:trPr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Indicativo da Lei Original 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Carácter 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highlight w:val="yellow"/>
              </w:rPr>
            </w:pPr>
            <w:r>
              <w:rPr>
                <w:sz w:val="16"/>
                <w:highlight w:val="yellow"/>
              </w:rPr>
              <w:t xml:space="preserve">1 </w:t>
            </w:r>
          </w:p>
        </w:tc>
        <w:tc>
          <w:tcPr>
            <w:tcW w:w="333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Indica se a legislação é a original </w:t>
            </w:r>
          </w:p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Obrigatório </w:t>
            </w:r>
          </w:p>
        </w:tc>
      </w:tr>
      <w:tr w:rsidR="009A175A" w:rsidTr="00FF700E">
        <w:trPr>
          <w:trHeight w:val="209"/>
        </w:trPr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Número da Lei Autorizativa 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Carácter 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highlight w:val="yellow"/>
              </w:rPr>
            </w:pPr>
            <w:r>
              <w:rPr>
                <w:sz w:val="16"/>
                <w:highlight w:val="yellow"/>
              </w:rPr>
              <w:t xml:space="preserve">16 </w:t>
            </w:r>
          </w:p>
        </w:tc>
        <w:tc>
          <w:tcPr>
            <w:tcW w:w="333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Identifica o número da Lei que autoriza sua regulamentação por Tipo de legislação inferior </w:t>
            </w:r>
          </w:p>
        </w:tc>
      </w:tr>
      <w:tr w:rsidR="009A175A" w:rsidTr="00FF700E">
        <w:trPr>
          <w:trHeight w:val="94"/>
        </w:trPr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Data da Lei Autorizativa 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Numérico 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8 </w:t>
            </w:r>
          </w:p>
        </w:tc>
        <w:tc>
          <w:tcPr>
            <w:tcW w:w="3339" w:type="dxa"/>
            <w:tcBorders>
              <w:top w:val="nil"/>
              <w:left w:val="nil"/>
              <w:bottom w:val="nil"/>
              <w:right w:val="nil"/>
            </w:tcBorders>
          </w:tcPr>
          <w:p w:rsidR="009A175A" w:rsidRDefault="009A175A" w:rsidP="00FF700E">
            <w:pPr>
              <w:pStyle w:val="Default"/>
              <w:rPr>
                <w:sz w:val="16"/>
                <w:szCs w:val="20"/>
                <w:highlight w:val="yellow"/>
              </w:rPr>
            </w:pPr>
            <w:r>
              <w:rPr>
                <w:sz w:val="16"/>
                <w:szCs w:val="20"/>
                <w:highlight w:val="yellow"/>
              </w:rPr>
              <w:t xml:space="preserve">Data de publicação da lei autorizativa. </w:t>
            </w:r>
          </w:p>
        </w:tc>
      </w:tr>
    </w:tbl>
    <w:p w:rsidR="009A175A" w:rsidRDefault="009A175A" w:rsidP="009A175A">
      <w:pPr>
        <w:pStyle w:val="Ttulo2"/>
        <w:numPr>
          <w:ilvl w:val="0"/>
          <w:numId w:val="0"/>
        </w:numPr>
        <w:ind w:left="360"/>
        <w:rPr>
          <w:sz w:val="16"/>
        </w:rPr>
      </w:pPr>
    </w:p>
    <w:p w:rsidR="009A175A" w:rsidRDefault="009A175A" w:rsidP="009A175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2" w:name="_Toc404355306"/>
      <w:r>
        <w:t>Tabelas do sistema e-Sfinge</w:t>
      </w:r>
      <w:bookmarkEnd w:id="52"/>
      <w:r>
        <w:t xml:space="preserve"> </w:t>
      </w:r>
    </w:p>
    <w:p w:rsidR="009A175A" w:rsidRDefault="009A175A" w:rsidP="009A175A">
      <w:pPr>
        <w:pStyle w:val="Default"/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53" w:name="_Toc404355307"/>
      <w:r>
        <w:t>Tabela 04 – Tabela de Estado Civil</w:t>
      </w:r>
      <w:bookmarkEnd w:id="53"/>
      <w: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01 - Solteiro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02 - Casado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03 - Viúvo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04 - Desquitado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05 - Divorciado </w:t>
      </w:r>
    </w:p>
    <w:p w:rsidR="009A175A" w:rsidRDefault="009A175A" w:rsidP="009A175A">
      <w:pPr>
        <w:pStyle w:val="Default"/>
        <w:rPr>
          <w:sz w:val="16"/>
          <w:szCs w:val="20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zCs w:val="28"/>
        </w:rPr>
      </w:pPr>
      <w:bookmarkStart w:id="54" w:name="_Toc404355308"/>
      <w:r>
        <w:t>Tabela 05 – Tabela de Sexo</w:t>
      </w:r>
      <w:bookmarkEnd w:id="54"/>
      <w:r>
        <w:rPr>
          <w:i/>
          <w:iCs/>
          <w:szCs w:val="28"/>
        </w:rP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01 - Masculino </w:t>
      </w:r>
    </w:p>
    <w:p w:rsidR="009A175A" w:rsidRDefault="009A175A" w:rsidP="009A175A">
      <w:pPr>
        <w:pStyle w:val="Default"/>
        <w:rPr>
          <w:sz w:val="16"/>
        </w:rPr>
      </w:pPr>
      <w:r>
        <w:rPr>
          <w:sz w:val="16"/>
        </w:rPr>
        <w:t xml:space="preserve">02 – Feminino </w:t>
      </w:r>
    </w:p>
    <w:p w:rsidR="009A175A" w:rsidRDefault="009A175A" w:rsidP="009A175A">
      <w:pPr>
        <w:pStyle w:val="Ttulo2"/>
        <w:numPr>
          <w:ilvl w:val="0"/>
          <w:numId w:val="0"/>
        </w:numPr>
        <w:ind w:left="360"/>
        <w:rPr>
          <w:sz w:val="16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zCs w:val="28"/>
        </w:rPr>
      </w:pPr>
      <w:bookmarkStart w:id="55" w:name="_Toc404355309"/>
      <w:r>
        <w:t>Tabela 08 – Tipo de Atualização</w:t>
      </w:r>
      <w:bookmarkEnd w:id="55"/>
      <w:r>
        <w:rPr>
          <w:i/>
          <w:iCs/>
          <w:szCs w:val="28"/>
        </w:rPr>
        <w:t xml:space="preserve"> </w:t>
      </w:r>
    </w:p>
    <w:p w:rsidR="009A175A" w:rsidRDefault="009A175A" w:rsidP="009A175A">
      <w:pPr>
        <w:pStyle w:val="Default"/>
        <w:rPr>
          <w:sz w:val="16"/>
        </w:rPr>
      </w:pPr>
      <w:r>
        <w:rPr>
          <w:sz w:val="16"/>
        </w:rPr>
        <w:lastRenderedPageBreak/>
        <w:t xml:space="preserve">01 - Criação </w:t>
      </w:r>
    </w:p>
    <w:p w:rsidR="009A175A" w:rsidRDefault="009A175A" w:rsidP="009A175A">
      <w:pPr>
        <w:pStyle w:val="Default"/>
        <w:rPr>
          <w:sz w:val="16"/>
        </w:rPr>
      </w:pPr>
      <w:r>
        <w:rPr>
          <w:sz w:val="16"/>
        </w:rPr>
        <w:t xml:space="preserve">02 - Alteração </w:t>
      </w:r>
    </w:p>
    <w:p w:rsidR="009A175A" w:rsidRDefault="009A175A" w:rsidP="009A175A">
      <w:pPr>
        <w:pStyle w:val="Default"/>
        <w:rPr>
          <w:sz w:val="16"/>
        </w:rPr>
      </w:pPr>
      <w:r>
        <w:rPr>
          <w:sz w:val="16"/>
        </w:rPr>
        <w:t xml:space="preserve">03 - Extinção </w:t>
      </w:r>
    </w:p>
    <w:p w:rsidR="009A175A" w:rsidRDefault="009A175A" w:rsidP="009A175A">
      <w:pPr>
        <w:pStyle w:val="Ttulo2"/>
        <w:numPr>
          <w:ilvl w:val="0"/>
          <w:numId w:val="0"/>
        </w:numPr>
        <w:ind w:left="360"/>
        <w:rPr>
          <w:sz w:val="16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zCs w:val="28"/>
        </w:rPr>
      </w:pPr>
      <w:bookmarkStart w:id="56" w:name="_Toc404355310"/>
      <w:r>
        <w:t>Tabela 18 – Tipo de Edital de Concurso</w:t>
      </w:r>
      <w:bookmarkEnd w:id="56"/>
      <w:r>
        <w:rPr>
          <w:i/>
          <w:iCs/>
          <w:szCs w:val="28"/>
        </w:rPr>
        <w:t xml:space="preserve"> </w:t>
      </w:r>
    </w:p>
    <w:p w:rsidR="009A175A" w:rsidRDefault="009A175A" w:rsidP="009A175A">
      <w:pPr>
        <w:pStyle w:val="Default"/>
        <w:rPr>
          <w:sz w:val="16"/>
        </w:rPr>
      </w:pPr>
      <w:r>
        <w:rPr>
          <w:sz w:val="16"/>
        </w:rPr>
        <w:t xml:space="preserve">01 - Edital de Concurso Público </w:t>
      </w:r>
    </w:p>
    <w:p w:rsidR="009A175A" w:rsidRDefault="009A175A" w:rsidP="009A175A">
      <w:pPr>
        <w:pStyle w:val="Default"/>
        <w:rPr>
          <w:sz w:val="16"/>
        </w:rPr>
      </w:pPr>
      <w:r>
        <w:rPr>
          <w:sz w:val="16"/>
        </w:rPr>
        <w:t xml:space="preserve">02 - Edital de Processo Seletivo </w:t>
      </w:r>
    </w:p>
    <w:p w:rsidR="009A175A" w:rsidRDefault="009A175A" w:rsidP="009A175A">
      <w:pPr>
        <w:pStyle w:val="Ttulo2"/>
        <w:numPr>
          <w:ilvl w:val="0"/>
          <w:numId w:val="0"/>
        </w:numPr>
        <w:ind w:left="360"/>
        <w:rPr>
          <w:sz w:val="16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zCs w:val="28"/>
        </w:rPr>
      </w:pPr>
      <w:bookmarkStart w:id="57" w:name="_Toc404355311"/>
      <w:r>
        <w:t>Tabela 22 – Tipo de Meio de Comunicação</w:t>
      </w:r>
      <w:bookmarkEnd w:id="57"/>
      <w:r>
        <w:rPr>
          <w:i/>
          <w:iCs/>
          <w:szCs w:val="28"/>
        </w:rP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01 - Jornal de Circulação Nacional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02 - Jornal de Circulação Estadual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03 - Jornal de Circulação Regional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04 - Jornal de Circulação Municipal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05 - Diário Oficial da União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06 - Diário Oficial do Estado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07 - Diário da Justiça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08 - Mural Público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09 - Internet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10 - Diário da Assembléia </w:t>
      </w:r>
    </w:p>
    <w:p w:rsidR="009A175A" w:rsidRDefault="009A175A" w:rsidP="009A175A">
      <w:pPr>
        <w:pStyle w:val="Default"/>
        <w:rPr>
          <w:sz w:val="16"/>
        </w:rPr>
      </w:pPr>
      <w:r>
        <w:rPr>
          <w:sz w:val="16"/>
          <w:szCs w:val="20"/>
        </w:rPr>
        <w:t>11 - Diário Oficial do Município</w:t>
      </w:r>
      <w:r>
        <w:rPr>
          <w:sz w:val="16"/>
        </w:rPr>
        <w:t xml:space="preserve"> </w:t>
      </w: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zCs w:val="28"/>
        </w:rPr>
      </w:pPr>
      <w:bookmarkStart w:id="58" w:name="_Toc404355312"/>
      <w:r>
        <w:rPr>
          <w:b w:val="0"/>
          <w:bCs w:val="0"/>
        </w:rPr>
        <w:t>Tabela 24 – Tipo de Aposentadoria</w:t>
      </w:r>
      <w:bookmarkEnd w:id="58"/>
      <w:r>
        <w:rPr>
          <w:b w:val="0"/>
          <w:bCs w:val="0"/>
          <w:i/>
          <w:iCs/>
          <w:szCs w:val="28"/>
        </w:rP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01 - Voluntária Integral - Regra Permanente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02 - Voluntária por Idade Proporcional - Regra Permanente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03 - Invalidez Permanente-Integral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04 - Invalidez Permanente-Proporcional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05 - Compulsória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06 - Transferência para Reserva Remunerada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07 - Transferência ex offício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08 - Reforma por Incapacidade Física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09 - Voluntária - Regra Transição Art 6 da Emenda Constitucional 41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10 - Especial Professor - Regra Permanente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11 - Especial Professor - Regra Transição Art 6 da Emenda Constitucional 41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12 - Voluntária - Regra Transição Art 2 da Emenda Constitucional 41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13 - Voluntária Integral - Regra Transição Art 8 da Emenda Constitucional 20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14 - Voluntária Proporcional - Regra Transição Art 8 § 1ºda Emenda Constitucional 20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15 - Voluntária –Regra Transição Art 3 da Emenda Constitucional 47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16 – Especial – Atividade Policial </w:t>
      </w:r>
    </w:p>
    <w:p w:rsidR="009A175A" w:rsidRDefault="009A175A" w:rsidP="009A175A">
      <w:pPr>
        <w:pStyle w:val="Default"/>
        <w:rPr>
          <w:sz w:val="16"/>
        </w:rPr>
      </w:pPr>
      <w:r>
        <w:rPr>
          <w:sz w:val="16"/>
          <w:szCs w:val="20"/>
        </w:rPr>
        <w:t>99 - Outros Tipos</w:t>
      </w:r>
      <w:r>
        <w:rPr>
          <w:sz w:val="16"/>
        </w:rPr>
        <w:t xml:space="preserve"> </w:t>
      </w:r>
    </w:p>
    <w:p w:rsidR="009A175A" w:rsidRDefault="009A175A" w:rsidP="009A175A">
      <w:pPr>
        <w:pStyle w:val="Ttulo2"/>
        <w:numPr>
          <w:ilvl w:val="0"/>
          <w:numId w:val="0"/>
        </w:numPr>
        <w:ind w:left="360"/>
        <w:rPr>
          <w:sz w:val="16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zCs w:val="28"/>
        </w:rPr>
      </w:pPr>
      <w:bookmarkStart w:id="59" w:name="_Toc404355313"/>
      <w:r>
        <w:t>Tabela 26 – Tipo de Motivo de Desligamento de Pessoal</w:t>
      </w:r>
      <w:bookmarkEnd w:id="59"/>
      <w:r>
        <w:rPr>
          <w:i/>
          <w:iCs/>
          <w:szCs w:val="28"/>
        </w:rP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01 - A Pedido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02 - Demissão sem Justa Causa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03 - Demissão por Justa Causa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04 - PDI, PDV ou PDVI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09 - Outros Motivos </w:t>
      </w:r>
    </w:p>
    <w:p w:rsidR="009A175A" w:rsidRDefault="009A175A" w:rsidP="009A175A">
      <w:pPr>
        <w:pStyle w:val="Default"/>
        <w:rPr>
          <w:sz w:val="16"/>
          <w:szCs w:val="20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zCs w:val="28"/>
        </w:rPr>
      </w:pPr>
      <w:bookmarkStart w:id="60" w:name="_Toc404355314"/>
      <w:r>
        <w:t>Tabela 27 – Tipo de Motivo de Licença de Pessoal</w:t>
      </w:r>
      <w:bookmarkEnd w:id="60"/>
      <w:r>
        <w:rPr>
          <w:i/>
          <w:iCs/>
          <w:szCs w:val="28"/>
        </w:rP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01 - Freqüentar Cursos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02 - Sem Vencimentos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03 - Eletiva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04 - Por Convênio </w:t>
      </w:r>
    </w:p>
    <w:p w:rsidR="009A175A" w:rsidRDefault="009A175A" w:rsidP="009A175A">
      <w:pPr>
        <w:pStyle w:val="Default"/>
        <w:rPr>
          <w:sz w:val="16"/>
        </w:rPr>
      </w:pPr>
      <w:r>
        <w:rPr>
          <w:sz w:val="16"/>
          <w:szCs w:val="20"/>
        </w:rPr>
        <w:t>09 - Outros Motivos</w:t>
      </w:r>
      <w:r>
        <w:rPr>
          <w:sz w:val="16"/>
        </w:rPr>
        <w:t xml:space="preserve"> </w:t>
      </w:r>
    </w:p>
    <w:p w:rsidR="009A175A" w:rsidRDefault="009A175A" w:rsidP="009A175A">
      <w:pPr>
        <w:pStyle w:val="Ttulo2"/>
        <w:numPr>
          <w:ilvl w:val="0"/>
          <w:numId w:val="0"/>
        </w:numPr>
        <w:ind w:left="360"/>
        <w:rPr>
          <w:sz w:val="16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zCs w:val="28"/>
        </w:rPr>
      </w:pPr>
      <w:bookmarkStart w:id="61" w:name="_Toc404355315"/>
      <w:r>
        <w:lastRenderedPageBreak/>
        <w:t>Tabela 32 – Tipo de Natureza de Texto Jurídico</w:t>
      </w:r>
      <w:bookmarkEnd w:id="61"/>
      <w:r>
        <w:rPr>
          <w:i/>
          <w:iCs/>
          <w:szCs w:val="28"/>
        </w:rP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01 - PPA ou suas alterações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02 - LDO ou suas Alterações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03 - LOA ou suas alterações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04 - Lei orgânica do município ou alterações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05 - Estatuto do servidor publico ou alterações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06 - Código tributário municipal ou alterações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07 - Lei de contratação temporária (ACTs) ou alterações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08 - Lei que instituiu o quadro de pessoal ou alterações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09 - Lei de fixação de subsídios dos agentes políticos ou alterações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10 - Edital de licitação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11 - Contrato ou aditivo ao contrato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12 - Convênio ou aditivo ao convênio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13 - Edital de concurso público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14 - Lei - Dívida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15 - Ato de Dispensa de Licitação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16 - Ato de Inexigibilidade da Licitação </w:t>
      </w:r>
    </w:p>
    <w:p w:rsidR="009A175A" w:rsidRDefault="009A175A" w:rsidP="009A175A">
      <w:pPr>
        <w:pStyle w:val="Default"/>
        <w:rPr>
          <w:sz w:val="16"/>
        </w:rPr>
      </w:pPr>
      <w:r>
        <w:rPr>
          <w:sz w:val="16"/>
          <w:szCs w:val="20"/>
        </w:rPr>
        <w:t xml:space="preserve">99 - Outros </w:t>
      </w:r>
    </w:p>
    <w:p w:rsidR="009A175A" w:rsidRDefault="009A175A" w:rsidP="009A175A">
      <w:pPr>
        <w:pStyle w:val="Ttulo2"/>
        <w:numPr>
          <w:ilvl w:val="0"/>
          <w:numId w:val="0"/>
        </w:numPr>
        <w:ind w:left="360"/>
        <w:rPr>
          <w:sz w:val="16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zCs w:val="28"/>
        </w:rPr>
      </w:pPr>
      <w:bookmarkStart w:id="62" w:name="_Toc404355316"/>
      <w:r>
        <w:t>Tabela 34 – Tipo de Origem do Tempo de Serviço</w:t>
      </w:r>
      <w:bookmarkEnd w:id="62"/>
      <w:r>
        <w:rPr>
          <w:i/>
          <w:iCs/>
          <w:szCs w:val="28"/>
        </w:rP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11 – Serviço Público Municipal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12 – Serviço Público de outro Município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13 – Serviço Público Estadual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14 – Serviço Público de outro Estado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15 – Serviço Público Federal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16 – Serviço Privado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17 – Serviço Público – Comissionado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18 – Serviço Público após o interstício aposentatório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19 – Magistério Público Municipal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20 – Magistério Público Municipal até 15/12/98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21 – Magistério Público de outro Município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22 – Magistério Público Estadual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23 – Magistério Público Estadual até 15/12/98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24 – Magistério Público de outro Estado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25 – Magistério Público Federal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26 – Magistério Público (ACT)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27 – Magistério Privado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28 – Mandato Eletivo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29 – Serviço rural / pescador artesanal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30 – Tempo ficto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31 – Magistério Privado </w:t>
      </w:r>
    </w:p>
    <w:p w:rsidR="009A175A" w:rsidRDefault="009A175A" w:rsidP="009A175A">
      <w:pPr>
        <w:pStyle w:val="Default"/>
        <w:rPr>
          <w:sz w:val="16"/>
        </w:rPr>
      </w:pPr>
      <w:r>
        <w:rPr>
          <w:sz w:val="16"/>
          <w:szCs w:val="20"/>
        </w:rPr>
        <w:t>99 – Outros</w:t>
      </w:r>
      <w:r>
        <w:rPr>
          <w:sz w:val="16"/>
        </w:rPr>
        <w:t xml:space="preserve"> </w:t>
      </w:r>
    </w:p>
    <w:p w:rsidR="009A175A" w:rsidRDefault="009A175A" w:rsidP="009A175A">
      <w:pPr>
        <w:pStyle w:val="Ttulo2"/>
        <w:numPr>
          <w:ilvl w:val="0"/>
          <w:numId w:val="0"/>
        </w:numPr>
        <w:ind w:left="360"/>
        <w:rPr>
          <w:sz w:val="16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zCs w:val="28"/>
        </w:rPr>
      </w:pPr>
      <w:bookmarkStart w:id="63" w:name="_Toc404355317"/>
      <w:r>
        <w:t>Tabela 42 – Tipo de Provento ou Desconto</w:t>
      </w:r>
      <w:bookmarkEnd w:id="63"/>
      <w:r>
        <w:rPr>
          <w:i/>
          <w:iCs/>
          <w:szCs w:val="28"/>
        </w:rP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01 - Provento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02 – Desconto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03 – Salário-de-Contribuição </w:t>
      </w:r>
    </w:p>
    <w:p w:rsidR="009A175A" w:rsidRDefault="009A175A" w:rsidP="009A175A">
      <w:pPr>
        <w:pStyle w:val="Default"/>
        <w:rPr>
          <w:sz w:val="16"/>
          <w:szCs w:val="20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zCs w:val="28"/>
        </w:rPr>
      </w:pPr>
      <w:bookmarkStart w:id="64" w:name="_Toc404355318"/>
      <w:r>
        <w:t>Tabela 43 – Tipo de Quadro</w:t>
      </w:r>
      <w:bookmarkEnd w:id="64"/>
      <w:r>
        <w:rPr>
          <w:i/>
          <w:iCs/>
          <w:szCs w:val="28"/>
        </w:rP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01-Quadro Geral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02-Quadro Específico </w:t>
      </w:r>
    </w:p>
    <w:p w:rsidR="009A175A" w:rsidRDefault="009A175A" w:rsidP="009A175A">
      <w:pPr>
        <w:pStyle w:val="Default"/>
        <w:rPr>
          <w:sz w:val="16"/>
        </w:rPr>
      </w:pPr>
      <w:r>
        <w:rPr>
          <w:sz w:val="16"/>
          <w:szCs w:val="20"/>
        </w:rPr>
        <w:t>03-Quadro Especial</w:t>
      </w:r>
      <w:r>
        <w:rPr>
          <w:sz w:val="16"/>
        </w:rPr>
        <w:t xml:space="preserve"> </w:t>
      </w: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zCs w:val="28"/>
        </w:rPr>
      </w:pPr>
      <w:bookmarkStart w:id="65" w:name="_Toc404355319"/>
      <w:r>
        <w:rPr>
          <w:b w:val="0"/>
          <w:bCs w:val="0"/>
        </w:rPr>
        <w:t>Tabela 47 – Tipo de Texto Jurídico</w:t>
      </w:r>
      <w:bookmarkEnd w:id="65"/>
      <w:r>
        <w:rPr>
          <w:b w:val="0"/>
          <w:bCs w:val="0"/>
          <w:i/>
          <w:iCs/>
          <w:szCs w:val="28"/>
        </w:rP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01 - Decreto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02 - Portaria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03 - Resolução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04 - Edital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05 - Lei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06 - Convênio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lastRenderedPageBreak/>
        <w:t xml:space="preserve">07 - Medida Provisória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08 - Contrato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09 – Lei Autorizadora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10 – Estatuto Social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11 – Lei de Criação </w:t>
      </w:r>
    </w:p>
    <w:p w:rsidR="009A175A" w:rsidRDefault="009A175A" w:rsidP="009A175A">
      <w:pPr>
        <w:pStyle w:val="Default"/>
        <w:rPr>
          <w:sz w:val="16"/>
        </w:rPr>
      </w:pPr>
      <w:r>
        <w:rPr>
          <w:sz w:val="16"/>
          <w:szCs w:val="20"/>
        </w:rPr>
        <w:t>12 - Outros</w:t>
      </w:r>
      <w:r>
        <w:rPr>
          <w:sz w:val="16"/>
        </w:rPr>
        <w:t xml:space="preserve"> </w:t>
      </w:r>
    </w:p>
    <w:p w:rsidR="009A175A" w:rsidRDefault="009A175A" w:rsidP="009A175A">
      <w:pPr>
        <w:pStyle w:val="Ttulo2"/>
        <w:numPr>
          <w:ilvl w:val="0"/>
          <w:numId w:val="0"/>
        </w:numPr>
        <w:ind w:left="360"/>
        <w:rPr>
          <w:sz w:val="16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zCs w:val="28"/>
        </w:rPr>
      </w:pPr>
      <w:bookmarkStart w:id="66" w:name="_Toc404355320"/>
      <w:r>
        <w:t>Tabela 50 – Tipo de Desligamento</w:t>
      </w:r>
      <w:bookmarkEnd w:id="66"/>
      <w:r>
        <w:rPr>
          <w:i/>
          <w:iCs/>
          <w:szCs w:val="28"/>
        </w:rP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01 – Aposentadoria pelo Regime Geral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02 – Aposentadoria pelo Regime Próprio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03 – Exoneração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04 – Demissão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05 – Dispensa </w:t>
      </w:r>
    </w:p>
    <w:p w:rsidR="009A175A" w:rsidRDefault="009A175A" w:rsidP="009A175A">
      <w:pPr>
        <w:pStyle w:val="Default"/>
        <w:rPr>
          <w:sz w:val="16"/>
        </w:rPr>
      </w:pPr>
      <w:r>
        <w:rPr>
          <w:sz w:val="16"/>
          <w:szCs w:val="20"/>
        </w:rPr>
        <w:t>06 – Falecimento</w:t>
      </w:r>
      <w:r>
        <w:rPr>
          <w:sz w:val="16"/>
        </w:rPr>
        <w:t xml:space="preserve"> </w:t>
      </w: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zCs w:val="28"/>
        </w:rPr>
      </w:pPr>
      <w:bookmarkStart w:id="67" w:name="_Toc404355321"/>
      <w:r>
        <w:rPr>
          <w:b w:val="0"/>
          <w:bCs w:val="0"/>
        </w:rPr>
        <w:t>Tabela 57 – Causa de Invalidez</w:t>
      </w:r>
      <w:bookmarkEnd w:id="67"/>
      <w:r>
        <w:rPr>
          <w:b w:val="0"/>
          <w:bCs w:val="0"/>
          <w:i/>
          <w:iCs/>
          <w:szCs w:val="28"/>
        </w:rP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01 – Acidente em Serviço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02 – Moléstia Profissional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03 – Doença Grave, Contagiosa ou Incurável </w:t>
      </w:r>
    </w:p>
    <w:p w:rsidR="009A175A" w:rsidRDefault="009A175A" w:rsidP="009A175A">
      <w:pPr>
        <w:pStyle w:val="Default"/>
        <w:rPr>
          <w:sz w:val="16"/>
          <w:szCs w:val="20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zCs w:val="28"/>
        </w:rPr>
      </w:pPr>
      <w:bookmarkStart w:id="68" w:name="_Toc404355322"/>
      <w:r>
        <w:t>Tabela 58 – Tipo de Dependência Econômica</w:t>
      </w:r>
      <w:bookmarkEnd w:id="68"/>
      <w:r>
        <w:rPr>
          <w:i/>
          <w:iCs/>
          <w:szCs w:val="28"/>
        </w:rP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01 – Filho solteiro, menor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02 – Filho maior, solteiro, inválido em caráter permanente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03 – Cônjuge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04 – Companheiro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05 – Ex-conjuge ou ex-companheiro que perceba pensão alimentícia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06 – Enteado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07 – Tutelado, menor de 18 anos que não perceba pensão alimentícia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08 – Pais que vivam sob dependência econômica do segurado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09 – Irmão solteiro que viva sob a dependência econômica do segurado </w:t>
      </w:r>
    </w:p>
    <w:p w:rsidR="009A175A" w:rsidRDefault="009A175A" w:rsidP="009A175A">
      <w:pPr>
        <w:pStyle w:val="Default"/>
        <w:rPr>
          <w:sz w:val="16"/>
        </w:rPr>
      </w:pPr>
      <w:r>
        <w:rPr>
          <w:sz w:val="16"/>
          <w:szCs w:val="20"/>
        </w:rPr>
        <w:t>99 – Outros</w:t>
      </w:r>
      <w:r>
        <w:rPr>
          <w:sz w:val="16"/>
        </w:rPr>
        <w:t xml:space="preserve"> </w:t>
      </w:r>
    </w:p>
    <w:p w:rsidR="009A175A" w:rsidRDefault="009A175A" w:rsidP="009A175A">
      <w:pPr>
        <w:pStyle w:val="Ttulo2"/>
        <w:numPr>
          <w:ilvl w:val="0"/>
          <w:numId w:val="0"/>
        </w:numPr>
        <w:ind w:left="360"/>
        <w:rPr>
          <w:sz w:val="16"/>
        </w:rPr>
      </w:pPr>
    </w:p>
    <w:p w:rsidR="009A175A" w:rsidRDefault="009A175A" w:rsidP="009A175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zCs w:val="28"/>
        </w:rPr>
      </w:pPr>
      <w:bookmarkStart w:id="69" w:name="_Toc404355323"/>
      <w:r>
        <w:t>Tabela 60 – Tipo de Esfera Governamental</w:t>
      </w:r>
      <w:bookmarkEnd w:id="69"/>
      <w:r>
        <w:rPr>
          <w:i/>
          <w:iCs/>
          <w:szCs w:val="28"/>
        </w:rPr>
        <w:t xml:space="preserve">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01 – Estadual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02 – Municipal </w:t>
      </w:r>
    </w:p>
    <w:p w:rsidR="009A175A" w:rsidRDefault="009A175A" w:rsidP="009A175A">
      <w:pPr>
        <w:pStyle w:val="Default"/>
        <w:rPr>
          <w:sz w:val="16"/>
          <w:szCs w:val="20"/>
        </w:rPr>
      </w:pPr>
      <w:r>
        <w:rPr>
          <w:sz w:val="16"/>
          <w:szCs w:val="20"/>
        </w:rPr>
        <w:t xml:space="preserve">03 – Federal </w:t>
      </w:r>
    </w:p>
    <w:p w:rsidR="009A175A" w:rsidRDefault="009A175A" w:rsidP="009A175A">
      <w:pPr>
        <w:widowControl w:val="0"/>
        <w:rPr>
          <w:rFonts w:cs="Arial"/>
          <w:sz w:val="16"/>
        </w:rPr>
      </w:pPr>
      <w:r>
        <w:rPr>
          <w:sz w:val="16"/>
        </w:rPr>
        <w:t>04 – Distrital</w:t>
      </w:r>
    </w:p>
    <w:p w:rsidR="009A175A" w:rsidRDefault="009A175A" w:rsidP="009A175A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70" w:name="_Toc404355324"/>
      <w:bookmarkStart w:id="71" w:name="_GoBack"/>
      <w:bookmarkEnd w:id="71"/>
      <w:r>
        <w:lastRenderedPageBreak/>
        <w:t>Revisões</w:t>
      </w:r>
      <w:bookmarkEnd w:id="70"/>
    </w:p>
    <w:p w:rsidR="009A175A" w:rsidRDefault="009A175A" w:rsidP="009A175A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9A175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A175A" w:rsidRPr="009A175A" w:rsidRDefault="009A175A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A175A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A175A" w:rsidRPr="009A175A" w:rsidRDefault="009A175A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A175A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A175A" w:rsidRPr="009A175A" w:rsidRDefault="009A175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A175A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A175A" w:rsidRPr="009A175A" w:rsidRDefault="009A175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9A175A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A175A" w:rsidRPr="009A175A" w:rsidRDefault="009A175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A175A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9A175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1B3B29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A175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Pr="001B3B29" w:rsidRDefault="009A175A" w:rsidP="001B3B29">
            <w:pPr>
              <w:widowControl w:val="0"/>
              <w:ind w:left="0"/>
              <w:rPr>
                <w:rFonts w:cs="Arial"/>
                <w:sz w:val="16"/>
              </w:rPr>
            </w:pPr>
            <w:r w:rsidRPr="001B3B29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A175A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Pr="001B3B29" w:rsidRDefault="009A175A" w:rsidP="001B3B29">
            <w:pPr>
              <w:widowControl w:val="0"/>
              <w:ind w:left="0"/>
              <w:rPr>
                <w:rFonts w:cs="Arial"/>
                <w:sz w:val="16"/>
              </w:rPr>
            </w:pPr>
            <w:r w:rsidRPr="001B3B29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A175A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5A" w:rsidRDefault="009A175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Pr="001B3B29" w:rsidRDefault="009A175A" w:rsidP="001B3B29">
            <w:pPr>
              <w:widowControl w:val="0"/>
              <w:ind w:left="0"/>
              <w:rPr>
                <w:rFonts w:cs="Arial"/>
                <w:sz w:val="16"/>
              </w:rPr>
            </w:pPr>
            <w:r w:rsidRPr="001B3B29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A175A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5A" w:rsidRDefault="009A175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5A" w:rsidRPr="001B3B29" w:rsidRDefault="009A175A" w:rsidP="001B3B29">
            <w:pPr>
              <w:widowControl w:val="0"/>
              <w:ind w:left="0"/>
              <w:rPr>
                <w:rFonts w:cs="Arial"/>
                <w:sz w:val="16"/>
              </w:rPr>
            </w:pPr>
            <w:r w:rsidRPr="001B3B29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A175A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5A" w:rsidRPr="001B3B29" w:rsidRDefault="009A175A" w:rsidP="001B3B29">
            <w:pPr>
              <w:widowControl w:val="0"/>
              <w:ind w:left="0"/>
              <w:rPr>
                <w:rFonts w:cs="Arial"/>
                <w:sz w:val="16"/>
              </w:rPr>
            </w:pPr>
            <w:r w:rsidRPr="001B3B29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A175A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A175A" w:rsidRDefault="009A175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Pr="001B3B29" w:rsidRDefault="009A175A" w:rsidP="001B3B29">
            <w:pPr>
              <w:widowControl w:val="0"/>
              <w:ind w:left="0"/>
              <w:rPr>
                <w:rFonts w:cs="Arial"/>
                <w:sz w:val="16"/>
              </w:rPr>
            </w:pPr>
            <w:r w:rsidRPr="001B3B29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A175A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A175A" w:rsidRDefault="009A175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Pr="001B3B29" w:rsidRDefault="009A175A" w:rsidP="001B3B29">
            <w:pPr>
              <w:widowControl w:val="0"/>
              <w:ind w:left="0"/>
              <w:rPr>
                <w:rFonts w:cs="Arial"/>
                <w:sz w:val="16"/>
              </w:rPr>
            </w:pPr>
            <w:r w:rsidRPr="001B3B29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A175A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A175A" w:rsidRDefault="009A175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Pr="001B3B29" w:rsidRDefault="009A175A" w:rsidP="001B3B29">
            <w:pPr>
              <w:widowControl w:val="0"/>
              <w:ind w:left="0"/>
              <w:rPr>
                <w:rFonts w:cs="Arial"/>
                <w:sz w:val="16"/>
              </w:rPr>
            </w:pPr>
            <w:r w:rsidRPr="001B3B29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A175A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A175A" w:rsidRDefault="009A175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Pr="001B3B29" w:rsidRDefault="009A175A" w:rsidP="001B3B29">
            <w:pPr>
              <w:widowControl w:val="0"/>
              <w:ind w:left="0"/>
              <w:rPr>
                <w:rFonts w:cs="Arial"/>
                <w:sz w:val="16"/>
              </w:rPr>
            </w:pPr>
            <w:r w:rsidRPr="001B3B29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A175A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A175A" w:rsidRDefault="009A175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Pr="001B3B29" w:rsidRDefault="009A175A" w:rsidP="001B3B29">
            <w:pPr>
              <w:widowControl w:val="0"/>
              <w:ind w:left="0"/>
              <w:rPr>
                <w:rFonts w:cs="Arial"/>
                <w:sz w:val="16"/>
              </w:rPr>
            </w:pPr>
            <w:r w:rsidRPr="001B3B29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A175A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A175A" w:rsidRDefault="009A175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Pr="001B3B29" w:rsidRDefault="009A175A" w:rsidP="001B3B29">
            <w:pPr>
              <w:widowControl w:val="0"/>
              <w:ind w:left="0"/>
              <w:rPr>
                <w:rFonts w:cs="Arial"/>
                <w:sz w:val="16"/>
              </w:rPr>
            </w:pPr>
            <w:r w:rsidRPr="001B3B29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A175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Pr="001B3B29" w:rsidRDefault="009A175A" w:rsidP="001B3B29">
            <w:pPr>
              <w:widowControl w:val="0"/>
              <w:ind w:left="0"/>
              <w:rPr>
                <w:rFonts w:cs="Arial"/>
                <w:sz w:val="16"/>
              </w:rPr>
            </w:pPr>
            <w:r w:rsidRPr="001B3B29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A175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Pr="001B3B29" w:rsidRDefault="009A175A" w:rsidP="001B3B29">
            <w:pPr>
              <w:widowControl w:val="0"/>
              <w:ind w:left="0"/>
              <w:rPr>
                <w:rFonts w:cs="Arial"/>
                <w:sz w:val="16"/>
              </w:rPr>
            </w:pPr>
            <w:r w:rsidRPr="001B3B29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A175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A175A" w:rsidRDefault="009A175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Checklist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A175A" w:rsidRDefault="009A175A" w:rsidP="001B3B29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>Todos os itens do checklist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A175A" w:rsidRDefault="009A17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9A175A" w:rsidRDefault="009A175A" w:rsidP="009A175A">
      <w:pPr>
        <w:pStyle w:val="Recuodecorpodetexto"/>
      </w:pPr>
    </w:p>
    <w:p w:rsidR="009A175A" w:rsidRDefault="009A175A" w:rsidP="009A175A"/>
    <w:p w:rsidR="00F41655" w:rsidRPr="009A175A" w:rsidRDefault="00F41655" w:rsidP="009A175A"/>
    <w:sectPr w:rsidR="00F41655" w:rsidRPr="009A175A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175A" w:rsidRDefault="009A175A" w:rsidP="002908D9">
      <w:r>
        <w:separator/>
      </w:r>
    </w:p>
  </w:endnote>
  <w:endnote w:type="continuationSeparator" w:id="0">
    <w:p w:rsidR="009A175A" w:rsidRDefault="009A175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121634">
      <w:rPr>
        <w:rStyle w:val="Nmerodepgina"/>
        <w:noProof/>
        <w:szCs w:val="20"/>
      </w:rPr>
      <w:t>34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9A175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1B3B2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1B3B29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1B3B29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9A175A">
            <w:rPr>
              <w:b/>
              <w:sz w:val="20"/>
              <w:szCs w:val="20"/>
            </w:rPr>
            <w:t>Geração de arquivos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9A175A">
            <w:rPr>
              <w:b/>
              <w:sz w:val="20"/>
              <w:szCs w:val="20"/>
            </w:rPr>
            <w:t xml:space="preserve"> e Sfinge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9A175A">
            <w:rPr>
              <w:b/>
              <w:sz w:val="20"/>
              <w:szCs w:val="20"/>
            </w:rPr>
            <w:t>UCS0537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1B3B29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1B3B29">
            <w:rPr>
              <w:b/>
              <w:sz w:val="20"/>
              <w:szCs w:val="20"/>
            </w:rPr>
            <w:t>Gerar Arquivo do e-Sfinge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175A" w:rsidRDefault="009A175A" w:rsidP="002908D9">
      <w:r>
        <w:separator/>
      </w:r>
    </w:p>
  </w:footnote>
  <w:footnote w:type="continuationSeparator" w:id="0">
    <w:p w:rsidR="009A175A" w:rsidRDefault="009A175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9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34B57"/>
    <w:multiLevelType w:val="multilevel"/>
    <w:tmpl w:val="0416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0EA20F3B"/>
    <w:multiLevelType w:val="multilevel"/>
    <w:tmpl w:val="BFC09E8A"/>
    <w:lvl w:ilvl="0">
      <w:start w:val="1"/>
      <w:numFmt w:val="decimal"/>
      <w:lvlText w:val="%1."/>
      <w:lvlJc w:val="left"/>
      <w:pPr>
        <w:tabs>
          <w:tab w:val="num" w:pos="903"/>
        </w:tabs>
        <w:ind w:left="900" w:hanging="357"/>
      </w:pPr>
      <w:rPr>
        <w:rFonts w:ascii="Arial (W1)" w:hAnsi="Arial (W1)" w:hint="default"/>
        <w:b/>
        <w:i w:val="0"/>
        <w:color w:val="000080"/>
        <w:sz w:val="28"/>
        <w:u w:val="none"/>
      </w:rPr>
    </w:lvl>
    <w:lvl w:ilvl="1">
      <w:start w:val="1"/>
      <w:numFmt w:val="decimal"/>
      <w:lvlText w:val="%1.%2."/>
      <w:lvlJc w:val="left"/>
      <w:pPr>
        <w:tabs>
          <w:tab w:val="num" w:pos="1620"/>
        </w:tabs>
        <w:ind w:left="1260" w:hanging="360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980"/>
        </w:tabs>
        <w:ind w:left="1620" w:hanging="360"/>
      </w:pPr>
      <w:rPr>
        <w:rFonts w:ascii="Arial (W1)" w:hAnsi="Arial (W1)" w:hint="default"/>
        <w:b/>
        <w:i w:val="0"/>
        <w:sz w:val="20"/>
      </w:rPr>
    </w:lvl>
    <w:lvl w:ilvl="3">
      <w:start w:val="100"/>
      <w:numFmt w:val="decimal"/>
      <w:lvlText w:val="%1.%2.%3.%4."/>
      <w:lvlJc w:val="left"/>
      <w:pPr>
        <w:tabs>
          <w:tab w:val="num" w:pos="2340"/>
        </w:tabs>
        <w:ind w:left="1980" w:hanging="360"/>
      </w:pPr>
      <w:rPr>
        <w:rFonts w:ascii="Arial" w:hAnsi="Arial" w:hint="default"/>
        <w:b/>
        <w:i w:val="0"/>
        <w:sz w:val="20"/>
      </w:rPr>
    </w:lvl>
    <w:lvl w:ilvl="4">
      <w:start w:val="1"/>
      <w:numFmt w:val="lowerLetter"/>
      <w:lvlText w:val="(%5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60"/>
        </w:tabs>
        <w:ind w:left="30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360"/>
      </w:pPr>
      <w:rPr>
        <w:rFonts w:hint="default"/>
      </w:rPr>
    </w:lvl>
  </w:abstractNum>
  <w:abstractNum w:abstractNumId="3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4">
    <w:nsid w:val="12A502E8"/>
    <w:multiLevelType w:val="hybridMultilevel"/>
    <w:tmpl w:val="996C51A4"/>
    <w:lvl w:ilvl="0" w:tplc="D9C4B9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color w:val="auto"/>
        <w:sz w:val="28"/>
        <w:u w:val="none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3B83734"/>
    <w:multiLevelType w:val="hybridMultilevel"/>
    <w:tmpl w:val="988475C2"/>
    <w:lvl w:ilvl="0" w:tplc="04160001">
      <w:start w:val="1"/>
      <w:numFmt w:val="bullet"/>
      <w:lvlText w:val=""/>
      <w:lvlJc w:val="left"/>
      <w:pPr>
        <w:tabs>
          <w:tab w:val="num" w:pos="1789"/>
        </w:tabs>
        <w:ind w:left="178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49"/>
        </w:tabs>
        <w:ind w:left="39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69"/>
        </w:tabs>
        <w:ind w:left="466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09"/>
        </w:tabs>
        <w:ind w:left="61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29"/>
        </w:tabs>
        <w:ind w:left="682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49"/>
        </w:tabs>
        <w:ind w:left="7549" w:hanging="360"/>
      </w:pPr>
      <w:rPr>
        <w:rFonts w:ascii="Wingdings" w:hAnsi="Wingdings" w:hint="default"/>
      </w:rPr>
    </w:lvl>
  </w:abstractNum>
  <w:abstractNum w:abstractNumId="6">
    <w:nsid w:val="13F842D3"/>
    <w:multiLevelType w:val="hybridMultilevel"/>
    <w:tmpl w:val="CF82458A"/>
    <w:lvl w:ilvl="0" w:tplc="04160005">
      <w:start w:val="1"/>
      <w:numFmt w:val="bullet"/>
      <w:lvlText w:val=""/>
      <w:lvlJc w:val="left"/>
      <w:pPr>
        <w:tabs>
          <w:tab w:val="num" w:pos="2487"/>
        </w:tabs>
        <w:ind w:left="24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207"/>
        </w:tabs>
        <w:ind w:left="3207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927"/>
        </w:tabs>
        <w:ind w:left="39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647"/>
        </w:tabs>
        <w:ind w:left="46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367"/>
        </w:tabs>
        <w:ind w:left="5367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087"/>
        </w:tabs>
        <w:ind w:left="60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807"/>
        </w:tabs>
        <w:ind w:left="68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527"/>
        </w:tabs>
        <w:ind w:left="7527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247"/>
        </w:tabs>
        <w:ind w:left="8247" w:hanging="360"/>
      </w:pPr>
      <w:rPr>
        <w:rFonts w:ascii="Wingdings" w:hAnsi="Wingdings" w:hint="default"/>
      </w:rPr>
    </w:lvl>
  </w:abstractNum>
  <w:abstractNum w:abstractNumId="7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8">
    <w:nsid w:val="173A3F3E"/>
    <w:multiLevelType w:val="hybridMultilevel"/>
    <w:tmpl w:val="CBC875C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9452C58"/>
    <w:multiLevelType w:val="hybridMultilevel"/>
    <w:tmpl w:val="B35ECC1C"/>
    <w:lvl w:ilvl="0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1" w:tplc="0416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</w:rPr>
    </w:lvl>
    <w:lvl w:ilvl="2" w:tplc="4B80C5EC">
      <w:numFmt w:val="bullet"/>
      <w:lvlText w:val=""/>
      <w:lvlJc w:val="left"/>
      <w:pPr>
        <w:tabs>
          <w:tab w:val="num" w:pos="2880"/>
        </w:tabs>
        <w:ind w:left="2880" w:hanging="360"/>
      </w:pPr>
      <w:rPr>
        <w:rFonts w:ascii="Wingdings" w:eastAsia="Times New Roman" w:hAnsi="Wingdings" w:cs="Arial" w:hint="default"/>
      </w:rPr>
    </w:lvl>
    <w:lvl w:ilvl="3" w:tplc="0416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</w:rPr>
    </w:lvl>
    <w:lvl w:ilvl="5" w:tplc="0416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</w:r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11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3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2B1B595C"/>
    <w:multiLevelType w:val="hybridMultilevel"/>
    <w:tmpl w:val="72F2148E"/>
    <w:lvl w:ilvl="0" w:tplc="0416000B">
      <w:start w:val="1"/>
      <w:numFmt w:val="bullet"/>
      <w:lvlText w:val="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Times New Roman" w:hint="default"/>
      </w:r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41870FE0"/>
    <w:multiLevelType w:val="hybridMultilevel"/>
    <w:tmpl w:val="5CFED312"/>
    <w:lvl w:ilvl="0" w:tplc="CCBAB7BE">
      <w:start w:val="1"/>
      <w:numFmt w:val="decimal"/>
      <w:lvlText w:val="R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42B55E5"/>
    <w:multiLevelType w:val="multilevel"/>
    <w:tmpl w:val="1236E96A"/>
    <w:lvl w:ilvl="0">
      <w:start w:val="1"/>
      <w:numFmt w:val="decimal"/>
      <w:lvlText w:val="%1"/>
      <w:lvlJc w:val="left"/>
      <w:pPr>
        <w:tabs>
          <w:tab w:val="num" w:pos="1141"/>
        </w:tabs>
        <w:ind w:left="114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85"/>
        </w:tabs>
        <w:ind w:left="1285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lvlText w:val="4.%2.%3.%4"/>
      <w:lvlJc w:val="left"/>
      <w:pPr>
        <w:tabs>
          <w:tab w:val="num" w:pos="2064"/>
        </w:tabs>
        <w:ind w:left="1573" w:hanging="949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717"/>
        </w:tabs>
        <w:ind w:left="1717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861"/>
        </w:tabs>
        <w:ind w:left="1861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005"/>
        </w:tabs>
        <w:ind w:left="2005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2293"/>
        </w:tabs>
        <w:ind w:left="2293" w:hanging="1584"/>
      </w:pPr>
      <w:rPr>
        <w:rFonts w:hint="default"/>
      </w:rPr>
    </w:lvl>
  </w:abstractNum>
  <w:abstractNum w:abstractNumId="19">
    <w:nsid w:val="548C3BF5"/>
    <w:multiLevelType w:val="multilevel"/>
    <w:tmpl w:val="847AE4BA"/>
    <w:lvl w:ilvl="0">
      <w:start w:val="1"/>
      <w:numFmt w:val="none"/>
      <w:lvlText w:val="2."/>
      <w:lvlJc w:val="left"/>
      <w:pPr>
        <w:tabs>
          <w:tab w:val="num" w:pos="1262"/>
        </w:tabs>
        <w:ind w:left="126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94"/>
        </w:tabs>
        <w:ind w:left="1694" w:hanging="432"/>
      </w:pPr>
      <w:rPr>
        <w:rFonts w:hint="default"/>
      </w:rPr>
    </w:lvl>
    <w:lvl w:ilvl="2">
      <w:start w:val="1"/>
      <w:numFmt w:val="decimal"/>
      <w:lvlText w:val="%2.%3."/>
      <w:lvlJc w:val="left"/>
      <w:pPr>
        <w:tabs>
          <w:tab w:val="num" w:pos="2126"/>
        </w:tabs>
        <w:ind w:left="2126" w:hanging="504"/>
      </w:pPr>
      <w:rPr>
        <w:rFonts w:ascii="Arial" w:hAnsi="Arial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2702"/>
        </w:tabs>
        <w:ind w:left="263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422"/>
        </w:tabs>
        <w:ind w:left="313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82"/>
        </w:tabs>
        <w:ind w:left="363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502"/>
        </w:tabs>
        <w:ind w:left="414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862"/>
        </w:tabs>
        <w:ind w:left="464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582"/>
        </w:tabs>
        <w:ind w:left="5222" w:hanging="1440"/>
      </w:pPr>
      <w:rPr>
        <w:rFonts w:hint="default"/>
      </w:rPr>
    </w:lvl>
  </w:abstractNum>
  <w:abstractNum w:abstractNumId="20">
    <w:nsid w:val="588520CA"/>
    <w:multiLevelType w:val="multilevel"/>
    <w:tmpl w:val="0C6E39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22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23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4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5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6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7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8">
    <w:nsid w:val="7A78178A"/>
    <w:multiLevelType w:val="multilevel"/>
    <w:tmpl w:val="3CFAB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29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>
    <w:nsid w:val="7ED27FC1"/>
    <w:multiLevelType w:val="multilevel"/>
    <w:tmpl w:val="690E999E"/>
    <w:lvl w:ilvl="0">
      <w:start w:val="1"/>
      <w:numFmt w:val="decimal"/>
      <w:lvlText w:val="%1"/>
      <w:lvlJc w:val="left"/>
      <w:pPr>
        <w:tabs>
          <w:tab w:val="num" w:pos="717"/>
        </w:tabs>
        <w:ind w:left="714" w:hanging="357"/>
      </w:pPr>
      <w:rPr>
        <w:rFonts w:ascii="Arial" w:hAnsi="Arial" w:hint="default"/>
        <w:b/>
        <w:i w:val="0"/>
        <w:color w:val="auto"/>
        <w:sz w:val="28"/>
        <w:u w:val="none"/>
      </w:rPr>
    </w:lvl>
    <w:lvl w:ilvl="1">
      <w:start w:val="1"/>
      <w:numFmt w:val="decimal"/>
      <w:lvlText w:val="%1.%2."/>
      <w:lvlJc w:val="left"/>
      <w:pPr>
        <w:tabs>
          <w:tab w:val="num" w:pos="1434"/>
        </w:tabs>
        <w:ind w:left="1074" w:hanging="360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794"/>
        </w:tabs>
        <w:ind w:left="1434" w:hanging="360"/>
      </w:pPr>
      <w:rPr>
        <w:rFonts w:ascii="Arial (W1)" w:hAnsi="Arial (W1)" w:hint="default"/>
        <w:b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1794"/>
        </w:tabs>
        <w:ind w:left="179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54"/>
        </w:tabs>
        <w:ind w:left="215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14"/>
        </w:tabs>
        <w:ind w:left="251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74"/>
        </w:tabs>
        <w:ind w:left="28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34"/>
        </w:tabs>
        <w:ind w:left="323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594"/>
        </w:tabs>
        <w:ind w:left="3594" w:hanging="360"/>
      </w:pPr>
      <w:rPr>
        <w:rFonts w:hint="default"/>
      </w:rPr>
    </w:lvl>
  </w:abstractNum>
  <w:abstractNum w:abstractNumId="31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15"/>
  </w:num>
  <w:num w:numId="2">
    <w:abstractNumId w:val="22"/>
  </w:num>
  <w:num w:numId="3">
    <w:abstractNumId w:val="10"/>
  </w:num>
  <w:num w:numId="4">
    <w:abstractNumId w:val="31"/>
  </w:num>
  <w:num w:numId="5">
    <w:abstractNumId w:val="24"/>
  </w:num>
  <w:num w:numId="6">
    <w:abstractNumId w:val="29"/>
  </w:num>
  <w:num w:numId="7">
    <w:abstractNumId w:val="16"/>
  </w:num>
  <w:num w:numId="8">
    <w:abstractNumId w:val="3"/>
  </w:num>
  <w:num w:numId="9">
    <w:abstractNumId w:val="13"/>
  </w:num>
  <w:num w:numId="10">
    <w:abstractNumId w:val="1"/>
  </w:num>
  <w:num w:numId="11">
    <w:abstractNumId w:val="26"/>
  </w:num>
  <w:num w:numId="12">
    <w:abstractNumId w:val="25"/>
  </w:num>
  <w:num w:numId="13">
    <w:abstractNumId w:val="7"/>
  </w:num>
  <w:num w:numId="14">
    <w:abstractNumId w:val="21"/>
  </w:num>
  <w:num w:numId="15">
    <w:abstractNumId w:val="12"/>
  </w:num>
  <w:num w:numId="16">
    <w:abstractNumId w:val="23"/>
  </w:num>
  <w:num w:numId="17">
    <w:abstractNumId w:val="11"/>
  </w:num>
  <w:num w:numId="18">
    <w:abstractNumId w:val="28"/>
  </w:num>
  <w:num w:numId="19">
    <w:abstractNumId w:val="20"/>
  </w:num>
  <w:num w:numId="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7"/>
  </w:num>
  <w:num w:numId="28">
    <w:abstractNumId w:val="4"/>
  </w:num>
  <w:num w:numId="29">
    <w:abstractNumId w:val="30"/>
  </w:num>
  <w:num w:numId="30">
    <w:abstractNumId w:val="19"/>
  </w:num>
  <w:num w:numId="31">
    <w:abstractNumId w:val="2"/>
  </w:num>
  <w:num w:numId="32">
    <w:abstractNumId w:val="18"/>
  </w:num>
  <w:num w:numId="33">
    <w:abstractNumId w:val="0"/>
  </w:num>
  <w:num w:numId="3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6"/>
  </w:num>
  <w:num w:numId="41">
    <w:abstractNumId w:val="17"/>
  </w:num>
  <w:num w:numId="42">
    <w:abstractNumId w:val="1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>
      <w:startOverride w:val="1"/>
    </w:lvlOverride>
  </w:num>
  <w:num w:numId="44">
    <w:abstractNumId w:val="5"/>
  </w:num>
  <w:num w:numId="45">
    <w:abstractNumId w:val="14"/>
  </w:num>
  <w:num w:numId="46">
    <w:abstractNumId w:val="8"/>
  </w:num>
  <w:num w:numId="47">
    <w:abstractNumId w:val="11"/>
  </w:num>
  <w:num w:numId="48">
    <w:abstractNumId w:val="11"/>
  </w:num>
  <w:num w:numId="49">
    <w:abstractNumId w:val="11"/>
  </w:num>
  <w:num w:numId="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175A"/>
    <w:rsid w:val="0000536A"/>
    <w:rsid w:val="00010C94"/>
    <w:rsid w:val="00011A7E"/>
    <w:rsid w:val="00080AA2"/>
    <w:rsid w:val="000A2BFB"/>
    <w:rsid w:val="000B4005"/>
    <w:rsid w:val="000F0299"/>
    <w:rsid w:val="00111169"/>
    <w:rsid w:val="00121634"/>
    <w:rsid w:val="001A25E3"/>
    <w:rsid w:val="001B3B29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4568A"/>
    <w:rsid w:val="00652148"/>
    <w:rsid w:val="00772123"/>
    <w:rsid w:val="007A4B3D"/>
    <w:rsid w:val="007E2985"/>
    <w:rsid w:val="00845060"/>
    <w:rsid w:val="008806C7"/>
    <w:rsid w:val="0091194C"/>
    <w:rsid w:val="009123FD"/>
    <w:rsid w:val="009A175A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A175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A175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A175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9A175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A175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9A175A"/>
    <w:pPr>
      <w:keepNext/>
      <w:numPr>
        <w:ilvl w:val="4"/>
        <w:numId w:val="32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9A175A"/>
    <w:pPr>
      <w:keepNext/>
      <w:numPr>
        <w:ilvl w:val="5"/>
        <w:numId w:val="32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9A175A"/>
    <w:pPr>
      <w:keepNext/>
      <w:numPr>
        <w:ilvl w:val="6"/>
        <w:numId w:val="32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9A175A"/>
    <w:pPr>
      <w:keepNext/>
      <w:numPr>
        <w:ilvl w:val="7"/>
        <w:numId w:val="32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9A175A"/>
    <w:pPr>
      <w:keepNext/>
      <w:numPr>
        <w:ilvl w:val="8"/>
        <w:numId w:val="32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A175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A175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A175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A175A"/>
    <w:pPr>
      <w:ind w:left="0"/>
    </w:pPr>
  </w:style>
  <w:style w:type="paragraph" w:styleId="ndicedeilustraes">
    <w:name w:val="table of figures"/>
    <w:basedOn w:val="Normal"/>
    <w:next w:val="Normal"/>
    <w:semiHidden/>
    <w:rsid w:val="009A175A"/>
  </w:style>
  <w:style w:type="paragraph" w:styleId="Sumrio2">
    <w:name w:val="toc 2"/>
    <w:basedOn w:val="Normal"/>
    <w:next w:val="Normal"/>
    <w:autoRedefine/>
    <w:uiPriority w:val="39"/>
    <w:rsid w:val="009A175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A175A"/>
    <w:pPr>
      <w:ind w:left="480"/>
    </w:pPr>
  </w:style>
  <w:style w:type="character" w:styleId="Hyperlink">
    <w:name w:val="Hyperlink"/>
    <w:basedOn w:val="Fontepargpadro"/>
    <w:uiPriority w:val="99"/>
    <w:rsid w:val="009A175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A175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A175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A175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A175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A175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A175A"/>
    <w:rPr>
      <w:sz w:val="16"/>
    </w:rPr>
  </w:style>
  <w:style w:type="character" w:styleId="Nmerodepgina">
    <w:name w:val="page number"/>
    <w:basedOn w:val="Fontepargpadro"/>
    <w:rsid w:val="009A175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A175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A175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A175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A175A"/>
  </w:style>
  <w:style w:type="character" w:customStyle="1" w:styleId="Ttulo5Char">
    <w:name w:val="Título 5 Char"/>
    <w:basedOn w:val="Fontepargpadro"/>
    <w:link w:val="Ttulo5"/>
    <w:rsid w:val="009A175A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9A175A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9A175A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9A175A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9A175A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9A175A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9A175A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9A175A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9A175A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9A175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A175A"/>
    <w:rPr>
      <w:rFonts w:eastAsia="Arial Unicode MS"/>
    </w:rPr>
  </w:style>
  <w:style w:type="paragraph" w:customStyle="1" w:styleId="tabletext">
    <w:name w:val="tabletext"/>
    <w:basedOn w:val="Normal"/>
    <w:rsid w:val="009A175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9A175A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9A175A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9A175A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9A175A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9A175A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9A175A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9A175A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9A175A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9A175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9A175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9A175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A175A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9A175A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9A175A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9A175A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9A175A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9A175A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9A175A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9A175A"/>
    <w:rPr>
      <w:color w:val="0000FF"/>
    </w:rPr>
  </w:style>
  <w:style w:type="character" w:styleId="Refdecomentrio">
    <w:name w:val="annotation reference"/>
    <w:basedOn w:val="Fontepargpadro"/>
    <w:rsid w:val="009A175A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9A175A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9A175A"/>
    <w:rPr>
      <w:lang w:eastAsia="en-US"/>
    </w:rPr>
  </w:style>
  <w:style w:type="paragraph" w:styleId="Corpodetexto2">
    <w:name w:val="Body Text 2"/>
    <w:basedOn w:val="Normal"/>
    <w:link w:val="Corpodetexto2Char"/>
    <w:rsid w:val="009A175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A175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A175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A175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A175A"/>
    <w:pPr>
      <w:widowControl w:val="0"/>
    </w:pPr>
    <w:rPr>
      <w:rFonts w:ascii="Arial" w:hAnsi="Arial"/>
      <w:color w:val="000000"/>
      <w:sz w:val="24"/>
      <w:lang w:val="en-US"/>
    </w:rPr>
  </w:style>
  <w:style w:type="paragraph" w:customStyle="1" w:styleId="Default">
    <w:name w:val="Default"/>
    <w:rsid w:val="009A175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A175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A175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A175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9A175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A175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9A175A"/>
    <w:pPr>
      <w:keepNext/>
      <w:numPr>
        <w:ilvl w:val="4"/>
        <w:numId w:val="32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9A175A"/>
    <w:pPr>
      <w:keepNext/>
      <w:numPr>
        <w:ilvl w:val="5"/>
        <w:numId w:val="32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9A175A"/>
    <w:pPr>
      <w:keepNext/>
      <w:numPr>
        <w:ilvl w:val="6"/>
        <w:numId w:val="32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9A175A"/>
    <w:pPr>
      <w:keepNext/>
      <w:numPr>
        <w:ilvl w:val="7"/>
        <w:numId w:val="32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9A175A"/>
    <w:pPr>
      <w:keepNext/>
      <w:numPr>
        <w:ilvl w:val="8"/>
        <w:numId w:val="32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A175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A175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A175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A175A"/>
    <w:pPr>
      <w:ind w:left="0"/>
    </w:pPr>
  </w:style>
  <w:style w:type="paragraph" w:styleId="ndicedeilustraes">
    <w:name w:val="table of figures"/>
    <w:basedOn w:val="Normal"/>
    <w:next w:val="Normal"/>
    <w:semiHidden/>
    <w:rsid w:val="009A175A"/>
  </w:style>
  <w:style w:type="paragraph" w:styleId="Sumrio2">
    <w:name w:val="toc 2"/>
    <w:basedOn w:val="Normal"/>
    <w:next w:val="Normal"/>
    <w:autoRedefine/>
    <w:uiPriority w:val="39"/>
    <w:rsid w:val="009A175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A175A"/>
    <w:pPr>
      <w:ind w:left="480"/>
    </w:pPr>
  </w:style>
  <w:style w:type="character" w:styleId="Hyperlink">
    <w:name w:val="Hyperlink"/>
    <w:basedOn w:val="Fontepargpadro"/>
    <w:uiPriority w:val="99"/>
    <w:rsid w:val="009A175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A175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A175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A175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A175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A175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A175A"/>
    <w:rPr>
      <w:sz w:val="16"/>
    </w:rPr>
  </w:style>
  <w:style w:type="character" w:styleId="Nmerodepgina">
    <w:name w:val="page number"/>
    <w:basedOn w:val="Fontepargpadro"/>
    <w:rsid w:val="009A175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A175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A175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A175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A175A"/>
  </w:style>
  <w:style w:type="character" w:customStyle="1" w:styleId="Ttulo5Char">
    <w:name w:val="Título 5 Char"/>
    <w:basedOn w:val="Fontepargpadro"/>
    <w:link w:val="Ttulo5"/>
    <w:rsid w:val="009A175A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9A175A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9A175A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9A175A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9A175A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9A175A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9A175A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9A175A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9A175A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9A175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A175A"/>
    <w:rPr>
      <w:rFonts w:eastAsia="Arial Unicode MS"/>
    </w:rPr>
  </w:style>
  <w:style w:type="paragraph" w:customStyle="1" w:styleId="tabletext">
    <w:name w:val="tabletext"/>
    <w:basedOn w:val="Normal"/>
    <w:rsid w:val="009A175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9A175A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9A175A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9A175A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9A175A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9A175A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9A175A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9A175A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9A175A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9A175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9A175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9A175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A175A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9A175A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9A175A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9A175A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9A175A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9A175A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9A175A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9A175A"/>
    <w:rPr>
      <w:color w:val="0000FF"/>
    </w:rPr>
  </w:style>
  <w:style w:type="character" w:styleId="Refdecomentrio">
    <w:name w:val="annotation reference"/>
    <w:basedOn w:val="Fontepargpadro"/>
    <w:rsid w:val="009A175A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9A175A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9A175A"/>
    <w:rPr>
      <w:lang w:eastAsia="en-US"/>
    </w:rPr>
  </w:style>
  <w:style w:type="paragraph" w:styleId="Corpodetexto2">
    <w:name w:val="Body Text 2"/>
    <w:basedOn w:val="Normal"/>
    <w:link w:val="Corpodetexto2Char"/>
    <w:rsid w:val="009A175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A175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A175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A175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A175A"/>
    <w:pPr>
      <w:widowControl w:val="0"/>
    </w:pPr>
    <w:rPr>
      <w:rFonts w:ascii="Arial" w:hAnsi="Arial"/>
      <w:color w:val="000000"/>
      <w:sz w:val="24"/>
      <w:lang w:val="en-US"/>
    </w:rPr>
  </w:style>
  <w:style w:type="paragraph" w:customStyle="1" w:styleId="Default">
    <w:name w:val="Default"/>
    <w:rsid w:val="009A175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378765-A16D-4D47-BB6F-9DEB26EC7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34</Pages>
  <Words>8438</Words>
  <Characters>52268</Characters>
  <Application>Microsoft Office Word</Application>
  <DocSecurity>0</DocSecurity>
  <Lines>435</Lines>
  <Paragraphs>121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60585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2014-11-09T04:42:00Z</cp:lastPrinted>
  <dcterms:created xsi:type="dcterms:W3CDTF">2014-11-09T04:36:00Z</dcterms:created>
  <dcterms:modified xsi:type="dcterms:W3CDTF">2014-11-21T19:45:00Z</dcterms:modified>
</cp:coreProperties>
</file>