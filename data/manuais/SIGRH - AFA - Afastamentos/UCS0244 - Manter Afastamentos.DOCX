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2A1A" w:rsidRDefault="00142A1A" w:rsidP="00BB7776">
      <w:pPr>
        <w:pStyle w:val="tabletext"/>
        <w:rPr>
          <w:rFonts w:ascii="Arial" w:eastAsia="Times New Roman" w:hAnsi="Arial" w:cs="Arial"/>
          <w:szCs w:val="24"/>
        </w:rPr>
      </w:pPr>
      <w:bookmarkStart w:id="0" w:name="_GoBack"/>
      <w:bookmarkEnd w:id="0"/>
    </w:p>
    <w:p w:rsidR="00142A1A" w:rsidRDefault="00142A1A" w:rsidP="00142A1A">
      <w:pPr>
        <w:widowControl w:val="0"/>
        <w:rPr>
          <w:rFonts w:cs="Arial"/>
          <w:sz w:val="20"/>
        </w:rPr>
      </w:pPr>
    </w:p>
    <w:p w:rsidR="00142A1A" w:rsidRDefault="00142A1A" w:rsidP="00142A1A">
      <w:pPr>
        <w:widowControl w:val="0"/>
        <w:rPr>
          <w:rFonts w:cs="Arial"/>
          <w:sz w:val="20"/>
        </w:rPr>
      </w:pPr>
    </w:p>
    <w:p w:rsidR="00142A1A" w:rsidRDefault="00142A1A" w:rsidP="00142A1A">
      <w:pPr>
        <w:widowControl w:val="0"/>
        <w:rPr>
          <w:rFonts w:cs="Arial"/>
          <w:sz w:val="20"/>
        </w:rPr>
      </w:pPr>
    </w:p>
    <w:p w:rsidR="00142A1A" w:rsidRDefault="00142A1A" w:rsidP="00142A1A">
      <w:pPr>
        <w:widowControl w:val="0"/>
        <w:rPr>
          <w:rFonts w:cs="Arial"/>
          <w:sz w:val="20"/>
        </w:rPr>
      </w:pPr>
    </w:p>
    <w:p w:rsidR="00142A1A" w:rsidRDefault="00142A1A" w:rsidP="00142A1A">
      <w:pPr>
        <w:pStyle w:val="tabletext"/>
        <w:widowControl w:val="0"/>
        <w:spacing w:after="0" w:line="240" w:lineRule="auto"/>
        <w:rPr>
          <w:rFonts w:ascii="Arial" w:eastAsia="Times New Roman" w:hAnsi="Arial" w:cs="Arial"/>
          <w:szCs w:val="24"/>
        </w:rPr>
      </w:pPr>
    </w:p>
    <w:p w:rsidR="00142A1A" w:rsidRDefault="00142A1A" w:rsidP="00142A1A">
      <w:pPr>
        <w:widowControl w:val="0"/>
        <w:rPr>
          <w:rFonts w:cs="Arial"/>
          <w:sz w:val="20"/>
          <w:u w:val="single"/>
        </w:rPr>
      </w:pPr>
    </w:p>
    <w:p w:rsidR="00142A1A" w:rsidRDefault="00142A1A" w:rsidP="00142A1A">
      <w:pPr>
        <w:pStyle w:val="tabletext"/>
        <w:widowControl w:val="0"/>
        <w:spacing w:after="0" w:line="240" w:lineRule="auto"/>
        <w:rPr>
          <w:rFonts w:ascii="Arial" w:eastAsia="Times New Roman" w:hAnsi="Arial" w:cs="Arial"/>
          <w:szCs w:val="24"/>
        </w:rPr>
      </w:pPr>
    </w:p>
    <w:p w:rsidR="00142A1A" w:rsidRDefault="00142A1A" w:rsidP="00142A1A">
      <w:pPr>
        <w:widowControl w:val="0"/>
        <w:rPr>
          <w:rFonts w:cs="Arial"/>
          <w:sz w:val="20"/>
        </w:rPr>
      </w:pPr>
    </w:p>
    <w:p w:rsidR="00142A1A" w:rsidRDefault="00142A1A" w:rsidP="00142A1A">
      <w:pPr>
        <w:widowControl w:val="0"/>
        <w:rPr>
          <w:rFonts w:cs="Arial"/>
          <w:sz w:val="20"/>
        </w:rPr>
      </w:pPr>
    </w:p>
    <w:p w:rsidR="00142A1A" w:rsidRDefault="00142A1A" w:rsidP="00142A1A">
      <w:pPr>
        <w:widowControl w:val="0"/>
        <w:rPr>
          <w:rFonts w:cs="Arial"/>
          <w:sz w:val="20"/>
        </w:rPr>
      </w:pPr>
    </w:p>
    <w:p w:rsidR="00142A1A" w:rsidRDefault="00142A1A" w:rsidP="00142A1A">
      <w:pPr>
        <w:pStyle w:val="tabletext"/>
        <w:widowControl w:val="0"/>
        <w:spacing w:after="0" w:line="240" w:lineRule="auto"/>
        <w:rPr>
          <w:rFonts w:ascii="Arial" w:eastAsia="Times New Roman" w:hAnsi="Arial" w:cs="Arial"/>
          <w:szCs w:val="24"/>
        </w:rPr>
      </w:pPr>
    </w:p>
    <w:p w:rsidR="00142A1A" w:rsidRDefault="00142A1A" w:rsidP="00142A1A">
      <w:pPr>
        <w:widowControl w:val="0"/>
        <w:rPr>
          <w:rFonts w:cs="Arial"/>
          <w:sz w:val="20"/>
        </w:rPr>
      </w:pPr>
    </w:p>
    <w:p w:rsidR="00142A1A" w:rsidRDefault="00142A1A" w:rsidP="00142A1A">
      <w:pPr>
        <w:widowControl w:val="0"/>
        <w:rPr>
          <w:rFonts w:cs="Arial"/>
          <w:sz w:val="20"/>
        </w:rPr>
      </w:pPr>
    </w:p>
    <w:p w:rsidR="00142A1A" w:rsidRDefault="00142A1A" w:rsidP="00142A1A">
      <w:pPr>
        <w:widowControl w:val="0"/>
        <w:rPr>
          <w:rFonts w:cs="Arial"/>
        </w:rPr>
      </w:pPr>
    </w:p>
    <w:p w:rsidR="00142A1A" w:rsidRDefault="00142A1A" w:rsidP="00142A1A">
      <w:pPr>
        <w:pStyle w:val="Capa"/>
        <w:rPr>
          <w:color w:val="FF9900"/>
        </w:rPr>
      </w:pPr>
      <w:r>
        <w:t>SINDRAPE</w:t>
      </w:r>
    </w:p>
    <w:p w:rsidR="00142A1A" w:rsidRDefault="00142A1A" w:rsidP="00142A1A">
      <w:pPr>
        <w:pStyle w:val="Capa"/>
        <w:rPr>
          <w:color w:val="FF9900"/>
        </w:rPr>
      </w:pPr>
      <w:r>
        <w:rPr>
          <w:rFonts w:eastAsia="Arial Unicode MS"/>
        </w:rPr>
        <w:t>SOLUÇÃO INTEGRADA DE ADMINISTRAÇÃO DE PESSOAL</w:t>
      </w:r>
    </w:p>
    <w:p w:rsidR="00142A1A" w:rsidRPr="00142A1A" w:rsidRDefault="00142A1A" w:rsidP="00142A1A">
      <w:pPr>
        <w:widowControl w:val="0"/>
        <w:rPr>
          <w:color w:val="000080"/>
        </w:rPr>
      </w:pPr>
    </w:p>
    <w:p w:rsidR="00142A1A" w:rsidRPr="00142A1A" w:rsidRDefault="00142A1A" w:rsidP="00142A1A">
      <w:pPr>
        <w:widowControl w:val="0"/>
        <w:jc w:val="right"/>
        <w:rPr>
          <w:rFonts w:cs="Arial"/>
          <w:b/>
          <w:bCs/>
          <w:color w:val="000080"/>
        </w:rPr>
      </w:pPr>
    </w:p>
    <w:p w:rsidR="00142A1A" w:rsidRDefault="00142A1A" w:rsidP="00142A1A">
      <w:pPr>
        <w:pStyle w:val="Capa"/>
      </w:pPr>
      <w:r>
        <w:t xml:space="preserve">UCS0244 – </w:t>
      </w:r>
      <w:r w:rsidR="00BB7776">
        <w:t>Manter</w:t>
      </w:r>
      <w:r>
        <w:t xml:space="preserve"> Afastamento</w:t>
      </w:r>
    </w:p>
    <w:p w:rsidR="00142A1A" w:rsidRDefault="00142A1A" w:rsidP="00142A1A">
      <w:pPr>
        <w:widowControl w:val="0"/>
        <w:rPr>
          <w:rFonts w:cs="Arial"/>
        </w:rPr>
      </w:pPr>
    </w:p>
    <w:p w:rsidR="00142A1A" w:rsidRDefault="00142A1A" w:rsidP="00142A1A">
      <w:pPr>
        <w:widowControl w:val="0"/>
      </w:pPr>
    </w:p>
    <w:p w:rsidR="00142A1A" w:rsidRDefault="00142A1A" w:rsidP="00142A1A">
      <w:pPr>
        <w:pStyle w:val="Corpodetexto3"/>
        <w:widowControl w:val="0"/>
        <w:spacing w:after="0"/>
        <w:rPr>
          <w:rFonts w:cs="Arial"/>
        </w:rPr>
      </w:pPr>
      <w:r>
        <w:rPr>
          <w:b w:val="0"/>
        </w:rPr>
        <w:br w:type="page"/>
      </w:r>
    </w:p>
    <w:p w:rsidR="00142A1A" w:rsidRPr="00142A1A" w:rsidRDefault="00142A1A" w:rsidP="00142A1A">
      <w:pPr>
        <w:pStyle w:val="Corpodetexto3"/>
        <w:widowControl w:val="0"/>
        <w:spacing w:after="0"/>
        <w:rPr>
          <w:rFonts w:cs="Arial"/>
        </w:rPr>
      </w:pPr>
      <w:r w:rsidRPr="00142A1A">
        <w:rPr>
          <w:rFonts w:cs="Arial"/>
        </w:rPr>
        <w:lastRenderedPageBreak/>
        <w:t>Histórico de Revisões</w:t>
      </w:r>
    </w:p>
    <w:p w:rsidR="00142A1A" w:rsidRDefault="00142A1A" w:rsidP="00142A1A">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43"/>
        <w:gridCol w:w="1000"/>
        <w:gridCol w:w="3145"/>
        <w:gridCol w:w="1671"/>
        <w:gridCol w:w="1952"/>
      </w:tblGrid>
      <w:tr w:rsidR="00142A1A" w:rsidTr="00142A1A">
        <w:tc>
          <w:tcPr>
            <w:tcW w:w="1443"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b/>
                <w:bCs/>
              </w:rPr>
            </w:pPr>
            <w:r>
              <w:rPr>
                <w:rFonts w:cs="Arial"/>
                <w:b/>
                <w:bCs/>
              </w:rPr>
              <w:t>Data</w:t>
            </w:r>
          </w:p>
        </w:tc>
        <w:tc>
          <w:tcPr>
            <w:tcW w:w="1000"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b/>
                <w:bCs/>
              </w:rPr>
            </w:pPr>
            <w:r>
              <w:rPr>
                <w:rFonts w:cs="Arial"/>
                <w:b/>
                <w:bCs/>
              </w:rPr>
              <w:t>Versão</w:t>
            </w:r>
          </w:p>
        </w:tc>
        <w:tc>
          <w:tcPr>
            <w:tcW w:w="3145"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b/>
                <w:bCs/>
              </w:rPr>
            </w:pPr>
            <w:r>
              <w:rPr>
                <w:rFonts w:cs="Arial"/>
                <w:b/>
                <w:bCs/>
              </w:rPr>
              <w:t>Descrição</w:t>
            </w:r>
          </w:p>
        </w:tc>
        <w:tc>
          <w:tcPr>
            <w:tcW w:w="1671"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b/>
                <w:bCs/>
              </w:rPr>
            </w:pPr>
            <w:r>
              <w:rPr>
                <w:rFonts w:cs="Arial"/>
                <w:b/>
                <w:bCs/>
              </w:rPr>
              <w:t>CD</w:t>
            </w:r>
          </w:p>
        </w:tc>
        <w:tc>
          <w:tcPr>
            <w:tcW w:w="1952"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b/>
                <w:bCs/>
              </w:rPr>
            </w:pPr>
            <w:r>
              <w:rPr>
                <w:rFonts w:cs="Arial"/>
                <w:b/>
                <w:bCs/>
              </w:rPr>
              <w:t>Autor</w:t>
            </w:r>
          </w:p>
        </w:tc>
      </w:tr>
      <w:tr w:rsidR="00142A1A" w:rsidTr="00142A1A">
        <w:tc>
          <w:tcPr>
            <w:tcW w:w="1443"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rPr>
            </w:pPr>
            <w:r>
              <w:rPr>
                <w:rFonts w:cs="Arial"/>
              </w:rPr>
              <w:t>14/08/2006</w:t>
            </w:r>
          </w:p>
        </w:tc>
        <w:tc>
          <w:tcPr>
            <w:tcW w:w="1000"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rPr>
            </w:pPr>
            <w:r>
              <w:rPr>
                <w:rFonts w:cs="Arial"/>
              </w:rPr>
              <w:t>1.0</w:t>
            </w:r>
          </w:p>
        </w:tc>
        <w:tc>
          <w:tcPr>
            <w:tcW w:w="3145"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rPr>
            </w:pPr>
            <w:r>
              <w:rPr>
                <w:rFonts w:cs="Arial"/>
              </w:rPr>
              <w:t>Elaboração do documento.</w:t>
            </w:r>
          </w:p>
        </w:tc>
        <w:tc>
          <w:tcPr>
            <w:tcW w:w="1671"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rPr>
            </w:pPr>
          </w:p>
        </w:tc>
        <w:tc>
          <w:tcPr>
            <w:tcW w:w="1952"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rPr>
            </w:pPr>
            <w:r>
              <w:rPr>
                <w:rFonts w:cs="Arial"/>
              </w:rPr>
              <w:t>Gisele de Jesus Silva</w:t>
            </w:r>
          </w:p>
        </w:tc>
      </w:tr>
      <w:tr w:rsidR="00142A1A" w:rsidTr="00142A1A">
        <w:tc>
          <w:tcPr>
            <w:tcW w:w="1443"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rPr>
            </w:pPr>
            <w:r>
              <w:rPr>
                <w:rFonts w:cs="Arial"/>
              </w:rPr>
              <w:t>21/09/2006</w:t>
            </w:r>
          </w:p>
        </w:tc>
        <w:tc>
          <w:tcPr>
            <w:tcW w:w="1000"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rPr>
            </w:pPr>
            <w:r>
              <w:rPr>
                <w:rFonts w:cs="Arial"/>
              </w:rPr>
              <w:t>1.1.</w:t>
            </w:r>
          </w:p>
        </w:tc>
        <w:tc>
          <w:tcPr>
            <w:tcW w:w="3145"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rPr>
            </w:pPr>
            <w:r>
              <w:rPr>
                <w:rFonts w:cs="Arial"/>
              </w:rPr>
              <w:t>Revisão do documento</w:t>
            </w:r>
          </w:p>
        </w:tc>
        <w:tc>
          <w:tcPr>
            <w:tcW w:w="1671"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rPr>
            </w:pPr>
          </w:p>
        </w:tc>
        <w:tc>
          <w:tcPr>
            <w:tcW w:w="1952"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rPr>
            </w:pPr>
            <w:r>
              <w:rPr>
                <w:rFonts w:cs="Arial"/>
              </w:rPr>
              <w:t xml:space="preserve">André </w:t>
            </w:r>
            <w:proofErr w:type="spellStart"/>
            <w:r>
              <w:rPr>
                <w:rFonts w:cs="Arial"/>
              </w:rPr>
              <w:t>Frare</w:t>
            </w:r>
            <w:proofErr w:type="spellEnd"/>
            <w:r>
              <w:rPr>
                <w:rFonts w:cs="Arial"/>
              </w:rPr>
              <w:t xml:space="preserve"> </w:t>
            </w:r>
            <w:proofErr w:type="spellStart"/>
            <w:r>
              <w:rPr>
                <w:rFonts w:cs="Arial"/>
              </w:rPr>
              <w:t>Gallo</w:t>
            </w:r>
            <w:proofErr w:type="spellEnd"/>
          </w:p>
        </w:tc>
      </w:tr>
      <w:tr w:rsidR="00142A1A" w:rsidTr="00142A1A">
        <w:tc>
          <w:tcPr>
            <w:tcW w:w="1443" w:type="dxa"/>
            <w:tcBorders>
              <w:top w:val="single" w:sz="4" w:space="0" w:color="auto"/>
              <w:left w:val="single" w:sz="4" w:space="0" w:color="auto"/>
              <w:bottom w:val="single" w:sz="4" w:space="0" w:color="auto"/>
              <w:right w:val="single" w:sz="4" w:space="0" w:color="auto"/>
            </w:tcBorders>
            <w:shd w:val="clear" w:color="auto" w:fill="FFFF00"/>
          </w:tcPr>
          <w:p w:rsidR="00142A1A" w:rsidRDefault="00142A1A" w:rsidP="00142A1A">
            <w:pPr>
              <w:widowControl w:val="0"/>
              <w:ind w:left="0"/>
              <w:jc w:val="left"/>
              <w:rPr>
                <w:rFonts w:cs="Arial"/>
              </w:rPr>
            </w:pPr>
            <w:r>
              <w:rPr>
                <w:rFonts w:cs="Arial"/>
              </w:rPr>
              <w:t>18/11/2006</w:t>
            </w:r>
          </w:p>
        </w:tc>
        <w:tc>
          <w:tcPr>
            <w:tcW w:w="1000" w:type="dxa"/>
            <w:tcBorders>
              <w:top w:val="single" w:sz="4" w:space="0" w:color="auto"/>
              <w:left w:val="single" w:sz="4" w:space="0" w:color="auto"/>
              <w:bottom w:val="single" w:sz="4" w:space="0" w:color="auto"/>
              <w:right w:val="single" w:sz="4" w:space="0" w:color="auto"/>
            </w:tcBorders>
            <w:shd w:val="clear" w:color="auto" w:fill="FFFF00"/>
          </w:tcPr>
          <w:p w:rsidR="00142A1A" w:rsidRDefault="00142A1A" w:rsidP="00142A1A">
            <w:pPr>
              <w:widowControl w:val="0"/>
              <w:ind w:left="0"/>
              <w:jc w:val="left"/>
              <w:rPr>
                <w:rFonts w:cs="Arial"/>
              </w:rPr>
            </w:pPr>
            <w:r>
              <w:rPr>
                <w:rFonts w:cs="Arial"/>
              </w:rPr>
              <w:t>1.2</w:t>
            </w:r>
          </w:p>
        </w:tc>
        <w:tc>
          <w:tcPr>
            <w:tcW w:w="3145" w:type="dxa"/>
            <w:tcBorders>
              <w:top w:val="single" w:sz="4" w:space="0" w:color="auto"/>
              <w:left w:val="single" w:sz="4" w:space="0" w:color="auto"/>
              <w:bottom w:val="single" w:sz="4" w:space="0" w:color="auto"/>
              <w:right w:val="single" w:sz="4" w:space="0" w:color="auto"/>
            </w:tcBorders>
            <w:shd w:val="clear" w:color="auto" w:fill="FFFF00"/>
          </w:tcPr>
          <w:p w:rsidR="00142A1A" w:rsidRDefault="00142A1A" w:rsidP="00142A1A">
            <w:pPr>
              <w:widowControl w:val="0"/>
              <w:ind w:left="0"/>
              <w:jc w:val="left"/>
              <w:rPr>
                <w:rFonts w:cs="Arial"/>
              </w:rPr>
            </w:pPr>
            <w:r>
              <w:rPr>
                <w:rFonts w:cs="Arial"/>
              </w:rPr>
              <w:t>Revisão do documento após reunião de entendimento por A &amp; D</w:t>
            </w:r>
          </w:p>
        </w:tc>
        <w:tc>
          <w:tcPr>
            <w:tcW w:w="1671" w:type="dxa"/>
            <w:tcBorders>
              <w:top w:val="single" w:sz="4" w:space="0" w:color="auto"/>
              <w:left w:val="single" w:sz="4" w:space="0" w:color="auto"/>
              <w:bottom w:val="single" w:sz="4" w:space="0" w:color="auto"/>
              <w:right w:val="single" w:sz="4" w:space="0" w:color="auto"/>
            </w:tcBorders>
            <w:shd w:val="clear" w:color="auto" w:fill="FFFF00"/>
          </w:tcPr>
          <w:p w:rsidR="00142A1A" w:rsidRDefault="00142A1A" w:rsidP="00142A1A">
            <w:pPr>
              <w:widowControl w:val="0"/>
              <w:ind w:left="0"/>
              <w:jc w:val="left"/>
              <w:rPr>
                <w:rFonts w:cs="Arial"/>
              </w:rPr>
            </w:pPr>
          </w:p>
        </w:tc>
        <w:tc>
          <w:tcPr>
            <w:tcW w:w="1952" w:type="dxa"/>
            <w:tcBorders>
              <w:top w:val="single" w:sz="4" w:space="0" w:color="auto"/>
              <w:left w:val="single" w:sz="4" w:space="0" w:color="auto"/>
              <w:bottom w:val="single" w:sz="4" w:space="0" w:color="auto"/>
              <w:right w:val="single" w:sz="4" w:space="0" w:color="auto"/>
            </w:tcBorders>
            <w:shd w:val="clear" w:color="auto" w:fill="FFFF00"/>
          </w:tcPr>
          <w:p w:rsidR="00142A1A" w:rsidRDefault="00142A1A" w:rsidP="00142A1A">
            <w:pPr>
              <w:widowControl w:val="0"/>
              <w:ind w:left="0"/>
              <w:jc w:val="left"/>
              <w:rPr>
                <w:rFonts w:cs="Arial"/>
              </w:rPr>
            </w:pPr>
            <w:r>
              <w:rPr>
                <w:rFonts w:cs="Arial"/>
              </w:rPr>
              <w:t xml:space="preserve">André </w:t>
            </w:r>
            <w:proofErr w:type="spellStart"/>
            <w:r>
              <w:rPr>
                <w:rFonts w:cs="Arial"/>
              </w:rPr>
              <w:t>Frare</w:t>
            </w:r>
            <w:proofErr w:type="spellEnd"/>
            <w:r>
              <w:rPr>
                <w:rFonts w:cs="Arial"/>
              </w:rPr>
              <w:t xml:space="preserve"> </w:t>
            </w:r>
            <w:proofErr w:type="spellStart"/>
            <w:r>
              <w:rPr>
                <w:rFonts w:cs="Arial"/>
              </w:rPr>
              <w:t>Gallo</w:t>
            </w:r>
            <w:proofErr w:type="spellEnd"/>
          </w:p>
        </w:tc>
      </w:tr>
      <w:tr w:rsidR="00142A1A" w:rsidTr="00142A1A">
        <w:tc>
          <w:tcPr>
            <w:tcW w:w="1443"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color w:val="FF00FF"/>
              </w:rPr>
            </w:pPr>
            <w:r>
              <w:rPr>
                <w:rFonts w:cs="Arial"/>
                <w:color w:val="FF00FF"/>
              </w:rPr>
              <w:t>21/11/2006</w:t>
            </w:r>
          </w:p>
        </w:tc>
        <w:tc>
          <w:tcPr>
            <w:tcW w:w="1000"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color w:val="FF00FF"/>
              </w:rPr>
            </w:pPr>
            <w:r>
              <w:rPr>
                <w:rFonts w:cs="Arial"/>
                <w:color w:val="FF00FF"/>
              </w:rPr>
              <w:t>1.3</w:t>
            </w:r>
          </w:p>
        </w:tc>
        <w:tc>
          <w:tcPr>
            <w:tcW w:w="3145"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color w:val="FF00FF"/>
              </w:rPr>
            </w:pPr>
            <w:r>
              <w:rPr>
                <w:rFonts w:cs="Arial"/>
                <w:color w:val="FF00FF"/>
              </w:rPr>
              <w:t>Alteração em relação aos eventos</w:t>
            </w:r>
          </w:p>
        </w:tc>
        <w:tc>
          <w:tcPr>
            <w:tcW w:w="1671"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color w:val="FF00FF"/>
              </w:rPr>
            </w:pPr>
          </w:p>
        </w:tc>
        <w:tc>
          <w:tcPr>
            <w:tcW w:w="1952"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color w:val="FF00FF"/>
              </w:rPr>
            </w:pPr>
            <w:r>
              <w:rPr>
                <w:rFonts w:cs="Arial"/>
                <w:color w:val="FF00FF"/>
              </w:rPr>
              <w:t>Gisele de Jesus Silva</w:t>
            </w:r>
          </w:p>
        </w:tc>
      </w:tr>
      <w:tr w:rsidR="00142A1A" w:rsidTr="00142A1A">
        <w:tc>
          <w:tcPr>
            <w:tcW w:w="1443"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highlight w:val="green"/>
              </w:rPr>
            </w:pPr>
            <w:r>
              <w:rPr>
                <w:rFonts w:cs="Arial"/>
                <w:highlight w:val="green"/>
              </w:rPr>
              <w:t>20/09/2007</w:t>
            </w:r>
          </w:p>
        </w:tc>
        <w:tc>
          <w:tcPr>
            <w:tcW w:w="1000"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highlight w:val="green"/>
              </w:rPr>
            </w:pPr>
            <w:r>
              <w:rPr>
                <w:rFonts w:cs="Arial"/>
                <w:highlight w:val="green"/>
              </w:rPr>
              <w:t>1.4</w:t>
            </w:r>
          </w:p>
        </w:tc>
        <w:tc>
          <w:tcPr>
            <w:tcW w:w="3145"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highlight w:val="green"/>
              </w:rPr>
            </w:pPr>
            <w:r>
              <w:rPr>
                <w:rFonts w:cs="Arial"/>
                <w:highlight w:val="green"/>
              </w:rPr>
              <w:t>Alterações referentes ao RCM 46 (#9781).</w:t>
            </w:r>
          </w:p>
        </w:tc>
        <w:tc>
          <w:tcPr>
            <w:tcW w:w="1671"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highlight w:val="green"/>
              </w:rPr>
            </w:pPr>
          </w:p>
        </w:tc>
        <w:tc>
          <w:tcPr>
            <w:tcW w:w="1952"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highlight w:val="green"/>
              </w:rPr>
            </w:pPr>
            <w:r>
              <w:rPr>
                <w:rFonts w:cs="Arial"/>
                <w:highlight w:val="green"/>
              </w:rPr>
              <w:t>Tatiane Tomasi Rocha</w:t>
            </w:r>
          </w:p>
        </w:tc>
      </w:tr>
      <w:tr w:rsidR="00142A1A" w:rsidTr="00142A1A">
        <w:tc>
          <w:tcPr>
            <w:tcW w:w="1443"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rPr>
            </w:pPr>
            <w:r>
              <w:rPr>
                <w:rFonts w:cs="Arial"/>
              </w:rPr>
              <w:t>22/10/2008</w:t>
            </w:r>
          </w:p>
        </w:tc>
        <w:tc>
          <w:tcPr>
            <w:tcW w:w="1000"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rPr>
            </w:pPr>
            <w:proofErr w:type="gramStart"/>
            <w:r>
              <w:rPr>
                <w:rFonts w:cs="Arial"/>
              </w:rPr>
              <w:t>v2</w:t>
            </w:r>
            <w:proofErr w:type="gramEnd"/>
          </w:p>
        </w:tc>
        <w:tc>
          <w:tcPr>
            <w:tcW w:w="3145"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rPr>
            </w:pPr>
            <w:r>
              <w:rPr>
                <w:rFonts w:cs="Arial"/>
              </w:rPr>
              <w:t xml:space="preserve">Versão </w:t>
            </w:r>
            <w:proofErr w:type="spellStart"/>
            <w:proofErr w:type="gramStart"/>
            <w:r>
              <w:rPr>
                <w:rFonts w:cs="Arial"/>
              </w:rPr>
              <w:t>DocsOpen</w:t>
            </w:r>
            <w:proofErr w:type="spellEnd"/>
            <w:proofErr w:type="gramEnd"/>
            <w:r>
              <w:rPr>
                <w:rFonts w:cs="Arial"/>
              </w:rPr>
              <w:t xml:space="preserve"> entregue.</w:t>
            </w:r>
          </w:p>
        </w:tc>
        <w:tc>
          <w:tcPr>
            <w:tcW w:w="1671"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highlight w:val="green"/>
              </w:rPr>
            </w:pPr>
            <w:r>
              <w:rPr>
                <w:rFonts w:cs="Arial"/>
              </w:rPr>
              <w:t>034</w:t>
            </w:r>
          </w:p>
        </w:tc>
        <w:tc>
          <w:tcPr>
            <w:tcW w:w="1952"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highlight w:val="green"/>
              </w:rPr>
            </w:pPr>
            <w:r>
              <w:rPr>
                <w:rFonts w:cs="Arial"/>
              </w:rPr>
              <w:t xml:space="preserve">Keila </w:t>
            </w:r>
            <w:proofErr w:type="spellStart"/>
            <w:r>
              <w:rPr>
                <w:rFonts w:cs="Arial"/>
              </w:rPr>
              <w:t>Joanês</w:t>
            </w:r>
            <w:proofErr w:type="spellEnd"/>
            <w:r>
              <w:rPr>
                <w:rFonts w:cs="Arial"/>
              </w:rPr>
              <w:t xml:space="preserve"> Fiabani</w:t>
            </w:r>
          </w:p>
        </w:tc>
      </w:tr>
      <w:tr w:rsidR="00142A1A" w:rsidTr="00142A1A">
        <w:tc>
          <w:tcPr>
            <w:tcW w:w="1443"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highlight w:val="cyan"/>
              </w:rPr>
            </w:pPr>
            <w:r>
              <w:rPr>
                <w:rFonts w:cs="Arial"/>
                <w:highlight w:val="cyan"/>
              </w:rPr>
              <w:t>13/04/2009</w:t>
            </w:r>
          </w:p>
        </w:tc>
        <w:tc>
          <w:tcPr>
            <w:tcW w:w="1000"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highlight w:val="cyan"/>
              </w:rPr>
            </w:pPr>
            <w:r>
              <w:rPr>
                <w:rFonts w:cs="Arial"/>
                <w:highlight w:val="cyan"/>
              </w:rPr>
              <w:t>1.5</w:t>
            </w:r>
          </w:p>
        </w:tc>
        <w:tc>
          <w:tcPr>
            <w:tcW w:w="3145"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highlight w:val="cyan"/>
              </w:rPr>
            </w:pPr>
            <w:r>
              <w:rPr>
                <w:rFonts w:cs="Arial"/>
                <w:highlight w:val="cyan"/>
              </w:rPr>
              <w:t>Alterações solicitadas pelo cliente.</w:t>
            </w:r>
          </w:p>
        </w:tc>
        <w:tc>
          <w:tcPr>
            <w:tcW w:w="1671"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highlight w:val="cyan"/>
              </w:rPr>
            </w:pPr>
          </w:p>
        </w:tc>
        <w:tc>
          <w:tcPr>
            <w:tcW w:w="1952" w:type="dxa"/>
            <w:tcBorders>
              <w:top w:val="single" w:sz="4" w:space="0" w:color="auto"/>
              <w:left w:val="single" w:sz="4" w:space="0" w:color="auto"/>
              <w:bottom w:val="single" w:sz="4" w:space="0" w:color="auto"/>
              <w:right w:val="single" w:sz="4" w:space="0" w:color="auto"/>
            </w:tcBorders>
          </w:tcPr>
          <w:p w:rsidR="00142A1A" w:rsidRDefault="00142A1A" w:rsidP="00142A1A">
            <w:pPr>
              <w:widowControl w:val="0"/>
              <w:ind w:left="0"/>
              <w:jc w:val="left"/>
              <w:rPr>
                <w:rFonts w:cs="Arial"/>
                <w:highlight w:val="cyan"/>
              </w:rPr>
            </w:pPr>
            <w:r>
              <w:rPr>
                <w:rFonts w:cs="Arial"/>
                <w:highlight w:val="cyan"/>
              </w:rPr>
              <w:t>Tatiane Tomasi Rocha</w:t>
            </w:r>
          </w:p>
        </w:tc>
      </w:tr>
      <w:tr w:rsidR="00C0328A" w:rsidTr="00142A1A">
        <w:tc>
          <w:tcPr>
            <w:tcW w:w="1443" w:type="dxa"/>
            <w:tcBorders>
              <w:top w:val="single" w:sz="4" w:space="0" w:color="auto"/>
              <w:left w:val="single" w:sz="4" w:space="0" w:color="auto"/>
              <w:bottom w:val="single" w:sz="4" w:space="0" w:color="auto"/>
              <w:right w:val="single" w:sz="4" w:space="0" w:color="auto"/>
            </w:tcBorders>
          </w:tcPr>
          <w:p w:rsidR="00C0328A" w:rsidRPr="00A331DE" w:rsidRDefault="00C0328A" w:rsidP="00142A1A">
            <w:pPr>
              <w:widowControl w:val="0"/>
              <w:ind w:left="0"/>
              <w:jc w:val="left"/>
              <w:rPr>
                <w:rFonts w:cs="Arial"/>
              </w:rPr>
            </w:pPr>
            <w:r w:rsidRPr="00A331DE">
              <w:rPr>
                <w:rFonts w:cs="Arial"/>
              </w:rPr>
              <w:t>21/06/2021</w:t>
            </w:r>
          </w:p>
        </w:tc>
        <w:tc>
          <w:tcPr>
            <w:tcW w:w="1000" w:type="dxa"/>
            <w:tcBorders>
              <w:top w:val="single" w:sz="4" w:space="0" w:color="auto"/>
              <w:left w:val="single" w:sz="4" w:space="0" w:color="auto"/>
              <w:bottom w:val="single" w:sz="4" w:space="0" w:color="auto"/>
              <w:right w:val="single" w:sz="4" w:space="0" w:color="auto"/>
            </w:tcBorders>
          </w:tcPr>
          <w:p w:rsidR="00C0328A" w:rsidRPr="00A331DE" w:rsidRDefault="00C0328A" w:rsidP="00142A1A">
            <w:pPr>
              <w:widowControl w:val="0"/>
              <w:ind w:left="0"/>
              <w:jc w:val="left"/>
              <w:rPr>
                <w:rFonts w:cs="Arial"/>
              </w:rPr>
            </w:pPr>
            <w:r w:rsidRPr="00A331DE">
              <w:rPr>
                <w:rFonts w:cs="Arial"/>
              </w:rPr>
              <w:t>1.6</w:t>
            </w:r>
          </w:p>
        </w:tc>
        <w:tc>
          <w:tcPr>
            <w:tcW w:w="3145" w:type="dxa"/>
            <w:tcBorders>
              <w:top w:val="single" w:sz="4" w:space="0" w:color="auto"/>
              <w:left w:val="single" w:sz="4" w:space="0" w:color="auto"/>
              <w:bottom w:val="single" w:sz="4" w:space="0" w:color="auto"/>
              <w:right w:val="single" w:sz="4" w:space="0" w:color="auto"/>
            </w:tcBorders>
          </w:tcPr>
          <w:p w:rsidR="00C0328A" w:rsidRPr="00A331DE" w:rsidRDefault="00C0328A" w:rsidP="00142A1A">
            <w:pPr>
              <w:widowControl w:val="0"/>
              <w:ind w:left="0"/>
              <w:jc w:val="left"/>
              <w:rPr>
                <w:rFonts w:cs="Arial"/>
              </w:rPr>
            </w:pPr>
            <w:r w:rsidRPr="00A331DE">
              <w:rPr>
                <w:rFonts w:cs="Arial"/>
              </w:rPr>
              <w:t xml:space="preserve">Alterações referentes </w:t>
            </w:r>
            <w:r w:rsidR="00A331DE">
              <w:rPr>
                <w:rFonts w:cs="Arial"/>
              </w:rPr>
              <w:t xml:space="preserve">à </w:t>
            </w:r>
            <w:r w:rsidR="00A331DE" w:rsidRPr="00A331DE">
              <w:rPr>
                <w:rFonts w:cs="Arial"/>
              </w:rPr>
              <w:t>RCM_OS-15518-2021-CGE Protocolo-de-bens-e-valores</w:t>
            </w:r>
          </w:p>
        </w:tc>
        <w:tc>
          <w:tcPr>
            <w:tcW w:w="1671" w:type="dxa"/>
            <w:tcBorders>
              <w:top w:val="single" w:sz="4" w:space="0" w:color="auto"/>
              <w:left w:val="single" w:sz="4" w:space="0" w:color="auto"/>
              <w:bottom w:val="single" w:sz="4" w:space="0" w:color="auto"/>
              <w:right w:val="single" w:sz="4" w:space="0" w:color="auto"/>
            </w:tcBorders>
          </w:tcPr>
          <w:p w:rsidR="00C0328A" w:rsidRPr="00A331DE" w:rsidRDefault="00C0328A" w:rsidP="00142A1A">
            <w:pPr>
              <w:widowControl w:val="0"/>
              <w:ind w:left="0"/>
              <w:jc w:val="left"/>
              <w:rPr>
                <w:rFonts w:cs="Arial"/>
              </w:rPr>
            </w:pPr>
          </w:p>
        </w:tc>
        <w:tc>
          <w:tcPr>
            <w:tcW w:w="1952" w:type="dxa"/>
            <w:tcBorders>
              <w:top w:val="single" w:sz="4" w:space="0" w:color="auto"/>
              <w:left w:val="single" w:sz="4" w:space="0" w:color="auto"/>
              <w:bottom w:val="single" w:sz="4" w:space="0" w:color="auto"/>
              <w:right w:val="single" w:sz="4" w:space="0" w:color="auto"/>
            </w:tcBorders>
          </w:tcPr>
          <w:p w:rsidR="00C0328A" w:rsidRPr="00A331DE" w:rsidRDefault="00C0328A" w:rsidP="00142A1A">
            <w:pPr>
              <w:widowControl w:val="0"/>
              <w:ind w:left="0"/>
              <w:jc w:val="left"/>
              <w:rPr>
                <w:rFonts w:cs="Arial"/>
              </w:rPr>
            </w:pPr>
            <w:r w:rsidRPr="00A331DE">
              <w:rPr>
                <w:rFonts w:cs="Arial"/>
              </w:rPr>
              <w:t>Débora Homobono</w:t>
            </w:r>
          </w:p>
        </w:tc>
      </w:tr>
    </w:tbl>
    <w:p w:rsidR="00142A1A" w:rsidRDefault="00142A1A" w:rsidP="00142A1A">
      <w:pPr>
        <w:pStyle w:val="Corpodetexto3"/>
        <w:widowControl w:val="0"/>
        <w:spacing w:after="0"/>
        <w:rPr>
          <w:rFonts w:cs="Arial"/>
        </w:rPr>
      </w:pPr>
      <w:r>
        <w:br w:type="page"/>
      </w:r>
    </w:p>
    <w:p w:rsidR="00142A1A" w:rsidRPr="00142A1A" w:rsidRDefault="00142A1A" w:rsidP="00142A1A">
      <w:pPr>
        <w:pStyle w:val="Corpodetexto3"/>
        <w:widowControl w:val="0"/>
        <w:spacing w:after="0"/>
        <w:rPr>
          <w:rFonts w:cs="Arial"/>
        </w:rPr>
      </w:pPr>
      <w:r w:rsidRPr="00142A1A">
        <w:rPr>
          <w:rFonts w:cs="Arial"/>
        </w:rPr>
        <w:lastRenderedPageBreak/>
        <w:t>Índice</w:t>
      </w:r>
    </w:p>
    <w:p w:rsidR="00142A1A" w:rsidRPr="00142A1A" w:rsidRDefault="00142A1A" w:rsidP="00142A1A">
      <w:pPr>
        <w:pStyle w:val="Corpodetexto3"/>
        <w:widowControl w:val="0"/>
        <w:spacing w:after="0"/>
        <w:rPr>
          <w:rFonts w:cs="Arial"/>
        </w:rPr>
      </w:pPr>
    </w:p>
    <w:p w:rsidR="006611C9" w:rsidRDefault="00142A1A">
      <w:pPr>
        <w:pStyle w:val="Sumrio1"/>
        <w:tabs>
          <w:tab w:val="left" w:pos="480"/>
          <w:tab w:val="right" w:leader="dot" w:pos="8494"/>
        </w:tabs>
        <w:rPr>
          <w:rFonts w:asciiTheme="minorHAnsi" w:eastAsiaTheme="minorEastAsia" w:hAnsiTheme="minorHAnsi" w:cstheme="minorBidi"/>
          <w:noProof/>
          <w:sz w:val="22"/>
          <w:szCs w:val="22"/>
        </w:rPr>
      </w:pPr>
      <w:r>
        <w:rPr>
          <w:rFonts w:cs="Arial"/>
          <w:color w:val="000000"/>
        </w:rPr>
        <w:fldChar w:fldCharType="begin"/>
      </w:r>
      <w:r>
        <w:rPr>
          <w:rFonts w:cs="Arial"/>
          <w:color w:val="000000"/>
        </w:rPr>
        <w:instrText xml:space="preserve"> TOC \o "1-3" \h \z </w:instrText>
      </w:r>
      <w:r>
        <w:rPr>
          <w:rFonts w:cs="Arial"/>
          <w:color w:val="000000"/>
        </w:rPr>
        <w:fldChar w:fldCharType="separate"/>
      </w:r>
      <w:hyperlink w:anchor="_Toc75254737" w:history="1">
        <w:r w:rsidR="006611C9" w:rsidRPr="00276A81">
          <w:rPr>
            <w:rStyle w:val="Hyperlink"/>
            <w:noProof/>
          </w:rPr>
          <w:t>1.</w:t>
        </w:r>
        <w:r w:rsidR="006611C9">
          <w:rPr>
            <w:rFonts w:asciiTheme="minorHAnsi" w:eastAsiaTheme="minorEastAsia" w:hAnsiTheme="minorHAnsi" w:cstheme="minorBidi"/>
            <w:noProof/>
            <w:sz w:val="22"/>
            <w:szCs w:val="22"/>
          </w:rPr>
          <w:tab/>
        </w:r>
        <w:r w:rsidR="006611C9" w:rsidRPr="00276A81">
          <w:rPr>
            <w:rStyle w:val="Hyperlink"/>
            <w:noProof/>
          </w:rPr>
          <w:t>Pacote/Caso de Uso</w:t>
        </w:r>
        <w:r w:rsidR="006611C9">
          <w:rPr>
            <w:noProof/>
            <w:webHidden/>
          </w:rPr>
          <w:tab/>
        </w:r>
        <w:r w:rsidR="006611C9">
          <w:rPr>
            <w:noProof/>
            <w:webHidden/>
          </w:rPr>
          <w:fldChar w:fldCharType="begin"/>
        </w:r>
        <w:r w:rsidR="006611C9">
          <w:rPr>
            <w:noProof/>
            <w:webHidden/>
          </w:rPr>
          <w:instrText xml:space="preserve"> PAGEREF _Toc75254737 \h </w:instrText>
        </w:r>
        <w:r w:rsidR="006611C9">
          <w:rPr>
            <w:noProof/>
            <w:webHidden/>
          </w:rPr>
        </w:r>
        <w:r w:rsidR="006611C9">
          <w:rPr>
            <w:noProof/>
            <w:webHidden/>
          </w:rPr>
          <w:fldChar w:fldCharType="separate"/>
        </w:r>
        <w:r w:rsidR="006611C9">
          <w:rPr>
            <w:noProof/>
            <w:webHidden/>
          </w:rPr>
          <w:t>7</w:t>
        </w:r>
        <w:r w:rsidR="006611C9">
          <w:rPr>
            <w:noProof/>
            <w:webHidden/>
          </w:rPr>
          <w:fldChar w:fldCharType="end"/>
        </w:r>
      </w:hyperlink>
    </w:p>
    <w:p w:rsidR="006611C9" w:rsidRDefault="006611C9">
      <w:pPr>
        <w:pStyle w:val="Sumrio2"/>
        <w:tabs>
          <w:tab w:val="right" w:leader="dot" w:pos="8494"/>
        </w:tabs>
        <w:rPr>
          <w:rFonts w:asciiTheme="minorHAnsi" w:eastAsiaTheme="minorEastAsia" w:hAnsiTheme="minorHAnsi" w:cstheme="minorBidi"/>
          <w:noProof/>
          <w:sz w:val="22"/>
          <w:szCs w:val="22"/>
        </w:rPr>
      </w:pPr>
      <w:hyperlink w:anchor="_Toc75254738" w:history="1">
        <w:r w:rsidRPr="00276A81">
          <w:rPr>
            <w:rStyle w:val="Hyperlink"/>
            <w:noProof/>
          </w:rPr>
          <w:t>Manter Afastamentos</w:t>
        </w:r>
        <w:r>
          <w:rPr>
            <w:noProof/>
            <w:webHidden/>
          </w:rPr>
          <w:tab/>
        </w:r>
        <w:r>
          <w:rPr>
            <w:noProof/>
            <w:webHidden/>
          </w:rPr>
          <w:fldChar w:fldCharType="begin"/>
        </w:r>
        <w:r>
          <w:rPr>
            <w:noProof/>
            <w:webHidden/>
          </w:rPr>
          <w:instrText xml:space="preserve"> PAGEREF _Toc75254738 \h </w:instrText>
        </w:r>
        <w:r>
          <w:rPr>
            <w:noProof/>
            <w:webHidden/>
          </w:rPr>
        </w:r>
        <w:r>
          <w:rPr>
            <w:noProof/>
            <w:webHidden/>
          </w:rPr>
          <w:fldChar w:fldCharType="separate"/>
        </w:r>
        <w:r>
          <w:rPr>
            <w:noProof/>
            <w:webHidden/>
          </w:rPr>
          <w:t>7</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39" w:history="1">
        <w:r w:rsidRPr="00276A81">
          <w:rPr>
            <w:rStyle w:val="Hyperlink"/>
            <w:noProof/>
          </w:rPr>
          <w:t>1.1.</w:t>
        </w:r>
        <w:r>
          <w:rPr>
            <w:rFonts w:asciiTheme="minorHAnsi" w:eastAsiaTheme="minorEastAsia" w:hAnsiTheme="minorHAnsi" w:cstheme="minorBidi"/>
            <w:noProof/>
            <w:sz w:val="22"/>
            <w:szCs w:val="22"/>
          </w:rPr>
          <w:tab/>
        </w:r>
        <w:r w:rsidRPr="00276A81">
          <w:rPr>
            <w:rStyle w:val="Hyperlink"/>
            <w:noProof/>
          </w:rPr>
          <w:t>Descrição</w:t>
        </w:r>
        <w:r>
          <w:rPr>
            <w:noProof/>
            <w:webHidden/>
          </w:rPr>
          <w:tab/>
        </w:r>
        <w:r>
          <w:rPr>
            <w:noProof/>
            <w:webHidden/>
          </w:rPr>
          <w:fldChar w:fldCharType="begin"/>
        </w:r>
        <w:r>
          <w:rPr>
            <w:noProof/>
            <w:webHidden/>
          </w:rPr>
          <w:instrText xml:space="preserve"> PAGEREF _Toc75254739 \h </w:instrText>
        </w:r>
        <w:r>
          <w:rPr>
            <w:noProof/>
            <w:webHidden/>
          </w:rPr>
        </w:r>
        <w:r>
          <w:rPr>
            <w:noProof/>
            <w:webHidden/>
          </w:rPr>
          <w:fldChar w:fldCharType="separate"/>
        </w:r>
        <w:r>
          <w:rPr>
            <w:noProof/>
            <w:webHidden/>
          </w:rPr>
          <w:t>7</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40" w:history="1">
        <w:r w:rsidRPr="00276A81">
          <w:rPr>
            <w:rStyle w:val="Hyperlink"/>
            <w:noProof/>
          </w:rPr>
          <w:t>1.2.</w:t>
        </w:r>
        <w:r>
          <w:rPr>
            <w:rFonts w:asciiTheme="minorHAnsi" w:eastAsiaTheme="minorEastAsia" w:hAnsiTheme="minorHAnsi" w:cstheme="minorBidi"/>
            <w:noProof/>
            <w:sz w:val="22"/>
            <w:szCs w:val="22"/>
          </w:rPr>
          <w:tab/>
        </w:r>
        <w:r w:rsidRPr="00276A81">
          <w:rPr>
            <w:rStyle w:val="Hyperlink"/>
            <w:noProof/>
          </w:rPr>
          <w:t>Requisitos atendidos</w:t>
        </w:r>
        <w:r>
          <w:rPr>
            <w:noProof/>
            <w:webHidden/>
          </w:rPr>
          <w:tab/>
        </w:r>
        <w:r>
          <w:rPr>
            <w:noProof/>
            <w:webHidden/>
          </w:rPr>
          <w:fldChar w:fldCharType="begin"/>
        </w:r>
        <w:r>
          <w:rPr>
            <w:noProof/>
            <w:webHidden/>
          </w:rPr>
          <w:instrText xml:space="preserve"> PAGEREF _Toc75254740 \h </w:instrText>
        </w:r>
        <w:r>
          <w:rPr>
            <w:noProof/>
            <w:webHidden/>
          </w:rPr>
        </w:r>
        <w:r>
          <w:rPr>
            <w:noProof/>
            <w:webHidden/>
          </w:rPr>
          <w:fldChar w:fldCharType="separate"/>
        </w:r>
        <w:r>
          <w:rPr>
            <w:noProof/>
            <w:webHidden/>
          </w:rPr>
          <w:t>7</w:t>
        </w:r>
        <w:r>
          <w:rPr>
            <w:noProof/>
            <w:webHidden/>
          </w:rPr>
          <w:fldChar w:fldCharType="end"/>
        </w:r>
      </w:hyperlink>
    </w:p>
    <w:p w:rsidR="006611C9" w:rsidRDefault="006611C9">
      <w:pPr>
        <w:pStyle w:val="Sumrio1"/>
        <w:tabs>
          <w:tab w:val="left" w:pos="480"/>
          <w:tab w:val="right" w:leader="dot" w:pos="8494"/>
        </w:tabs>
        <w:rPr>
          <w:rFonts w:asciiTheme="minorHAnsi" w:eastAsiaTheme="minorEastAsia" w:hAnsiTheme="minorHAnsi" w:cstheme="minorBidi"/>
          <w:noProof/>
          <w:sz w:val="22"/>
          <w:szCs w:val="22"/>
        </w:rPr>
      </w:pPr>
      <w:hyperlink w:anchor="_Toc75254741" w:history="1">
        <w:r w:rsidRPr="00276A81">
          <w:rPr>
            <w:rStyle w:val="Hyperlink"/>
            <w:noProof/>
          </w:rPr>
          <w:t>2.</w:t>
        </w:r>
        <w:r>
          <w:rPr>
            <w:rFonts w:asciiTheme="minorHAnsi" w:eastAsiaTheme="minorEastAsia" w:hAnsiTheme="minorHAnsi" w:cstheme="minorBidi"/>
            <w:noProof/>
            <w:sz w:val="22"/>
            <w:szCs w:val="22"/>
          </w:rPr>
          <w:tab/>
        </w:r>
        <w:r w:rsidRPr="00276A81">
          <w:rPr>
            <w:rStyle w:val="Hyperlink"/>
            <w:noProof/>
          </w:rPr>
          <w:t>Conceito</w:t>
        </w:r>
        <w:r>
          <w:rPr>
            <w:noProof/>
            <w:webHidden/>
          </w:rPr>
          <w:tab/>
        </w:r>
        <w:r>
          <w:rPr>
            <w:noProof/>
            <w:webHidden/>
          </w:rPr>
          <w:fldChar w:fldCharType="begin"/>
        </w:r>
        <w:r>
          <w:rPr>
            <w:noProof/>
            <w:webHidden/>
          </w:rPr>
          <w:instrText xml:space="preserve"> PAGEREF _Toc75254741 \h </w:instrText>
        </w:r>
        <w:r>
          <w:rPr>
            <w:noProof/>
            <w:webHidden/>
          </w:rPr>
        </w:r>
        <w:r>
          <w:rPr>
            <w:noProof/>
            <w:webHidden/>
          </w:rPr>
          <w:fldChar w:fldCharType="separate"/>
        </w:r>
        <w:r>
          <w:rPr>
            <w:noProof/>
            <w:webHidden/>
          </w:rPr>
          <w:t>7</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42" w:history="1">
        <w:r w:rsidRPr="00276A81">
          <w:rPr>
            <w:rStyle w:val="Hyperlink"/>
            <w:noProof/>
          </w:rPr>
          <w:t>2.1.</w:t>
        </w:r>
        <w:r>
          <w:rPr>
            <w:rFonts w:asciiTheme="minorHAnsi" w:eastAsiaTheme="minorEastAsia" w:hAnsiTheme="minorHAnsi" w:cstheme="minorBidi"/>
            <w:noProof/>
            <w:sz w:val="22"/>
            <w:szCs w:val="22"/>
          </w:rPr>
          <w:tab/>
        </w:r>
        <w:r w:rsidRPr="00276A81">
          <w:rPr>
            <w:rStyle w:val="Hyperlink"/>
            <w:noProof/>
          </w:rPr>
          <w:t>Conceitos principais</w:t>
        </w:r>
        <w:r>
          <w:rPr>
            <w:noProof/>
            <w:webHidden/>
          </w:rPr>
          <w:tab/>
        </w:r>
        <w:r>
          <w:rPr>
            <w:noProof/>
            <w:webHidden/>
          </w:rPr>
          <w:fldChar w:fldCharType="begin"/>
        </w:r>
        <w:r>
          <w:rPr>
            <w:noProof/>
            <w:webHidden/>
          </w:rPr>
          <w:instrText xml:space="preserve"> PAGEREF _Toc75254742 \h </w:instrText>
        </w:r>
        <w:r>
          <w:rPr>
            <w:noProof/>
            <w:webHidden/>
          </w:rPr>
        </w:r>
        <w:r>
          <w:rPr>
            <w:noProof/>
            <w:webHidden/>
          </w:rPr>
          <w:fldChar w:fldCharType="separate"/>
        </w:r>
        <w:r>
          <w:rPr>
            <w:noProof/>
            <w:webHidden/>
          </w:rPr>
          <w:t>7</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43" w:history="1">
        <w:r w:rsidRPr="00276A81">
          <w:rPr>
            <w:rStyle w:val="Hyperlink"/>
            <w:noProof/>
          </w:rPr>
          <w:t>2.2.</w:t>
        </w:r>
        <w:r>
          <w:rPr>
            <w:rFonts w:asciiTheme="minorHAnsi" w:eastAsiaTheme="minorEastAsia" w:hAnsiTheme="minorHAnsi" w:cstheme="minorBidi"/>
            <w:noProof/>
            <w:sz w:val="22"/>
            <w:szCs w:val="22"/>
          </w:rPr>
          <w:tab/>
        </w:r>
        <w:r w:rsidRPr="00276A81">
          <w:rPr>
            <w:rStyle w:val="Hyperlink"/>
            <w:noProof/>
          </w:rPr>
          <w:t>Conceitos associados</w:t>
        </w:r>
        <w:r>
          <w:rPr>
            <w:noProof/>
            <w:webHidden/>
          </w:rPr>
          <w:tab/>
        </w:r>
        <w:r>
          <w:rPr>
            <w:noProof/>
            <w:webHidden/>
          </w:rPr>
          <w:fldChar w:fldCharType="begin"/>
        </w:r>
        <w:r>
          <w:rPr>
            <w:noProof/>
            <w:webHidden/>
          </w:rPr>
          <w:instrText xml:space="preserve"> PAGEREF _Toc75254743 \h </w:instrText>
        </w:r>
        <w:r>
          <w:rPr>
            <w:noProof/>
            <w:webHidden/>
          </w:rPr>
        </w:r>
        <w:r>
          <w:rPr>
            <w:noProof/>
            <w:webHidden/>
          </w:rPr>
          <w:fldChar w:fldCharType="separate"/>
        </w:r>
        <w:r>
          <w:rPr>
            <w:noProof/>
            <w:webHidden/>
          </w:rPr>
          <w:t>7</w:t>
        </w:r>
        <w:r>
          <w:rPr>
            <w:noProof/>
            <w:webHidden/>
          </w:rPr>
          <w:fldChar w:fldCharType="end"/>
        </w:r>
      </w:hyperlink>
    </w:p>
    <w:p w:rsidR="006611C9" w:rsidRDefault="006611C9">
      <w:pPr>
        <w:pStyle w:val="Sumrio1"/>
        <w:tabs>
          <w:tab w:val="left" w:pos="480"/>
          <w:tab w:val="right" w:leader="dot" w:pos="8494"/>
        </w:tabs>
        <w:rPr>
          <w:rFonts w:asciiTheme="minorHAnsi" w:eastAsiaTheme="minorEastAsia" w:hAnsiTheme="minorHAnsi" w:cstheme="minorBidi"/>
          <w:noProof/>
          <w:sz w:val="22"/>
          <w:szCs w:val="22"/>
        </w:rPr>
      </w:pPr>
      <w:hyperlink w:anchor="_Toc75254744" w:history="1">
        <w:r w:rsidRPr="00276A81">
          <w:rPr>
            <w:rStyle w:val="Hyperlink"/>
            <w:noProof/>
          </w:rPr>
          <w:t>3.</w:t>
        </w:r>
        <w:r>
          <w:rPr>
            <w:rFonts w:asciiTheme="minorHAnsi" w:eastAsiaTheme="minorEastAsia" w:hAnsiTheme="minorHAnsi" w:cstheme="minorBidi"/>
            <w:noProof/>
            <w:sz w:val="22"/>
            <w:szCs w:val="22"/>
          </w:rPr>
          <w:tab/>
        </w:r>
        <w:r w:rsidRPr="00276A81">
          <w:rPr>
            <w:rStyle w:val="Hyperlink"/>
            <w:noProof/>
          </w:rPr>
          <w:t>Diagrama</w:t>
        </w:r>
        <w:r>
          <w:rPr>
            <w:noProof/>
            <w:webHidden/>
          </w:rPr>
          <w:tab/>
        </w:r>
        <w:r>
          <w:rPr>
            <w:noProof/>
            <w:webHidden/>
          </w:rPr>
          <w:fldChar w:fldCharType="begin"/>
        </w:r>
        <w:r>
          <w:rPr>
            <w:noProof/>
            <w:webHidden/>
          </w:rPr>
          <w:instrText xml:space="preserve"> PAGEREF _Toc75254744 \h </w:instrText>
        </w:r>
        <w:r>
          <w:rPr>
            <w:noProof/>
            <w:webHidden/>
          </w:rPr>
        </w:r>
        <w:r>
          <w:rPr>
            <w:noProof/>
            <w:webHidden/>
          </w:rPr>
          <w:fldChar w:fldCharType="separate"/>
        </w:r>
        <w:r>
          <w:rPr>
            <w:noProof/>
            <w:webHidden/>
          </w:rPr>
          <w:t>9</w:t>
        </w:r>
        <w:r>
          <w:rPr>
            <w:noProof/>
            <w:webHidden/>
          </w:rPr>
          <w:fldChar w:fldCharType="end"/>
        </w:r>
      </w:hyperlink>
    </w:p>
    <w:p w:rsidR="006611C9" w:rsidRDefault="006611C9">
      <w:pPr>
        <w:pStyle w:val="Sumrio1"/>
        <w:tabs>
          <w:tab w:val="left" w:pos="480"/>
          <w:tab w:val="right" w:leader="dot" w:pos="8494"/>
        </w:tabs>
        <w:rPr>
          <w:rFonts w:asciiTheme="minorHAnsi" w:eastAsiaTheme="minorEastAsia" w:hAnsiTheme="minorHAnsi" w:cstheme="minorBidi"/>
          <w:noProof/>
          <w:sz w:val="22"/>
          <w:szCs w:val="22"/>
        </w:rPr>
      </w:pPr>
      <w:hyperlink w:anchor="_Toc75254745" w:history="1">
        <w:r w:rsidRPr="00276A81">
          <w:rPr>
            <w:rStyle w:val="Hyperlink"/>
            <w:noProof/>
          </w:rPr>
          <w:t>4.</w:t>
        </w:r>
        <w:r>
          <w:rPr>
            <w:rFonts w:asciiTheme="minorHAnsi" w:eastAsiaTheme="minorEastAsia" w:hAnsiTheme="minorHAnsi" w:cstheme="minorBidi"/>
            <w:noProof/>
            <w:sz w:val="22"/>
            <w:szCs w:val="22"/>
          </w:rPr>
          <w:tab/>
        </w:r>
        <w:r w:rsidRPr="00276A81">
          <w:rPr>
            <w:rStyle w:val="Hyperlink"/>
            <w:noProof/>
          </w:rPr>
          <w:t>Casos de Uso</w:t>
        </w:r>
        <w:r>
          <w:rPr>
            <w:noProof/>
            <w:webHidden/>
          </w:rPr>
          <w:tab/>
        </w:r>
        <w:r>
          <w:rPr>
            <w:noProof/>
            <w:webHidden/>
          </w:rPr>
          <w:fldChar w:fldCharType="begin"/>
        </w:r>
        <w:r>
          <w:rPr>
            <w:noProof/>
            <w:webHidden/>
          </w:rPr>
          <w:instrText xml:space="preserve"> PAGEREF _Toc75254745 \h </w:instrText>
        </w:r>
        <w:r>
          <w:rPr>
            <w:noProof/>
            <w:webHidden/>
          </w:rPr>
        </w:r>
        <w:r>
          <w:rPr>
            <w:noProof/>
            <w:webHidden/>
          </w:rPr>
          <w:fldChar w:fldCharType="separate"/>
        </w:r>
        <w:r>
          <w:rPr>
            <w:noProof/>
            <w:webHidden/>
          </w:rPr>
          <w:t>10</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46" w:history="1">
        <w:r w:rsidRPr="00276A81">
          <w:rPr>
            <w:rStyle w:val="Hyperlink"/>
            <w:noProof/>
          </w:rPr>
          <w:t>4.1.</w:t>
        </w:r>
        <w:r>
          <w:rPr>
            <w:rFonts w:asciiTheme="minorHAnsi" w:eastAsiaTheme="minorEastAsia" w:hAnsiTheme="minorHAnsi" w:cstheme="minorBidi"/>
            <w:noProof/>
            <w:sz w:val="22"/>
            <w:szCs w:val="22"/>
          </w:rPr>
          <w:tab/>
        </w:r>
        <w:r w:rsidRPr="00276A81">
          <w:rPr>
            <w:rStyle w:val="Hyperlink"/>
            <w:noProof/>
          </w:rPr>
          <w:t>Incluir Afastamento</w:t>
        </w:r>
        <w:r>
          <w:rPr>
            <w:noProof/>
            <w:webHidden/>
          </w:rPr>
          <w:tab/>
        </w:r>
        <w:r>
          <w:rPr>
            <w:noProof/>
            <w:webHidden/>
          </w:rPr>
          <w:fldChar w:fldCharType="begin"/>
        </w:r>
        <w:r>
          <w:rPr>
            <w:noProof/>
            <w:webHidden/>
          </w:rPr>
          <w:instrText xml:space="preserve"> PAGEREF _Toc75254746 \h </w:instrText>
        </w:r>
        <w:r>
          <w:rPr>
            <w:noProof/>
            <w:webHidden/>
          </w:rPr>
        </w:r>
        <w:r>
          <w:rPr>
            <w:noProof/>
            <w:webHidden/>
          </w:rPr>
          <w:fldChar w:fldCharType="separate"/>
        </w:r>
        <w:r>
          <w:rPr>
            <w:noProof/>
            <w:webHidden/>
          </w:rPr>
          <w:t>10</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47" w:history="1">
        <w:r w:rsidRPr="00276A81">
          <w:rPr>
            <w:rStyle w:val="Hyperlink"/>
            <w:noProof/>
          </w:rPr>
          <w:t>4.1.1.</w:t>
        </w:r>
        <w:r>
          <w:rPr>
            <w:rFonts w:asciiTheme="minorHAnsi" w:eastAsiaTheme="minorEastAsia" w:hAnsiTheme="minorHAnsi" w:cstheme="minorBidi"/>
            <w:noProof/>
            <w:sz w:val="22"/>
            <w:szCs w:val="22"/>
          </w:rPr>
          <w:tab/>
        </w:r>
        <w:r w:rsidRPr="00276A81">
          <w:rPr>
            <w:rStyle w:val="Hyperlink"/>
            <w:noProof/>
          </w:rPr>
          <w:t>Fluxo Básico – Informações principais</w:t>
        </w:r>
        <w:r>
          <w:rPr>
            <w:noProof/>
            <w:webHidden/>
          </w:rPr>
          <w:tab/>
        </w:r>
        <w:r>
          <w:rPr>
            <w:noProof/>
            <w:webHidden/>
          </w:rPr>
          <w:fldChar w:fldCharType="begin"/>
        </w:r>
        <w:r>
          <w:rPr>
            <w:noProof/>
            <w:webHidden/>
          </w:rPr>
          <w:instrText xml:space="preserve"> PAGEREF _Toc75254747 \h </w:instrText>
        </w:r>
        <w:r>
          <w:rPr>
            <w:noProof/>
            <w:webHidden/>
          </w:rPr>
        </w:r>
        <w:r>
          <w:rPr>
            <w:noProof/>
            <w:webHidden/>
          </w:rPr>
          <w:fldChar w:fldCharType="separate"/>
        </w:r>
        <w:r>
          <w:rPr>
            <w:noProof/>
            <w:webHidden/>
          </w:rPr>
          <w:t>10</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48" w:history="1">
        <w:r w:rsidRPr="00276A81">
          <w:rPr>
            <w:rStyle w:val="Hyperlink"/>
            <w:noProof/>
          </w:rPr>
          <w:t>4.1.2.</w:t>
        </w:r>
        <w:r>
          <w:rPr>
            <w:rFonts w:asciiTheme="minorHAnsi" w:eastAsiaTheme="minorEastAsia" w:hAnsiTheme="minorHAnsi" w:cstheme="minorBidi"/>
            <w:noProof/>
            <w:sz w:val="22"/>
            <w:szCs w:val="22"/>
          </w:rPr>
          <w:tab/>
        </w:r>
        <w:r w:rsidRPr="00276A81">
          <w:rPr>
            <w:rStyle w:val="Hyperlink"/>
            <w:noProof/>
          </w:rPr>
          <w:t>Fluxo Básico – Informações secundárias</w:t>
        </w:r>
        <w:r>
          <w:rPr>
            <w:noProof/>
            <w:webHidden/>
          </w:rPr>
          <w:tab/>
        </w:r>
        <w:r>
          <w:rPr>
            <w:noProof/>
            <w:webHidden/>
          </w:rPr>
          <w:fldChar w:fldCharType="begin"/>
        </w:r>
        <w:r>
          <w:rPr>
            <w:noProof/>
            <w:webHidden/>
          </w:rPr>
          <w:instrText xml:space="preserve"> PAGEREF _Toc75254748 \h </w:instrText>
        </w:r>
        <w:r>
          <w:rPr>
            <w:noProof/>
            <w:webHidden/>
          </w:rPr>
        </w:r>
        <w:r>
          <w:rPr>
            <w:noProof/>
            <w:webHidden/>
          </w:rPr>
          <w:fldChar w:fldCharType="separate"/>
        </w:r>
        <w:r>
          <w:rPr>
            <w:noProof/>
            <w:webHidden/>
          </w:rPr>
          <w:t>10</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49" w:history="1">
        <w:r w:rsidRPr="00276A81">
          <w:rPr>
            <w:rStyle w:val="Hyperlink"/>
            <w:noProof/>
          </w:rPr>
          <w:t>4.1.3.</w:t>
        </w:r>
        <w:r>
          <w:rPr>
            <w:rFonts w:asciiTheme="minorHAnsi" w:eastAsiaTheme="minorEastAsia" w:hAnsiTheme="minorHAnsi" w:cstheme="minorBidi"/>
            <w:noProof/>
            <w:sz w:val="22"/>
            <w:szCs w:val="22"/>
          </w:rPr>
          <w:tab/>
        </w:r>
        <w:r w:rsidRPr="00276A81">
          <w:rPr>
            <w:rStyle w:val="Hyperlink"/>
            <w:noProof/>
          </w:rPr>
          <w:t>Fluxo alternativo – Pesquisar Pessoa</w:t>
        </w:r>
        <w:r>
          <w:rPr>
            <w:noProof/>
            <w:webHidden/>
          </w:rPr>
          <w:tab/>
        </w:r>
        <w:r>
          <w:rPr>
            <w:noProof/>
            <w:webHidden/>
          </w:rPr>
          <w:fldChar w:fldCharType="begin"/>
        </w:r>
        <w:r>
          <w:rPr>
            <w:noProof/>
            <w:webHidden/>
          </w:rPr>
          <w:instrText xml:space="preserve"> PAGEREF _Toc75254749 \h </w:instrText>
        </w:r>
        <w:r>
          <w:rPr>
            <w:noProof/>
            <w:webHidden/>
          </w:rPr>
        </w:r>
        <w:r>
          <w:rPr>
            <w:noProof/>
            <w:webHidden/>
          </w:rPr>
          <w:fldChar w:fldCharType="separate"/>
        </w:r>
        <w:r>
          <w:rPr>
            <w:noProof/>
            <w:webHidden/>
          </w:rPr>
          <w:t>11</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50" w:history="1">
        <w:r w:rsidRPr="00276A81">
          <w:rPr>
            <w:rStyle w:val="Hyperlink"/>
            <w:noProof/>
          </w:rPr>
          <w:t>4.1.4.</w:t>
        </w:r>
        <w:r>
          <w:rPr>
            <w:rFonts w:asciiTheme="minorHAnsi" w:eastAsiaTheme="minorEastAsia" w:hAnsiTheme="minorHAnsi" w:cstheme="minorBidi"/>
            <w:noProof/>
            <w:sz w:val="22"/>
            <w:szCs w:val="22"/>
          </w:rPr>
          <w:tab/>
        </w:r>
        <w:r w:rsidRPr="00276A81">
          <w:rPr>
            <w:rStyle w:val="Hyperlink"/>
            <w:noProof/>
          </w:rPr>
          <w:t>Fluxo alternativo – Pesquisar CID (código internacional de doenças)</w:t>
        </w:r>
        <w:r>
          <w:rPr>
            <w:noProof/>
            <w:webHidden/>
          </w:rPr>
          <w:tab/>
        </w:r>
        <w:r>
          <w:rPr>
            <w:noProof/>
            <w:webHidden/>
          </w:rPr>
          <w:fldChar w:fldCharType="begin"/>
        </w:r>
        <w:r>
          <w:rPr>
            <w:noProof/>
            <w:webHidden/>
          </w:rPr>
          <w:instrText xml:space="preserve"> PAGEREF _Toc75254750 \h </w:instrText>
        </w:r>
        <w:r>
          <w:rPr>
            <w:noProof/>
            <w:webHidden/>
          </w:rPr>
        </w:r>
        <w:r>
          <w:rPr>
            <w:noProof/>
            <w:webHidden/>
          </w:rPr>
          <w:fldChar w:fldCharType="separate"/>
        </w:r>
        <w:r>
          <w:rPr>
            <w:noProof/>
            <w:webHidden/>
          </w:rPr>
          <w:t>11</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51" w:history="1">
        <w:r w:rsidRPr="00276A81">
          <w:rPr>
            <w:rStyle w:val="Hyperlink"/>
            <w:noProof/>
          </w:rPr>
          <w:t>4.2.</w:t>
        </w:r>
        <w:r>
          <w:rPr>
            <w:rFonts w:asciiTheme="minorHAnsi" w:eastAsiaTheme="minorEastAsia" w:hAnsiTheme="minorHAnsi" w:cstheme="minorBidi"/>
            <w:noProof/>
            <w:sz w:val="22"/>
            <w:szCs w:val="22"/>
          </w:rPr>
          <w:tab/>
        </w:r>
        <w:r w:rsidRPr="00276A81">
          <w:rPr>
            <w:rStyle w:val="Hyperlink"/>
            <w:noProof/>
          </w:rPr>
          <w:t>Gerar Afastamento</w:t>
        </w:r>
        <w:r>
          <w:rPr>
            <w:noProof/>
            <w:webHidden/>
          </w:rPr>
          <w:tab/>
        </w:r>
        <w:r>
          <w:rPr>
            <w:noProof/>
            <w:webHidden/>
          </w:rPr>
          <w:fldChar w:fldCharType="begin"/>
        </w:r>
        <w:r>
          <w:rPr>
            <w:noProof/>
            <w:webHidden/>
          </w:rPr>
          <w:instrText xml:space="preserve"> PAGEREF _Toc75254751 \h </w:instrText>
        </w:r>
        <w:r>
          <w:rPr>
            <w:noProof/>
            <w:webHidden/>
          </w:rPr>
        </w:r>
        <w:r>
          <w:rPr>
            <w:noProof/>
            <w:webHidden/>
          </w:rPr>
          <w:fldChar w:fldCharType="separate"/>
        </w:r>
        <w:r>
          <w:rPr>
            <w:noProof/>
            <w:webHidden/>
          </w:rPr>
          <w:t>11</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52" w:history="1">
        <w:r w:rsidRPr="00276A81">
          <w:rPr>
            <w:rStyle w:val="Hyperlink"/>
            <w:noProof/>
          </w:rPr>
          <w:t>4.2.1.</w:t>
        </w:r>
        <w:r>
          <w:rPr>
            <w:rFonts w:asciiTheme="minorHAnsi" w:eastAsiaTheme="minorEastAsia" w:hAnsiTheme="minorHAnsi" w:cstheme="minorBidi"/>
            <w:noProof/>
            <w:sz w:val="22"/>
            <w:szCs w:val="22"/>
          </w:rPr>
          <w:tab/>
        </w:r>
        <w:r w:rsidRPr="00276A81">
          <w:rPr>
            <w:rStyle w:val="Hyperlink"/>
            <w:noProof/>
          </w:rPr>
          <w:t>Fluxo Básico</w:t>
        </w:r>
        <w:r>
          <w:rPr>
            <w:noProof/>
            <w:webHidden/>
          </w:rPr>
          <w:tab/>
        </w:r>
        <w:r>
          <w:rPr>
            <w:noProof/>
            <w:webHidden/>
          </w:rPr>
          <w:fldChar w:fldCharType="begin"/>
        </w:r>
        <w:r>
          <w:rPr>
            <w:noProof/>
            <w:webHidden/>
          </w:rPr>
          <w:instrText xml:space="preserve"> PAGEREF _Toc75254752 \h </w:instrText>
        </w:r>
        <w:r>
          <w:rPr>
            <w:noProof/>
            <w:webHidden/>
          </w:rPr>
        </w:r>
        <w:r>
          <w:rPr>
            <w:noProof/>
            <w:webHidden/>
          </w:rPr>
          <w:fldChar w:fldCharType="separate"/>
        </w:r>
        <w:r>
          <w:rPr>
            <w:noProof/>
            <w:webHidden/>
          </w:rPr>
          <w:t>11</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53" w:history="1">
        <w:r w:rsidRPr="00276A81">
          <w:rPr>
            <w:rStyle w:val="Hyperlink"/>
            <w:noProof/>
          </w:rPr>
          <w:t>4.3.</w:t>
        </w:r>
        <w:r>
          <w:rPr>
            <w:rFonts w:asciiTheme="minorHAnsi" w:eastAsiaTheme="minorEastAsia" w:hAnsiTheme="minorHAnsi" w:cstheme="minorBidi"/>
            <w:noProof/>
            <w:sz w:val="22"/>
            <w:szCs w:val="22"/>
          </w:rPr>
          <w:tab/>
        </w:r>
        <w:r w:rsidRPr="00276A81">
          <w:rPr>
            <w:rStyle w:val="Hyperlink"/>
            <w:noProof/>
          </w:rPr>
          <w:t>Alterar Afastamento</w:t>
        </w:r>
        <w:r>
          <w:rPr>
            <w:noProof/>
            <w:webHidden/>
          </w:rPr>
          <w:tab/>
        </w:r>
        <w:r>
          <w:rPr>
            <w:noProof/>
            <w:webHidden/>
          </w:rPr>
          <w:fldChar w:fldCharType="begin"/>
        </w:r>
        <w:r>
          <w:rPr>
            <w:noProof/>
            <w:webHidden/>
          </w:rPr>
          <w:instrText xml:space="preserve"> PAGEREF _Toc75254753 \h </w:instrText>
        </w:r>
        <w:r>
          <w:rPr>
            <w:noProof/>
            <w:webHidden/>
          </w:rPr>
        </w:r>
        <w:r>
          <w:rPr>
            <w:noProof/>
            <w:webHidden/>
          </w:rPr>
          <w:fldChar w:fldCharType="separate"/>
        </w:r>
        <w:r>
          <w:rPr>
            <w:noProof/>
            <w:webHidden/>
          </w:rPr>
          <w:t>14</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54" w:history="1">
        <w:r w:rsidRPr="00276A81">
          <w:rPr>
            <w:rStyle w:val="Hyperlink"/>
            <w:noProof/>
          </w:rPr>
          <w:t>4.3.1.</w:t>
        </w:r>
        <w:r>
          <w:rPr>
            <w:rFonts w:asciiTheme="minorHAnsi" w:eastAsiaTheme="minorEastAsia" w:hAnsiTheme="minorHAnsi" w:cstheme="minorBidi"/>
            <w:noProof/>
            <w:sz w:val="22"/>
            <w:szCs w:val="22"/>
          </w:rPr>
          <w:tab/>
        </w:r>
        <w:r w:rsidRPr="00276A81">
          <w:rPr>
            <w:rStyle w:val="Hyperlink"/>
            <w:noProof/>
          </w:rPr>
          <w:t>Fluxo Básico – funcionalidade igual a afastar servidores</w:t>
        </w:r>
        <w:r>
          <w:rPr>
            <w:noProof/>
            <w:webHidden/>
          </w:rPr>
          <w:tab/>
        </w:r>
        <w:r>
          <w:rPr>
            <w:noProof/>
            <w:webHidden/>
          </w:rPr>
          <w:fldChar w:fldCharType="begin"/>
        </w:r>
        <w:r>
          <w:rPr>
            <w:noProof/>
            <w:webHidden/>
          </w:rPr>
          <w:instrText xml:space="preserve"> PAGEREF _Toc75254754 \h </w:instrText>
        </w:r>
        <w:r>
          <w:rPr>
            <w:noProof/>
            <w:webHidden/>
          </w:rPr>
        </w:r>
        <w:r>
          <w:rPr>
            <w:noProof/>
            <w:webHidden/>
          </w:rPr>
          <w:fldChar w:fldCharType="separate"/>
        </w:r>
        <w:r>
          <w:rPr>
            <w:noProof/>
            <w:webHidden/>
          </w:rPr>
          <w:t>14</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55" w:history="1">
        <w:r w:rsidRPr="00276A81">
          <w:rPr>
            <w:rStyle w:val="Hyperlink"/>
            <w:noProof/>
          </w:rPr>
          <w:t>4.3.2.</w:t>
        </w:r>
        <w:r>
          <w:rPr>
            <w:rFonts w:asciiTheme="minorHAnsi" w:eastAsiaTheme="minorEastAsia" w:hAnsiTheme="minorHAnsi" w:cstheme="minorBidi"/>
            <w:noProof/>
            <w:sz w:val="22"/>
            <w:szCs w:val="22"/>
          </w:rPr>
          <w:tab/>
        </w:r>
        <w:r w:rsidRPr="00276A81">
          <w:rPr>
            <w:rStyle w:val="Hyperlink"/>
            <w:noProof/>
          </w:rPr>
          <w:t>Fluxo alternativo – funcionalidade diferente de afastar servidores</w:t>
        </w:r>
        <w:r>
          <w:rPr>
            <w:noProof/>
            <w:webHidden/>
          </w:rPr>
          <w:tab/>
        </w:r>
        <w:r>
          <w:rPr>
            <w:noProof/>
            <w:webHidden/>
          </w:rPr>
          <w:fldChar w:fldCharType="begin"/>
        </w:r>
        <w:r>
          <w:rPr>
            <w:noProof/>
            <w:webHidden/>
          </w:rPr>
          <w:instrText xml:space="preserve"> PAGEREF _Toc75254755 \h </w:instrText>
        </w:r>
        <w:r>
          <w:rPr>
            <w:noProof/>
            <w:webHidden/>
          </w:rPr>
        </w:r>
        <w:r>
          <w:rPr>
            <w:noProof/>
            <w:webHidden/>
          </w:rPr>
          <w:fldChar w:fldCharType="separate"/>
        </w:r>
        <w:r>
          <w:rPr>
            <w:noProof/>
            <w:webHidden/>
          </w:rPr>
          <w:t>15</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56" w:history="1">
        <w:r w:rsidRPr="00276A81">
          <w:rPr>
            <w:rStyle w:val="Hyperlink"/>
            <w:noProof/>
          </w:rPr>
          <w:t>4.4.</w:t>
        </w:r>
        <w:r>
          <w:rPr>
            <w:rFonts w:asciiTheme="minorHAnsi" w:eastAsiaTheme="minorEastAsia" w:hAnsiTheme="minorHAnsi" w:cstheme="minorBidi"/>
            <w:noProof/>
            <w:sz w:val="22"/>
            <w:szCs w:val="22"/>
          </w:rPr>
          <w:tab/>
        </w:r>
        <w:r w:rsidRPr="00276A81">
          <w:rPr>
            <w:rStyle w:val="Hyperlink"/>
            <w:noProof/>
          </w:rPr>
          <w:t>Confirmar/alterar data de retorno do afastamento</w:t>
        </w:r>
        <w:r>
          <w:rPr>
            <w:noProof/>
            <w:webHidden/>
          </w:rPr>
          <w:tab/>
        </w:r>
        <w:r>
          <w:rPr>
            <w:noProof/>
            <w:webHidden/>
          </w:rPr>
          <w:fldChar w:fldCharType="begin"/>
        </w:r>
        <w:r>
          <w:rPr>
            <w:noProof/>
            <w:webHidden/>
          </w:rPr>
          <w:instrText xml:space="preserve"> PAGEREF _Toc75254756 \h </w:instrText>
        </w:r>
        <w:r>
          <w:rPr>
            <w:noProof/>
            <w:webHidden/>
          </w:rPr>
        </w:r>
        <w:r>
          <w:rPr>
            <w:noProof/>
            <w:webHidden/>
          </w:rPr>
          <w:fldChar w:fldCharType="separate"/>
        </w:r>
        <w:r>
          <w:rPr>
            <w:noProof/>
            <w:webHidden/>
          </w:rPr>
          <w:t>16</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57" w:history="1">
        <w:r w:rsidRPr="00276A81">
          <w:rPr>
            <w:rStyle w:val="Hyperlink"/>
            <w:noProof/>
          </w:rPr>
          <w:t>4.4.1.</w:t>
        </w:r>
        <w:r>
          <w:rPr>
            <w:rFonts w:asciiTheme="minorHAnsi" w:eastAsiaTheme="minorEastAsia" w:hAnsiTheme="minorHAnsi" w:cstheme="minorBidi"/>
            <w:noProof/>
            <w:sz w:val="22"/>
            <w:szCs w:val="22"/>
          </w:rPr>
          <w:tab/>
        </w:r>
        <w:r w:rsidRPr="00276A81">
          <w:rPr>
            <w:rStyle w:val="Hyperlink"/>
            <w:noProof/>
          </w:rPr>
          <w:t>Fluxo Básico – funcionalidade igual a afastar servidores</w:t>
        </w:r>
        <w:r>
          <w:rPr>
            <w:noProof/>
            <w:webHidden/>
          </w:rPr>
          <w:tab/>
        </w:r>
        <w:r>
          <w:rPr>
            <w:noProof/>
            <w:webHidden/>
          </w:rPr>
          <w:fldChar w:fldCharType="begin"/>
        </w:r>
        <w:r>
          <w:rPr>
            <w:noProof/>
            <w:webHidden/>
          </w:rPr>
          <w:instrText xml:space="preserve"> PAGEREF _Toc75254757 \h </w:instrText>
        </w:r>
        <w:r>
          <w:rPr>
            <w:noProof/>
            <w:webHidden/>
          </w:rPr>
        </w:r>
        <w:r>
          <w:rPr>
            <w:noProof/>
            <w:webHidden/>
          </w:rPr>
          <w:fldChar w:fldCharType="separate"/>
        </w:r>
        <w:r>
          <w:rPr>
            <w:noProof/>
            <w:webHidden/>
          </w:rPr>
          <w:t>16</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58" w:history="1">
        <w:r w:rsidRPr="00276A81">
          <w:rPr>
            <w:rStyle w:val="Hyperlink"/>
            <w:noProof/>
          </w:rPr>
          <w:t>4.4.2.</w:t>
        </w:r>
        <w:r>
          <w:rPr>
            <w:rFonts w:asciiTheme="minorHAnsi" w:eastAsiaTheme="minorEastAsia" w:hAnsiTheme="minorHAnsi" w:cstheme="minorBidi"/>
            <w:noProof/>
            <w:sz w:val="22"/>
            <w:szCs w:val="22"/>
          </w:rPr>
          <w:tab/>
        </w:r>
        <w:r w:rsidRPr="00276A81">
          <w:rPr>
            <w:rStyle w:val="Hyperlink"/>
            <w:noProof/>
          </w:rPr>
          <w:t>Fluxo Básico – funcionalidade diferente de afastar servidores</w:t>
        </w:r>
        <w:r>
          <w:rPr>
            <w:noProof/>
            <w:webHidden/>
          </w:rPr>
          <w:tab/>
        </w:r>
        <w:r>
          <w:rPr>
            <w:noProof/>
            <w:webHidden/>
          </w:rPr>
          <w:fldChar w:fldCharType="begin"/>
        </w:r>
        <w:r>
          <w:rPr>
            <w:noProof/>
            <w:webHidden/>
          </w:rPr>
          <w:instrText xml:space="preserve"> PAGEREF _Toc75254758 \h </w:instrText>
        </w:r>
        <w:r>
          <w:rPr>
            <w:noProof/>
            <w:webHidden/>
          </w:rPr>
        </w:r>
        <w:r>
          <w:rPr>
            <w:noProof/>
            <w:webHidden/>
          </w:rPr>
          <w:fldChar w:fldCharType="separate"/>
        </w:r>
        <w:r>
          <w:rPr>
            <w:noProof/>
            <w:webHidden/>
          </w:rPr>
          <w:t>17</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59" w:history="1">
        <w:r w:rsidRPr="00276A81">
          <w:rPr>
            <w:rStyle w:val="Hyperlink"/>
            <w:noProof/>
          </w:rPr>
          <w:t>4.5.</w:t>
        </w:r>
        <w:r>
          <w:rPr>
            <w:rFonts w:asciiTheme="minorHAnsi" w:eastAsiaTheme="minorEastAsia" w:hAnsiTheme="minorHAnsi" w:cstheme="minorBidi"/>
            <w:noProof/>
            <w:sz w:val="22"/>
            <w:szCs w:val="22"/>
          </w:rPr>
          <w:tab/>
        </w:r>
        <w:r w:rsidRPr="00276A81">
          <w:rPr>
            <w:rStyle w:val="Hyperlink"/>
            <w:noProof/>
          </w:rPr>
          <w:t>Excluir Afastamento</w:t>
        </w:r>
        <w:r>
          <w:rPr>
            <w:noProof/>
            <w:webHidden/>
          </w:rPr>
          <w:tab/>
        </w:r>
        <w:r>
          <w:rPr>
            <w:noProof/>
            <w:webHidden/>
          </w:rPr>
          <w:fldChar w:fldCharType="begin"/>
        </w:r>
        <w:r>
          <w:rPr>
            <w:noProof/>
            <w:webHidden/>
          </w:rPr>
          <w:instrText xml:space="preserve"> PAGEREF _Toc75254759 \h </w:instrText>
        </w:r>
        <w:r>
          <w:rPr>
            <w:noProof/>
            <w:webHidden/>
          </w:rPr>
        </w:r>
        <w:r>
          <w:rPr>
            <w:noProof/>
            <w:webHidden/>
          </w:rPr>
          <w:fldChar w:fldCharType="separate"/>
        </w:r>
        <w:r>
          <w:rPr>
            <w:noProof/>
            <w:webHidden/>
          </w:rPr>
          <w:t>17</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60" w:history="1">
        <w:r w:rsidRPr="00276A81">
          <w:rPr>
            <w:rStyle w:val="Hyperlink"/>
            <w:noProof/>
          </w:rPr>
          <w:t>4.5.1.</w:t>
        </w:r>
        <w:r>
          <w:rPr>
            <w:rFonts w:asciiTheme="minorHAnsi" w:eastAsiaTheme="minorEastAsia" w:hAnsiTheme="minorHAnsi" w:cstheme="minorBidi"/>
            <w:noProof/>
            <w:sz w:val="22"/>
            <w:szCs w:val="22"/>
          </w:rPr>
          <w:tab/>
        </w:r>
        <w:r w:rsidRPr="00276A81">
          <w:rPr>
            <w:rStyle w:val="Hyperlink"/>
            <w:noProof/>
          </w:rPr>
          <w:t>Fluxo Básico – funcionalidade igual a afastar servidores</w:t>
        </w:r>
        <w:r>
          <w:rPr>
            <w:noProof/>
            <w:webHidden/>
          </w:rPr>
          <w:tab/>
        </w:r>
        <w:r>
          <w:rPr>
            <w:noProof/>
            <w:webHidden/>
          </w:rPr>
          <w:fldChar w:fldCharType="begin"/>
        </w:r>
        <w:r>
          <w:rPr>
            <w:noProof/>
            <w:webHidden/>
          </w:rPr>
          <w:instrText xml:space="preserve"> PAGEREF _Toc75254760 \h </w:instrText>
        </w:r>
        <w:r>
          <w:rPr>
            <w:noProof/>
            <w:webHidden/>
          </w:rPr>
        </w:r>
        <w:r>
          <w:rPr>
            <w:noProof/>
            <w:webHidden/>
          </w:rPr>
          <w:fldChar w:fldCharType="separate"/>
        </w:r>
        <w:r>
          <w:rPr>
            <w:noProof/>
            <w:webHidden/>
          </w:rPr>
          <w:t>17</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61" w:history="1">
        <w:r w:rsidRPr="00276A81">
          <w:rPr>
            <w:rStyle w:val="Hyperlink"/>
            <w:noProof/>
          </w:rPr>
          <w:t>4.5.2.</w:t>
        </w:r>
        <w:r>
          <w:rPr>
            <w:rFonts w:asciiTheme="minorHAnsi" w:eastAsiaTheme="minorEastAsia" w:hAnsiTheme="minorHAnsi" w:cstheme="minorBidi"/>
            <w:noProof/>
            <w:sz w:val="22"/>
            <w:szCs w:val="22"/>
          </w:rPr>
          <w:tab/>
        </w:r>
        <w:r w:rsidRPr="00276A81">
          <w:rPr>
            <w:rStyle w:val="Hyperlink"/>
            <w:noProof/>
          </w:rPr>
          <w:t>Fluxo alternativo – funcionalidade diferente de afastar servidores</w:t>
        </w:r>
        <w:r>
          <w:rPr>
            <w:noProof/>
            <w:webHidden/>
          </w:rPr>
          <w:tab/>
        </w:r>
        <w:r>
          <w:rPr>
            <w:noProof/>
            <w:webHidden/>
          </w:rPr>
          <w:fldChar w:fldCharType="begin"/>
        </w:r>
        <w:r>
          <w:rPr>
            <w:noProof/>
            <w:webHidden/>
          </w:rPr>
          <w:instrText xml:space="preserve"> PAGEREF _Toc75254761 \h </w:instrText>
        </w:r>
        <w:r>
          <w:rPr>
            <w:noProof/>
            <w:webHidden/>
          </w:rPr>
        </w:r>
        <w:r>
          <w:rPr>
            <w:noProof/>
            <w:webHidden/>
          </w:rPr>
          <w:fldChar w:fldCharType="separate"/>
        </w:r>
        <w:r>
          <w:rPr>
            <w:noProof/>
            <w:webHidden/>
          </w:rPr>
          <w:t>18</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62" w:history="1">
        <w:r w:rsidRPr="00276A81">
          <w:rPr>
            <w:rStyle w:val="Hyperlink"/>
            <w:noProof/>
          </w:rPr>
          <w:t>4.6.</w:t>
        </w:r>
        <w:r>
          <w:rPr>
            <w:rFonts w:asciiTheme="minorHAnsi" w:eastAsiaTheme="minorEastAsia" w:hAnsiTheme="minorHAnsi" w:cstheme="minorBidi"/>
            <w:noProof/>
            <w:sz w:val="22"/>
            <w:szCs w:val="22"/>
          </w:rPr>
          <w:tab/>
        </w:r>
        <w:r w:rsidRPr="00276A81">
          <w:rPr>
            <w:rStyle w:val="Hyperlink"/>
            <w:noProof/>
          </w:rPr>
          <w:t>Anular Afastamento</w:t>
        </w:r>
        <w:r>
          <w:rPr>
            <w:noProof/>
            <w:webHidden/>
          </w:rPr>
          <w:tab/>
        </w:r>
        <w:r>
          <w:rPr>
            <w:noProof/>
            <w:webHidden/>
          </w:rPr>
          <w:fldChar w:fldCharType="begin"/>
        </w:r>
        <w:r>
          <w:rPr>
            <w:noProof/>
            <w:webHidden/>
          </w:rPr>
          <w:instrText xml:space="preserve"> PAGEREF _Toc75254762 \h </w:instrText>
        </w:r>
        <w:r>
          <w:rPr>
            <w:noProof/>
            <w:webHidden/>
          </w:rPr>
        </w:r>
        <w:r>
          <w:rPr>
            <w:noProof/>
            <w:webHidden/>
          </w:rPr>
          <w:fldChar w:fldCharType="separate"/>
        </w:r>
        <w:r>
          <w:rPr>
            <w:noProof/>
            <w:webHidden/>
          </w:rPr>
          <w:t>18</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63" w:history="1">
        <w:r w:rsidRPr="00276A81">
          <w:rPr>
            <w:rStyle w:val="Hyperlink"/>
            <w:noProof/>
          </w:rPr>
          <w:t>4.6.1.</w:t>
        </w:r>
        <w:r>
          <w:rPr>
            <w:rFonts w:asciiTheme="minorHAnsi" w:eastAsiaTheme="minorEastAsia" w:hAnsiTheme="minorHAnsi" w:cstheme="minorBidi"/>
            <w:noProof/>
            <w:sz w:val="22"/>
            <w:szCs w:val="22"/>
          </w:rPr>
          <w:tab/>
        </w:r>
        <w:r w:rsidRPr="00276A81">
          <w:rPr>
            <w:rStyle w:val="Hyperlink"/>
            <w:noProof/>
          </w:rPr>
          <w:t>Fluxo Básico – anular e funcionalidade igual a afastar servidores</w:t>
        </w:r>
        <w:r>
          <w:rPr>
            <w:noProof/>
            <w:webHidden/>
          </w:rPr>
          <w:tab/>
        </w:r>
        <w:r>
          <w:rPr>
            <w:noProof/>
            <w:webHidden/>
          </w:rPr>
          <w:fldChar w:fldCharType="begin"/>
        </w:r>
        <w:r>
          <w:rPr>
            <w:noProof/>
            <w:webHidden/>
          </w:rPr>
          <w:instrText xml:space="preserve"> PAGEREF _Toc75254763 \h </w:instrText>
        </w:r>
        <w:r>
          <w:rPr>
            <w:noProof/>
            <w:webHidden/>
          </w:rPr>
        </w:r>
        <w:r>
          <w:rPr>
            <w:noProof/>
            <w:webHidden/>
          </w:rPr>
          <w:fldChar w:fldCharType="separate"/>
        </w:r>
        <w:r>
          <w:rPr>
            <w:noProof/>
            <w:webHidden/>
          </w:rPr>
          <w:t>18</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64" w:history="1">
        <w:r w:rsidRPr="00276A81">
          <w:rPr>
            <w:rStyle w:val="Hyperlink"/>
            <w:noProof/>
          </w:rPr>
          <w:t>4.6.2.</w:t>
        </w:r>
        <w:r>
          <w:rPr>
            <w:rFonts w:asciiTheme="minorHAnsi" w:eastAsiaTheme="minorEastAsia" w:hAnsiTheme="minorHAnsi" w:cstheme="minorBidi"/>
            <w:noProof/>
            <w:sz w:val="22"/>
            <w:szCs w:val="22"/>
          </w:rPr>
          <w:tab/>
        </w:r>
        <w:r w:rsidRPr="00276A81">
          <w:rPr>
            <w:rStyle w:val="Hyperlink"/>
            <w:noProof/>
          </w:rPr>
          <w:t>Fluxo alternativo – anular e funcionalidade diferente de afastar servidores</w:t>
        </w:r>
        <w:r>
          <w:rPr>
            <w:noProof/>
            <w:webHidden/>
          </w:rPr>
          <w:tab/>
        </w:r>
        <w:r>
          <w:rPr>
            <w:noProof/>
            <w:webHidden/>
          </w:rPr>
          <w:fldChar w:fldCharType="begin"/>
        </w:r>
        <w:r>
          <w:rPr>
            <w:noProof/>
            <w:webHidden/>
          </w:rPr>
          <w:instrText xml:space="preserve"> PAGEREF _Toc75254764 \h </w:instrText>
        </w:r>
        <w:r>
          <w:rPr>
            <w:noProof/>
            <w:webHidden/>
          </w:rPr>
        </w:r>
        <w:r>
          <w:rPr>
            <w:noProof/>
            <w:webHidden/>
          </w:rPr>
          <w:fldChar w:fldCharType="separate"/>
        </w:r>
        <w:r>
          <w:rPr>
            <w:noProof/>
            <w:webHidden/>
          </w:rPr>
          <w:t>19</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65" w:history="1">
        <w:r w:rsidRPr="00276A81">
          <w:rPr>
            <w:rStyle w:val="Hyperlink"/>
            <w:noProof/>
          </w:rPr>
          <w:t>4.7.</w:t>
        </w:r>
        <w:r>
          <w:rPr>
            <w:rFonts w:asciiTheme="minorHAnsi" w:eastAsiaTheme="minorEastAsia" w:hAnsiTheme="minorHAnsi" w:cstheme="minorBidi"/>
            <w:noProof/>
            <w:sz w:val="22"/>
            <w:szCs w:val="22"/>
          </w:rPr>
          <w:tab/>
        </w:r>
        <w:r w:rsidRPr="00276A81">
          <w:rPr>
            <w:rStyle w:val="Hyperlink"/>
            <w:noProof/>
          </w:rPr>
          <w:t>Atualizar informações do servidor afastado</w:t>
        </w:r>
        <w:r>
          <w:rPr>
            <w:noProof/>
            <w:webHidden/>
          </w:rPr>
          <w:tab/>
        </w:r>
        <w:r>
          <w:rPr>
            <w:noProof/>
            <w:webHidden/>
          </w:rPr>
          <w:fldChar w:fldCharType="begin"/>
        </w:r>
        <w:r>
          <w:rPr>
            <w:noProof/>
            <w:webHidden/>
          </w:rPr>
          <w:instrText xml:space="preserve"> PAGEREF _Toc75254765 \h </w:instrText>
        </w:r>
        <w:r>
          <w:rPr>
            <w:noProof/>
            <w:webHidden/>
          </w:rPr>
        </w:r>
        <w:r>
          <w:rPr>
            <w:noProof/>
            <w:webHidden/>
          </w:rPr>
          <w:fldChar w:fldCharType="separate"/>
        </w:r>
        <w:r>
          <w:rPr>
            <w:noProof/>
            <w:webHidden/>
          </w:rPr>
          <w:t>19</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66" w:history="1">
        <w:r w:rsidRPr="00276A81">
          <w:rPr>
            <w:rStyle w:val="Hyperlink"/>
            <w:noProof/>
          </w:rPr>
          <w:t>4.7.1.</w:t>
        </w:r>
        <w:r>
          <w:rPr>
            <w:rFonts w:asciiTheme="minorHAnsi" w:eastAsiaTheme="minorEastAsia" w:hAnsiTheme="minorHAnsi" w:cstheme="minorBidi"/>
            <w:noProof/>
            <w:sz w:val="22"/>
            <w:szCs w:val="22"/>
          </w:rPr>
          <w:tab/>
        </w:r>
        <w:r w:rsidRPr="00276A81">
          <w:rPr>
            <w:rStyle w:val="Hyperlink"/>
            <w:noProof/>
          </w:rPr>
          <w:t>Fluxo Básico</w:t>
        </w:r>
        <w:r>
          <w:rPr>
            <w:noProof/>
            <w:webHidden/>
          </w:rPr>
          <w:tab/>
        </w:r>
        <w:r>
          <w:rPr>
            <w:noProof/>
            <w:webHidden/>
          </w:rPr>
          <w:fldChar w:fldCharType="begin"/>
        </w:r>
        <w:r>
          <w:rPr>
            <w:noProof/>
            <w:webHidden/>
          </w:rPr>
          <w:instrText xml:space="preserve"> PAGEREF _Toc75254766 \h </w:instrText>
        </w:r>
        <w:r>
          <w:rPr>
            <w:noProof/>
            <w:webHidden/>
          </w:rPr>
        </w:r>
        <w:r>
          <w:rPr>
            <w:noProof/>
            <w:webHidden/>
          </w:rPr>
          <w:fldChar w:fldCharType="separate"/>
        </w:r>
        <w:r>
          <w:rPr>
            <w:noProof/>
            <w:webHidden/>
          </w:rPr>
          <w:t>19</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67" w:history="1">
        <w:r w:rsidRPr="00276A81">
          <w:rPr>
            <w:rStyle w:val="Hyperlink"/>
            <w:noProof/>
          </w:rPr>
          <w:t>4.7.2.</w:t>
        </w:r>
        <w:r>
          <w:rPr>
            <w:rFonts w:asciiTheme="minorHAnsi" w:eastAsiaTheme="minorEastAsia" w:hAnsiTheme="minorHAnsi" w:cstheme="minorBidi"/>
            <w:noProof/>
            <w:sz w:val="22"/>
            <w:szCs w:val="22"/>
          </w:rPr>
          <w:tab/>
        </w:r>
        <w:r w:rsidRPr="00276A81">
          <w:rPr>
            <w:rStyle w:val="Hyperlink"/>
            <w:noProof/>
          </w:rPr>
          <w:t>Fluxo Alternativo - inclusão com o motivo de afastamento temporário</w:t>
        </w:r>
        <w:r>
          <w:rPr>
            <w:noProof/>
            <w:webHidden/>
          </w:rPr>
          <w:tab/>
        </w:r>
        <w:r>
          <w:rPr>
            <w:noProof/>
            <w:webHidden/>
          </w:rPr>
          <w:fldChar w:fldCharType="begin"/>
        </w:r>
        <w:r>
          <w:rPr>
            <w:noProof/>
            <w:webHidden/>
          </w:rPr>
          <w:instrText xml:space="preserve"> PAGEREF _Toc75254767 \h </w:instrText>
        </w:r>
        <w:r>
          <w:rPr>
            <w:noProof/>
            <w:webHidden/>
          </w:rPr>
        </w:r>
        <w:r>
          <w:rPr>
            <w:noProof/>
            <w:webHidden/>
          </w:rPr>
          <w:fldChar w:fldCharType="separate"/>
        </w:r>
        <w:r>
          <w:rPr>
            <w:noProof/>
            <w:webHidden/>
          </w:rPr>
          <w:t>19</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68" w:history="1">
        <w:r w:rsidRPr="00276A81">
          <w:rPr>
            <w:rStyle w:val="Hyperlink"/>
            <w:noProof/>
          </w:rPr>
          <w:t>4.7.3.</w:t>
        </w:r>
        <w:r>
          <w:rPr>
            <w:rFonts w:asciiTheme="minorHAnsi" w:eastAsiaTheme="minorEastAsia" w:hAnsiTheme="minorHAnsi" w:cstheme="minorBidi"/>
            <w:noProof/>
            <w:sz w:val="22"/>
            <w:szCs w:val="22"/>
          </w:rPr>
          <w:tab/>
        </w:r>
        <w:r w:rsidRPr="00276A81">
          <w:rPr>
            <w:rStyle w:val="Hyperlink"/>
            <w:noProof/>
          </w:rPr>
          <w:t>Fluxo Alternativo - inclusão com motivo de afastamento definitivo</w:t>
        </w:r>
        <w:r>
          <w:rPr>
            <w:noProof/>
            <w:webHidden/>
          </w:rPr>
          <w:tab/>
        </w:r>
        <w:r>
          <w:rPr>
            <w:noProof/>
            <w:webHidden/>
          </w:rPr>
          <w:fldChar w:fldCharType="begin"/>
        </w:r>
        <w:r>
          <w:rPr>
            <w:noProof/>
            <w:webHidden/>
          </w:rPr>
          <w:instrText xml:space="preserve"> PAGEREF _Toc75254768 \h </w:instrText>
        </w:r>
        <w:r>
          <w:rPr>
            <w:noProof/>
            <w:webHidden/>
          </w:rPr>
        </w:r>
        <w:r>
          <w:rPr>
            <w:noProof/>
            <w:webHidden/>
          </w:rPr>
          <w:fldChar w:fldCharType="separate"/>
        </w:r>
        <w:r>
          <w:rPr>
            <w:noProof/>
            <w:webHidden/>
          </w:rPr>
          <w:t>24</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69" w:history="1">
        <w:r w:rsidRPr="00276A81">
          <w:rPr>
            <w:rStyle w:val="Hyperlink"/>
            <w:noProof/>
          </w:rPr>
          <w:t>4.7.4.</w:t>
        </w:r>
        <w:r>
          <w:rPr>
            <w:rFonts w:asciiTheme="minorHAnsi" w:eastAsiaTheme="minorEastAsia" w:hAnsiTheme="minorHAnsi" w:cstheme="minorBidi"/>
            <w:noProof/>
            <w:sz w:val="22"/>
            <w:szCs w:val="22"/>
          </w:rPr>
          <w:tab/>
        </w:r>
        <w:r w:rsidRPr="00276A81">
          <w:rPr>
            <w:rStyle w:val="Hyperlink"/>
            <w:noProof/>
          </w:rPr>
          <w:t>Fluxo Alternativo – exclusão de motivo de afastamento temporário</w:t>
        </w:r>
        <w:r>
          <w:rPr>
            <w:noProof/>
            <w:webHidden/>
          </w:rPr>
          <w:tab/>
        </w:r>
        <w:r>
          <w:rPr>
            <w:noProof/>
            <w:webHidden/>
          </w:rPr>
          <w:fldChar w:fldCharType="begin"/>
        </w:r>
        <w:r>
          <w:rPr>
            <w:noProof/>
            <w:webHidden/>
          </w:rPr>
          <w:instrText xml:space="preserve"> PAGEREF _Toc75254769 \h </w:instrText>
        </w:r>
        <w:r>
          <w:rPr>
            <w:noProof/>
            <w:webHidden/>
          </w:rPr>
        </w:r>
        <w:r>
          <w:rPr>
            <w:noProof/>
            <w:webHidden/>
          </w:rPr>
          <w:fldChar w:fldCharType="separate"/>
        </w:r>
        <w:r>
          <w:rPr>
            <w:noProof/>
            <w:webHidden/>
          </w:rPr>
          <w:t>28</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70" w:history="1">
        <w:r w:rsidRPr="00276A81">
          <w:rPr>
            <w:rStyle w:val="Hyperlink"/>
            <w:noProof/>
          </w:rPr>
          <w:t>4.7.5.</w:t>
        </w:r>
        <w:r>
          <w:rPr>
            <w:rFonts w:asciiTheme="minorHAnsi" w:eastAsiaTheme="minorEastAsia" w:hAnsiTheme="minorHAnsi" w:cstheme="minorBidi"/>
            <w:noProof/>
            <w:sz w:val="22"/>
            <w:szCs w:val="22"/>
          </w:rPr>
          <w:tab/>
        </w:r>
        <w:r w:rsidRPr="00276A81">
          <w:rPr>
            <w:rStyle w:val="Hyperlink"/>
            <w:noProof/>
          </w:rPr>
          <w:t>Fluxo Alternativo – anulação de motivo de afastamento temporário</w:t>
        </w:r>
        <w:r>
          <w:rPr>
            <w:noProof/>
            <w:webHidden/>
          </w:rPr>
          <w:tab/>
        </w:r>
        <w:r>
          <w:rPr>
            <w:noProof/>
            <w:webHidden/>
          </w:rPr>
          <w:fldChar w:fldCharType="begin"/>
        </w:r>
        <w:r>
          <w:rPr>
            <w:noProof/>
            <w:webHidden/>
          </w:rPr>
          <w:instrText xml:space="preserve"> PAGEREF _Toc75254770 \h </w:instrText>
        </w:r>
        <w:r>
          <w:rPr>
            <w:noProof/>
            <w:webHidden/>
          </w:rPr>
        </w:r>
        <w:r>
          <w:rPr>
            <w:noProof/>
            <w:webHidden/>
          </w:rPr>
          <w:fldChar w:fldCharType="separate"/>
        </w:r>
        <w:r>
          <w:rPr>
            <w:noProof/>
            <w:webHidden/>
          </w:rPr>
          <w:t>32</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71" w:history="1">
        <w:r w:rsidRPr="00276A81">
          <w:rPr>
            <w:rStyle w:val="Hyperlink"/>
            <w:noProof/>
          </w:rPr>
          <w:t>4.7.6.</w:t>
        </w:r>
        <w:r>
          <w:rPr>
            <w:rFonts w:asciiTheme="minorHAnsi" w:eastAsiaTheme="minorEastAsia" w:hAnsiTheme="minorHAnsi" w:cstheme="minorBidi"/>
            <w:noProof/>
            <w:sz w:val="22"/>
            <w:szCs w:val="22"/>
          </w:rPr>
          <w:tab/>
        </w:r>
        <w:r w:rsidRPr="00276A81">
          <w:rPr>
            <w:rStyle w:val="Hyperlink"/>
            <w:noProof/>
          </w:rPr>
          <w:t>Fluxo Alternativo – exclusão de motivo de afastamento definitivo</w:t>
        </w:r>
        <w:r>
          <w:rPr>
            <w:noProof/>
            <w:webHidden/>
          </w:rPr>
          <w:tab/>
        </w:r>
        <w:r>
          <w:rPr>
            <w:noProof/>
            <w:webHidden/>
          </w:rPr>
          <w:fldChar w:fldCharType="begin"/>
        </w:r>
        <w:r>
          <w:rPr>
            <w:noProof/>
            <w:webHidden/>
          </w:rPr>
          <w:instrText xml:space="preserve"> PAGEREF _Toc75254771 \h </w:instrText>
        </w:r>
        <w:r>
          <w:rPr>
            <w:noProof/>
            <w:webHidden/>
          </w:rPr>
        </w:r>
        <w:r>
          <w:rPr>
            <w:noProof/>
            <w:webHidden/>
          </w:rPr>
          <w:fldChar w:fldCharType="separate"/>
        </w:r>
        <w:r>
          <w:rPr>
            <w:noProof/>
            <w:webHidden/>
          </w:rPr>
          <w:t>36</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72" w:history="1">
        <w:r w:rsidRPr="00276A81">
          <w:rPr>
            <w:rStyle w:val="Hyperlink"/>
            <w:noProof/>
          </w:rPr>
          <w:t>4.7.7.</w:t>
        </w:r>
        <w:r>
          <w:rPr>
            <w:rFonts w:asciiTheme="minorHAnsi" w:eastAsiaTheme="minorEastAsia" w:hAnsiTheme="minorHAnsi" w:cstheme="minorBidi"/>
            <w:noProof/>
            <w:sz w:val="22"/>
            <w:szCs w:val="22"/>
          </w:rPr>
          <w:tab/>
        </w:r>
        <w:r w:rsidRPr="00276A81">
          <w:rPr>
            <w:rStyle w:val="Hyperlink"/>
            <w:noProof/>
          </w:rPr>
          <w:t>Fluxo Alternativo – anulação de motivo de afastamento definitivo</w:t>
        </w:r>
        <w:r>
          <w:rPr>
            <w:noProof/>
            <w:webHidden/>
          </w:rPr>
          <w:tab/>
        </w:r>
        <w:r>
          <w:rPr>
            <w:noProof/>
            <w:webHidden/>
          </w:rPr>
          <w:fldChar w:fldCharType="begin"/>
        </w:r>
        <w:r>
          <w:rPr>
            <w:noProof/>
            <w:webHidden/>
          </w:rPr>
          <w:instrText xml:space="preserve"> PAGEREF _Toc75254772 \h </w:instrText>
        </w:r>
        <w:r>
          <w:rPr>
            <w:noProof/>
            <w:webHidden/>
          </w:rPr>
        </w:r>
        <w:r>
          <w:rPr>
            <w:noProof/>
            <w:webHidden/>
          </w:rPr>
          <w:fldChar w:fldCharType="separate"/>
        </w:r>
        <w:r>
          <w:rPr>
            <w:noProof/>
            <w:webHidden/>
          </w:rPr>
          <w:t>39</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73" w:history="1">
        <w:r w:rsidRPr="00276A81">
          <w:rPr>
            <w:rStyle w:val="Hyperlink"/>
            <w:noProof/>
          </w:rPr>
          <w:t>4.7.8.</w:t>
        </w:r>
        <w:r>
          <w:rPr>
            <w:rFonts w:asciiTheme="minorHAnsi" w:eastAsiaTheme="minorEastAsia" w:hAnsiTheme="minorHAnsi" w:cstheme="minorBidi"/>
            <w:noProof/>
            <w:sz w:val="22"/>
            <w:szCs w:val="22"/>
          </w:rPr>
          <w:tab/>
        </w:r>
        <w:r w:rsidRPr="00276A81">
          <w:rPr>
            <w:rStyle w:val="Hyperlink"/>
            <w:noProof/>
          </w:rPr>
          <w:t>Fluxo alternativo – confirmação do retorno</w:t>
        </w:r>
        <w:r>
          <w:rPr>
            <w:noProof/>
            <w:webHidden/>
          </w:rPr>
          <w:tab/>
        </w:r>
        <w:r>
          <w:rPr>
            <w:noProof/>
            <w:webHidden/>
          </w:rPr>
          <w:fldChar w:fldCharType="begin"/>
        </w:r>
        <w:r>
          <w:rPr>
            <w:noProof/>
            <w:webHidden/>
          </w:rPr>
          <w:instrText xml:space="preserve"> PAGEREF _Toc75254773 \h </w:instrText>
        </w:r>
        <w:r>
          <w:rPr>
            <w:noProof/>
            <w:webHidden/>
          </w:rPr>
        </w:r>
        <w:r>
          <w:rPr>
            <w:noProof/>
            <w:webHidden/>
          </w:rPr>
          <w:fldChar w:fldCharType="separate"/>
        </w:r>
        <w:r>
          <w:rPr>
            <w:noProof/>
            <w:webHidden/>
          </w:rPr>
          <w:t>41</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74" w:history="1">
        <w:r w:rsidRPr="00276A81">
          <w:rPr>
            <w:rStyle w:val="Hyperlink"/>
            <w:noProof/>
          </w:rPr>
          <w:t>4.8.</w:t>
        </w:r>
        <w:r>
          <w:rPr>
            <w:rFonts w:asciiTheme="minorHAnsi" w:eastAsiaTheme="minorEastAsia" w:hAnsiTheme="minorHAnsi" w:cstheme="minorBidi"/>
            <w:noProof/>
            <w:sz w:val="22"/>
            <w:szCs w:val="22"/>
          </w:rPr>
          <w:tab/>
        </w:r>
        <w:r w:rsidRPr="00276A81">
          <w:rPr>
            <w:rStyle w:val="Hyperlink"/>
            <w:noProof/>
          </w:rPr>
          <w:t>Listar Afastamento</w:t>
        </w:r>
        <w:r>
          <w:rPr>
            <w:noProof/>
            <w:webHidden/>
          </w:rPr>
          <w:tab/>
        </w:r>
        <w:r>
          <w:rPr>
            <w:noProof/>
            <w:webHidden/>
          </w:rPr>
          <w:fldChar w:fldCharType="begin"/>
        </w:r>
        <w:r>
          <w:rPr>
            <w:noProof/>
            <w:webHidden/>
          </w:rPr>
          <w:instrText xml:space="preserve"> PAGEREF _Toc75254774 \h </w:instrText>
        </w:r>
        <w:r>
          <w:rPr>
            <w:noProof/>
            <w:webHidden/>
          </w:rPr>
        </w:r>
        <w:r>
          <w:rPr>
            <w:noProof/>
            <w:webHidden/>
          </w:rPr>
          <w:fldChar w:fldCharType="separate"/>
        </w:r>
        <w:r>
          <w:rPr>
            <w:noProof/>
            <w:webHidden/>
          </w:rPr>
          <w:t>47</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75" w:history="1">
        <w:r w:rsidRPr="00276A81">
          <w:rPr>
            <w:rStyle w:val="Hyperlink"/>
            <w:noProof/>
          </w:rPr>
          <w:t>4.8.1.</w:t>
        </w:r>
        <w:r>
          <w:rPr>
            <w:rFonts w:asciiTheme="minorHAnsi" w:eastAsiaTheme="minorEastAsia" w:hAnsiTheme="minorHAnsi" w:cstheme="minorBidi"/>
            <w:noProof/>
            <w:sz w:val="22"/>
            <w:szCs w:val="22"/>
          </w:rPr>
          <w:tab/>
        </w:r>
        <w:r w:rsidRPr="00276A81">
          <w:rPr>
            <w:rStyle w:val="Hyperlink"/>
            <w:noProof/>
          </w:rPr>
          <w:t>Fluxo Básico</w:t>
        </w:r>
        <w:r>
          <w:rPr>
            <w:noProof/>
            <w:webHidden/>
          </w:rPr>
          <w:tab/>
        </w:r>
        <w:r>
          <w:rPr>
            <w:noProof/>
            <w:webHidden/>
          </w:rPr>
          <w:fldChar w:fldCharType="begin"/>
        </w:r>
        <w:r>
          <w:rPr>
            <w:noProof/>
            <w:webHidden/>
          </w:rPr>
          <w:instrText xml:space="preserve"> PAGEREF _Toc75254775 \h </w:instrText>
        </w:r>
        <w:r>
          <w:rPr>
            <w:noProof/>
            <w:webHidden/>
          </w:rPr>
        </w:r>
        <w:r>
          <w:rPr>
            <w:noProof/>
            <w:webHidden/>
          </w:rPr>
          <w:fldChar w:fldCharType="separate"/>
        </w:r>
        <w:r>
          <w:rPr>
            <w:noProof/>
            <w:webHidden/>
          </w:rPr>
          <w:t>47</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776" w:history="1">
        <w:r w:rsidRPr="00276A81">
          <w:rPr>
            <w:rStyle w:val="Hyperlink"/>
            <w:noProof/>
          </w:rPr>
          <w:t>4.8.2.</w:t>
        </w:r>
        <w:r>
          <w:rPr>
            <w:rFonts w:asciiTheme="minorHAnsi" w:eastAsiaTheme="minorEastAsia" w:hAnsiTheme="minorHAnsi" w:cstheme="minorBidi"/>
            <w:noProof/>
            <w:sz w:val="22"/>
            <w:szCs w:val="22"/>
          </w:rPr>
          <w:tab/>
        </w:r>
        <w:r w:rsidRPr="00276A81">
          <w:rPr>
            <w:rStyle w:val="Hyperlink"/>
            <w:noProof/>
          </w:rPr>
          <w:t>Fluxo Alternativo – Detalhar Substituições</w:t>
        </w:r>
        <w:r>
          <w:rPr>
            <w:noProof/>
            <w:webHidden/>
          </w:rPr>
          <w:tab/>
        </w:r>
        <w:r>
          <w:rPr>
            <w:noProof/>
            <w:webHidden/>
          </w:rPr>
          <w:fldChar w:fldCharType="begin"/>
        </w:r>
        <w:r>
          <w:rPr>
            <w:noProof/>
            <w:webHidden/>
          </w:rPr>
          <w:instrText xml:space="preserve"> PAGEREF _Toc75254776 \h </w:instrText>
        </w:r>
        <w:r>
          <w:rPr>
            <w:noProof/>
            <w:webHidden/>
          </w:rPr>
        </w:r>
        <w:r>
          <w:rPr>
            <w:noProof/>
            <w:webHidden/>
          </w:rPr>
          <w:fldChar w:fldCharType="separate"/>
        </w:r>
        <w:r>
          <w:rPr>
            <w:noProof/>
            <w:webHidden/>
          </w:rPr>
          <w:t>48</w:t>
        </w:r>
        <w:r>
          <w:rPr>
            <w:noProof/>
            <w:webHidden/>
          </w:rPr>
          <w:fldChar w:fldCharType="end"/>
        </w:r>
      </w:hyperlink>
    </w:p>
    <w:p w:rsidR="006611C9" w:rsidRDefault="006611C9">
      <w:pPr>
        <w:pStyle w:val="Sumrio1"/>
        <w:tabs>
          <w:tab w:val="left" w:pos="480"/>
          <w:tab w:val="right" w:leader="dot" w:pos="8494"/>
        </w:tabs>
        <w:rPr>
          <w:rFonts w:asciiTheme="minorHAnsi" w:eastAsiaTheme="minorEastAsia" w:hAnsiTheme="minorHAnsi" w:cstheme="minorBidi"/>
          <w:noProof/>
          <w:sz w:val="22"/>
          <w:szCs w:val="22"/>
        </w:rPr>
      </w:pPr>
      <w:hyperlink w:anchor="_Toc75254777" w:history="1">
        <w:r w:rsidRPr="00276A81">
          <w:rPr>
            <w:rStyle w:val="Hyperlink"/>
            <w:noProof/>
          </w:rPr>
          <w:t>5.</w:t>
        </w:r>
        <w:r>
          <w:rPr>
            <w:rFonts w:asciiTheme="minorHAnsi" w:eastAsiaTheme="minorEastAsia" w:hAnsiTheme="minorHAnsi" w:cstheme="minorBidi"/>
            <w:noProof/>
            <w:sz w:val="22"/>
            <w:szCs w:val="22"/>
          </w:rPr>
          <w:tab/>
        </w:r>
        <w:r w:rsidRPr="00276A81">
          <w:rPr>
            <w:rStyle w:val="Hyperlink"/>
            <w:noProof/>
          </w:rPr>
          <w:t>Regras de Negócio</w:t>
        </w:r>
        <w:r>
          <w:rPr>
            <w:noProof/>
            <w:webHidden/>
          </w:rPr>
          <w:tab/>
        </w:r>
        <w:r>
          <w:rPr>
            <w:noProof/>
            <w:webHidden/>
          </w:rPr>
          <w:fldChar w:fldCharType="begin"/>
        </w:r>
        <w:r>
          <w:rPr>
            <w:noProof/>
            <w:webHidden/>
          </w:rPr>
          <w:instrText xml:space="preserve"> PAGEREF _Toc75254777 \h </w:instrText>
        </w:r>
        <w:r>
          <w:rPr>
            <w:noProof/>
            <w:webHidden/>
          </w:rPr>
        </w:r>
        <w:r>
          <w:rPr>
            <w:noProof/>
            <w:webHidden/>
          </w:rPr>
          <w:fldChar w:fldCharType="separate"/>
        </w:r>
        <w:r>
          <w:rPr>
            <w:noProof/>
            <w:webHidden/>
          </w:rPr>
          <w:t>49</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78" w:history="1">
        <w:r w:rsidRPr="00276A81">
          <w:rPr>
            <w:rStyle w:val="Hyperlink"/>
            <w:noProof/>
          </w:rPr>
          <w:t>5.1.</w:t>
        </w:r>
        <w:r>
          <w:rPr>
            <w:rFonts w:asciiTheme="minorHAnsi" w:eastAsiaTheme="minorEastAsia" w:hAnsiTheme="minorHAnsi" w:cstheme="minorBidi"/>
            <w:noProof/>
            <w:sz w:val="22"/>
            <w:szCs w:val="22"/>
          </w:rPr>
          <w:tab/>
        </w:r>
        <w:r w:rsidRPr="00276A81">
          <w:rPr>
            <w:rStyle w:val="Hyperlink"/>
            <w:noProof/>
          </w:rPr>
          <w:t>RN01: Verificar se o motivo de afastamento é restrito aos gestores</w:t>
        </w:r>
        <w:r>
          <w:rPr>
            <w:noProof/>
            <w:webHidden/>
          </w:rPr>
          <w:tab/>
        </w:r>
        <w:r>
          <w:rPr>
            <w:noProof/>
            <w:webHidden/>
          </w:rPr>
          <w:fldChar w:fldCharType="begin"/>
        </w:r>
        <w:r>
          <w:rPr>
            <w:noProof/>
            <w:webHidden/>
          </w:rPr>
          <w:instrText xml:space="preserve"> PAGEREF _Toc75254778 \h </w:instrText>
        </w:r>
        <w:r>
          <w:rPr>
            <w:noProof/>
            <w:webHidden/>
          </w:rPr>
        </w:r>
        <w:r>
          <w:rPr>
            <w:noProof/>
            <w:webHidden/>
          </w:rPr>
          <w:fldChar w:fldCharType="separate"/>
        </w:r>
        <w:r>
          <w:rPr>
            <w:noProof/>
            <w:webHidden/>
          </w:rPr>
          <w:t>49</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79" w:history="1">
        <w:r w:rsidRPr="00276A81">
          <w:rPr>
            <w:rStyle w:val="Hyperlink"/>
            <w:noProof/>
          </w:rPr>
          <w:t>5.2.</w:t>
        </w:r>
        <w:r>
          <w:rPr>
            <w:rFonts w:asciiTheme="minorHAnsi" w:eastAsiaTheme="minorEastAsia" w:hAnsiTheme="minorHAnsi" w:cstheme="minorBidi"/>
            <w:noProof/>
            <w:sz w:val="22"/>
            <w:szCs w:val="22"/>
          </w:rPr>
          <w:tab/>
        </w:r>
        <w:r w:rsidRPr="00276A81">
          <w:rPr>
            <w:rStyle w:val="Hyperlink"/>
            <w:noProof/>
          </w:rPr>
          <w:t>RN02: Verificar se o afastamento é temporário</w:t>
        </w:r>
        <w:r>
          <w:rPr>
            <w:noProof/>
            <w:webHidden/>
          </w:rPr>
          <w:tab/>
        </w:r>
        <w:r>
          <w:rPr>
            <w:noProof/>
            <w:webHidden/>
          </w:rPr>
          <w:fldChar w:fldCharType="begin"/>
        </w:r>
        <w:r>
          <w:rPr>
            <w:noProof/>
            <w:webHidden/>
          </w:rPr>
          <w:instrText xml:space="preserve"> PAGEREF _Toc75254779 \h </w:instrText>
        </w:r>
        <w:r>
          <w:rPr>
            <w:noProof/>
            <w:webHidden/>
          </w:rPr>
        </w:r>
        <w:r>
          <w:rPr>
            <w:noProof/>
            <w:webHidden/>
          </w:rPr>
          <w:fldChar w:fldCharType="separate"/>
        </w:r>
        <w:r>
          <w:rPr>
            <w:noProof/>
            <w:webHidden/>
          </w:rPr>
          <w:t>49</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80" w:history="1">
        <w:r w:rsidRPr="00276A81">
          <w:rPr>
            <w:rStyle w:val="Hyperlink"/>
            <w:noProof/>
          </w:rPr>
          <w:t>5.3.</w:t>
        </w:r>
        <w:r>
          <w:rPr>
            <w:rFonts w:asciiTheme="minorHAnsi" w:eastAsiaTheme="minorEastAsia" w:hAnsiTheme="minorHAnsi" w:cstheme="minorBidi"/>
            <w:noProof/>
            <w:sz w:val="22"/>
            <w:szCs w:val="22"/>
          </w:rPr>
          <w:tab/>
        </w:r>
        <w:r w:rsidRPr="00276A81">
          <w:rPr>
            <w:rStyle w:val="Hyperlink"/>
            <w:noProof/>
          </w:rPr>
          <w:t>RN03: Verificar se a nova data de retorno é menor que a data de início do afastamento</w:t>
        </w:r>
        <w:r>
          <w:rPr>
            <w:noProof/>
            <w:webHidden/>
          </w:rPr>
          <w:tab/>
        </w:r>
        <w:r>
          <w:rPr>
            <w:noProof/>
            <w:webHidden/>
          </w:rPr>
          <w:fldChar w:fldCharType="begin"/>
        </w:r>
        <w:r>
          <w:rPr>
            <w:noProof/>
            <w:webHidden/>
          </w:rPr>
          <w:instrText xml:space="preserve"> PAGEREF _Toc75254780 \h </w:instrText>
        </w:r>
        <w:r>
          <w:rPr>
            <w:noProof/>
            <w:webHidden/>
          </w:rPr>
        </w:r>
        <w:r>
          <w:rPr>
            <w:noProof/>
            <w:webHidden/>
          </w:rPr>
          <w:fldChar w:fldCharType="separate"/>
        </w:r>
        <w:r>
          <w:rPr>
            <w:noProof/>
            <w:webHidden/>
          </w:rPr>
          <w:t>49</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81" w:history="1">
        <w:r w:rsidRPr="00276A81">
          <w:rPr>
            <w:rStyle w:val="Hyperlink"/>
            <w:noProof/>
          </w:rPr>
          <w:t>5.4.</w:t>
        </w:r>
        <w:r>
          <w:rPr>
            <w:rFonts w:asciiTheme="minorHAnsi" w:eastAsiaTheme="minorEastAsia" w:hAnsiTheme="minorHAnsi" w:cstheme="minorBidi"/>
            <w:noProof/>
            <w:sz w:val="22"/>
            <w:szCs w:val="22"/>
          </w:rPr>
          <w:tab/>
        </w:r>
        <w:r w:rsidRPr="00276A81">
          <w:rPr>
            <w:rStyle w:val="Hyperlink"/>
            <w:noProof/>
          </w:rPr>
          <w:t>RN04: Verificar se a nova data de retorno é maior que a data atual</w:t>
        </w:r>
        <w:r>
          <w:rPr>
            <w:noProof/>
            <w:webHidden/>
          </w:rPr>
          <w:tab/>
        </w:r>
        <w:r>
          <w:rPr>
            <w:noProof/>
            <w:webHidden/>
          </w:rPr>
          <w:fldChar w:fldCharType="begin"/>
        </w:r>
        <w:r>
          <w:rPr>
            <w:noProof/>
            <w:webHidden/>
          </w:rPr>
          <w:instrText xml:space="preserve"> PAGEREF _Toc75254781 \h </w:instrText>
        </w:r>
        <w:r>
          <w:rPr>
            <w:noProof/>
            <w:webHidden/>
          </w:rPr>
        </w:r>
        <w:r>
          <w:rPr>
            <w:noProof/>
            <w:webHidden/>
          </w:rPr>
          <w:fldChar w:fldCharType="separate"/>
        </w:r>
        <w:r>
          <w:rPr>
            <w:noProof/>
            <w:webHidden/>
          </w:rPr>
          <w:t>49</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82" w:history="1">
        <w:r w:rsidRPr="00276A81">
          <w:rPr>
            <w:rStyle w:val="Hyperlink"/>
            <w:noProof/>
          </w:rPr>
          <w:t>5.5.</w:t>
        </w:r>
        <w:r>
          <w:rPr>
            <w:rFonts w:asciiTheme="minorHAnsi" w:eastAsiaTheme="minorEastAsia" w:hAnsiTheme="minorHAnsi" w:cstheme="minorBidi"/>
            <w:noProof/>
            <w:sz w:val="22"/>
            <w:szCs w:val="22"/>
          </w:rPr>
          <w:tab/>
        </w:r>
        <w:r w:rsidRPr="00276A81">
          <w:rPr>
            <w:rStyle w:val="Hyperlink"/>
            <w:noProof/>
          </w:rPr>
          <w:t>RN05: Verificar se a prorrogação exige ato legal</w:t>
        </w:r>
        <w:r>
          <w:rPr>
            <w:noProof/>
            <w:webHidden/>
          </w:rPr>
          <w:tab/>
        </w:r>
        <w:r>
          <w:rPr>
            <w:noProof/>
            <w:webHidden/>
          </w:rPr>
          <w:fldChar w:fldCharType="begin"/>
        </w:r>
        <w:r>
          <w:rPr>
            <w:noProof/>
            <w:webHidden/>
          </w:rPr>
          <w:instrText xml:space="preserve"> PAGEREF _Toc75254782 \h </w:instrText>
        </w:r>
        <w:r>
          <w:rPr>
            <w:noProof/>
            <w:webHidden/>
          </w:rPr>
        </w:r>
        <w:r>
          <w:rPr>
            <w:noProof/>
            <w:webHidden/>
          </w:rPr>
          <w:fldChar w:fldCharType="separate"/>
        </w:r>
        <w:r>
          <w:rPr>
            <w:noProof/>
            <w:webHidden/>
          </w:rPr>
          <w:t>49</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83" w:history="1">
        <w:r w:rsidRPr="00276A81">
          <w:rPr>
            <w:rStyle w:val="Hyperlink"/>
            <w:noProof/>
          </w:rPr>
          <w:t>5.6.</w:t>
        </w:r>
        <w:r>
          <w:rPr>
            <w:rFonts w:asciiTheme="minorHAnsi" w:eastAsiaTheme="minorEastAsia" w:hAnsiTheme="minorHAnsi" w:cstheme="minorBidi"/>
            <w:noProof/>
            <w:sz w:val="22"/>
            <w:szCs w:val="22"/>
          </w:rPr>
          <w:tab/>
        </w:r>
        <w:r w:rsidRPr="00276A81">
          <w:rPr>
            <w:rStyle w:val="Hyperlink"/>
            <w:noProof/>
          </w:rPr>
          <w:t>RN06: Verificar se existem substitutos das relações de vínculo no período</w:t>
        </w:r>
        <w:r>
          <w:rPr>
            <w:noProof/>
            <w:webHidden/>
          </w:rPr>
          <w:tab/>
        </w:r>
        <w:r>
          <w:rPr>
            <w:noProof/>
            <w:webHidden/>
          </w:rPr>
          <w:fldChar w:fldCharType="begin"/>
        </w:r>
        <w:r>
          <w:rPr>
            <w:noProof/>
            <w:webHidden/>
          </w:rPr>
          <w:instrText xml:space="preserve"> PAGEREF _Toc75254783 \h </w:instrText>
        </w:r>
        <w:r>
          <w:rPr>
            <w:noProof/>
            <w:webHidden/>
          </w:rPr>
        </w:r>
        <w:r>
          <w:rPr>
            <w:noProof/>
            <w:webHidden/>
          </w:rPr>
          <w:fldChar w:fldCharType="separate"/>
        </w:r>
        <w:r>
          <w:rPr>
            <w:noProof/>
            <w:webHidden/>
          </w:rPr>
          <w:t>49</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84" w:history="1">
        <w:r w:rsidRPr="00276A81">
          <w:rPr>
            <w:rStyle w:val="Hyperlink"/>
            <w:noProof/>
          </w:rPr>
          <w:t>5.7.</w:t>
        </w:r>
        <w:r>
          <w:rPr>
            <w:rFonts w:asciiTheme="minorHAnsi" w:eastAsiaTheme="minorEastAsia" w:hAnsiTheme="minorHAnsi" w:cstheme="minorBidi"/>
            <w:noProof/>
            <w:sz w:val="22"/>
            <w:szCs w:val="22"/>
          </w:rPr>
          <w:tab/>
        </w:r>
        <w:r w:rsidRPr="00276A81">
          <w:rPr>
            <w:rStyle w:val="Hyperlink"/>
            <w:noProof/>
          </w:rPr>
          <w:t>RN07: Verificar se existem férias suspensas/interrompidas no período</w:t>
        </w:r>
        <w:r>
          <w:rPr>
            <w:noProof/>
            <w:webHidden/>
          </w:rPr>
          <w:tab/>
        </w:r>
        <w:r>
          <w:rPr>
            <w:noProof/>
            <w:webHidden/>
          </w:rPr>
          <w:fldChar w:fldCharType="begin"/>
        </w:r>
        <w:r>
          <w:rPr>
            <w:noProof/>
            <w:webHidden/>
          </w:rPr>
          <w:instrText xml:space="preserve"> PAGEREF _Toc75254784 \h </w:instrText>
        </w:r>
        <w:r>
          <w:rPr>
            <w:noProof/>
            <w:webHidden/>
          </w:rPr>
        </w:r>
        <w:r>
          <w:rPr>
            <w:noProof/>
            <w:webHidden/>
          </w:rPr>
          <w:fldChar w:fldCharType="separate"/>
        </w:r>
        <w:r>
          <w:rPr>
            <w:noProof/>
            <w:webHidden/>
          </w:rPr>
          <w:t>49</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85" w:history="1">
        <w:r w:rsidRPr="00276A81">
          <w:rPr>
            <w:rStyle w:val="Hyperlink"/>
            <w:noProof/>
          </w:rPr>
          <w:t>5.8.</w:t>
        </w:r>
        <w:r>
          <w:rPr>
            <w:rFonts w:asciiTheme="minorHAnsi" w:eastAsiaTheme="minorEastAsia" w:hAnsiTheme="minorHAnsi" w:cstheme="minorBidi"/>
            <w:noProof/>
            <w:sz w:val="22"/>
            <w:szCs w:val="22"/>
          </w:rPr>
          <w:tab/>
        </w:r>
        <w:r w:rsidRPr="00276A81">
          <w:rPr>
            <w:rStyle w:val="Hyperlink"/>
            <w:noProof/>
          </w:rPr>
          <w:t>RN08: Verificar se existem licenças prêmio suspensas/interrompidas no período</w:t>
        </w:r>
        <w:r>
          <w:rPr>
            <w:noProof/>
            <w:webHidden/>
          </w:rPr>
          <w:tab/>
        </w:r>
        <w:r>
          <w:rPr>
            <w:noProof/>
            <w:webHidden/>
          </w:rPr>
          <w:fldChar w:fldCharType="begin"/>
        </w:r>
        <w:r>
          <w:rPr>
            <w:noProof/>
            <w:webHidden/>
          </w:rPr>
          <w:instrText xml:space="preserve"> PAGEREF _Toc75254785 \h </w:instrText>
        </w:r>
        <w:r>
          <w:rPr>
            <w:noProof/>
            <w:webHidden/>
          </w:rPr>
        </w:r>
        <w:r>
          <w:rPr>
            <w:noProof/>
            <w:webHidden/>
          </w:rPr>
          <w:fldChar w:fldCharType="separate"/>
        </w:r>
        <w:r>
          <w:rPr>
            <w:noProof/>
            <w:webHidden/>
          </w:rPr>
          <w:t>50</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786" w:history="1">
        <w:r w:rsidRPr="00276A81">
          <w:rPr>
            <w:rStyle w:val="Hyperlink"/>
            <w:noProof/>
          </w:rPr>
          <w:t>5.9.</w:t>
        </w:r>
        <w:r>
          <w:rPr>
            <w:rFonts w:asciiTheme="minorHAnsi" w:eastAsiaTheme="minorEastAsia" w:hAnsiTheme="minorHAnsi" w:cstheme="minorBidi"/>
            <w:noProof/>
            <w:sz w:val="22"/>
            <w:szCs w:val="22"/>
          </w:rPr>
          <w:tab/>
        </w:r>
        <w:r w:rsidRPr="00276A81">
          <w:rPr>
            <w:rStyle w:val="Hyperlink"/>
            <w:noProof/>
          </w:rPr>
          <w:t>RN09: Verificar a justificativa do afastamento</w:t>
        </w:r>
        <w:r>
          <w:rPr>
            <w:noProof/>
            <w:webHidden/>
          </w:rPr>
          <w:tab/>
        </w:r>
        <w:r>
          <w:rPr>
            <w:noProof/>
            <w:webHidden/>
          </w:rPr>
          <w:fldChar w:fldCharType="begin"/>
        </w:r>
        <w:r>
          <w:rPr>
            <w:noProof/>
            <w:webHidden/>
          </w:rPr>
          <w:instrText xml:space="preserve"> PAGEREF _Toc75254786 \h </w:instrText>
        </w:r>
        <w:r>
          <w:rPr>
            <w:noProof/>
            <w:webHidden/>
          </w:rPr>
        </w:r>
        <w:r>
          <w:rPr>
            <w:noProof/>
            <w:webHidden/>
          </w:rPr>
          <w:fldChar w:fldCharType="separate"/>
        </w:r>
        <w:r>
          <w:rPr>
            <w:noProof/>
            <w:webHidden/>
          </w:rPr>
          <w:t>50</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787" w:history="1">
        <w:r w:rsidRPr="00276A81">
          <w:rPr>
            <w:rStyle w:val="Hyperlink"/>
            <w:noProof/>
          </w:rPr>
          <w:t>5.10.</w:t>
        </w:r>
        <w:r>
          <w:rPr>
            <w:rFonts w:asciiTheme="minorHAnsi" w:eastAsiaTheme="minorEastAsia" w:hAnsiTheme="minorHAnsi" w:cstheme="minorBidi"/>
            <w:noProof/>
            <w:sz w:val="22"/>
            <w:szCs w:val="22"/>
          </w:rPr>
          <w:tab/>
        </w:r>
        <w:r w:rsidRPr="00276A81">
          <w:rPr>
            <w:rStyle w:val="Hyperlink"/>
            <w:noProof/>
          </w:rPr>
          <w:t>RN11: Verificar se existem substitutos das enturmações no período</w:t>
        </w:r>
        <w:r>
          <w:rPr>
            <w:noProof/>
            <w:webHidden/>
          </w:rPr>
          <w:tab/>
        </w:r>
        <w:r>
          <w:rPr>
            <w:noProof/>
            <w:webHidden/>
          </w:rPr>
          <w:fldChar w:fldCharType="begin"/>
        </w:r>
        <w:r>
          <w:rPr>
            <w:noProof/>
            <w:webHidden/>
          </w:rPr>
          <w:instrText xml:space="preserve"> PAGEREF _Toc75254787 \h </w:instrText>
        </w:r>
        <w:r>
          <w:rPr>
            <w:noProof/>
            <w:webHidden/>
          </w:rPr>
        </w:r>
        <w:r>
          <w:rPr>
            <w:noProof/>
            <w:webHidden/>
          </w:rPr>
          <w:fldChar w:fldCharType="separate"/>
        </w:r>
        <w:r>
          <w:rPr>
            <w:noProof/>
            <w:webHidden/>
          </w:rPr>
          <w:t>50</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788" w:history="1">
        <w:r w:rsidRPr="00276A81">
          <w:rPr>
            <w:rStyle w:val="Hyperlink"/>
            <w:noProof/>
          </w:rPr>
          <w:t>5.11.</w:t>
        </w:r>
        <w:r>
          <w:rPr>
            <w:rFonts w:asciiTheme="minorHAnsi" w:eastAsiaTheme="minorEastAsia" w:hAnsiTheme="minorHAnsi" w:cstheme="minorBidi"/>
            <w:noProof/>
            <w:sz w:val="22"/>
            <w:szCs w:val="22"/>
          </w:rPr>
          <w:tab/>
        </w:r>
        <w:r w:rsidRPr="00276A81">
          <w:rPr>
            <w:rStyle w:val="Hyperlink"/>
            <w:noProof/>
          </w:rPr>
          <w:t>RN12: Verificar se existem prêmios assiduidade suspensos/interrompidos no período</w:t>
        </w:r>
        <w:r>
          <w:rPr>
            <w:noProof/>
            <w:webHidden/>
          </w:rPr>
          <w:tab/>
        </w:r>
        <w:r>
          <w:rPr>
            <w:noProof/>
            <w:webHidden/>
          </w:rPr>
          <w:fldChar w:fldCharType="begin"/>
        </w:r>
        <w:r>
          <w:rPr>
            <w:noProof/>
            <w:webHidden/>
          </w:rPr>
          <w:instrText xml:space="preserve"> PAGEREF _Toc75254788 \h </w:instrText>
        </w:r>
        <w:r>
          <w:rPr>
            <w:noProof/>
            <w:webHidden/>
          </w:rPr>
        </w:r>
        <w:r>
          <w:rPr>
            <w:noProof/>
            <w:webHidden/>
          </w:rPr>
          <w:fldChar w:fldCharType="separate"/>
        </w:r>
        <w:r>
          <w:rPr>
            <w:noProof/>
            <w:webHidden/>
          </w:rPr>
          <w:t>50</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789" w:history="1">
        <w:r w:rsidRPr="00276A81">
          <w:rPr>
            <w:rStyle w:val="Hyperlink"/>
            <w:noProof/>
          </w:rPr>
          <w:t>5.12.</w:t>
        </w:r>
        <w:r>
          <w:rPr>
            <w:rFonts w:asciiTheme="minorHAnsi" w:eastAsiaTheme="minorEastAsia" w:hAnsiTheme="minorHAnsi" w:cstheme="minorBidi"/>
            <w:noProof/>
            <w:sz w:val="22"/>
            <w:szCs w:val="22"/>
          </w:rPr>
          <w:tab/>
        </w:r>
        <w:r w:rsidRPr="00276A81">
          <w:rPr>
            <w:rStyle w:val="Hyperlink"/>
            <w:noProof/>
          </w:rPr>
          <w:t>RN13: Verificar se o retorno já foi confirmado</w:t>
        </w:r>
        <w:r>
          <w:rPr>
            <w:noProof/>
            <w:webHidden/>
          </w:rPr>
          <w:tab/>
        </w:r>
        <w:r>
          <w:rPr>
            <w:noProof/>
            <w:webHidden/>
          </w:rPr>
          <w:fldChar w:fldCharType="begin"/>
        </w:r>
        <w:r>
          <w:rPr>
            <w:noProof/>
            <w:webHidden/>
          </w:rPr>
          <w:instrText xml:space="preserve"> PAGEREF _Toc75254789 \h </w:instrText>
        </w:r>
        <w:r>
          <w:rPr>
            <w:noProof/>
            <w:webHidden/>
          </w:rPr>
        </w:r>
        <w:r>
          <w:rPr>
            <w:noProof/>
            <w:webHidden/>
          </w:rPr>
          <w:fldChar w:fldCharType="separate"/>
        </w:r>
        <w:r>
          <w:rPr>
            <w:noProof/>
            <w:webHidden/>
          </w:rPr>
          <w:t>50</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790" w:history="1">
        <w:r w:rsidRPr="00276A81">
          <w:rPr>
            <w:rStyle w:val="Hyperlink"/>
            <w:noProof/>
          </w:rPr>
          <w:t>5.13.</w:t>
        </w:r>
        <w:r>
          <w:rPr>
            <w:rFonts w:asciiTheme="minorHAnsi" w:eastAsiaTheme="minorEastAsia" w:hAnsiTheme="minorHAnsi" w:cstheme="minorBidi"/>
            <w:noProof/>
            <w:sz w:val="22"/>
            <w:szCs w:val="22"/>
          </w:rPr>
          <w:tab/>
        </w:r>
        <w:r w:rsidRPr="00276A81">
          <w:rPr>
            <w:rStyle w:val="Hyperlink"/>
            <w:noProof/>
          </w:rPr>
          <w:t>RN15: Verificar se o afastamento foi interrompido por outro afastamento</w:t>
        </w:r>
        <w:r>
          <w:rPr>
            <w:noProof/>
            <w:webHidden/>
          </w:rPr>
          <w:tab/>
        </w:r>
        <w:r>
          <w:rPr>
            <w:noProof/>
            <w:webHidden/>
          </w:rPr>
          <w:fldChar w:fldCharType="begin"/>
        </w:r>
        <w:r>
          <w:rPr>
            <w:noProof/>
            <w:webHidden/>
          </w:rPr>
          <w:instrText xml:space="preserve"> PAGEREF _Toc75254790 \h </w:instrText>
        </w:r>
        <w:r>
          <w:rPr>
            <w:noProof/>
            <w:webHidden/>
          </w:rPr>
        </w:r>
        <w:r>
          <w:rPr>
            <w:noProof/>
            <w:webHidden/>
          </w:rPr>
          <w:fldChar w:fldCharType="separate"/>
        </w:r>
        <w:r>
          <w:rPr>
            <w:noProof/>
            <w:webHidden/>
          </w:rPr>
          <w:t>50</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791" w:history="1">
        <w:r w:rsidRPr="00276A81">
          <w:rPr>
            <w:rStyle w:val="Hyperlink"/>
            <w:noProof/>
          </w:rPr>
          <w:t>5.14.</w:t>
        </w:r>
        <w:r>
          <w:rPr>
            <w:rFonts w:asciiTheme="minorHAnsi" w:eastAsiaTheme="minorEastAsia" w:hAnsiTheme="minorHAnsi" w:cstheme="minorBidi"/>
            <w:noProof/>
            <w:sz w:val="22"/>
            <w:szCs w:val="22"/>
          </w:rPr>
          <w:tab/>
        </w:r>
        <w:r w:rsidRPr="00276A81">
          <w:rPr>
            <w:rStyle w:val="Hyperlink"/>
            <w:noProof/>
          </w:rPr>
          <w:t>RN16: Verificar se a quantidade de dias do afastamento é válida para o motivo de afastamento temporário</w:t>
        </w:r>
        <w:r>
          <w:rPr>
            <w:noProof/>
            <w:webHidden/>
          </w:rPr>
          <w:tab/>
        </w:r>
        <w:r>
          <w:rPr>
            <w:noProof/>
            <w:webHidden/>
          </w:rPr>
          <w:fldChar w:fldCharType="begin"/>
        </w:r>
        <w:r>
          <w:rPr>
            <w:noProof/>
            <w:webHidden/>
          </w:rPr>
          <w:instrText xml:space="preserve"> PAGEREF _Toc75254791 \h </w:instrText>
        </w:r>
        <w:r>
          <w:rPr>
            <w:noProof/>
            <w:webHidden/>
          </w:rPr>
        </w:r>
        <w:r>
          <w:rPr>
            <w:noProof/>
            <w:webHidden/>
          </w:rPr>
          <w:fldChar w:fldCharType="separate"/>
        </w:r>
        <w:r>
          <w:rPr>
            <w:noProof/>
            <w:webHidden/>
          </w:rPr>
          <w:t>51</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792" w:history="1">
        <w:r w:rsidRPr="00276A81">
          <w:rPr>
            <w:rStyle w:val="Hyperlink"/>
            <w:noProof/>
          </w:rPr>
          <w:t>5.15.</w:t>
        </w:r>
        <w:r>
          <w:rPr>
            <w:rFonts w:asciiTheme="minorHAnsi" w:eastAsiaTheme="minorEastAsia" w:hAnsiTheme="minorHAnsi" w:cstheme="minorBidi"/>
            <w:noProof/>
            <w:sz w:val="22"/>
            <w:szCs w:val="22"/>
          </w:rPr>
          <w:tab/>
        </w:r>
        <w:r w:rsidRPr="00276A81">
          <w:rPr>
            <w:rStyle w:val="Hyperlink"/>
            <w:noProof/>
          </w:rPr>
          <w:t>RN17: Verificar se o período do afastamento é válido para o motivo de afastamento temporário</w:t>
        </w:r>
        <w:r>
          <w:rPr>
            <w:noProof/>
            <w:webHidden/>
          </w:rPr>
          <w:tab/>
        </w:r>
        <w:r>
          <w:rPr>
            <w:noProof/>
            <w:webHidden/>
          </w:rPr>
          <w:fldChar w:fldCharType="begin"/>
        </w:r>
        <w:r>
          <w:rPr>
            <w:noProof/>
            <w:webHidden/>
          </w:rPr>
          <w:instrText xml:space="preserve"> PAGEREF _Toc75254792 \h </w:instrText>
        </w:r>
        <w:r>
          <w:rPr>
            <w:noProof/>
            <w:webHidden/>
          </w:rPr>
        </w:r>
        <w:r>
          <w:rPr>
            <w:noProof/>
            <w:webHidden/>
          </w:rPr>
          <w:fldChar w:fldCharType="separate"/>
        </w:r>
        <w:r>
          <w:rPr>
            <w:noProof/>
            <w:webHidden/>
          </w:rPr>
          <w:t>51</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793" w:history="1">
        <w:r w:rsidRPr="00276A81">
          <w:rPr>
            <w:rStyle w:val="Hyperlink"/>
            <w:noProof/>
          </w:rPr>
          <w:t>5.16.</w:t>
        </w:r>
        <w:r>
          <w:rPr>
            <w:rFonts w:asciiTheme="minorHAnsi" w:eastAsiaTheme="minorEastAsia" w:hAnsiTheme="minorHAnsi" w:cstheme="minorBidi"/>
            <w:noProof/>
            <w:sz w:val="22"/>
            <w:szCs w:val="22"/>
          </w:rPr>
          <w:tab/>
        </w:r>
        <w:r w:rsidRPr="00276A81">
          <w:rPr>
            <w:rStyle w:val="Hyperlink"/>
            <w:noProof/>
          </w:rPr>
          <w:t>RN18: Verificar se a quantidade de dias do afastamento para o vínculo é válida para o motivo de afastamento temporário</w:t>
        </w:r>
        <w:r>
          <w:rPr>
            <w:noProof/>
            <w:webHidden/>
          </w:rPr>
          <w:tab/>
        </w:r>
        <w:r>
          <w:rPr>
            <w:noProof/>
            <w:webHidden/>
          </w:rPr>
          <w:fldChar w:fldCharType="begin"/>
        </w:r>
        <w:r>
          <w:rPr>
            <w:noProof/>
            <w:webHidden/>
          </w:rPr>
          <w:instrText xml:space="preserve"> PAGEREF _Toc75254793 \h </w:instrText>
        </w:r>
        <w:r>
          <w:rPr>
            <w:noProof/>
            <w:webHidden/>
          </w:rPr>
        </w:r>
        <w:r>
          <w:rPr>
            <w:noProof/>
            <w:webHidden/>
          </w:rPr>
          <w:fldChar w:fldCharType="separate"/>
        </w:r>
        <w:r>
          <w:rPr>
            <w:noProof/>
            <w:webHidden/>
          </w:rPr>
          <w:t>51</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794" w:history="1">
        <w:r w:rsidRPr="00276A81">
          <w:rPr>
            <w:rStyle w:val="Hyperlink"/>
            <w:noProof/>
          </w:rPr>
          <w:t>5.17.</w:t>
        </w:r>
        <w:r>
          <w:rPr>
            <w:rFonts w:asciiTheme="minorHAnsi" w:eastAsiaTheme="minorEastAsia" w:hAnsiTheme="minorHAnsi" w:cstheme="minorBidi"/>
            <w:noProof/>
            <w:sz w:val="22"/>
            <w:szCs w:val="22"/>
          </w:rPr>
          <w:tab/>
        </w:r>
        <w:r w:rsidRPr="00276A81">
          <w:rPr>
            <w:rStyle w:val="Hyperlink"/>
            <w:noProof/>
          </w:rPr>
          <w:t>RN19: Verificar se o afastamento com motivo com tipo de vinculação = pessoa pode confirmar retorno</w:t>
        </w:r>
        <w:r>
          <w:rPr>
            <w:noProof/>
            <w:webHidden/>
          </w:rPr>
          <w:tab/>
        </w:r>
        <w:r>
          <w:rPr>
            <w:noProof/>
            <w:webHidden/>
          </w:rPr>
          <w:fldChar w:fldCharType="begin"/>
        </w:r>
        <w:r>
          <w:rPr>
            <w:noProof/>
            <w:webHidden/>
          </w:rPr>
          <w:instrText xml:space="preserve"> PAGEREF _Toc75254794 \h </w:instrText>
        </w:r>
        <w:r>
          <w:rPr>
            <w:noProof/>
            <w:webHidden/>
          </w:rPr>
        </w:r>
        <w:r>
          <w:rPr>
            <w:noProof/>
            <w:webHidden/>
          </w:rPr>
          <w:fldChar w:fldCharType="separate"/>
        </w:r>
        <w:r>
          <w:rPr>
            <w:noProof/>
            <w:webHidden/>
          </w:rPr>
          <w:t>51</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795" w:history="1">
        <w:r w:rsidRPr="00276A81">
          <w:rPr>
            <w:rStyle w:val="Hyperlink"/>
            <w:noProof/>
          </w:rPr>
          <w:t>5.18.</w:t>
        </w:r>
        <w:r>
          <w:rPr>
            <w:rFonts w:asciiTheme="minorHAnsi" w:eastAsiaTheme="minorEastAsia" w:hAnsiTheme="minorHAnsi" w:cstheme="minorBidi"/>
            <w:noProof/>
            <w:sz w:val="22"/>
            <w:szCs w:val="22"/>
          </w:rPr>
          <w:tab/>
        </w:r>
        <w:r w:rsidRPr="00276A81">
          <w:rPr>
            <w:rStyle w:val="Hyperlink"/>
            <w:noProof/>
          </w:rPr>
          <w:t>RN20: Validar o comunicado de acidente</w:t>
        </w:r>
        <w:r>
          <w:rPr>
            <w:noProof/>
            <w:webHidden/>
          </w:rPr>
          <w:tab/>
        </w:r>
        <w:r>
          <w:rPr>
            <w:noProof/>
            <w:webHidden/>
          </w:rPr>
          <w:fldChar w:fldCharType="begin"/>
        </w:r>
        <w:r>
          <w:rPr>
            <w:noProof/>
            <w:webHidden/>
          </w:rPr>
          <w:instrText xml:space="preserve"> PAGEREF _Toc75254795 \h </w:instrText>
        </w:r>
        <w:r>
          <w:rPr>
            <w:noProof/>
            <w:webHidden/>
          </w:rPr>
        </w:r>
        <w:r>
          <w:rPr>
            <w:noProof/>
            <w:webHidden/>
          </w:rPr>
          <w:fldChar w:fldCharType="separate"/>
        </w:r>
        <w:r>
          <w:rPr>
            <w:noProof/>
            <w:webHidden/>
          </w:rPr>
          <w:t>52</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796" w:history="1">
        <w:r w:rsidRPr="00276A81">
          <w:rPr>
            <w:rStyle w:val="Hyperlink"/>
            <w:noProof/>
          </w:rPr>
          <w:t>5.19.</w:t>
        </w:r>
        <w:r>
          <w:rPr>
            <w:rFonts w:asciiTheme="minorHAnsi" w:eastAsiaTheme="minorEastAsia" w:hAnsiTheme="minorHAnsi" w:cstheme="minorBidi"/>
            <w:noProof/>
            <w:sz w:val="22"/>
            <w:szCs w:val="22"/>
          </w:rPr>
          <w:tab/>
        </w:r>
        <w:r w:rsidRPr="00276A81">
          <w:rPr>
            <w:rStyle w:val="Hyperlink"/>
            <w:noProof/>
          </w:rPr>
          <w:t>RN21: Verificar se a Unidade organizacional informada pertence ao Órgão logado</w:t>
        </w:r>
        <w:r>
          <w:rPr>
            <w:noProof/>
            <w:webHidden/>
          </w:rPr>
          <w:tab/>
        </w:r>
        <w:r>
          <w:rPr>
            <w:noProof/>
            <w:webHidden/>
          </w:rPr>
          <w:fldChar w:fldCharType="begin"/>
        </w:r>
        <w:r>
          <w:rPr>
            <w:noProof/>
            <w:webHidden/>
          </w:rPr>
          <w:instrText xml:space="preserve"> PAGEREF _Toc75254796 \h </w:instrText>
        </w:r>
        <w:r>
          <w:rPr>
            <w:noProof/>
            <w:webHidden/>
          </w:rPr>
        </w:r>
        <w:r>
          <w:rPr>
            <w:noProof/>
            <w:webHidden/>
          </w:rPr>
          <w:fldChar w:fldCharType="separate"/>
        </w:r>
        <w:r>
          <w:rPr>
            <w:noProof/>
            <w:webHidden/>
          </w:rPr>
          <w:t>52</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797" w:history="1">
        <w:r w:rsidRPr="00276A81">
          <w:rPr>
            <w:rStyle w:val="Hyperlink"/>
            <w:noProof/>
          </w:rPr>
          <w:t>5.20.</w:t>
        </w:r>
        <w:r>
          <w:rPr>
            <w:rFonts w:asciiTheme="minorHAnsi" w:eastAsiaTheme="minorEastAsia" w:hAnsiTheme="minorHAnsi" w:cstheme="minorBidi"/>
            <w:noProof/>
            <w:sz w:val="22"/>
            <w:szCs w:val="22"/>
          </w:rPr>
          <w:tab/>
        </w:r>
        <w:r w:rsidRPr="00276A81">
          <w:rPr>
            <w:rStyle w:val="Hyperlink"/>
            <w:noProof/>
          </w:rPr>
          <w:t>RN22: Verificar se a Matrícula informada pertence ao Órgão logado</w:t>
        </w:r>
        <w:r>
          <w:rPr>
            <w:noProof/>
            <w:webHidden/>
          </w:rPr>
          <w:tab/>
        </w:r>
        <w:r>
          <w:rPr>
            <w:noProof/>
            <w:webHidden/>
          </w:rPr>
          <w:fldChar w:fldCharType="begin"/>
        </w:r>
        <w:r>
          <w:rPr>
            <w:noProof/>
            <w:webHidden/>
          </w:rPr>
          <w:instrText xml:space="preserve"> PAGEREF _Toc75254797 \h </w:instrText>
        </w:r>
        <w:r>
          <w:rPr>
            <w:noProof/>
            <w:webHidden/>
          </w:rPr>
        </w:r>
        <w:r>
          <w:rPr>
            <w:noProof/>
            <w:webHidden/>
          </w:rPr>
          <w:fldChar w:fldCharType="separate"/>
        </w:r>
        <w:r>
          <w:rPr>
            <w:noProof/>
            <w:webHidden/>
          </w:rPr>
          <w:t>52</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798" w:history="1">
        <w:r w:rsidRPr="00276A81">
          <w:rPr>
            <w:rStyle w:val="Hyperlink"/>
            <w:noProof/>
          </w:rPr>
          <w:t>5.21.</w:t>
        </w:r>
        <w:r>
          <w:rPr>
            <w:rFonts w:asciiTheme="minorHAnsi" w:eastAsiaTheme="minorEastAsia" w:hAnsiTheme="minorHAnsi" w:cstheme="minorBidi"/>
            <w:noProof/>
            <w:sz w:val="22"/>
            <w:szCs w:val="22"/>
          </w:rPr>
          <w:tab/>
        </w:r>
        <w:r w:rsidRPr="00276A81">
          <w:rPr>
            <w:rStyle w:val="Hyperlink"/>
            <w:noProof/>
          </w:rPr>
          <w:t>RN23: Verificar o motivo de afastamento</w:t>
        </w:r>
        <w:r>
          <w:rPr>
            <w:noProof/>
            <w:webHidden/>
          </w:rPr>
          <w:tab/>
        </w:r>
        <w:r>
          <w:rPr>
            <w:noProof/>
            <w:webHidden/>
          </w:rPr>
          <w:fldChar w:fldCharType="begin"/>
        </w:r>
        <w:r>
          <w:rPr>
            <w:noProof/>
            <w:webHidden/>
          </w:rPr>
          <w:instrText xml:space="preserve"> PAGEREF _Toc75254798 \h </w:instrText>
        </w:r>
        <w:r>
          <w:rPr>
            <w:noProof/>
            <w:webHidden/>
          </w:rPr>
        </w:r>
        <w:r>
          <w:rPr>
            <w:noProof/>
            <w:webHidden/>
          </w:rPr>
          <w:fldChar w:fldCharType="separate"/>
        </w:r>
        <w:r>
          <w:rPr>
            <w:noProof/>
            <w:webHidden/>
          </w:rPr>
          <w:t>52</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799" w:history="1">
        <w:r w:rsidRPr="00276A81">
          <w:rPr>
            <w:rStyle w:val="Hyperlink"/>
            <w:noProof/>
          </w:rPr>
          <w:t>5.22.</w:t>
        </w:r>
        <w:r>
          <w:rPr>
            <w:rFonts w:asciiTheme="minorHAnsi" w:eastAsiaTheme="minorEastAsia" w:hAnsiTheme="minorHAnsi" w:cstheme="minorBidi"/>
            <w:noProof/>
            <w:sz w:val="22"/>
            <w:szCs w:val="22"/>
          </w:rPr>
          <w:tab/>
        </w:r>
        <w:r w:rsidRPr="00276A81">
          <w:rPr>
            <w:rStyle w:val="Hyperlink"/>
            <w:noProof/>
          </w:rPr>
          <w:t>RN24: Verificar se o afastamento agendou perícia médica</w:t>
        </w:r>
        <w:r>
          <w:rPr>
            <w:noProof/>
            <w:webHidden/>
          </w:rPr>
          <w:tab/>
        </w:r>
        <w:r>
          <w:rPr>
            <w:noProof/>
            <w:webHidden/>
          </w:rPr>
          <w:fldChar w:fldCharType="begin"/>
        </w:r>
        <w:r>
          <w:rPr>
            <w:noProof/>
            <w:webHidden/>
          </w:rPr>
          <w:instrText xml:space="preserve"> PAGEREF _Toc75254799 \h </w:instrText>
        </w:r>
        <w:r>
          <w:rPr>
            <w:noProof/>
            <w:webHidden/>
          </w:rPr>
        </w:r>
        <w:r>
          <w:rPr>
            <w:noProof/>
            <w:webHidden/>
          </w:rPr>
          <w:fldChar w:fldCharType="separate"/>
        </w:r>
        <w:r>
          <w:rPr>
            <w:noProof/>
            <w:webHidden/>
          </w:rPr>
          <w:t>52</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800" w:history="1">
        <w:r w:rsidRPr="00276A81">
          <w:rPr>
            <w:rStyle w:val="Hyperlink"/>
            <w:noProof/>
          </w:rPr>
          <w:t>5.23.</w:t>
        </w:r>
        <w:r>
          <w:rPr>
            <w:rFonts w:asciiTheme="minorHAnsi" w:eastAsiaTheme="minorEastAsia" w:hAnsiTheme="minorHAnsi" w:cstheme="minorBidi"/>
            <w:noProof/>
            <w:sz w:val="22"/>
            <w:szCs w:val="22"/>
          </w:rPr>
          <w:tab/>
        </w:r>
        <w:r w:rsidRPr="00276A81">
          <w:rPr>
            <w:rStyle w:val="Hyperlink"/>
            <w:noProof/>
          </w:rPr>
          <w:t>RN25: Verificar se o motivo de afastamento é de funcionalidade específica</w:t>
        </w:r>
        <w:r>
          <w:rPr>
            <w:noProof/>
            <w:webHidden/>
          </w:rPr>
          <w:tab/>
        </w:r>
        <w:r>
          <w:rPr>
            <w:noProof/>
            <w:webHidden/>
          </w:rPr>
          <w:fldChar w:fldCharType="begin"/>
        </w:r>
        <w:r>
          <w:rPr>
            <w:noProof/>
            <w:webHidden/>
          </w:rPr>
          <w:instrText xml:space="preserve"> PAGEREF _Toc75254800 \h </w:instrText>
        </w:r>
        <w:r>
          <w:rPr>
            <w:noProof/>
            <w:webHidden/>
          </w:rPr>
        </w:r>
        <w:r>
          <w:rPr>
            <w:noProof/>
            <w:webHidden/>
          </w:rPr>
          <w:fldChar w:fldCharType="separate"/>
        </w:r>
        <w:r>
          <w:rPr>
            <w:noProof/>
            <w:webHidden/>
          </w:rPr>
          <w:t>52</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801" w:history="1">
        <w:r w:rsidRPr="00276A81">
          <w:rPr>
            <w:rStyle w:val="Hyperlink"/>
            <w:noProof/>
          </w:rPr>
          <w:t>5.24.</w:t>
        </w:r>
        <w:r>
          <w:rPr>
            <w:rFonts w:asciiTheme="minorHAnsi" w:eastAsiaTheme="minorEastAsia" w:hAnsiTheme="minorHAnsi" w:cstheme="minorBidi"/>
            <w:noProof/>
            <w:sz w:val="22"/>
            <w:szCs w:val="22"/>
          </w:rPr>
          <w:tab/>
        </w:r>
        <w:r w:rsidRPr="00276A81">
          <w:rPr>
            <w:rStyle w:val="Hyperlink"/>
            <w:noProof/>
          </w:rPr>
          <w:t>RN26: Verificar se a data final informada é válida</w:t>
        </w:r>
        <w:r>
          <w:rPr>
            <w:noProof/>
            <w:webHidden/>
          </w:rPr>
          <w:tab/>
        </w:r>
        <w:r>
          <w:rPr>
            <w:noProof/>
            <w:webHidden/>
          </w:rPr>
          <w:fldChar w:fldCharType="begin"/>
        </w:r>
        <w:r>
          <w:rPr>
            <w:noProof/>
            <w:webHidden/>
          </w:rPr>
          <w:instrText xml:space="preserve"> PAGEREF _Toc75254801 \h </w:instrText>
        </w:r>
        <w:r>
          <w:rPr>
            <w:noProof/>
            <w:webHidden/>
          </w:rPr>
        </w:r>
        <w:r>
          <w:rPr>
            <w:noProof/>
            <w:webHidden/>
          </w:rPr>
          <w:fldChar w:fldCharType="separate"/>
        </w:r>
        <w:r>
          <w:rPr>
            <w:noProof/>
            <w:webHidden/>
          </w:rPr>
          <w:t>53</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802" w:history="1">
        <w:r w:rsidRPr="00276A81">
          <w:rPr>
            <w:rStyle w:val="Hyperlink"/>
            <w:noProof/>
          </w:rPr>
          <w:t>5.25.</w:t>
        </w:r>
        <w:r>
          <w:rPr>
            <w:rFonts w:asciiTheme="minorHAnsi" w:eastAsiaTheme="minorEastAsia" w:hAnsiTheme="minorHAnsi" w:cstheme="minorBidi"/>
            <w:noProof/>
            <w:sz w:val="22"/>
            <w:szCs w:val="22"/>
          </w:rPr>
          <w:tab/>
        </w:r>
        <w:r w:rsidRPr="00276A81">
          <w:rPr>
            <w:rStyle w:val="Hyperlink"/>
            <w:noProof/>
          </w:rPr>
          <w:t>RN27: Verificar se informou a data final do afastamento</w:t>
        </w:r>
        <w:r>
          <w:rPr>
            <w:noProof/>
            <w:webHidden/>
          </w:rPr>
          <w:tab/>
        </w:r>
        <w:r>
          <w:rPr>
            <w:noProof/>
            <w:webHidden/>
          </w:rPr>
          <w:fldChar w:fldCharType="begin"/>
        </w:r>
        <w:r>
          <w:rPr>
            <w:noProof/>
            <w:webHidden/>
          </w:rPr>
          <w:instrText xml:space="preserve"> PAGEREF _Toc75254802 \h </w:instrText>
        </w:r>
        <w:r>
          <w:rPr>
            <w:noProof/>
            <w:webHidden/>
          </w:rPr>
        </w:r>
        <w:r>
          <w:rPr>
            <w:noProof/>
            <w:webHidden/>
          </w:rPr>
          <w:fldChar w:fldCharType="separate"/>
        </w:r>
        <w:r>
          <w:rPr>
            <w:noProof/>
            <w:webHidden/>
          </w:rPr>
          <w:t>53</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803" w:history="1">
        <w:r w:rsidRPr="00276A81">
          <w:rPr>
            <w:rStyle w:val="Hyperlink"/>
            <w:noProof/>
          </w:rPr>
          <w:t>5.26.</w:t>
        </w:r>
        <w:r>
          <w:rPr>
            <w:rFonts w:asciiTheme="minorHAnsi" w:eastAsiaTheme="minorEastAsia" w:hAnsiTheme="minorHAnsi" w:cstheme="minorBidi"/>
            <w:noProof/>
            <w:sz w:val="22"/>
            <w:szCs w:val="22"/>
          </w:rPr>
          <w:tab/>
        </w:r>
        <w:r w:rsidRPr="00276A81">
          <w:rPr>
            <w:rStyle w:val="Hyperlink"/>
            <w:noProof/>
          </w:rPr>
          <w:t>RN28: Verificar se informou a data de retorno</w:t>
        </w:r>
        <w:r>
          <w:rPr>
            <w:noProof/>
            <w:webHidden/>
          </w:rPr>
          <w:tab/>
        </w:r>
        <w:r>
          <w:rPr>
            <w:noProof/>
            <w:webHidden/>
          </w:rPr>
          <w:fldChar w:fldCharType="begin"/>
        </w:r>
        <w:r>
          <w:rPr>
            <w:noProof/>
            <w:webHidden/>
          </w:rPr>
          <w:instrText xml:space="preserve"> PAGEREF _Toc75254803 \h </w:instrText>
        </w:r>
        <w:r>
          <w:rPr>
            <w:noProof/>
            <w:webHidden/>
          </w:rPr>
        </w:r>
        <w:r>
          <w:rPr>
            <w:noProof/>
            <w:webHidden/>
          </w:rPr>
          <w:fldChar w:fldCharType="separate"/>
        </w:r>
        <w:r>
          <w:rPr>
            <w:noProof/>
            <w:webHidden/>
          </w:rPr>
          <w:t>53</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804" w:history="1">
        <w:r w:rsidRPr="00276A81">
          <w:rPr>
            <w:rStyle w:val="Hyperlink"/>
            <w:noProof/>
          </w:rPr>
          <w:t>5.27.</w:t>
        </w:r>
        <w:r>
          <w:rPr>
            <w:rFonts w:asciiTheme="minorHAnsi" w:eastAsiaTheme="minorEastAsia" w:hAnsiTheme="minorHAnsi" w:cstheme="minorBidi"/>
            <w:noProof/>
            <w:sz w:val="22"/>
            <w:szCs w:val="22"/>
          </w:rPr>
          <w:tab/>
        </w:r>
        <w:r w:rsidRPr="00276A81">
          <w:rPr>
            <w:rStyle w:val="Hyperlink"/>
            <w:noProof/>
          </w:rPr>
          <w:t>RN29: Verificar geração/alteração do protocolo da declaração de bens no retorno</w:t>
        </w:r>
        <w:r>
          <w:rPr>
            <w:noProof/>
            <w:webHidden/>
          </w:rPr>
          <w:tab/>
        </w:r>
        <w:r>
          <w:rPr>
            <w:noProof/>
            <w:webHidden/>
          </w:rPr>
          <w:fldChar w:fldCharType="begin"/>
        </w:r>
        <w:r>
          <w:rPr>
            <w:noProof/>
            <w:webHidden/>
          </w:rPr>
          <w:instrText xml:space="preserve"> PAGEREF _Toc75254804 \h </w:instrText>
        </w:r>
        <w:r>
          <w:rPr>
            <w:noProof/>
            <w:webHidden/>
          </w:rPr>
        </w:r>
        <w:r>
          <w:rPr>
            <w:noProof/>
            <w:webHidden/>
          </w:rPr>
          <w:fldChar w:fldCharType="separate"/>
        </w:r>
        <w:r>
          <w:rPr>
            <w:noProof/>
            <w:webHidden/>
          </w:rPr>
          <w:t>53</w:t>
        </w:r>
        <w:r>
          <w:rPr>
            <w:noProof/>
            <w:webHidden/>
          </w:rPr>
          <w:fldChar w:fldCharType="end"/>
        </w:r>
      </w:hyperlink>
    </w:p>
    <w:p w:rsidR="006611C9" w:rsidRDefault="006611C9">
      <w:pPr>
        <w:pStyle w:val="Sumrio1"/>
        <w:tabs>
          <w:tab w:val="left" w:pos="480"/>
          <w:tab w:val="right" w:leader="dot" w:pos="8494"/>
        </w:tabs>
        <w:rPr>
          <w:rFonts w:asciiTheme="minorHAnsi" w:eastAsiaTheme="minorEastAsia" w:hAnsiTheme="minorHAnsi" w:cstheme="minorBidi"/>
          <w:noProof/>
          <w:sz w:val="22"/>
          <w:szCs w:val="22"/>
        </w:rPr>
      </w:pPr>
      <w:hyperlink w:anchor="_Toc75254805" w:history="1">
        <w:r w:rsidRPr="00276A81">
          <w:rPr>
            <w:rStyle w:val="Hyperlink"/>
            <w:noProof/>
          </w:rPr>
          <w:t>6.</w:t>
        </w:r>
        <w:r>
          <w:rPr>
            <w:rFonts w:asciiTheme="minorHAnsi" w:eastAsiaTheme="minorEastAsia" w:hAnsiTheme="minorHAnsi" w:cstheme="minorBidi"/>
            <w:noProof/>
            <w:sz w:val="22"/>
            <w:szCs w:val="22"/>
          </w:rPr>
          <w:tab/>
        </w:r>
        <w:r w:rsidRPr="00276A81">
          <w:rPr>
            <w:rStyle w:val="Hyperlink"/>
            <w:noProof/>
          </w:rPr>
          <w:t>Mapeamento conceito X tabela do banco de dados</w:t>
        </w:r>
        <w:r>
          <w:rPr>
            <w:noProof/>
            <w:webHidden/>
          </w:rPr>
          <w:tab/>
        </w:r>
        <w:r>
          <w:rPr>
            <w:noProof/>
            <w:webHidden/>
          </w:rPr>
          <w:fldChar w:fldCharType="begin"/>
        </w:r>
        <w:r>
          <w:rPr>
            <w:noProof/>
            <w:webHidden/>
          </w:rPr>
          <w:instrText xml:space="preserve"> PAGEREF _Toc75254805 \h </w:instrText>
        </w:r>
        <w:r>
          <w:rPr>
            <w:noProof/>
            <w:webHidden/>
          </w:rPr>
        </w:r>
        <w:r>
          <w:rPr>
            <w:noProof/>
            <w:webHidden/>
          </w:rPr>
          <w:fldChar w:fldCharType="separate"/>
        </w:r>
        <w:r>
          <w:rPr>
            <w:noProof/>
            <w:webHidden/>
          </w:rPr>
          <w:t>54</w:t>
        </w:r>
        <w:r>
          <w:rPr>
            <w:noProof/>
            <w:webHidden/>
          </w:rPr>
          <w:fldChar w:fldCharType="end"/>
        </w:r>
      </w:hyperlink>
    </w:p>
    <w:p w:rsidR="006611C9" w:rsidRDefault="006611C9">
      <w:pPr>
        <w:pStyle w:val="Sumrio1"/>
        <w:tabs>
          <w:tab w:val="left" w:pos="480"/>
          <w:tab w:val="right" w:leader="dot" w:pos="8494"/>
        </w:tabs>
        <w:rPr>
          <w:rFonts w:asciiTheme="minorHAnsi" w:eastAsiaTheme="minorEastAsia" w:hAnsiTheme="minorHAnsi" w:cstheme="minorBidi"/>
          <w:noProof/>
          <w:sz w:val="22"/>
          <w:szCs w:val="22"/>
        </w:rPr>
      </w:pPr>
      <w:hyperlink w:anchor="_Toc75254806" w:history="1">
        <w:r w:rsidRPr="00276A81">
          <w:rPr>
            <w:rStyle w:val="Hyperlink"/>
            <w:noProof/>
          </w:rPr>
          <w:t>7.</w:t>
        </w:r>
        <w:r>
          <w:rPr>
            <w:rFonts w:asciiTheme="minorHAnsi" w:eastAsiaTheme="minorEastAsia" w:hAnsiTheme="minorHAnsi" w:cstheme="minorBidi"/>
            <w:noProof/>
            <w:sz w:val="22"/>
            <w:szCs w:val="22"/>
          </w:rPr>
          <w:tab/>
        </w:r>
        <w:r w:rsidRPr="00276A81">
          <w:rPr>
            <w:rStyle w:val="Hyperlink"/>
            <w:noProof/>
          </w:rPr>
          <w:t>Anexos</w:t>
        </w:r>
        <w:r>
          <w:rPr>
            <w:noProof/>
            <w:webHidden/>
          </w:rPr>
          <w:tab/>
        </w:r>
        <w:r>
          <w:rPr>
            <w:noProof/>
            <w:webHidden/>
          </w:rPr>
          <w:fldChar w:fldCharType="begin"/>
        </w:r>
        <w:r>
          <w:rPr>
            <w:noProof/>
            <w:webHidden/>
          </w:rPr>
          <w:instrText xml:space="preserve"> PAGEREF _Toc75254806 \h </w:instrText>
        </w:r>
        <w:r>
          <w:rPr>
            <w:noProof/>
            <w:webHidden/>
          </w:rPr>
        </w:r>
        <w:r>
          <w:rPr>
            <w:noProof/>
            <w:webHidden/>
          </w:rPr>
          <w:fldChar w:fldCharType="separate"/>
        </w:r>
        <w:r>
          <w:rPr>
            <w:noProof/>
            <w:webHidden/>
          </w:rPr>
          <w:t>57</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807" w:history="1">
        <w:r w:rsidRPr="00276A81">
          <w:rPr>
            <w:rStyle w:val="Hyperlink"/>
            <w:noProof/>
          </w:rPr>
          <w:t>7.1.</w:t>
        </w:r>
        <w:r>
          <w:rPr>
            <w:rFonts w:asciiTheme="minorHAnsi" w:eastAsiaTheme="minorEastAsia" w:hAnsiTheme="minorHAnsi" w:cstheme="minorBidi"/>
            <w:noProof/>
            <w:sz w:val="22"/>
            <w:szCs w:val="22"/>
          </w:rPr>
          <w:tab/>
        </w:r>
        <w:r w:rsidRPr="00276A81">
          <w:rPr>
            <w:rStyle w:val="Hyperlink"/>
            <w:noProof/>
          </w:rPr>
          <w:t>Quando o Afastamento Interrompe Outro Existente</w:t>
        </w:r>
        <w:r>
          <w:rPr>
            <w:noProof/>
            <w:webHidden/>
          </w:rPr>
          <w:tab/>
        </w:r>
        <w:r>
          <w:rPr>
            <w:noProof/>
            <w:webHidden/>
          </w:rPr>
          <w:fldChar w:fldCharType="begin"/>
        </w:r>
        <w:r>
          <w:rPr>
            <w:noProof/>
            <w:webHidden/>
          </w:rPr>
          <w:instrText xml:space="preserve"> PAGEREF _Toc75254807 \h </w:instrText>
        </w:r>
        <w:r>
          <w:rPr>
            <w:noProof/>
            <w:webHidden/>
          </w:rPr>
        </w:r>
        <w:r>
          <w:rPr>
            <w:noProof/>
            <w:webHidden/>
          </w:rPr>
          <w:fldChar w:fldCharType="separate"/>
        </w:r>
        <w:r>
          <w:rPr>
            <w:noProof/>
            <w:webHidden/>
          </w:rPr>
          <w:t>57</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808" w:history="1">
        <w:r w:rsidRPr="00276A81">
          <w:rPr>
            <w:rStyle w:val="Hyperlink"/>
            <w:noProof/>
          </w:rPr>
          <w:t>7.2.</w:t>
        </w:r>
        <w:r>
          <w:rPr>
            <w:rFonts w:asciiTheme="minorHAnsi" w:eastAsiaTheme="minorEastAsia" w:hAnsiTheme="minorHAnsi" w:cstheme="minorBidi"/>
            <w:noProof/>
            <w:sz w:val="22"/>
            <w:szCs w:val="22"/>
          </w:rPr>
          <w:tab/>
        </w:r>
        <w:r w:rsidRPr="00276A81">
          <w:rPr>
            <w:rStyle w:val="Hyperlink"/>
            <w:noProof/>
          </w:rPr>
          <w:t>Motivo a Ser Utilizado no Afastamento</w:t>
        </w:r>
        <w:r>
          <w:rPr>
            <w:noProof/>
            <w:webHidden/>
          </w:rPr>
          <w:tab/>
        </w:r>
        <w:r>
          <w:rPr>
            <w:noProof/>
            <w:webHidden/>
          </w:rPr>
          <w:fldChar w:fldCharType="begin"/>
        </w:r>
        <w:r>
          <w:rPr>
            <w:noProof/>
            <w:webHidden/>
          </w:rPr>
          <w:instrText xml:space="preserve"> PAGEREF _Toc75254808 \h </w:instrText>
        </w:r>
        <w:r>
          <w:rPr>
            <w:noProof/>
            <w:webHidden/>
          </w:rPr>
        </w:r>
        <w:r>
          <w:rPr>
            <w:noProof/>
            <w:webHidden/>
          </w:rPr>
          <w:fldChar w:fldCharType="separate"/>
        </w:r>
        <w:r>
          <w:rPr>
            <w:noProof/>
            <w:webHidden/>
          </w:rPr>
          <w:t>57</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809" w:history="1">
        <w:r w:rsidRPr="00276A81">
          <w:rPr>
            <w:rStyle w:val="Hyperlink"/>
            <w:noProof/>
          </w:rPr>
          <w:t>7.3.</w:t>
        </w:r>
        <w:r>
          <w:rPr>
            <w:rFonts w:asciiTheme="minorHAnsi" w:eastAsiaTheme="minorEastAsia" w:hAnsiTheme="minorHAnsi" w:cstheme="minorBidi"/>
            <w:noProof/>
            <w:sz w:val="22"/>
            <w:szCs w:val="22"/>
          </w:rPr>
          <w:tab/>
        </w:r>
        <w:r w:rsidRPr="00276A81">
          <w:rPr>
            <w:rStyle w:val="Hyperlink"/>
            <w:noProof/>
          </w:rPr>
          <w:t>Afastamento Concomitante</w:t>
        </w:r>
        <w:r>
          <w:rPr>
            <w:noProof/>
            <w:webHidden/>
          </w:rPr>
          <w:tab/>
        </w:r>
        <w:r>
          <w:rPr>
            <w:noProof/>
            <w:webHidden/>
          </w:rPr>
          <w:fldChar w:fldCharType="begin"/>
        </w:r>
        <w:r>
          <w:rPr>
            <w:noProof/>
            <w:webHidden/>
          </w:rPr>
          <w:instrText xml:space="preserve"> PAGEREF _Toc75254809 \h </w:instrText>
        </w:r>
        <w:r>
          <w:rPr>
            <w:noProof/>
            <w:webHidden/>
          </w:rPr>
        </w:r>
        <w:r>
          <w:rPr>
            <w:noProof/>
            <w:webHidden/>
          </w:rPr>
          <w:fldChar w:fldCharType="separate"/>
        </w:r>
        <w:r>
          <w:rPr>
            <w:noProof/>
            <w:webHidden/>
          </w:rPr>
          <w:t>58</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810" w:history="1">
        <w:r w:rsidRPr="00276A81">
          <w:rPr>
            <w:rStyle w:val="Hyperlink"/>
            <w:noProof/>
          </w:rPr>
          <w:t>7.4.</w:t>
        </w:r>
        <w:r>
          <w:rPr>
            <w:rFonts w:asciiTheme="minorHAnsi" w:eastAsiaTheme="minorEastAsia" w:hAnsiTheme="minorHAnsi" w:cstheme="minorBidi"/>
            <w:noProof/>
            <w:sz w:val="22"/>
            <w:szCs w:val="22"/>
          </w:rPr>
          <w:tab/>
        </w:r>
        <w:r w:rsidRPr="00276A81">
          <w:rPr>
            <w:rStyle w:val="Hyperlink"/>
            <w:noProof/>
          </w:rPr>
          <w:t>Eventos para Motivos de Afastamentos Temporários</w:t>
        </w:r>
        <w:r>
          <w:rPr>
            <w:noProof/>
            <w:webHidden/>
          </w:rPr>
          <w:tab/>
        </w:r>
        <w:r>
          <w:rPr>
            <w:noProof/>
            <w:webHidden/>
          </w:rPr>
          <w:fldChar w:fldCharType="begin"/>
        </w:r>
        <w:r>
          <w:rPr>
            <w:noProof/>
            <w:webHidden/>
          </w:rPr>
          <w:instrText xml:space="preserve"> PAGEREF _Toc75254810 \h </w:instrText>
        </w:r>
        <w:r>
          <w:rPr>
            <w:noProof/>
            <w:webHidden/>
          </w:rPr>
        </w:r>
        <w:r>
          <w:rPr>
            <w:noProof/>
            <w:webHidden/>
          </w:rPr>
          <w:fldChar w:fldCharType="separate"/>
        </w:r>
        <w:r>
          <w:rPr>
            <w:noProof/>
            <w:webHidden/>
          </w:rPr>
          <w:t>58</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811" w:history="1">
        <w:r w:rsidRPr="00276A81">
          <w:rPr>
            <w:rStyle w:val="Hyperlink"/>
            <w:noProof/>
          </w:rPr>
          <w:t>7.5.</w:t>
        </w:r>
        <w:r>
          <w:rPr>
            <w:rFonts w:asciiTheme="minorHAnsi" w:eastAsiaTheme="minorEastAsia" w:hAnsiTheme="minorHAnsi" w:cstheme="minorBidi"/>
            <w:noProof/>
            <w:sz w:val="22"/>
            <w:szCs w:val="22"/>
          </w:rPr>
          <w:tab/>
        </w:r>
        <w:r w:rsidRPr="00276A81">
          <w:rPr>
            <w:rStyle w:val="Hyperlink"/>
            <w:noProof/>
          </w:rPr>
          <w:t>Unidade Organizacional</w:t>
        </w:r>
        <w:r>
          <w:rPr>
            <w:noProof/>
            <w:webHidden/>
          </w:rPr>
          <w:tab/>
        </w:r>
        <w:r>
          <w:rPr>
            <w:noProof/>
            <w:webHidden/>
          </w:rPr>
          <w:fldChar w:fldCharType="begin"/>
        </w:r>
        <w:r>
          <w:rPr>
            <w:noProof/>
            <w:webHidden/>
          </w:rPr>
          <w:instrText xml:space="preserve"> PAGEREF _Toc75254811 \h </w:instrText>
        </w:r>
        <w:r>
          <w:rPr>
            <w:noProof/>
            <w:webHidden/>
          </w:rPr>
        </w:r>
        <w:r>
          <w:rPr>
            <w:noProof/>
            <w:webHidden/>
          </w:rPr>
          <w:fldChar w:fldCharType="separate"/>
        </w:r>
        <w:r>
          <w:rPr>
            <w:noProof/>
            <w:webHidden/>
          </w:rPr>
          <w:t>61</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812" w:history="1">
        <w:r w:rsidRPr="00276A81">
          <w:rPr>
            <w:rStyle w:val="Hyperlink"/>
            <w:rFonts w:eastAsia="Arial Unicode MS"/>
            <w:noProof/>
          </w:rPr>
          <w:t>7.6.</w:t>
        </w:r>
        <w:r>
          <w:rPr>
            <w:rFonts w:asciiTheme="minorHAnsi" w:eastAsiaTheme="minorEastAsia" w:hAnsiTheme="minorHAnsi" w:cstheme="minorBidi"/>
            <w:noProof/>
            <w:sz w:val="22"/>
            <w:szCs w:val="22"/>
          </w:rPr>
          <w:tab/>
        </w:r>
        <w:r w:rsidRPr="00276A81">
          <w:rPr>
            <w:rStyle w:val="Hyperlink"/>
            <w:noProof/>
          </w:rPr>
          <w:t>Localizar responsáveis para envio do e-mail</w:t>
        </w:r>
        <w:r>
          <w:rPr>
            <w:noProof/>
            <w:webHidden/>
          </w:rPr>
          <w:tab/>
        </w:r>
        <w:r>
          <w:rPr>
            <w:noProof/>
            <w:webHidden/>
          </w:rPr>
          <w:fldChar w:fldCharType="begin"/>
        </w:r>
        <w:r>
          <w:rPr>
            <w:noProof/>
            <w:webHidden/>
          </w:rPr>
          <w:instrText xml:space="preserve"> PAGEREF _Toc75254812 \h </w:instrText>
        </w:r>
        <w:r>
          <w:rPr>
            <w:noProof/>
            <w:webHidden/>
          </w:rPr>
        </w:r>
        <w:r>
          <w:rPr>
            <w:noProof/>
            <w:webHidden/>
          </w:rPr>
          <w:fldChar w:fldCharType="separate"/>
        </w:r>
        <w:r>
          <w:rPr>
            <w:noProof/>
            <w:webHidden/>
          </w:rPr>
          <w:t>61</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813" w:history="1">
        <w:r w:rsidRPr="00276A81">
          <w:rPr>
            <w:rStyle w:val="Hyperlink"/>
            <w:rFonts w:eastAsia="Arial Unicode MS"/>
            <w:noProof/>
          </w:rPr>
          <w:t>7.7.</w:t>
        </w:r>
        <w:r>
          <w:rPr>
            <w:rFonts w:asciiTheme="minorHAnsi" w:eastAsiaTheme="minorEastAsia" w:hAnsiTheme="minorHAnsi" w:cstheme="minorBidi"/>
            <w:noProof/>
            <w:sz w:val="22"/>
            <w:szCs w:val="22"/>
          </w:rPr>
          <w:tab/>
        </w:r>
        <w:r w:rsidRPr="00276A81">
          <w:rPr>
            <w:rStyle w:val="Hyperlink"/>
            <w:noProof/>
          </w:rPr>
          <w:t>E-mail</w:t>
        </w:r>
        <w:r>
          <w:rPr>
            <w:noProof/>
            <w:webHidden/>
          </w:rPr>
          <w:tab/>
        </w:r>
        <w:r>
          <w:rPr>
            <w:noProof/>
            <w:webHidden/>
          </w:rPr>
          <w:fldChar w:fldCharType="begin"/>
        </w:r>
        <w:r>
          <w:rPr>
            <w:noProof/>
            <w:webHidden/>
          </w:rPr>
          <w:instrText xml:space="preserve"> PAGEREF _Toc75254813 \h </w:instrText>
        </w:r>
        <w:r>
          <w:rPr>
            <w:noProof/>
            <w:webHidden/>
          </w:rPr>
        </w:r>
        <w:r>
          <w:rPr>
            <w:noProof/>
            <w:webHidden/>
          </w:rPr>
          <w:fldChar w:fldCharType="separate"/>
        </w:r>
        <w:r>
          <w:rPr>
            <w:noProof/>
            <w:webHidden/>
          </w:rPr>
          <w:t>61</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814" w:history="1">
        <w:r w:rsidRPr="00276A81">
          <w:rPr>
            <w:rStyle w:val="Hyperlink"/>
            <w:noProof/>
          </w:rPr>
          <w:t>7.7.1.</w:t>
        </w:r>
        <w:r>
          <w:rPr>
            <w:rFonts w:asciiTheme="minorHAnsi" w:eastAsiaTheme="minorEastAsia" w:hAnsiTheme="minorHAnsi" w:cstheme="minorBidi"/>
            <w:noProof/>
            <w:sz w:val="22"/>
            <w:szCs w:val="22"/>
          </w:rPr>
          <w:tab/>
        </w:r>
        <w:r w:rsidRPr="00276A81">
          <w:rPr>
            <w:rStyle w:val="Hyperlink"/>
            <w:noProof/>
          </w:rPr>
          <w:t>Assunto do e-mail</w:t>
        </w:r>
        <w:r>
          <w:rPr>
            <w:noProof/>
            <w:webHidden/>
          </w:rPr>
          <w:tab/>
        </w:r>
        <w:r>
          <w:rPr>
            <w:noProof/>
            <w:webHidden/>
          </w:rPr>
          <w:fldChar w:fldCharType="begin"/>
        </w:r>
        <w:r>
          <w:rPr>
            <w:noProof/>
            <w:webHidden/>
          </w:rPr>
          <w:instrText xml:space="preserve"> PAGEREF _Toc75254814 \h </w:instrText>
        </w:r>
        <w:r>
          <w:rPr>
            <w:noProof/>
            <w:webHidden/>
          </w:rPr>
        </w:r>
        <w:r>
          <w:rPr>
            <w:noProof/>
            <w:webHidden/>
          </w:rPr>
          <w:fldChar w:fldCharType="separate"/>
        </w:r>
        <w:r>
          <w:rPr>
            <w:noProof/>
            <w:webHidden/>
          </w:rPr>
          <w:t>61</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815" w:history="1">
        <w:r w:rsidRPr="00276A81">
          <w:rPr>
            <w:rStyle w:val="Hyperlink"/>
            <w:noProof/>
          </w:rPr>
          <w:t>7.7.2.</w:t>
        </w:r>
        <w:r>
          <w:rPr>
            <w:rFonts w:asciiTheme="minorHAnsi" w:eastAsiaTheme="minorEastAsia" w:hAnsiTheme="minorHAnsi" w:cstheme="minorBidi"/>
            <w:noProof/>
            <w:sz w:val="22"/>
            <w:szCs w:val="22"/>
          </w:rPr>
          <w:tab/>
        </w:r>
        <w:r w:rsidRPr="00276A81">
          <w:rPr>
            <w:rStyle w:val="Hyperlink"/>
            <w:noProof/>
          </w:rPr>
          <w:t>Corpo do e-mail</w:t>
        </w:r>
        <w:r>
          <w:rPr>
            <w:noProof/>
            <w:webHidden/>
          </w:rPr>
          <w:tab/>
        </w:r>
        <w:r>
          <w:rPr>
            <w:noProof/>
            <w:webHidden/>
          </w:rPr>
          <w:fldChar w:fldCharType="begin"/>
        </w:r>
        <w:r>
          <w:rPr>
            <w:noProof/>
            <w:webHidden/>
          </w:rPr>
          <w:instrText xml:space="preserve"> PAGEREF _Toc75254815 \h </w:instrText>
        </w:r>
        <w:r>
          <w:rPr>
            <w:noProof/>
            <w:webHidden/>
          </w:rPr>
        </w:r>
        <w:r>
          <w:rPr>
            <w:noProof/>
            <w:webHidden/>
          </w:rPr>
          <w:fldChar w:fldCharType="separate"/>
        </w:r>
        <w:r>
          <w:rPr>
            <w:noProof/>
            <w:webHidden/>
          </w:rPr>
          <w:t>61</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816" w:history="1">
        <w:r w:rsidRPr="00276A81">
          <w:rPr>
            <w:rStyle w:val="Hyperlink"/>
            <w:noProof/>
          </w:rPr>
          <w:t>7.8.</w:t>
        </w:r>
        <w:r>
          <w:rPr>
            <w:rFonts w:asciiTheme="minorHAnsi" w:eastAsiaTheme="minorEastAsia" w:hAnsiTheme="minorHAnsi" w:cstheme="minorBidi"/>
            <w:noProof/>
            <w:sz w:val="22"/>
            <w:szCs w:val="22"/>
          </w:rPr>
          <w:tab/>
        </w:r>
        <w:r w:rsidRPr="00276A81">
          <w:rPr>
            <w:rStyle w:val="Hyperlink"/>
            <w:noProof/>
          </w:rPr>
          <w:t>Acumulação/Interrupção de Afastamento Temporário</w:t>
        </w:r>
        <w:r>
          <w:rPr>
            <w:noProof/>
            <w:webHidden/>
          </w:rPr>
          <w:tab/>
        </w:r>
        <w:r>
          <w:rPr>
            <w:noProof/>
            <w:webHidden/>
          </w:rPr>
          <w:fldChar w:fldCharType="begin"/>
        </w:r>
        <w:r>
          <w:rPr>
            <w:noProof/>
            <w:webHidden/>
          </w:rPr>
          <w:instrText xml:space="preserve"> PAGEREF _Toc75254816 \h </w:instrText>
        </w:r>
        <w:r>
          <w:rPr>
            <w:noProof/>
            <w:webHidden/>
          </w:rPr>
        </w:r>
        <w:r>
          <w:rPr>
            <w:noProof/>
            <w:webHidden/>
          </w:rPr>
          <w:fldChar w:fldCharType="separate"/>
        </w:r>
        <w:r>
          <w:rPr>
            <w:noProof/>
            <w:webHidden/>
          </w:rPr>
          <w:t>62</w:t>
        </w:r>
        <w:r>
          <w:rPr>
            <w:noProof/>
            <w:webHidden/>
          </w:rPr>
          <w:fldChar w:fldCharType="end"/>
        </w:r>
      </w:hyperlink>
    </w:p>
    <w:p w:rsidR="006611C9" w:rsidRDefault="006611C9">
      <w:pPr>
        <w:pStyle w:val="Sumrio2"/>
        <w:tabs>
          <w:tab w:val="left" w:pos="960"/>
          <w:tab w:val="right" w:leader="dot" w:pos="8494"/>
        </w:tabs>
        <w:rPr>
          <w:rFonts w:asciiTheme="minorHAnsi" w:eastAsiaTheme="minorEastAsia" w:hAnsiTheme="minorHAnsi" w:cstheme="minorBidi"/>
          <w:noProof/>
          <w:sz w:val="22"/>
          <w:szCs w:val="22"/>
        </w:rPr>
      </w:pPr>
      <w:hyperlink w:anchor="_Toc75254817" w:history="1">
        <w:r w:rsidRPr="00276A81">
          <w:rPr>
            <w:rStyle w:val="Hyperlink"/>
            <w:noProof/>
          </w:rPr>
          <w:t>7.9.</w:t>
        </w:r>
        <w:r>
          <w:rPr>
            <w:rFonts w:asciiTheme="minorHAnsi" w:eastAsiaTheme="minorEastAsia" w:hAnsiTheme="minorHAnsi" w:cstheme="minorBidi"/>
            <w:noProof/>
            <w:sz w:val="22"/>
            <w:szCs w:val="22"/>
          </w:rPr>
          <w:tab/>
        </w:r>
        <w:r w:rsidRPr="00276A81">
          <w:rPr>
            <w:rStyle w:val="Hyperlink"/>
            <w:noProof/>
          </w:rPr>
          <w:t>Verificar existência de substitutos no período de afastamento</w:t>
        </w:r>
        <w:r>
          <w:rPr>
            <w:noProof/>
            <w:webHidden/>
          </w:rPr>
          <w:tab/>
        </w:r>
        <w:r>
          <w:rPr>
            <w:noProof/>
            <w:webHidden/>
          </w:rPr>
          <w:fldChar w:fldCharType="begin"/>
        </w:r>
        <w:r>
          <w:rPr>
            <w:noProof/>
            <w:webHidden/>
          </w:rPr>
          <w:instrText xml:space="preserve"> PAGEREF _Toc75254817 \h </w:instrText>
        </w:r>
        <w:r>
          <w:rPr>
            <w:noProof/>
            <w:webHidden/>
          </w:rPr>
        </w:r>
        <w:r>
          <w:rPr>
            <w:noProof/>
            <w:webHidden/>
          </w:rPr>
          <w:fldChar w:fldCharType="separate"/>
        </w:r>
        <w:r>
          <w:rPr>
            <w:noProof/>
            <w:webHidden/>
          </w:rPr>
          <w:t>62</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818" w:history="1">
        <w:r w:rsidRPr="00276A81">
          <w:rPr>
            <w:rStyle w:val="Hyperlink"/>
            <w:noProof/>
          </w:rPr>
          <w:t>7.10.</w:t>
        </w:r>
        <w:r>
          <w:rPr>
            <w:rFonts w:asciiTheme="minorHAnsi" w:eastAsiaTheme="minorEastAsia" w:hAnsiTheme="minorHAnsi" w:cstheme="minorBidi"/>
            <w:noProof/>
            <w:sz w:val="22"/>
            <w:szCs w:val="22"/>
          </w:rPr>
          <w:tab/>
        </w:r>
        <w:r w:rsidRPr="00276A81">
          <w:rPr>
            <w:rStyle w:val="Hyperlink"/>
            <w:noProof/>
          </w:rPr>
          <w:t>Identificando um usuário gestor</w:t>
        </w:r>
        <w:r>
          <w:rPr>
            <w:noProof/>
            <w:webHidden/>
          </w:rPr>
          <w:tab/>
        </w:r>
        <w:r>
          <w:rPr>
            <w:noProof/>
            <w:webHidden/>
          </w:rPr>
          <w:fldChar w:fldCharType="begin"/>
        </w:r>
        <w:r>
          <w:rPr>
            <w:noProof/>
            <w:webHidden/>
          </w:rPr>
          <w:instrText xml:space="preserve"> PAGEREF _Toc75254818 \h </w:instrText>
        </w:r>
        <w:r>
          <w:rPr>
            <w:noProof/>
            <w:webHidden/>
          </w:rPr>
        </w:r>
        <w:r>
          <w:rPr>
            <w:noProof/>
            <w:webHidden/>
          </w:rPr>
          <w:fldChar w:fldCharType="separate"/>
        </w:r>
        <w:r>
          <w:rPr>
            <w:noProof/>
            <w:webHidden/>
          </w:rPr>
          <w:t>63</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819" w:history="1">
        <w:r w:rsidRPr="00276A81">
          <w:rPr>
            <w:rStyle w:val="Hyperlink"/>
            <w:noProof/>
          </w:rPr>
          <w:t>7.11.</w:t>
        </w:r>
        <w:r>
          <w:rPr>
            <w:rFonts w:asciiTheme="minorHAnsi" w:eastAsiaTheme="minorEastAsia" w:hAnsiTheme="minorHAnsi" w:cstheme="minorBidi"/>
            <w:noProof/>
            <w:sz w:val="22"/>
            <w:szCs w:val="22"/>
          </w:rPr>
          <w:tab/>
        </w:r>
        <w:r w:rsidRPr="00276A81">
          <w:rPr>
            <w:rStyle w:val="Hyperlink"/>
            <w:noProof/>
          </w:rPr>
          <w:t>Identificando que o plano de saúde permite inscrição de inativos (aposentados)</w:t>
        </w:r>
        <w:r>
          <w:rPr>
            <w:noProof/>
            <w:webHidden/>
          </w:rPr>
          <w:tab/>
        </w:r>
        <w:r>
          <w:rPr>
            <w:noProof/>
            <w:webHidden/>
          </w:rPr>
          <w:fldChar w:fldCharType="begin"/>
        </w:r>
        <w:r>
          <w:rPr>
            <w:noProof/>
            <w:webHidden/>
          </w:rPr>
          <w:instrText xml:space="preserve"> PAGEREF _Toc75254819 \h </w:instrText>
        </w:r>
        <w:r>
          <w:rPr>
            <w:noProof/>
            <w:webHidden/>
          </w:rPr>
        </w:r>
        <w:r>
          <w:rPr>
            <w:noProof/>
            <w:webHidden/>
          </w:rPr>
          <w:fldChar w:fldCharType="separate"/>
        </w:r>
        <w:r>
          <w:rPr>
            <w:noProof/>
            <w:webHidden/>
          </w:rPr>
          <w:t>63</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820" w:history="1">
        <w:r w:rsidRPr="00276A81">
          <w:rPr>
            <w:rStyle w:val="Hyperlink"/>
            <w:noProof/>
          </w:rPr>
          <w:t>7.12.</w:t>
        </w:r>
        <w:r>
          <w:rPr>
            <w:rFonts w:asciiTheme="minorHAnsi" w:eastAsiaTheme="minorEastAsia" w:hAnsiTheme="minorHAnsi" w:cstheme="minorBidi"/>
            <w:noProof/>
            <w:sz w:val="22"/>
            <w:szCs w:val="22"/>
          </w:rPr>
          <w:tab/>
        </w:r>
        <w:r w:rsidRPr="00276A81">
          <w:rPr>
            <w:rStyle w:val="Hyperlink"/>
            <w:noProof/>
          </w:rPr>
          <w:t>Identificando o vínculo mais antigo</w:t>
        </w:r>
        <w:r>
          <w:rPr>
            <w:noProof/>
            <w:webHidden/>
          </w:rPr>
          <w:tab/>
        </w:r>
        <w:r>
          <w:rPr>
            <w:noProof/>
            <w:webHidden/>
          </w:rPr>
          <w:fldChar w:fldCharType="begin"/>
        </w:r>
        <w:r>
          <w:rPr>
            <w:noProof/>
            <w:webHidden/>
          </w:rPr>
          <w:instrText xml:space="preserve"> PAGEREF _Toc75254820 \h </w:instrText>
        </w:r>
        <w:r>
          <w:rPr>
            <w:noProof/>
            <w:webHidden/>
          </w:rPr>
        </w:r>
        <w:r>
          <w:rPr>
            <w:noProof/>
            <w:webHidden/>
          </w:rPr>
          <w:fldChar w:fldCharType="separate"/>
        </w:r>
        <w:r>
          <w:rPr>
            <w:noProof/>
            <w:webHidden/>
          </w:rPr>
          <w:t>63</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821" w:history="1">
        <w:r w:rsidRPr="00276A81">
          <w:rPr>
            <w:rStyle w:val="Hyperlink"/>
            <w:noProof/>
          </w:rPr>
          <w:t>7.13.</w:t>
        </w:r>
        <w:r>
          <w:rPr>
            <w:rFonts w:asciiTheme="minorHAnsi" w:eastAsiaTheme="minorEastAsia" w:hAnsiTheme="minorHAnsi" w:cstheme="minorBidi"/>
            <w:noProof/>
            <w:sz w:val="22"/>
            <w:szCs w:val="22"/>
          </w:rPr>
          <w:tab/>
        </w:r>
        <w:r w:rsidRPr="00276A81">
          <w:rPr>
            <w:rStyle w:val="Hyperlink"/>
            <w:noProof/>
          </w:rPr>
          <w:t>Abrangência</w:t>
        </w:r>
        <w:r>
          <w:rPr>
            <w:noProof/>
            <w:webHidden/>
          </w:rPr>
          <w:tab/>
        </w:r>
        <w:r>
          <w:rPr>
            <w:noProof/>
            <w:webHidden/>
          </w:rPr>
          <w:fldChar w:fldCharType="begin"/>
        </w:r>
        <w:r>
          <w:rPr>
            <w:noProof/>
            <w:webHidden/>
          </w:rPr>
          <w:instrText xml:space="preserve"> PAGEREF _Toc75254821 \h </w:instrText>
        </w:r>
        <w:r>
          <w:rPr>
            <w:noProof/>
            <w:webHidden/>
          </w:rPr>
        </w:r>
        <w:r>
          <w:rPr>
            <w:noProof/>
            <w:webHidden/>
          </w:rPr>
          <w:fldChar w:fldCharType="separate"/>
        </w:r>
        <w:r>
          <w:rPr>
            <w:noProof/>
            <w:webHidden/>
          </w:rPr>
          <w:t>63</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822" w:history="1">
        <w:r w:rsidRPr="00276A81">
          <w:rPr>
            <w:rStyle w:val="Hyperlink"/>
            <w:noProof/>
          </w:rPr>
          <w:t>7.13.1.</w:t>
        </w:r>
        <w:r>
          <w:rPr>
            <w:rFonts w:asciiTheme="minorHAnsi" w:eastAsiaTheme="minorEastAsia" w:hAnsiTheme="minorHAnsi" w:cstheme="minorBidi"/>
            <w:noProof/>
            <w:sz w:val="22"/>
            <w:szCs w:val="22"/>
          </w:rPr>
          <w:tab/>
        </w:r>
        <w:r w:rsidRPr="00276A81">
          <w:rPr>
            <w:rStyle w:val="Hyperlink"/>
            <w:noProof/>
          </w:rPr>
          <w:t>Abrangência na pesquisa</w:t>
        </w:r>
        <w:r>
          <w:rPr>
            <w:noProof/>
            <w:webHidden/>
          </w:rPr>
          <w:tab/>
        </w:r>
        <w:r>
          <w:rPr>
            <w:noProof/>
            <w:webHidden/>
          </w:rPr>
          <w:fldChar w:fldCharType="begin"/>
        </w:r>
        <w:r>
          <w:rPr>
            <w:noProof/>
            <w:webHidden/>
          </w:rPr>
          <w:instrText xml:space="preserve"> PAGEREF _Toc75254822 \h </w:instrText>
        </w:r>
        <w:r>
          <w:rPr>
            <w:noProof/>
            <w:webHidden/>
          </w:rPr>
        </w:r>
        <w:r>
          <w:rPr>
            <w:noProof/>
            <w:webHidden/>
          </w:rPr>
          <w:fldChar w:fldCharType="separate"/>
        </w:r>
        <w:r>
          <w:rPr>
            <w:noProof/>
            <w:webHidden/>
          </w:rPr>
          <w:t>63</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823" w:history="1">
        <w:r w:rsidRPr="00276A81">
          <w:rPr>
            <w:rStyle w:val="Hyperlink"/>
            <w:noProof/>
          </w:rPr>
          <w:t>7.13.2.</w:t>
        </w:r>
        <w:r>
          <w:rPr>
            <w:rFonts w:asciiTheme="minorHAnsi" w:eastAsiaTheme="minorEastAsia" w:hAnsiTheme="minorHAnsi" w:cstheme="minorBidi"/>
            <w:noProof/>
            <w:sz w:val="22"/>
            <w:szCs w:val="22"/>
          </w:rPr>
          <w:tab/>
        </w:r>
        <w:r w:rsidRPr="00276A81">
          <w:rPr>
            <w:rStyle w:val="Hyperlink"/>
            <w:noProof/>
          </w:rPr>
          <w:t>Exceções</w:t>
        </w:r>
        <w:r>
          <w:rPr>
            <w:noProof/>
            <w:webHidden/>
          </w:rPr>
          <w:tab/>
        </w:r>
        <w:r>
          <w:rPr>
            <w:noProof/>
            <w:webHidden/>
          </w:rPr>
          <w:fldChar w:fldCharType="begin"/>
        </w:r>
        <w:r>
          <w:rPr>
            <w:noProof/>
            <w:webHidden/>
          </w:rPr>
          <w:instrText xml:space="preserve"> PAGEREF _Toc75254823 \h </w:instrText>
        </w:r>
        <w:r>
          <w:rPr>
            <w:noProof/>
            <w:webHidden/>
          </w:rPr>
        </w:r>
        <w:r>
          <w:rPr>
            <w:noProof/>
            <w:webHidden/>
          </w:rPr>
          <w:fldChar w:fldCharType="separate"/>
        </w:r>
        <w:r>
          <w:rPr>
            <w:noProof/>
            <w:webHidden/>
          </w:rPr>
          <w:t>64</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824" w:history="1">
        <w:r w:rsidRPr="00276A81">
          <w:rPr>
            <w:rStyle w:val="Hyperlink"/>
            <w:noProof/>
          </w:rPr>
          <w:t>7.13.3.</w:t>
        </w:r>
        <w:r>
          <w:rPr>
            <w:rFonts w:asciiTheme="minorHAnsi" w:eastAsiaTheme="minorEastAsia" w:hAnsiTheme="minorHAnsi" w:cstheme="minorBidi"/>
            <w:noProof/>
            <w:sz w:val="22"/>
            <w:szCs w:val="22"/>
          </w:rPr>
          <w:tab/>
        </w:r>
        <w:r w:rsidRPr="00276A81">
          <w:rPr>
            <w:rStyle w:val="Hyperlink"/>
            <w:noProof/>
          </w:rPr>
          <w:t>Abrangência na pesquisa auxiliar de unidade organizacional</w:t>
        </w:r>
        <w:r>
          <w:rPr>
            <w:noProof/>
            <w:webHidden/>
          </w:rPr>
          <w:tab/>
        </w:r>
        <w:r>
          <w:rPr>
            <w:noProof/>
            <w:webHidden/>
          </w:rPr>
          <w:fldChar w:fldCharType="begin"/>
        </w:r>
        <w:r>
          <w:rPr>
            <w:noProof/>
            <w:webHidden/>
          </w:rPr>
          <w:instrText xml:space="preserve"> PAGEREF _Toc75254824 \h </w:instrText>
        </w:r>
        <w:r>
          <w:rPr>
            <w:noProof/>
            <w:webHidden/>
          </w:rPr>
        </w:r>
        <w:r>
          <w:rPr>
            <w:noProof/>
            <w:webHidden/>
          </w:rPr>
          <w:fldChar w:fldCharType="separate"/>
        </w:r>
        <w:r>
          <w:rPr>
            <w:noProof/>
            <w:webHidden/>
          </w:rPr>
          <w:t>64</w:t>
        </w:r>
        <w:r>
          <w:rPr>
            <w:noProof/>
            <w:webHidden/>
          </w:rPr>
          <w:fldChar w:fldCharType="end"/>
        </w:r>
      </w:hyperlink>
    </w:p>
    <w:p w:rsidR="006611C9" w:rsidRDefault="006611C9">
      <w:pPr>
        <w:pStyle w:val="Sumrio3"/>
        <w:tabs>
          <w:tab w:val="left" w:pos="1440"/>
          <w:tab w:val="right" w:leader="dot" w:pos="8494"/>
        </w:tabs>
        <w:rPr>
          <w:rFonts w:asciiTheme="minorHAnsi" w:eastAsiaTheme="minorEastAsia" w:hAnsiTheme="minorHAnsi" w:cstheme="minorBidi"/>
          <w:noProof/>
          <w:sz w:val="22"/>
          <w:szCs w:val="22"/>
        </w:rPr>
      </w:pPr>
      <w:hyperlink w:anchor="_Toc75254825" w:history="1">
        <w:r w:rsidRPr="00276A81">
          <w:rPr>
            <w:rStyle w:val="Hyperlink"/>
            <w:noProof/>
          </w:rPr>
          <w:t>7.13.4.</w:t>
        </w:r>
        <w:r>
          <w:rPr>
            <w:rFonts w:asciiTheme="minorHAnsi" w:eastAsiaTheme="minorEastAsia" w:hAnsiTheme="minorHAnsi" w:cstheme="minorBidi"/>
            <w:noProof/>
            <w:sz w:val="22"/>
            <w:szCs w:val="22"/>
          </w:rPr>
          <w:tab/>
        </w:r>
        <w:r w:rsidRPr="00276A81">
          <w:rPr>
            <w:rStyle w:val="Hyperlink"/>
            <w:noProof/>
          </w:rPr>
          <w:t>Abrangência na pesquisa auxiliar de pessoa (com vínculo)</w:t>
        </w:r>
        <w:r>
          <w:rPr>
            <w:noProof/>
            <w:webHidden/>
          </w:rPr>
          <w:tab/>
        </w:r>
        <w:r>
          <w:rPr>
            <w:noProof/>
            <w:webHidden/>
          </w:rPr>
          <w:fldChar w:fldCharType="begin"/>
        </w:r>
        <w:r>
          <w:rPr>
            <w:noProof/>
            <w:webHidden/>
          </w:rPr>
          <w:instrText xml:space="preserve"> PAGEREF _Toc75254825 \h </w:instrText>
        </w:r>
        <w:r>
          <w:rPr>
            <w:noProof/>
            <w:webHidden/>
          </w:rPr>
        </w:r>
        <w:r>
          <w:rPr>
            <w:noProof/>
            <w:webHidden/>
          </w:rPr>
          <w:fldChar w:fldCharType="separate"/>
        </w:r>
        <w:r>
          <w:rPr>
            <w:noProof/>
            <w:webHidden/>
          </w:rPr>
          <w:t>64</w:t>
        </w:r>
        <w:r>
          <w:rPr>
            <w:noProof/>
            <w:webHidden/>
          </w:rPr>
          <w:fldChar w:fldCharType="end"/>
        </w:r>
      </w:hyperlink>
    </w:p>
    <w:p w:rsidR="006611C9" w:rsidRDefault="006611C9">
      <w:pPr>
        <w:pStyle w:val="Sumrio2"/>
        <w:tabs>
          <w:tab w:val="left" w:pos="1200"/>
          <w:tab w:val="right" w:leader="dot" w:pos="8494"/>
        </w:tabs>
        <w:rPr>
          <w:rFonts w:asciiTheme="minorHAnsi" w:eastAsiaTheme="minorEastAsia" w:hAnsiTheme="minorHAnsi" w:cstheme="minorBidi"/>
          <w:noProof/>
          <w:sz w:val="22"/>
          <w:szCs w:val="22"/>
        </w:rPr>
      </w:pPr>
      <w:hyperlink w:anchor="_Toc75254826" w:history="1">
        <w:r w:rsidRPr="00276A81">
          <w:rPr>
            <w:rStyle w:val="Hyperlink"/>
            <w:noProof/>
          </w:rPr>
          <w:t>7.14.</w:t>
        </w:r>
        <w:r>
          <w:rPr>
            <w:rFonts w:asciiTheme="minorHAnsi" w:eastAsiaTheme="minorEastAsia" w:hAnsiTheme="minorHAnsi" w:cstheme="minorBidi"/>
            <w:noProof/>
            <w:sz w:val="22"/>
            <w:szCs w:val="22"/>
          </w:rPr>
          <w:tab/>
        </w:r>
        <w:r w:rsidRPr="00276A81">
          <w:rPr>
            <w:rStyle w:val="Hyperlink"/>
            <w:noProof/>
          </w:rPr>
          <w:t>Suspender as Autorizações de acesso</w:t>
        </w:r>
        <w:r>
          <w:rPr>
            <w:noProof/>
            <w:webHidden/>
          </w:rPr>
          <w:tab/>
        </w:r>
        <w:r>
          <w:rPr>
            <w:noProof/>
            <w:webHidden/>
          </w:rPr>
          <w:fldChar w:fldCharType="begin"/>
        </w:r>
        <w:r>
          <w:rPr>
            <w:noProof/>
            <w:webHidden/>
          </w:rPr>
          <w:instrText xml:space="preserve"> PAGEREF _Toc75254826 \h </w:instrText>
        </w:r>
        <w:r>
          <w:rPr>
            <w:noProof/>
            <w:webHidden/>
          </w:rPr>
        </w:r>
        <w:r>
          <w:rPr>
            <w:noProof/>
            <w:webHidden/>
          </w:rPr>
          <w:fldChar w:fldCharType="separate"/>
        </w:r>
        <w:r>
          <w:rPr>
            <w:noProof/>
            <w:webHidden/>
          </w:rPr>
          <w:t>64</w:t>
        </w:r>
        <w:r>
          <w:rPr>
            <w:noProof/>
            <w:webHidden/>
          </w:rPr>
          <w:fldChar w:fldCharType="end"/>
        </w:r>
      </w:hyperlink>
    </w:p>
    <w:p w:rsidR="006611C9" w:rsidRDefault="006611C9">
      <w:pPr>
        <w:pStyle w:val="Sumrio1"/>
        <w:tabs>
          <w:tab w:val="left" w:pos="480"/>
          <w:tab w:val="right" w:leader="dot" w:pos="8494"/>
        </w:tabs>
        <w:rPr>
          <w:rFonts w:asciiTheme="minorHAnsi" w:eastAsiaTheme="minorEastAsia" w:hAnsiTheme="minorHAnsi" w:cstheme="minorBidi"/>
          <w:noProof/>
          <w:sz w:val="22"/>
          <w:szCs w:val="22"/>
        </w:rPr>
      </w:pPr>
      <w:hyperlink w:anchor="_Toc75254827" w:history="1">
        <w:r w:rsidRPr="00276A81">
          <w:rPr>
            <w:rStyle w:val="Hyperlink"/>
            <w:rFonts w:eastAsia="Arial Unicode MS"/>
            <w:noProof/>
          </w:rPr>
          <w:t>8.</w:t>
        </w:r>
        <w:r>
          <w:rPr>
            <w:rFonts w:asciiTheme="minorHAnsi" w:eastAsiaTheme="minorEastAsia" w:hAnsiTheme="minorHAnsi" w:cstheme="minorBidi"/>
            <w:noProof/>
            <w:sz w:val="22"/>
            <w:szCs w:val="22"/>
          </w:rPr>
          <w:tab/>
        </w:r>
        <w:r w:rsidRPr="00276A81">
          <w:rPr>
            <w:rStyle w:val="Hyperlink"/>
            <w:noProof/>
          </w:rPr>
          <w:t>Revisões</w:t>
        </w:r>
        <w:r>
          <w:rPr>
            <w:noProof/>
            <w:webHidden/>
          </w:rPr>
          <w:tab/>
        </w:r>
        <w:r>
          <w:rPr>
            <w:noProof/>
            <w:webHidden/>
          </w:rPr>
          <w:fldChar w:fldCharType="begin"/>
        </w:r>
        <w:r>
          <w:rPr>
            <w:noProof/>
            <w:webHidden/>
          </w:rPr>
          <w:instrText xml:space="preserve"> PAGEREF _Toc75254827 \h </w:instrText>
        </w:r>
        <w:r>
          <w:rPr>
            <w:noProof/>
            <w:webHidden/>
          </w:rPr>
        </w:r>
        <w:r>
          <w:rPr>
            <w:noProof/>
            <w:webHidden/>
          </w:rPr>
          <w:fldChar w:fldCharType="separate"/>
        </w:r>
        <w:r>
          <w:rPr>
            <w:noProof/>
            <w:webHidden/>
          </w:rPr>
          <w:t>65</w:t>
        </w:r>
        <w:r>
          <w:rPr>
            <w:noProof/>
            <w:webHidden/>
          </w:rPr>
          <w:fldChar w:fldCharType="end"/>
        </w:r>
      </w:hyperlink>
    </w:p>
    <w:p w:rsidR="00142A1A" w:rsidRDefault="00142A1A" w:rsidP="00142A1A">
      <w:pPr>
        <w:pStyle w:val="Sumrio1"/>
      </w:pPr>
      <w:r>
        <w:rPr>
          <w:color w:val="000000"/>
        </w:rPr>
        <w:fldChar w:fldCharType="end"/>
      </w:r>
    </w:p>
    <w:p w:rsidR="00142A1A" w:rsidRDefault="00142A1A" w:rsidP="00142A1A">
      <w:pPr>
        <w:widowControl w:val="0"/>
        <w:rPr>
          <w:rFonts w:cs="Arial"/>
          <w:b/>
          <w:bCs/>
          <w:color w:val="000000"/>
        </w:rPr>
      </w:pPr>
    </w:p>
    <w:p w:rsidR="00142A1A" w:rsidRDefault="00142A1A" w:rsidP="00142A1A">
      <w:pPr>
        <w:pStyle w:val="Heading"/>
        <w:rPr>
          <w:rFonts w:cs="Arial"/>
          <w:szCs w:val="24"/>
          <w:lang w:val="pt-BR"/>
        </w:rPr>
      </w:pPr>
    </w:p>
    <w:p w:rsidR="00142A1A" w:rsidRDefault="00142A1A" w:rsidP="00142A1A">
      <w:pPr>
        <w:pStyle w:val="Heading"/>
      </w:pPr>
    </w:p>
    <w:p w:rsidR="00142A1A" w:rsidRDefault="00142A1A" w:rsidP="00142A1A">
      <w:pPr>
        <w:pStyle w:val="Heading"/>
        <w:jc w:val="center"/>
      </w:pPr>
    </w:p>
    <w:p w:rsidR="00142A1A" w:rsidRDefault="00142A1A" w:rsidP="00142A1A">
      <w:pPr>
        <w:pStyle w:val="Heading"/>
        <w:rPr>
          <w:rFonts w:cs="Arial"/>
          <w:szCs w:val="24"/>
          <w:lang w:val="pt-BR"/>
        </w:rPr>
      </w:pPr>
      <w:r>
        <w:br w:type="page"/>
      </w:r>
    </w:p>
    <w:p w:rsidR="00142A1A" w:rsidRDefault="00142A1A" w:rsidP="00142A1A">
      <w:pPr>
        <w:pStyle w:val="Ttulo1"/>
        <w:keepNext w:val="0"/>
        <w:widowControl w:val="0"/>
        <w:spacing w:before="0" w:line="240" w:lineRule="auto"/>
        <w:ind w:left="540" w:hanging="540"/>
      </w:pPr>
      <w:bookmarkStart w:id="1" w:name="_Toc75254737"/>
      <w:r>
        <w:lastRenderedPageBreak/>
        <w:t>Pacote/Caso de Uso</w:t>
      </w:r>
      <w:bookmarkEnd w:id="1"/>
    </w:p>
    <w:p w:rsidR="00142A1A" w:rsidRDefault="00142A1A" w:rsidP="00142A1A"/>
    <w:p w:rsidR="00142A1A" w:rsidRDefault="00BB7776" w:rsidP="00F6652D">
      <w:pPr>
        <w:pStyle w:val="Subttulo"/>
      </w:pPr>
      <w:bookmarkStart w:id="2" w:name="_Toc75254738"/>
      <w:r>
        <w:t xml:space="preserve">Manter </w:t>
      </w:r>
      <w:r w:rsidR="00142A1A">
        <w:t>Afasta</w:t>
      </w:r>
      <w:r>
        <w:t>mentos</w:t>
      </w:r>
      <w:bookmarkEnd w:id="2"/>
    </w:p>
    <w:p w:rsidR="00142A1A" w:rsidRDefault="00142A1A" w:rsidP="00142A1A">
      <w:pPr>
        <w:widowControl w:val="0"/>
        <w:ind w:left="902"/>
        <w:rPr>
          <w:rFonts w:cs="Arial"/>
          <w:b/>
          <w:bCs/>
          <w:color w:val="FF0000"/>
        </w:rPr>
      </w:pPr>
    </w:p>
    <w:p w:rsidR="00142A1A" w:rsidRDefault="00142A1A" w:rsidP="00142A1A">
      <w:pPr>
        <w:pStyle w:val="Ttulo2"/>
        <w:widowControl w:val="0"/>
        <w:tabs>
          <w:tab w:val="left" w:pos="1080"/>
        </w:tabs>
        <w:spacing w:before="0" w:after="0" w:line="240" w:lineRule="auto"/>
        <w:ind w:left="1080" w:hanging="720"/>
      </w:pPr>
      <w:bookmarkStart w:id="3" w:name="_Toc75254739"/>
      <w:r>
        <w:t>Descrição</w:t>
      </w:r>
      <w:bookmarkEnd w:id="3"/>
    </w:p>
    <w:p w:rsidR="00142A1A" w:rsidRDefault="00142A1A" w:rsidP="00142A1A">
      <w:pPr>
        <w:pStyle w:val="Recuodecorpodetexto2"/>
        <w:widowControl w:val="0"/>
        <w:ind w:left="1620" w:firstLine="0"/>
        <w:rPr>
          <w:sz w:val="24"/>
        </w:rPr>
      </w:pPr>
    </w:p>
    <w:p w:rsidR="00142A1A" w:rsidRDefault="00142A1A" w:rsidP="00142A1A">
      <w:pPr>
        <w:pStyle w:val="Recuodecorpodetexto2"/>
        <w:widowControl w:val="0"/>
        <w:ind w:left="1260" w:firstLine="0"/>
        <w:rPr>
          <w:sz w:val="24"/>
        </w:rPr>
      </w:pPr>
      <w:r>
        <w:rPr>
          <w:sz w:val="24"/>
        </w:rPr>
        <w:t xml:space="preserve">Pacote responsável por agrupar os casos de uso de </w:t>
      </w:r>
      <w:r w:rsidR="00BB7776">
        <w:rPr>
          <w:sz w:val="24"/>
        </w:rPr>
        <w:t>Manter Afastamentos</w:t>
      </w:r>
      <w:r>
        <w:rPr>
          <w:sz w:val="24"/>
        </w:rPr>
        <w:t>.</w:t>
      </w:r>
    </w:p>
    <w:p w:rsidR="00142A1A" w:rsidRDefault="00142A1A" w:rsidP="00142A1A">
      <w:pPr>
        <w:pStyle w:val="Recuodecorpodetexto2"/>
        <w:widowControl w:val="0"/>
        <w:ind w:left="1620" w:firstLine="0"/>
        <w:rPr>
          <w:sz w:val="24"/>
        </w:rPr>
      </w:pPr>
    </w:p>
    <w:p w:rsidR="00142A1A" w:rsidRDefault="00142A1A" w:rsidP="00142A1A">
      <w:pPr>
        <w:pStyle w:val="Ttulo2"/>
        <w:widowControl w:val="0"/>
        <w:tabs>
          <w:tab w:val="left" w:pos="1080"/>
        </w:tabs>
        <w:spacing w:before="0" w:after="0" w:line="240" w:lineRule="auto"/>
        <w:ind w:left="1080" w:hanging="720"/>
      </w:pPr>
      <w:bookmarkStart w:id="4" w:name="_Toc75254740"/>
      <w:r>
        <w:t>Requisitos atendidos</w:t>
      </w:r>
      <w:bookmarkEnd w:id="4"/>
    </w:p>
    <w:p w:rsidR="00142A1A" w:rsidRDefault="00142A1A" w:rsidP="00142A1A"/>
    <w:p w:rsidR="00142A1A" w:rsidRDefault="00142A1A" w:rsidP="00142A1A">
      <w:pPr>
        <w:pStyle w:val="Recuodecorpodetexto"/>
        <w:ind w:left="1260"/>
      </w:pPr>
      <w:r>
        <w:t>R2 – Afastar servidores</w:t>
      </w:r>
    </w:p>
    <w:p w:rsidR="00142A1A" w:rsidRDefault="00142A1A" w:rsidP="00142A1A">
      <w:pPr>
        <w:pStyle w:val="Recuodecorpodetexto"/>
        <w:ind w:left="1260"/>
      </w:pPr>
      <w:r>
        <w:t>R3 – Alterar data de retorno do afastamento</w:t>
      </w:r>
    </w:p>
    <w:p w:rsidR="00142A1A" w:rsidRDefault="00142A1A" w:rsidP="00142A1A"/>
    <w:p w:rsidR="00142A1A" w:rsidRDefault="00142A1A" w:rsidP="00142A1A">
      <w:pPr>
        <w:pStyle w:val="Ttulo1"/>
        <w:keepNext w:val="0"/>
        <w:widowControl w:val="0"/>
        <w:spacing w:before="0" w:line="240" w:lineRule="auto"/>
        <w:ind w:left="540" w:hanging="540"/>
      </w:pPr>
      <w:bookmarkStart w:id="5" w:name="_Toc75254741"/>
      <w:r>
        <w:t>Conceito</w:t>
      </w:r>
      <w:bookmarkEnd w:id="5"/>
      <w:r>
        <w:tab/>
      </w:r>
    </w:p>
    <w:p w:rsidR="00142A1A" w:rsidRDefault="00142A1A" w:rsidP="00142A1A"/>
    <w:p w:rsidR="00142A1A" w:rsidRDefault="00142A1A" w:rsidP="00142A1A">
      <w:pPr>
        <w:pStyle w:val="Ttulo2"/>
        <w:widowControl w:val="0"/>
        <w:tabs>
          <w:tab w:val="left" w:pos="1080"/>
        </w:tabs>
        <w:spacing w:before="0" w:after="0" w:line="240" w:lineRule="auto"/>
        <w:ind w:left="1080" w:hanging="720"/>
      </w:pPr>
      <w:bookmarkStart w:id="6" w:name="_Toc75254742"/>
      <w:r>
        <w:t>Conceitos principais</w:t>
      </w:r>
      <w:bookmarkEnd w:id="6"/>
    </w:p>
    <w:p w:rsidR="00142A1A" w:rsidRDefault="00142A1A" w:rsidP="00142A1A">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888"/>
        <w:gridCol w:w="6182"/>
      </w:tblGrid>
      <w:tr w:rsidR="00142A1A" w:rsidTr="00131B5F">
        <w:trPr>
          <w:trHeight w:val="600"/>
        </w:trPr>
        <w:tc>
          <w:tcPr>
            <w:tcW w:w="2888" w:type="dxa"/>
          </w:tcPr>
          <w:p w:rsidR="00142A1A" w:rsidRDefault="00142A1A" w:rsidP="00142A1A">
            <w:pPr>
              <w:pStyle w:val="Cabealho"/>
              <w:ind w:left="0"/>
              <w:jc w:val="left"/>
              <w:rPr>
                <w:rFonts w:cs="Arial"/>
                <w:b/>
              </w:rPr>
            </w:pPr>
            <w:r>
              <w:rPr>
                <w:rFonts w:cs="Arial"/>
                <w:b/>
              </w:rPr>
              <w:t>Pessoa: Histórico de afastamentos</w:t>
            </w:r>
          </w:p>
        </w:tc>
        <w:tc>
          <w:tcPr>
            <w:tcW w:w="6182" w:type="dxa"/>
          </w:tcPr>
          <w:p w:rsidR="00142A1A" w:rsidRDefault="00142A1A" w:rsidP="00131B5F">
            <w:pPr>
              <w:pStyle w:val="Cabealho"/>
              <w:rPr>
                <w:rFonts w:cs="Arial"/>
              </w:rPr>
            </w:pPr>
            <w:r>
              <w:rPr>
                <w:rFonts w:cs="Arial"/>
              </w:rPr>
              <w:t>Relação de todos os afastamentos definitivos e temporários relativos ao vínculo do servidor</w:t>
            </w:r>
          </w:p>
        </w:tc>
      </w:tr>
      <w:tr w:rsidR="00142A1A" w:rsidTr="00131B5F">
        <w:trPr>
          <w:trHeight w:val="600"/>
        </w:trPr>
        <w:tc>
          <w:tcPr>
            <w:tcW w:w="2888" w:type="dxa"/>
          </w:tcPr>
          <w:p w:rsidR="00142A1A" w:rsidRDefault="00142A1A" w:rsidP="00131B5F">
            <w:pPr>
              <w:pStyle w:val="Cabealho"/>
              <w:rPr>
                <w:rFonts w:cs="Arial"/>
                <w:b/>
              </w:rPr>
            </w:pPr>
            <w:r>
              <w:rPr>
                <w:rFonts w:cs="Arial"/>
                <w:b/>
              </w:rPr>
              <w:t>Vínculo: Histórico de afastamentos</w:t>
            </w:r>
          </w:p>
        </w:tc>
        <w:tc>
          <w:tcPr>
            <w:tcW w:w="6182" w:type="dxa"/>
          </w:tcPr>
          <w:p w:rsidR="00142A1A" w:rsidRDefault="00142A1A" w:rsidP="00131B5F">
            <w:pPr>
              <w:pStyle w:val="Cabealho"/>
              <w:rPr>
                <w:rFonts w:cs="Arial"/>
              </w:rPr>
            </w:pPr>
            <w:r>
              <w:rPr>
                <w:rFonts w:cs="Arial"/>
              </w:rPr>
              <w:t>Relação de todos os afastamentos definitivos e temporários relativos ao vínculo do servidor</w:t>
            </w:r>
          </w:p>
        </w:tc>
      </w:tr>
      <w:tr w:rsidR="00142A1A" w:rsidTr="00131B5F">
        <w:trPr>
          <w:trHeight w:val="600"/>
        </w:trPr>
        <w:tc>
          <w:tcPr>
            <w:tcW w:w="2888" w:type="dxa"/>
          </w:tcPr>
          <w:p w:rsidR="00142A1A" w:rsidRDefault="00142A1A" w:rsidP="00131B5F">
            <w:pPr>
              <w:pStyle w:val="Cabealho"/>
              <w:rPr>
                <w:rFonts w:cs="Arial"/>
                <w:b/>
              </w:rPr>
            </w:pPr>
            <w:r>
              <w:rPr>
                <w:rFonts w:cs="Arial"/>
                <w:b/>
              </w:rPr>
              <w:t>Vínculo: Histórico de data de retorno do afastamento</w:t>
            </w:r>
          </w:p>
        </w:tc>
        <w:tc>
          <w:tcPr>
            <w:tcW w:w="6182" w:type="dxa"/>
          </w:tcPr>
          <w:p w:rsidR="00142A1A" w:rsidRDefault="00142A1A" w:rsidP="00131B5F">
            <w:pPr>
              <w:pStyle w:val="Cabealho"/>
              <w:rPr>
                <w:rFonts w:cs="Arial"/>
              </w:rPr>
            </w:pPr>
            <w:r>
              <w:rPr>
                <w:rFonts w:cs="Arial"/>
              </w:rPr>
              <w:t>Relações das diversas datas de retorno previstas para o servidor afastado</w:t>
            </w:r>
          </w:p>
        </w:tc>
      </w:tr>
    </w:tbl>
    <w:p w:rsidR="00142A1A" w:rsidRDefault="00142A1A" w:rsidP="00142A1A">
      <w:pPr>
        <w:pStyle w:val="Cabealho"/>
        <w:rPr>
          <w:rFonts w:cs="Arial"/>
        </w:rPr>
      </w:pPr>
    </w:p>
    <w:p w:rsidR="00142A1A" w:rsidRDefault="00142A1A" w:rsidP="00142A1A">
      <w:pPr>
        <w:rPr>
          <w:rFonts w:cs="Arial"/>
        </w:rPr>
      </w:pPr>
    </w:p>
    <w:p w:rsidR="00142A1A" w:rsidRDefault="00142A1A" w:rsidP="00142A1A">
      <w:pPr>
        <w:pStyle w:val="Ttulo2"/>
        <w:widowControl w:val="0"/>
        <w:tabs>
          <w:tab w:val="left" w:pos="1080"/>
        </w:tabs>
        <w:spacing w:before="0" w:after="0" w:line="240" w:lineRule="auto"/>
        <w:ind w:left="1080" w:hanging="720"/>
      </w:pPr>
      <w:bookmarkStart w:id="7" w:name="_Toc75254743"/>
      <w:r>
        <w:t>Conceitos associados</w:t>
      </w:r>
      <w:bookmarkEnd w:id="7"/>
    </w:p>
    <w:p w:rsidR="00142A1A" w:rsidRDefault="00142A1A" w:rsidP="00142A1A">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888"/>
        <w:gridCol w:w="6182"/>
      </w:tblGrid>
      <w:tr w:rsidR="00142A1A" w:rsidTr="00131B5F">
        <w:trPr>
          <w:trHeight w:val="600"/>
        </w:trPr>
        <w:tc>
          <w:tcPr>
            <w:tcW w:w="2888" w:type="dxa"/>
          </w:tcPr>
          <w:p w:rsidR="00142A1A" w:rsidRDefault="00142A1A" w:rsidP="00142A1A">
            <w:pPr>
              <w:pStyle w:val="Cabealho"/>
              <w:ind w:left="0"/>
              <w:jc w:val="left"/>
              <w:rPr>
                <w:rFonts w:cs="Arial"/>
                <w:b/>
              </w:rPr>
            </w:pPr>
            <w:r>
              <w:rPr>
                <w:rFonts w:cs="Arial"/>
                <w:b/>
              </w:rPr>
              <w:t>Motivo de afastamento definitivo</w:t>
            </w:r>
          </w:p>
        </w:tc>
        <w:tc>
          <w:tcPr>
            <w:tcW w:w="6182" w:type="dxa"/>
          </w:tcPr>
          <w:p w:rsidR="00142A1A" w:rsidRDefault="00142A1A" w:rsidP="00131B5F">
            <w:pPr>
              <w:pStyle w:val="Cabealho"/>
              <w:rPr>
                <w:rFonts w:cs="Arial"/>
              </w:rPr>
            </w:pPr>
            <w:r>
              <w:rPr>
                <w:rFonts w:cs="Arial"/>
              </w:rPr>
              <w:t>Relação dos motivos que afastam o vínculo definitivamente</w:t>
            </w:r>
          </w:p>
        </w:tc>
      </w:tr>
      <w:tr w:rsidR="00142A1A" w:rsidTr="00131B5F">
        <w:trPr>
          <w:trHeight w:val="600"/>
        </w:trPr>
        <w:tc>
          <w:tcPr>
            <w:tcW w:w="2888" w:type="dxa"/>
          </w:tcPr>
          <w:p w:rsidR="00142A1A" w:rsidRDefault="00142A1A" w:rsidP="00131B5F">
            <w:pPr>
              <w:pStyle w:val="Cabealho"/>
              <w:rPr>
                <w:rFonts w:cs="Arial"/>
                <w:b/>
              </w:rPr>
            </w:pPr>
            <w:r>
              <w:rPr>
                <w:rFonts w:cs="Arial"/>
                <w:b/>
              </w:rPr>
              <w:t xml:space="preserve">Motivo de </w:t>
            </w:r>
            <w:r>
              <w:rPr>
                <w:rFonts w:cs="Arial"/>
                <w:b/>
              </w:rPr>
              <w:lastRenderedPageBreak/>
              <w:t>afastamento temporário</w:t>
            </w:r>
          </w:p>
        </w:tc>
        <w:tc>
          <w:tcPr>
            <w:tcW w:w="6182" w:type="dxa"/>
          </w:tcPr>
          <w:p w:rsidR="00142A1A" w:rsidRDefault="00142A1A" w:rsidP="00131B5F">
            <w:pPr>
              <w:pStyle w:val="Cabealho"/>
              <w:rPr>
                <w:rFonts w:cs="Arial"/>
              </w:rPr>
            </w:pPr>
            <w:r>
              <w:rPr>
                <w:rFonts w:cs="Arial"/>
              </w:rPr>
              <w:lastRenderedPageBreak/>
              <w:t xml:space="preserve">Relação dos motivos que afastam o vínculo </w:t>
            </w:r>
            <w:r>
              <w:rPr>
                <w:rFonts w:cs="Arial"/>
              </w:rPr>
              <w:lastRenderedPageBreak/>
              <w:t>temporariamente</w:t>
            </w:r>
          </w:p>
        </w:tc>
      </w:tr>
      <w:tr w:rsidR="00142A1A" w:rsidTr="00131B5F">
        <w:trPr>
          <w:trHeight w:val="600"/>
        </w:trPr>
        <w:tc>
          <w:tcPr>
            <w:tcW w:w="2888" w:type="dxa"/>
          </w:tcPr>
          <w:p w:rsidR="00142A1A" w:rsidRDefault="00142A1A" w:rsidP="00131B5F">
            <w:pPr>
              <w:pStyle w:val="Cabealho"/>
              <w:rPr>
                <w:rFonts w:cs="Arial"/>
                <w:b/>
              </w:rPr>
            </w:pPr>
            <w:r>
              <w:rPr>
                <w:rFonts w:cs="Arial"/>
                <w:b/>
              </w:rPr>
              <w:lastRenderedPageBreak/>
              <w:t>Parâmetros de eventos afetados por motivos de afastamentos temporários</w:t>
            </w:r>
          </w:p>
        </w:tc>
        <w:tc>
          <w:tcPr>
            <w:tcW w:w="6182" w:type="dxa"/>
          </w:tcPr>
          <w:p w:rsidR="00142A1A" w:rsidRDefault="00142A1A" w:rsidP="00131B5F">
            <w:pPr>
              <w:pStyle w:val="Cabealho"/>
              <w:rPr>
                <w:rFonts w:cs="Arial"/>
              </w:rPr>
            </w:pPr>
            <w:r>
              <w:rPr>
                <w:rFonts w:cs="Arial"/>
              </w:rPr>
              <w:t>Parâmetros dos eventos que são afetados quando o servidor se afasta temporariamente</w:t>
            </w:r>
          </w:p>
        </w:tc>
      </w:tr>
      <w:tr w:rsidR="00142A1A" w:rsidTr="00131B5F">
        <w:trPr>
          <w:trHeight w:val="600"/>
        </w:trPr>
        <w:tc>
          <w:tcPr>
            <w:tcW w:w="2888" w:type="dxa"/>
          </w:tcPr>
          <w:p w:rsidR="00142A1A" w:rsidRDefault="00142A1A" w:rsidP="00131B5F">
            <w:pPr>
              <w:pStyle w:val="Cabealho"/>
              <w:rPr>
                <w:rFonts w:cs="Arial"/>
                <w:b/>
              </w:rPr>
            </w:pPr>
            <w:r>
              <w:rPr>
                <w:rFonts w:cs="Arial"/>
                <w:b/>
              </w:rPr>
              <w:t>Eventos afetados por motivos de afastamentos temporários</w:t>
            </w:r>
          </w:p>
        </w:tc>
        <w:tc>
          <w:tcPr>
            <w:tcW w:w="6182" w:type="dxa"/>
          </w:tcPr>
          <w:p w:rsidR="00142A1A" w:rsidRDefault="00142A1A" w:rsidP="00131B5F">
            <w:pPr>
              <w:pStyle w:val="Cabealho"/>
              <w:rPr>
                <w:rFonts w:cs="Arial"/>
              </w:rPr>
            </w:pPr>
            <w:r>
              <w:rPr>
                <w:rFonts w:cs="Arial"/>
              </w:rPr>
              <w:t>Relação dos eventos que são afetados quando o servidor se afasta temporariamente</w:t>
            </w:r>
          </w:p>
        </w:tc>
      </w:tr>
      <w:tr w:rsidR="00142A1A" w:rsidTr="00131B5F">
        <w:trPr>
          <w:trHeight w:val="600"/>
        </w:trPr>
        <w:tc>
          <w:tcPr>
            <w:tcW w:w="2888" w:type="dxa"/>
          </w:tcPr>
          <w:p w:rsidR="00142A1A" w:rsidRDefault="00142A1A" w:rsidP="00131B5F">
            <w:pPr>
              <w:pStyle w:val="Cabealho"/>
              <w:rPr>
                <w:rFonts w:cs="Arial"/>
                <w:b/>
              </w:rPr>
            </w:pPr>
            <w:r>
              <w:rPr>
                <w:rFonts w:cs="Arial"/>
                <w:b/>
              </w:rPr>
              <w:t>Parâmetros de afastamentos temporários para carreira/item de carreira</w:t>
            </w:r>
          </w:p>
        </w:tc>
        <w:tc>
          <w:tcPr>
            <w:tcW w:w="6182" w:type="dxa"/>
          </w:tcPr>
          <w:p w:rsidR="00142A1A" w:rsidRDefault="00142A1A" w:rsidP="00131B5F">
            <w:pPr>
              <w:pStyle w:val="Cabealho"/>
              <w:rPr>
                <w:rFonts w:cs="Arial"/>
              </w:rPr>
            </w:pPr>
            <w:r>
              <w:rPr>
                <w:rFonts w:cs="Arial"/>
              </w:rPr>
              <w:t xml:space="preserve">Parâmetros específicos da carreira e/ou item de </w:t>
            </w:r>
            <w:proofErr w:type="gramStart"/>
            <w:r>
              <w:rPr>
                <w:rFonts w:cs="Arial"/>
              </w:rPr>
              <w:t>carreira relativos</w:t>
            </w:r>
            <w:proofErr w:type="gramEnd"/>
            <w:r>
              <w:rPr>
                <w:rFonts w:cs="Arial"/>
              </w:rPr>
              <w:t xml:space="preserve"> aos motivos de afastamentos que afastam o vínculo temporariamente</w:t>
            </w:r>
          </w:p>
        </w:tc>
      </w:tr>
    </w:tbl>
    <w:p w:rsidR="00142A1A" w:rsidRDefault="00142A1A" w:rsidP="00142A1A">
      <w:pPr>
        <w:pStyle w:val="Cabealho"/>
        <w:rPr>
          <w:rFonts w:cs="Arial"/>
        </w:rPr>
      </w:pPr>
    </w:p>
    <w:p w:rsidR="00142A1A" w:rsidRDefault="00142A1A" w:rsidP="00142A1A">
      <w:pPr>
        <w:rPr>
          <w:rFonts w:eastAsia="Arial Unicode MS"/>
        </w:rPr>
      </w:pPr>
    </w:p>
    <w:p w:rsidR="00142A1A" w:rsidRDefault="00142A1A" w:rsidP="00142A1A">
      <w:pPr>
        <w:pStyle w:val="Ttulo1"/>
        <w:keepNext w:val="0"/>
        <w:widowControl w:val="0"/>
        <w:spacing w:before="0" w:line="240" w:lineRule="auto"/>
        <w:ind w:left="540" w:hanging="540"/>
      </w:pPr>
      <w:r>
        <w:rPr>
          <w:b w:val="0"/>
          <w:bCs w:val="0"/>
        </w:rPr>
        <w:br w:type="page"/>
      </w:r>
      <w:bookmarkStart w:id="8" w:name="_Toc75254744"/>
      <w:r>
        <w:lastRenderedPageBreak/>
        <w:t>Diagrama</w:t>
      </w:r>
      <w:bookmarkEnd w:id="8"/>
    </w:p>
    <w:p w:rsidR="00142A1A" w:rsidRDefault="00142A1A" w:rsidP="00142A1A">
      <w:pPr>
        <w:pStyle w:val="Cabealho"/>
        <w:widowControl w:val="0"/>
        <w:tabs>
          <w:tab w:val="left" w:pos="708"/>
        </w:tabs>
        <w:rPr>
          <w:rFonts w:cs="Arial"/>
        </w:rPr>
      </w:pPr>
    </w:p>
    <w:p w:rsidR="00142A1A" w:rsidRDefault="000C165A" w:rsidP="00142A1A">
      <w:pPr>
        <w:widowControl w:val="0"/>
        <w:ind w:left="0"/>
        <w:jc w:val="center"/>
        <w:rPr>
          <w:rFonts w:cs="Arial"/>
        </w:rPr>
      </w:pPr>
      <w:r>
        <w:rPr>
          <w:rFonts w:cs="Arial"/>
          <w:noProof/>
        </w:rPr>
        <mc:AlternateContent>
          <mc:Choice Requires="wpc">
            <w:drawing>
              <wp:inline distT="0" distB="0" distL="0" distR="0">
                <wp:extent cx="5762625" cy="5686425"/>
                <wp:effectExtent l="0" t="1504950" r="76200" b="0"/>
                <wp:docPr id="1515" name="Tela 15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8255" y="808355"/>
                            <a:ext cx="3188335" cy="3673475"/>
                            <a:chOff x="13" y="1273"/>
                            <a:chExt cx="5021" cy="5785"/>
                          </a:xfrm>
                        </wpg:grpSpPr>
                        <wps:wsp>
                          <wps:cNvPr id="8" name="Rectangle 5"/>
                          <wps:cNvSpPr>
                            <a:spLocks noChangeArrowheads="1"/>
                          </wps:cNvSpPr>
                          <wps:spPr bwMode="auto">
                            <a:xfrm>
                              <a:off x="2119" y="3800"/>
                              <a:ext cx="1165" cy="7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2119" y="3870"/>
                              <a:ext cx="2915" cy="318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3042" y="3952"/>
                              <a:ext cx="1045"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 xml:space="preserve">UCS 002 - </w:t>
                                </w:r>
                                <w:proofErr w:type="spellStart"/>
                                <w:r>
                                  <w:rPr>
                                    <w:rFonts w:ascii="Tahoma" w:hAnsi="Tahoma" w:cs="Tahoma"/>
                                    <w:color w:val="000000"/>
                                    <w:sz w:val="8"/>
                                    <w:szCs w:val="8"/>
                                    <w:lang w:val="en-US"/>
                                  </w:rPr>
                                  <w:t>Gerar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Afastamento</w:t>
                                </w:r>
                                <w:proofErr w:type="spellEnd"/>
                              </w:p>
                            </w:txbxContent>
                          </wps:txbx>
                          <wps:bodyPr rot="0" vert="horz" wrap="none" lIns="0" tIns="0" rIns="0" bIns="0" anchor="t" anchorCtr="0">
                            <a:spAutoFit/>
                          </wps:bodyPr>
                        </wps:wsp>
                        <wps:wsp>
                          <wps:cNvPr id="11" name="Oval 8"/>
                          <wps:cNvSpPr>
                            <a:spLocks noChangeArrowheads="1"/>
                          </wps:cNvSpPr>
                          <wps:spPr bwMode="auto">
                            <a:xfrm>
                              <a:off x="694" y="4894"/>
                              <a:ext cx="114" cy="11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2" name="Line 9"/>
                          <wps:cNvCnPr/>
                          <wps:spPr bwMode="auto">
                            <a:xfrm>
                              <a:off x="751" y="5009"/>
                              <a:ext cx="0" cy="11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 name="Line 10"/>
                          <wps:cNvCnPr/>
                          <wps:spPr bwMode="auto">
                            <a:xfrm>
                              <a:off x="687" y="5053"/>
                              <a:ext cx="134"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 name="Line 11"/>
                          <wps:cNvCnPr/>
                          <wps:spPr bwMode="auto">
                            <a:xfrm flipH="1">
                              <a:off x="675" y="5124"/>
                              <a:ext cx="76" cy="114"/>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 name="Line 12"/>
                          <wps:cNvCnPr/>
                          <wps:spPr bwMode="auto">
                            <a:xfrm>
                              <a:off x="751" y="5124"/>
                              <a:ext cx="76" cy="114"/>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 name="Rectangle 13"/>
                          <wps:cNvSpPr>
                            <a:spLocks noChangeArrowheads="1"/>
                          </wps:cNvSpPr>
                          <wps:spPr bwMode="auto">
                            <a:xfrm>
                              <a:off x="458" y="5238"/>
                              <a:ext cx="32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b/>
                                    <w:bCs/>
                                    <w:color w:val="000000"/>
                                    <w:sz w:val="8"/>
                                    <w:szCs w:val="8"/>
                                    <w:lang w:val="en-US"/>
                                  </w:rPr>
                                  <w:t xml:space="preserve">Sistema </w:t>
                                </w:r>
                              </w:p>
                            </w:txbxContent>
                          </wps:txbx>
                          <wps:bodyPr rot="0" vert="horz" wrap="none" lIns="0" tIns="0" rIns="0" bIns="0" anchor="t" anchorCtr="0">
                            <a:spAutoFit/>
                          </wps:bodyPr>
                        </wps:wsp>
                        <wps:wsp>
                          <wps:cNvPr id="17" name="Oval 14"/>
                          <wps:cNvSpPr>
                            <a:spLocks noChangeArrowheads="1"/>
                          </wps:cNvSpPr>
                          <wps:spPr bwMode="auto">
                            <a:xfrm>
                              <a:off x="2297" y="5302"/>
                              <a:ext cx="980" cy="30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8" name="Rectangle 15"/>
                          <wps:cNvSpPr>
                            <a:spLocks noChangeArrowheads="1"/>
                          </wps:cNvSpPr>
                          <wps:spPr bwMode="auto">
                            <a:xfrm>
                              <a:off x="2666" y="5353"/>
                              <a:ext cx="225"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Gerar</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19" name="Rectangle 16"/>
                          <wps:cNvSpPr>
                            <a:spLocks noChangeArrowheads="1"/>
                          </wps:cNvSpPr>
                          <wps:spPr bwMode="auto">
                            <a:xfrm>
                              <a:off x="2520" y="5454"/>
                              <a:ext cx="51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Afastamento</w:t>
                                </w:r>
                                <w:proofErr w:type="spellEnd"/>
                              </w:p>
                            </w:txbxContent>
                          </wps:txbx>
                          <wps:bodyPr rot="0" vert="horz" wrap="none" lIns="0" tIns="0" rIns="0" bIns="0" anchor="t" anchorCtr="0">
                            <a:spAutoFit/>
                          </wps:bodyPr>
                        </wps:wsp>
                        <wps:wsp>
                          <wps:cNvPr id="20" name="Line 17"/>
                          <wps:cNvCnPr/>
                          <wps:spPr bwMode="auto">
                            <a:xfrm>
                              <a:off x="834" y="4945"/>
                              <a:ext cx="1285" cy="0"/>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1" name="Oval 18"/>
                          <wps:cNvSpPr>
                            <a:spLocks noChangeArrowheads="1"/>
                          </wps:cNvSpPr>
                          <wps:spPr bwMode="auto">
                            <a:xfrm>
                              <a:off x="2240" y="4882"/>
                              <a:ext cx="999" cy="30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 name="Rectangle 19"/>
                          <wps:cNvSpPr>
                            <a:spLocks noChangeArrowheads="1"/>
                          </wps:cNvSpPr>
                          <wps:spPr bwMode="auto">
                            <a:xfrm>
                              <a:off x="2603" y="4933"/>
                              <a:ext cx="26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Incluir</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23" name="Rectangle 20"/>
                          <wps:cNvSpPr>
                            <a:spLocks noChangeArrowheads="1"/>
                          </wps:cNvSpPr>
                          <wps:spPr bwMode="auto">
                            <a:xfrm>
                              <a:off x="2469" y="5034"/>
                              <a:ext cx="51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Afastamento</w:t>
                                </w:r>
                                <w:proofErr w:type="spellEnd"/>
                              </w:p>
                            </w:txbxContent>
                          </wps:txbx>
                          <wps:bodyPr rot="0" vert="horz" wrap="none" lIns="0" tIns="0" rIns="0" bIns="0" anchor="t" anchorCtr="0">
                            <a:spAutoFit/>
                          </wps:bodyPr>
                        </wps:wsp>
                        <wps:wsp>
                          <wps:cNvPr id="24" name="Oval 21"/>
                          <wps:cNvSpPr>
                            <a:spLocks noChangeArrowheads="1"/>
                          </wps:cNvSpPr>
                          <wps:spPr bwMode="auto">
                            <a:xfrm>
                              <a:off x="2240" y="5785"/>
                              <a:ext cx="999" cy="31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5" name="Rectangle 22"/>
                          <wps:cNvSpPr>
                            <a:spLocks noChangeArrowheads="1"/>
                          </wps:cNvSpPr>
                          <wps:spPr bwMode="auto">
                            <a:xfrm>
                              <a:off x="2577" y="5830"/>
                              <a:ext cx="27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Alterar</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26" name="Rectangle 23"/>
                          <wps:cNvSpPr>
                            <a:spLocks noChangeArrowheads="1"/>
                          </wps:cNvSpPr>
                          <wps:spPr bwMode="auto">
                            <a:xfrm>
                              <a:off x="2469" y="5932"/>
                              <a:ext cx="51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Afastamento</w:t>
                                </w:r>
                                <w:proofErr w:type="spellEnd"/>
                              </w:p>
                            </w:txbxContent>
                          </wps:txbx>
                          <wps:bodyPr rot="0" vert="horz" wrap="none" lIns="0" tIns="0" rIns="0" bIns="0" anchor="t" anchorCtr="0">
                            <a:spAutoFit/>
                          </wps:bodyPr>
                        </wps:wsp>
                        <wps:wsp>
                          <wps:cNvPr id="27" name="Oval 24"/>
                          <wps:cNvSpPr>
                            <a:spLocks noChangeArrowheads="1"/>
                          </wps:cNvSpPr>
                          <wps:spPr bwMode="auto">
                            <a:xfrm>
                              <a:off x="2176" y="6269"/>
                              <a:ext cx="1051" cy="30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 name="Rectangle 25"/>
                          <wps:cNvSpPr>
                            <a:spLocks noChangeArrowheads="1"/>
                          </wps:cNvSpPr>
                          <wps:spPr bwMode="auto">
                            <a:xfrm>
                              <a:off x="2558" y="6314"/>
                              <a:ext cx="27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Excluir</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29" name="Rectangle 26"/>
                          <wps:cNvSpPr>
                            <a:spLocks noChangeArrowheads="1"/>
                          </wps:cNvSpPr>
                          <wps:spPr bwMode="auto">
                            <a:xfrm>
                              <a:off x="2431" y="6416"/>
                              <a:ext cx="51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Afastamento</w:t>
                                </w:r>
                                <w:proofErr w:type="spellEnd"/>
                              </w:p>
                            </w:txbxContent>
                          </wps:txbx>
                          <wps:bodyPr rot="0" vert="horz" wrap="none" lIns="0" tIns="0" rIns="0" bIns="0" anchor="t" anchorCtr="0">
                            <a:spAutoFit/>
                          </wps:bodyPr>
                        </wps:wsp>
                        <wps:wsp>
                          <wps:cNvPr id="30" name="Oval 27"/>
                          <wps:cNvSpPr>
                            <a:spLocks noChangeArrowheads="1"/>
                          </wps:cNvSpPr>
                          <wps:spPr bwMode="auto">
                            <a:xfrm>
                              <a:off x="2297" y="4042"/>
                              <a:ext cx="974" cy="34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1" name="Rectangle 28"/>
                          <wps:cNvSpPr>
                            <a:spLocks noChangeArrowheads="1"/>
                          </wps:cNvSpPr>
                          <wps:spPr bwMode="auto">
                            <a:xfrm>
                              <a:off x="2654" y="4092"/>
                              <a:ext cx="22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Listar</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32" name="Rectangle 29"/>
                          <wps:cNvSpPr>
                            <a:spLocks noChangeArrowheads="1"/>
                          </wps:cNvSpPr>
                          <wps:spPr bwMode="auto">
                            <a:xfrm>
                              <a:off x="2514" y="4194"/>
                              <a:ext cx="51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Afastamento</w:t>
                                </w:r>
                                <w:proofErr w:type="spellEnd"/>
                              </w:p>
                            </w:txbxContent>
                          </wps:txbx>
                          <wps:bodyPr rot="0" vert="horz" wrap="none" lIns="0" tIns="0" rIns="0" bIns="0" anchor="t" anchorCtr="0">
                            <a:spAutoFit/>
                          </wps:bodyPr>
                        </wps:wsp>
                        <wps:wsp>
                          <wps:cNvPr id="33" name="Oval 30"/>
                          <wps:cNvSpPr>
                            <a:spLocks noChangeArrowheads="1"/>
                          </wps:cNvSpPr>
                          <wps:spPr bwMode="auto">
                            <a:xfrm>
                              <a:off x="2176" y="6689"/>
                              <a:ext cx="1038" cy="29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4" name="Rectangle 31"/>
                          <wps:cNvSpPr>
                            <a:spLocks noChangeArrowheads="1"/>
                          </wps:cNvSpPr>
                          <wps:spPr bwMode="auto">
                            <a:xfrm>
                              <a:off x="2546" y="6740"/>
                              <a:ext cx="26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Anular</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35" name="Rectangle 32"/>
                          <wps:cNvSpPr>
                            <a:spLocks noChangeArrowheads="1"/>
                          </wps:cNvSpPr>
                          <wps:spPr bwMode="auto">
                            <a:xfrm>
                              <a:off x="2425" y="6842"/>
                              <a:ext cx="51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Afastamento</w:t>
                                </w:r>
                                <w:proofErr w:type="spellEnd"/>
                              </w:p>
                            </w:txbxContent>
                          </wps:txbx>
                          <wps:bodyPr rot="0" vert="horz" wrap="none" lIns="0" tIns="0" rIns="0" bIns="0" anchor="t" anchorCtr="0">
                            <a:spAutoFit/>
                          </wps:bodyPr>
                        </wps:wsp>
                        <wps:wsp>
                          <wps:cNvPr id="36" name="Rectangle 33"/>
                          <wps:cNvSpPr>
                            <a:spLocks noChangeArrowheads="1"/>
                          </wps:cNvSpPr>
                          <wps:spPr bwMode="auto">
                            <a:xfrm>
                              <a:off x="13" y="2660"/>
                              <a:ext cx="719" cy="7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7" name="Rectangle 34"/>
                          <wps:cNvSpPr>
                            <a:spLocks noChangeArrowheads="1"/>
                          </wps:cNvSpPr>
                          <wps:spPr bwMode="auto">
                            <a:xfrm>
                              <a:off x="13" y="2730"/>
                              <a:ext cx="1807" cy="151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8" name="Rectangle 35"/>
                          <wps:cNvSpPr>
                            <a:spLocks noChangeArrowheads="1"/>
                          </wps:cNvSpPr>
                          <wps:spPr bwMode="auto">
                            <a:xfrm>
                              <a:off x="242" y="2813"/>
                              <a:ext cx="130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 xml:space="preserve">UCS 102 - </w:t>
                                </w:r>
                                <w:proofErr w:type="spellStart"/>
                                <w:r>
                                  <w:rPr>
                                    <w:rFonts w:ascii="Tahoma" w:hAnsi="Tahoma" w:cs="Tahoma"/>
                                    <w:color w:val="000000"/>
                                    <w:sz w:val="8"/>
                                    <w:szCs w:val="8"/>
                                    <w:lang w:val="en-US"/>
                                  </w:rPr>
                                  <w:t>Pesquisa</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Auxiliar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Cadastro</w:t>
                                </w:r>
                                <w:proofErr w:type="spellEnd"/>
                              </w:p>
                            </w:txbxContent>
                          </wps:txbx>
                          <wps:bodyPr rot="0" vert="horz" wrap="none" lIns="0" tIns="0" rIns="0" bIns="0" anchor="t" anchorCtr="0">
                            <a:spAutoFit/>
                          </wps:bodyPr>
                        </wps:wsp>
                        <wps:wsp>
                          <wps:cNvPr id="39" name="Line 36"/>
                          <wps:cNvCnPr/>
                          <wps:spPr bwMode="auto">
                            <a:xfrm>
                              <a:off x="25" y="267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a:off x="25" y="2673"/>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flipH="1">
                              <a:off x="32" y="2679"/>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flipV="1">
                              <a:off x="32" y="2679"/>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0"/>
                          <wps:cNvCnPr/>
                          <wps:spPr bwMode="auto">
                            <a:xfrm>
                              <a:off x="25" y="267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1"/>
                          <wps:cNvCnPr/>
                          <wps:spPr bwMode="auto">
                            <a:xfrm>
                              <a:off x="25" y="2692"/>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2"/>
                          <wps:cNvCnPr/>
                          <wps:spPr bwMode="auto">
                            <a:xfrm>
                              <a:off x="32" y="267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3"/>
                          <wps:cNvCnPr/>
                          <wps:spPr bwMode="auto">
                            <a:xfrm>
                              <a:off x="25" y="267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4"/>
                          <wps:cNvCnPr/>
                          <wps:spPr bwMode="auto">
                            <a:xfrm>
                              <a:off x="25" y="267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5"/>
                          <wps:cNvCnPr/>
                          <wps:spPr bwMode="auto">
                            <a:xfrm>
                              <a:off x="32" y="267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6"/>
                          <wps:cNvCnPr/>
                          <wps:spPr bwMode="auto">
                            <a:xfrm>
                              <a:off x="32" y="267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7"/>
                          <wps:cNvCnPr/>
                          <wps:spPr bwMode="auto">
                            <a:xfrm>
                              <a:off x="25" y="267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8"/>
                          <wps:cNvCnPr/>
                          <wps:spPr bwMode="auto">
                            <a:xfrm>
                              <a:off x="25" y="267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49"/>
                          <wps:cNvCnPr/>
                          <wps:spPr bwMode="auto">
                            <a:xfrm>
                              <a:off x="25" y="267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flipH="1">
                              <a:off x="25" y="267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1"/>
                          <wps:cNvCnPr/>
                          <wps:spPr bwMode="auto">
                            <a:xfrm>
                              <a:off x="32" y="2679"/>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flipH="1" flipV="1">
                              <a:off x="32" y="267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flipH="1" flipV="1">
                              <a:off x="32" y="2673"/>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flipH="1" flipV="1">
                              <a:off x="32" y="267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flipH="1" flipV="1">
                              <a:off x="32" y="267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flipH="1" flipV="1">
                              <a:off x="25" y="2679"/>
                              <a:ext cx="39"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7"/>
                          <wps:cNvCnPr/>
                          <wps:spPr bwMode="auto">
                            <a:xfrm flipH="1" flipV="1">
                              <a:off x="38" y="267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58"/>
                          <wps:cNvCnPr/>
                          <wps:spPr bwMode="auto">
                            <a:xfrm>
                              <a:off x="25" y="267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Line 59"/>
                          <wps:cNvCnPr/>
                          <wps:spPr bwMode="auto">
                            <a:xfrm>
                              <a:off x="25" y="267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Oval 60"/>
                          <wps:cNvSpPr>
                            <a:spLocks noChangeArrowheads="1"/>
                          </wps:cNvSpPr>
                          <wps:spPr bwMode="auto">
                            <a:xfrm>
                              <a:off x="255" y="3017"/>
                              <a:ext cx="1209" cy="331"/>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4" name="Rectangle 61"/>
                          <wps:cNvSpPr>
                            <a:spLocks noChangeArrowheads="1"/>
                          </wps:cNvSpPr>
                          <wps:spPr bwMode="auto">
                            <a:xfrm>
                              <a:off x="503" y="3061"/>
                              <a:ext cx="689"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Pesquisa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Auxiliar</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65" name="Rectangle 62"/>
                          <wps:cNvSpPr>
                            <a:spLocks noChangeArrowheads="1"/>
                          </wps:cNvSpPr>
                          <wps:spPr bwMode="auto">
                            <a:xfrm>
                              <a:off x="611" y="3163"/>
                              <a:ext cx="510"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Município</w:t>
                                </w:r>
                                <w:proofErr w:type="spellEnd"/>
                              </w:p>
                            </w:txbxContent>
                          </wps:txbx>
                          <wps:bodyPr rot="0" vert="horz" wrap="none" lIns="0" tIns="0" rIns="0" bIns="0" anchor="t" anchorCtr="0">
                            <a:spAutoFit/>
                          </wps:bodyPr>
                        </wps:wsp>
                        <wps:wsp>
                          <wps:cNvPr id="66" name="Line 63"/>
                          <wps:cNvCnPr/>
                          <wps:spPr bwMode="auto">
                            <a:xfrm>
                              <a:off x="267" y="3030"/>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a:off x="267" y="3030"/>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flipH="1">
                              <a:off x="274" y="3036"/>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flipV="1">
                              <a:off x="274" y="3036"/>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267" y="303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a:off x="267" y="3049"/>
                              <a:ext cx="0" cy="1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a:off x="274" y="3030"/>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a:off x="267" y="303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267" y="303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274" y="3030"/>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274" y="3030"/>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267" y="303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a:off x="267" y="303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a:off x="267" y="3030"/>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flipH="1">
                              <a:off x="267" y="303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a:off x="274" y="3036"/>
                              <a:ext cx="31"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flipV="1">
                              <a:off x="274" y="3036"/>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flipH="1" flipV="1">
                              <a:off x="274" y="3030"/>
                              <a:ext cx="31"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flipH="1" flipV="1">
                              <a:off x="274" y="3036"/>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flipH="1" flipV="1">
                              <a:off x="274" y="3036"/>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flipH="1" flipV="1">
                              <a:off x="267" y="3036"/>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4"/>
                          <wps:cNvCnPr/>
                          <wps:spPr bwMode="auto">
                            <a:xfrm flipH="1" flipV="1">
                              <a:off x="280" y="3036"/>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Line 85"/>
                          <wps:cNvCnPr/>
                          <wps:spPr bwMode="auto">
                            <a:xfrm>
                              <a:off x="267" y="3030"/>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6"/>
                          <wps:cNvCnPr/>
                          <wps:spPr bwMode="auto">
                            <a:xfrm>
                              <a:off x="267" y="303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 name="Oval 87"/>
                          <wps:cNvSpPr>
                            <a:spLocks noChangeArrowheads="1"/>
                          </wps:cNvSpPr>
                          <wps:spPr bwMode="auto">
                            <a:xfrm>
                              <a:off x="134" y="3443"/>
                              <a:ext cx="1451" cy="28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91" name="Rectangle 88"/>
                          <wps:cNvSpPr>
                            <a:spLocks noChangeArrowheads="1"/>
                          </wps:cNvSpPr>
                          <wps:spPr bwMode="auto">
                            <a:xfrm>
                              <a:off x="439" y="3488"/>
                              <a:ext cx="81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Pesquisa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Auxiliar</w:t>
                                </w:r>
                                <w:proofErr w:type="spellEnd"/>
                                <w:r>
                                  <w:rPr>
                                    <w:rFonts w:ascii="Tahoma" w:hAnsi="Tahoma" w:cs="Tahoma"/>
                                    <w:b/>
                                    <w:bCs/>
                                    <w:color w:val="000000"/>
                                    <w:sz w:val="8"/>
                                    <w:szCs w:val="8"/>
                                    <w:lang w:val="en-US"/>
                                  </w:rPr>
                                  <w:t xml:space="preserve"> de </w:t>
                                </w:r>
                              </w:p>
                            </w:txbxContent>
                          </wps:txbx>
                          <wps:bodyPr rot="0" vert="horz" wrap="none" lIns="0" tIns="0" rIns="0" bIns="0" anchor="t" anchorCtr="0">
                            <a:spAutoFit/>
                          </wps:bodyPr>
                        </wps:wsp>
                        <wps:wsp>
                          <wps:cNvPr id="92" name="Rectangle 89"/>
                          <wps:cNvSpPr>
                            <a:spLocks noChangeArrowheads="1"/>
                          </wps:cNvSpPr>
                          <wps:spPr bwMode="auto">
                            <a:xfrm>
                              <a:off x="388" y="3590"/>
                              <a:ext cx="953"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Unidade</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Organizacional</w:t>
                                </w:r>
                                <w:proofErr w:type="spellEnd"/>
                              </w:p>
                            </w:txbxContent>
                          </wps:txbx>
                          <wps:bodyPr rot="0" vert="horz" wrap="none" lIns="0" tIns="0" rIns="0" bIns="0" anchor="t" anchorCtr="0">
                            <a:spAutoFit/>
                          </wps:bodyPr>
                        </wps:wsp>
                        <wps:wsp>
                          <wps:cNvPr id="93" name="Line 90"/>
                          <wps:cNvCnPr/>
                          <wps:spPr bwMode="auto">
                            <a:xfrm>
                              <a:off x="146" y="345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a:off x="146" y="3456"/>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flipH="1">
                              <a:off x="153" y="3462"/>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flipV="1">
                              <a:off x="153" y="3462"/>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a:off x="146" y="345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146" y="3475"/>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153" y="345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146" y="346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146" y="346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a:off x="153" y="345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153" y="345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146" y="345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a:off x="146" y="346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a:off x="146" y="345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flipH="1">
                              <a:off x="146" y="345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a:off x="153" y="3462"/>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flipH="1" flipV="1">
                              <a:off x="153" y="346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flipV="1">
                              <a:off x="153" y="3456"/>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H="1" flipV="1">
                              <a:off x="153" y="346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flipH="1" flipV="1">
                              <a:off x="153" y="346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flipH="1" flipV="1">
                              <a:off x="146" y="3462"/>
                              <a:ext cx="39"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flipH="1" flipV="1">
                              <a:off x="159" y="346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2"/>
                          <wps:cNvCnPr/>
                          <wps:spPr bwMode="auto">
                            <a:xfrm>
                              <a:off x="146" y="345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Line 113"/>
                          <wps:cNvCnPr/>
                          <wps:spPr bwMode="auto">
                            <a:xfrm>
                              <a:off x="146" y="345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Rectangle 114"/>
                          <wps:cNvSpPr>
                            <a:spLocks noChangeArrowheads="1"/>
                          </wps:cNvSpPr>
                          <wps:spPr bwMode="auto">
                            <a:xfrm>
                              <a:off x="13" y="1273"/>
                              <a:ext cx="585" cy="7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18" name="Rectangle 115"/>
                          <wps:cNvSpPr>
                            <a:spLocks noChangeArrowheads="1"/>
                          </wps:cNvSpPr>
                          <wps:spPr bwMode="auto">
                            <a:xfrm>
                              <a:off x="13" y="1343"/>
                              <a:ext cx="1470" cy="124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19" name="Rectangle 116"/>
                          <wps:cNvSpPr>
                            <a:spLocks noChangeArrowheads="1"/>
                          </wps:cNvSpPr>
                          <wps:spPr bwMode="auto">
                            <a:xfrm>
                              <a:off x="248" y="1426"/>
                              <a:ext cx="970"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 xml:space="preserve">UCS 302 - </w:t>
                                </w:r>
                                <w:proofErr w:type="spellStart"/>
                                <w:r>
                                  <w:rPr>
                                    <w:rFonts w:ascii="Tahoma" w:hAnsi="Tahoma" w:cs="Tahoma"/>
                                    <w:color w:val="000000"/>
                                    <w:sz w:val="8"/>
                                    <w:szCs w:val="8"/>
                                    <w:lang w:val="en-US"/>
                                  </w:rPr>
                                  <w:t>Pesquisa</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Auxiliar</w:t>
                                </w:r>
                                <w:proofErr w:type="spellEnd"/>
                              </w:p>
                            </w:txbxContent>
                          </wps:txbx>
                          <wps:bodyPr rot="0" vert="horz" wrap="none" lIns="0" tIns="0" rIns="0" bIns="0" anchor="t" anchorCtr="0">
                            <a:spAutoFit/>
                          </wps:bodyPr>
                        </wps:wsp>
                        <wps:wsp>
                          <wps:cNvPr id="120" name="Rectangle 117"/>
                          <wps:cNvSpPr>
                            <a:spLocks noChangeArrowheads="1"/>
                          </wps:cNvSpPr>
                          <wps:spPr bwMode="auto">
                            <a:xfrm>
                              <a:off x="547" y="1528"/>
                              <a:ext cx="40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color w:val="000000"/>
                                    <w:sz w:val="8"/>
                                    <w:szCs w:val="8"/>
                                    <w:lang w:val="en-US"/>
                                  </w:rPr>
                                  <w:t>Previdencia</w:t>
                                </w:r>
                                <w:proofErr w:type="spellEnd"/>
                              </w:p>
                            </w:txbxContent>
                          </wps:txbx>
                          <wps:bodyPr rot="0" vert="horz" wrap="none" lIns="0" tIns="0" rIns="0" bIns="0" anchor="t" anchorCtr="0">
                            <a:spAutoFit/>
                          </wps:bodyPr>
                        </wps:wsp>
                        <wps:wsp>
                          <wps:cNvPr id="121" name="Line 118"/>
                          <wps:cNvCnPr/>
                          <wps:spPr bwMode="auto">
                            <a:xfrm>
                              <a:off x="25" y="128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a:off x="25" y="1286"/>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flipH="1">
                              <a:off x="32" y="1292"/>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flipV="1">
                              <a:off x="32" y="1292"/>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a:off x="25" y="128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25" y="1305"/>
                              <a:ext cx="0" cy="1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32" y="128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25" y="129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a:off x="25" y="129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32" y="128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32" y="128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a:off x="25" y="128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a:off x="25" y="129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a:off x="25" y="128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flipH="1">
                              <a:off x="25" y="128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a:off x="32" y="1292"/>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flipH="1" flipV="1">
                              <a:off x="32" y="129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flipH="1" flipV="1">
                              <a:off x="32" y="1286"/>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flipH="1" flipV="1">
                              <a:off x="32" y="129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flipH="1" flipV="1">
                              <a:off x="32" y="129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flipH="1" flipV="1">
                              <a:off x="25" y="1292"/>
                              <a:ext cx="39"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39"/>
                          <wps:cNvCnPr/>
                          <wps:spPr bwMode="auto">
                            <a:xfrm flipH="1" flipV="1">
                              <a:off x="38" y="129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Line 140"/>
                          <wps:cNvCnPr/>
                          <wps:spPr bwMode="auto">
                            <a:xfrm>
                              <a:off x="25" y="128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 name="Line 141"/>
                          <wps:cNvCnPr/>
                          <wps:spPr bwMode="auto">
                            <a:xfrm>
                              <a:off x="25" y="128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 name="Oval 142"/>
                          <wps:cNvSpPr>
                            <a:spLocks noChangeArrowheads="1"/>
                          </wps:cNvSpPr>
                          <wps:spPr bwMode="auto">
                            <a:xfrm>
                              <a:off x="70" y="1699"/>
                              <a:ext cx="1305" cy="57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46" name="Rectangle 143"/>
                          <wps:cNvSpPr>
                            <a:spLocks noChangeArrowheads="1"/>
                          </wps:cNvSpPr>
                          <wps:spPr bwMode="auto">
                            <a:xfrm>
                              <a:off x="299" y="1788"/>
                              <a:ext cx="81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Pesquisa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Auxiliar</w:t>
                                </w:r>
                                <w:proofErr w:type="spellEnd"/>
                                <w:r>
                                  <w:rPr>
                                    <w:rFonts w:ascii="Tahoma" w:hAnsi="Tahoma" w:cs="Tahoma"/>
                                    <w:b/>
                                    <w:bCs/>
                                    <w:color w:val="000000"/>
                                    <w:sz w:val="8"/>
                                    <w:szCs w:val="8"/>
                                    <w:lang w:val="en-US"/>
                                  </w:rPr>
                                  <w:t xml:space="preserve"> de </w:t>
                                </w:r>
                              </w:p>
                            </w:txbxContent>
                          </wps:txbx>
                          <wps:bodyPr rot="0" vert="horz" wrap="none" lIns="0" tIns="0" rIns="0" bIns="0" anchor="t" anchorCtr="0">
                            <a:spAutoFit/>
                          </wps:bodyPr>
                        </wps:wsp>
                        <wps:wsp>
                          <wps:cNvPr id="147" name="Rectangle 144"/>
                          <wps:cNvSpPr>
                            <a:spLocks noChangeArrowheads="1"/>
                          </wps:cNvSpPr>
                          <wps:spPr bwMode="auto">
                            <a:xfrm>
                              <a:off x="471" y="1890"/>
                              <a:ext cx="490"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b/>
                                    <w:bCs/>
                                    <w:color w:val="000000"/>
                                    <w:sz w:val="8"/>
                                    <w:szCs w:val="8"/>
                                    <w:lang w:val="en-US"/>
                                  </w:rPr>
                                  <w:t>CID (</w:t>
                                </w:r>
                                <w:proofErr w:type="spellStart"/>
                                <w:r>
                                  <w:rPr>
                                    <w:rFonts w:ascii="Tahoma" w:hAnsi="Tahoma" w:cs="Tahoma"/>
                                    <w:b/>
                                    <w:bCs/>
                                    <w:color w:val="000000"/>
                                    <w:sz w:val="8"/>
                                    <w:szCs w:val="8"/>
                                    <w:lang w:val="en-US"/>
                                  </w:rPr>
                                  <w:t>Código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148" name="Rectangle 145"/>
                          <wps:cNvSpPr>
                            <a:spLocks noChangeArrowheads="1"/>
                          </wps:cNvSpPr>
                          <wps:spPr bwMode="auto">
                            <a:xfrm>
                              <a:off x="375" y="1992"/>
                              <a:ext cx="665"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Internacional</w:t>
                                </w:r>
                                <w:proofErr w:type="spellEnd"/>
                                <w:r>
                                  <w:rPr>
                                    <w:rFonts w:ascii="Tahoma" w:hAnsi="Tahoma" w:cs="Tahoma"/>
                                    <w:b/>
                                    <w:bCs/>
                                    <w:color w:val="000000"/>
                                    <w:sz w:val="8"/>
                                    <w:szCs w:val="8"/>
                                    <w:lang w:val="en-US"/>
                                  </w:rPr>
                                  <w:t xml:space="preserve"> de </w:t>
                                </w:r>
                              </w:p>
                            </w:txbxContent>
                          </wps:txbx>
                          <wps:bodyPr rot="0" vert="horz" wrap="none" lIns="0" tIns="0" rIns="0" bIns="0" anchor="t" anchorCtr="0">
                            <a:spAutoFit/>
                          </wps:bodyPr>
                        </wps:wsp>
                        <wps:wsp>
                          <wps:cNvPr id="149" name="Rectangle 146"/>
                          <wps:cNvSpPr>
                            <a:spLocks noChangeArrowheads="1"/>
                          </wps:cNvSpPr>
                          <wps:spPr bwMode="auto">
                            <a:xfrm>
                              <a:off x="528" y="2094"/>
                              <a:ext cx="37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Doenças</w:t>
                                </w:r>
                                <w:proofErr w:type="spellEnd"/>
                                <w:r>
                                  <w:rPr>
                                    <w:rFonts w:ascii="Tahoma" w:hAnsi="Tahoma" w:cs="Tahoma"/>
                                    <w:b/>
                                    <w:bCs/>
                                    <w:color w:val="000000"/>
                                    <w:sz w:val="8"/>
                                    <w:szCs w:val="8"/>
                                    <w:lang w:val="en-US"/>
                                  </w:rPr>
                                  <w:t>)</w:t>
                                </w:r>
                              </w:p>
                            </w:txbxContent>
                          </wps:txbx>
                          <wps:bodyPr rot="0" vert="horz" wrap="none" lIns="0" tIns="0" rIns="0" bIns="0" anchor="t" anchorCtr="0">
                            <a:spAutoFit/>
                          </wps:bodyPr>
                        </wps:wsp>
                        <wps:wsp>
                          <wps:cNvPr id="150" name="Line 147"/>
                          <wps:cNvCnPr/>
                          <wps:spPr bwMode="auto">
                            <a:xfrm>
                              <a:off x="83" y="171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a:off x="83" y="1712"/>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flipH="1">
                              <a:off x="89" y="1718"/>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flipV="1">
                              <a:off x="89" y="1718"/>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a:off x="83" y="171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a:off x="83" y="1731"/>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a:off x="89" y="171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83" y="171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a:off x="83" y="171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a:off x="89" y="171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a:off x="89" y="171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a:off x="83" y="171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a:off x="83" y="171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a:off x="83" y="171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flipH="1">
                              <a:off x="83" y="171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a:off x="89" y="1718"/>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flipH="1" flipV="1">
                              <a:off x="89" y="1718"/>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flipH="1" flipV="1">
                              <a:off x="89" y="1712"/>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5"/>
                          <wps:cNvCnPr/>
                          <wps:spPr bwMode="auto">
                            <a:xfrm flipH="1" flipV="1">
                              <a:off x="89" y="1718"/>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6"/>
                          <wps:cNvCnPr/>
                          <wps:spPr bwMode="auto">
                            <a:xfrm flipH="1" flipV="1">
                              <a:off x="89" y="1718"/>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Line 167"/>
                          <wps:cNvCnPr/>
                          <wps:spPr bwMode="auto">
                            <a:xfrm flipH="1" flipV="1">
                              <a:off x="83" y="1718"/>
                              <a:ext cx="38"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 name="Line 168"/>
                          <wps:cNvCnPr/>
                          <wps:spPr bwMode="auto">
                            <a:xfrm flipH="1" flipV="1">
                              <a:off x="95" y="1718"/>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2" name="Line 169"/>
                          <wps:cNvCnPr/>
                          <wps:spPr bwMode="auto">
                            <a:xfrm>
                              <a:off x="83" y="171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 name="Line 170"/>
                          <wps:cNvCnPr/>
                          <wps:spPr bwMode="auto">
                            <a:xfrm>
                              <a:off x="83" y="171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Rectangle 171"/>
                          <wps:cNvSpPr>
                            <a:spLocks noChangeArrowheads="1"/>
                          </wps:cNvSpPr>
                          <wps:spPr bwMode="auto">
                            <a:xfrm>
                              <a:off x="1636" y="1636"/>
                              <a:ext cx="598" cy="7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75" name="Rectangle 172"/>
                          <wps:cNvSpPr>
                            <a:spLocks noChangeArrowheads="1"/>
                          </wps:cNvSpPr>
                          <wps:spPr bwMode="auto">
                            <a:xfrm>
                              <a:off x="1636" y="1706"/>
                              <a:ext cx="1508" cy="84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76" name="Rectangle 173"/>
                          <wps:cNvSpPr>
                            <a:spLocks noChangeArrowheads="1"/>
                          </wps:cNvSpPr>
                          <wps:spPr bwMode="auto">
                            <a:xfrm>
                              <a:off x="1877" y="1788"/>
                              <a:ext cx="970"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 xml:space="preserve">UCS 301 - </w:t>
                                </w:r>
                                <w:proofErr w:type="spellStart"/>
                                <w:r>
                                  <w:rPr>
                                    <w:rFonts w:ascii="Tahoma" w:hAnsi="Tahoma" w:cs="Tahoma"/>
                                    <w:color w:val="000000"/>
                                    <w:sz w:val="8"/>
                                    <w:szCs w:val="8"/>
                                    <w:lang w:val="en-US"/>
                                  </w:rPr>
                                  <w:t>Pesquisa</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Auxiliar</w:t>
                                </w:r>
                                <w:proofErr w:type="spellEnd"/>
                                <w:r>
                                  <w:rPr>
                                    <w:rFonts w:ascii="Tahoma" w:hAnsi="Tahoma" w:cs="Tahoma"/>
                                    <w:color w:val="000000"/>
                                    <w:sz w:val="8"/>
                                    <w:szCs w:val="8"/>
                                    <w:lang w:val="en-US"/>
                                  </w:rPr>
                                  <w:t xml:space="preserve"> </w:t>
                                </w:r>
                              </w:p>
                            </w:txbxContent>
                          </wps:txbx>
                          <wps:bodyPr rot="0" vert="horz" wrap="none" lIns="0" tIns="0" rIns="0" bIns="0" anchor="t" anchorCtr="0">
                            <a:spAutoFit/>
                          </wps:bodyPr>
                        </wps:wsp>
                        <wps:wsp>
                          <wps:cNvPr id="177" name="Rectangle 174"/>
                          <wps:cNvSpPr>
                            <a:spLocks noChangeArrowheads="1"/>
                          </wps:cNvSpPr>
                          <wps:spPr bwMode="auto">
                            <a:xfrm>
                              <a:off x="2164" y="1890"/>
                              <a:ext cx="44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color w:val="000000"/>
                                    <w:sz w:val="8"/>
                                    <w:szCs w:val="8"/>
                                    <w:lang w:val="en-US"/>
                                  </w:rPr>
                                  <w:t>Afastamento</w:t>
                                </w:r>
                                <w:proofErr w:type="spellEnd"/>
                              </w:p>
                            </w:txbxContent>
                          </wps:txbx>
                          <wps:bodyPr rot="0" vert="horz" wrap="none" lIns="0" tIns="0" rIns="0" bIns="0" anchor="t" anchorCtr="0">
                            <a:spAutoFit/>
                          </wps:bodyPr>
                        </wps:wsp>
                        <wps:wsp>
                          <wps:cNvPr id="178" name="Line 175"/>
                          <wps:cNvCnPr/>
                          <wps:spPr bwMode="auto">
                            <a:xfrm>
                              <a:off x="1648" y="164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1648" y="1648"/>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flipH="1">
                              <a:off x="1655" y="1655"/>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flipV="1">
                              <a:off x="1655" y="1655"/>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a:off x="1648" y="164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a:off x="1648" y="1668"/>
                              <a:ext cx="0" cy="1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a:off x="1655" y="164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a:off x="1648" y="165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a:off x="1648" y="165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a:off x="1655" y="164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a:off x="1655" y="164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a:off x="1648" y="164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a:off x="1648" y="165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a:off x="1648" y="164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flipH="1">
                              <a:off x="1648" y="164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a:off x="1655" y="1655"/>
                              <a:ext cx="31"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flipH="1" flipV="1">
                              <a:off x="1655" y="1655"/>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flipH="1" flipV="1">
                              <a:off x="1655" y="1648"/>
                              <a:ext cx="31"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flipH="1" flipV="1">
                              <a:off x="1655" y="1655"/>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Line 194"/>
                          <wps:cNvCnPr/>
                          <wps:spPr bwMode="auto">
                            <a:xfrm flipH="1" flipV="1">
                              <a:off x="1655" y="1655"/>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8" name="Line 195"/>
                          <wps:cNvCnPr/>
                          <wps:spPr bwMode="auto">
                            <a:xfrm flipH="1" flipV="1">
                              <a:off x="1648" y="1655"/>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9" name="Line 196"/>
                          <wps:cNvCnPr/>
                          <wps:spPr bwMode="auto">
                            <a:xfrm flipH="1" flipV="1">
                              <a:off x="1661" y="1655"/>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0" name="Line 197"/>
                          <wps:cNvCnPr/>
                          <wps:spPr bwMode="auto">
                            <a:xfrm>
                              <a:off x="1648" y="164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a:off x="1648" y="164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Oval 199"/>
                          <wps:cNvSpPr>
                            <a:spLocks noChangeArrowheads="1"/>
                          </wps:cNvSpPr>
                          <wps:spPr bwMode="auto">
                            <a:xfrm>
                              <a:off x="1756" y="2056"/>
                              <a:ext cx="1305" cy="29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03" name="Rectangle 200"/>
                          <wps:cNvSpPr>
                            <a:spLocks noChangeArrowheads="1"/>
                          </wps:cNvSpPr>
                          <wps:spPr bwMode="auto">
                            <a:xfrm>
                              <a:off x="1986" y="2100"/>
                              <a:ext cx="81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Pesquisa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Auxiliar</w:t>
                                </w:r>
                                <w:proofErr w:type="spellEnd"/>
                                <w:r>
                                  <w:rPr>
                                    <w:rFonts w:ascii="Tahoma" w:hAnsi="Tahoma" w:cs="Tahoma"/>
                                    <w:b/>
                                    <w:bCs/>
                                    <w:color w:val="000000"/>
                                    <w:sz w:val="8"/>
                                    <w:szCs w:val="8"/>
                                    <w:lang w:val="en-US"/>
                                  </w:rPr>
                                  <w:t xml:space="preserve"> de </w:t>
                                </w:r>
                              </w:p>
                            </w:txbxContent>
                          </wps:txbx>
                          <wps:bodyPr rot="0" vert="horz" wrap="none" lIns="0" tIns="0" rIns="0" bIns="0" anchor="t" anchorCtr="0">
                            <a:spAutoFit/>
                          </wps:bodyPr>
                        </wps:wsp>
                        <wps:wsp>
                          <wps:cNvPr id="204" name="Rectangle 201"/>
                          <wps:cNvSpPr>
                            <a:spLocks noChangeArrowheads="1"/>
                          </wps:cNvSpPr>
                          <wps:spPr bwMode="auto">
                            <a:xfrm>
                              <a:off x="2138" y="2202"/>
                              <a:ext cx="529"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Dependentes</w:t>
                                </w:r>
                                <w:proofErr w:type="spellEnd"/>
                              </w:p>
                            </w:txbxContent>
                          </wps:txbx>
                          <wps:bodyPr rot="0" vert="horz" wrap="none" lIns="0" tIns="0" rIns="0" bIns="0" anchor="t" anchorCtr="0">
                            <a:spAutoFit/>
                          </wps:bodyPr>
                        </wps:wsp>
                        <wps:wsp>
                          <wps:cNvPr id="205" name="Line 202"/>
                          <wps:cNvCnPr/>
                          <wps:spPr bwMode="auto">
                            <a:xfrm>
                              <a:off x="1769" y="206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1769" y="2068"/>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flipH="1">
                              <a:off x="1776" y="2075"/>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208" name="Group 406"/>
                        <wpg:cNvGrpSpPr>
                          <a:grpSpLocks/>
                        </wpg:cNvGrpSpPr>
                        <wpg:grpSpPr bwMode="auto">
                          <a:xfrm>
                            <a:off x="121285" y="-1495425"/>
                            <a:ext cx="1648460" cy="5799455"/>
                            <a:chOff x="191" y="-2355"/>
                            <a:chExt cx="2596" cy="9133"/>
                          </a:xfrm>
                        </wpg:grpSpPr>
                        <wps:wsp>
                          <wps:cNvPr id="209" name="Line 206"/>
                          <wps:cNvCnPr/>
                          <wps:spPr bwMode="auto">
                            <a:xfrm flipV="1">
                              <a:off x="1776" y="2075"/>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7"/>
                          <wps:cNvCnPr/>
                          <wps:spPr bwMode="auto">
                            <a:xfrm>
                              <a:off x="1769" y="206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8"/>
                          <wps:cNvCnPr/>
                          <wps:spPr bwMode="auto">
                            <a:xfrm>
                              <a:off x="1769" y="2088"/>
                              <a:ext cx="0" cy="1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09"/>
                          <wps:cNvCnPr/>
                          <wps:spPr bwMode="auto">
                            <a:xfrm>
                              <a:off x="1776" y="206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0"/>
                          <wps:cNvCnPr/>
                          <wps:spPr bwMode="auto">
                            <a:xfrm>
                              <a:off x="1769" y="207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1"/>
                          <wps:cNvCnPr/>
                          <wps:spPr bwMode="auto">
                            <a:xfrm>
                              <a:off x="1769" y="207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2"/>
                          <wps:cNvCnPr/>
                          <wps:spPr bwMode="auto">
                            <a:xfrm>
                              <a:off x="1776" y="206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3"/>
                          <wps:cNvCnPr/>
                          <wps:spPr bwMode="auto">
                            <a:xfrm>
                              <a:off x="1776" y="206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4"/>
                          <wps:cNvCnPr/>
                          <wps:spPr bwMode="auto">
                            <a:xfrm>
                              <a:off x="1769" y="206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5"/>
                          <wps:cNvCnPr/>
                          <wps:spPr bwMode="auto">
                            <a:xfrm>
                              <a:off x="1769" y="207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6"/>
                          <wps:cNvCnPr/>
                          <wps:spPr bwMode="auto">
                            <a:xfrm>
                              <a:off x="1769" y="206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7"/>
                          <wps:cNvCnPr/>
                          <wps:spPr bwMode="auto">
                            <a:xfrm flipH="1">
                              <a:off x="1769" y="206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8"/>
                          <wps:cNvCnPr/>
                          <wps:spPr bwMode="auto">
                            <a:xfrm>
                              <a:off x="1776" y="2075"/>
                              <a:ext cx="31"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19"/>
                          <wps:cNvCnPr/>
                          <wps:spPr bwMode="auto">
                            <a:xfrm flipH="1" flipV="1">
                              <a:off x="1776" y="2075"/>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20"/>
                          <wps:cNvCnPr/>
                          <wps:spPr bwMode="auto">
                            <a:xfrm flipH="1" flipV="1">
                              <a:off x="1776" y="2068"/>
                              <a:ext cx="31"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1"/>
                          <wps:cNvCnPr/>
                          <wps:spPr bwMode="auto">
                            <a:xfrm flipH="1" flipV="1">
                              <a:off x="1776" y="2075"/>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5" name="Line 222"/>
                          <wps:cNvCnPr/>
                          <wps:spPr bwMode="auto">
                            <a:xfrm flipH="1" flipV="1">
                              <a:off x="1776" y="2075"/>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6" name="Line 223"/>
                          <wps:cNvCnPr/>
                          <wps:spPr bwMode="auto">
                            <a:xfrm flipH="1" flipV="1">
                              <a:off x="1769" y="2075"/>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7" name="Line 224"/>
                          <wps:cNvCnPr/>
                          <wps:spPr bwMode="auto">
                            <a:xfrm flipH="1" flipV="1">
                              <a:off x="1782" y="2075"/>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8" name="Line 225"/>
                          <wps:cNvCnPr/>
                          <wps:spPr bwMode="auto">
                            <a:xfrm>
                              <a:off x="1769" y="206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9" name="Line 226"/>
                          <wps:cNvCnPr/>
                          <wps:spPr bwMode="auto">
                            <a:xfrm>
                              <a:off x="1769" y="206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0" name="Oval 227"/>
                          <wps:cNvSpPr>
                            <a:spLocks noChangeArrowheads="1"/>
                          </wps:cNvSpPr>
                          <wps:spPr bwMode="auto">
                            <a:xfrm>
                              <a:off x="191" y="3863"/>
                              <a:ext cx="1305" cy="28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31" name="Rectangle 228"/>
                          <wps:cNvSpPr>
                            <a:spLocks noChangeArrowheads="1"/>
                          </wps:cNvSpPr>
                          <wps:spPr bwMode="auto">
                            <a:xfrm>
                              <a:off x="420" y="3908"/>
                              <a:ext cx="81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Pesquisa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Auxiliar</w:t>
                                </w:r>
                                <w:proofErr w:type="spellEnd"/>
                                <w:r>
                                  <w:rPr>
                                    <w:rFonts w:ascii="Tahoma" w:hAnsi="Tahoma" w:cs="Tahoma"/>
                                    <w:b/>
                                    <w:bCs/>
                                    <w:color w:val="000000"/>
                                    <w:sz w:val="8"/>
                                    <w:szCs w:val="8"/>
                                    <w:lang w:val="en-US"/>
                                  </w:rPr>
                                  <w:t xml:space="preserve"> de </w:t>
                                </w:r>
                              </w:p>
                            </w:txbxContent>
                          </wps:txbx>
                          <wps:bodyPr rot="0" vert="horz" wrap="none" lIns="0" tIns="0" rIns="0" bIns="0" anchor="t" anchorCtr="0">
                            <a:spAutoFit/>
                          </wps:bodyPr>
                        </wps:wsp>
                        <wps:wsp>
                          <wps:cNvPr id="232" name="Rectangle 229"/>
                          <wps:cNvSpPr>
                            <a:spLocks noChangeArrowheads="1"/>
                          </wps:cNvSpPr>
                          <wps:spPr bwMode="auto">
                            <a:xfrm>
                              <a:off x="655" y="4010"/>
                              <a:ext cx="37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Matrícula</w:t>
                                </w:r>
                                <w:proofErr w:type="spellEnd"/>
                              </w:p>
                            </w:txbxContent>
                          </wps:txbx>
                          <wps:bodyPr rot="0" vert="horz" wrap="none" lIns="0" tIns="0" rIns="0" bIns="0" anchor="t" anchorCtr="0">
                            <a:spAutoFit/>
                          </wps:bodyPr>
                        </wps:wsp>
                        <wps:wsp>
                          <wps:cNvPr id="233" name="Line 230"/>
                          <wps:cNvCnPr/>
                          <wps:spPr bwMode="auto">
                            <a:xfrm>
                              <a:off x="204" y="387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1"/>
                          <wps:cNvCnPr/>
                          <wps:spPr bwMode="auto">
                            <a:xfrm>
                              <a:off x="204" y="3876"/>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2"/>
                          <wps:cNvCnPr/>
                          <wps:spPr bwMode="auto">
                            <a:xfrm flipH="1">
                              <a:off x="210" y="3882"/>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3"/>
                          <wps:cNvCnPr/>
                          <wps:spPr bwMode="auto">
                            <a:xfrm flipV="1">
                              <a:off x="210" y="3882"/>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4"/>
                          <wps:cNvCnPr/>
                          <wps:spPr bwMode="auto">
                            <a:xfrm>
                              <a:off x="204" y="3876"/>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5"/>
                          <wps:cNvCnPr/>
                          <wps:spPr bwMode="auto">
                            <a:xfrm>
                              <a:off x="204" y="3895"/>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6"/>
                          <wps:cNvCnPr/>
                          <wps:spPr bwMode="auto">
                            <a:xfrm>
                              <a:off x="210" y="387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7"/>
                          <wps:cNvCnPr/>
                          <wps:spPr bwMode="auto">
                            <a:xfrm>
                              <a:off x="204" y="3882"/>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8"/>
                          <wps:cNvCnPr/>
                          <wps:spPr bwMode="auto">
                            <a:xfrm>
                              <a:off x="204" y="3882"/>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39"/>
                          <wps:cNvCnPr/>
                          <wps:spPr bwMode="auto">
                            <a:xfrm>
                              <a:off x="210" y="387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Line 240"/>
                          <wps:cNvCnPr/>
                          <wps:spPr bwMode="auto">
                            <a:xfrm>
                              <a:off x="210" y="387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4" name="Line 241"/>
                          <wps:cNvCnPr/>
                          <wps:spPr bwMode="auto">
                            <a:xfrm>
                              <a:off x="204" y="3876"/>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5" name="Line 242"/>
                          <wps:cNvCnPr/>
                          <wps:spPr bwMode="auto">
                            <a:xfrm>
                              <a:off x="204" y="3882"/>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6" name="Line 243"/>
                          <wps:cNvCnPr/>
                          <wps:spPr bwMode="auto">
                            <a:xfrm>
                              <a:off x="204" y="387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7" name="Line 244"/>
                          <wps:cNvCnPr/>
                          <wps:spPr bwMode="auto">
                            <a:xfrm flipH="1">
                              <a:off x="204" y="3876"/>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8" name="Line 245"/>
                          <wps:cNvCnPr/>
                          <wps:spPr bwMode="auto">
                            <a:xfrm>
                              <a:off x="210" y="3882"/>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Line 246"/>
                          <wps:cNvCnPr/>
                          <wps:spPr bwMode="auto">
                            <a:xfrm flipH="1" flipV="1">
                              <a:off x="210" y="388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0" name="Line 247"/>
                          <wps:cNvCnPr/>
                          <wps:spPr bwMode="auto">
                            <a:xfrm flipH="1" flipV="1">
                              <a:off x="210" y="3876"/>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1" name="Line 248"/>
                          <wps:cNvCnPr/>
                          <wps:spPr bwMode="auto">
                            <a:xfrm flipH="1" flipV="1">
                              <a:off x="210" y="388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2" name="Line 249"/>
                          <wps:cNvCnPr/>
                          <wps:spPr bwMode="auto">
                            <a:xfrm flipH="1" flipV="1">
                              <a:off x="210" y="388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3" name="Line 250"/>
                          <wps:cNvCnPr/>
                          <wps:spPr bwMode="auto">
                            <a:xfrm flipH="1" flipV="1">
                              <a:off x="204" y="3882"/>
                              <a:ext cx="38"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4" name="Line 251"/>
                          <wps:cNvCnPr/>
                          <wps:spPr bwMode="auto">
                            <a:xfrm flipH="1" flipV="1">
                              <a:off x="216" y="388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5" name="Line 252"/>
                          <wps:cNvCnPr/>
                          <wps:spPr bwMode="auto">
                            <a:xfrm>
                              <a:off x="204" y="387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6" name="Line 253"/>
                          <wps:cNvCnPr/>
                          <wps:spPr bwMode="auto">
                            <a:xfrm>
                              <a:off x="204" y="3876"/>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7" name="Freeform 254"/>
                          <wps:cNvSpPr>
                            <a:spLocks/>
                          </wps:cNvSpPr>
                          <wps:spPr bwMode="auto">
                            <a:xfrm>
                              <a:off x="980" y="2253"/>
                              <a:ext cx="1184" cy="1547"/>
                            </a:xfrm>
                            <a:custGeom>
                              <a:avLst/>
                              <a:gdLst>
                                <a:gd name="T0" fmla="*/ 0 w 1184"/>
                                <a:gd name="T1" fmla="*/ 0 h 1547"/>
                                <a:gd name="T2" fmla="*/ 0 w 1184"/>
                                <a:gd name="T3" fmla="*/ 407 h 1547"/>
                                <a:gd name="T4" fmla="*/ 1152 w 1184"/>
                                <a:gd name="T5" fmla="*/ 407 h 1547"/>
                                <a:gd name="T6" fmla="*/ 1184 w 1184"/>
                                <a:gd name="T7" fmla="*/ 1547 h 1547"/>
                              </a:gdLst>
                              <a:ahLst/>
                              <a:cxnLst>
                                <a:cxn ang="0">
                                  <a:pos x="T0" y="T1"/>
                                </a:cxn>
                                <a:cxn ang="0">
                                  <a:pos x="T2" y="T3"/>
                                </a:cxn>
                                <a:cxn ang="0">
                                  <a:pos x="T4" y="T5"/>
                                </a:cxn>
                                <a:cxn ang="0">
                                  <a:pos x="T6" y="T7"/>
                                </a:cxn>
                              </a:cxnLst>
                              <a:rect l="0" t="0" r="r" b="b"/>
                              <a:pathLst>
                                <a:path w="1184" h="1547">
                                  <a:moveTo>
                                    <a:pt x="0" y="0"/>
                                  </a:moveTo>
                                  <a:lnTo>
                                    <a:pt x="0" y="407"/>
                                  </a:lnTo>
                                  <a:lnTo>
                                    <a:pt x="1152" y="407"/>
                                  </a:lnTo>
                                  <a:lnTo>
                                    <a:pt x="1184" y="1547"/>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 name="Line 255"/>
                          <wps:cNvCnPr/>
                          <wps:spPr bwMode="auto">
                            <a:xfrm flipH="1" flipV="1">
                              <a:off x="2138" y="3749"/>
                              <a:ext cx="26"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59" name="Line 256"/>
                          <wps:cNvCnPr/>
                          <wps:spPr bwMode="auto">
                            <a:xfrm flipV="1">
                              <a:off x="2164" y="3749"/>
                              <a:ext cx="25"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60" name="Line 257"/>
                          <wps:cNvCnPr/>
                          <wps:spPr bwMode="auto">
                            <a:xfrm>
                              <a:off x="1235" y="-235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8"/>
                          <wps:cNvCnPr/>
                          <wps:spPr bwMode="auto">
                            <a:xfrm>
                              <a:off x="1235" y="-2355"/>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59"/>
                          <wps:cNvCnPr/>
                          <wps:spPr bwMode="auto">
                            <a:xfrm flipH="1">
                              <a:off x="1241" y="-2349"/>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0"/>
                          <wps:cNvCnPr/>
                          <wps:spPr bwMode="auto">
                            <a:xfrm flipV="1">
                              <a:off x="1241" y="-2349"/>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1"/>
                          <wps:cNvCnPr/>
                          <wps:spPr bwMode="auto">
                            <a:xfrm>
                              <a:off x="1235" y="-2355"/>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2"/>
                          <wps:cNvCnPr/>
                          <wps:spPr bwMode="auto">
                            <a:xfrm>
                              <a:off x="1235" y="-2336"/>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3"/>
                          <wps:cNvCnPr/>
                          <wps:spPr bwMode="auto">
                            <a:xfrm>
                              <a:off x="1241" y="-235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4"/>
                          <wps:cNvCnPr/>
                          <wps:spPr bwMode="auto">
                            <a:xfrm>
                              <a:off x="1235" y="-2349"/>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5"/>
                          <wps:cNvCnPr/>
                          <wps:spPr bwMode="auto">
                            <a:xfrm>
                              <a:off x="1235" y="-2349"/>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6"/>
                          <wps:cNvCnPr/>
                          <wps:spPr bwMode="auto">
                            <a:xfrm>
                              <a:off x="1241" y="-235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7"/>
                          <wps:cNvCnPr/>
                          <wps:spPr bwMode="auto">
                            <a:xfrm>
                              <a:off x="1241" y="-235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8"/>
                          <wps:cNvCnPr/>
                          <wps:spPr bwMode="auto">
                            <a:xfrm>
                              <a:off x="1235" y="-2355"/>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Line 269"/>
                          <wps:cNvCnPr/>
                          <wps:spPr bwMode="auto">
                            <a:xfrm>
                              <a:off x="1235" y="-2349"/>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3" name="Line 270"/>
                          <wps:cNvCnPr/>
                          <wps:spPr bwMode="auto">
                            <a:xfrm>
                              <a:off x="1235" y="-235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1"/>
                          <wps:cNvCnPr/>
                          <wps:spPr bwMode="auto">
                            <a:xfrm flipH="1">
                              <a:off x="1235" y="-2355"/>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2"/>
                          <wps:cNvCnPr/>
                          <wps:spPr bwMode="auto">
                            <a:xfrm>
                              <a:off x="1241" y="-2349"/>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Line 273"/>
                          <wps:cNvCnPr/>
                          <wps:spPr bwMode="auto">
                            <a:xfrm flipH="1" flipV="1">
                              <a:off x="1241" y="-234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7" name="Line 274"/>
                          <wps:cNvCnPr/>
                          <wps:spPr bwMode="auto">
                            <a:xfrm flipH="1" flipV="1">
                              <a:off x="1241" y="-2355"/>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8" name="Line 275"/>
                          <wps:cNvCnPr/>
                          <wps:spPr bwMode="auto">
                            <a:xfrm flipH="1" flipV="1">
                              <a:off x="1241" y="-234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9" name="Line 276"/>
                          <wps:cNvCnPr/>
                          <wps:spPr bwMode="auto">
                            <a:xfrm flipH="1" flipV="1">
                              <a:off x="1241" y="-234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0" name="Line 277"/>
                          <wps:cNvCnPr/>
                          <wps:spPr bwMode="auto">
                            <a:xfrm flipH="1" flipV="1">
                              <a:off x="1235" y="-2349"/>
                              <a:ext cx="38"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1" name="Line 278"/>
                          <wps:cNvCnPr/>
                          <wps:spPr bwMode="auto">
                            <a:xfrm flipH="1" flipV="1">
                              <a:off x="1247" y="-234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2" name="Line 279"/>
                          <wps:cNvCnPr/>
                          <wps:spPr bwMode="auto">
                            <a:xfrm>
                              <a:off x="1235" y="-235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3" name="Line 280"/>
                          <wps:cNvCnPr/>
                          <wps:spPr bwMode="auto">
                            <a:xfrm>
                              <a:off x="1235" y="-2355"/>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4" name="Rectangle 281"/>
                          <wps:cNvSpPr>
                            <a:spLocks noChangeArrowheads="1"/>
                          </wps:cNvSpPr>
                          <wps:spPr bwMode="auto">
                            <a:xfrm>
                              <a:off x="1947" y="2431"/>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285" name="Freeform 282"/>
                          <wps:cNvSpPr>
                            <a:spLocks/>
                          </wps:cNvSpPr>
                          <wps:spPr bwMode="auto">
                            <a:xfrm>
                              <a:off x="1426" y="3240"/>
                              <a:ext cx="693" cy="611"/>
                            </a:xfrm>
                            <a:custGeom>
                              <a:avLst/>
                              <a:gdLst>
                                <a:gd name="T0" fmla="*/ 0 w 693"/>
                                <a:gd name="T1" fmla="*/ 0 h 611"/>
                                <a:gd name="T2" fmla="*/ 547 w 693"/>
                                <a:gd name="T3" fmla="*/ 0 h 611"/>
                                <a:gd name="T4" fmla="*/ 693 w 693"/>
                                <a:gd name="T5" fmla="*/ 611 h 611"/>
                              </a:gdLst>
                              <a:ahLst/>
                              <a:cxnLst>
                                <a:cxn ang="0">
                                  <a:pos x="T0" y="T1"/>
                                </a:cxn>
                                <a:cxn ang="0">
                                  <a:pos x="T2" y="T3"/>
                                </a:cxn>
                                <a:cxn ang="0">
                                  <a:pos x="T4" y="T5"/>
                                </a:cxn>
                              </a:cxnLst>
                              <a:rect l="0" t="0" r="r" b="b"/>
                              <a:pathLst>
                                <a:path w="693" h="611">
                                  <a:moveTo>
                                    <a:pt x="0" y="0"/>
                                  </a:moveTo>
                                  <a:lnTo>
                                    <a:pt x="547" y="0"/>
                                  </a:lnTo>
                                  <a:lnTo>
                                    <a:pt x="693" y="611"/>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Line 283"/>
                          <wps:cNvCnPr/>
                          <wps:spPr bwMode="auto">
                            <a:xfrm flipV="1">
                              <a:off x="2119" y="3793"/>
                              <a:ext cx="13" cy="58"/>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7" name="Line 284"/>
                          <wps:cNvCnPr/>
                          <wps:spPr bwMode="auto">
                            <a:xfrm flipH="1" flipV="1">
                              <a:off x="2081" y="3806"/>
                              <a:ext cx="38" cy="45"/>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8" name="Line 285"/>
                          <wps:cNvCnPr/>
                          <wps:spPr bwMode="auto">
                            <a:xfrm>
                              <a:off x="1725" y="-147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9" name="Line 286"/>
                          <wps:cNvCnPr/>
                          <wps:spPr bwMode="auto">
                            <a:xfrm>
                              <a:off x="1725" y="-1470"/>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0" name="Line 287"/>
                          <wps:cNvCnPr/>
                          <wps:spPr bwMode="auto">
                            <a:xfrm flipH="1">
                              <a:off x="1731" y="-1464"/>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1" name="Line 288"/>
                          <wps:cNvCnPr/>
                          <wps:spPr bwMode="auto">
                            <a:xfrm flipV="1">
                              <a:off x="1731" y="-1464"/>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2" name="Line 289"/>
                          <wps:cNvCnPr/>
                          <wps:spPr bwMode="auto">
                            <a:xfrm>
                              <a:off x="1725" y="-1470"/>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3" name="Line 290"/>
                          <wps:cNvCnPr/>
                          <wps:spPr bwMode="auto">
                            <a:xfrm>
                              <a:off x="1725" y="-1451"/>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4" name="Line 291"/>
                          <wps:cNvCnPr/>
                          <wps:spPr bwMode="auto">
                            <a:xfrm>
                              <a:off x="1731" y="-147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5" name="Line 292"/>
                          <wps:cNvCnPr/>
                          <wps:spPr bwMode="auto">
                            <a:xfrm>
                              <a:off x="1725" y="-1464"/>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6" name="Line 293"/>
                          <wps:cNvCnPr/>
                          <wps:spPr bwMode="auto">
                            <a:xfrm>
                              <a:off x="1725" y="-1464"/>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7" name="Line 294"/>
                          <wps:cNvCnPr/>
                          <wps:spPr bwMode="auto">
                            <a:xfrm>
                              <a:off x="1731" y="-147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8" name="Line 295"/>
                          <wps:cNvCnPr/>
                          <wps:spPr bwMode="auto">
                            <a:xfrm>
                              <a:off x="1731" y="-147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9" name="Line 296"/>
                          <wps:cNvCnPr/>
                          <wps:spPr bwMode="auto">
                            <a:xfrm>
                              <a:off x="1725" y="-1470"/>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0" name="Line 297"/>
                          <wps:cNvCnPr/>
                          <wps:spPr bwMode="auto">
                            <a:xfrm>
                              <a:off x="1725" y="-1464"/>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1" name="Line 298"/>
                          <wps:cNvCnPr/>
                          <wps:spPr bwMode="auto">
                            <a:xfrm>
                              <a:off x="1725" y="-147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 name="Line 299"/>
                          <wps:cNvCnPr/>
                          <wps:spPr bwMode="auto">
                            <a:xfrm flipH="1">
                              <a:off x="1725" y="-1470"/>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3" name="Line 300"/>
                          <wps:cNvCnPr/>
                          <wps:spPr bwMode="auto">
                            <a:xfrm>
                              <a:off x="1731" y="-1464"/>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4" name="Line 301"/>
                          <wps:cNvCnPr/>
                          <wps:spPr bwMode="auto">
                            <a:xfrm flipH="1" flipV="1">
                              <a:off x="1731" y="-1464"/>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5" name="Line 302"/>
                          <wps:cNvCnPr/>
                          <wps:spPr bwMode="auto">
                            <a:xfrm flipH="1" flipV="1">
                              <a:off x="1731" y="-1470"/>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6" name="Line 303"/>
                          <wps:cNvCnPr/>
                          <wps:spPr bwMode="auto">
                            <a:xfrm flipH="1" flipV="1">
                              <a:off x="1731" y="-1464"/>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7" name="Line 304"/>
                          <wps:cNvCnPr/>
                          <wps:spPr bwMode="auto">
                            <a:xfrm flipH="1" flipV="1">
                              <a:off x="1731" y="-1464"/>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8" name="Line 305"/>
                          <wps:cNvCnPr/>
                          <wps:spPr bwMode="auto">
                            <a:xfrm flipH="1" flipV="1">
                              <a:off x="1725" y="-1464"/>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9" name="Line 306"/>
                          <wps:cNvCnPr/>
                          <wps:spPr bwMode="auto">
                            <a:xfrm flipH="1" flipV="1">
                              <a:off x="1737" y="-1464"/>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0" name="Line 307"/>
                          <wps:cNvCnPr/>
                          <wps:spPr bwMode="auto">
                            <a:xfrm>
                              <a:off x="1725" y="-147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1" name="Line 308"/>
                          <wps:cNvCnPr/>
                          <wps:spPr bwMode="auto">
                            <a:xfrm>
                              <a:off x="1725" y="-1470"/>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2" name="Rectangle 309"/>
                          <wps:cNvSpPr>
                            <a:spLocks noChangeArrowheads="1"/>
                          </wps:cNvSpPr>
                          <wps:spPr bwMode="auto">
                            <a:xfrm>
                              <a:off x="2005" y="3049"/>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313" name="Line 310"/>
                          <wps:cNvCnPr/>
                          <wps:spPr bwMode="auto">
                            <a:xfrm>
                              <a:off x="1546" y="3634"/>
                              <a:ext cx="573" cy="261"/>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14" name="Line 311"/>
                          <wps:cNvCnPr/>
                          <wps:spPr bwMode="auto">
                            <a:xfrm flipH="1" flipV="1">
                              <a:off x="2081" y="3851"/>
                              <a:ext cx="38" cy="44"/>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5" name="Line 312"/>
                          <wps:cNvCnPr/>
                          <wps:spPr bwMode="auto">
                            <a:xfrm flipH="1">
                              <a:off x="2062" y="3895"/>
                              <a:ext cx="57" cy="0"/>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6" name="Line 313"/>
                          <wps:cNvCnPr/>
                          <wps:spPr bwMode="auto">
                            <a:xfrm>
                              <a:off x="1508" y="-125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7" name="Line 314"/>
                          <wps:cNvCnPr/>
                          <wps:spPr bwMode="auto">
                            <a:xfrm>
                              <a:off x="1508" y="-1254"/>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8" name="Line 315"/>
                          <wps:cNvCnPr/>
                          <wps:spPr bwMode="auto">
                            <a:xfrm flipH="1">
                              <a:off x="1515" y="-1247"/>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9" name="Line 316"/>
                          <wps:cNvCnPr/>
                          <wps:spPr bwMode="auto">
                            <a:xfrm flipV="1">
                              <a:off x="1515" y="-1247"/>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0" name="Line 317"/>
                          <wps:cNvCnPr/>
                          <wps:spPr bwMode="auto">
                            <a:xfrm>
                              <a:off x="1508" y="-125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1" name="Line 318"/>
                          <wps:cNvCnPr/>
                          <wps:spPr bwMode="auto">
                            <a:xfrm>
                              <a:off x="1508" y="-1235"/>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2" name="Line 319"/>
                          <wps:cNvCnPr/>
                          <wps:spPr bwMode="auto">
                            <a:xfrm>
                              <a:off x="1515" y="-125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3" name="Line 320"/>
                          <wps:cNvCnPr/>
                          <wps:spPr bwMode="auto">
                            <a:xfrm>
                              <a:off x="1508" y="-124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4" name="Line 321"/>
                          <wps:cNvCnPr/>
                          <wps:spPr bwMode="auto">
                            <a:xfrm>
                              <a:off x="1508" y="-124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5" name="Line 322"/>
                          <wps:cNvCnPr/>
                          <wps:spPr bwMode="auto">
                            <a:xfrm>
                              <a:off x="1515" y="-125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6" name="Line 323"/>
                          <wps:cNvCnPr/>
                          <wps:spPr bwMode="auto">
                            <a:xfrm>
                              <a:off x="1515" y="-125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7" name="Line 324"/>
                          <wps:cNvCnPr/>
                          <wps:spPr bwMode="auto">
                            <a:xfrm>
                              <a:off x="1508" y="-125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8" name="Line 325"/>
                          <wps:cNvCnPr/>
                          <wps:spPr bwMode="auto">
                            <a:xfrm>
                              <a:off x="1508" y="-124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9" name="Line 326"/>
                          <wps:cNvCnPr/>
                          <wps:spPr bwMode="auto">
                            <a:xfrm>
                              <a:off x="1508" y="-125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0" name="Line 327"/>
                          <wps:cNvCnPr/>
                          <wps:spPr bwMode="auto">
                            <a:xfrm flipH="1">
                              <a:off x="1508" y="-125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1" name="Line 328"/>
                          <wps:cNvCnPr/>
                          <wps:spPr bwMode="auto">
                            <a:xfrm>
                              <a:off x="1515" y="-1247"/>
                              <a:ext cx="31" cy="31"/>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2" name="Line 329"/>
                          <wps:cNvCnPr/>
                          <wps:spPr bwMode="auto">
                            <a:xfrm flipH="1" flipV="1">
                              <a:off x="1515" y="-1247"/>
                              <a:ext cx="31"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3" name="Line 330"/>
                          <wps:cNvCnPr/>
                          <wps:spPr bwMode="auto">
                            <a:xfrm flipH="1" flipV="1">
                              <a:off x="1515" y="-1254"/>
                              <a:ext cx="31"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4" name="Line 331"/>
                          <wps:cNvCnPr/>
                          <wps:spPr bwMode="auto">
                            <a:xfrm flipH="1" flipV="1">
                              <a:off x="1515" y="-1247"/>
                              <a:ext cx="31"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5" name="Line 332"/>
                          <wps:cNvCnPr/>
                          <wps:spPr bwMode="auto">
                            <a:xfrm flipH="1" flipV="1">
                              <a:off x="1515" y="-1247"/>
                              <a:ext cx="31"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6" name="Line 333"/>
                          <wps:cNvCnPr/>
                          <wps:spPr bwMode="auto">
                            <a:xfrm flipH="1" flipV="1">
                              <a:off x="1508" y="-1247"/>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7" name="Line 334"/>
                          <wps:cNvCnPr/>
                          <wps:spPr bwMode="auto">
                            <a:xfrm flipH="1" flipV="1">
                              <a:off x="1521" y="-1247"/>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8" name="Line 335"/>
                          <wps:cNvCnPr/>
                          <wps:spPr bwMode="auto">
                            <a:xfrm>
                              <a:off x="1508" y="-125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9" name="Line 336"/>
                          <wps:cNvCnPr/>
                          <wps:spPr bwMode="auto">
                            <a:xfrm>
                              <a:off x="1508" y="-125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0" name="Rectangle 337"/>
                          <wps:cNvSpPr>
                            <a:spLocks noChangeArrowheads="1"/>
                          </wps:cNvSpPr>
                          <wps:spPr bwMode="auto">
                            <a:xfrm>
                              <a:off x="1852" y="3532"/>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341" name="Line 338"/>
                          <wps:cNvCnPr/>
                          <wps:spPr bwMode="auto">
                            <a:xfrm>
                              <a:off x="2310" y="2342"/>
                              <a:ext cx="6" cy="1458"/>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42" name="Line 339"/>
                          <wps:cNvCnPr/>
                          <wps:spPr bwMode="auto">
                            <a:xfrm flipH="1" flipV="1">
                              <a:off x="2291" y="3749"/>
                              <a:ext cx="25"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43" name="Line 340"/>
                          <wps:cNvCnPr/>
                          <wps:spPr bwMode="auto">
                            <a:xfrm flipV="1">
                              <a:off x="2316" y="3749"/>
                              <a:ext cx="26"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44" name="Line 341"/>
                          <wps:cNvCnPr/>
                          <wps:spPr bwMode="auto">
                            <a:xfrm>
                              <a:off x="1992" y="-19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5" name="Line 342"/>
                          <wps:cNvCnPr/>
                          <wps:spPr bwMode="auto">
                            <a:xfrm>
                              <a:off x="1992" y="-1941"/>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6" name="Line 343"/>
                          <wps:cNvCnPr/>
                          <wps:spPr bwMode="auto">
                            <a:xfrm flipH="1">
                              <a:off x="1998" y="-1935"/>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7" name="Line 344"/>
                          <wps:cNvCnPr/>
                          <wps:spPr bwMode="auto">
                            <a:xfrm flipV="1">
                              <a:off x="1998" y="-1935"/>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8" name="Line 345"/>
                          <wps:cNvCnPr/>
                          <wps:spPr bwMode="auto">
                            <a:xfrm>
                              <a:off x="1992" y="-194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9" name="Line 346"/>
                          <wps:cNvCnPr/>
                          <wps:spPr bwMode="auto">
                            <a:xfrm>
                              <a:off x="1992" y="-1922"/>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0" name="Line 347"/>
                          <wps:cNvCnPr/>
                          <wps:spPr bwMode="auto">
                            <a:xfrm>
                              <a:off x="1998" y="-19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1" name="Line 348"/>
                          <wps:cNvCnPr/>
                          <wps:spPr bwMode="auto">
                            <a:xfrm>
                              <a:off x="1992" y="-193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2" name="Line 349"/>
                          <wps:cNvCnPr/>
                          <wps:spPr bwMode="auto">
                            <a:xfrm>
                              <a:off x="1992" y="-193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3" name="Line 350"/>
                          <wps:cNvCnPr/>
                          <wps:spPr bwMode="auto">
                            <a:xfrm>
                              <a:off x="1998" y="-19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4" name="Line 351"/>
                          <wps:cNvCnPr/>
                          <wps:spPr bwMode="auto">
                            <a:xfrm>
                              <a:off x="1998" y="-19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5" name="Line 352"/>
                          <wps:cNvCnPr/>
                          <wps:spPr bwMode="auto">
                            <a:xfrm>
                              <a:off x="1992" y="-194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6" name="Line 353"/>
                          <wps:cNvCnPr/>
                          <wps:spPr bwMode="auto">
                            <a:xfrm>
                              <a:off x="1992" y="-193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7" name="Line 354"/>
                          <wps:cNvCnPr/>
                          <wps:spPr bwMode="auto">
                            <a:xfrm>
                              <a:off x="1992" y="-19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8" name="Line 355"/>
                          <wps:cNvCnPr/>
                          <wps:spPr bwMode="auto">
                            <a:xfrm flipH="1">
                              <a:off x="1992" y="-194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9" name="Line 356"/>
                          <wps:cNvCnPr/>
                          <wps:spPr bwMode="auto">
                            <a:xfrm>
                              <a:off x="1998" y="-1935"/>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0" name="Line 357"/>
                          <wps:cNvCnPr/>
                          <wps:spPr bwMode="auto">
                            <a:xfrm flipH="1" flipV="1">
                              <a:off x="1998" y="-1935"/>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1" name="Line 358"/>
                          <wps:cNvCnPr/>
                          <wps:spPr bwMode="auto">
                            <a:xfrm flipH="1" flipV="1">
                              <a:off x="1998" y="-1941"/>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2" name="Line 359"/>
                          <wps:cNvCnPr/>
                          <wps:spPr bwMode="auto">
                            <a:xfrm flipH="1" flipV="1">
                              <a:off x="1998" y="-1935"/>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3" name="Line 360"/>
                          <wps:cNvCnPr/>
                          <wps:spPr bwMode="auto">
                            <a:xfrm flipH="1" flipV="1">
                              <a:off x="1998" y="-1935"/>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4" name="Line 361"/>
                          <wps:cNvCnPr/>
                          <wps:spPr bwMode="auto">
                            <a:xfrm flipH="1" flipV="1">
                              <a:off x="1992" y="-1935"/>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5" name="Line 362"/>
                          <wps:cNvCnPr/>
                          <wps:spPr bwMode="auto">
                            <a:xfrm flipH="1" flipV="1">
                              <a:off x="2005" y="-1935"/>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6" name="Line 363"/>
                          <wps:cNvCnPr/>
                          <wps:spPr bwMode="auto">
                            <a:xfrm>
                              <a:off x="1992" y="-19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7" name="Line 364"/>
                          <wps:cNvCnPr/>
                          <wps:spPr bwMode="auto">
                            <a:xfrm>
                              <a:off x="1992" y="-194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8" name="Rectangle 365"/>
                          <wps:cNvSpPr>
                            <a:spLocks noChangeArrowheads="1"/>
                          </wps:cNvSpPr>
                          <wps:spPr bwMode="auto">
                            <a:xfrm>
                              <a:off x="2336" y="3131"/>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369" name="Freeform 366"/>
                          <wps:cNvSpPr>
                            <a:spLocks/>
                          </wps:cNvSpPr>
                          <wps:spPr bwMode="auto">
                            <a:xfrm>
                              <a:off x="1432" y="4067"/>
                              <a:ext cx="687" cy="127"/>
                            </a:xfrm>
                            <a:custGeom>
                              <a:avLst/>
                              <a:gdLst>
                                <a:gd name="T0" fmla="*/ 0 w 687"/>
                                <a:gd name="T1" fmla="*/ 0 h 127"/>
                                <a:gd name="T2" fmla="*/ 0 w 687"/>
                                <a:gd name="T3" fmla="*/ 51 h 127"/>
                                <a:gd name="T4" fmla="*/ 687 w 687"/>
                                <a:gd name="T5" fmla="*/ 127 h 127"/>
                              </a:gdLst>
                              <a:ahLst/>
                              <a:cxnLst>
                                <a:cxn ang="0">
                                  <a:pos x="T0" y="T1"/>
                                </a:cxn>
                                <a:cxn ang="0">
                                  <a:pos x="T2" y="T3"/>
                                </a:cxn>
                                <a:cxn ang="0">
                                  <a:pos x="T4" y="T5"/>
                                </a:cxn>
                              </a:cxnLst>
                              <a:rect l="0" t="0" r="r" b="b"/>
                              <a:pathLst>
                                <a:path w="687" h="127">
                                  <a:moveTo>
                                    <a:pt x="0" y="0"/>
                                  </a:moveTo>
                                  <a:lnTo>
                                    <a:pt x="0" y="51"/>
                                  </a:lnTo>
                                  <a:lnTo>
                                    <a:pt x="687" y="127"/>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 name="Line 367"/>
                          <wps:cNvCnPr/>
                          <wps:spPr bwMode="auto">
                            <a:xfrm flipH="1" flipV="1">
                              <a:off x="2068" y="4162"/>
                              <a:ext cx="51" cy="32"/>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71" name="Line 368"/>
                          <wps:cNvCnPr/>
                          <wps:spPr bwMode="auto">
                            <a:xfrm flipH="1">
                              <a:off x="2068" y="4194"/>
                              <a:ext cx="51" cy="19"/>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72" name="Line 369"/>
                          <wps:cNvCnPr/>
                          <wps:spPr bwMode="auto">
                            <a:xfrm>
                              <a:off x="1457" y="-85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3" name="Line 370"/>
                          <wps:cNvCnPr/>
                          <wps:spPr bwMode="auto">
                            <a:xfrm>
                              <a:off x="1457" y="-859"/>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4" name="Line 371"/>
                          <wps:cNvCnPr/>
                          <wps:spPr bwMode="auto">
                            <a:xfrm flipH="1">
                              <a:off x="1464" y="-853"/>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5" name="Line 372"/>
                          <wps:cNvCnPr/>
                          <wps:spPr bwMode="auto">
                            <a:xfrm flipV="1">
                              <a:off x="1464" y="-853"/>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6" name="Line 373"/>
                          <wps:cNvCnPr/>
                          <wps:spPr bwMode="auto">
                            <a:xfrm>
                              <a:off x="1457" y="-85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7" name="Line 374"/>
                          <wps:cNvCnPr/>
                          <wps:spPr bwMode="auto">
                            <a:xfrm>
                              <a:off x="1457" y="-840"/>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8" name="Line 375"/>
                          <wps:cNvCnPr/>
                          <wps:spPr bwMode="auto">
                            <a:xfrm>
                              <a:off x="1464" y="-85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9" name="Line 376"/>
                          <wps:cNvCnPr/>
                          <wps:spPr bwMode="auto">
                            <a:xfrm>
                              <a:off x="1457" y="-85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 name="Line 377"/>
                          <wps:cNvCnPr/>
                          <wps:spPr bwMode="auto">
                            <a:xfrm>
                              <a:off x="1457" y="-85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1" name="Line 378"/>
                          <wps:cNvCnPr/>
                          <wps:spPr bwMode="auto">
                            <a:xfrm>
                              <a:off x="1464" y="-85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2" name="Line 379"/>
                          <wps:cNvCnPr/>
                          <wps:spPr bwMode="auto">
                            <a:xfrm>
                              <a:off x="1464" y="-85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3" name="Line 380"/>
                          <wps:cNvCnPr/>
                          <wps:spPr bwMode="auto">
                            <a:xfrm>
                              <a:off x="1457" y="-85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 name="Line 381"/>
                          <wps:cNvCnPr/>
                          <wps:spPr bwMode="auto">
                            <a:xfrm>
                              <a:off x="1457" y="-85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 name="Line 382"/>
                          <wps:cNvCnPr/>
                          <wps:spPr bwMode="auto">
                            <a:xfrm>
                              <a:off x="1457" y="-85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6" name="Line 383"/>
                          <wps:cNvCnPr/>
                          <wps:spPr bwMode="auto">
                            <a:xfrm flipH="1">
                              <a:off x="1457" y="-85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7" name="Line 384"/>
                          <wps:cNvCnPr/>
                          <wps:spPr bwMode="auto">
                            <a:xfrm>
                              <a:off x="1464" y="-853"/>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8" name="Line 385"/>
                          <wps:cNvCnPr/>
                          <wps:spPr bwMode="auto">
                            <a:xfrm flipH="1" flipV="1">
                              <a:off x="1464" y="-853"/>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9" name="Line 386"/>
                          <wps:cNvCnPr/>
                          <wps:spPr bwMode="auto">
                            <a:xfrm flipH="1" flipV="1">
                              <a:off x="1464" y="-859"/>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 name="Line 387"/>
                          <wps:cNvCnPr/>
                          <wps:spPr bwMode="auto">
                            <a:xfrm flipH="1" flipV="1">
                              <a:off x="1464" y="-853"/>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1" name="Line 388"/>
                          <wps:cNvCnPr/>
                          <wps:spPr bwMode="auto">
                            <a:xfrm flipH="1" flipV="1">
                              <a:off x="1464" y="-853"/>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 name="Line 389"/>
                          <wps:cNvCnPr/>
                          <wps:spPr bwMode="auto">
                            <a:xfrm flipH="1" flipV="1">
                              <a:off x="1457" y="-853"/>
                              <a:ext cx="39"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3" name="Line 390"/>
                          <wps:cNvCnPr/>
                          <wps:spPr bwMode="auto">
                            <a:xfrm flipH="1" flipV="1">
                              <a:off x="1470" y="-853"/>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4" name="Line 391"/>
                          <wps:cNvCnPr/>
                          <wps:spPr bwMode="auto">
                            <a:xfrm>
                              <a:off x="1457" y="-85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5" name="Line 392"/>
                          <wps:cNvCnPr/>
                          <wps:spPr bwMode="auto">
                            <a:xfrm>
                              <a:off x="1457" y="-85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 name="Rectangle 393"/>
                          <wps:cNvSpPr>
                            <a:spLocks noChangeArrowheads="1"/>
                          </wps:cNvSpPr>
                          <wps:spPr bwMode="auto">
                            <a:xfrm>
                              <a:off x="1776" y="3927"/>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397" name="Line 394"/>
                          <wps:cNvCnPr/>
                          <wps:spPr bwMode="auto">
                            <a:xfrm>
                              <a:off x="2762" y="5187"/>
                              <a:ext cx="0" cy="121"/>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98" name="Line 395"/>
                          <wps:cNvCnPr/>
                          <wps:spPr bwMode="auto">
                            <a:xfrm flipH="1" flipV="1">
                              <a:off x="2737" y="5257"/>
                              <a:ext cx="25"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99" name="Line 396"/>
                          <wps:cNvCnPr/>
                          <wps:spPr bwMode="auto">
                            <a:xfrm flipV="1">
                              <a:off x="2762" y="5257"/>
                              <a:ext cx="25"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00" name="Rectangle 397"/>
                          <wps:cNvSpPr>
                            <a:spLocks noChangeArrowheads="1"/>
                          </wps:cNvSpPr>
                          <wps:spPr bwMode="auto">
                            <a:xfrm>
                              <a:off x="2393" y="5053"/>
                              <a:ext cx="34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401" name="Rectangle 398"/>
                          <wps:cNvSpPr>
                            <a:spLocks noChangeArrowheads="1"/>
                          </wps:cNvSpPr>
                          <wps:spPr bwMode="auto">
                            <a:xfrm>
                              <a:off x="255" y="5906"/>
                              <a:ext cx="655" cy="7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02" name="Rectangle 399"/>
                          <wps:cNvSpPr>
                            <a:spLocks noChangeArrowheads="1"/>
                          </wps:cNvSpPr>
                          <wps:spPr bwMode="auto">
                            <a:xfrm>
                              <a:off x="255" y="5976"/>
                              <a:ext cx="1641" cy="802"/>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03" name="Rectangle 400"/>
                          <wps:cNvSpPr>
                            <a:spLocks noChangeArrowheads="1"/>
                          </wps:cNvSpPr>
                          <wps:spPr bwMode="auto">
                            <a:xfrm>
                              <a:off x="395" y="6059"/>
                              <a:ext cx="128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 xml:space="preserve">UCS 016 - </w:t>
                                </w:r>
                                <w:proofErr w:type="spellStart"/>
                                <w:r>
                                  <w:rPr>
                                    <w:rFonts w:ascii="Tahoma" w:hAnsi="Tahoma" w:cs="Tahoma"/>
                                    <w:color w:val="000000"/>
                                    <w:sz w:val="8"/>
                                    <w:szCs w:val="8"/>
                                    <w:lang w:val="en-US"/>
                                  </w:rPr>
                                  <w:t>Verificar</w:t>
                                </w:r>
                                <w:proofErr w:type="spellEnd"/>
                                <w:r>
                                  <w:rPr>
                                    <w:rFonts w:ascii="Tahoma" w:hAnsi="Tahoma" w:cs="Tahoma"/>
                                    <w:color w:val="000000"/>
                                    <w:sz w:val="8"/>
                                    <w:szCs w:val="8"/>
                                    <w:lang w:val="en-US"/>
                                  </w:rPr>
                                  <w:t xml:space="preserve"> Pré-</w:t>
                                </w:r>
                                <w:proofErr w:type="spellStart"/>
                                <w:r>
                                  <w:rPr>
                                    <w:rFonts w:ascii="Tahoma" w:hAnsi="Tahoma" w:cs="Tahoma"/>
                                    <w:color w:val="000000"/>
                                    <w:sz w:val="8"/>
                                    <w:szCs w:val="8"/>
                                    <w:lang w:val="en-US"/>
                                  </w:rPr>
                                  <w:t>requisitos</w:t>
                                </w:r>
                                <w:proofErr w:type="spellEnd"/>
                                <w:r>
                                  <w:rPr>
                                    <w:rFonts w:ascii="Tahoma" w:hAnsi="Tahoma" w:cs="Tahoma"/>
                                    <w:color w:val="000000"/>
                                    <w:sz w:val="8"/>
                                    <w:szCs w:val="8"/>
                                    <w:lang w:val="en-US"/>
                                  </w:rPr>
                                  <w:t xml:space="preserve"> de </w:t>
                                </w:r>
                              </w:p>
                            </w:txbxContent>
                          </wps:txbx>
                          <wps:bodyPr rot="0" vert="horz" wrap="none" lIns="0" tIns="0" rIns="0" bIns="0" anchor="t" anchorCtr="0">
                            <a:spAutoFit/>
                          </wps:bodyPr>
                        </wps:wsp>
                        <wps:wsp>
                          <wps:cNvPr id="404" name="Rectangle 401"/>
                          <wps:cNvSpPr>
                            <a:spLocks noChangeArrowheads="1"/>
                          </wps:cNvSpPr>
                          <wps:spPr bwMode="auto">
                            <a:xfrm>
                              <a:off x="853" y="6161"/>
                              <a:ext cx="44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color w:val="000000"/>
                                    <w:sz w:val="8"/>
                                    <w:szCs w:val="8"/>
                                    <w:lang w:val="en-US"/>
                                  </w:rPr>
                                  <w:t>Afastamento</w:t>
                                </w:r>
                                <w:proofErr w:type="spellEnd"/>
                              </w:p>
                            </w:txbxContent>
                          </wps:txbx>
                          <wps:bodyPr rot="0" vert="horz" wrap="none" lIns="0" tIns="0" rIns="0" bIns="0" anchor="t" anchorCtr="0">
                            <a:spAutoFit/>
                          </wps:bodyPr>
                        </wps:wsp>
                        <wps:wsp>
                          <wps:cNvPr id="405" name="Oval 402"/>
                          <wps:cNvSpPr>
                            <a:spLocks noChangeArrowheads="1"/>
                          </wps:cNvSpPr>
                          <wps:spPr bwMode="auto">
                            <a:xfrm>
                              <a:off x="312" y="6390"/>
                              <a:ext cx="1502" cy="28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06" name="Rectangle 403"/>
                          <wps:cNvSpPr>
                            <a:spLocks noChangeArrowheads="1"/>
                          </wps:cNvSpPr>
                          <wps:spPr bwMode="auto">
                            <a:xfrm>
                              <a:off x="573" y="6435"/>
                              <a:ext cx="930"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Verificar</w:t>
                                </w:r>
                                <w:proofErr w:type="spellEnd"/>
                                <w:r>
                                  <w:rPr>
                                    <w:rFonts w:ascii="Tahoma" w:hAnsi="Tahoma" w:cs="Tahoma"/>
                                    <w:b/>
                                    <w:bCs/>
                                    <w:color w:val="000000"/>
                                    <w:sz w:val="8"/>
                                    <w:szCs w:val="8"/>
                                    <w:lang w:val="en-US"/>
                                  </w:rPr>
                                  <w:t xml:space="preserve"> Pré-</w:t>
                                </w:r>
                                <w:proofErr w:type="spellStart"/>
                                <w:r>
                                  <w:rPr>
                                    <w:rFonts w:ascii="Tahoma" w:hAnsi="Tahoma" w:cs="Tahoma"/>
                                    <w:b/>
                                    <w:bCs/>
                                    <w:color w:val="000000"/>
                                    <w:sz w:val="8"/>
                                    <w:szCs w:val="8"/>
                                    <w:lang w:val="en-US"/>
                                  </w:rPr>
                                  <w:t>requisitos</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407" name="Rectangle 404"/>
                          <wps:cNvSpPr>
                            <a:spLocks noChangeArrowheads="1"/>
                          </wps:cNvSpPr>
                          <wps:spPr bwMode="auto">
                            <a:xfrm>
                              <a:off x="732" y="6536"/>
                              <a:ext cx="635"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Afastamento</w:t>
                                </w:r>
                                <w:proofErr w:type="spellEnd"/>
                              </w:p>
                            </w:txbxContent>
                          </wps:txbx>
                          <wps:bodyPr rot="0" vert="horz" wrap="none" lIns="0" tIns="0" rIns="0" bIns="0" anchor="t" anchorCtr="0">
                            <a:spAutoFit/>
                          </wps:bodyPr>
                        </wps:wsp>
                        <wps:wsp>
                          <wps:cNvPr id="408" name="Freeform 405"/>
                          <wps:cNvSpPr>
                            <a:spLocks/>
                          </wps:cNvSpPr>
                          <wps:spPr bwMode="auto">
                            <a:xfrm>
                              <a:off x="1655" y="5932"/>
                              <a:ext cx="585" cy="509"/>
                            </a:xfrm>
                            <a:custGeom>
                              <a:avLst/>
                              <a:gdLst>
                                <a:gd name="T0" fmla="*/ 585 w 585"/>
                                <a:gd name="T1" fmla="*/ 0 h 509"/>
                                <a:gd name="T2" fmla="*/ 6 w 585"/>
                                <a:gd name="T3" fmla="*/ 0 h 509"/>
                                <a:gd name="T4" fmla="*/ 0 w 585"/>
                                <a:gd name="T5" fmla="*/ 509 h 509"/>
                              </a:gdLst>
                              <a:ahLst/>
                              <a:cxnLst>
                                <a:cxn ang="0">
                                  <a:pos x="T0" y="T1"/>
                                </a:cxn>
                                <a:cxn ang="0">
                                  <a:pos x="T2" y="T3"/>
                                </a:cxn>
                                <a:cxn ang="0">
                                  <a:pos x="T4" y="T5"/>
                                </a:cxn>
                              </a:cxnLst>
                              <a:rect l="0" t="0" r="r" b="b"/>
                              <a:pathLst>
                                <a:path w="585" h="509">
                                  <a:moveTo>
                                    <a:pt x="585" y="0"/>
                                  </a:moveTo>
                                  <a:lnTo>
                                    <a:pt x="6" y="0"/>
                                  </a:lnTo>
                                  <a:lnTo>
                                    <a:pt x="0" y="509"/>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409" name="Group 607"/>
                        <wpg:cNvGrpSpPr>
                          <a:grpSpLocks/>
                        </wpg:cNvGrpSpPr>
                        <wpg:grpSpPr bwMode="auto">
                          <a:xfrm>
                            <a:off x="351790" y="8255"/>
                            <a:ext cx="5402580" cy="5625465"/>
                            <a:chOff x="554" y="13"/>
                            <a:chExt cx="8508" cy="8859"/>
                          </a:xfrm>
                        </wpg:grpSpPr>
                        <wps:wsp>
                          <wps:cNvPr id="410" name="Line 407"/>
                          <wps:cNvCnPr/>
                          <wps:spPr bwMode="auto">
                            <a:xfrm flipH="1" flipV="1">
                              <a:off x="1629" y="6390"/>
                              <a:ext cx="26"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11" name="Line 408"/>
                          <wps:cNvCnPr/>
                          <wps:spPr bwMode="auto">
                            <a:xfrm flipV="1">
                              <a:off x="1655" y="6390"/>
                              <a:ext cx="25"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12" name="Rectangle 409"/>
                          <wps:cNvSpPr>
                            <a:spLocks noChangeArrowheads="1"/>
                          </wps:cNvSpPr>
                          <wps:spPr bwMode="auto">
                            <a:xfrm>
                              <a:off x="1292" y="5722"/>
                              <a:ext cx="34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413" name="Freeform 410"/>
                          <wps:cNvSpPr>
                            <a:spLocks/>
                          </wps:cNvSpPr>
                          <wps:spPr bwMode="auto">
                            <a:xfrm>
                              <a:off x="1470" y="5512"/>
                              <a:ext cx="859" cy="897"/>
                            </a:xfrm>
                            <a:custGeom>
                              <a:avLst/>
                              <a:gdLst>
                                <a:gd name="T0" fmla="*/ 859 w 859"/>
                                <a:gd name="T1" fmla="*/ 0 h 897"/>
                                <a:gd name="T2" fmla="*/ 0 w 859"/>
                                <a:gd name="T3" fmla="*/ 0 h 897"/>
                                <a:gd name="T4" fmla="*/ 0 w 859"/>
                                <a:gd name="T5" fmla="*/ 897 h 897"/>
                              </a:gdLst>
                              <a:ahLst/>
                              <a:cxnLst>
                                <a:cxn ang="0">
                                  <a:pos x="T0" y="T1"/>
                                </a:cxn>
                                <a:cxn ang="0">
                                  <a:pos x="T2" y="T3"/>
                                </a:cxn>
                                <a:cxn ang="0">
                                  <a:pos x="T4" y="T5"/>
                                </a:cxn>
                              </a:cxnLst>
                              <a:rect l="0" t="0" r="r" b="b"/>
                              <a:pathLst>
                                <a:path w="859" h="897">
                                  <a:moveTo>
                                    <a:pt x="859" y="0"/>
                                  </a:moveTo>
                                  <a:lnTo>
                                    <a:pt x="0" y="0"/>
                                  </a:lnTo>
                                  <a:lnTo>
                                    <a:pt x="0" y="897"/>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 name="Line 411"/>
                          <wps:cNvCnPr/>
                          <wps:spPr bwMode="auto">
                            <a:xfrm flipH="1" flipV="1">
                              <a:off x="1445" y="6358"/>
                              <a:ext cx="25"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15" name="Line 412"/>
                          <wps:cNvCnPr/>
                          <wps:spPr bwMode="auto">
                            <a:xfrm flipV="1">
                              <a:off x="1470" y="6358"/>
                              <a:ext cx="26"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16" name="Rectangle 413"/>
                          <wps:cNvSpPr>
                            <a:spLocks noChangeArrowheads="1"/>
                          </wps:cNvSpPr>
                          <wps:spPr bwMode="auto">
                            <a:xfrm>
                              <a:off x="1801" y="5283"/>
                              <a:ext cx="34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417" name="Freeform 414"/>
                          <wps:cNvSpPr>
                            <a:spLocks/>
                          </wps:cNvSpPr>
                          <wps:spPr bwMode="auto">
                            <a:xfrm>
                              <a:off x="1387" y="6664"/>
                              <a:ext cx="796" cy="152"/>
                            </a:xfrm>
                            <a:custGeom>
                              <a:avLst/>
                              <a:gdLst>
                                <a:gd name="T0" fmla="*/ 796 w 796"/>
                                <a:gd name="T1" fmla="*/ 152 h 152"/>
                                <a:gd name="T2" fmla="*/ 0 w 796"/>
                                <a:gd name="T3" fmla="*/ 152 h 152"/>
                                <a:gd name="T4" fmla="*/ 0 w 796"/>
                                <a:gd name="T5" fmla="*/ 0 h 152"/>
                              </a:gdLst>
                              <a:ahLst/>
                              <a:cxnLst>
                                <a:cxn ang="0">
                                  <a:pos x="T0" y="T1"/>
                                </a:cxn>
                                <a:cxn ang="0">
                                  <a:pos x="T2" y="T3"/>
                                </a:cxn>
                                <a:cxn ang="0">
                                  <a:pos x="T4" y="T5"/>
                                </a:cxn>
                              </a:cxnLst>
                              <a:rect l="0" t="0" r="r" b="b"/>
                              <a:pathLst>
                                <a:path w="796" h="152">
                                  <a:moveTo>
                                    <a:pt x="796" y="152"/>
                                  </a:moveTo>
                                  <a:lnTo>
                                    <a:pt x="0" y="152"/>
                                  </a:lnTo>
                                  <a:lnTo>
                                    <a:pt x="0" y="0"/>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 name="Line 415"/>
                          <wps:cNvCnPr/>
                          <wps:spPr bwMode="auto">
                            <a:xfrm flipH="1">
                              <a:off x="1362" y="6664"/>
                              <a:ext cx="25"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19" name="Line 416"/>
                          <wps:cNvCnPr/>
                          <wps:spPr bwMode="auto">
                            <a:xfrm>
                              <a:off x="1387" y="6664"/>
                              <a:ext cx="26"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20" name="Rectangle 417"/>
                          <wps:cNvSpPr>
                            <a:spLocks noChangeArrowheads="1"/>
                          </wps:cNvSpPr>
                          <wps:spPr bwMode="auto">
                            <a:xfrm>
                              <a:off x="1120" y="6842"/>
                              <a:ext cx="34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421" name="Line 418"/>
                          <wps:cNvCnPr/>
                          <wps:spPr bwMode="auto">
                            <a:xfrm flipH="1">
                              <a:off x="1807" y="6543"/>
                              <a:ext cx="560" cy="6"/>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422" name="Line 419"/>
                          <wps:cNvCnPr/>
                          <wps:spPr bwMode="auto">
                            <a:xfrm flipV="1">
                              <a:off x="1807" y="6524"/>
                              <a:ext cx="51" cy="25"/>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23" name="Line 420"/>
                          <wps:cNvCnPr/>
                          <wps:spPr bwMode="auto">
                            <a:xfrm>
                              <a:off x="1807" y="6549"/>
                              <a:ext cx="51" cy="26"/>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24" name="Rectangle 421"/>
                          <wps:cNvSpPr>
                            <a:spLocks noChangeArrowheads="1"/>
                          </wps:cNvSpPr>
                          <wps:spPr bwMode="auto">
                            <a:xfrm>
                              <a:off x="1833" y="6320"/>
                              <a:ext cx="34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425" name="Oval 422"/>
                          <wps:cNvSpPr>
                            <a:spLocks noChangeArrowheads="1"/>
                          </wps:cNvSpPr>
                          <wps:spPr bwMode="auto">
                            <a:xfrm>
                              <a:off x="2240" y="4404"/>
                              <a:ext cx="1337" cy="43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26" name="Rectangle 423"/>
                          <wps:cNvSpPr>
                            <a:spLocks noChangeArrowheads="1"/>
                          </wps:cNvSpPr>
                          <wps:spPr bwMode="auto">
                            <a:xfrm>
                              <a:off x="2533" y="4468"/>
                              <a:ext cx="719"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Confirmar</w:t>
                                </w:r>
                                <w:proofErr w:type="spellEnd"/>
                                <w:r>
                                  <w:rPr>
                                    <w:rFonts w:ascii="Tahoma" w:hAnsi="Tahoma" w:cs="Tahoma"/>
                                    <w:b/>
                                    <w:bCs/>
                                    <w:color w:val="000000"/>
                                    <w:sz w:val="8"/>
                                    <w:szCs w:val="8"/>
                                    <w:lang w:val="en-US"/>
                                  </w:rPr>
                                  <w:t>/</w:t>
                                </w:r>
                                <w:proofErr w:type="spellStart"/>
                                <w:r>
                                  <w:rPr>
                                    <w:rFonts w:ascii="Tahoma" w:hAnsi="Tahoma" w:cs="Tahoma"/>
                                    <w:b/>
                                    <w:bCs/>
                                    <w:color w:val="000000"/>
                                    <w:sz w:val="8"/>
                                    <w:szCs w:val="8"/>
                                    <w:lang w:val="en-US"/>
                                  </w:rPr>
                                  <w:t>alterar</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427" name="Rectangle 424"/>
                          <wps:cNvSpPr>
                            <a:spLocks noChangeArrowheads="1"/>
                          </wps:cNvSpPr>
                          <wps:spPr bwMode="auto">
                            <a:xfrm>
                              <a:off x="2507" y="4570"/>
                              <a:ext cx="748"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data</w:t>
                                </w:r>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retorno</w:t>
                                </w:r>
                                <w:proofErr w:type="spellEnd"/>
                                <w:r>
                                  <w:rPr>
                                    <w:rFonts w:ascii="Tahoma" w:hAnsi="Tahoma" w:cs="Tahoma"/>
                                    <w:b/>
                                    <w:bCs/>
                                    <w:color w:val="000000"/>
                                    <w:sz w:val="8"/>
                                    <w:szCs w:val="8"/>
                                    <w:lang w:val="en-US"/>
                                  </w:rPr>
                                  <w:t xml:space="preserve"> do </w:t>
                                </w:r>
                              </w:p>
                            </w:txbxContent>
                          </wps:txbx>
                          <wps:bodyPr rot="0" vert="horz" wrap="none" lIns="0" tIns="0" rIns="0" bIns="0" anchor="t" anchorCtr="0">
                            <a:spAutoFit/>
                          </wps:bodyPr>
                        </wps:wsp>
                        <wps:wsp>
                          <wps:cNvPr id="428" name="Rectangle 425"/>
                          <wps:cNvSpPr>
                            <a:spLocks noChangeArrowheads="1"/>
                          </wps:cNvSpPr>
                          <wps:spPr bwMode="auto">
                            <a:xfrm>
                              <a:off x="2647" y="4672"/>
                              <a:ext cx="50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afastamento</w:t>
                                </w:r>
                                <w:proofErr w:type="spellEnd"/>
                                <w:proofErr w:type="gramEnd"/>
                              </w:p>
                            </w:txbxContent>
                          </wps:txbx>
                          <wps:bodyPr rot="0" vert="horz" wrap="none" lIns="0" tIns="0" rIns="0" bIns="0" anchor="t" anchorCtr="0">
                            <a:spAutoFit/>
                          </wps:bodyPr>
                        </wps:wsp>
                        <wps:wsp>
                          <wps:cNvPr id="429" name="Oval 426"/>
                          <wps:cNvSpPr>
                            <a:spLocks noChangeArrowheads="1"/>
                          </wps:cNvSpPr>
                          <wps:spPr bwMode="auto">
                            <a:xfrm>
                              <a:off x="3557" y="6390"/>
                              <a:ext cx="1426" cy="28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30" name="Rectangle 427"/>
                          <wps:cNvSpPr>
                            <a:spLocks noChangeArrowheads="1"/>
                          </wps:cNvSpPr>
                          <wps:spPr bwMode="auto">
                            <a:xfrm>
                              <a:off x="3806" y="6435"/>
                              <a:ext cx="878"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Atualizar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informações</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431" name="Rectangle 428"/>
                          <wps:cNvSpPr>
                            <a:spLocks noChangeArrowheads="1"/>
                          </wps:cNvSpPr>
                          <wps:spPr bwMode="auto">
                            <a:xfrm>
                              <a:off x="3837" y="6536"/>
                              <a:ext cx="82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do</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servidor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afastado</w:t>
                                </w:r>
                                <w:proofErr w:type="spellEnd"/>
                              </w:p>
                            </w:txbxContent>
                          </wps:txbx>
                          <wps:bodyPr rot="0" vert="horz" wrap="none" lIns="0" tIns="0" rIns="0" bIns="0" anchor="t" anchorCtr="0">
                            <a:spAutoFit/>
                          </wps:bodyPr>
                        </wps:wsp>
                        <wps:wsp>
                          <wps:cNvPr id="432" name="Line 429"/>
                          <wps:cNvCnPr/>
                          <wps:spPr bwMode="auto">
                            <a:xfrm>
                              <a:off x="3150" y="5556"/>
                              <a:ext cx="560" cy="885"/>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433" name="Line 430"/>
                          <wps:cNvCnPr/>
                          <wps:spPr bwMode="auto">
                            <a:xfrm flipH="1" flipV="1">
                              <a:off x="3659" y="6409"/>
                              <a:ext cx="51" cy="32"/>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34" name="Line 431"/>
                          <wps:cNvCnPr/>
                          <wps:spPr bwMode="auto">
                            <a:xfrm flipH="1" flipV="1">
                              <a:off x="3704" y="6384"/>
                              <a:ext cx="6" cy="57"/>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35" name="Rectangle 432"/>
                          <wps:cNvSpPr>
                            <a:spLocks noChangeArrowheads="1"/>
                          </wps:cNvSpPr>
                          <wps:spPr bwMode="auto">
                            <a:xfrm>
                              <a:off x="3456" y="5773"/>
                              <a:ext cx="34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436" name="Line 433"/>
                          <wps:cNvCnPr/>
                          <wps:spPr bwMode="auto">
                            <a:xfrm>
                              <a:off x="3176" y="6015"/>
                              <a:ext cx="490" cy="445"/>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437" name="Line 434"/>
                          <wps:cNvCnPr/>
                          <wps:spPr bwMode="auto">
                            <a:xfrm flipH="1" flipV="1">
                              <a:off x="3608" y="6447"/>
                              <a:ext cx="58" cy="13"/>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38" name="Line 435"/>
                          <wps:cNvCnPr/>
                          <wps:spPr bwMode="auto">
                            <a:xfrm flipH="1" flipV="1">
                              <a:off x="3647" y="6409"/>
                              <a:ext cx="19"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39" name="Rectangle 436"/>
                          <wps:cNvSpPr>
                            <a:spLocks noChangeArrowheads="1"/>
                          </wps:cNvSpPr>
                          <wps:spPr bwMode="auto">
                            <a:xfrm>
                              <a:off x="3443" y="6008"/>
                              <a:ext cx="34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440" name="Line 437"/>
                          <wps:cNvCnPr/>
                          <wps:spPr bwMode="auto">
                            <a:xfrm>
                              <a:off x="3182" y="6486"/>
                              <a:ext cx="382" cy="38"/>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441" name="Line 438"/>
                          <wps:cNvCnPr/>
                          <wps:spPr bwMode="auto">
                            <a:xfrm flipH="1" flipV="1">
                              <a:off x="3513" y="6492"/>
                              <a:ext cx="51" cy="32"/>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42" name="Line 439"/>
                          <wps:cNvCnPr/>
                          <wps:spPr bwMode="auto">
                            <a:xfrm flipH="1">
                              <a:off x="3513" y="6524"/>
                              <a:ext cx="51" cy="19"/>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43" name="Rectangle 440"/>
                          <wps:cNvSpPr>
                            <a:spLocks noChangeArrowheads="1"/>
                          </wps:cNvSpPr>
                          <wps:spPr bwMode="auto">
                            <a:xfrm>
                              <a:off x="3398" y="6276"/>
                              <a:ext cx="34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444" name="Line 441"/>
                          <wps:cNvCnPr/>
                          <wps:spPr bwMode="auto">
                            <a:xfrm flipV="1">
                              <a:off x="3201" y="6594"/>
                              <a:ext cx="420" cy="216"/>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445" name="Line 442"/>
                          <wps:cNvCnPr/>
                          <wps:spPr bwMode="auto">
                            <a:xfrm flipH="1">
                              <a:off x="3564" y="6594"/>
                              <a:ext cx="57" cy="0"/>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46" name="Line 443"/>
                          <wps:cNvCnPr/>
                          <wps:spPr bwMode="auto">
                            <a:xfrm flipH="1">
                              <a:off x="3589" y="6594"/>
                              <a:ext cx="32" cy="44"/>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47" name="Rectangle 444"/>
                          <wps:cNvSpPr>
                            <a:spLocks noChangeArrowheads="1"/>
                          </wps:cNvSpPr>
                          <wps:spPr bwMode="auto">
                            <a:xfrm>
                              <a:off x="3023" y="6486"/>
                              <a:ext cx="34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448" name="Line 445"/>
                          <wps:cNvCnPr/>
                          <wps:spPr bwMode="auto">
                            <a:xfrm>
                              <a:off x="3284" y="4793"/>
                              <a:ext cx="681" cy="1603"/>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449" name="Line 446"/>
                          <wps:cNvCnPr/>
                          <wps:spPr bwMode="auto">
                            <a:xfrm flipH="1" flipV="1">
                              <a:off x="3920" y="6358"/>
                              <a:ext cx="45" cy="38"/>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50" name="Line 447"/>
                          <wps:cNvCnPr/>
                          <wps:spPr bwMode="auto">
                            <a:xfrm flipV="1">
                              <a:off x="3965" y="6339"/>
                              <a:ext cx="6" cy="57"/>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51" name="Rectangle 448"/>
                          <wps:cNvSpPr>
                            <a:spLocks noChangeArrowheads="1"/>
                          </wps:cNvSpPr>
                          <wps:spPr bwMode="auto">
                            <a:xfrm>
                              <a:off x="3647" y="5372"/>
                              <a:ext cx="34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452" name="Rectangle 449"/>
                          <wps:cNvSpPr>
                            <a:spLocks noChangeArrowheads="1"/>
                          </wps:cNvSpPr>
                          <wps:spPr bwMode="auto">
                            <a:xfrm>
                              <a:off x="5486" y="7351"/>
                              <a:ext cx="642" cy="7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53" name="Rectangle 450"/>
                          <wps:cNvSpPr>
                            <a:spLocks noChangeArrowheads="1"/>
                          </wps:cNvSpPr>
                          <wps:spPr bwMode="auto">
                            <a:xfrm>
                              <a:off x="5486" y="7421"/>
                              <a:ext cx="1610" cy="1451"/>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54" name="Rectangle 451"/>
                          <wps:cNvSpPr>
                            <a:spLocks noChangeArrowheads="1"/>
                          </wps:cNvSpPr>
                          <wps:spPr bwMode="auto">
                            <a:xfrm>
                              <a:off x="5677" y="7504"/>
                              <a:ext cx="119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 xml:space="preserve">UCS 011 – </w:t>
                                </w:r>
                                <w:proofErr w:type="spellStart"/>
                                <w:r>
                                  <w:rPr>
                                    <w:rFonts w:ascii="Tahoma" w:hAnsi="Tahoma" w:cs="Tahoma"/>
                                    <w:color w:val="000000"/>
                                    <w:sz w:val="8"/>
                                    <w:szCs w:val="8"/>
                                    <w:lang w:val="en-US"/>
                                  </w:rPr>
                                  <w:t>Manter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Licença</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Prêmio</w:t>
                                </w:r>
                                <w:proofErr w:type="spellEnd"/>
                              </w:p>
                            </w:txbxContent>
                          </wps:txbx>
                          <wps:bodyPr rot="0" vert="horz" wrap="none" lIns="0" tIns="0" rIns="0" bIns="0" anchor="t" anchorCtr="0">
                            <a:spAutoFit/>
                          </wps:bodyPr>
                        </wps:wsp>
                        <wps:wsp>
                          <wps:cNvPr id="455" name="Oval 452"/>
                          <wps:cNvSpPr>
                            <a:spLocks noChangeArrowheads="1"/>
                          </wps:cNvSpPr>
                          <wps:spPr bwMode="auto">
                            <a:xfrm>
                              <a:off x="5543" y="7771"/>
                              <a:ext cx="1496" cy="28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56" name="Rectangle 453"/>
                          <wps:cNvSpPr>
                            <a:spLocks noChangeArrowheads="1"/>
                          </wps:cNvSpPr>
                          <wps:spPr bwMode="auto">
                            <a:xfrm>
                              <a:off x="5804" y="7816"/>
                              <a:ext cx="940"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Interromper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Fruição</w:t>
                                </w:r>
                                <w:proofErr w:type="spellEnd"/>
                                <w:r>
                                  <w:rPr>
                                    <w:rFonts w:ascii="Tahoma" w:hAnsi="Tahoma" w:cs="Tahoma"/>
                                    <w:b/>
                                    <w:bCs/>
                                    <w:color w:val="000000"/>
                                    <w:sz w:val="8"/>
                                    <w:szCs w:val="8"/>
                                    <w:lang w:val="en-US"/>
                                  </w:rPr>
                                  <w:t xml:space="preserve"> da </w:t>
                                </w:r>
                              </w:p>
                            </w:txbxContent>
                          </wps:txbx>
                          <wps:bodyPr rot="0" vert="horz" wrap="none" lIns="0" tIns="0" rIns="0" bIns="0" anchor="t" anchorCtr="0">
                            <a:spAutoFit/>
                          </wps:bodyPr>
                        </wps:wsp>
                        <wps:wsp>
                          <wps:cNvPr id="457" name="Rectangle 454"/>
                          <wps:cNvSpPr>
                            <a:spLocks noChangeArrowheads="1"/>
                          </wps:cNvSpPr>
                          <wps:spPr bwMode="auto">
                            <a:xfrm>
                              <a:off x="5988" y="7918"/>
                              <a:ext cx="609"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Licença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Prêmio</w:t>
                                </w:r>
                                <w:proofErr w:type="spellEnd"/>
                              </w:p>
                            </w:txbxContent>
                          </wps:txbx>
                          <wps:bodyPr rot="0" vert="horz" wrap="none" lIns="0" tIns="0" rIns="0" bIns="0" anchor="t" anchorCtr="0">
                            <a:spAutoFit/>
                          </wps:bodyPr>
                        </wps:wsp>
                        <wps:wsp>
                          <wps:cNvPr id="458" name="Oval 455"/>
                          <wps:cNvSpPr>
                            <a:spLocks noChangeArrowheads="1"/>
                          </wps:cNvSpPr>
                          <wps:spPr bwMode="auto">
                            <a:xfrm>
                              <a:off x="5607" y="8134"/>
                              <a:ext cx="1393" cy="28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59" name="Rectangle 456"/>
                          <wps:cNvSpPr>
                            <a:spLocks noChangeArrowheads="1"/>
                          </wps:cNvSpPr>
                          <wps:spPr bwMode="auto">
                            <a:xfrm>
                              <a:off x="5848" y="8179"/>
                              <a:ext cx="86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b/>
                                    <w:bCs/>
                                    <w:color w:val="000000"/>
                                    <w:sz w:val="8"/>
                                    <w:szCs w:val="8"/>
                                    <w:lang w:val="en-US"/>
                                  </w:rPr>
                                  <w:t xml:space="preserve">Suspender </w:t>
                                </w:r>
                                <w:proofErr w:type="spellStart"/>
                                <w:r>
                                  <w:rPr>
                                    <w:rFonts w:ascii="Tahoma" w:hAnsi="Tahoma" w:cs="Tahoma"/>
                                    <w:b/>
                                    <w:bCs/>
                                    <w:color w:val="000000"/>
                                    <w:sz w:val="8"/>
                                    <w:szCs w:val="8"/>
                                    <w:lang w:val="en-US"/>
                                  </w:rPr>
                                  <w:t>Fruição</w:t>
                                </w:r>
                                <w:proofErr w:type="spellEnd"/>
                                <w:r>
                                  <w:rPr>
                                    <w:rFonts w:ascii="Tahoma" w:hAnsi="Tahoma" w:cs="Tahoma"/>
                                    <w:b/>
                                    <w:bCs/>
                                    <w:color w:val="000000"/>
                                    <w:sz w:val="8"/>
                                    <w:szCs w:val="8"/>
                                    <w:lang w:val="en-US"/>
                                  </w:rPr>
                                  <w:t xml:space="preserve"> da </w:t>
                                </w:r>
                              </w:p>
                            </w:txbxContent>
                          </wps:txbx>
                          <wps:bodyPr rot="0" vert="horz" wrap="none" lIns="0" tIns="0" rIns="0" bIns="0" anchor="t" anchorCtr="0">
                            <a:spAutoFit/>
                          </wps:bodyPr>
                        </wps:wsp>
                        <wps:wsp>
                          <wps:cNvPr id="460" name="Rectangle 457"/>
                          <wps:cNvSpPr>
                            <a:spLocks noChangeArrowheads="1"/>
                          </wps:cNvSpPr>
                          <wps:spPr bwMode="auto">
                            <a:xfrm>
                              <a:off x="6001" y="8280"/>
                              <a:ext cx="609"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Licença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Prêmio</w:t>
                                </w:r>
                                <w:proofErr w:type="spellEnd"/>
                              </w:p>
                            </w:txbxContent>
                          </wps:txbx>
                          <wps:bodyPr rot="0" vert="horz" wrap="none" lIns="0" tIns="0" rIns="0" bIns="0" anchor="t" anchorCtr="0">
                            <a:spAutoFit/>
                          </wps:bodyPr>
                        </wps:wsp>
                        <wps:wsp>
                          <wps:cNvPr id="461" name="Oval 458"/>
                          <wps:cNvSpPr>
                            <a:spLocks noChangeArrowheads="1"/>
                          </wps:cNvSpPr>
                          <wps:spPr bwMode="auto">
                            <a:xfrm>
                              <a:off x="5543" y="8490"/>
                              <a:ext cx="1521" cy="26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62" name="Rectangle 459"/>
                          <wps:cNvSpPr>
                            <a:spLocks noChangeArrowheads="1"/>
                          </wps:cNvSpPr>
                          <wps:spPr bwMode="auto">
                            <a:xfrm>
                              <a:off x="5804" y="8535"/>
                              <a:ext cx="98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b/>
                                    <w:bCs/>
                                    <w:color w:val="000000"/>
                                    <w:sz w:val="8"/>
                                    <w:szCs w:val="8"/>
                                    <w:lang w:val="en-US"/>
                                  </w:rPr>
                                  <w:t xml:space="preserve">Registrar </w:t>
                                </w:r>
                                <w:proofErr w:type="spellStart"/>
                                <w:r>
                                  <w:rPr>
                                    <w:rFonts w:ascii="Tahoma" w:hAnsi="Tahoma" w:cs="Tahoma"/>
                                    <w:b/>
                                    <w:bCs/>
                                    <w:color w:val="000000"/>
                                    <w:sz w:val="8"/>
                                    <w:szCs w:val="8"/>
                                    <w:lang w:val="en-US"/>
                                  </w:rPr>
                                  <w:t>licença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prêmio</w:t>
                                </w:r>
                                <w:proofErr w:type="spellEnd"/>
                              </w:p>
                            </w:txbxContent>
                          </wps:txbx>
                          <wps:bodyPr rot="0" vert="horz" wrap="none" lIns="0" tIns="0" rIns="0" bIns="0" anchor="t" anchorCtr="0">
                            <a:spAutoFit/>
                          </wps:bodyPr>
                        </wps:wsp>
                        <wps:wsp>
                          <wps:cNvPr id="463" name="Rectangle 460"/>
                          <wps:cNvSpPr>
                            <a:spLocks noChangeArrowheads="1"/>
                          </wps:cNvSpPr>
                          <wps:spPr bwMode="auto">
                            <a:xfrm>
                              <a:off x="5543" y="1935"/>
                              <a:ext cx="719" cy="7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64" name="Rectangle 461"/>
                          <wps:cNvSpPr>
                            <a:spLocks noChangeArrowheads="1"/>
                          </wps:cNvSpPr>
                          <wps:spPr bwMode="auto">
                            <a:xfrm>
                              <a:off x="5543" y="2005"/>
                              <a:ext cx="1801" cy="253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65" name="Rectangle 462"/>
                          <wps:cNvSpPr>
                            <a:spLocks noChangeArrowheads="1"/>
                          </wps:cNvSpPr>
                          <wps:spPr bwMode="auto">
                            <a:xfrm>
                              <a:off x="5715" y="2088"/>
                              <a:ext cx="139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 xml:space="preserve">UCS 021 - </w:t>
                                </w:r>
                                <w:proofErr w:type="spellStart"/>
                                <w:r>
                                  <w:rPr>
                                    <w:rFonts w:ascii="Tahoma" w:hAnsi="Tahoma" w:cs="Tahoma"/>
                                    <w:color w:val="000000"/>
                                    <w:sz w:val="8"/>
                                    <w:szCs w:val="8"/>
                                    <w:lang w:val="en-US"/>
                                  </w:rPr>
                                  <w:t>Ajustar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Período</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Aquisitivo</w:t>
                                </w:r>
                                <w:proofErr w:type="spellEnd"/>
                                <w:r>
                                  <w:rPr>
                                    <w:rFonts w:ascii="Tahoma" w:hAnsi="Tahoma" w:cs="Tahoma"/>
                                    <w:color w:val="000000"/>
                                    <w:sz w:val="8"/>
                                    <w:szCs w:val="8"/>
                                    <w:lang w:val="en-US"/>
                                  </w:rPr>
                                  <w:t xml:space="preserve"> de </w:t>
                                </w:r>
                              </w:p>
                            </w:txbxContent>
                          </wps:txbx>
                          <wps:bodyPr rot="0" vert="horz" wrap="none" lIns="0" tIns="0" rIns="0" bIns="0" anchor="t" anchorCtr="0">
                            <a:spAutoFit/>
                          </wps:bodyPr>
                        </wps:wsp>
                        <wps:wsp>
                          <wps:cNvPr id="466" name="Rectangle 463"/>
                          <wps:cNvSpPr>
                            <a:spLocks noChangeArrowheads="1"/>
                          </wps:cNvSpPr>
                          <wps:spPr bwMode="auto">
                            <a:xfrm>
                              <a:off x="6173" y="2189"/>
                              <a:ext cx="530"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color w:val="000000"/>
                                    <w:sz w:val="8"/>
                                    <w:szCs w:val="8"/>
                                    <w:lang w:val="en-US"/>
                                  </w:rPr>
                                  <w:t>Licença</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Prêmio</w:t>
                                </w:r>
                                <w:proofErr w:type="spellEnd"/>
                              </w:p>
                            </w:txbxContent>
                          </wps:txbx>
                          <wps:bodyPr rot="0" vert="horz" wrap="none" lIns="0" tIns="0" rIns="0" bIns="0" anchor="t" anchorCtr="0">
                            <a:spAutoFit/>
                          </wps:bodyPr>
                        </wps:wsp>
                        <wps:wsp>
                          <wps:cNvPr id="467" name="Oval 464"/>
                          <wps:cNvSpPr>
                            <a:spLocks noChangeArrowheads="1"/>
                          </wps:cNvSpPr>
                          <wps:spPr bwMode="auto">
                            <a:xfrm>
                              <a:off x="5848" y="3984"/>
                              <a:ext cx="1311" cy="43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68" name="Rectangle 465"/>
                          <wps:cNvSpPr>
                            <a:spLocks noChangeArrowheads="1"/>
                          </wps:cNvSpPr>
                          <wps:spPr bwMode="auto">
                            <a:xfrm>
                              <a:off x="6122" y="4048"/>
                              <a:ext cx="718"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Prorrogar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469" name="Rectangle 466"/>
                          <wps:cNvSpPr>
                            <a:spLocks noChangeArrowheads="1"/>
                          </wps:cNvSpPr>
                          <wps:spPr bwMode="auto">
                            <a:xfrm>
                              <a:off x="6084" y="4150"/>
                              <a:ext cx="81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aquisitivo</w:t>
                                </w:r>
                                <w:proofErr w:type="spellEnd"/>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licença</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470" name="Rectangle 467"/>
                          <wps:cNvSpPr>
                            <a:spLocks noChangeArrowheads="1"/>
                          </wps:cNvSpPr>
                          <wps:spPr bwMode="auto">
                            <a:xfrm>
                              <a:off x="6370" y="4252"/>
                              <a:ext cx="283"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prêmio</w:t>
                                </w:r>
                                <w:proofErr w:type="spellEnd"/>
                                <w:proofErr w:type="gramEnd"/>
                              </w:p>
                            </w:txbxContent>
                          </wps:txbx>
                          <wps:bodyPr rot="0" vert="horz" wrap="none" lIns="0" tIns="0" rIns="0" bIns="0" anchor="t" anchorCtr="0">
                            <a:spAutoFit/>
                          </wps:bodyPr>
                        </wps:wsp>
                        <wps:wsp>
                          <wps:cNvPr id="471" name="Oval 468"/>
                          <wps:cNvSpPr>
                            <a:spLocks noChangeArrowheads="1"/>
                          </wps:cNvSpPr>
                          <wps:spPr bwMode="auto">
                            <a:xfrm>
                              <a:off x="5785" y="3443"/>
                              <a:ext cx="1317" cy="42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72" name="Rectangle 469"/>
                          <wps:cNvSpPr>
                            <a:spLocks noChangeArrowheads="1"/>
                          </wps:cNvSpPr>
                          <wps:spPr bwMode="auto">
                            <a:xfrm>
                              <a:off x="6122" y="3507"/>
                              <a:ext cx="59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Perder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473" name="Rectangle 470"/>
                          <wps:cNvSpPr>
                            <a:spLocks noChangeArrowheads="1"/>
                          </wps:cNvSpPr>
                          <wps:spPr bwMode="auto">
                            <a:xfrm>
                              <a:off x="6020" y="3609"/>
                              <a:ext cx="81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aquisitivo</w:t>
                                </w:r>
                                <w:proofErr w:type="spellEnd"/>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licença</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474" name="Rectangle 471"/>
                          <wps:cNvSpPr>
                            <a:spLocks noChangeArrowheads="1"/>
                          </wps:cNvSpPr>
                          <wps:spPr bwMode="auto">
                            <a:xfrm>
                              <a:off x="6307" y="3711"/>
                              <a:ext cx="283"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prêmio</w:t>
                                </w:r>
                                <w:proofErr w:type="spellEnd"/>
                                <w:proofErr w:type="gramEnd"/>
                              </w:p>
                            </w:txbxContent>
                          </wps:txbx>
                          <wps:bodyPr rot="0" vert="horz" wrap="none" lIns="0" tIns="0" rIns="0" bIns="0" anchor="t" anchorCtr="0">
                            <a:spAutoFit/>
                          </wps:bodyPr>
                        </wps:wsp>
                        <wps:wsp>
                          <wps:cNvPr id="475" name="Oval 472"/>
                          <wps:cNvSpPr>
                            <a:spLocks noChangeArrowheads="1"/>
                          </wps:cNvSpPr>
                          <wps:spPr bwMode="auto">
                            <a:xfrm>
                              <a:off x="5785" y="2419"/>
                              <a:ext cx="1413" cy="43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76" name="Rectangle 473"/>
                          <wps:cNvSpPr>
                            <a:spLocks noChangeArrowheads="1"/>
                          </wps:cNvSpPr>
                          <wps:spPr bwMode="auto">
                            <a:xfrm>
                              <a:off x="6033" y="2482"/>
                              <a:ext cx="86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prorrogação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477" name="Rectangle 474"/>
                          <wps:cNvSpPr>
                            <a:spLocks noChangeArrowheads="1"/>
                          </wps:cNvSpPr>
                          <wps:spPr bwMode="auto">
                            <a:xfrm>
                              <a:off x="6052" y="2584"/>
                              <a:ext cx="845"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do</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aquisitivo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478" name="Rectangle 475"/>
                          <wps:cNvSpPr>
                            <a:spLocks noChangeArrowheads="1"/>
                          </wps:cNvSpPr>
                          <wps:spPr bwMode="auto">
                            <a:xfrm>
                              <a:off x="6141" y="2686"/>
                              <a:ext cx="70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licença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prêmio</w:t>
                                </w:r>
                                <w:proofErr w:type="spellEnd"/>
                              </w:p>
                            </w:txbxContent>
                          </wps:txbx>
                          <wps:bodyPr rot="0" vert="horz" wrap="none" lIns="0" tIns="0" rIns="0" bIns="0" anchor="t" anchorCtr="0">
                            <a:spAutoFit/>
                          </wps:bodyPr>
                        </wps:wsp>
                        <wps:wsp>
                          <wps:cNvPr id="479" name="Rectangle 476"/>
                          <wps:cNvSpPr>
                            <a:spLocks noChangeArrowheads="1"/>
                          </wps:cNvSpPr>
                          <wps:spPr bwMode="auto">
                            <a:xfrm>
                              <a:off x="7408" y="6810"/>
                              <a:ext cx="661" cy="7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80" name="Rectangle 477"/>
                          <wps:cNvSpPr>
                            <a:spLocks noChangeArrowheads="1"/>
                          </wps:cNvSpPr>
                          <wps:spPr bwMode="auto">
                            <a:xfrm>
                              <a:off x="7408" y="6880"/>
                              <a:ext cx="1654" cy="195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81" name="Rectangle 478"/>
                          <wps:cNvSpPr>
                            <a:spLocks noChangeArrowheads="1"/>
                          </wps:cNvSpPr>
                          <wps:spPr bwMode="auto">
                            <a:xfrm>
                              <a:off x="7611" y="6963"/>
                              <a:ext cx="118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 xml:space="preserve">UCS 026 - </w:t>
                                </w:r>
                                <w:proofErr w:type="spellStart"/>
                                <w:r>
                                  <w:rPr>
                                    <w:rFonts w:ascii="Tahoma" w:hAnsi="Tahoma" w:cs="Tahoma"/>
                                    <w:color w:val="000000"/>
                                    <w:sz w:val="8"/>
                                    <w:szCs w:val="8"/>
                                    <w:lang w:val="en-US"/>
                                  </w:rPr>
                                  <w:t>Gerar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afastamento</w:t>
                                </w:r>
                                <w:proofErr w:type="spellEnd"/>
                                <w:r>
                                  <w:rPr>
                                    <w:rFonts w:ascii="Tahoma" w:hAnsi="Tahoma" w:cs="Tahoma"/>
                                    <w:color w:val="000000"/>
                                    <w:sz w:val="8"/>
                                    <w:szCs w:val="8"/>
                                    <w:lang w:val="en-US"/>
                                  </w:rPr>
                                  <w:t xml:space="preserve"> das </w:t>
                                </w:r>
                              </w:p>
                            </w:txbxContent>
                          </wps:txbx>
                          <wps:bodyPr rot="0" vert="horz" wrap="none" lIns="0" tIns="0" rIns="0" bIns="0" anchor="t" anchorCtr="0">
                            <a:spAutoFit/>
                          </wps:bodyPr>
                        </wps:wsp>
                        <wps:wsp>
                          <wps:cNvPr id="482" name="Rectangle 479"/>
                          <wps:cNvSpPr>
                            <a:spLocks noChangeArrowheads="1"/>
                          </wps:cNvSpPr>
                          <wps:spPr bwMode="auto">
                            <a:xfrm>
                              <a:off x="8006" y="7065"/>
                              <a:ext cx="455"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color w:val="000000"/>
                                    <w:sz w:val="8"/>
                                    <w:szCs w:val="8"/>
                                    <w:lang w:val="en-US"/>
                                  </w:rPr>
                                  <w:t>enturmações</w:t>
                                </w:r>
                                <w:proofErr w:type="spellEnd"/>
                                <w:proofErr w:type="gramEnd"/>
                              </w:p>
                            </w:txbxContent>
                          </wps:txbx>
                          <wps:bodyPr rot="0" vert="horz" wrap="none" lIns="0" tIns="0" rIns="0" bIns="0" anchor="t" anchorCtr="0">
                            <a:spAutoFit/>
                          </wps:bodyPr>
                        </wps:wsp>
                        <wps:wsp>
                          <wps:cNvPr id="483" name="Oval 480"/>
                          <wps:cNvSpPr>
                            <a:spLocks noChangeArrowheads="1"/>
                          </wps:cNvSpPr>
                          <wps:spPr bwMode="auto">
                            <a:xfrm>
                              <a:off x="7471" y="8433"/>
                              <a:ext cx="1489" cy="28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84" name="Rectangle 481"/>
                          <wps:cNvSpPr>
                            <a:spLocks noChangeArrowheads="1"/>
                          </wps:cNvSpPr>
                          <wps:spPr bwMode="auto">
                            <a:xfrm>
                              <a:off x="7732" y="8478"/>
                              <a:ext cx="91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Gerar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afastamento</w:t>
                                </w:r>
                                <w:proofErr w:type="spellEnd"/>
                                <w:r>
                                  <w:rPr>
                                    <w:rFonts w:ascii="Tahoma" w:hAnsi="Tahoma" w:cs="Tahoma"/>
                                    <w:b/>
                                    <w:bCs/>
                                    <w:color w:val="000000"/>
                                    <w:sz w:val="8"/>
                                    <w:szCs w:val="8"/>
                                    <w:lang w:val="en-US"/>
                                  </w:rPr>
                                  <w:t xml:space="preserve"> das </w:t>
                                </w:r>
                              </w:p>
                            </w:txbxContent>
                          </wps:txbx>
                          <wps:bodyPr rot="0" vert="horz" wrap="none" lIns="0" tIns="0" rIns="0" bIns="0" anchor="t" anchorCtr="0">
                            <a:spAutoFit/>
                          </wps:bodyPr>
                        </wps:wsp>
                        <wps:wsp>
                          <wps:cNvPr id="485" name="Rectangle 482"/>
                          <wps:cNvSpPr>
                            <a:spLocks noChangeArrowheads="1"/>
                          </wps:cNvSpPr>
                          <wps:spPr bwMode="auto">
                            <a:xfrm>
                              <a:off x="7949" y="8579"/>
                              <a:ext cx="523"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enturmações</w:t>
                                </w:r>
                                <w:proofErr w:type="spellEnd"/>
                                <w:proofErr w:type="gramEnd"/>
                              </w:p>
                            </w:txbxContent>
                          </wps:txbx>
                          <wps:bodyPr rot="0" vert="horz" wrap="none" lIns="0" tIns="0" rIns="0" bIns="0" anchor="t" anchorCtr="0">
                            <a:spAutoFit/>
                          </wps:bodyPr>
                        </wps:wsp>
                        <wps:wsp>
                          <wps:cNvPr id="486" name="Oval 483"/>
                          <wps:cNvSpPr>
                            <a:spLocks noChangeArrowheads="1"/>
                          </wps:cNvSpPr>
                          <wps:spPr bwMode="auto">
                            <a:xfrm>
                              <a:off x="7529" y="8013"/>
                              <a:ext cx="1349" cy="28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87" name="Rectangle 484"/>
                          <wps:cNvSpPr>
                            <a:spLocks noChangeArrowheads="1"/>
                          </wps:cNvSpPr>
                          <wps:spPr bwMode="auto">
                            <a:xfrm>
                              <a:off x="7770" y="8058"/>
                              <a:ext cx="80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Alterar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afastamento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488" name="Rectangle 485"/>
                          <wps:cNvSpPr>
                            <a:spLocks noChangeArrowheads="1"/>
                          </wps:cNvSpPr>
                          <wps:spPr bwMode="auto">
                            <a:xfrm>
                              <a:off x="7853" y="8159"/>
                              <a:ext cx="68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das</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enturmações</w:t>
                                </w:r>
                                <w:proofErr w:type="spellEnd"/>
                              </w:p>
                            </w:txbxContent>
                          </wps:txbx>
                          <wps:bodyPr rot="0" vert="horz" wrap="none" lIns="0" tIns="0" rIns="0" bIns="0" anchor="t" anchorCtr="0">
                            <a:spAutoFit/>
                          </wps:bodyPr>
                        </wps:wsp>
                        <wps:wsp>
                          <wps:cNvPr id="489" name="Oval 486"/>
                          <wps:cNvSpPr>
                            <a:spLocks noChangeArrowheads="1"/>
                          </wps:cNvSpPr>
                          <wps:spPr bwMode="auto">
                            <a:xfrm>
                              <a:off x="7529" y="7650"/>
                              <a:ext cx="1298" cy="28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90" name="Rectangle 487"/>
                          <wps:cNvSpPr>
                            <a:spLocks noChangeArrowheads="1"/>
                          </wps:cNvSpPr>
                          <wps:spPr bwMode="auto">
                            <a:xfrm>
                              <a:off x="7764" y="7695"/>
                              <a:ext cx="80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Excluir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afastamento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491" name="Rectangle 488"/>
                          <wps:cNvSpPr>
                            <a:spLocks noChangeArrowheads="1"/>
                          </wps:cNvSpPr>
                          <wps:spPr bwMode="auto">
                            <a:xfrm>
                              <a:off x="7828" y="7797"/>
                              <a:ext cx="68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das</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enturmações</w:t>
                                </w:r>
                                <w:proofErr w:type="spellEnd"/>
                              </w:p>
                            </w:txbxContent>
                          </wps:txbx>
                          <wps:bodyPr rot="0" vert="horz" wrap="none" lIns="0" tIns="0" rIns="0" bIns="0" anchor="t" anchorCtr="0">
                            <a:spAutoFit/>
                          </wps:bodyPr>
                        </wps:wsp>
                        <wps:wsp>
                          <wps:cNvPr id="492" name="Oval 489"/>
                          <wps:cNvSpPr>
                            <a:spLocks noChangeArrowheads="1"/>
                          </wps:cNvSpPr>
                          <wps:spPr bwMode="auto">
                            <a:xfrm>
                              <a:off x="7529" y="7287"/>
                              <a:ext cx="1317" cy="29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93" name="Rectangle 490"/>
                          <wps:cNvSpPr>
                            <a:spLocks noChangeArrowheads="1"/>
                          </wps:cNvSpPr>
                          <wps:spPr bwMode="auto">
                            <a:xfrm>
                              <a:off x="7764" y="7332"/>
                              <a:ext cx="79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Anular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afastamento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494" name="Rectangle 491"/>
                          <wps:cNvSpPr>
                            <a:spLocks noChangeArrowheads="1"/>
                          </wps:cNvSpPr>
                          <wps:spPr bwMode="auto">
                            <a:xfrm>
                              <a:off x="7834" y="7434"/>
                              <a:ext cx="68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das</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enturmações</w:t>
                                </w:r>
                                <w:proofErr w:type="spellEnd"/>
                              </w:p>
                            </w:txbxContent>
                          </wps:txbx>
                          <wps:bodyPr rot="0" vert="horz" wrap="none" lIns="0" tIns="0" rIns="0" bIns="0" anchor="t" anchorCtr="0">
                            <a:spAutoFit/>
                          </wps:bodyPr>
                        </wps:wsp>
                        <wps:wsp>
                          <wps:cNvPr id="495" name="Rectangle 492"/>
                          <wps:cNvSpPr>
                            <a:spLocks noChangeArrowheads="1"/>
                          </wps:cNvSpPr>
                          <wps:spPr bwMode="auto">
                            <a:xfrm>
                              <a:off x="554" y="7167"/>
                              <a:ext cx="522" cy="7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96" name="Rectangle 493"/>
                          <wps:cNvSpPr>
                            <a:spLocks noChangeArrowheads="1"/>
                          </wps:cNvSpPr>
                          <wps:spPr bwMode="auto">
                            <a:xfrm>
                              <a:off x="554" y="7237"/>
                              <a:ext cx="1311" cy="942"/>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97" name="Rectangle 494"/>
                          <wps:cNvSpPr>
                            <a:spLocks noChangeArrowheads="1"/>
                          </wps:cNvSpPr>
                          <wps:spPr bwMode="auto">
                            <a:xfrm>
                              <a:off x="643" y="7319"/>
                              <a:ext cx="108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 xml:space="preserve">UCS 047 - </w:t>
                                </w:r>
                                <w:proofErr w:type="spellStart"/>
                                <w:r>
                                  <w:rPr>
                                    <w:rFonts w:ascii="Tahoma" w:hAnsi="Tahoma" w:cs="Tahoma"/>
                                    <w:color w:val="000000"/>
                                    <w:sz w:val="8"/>
                                    <w:szCs w:val="8"/>
                                    <w:lang w:val="en-US"/>
                                  </w:rPr>
                                  <w:t>Atualizar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Quadro</w:t>
                                </w:r>
                                <w:proofErr w:type="spellEnd"/>
                                <w:r>
                                  <w:rPr>
                                    <w:rFonts w:ascii="Tahoma" w:hAnsi="Tahoma" w:cs="Tahoma"/>
                                    <w:color w:val="000000"/>
                                    <w:sz w:val="8"/>
                                    <w:szCs w:val="8"/>
                                    <w:lang w:val="en-US"/>
                                  </w:rPr>
                                  <w:t xml:space="preserve"> de </w:t>
                                </w:r>
                              </w:p>
                            </w:txbxContent>
                          </wps:txbx>
                          <wps:bodyPr rot="0" vert="horz" wrap="none" lIns="0" tIns="0" rIns="0" bIns="0" anchor="t" anchorCtr="0">
                            <a:spAutoFit/>
                          </wps:bodyPr>
                        </wps:wsp>
                        <wps:wsp>
                          <wps:cNvPr id="498" name="Rectangle 495"/>
                          <wps:cNvSpPr>
                            <a:spLocks noChangeArrowheads="1"/>
                          </wps:cNvSpPr>
                          <wps:spPr bwMode="auto">
                            <a:xfrm>
                              <a:off x="1101" y="7421"/>
                              <a:ext cx="21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color w:val="000000"/>
                                    <w:sz w:val="8"/>
                                    <w:szCs w:val="8"/>
                                    <w:lang w:val="en-US"/>
                                  </w:rPr>
                                  <w:t>Vagas</w:t>
                                </w:r>
                                <w:proofErr w:type="spellEnd"/>
                              </w:p>
                            </w:txbxContent>
                          </wps:txbx>
                          <wps:bodyPr rot="0" vert="horz" wrap="none" lIns="0" tIns="0" rIns="0" bIns="0" anchor="t" anchorCtr="0">
                            <a:spAutoFit/>
                          </wps:bodyPr>
                        </wps:wsp>
                        <wps:wsp>
                          <wps:cNvPr id="499" name="Line 496"/>
                          <wps:cNvCnPr/>
                          <wps:spPr bwMode="auto">
                            <a:xfrm>
                              <a:off x="566" y="717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0" name="Line 497"/>
                          <wps:cNvCnPr/>
                          <wps:spPr bwMode="auto">
                            <a:xfrm>
                              <a:off x="566" y="7179"/>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1" name="Line 498"/>
                          <wps:cNvCnPr/>
                          <wps:spPr bwMode="auto">
                            <a:xfrm flipH="1">
                              <a:off x="573" y="7186"/>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2" name="Line 499"/>
                          <wps:cNvCnPr/>
                          <wps:spPr bwMode="auto">
                            <a:xfrm flipV="1">
                              <a:off x="573" y="7186"/>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3" name="Line 500"/>
                          <wps:cNvCnPr/>
                          <wps:spPr bwMode="auto">
                            <a:xfrm>
                              <a:off x="566" y="717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4" name="Line 501"/>
                          <wps:cNvCnPr/>
                          <wps:spPr bwMode="auto">
                            <a:xfrm>
                              <a:off x="566" y="7198"/>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5" name="Line 502"/>
                          <wps:cNvCnPr/>
                          <wps:spPr bwMode="auto">
                            <a:xfrm>
                              <a:off x="573" y="717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6" name="Line 503"/>
                          <wps:cNvCnPr/>
                          <wps:spPr bwMode="auto">
                            <a:xfrm>
                              <a:off x="566" y="718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7" name="Line 504"/>
                          <wps:cNvCnPr/>
                          <wps:spPr bwMode="auto">
                            <a:xfrm>
                              <a:off x="566" y="718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8" name="Line 505"/>
                          <wps:cNvCnPr/>
                          <wps:spPr bwMode="auto">
                            <a:xfrm>
                              <a:off x="573" y="717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9" name="Line 506"/>
                          <wps:cNvCnPr/>
                          <wps:spPr bwMode="auto">
                            <a:xfrm>
                              <a:off x="573" y="717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0" name="Line 507"/>
                          <wps:cNvCnPr/>
                          <wps:spPr bwMode="auto">
                            <a:xfrm>
                              <a:off x="566" y="717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1" name="Line 508"/>
                          <wps:cNvCnPr/>
                          <wps:spPr bwMode="auto">
                            <a:xfrm>
                              <a:off x="566" y="718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2" name="Line 509"/>
                          <wps:cNvCnPr/>
                          <wps:spPr bwMode="auto">
                            <a:xfrm>
                              <a:off x="566" y="717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3" name="Line 510"/>
                          <wps:cNvCnPr/>
                          <wps:spPr bwMode="auto">
                            <a:xfrm flipH="1">
                              <a:off x="566" y="717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4" name="Line 511"/>
                          <wps:cNvCnPr/>
                          <wps:spPr bwMode="auto">
                            <a:xfrm>
                              <a:off x="573" y="7186"/>
                              <a:ext cx="32" cy="31"/>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5" name="Line 512"/>
                          <wps:cNvCnPr/>
                          <wps:spPr bwMode="auto">
                            <a:xfrm flipH="1" flipV="1">
                              <a:off x="573" y="7186"/>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6" name="Line 513"/>
                          <wps:cNvCnPr/>
                          <wps:spPr bwMode="auto">
                            <a:xfrm flipH="1" flipV="1">
                              <a:off x="573" y="7179"/>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7" name="Line 514"/>
                          <wps:cNvCnPr/>
                          <wps:spPr bwMode="auto">
                            <a:xfrm flipH="1" flipV="1">
                              <a:off x="573" y="7186"/>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8" name="Line 515"/>
                          <wps:cNvCnPr/>
                          <wps:spPr bwMode="auto">
                            <a:xfrm flipH="1" flipV="1">
                              <a:off x="573" y="7186"/>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9" name="Line 516"/>
                          <wps:cNvCnPr/>
                          <wps:spPr bwMode="auto">
                            <a:xfrm flipH="1" flipV="1">
                              <a:off x="566" y="7186"/>
                              <a:ext cx="39"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0" name="Line 517"/>
                          <wps:cNvCnPr/>
                          <wps:spPr bwMode="auto">
                            <a:xfrm flipH="1" flipV="1">
                              <a:off x="579" y="7186"/>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1" name="Line 518"/>
                          <wps:cNvCnPr/>
                          <wps:spPr bwMode="auto">
                            <a:xfrm>
                              <a:off x="566" y="717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2" name="Line 519"/>
                          <wps:cNvCnPr/>
                          <wps:spPr bwMode="auto">
                            <a:xfrm>
                              <a:off x="566" y="717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3" name="Oval 520"/>
                          <wps:cNvSpPr>
                            <a:spLocks noChangeArrowheads="1"/>
                          </wps:cNvSpPr>
                          <wps:spPr bwMode="auto">
                            <a:xfrm>
                              <a:off x="611" y="7650"/>
                              <a:ext cx="1152" cy="38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24" name="Rectangle 521"/>
                          <wps:cNvSpPr>
                            <a:spLocks noChangeArrowheads="1"/>
                          </wps:cNvSpPr>
                          <wps:spPr bwMode="auto">
                            <a:xfrm>
                              <a:off x="827" y="7708"/>
                              <a:ext cx="679"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Atualizar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Quadro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525" name="Rectangle 522"/>
                          <wps:cNvSpPr>
                            <a:spLocks noChangeArrowheads="1"/>
                          </wps:cNvSpPr>
                          <wps:spPr bwMode="auto">
                            <a:xfrm>
                              <a:off x="999" y="7809"/>
                              <a:ext cx="363"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Vagas</w:t>
                                </w:r>
                                <w:proofErr w:type="spellEnd"/>
                              </w:p>
                            </w:txbxContent>
                          </wps:txbx>
                          <wps:bodyPr rot="0" vert="horz" wrap="none" lIns="0" tIns="0" rIns="0" bIns="0" anchor="t" anchorCtr="0">
                            <a:spAutoFit/>
                          </wps:bodyPr>
                        </wps:wsp>
                        <wps:wsp>
                          <wps:cNvPr id="526" name="Line 523"/>
                          <wps:cNvCnPr/>
                          <wps:spPr bwMode="auto">
                            <a:xfrm>
                              <a:off x="624" y="766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7" name="Line 524"/>
                          <wps:cNvCnPr/>
                          <wps:spPr bwMode="auto">
                            <a:xfrm>
                              <a:off x="624" y="7663"/>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8" name="Line 525"/>
                          <wps:cNvCnPr/>
                          <wps:spPr bwMode="auto">
                            <a:xfrm flipH="1">
                              <a:off x="630" y="7669"/>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9" name="Line 526"/>
                          <wps:cNvCnPr/>
                          <wps:spPr bwMode="auto">
                            <a:xfrm flipV="1">
                              <a:off x="630" y="7669"/>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0" name="Line 527"/>
                          <wps:cNvCnPr/>
                          <wps:spPr bwMode="auto">
                            <a:xfrm>
                              <a:off x="624" y="7663"/>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1" name="Line 528"/>
                          <wps:cNvCnPr/>
                          <wps:spPr bwMode="auto">
                            <a:xfrm>
                              <a:off x="624" y="7682"/>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2" name="Line 529"/>
                          <wps:cNvCnPr/>
                          <wps:spPr bwMode="auto">
                            <a:xfrm>
                              <a:off x="630" y="766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3" name="Line 530"/>
                          <wps:cNvCnPr/>
                          <wps:spPr bwMode="auto">
                            <a:xfrm>
                              <a:off x="624" y="7669"/>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4" name="Line 531"/>
                          <wps:cNvCnPr/>
                          <wps:spPr bwMode="auto">
                            <a:xfrm>
                              <a:off x="624" y="7669"/>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5" name="Line 532"/>
                          <wps:cNvCnPr/>
                          <wps:spPr bwMode="auto">
                            <a:xfrm>
                              <a:off x="630" y="766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6" name="Line 533"/>
                          <wps:cNvCnPr/>
                          <wps:spPr bwMode="auto">
                            <a:xfrm>
                              <a:off x="630" y="766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7" name="Line 534"/>
                          <wps:cNvCnPr/>
                          <wps:spPr bwMode="auto">
                            <a:xfrm>
                              <a:off x="624" y="7663"/>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8" name="Line 535"/>
                          <wps:cNvCnPr/>
                          <wps:spPr bwMode="auto">
                            <a:xfrm>
                              <a:off x="624" y="7669"/>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9" name="Line 536"/>
                          <wps:cNvCnPr/>
                          <wps:spPr bwMode="auto">
                            <a:xfrm>
                              <a:off x="624" y="766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0" name="Line 537"/>
                          <wps:cNvCnPr/>
                          <wps:spPr bwMode="auto">
                            <a:xfrm flipH="1">
                              <a:off x="624" y="7663"/>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1" name="Line 538"/>
                          <wps:cNvCnPr/>
                          <wps:spPr bwMode="auto">
                            <a:xfrm>
                              <a:off x="630" y="7669"/>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2" name="Line 539"/>
                          <wps:cNvCnPr/>
                          <wps:spPr bwMode="auto">
                            <a:xfrm flipH="1" flipV="1">
                              <a:off x="630" y="766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3" name="Line 540"/>
                          <wps:cNvCnPr/>
                          <wps:spPr bwMode="auto">
                            <a:xfrm flipH="1" flipV="1">
                              <a:off x="630" y="7663"/>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4" name="Line 541"/>
                          <wps:cNvCnPr/>
                          <wps:spPr bwMode="auto">
                            <a:xfrm flipH="1" flipV="1">
                              <a:off x="630" y="766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5" name="Line 542"/>
                          <wps:cNvCnPr/>
                          <wps:spPr bwMode="auto">
                            <a:xfrm flipH="1" flipV="1">
                              <a:off x="630" y="766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6" name="Line 543"/>
                          <wps:cNvCnPr/>
                          <wps:spPr bwMode="auto">
                            <a:xfrm flipH="1" flipV="1">
                              <a:off x="624" y="7669"/>
                              <a:ext cx="38"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7" name="Line 544"/>
                          <wps:cNvCnPr/>
                          <wps:spPr bwMode="auto">
                            <a:xfrm flipH="1" flipV="1">
                              <a:off x="636" y="766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8" name="Line 545"/>
                          <wps:cNvCnPr/>
                          <wps:spPr bwMode="auto">
                            <a:xfrm>
                              <a:off x="624" y="766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9" name="Line 546"/>
                          <wps:cNvCnPr/>
                          <wps:spPr bwMode="auto">
                            <a:xfrm>
                              <a:off x="624" y="7663"/>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0" name="Rectangle 547"/>
                          <wps:cNvSpPr>
                            <a:spLocks noChangeArrowheads="1"/>
                          </wps:cNvSpPr>
                          <wps:spPr bwMode="auto">
                            <a:xfrm>
                              <a:off x="3557" y="13"/>
                              <a:ext cx="669" cy="7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51" name="Rectangle 548"/>
                          <wps:cNvSpPr>
                            <a:spLocks noChangeArrowheads="1"/>
                          </wps:cNvSpPr>
                          <wps:spPr bwMode="auto">
                            <a:xfrm>
                              <a:off x="3557" y="83"/>
                              <a:ext cx="1674" cy="353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52" name="Rectangle 549"/>
                          <wps:cNvSpPr>
                            <a:spLocks noChangeArrowheads="1"/>
                          </wps:cNvSpPr>
                          <wps:spPr bwMode="auto">
                            <a:xfrm>
                              <a:off x="3666" y="165"/>
                              <a:ext cx="138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 xml:space="preserve">UCS 079 - </w:t>
                                </w:r>
                                <w:proofErr w:type="spellStart"/>
                                <w:r>
                                  <w:rPr>
                                    <w:rFonts w:ascii="Tahoma" w:hAnsi="Tahoma" w:cs="Tahoma"/>
                                    <w:color w:val="000000"/>
                                    <w:sz w:val="8"/>
                                    <w:szCs w:val="8"/>
                                    <w:lang w:val="en-US"/>
                                  </w:rPr>
                                  <w:t>Ajustar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período</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aquisitivo</w:t>
                                </w:r>
                                <w:proofErr w:type="spellEnd"/>
                                <w:r>
                                  <w:rPr>
                                    <w:rFonts w:ascii="Tahoma" w:hAnsi="Tahoma" w:cs="Tahoma"/>
                                    <w:color w:val="000000"/>
                                    <w:sz w:val="8"/>
                                    <w:szCs w:val="8"/>
                                    <w:lang w:val="en-US"/>
                                  </w:rPr>
                                  <w:t xml:space="preserve"> de </w:t>
                                </w:r>
                              </w:p>
                            </w:txbxContent>
                          </wps:txbx>
                          <wps:bodyPr rot="0" vert="horz" wrap="none" lIns="0" tIns="0" rIns="0" bIns="0" anchor="t" anchorCtr="0">
                            <a:spAutoFit/>
                          </wps:bodyPr>
                        </wps:wsp>
                        <wps:wsp>
                          <wps:cNvPr id="553" name="Rectangle 550"/>
                          <wps:cNvSpPr>
                            <a:spLocks noChangeArrowheads="1"/>
                          </wps:cNvSpPr>
                          <wps:spPr bwMode="auto">
                            <a:xfrm>
                              <a:off x="4296" y="267"/>
                              <a:ext cx="193"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color w:val="000000"/>
                                    <w:sz w:val="8"/>
                                    <w:szCs w:val="8"/>
                                    <w:lang w:val="en-US"/>
                                  </w:rPr>
                                  <w:t>férias</w:t>
                                </w:r>
                                <w:proofErr w:type="spellEnd"/>
                                <w:proofErr w:type="gramEnd"/>
                              </w:p>
                            </w:txbxContent>
                          </wps:txbx>
                          <wps:bodyPr rot="0" vert="horz" wrap="none" lIns="0" tIns="0" rIns="0" bIns="0" anchor="t" anchorCtr="0">
                            <a:spAutoFit/>
                          </wps:bodyPr>
                        </wps:wsp>
                        <wps:wsp>
                          <wps:cNvPr id="554" name="Line 551"/>
                          <wps:cNvCnPr/>
                          <wps:spPr bwMode="auto">
                            <a:xfrm>
                              <a:off x="3570" y="2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5" name="Line 552"/>
                          <wps:cNvCnPr/>
                          <wps:spPr bwMode="auto">
                            <a:xfrm>
                              <a:off x="3570" y="25"/>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6" name="Line 553"/>
                          <wps:cNvCnPr/>
                          <wps:spPr bwMode="auto">
                            <a:xfrm flipH="1">
                              <a:off x="3577" y="32"/>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7" name="Line 554"/>
                          <wps:cNvCnPr/>
                          <wps:spPr bwMode="auto">
                            <a:xfrm flipV="1">
                              <a:off x="3577" y="32"/>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8" name="Line 555"/>
                          <wps:cNvCnPr/>
                          <wps:spPr bwMode="auto">
                            <a:xfrm>
                              <a:off x="3570" y="2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9" name="Line 556"/>
                          <wps:cNvCnPr/>
                          <wps:spPr bwMode="auto">
                            <a:xfrm>
                              <a:off x="3570" y="45"/>
                              <a:ext cx="0" cy="1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0" name="Line 557"/>
                          <wps:cNvCnPr/>
                          <wps:spPr bwMode="auto">
                            <a:xfrm>
                              <a:off x="3577" y="2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1" name="Line 558"/>
                          <wps:cNvCnPr/>
                          <wps:spPr bwMode="auto">
                            <a:xfrm>
                              <a:off x="3570" y="3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2" name="Line 559"/>
                          <wps:cNvCnPr/>
                          <wps:spPr bwMode="auto">
                            <a:xfrm>
                              <a:off x="3570" y="3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3" name="Line 560"/>
                          <wps:cNvCnPr/>
                          <wps:spPr bwMode="auto">
                            <a:xfrm>
                              <a:off x="3577" y="2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4" name="Line 561"/>
                          <wps:cNvCnPr/>
                          <wps:spPr bwMode="auto">
                            <a:xfrm>
                              <a:off x="3577" y="2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5" name="Line 562"/>
                          <wps:cNvCnPr/>
                          <wps:spPr bwMode="auto">
                            <a:xfrm>
                              <a:off x="3570" y="2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6" name="Line 563"/>
                          <wps:cNvCnPr/>
                          <wps:spPr bwMode="auto">
                            <a:xfrm>
                              <a:off x="3570" y="3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7" name="Line 564"/>
                          <wps:cNvCnPr/>
                          <wps:spPr bwMode="auto">
                            <a:xfrm>
                              <a:off x="3570" y="2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8" name="Line 565"/>
                          <wps:cNvCnPr/>
                          <wps:spPr bwMode="auto">
                            <a:xfrm flipH="1">
                              <a:off x="3570" y="2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9" name="Line 566"/>
                          <wps:cNvCnPr/>
                          <wps:spPr bwMode="auto">
                            <a:xfrm>
                              <a:off x="3577" y="32"/>
                              <a:ext cx="31"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0" name="Line 567"/>
                          <wps:cNvCnPr/>
                          <wps:spPr bwMode="auto">
                            <a:xfrm flipH="1" flipV="1">
                              <a:off x="3577" y="32"/>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1" name="Line 568"/>
                          <wps:cNvCnPr/>
                          <wps:spPr bwMode="auto">
                            <a:xfrm flipH="1" flipV="1">
                              <a:off x="3577" y="25"/>
                              <a:ext cx="31"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2" name="Line 569"/>
                          <wps:cNvCnPr/>
                          <wps:spPr bwMode="auto">
                            <a:xfrm flipH="1" flipV="1">
                              <a:off x="3577" y="32"/>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3" name="Line 570"/>
                          <wps:cNvCnPr/>
                          <wps:spPr bwMode="auto">
                            <a:xfrm flipH="1" flipV="1">
                              <a:off x="3577" y="32"/>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4" name="Line 571"/>
                          <wps:cNvCnPr/>
                          <wps:spPr bwMode="auto">
                            <a:xfrm flipH="1" flipV="1">
                              <a:off x="3570" y="32"/>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5" name="Line 572"/>
                          <wps:cNvCnPr/>
                          <wps:spPr bwMode="auto">
                            <a:xfrm flipH="1" flipV="1">
                              <a:off x="3583" y="3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6" name="Line 573"/>
                          <wps:cNvCnPr/>
                          <wps:spPr bwMode="auto">
                            <a:xfrm>
                              <a:off x="3570" y="2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7" name="Line 574"/>
                          <wps:cNvCnPr/>
                          <wps:spPr bwMode="auto">
                            <a:xfrm>
                              <a:off x="3570" y="2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8" name="Oval 575"/>
                          <wps:cNvSpPr>
                            <a:spLocks noChangeArrowheads="1"/>
                          </wps:cNvSpPr>
                          <wps:spPr bwMode="auto">
                            <a:xfrm>
                              <a:off x="3621" y="3259"/>
                              <a:ext cx="1216" cy="29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79" name="Rectangle 576"/>
                          <wps:cNvSpPr>
                            <a:spLocks noChangeArrowheads="1"/>
                          </wps:cNvSpPr>
                          <wps:spPr bwMode="auto">
                            <a:xfrm>
                              <a:off x="3844" y="3303"/>
                              <a:ext cx="718"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Prorrogar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580" name="Rectangle 577"/>
                          <wps:cNvSpPr>
                            <a:spLocks noChangeArrowheads="1"/>
                          </wps:cNvSpPr>
                          <wps:spPr bwMode="auto">
                            <a:xfrm>
                              <a:off x="3837" y="3405"/>
                              <a:ext cx="763"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aquisitivo</w:t>
                                </w:r>
                                <w:proofErr w:type="spellEnd"/>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férias</w:t>
                                </w:r>
                                <w:proofErr w:type="spellEnd"/>
                              </w:p>
                            </w:txbxContent>
                          </wps:txbx>
                          <wps:bodyPr rot="0" vert="horz" wrap="none" lIns="0" tIns="0" rIns="0" bIns="0" anchor="t" anchorCtr="0">
                            <a:spAutoFit/>
                          </wps:bodyPr>
                        </wps:wsp>
                        <wps:wsp>
                          <wps:cNvPr id="581" name="Line 578"/>
                          <wps:cNvCnPr/>
                          <wps:spPr bwMode="auto">
                            <a:xfrm>
                              <a:off x="3634" y="327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2" name="Line 579"/>
                          <wps:cNvCnPr/>
                          <wps:spPr bwMode="auto">
                            <a:xfrm>
                              <a:off x="3634" y="3271"/>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3" name="Line 580"/>
                          <wps:cNvCnPr/>
                          <wps:spPr bwMode="auto">
                            <a:xfrm flipH="1">
                              <a:off x="3640" y="3278"/>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4" name="Line 581"/>
                          <wps:cNvCnPr/>
                          <wps:spPr bwMode="auto">
                            <a:xfrm flipV="1">
                              <a:off x="3640" y="3278"/>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5" name="Line 582"/>
                          <wps:cNvCnPr/>
                          <wps:spPr bwMode="auto">
                            <a:xfrm>
                              <a:off x="3634" y="327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6" name="Line 583"/>
                          <wps:cNvCnPr/>
                          <wps:spPr bwMode="auto">
                            <a:xfrm>
                              <a:off x="3634" y="3291"/>
                              <a:ext cx="0" cy="1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7" name="Line 584"/>
                          <wps:cNvCnPr/>
                          <wps:spPr bwMode="auto">
                            <a:xfrm>
                              <a:off x="3640" y="327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8" name="Line 585"/>
                          <wps:cNvCnPr/>
                          <wps:spPr bwMode="auto">
                            <a:xfrm>
                              <a:off x="3634" y="327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9" name="Line 586"/>
                          <wps:cNvCnPr/>
                          <wps:spPr bwMode="auto">
                            <a:xfrm>
                              <a:off x="3634" y="327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0" name="Line 587"/>
                          <wps:cNvCnPr/>
                          <wps:spPr bwMode="auto">
                            <a:xfrm>
                              <a:off x="3640" y="327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1" name="Line 588"/>
                          <wps:cNvCnPr/>
                          <wps:spPr bwMode="auto">
                            <a:xfrm>
                              <a:off x="3640" y="327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2" name="Line 589"/>
                          <wps:cNvCnPr/>
                          <wps:spPr bwMode="auto">
                            <a:xfrm>
                              <a:off x="3634" y="327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3" name="Line 590"/>
                          <wps:cNvCnPr/>
                          <wps:spPr bwMode="auto">
                            <a:xfrm>
                              <a:off x="3634" y="327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4" name="Line 591"/>
                          <wps:cNvCnPr/>
                          <wps:spPr bwMode="auto">
                            <a:xfrm>
                              <a:off x="3634" y="327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5" name="Line 592"/>
                          <wps:cNvCnPr/>
                          <wps:spPr bwMode="auto">
                            <a:xfrm flipH="1">
                              <a:off x="3634" y="327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6" name="Line 593"/>
                          <wps:cNvCnPr/>
                          <wps:spPr bwMode="auto">
                            <a:xfrm>
                              <a:off x="3640" y="3278"/>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7" name="Line 594"/>
                          <wps:cNvCnPr/>
                          <wps:spPr bwMode="auto">
                            <a:xfrm flipH="1" flipV="1">
                              <a:off x="3640" y="3278"/>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8" name="Line 595"/>
                          <wps:cNvCnPr/>
                          <wps:spPr bwMode="auto">
                            <a:xfrm flipH="1" flipV="1">
                              <a:off x="3640" y="3271"/>
                              <a:ext cx="32"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9" name="Line 596"/>
                          <wps:cNvCnPr/>
                          <wps:spPr bwMode="auto">
                            <a:xfrm flipH="1" flipV="1">
                              <a:off x="3640" y="3278"/>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0" name="Line 597"/>
                          <wps:cNvCnPr/>
                          <wps:spPr bwMode="auto">
                            <a:xfrm flipH="1" flipV="1">
                              <a:off x="3640" y="3278"/>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1" name="Line 598"/>
                          <wps:cNvCnPr/>
                          <wps:spPr bwMode="auto">
                            <a:xfrm flipH="1" flipV="1">
                              <a:off x="3634" y="3278"/>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2" name="Line 599"/>
                          <wps:cNvCnPr/>
                          <wps:spPr bwMode="auto">
                            <a:xfrm flipH="1" flipV="1">
                              <a:off x="3647" y="3278"/>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3" name="Line 600"/>
                          <wps:cNvCnPr/>
                          <wps:spPr bwMode="auto">
                            <a:xfrm>
                              <a:off x="3634" y="327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4" name="Line 601"/>
                          <wps:cNvCnPr/>
                          <wps:spPr bwMode="auto">
                            <a:xfrm>
                              <a:off x="3634" y="327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5" name="Oval 602"/>
                          <wps:cNvSpPr>
                            <a:spLocks noChangeArrowheads="1"/>
                          </wps:cNvSpPr>
                          <wps:spPr bwMode="auto">
                            <a:xfrm>
                              <a:off x="3678" y="2902"/>
                              <a:ext cx="1216" cy="287"/>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06" name="Rectangle 603"/>
                          <wps:cNvSpPr>
                            <a:spLocks noChangeArrowheads="1"/>
                          </wps:cNvSpPr>
                          <wps:spPr bwMode="auto">
                            <a:xfrm>
                              <a:off x="3965" y="2947"/>
                              <a:ext cx="59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Perder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607" name="Rectangle 604"/>
                          <wps:cNvSpPr>
                            <a:spLocks noChangeArrowheads="1"/>
                          </wps:cNvSpPr>
                          <wps:spPr bwMode="auto">
                            <a:xfrm>
                              <a:off x="3895" y="3049"/>
                              <a:ext cx="763"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aquisitivo</w:t>
                                </w:r>
                                <w:proofErr w:type="spellEnd"/>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férias</w:t>
                                </w:r>
                                <w:proofErr w:type="spellEnd"/>
                              </w:p>
                            </w:txbxContent>
                          </wps:txbx>
                          <wps:bodyPr rot="0" vert="horz" wrap="none" lIns="0" tIns="0" rIns="0" bIns="0" anchor="t" anchorCtr="0">
                            <a:spAutoFit/>
                          </wps:bodyPr>
                        </wps:wsp>
                        <wps:wsp>
                          <wps:cNvPr id="608" name="Line 605"/>
                          <wps:cNvCnPr/>
                          <wps:spPr bwMode="auto">
                            <a:xfrm>
                              <a:off x="3691" y="29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9" name="Line 606"/>
                          <wps:cNvCnPr/>
                          <wps:spPr bwMode="auto">
                            <a:xfrm>
                              <a:off x="3691" y="2915"/>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610" name="Group 808"/>
                        <wpg:cNvGrpSpPr>
                          <a:grpSpLocks/>
                        </wpg:cNvGrpSpPr>
                        <wpg:grpSpPr bwMode="auto">
                          <a:xfrm>
                            <a:off x="1305560" y="274955"/>
                            <a:ext cx="1935480" cy="5403215"/>
                            <a:chOff x="2056" y="433"/>
                            <a:chExt cx="3048" cy="8509"/>
                          </a:xfrm>
                        </wpg:grpSpPr>
                        <wps:wsp>
                          <wps:cNvPr id="611" name="Line 608"/>
                          <wps:cNvCnPr/>
                          <wps:spPr bwMode="auto">
                            <a:xfrm flipH="1">
                              <a:off x="3697" y="2921"/>
                              <a:ext cx="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2" name="Line 609"/>
                          <wps:cNvCnPr/>
                          <wps:spPr bwMode="auto">
                            <a:xfrm flipV="1">
                              <a:off x="3697" y="2921"/>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3" name="Line 610"/>
                          <wps:cNvCnPr/>
                          <wps:spPr bwMode="auto">
                            <a:xfrm>
                              <a:off x="3691" y="291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4" name="Line 611"/>
                          <wps:cNvCnPr/>
                          <wps:spPr bwMode="auto">
                            <a:xfrm>
                              <a:off x="3691" y="2934"/>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5" name="Line 612"/>
                          <wps:cNvCnPr/>
                          <wps:spPr bwMode="auto">
                            <a:xfrm>
                              <a:off x="3697" y="29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6" name="Line 613"/>
                          <wps:cNvCnPr/>
                          <wps:spPr bwMode="auto">
                            <a:xfrm>
                              <a:off x="3691" y="292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7" name="Line 614"/>
                          <wps:cNvCnPr/>
                          <wps:spPr bwMode="auto">
                            <a:xfrm>
                              <a:off x="3691" y="292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8" name="Line 615"/>
                          <wps:cNvCnPr/>
                          <wps:spPr bwMode="auto">
                            <a:xfrm>
                              <a:off x="3697" y="29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9" name="Line 616"/>
                          <wps:cNvCnPr/>
                          <wps:spPr bwMode="auto">
                            <a:xfrm>
                              <a:off x="3697" y="29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0" name="Line 617"/>
                          <wps:cNvCnPr/>
                          <wps:spPr bwMode="auto">
                            <a:xfrm>
                              <a:off x="3691" y="291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1" name="Line 618"/>
                          <wps:cNvCnPr/>
                          <wps:spPr bwMode="auto">
                            <a:xfrm>
                              <a:off x="3691" y="292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2" name="Line 619"/>
                          <wps:cNvCnPr/>
                          <wps:spPr bwMode="auto">
                            <a:xfrm>
                              <a:off x="3691" y="29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3" name="Line 620"/>
                          <wps:cNvCnPr/>
                          <wps:spPr bwMode="auto">
                            <a:xfrm flipH="1">
                              <a:off x="3691" y="291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4" name="Line 621"/>
                          <wps:cNvCnPr/>
                          <wps:spPr bwMode="auto">
                            <a:xfrm>
                              <a:off x="3697" y="2921"/>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5" name="Line 622"/>
                          <wps:cNvCnPr/>
                          <wps:spPr bwMode="auto">
                            <a:xfrm flipH="1" flipV="1">
                              <a:off x="3697" y="292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6" name="Line 623"/>
                          <wps:cNvCnPr/>
                          <wps:spPr bwMode="auto">
                            <a:xfrm flipH="1" flipV="1">
                              <a:off x="3697" y="2915"/>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7" name="Line 624"/>
                          <wps:cNvCnPr/>
                          <wps:spPr bwMode="auto">
                            <a:xfrm flipH="1" flipV="1">
                              <a:off x="3697" y="292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8" name="Line 625"/>
                          <wps:cNvCnPr/>
                          <wps:spPr bwMode="auto">
                            <a:xfrm flipH="1" flipV="1">
                              <a:off x="3697" y="292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9" name="Line 626"/>
                          <wps:cNvCnPr/>
                          <wps:spPr bwMode="auto">
                            <a:xfrm flipH="1" flipV="1">
                              <a:off x="3691" y="2921"/>
                              <a:ext cx="38"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0" name="Line 627"/>
                          <wps:cNvCnPr/>
                          <wps:spPr bwMode="auto">
                            <a:xfrm flipH="1" flipV="1">
                              <a:off x="3704" y="292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1" name="Line 628"/>
                          <wps:cNvCnPr/>
                          <wps:spPr bwMode="auto">
                            <a:xfrm>
                              <a:off x="3691" y="29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2" name="Line 629"/>
                          <wps:cNvCnPr/>
                          <wps:spPr bwMode="auto">
                            <a:xfrm>
                              <a:off x="3691" y="291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3" name="Oval 630"/>
                          <wps:cNvSpPr>
                            <a:spLocks noChangeArrowheads="1"/>
                          </wps:cNvSpPr>
                          <wps:spPr bwMode="auto">
                            <a:xfrm>
                              <a:off x="3799" y="433"/>
                              <a:ext cx="1286" cy="50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34" name="Rectangle 631"/>
                          <wps:cNvSpPr>
                            <a:spLocks noChangeArrowheads="1"/>
                          </wps:cNvSpPr>
                          <wps:spPr bwMode="auto">
                            <a:xfrm>
                              <a:off x="4009" y="509"/>
                              <a:ext cx="818"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Perder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parcialmente</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635" name="Rectangle 632"/>
                          <wps:cNvSpPr>
                            <a:spLocks noChangeArrowheads="1"/>
                          </wps:cNvSpPr>
                          <wps:spPr bwMode="auto">
                            <a:xfrm>
                              <a:off x="4016" y="611"/>
                              <a:ext cx="79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período</w:t>
                                </w:r>
                                <w:proofErr w:type="spellEnd"/>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usufruto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636" name="Rectangle 633"/>
                          <wps:cNvSpPr>
                            <a:spLocks noChangeArrowheads="1"/>
                          </wps:cNvSpPr>
                          <wps:spPr bwMode="auto">
                            <a:xfrm>
                              <a:off x="4257" y="713"/>
                              <a:ext cx="348"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férias</w:t>
                                </w:r>
                                <w:proofErr w:type="spellEnd"/>
                              </w:p>
                            </w:txbxContent>
                          </wps:txbx>
                          <wps:bodyPr rot="0" vert="horz" wrap="none" lIns="0" tIns="0" rIns="0" bIns="0" anchor="t" anchorCtr="0">
                            <a:spAutoFit/>
                          </wps:bodyPr>
                        </wps:wsp>
                        <wps:wsp>
                          <wps:cNvPr id="637" name="Line 634"/>
                          <wps:cNvCnPr/>
                          <wps:spPr bwMode="auto">
                            <a:xfrm>
                              <a:off x="3812" y="44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8" name="Line 635"/>
                          <wps:cNvCnPr/>
                          <wps:spPr bwMode="auto">
                            <a:xfrm>
                              <a:off x="3812" y="446"/>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9" name="Line 636"/>
                          <wps:cNvCnPr/>
                          <wps:spPr bwMode="auto">
                            <a:xfrm flipH="1">
                              <a:off x="3818" y="452"/>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0" name="Line 637"/>
                          <wps:cNvCnPr/>
                          <wps:spPr bwMode="auto">
                            <a:xfrm flipV="1">
                              <a:off x="3818" y="452"/>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1" name="Line 638"/>
                          <wps:cNvCnPr/>
                          <wps:spPr bwMode="auto">
                            <a:xfrm>
                              <a:off x="3812" y="44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2" name="Line 639"/>
                          <wps:cNvCnPr/>
                          <wps:spPr bwMode="auto">
                            <a:xfrm>
                              <a:off x="3812" y="465"/>
                              <a:ext cx="0" cy="1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3" name="Line 640"/>
                          <wps:cNvCnPr/>
                          <wps:spPr bwMode="auto">
                            <a:xfrm>
                              <a:off x="3818" y="44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4" name="Line 641"/>
                          <wps:cNvCnPr/>
                          <wps:spPr bwMode="auto">
                            <a:xfrm>
                              <a:off x="3812" y="45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5" name="Line 642"/>
                          <wps:cNvCnPr/>
                          <wps:spPr bwMode="auto">
                            <a:xfrm>
                              <a:off x="3812" y="45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6" name="Line 643"/>
                          <wps:cNvCnPr/>
                          <wps:spPr bwMode="auto">
                            <a:xfrm>
                              <a:off x="3818" y="44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7" name="Line 644"/>
                          <wps:cNvCnPr/>
                          <wps:spPr bwMode="auto">
                            <a:xfrm>
                              <a:off x="3818" y="44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8" name="Line 645"/>
                          <wps:cNvCnPr/>
                          <wps:spPr bwMode="auto">
                            <a:xfrm>
                              <a:off x="3812" y="44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9" name="Line 646"/>
                          <wps:cNvCnPr/>
                          <wps:spPr bwMode="auto">
                            <a:xfrm>
                              <a:off x="3812" y="45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0" name="Line 647"/>
                          <wps:cNvCnPr/>
                          <wps:spPr bwMode="auto">
                            <a:xfrm>
                              <a:off x="3812" y="44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1" name="Line 648"/>
                          <wps:cNvCnPr/>
                          <wps:spPr bwMode="auto">
                            <a:xfrm flipH="1">
                              <a:off x="3812" y="44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2" name="Line 649"/>
                          <wps:cNvCnPr/>
                          <wps:spPr bwMode="auto">
                            <a:xfrm>
                              <a:off x="3818" y="452"/>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3" name="Line 650"/>
                          <wps:cNvCnPr/>
                          <wps:spPr bwMode="auto">
                            <a:xfrm flipH="1" flipV="1">
                              <a:off x="3818" y="45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4" name="Line 651"/>
                          <wps:cNvCnPr/>
                          <wps:spPr bwMode="auto">
                            <a:xfrm flipH="1" flipV="1">
                              <a:off x="3818" y="446"/>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5" name="Line 652"/>
                          <wps:cNvCnPr/>
                          <wps:spPr bwMode="auto">
                            <a:xfrm flipH="1" flipV="1">
                              <a:off x="3818" y="45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6" name="Line 653"/>
                          <wps:cNvCnPr/>
                          <wps:spPr bwMode="auto">
                            <a:xfrm flipH="1" flipV="1">
                              <a:off x="3818" y="45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7" name="Line 654"/>
                          <wps:cNvCnPr/>
                          <wps:spPr bwMode="auto">
                            <a:xfrm flipH="1" flipV="1">
                              <a:off x="3812" y="452"/>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8" name="Line 655"/>
                          <wps:cNvCnPr/>
                          <wps:spPr bwMode="auto">
                            <a:xfrm flipH="1" flipV="1">
                              <a:off x="3825" y="452"/>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9" name="Line 656"/>
                          <wps:cNvCnPr/>
                          <wps:spPr bwMode="auto">
                            <a:xfrm>
                              <a:off x="3812" y="446"/>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0" name="Line 657"/>
                          <wps:cNvCnPr/>
                          <wps:spPr bwMode="auto">
                            <a:xfrm>
                              <a:off x="3812" y="44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1" name="Oval 658"/>
                          <wps:cNvSpPr>
                            <a:spLocks noChangeArrowheads="1"/>
                          </wps:cNvSpPr>
                          <wps:spPr bwMode="auto">
                            <a:xfrm>
                              <a:off x="3799" y="974"/>
                              <a:ext cx="1305" cy="59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62" name="Rectangle 659"/>
                          <wps:cNvSpPr>
                            <a:spLocks noChangeArrowheads="1"/>
                          </wps:cNvSpPr>
                          <wps:spPr bwMode="auto">
                            <a:xfrm>
                              <a:off x="4264" y="1063"/>
                              <a:ext cx="349"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663" name="Rectangle 660"/>
                          <wps:cNvSpPr>
                            <a:spLocks noChangeArrowheads="1"/>
                          </wps:cNvSpPr>
                          <wps:spPr bwMode="auto">
                            <a:xfrm>
                              <a:off x="4117" y="1165"/>
                              <a:ext cx="615"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prorrogação</w:t>
                                </w:r>
                                <w:proofErr w:type="spellEnd"/>
                                <w:proofErr w:type="gramEnd"/>
                                <w:r>
                                  <w:rPr>
                                    <w:rFonts w:ascii="Tahoma" w:hAnsi="Tahoma" w:cs="Tahoma"/>
                                    <w:b/>
                                    <w:bCs/>
                                    <w:color w:val="000000"/>
                                    <w:sz w:val="8"/>
                                    <w:szCs w:val="8"/>
                                    <w:lang w:val="en-US"/>
                                  </w:rPr>
                                  <w:t xml:space="preserve"> do </w:t>
                                </w:r>
                              </w:p>
                            </w:txbxContent>
                          </wps:txbx>
                          <wps:bodyPr rot="0" vert="horz" wrap="none" lIns="0" tIns="0" rIns="0" bIns="0" anchor="t" anchorCtr="0">
                            <a:spAutoFit/>
                          </wps:bodyPr>
                        </wps:wsp>
                        <wps:wsp>
                          <wps:cNvPr id="664" name="Rectangle 661"/>
                          <wps:cNvSpPr>
                            <a:spLocks noChangeArrowheads="1"/>
                          </wps:cNvSpPr>
                          <wps:spPr bwMode="auto">
                            <a:xfrm>
                              <a:off x="4009" y="1267"/>
                              <a:ext cx="843"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período</w:t>
                                </w:r>
                                <w:proofErr w:type="spellEnd"/>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aquisitivo</w:t>
                                </w:r>
                                <w:proofErr w:type="spellEnd"/>
                                <w:r>
                                  <w:rPr>
                                    <w:rFonts w:ascii="Tahoma" w:hAnsi="Tahoma" w:cs="Tahoma"/>
                                    <w:b/>
                                    <w:bCs/>
                                    <w:color w:val="000000"/>
                                    <w:sz w:val="8"/>
                                    <w:szCs w:val="8"/>
                                    <w:lang w:val="en-US"/>
                                  </w:rPr>
                                  <w:t xml:space="preserve"> de </w:t>
                                </w:r>
                              </w:p>
                            </w:txbxContent>
                          </wps:txbx>
                          <wps:bodyPr rot="0" vert="horz" wrap="none" lIns="0" tIns="0" rIns="0" bIns="0" anchor="t" anchorCtr="0">
                            <a:spAutoFit/>
                          </wps:bodyPr>
                        </wps:wsp>
                        <wps:wsp>
                          <wps:cNvPr id="665" name="Rectangle 662"/>
                          <wps:cNvSpPr>
                            <a:spLocks noChangeArrowheads="1"/>
                          </wps:cNvSpPr>
                          <wps:spPr bwMode="auto">
                            <a:xfrm>
                              <a:off x="4334" y="1368"/>
                              <a:ext cx="22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férias</w:t>
                                </w:r>
                                <w:proofErr w:type="spellEnd"/>
                                <w:proofErr w:type="gramEnd"/>
                              </w:p>
                            </w:txbxContent>
                          </wps:txbx>
                          <wps:bodyPr rot="0" vert="horz" wrap="none" lIns="0" tIns="0" rIns="0" bIns="0" anchor="t" anchorCtr="0">
                            <a:spAutoFit/>
                          </wps:bodyPr>
                        </wps:wsp>
                        <wps:wsp>
                          <wps:cNvPr id="666" name="Line 663"/>
                          <wps:cNvCnPr/>
                          <wps:spPr bwMode="auto">
                            <a:xfrm>
                              <a:off x="3812" y="987"/>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7" name="Line 664"/>
                          <wps:cNvCnPr/>
                          <wps:spPr bwMode="auto">
                            <a:xfrm>
                              <a:off x="3812" y="987"/>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8" name="Line 665"/>
                          <wps:cNvCnPr/>
                          <wps:spPr bwMode="auto">
                            <a:xfrm flipH="1">
                              <a:off x="3818" y="993"/>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9" name="Line 666"/>
                          <wps:cNvCnPr/>
                          <wps:spPr bwMode="auto">
                            <a:xfrm flipV="1">
                              <a:off x="3818" y="993"/>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0" name="Line 667"/>
                          <wps:cNvCnPr/>
                          <wps:spPr bwMode="auto">
                            <a:xfrm>
                              <a:off x="3812" y="98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1" name="Line 668"/>
                          <wps:cNvCnPr/>
                          <wps:spPr bwMode="auto">
                            <a:xfrm>
                              <a:off x="3812" y="1006"/>
                              <a:ext cx="0" cy="1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2" name="Line 669"/>
                          <wps:cNvCnPr/>
                          <wps:spPr bwMode="auto">
                            <a:xfrm>
                              <a:off x="3818" y="987"/>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3" name="Line 670"/>
                          <wps:cNvCnPr/>
                          <wps:spPr bwMode="auto">
                            <a:xfrm>
                              <a:off x="3812" y="99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4" name="Line 671"/>
                          <wps:cNvCnPr/>
                          <wps:spPr bwMode="auto">
                            <a:xfrm>
                              <a:off x="3812" y="99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5" name="Line 672"/>
                          <wps:cNvCnPr/>
                          <wps:spPr bwMode="auto">
                            <a:xfrm>
                              <a:off x="3818" y="987"/>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6" name="Line 673"/>
                          <wps:cNvCnPr/>
                          <wps:spPr bwMode="auto">
                            <a:xfrm>
                              <a:off x="3818" y="987"/>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7" name="Line 674"/>
                          <wps:cNvCnPr/>
                          <wps:spPr bwMode="auto">
                            <a:xfrm>
                              <a:off x="3812" y="98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8" name="Line 675"/>
                          <wps:cNvCnPr/>
                          <wps:spPr bwMode="auto">
                            <a:xfrm>
                              <a:off x="3812" y="99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9" name="Line 676"/>
                          <wps:cNvCnPr/>
                          <wps:spPr bwMode="auto">
                            <a:xfrm>
                              <a:off x="3812" y="987"/>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0" name="Line 677"/>
                          <wps:cNvCnPr/>
                          <wps:spPr bwMode="auto">
                            <a:xfrm flipH="1">
                              <a:off x="3812" y="98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1" name="Line 678"/>
                          <wps:cNvCnPr/>
                          <wps:spPr bwMode="auto">
                            <a:xfrm>
                              <a:off x="3818" y="993"/>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2" name="Line 679"/>
                          <wps:cNvCnPr/>
                          <wps:spPr bwMode="auto">
                            <a:xfrm flipH="1" flipV="1">
                              <a:off x="3818" y="993"/>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3" name="Line 680"/>
                          <wps:cNvCnPr/>
                          <wps:spPr bwMode="auto">
                            <a:xfrm flipH="1" flipV="1">
                              <a:off x="3818" y="987"/>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4" name="Line 681"/>
                          <wps:cNvCnPr/>
                          <wps:spPr bwMode="auto">
                            <a:xfrm flipH="1" flipV="1">
                              <a:off x="3818" y="993"/>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5" name="Line 682"/>
                          <wps:cNvCnPr/>
                          <wps:spPr bwMode="auto">
                            <a:xfrm flipH="1" flipV="1">
                              <a:off x="3818" y="993"/>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6" name="Line 683"/>
                          <wps:cNvCnPr/>
                          <wps:spPr bwMode="auto">
                            <a:xfrm flipH="1" flipV="1">
                              <a:off x="3812" y="993"/>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7" name="Line 684"/>
                          <wps:cNvCnPr/>
                          <wps:spPr bwMode="auto">
                            <a:xfrm flipH="1" flipV="1">
                              <a:off x="3825" y="993"/>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8" name="Line 685"/>
                          <wps:cNvCnPr/>
                          <wps:spPr bwMode="auto">
                            <a:xfrm>
                              <a:off x="3812" y="987"/>
                              <a:ext cx="0"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9" name="Line 686"/>
                          <wps:cNvCnPr/>
                          <wps:spPr bwMode="auto">
                            <a:xfrm>
                              <a:off x="3812" y="98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0" name="Oval 687"/>
                          <wps:cNvSpPr>
                            <a:spLocks noChangeArrowheads="1"/>
                          </wps:cNvSpPr>
                          <wps:spPr bwMode="auto">
                            <a:xfrm>
                              <a:off x="3799" y="2298"/>
                              <a:ext cx="1267" cy="48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91" name="Rectangle 688"/>
                          <wps:cNvSpPr>
                            <a:spLocks noChangeArrowheads="1"/>
                          </wps:cNvSpPr>
                          <wps:spPr bwMode="auto">
                            <a:xfrm>
                              <a:off x="4047" y="2374"/>
                              <a:ext cx="72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perda</w:t>
                                </w:r>
                                <w:proofErr w:type="spellEnd"/>
                                <w:r>
                                  <w:rPr>
                                    <w:rFonts w:ascii="Tahoma" w:hAnsi="Tahoma" w:cs="Tahoma"/>
                                    <w:b/>
                                    <w:bCs/>
                                    <w:color w:val="000000"/>
                                    <w:sz w:val="8"/>
                                    <w:szCs w:val="8"/>
                                    <w:lang w:val="en-US"/>
                                  </w:rPr>
                                  <w:t xml:space="preserve"> do </w:t>
                                </w:r>
                              </w:p>
                            </w:txbxContent>
                          </wps:txbx>
                          <wps:bodyPr rot="0" vert="horz" wrap="none" lIns="0" tIns="0" rIns="0" bIns="0" anchor="t" anchorCtr="0">
                            <a:spAutoFit/>
                          </wps:bodyPr>
                        </wps:wsp>
                        <wps:wsp>
                          <wps:cNvPr id="692" name="Rectangle 689"/>
                          <wps:cNvSpPr>
                            <a:spLocks noChangeArrowheads="1"/>
                          </wps:cNvSpPr>
                          <wps:spPr bwMode="auto">
                            <a:xfrm>
                              <a:off x="4054" y="2476"/>
                              <a:ext cx="72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período</w:t>
                                </w:r>
                                <w:proofErr w:type="spellEnd"/>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aquisitivo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693" name="Rectangle 690"/>
                          <wps:cNvSpPr>
                            <a:spLocks noChangeArrowheads="1"/>
                          </wps:cNvSpPr>
                          <wps:spPr bwMode="auto">
                            <a:xfrm>
                              <a:off x="4251" y="2578"/>
                              <a:ext cx="348"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férias</w:t>
                                </w:r>
                                <w:proofErr w:type="spellEnd"/>
                              </w:p>
                            </w:txbxContent>
                          </wps:txbx>
                          <wps:bodyPr rot="0" vert="horz" wrap="none" lIns="0" tIns="0" rIns="0" bIns="0" anchor="t" anchorCtr="0">
                            <a:spAutoFit/>
                          </wps:bodyPr>
                        </wps:wsp>
                        <wps:wsp>
                          <wps:cNvPr id="694" name="Line 691"/>
                          <wps:cNvCnPr/>
                          <wps:spPr bwMode="auto">
                            <a:xfrm>
                              <a:off x="3812" y="231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5" name="Line 692"/>
                          <wps:cNvCnPr/>
                          <wps:spPr bwMode="auto">
                            <a:xfrm>
                              <a:off x="3812" y="2310"/>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6" name="Line 693"/>
                          <wps:cNvCnPr/>
                          <wps:spPr bwMode="auto">
                            <a:xfrm flipH="1">
                              <a:off x="3818" y="2317"/>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7" name="Line 694"/>
                          <wps:cNvCnPr/>
                          <wps:spPr bwMode="auto">
                            <a:xfrm flipV="1">
                              <a:off x="3818" y="2317"/>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8" name="Line 695"/>
                          <wps:cNvCnPr/>
                          <wps:spPr bwMode="auto">
                            <a:xfrm>
                              <a:off x="3812" y="231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9" name="Line 696"/>
                          <wps:cNvCnPr/>
                          <wps:spPr bwMode="auto">
                            <a:xfrm>
                              <a:off x="3812" y="2329"/>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0" name="Line 697"/>
                          <wps:cNvCnPr/>
                          <wps:spPr bwMode="auto">
                            <a:xfrm>
                              <a:off x="3818" y="231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1" name="Line 698"/>
                          <wps:cNvCnPr/>
                          <wps:spPr bwMode="auto">
                            <a:xfrm>
                              <a:off x="3812" y="231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2" name="Line 699"/>
                          <wps:cNvCnPr/>
                          <wps:spPr bwMode="auto">
                            <a:xfrm>
                              <a:off x="3812" y="231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3" name="Line 700"/>
                          <wps:cNvCnPr/>
                          <wps:spPr bwMode="auto">
                            <a:xfrm>
                              <a:off x="3818" y="231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4" name="Line 701"/>
                          <wps:cNvCnPr/>
                          <wps:spPr bwMode="auto">
                            <a:xfrm>
                              <a:off x="3818" y="231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5" name="Line 702"/>
                          <wps:cNvCnPr/>
                          <wps:spPr bwMode="auto">
                            <a:xfrm>
                              <a:off x="3812" y="231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6" name="Line 703"/>
                          <wps:cNvCnPr/>
                          <wps:spPr bwMode="auto">
                            <a:xfrm>
                              <a:off x="3812" y="231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7" name="Line 704"/>
                          <wps:cNvCnPr/>
                          <wps:spPr bwMode="auto">
                            <a:xfrm>
                              <a:off x="3812" y="231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8" name="Line 705"/>
                          <wps:cNvCnPr/>
                          <wps:spPr bwMode="auto">
                            <a:xfrm flipH="1">
                              <a:off x="3812" y="231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9" name="Line 706"/>
                          <wps:cNvCnPr/>
                          <wps:spPr bwMode="auto">
                            <a:xfrm>
                              <a:off x="3818" y="2317"/>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0" name="Line 707"/>
                          <wps:cNvCnPr/>
                          <wps:spPr bwMode="auto">
                            <a:xfrm flipH="1" flipV="1">
                              <a:off x="3818" y="2317"/>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1" name="Line 708"/>
                          <wps:cNvCnPr/>
                          <wps:spPr bwMode="auto">
                            <a:xfrm flipH="1" flipV="1">
                              <a:off x="3818" y="2310"/>
                              <a:ext cx="32"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2" name="Line 709"/>
                          <wps:cNvCnPr/>
                          <wps:spPr bwMode="auto">
                            <a:xfrm flipH="1" flipV="1">
                              <a:off x="3818" y="2317"/>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3" name="Line 710"/>
                          <wps:cNvCnPr/>
                          <wps:spPr bwMode="auto">
                            <a:xfrm flipH="1" flipV="1">
                              <a:off x="3818" y="2317"/>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4" name="Line 711"/>
                          <wps:cNvCnPr/>
                          <wps:spPr bwMode="auto">
                            <a:xfrm flipH="1" flipV="1">
                              <a:off x="3812" y="2317"/>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5" name="Line 712"/>
                          <wps:cNvCnPr/>
                          <wps:spPr bwMode="auto">
                            <a:xfrm flipH="1" flipV="1">
                              <a:off x="3825" y="2317"/>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6" name="Line 713"/>
                          <wps:cNvCnPr/>
                          <wps:spPr bwMode="auto">
                            <a:xfrm>
                              <a:off x="3812" y="231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7" name="Line 714"/>
                          <wps:cNvCnPr/>
                          <wps:spPr bwMode="auto">
                            <a:xfrm>
                              <a:off x="3812" y="231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8" name="Oval 715"/>
                          <wps:cNvSpPr>
                            <a:spLocks noChangeArrowheads="1"/>
                          </wps:cNvSpPr>
                          <wps:spPr bwMode="auto">
                            <a:xfrm>
                              <a:off x="3799" y="1636"/>
                              <a:ext cx="1267" cy="58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719" name="Rectangle 716"/>
                          <wps:cNvSpPr>
                            <a:spLocks noChangeArrowheads="1"/>
                          </wps:cNvSpPr>
                          <wps:spPr bwMode="auto">
                            <a:xfrm>
                              <a:off x="4111" y="1725"/>
                              <a:ext cx="60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perda</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720" name="Rectangle 717"/>
                          <wps:cNvSpPr>
                            <a:spLocks noChangeArrowheads="1"/>
                          </wps:cNvSpPr>
                          <wps:spPr bwMode="auto">
                            <a:xfrm>
                              <a:off x="4054" y="1827"/>
                              <a:ext cx="72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parcial</w:t>
                                </w:r>
                                <w:proofErr w:type="spellEnd"/>
                                <w:proofErr w:type="gramEnd"/>
                                <w:r>
                                  <w:rPr>
                                    <w:rFonts w:ascii="Tahoma" w:hAnsi="Tahoma" w:cs="Tahoma"/>
                                    <w:b/>
                                    <w:bCs/>
                                    <w:color w:val="000000"/>
                                    <w:sz w:val="8"/>
                                    <w:szCs w:val="8"/>
                                    <w:lang w:val="en-US"/>
                                  </w:rPr>
                                  <w:t xml:space="preserve"> do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721" name="Rectangle 718"/>
                          <wps:cNvSpPr>
                            <a:spLocks noChangeArrowheads="1"/>
                          </wps:cNvSpPr>
                          <wps:spPr bwMode="auto">
                            <a:xfrm>
                              <a:off x="3997" y="1928"/>
                              <a:ext cx="835"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usufruto</w:t>
                                </w:r>
                                <w:proofErr w:type="spell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férias</w:t>
                                </w:r>
                                <w:proofErr w:type="spellEnd"/>
                              </w:p>
                            </w:txbxContent>
                          </wps:txbx>
                          <wps:bodyPr rot="0" vert="horz" wrap="none" lIns="0" tIns="0" rIns="0" bIns="0" anchor="t" anchorCtr="0">
                            <a:spAutoFit/>
                          </wps:bodyPr>
                        </wps:wsp>
                        <wps:wsp>
                          <wps:cNvPr id="722" name="Line 719"/>
                          <wps:cNvCnPr/>
                          <wps:spPr bwMode="auto">
                            <a:xfrm>
                              <a:off x="3812" y="164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3" name="Line 720"/>
                          <wps:cNvCnPr/>
                          <wps:spPr bwMode="auto">
                            <a:xfrm>
                              <a:off x="3812" y="1648"/>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4" name="Line 721"/>
                          <wps:cNvCnPr/>
                          <wps:spPr bwMode="auto">
                            <a:xfrm flipH="1">
                              <a:off x="3818" y="1655"/>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5" name="Line 722"/>
                          <wps:cNvCnPr/>
                          <wps:spPr bwMode="auto">
                            <a:xfrm flipV="1">
                              <a:off x="3818" y="1655"/>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6" name="Line 723"/>
                          <wps:cNvCnPr/>
                          <wps:spPr bwMode="auto">
                            <a:xfrm>
                              <a:off x="3812" y="164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7" name="Line 724"/>
                          <wps:cNvCnPr/>
                          <wps:spPr bwMode="auto">
                            <a:xfrm>
                              <a:off x="3812" y="1668"/>
                              <a:ext cx="0" cy="1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8" name="Line 725"/>
                          <wps:cNvCnPr/>
                          <wps:spPr bwMode="auto">
                            <a:xfrm>
                              <a:off x="3818" y="164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9" name="Line 726"/>
                          <wps:cNvCnPr/>
                          <wps:spPr bwMode="auto">
                            <a:xfrm>
                              <a:off x="3812" y="165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0" name="Line 727"/>
                          <wps:cNvCnPr/>
                          <wps:spPr bwMode="auto">
                            <a:xfrm>
                              <a:off x="3812" y="165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1" name="Line 728"/>
                          <wps:cNvCnPr/>
                          <wps:spPr bwMode="auto">
                            <a:xfrm>
                              <a:off x="3818" y="164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2" name="Line 729"/>
                          <wps:cNvCnPr/>
                          <wps:spPr bwMode="auto">
                            <a:xfrm>
                              <a:off x="3818" y="164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3" name="Line 730"/>
                          <wps:cNvCnPr/>
                          <wps:spPr bwMode="auto">
                            <a:xfrm>
                              <a:off x="3812" y="164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4" name="Line 731"/>
                          <wps:cNvCnPr/>
                          <wps:spPr bwMode="auto">
                            <a:xfrm>
                              <a:off x="3812" y="165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5" name="Line 732"/>
                          <wps:cNvCnPr/>
                          <wps:spPr bwMode="auto">
                            <a:xfrm>
                              <a:off x="3812" y="164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6" name="Line 733"/>
                          <wps:cNvCnPr/>
                          <wps:spPr bwMode="auto">
                            <a:xfrm flipH="1">
                              <a:off x="3812" y="164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7" name="Line 734"/>
                          <wps:cNvCnPr/>
                          <wps:spPr bwMode="auto">
                            <a:xfrm>
                              <a:off x="3818" y="1655"/>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8" name="Line 735"/>
                          <wps:cNvCnPr/>
                          <wps:spPr bwMode="auto">
                            <a:xfrm flipH="1" flipV="1">
                              <a:off x="3818" y="1655"/>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9" name="Line 736"/>
                          <wps:cNvCnPr/>
                          <wps:spPr bwMode="auto">
                            <a:xfrm flipH="1" flipV="1">
                              <a:off x="3818" y="1648"/>
                              <a:ext cx="32"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0" name="Line 737"/>
                          <wps:cNvCnPr/>
                          <wps:spPr bwMode="auto">
                            <a:xfrm flipH="1" flipV="1">
                              <a:off x="3818" y="1655"/>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1" name="Line 738"/>
                          <wps:cNvCnPr/>
                          <wps:spPr bwMode="auto">
                            <a:xfrm flipH="1" flipV="1">
                              <a:off x="3818" y="1655"/>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2" name="Line 739"/>
                          <wps:cNvCnPr/>
                          <wps:spPr bwMode="auto">
                            <a:xfrm flipH="1" flipV="1">
                              <a:off x="3812" y="1655"/>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3" name="Line 740"/>
                          <wps:cNvCnPr/>
                          <wps:spPr bwMode="auto">
                            <a:xfrm flipH="1" flipV="1">
                              <a:off x="3825" y="1655"/>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4" name="Line 741"/>
                          <wps:cNvCnPr/>
                          <wps:spPr bwMode="auto">
                            <a:xfrm>
                              <a:off x="3812" y="1648"/>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5" name="Line 742"/>
                          <wps:cNvCnPr/>
                          <wps:spPr bwMode="auto">
                            <a:xfrm>
                              <a:off x="3812" y="164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6" name="Rectangle 743"/>
                          <wps:cNvSpPr>
                            <a:spLocks noChangeArrowheads="1"/>
                          </wps:cNvSpPr>
                          <wps:spPr bwMode="auto">
                            <a:xfrm>
                              <a:off x="2056" y="7351"/>
                              <a:ext cx="509" cy="7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747" name="Rectangle 744"/>
                          <wps:cNvSpPr>
                            <a:spLocks noChangeArrowheads="1"/>
                          </wps:cNvSpPr>
                          <wps:spPr bwMode="auto">
                            <a:xfrm>
                              <a:off x="2056" y="7421"/>
                              <a:ext cx="1285" cy="1521"/>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748" name="Rectangle 745"/>
                          <wps:cNvSpPr>
                            <a:spLocks noChangeArrowheads="1"/>
                          </wps:cNvSpPr>
                          <wps:spPr bwMode="auto">
                            <a:xfrm>
                              <a:off x="2145" y="7504"/>
                              <a:ext cx="105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 xml:space="preserve">UCS 008 - </w:t>
                                </w:r>
                                <w:proofErr w:type="spellStart"/>
                                <w:r>
                                  <w:rPr>
                                    <w:rFonts w:ascii="Tahoma" w:hAnsi="Tahoma" w:cs="Tahoma"/>
                                    <w:color w:val="000000"/>
                                    <w:sz w:val="8"/>
                                    <w:szCs w:val="8"/>
                                    <w:lang w:val="en-US"/>
                                  </w:rPr>
                                  <w:t>Cancelar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pedido</w:t>
                                </w:r>
                                <w:proofErr w:type="spellEnd"/>
                                <w:r>
                                  <w:rPr>
                                    <w:rFonts w:ascii="Tahoma" w:hAnsi="Tahoma" w:cs="Tahoma"/>
                                    <w:color w:val="000000"/>
                                    <w:sz w:val="8"/>
                                    <w:szCs w:val="8"/>
                                    <w:lang w:val="en-US"/>
                                  </w:rPr>
                                  <w:t xml:space="preserve"> de </w:t>
                                </w:r>
                              </w:p>
                            </w:txbxContent>
                          </wps:txbx>
                          <wps:bodyPr rot="0" vert="horz" wrap="none" lIns="0" tIns="0" rIns="0" bIns="0" anchor="t" anchorCtr="0">
                            <a:spAutoFit/>
                          </wps:bodyPr>
                        </wps:wsp>
                        <wps:wsp>
                          <wps:cNvPr id="749" name="Rectangle 746"/>
                          <wps:cNvSpPr>
                            <a:spLocks noChangeArrowheads="1"/>
                          </wps:cNvSpPr>
                          <wps:spPr bwMode="auto">
                            <a:xfrm>
                              <a:off x="2431" y="7606"/>
                              <a:ext cx="53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color w:val="000000"/>
                                    <w:sz w:val="8"/>
                                    <w:szCs w:val="8"/>
                                    <w:lang w:val="en-US"/>
                                  </w:rPr>
                                  <w:t>vale</w:t>
                                </w:r>
                                <w:proofErr w:type="gram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transporte</w:t>
                                </w:r>
                                <w:proofErr w:type="spellEnd"/>
                              </w:p>
                            </w:txbxContent>
                          </wps:txbx>
                          <wps:bodyPr rot="0" vert="horz" wrap="none" lIns="0" tIns="0" rIns="0" bIns="0" anchor="t" anchorCtr="0">
                            <a:spAutoFit/>
                          </wps:bodyPr>
                        </wps:wsp>
                        <wps:wsp>
                          <wps:cNvPr id="750" name="Line 747"/>
                          <wps:cNvCnPr/>
                          <wps:spPr bwMode="auto">
                            <a:xfrm>
                              <a:off x="2068" y="736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1" name="Line 748"/>
                          <wps:cNvCnPr/>
                          <wps:spPr bwMode="auto">
                            <a:xfrm>
                              <a:off x="2068" y="7364"/>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2" name="Line 749"/>
                          <wps:cNvCnPr/>
                          <wps:spPr bwMode="auto">
                            <a:xfrm flipH="1">
                              <a:off x="2075" y="7370"/>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3" name="Line 750"/>
                          <wps:cNvCnPr/>
                          <wps:spPr bwMode="auto">
                            <a:xfrm flipV="1">
                              <a:off x="2075" y="7370"/>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4" name="Line 751"/>
                          <wps:cNvCnPr/>
                          <wps:spPr bwMode="auto">
                            <a:xfrm>
                              <a:off x="2068" y="736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5" name="Line 752"/>
                          <wps:cNvCnPr/>
                          <wps:spPr bwMode="auto">
                            <a:xfrm>
                              <a:off x="2068" y="7383"/>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6" name="Line 753"/>
                          <wps:cNvCnPr/>
                          <wps:spPr bwMode="auto">
                            <a:xfrm>
                              <a:off x="2075" y="736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7" name="Line 754"/>
                          <wps:cNvCnPr/>
                          <wps:spPr bwMode="auto">
                            <a:xfrm>
                              <a:off x="2068" y="737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8" name="Line 755"/>
                          <wps:cNvCnPr/>
                          <wps:spPr bwMode="auto">
                            <a:xfrm>
                              <a:off x="2068" y="737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9" name="Line 756"/>
                          <wps:cNvCnPr/>
                          <wps:spPr bwMode="auto">
                            <a:xfrm>
                              <a:off x="2075" y="736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0" name="Line 757"/>
                          <wps:cNvCnPr/>
                          <wps:spPr bwMode="auto">
                            <a:xfrm>
                              <a:off x="2075" y="736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1" name="Line 758"/>
                          <wps:cNvCnPr/>
                          <wps:spPr bwMode="auto">
                            <a:xfrm>
                              <a:off x="2068" y="736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2" name="Line 759"/>
                          <wps:cNvCnPr/>
                          <wps:spPr bwMode="auto">
                            <a:xfrm>
                              <a:off x="2068" y="737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3" name="Line 760"/>
                          <wps:cNvCnPr/>
                          <wps:spPr bwMode="auto">
                            <a:xfrm>
                              <a:off x="2068" y="736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4" name="Line 761"/>
                          <wps:cNvCnPr/>
                          <wps:spPr bwMode="auto">
                            <a:xfrm flipH="1">
                              <a:off x="2068" y="736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5" name="Line 762"/>
                          <wps:cNvCnPr/>
                          <wps:spPr bwMode="auto">
                            <a:xfrm>
                              <a:off x="2075" y="7370"/>
                              <a:ext cx="31"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6" name="Line 763"/>
                          <wps:cNvCnPr/>
                          <wps:spPr bwMode="auto">
                            <a:xfrm flipH="1" flipV="1">
                              <a:off x="2075" y="7370"/>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7" name="Line 764"/>
                          <wps:cNvCnPr/>
                          <wps:spPr bwMode="auto">
                            <a:xfrm flipH="1" flipV="1">
                              <a:off x="2075" y="7364"/>
                              <a:ext cx="31"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8" name="Line 765"/>
                          <wps:cNvCnPr/>
                          <wps:spPr bwMode="auto">
                            <a:xfrm flipH="1" flipV="1">
                              <a:off x="2075" y="7370"/>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9" name="Line 766"/>
                          <wps:cNvCnPr/>
                          <wps:spPr bwMode="auto">
                            <a:xfrm flipH="1" flipV="1">
                              <a:off x="2075" y="7370"/>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0" name="Line 767"/>
                          <wps:cNvCnPr/>
                          <wps:spPr bwMode="auto">
                            <a:xfrm flipH="1" flipV="1">
                              <a:off x="2068" y="7370"/>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1" name="Line 768"/>
                          <wps:cNvCnPr/>
                          <wps:spPr bwMode="auto">
                            <a:xfrm flipH="1" flipV="1">
                              <a:off x="2081" y="7370"/>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2" name="Line 769"/>
                          <wps:cNvCnPr/>
                          <wps:spPr bwMode="auto">
                            <a:xfrm>
                              <a:off x="2068" y="736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3" name="Line 770"/>
                          <wps:cNvCnPr/>
                          <wps:spPr bwMode="auto">
                            <a:xfrm>
                              <a:off x="2068" y="736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4" name="Oval 771"/>
                          <wps:cNvSpPr>
                            <a:spLocks noChangeArrowheads="1"/>
                          </wps:cNvSpPr>
                          <wps:spPr bwMode="auto">
                            <a:xfrm>
                              <a:off x="2119" y="7771"/>
                              <a:ext cx="1082" cy="4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775" name="Rectangle 772"/>
                          <wps:cNvSpPr>
                            <a:spLocks noChangeArrowheads="1"/>
                          </wps:cNvSpPr>
                          <wps:spPr bwMode="auto">
                            <a:xfrm>
                              <a:off x="2323" y="7841"/>
                              <a:ext cx="645"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pedido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776" name="Rectangle 773"/>
                          <wps:cNvSpPr>
                            <a:spLocks noChangeArrowheads="1"/>
                          </wps:cNvSpPr>
                          <wps:spPr bwMode="auto">
                            <a:xfrm>
                              <a:off x="2501" y="7943"/>
                              <a:ext cx="289"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do</w:t>
                                </w:r>
                                <w:proofErr w:type="gramEnd"/>
                                <w:r>
                                  <w:rPr>
                                    <w:rFonts w:ascii="Tahoma" w:hAnsi="Tahoma" w:cs="Tahoma"/>
                                    <w:b/>
                                    <w:bCs/>
                                    <w:color w:val="000000"/>
                                    <w:sz w:val="8"/>
                                    <w:szCs w:val="8"/>
                                    <w:lang w:val="en-US"/>
                                  </w:rPr>
                                  <w:t xml:space="preserve"> vale </w:t>
                                </w:r>
                              </w:p>
                            </w:txbxContent>
                          </wps:txbx>
                          <wps:bodyPr rot="0" vert="horz" wrap="none" lIns="0" tIns="0" rIns="0" bIns="0" anchor="t" anchorCtr="0">
                            <a:spAutoFit/>
                          </wps:bodyPr>
                        </wps:wsp>
                        <wps:wsp>
                          <wps:cNvPr id="777" name="Rectangle 774"/>
                          <wps:cNvSpPr>
                            <a:spLocks noChangeArrowheads="1"/>
                          </wps:cNvSpPr>
                          <wps:spPr bwMode="auto">
                            <a:xfrm>
                              <a:off x="2437" y="8045"/>
                              <a:ext cx="42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transporte</w:t>
                                </w:r>
                                <w:proofErr w:type="spellEnd"/>
                                <w:proofErr w:type="gramEnd"/>
                              </w:p>
                            </w:txbxContent>
                          </wps:txbx>
                          <wps:bodyPr rot="0" vert="horz" wrap="none" lIns="0" tIns="0" rIns="0" bIns="0" anchor="t" anchorCtr="0">
                            <a:spAutoFit/>
                          </wps:bodyPr>
                        </wps:wsp>
                        <wps:wsp>
                          <wps:cNvPr id="778" name="Line 775"/>
                          <wps:cNvCnPr/>
                          <wps:spPr bwMode="auto">
                            <a:xfrm>
                              <a:off x="2132" y="778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9" name="Line 776"/>
                          <wps:cNvCnPr/>
                          <wps:spPr bwMode="auto">
                            <a:xfrm>
                              <a:off x="2132" y="7784"/>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0" name="Line 777"/>
                          <wps:cNvCnPr/>
                          <wps:spPr bwMode="auto">
                            <a:xfrm flipH="1">
                              <a:off x="2138" y="7790"/>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1" name="Line 778"/>
                          <wps:cNvCnPr/>
                          <wps:spPr bwMode="auto">
                            <a:xfrm flipV="1">
                              <a:off x="2138" y="7790"/>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2" name="Line 779"/>
                          <wps:cNvCnPr/>
                          <wps:spPr bwMode="auto">
                            <a:xfrm>
                              <a:off x="2132" y="778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3" name="Line 780"/>
                          <wps:cNvCnPr/>
                          <wps:spPr bwMode="auto">
                            <a:xfrm>
                              <a:off x="2132" y="7803"/>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4" name="Line 781"/>
                          <wps:cNvCnPr/>
                          <wps:spPr bwMode="auto">
                            <a:xfrm>
                              <a:off x="2138" y="778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5" name="Line 782"/>
                          <wps:cNvCnPr/>
                          <wps:spPr bwMode="auto">
                            <a:xfrm>
                              <a:off x="2132" y="779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6" name="Line 783"/>
                          <wps:cNvCnPr/>
                          <wps:spPr bwMode="auto">
                            <a:xfrm>
                              <a:off x="2132" y="779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7" name="Line 784"/>
                          <wps:cNvCnPr/>
                          <wps:spPr bwMode="auto">
                            <a:xfrm>
                              <a:off x="2138" y="778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8" name="Line 785"/>
                          <wps:cNvCnPr/>
                          <wps:spPr bwMode="auto">
                            <a:xfrm>
                              <a:off x="2138" y="778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9" name="Line 786"/>
                          <wps:cNvCnPr/>
                          <wps:spPr bwMode="auto">
                            <a:xfrm>
                              <a:off x="2132" y="778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0" name="Line 787"/>
                          <wps:cNvCnPr/>
                          <wps:spPr bwMode="auto">
                            <a:xfrm>
                              <a:off x="2132" y="779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1" name="Line 788"/>
                          <wps:cNvCnPr/>
                          <wps:spPr bwMode="auto">
                            <a:xfrm>
                              <a:off x="2132" y="778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2" name="Line 789"/>
                          <wps:cNvCnPr/>
                          <wps:spPr bwMode="auto">
                            <a:xfrm flipH="1">
                              <a:off x="2132" y="778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3" name="Line 790"/>
                          <wps:cNvCnPr/>
                          <wps:spPr bwMode="auto">
                            <a:xfrm>
                              <a:off x="2138" y="7790"/>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4" name="Line 791"/>
                          <wps:cNvCnPr/>
                          <wps:spPr bwMode="auto">
                            <a:xfrm flipH="1" flipV="1">
                              <a:off x="2138" y="7790"/>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5" name="Line 792"/>
                          <wps:cNvCnPr/>
                          <wps:spPr bwMode="auto">
                            <a:xfrm flipH="1" flipV="1">
                              <a:off x="2138" y="7784"/>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6" name="Line 793"/>
                          <wps:cNvCnPr/>
                          <wps:spPr bwMode="auto">
                            <a:xfrm flipH="1" flipV="1">
                              <a:off x="2138" y="7790"/>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7" name="Line 794"/>
                          <wps:cNvCnPr/>
                          <wps:spPr bwMode="auto">
                            <a:xfrm flipH="1" flipV="1">
                              <a:off x="2138" y="7790"/>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8" name="Line 795"/>
                          <wps:cNvCnPr/>
                          <wps:spPr bwMode="auto">
                            <a:xfrm flipH="1" flipV="1">
                              <a:off x="2132" y="7790"/>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9" name="Line 796"/>
                          <wps:cNvCnPr/>
                          <wps:spPr bwMode="auto">
                            <a:xfrm flipH="1" flipV="1">
                              <a:off x="2145" y="7790"/>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0" name="Line 797"/>
                          <wps:cNvCnPr/>
                          <wps:spPr bwMode="auto">
                            <a:xfrm>
                              <a:off x="2132" y="778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1" name="Line 798"/>
                          <wps:cNvCnPr/>
                          <wps:spPr bwMode="auto">
                            <a:xfrm>
                              <a:off x="2132" y="778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2" name="Oval 799"/>
                          <wps:cNvSpPr>
                            <a:spLocks noChangeArrowheads="1"/>
                          </wps:cNvSpPr>
                          <wps:spPr bwMode="auto">
                            <a:xfrm>
                              <a:off x="2119" y="8369"/>
                              <a:ext cx="1057" cy="46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803" name="Rectangle 800"/>
                          <wps:cNvSpPr>
                            <a:spLocks noChangeArrowheads="1"/>
                          </wps:cNvSpPr>
                          <wps:spPr bwMode="auto">
                            <a:xfrm>
                              <a:off x="2507" y="8439"/>
                              <a:ext cx="27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Excluir</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804" name="Rectangle 801"/>
                          <wps:cNvSpPr>
                            <a:spLocks noChangeArrowheads="1"/>
                          </wps:cNvSpPr>
                          <wps:spPr bwMode="auto">
                            <a:xfrm>
                              <a:off x="2291" y="8541"/>
                              <a:ext cx="68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cancelamento</w:t>
                                </w:r>
                                <w:proofErr w:type="spellEnd"/>
                                <w:proofErr w:type="gramEnd"/>
                                <w:r>
                                  <w:rPr>
                                    <w:rFonts w:ascii="Tahoma" w:hAnsi="Tahoma" w:cs="Tahoma"/>
                                    <w:b/>
                                    <w:bCs/>
                                    <w:color w:val="000000"/>
                                    <w:sz w:val="8"/>
                                    <w:szCs w:val="8"/>
                                    <w:lang w:val="en-US"/>
                                  </w:rPr>
                                  <w:t xml:space="preserve"> do </w:t>
                                </w:r>
                              </w:p>
                            </w:txbxContent>
                          </wps:txbx>
                          <wps:bodyPr rot="0" vert="horz" wrap="none" lIns="0" tIns="0" rIns="0" bIns="0" anchor="t" anchorCtr="0">
                            <a:spAutoFit/>
                          </wps:bodyPr>
                        </wps:wsp>
                        <wps:wsp>
                          <wps:cNvPr id="805" name="Rectangle 802"/>
                          <wps:cNvSpPr>
                            <a:spLocks noChangeArrowheads="1"/>
                          </wps:cNvSpPr>
                          <wps:spPr bwMode="auto">
                            <a:xfrm>
                              <a:off x="2329" y="8643"/>
                              <a:ext cx="613"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vale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transporte</w:t>
                                </w:r>
                                <w:proofErr w:type="spellEnd"/>
                              </w:p>
                            </w:txbxContent>
                          </wps:txbx>
                          <wps:bodyPr rot="0" vert="horz" wrap="none" lIns="0" tIns="0" rIns="0" bIns="0" anchor="t" anchorCtr="0">
                            <a:spAutoFit/>
                          </wps:bodyPr>
                        </wps:wsp>
                        <wps:wsp>
                          <wps:cNvPr id="806" name="Line 803"/>
                          <wps:cNvCnPr/>
                          <wps:spPr bwMode="auto">
                            <a:xfrm>
                              <a:off x="2132" y="838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7" name="Line 804"/>
                          <wps:cNvCnPr/>
                          <wps:spPr bwMode="auto">
                            <a:xfrm>
                              <a:off x="2132" y="8382"/>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8" name="Line 805"/>
                          <wps:cNvCnPr/>
                          <wps:spPr bwMode="auto">
                            <a:xfrm flipH="1">
                              <a:off x="2138" y="8389"/>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9" name="Line 806"/>
                          <wps:cNvCnPr/>
                          <wps:spPr bwMode="auto">
                            <a:xfrm flipV="1">
                              <a:off x="2138" y="8389"/>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0" name="Line 807"/>
                          <wps:cNvCnPr/>
                          <wps:spPr bwMode="auto">
                            <a:xfrm>
                              <a:off x="2132" y="838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811" name="Group 1009"/>
                        <wpg:cNvGrpSpPr>
                          <a:grpSpLocks/>
                        </wpg:cNvGrpSpPr>
                        <wpg:grpSpPr bwMode="auto">
                          <a:xfrm>
                            <a:off x="1353820" y="2109470"/>
                            <a:ext cx="4328160" cy="3564890"/>
                            <a:chOff x="2132" y="3322"/>
                            <a:chExt cx="6816" cy="5614"/>
                          </a:xfrm>
                        </wpg:grpSpPr>
                        <wps:wsp>
                          <wps:cNvPr id="812" name="Line 809"/>
                          <wps:cNvCnPr/>
                          <wps:spPr bwMode="auto">
                            <a:xfrm>
                              <a:off x="2132" y="8401"/>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3" name="Line 810"/>
                          <wps:cNvCnPr/>
                          <wps:spPr bwMode="auto">
                            <a:xfrm>
                              <a:off x="2138" y="838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4" name="Line 811"/>
                          <wps:cNvCnPr/>
                          <wps:spPr bwMode="auto">
                            <a:xfrm>
                              <a:off x="2132" y="838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5" name="Line 812"/>
                          <wps:cNvCnPr/>
                          <wps:spPr bwMode="auto">
                            <a:xfrm>
                              <a:off x="2132" y="838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6" name="Line 813"/>
                          <wps:cNvCnPr/>
                          <wps:spPr bwMode="auto">
                            <a:xfrm>
                              <a:off x="2138" y="838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7" name="Line 814"/>
                          <wps:cNvCnPr/>
                          <wps:spPr bwMode="auto">
                            <a:xfrm>
                              <a:off x="2138" y="838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8" name="Line 815"/>
                          <wps:cNvCnPr/>
                          <wps:spPr bwMode="auto">
                            <a:xfrm>
                              <a:off x="2132" y="838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9" name="Line 816"/>
                          <wps:cNvCnPr/>
                          <wps:spPr bwMode="auto">
                            <a:xfrm>
                              <a:off x="2132" y="838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0" name="Line 817"/>
                          <wps:cNvCnPr/>
                          <wps:spPr bwMode="auto">
                            <a:xfrm>
                              <a:off x="2132" y="838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1" name="Line 818"/>
                          <wps:cNvCnPr/>
                          <wps:spPr bwMode="auto">
                            <a:xfrm flipH="1">
                              <a:off x="2132" y="838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2" name="Line 819"/>
                          <wps:cNvCnPr/>
                          <wps:spPr bwMode="auto">
                            <a:xfrm>
                              <a:off x="2138" y="8389"/>
                              <a:ext cx="32" cy="31"/>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3" name="Line 820"/>
                          <wps:cNvCnPr/>
                          <wps:spPr bwMode="auto">
                            <a:xfrm flipH="1" flipV="1">
                              <a:off x="2138" y="8389"/>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4" name="Line 821"/>
                          <wps:cNvCnPr/>
                          <wps:spPr bwMode="auto">
                            <a:xfrm flipH="1" flipV="1">
                              <a:off x="2138" y="8382"/>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5" name="Line 822"/>
                          <wps:cNvCnPr/>
                          <wps:spPr bwMode="auto">
                            <a:xfrm flipH="1" flipV="1">
                              <a:off x="2138" y="8389"/>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6" name="Line 823"/>
                          <wps:cNvCnPr/>
                          <wps:spPr bwMode="auto">
                            <a:xfrm flipH="1" flipV="1">
                              <a:off x="2138" y="8389"/>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7" name="Line 824"/>
                          <wps:cNvCnPr/>
                          <wps:spPr bwMode="auto">
                            <a:xfrm flipH="1" flipV="1">
                              <a:off x="2132" y="8389"/>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8" name="Line 825"/>
                          <wps:cNvCnPr/>
                          <wps:spPr bwMode="auto">
                            <a:xfrm flipH="1" flipV="1">
                              <a:off x="2145" y="8389"/>
                              <a:ext cx="31"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9" name="Line 826"/>
                          <wps:cNvCnPr/>
                          <wps:spPr bwMode="auto">
                            <a:xfrm>
                              <a:off x="2132" y="838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0" name="Line 827"/>
                          <wps:cNvCnPr/>
                          <wps:spPr bwMode="auto">
                            <a:xfrm>
                              <a:off x="2132" y="838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1" name="Rectangle 828"/>
                          <wps:cNvSpPr>
                            <a:spLocks noChangeArrowheads="1"/>
                          </wps:cNvSpPr>
                          <wps:spPr bwMode="auto">
                            <a:xfrm>
                              <a:off x="3500" y="7351"/>
                              <a:ext cx="535" cy="7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832" name="Rectangle 829"/>
                          <wps:cNvSpPr>
                            <a:spLocks noChangeArrowheads="1"/>
                          </wps:cNvSpPr>
                          <wps:spPr bwMode="auto">
                            <a:xfrm>
                              <a:off x="3500" y="7421"/>
                              <a:ext cx="1337" cy="151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833" name="Rectangle 830"/>
                          <wps:cNvSpPr>
                            <a:spLocks noChangeArrowheads="1"/>
                          </wps:cNvSpPr>
                          <wps:spPr bwMode="auto">
                            <a:xfrm>
                              <a:off x="3589" y="7504"/>
                              <a:ext cx="1105"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 xml:space="preserve">UCS 004 - </w:t>
                                </w:r>
                                <w:proofErr w:type="spellStart"/>
                                <w:r>
                                  <w:rPr>
                                    <w:rFonts w:ascii="Tahoma" w:hAnsi="Tahoma" w:cs="Tahoma"/>
                                    <w:color w:val="000000"/>
                                    <w:sz w:val="8"/>
                                    <w:szCs w:val="8"/>
                                    <w:lang w:val="en-US"/>
                                  </w:rPr>
                                  <w:t>Manter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inscrições</w:t>
                                </w:r>
                                <w:proofErr w:type="spellEnd"/>
                                <w:r>
                                  <w:rPr>
                                    <w:rFonts w:ascii="Tahoma" w:hAnsi="Tahoma" w:cs="Tahoma"/>
                                    <w:color w:val="000000"/>
                                    <w:sz w:val="8"/>
                                    <w:szCs w:val="8"/>
                                    <w:lang w:val="en-US"/>
                                  </w:rPr>
                                  <w:t xml:space="preserve"> no </w:t>
                                </w:r>
                              </w:p>
                            </w:txbxContent>
                          </wps:txbx>
                          <wps:bodyPr rot="0" vert="horz" wrap="none" lIns="0" tIns="0" rIns="0" bIns="0" anchor="t" anchorCtr="0">
                            <a:spAutoFit/>
                          </wps:bodyPr>
                        </wps:wsp>
                        <wps:wsp>
                          <wps:cNvPr id="834" name="Rectangle 831"/>
                          <wps:cNvSpPr>
                            <a:spLocks noChangeArrowheads="1"/>
                          </wps:cNvSpPr>
                          <wps:spPr bwMode="auto">
                            <a:xfrm>
                              <a:off x="3895" y="7606"/>
                              <a:ext cx="538"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color w:val="000000"/>
                                    <w:sz w:val="8"/>
                                    <w:szCs w:val="8"/>
                                    <w:lang w:val="en-US"/>
                                  </w:rPr>
                                  <w:t>plano</w:t>
                                </w:r>
                                <w:proofErr w:type="spellEnd"/>
                                <w:proofErr w:type="gramEnd"/>
                                <w:r>
                                  <w:rPr>
                                    <w:rFonts w:ascii="Tahoma" w:hAnsi="Tahoma" w:cs="Tahoma"/>
                                    <w:color w:val="000000"/>
                                    <w:sz w:val="8"/>
                                    <w:szCs w:val="8"/>
                                    <w:lang w:val="en-US"/>
                                  </w:rPr>
                                  <w:t xml:space="preserve"> de </w:t>
                                </w:r>
                                <w:proofErr w:type="spellStart"/>
                                <w:r>
                                  <w:rPr>
                                    <w:rFonts w:ascii="Tahoma" w:hAnsi="Tahoma" w:cs="Tahoma"/>
                                    <w:color w:val="000000"/>
                                    <w:sz w:val="8"/>
                                    <w:szCs w:val="8"/>
                                    <w:lang w:val="en-US"/>
                                  </w:rPr>
                                  <w:t>saúde</w:t>
                                </w:r>
                                <w:proofErr w:type="spellEnd"/>
                              </w:p>
                            </w:txbxContent>
                          </wps:txbx>
                          <wps:bodyPr rot="0" vert="horz" wrap="none" lIns="0" tIns="0" rIns="0" bIns="0" anchor="t" anchorCtr="0">
                            <a:spAutoFit/>
                          </wps:bodyPr>
                        </wps:wsp>
                        <wps:wsp>
                          <wps:cNvPr id="835" name="Line 832"/>
                          <wps:cNvCnPr/>
                          <wps:spPr bwMode="auto">
                            <a:xfrm>
                              <a:off x="3513" y="736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6" name="Line 833"/>
                          <wps:cNvCnPr/>
                          <wps:spPr bwMode="auto">
                            <a:xfrm>
                              <a:off x="3513" y="7364"/>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7" name="Line 834"/>
                          <wps:cNvCnPr/>
                          <wps:spPr bwMode="auto">
                            <a:xfrm flipH="1">
                              <a:off x="3519" y="7370"/>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8" name="Line 835"/>
                          <wps:cNvCnPr/>
                          <wps:spPr bwMode="auto">
                            <a:xfrm flipV="1">
                              <a:off x="3519" y="7370"/>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9" name="Line 836"/>
                          <wps:cNvCnPr/>
                          <wps:spPr bwMode="auto">
                            <a:xfrm>
                              <a:off x="3513" y="736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0" name="Line 837"/>
                          <wps:cNvCnPr/>
                          <wps:spPr bwMode="auto">
                            <a:xfrm>
                              <a:off x="3513" y="7383"/>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1" name="Line 838"/>
                          <wps:cNvCnPr/>
                          <wps:spPr bwMode="auto">
                            <a:xfrm>
                              <a:off x="3519" y="736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2" name="Line 839"/>
                          <wps:cNvCnPr/>
                          <wps:spPr bwMode="auto">
                            <a:xfrm>
                              <a:off x="3513" y="737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3" name="Line 840"/>
                          <wps:cNvCnPr/>
                          <wps:spPr bwMode="auto">
                            <a:xfrm>
                              <a:off x="3513" y="737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4" name="Line 841"/>
                          <wps:cNvCnPr/>
                          <wps:spPr bwMode="auto">
                            <a:xfrm>
                              <a:off x="3519" y="736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5" name="Line 842"/>
                          <wps:cNvCnPr/>
                          <wps:spPr bwMode="auto">
                            <a:xfrm>
                              <a:off x="3519" y="736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6" name="Line 843"/>
                          <wps:cNvCnPr/>
                          <wps:spPr bwMode="auto">
                            <a:xfrm>
                              <a:off x="3513" y="736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7" name="Line 844"/>
                          <wps:cNvCnPr/>
                          <wps:spPr bwMode="auto">
                            <a:xfrm>
                              <a:off x="3513" y="737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8" name="Line 845"/>
                          <wps:cNvCnPr/>
                          <wps:spPr bwMode="auto">
                            <a:xfrm>
                              <a:off x="3513" y="736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9" name="Line 846"/>
                          <wps:cNvCnPr/>
                          <wps:spPr bwMode="auto">
                            <a:xfrm flipH="1">
                              <a:off x="3513" y="736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0" name="Line 847"/>
                          <wps:cNvCnPr/>
                          <wps:spPr bwMode="auto">
                            <a:xfrm>
                              <a:off x="3519" y="7370"/>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1" name="Line 848"/>
                          <wps:cNvCnPr/>
                          <wps:spPr bwMode="auto">
                            <a:xfrm flipH="1" flipV="1">
                              <a:off x="3519" y="7370"/>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2" name="Line 849"/>
                          <wps:cNvCnPr/>
                          <wps:spPr bwMode="auto">
                            <a:xfrm flipH="1" flipV="1">
                              <a:off x="3519" y="7364"/>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3" name="Line 850"/>
                          <wps:cNvCnPr/>
                          <wps:spPr bwMode="auto">
                            <a:xfrm flipH="1" flipV="1">
                              <a:off x="3519" y="7370"/>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4" name="Line 851"/>
                          <wps:cNvCnPr/>
                          <wps:spPr bwMode="auto">
                            <a:xfrm flipH="1" flipV="1">
                              <a:off x="3519" y="7370"/>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5" name="Line 852"/>
                          <wps:cNvCnPr/>
                          <wps:spPr bwMode="auto">
                            <a:xfrm flipH="1" flipV="1">
                              <a:off x="3513" y="7370"/>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6" name="Line 853"/>
                          <wps:cNvCnPr/>
                          <wps:spPr bwMode="auto">
                            <a:xfrm flipH="1" flipV="1">
                              <a:off x="3526" y="7370"/>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7" name="Line 854"/>
                          <wps:cNvCnPr/>
                          <wps:spPr bwMode="auto">
                            <a:xfrm>
                              <a:off x="3513" y="736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8" name="Line 855"/>
                          <wps:cNvCnPr/>
                          <wps:spPr bwMode="auto">
                            <a:xfrm>
                              <a:off x="3513" y="736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9" name="Oval 856"/>
                          <wps:cNvSpPr>
                            <a:spLocks noChangeArrowheads="1"/>
                          </wps:cNvSpPr>
                          <wps:spPr bwMode="auto">
                            <a:xfrm>
                              <a:off x="3557" y="7771"/>
                              <a:ext cx="1114" cy="43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860" name="Rectangle 857"/>
                          <wps:cNvSpPr>
                            <a:spLocks noChangeArrowheads="1"/>
                          </wps:cNvSpPr>
                          <wps:spPr bwMode="auto">
                            <a:xfrm>
                              <a:off x="3927" y="7835"/>
                              <a:ext cx="349"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861" name="Rectangle 858"/>
                          <wps:cNvSpPr>
                            <a:spLocks noChangeArrowheads="1"/>
                          </wps:cNvSpPr>
                          <wps:spPr bwMode="auto">
                            <a:xfrm>
                              <a:off x="3736" y="7937"/>
                              <a:ext cx="72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inscrição</w:t>
                                </w:r>
                                <w:proofErr w:type="spellEnd"/>
                                <w:proofErr w:type="gramEnd"/>
                                <w:r>
                                  <w:rPr>
                                    <w:rFonts w:ascii="Tahoma" w:hAnsi="Tahoma" w:cs="Tahoma"/>
                                    <w:b/>
                                    <w:bCs/>
                                    <w:color w:val="000000"/>
                                    <w:sz w:val="8"/>
                                    <w:szCs w:val="8"/>
                                    <w:lang w:val="en-US"/>
                                  </w:rPr>
                                  <w:t xml:space="preserve"> do </w:t>
                                </w:r>
                                <w:proofErr w:type="spellStart"/>
                                <w:r>
                                  <w:rPr>
                                    <w:rFonts w:ascii="Tahoma" w:hAnsi="Tahoma" w:cs="Tahoma"/>
                                    <w:b/>
                                    <w:bCs/>
                                    <w:color w:val="000000"/>
                                    <w:sz w:val="8"/>
                                    <w:szCs w:val="8"/>
                                    <w:lang w:val="en-US"/>
                                  </w:rPr>
                                  <w:t>plano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862" name="Rectangle 859"/>
                          <wps:cNvSpPr>
                            <a:spLocks noChangeArrowheads="1"/>
                          </wps:cNvSpPr>
                          <wps:spPr bwMode="auto">
                            <a:xfrm>
                              <a:off x="3927" y="8038"/>
                              <a:ext cx="360"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saúde</w:t>
                                </w:r>
                                <w:proofErr w:type="spellEnd"/>
                              </w:p>
                            </w:txbxContent>
                          </wps:txbx>
                          <wps:bodyPr rot="0" vert="horz" wrap="none" lIns="0" tIns="0" rIns="0" bIns="0" anchor="t" anchorCtr="0">
                            <a:spAutoFit/>
                          </wps:bodyPr>
                        </wps:wsp>
                        <wps:wsp>
                          <wps:cNvPr id="863" name="Line 860"/>
                          <wps:cNvCnPr/>
                          <wps:spPr bwMode="auto">
                            <a:xfrm>
                              <a:off x="3570" y="778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4" name="Line 861"/>
                          <wps:cNvCnPr/>
                          <wps:spPr bwMode="auto">
                            <a:xfrm>
                              <a:off x="3570" y="7784"/>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5" name="Line 862"/>
                          <wps:cNvCnPr/>
                          <wps:spPr bwMode="auto">
                            <a:xfrm flipH="1">
                              <a:off x="3577" y="7790"/>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6" name="Line 863"/>
                          <wps:cNvCnPr/>
                          <wps:spPr bwMode="auto">
                            <a:xfrm flipV="1">
                              <a:off x="3577" y="7790"/>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7" name="Line 864"/>
                          <wps:cNvCnPr/>
                          <wps:spPr bwMode="auto">
                            <a:xfrm>
                              <a:off x="3570" y="778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8" name="Line 865"/>
                          <wps:cNvCnPr/>
                          <wps:spPr bwMode="auto">
                            <a:xfrm>
                              <a:off x="3570" y="7803"/>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9" name="Line 866"/>
                          <wps:cNvCnPr/>
                          <wps:spPr bwMode="auto">
                            <a:xfrm>
                              <a:off x="3577" y="778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0" name="Line 867"/>
                          <wps:cNvCnPr/>
                          <wps:spPr bwMode="auto">
                            <a:xfrm>
                              <a:off x="3570" y="779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1" name="Line 868"/>
                          <wps:cNvCnPr/>
                          <wps:spPr bwMode="auto">
                            <a:xfrm>
                              <a:off x="3570" y="779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2" name="Line 869"/>
                          <wps:cNvCnPr/>
                          <wps:spPr bwMode="auto">
                            <a:xfrm>
                              <a:off x="3577" y="778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3" name="Line 870"/>
                          <wps:cNvCnPr/>
                          <wps:spPr bwMode="auto">
                            <a:xfrm>
                              <a:off x="3577" y="778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4" name="Line 871"/>
                          <wps:cNvCnPr/>
                          <wps:spPr bwMode="auto">
                            <a:xfrm>
                              <a:off x="3570" y="778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5" name="Line 872"/>
                          <wps:cNvCnPr/>
                          <wps:spPr bwMode="auto">
                            <a:xfrm>
                              <a:off x="3570" y="779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6" name="Line 873"/>
                          <wps:cNvCnPr/>
                          <wps:spPr bwMode="auto">
                            <a:xfrm>
                              <a:off x="3570" y="778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7" name="Line 874"/>
                          <wps:cNvCnPr/>
                          <wps:spPr bwMode="auto">
                            <a:xfrm flipH="1">
                              <a:off x="3570" y="778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8" name="Line 875"/>
                          <wps:cNvCnPr/>
                          <wps:spPr bwMode="auto">
                            <a:xfrm>
                              <a:off x="3577" y="7790"/>
                              <a:ext cx="31"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9" name="Line 876"/>
                          <wps:cNvCnPr/>
                          <wps:spPr bwMode="auto">
                            <a:xfrm flipH="1" flipV="1">
                              <a:off x="3577" y="7790"/>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0" name="Line 877"/>
                          <wps:cNvCnPr/>
                          <wps:spPr bwMode="auto">
                            <a:xfrm flipH="1" flipV="1">
                              <a:off x="3577" y="7784"/>
                              <a:ext cx="31"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1" name="Line 878"/>
                          <wps:cNvCnPr/>
                          <wps:spPr bwMode="auto">
                            <a:xfrm flipH="1" flipV="1">
                              <a:off x="3577" y="7790"/>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2" name="Line 879"/>
                          <wps:cNvCnPr/>
                          <wps:spPr bwMode="auto">
                            <a:xfrm flipH="1" flipV="1">
                              <a:off x="3577" y="7790"/>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3" name="Line 880"/>
                          <wps:cNvCnPr/>
                          <wps:spPr bwMode="auto">
                            <a:xfrm flipH="1" flipV="1">
                              <a:off x="3570" y="7790"/>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4" name="Line 881"/>
                          <wps:cNvCnPr/>
                          <wps:spPr bwMode="auto">
                            <a:xfrm flipH="1" flipV="1">
                              <a:off x="3583" y="7790"/>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5" name="Line 882"/>
                          <wps:cNvCnPr/>
                          <wps:spPr bwMode="auto">
                            <a:xfrm>
                              <a:off x="3570" y="778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6" name="Line 883"/>
                          <wps:cNvCnPr/>
                          <wps:spPr bwMode="auto">
                            <a:xfrm>
                              <a:off x="3570" y="778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7" name="Oval 884"/>
                          <wps:cNvSpPr>
                            <a:spLocks noChangeArrowheads="1"/>
                          </wps:cNvSpPr>
                          <wps:spPr bwMode="auto">
                            <a:xfrm>
                              <a:off x="3557" y="8312"/>
                              <a:ext cx="1095" cy="48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888" name="Rectangle 885"/>
                          <wps:cNvSpPr>
                            <a:spLocks noChangeArrowheads="1"/>
                          </wps:cNvSpPr>
                          <wps:spPr bwMode="auto">
                            <a:xfrm>
                              <a:off x="3914" y="8389"/>
                              <a:ext cx="340"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Reativar</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889" name="Rectangle 886"/>
                          <wps:cNvSpPr>
                            <a:spLocks noChangeArrowheads="1"/>
                          </wps:cNvSpPr>
                          <wps:spPr bwMode="auto">
                            <a:xfrm>
                              <a:off x="3844" y="8490"/>
                              <a:ext cx="48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inscrição</w:t>
                                </w:r>
                                <w:proofErr w:type="spellEnd"/>
                                <w:proofErr w:type="gramEnd"/>
                                <w:r>
                                  <w:rPr>
                                    <w:rFonts w:ascii="Tahoma" w:hAnsi="Tahoma" w:cs="Tahoma"/>
                                    <w:b/>
                                    <w:bCs/>
                                    <w:color w:val="000000"/>
                                    <w:sz w:val="8"/>
                                    <w:szCs w:val="8"/>
                                    <w:lang w:val="en-US"/>
                                  </w:rPr>
                                  <w:t xml:space="preserve"> do </w:t>
                                </w:r>
                              </w:p>
                            </w:txbxContent>
                          </wps:txbx>
                          <wps:bodyPr rot="0" vert="horz" wrap="none" lIns="0" tIns="0" rIns="0" bIns="0" anchor="t" anchorCtr="0">
                            <a:spAutoFit/>
                          </wps:bodyPr>
                        </wps:wsp>
                        <wps:wsp>
                          <wps:cNvPr id="890" name="Rectangle 887"/>
                          <wps:cNvSpPr>
                            <a:spLocks noChangeArrowheads="1"/>
                          </wps:cNvSpPr>
                          <wps:spPr bwMode="auto">
                            <a:xfrm>
                              <a:off x="3793" y="8592"/>
                              <a:ext cx="60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plano</w:t>
                                </w:r>
                                <w:proofErr w:type="spellEnd"/>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saúde</w:t>
                                </w:r>
                                <w:proofErr w:type="spellEnd"/>
                              </w:p>
                            </w:txbxContent>
                          </wps:txbx>
                          <wps:bodyPr rot="0" vert="horz" wrap="none" lIns="0" tIns="0" rIns="0" bIns="0" anchor="t" anchorCtr="0">
                            <a:spAutoFit/>
                          </wps:bodyPr>
                        </wps:wsp>
                        <wps:wsp>
                          <wps:cNvPr id="891" name="Line 888"/>
                          <wps:cNvCnPr/>
                          <wps:spPr bwMode="auto">
                            <a:xfrm>
                              <a:off x="3570" y="832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2" name="Line 889"/>
                          <wps:cNvCnPr/>
                          <wps:spPr bwMode="auto">
                            <a:xfrm>
                              <a:off x="3570" y="8325"/>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3" name="Line 890"/>
                          <wps:cNvCnPr/>
                          <wps:spPr bwMode="auto">
                            <a:xfrm flipH="1">
                              <a:off x="3577" y="8331"/>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4" name="Line 891"/>
                          <wps:cNvCnPr/>
                          <wps:spPr bwMode="auto">
                            <a:xfrm flipV="1">
                              <a:off x="3577" y="8331"/>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5" name="Line 892"/>
                          <wps:cNvCnPr/>
                          <wps:spPr bwMode="auto">
                            <a:xfrm>
                              <a:off x="3570" y="832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6" name="Line 893"/>
                          <wps:cNvCnPr/>
                          <wps:spPr bwMode="auto">
                            <a:xfrm>
                              <a:off x="3570" y="8344"/>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7" name="Line 894"/>
                          <wps:cNvCnPr/>
                          <wps:spPr bwMode="auto">
                            <a:xfrm>
                              <a:off x="3577" y="832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8" name="Line 895"/>
                          <wps:cNvCnPr/>
                          <wps:spPr bwMode="auto">
                            <a:xfrm>
                              <a:off x="3570" y="833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9" name="Line 896"/>
                          <wps:cNvCnPr/>
                          <wps:spPr bwMode="auto">
                            <a:xfrm>
                              <a:off x="3570" y="833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0" name="Line 897"/>
                          <wps:cNvCnPr/>
                          <wps:spPr bwMode="auto">
                            <a:xfrm>
                              <a:off x="3577" y="832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1" name="Line 898"/>
                          <wps:cNvCnPr/>
                          <wps:spPr bwMode="auto">
                            <a:xfrm>
                              <a:off x="3577" y="832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2" name="Line 899"/>
                          <wps:cNvCnPr/>
                          <wps:spPr bwMode="auto">
                            <a:xfrm>
                              <a:off x="3570" y="832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3" name="Line 900"/>
                          <wps:cNvCnPr/>
                          <wps:spPr bwMode="auto">
                            <a:xfrm>
                              <a:off x="3570" y="833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4" name="Line 901"/>
                          <wps:cNvCnPr/>
                          <wps:spPr bwMode="auto">
                            <a:xfrm>
                              <a:off x="3570" y="832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5" name="Line 902"/>
                          <wps:cNvCnPr/>
                          <wps:spPr bwMode="auto">
                            <a:xfrm flipH="1">
                              <a:off x="3570" y="832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6" name="Line 903"/>
                          <wps:cNvCnPr/>
                          <wps:spPr bwMode="auto">
                            <a:xfrm>
                              <a:off x="3577" y="8331"/>
                              <a:ext cx="31"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7" name="Line 904"/>
                          <wps:cNvCnPr/>
                          <wps:spPr bwMode="auto">
                            <a:xfrm flipH="1" flipV="1">
                              <a:off x="3577" y="8331"/>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8" name="Line 905"/>
                          <wps:cNvCnPr/>
                          <wps:spPr bwMode="auto">
                            <a:xfrm flipH="1" flipV="1">
                              <a:off x="3577" y="8325"/>
                              <a:ext cx="31"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9" name="Line 906"/>
                          <wps:cNvCnPr/>
                          <wps:spPr bwMode="auto">
                            <a:xfrm flipH="1" flipV="1">
                              <a:off x="3577" y="8331"/>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0" name="Line 907"/>
                          <wps:cNvCnPr/>
                          <wps:spPr bwMode="auto">
                            <a:xfrm flipH="1" flipV="1">
                              <a:off x="3577" y="8331"/>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1" name="Line 908"/>
                          <wps:cNvCnPr/>
                          <wps:spPr bwMode="auto">
                            <a:xfrm flipH="1" flipV="1">
                              <a:off x="3570" y="8331"/>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2" name="Line 909"/>
                          <wps:cNvCnPr/>
                          <wps:spPr bwMode="auto">
                            <a:xfrm flipH="1" flipV="1">
                              <a:off x="3583" y="833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3" name="Line 910"/>
                          <wps:cNvCnPr/>
                          <wps:spPr bwMode="auto">
                            <a:xfrm>
                              <a:off x="3570" y="832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4" name="Line 911"/>
                          <wps:cNvCnPr/>
                          <wps:spPr bwMode="auto">
                            <a:xfrm>
                              <a:off x="3570" y="832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5" name="Rectangle 912"/>
                          <wps:cNvSpPr>
                            <a:spLocks noChangeArrowheads="1"/>
                          </wps:cNvSpPr>
                          <wps:spPr bwMode="auto">
                            <a:xfrm>
                              <a:off x="7408" y="3322"/>
                              <a:ext cx="611" cy="7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16" name="Rectangle 913"/>
                          <wps:cNvSpPr>
                            <a:spLocks noChangeArrowheads="1"/>
                          </wps:cNvSpPr>
                          <wps:spPr bwMode="auto">
                            <a:xfrm>
                              <a:off x="7408" y="3392"/>
                              <a:ext cx="1540" cy="297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17" name="Rectangle 914"/>
                          <wps:cNvSpPr>
                            <a:spLocks noChangeArrowheads="1"/>
                          </wps:cNvSpPr>
                          <wps:spPr bwMode="auto">
                            <a:xfrm>
                              <a:off x="7541" y="3475"/>
                              <a:ext cx="122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 xml:space="preserve">UCS 004 </w:t>
                                </w:r>
                                <w:proofErr w:type="spellStart"/>
                                <w:r>
                                  <w:rPr>
                                    <w:rFonts w:ascii="Tahoma" w:hAnsi="Tahoma" w:cs="Tahoma"/>
                                    <w:color w:val="000000"/>
                                    <w:sz w:val="8"/>
                                    <w:szCs w:val="8"/>
                                    <w:lang w:val="en-US"/>
                                  </w:rPr>
                                  <w:t>Ajustar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período</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aquisitivo</w:t>
                                </w:r>
                                <w:proofErr w:type="spellEnd"/>
                                <w:r>
                                  <w:rPr>
                                    <w:rFonts w:ascii="Tahoma" w:hAnsi="Tahoma" w:cs="Tahoma"/>
                                    <w:color w:val="000000"/>
                                    <w:sz w:val="8"/>
                                    <w:szCs w:val="8"/>
                                    <w:lang w:val="en-US"/>
                                  </w:rPr>
                                  <w:t xml:space="preserve"> </w:t>
                                </w:r>
                              </w:p>
                            </w:txbxContent>
                          </wps:txbx>
                          <wps:bodyPr rot="0" vert="horz" wrap="none" lIns="0" tIns="0" rIns="0" bIns="0" anchor="t" anchorCtr="0">
                            <a:spAutoFit/>
                          </wps:bodyPr>
                        </wps:wsp>
                        <wps:wsp>
                          <wps:cNvPr id="918" name="Rectangle 915"/>
                          <wps:cNvSpPr>
                            <a:spLocks noChangeArrowheads="1"/>
                          </wps:cNvSpPr>
                          <wps:spPr bwMode="auto">
                            <a:xfrm>
                              <a:off x="7815" y="3577"/>
                              <a:ext cx="71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color w:val="000000"/>
                                    <w:sz w:val="8"/>
                                    <w:szCs w:val="8"/>
                                    <w:lang w:val="en-US"/>
                                  </w:rPr>
                                  <w:t>de</w:t>
                                </w:r>
                                <w:proofErr w:type="gramEnd"/>
                                <w:r>
                                  <w:rPr>
                                    <w:rFonts w:ascii="Tahoma" w:hAnsi="Tahoma" w:cs="Tahoma"/>
                                    <w:color w:val="000000"/>
                                    <w:sz w:val="8"/>
                                    <w:szCs w:val="8"/>
                                    <w:lang w:val="en-US"/>
                                  </w:rPr>
                                  <w:t xml:space="preserve"> tempo de </w:t>
                                </w:r>
                                <w:proofErr w:type="spellStart"/>
                                <w:r>
                                  <w:rPr>
                                    <w:rFonts w:ascii="Tahoma" w:hAnsi="Tahoma" w:cs="Tahoma"/>
                                    <w:color w:val="000000"/>
                                    <w:sz w:val="8"/>
                                    <w:szCs w:val="8"/>
                                    <w:lang w:val="en-US"/>
                                  </w:rPr>
                                  <w:t>serviço</w:t>
                                </w:r>
                                <w:proofErr w:type="spellEnd"/>
                              </w:p>
                            </w:txbxContent>
                          </wps:txbx>
                          <wps:bodyPr rot="0" vert="horz" wrap="none" lIns="0" tIns="0" rIns="0" bIns="0" anchor="t" anchorCtr="0">
                            <a:spAutoFit/>
                          </wps:bodyPr>
                        </wps:wsp>
                        <wps:wsp>
                          <wps:cNvPr id="919" name="Line 916"/>
                          <wps:cNvCnPr/>
                          <wps:spPr bwMode="auto">
                            <a:xfrm>
                              <a:off x="7420" y="333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0" name="Line 917"/>
                          <wps:cNvCnPr/>
                          <wps:spPr bwMode="auto">
                            <a:xfrm>
                              <a:off x="7420" y="3335"/>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1" name="Line 918"/>
                          <wps:cNvCnPr/>
                          <wps:spPr bwMode="auto">
                            <a:xfrm flipH="1">
                              <a:off x="7427" y="3341"/>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2" name="Line 919"/>
                          <wps:cNvCnPr/>
                          <wps:spPr bwMode="auto">
                            <a:xfrm flipV="1">
                              <a:off x="7427" y="3341"/>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3" name="Line 920"/>
                          <wps:cNvCnPr/>
                          <wps:spPr bwMode="auto">
                            <a:xfrm>
                              <a:off x="7420" y="333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4" name="Line 921"/>
                          <wps:cNvCnPr/>
                          <wps:spPr bwMode="auto">
                            <a:xfrm>
                              <a:off x="7420" y="3354"/>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5" name="Line 922"/>
                          <wps:cNvCnPr/>
                          <wps:spPr bwMode="auto">
                            <a:xfrm>
                              <a:off x="7427" y="333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6" name="Line 923"/>
                          <wps:cNvCnPr/>
                          <wps:spPr bwMode="auto">
                            <a:xfrm>
                              <a:off x="7420" y="334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7" name="Line 924"/>
                          <wps:cNvCnPr/>
                          <wps:spPr bwMode="auto">
                            <a:xfrm>
                              <a:off x="7420" y="334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8" name="Line 925"/>
                          <wps:cNvCnPr/>
                          <wps:spPr bwMode="auto">
                            <a:xfrm>
                              <a:off x="7427" y="333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9" name="Line 926"/>
                          <wps:cNvCnPr/>
                          <wps:spPr bwMode="auto">
                            <a:xfrm>
                              <a:off x="7427" y="333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0" name="Line 927"/>
                          <wps:cNvCnPr/>
                          <wps:spPr bwMode="auto">
                            <a:xfrm>
                              <a:off x="7420" y="333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1" name="Line 928"/>
                          <wps:cNvCnPr/>
                          <wps:spPr bwMode="auto">
                            <a:xfrm>
                              <a:off x="7420" y="334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2" name="Line 929"/>
                          <wps:cNvCnPr/>
                          <wps:spPr bwMode="auto">
                            <a:xfrm>
                              <a:off x="7420" y="333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3" name="Line 930"/>
                          <wps:cNvCnPr/>
                          <wps:spPr bwMode="auto">
                            <a:xfrm flipH="1">
                              <a:off x="7420" y="333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4" name="Line 931"/>
                          <wps:cNvCnPr/>
                          <wps:spPr bwMode="auto">
                            <a:xfrm>
                              <a:off x="7427" y="3341"/>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5" name="Line 932"/>
                          <wps:cNvCnPr/>
                          <wps:spPr bwMode="auto">
                            <a:xfrm flipH="1" flipV="1">
                              <a:off x="7427" y="334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6" name="Line 933"/>
                          <wps:cNvCnPr/>
                          <wps:spPr bwMode="auto">
                            <a:xfrm flipH="1" flipV="1">
                              <a:off x="7427" y="3335"/>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7" name="Line 934"/>
                          <wps:cNvCnPr/>
                          <wps:spPr bwMode="auto">
                            <a:xfrm flipH="1" flipV="1">
                              <a:off x="7427" y="334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8" name="Line 935"/>
                          <wps:cNvCnPr/>
                          <wps:spPr bwMode="auto">
                            <a:xfrm flipH="1" flipV="1">
                              <a:off x="7427" y="334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9" name="Line 936"/>
                          <wps:cNvCnPr/>
                          <wps:spPr bwMode="auto">
                            <a:xfrm flipH="1" flipV="1">
                              <a:off x="7420" y="3341"/>
                              <a:ext cx="39"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0" name="Line 937"/>
                          <wps:cNvCnPr/>
                          <wps:spPr bwMode="auto">
                            <a:xfrm flipH="1" flipV="1">
                              <a:off x="7433" y="334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1" name="Line 938"/>
                          <wps:cNvCnPr/>
                          <wps:spPr bwMode="auto">
                            <a:xfrm>
                              <a:off x="7420" y="333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2" name="Line 939"/>
                          <wps:cNvCnPr/>
                          <wps:spPr bwMode="auto">
                            <a:xfrm>
                              <a:off x="7420" y="333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3" name="Oval 940"/>
                          <wps:cNvSpPr>
                            <a:spLocks noChangeArrowheads="1"/>
                          </wps:cNvSpPr>
                          <wps:spPr bwMode="auto">
                            <a:xfrm>
                              <a:off x="7529" y="5728"/>
                              <a:ext cx="1272" cy="4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944" name="Rectangle 941"/>
                          <wps:cNvSpPr>
                            <a:spLocks noChangeArrowheads="1"/>
                          </wps:cNvSpPr>
                          <wps:spPr bwMode="auto">
                            <a:xfrm>
                              <a:off x="7783" y="5805"/>
                              <a:ext cx="718"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Prorrogar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945" name="Rectangle 942"/>
                          <wps:cNvSpPr>
                            <a:spLocks noChangeArrowheads="1"/>
                          </wps:cNvSpPr>
                          <wps:spPr bwMode="auto">
                            <a:xfrm>
                              <a:off x="7751" y="5906"/>
                              <a:ext cx="79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aquisitivo</w:t>
                                </w:r>
                                <w:proofErr w:type="spellEnd"/>
                                <w:proofErr w:type="gramEnd"/>
                                <w:r>
                                  <w:rPr>
                                    <w:rFonts w:ascii="Tahoma" w:hAnsi="Tahoma" w:cs="Tahoma"/>
                                    <w:b/>
                                    <w:bCs/>
                                    <w:color w:val="000000"/>
                                    <w:sz w:val="8"/>
                                    <w:szCs w:val="8"/>
                                    <w:lang w:val="en-US"/>
                                  </w:rPr>
                                  <w:t xml:space="preserve"> de tempo </w:t>
                                </w:r>
                              </w:p>
                            </w:txbxContent>
                          </wps:txbx>
                          <wps:bodyPr rot="0" vert="horz" wrap="none" lIns="0" tIns="0" rIns="0" bIns="0" anchor="t" anchorCtr="0">
                            <a:spAutoFit/>
                          </wps:bodyPr>
                        </wps:wsp>
                        <wps:wsp>
                          <wps:cNvPr id="946" name="Rectangle 943"/>
                          <wps:cNvSpPr>
                            <a:spLocks noChangeArrowheads="1"/>
                          </wps:cNvSpPr>
                          <wps:spPr bwMode="auto">
                            <a:xfrm>
                              <a:off x="7955" y="6008"/>
                              <a:ext cx="40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serviço</w:t>
                                </w:r>
                                <w:proofErr w:type="spellEnd"/>
                              </w:p>
                            </w:txbxContent>
                          </wps:txbx>
                          <wps:bodyPr rot="0" vert="horz" wrap="none" lIns="0" tIns="0" rIns="0" bIns="0" anchor="t" anchorCtr="0">
                            <a:spAutoFit/>
                          </wps:bodyPr>
                        </wps:wsp>
                        <wps:wsp>
                          <wps:cNvPr id="947" name="Line 944"/>
                          <wps:cNvCnPr/>
                          <wps:spPr bwMode="auto">
                            <a:xfrm>
                              <a:off x="7541" y="57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8" name="Line 945"/>
                          <wps:cNvCnPr/>
                          <wps:spPr bwMode="auto">
                            <a:xfrm>
                              <a:off x="7541" y="5741"/>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9" name="Line 946"/>
                          <wps:cNvCnPr/>
                          <wps:spPr bwMode="auto">
                            <a:xfrm flipH="1">
                              <a:off x="7548" y="5747"/>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0" name="Line 947"/>
                          <wps:cNvCnPr/>
                          <wps:spPr bwMode="auto">
                            <a:xfrm flipV="1">
                              <a:off x="7548" y="5747"/>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1" name="Line 948"/>
                          <wps:cNvCnPr/>
                          <wps:spPr bwMode="auto">
                            <a:xfrm>
                              <a:off x="7541" y="574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2" name="Line 949"/>
                          <wps:cNvCnPr/>
                          <wps:spPr bwMode="auto">
                            <a:xfrm>
                              <a:off x="7541" y="5760"/>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3" name="Line 950"/>
                          <wps:cNvCnPr/>
                          <wps:spPr bwMode="auto">
                            <a:xfrm>
                              <a:off x="7548" y="57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4" name="Line 951"/>
                          <wps:cNvCnPr/>
                          <wps:spPr bwMode="auto">
                            <a:xfrm>
                              <a:off x="7541" y="574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5" name="Line 952"/>
                          <wps:cNvCnPr/>
                          <wps:spPr bwMode="auto">
                            <a:xfrm>
                              <a:off x="7541" y="574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6" name="Line 953"/>
                          <wps:cNvCnPr/>
                          <wps:spPr bwMode="auto">
                            <a:xfrm>
                              <a:off x="7548" y="57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7" name="Line 954"/>
                          <wps:cNvCnPr/>
                          <wps:spPr bwMode="auto">
                            <a:xfrm>
                              <a:off x="7548" y="57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8" name="Line 955"/>
                          <wps:cNvCnPr/>
                          <wps:spPr bwMode="auto">
                            <a:xfrm>
                              <a:off x="7541" y="574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9" name="Line 956"/>
                          <wps:cNvCnPr/>
                          <wps:spPr bwMode="auto">
                            <a:xfrm>
                              <a:off x="7541" y="574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0" name="Line 957"/>
                          <wps:cNvCnPr/>
                          <wps:spPr bwMode="auto">
                            <a:xfrm>
                              <a:off x="7541" y="57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1" name="Line 958"/>
                          <wps:cNvCnPr/>
                          <wps:spPr bwMode="auto">
                            <a:xfrm flipH="1">
                              <a:off x="7541" y="574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2" name="Line 959"/>
                          <wps:cNvCnPr/>
                          <wps:spPr bwMode="auto">
                            <a:xfrm>
                              <a:off x="7548" y="5747"/>
                              <a:ext cx="31"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3" name="Line 960"/>
                          <wps:cNvCnPr/>
                          <wps:spPr bwMode="auto">
                            <a:xfrm flipH="1" flipV="1">
                              <a:off x="7548" y="5747"/>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4" name="Line 961"/>
                          <wps:cNvCnPr/>
                          <wps:spPr bwMode="auto">
                            <a:xfrm flipH="1" flipV="1">
                              <a:off x="7548" y="5741"/>
                              <a:ext cx="31"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5" name="Line 962"/>
                          <wps:cNvCnPr/>
                          <wps:spPr bwMode="auto">
                            <a:xfrm flipH="1" flipV="1">
                              <a:off x="7548" y="5747"/>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6" name="Line 963"/>
                          <wps:cNvCnPr/>
                          <wps:spPr bwMode="auto">
                            <a:xfrm flipH="1" flipV="1">
                              <a:off x="7548" y="5747"/>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7" name="Line 964"/>
                          <wps:cNvCnPr/>
                          <wps:spPr bwMode="auto">
                            <a:xfrm flipH="1" flipV="1">
                              <a:off x="7541" y="5747"/>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8" name="Line 965"/>
                          <wps:cNvCnPr/>
                          <wps:spPr bwMode="auto">
                            <a:xfrm flipH="1" flipV="1">
                              <a:off x="7554" y="5747"/>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9" name="Line 966"/>
                          <wps:cNvCnPr/>
                          <wps:spPr bwMode="auto">
                            <a:xfrm>
                              <a:off x="7541" y="57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0" name="Line 967"/>
                          <wps:cNvCnPr/>
                          <wps:spPr bwMode="auto">
                            <a:xfrm>
                              <a:off x="7541" y="574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1" name="Oval 968"/>
                          <wps:cNvSpPr>
                            <a:spLocks noChangeArrowheads="1"/>
                          </wps:cNvSpPr>
                          <wps:spPr bwMode="auto">
                            <a:xfrm>
                              <a:off x="7592" y="5124"/>
                              <a:ext cx="1209" cy="50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972" name="Rectangle 969"/>
                          <wps:cNvSpPr>
                            <a:spLocks noChangeArrowheads="1"/>
                          </wps:cNvSpPr>
                          <wps:spPr bwMode="auto">
                            <a:xfrm>
                              <a:off x="7879" y="5200"/>
                              <a:ext cx="59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Perder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973" name="Rectangle 970"/>
                          <wps:cNvSpPr>
                            <a:spLocks noChangeArrowheads="1"/>
                          </wps:cNvSpPr>
                          <wps:spPr bwMode="auto">
                            <a:xfrm>
                              <a:off x="7783" y="5302"/>
                              <a:ext cx="794"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aquisitivo</w:t>
                                </w:r>
                                <w:proofErr w:type="spellEnd"/>
                                <w:proofErr w:type="gramEnd"/>
                                <w:r>
                                  <w:rPr>
                                    <w:rFonts w:ascii="Tahoma" w:hAnsi="Tahoma" w:cs="Tahoma"/>
                                    <w:b/>
                                    <w:bCs/>
                                    <w:color w:val="000000"/>
                                    <w:sz w:val="8"/>
                                    <w:szCs w:val="8"/>
                                    <w:lang w:val="en-US"/>
                                  </w:rPr>
                                  <w:t xml:space="preserve"> de tempo </w:t>
                                </w:r>
                              </w:p>
                            </w:txbxContent>
                          </wps:txbx>
                          <wps:bodyPr rot="0" vert="horz" wrap="none" lIns="0" tIns="0" rIns="0" bIns="0" anchor="t" anchorCtr="0">
                            <a:spAutoFit/>
                          </wps:bodyPr>
                        </wps:wsp>
                        <wps:wsp>
                          <wps:cNvPr id="974" name="Rectangle 971"/>
                          <wps:cNvSpPr>
                            <a:spLocks noChangeArrowheads="1"/>
                          </wps:cNvSpPr>
                          <wps:spPr bwMode="auto">
                            <a:xfrm>
                              <a:off x="7987" y="5404"/>
                              <a:ext cx="40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serviço</w:t>
                                </w:r>
                                <w:proofErr w:type="spellEnd"/>
                              </w:p>
                            </w:txbxContent>
                          </wps:txbx>
                          <wps:bodyPr rot="0" vert="horz" wrap="none" lIns="0" tIns="0" rIns="0" bIns="0" anchor="t" anchorCtr="0">
                            <a:spAutoFit/>
                          </wps:bodyPr>
                        </wps:wsp>
                        <wps:wsp>
                          <wps:cNvPr id="975" name="Line 972"/>
                          <wps:cNvCnPr/>
                          <wps:spPr bwMode="auto">
                            <a:xfrm>
                              <a:off x="7605" y="513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6" name="Line 973"/>
                          <wps:cNvCnPr/>
                          <wps:spPr bwMode="auto">
                            <a:xfrm>
                              <a:off x="7605" y="5136"/>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7" name="Line 974"/>
                          <wps:cNvCnPr/>
                          <wps:spPr bwMode="auto">
                            <a:xfrm flipH="1">
                              <a:off x="7611" y="5143"/>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8" name="Line 975"/>
                          <wps:cNvCnPr/>
                          <wps:spPr bwMode="auto">
                            <a:xfrm flipV="1">
                              <a:off x="7611" y="5143"/>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9" name="Line 976"/>
                          <wps:cNvCnPr/>
                          <wps:spPr bwMode="auto">
                            <a:xfrm>
                              <a:off x="7605" y="513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0" name="Line 977"/>
                          <wps:cNvCnPr/>
                          <wps:spPr bwMode="auto">
                            <a:xfrm>
                              <a:off x="7605" y="5155"/>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1" name="Line 978"/>
                          <wps:cNvCnPr/>
                          <wps:spPr bwMode="auto">
                            <a:xfrm>
                              <a:off x="7611" y="513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2" name="Line 979"/>
                          <wps:cNvCnPr/>
                          <wps:spPr bwMode="auto">
                            <a:xfrm>
                              <a:off x="7605" y="514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3" name="Line 980"/>
                          <wps:cNvCnPr/>
                          <wps:spPr bwMode="auto">
                            <a:xfrm>
                              <a:off x="7605" y="514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4" name="Line 981"/>
                          <wps:cNvCnPr/>
                          <wps:spPr bwMode="auto">
                            <a:xfrm>
                              <a:off x="7611" y="513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5" name="Line 982"/>
                          <wps:cNvCnPr/>
                          <wps:spPr bwMode="auto">
                            <a:xfrm>
                              <a:off x="7611" y="513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6" name="Line 983"/>
                          <wps:cNvCnPr/>
                          <wps:spPr bwMode="auto">
                            <a:xfrm>
                              <a:off x="7605" y="513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7" name="Line 984"/>
                          <wps:cNvCnPr/>
                          <wps:spPr bwMode="auto">
                            <a:xfrm>
                              <a:off x="7605" y="514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8" name="Line 985"/>
                          <wps:cNvCnPr/>
                          <wps:spPr bwMode="auto">
                            <a:xfrm>
                              <a:off x="7605" y="513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9" name="Line 986"/>
                          <wps:cNvCnPr/>
                          <wps:spPr bwMode="auto">
                            <a:xfrm flipH="1">
                              <a:off x="7605" y="513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0" name="Line 987"/>
                          <wps:cNvCnPr/>
                          <wps:spPr bwMode="auto">
                            <a:xfrm>
                              <a:off x="7611" y="5143"/>
                              <a:ext cx="32" cy="31"/>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1" name="Line 988"/>
                          <wps:cNvCnPr/>
                          <wps:spPr bwMode="auto">
                            <a:xfrm flipH="1" flipV="1">
                              <a:off x="7611" y="5143"/>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2" name="Line 989"/>
                          <wps:cNvCnPr/>
                          <wps:spPr bwMode="auto">
                            <a:xfrm flipH="1" flipV="1">
                              <a:off x="7611" y="5136"/>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3" name="Line 990"/>
                          <wps:cNvCnPr/>
                          <wps:spPr bwMode="auto">
                            <a:xfrm flipH="1" flipV="1">
                              <a:off x="7611" y="5143"/>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4" name="Line 991"/>
                          <wps:cNvCnPr/>
                          <wps:spPr bwMode="auto">
                            <a:xfrm flipH="1" flipV="1">
                              <a:off x="7611" y="5143"/>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5" name="Line 992"/>
                          <wps:cNvCnPr/>
                          <wps:spPr bwMode="auto">
                            <a:xfrm flipH="1" flipV="1">
                              <a:off x="7605" y="5143"/>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6" name="Line 993"/>
                          <wps:cNvCnPr/>
                          <wps:spPr bwMode="auto">
                            <a:xfrm flipH="1" flipV="1">
                              <a:off x="7618" y="5143"/>
                              <a:ext cx="31"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7" name="Line 994"/>
                          <wps:cNvCnPr/>
                          <wps:spPr bwMode="auto">
                            <a:xfrm>
                              <a:off x="7605" y="5136"/>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8" name="Line 995"/>
                          <wps:cNvCnPr/>
                          <wps:spPr bwMode="auto">
                            <a:xfrm>
                              <a:off x="7605" y="513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9" name="Oval 996"/>
                          <wps:cNvSpPr>
                            <a:spLocks noChangeArrowheads="1"/>
                          </wps:cNvSpPr>
                          <wps:spPr bwMode="auto">
                            <a:xfrm>
                              <a:off x="7529" y="4583"/>
                              <a:ext cx="1285" cy="48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000" name="Rectangle 997"/>
                          <wps:cNvSpPr>
                            <a:spLocks noChangeArrowheads="1"/>
                          </wps:cNvSpPr>
                          <wps:spPr bwMode="auto">
                            <a:xfrm>
                              <a:off x="7789" y="4659"/>
                              <a:ext cx="72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perda</w:t>
                                </w:r>
                                <w:proofErr w:type="spellEnd"/>
                                <w:r>
                                  <w:rPr>
                                    <w:rFonts w:ascii="Tahoma" w:hAnsi="Tahoma" w:cs="Tahoma"/>
                                    <w:b/>
                                    <w:bCs/>
                                    <w:color w:val="000000"/>
                                    <w:sz w:val="8"/>
                                    <w:szCs w:val="8"/>
                                    <w:lang w:val="en-US"/>
                                  </w:rPr>
                                  <w:t xml:space="preserve"> do </w:t>
                                </w:r>
                              </w:p>
                            </w:txbxContent>
                          </wps:txbx>
                          <wps:bodyPr rot="0" vert="horz" wrap="none" lIns="0" tIns="0" rIns="0" bIns="0" anchor="t" anchorCtr="0">
                            <a:spAutoFit/>
                          </wps:bodyPr>
                        </wps:wsp>
                        <wps:wsp>
                          <wps:cNvPr id="1001" name="Rectangle 998"/>
                          <wps:cNvSpPr>
                            <a:spLocks noChangeArrowheads="1"/>
                          </wps:cNvSpPr>
                          <wps:spPr bwMode="auto">
                            <a:xfrm>
                              <a:off x="7732" y="4761"/>
                              <a:ext cx="843"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período</w:t>
                                </w:r>
                                <w:proofErr w:type="spellEnd"/>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aquisitivo</w:t>
                                </w:r>
                                <w:proofErr w:type="spellEnd"/>
                                <w:r>
                                  <w:rPr>
                                    <w:rFonts w:ascii="Tahoma" w:hAnsi="Tahoma" w:cs="Tahoma"/>
                                    <w:b/>
                                    <w:bCs/>
                                    <w:color w:val="000000"/>
                                    <w:sz w:val="8"/>
                                    <w:szCs w:val="8"/>
                                    <w:lang w:val="en-US"/>
                                  </w:rPr>
                                  <w:t xml:space="preserve"> de </w:t>
                                </w:r>
                              </w:p>
                            </w:txbxContent>
                          </wps:txbx>
                          <wps:bodyPr rot="0" vert="horz" wrap="none" lIns="0" tIns="0" rIns="0" bIns="0" anchor="t" anchorCtr="0">
                            <a:spAutoFit/>
                          </wps:bodyPr>
                        </wps:wsp>
                        <wps:wsp>
                          <wps:cNvPr id="1002" name="Rectangle 999"/>
                          <wps:cNvSpPr>
                            <a:spLocks noChangeArrowheads="1"/>
                          </wps:cNvSpPr>
                          <wps:spPr bwMode="auto">
                            <a:xfrm>
                              <a:off x="7821" y="4863"/>
                              <a:ext cx="68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tempo</w:t>
                                </w:r>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serviço</w:t>
                                </w:r>
                                <w:proofErr w:type="spellEnd"/>
                              </w:p>
                            </w:txbxContent>
                          </wps:txbx>
                          <wps:bodyPr rot="0" vert="horz" wrap="none" lIns="0" tIns="0" rIns="0" bIns="0" anchor="t" anchorCtr="0">
                            <a:spAutoFit/>
                          </wps:bodyPr>
                        </wps:wsp>
                        <wps:wsp>
                          <wps:cNvPr id="1003" name="Line 1000"/>
                          <wps:cNvCnPr/>
                          <wps:spPr bwMode="auto">
                            <a:xfrm>
                              <a:off x="7541" y="459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4" name="Line 1001"/>
                          <wps:cNvCnPr/>
                          <wps:spPr bwMode="auto">
                            <a:xfrm>
                              <a:off x="7541" y="4595"/>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5" name="Line 1002"/>
                          <wps:cNvCnPr/>
                          <wps:spPr bwMode="auto">
                            <a:xfrm flipH="1">
                              <a:off x="7548" y="4602"/>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6" name="Line 1003"/>
                          <wps:cNvCnPr/>
                          <wps:spPr bwMode="auto">
                            <a:xfrm flipV="1">
                              <a:off x="7548" y="4602"/>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7" name="Line 1004"/>
                          <wps:cNvCnPr/>
                          <wps:spPr bwMode="auto">
                            <a:xfrm>
                              <a:off x="7541" y="459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8" name="Line 1005"/>
                          <wps:cNvCnPr/>
                          <wps:spPr bwMode="auto">
                            <a:xfrm>
                              <a:off x="7541" y="4614"/>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9" name="Line 1006"/>
                          <wps:cNvCnPr/>
                          <wps:spPr bwMode="auto">
                            <a:xfrm>
                              <a:off x="7548" y="459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0" name="Line 1007"/>
                          <wps:cNvCnPr/>
                          <wps:spPr bwMode="auto">
                            <a:xfrm>
                              <a:off x="7541" y="460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1" name="Line 1008"/>
                          <wps:cNvCnPr/>
                          <wps:spPr bwMode="auto">
                            <a:xfrm>
                              <a:off x="7541" y="460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1012" name="Group 1210"/>
                        <wpg:cNvGrpSpPr>
                          <a:grpSpLocks/>
                        </wpg:cNvGrpSpPr>
                        <wpg:grpSpPr bwMode="auto">
                          <a:xfrm>
                            <a:off x="969645" y="731520"/>
                            <a:ext cx="4606925" cy="4789170"/>
                            <a:chOff x="1527" y="1152"/>
                            <a:chExt cx="7255" cy="7542"/>
                          </a:xfrm>
                        </wpg:grpSpPr>
                        <wps:wsp>
                          <wps:cNvPr id="1013" name="Line 1010"/>
                          <wps:cNvCnPr/>
                          <wps:spPr bwMode="auto">
                            <a:xfrm>
                              <a:off x="7548" y="459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4" name="Line 1011"/>
                          <wps:cNvCnPr/>
                          <wps:spPr bwMode="auto">
                            <a:xfrm>
                              <a:off x="7548" y="459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5" name="Line 1012"/>
                          <wps:cNvCnPr/>
                          <wps:spPr bwMode="auto">
                            <a:xfrm>
                              <a:off x="7541" y="459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6" name="Line 1013"/>
                          <wps:cNvCnPr/>
                          <wps:spPr bwMode="auto">
                            <a:xfrm>
                              <a:off x="7541" y="460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7" name="Line 1014"/>
                          <wps:cNvCnPr/>
                          <wps:spPr bwMode="auto">
                            <a:xfrm>
                              <a:off x="7541" y="459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8" name="Line 1015"/>
                          <wps:cNvCnPr/>
                          <wps:spPr bwMode="auto">
                            <a:xfrm flipH="1">
                              <a:off x="7541" y="459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9" name="Line 1016"/>
                          <wps:cNvCnPr/>
                          <wps:spPr bwMode="auto">
                            <a:xfrm>
                              <a:off x="7548" y="4602"/>
                              <a:ext cx="31" cy="31"/>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0" name="Line 1017"/>
                          <wps:cNvCnPr/>
                          <wps:spPr bwMode="auto">
                            <a:xfrm flipH="1" flipV="1">
                              <a:off x="7548" y="4602"/>
                              <a:ext cx="31"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1" name="Line 1018"/>
                          <wps:cNvCnPr/>
                          <wps:spPr bwMode="auto">
                            <a:xfrm flipH="1" flipV="1">
                              <a:off x="7548" y="4595"/>
                              <a:ext cx="31"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2" name="Line 1019"/>
                          <wps:cNvCnPr/>
                          <wps:spPr bwMode="auto">
                            <a:xfrm flipH="1" flipV="1">
                              <a:off x="7548" y="4602"/>
                              <a:ext cx="31"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3" name="Line 1020"/>
                          <wps:cNvCnPr/>
                          <wps:spPr bwMode="auto">
                            <a:xfrm flipH="1" flipV="1">
                              <a:off x="7548" y="4602"/>
                              <a:ext cx="31"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4" name="Line 1021"/>
                          <wps:cNvCnPr/>
                          <wps:spPr bwMode="auto">
                            <a:xfrm flipH="1" flipV="1">
                              <a:off x="7541" y="4602"/>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5" name="Line 1022"/>
                          <wps:cNvCnPr/>
                          <wps:spPr bwMode="auto">
                            <a:xfrm flipH="1" flipV="1">
                              <a:off x="7554" y="4602"/>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6" name="Line 1023"/>
                          <wps:cNvCnPr/>
                          <wps:spPr bwMode="auto">
                            <a:xfrm>
                              <a:off x="7541" y="459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7" name="Line 1024"/>
                          <wps:cNvCnPr/>
                          <wps:spPr bwMode="auto">
                            <a:xfrm>
                              <a:off x="7541" y="459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8" name="Oval 1025"/>
                          <wps:cNvSpPr>
                            <a:spLocks noChangeArrowheads="1"/>
                          </wps:cNvSpPr>
                          <wps:spPr bwMode="auto">
                            <a:xfrm>
                              <a:off x="7592" y="3742"/>
                              <a:ext cx="1190" cy="75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029" name="Rectangle 1026"/>
                          <wps:cNvSpPr>
                            <a:spLocks noChangeArrowheads="1"/>
                          </wps:cNvSpPr>
                          <wps:spPr bwMode="auto">
                            <a:xfrm>
                              <a:off x="7999" y="3851"/>
                              <a:ext cx="349"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1030" name="Rectangle 1027"/>
                          <wps:cNvSpPr>
                            <a:spLocks noChangeArrowheads="1"/>
                          </wps:cNvSpPr>
                          <wps:spPr bwMode="auto">
                            <a:xfrm>
                              <a:off x="7853" y="3952"/>
                              <a:ext cx="615"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prorrogação</w:t>
                                </w:r>
                                <w:proofErr w:type="spellEnd"/>
                                <w:proofErr w:type="gramEnd"/>
                                <w:r>
                                  <w:rPr>
                                    <w:rFonts w:ascii="Tahoma" w:hAnsi="Tahoma" w:cs="Tahoma"/>
                                    <w:b/>
                                    <w:bCs/>
                                    <w:color w:val="000000"/>
                                    <w:sz w:val="8"/>
                                    <w:szCs w:val="8"/>
                                    <w:lang w:val="en-US"/>
                                  </w:rPr>
                                  <w:t xml:space="preserve"> do </w:t>
                                </w:r>
                              </w:p>
                            </w:txbxContent>
                          </wps:txbx>
                          <wps:bodyPr rot="0" vert="horz" wrap="none" lIns="0" tIns="0" rIns="0" bIns="0" anchor="t" anchorCtr="0">
                            <a:spAutoFit/>
                          </wps:bodyPr>
                        </wps:wsp>
                        <wps:wsp>
                          <wps:cNvPr id="1031" name="Rectangle 1028"/>
                          <wps:cNvSpPr>
                            <a:spLocks noChangeArrowheads="1"/>
                          </wps:cNvSpPr>
                          <wps:spPr bwMode="auto">
                            <a:xfrm>
                              <a:off x="7809" y="4054"/>
                              <a:ext cx="72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período</w:t>
                                </w:r>
                                <w:proofErr w:type="spellEnd"/>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aquisitivo</w:t>
                                </w:r>
                                <w:proofErr w:type="spellEnd"/>
                                <w:r>
                                  <w:rPr>
                                    <w:rFonts w:ascii="Tahoma" w:hAnsi="Tahoma" w:cs="Tahoma"/>
                                    <w:b/>
                                    <w:bCs/>
                                    <w:color w:val="000000"/>
                                    <w:sz w:val="8"/>
                                    <w:szCs w:val="8"/>
                                    <w:lang w:val="en-US"/>
                                  </w:rPr>
                                  <w:t xml:space="preserve"> </w:t>
                                </w:r>
                              </w:p>
                            </w:txbxContent>
                          </wps:txbx>
                          <wps:bodyPr rot="0" vert="horz" wrap="none" lIns="0" tIns="0" rIns="0" bIns="0" anchor="t" anchorCtr="0">
                            <a:spAutoFit/>
                          </wps:bodyPr>
                        </wps:wsp>
                        <wps:wsp>
                          <wps:cNvPr id="1032" name="Rectangle 1029"/>
                          <wps:cNvSpPr>
                            <a:spLocks noChangeArrowheads="1"/>
                          </wps:cNvSpPr>
                          <wps:spPr bwMode="auto">
                            <a:xfrm>
                              <a:off x="7917" y="4156"/>
                              <a:ext cx="500"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tempo de </w:t>
                                </w:r>
                              </w:p>
                            </w:txbxContent>
                          </wps:txbx>
                          <wps:bodyPr rot="0" vert="horz" wrap="none" lIns="0" tIns="0" rIns="0" bIns="0" anchor="t" anchorCtr="0">
                            <a:spAutoFit/>
                          </wps:bodyPr>
                        </wps:wsp>
                        <wps:wsp>
                          <wps:cNvPr id="1033" name="Rectangle 1030"/>
                          <wps:cNvSpPr>
                            <a:spLocks noChangeArrowheads="1"/>
                          </wps:cNvSpPr>
                          <wps:spPr bwMode="auto">
                            <a:xfrm>
                              <a:off x="8038" y="4258"/>
                              <a:ext cx="28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serviço</w:t>
                                </w:r>
                                <w:proofErr w:type="spellEnd"/>
                                <w:proofErr w:type="gramEnd"/>
                              </w:p>
                            </w:txbxContent>
                          </wps:txbx>
                          <wps:bodyPr rot="0" vert="horz" wrap="none" lIns="0" tIns="0" rIns="0" bIns="0" anchor="t" anchorCtr="0">
                            <a:spAutoFit/>
                          </wps:bodyPr>
                        </wps:wsp>
                        <wps:wsp>
                          <wps:cNvPr id="1034" name="Line 1031"/>
                          <wps:cNvCnPr/>
                          <wps:spPr bwMode="auto">
                            <a:xfrm>
                              <a:off x="7605" y="375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5" name="Line 1032"/>
                          <wps:cNvCnPr/>
                          <wps:spPr bwMode="auto">
                            <a:xfrm>
                              <a:off x="7605" y="3755"/>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6" name="Line 1033"/>
                          <wps:cNvCnPr/>
                          <wps:spPr bwMode="auto">
                            <a:xfrm flipH="1">
                              <a:off x="7611" y="3761"/>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7" name="Line 1034"/>
                          <wps:cNvCnPr/>
                          <wps:spPr bwMode="auto">
                            <a:xfrm flipV="1">
                              <a:off x="7611" y="3761"/>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8" name="Line 1035"/>
                          <wps:cNvCnPr/>
                          <wps:spPr bwMode="auto">
                            <a:xfrm>
                              <a:off x="7605" y="375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9" name="Line 1036"/>
                          <wps:cNvCnPr/>
                          <wps:spPr bwMode="auto">
                            <a:xfrm>
                              <a:off x="7605" y="3774"/>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0" name="Line 1037"/>
                          <wps:cNvCnPr/>
                          <wps:spPr bwMode="auto">
                            <a:xfrm>
                              <a:off x="7611" y="375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1" name="Line 1038"/>
                          <wps:cNvCnPr/>
                          <wps:spPr bwMode="auto">
                            <a:xfrm>
                              <a:off x="7605" y="376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2" name="Line 1039"/>
                          <wps:cNvCnPr/>
                          <wps:spPr bwMode="auto">
                            <a:xfrm>
                              <a:off x="7605" y="376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3" name="Line 1040"/>
                          <wps:cNvCnPr/>
                          <wps:spPr bwMode="auto">
                            <a:xfrm>
                              <a:off x="7611" y="375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4" name="Line 1041"/>
                          <wps:cNvCnPr/>
                          <wps:spPr bwMode="auto">
                            <a:xfrm>
                              <a:off x="7611" y="375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5" name="Line 1042"/>
                          <wps:cNvCnPr/>
                          <wps:spPr bwMode="auto">
                            <a:xfrm>
                              <a:off x="7605" y="375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6" name="Line 1043"/>
                          <wps:cNvCnPr/>
                          <wps:spPr bwMode="auto">
                            <a:xfrm>
                              <a:off x="7605" y="376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7" name="Line 1044"/>
                          <wps:cNvCnPr/>
                          <wps:spPr bwMode="auto">
                            <a:xfrm>
                              <a:off x="7605" y="375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8" name="Line 1045"/>
                          <wps:cNvCnPr/>
                          <wps:spPr bwMode="auto">
                            <a:xfrm flipH="1">
                              <a:off x="7605" y="375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9" name="Line 1046"/>
                          <wps:cNvCnPr/>
                          <wps:spPr bwMode="auto">
                            <a:xfrm>
                              <a:off x="7611" y="3761"/>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0" name="Line 1047"/>
                          <wps:cNvCnPr/>
                          <wps:spPr bwMode="auto">
                            <a:xfrm flipH="1" flipV="1">
                              <a:off x="7611" y="376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1" name="Line 1048"/>
                          <wps:cNvCnPr/>
                          <wps:spPr bwMode="auto">
                            <a:xfrm flipH="1" flipV="1">
                              <a:off x="7611" y="3755"/>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2" name="Line 1049"/>
                          <wps:cNvCnPr/>
                          <wps:spPr bwMode="auto">
                            <a:xfrm flipH="1" flipV="1">
                              <a:off x="7611" y="376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3" name="Line 1050"/>
                          <wps:cNvCnPr/>
                          <wps:spPr bwMode="auto">
                            <a:xfrm flipH="1" flipV="1">
                              <a:off x="7611" y="376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4" name="Line 1051"/>
                          <wps:cNvCnPr/>
                          <wps:spPr bwMode="auto">
                            <a:xfrm flipH="1" flipV="1">
                              <a:off x="7605" y="3761"/>
                              <a:ext cx="38"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5" name="Line 1052"/>
                          <wps:cNvCnPr/>
                          <wps:spPr bwMode="auto">
                            <a:xfrm flipH="1" flipV="1">
                              <a:off x="7618" y="3761"/>
                              <a:ext cx="31"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6" name="Line 1053"/>
                          <wps:cNvCnPr/>
                          <wps:spPr bwMode="auto">
                            <a:xfrm>
                              <a:off x="7605" y="375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7" name="Line 1054"/>
                          <wps:cNvCnPr/>
                          <wps:spPr bwMode="auto">
                            <a:xfrm>
                              <a:off x="7605" y="375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8" name="Oval 1055"/>
                          <wps:cNvSpPr>
                            <a:spLocks noChangeArrowheads="1"/>
                          </wps:cNvSpPr>
                          <wps:spPr bwMode="auto">
                            <a:xfrm>
                              <a:off x="5785" y="2960"/>
                              <a:ext cx="1362" cy="43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059" name="Rectangle 1056"/>
                          <wps:cNvSpPr>
                            <a:spLocks noChangeArrowheads="1"/>
                          </wps:cNvSpPr>
                          <wps:spPr bwMode="auto">
                            <a:xfrm>
                              <a:off x="6084" y="3023"/>
                              <a:ext cx="727"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perda</w:t>
                                </w:r>
                                <w:proofErr w:type="spellEnd"/>
                                <w:r>
                                  <w:rPr>
                                    <w:rFonts w:ascii="Tahoma" w:hAnsi="Tahoma" w:cs="Tahoma"/>
                                    <w:b/>
                                    <w:bCs/>
                                    <w:color w:val="000000"/>
                                    <w:sz w:val="8"/>
                                    <w:szCs w:val="8"/>
                                    <w:lang w:val="en-US"/>
                                  </w:rPr>
                                  <w:t xml:space="preserve"> do </w:t>
                                </w:r>
                              </w:p>
                            </w:txbxContent>
                          </wps:txbx>
                          <wps:bodyPr rot="0" vert="horz" wrap="none" lIns="0" tIns="0" rIns="0" bIns="0" anchor="t" anchorCtr="0">
                            <a:spAutoFit/>
                          </wps:bodyPr>
                        </wps:wsp>
                        <wps:wsp>
                          <wps:cNvPr id="1060" name="Rectangle 1057"/>
                          <wps:cNvSpPr>
                            <a:spLocks noChangeArrowheads="1"/>
                          </wps:cNvSpPr>
                          <wps:spPr bwMode="auto">
                            <a:xfrm>
                              <a:off x="6027" y="3125"/>
                              <a:ext cx="843"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período</w:t>
                                </w:r>
                                <w:proofErr w:type="spellEnd"/>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aquisitivo</w:t>
                                </w:r>
                                <w:proofErr w:type="spellEnd"/>
                                <w:r>
                                  <w:rPr>
                                    <w:rFonts w:ascii="Tahoma" w:hAnsi="Tahoma" w:cs="Tahoma"/>
                                    <w:b/>
                                    <w:bCs/>
                                    <w:color w:val="000000"/>
                                    <w:sz w:val="8"/>
                                    <w:szCs w:val="8"/>
                                    <w:lang w:val="en-US"/>
                                  </w:rPr>
                                  <w:t xml:space="preserve"> de </w:t>
                                </w:r>
                              </w:p>
                            </w:txbxContent>
                          </wps:txbx>
                          <wps:bodyPr rot="0" vert="horz" wrap="none" lIns="0" tIns="0" rIns="0" bIns="0" anchor="t" anchorCtr="0">
                            <a:spAutoFit/>
                          </wps:bodyPr>
                        </wps:wsp>
                        <wps:wsp>
                          <wps:cNvPr id="1061" name="Rectangle 1058"/>
                          <wps:cNvSpPr>
                            <a:spLocks noChangeArrowheads="1"/>
                          </wps:cNvSpPr>
                          <wps:spPr bwMode="auto">
                            <a:xfrm>
                              <a:off x="6179" y="3227"/>
                              <a:ext cx="58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proofErr w:type="spellStart"/>
                                <w:proofErr w:type="gramStart"/>
                                <w:r>
                                  <w:rPr>
                                    <w:rFonts w:ascii="Tahoma" w:hAnsi="Tahoma" w:cs="Tahoma"/>
                                    <w:b/>
                                    <w:bCs/>
                                    <w:color w:val="000000"/>
                                    <w:sz w:val="8"/>
                                    <w:szCs w:val="8"/>
                                    <w:lang w:val="en-US"/>
                                  </w:rPr>
                                  <w:t>licença</w:t>
                                </w:r>
                                <w:proofErr w:type="spellEnd"/>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prêmio</w:t>
                                </w:r>
                                <w:proofErr w:type="spellEnd"/>
                              </w:p>
                            </w:txbxContent>
                          </wps:txbx>
                          <wps:bodyPr rot="0" vert="horz" wrap="none" lIns="0" tIns="0" rIns="0" bIns="0" anchor="t" anchorCtr="0">
                            <a:spAutoFit/>
                          </wps:bodyPr>
                        </wps:wsp>
                        <wps:wsp>
                          <wps:cNvPr id="1062" name="Freeform 1059"/>
                          <wps:cNvSpPr>
                            <a:spLocks/>
                          </wps:cNvSpPr>
                          <wps:spPr bwMode="auto">
                            <a:xfrm>
                              <a:off x="1553" y="6606"/>
                              <a:ext cx="2113" cy="1089"/>
                            </a:xfrm>
                            <a:custGeom>
                              <a:avLst/>
                              <a:gdLst>
                                <a:gd name="T0" fmla="*/ 2113 w 2113"/>
                                <a:gd name="T1" fmla="*/ 0 h 1089"/>
                                <a:gd name="T2" fmla="*/ 1680 w 2113"/>
                                <a:gd name="T3" fmla="*/ 567 h 1089"/>
                                <a:gd name="T4" fmla="*/ 0 w 2113"/>
                                <a:gd name="T5" fmla="*/ 567 h 1089"/>
                                <a:gd name="T6" fmla="*/ 0 w 2113"/>
                                <a:gd name="T7" fmla="*/ 1089 h 1089"/>
                              </a:gdLst>
                              <a:ahLst/>
                              <a:cxnLst>
                                <a:cxn ang="0">
                                  <a:pos x="T0" y="T1"/>
                                </a:cxn>
                                <a:cxn ang="0">
                                  <a:pos x="T2" y="T3"/>
                                </a:cxn>
                                <a:cxn ang="0">
                                  <a:pos x="T4" y="T5"/>
                                </a:cxn>
                                <a:cxn ang="0">
                                  <a:pos x="T6" y="T7"/>
                                </a:cxn>
                              </a:cxnLst>
                              <a:rect l="0" t="0" r="r" b="b"/>
                              <a:pathLst>
                                <a:path w="2113" h="1089">
                                  <a:moveTo>
                                    <a:pt x="2113" y="0"/>
                                  </a:moveTo>
                                  <a:lnTo>
                                    <a:pt x="1680" y="567"/>
                                  </a:lnTo>
                                  <a:lnTo>
                                    <a:pt x="0" y="567"/>
                                  </a:lnTo>
                                  <a:lnTo>
                                    <a:pt x="0" y="1089"/>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3" name="Line 1060"/>
                          <wps:cNvCnPr/>
                          <wps:spPr bwMode="auto">
                            <a:xfrm flipH="1" flipV="1">
                              <a:off x="1527" y="7644"/>
                              <a:ext cx="26"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64" name="Line 1061"/>
                          <wps:cNvCnPr/>
                          <wps:spPr bwMode="auto">
                            <a:xfrm flipV="1">
                              <a:off x="1553" y="7644"/>
                              <a:ext cx="25"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65" name="Rectangle 1062"/>
                          <wps:cNvSpPr>
                            <a:spLocks noChangeArrowheads="1"/>
                          </wps:cNvSpPr>
                          <wps:spPr bwMode="auto">
                            <a:xfrm>
                              <a:off x="2514" y="7198"/>
                              <a:ext cx="341"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066" name="Freeform 1063"/>
                          <wps:cNvSpPr>
                            <a:spLocks/>
                          </wps:cNvSpPr>
                          <wps:spPr bwMode="auto">
                            <a:xfrm>
                              <a:off x="2940" y="6657"/>
                              <a:ext cx="961" cy="1152"/>
                            </a:xfrm>
                            <a:custGeom>
                              <a:avLst/>
                              <a:gdLst>
                                <a:gd name="T0" fmla="*/ 0 w 961"/>
                                <a:gd name="T1" fmla="*/ 1152 h 1152"/>
                                <a:gd name="T2" fmla="*/ 7 w 961"/>
                                <a:gd name="T3" fmla="*/ 599 h 1152"/>
                                <a:gd name="T4" fmla="*/ 719 w 961"/>
                                <a:gd name="T5" fmla="*/ 599 h 1152"/>
                                <a:gd name="T6" fmla="*/ 961 w 961"/>
                                <a:gd name="T7" fmla="*/ 0 h 1152"/>
                              </a:gdLst>
                              <a:ahLst/>
                              <a:cxnLst>
                                <a:cxn ang="0">
                                  <a:pos x="T0" y="T1"/>
                                </a:cxn>
                                <a:cxn ang="0">
                                  <a:pos x="T2" y="T3"/>
                                </a:cxn>
                                <a:cxn ang="0">
                                  <a:pos x="T4" y="T5"/>
                                </a:cxn>
                                <a:cxn ang="0">
                                  <a:pos x="T6" y="T7"/>
                                </a:cxn>
                              </a:cxnLst>
                              <a:rect l="0" t="0" r="r" b="b"/>
                              <a:pathLst>
                                <a:path w="961" h="1152">
                                  <a:moveTo>
                                    <a:pt x="0" y="1152"/>
                                  </a:moveTo>
                                  <a:lnTo>
                                    <a:pt x="7" y="599"/>
                                  </a:lnTo>
                                  <a:lnTo>
                                    <a:pt x="719" y="599"/>
                                  </a:lnTo>
                                  <a:lnTo>
                                    <a:pt x="961" y="0"/>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 name="Line 1064"/>
                          <wps:cNvCnPr/>
                          <wps:spPr bwMode="auto">
                            <a:xfrm flipH="1">
                              <a:off x="3857" y="6657"/>
                              <a:ext cx="44" cy="39"/>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68" name="Line 1065"/>
                          <wps:cNvCnPr/>
                          <wps:spPr bwMode="auto">
                            <a:xfrm>
                              <a:off x="3901" y="6657"/>
                              <a:ext cx="6" cy="58"/>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69" name="Line 1066"/>
                          <wps:cNvCnPr/>
                          <wps:spPr bwMode="auto">
                            <a:xfrm>
                              <a:off x="2985" y="223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0" name="Line 1067"/>
                          <wps:cNvCnPr/>
                          <wps:spPr bwMode="auto">
                            <a:xfrm>
                              <a:off x="2985" y="2234"/>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1" name="Line 1068"/>
                          <wps:cNvCnPr/>
                          <wps:spPr bwMode="auto">
                            <a:xfrm flipH="1">
                              <a:off x="2991" y="2240"/>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2" name="Line 1069"/>
                          <wps:cNvCnPr/>
                          <wps:spPr bwMode="auto">
                            <a:xfrm flipV="1">
                              <a:off x="2991" y="2240"/>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3" name="Line 1070"/>
                          <wps:cNvCnPr/>
                          <wps:spPr bwMode="auto">
                            <a:xfrm>
                              <a:off x="2985" y="223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4" name="Line 1071"/>
                          <wps:cNvCnPr/>
                          <wps:spPr bwMode="auto">
                            <a:xfrm>
                              <a:off x="2985" y="2253"/>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5" name="Line 1072"/>
                          <wps:cNvCnPr/>
                          <wps:spPr bwMode="auto">
                            <a:xfrm>
                              <a:off x="2991" y="223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6" name="Line 1073"/>
                          <wps:cNvCnPr/>
                          <wps:spPr bwMode="auto">
                            <a:xfrm>
                              <a:off x="2985" y="224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7" name="Line 1074"/>
                          <wps:cNvCnPr/>
                          <wps:spPr bwMode="auto">
                            <a:xfrm>
                              <a:off x="2985" y="224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8" name="Line 1075"/>
                          <wps:cNvCnPr/>
                          <wps:spPr bwMode="auto">
                            <a:xfrm>
                              <a:off x="2991" y="223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9" name="Line 1076"/>
                          <wps:cNvCnPr/>
                          <wps:spPr bwMode="auto">
                            <a:xfrm>
                              <a:off x="2991" y="223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0" name="Line 1077"/>
                          <wps:cNvCnPr/>
                          <wps:spPr bwMode="auto">
                            <a:xfrm>
                              <a:off x="2985" y="223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1" name="Line 1078"/>
                          <wps:cNvCnPr/>
                          <wps:spPr bwMode="auto">
                            <a:xfrm>
                              <a:off x="2985" y="224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2" name="Line 1079"/>
                          <wps:cNvCnPr/>
                          <wps:spPr bwMode="auto">
                            <a:xfrm>
                              <a:off x="2985" y="223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3" name="Line 1080"/>
                          <wps:cNvCnPr/>
                          <wps:spPr bwMode="auto">
                            <a:xfrm flipH="1">
                              <a:off x="2985" y="223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4" name="Line 1081"/>
                          <wps:cNvCnPr/>
                          <wps:spPr bwMode="auto">
                            <a:xfrm>
                              <a:off x="2991" y="2240"/>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5" name="Line 1082"/>
                          <wps:cNvCnPr/>
                          <wps:spPr bwMode="auto">
                            <a:xfrm flipH="1" flipV="1">
                              <a:off x="2991" y="2240"/>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6" name="Line 1083"/>
                          <wps:cNvCnPr/>
                          <wps:spPr bwMode="auto">
                            <a:xfrm flipH="1" flipV="1">
                              <a:off x="2991" y="2234"/>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7" name="Line 1084"/>
                          <wps:cNvCnPr/>
                          <wps:spPr bwMode="auto">
                            <a:xfrm flipH="1" flipV="1">
                              <a:off x="2991" y="2240"/>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8" name="Line 1085"/>
                          <wps:cNvCnPr/>
                          <wps:spPr bwMode="auto">
                            <a:xfrm flipH="1" flipV="1">
                              <a:off x="2991" y="2240"/>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9" name="Line 1086"/>
                          <wps:cNvCnPr/>
                          <wps:spPr bwMode="auto">
                            <a:xfrm flipH="1" flipV="1">
                              <a:off x="2985" y="2240"/>
                              <a:ext cx="38"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0" name="Line 1087"/>
                          <wps:cNvCnPr/>
                          <wps:spPr bwMode="auto">
                            <a:xfrm flipH="1" flipV="1">
                              <a:off x="2997" y="2240"/>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1" name="Line 1088"/>
                          <wps:cNvCnPr/>
                          <wps:spPr bwMode="auto">
                            <a:xfrm>
                              <a:off x="2985" y="2234"/>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2" name="Line 1089"/>
                          <wps:cNvCnPr/>
                          <wps:spPr bwMode="auto">
                            <a:xfrm>
                              <a:off x="2985" y="223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3" name="Rectangle 1090"/>
                          <wps:cNvSpPr>
                            <a:spLocks noChangeArrowheads="1"/>
                          </wps:cNvSpPr>
                          <wps:spPr bwMode="auto">
                            <a:xfrm>
                              <a:off x="2997" y="7027"/>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094" name="Freeform 1091"/>
                          <wps:cNvSpPr>
                            <a:spLocks/>
                          </wps:cNvSpPr>
                          <wps:spPr bwMode="auto">
                            <a:xfrm>
                              <a:off x="3131" y="6670"/>
                              <a:ext cx="929" cy="2024"/>
                            </a:xfrm>
                            <a:custGeom>
                              <a:avLst/>
                              <a:gdLst>
                                <a:gd name="T0" fmla="*/ 0 w 929"/>
                                <a:gd name="T1" fmla="*/ 2024 h 2024"/>
                                <a:gd name="T2" fmla="*/ 115 w 929"/>
                                <a:gd name="T3" fmla="*/ 1878 h 2024"/>
                                <a:gd name="T4" fmla="*/ 115 w 929"/>
                                <a:gd name="T5" fmla="*/ 668 h 2024"/>
                                <a:gd name="T6" fmla="*/ 751 w 929"/>
                                <a:gd name="T7" fmla="*/ 668 h 2024"/>
                                <a:gd name="T8" fmla="*/ 929 w 929"/>
                                <a:gd name="T9" fmla="*/ 0 h 2024"/>
                              </a:gdLst>
                              <a:ahLst/>
                              <a:cxnLst>
                                <a:cxn ang="0">
                                  <a:pos x="T0" y="T1"/>
                                </a:cxn>
                                <a:cxn ang="0">
                                  <a:pos x="T2" y="T3"/>
                                </a:cxn>
                                <a:cxn ang="0">
                                  <a:pos x="T4" y="T5"/>
                                </a:cxn>
                                <a:cxn ang="0">
                                  <a:pos x="T6" y="T7"/>
                                </a:cxn>
                                <a:cxn ang="0">
                                  <a:pos x="T8" y="T9"/>
                                </a:cxn>
                              </a:cxnLst>
                              <a:rect l="0" t="0" r="r" b="b"/>
                              <a:pathLst>
                                <a:path w="929" h="2024">
                                  <a:moveTo>
                                    <a:pt x="0" y="2024"/>
                                  </a:moveTo>
                                  <a:lnTo>
                                    <a:pt x="115" y="1878"/>
                                  </a:lnTo>
                                  <a:lnTo>
                                    <a:pt x="115" y="668"/>
                                  </a:lnTo>
                                  <a:lnTo>
                                    <a:pt x="751" y="668"/>
                                  </a:lnTo>
                                  <a:lnTo>
                                    <a:pt x="929" y="0"/>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 name="Line 1092"/>
                          <wps:cNvCnPr/>
                          <wps:spPr bwMode="auto">
                            <a:xfrm flipH="1">
                              <a:off x="4022" y="6670"/>
                              <a:ext cx="38" cy="45"/>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96" name="Line 1093"/>
                          <wps:cNvCnPr/>
                          <wps:spPr bwMode="auto">
                            <a:xfrm>
                              <a:off x="4060" y="6670"/>
                              <a:ext cx="13" cy="57"/>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97" name="Line 1094"/>
                          <wps:cNvCnPr/>
                          <wps:spPr bwMode="auto">
                            <a:xfrm>
                              <a:off x="3246" y="231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8" name="Line 1095"/>
                          <wps:cNvCnPr/>
                          <wps:spPr bwMode="auto">
                            <a:xfrm>
                              <a:off x="3246" y="2317"/>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9" name="Line 1096"/>
                          <wps:cNvCnPr/>
                          <wps:spPr bwMode="auto">
                            <a:xfrm flipH="1">
                              <a:off x="3252" y="2323"/>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0" name="Line 1097"/>
                          <wps:cNvCnPr/>
                          <wps:spPr bwMode="auto">
                            <a:xfrm flipV="1">
                              <a:off x="3252" y="2323"/>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1" name="Line 1098"/>
                          <wps:cNvCnPr/>
                          <wps:spPr bwMode="auto">
                            <a:xfrm>
                              <a:off x="3246" y="2317"/>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2" name="Line 1099"/>
                          <wps:cNvCnPr/>
                          <wps:spPr bwMode="auto">
                            <a:xfrm>
                              <a:off x="3246" y="2336"/>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3" name="Line 1100"/>
                          <wps:cNvCnPr/>
                          <wps:spPr bwMode="auto">
                            <a:xfrm>
                              <a:off x="3252" y="231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4" name="Line 1101"/>
                          <wps:cNvCnPr/>
                          <wps:spPr bwMode="auto">
                            <a:xfrm>
                              <a:off x="3246" y="2323"/>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5" name="Line 1102"/>
                          <wps:cNvCnPr/>
                          <wps:spPr bwMode="auto">
                            <a:xfrm>
                              <a:off x="3246" y="2323"/>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6" name="Line 1103"/>
                          <wps:cNvCnPr/>
                          <wps:spPr bwMode="auto">
                            <a:xfrm>
                              <a:off x="3252" y="231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7" name="Line 1104"/>
                          <wps:cNvCnPr/>
                          <wps:spPr bwMode="auto">
                            <a:xfrm>
                              <a:off x="3252" y="231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8" name="Line 1105"/>
                          <wps:cNvCnPr/>
                          <wps:spPr bwMode="auto">
                            <a:xfrm>
                              <a:off x="3246" y="2317"/>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9" name="Line 1106"/>
                          <wps:cNvCnPr/>
                          <wps:spPr bwMode="auto">
                            <a:xfrm>
                              <a:off x="3246" y="2323"/>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0" name="Line 1107"/>
                          <wps:cNvCnPr/>
                          <wps:spPr bwMode="auto">
                            <a:xfrm>
                              <a:off x="3246" y="231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1" name="Line 1108"/>
                          <wps:cNvCnPr/>
                          <wps:spPr bwMode="auto">
                            <a:xfrm flipH="1">
                              <a:off x="3246" y="2317"/>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2" name="Line 1109"/>
                          <wps:cNvCnPr/>
                          <wps:spPr bwMode="auto">
                            <a:xfrm>
                              <a:off x="3252" y="2323"/>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3" name="Line 1110"/>
                          <wps:cNvCnPr/>
                          <wps:spPr bwMode="auto">
                            <a:xfrm flipH="1" flipV="1">
                              <a:off x="3252" y="2323"/>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4" name="Line 1111"/>
                          <wps:cNvCnPr/>
                          <wps:spPr bwMode="auto">
                            <a:xfrm flipH="1" flipV="1">
                              <a:off x="3252" y="2317"/>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5" name="Line 1112"/>
                          <wps:cNvCnPr/>
                          <wps:spPr bwMode="auto">
                            <a:xfrm flipH="1" flipV="1">
                              <a:off x="3252" y="2323"/>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6" name="Line 1113"/>
                          <wps:cNvCnPr/>
                          <wps:spPr bwMode="auto">
                            <a:xfrm flipH="1" flipV="1">
                              <a:off x="3252" y="2323"/>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7" name="Line 1114"/>
                          <wps:cNvCnPr/>
                          <wps:spPr bwMode="auto">
                            <a:xfrm flipH="1" flipV="1">
                              <a:off x="3246" y="2323"/>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8" name="Line 1115"/>
                          <wps:cNvCnPr/>
                          <wps:spPr bwMode="auto">
                            <a:xfrm flipH="1" flipV="1">
                              <a:off x="3258" y="2323"/>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9" name="Line 1116"/>
                          <wps:cNvCnPr/>
                          <wps:spPr bwMode="auto">
                            <a:xfrm>
                              <a:off x="3246" y="231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0" name="Line 1117"/>
                          <wps:cNvCnPr/>
                          <wps:spPr bwMode="auto">
                            <a:xfrm>
                              <a:off x="3246" y="2317"/>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1" name="Rectangle 1118"/>
                          <wps:cNvSpPr>
                            <a:spLocks noChangeArrowheads="1"/>
                          </wps:cNvSpPr>
                          <wps:spPr bwMode="auto">
                            <a:xfrm>
                              <a:off x="2889" y="7147"/>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122" name="Line 1119"/>
                          <wps:cNvCnPr/>
                          <wps:spPr bwMode="auto">
                            <a:xfrm flipH="1" flipV="1">
                              <a:off x="4200" y="6670"/>
                              <a:ext cx="153" cy="1114"/>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123" name="Line 1120"/>
                          <wps:cNvCnPr/>
                          <wps:spPr bwMode="auto">
                            <a:xfrm flipH="1">
                              <a:off x="4181" y="6670"/>
                              <a:ext cx="19"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24" name="Line 1121"/>
                          <wps:cNvCnPr/>
                          <wps:spPr bwMode="auto">
                            <a:xfrm>
                              <a:off x="4200" y="6670"/>
                              <a:ext cx="32" cy="45"/>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25" name="Line 1122"/>
                          <wps:cNvCnPr/>
                          <wps:spPr bwMode="auto">
                            <a:xfrm>
                              <a:off x="3958" y="22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6" name="Line 1123"/>
                          <wps:cNvCnPr/>
                          <wps:spPr bwMode="auto">
                            <a:xfrm>
                              <a:off x="3958" y="2215"/>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7" name="Line 1124"/>
                          <wps:cNvCnPr/>
                          <wps:spPr bwMode="auto">
                            <a:xfrm flipH="1">
                              <a:off x="3965" y="2221"/>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8" name="Line 1125"/>
                          <wps:cNvCnPr/>
                          <wps:spPr bwMode="auto">
                            <a:xfrm flipV="1">
                              <a:off x="3965" y="2221"/>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9" name="Line 1126"/>
                          <wps:cNvCnPr/>
                          <wps:spPr bwMode="auto">
                            <a:xfrm>
                              <a:off x="3958" y="221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0" name="Line 1127"/>
                          <wps:cNvCnPr/>
                          <wps:spPr bwMode="auto">
                            <a:xfrm>
                              <a:off x="3958" y="2234"/>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1" name="Line 1128"/>
                          <wps:cNvCnPr/>
                          <wps:spPr bwMode="auto">
                            <a:xfrm>
                              <a:off x="3965" y="22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2" name="Line 1129"/>
                          <wps:cNvCnPr/>
                          <wps:spPr bwMode="auto">
                            <a:xfrm>
                              <a:off x="3958" y="222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3" name="Line 1130"/>
                          <wps:cNvCnPr/>
                          <wps:spPr bwMode="auto">
                            <a:xfrm>
                              <a:off x="3958" y="222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4" name="Line 1131"/>
                          <wps:cNvCnPr/>
                          <wps:spPr bwMode="auto">
                            <a:xfrm>
                              <a:off x="3965" y="22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5" name="Line 1132"/>
                          <wps:cNvCnPr/>
                          <wps:spPr bwMode="auto">
                            <a:xfrm>
                              <a:off x="3965" y="22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6" name="Line 1133"/>
                          <wps:cNvCnPr/>
                          <wps:spPr bwMode="auto">
                            <a:xfrm>
                              <a:off x="3958" y="221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7" name="Line 1134"/>
                          <wps:cNvCnPr/>
                          <wps:spPr bwMode="auto">
                            <a:xfrm>
                              <a:off x="3958" y="222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8" name="Line 1135"/>
                          <wps:cNvCnPr/>
                          <wps:spPr bwMode="auto">
                            <a:xfrm>
                              <a:off x="3958" y="22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9" name="Line 1136"/>
                          <wps:cNvCnPr/>
                          <wps:spPr bwMode="auto">
                            <a:xfrm flipH="1">
                              <a:off x="3958" y="221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0" name="Line 1137"/>
                          <wps:cNvCnPr/>
                          <wps:spPr bwMode="auto">
                            <a:xfrm>
                              <a:off x="3965" y="2221"/>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1" name="Line 1138"/>
                          <wps:cNvCnPr/>
                          <wps:spPr bwMode="auto">
                            <a:xfrm flipH="1" flipV="1">
                              <a:off x="3965" y="222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2" name="Line 1139"/>
                          <wps:cNvCnPr/>
                          <wps:spPr bwMode="auto">
                            <a:xfrm flipH="1" flipV="1">
                              <a:off x="3965" y="2215"/>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3" name="Line 1140"/>
                          <wps:cNvCnPr/>
                          <wps:spPr bwMode="auto">
                            <a:xfrm flipH="1" flipV="1">
                              <a:off x="3965" y="222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4" name="Line 1141"/>
                          <wps:cNvCnPr/>
                          <wps:spPr bwMode="auto">
                            <a:xfrm flipH="1" flipV="1">
                              <a:off x="3965" y="222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5" name="Line 1142"/>
                          <wps:cNvCnPr/>
                          <wps:spPr bwMode="auto">
                            <a:xfrm flipH="1" flipV="1">
                              <a:off x="3958" y="2221"/>
                              <a:ext cx="39"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6" name="Line 1143"/>
                          <wps:cNvCnPr/>
                          <wps:spPr bwMode="auto">
                            <a:xfrm flipH="1" flipV="1">
                              <a:off x="3971" y="222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7" name="Line 1144"/>
                          <wps:cNvCnPr/>
                          <wps:spPr bwMode="auto">
                            <a:xfrm>
                              <a:off x="3958" y="22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8" name="Line 1145"/>
                          <wps:cNvCnPr/>
                          <wps:spPr bwMode="auto">
                            <a:xfrm>
                              <a:off x="3958" y="221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9" name="Rectangle 1146"/>
                          <wps:cNvSpPr>
                            <a:spLocks noChangeArrowheads="1"/>
                          </wps:cNvSpPr>
                          <wps:spPr bwMode="auto">
                            <a:xfrm>
                              <a:off x="3920" y="7256"/>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150" name="Freeform 1147"/>
                          <wps:cNvSpPr>
                            <a:spLocks/>
                          </wps:cNvSpPr>
                          <wps:spPr bwMode="auto">
                            <a:xfrm>
                              <a:off x="4378" y="6676"/>
                              <a:ext cx="338" cy="1833"/>
                            </a:xfrm>
                            <a:custGeom>
                              <a:avLst/>
                              <a:gdLst>
                                <a:gd name="T0" fmla="*/ 261 w 338"/>
                                <a:gd name="T1" fmla="*/ 1833 h 1833"/>
                                <a:gd name="T2" fmla="*/ 338 w 338"/>
                                <a:gd name="T3" fmla="*/ 1833 h 1833"/>
                                <a:gd name="T4" fmla="*/ 338 w 338"/>
                                <a:gd name="T5" fmla="*/ 1114 h 1833"/>
                                <a:gd name="T6" fmla="*/ 0 w 338"/>
                                <a:gd name="T7" fmla="*/ 0 h 1833"/>
                              </a:gdLst>
                              <a:ahLst/>
                              <a:cxnLst>
                                <a:cxn ang="0">
                                  <a:pos x="T0" y="T1"/>
                                </a:cxn>
                                <a:cxn ang="0">
                                  <a:pos x="T2" y="T3"/>
                                </a:cxn>
                                <a:cxn ang="0">
                                  <a:pos x="T4" y="T5"/>
                                </a:cxn>
                                <a:cxn ang="0">
                                  <a:pos x="T6" y="T7"/>
                                </a:cxn>
                              </a:cxnLst>
                              <a:rect l="0" t="0" r="r" b="b"/>
                              <a:pathLst>
                                <a:path w="338" h="1833">
                                  <a:moveTo>
                                    <a:pt x="261" y="1833"/>
                                  </a:moveTo>
                                  <a:lnTo>
                                    <a:pt x="338" y="1833"/>
                                  </a:lnTo>
                                  <a:lnTo>
                                    <a:pt x="338" y="1114"/>
                                  </a:lnTo>
                                  <a:lnTo>
                                    <a:pt x="0" y="0"/>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 name="Line 1148"/>
                          <wps:cNvCnPr/>
                          <wps:spPr bwMode="auto">
                            <a:xfrm flipH="1">
                              <a:off x="4366" y="6676"/>
                              <a:ext cx="12" cy="58"/>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52" name="Line 1149"/>
                          <wps:cNvCnPr/>
                          <wps:spPr bwMode="auto">
                            <a:xfrm>
                              <a:off x="4378" y="6676"/>
                              <a:ext cx="39" cy="39"/>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53" name="Line 1150"/>
                          <wps:cNvCnPr/>
                          <wps:spPr bwMode="auto">
                            <a:xfrm>
                              <a:off x="4226" y="22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4" name="Line 1151"/>
                          <wps:cNvCnPr/>
                          <wps:spPr bwMode="auto">
                            <a:xfrm>
                              <a:off x="4226" y="2215"/>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5" name="Line 1152"/>
                          <wps:cNvCnPr/>
                          <wps:spPr bwMode="auto">
                            <a:xfrm flipH="1">
                              <a:off x="4232" y="2221"/>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6" name="Line 1153"/>
                          <wps:cNvCnPr/>
                          <wps:spPr bwMode="auto">
                            <a:xfrm flipV="1">
                              <a:off x="4232" y="2221"/>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7" name="Line 1154"/>
                          <wps:cNvCnPr/>
                          <wps:spPr bwMode="auto">
                            <a:xfrm>
                              <a:off x="4226" y="2215"/>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8" name="Line 1155"/>
                          <wps:cNvCnPr/>
                          <wps:spPr bwMode="auto">
                            <a:xfrm>
                              <a:off x="4226" y="2234"/>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9" name="Line 1156"/>
                          <wps:cNvCnPr/>
                          <wps:spPr bwMode="auto">
                            <a:xfrm>
                              <a:off x="4232" y="22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0" name="Line 1157"/>
                          <wps:cNvCnPr/>
                          <wps:spPr bwMode="auto">
                            <a:xfrm>
                              <a:off x="4226" y="2221"/>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1" name="Line 1158"/>
                          <wps:cNvCnPr/>
                          <wps:spPr bwMode="auto">
                            <a:xfrm>
                              <a:off x="4226" y="2221"/>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2" name="Line 1159"/>
                          <wps:cNvCnPr/>
                          <wps:spPr bwMode="auto">
                            <a:xfrm>
                              <a:off x="4232" y="22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3" name="Line 1160"/>
                          <wps:cNvCnPr/>
                          <wps:spPr bwMode="auto">
                            <a:xfrm>
                              <a:off x="4232" y="22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4" name="Line 1161"/>
                          <wps:cNvCnPr/>
                          <wps:spPr bwMode="auto">
                            <a:xfrm>
                              <a:off x="4226" y="2215"/>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5" name="Line 1162"/>
                          <wps:cNvCnPr/>
                          <wps:spPr bwMode="auto">
                            <a:xfrm>
                              <a:off x="4226" y="2221"/>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6" name="Line 1163"/>
                          <wps:cNvCnPr/>
                          <wps:spPr bwMode="auto">
                            <a:xfrm>
                              <a:off x="4226" y="22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7" name="Line 1164"/>
                          <wps:cNvCnPr/>
                          <wps:spPr bwMode="auto">
                            <a:xfrm flipH="1">
                              <a:off x="4226" y="2215"/>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8" name="Line 1165"/>
                          <wps:cNvCnPr/>
                          <wps:spPr bwMode="auto">
                            <a:xfrm>
                              <a:off x="4232" y="2221"/>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9" name="Line 1166"/>
                          <wps:cNvCnPr/>
                          <wps:spPr bwMode="auto">
                            <a:xfrm flipH="1" flipV="1">
                              <a:off x="4232" y="222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0" name="Line 1167"/>
                          <wps:cNvCnPr/>
                          <wps:spPr bwMode="auto">
                            <a:xfrm flipH="1" flipV="1">
                              <a:off x="4232" y="2215"/>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1" name="Line 1168"/>
                          <wps:cNvCnPr/>
                          <wps:spPr bwMode="auto">
                            <a:xfrm flipH="1" flipV="1">
                              <a:off x="4232" y="222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2" name="Line 1169"/>
                          <wps:cNvCnPr/>
                          <wps:spPr bwMode="auto">
                            <a:xfrm flipH="1" flipV="1">
                              <a:off x="4232" y="222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3" name="Line 1170"/>
                          <wps:cNvCnPr/>
                          <wps:spPr bwMode="auto">
                            <a:xfrm flipH="1" flipV="1">
                              <a:off x="4226" y="2221"/>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4" name="Line 1171"/>
                          <wps:cNvCnPr/>
                          <wps:spPr bwMode="auto">
                            <a:xfrm flipH="1" flipV="1">
                              <a:off x="4238" y="222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5" name="Line 1172"/>
                          <wps:cNvCnPr/>
                          <wps:spPr bwMode="auto">
                            <a:xfrm>
                              <a:off x="4226" y="221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6" name="Line 1173"/>
                          <wps:cNvCnPr/>
                          <wps:spPr bwMode="auto">
                            <a:xfrm>
                              <a:off x="4226" y="2215"/>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7" name="Rectangle 1174"/>
                          <wps:cNvSpPr>
                            <a:spLocks noChangeArrowheads="1"/>
                          </wps:cNvSpPr>
                          <wps:spPr bwMode="auto">
                            <a:xfrm>
                              <a:off x="4302" y="7631"/>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178" name="Freeform 1175"/>
                          <wps:cNvSpPr>
                            <a:spLocks/>
                          </wps:cNvSpPr>
                          <wps:spPr bwMode="auto">
                            <a:xfrm>
                              <a:off x="4582" y="6664"/>
                              <a:ext cx="961" cy="1960"/>
                            </a:xfrm>
                            <a:custGeom>
                              <a:avLst/>
                              <a:gdLst>
                                <a:gd name="T0" fmla="*/ 961 w 961"/>
                                <a:gd name="T1" fmla="*/ 1960 h 1960"/>
                                <a:gd name="T2" fmla="*/ 465 w 961"/>
                                <a:gd name="T3" fmla="*/ 1960 h 1960"/>
                                <a:gd name="T4" fmla="*/ 465 w 961"/>
                                <a:gd name="T5" fmla="*/ 541 h 1960"/>
                                <a:gd name="T6" fmla="*/ 64 w 961"/>
                                <a:gd name="T7" fmla="*/ 541 h 1960"/>
                                <a:gd name="T8" fmla="*/ 0 w 961"/>
                                <a:gd name="T9" fmla="*/ 0 h 1960"/>
                              </a:gdLst>
                              <a:ahLst/>
                              <a:cxnLst>
                                <a:cxn ang="0">
                                  <a:pos x="T0" y="T1"/>
                                </a:cxn>
                                <a:cxn ang="0">
                                  <a:pos x="T2" y="T3"/>
                                </a:cxn>
                                <a:cxn ang="0">
                                  <a:pos x="T4" y="T5"/>
                                </a:cxn>
                                <a:cxn ang="0">
                                  <a:pos x="T6" y="T7"/>
                                </a:cxn>
                                <a:cxn ang="0">
                                  <a:pos x="T8" y="T9"/>
                                </a:cxn>
                              </a:cxnLst>
                              <a:rect l="0" t="0" r="r" b="b"/>
                              <a:pathLst>
                                <a:path w="961" h="1960">
                                  <a:moveTo>
                                    <a:pt x="961" y="1960"/>
                                  </a:moveTo>
                                  <a:lnTo>
                                    <a:pt x="465" y="1960"/>
                                  </a:lnTo>
                                  <a:lnTo>
                                    <a:pt x="465" y="541"/>
                                  </a:lnTo>
                                  <a:lnTo>
                                    <a:pt x="64" y="541"/>
                                  </a:lnTo>
                                  <a:lnTo>
                                    <a:pt x="0" y="0"/>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9" name="Line 1176"/>
                          <wps:cNvCnPr/>
                          <wps:spPr bwMode="auto">
                            <a:xfrm flipH="1">
                              <a:off x="4563" y="6664"/>
                              <a:ext cx="19"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80" name="Line 1177"/>
                          <wps:cNvCnPr/>
                          <wps:spPr bwMode="auto">
                            <a:xfrm>
                              <a:off x="4582" y="6664"/>
                              <a:ext cx="32" cy="44"/>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81" name="Rectangle 1178"/>
                          <wps:cNvSpPr>
                            <a:spLocks noChangeArrowheads="1"/>
                          </wps:cNvSpPr>
                          <wps:spPr bwMode="auto">
                            <a:xfrm>
                              <a:off x="4690" y="7714"/>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182" name="Freeform 1179"/>
                          <wps:cNvSpPr>
                            <a:spLocks/>
                          </wps:cNvSpPr>
                          <wps:spPr bwMode="auto">
                            <a:xfrm>
                              <a:off x="4684" y="6651"/>
                              <a:ext cx="923" cy="1623"/>
                            </a:xfrm>
                            <a:custGeom>
                              <a:avLst/>
                              <a:gdLst>
                                <a:gd name="T0" fmla="*/ 923 w 923"/>
                                <a:gd name="T1" fmla="*/ 1623 h 1623"/>
                                <a:gd name="T2" fmla="*/ 636 w 923"/>
                                <a:gd name="T3" fmla="*/ 1623 h 1623"/>
                                <a:gd name="T4" fmla="*/ 636 w 923"/>
                                <a:gd name="T5" fmla="*/ 452 h 1623"/>
                                <a:gd name="T6" fmla="*/ 102 w 923"/>
                                <a:gd name="T7" fmla="*/ 452 h 1623"/>
                                <a:gd name="T8" fmla="*/ 0 w 923"/>
                                <a:gd name="T9" fmla="*/ 0 h 1623"/>
                              </a:gdLst>
                              <a:ahLst/>
                              <a:cxnLst>
                                <a:cxn ang="0">
                                  <a:pos x="T0" y="T1"/>
                                </a:cxn>
                                <a:cxn ang="0">
                                  <a:pos x="T2" y="T3"/>
                                </a:cxn>
                                <a:cxn ang="0">
                                  <a:pos x="T4" y="T5"/>
                                </a:cxn>
                                <a:cxn ang="0">
                                  <a:pos x="T6" y="T7"/>
                                </a:cxn>
                                <a:cxn ang="0">
                                  <a:pos x="T8" y="T9"/>
                                </a:cxn>
                              </a:cxnLst>
                              <a:rect l="0" t="0" r="r" b="b"/>
                              <a:pathLst>
                                <a:path w="923" h="1623">
                                  <a:moveTo>
                                    <a:pt x="923" y="1623"/>
                                  </a:moveTo>
                                  <a:lnTo>
                                    <a:pt x="636" y="1623"/>
                                  </a:lnTo>
                                  <a:lnTo>
                                    <a:pt x="636" y="452"/>
                                  </a:lnTo>
                                  <a:lnTo>
                                    <a:pt x="102" y="452"/>
                                  </a:lnTo>
                                  <a:lnTo>
                                    <a:pt x="0" y="0"/>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3" name="Line 1180"/>
                          <wps:cNvCnPr/>
                          <wps:spPr bwMode="auto">
                            <a:xfrm flipH="1">
                              <a:off x="4671" y="6651"/>
                              <a:ext cx="13" cy="57"/>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84" name="Line 1181"/>
                          <wps:cNvCnPr/>
                          <wps:spPr bwMode="auto">
                            <a:xfrm>
                              <a:off x="4684" y="6651"/>
                              <a:ext cx="38" cy="45"/>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85" name="Rectangle 1182"/>
                          <wps:cNvSpPr>
                            <a:spLocks noChangeArrowheads="1"/>
                          </wps:cNvSpPr>
                          <wps:spPr bwMode="auto">
                            <a:xfrm>
                              <a:off x="4964" y="7357"/>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186" name="Freeform 1183"/>
                          <wps:cNvSpPr>
                            <a:spLocks/>
                          </wps:cNvSpPr>
                          <wps:spPr bwMode="auto">
                            <a:xfrm>
                              <a:off x="4773" y="6626"/>
                              <a:ext cx="1196" cy="1152"/>
                            </a:xfrm>
                            <a:custGeom>
                              <a:avLst/>
                              <a:gdLst>
                                <a:gd name="T0" fmla="*/ 1196 w 1196"/>
                                <a:gd name="T1" fmla="*/ 1152 h 1152"/>
                                <a:gd name="T2" fmla="*/ 821 w 1196"/>
                                <a:gd name="T3" fmla="*/ 1152 h 1152"/>
                                <a:gd name="T4" fmla="*/ 821 w 1196"/>
                                <a:gd name="T5" fmla="*/ 350 h 1152"/>
                                <a:gd name="T6" fmla="*/ 165 w 1196"/>
                                <a:gd name="T7" fmla="*/ 350 h 1152"/>
                                <a:gd name="T8" fmla="*/ 0 w 1196"/>
                                <a:gd name="T9" fmla="*/ 0 h 1152"/>
                              </a:gdLst>
                              <a:ahLst/>
                              <a:cxnLst>
                                <a:cxn ang="0">
                                  <a:pos x="T0" y="T1"/>
                                </a:cxn>
                                <a:cxn ang="0">
                                  <a:pos x="T2" y="T3"/>
                                </a:cxn>
                                <a:cxn ang="0">
                                  <a:pos x="T4" y="T5"/>
                                </a:cxn>
                                <a:cxn ang="0">
                                  <a:pos x="T6" y="T7"/>
                                </a:cxn>
                                <a:cxn ang="0">
                                  <a:pos x="T8" y="T9"/>
                                </a:cxn>
                              </a:cxnLst>
                              <a:rect l="0" t="0" r="r" b="b"/>
                              <a:pathLst>
                                <a:path w="1196" h="1152">
                                  <a:moveTo>
                                    <a:pt x="1196" y="1152"/>
                                  </a:moveTo>
                                  <a:lnTo>
                                    <a:pt x="821" y="1152"/>
                                  </a:lnTo>
                                  <a:lnTo>
                                    <a:pt x="821" y="350"/>
                                  </a:lnTo>
                                  <a:lnTo>
                                    <a:pt x="165" y="350"/>
                                  </a:lnTo>
                                  <a:lnTo>
                                    <a:pt x="0" y="0"/>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 name="Line 1184"/>
                          <wps:cNvCnPr/>
                          <wps:spPr bwMode="auto">
                            <a:xfrm>
                              <a:off x="4773" y="6626"/>
                              <a:ext cx="0" cy="57"/>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88" name="Line 1185"/>
                          <wps:cNvCnPr/>
                          <wps:spPr bwMode="auto">
                            <a:xfrm>
                              <a:off x="4773" y="6626"/>
                              <a:ext cx="45" cy="38"/>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89" name="Rectangle 1186"/>
                          <wps:cNvSpPr>
                            <a:spLocks noChangeArrowheads="1"/>
                          </wps:cNvSpPr>
                          <wps:spPr bwMode="auto">
                            <a:xfrm>
                              <a:off x="5238" y="7071"/>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190" name="Freeform 1187"/>
                          <wps:cNvSpPr>
                            <a:spLocks/>
                          </wps:cNvSpPr>
                          <wps:spPr bwMode="auto">
                            <a:xfrm>
                              <a:off x="4843" y="6619"/>
                              <a:ext cx="2628" cy="1967"/>
                            </a:xfrm>
                            <a:custGeom>
                              <a:avLst/>
                              <a:gdLst>
                                <a:gd name="T0" fmla="*/ 2628 w 2628"/>
                                <a:gd name="T1" fmla="*/ 1967 h 1967"/>
                                <a:gd name="T2" fmla="*/ 2348 w 2628"/>
                                <a:gd name="T3" fmla="*/ 1967 h 1967"/>
                                <a:gd name="T4" fmla="*/ 2348 w 2628"/>
                                <a:gd name="T5" fmla="*/ 293 h 1967"/>
                                <a:gd name="T6" fmla="*/ 235 w 2628"/>
                                <a:gd name="T7" fmla="*/ 293 h 1967"/>
                                <a:gd name="T8" fmla="*/ 0 w 2628"/>
                                <a:gd name="T9" fmla="*/ 0 h 1967"/>
                              </a:gdLst>
                              <a:ahLst/>
                              <a:cxnLst>
                                <a:cxn ang="0">
                                  <a:pos x="T0" y="T1"/>
                                </a:cxn>
                                <a:cxn ang="0">
                                  <a:pos x="T2" y="T3"/>
                                </a:cxn>
                                <a:cxn ang="0">
                                  <a:pos x="T4" y="T5"/>
                                </a:cxn>
                                <a:cxn ang="0">
                                  <a:pos x="T6" y="T7"/>
                                </a:cxn>
                                <a:cxn ang="0">
                                  <a:pos x="T8" y="T9"/>
                                </a:cxn>
                              </a:cxnLst>
                              <a:rect l="0" t="0" r="r" b="b"/>
                              <a:pathLst>
                                <a:path w="2628" h="1967">
                                  <a:moveTo>
                                    <a:pt x="2628" y="1967"/>
                                  </a:moveTo>
                                  <a:lnTo>
                                    <a:pt x="2348" y="1967"/>
                                  </a:lnTo>
                                  <a:lnTo>
                                    <a:pt x="2348" y="293"/>
                                  </a:lnTo>
                                  <a:lnTo>
                                    <a:pt x="235" y="293"/>
                                  </a:lnTo>
                                  <a:lnTo>
                                    <a:pt x="0" y="0"/>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1" name="Line 1188"/>
                          <wps:cNvCnPr/>
                          <wps:spPr bwMode="auto">
                            <a:xfrm>
                              <a:off x="4843" y="6619"/>
                              <a:ext cx="13" cy="57"/>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92" name="Line 1189"/>
                          <wps:cNvCnPr/>
                          <wps:spPr bwMode="auto">
                            <a:xfrm>
                              <a:off x="4843" y="6619"/>
                              <a:ext cx="51" cy="26"/>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93" name="Rectangle 1190"/>
                          <wps:cNvSpPr>
                            <a:spLocks noChangeArrowheads="1"/>
                          </wps:cNvSpPr>
                          <wps:spPr bwMode="auto">
                            <a:xfrm>
                              <a:off x="6561" y="6937"/>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194" name="Freeform 1191"/>
                          <wps:cNvSpPr>
                            <a:spLocks/>
                          </wps:cNvSpPr>
                          <wps:spPr bwMode="auto">
                            <a:xfrm>
                              <a:off x="4907" y="6600"/>
                              <a:ext cx="2628" cy="1540"/>
                            </a:xfrm>
                            <a:custGeom>
                              <a:avLst/>
                              <a:gdLst>
                                <a:gd name="T0" fmla="*/ 2628 w 2628"/>
                                <a:gd name="T1" fmla="*/ 1540 h 1540"/>
                                <a:gd name="T2" fmla="*/ 2412 w 2628"/>
                                <a:gd name="T3" fmla="*/ 1540 h 1540"/>
                                <a:gd name="T4" fmla="*/ 2412 w 2628"/>
                                <a:gd name="T5" fmla="*/ 166 h 1540"/>
                                <a:gd name="T6" fmla="*/ 222 w 2628"/>
                                <a:gd name="T7" fmla="*/ 166 h 1540"/>
                                <a:gd name="T8" fmla="*/ 0 w 2628"/>
                                <a:gd name="T9" fmla="*/ 0 h 1540"/>
                              </a:gdLst>
                              <a:ahLst/>
                              <a:cxnLst>
                                <a:cxn ang="0">
                                  <a:pos x="T0" y="T1"/>
                                </a:cxn>
                                <a:cxn ang="0">
                                  <a:pos x="T2" y="T3"/>
                                </a:cxn>
                                <a:cxn ang="0">
                                  <a:pos x="T4" y="T5"/>
                                </a:cxn>
                                <a:cxn ang="0">
                                  <a:pos x="T6" y="T7"/>
                                </a:cxn>
                                <a:cxn ang="0">
                                  <a:pos x="T8" y="T9"/>
                                </a:cxn>
                              </a:cxnLst>
                              <a:rect l="0" t="0" r="r" b="b"/>
                              <a:pathLst>
                                <a:path w="2628" h="1540">
                                  <a:moveTo>
                                    <a:pt x="2628" y="1540"/>
                                  </a:moveTo>
                                  <a:lnTo>
                                    <a:pt x="2412" y="1540"/>
                                  </a:lnTo>
                                  <a:lnTo>
                                    <a:pt x="2412" y="166"/>
                                  </a:lnTo>
                                  <a:lnTo>
                                    <a:pt x="222" y="166"/>
                                  </a:lnTo>
                                  <a:lnTo>
                                    <a:pt x="0" y="0"/>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5" name="Line 1192"/>
                          <wps:cNvCnPr/>
                          <wps:spPr bwMode="auto">
                            <a:xfrm>
                              <a:off x="4907" y="6600"/>
                              <a:ext cx="57" cy="13"/>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96" name="Line 1193"/>
                          <wps:cNvCnPr/>
                          <wps:spPr bwMode="auto">
                            <a:xfrm>
                              <a:off x="4907" y="6600"/>
                              <a:ext cx="25"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97" name="Rectangle 1194"/>
                          <wps:cNvSpPr>
                            <a:spLocks noChangeArrowheads="1"/>
                          </wps:cNvSpPr>
                          <wps:spPr bwMode="auto">
                            <a:xfrm>
                              <a:off x="6523" y="6791"/>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198" name="Freeform 1195"/>
                          <wps:cNvSpPr>
                            <a:spLocks/>
                          </wps:cNvSpPr>
                          <wps:spPr bwMode="auto">
                            <a:xfrm>
                              <a:off x="4888" y="6606"/>
                              <a:ext cx="2685" cy="1242"/>
                            </a:xfrm>
                            <a:custGeom>
                              <a:avLst/>
                              <a:gdLst>
                                <a:gd name="T0" fmla="*/ 2685 w 2685"/>
                                <a:gd name="T1" fmla="*/ 1242 h 1242"/>
                                <a:gd name="T2" fmla="*/ 2577 w 2685"/>
                                <a:gd name="T3" fmla="*/ 1242 h 1242"/>
                                <a:gd name="T4" fmla="*/ 2577 w 2685"/>
                                <a:gd name="T5" fmla="*/ 58 h 1242"/>
                                <a:gd name="T6" fmla="*/ 305 w 2685"/>
                                <a:gd name="T7" fmla="*/ 58 h 1242"/>
                                <a:gd name="T8" fmla="*/ 0 w 2685"/>
                                <a:gd name="T9" fmla="*/ 0 h 1242"/>
                              </a:gdLst>
                              <a:ahLst/>
                              <a:cxnLst>
                                <a:cxn ang="0">
                                  <a:pos x="T0" y="T1"/>
                                </a:cxn>
                                <a:cxn ang="0">
                                  <a:pos x="T2" y="T3"/>
                                </a:cxn>
                                <a:cxn ang="0">
                                  <a:pos x="T4" y="T5"/>
                                </a:cxn>
                                <a:cxn ang="0">
                                  <a:pos x="T6" y="T7"/>
                                </a:cxn>
                                <a:cxn ang="0">
                                  <a:pos x="T8" y="T9"/>
                                </a:cxn>
                              </a:cxnLst>
                              <a:rect l="0" t="0" r="r" b="b"/>
                              <a:pathLst>
                                <a:path w="2685" h="1242">
                                  <a:moveTo>
                                    <a:pt x="2685" y="1242"/>
                                  </a:moveTo>
                                  <a:lnTo>
                                    <a:pt x="2577" y="1242"/>
                                  </a:lnTo>
                                  <a:lnTo>
                                    <a:pt x="2577" y="58"/>
                                  </a:lnTo>
                                  <a:lnTo>
                                    <a:pt x="305" y="58"/>
                                  </a:lnTo>
                                  <a:lnTo>
                                    <a:pt x="0" y="0"/>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 name="Line 1196"/>
                          <wps:cNvCnPr/>
                          <wps:spPr bwMode="auto">
                            <a:xfrm flipV="1">
                              <a:off x="4888" y="6594"/>
                              <a:ext cx="57" cy="12"/>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00" name="Line 1197"/>
                          <wps:cNvCnPr/>
                          <wps:spPr bwMode="auto">
                            <a:xfrm>
                              <a:off x="4888" y="6606"/>
                              <a:ext cx="44" cy="32"/>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01" name="Rectangle 1198"/>
                          <wps:cNvSpPr>
                            <a:spLocks noChangeArrowheads="1"/>
                          </wps:cNvSpPr>
                          <wps:spPr bwMode="auto">
                            <a:xfrm>
                              <a:off x="6466" y="6689"/>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202" name="Freeform 1199"/>
                          <wps:cNvSpPr>
                            <a:spLocks/>
                          </wps:cNvSpPr>
                          <wps:spPr bwMode="auto">
                            <a:xfrm>
                              <a:off x="4926" y="6479"/>
                              <a:ext cx="3194" cy="815"/>
                            </a:xfrm>
                            <a:custGeom>
                              <a:avLst/>
                              <a:gdLst>
                                <a:gd name="T0" fmla="*/ 3194 w 3194"/>
                                <a:gd name="T1" fmla="*/ 815 h 815"/>
                                <a:gd name="T2" fmla="*/ 3194 w 3194"/>
                                <a:gd name="T3" fmla="*/ 0 h 815"/>
                                <a:gd name="T4" fmla="*/ 0 w 3194"/>
                                <a:gd name="T5" fmla="*/ 0 h 815"/>
                              </a:gdLst>
                              <a:ahLst/>
                              <a:cxnLst>
                                <a:cxn ang="0">
                                  <a:pos x="T0" y="T1"/>
                                </a:cxn>
                                <a:cxn ang="0">
                                  <a:pos x="T2" y="T3"/>
                                </a:cxn>
                                <a:cxn ang="0">
                                  <a:pos x="T4" y="T5"/>
                                </a:cxn>
                              </a:cxnLst>
                              <a:rect l="0" t="0" r="r" b="b"/>
                              <a:pathLst>
                                <a:path w="3194" h="815">
                                  <a:moveTo>
                                    <a:pt x="3194" y="815"/>
                                  </a:moveTo>
                                  <a:lnTo>
                                    <a:pt x="3194" y="0"/>
                                  </a:lnTo>
                                  <a:lnTo>
                                    <a:pt x="0" y="0"/>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3" name="Line 1200"/>
                          <wps:cNvCnPr/>
                          <wps:spPr bwMode="auto">
                            <a:xfrm flipV="1">
                              <a:off x="4926" y="6454"/>
                              <a:ext cx="51" cy="25"/>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04" name="Line 1201"/>
                          <wps:cNvCnPr/>
                          <wps:spPr bwMode="auto">
                            <a:xfrm>
                              <a:off x="4926" y="6479"/>
                              <a:ext cx="51" cy="26"/>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05" name="Rectangle 1202"/>
                          <wps:cNvSpPr>
                            <a:spLocks noChangeArrowheads="1"/>
                          </wps:cNvSpPr>
                          <wps:spPr bwMode="auto">
                            <a:xfrm>
                              <a:off x="6708" y="6498"/>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206" name="Freeform 1203"/>
                          <wps:cNvSpPr>
                            <a:spLocks/>
                          </wps:cNvSpPr>
                          <wps:spPr bwMode="auto">
                            <a:xfrm>
                              <a:off x="4811" y="6135"/>
                              <a:ext cx="2870" cy="306"/>
                            </a:xfrm>
                            <a:custGeom>
                              <a:avLst/>
                              <a:gdLst>
                                <a:gd name="T0" fmla="*/ 2870 w 2870"/>
                                <a:gd name="T1" fmla="*/ 0 h 306"/>
                                <a:gd name="T2" fmla="*/ 668 w 2870"/>
                                <a:gd name="T3" fmla="*/ 77 h 306"/>
                                <a:gd name="T4" fmla="*/ 0 w 2870"/>
                                <a:gd name="T5" fmla="*/ 306 h 306"/>
                              </a:gdLst>
                              <a:ahLst/>
                              <a:cxnLst>
                                <a:cxn ang="0">
                                  <a:pos x="T0" y="T1"/>
                                </a:cxn>
                                <a:cxn ang="0">
                                  <a:pos x="T2" y="T3"/>
                                </a:cxn>
                                <a:cxn ang="0">
                                  <a:pos x="T4" y="T5"/>
                                </a:cxn>
                              </a:cxnLst>
                              <a:rect l="0" t="0" r="r" b="b"/>
                              <a:pathLst>
                                <a:path w="2870" h="306">
                                  <a:moveTo>
                                    <a:pt x="2870" y="0"/>
                                  </a:moveTo>
                                  <a:lnTo>
                                    <a:pt x="668" y="77"/>
                                  </a:lnTo>
                                  <a:lnTo>
                                    <a:pt x="0" y="306"/>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 name="Line 1204"/>
                          <wps:cNvCnPr/>
                          <wps:spPr bwMode="auto">
                            <a:xfrm flipV="1">
                              <a:off x="4811" y="6403"/>
                              <a:ext cx="38" cy="38"/>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08" name="Line 1205"/>
                          <wps:cNvCnPr/>
                          <wps:spPr bwMode="auto">
                            <a:xfrm>
                              <a:off x="4811" y="6441"/>
                              <a:ext cx="57" cy="6"/>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09" name="Line 1206"/>
                          <wps:cNvCnPr/>
                          <wps:spPr bwMode="auto">
                            <a:xfrm>
                              <a:off x="6262" y="115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0" name="Line 1207"/>
                          <wps:cNvCnPr/>
                          <wps:spPr bwMode="auto">
                            <a:xfrm>
                              <a:off x="6262" y="1152"/>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1" name="Line 1208"/>
                          <wps:cNvCnPr/>
                          <wps:spPr bwMode="auto">
                            <a:xfrm flipH="1">
                              <a:off x="6268" y="1158"/>
                              <a:ext cx="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2" name="Line 1209"/>
                          <wps:cNvCnPr/>
                          <wps:spPr bwMode="auto">
                            <a:xfrm flipV="1">
                              <a:off x="6268" y="1158"/>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1213" name="Group 1411"/>
                        <wpg:cNvGrpSpPr>
                          <a:grpSpLocks/>
                        </wpg:cNvGrpSpPr>
                        <wpg:grpSpPr bwMode="auto">
                          <a:xfrm>
                            <a:off x="2303145" y="-97155"/>
                            <a:ext cx="2655570" cy="4199255"/>
                            <a:chOff x="3627" y="-153"/>
                            <a:chExt cx="4182" cy="6613"/>
                          </a:xfrm>
                        </wpg:grpSpPr>
                        <wps:wsp>
                          <wps:cNvPr id="1214" name="Line 1211"/>
                          <wps:cNvCnPr/>
                          <wps:spPr bwMode="auto">
                            <a:xfrm>
                              <a:off x="6262" y="115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5" name="Line 1212"/>
                          <wps:cNvCnPr/>
                          <wps:spPr bwMode="auto">
                            <a:xfrm>
                              <a:off x="6262" y="1171"/>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6" name="Line 1213"/>
                          <wps:cNvCnPr/>
                          <wps:spPr bwMode="auto">
                            <a:xfrm>
                              <a:off x="6268" y="115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7" name="Line 1214"/>
                          <wps:cNvCnPr/>
                          <wps:spPr bwMode="auto">
                            <a:xfrm>
                              <a:off x="6262" y="115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8" name="Line 1215"/>
                          <wps:cNvCnPr/>
                          <wps:spPr bwMode="auto">
                            <a:xfrm>
                              <a:off x="6262" y="115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9" name="Line 1216"/>
                          <wps:cNvCnPr/>
                          <wps:spPr bwMode="auto">
                            <a:xfrm>
                              <a:off x="6268" y="115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0" name="Line 1217"/>
                          <wps:cNvCnPr/>
                          <wps:spPr bwMode="auto">
                            <a:xfrm>
                              <a:off x="6268" y="115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1" name="Line 1218"/>
                          <wps:cNvCnPr/>
                          <wps:spPr bwMode="auto">
                            <a:xfrm>
                              <a:off x="6262" y="115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2" name="Line 1219"/>
                          <wps:cNvCnPr/>
                          <wps:spPr bwMode="auto">
                            <a:xfrm>
                              <a:off x="6262" y="1158"/>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3" name="Line 1220"/>
                          <wps:cNvCnPr/>
                          <wps:spPr bwMode="auto">
                            <a:xfrm>
                              <a:off x="6262" y="115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4" name="Line 1221"/>
                          <wps:cNvCnPr/>
                          <wps:spPr bwMode="auto">
                            <a:xfrm flipH="1">
                              <a:off x="6262" y="115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5" name="Line 1222"/>
                          <wps:cNvCnPr/>
                          <wps:spPr bwMode="auto">
                            <a:xfrm>
                              <a:off x="6268" y="1158"/>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6" name="Line 1223"/>
                          <wps:cNvCnPr/>
                          <wps:spPr bwMode="auto">
                            <a:xfrm flipH="1" flipV="1">
                              <a:off x="6268" y="1158"/>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7" name="Line 1224"/>
                          <wps:cNvCnPr/>
                          <wps:spPr bwMode="auto">
                            <a:xfrm flipH="1" flipV="1">
                              <a:off x="6268" y="1152"/>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8" name="Line 1225"/>
                          <wps:cNvCnPr/>
                          <wps:spPr bwMode="auto">
                            <a:xfrm flipH="1" flipV="1">
                              <a:off x="6268" y="1158"/>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9" name="Line 1226"/>
                          <wps:cNvCnPr/>
                          <wps:spPr bwMode="auto">
                            <a:xfrm flipH="1" flipV="1">
                              <a:off x="6268" y="1158"/>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0" name="Line 1227"/>
                          <wps:cNvCnPr/>
                          <wps:spPr bwMode="auto">
                            <a:xfrm flipH="1" flipV="1">
                              <a:off x="6262" y="1158"/>
                              <a:ext cx="38" cy="3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1" name="Line 1228"/>
                          <wps:cNvCnPr/>
                          <wps:spPr bwMode="auto">
                            <a:xfrm flipH="1" flipV="1">
                              <a:off x="6275" y="1158"/>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2" name="Line 1229"/>
                          <wps:cNvCnPr/>
                          <wps:spPr bwMode="auto">
                            <a:xfrm>
                              <a:off x="6262" y="115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3" name="Line 1230"/>
                          <wps:cNvCnPr/>
                          <wps:spPr bwMode="auto">
                            <a:xfrm>
                              <a:off x="6262" y="115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4" name="Rectangle 1231"/>
                          <wps:cNvSpPr>
                            <a:spLocks noChangeArrowheads="1"/>
                          </wps:cNvSpPr>
                          <wps:spPr bwMode="auto">
                            <a:xfrm>
                              <a:off x="6249" y="6205"/>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235" name="Freeform 1232"/>
                          <wps:cNvSpPr>
                            <a:spLocks/>
                          </wps:cNvSpPr>
                          <wps:spPr bwMode="auto">
                            <a:xfrm>
                              <a:off x="4894" y="5524"/>
                              <a:ext cx="2819" cy="936"/>
                            </a:xfrm>
                            <a:custGeom>
                              <a:avLst/>
                              <a:gdLst>
                                <a:gd name="T0" fmla="*/ 2819 w 2819"/>
                                <a:gd name="T1" fmla="*/ 0 h 936"/>
                                <a:gd name="T2" fmla="*/ 674 w 2819"/>
                                <a:gd name="T3" fmla="*/ 427 h 936"/>
                                <a:gd name="T4" fmla="*/ 0 w 2819"/>
                                <a:gd name="T5" fmla="*/ 936 h 936"/>
                              </a:gdLst>
                              <a:ahLst/>
                              <a:cxnLst>
                                <a:cxn ang="0">
                                  <a:pos x="T0" y="T1"/>
                                </a:cxn>
                                <a:cxn ang="0">
                                  <a:pos x="T2" y="T3"/>
                                </a:cxn>
                                <a:cxn ang="0">
                                  <a:pos x="T4" y="T5"/>
                                </a:cxn>
                              </a:cxnLst>
                              <a:rect l="0" t="0" r="r" b="b"/>
                              <a:pathLst>
                                <a:path w="2819" h="936">
                                  <a:moveTo>
                                    <a:pt x="2819" y="0"/>
                                  </a:moveTo>
                                  <a:lnTo>
                                    <a:pt x="674" y="427"/>
                                  </a:lnTo>
                                  <a:lnTo>
                                    <a:pt x="0" y="936"/>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6" name="Line 1233"/>
                          <wps:cNvCnPr/>
                          <wps:spPr bwMode="auto">
                            <a:xfrm flipV="1">
                              <a:off x="4894" y="6409"/>
                              <a:ext cx="25"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37" name="Line 1234"/>
                          <wps:cNvCnPr/>
                          <wps:spPr bwMode="auto">
                            <a:xfrm flipV="1">
                              <a:off x="4894" y="6447"/>
                              <a:ext cx="57" cy="13"/>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38" name="Line 1235"/>
                          <wps:cNvCnPr/>
                          <wps:spPr bwMode="auto">
                            <a:xfrm>
                              <a:off x="6319" y="71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9" name="Line 1236"/>
                          <wps:cNvCnPr/>
                          <wps:spPr bwMode="auto">
                            <a:xfrm>
                              <a:off x="6319" y="719"/>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0" name="Line 1237"/>
                          <wps:cNvCnPr/>
                          <wps:spPr bwMode="auto">
                            <a:xfrm flipH="1">
                              <a:off x="6326" y="726"/>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1" name="Line 1238"/>
                          <wps:cNvCnPr/>
                          <wps:spPr bwMode="auto">
                            <a:xfrm flipV="1">
                              <a:off x="6326" y="726"/>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2" name="Line 1239"/>
                          <wps:cNvCnPr/>
                          <wps:spPr bwMode="auto">
                            <a:xfrm>
                              <a:off x="6319" y="71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3" name="Line 1240"/>
                          <wps:cNvCnPr/>
                          <wps:spPr bwMode="auto">
                            <a:xfrm>
                              <a:off x="6319" y="738"/>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4" name="Line 1241"/>
                          <wps:cNvCnPr/>
                          <wps:spPr bwMode="auto">
                            <a:xfrm>
                              <a:off x="6326" y="71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5" name="Line 1242"/>
                          <wps:cNvCnPr/>
                          <wps:spPr bwMode="auto">
                            <a:xfrm>
                              <a:off x="6319" y="72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6" name="Line 1243"/>
                          <wps:cNvCnPr/>
                          <wps:spPr bwMode="auto">
                            <a:xfrm>
                              <a:off x="6319" y="72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7" name="Line 1244"/>
                          <wps:cNvCnPr/>
                          <wps:spPr bwMode="auto">
                            <a:xfrm>
                              <a:off x="6326" y="71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8" name="Line 1245"/>
                          <wps:cNvCnPr/>
                          <wps:spPr bwMode="auto">
                            <a:xfrm>
                              <a:off x="6326" y="71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9" name="Line 1246"/>
                          <wps:cNvCnPr/>
                          <wps:spPr bwMode="auto">
                            <a:xfrm>
                              <a:off x="6319" y="71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0" name="Line 1247"/>
                          <wps:cNvCnPr/>
                          <wps:spPr bwMode="auto">
                            <a:xfrm>
                              <a:off x="6319" y="72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1" name="Line 1248"/>
                          <wps:cNvCnPr/>
                          <wps:spPr bwMode="auto">
                            <a:xfrm>
                              <a:off x="6319" y="71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2" name="Line 1249"/>
                          <wps:cNvCnPr/>
                          <wps:spPr bwMode="auto">
                            <a:xfrm flipH="1">
                              <a:off x="6319" y="71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3" name="Line 1250"/>
                          <wps:cNvCnPr/>
                          <wps:spPr bwMode="auto">
                            <a:xfrm>
                              <a:off x="6326" y="726"/>
                              <a:ext cx="32" cy="31"/>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4" name="Line 1251"/>
                          <wps:cNvCnPr/>
                          <wps:spPr bwMode="auto">
                            <a:xfrm flipH="1" flipV="1">
                              <a:off x="6326" y="726"/>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5" name="Line 1252"/>
                          <wps:cNvCnPr/>
                          <wps:spPr bwMode="auto">
                            <a:xfrm flipH="1" flipV="1">
                              <a:off x="6326" y="719"/>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6" name="Line 1253"/>
                          <wps:cNvCnPr/>
                          <wps:spPr bwMode="auto">
                            <a:xfrm flipH="1" flipV="1">
                              <a:off x="6326" y="726"/>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7" name="Line 1254"/>
                          <wps:cNvCnPr/>
                          <wps:spPr bwMode="auto">
                            <a:xfrm flipH="1" flipV="1">
                              <a:off x="6326" y="726"/>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8" name="Line 1255"/>
                          <wps:cNvCnPr/>
                          <wps:spPr bwMode="auto">
                            <a:xfrm flipH="1" flipV="1">
                              <a:off x="6319" y="726"/>
                              <a:ext cx="39"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9" name="Line 1256"/>
                          <wps:cNvCnPr/>
                          <wps:spPr bwMode="auto">
                            <a:xfrm flipH="1" flipV="1">
                              <a:off x="6332" y="726"/>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0" name="Line 1257"/>
                          <wps:cNvCnPr/>
                          <wps:spPr bwMode="auto">
                            <a:xfrm>
                              <a:off x="6319" y="71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1" name="Line 1258"/>
                          <wps:cNvCnPr/>
                          <wps:spPr bwMode="auto">
                            <a:xfrm>
                              <a:off x="6319" y="719"/>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2" name="Rectangle 1259"/>
                          <wps:cNvSpPr>
                            <a:spLocks noChangeArrowheads="1"/>
                          </wps:cNvSpPr>
                          <wps:spPr bwMode="auto">
                            <a:xfrm>
                              <a:off x="6243" y="5843"/>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263" name="Freeform 1260"/>
                          <wps:cNvSpPr>
                            <a:spLocks/>
                          </wps:cNvSpPr>
                          <wps:spPr bwMode="auto">
                            <a:xfrm>
                              <a:off x="4709" y="5028"/>
                              <a:ext cx="3100" cy="1394"/>
                            </a:xfrm>
                            <a:custGeom>
                              <a:avLst/>
                              <a:gdLst>
                                <a:gd name="T0" fmla="*/ 3100 w 3100"/>
                                <a:gd name="T1" fmla="*/ 0 h 1394"/>
                                <a:gd name="T2" fmla="*/ 929 w 3100"/>
                                <a:gd name="T3" fmla="*/ 713 h 1394"/>
                                <a:gd name="T4" fmla="*/ 0 w 3100"/>
                                <a:gd name="T5" fmla="*/ 1394 h 1394"/>
                              </a:gdLst>
                              <a:ahLst/>
                              <a:cxnLst>
                                <a:cxn ang="0">
                                  <a:pos x="T0" y="T1"/>
                                </a:cxn>
                                <a:cxn ang="0">
                                  <a:pos x="T2" y="T3"/>
                                </a:cxn>
                                <a:cxn ang="0">
                                  <a:pos x="T4" y="T5"/>
                                </a:cxn>
                              </a:cxnLst>
                              <a:rect l="0" t="0" r="r" b="b"/>
                              <a:pathLst>
                                <a:path w="3100" h="1394">
                                  <a:moveTo>
                                    <a:pt x="3100" y="0"/>
                                  </a:moveTo>
                                  <a:lnTo>
                                    <a:pt x="929" y="713"/>
                                  </a:lnTo>
                                  <a:lnTo>
                                    <a:pt x="0" y="1394"/>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4" name="Line 1261"/>
                          <wps:cNvCnPr/>
                          <wps:spPr bwMode="auto">
                            <a:xfrm flipV="1">
                              <a:off x="4709" y="6371"/>
                              <a:ext cx="26"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65" name="Line 1262"/>
                          <wps:cNvCnPr/>
                          <wps:spPr bwMode="auto">
                            <a:xfrm flipV="1">
                              <a:off x="4709" y="6409"/>
                              <a:ext cx="58" cy="13"/>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66" name="Line 1263"/>
                          <wps:cNvCnPr/>
                          <wps:spPr bwMode="auto">
                            <a:xfrm>
                              <a:off x="6409" y="36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7" name="Line 1264"/>
                          <wps:cNvCnPr/>
                          <wps:spPr bwMode="auto">
                            <a:xfrm>
                              <a:off x="6409" y="363"/>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8" name="Line 1265"/>
                          <wps:cNvCnPr/>
                          <wps:spPr bwMode="auto">
                            <a:xfrm flipH="1">
                              <a:off x="6415" y="369"/>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9" name="Line 1266"/>
                          <wps:cNvCnPr/>
                          <wps:spPr bwMode="auto">
                            <a:xfrm flipV="1">
                              <a:off x="6415" y="369"/>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0" name="Line 1267"/>
                          <wps:cNvCnPr/>
                          <wps:spPr bwMode="auto">
                            <a:xfrm>
                              <a:off x="6409" y="363"/>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1" name="Line 1268"/>
                          <wps:cNvCnPr/>
                          <wps:spPr bwMode="auto">
                            <a:xfrm>
                              <a:off x="6409" y="382"/>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2" name="Line 1269"/>
                          <wps:cNvCnPr/>
                          <wps:spPr bwMode="auto">
                            <a:xfrm>
                              <a:off x="6415" y="36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3" name="Line 1270"/>
                          <wps:cNvCnPr/>
                          <wps:spPr bwMode="auto">
                            <a:xfrm>
                              <a:off x="6409" y="369"/>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4" name="Line 1271"/>
                          <wps:cNvCnPr/>
                          <wps:spPr bwMode="auto">
                            <a:xfrm>
                              <a:off x="6409" y="369"/>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5" name="Line 1272"/>
                          <wps:cNvCnPr/>
                          <wps:spPr bwMode="auto">
                            <a:xfrm>
                              <a:off x="6415" y="36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6" name="Line 1273"/>
                          <wps:cNvCnPr/>
                          <wps:spPr bwMode="auto">
                            <a:xfrm>
                              <a:off x="6415" y="36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7" name="Line 1274"/>
                          <wps:cNvCnPr/>
                          <wps:spPr bwMode="auto">
                            <a:xfrm>
                              <a:off x="6409" y="363"/>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8" name="Line 1275"/>
                          <wps:cNvCnPr/>
                          <wps:spPr bwMode="auto">
                            <a:xfrm>
                              <a:off x="6409" y="369"/>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9" name="Line 1276"/>
                          <wps:cNvCnPr/>
                          <wps:spPr bwMode="auto">
                            <a:xfrm>
                              <a:off x="6409" y="36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0" name="Line 1277"/>
                          <wps:cNvCnPr/>
                          <wps:spPr bwMode="auto">
                            <a:xfrm flipH="1">
                              <a:off x="6409" y="363"/>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1" name="Line 1278"/>
                          <wps:cNvCnPr/>
                          <wps:spPr bwMode="auto">
                            <a:xfrm>
                              <a:off x="6415" y="369"/>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2" name="Line 1279"/>
                          <wps:cNvCnPr/>
                          <wps:spPr bwMode="auto">
                            <a:xfrm flipH="1" flipV="1">
                              <a:off x="6415" y="36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3" name="Line 1280"/>
                          <wps:cNvCnPr/>
                          <wps:spPr bwMode="auto">
                            <a:xfrm flipH="1" flipV="1">
                              <a:off x="6415" y="363"/>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4" name="Line 1281"/>
                          <wps:cNvCnPr/>
                          <wps:spPr bwMode="auto">
                            <a:xfrm flipH="1" flipV="1">
                              <a:off x="6415" y="36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5" name="Line 1282"/>
                          <wps:cNvCnPr/>
                          <wps:spPr bwMode="auto">
                            <a:xfrm flipH="1" flipV="1">
                              <a:off x="6415" y="36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6" name="Line 1283"/>
                          <wps:cNvCnPr/>
                          <wps:spPr bwMode="auto">
                            <a:xfrm flipH="1" flipV="1">
                              <a:off x="6409" y="369"/>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7" name="Line 1284"/>
                          <wps:cNvCnPr/>
                          <wps:spPr bwMode="auto">
                            <a:xfrm flipH="1" flipV="1">
                              <a:off x="6421" y="369"/>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8" name="Line 1285"/>
                          <wps:cNvCnPr/>
                          <wps:spPr bwMode="auto">
                            <a:xfrm>
                              <a:off x="6409" y="36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9" name="Line 1286"/>
                          <wps:cNvCnPr/>
                          <wps:spPr bwMode="auto">
                            <a:xfrm>
                              <a:off x="6409" y="363"/>
                              <a:ext cx="31"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0" name="Rectangle 1287"/>
                          <wps:cNvSpPr>
                            <a:spLocks noChangeArrowheads="1"/>
                          </wps:cNvSpPr>
                          <wps:spPr bwMode="auto">
                            <a:xfrm>
                              <a:off x="6205" y="5582"/>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291" name="Freeform 1288"/>
                          <wps:cNvSpPr>
                            <a:spLocks/>
                          </wps:cNvSpPr>
                          <wps:spPr bwMode="auto">
                            <a:xfrm>
                              <a:off x="4582" y="4379"/>
                              <a:ext cx="3169" cy="2024"/>
                            </a:xfrm>
                            <a:custGeom>
                              <a:avLst/>
                              <a:gdLst>
                                <a:gd name="T0" fmla="*/ 3169 w 3169"/>
                                <a:gd name="T1" fmla="*/ 0 h 2024"/>
                                <a:gd name="T2" fmla="*/ 1050 w 3169"/>
                                <a:gd name="T3" fmla="*/ 1063 h 2024"/>
                                <a:gd name="T4" fmla="*/ 0 w 3169"/>
                                <a:gd name="T5" fmla="*/ 2024 h 2024"/>
                              </a:gdLst>
                              <a:ahLst/>
                              <a:cxnLst>
                                <a:cxn ang="0">
                                  <a:pos x="T0" y="T1"/>
                                </a:cxn>
                                <a:cxn ang="0">
                                  <a:pos x="T2" y="T3"/>
                                </a:cxn>
                                <a:cxn ang="0">
                                  <a:pos x="T4" y="T5"/>
                                </a:cxn>
                              </a:cxnLst>
                              <a:rect l="0" t="0" r="r" b="b"/>
                              <a:pathLst>
                                <a:path w="3169" h="2024">
                                  <a:moveTo>
                                    <a:pt x="3169" y="0"/>
                                  </a:moveTo>
                                  <a:lnTo>
                                    <a:pt x="1050" y="1063"/>
                                  </a:lnTo>
                                  <a:lnTo>
                                    <a:pt x="0" y="2024"/>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 name="Line 1289"/>
                          <wps:cNvCnPr/>
                          <wps:spPr bwMode="auto">
                            <a:xfrm flipV="1">
                              <a:off x="4582" y="6352"/>
                              <a:ext cx="19" cy="51"/>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93" name="Line 1290"/>
                          <wps:cNvCnPr/>
                          <wps:spPr bwMode="auto">
                            <a:xfrm flipV="1">
                              <a:off x="4582" y="6390"/>
                              <a:ext cx="57" cy="13"/>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94" name="Line 1291"/>
                          <wps:cNvCnPr/>
                          <wps:spPr bwMode="auto">
                            <a:xfrm>
                              <a:off x="6377" y="-10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5" name="Line 1292"/>
                          <wps:cNvCnPr/>
                          <wps:spPr bwMode="auto">
                            <a:xfrm>
                              <a:off x="6377" y="-102"/>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6" name="Line 1293"/>
                          <wps:cNvCnPr/>
                          <wps:spPr bwMode="auto">
                            <a:xfrm flipH="1">
                              <a:off x="6383" y="-95"/>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7" name="Line 1294"/>
                          <wps:cNvCnPr/>
                          <wps:spPr bwMode="auto">
                            <a:xfrm flipV="1">
                              <a:off x="6383" y="-95"/>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8" name="Line 1295"/>
                          <wps:cNvCnPr/>
                          <wps:spPr bwMode="auto">
                            <a:xfrm>
                              <a:off x="6377" y="-10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9" name="Line 1296"/>
                          <wps:cNvCnPr/>
                          <wps:spPr bwMode="auto">
                            <a:xfrm>
                              <a:off x="6377" y="-83"/>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0" name="Line 1297"/>
                          <wps:cNvCnPr/>
                          <wps:spPr bwMode="auto">
                            <a:xfrm>
                              <a:off x="6383" y="-10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1" name="Line 1298"/>
                          <wps:cNvCnPr/>
                          <wps:spPr bwMode="auto">
                            <a:xfrm>
                              <a:off x="6377" y="-9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2" name="Line 1299"/>
                          <wps:cNvCnPr/>
                          <wps:spPr bwMode="auto">
                            <a:xfrm>
                              <a:off x="6377" y="-9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3" name="Line 1300"/>
                          <wps:cNvCnPr/>
                          <wps:spPr bwMode="auto">
                            <a:xfrm>
                              <a:off x="6383" y="-10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4" name="Line 1301"/>
                          <wps:cNvCnPr/>
                          <wps:spPr bwMode="auto">
                            <a:xfrm>
                              <a:off x="6383" y="-10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5" name="Line 1302"/>
                          <wps:cNvCnPr/>
                          <wps:spPr bwMode="auto">
                            <a:xfrm>
                              <a:off x="6377" y="-10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6" name="Line 1303"/>
                          <wps:cNvCnPr/>
                          <wps:spPr bwMode="auto">
                            <a:xfrm>
                              <a:off x="6377" y="-95"/>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7" name="Line 1304"/>
                          <wps:cNvCnPr/>
                          <wps:spPr bwMode="auto">
                            <a:xfrm>
                              <a:off x="6377" y="-10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8" name="Line 1305"/>
                          <wps:cNvCnPr/>
                          <wps:spPr bwMode="auto">
                            <a:xfrm flipH="1">
                              <a:off x="6377" y="-10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9" name="Line 1306"/>
                          <wps:cNvCnPr/>
                          <wps:spPr bwMode="auto">
                            <a:xfrm>
                              <a:off x="6383" y="-95"/>
                              <a:ext cx="32" cy="31"/>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0" name="Line 1307"/>
                          <wps:cNvCnPr/>
                          <wps:spPr bwMode="auto">
                            <a:xfrm flipH="1" flipV="1">
                              <a:off x="6383" y="-95"/>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1" name="Line 1308"/>
                          <wps:cNvCnPr/>
                          <wps:spPr bwMode="auto">
                            <a:xfrm flipH="1" flipV="1">
                              <a:off x="6383" y="-102"/>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2" name="Line 1309"/>
                          <wps:cNvCnPr/>
                          <wps:spPr bwMode="auto">
                            <a:xfrm flipH="1" flipV="1">
                              <a:off x="6383" y="-95"/>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3" name="Line 1310"/>
                          <wps:cNvCnPr/>
                          <wps:spPr bwMode="auto">
                            <a:xfrm flipH="1" flipV="1">
                              <a:off x="6383" y="-95"/>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4" name="Line 1311"/>
                          <wps:cNvCnPr/>
                          <wps:spPr bwMode="auto">
                            <a:xfrm flipH="1" flipV="1">
                              <a:off x="6377" y="-95"/>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5" name="Line 1312"/>
                          <wps:cNvCnPr/>
                          <wps:spPr bwMode="auto">
                            <a:xfrm flipH="1" flipV="1">
                              <a:off x="6389" y="-95"/>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6" name="Line 1313"/>
                          <wps:cNvCnPr/>
                          <wps:spPr bwMode="auto">
                            <a:xfrm>
                              <a:off x="6377" y="-10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7" name="Line 1314"/>
                          <wps:cNvCnPr/>
                          <wps:spPr bwMode="auto">
                            <a:xfrm>
                              <a:off x="6377" y="-102"/>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8" name="Rectangle 1315"/>
                          <wps:cNvSpPr>
                            <a:spLocks noChangeArrowheads="1"/>
                          </wps:cNvSpPr>
                          <wps:spPr bwMode="auto">
                            <a:xfrm>
                              <a:off x="6078" y="5251"/>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319" name="Line 1316"/>
                          <wps:cNvCnPr/>
                          <wps:spPr bwMode="auto">
                            <a:xfrm flipH="1">
                              <a:off x="4480" y="4411"/>
                              <a:ext cx="1954" cy="1985"/>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320" name="Line 1317"/>
                          <wps:cNvCnPr/>
                          <wps:spPr bwMode="auto">
                            <a:xfrm flipV="1">
                              <a:off x="4480" y="6339"/>
                              <a:ext cx="19" cy="57"/>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21" name="Line 1318"/>
                          <wps:cNvCnPr/>
                          <wps:spPr bwMode="auto">
                            <a:xfrm flipV="1">
                              <a:off x="4480" y="6377"/>
                              <a:ext cx="51" cy="19"/>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22" name="Rectangle 1319"/>
                          <wps:cNvSpPr>
                            <a:spLocks noChangeArrowheads="1"/>
                          </wps:cNvSpPr>
                          <wps:spPr bwMode="auto">
                            <a:xfrm>
                              <a:off x="5486" y="5429"/>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323" name="Freeform 1320"/>
                          <wps:cNvSpPr>
                            <a:spLocks/>
                          </wps:cNvSpPr>
                          <wps:spPr bwMode="auto">
                            <a:xfrm>
                              <a:off x="4448" y="3761"/>
                              <a:ext cx="1426" cy="2629"/>
                            </a:xfrm>
                            <a:custGeom>
                              <a:avLst/>
                              <a:gdLst>
                                <a:gd name="T0" fmla="*/ 1426 w 1426"/>
                                <a:gd name="T1" fmla="*/ 0 h 2629"/>
                                <a:gd name="T2" fmla="*/ 1133 w 1426"/>
                                <a:gd name="T3" fmla="*/ 1248 h 2629"/>
                                <a:gd name="T4" fmla="*/ 0 w 1426"/>
                                <a:gd name="T5" fmla="*/ 2629 h 2629"/>
                              </a:gdLst>
                              <a:ahLst/>
                              <a:cxnLst>
                                <a:cxn ang="0">
                                  <a:pos x="T0" y="T1"/>
                                </a:cxn>
                                <a:cxn ang="0">
                                  <a:pos x="T2" y="T3"/>
                                </a:cxn>
                                <a:cxn ang="0">
                                  <a:pos x="T4" y="T5"/>
                                </a:cxn>
                              </a:cxnLst>
                              <a:rect l="0" t="0" r="r" b="b"/>
                              <a:pathLst>
                                <a:path w="1426" h="2629">
                                  <a:moveTo>
                                    <a:pt x="1426" y="0"/>
                                  </a:moveTo>
                                  <a:lnTo>
                                    <a:pt x="1133" y="1248"/>
                                  </a:lnTo>
                                  <a:lnTo>
                                    <a:pt x="0" y="2629"/>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4" name="Line 1321"/>
                          <wps:cNvCnPr/>
                          <wps:spPr bwMode="auto">
                            <a:xfrm flipV="1">
                              <a:off x="4448" y="6333"/>
                              <a:ext cx="13" cy="57"/>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25" name="Line 1322"/>
                          <wps:cNvCnPr/>
                          <wps:spPr bwMode="auto">
                            <a:xfrm flipV="1">
                              <a:off x="4448" y="6365"/>
                              <a:ext cx="51" cy="25"/>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26" name="Rectangle 1323"/>
                          <wps:cNvSpPr>
                            <a:spLocks noChangeArrowheads="1"/>
                          </wps:cNvSpPr>
                          <wps:spPr bwMode="auto">
                            <a:xfrm>
                              <a:off x="5441" y="5232"/>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327" name="Freeform 1324"/>
                          <wps:cNvSpPr>
                            <a:spLocks/>
                          </wps:cNvSpPr>
                          <wps:spPr bwMode="auto">
                            <a:xfrm>
                              <a:off x="4378" y="3163"/>
                              <a:ext cx="1407" cy="3227"/>
                            </a:xfrm>
                            <a:custGeom>
                              <a:avLst/>
                              <a:gdLst>
                                <a:gd name="T0" fmla="*/ 1407 w 1407"/>
                                <a:gd name="T1" fmla="*/ 0 h 3227"/>
                                <a:gd name="T2" fmla="*/ 1000 w 1407"/>
                                <a:gd name="T3" fmla="*/ 1744 h 3227"/>
                                <a:gd name="T4" fmla="*/ 0 w 1407"/>
                                <a:gd name="T5" fmla="*/ 3227 h 3227"/>
                              </a:gdLst>
                              <a:ahLst/>
                              <a:cxnLst>
                                <a:cxn ang="0">
                                  <a:pos x="T0" y="T1"/>
                                </a:cxn>
                                <a:cxn ang="0">
                                  <a:pos x="T2" y="T3"/>
                                </a:cxn>
                                <a:cxn ang="0">
                                  <a:pos x="T4" y="T5"/>
                                </a:cxn>
                              </a:cxnLst>
                              <a:rect l="0" t="0" r="r" b="b"/>
                              <a:pathLst>
                                <a:path w="1407" h="3227">
                                  <a:moveTo>
                                    <a:pt x="1407" y="0"/>
                                  </a:moveTo>
                                  <a:lnTo>
                                    <a:pt x="1000" y="1744"/>
                                  </a:lnTo>
                                  <a:lnTo>
                                    <a:pt x="0" y="3227"/>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 name="Line 1325"/>
                          <wps:cNvCnPr/>
                          <wps:spPr bwMode="auto">
                            <a:xfrm flipV="1">
                              <a:off x="4378" y="6333"/>
                              <a:ext cx="7" cy="57"/>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29" name="Line 1326"/>
                          <wps:cNvCnPr/>
                          <wps:spPr bwMode="auto">
                            <a:xfrm flipV="1">
                              <a:off x="4378" y="6365"/>
                              <a:ext cx="51" cy="25"/>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30" name="Rectangle 1327"/>
                          <wps:cNvSpPr>
                            <a:spLocks noChangeArrowheads="1"/>
                          </wps:cNvSpPr>
                          <wps:spPr bwMode="auto">
                            <a:xfrm>
                              <a:off x="5403" y="4926"/>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331" name="Freeform 1328"/>
                          <wps:cNvSpPr>
                            <a:spLocks/>
                          </wps:cNvSpPr>
                          <wps:spPr bwMode="auto">
                            <a:xfrm>
                              <a:off x="4448" y="2609"/>
                              <a:ext cx="1343" cy="3781"/>
                            </a:xfrm>
                            <a:custGeom>
                              <a:avLst/>
                              <a:gdLst>
                                <a:gd name="T0" fmla="*/ 1343 w 1343"/>
                                <a:gd name="T1" fmla="*/ 0 h 3781"/>
                                <a:gd name="T2" fmla="*/ 764 w 1343"/>
                                <a:gd name="T3" fmla="*/ 2177 h 3781"/>
                                <a:gd name="T4" fmla="*/ 0 w 1343"/>
                                <a:gd name="T5" fmla="*/ 3781 h 3781"/>
                              </a:gdLst>
                              <a:ahLst/>
                              <a:cxnLst>
                                <a:cxn ang="0">
                                  <a:pos x="T0" y="T1"/>
                                </a:cxn>
                                <a:cxn ang="0">
                                  <a:pos x="T2" y="T3"/>
                                </a:cxn>
                                <a:cxn ang="0">
                                  <a:pos x="T4" y="T5"/>
                                </a:cxn>
                              </a:cxnLst>
                              <a:rect l="0" t="0" r="r" b="b"/>
                              <a:pathLst>
                                <a:path w="1343" h="3781">
                                  <a:moveTo>
                                    <a:pt x="1343" y="0"/>
                                  </a:moveTo>
                                  <a:lnTo>
                                    <a:pt x="764" y="2177"/>
                                  </a:lnTo>
                                  <a:lnTo>
                                    <a:pt x="0" y="3781"/>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2" name="Line 1329"/>
                          <wps:cNvCnPr/>
                          <wps:spPr bwMode="auto">
                            <a:xfrm flipV="1">
                              <a:off x="4448" y="6333"/>
                              <a:ext cx="0" cy="57"/>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33" name="Line 1330"/>
                          <wps:cNvCnPr/>
                          <wps:spPr bwMode="auto">
                            <a:xfrm flipV="1">
                              <a:off x="4448" y="6352"/>
                              <a:ext cx="45" cy="38"/>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34" name="Rectangle 1331"/>
                          <wps:cNvSpPr>
                            <a:spLocks noChangeArrowheads="1"/>
                          </wps:cNvSpPr>
                          <wps:spPr bwMode="auto">
                            <a:xfrm>
                              <a:off x="5295" y="4576"/>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335" name="Line 1332"/>
                          <wps:cNvCnPr/>
                          <wps:spPr bwMode="auto">
                            <a:xfrm>
                              <a:off x="3863" y="3520"/>
                              <a:ext cx="165" cy="2876"/>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336" name="Line 1333"/>
                          <wps:cNvCnPr/>
                          <wps:spPr bwMode="auto">
                            <a:xfrm flipH="1" flipV="1">
                              <a:off x="4003" y="6346"/>
                              <a:ext cx="25" cy="50"/>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37" name="Line 1334"/>
                          <wps:cNvCnPr/>
                          <wps:spPr bwMode="auto">
                            <a:xfrm flipV="1">
                              <a:off x="4028" y="6346"/>
                              <a:ext cx="26" cy="50"/>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38" name="Line 1335"/>
                          <wps:cNvCnPr/>
                          <wps:spPr bwMode="auto">
                            <a:xfrm>
                              <a:off x="3627" y="-5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9" name="Line 1336"/>
                          <wps:cNvCnPr/>
                          <wps:spPr bwMode="auto">
                            <a:xfrm>
                              <a:off x="3627" y="-57"/>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0" name="Line 1337"/>
                          <wps:cNvCnPr/>
                          <wps:spPr bwMode="auto">
                            <a:xfrm flipH="1">
                              <a:off x="3634" y="-51"/>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1" name="Line 1338"/>
                          <wps:cNvCnPr/>
                          <wps:spPr bwMode="auto">
                            <a:xfrm flipV="1">
                              <a:off x="3634" y="-51"/>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2" name="Line 1339"/>
                          <wps:cNvCnPr/>
                          <wps:spPr bwMode="auto">
                            <a:xfrm>
                              <a:off x="3627" y="-5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3" name="Line 1340"/>
                          <wps:cNvCnPr/>
                          <wps:spPr bwMode="auto">
                            <a:xfrm>
                              <a:off x="3627" y="-38"/>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4" name="Line 1341"/>
                          <wps:cNvCnPr/>
                          <wps:spPr bwMode="auto">
                            <a:xfrm>
                              <a:off x="3634" y="-5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5" name="Line 1342"/>
                          <wps:cNvCnPr/>
                          <wps:spPr bwMode="auto">
                            <a:xfrm>
                              <a:off x="3627" y="-5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6" name="Line 1343"/>
                          <wps:cNvCnPr/>
                          <wps:spPr bwMode="auto">
                            <a:xfrm>
                              <a:off x="3627" y="-5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7" name="Line 1344"/>
                          <wps:cNvCnPr/>
                          <wps:spPr bwMode="auto">
                            <a:xfrm>
                              <a:off x="3634" y="-5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8" name="Line 1345"/>
                          <wps:cNvCnPr/>
                          <wps:spPr bwMode="auto">
                            <a:xfrm>
                              <a:off x="3634" y="-5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9" name="Line 1346"/>
                          <wps:cNvCnPr/>
                          <wps:spPr bwMode="auto">
                            <a:xfrm>
                              <a:off x="3627" y="-5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0" name="Line 1347"/>
                          <wps:cNvCnPr/>
                          <wps:spPr bwMode="auto">
                            <a:xfrm>
                              <a:off x="3627" y="-51"/>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1" name="Line 1348"/>
                          <wps:cNvCnPr/>
                          <wps:spPr bwMode="auto">
                            <a:xfrm>
                              <a:off x="3627" y="-5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2" name="Line 1349"/>
                          <wps:cNvCnPr/>
                          <wps:spPr bwMode="auto">
                            <a:xfrm flipH="1">
                              <a:off x="3627" y="-5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3" name="Line 1350"/>
                          <wps:cNvCnPr/>
                          <wps:spPr bwMode="auto">
                            <a:xfrm>
                              <a:off x="3634" y="-51"/>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4" name="Line 1351"/>
                          <wps:cNvCnPr/>
                          <wps:spPr bwMode="auto">
                            <a:xfrm flipH="1" flipV="1">
                              <a:off x="3634" y="-5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5" name="Line 1352"/>
                          <wps:cNvCnPr/>
                          <wps:spPr bwMode="auto">
                            <a:xfrm flipH="1" flipV="1">
                              <a:off x="3634" y="-57"/>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6" name="Line 1353"/>
                          <wps:cNvCnPr/>
                          <wps:spPr bwMode="auto">
                            <a:xfrm flipH="1" flipV="1">
                              <a:off x="3634" y="-5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7" name="Line 1354"/>
                          <wps:cNvCnPr/>
                          <wps:spPr bwMode="auto">
                            <a:xfrm flipH="1" flipV="1">
                              <a:off x="3634" y="-5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8" name="Line 1355"/>
                          <wps:cNvCnPr/>
                          <wps:spPr bwMode="auto">
                            <a:xfrm flipH="1" flipV="1">
                              <a:off x="3627" y="-51"/>
                              <a:ext cx="39"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9" name="Line 1356"/>
                          <wps:cNvCnPr/>
                          <wps:spPr bwMode="auto">
                            <a:xfrm flipH="1" flipV="1">
                              <a:off x="3640" y="-51"/>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0" name="Line 1357"/>
                          <wps:cNvCnPr/>
                          <wps:spPr bwMode="auto">
                            <a:xfrm>
                              <a:off x="3627" y="-5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1" name="Line 1358"/>
                          <wps:cNvCnPr/>
                          <wps:spPr bwMode="auto">
                            <a:xfrm>
                              <a:off x="3627" y="-57"/>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2" name="Rectangle 1359"/>
                          <wps:cNvSpPr>
                            <a:spLocks noChangeArrowheads="1"/>
                          </wps:cNvSpPr>
                          <wps:spPr bwMode="auto">
                            <a:xfrm>
                              <a:off x="3971" y="4729"/>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363" name="Freeform 1360"/>
                          <wps:cNvSpPr>
                            <a:spLocks/>
                          </wps:cNvSpPr>
                          <wps:spPr bwMode="auto">
                            <a:xfrm>
                              <a:off x="4162" y="3042"/>
                              <a:ext cx="732" cy="3348"/>
                            </a:xfrm>
                            <a:custGeom>
                              <a:avLst/>
                              <a:gdLst>
                                <a:gd name="T0" fmla="*/ 732 w 732"/>
                                <a:gd name="T1" fmla="*/ 0 h 3348"/>
                                <a:gd name="T2" fmla="*/ 732 w 732"/>
                                <a:gd name="T3" fmla="*/ 293 h 3348"/>
                                <a:gd name="T4" fmla="*/ 0 w 732"/>
                                <a:gd name="T5" fmla="*/ 3348 h 3348"/>
                              </a:gdLst>
                              <a:ahLst/>
                              <a:cxnLst>
                                <a:cxn ang="0">
                                  <a:pos x="T0" y="T1"/>
                                </a:cxn>
                                <a:cxn ang="0">
                                  <a:pos x="T2" y="T3"/>
                                </a:cxn>
                                <a:cxn ang="0">
                                  <a:pos x="T4" y="T5"/>
                                </a:cxn>
                              </a:cxnLst>
                              <a:rect l="0" t="0" r="r" b="b"/>
                              <a:pathLst>
                                <a:path w="732" h="3348">
                                  <a:moveTo>
                                    <a:pt x="732" y="0"/>
                                  </a:moveTo>
                                  <a:lnTo>
                                    <a:pt x="732" y="293"/>
                                  </a:lnTo>
                                  <a:lnTo>
                                    <a:pt x="0" y="3348"/>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 name="Line 1361"/>
                          <wps:cNvCnPr/>
                          <wps:spPr bwMode="auto">
                            <a:xfrm flipH="1" flipV="1">
                              <a:off x="4149" y="6333"/>
                              <a:ext cx="13" cy="57"/>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65" name="Line 1362"/>
                          <wps:cNvCnPr/>
                          <wps:spPr bwMode="auto">
                            <a:xfrm flipV="1">
                              <a:off x="4162" y="6346"/>
                              <a:ext cx="38" cy="44"/>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66" name="Line 1363"/>
                          <wps:cNvCnPr/>
                          <wps:spPr bwMode="auto">
                            <a:xfrm>
                              <a:off x="4213" y="-15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7" name="Line 1364"/>
                          <wps:cNvCnPr/>
                          <wps:spPr bwMode="auto">
                            <a:xfrm>
                              <a:off x="4213" y="-153"/>
                              <a:ext cx="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8" name="Line 1365"/>
                          <wps:cNvCnPr/>
                          <wps:spPr bwMode="auto">
                            <a:xfrm flipH="1">
                              <a:off x="4219" y="-146"/>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9" name="Line 1366"/>
                          <wps:cNvCnPr/>
                          <wps:spPr bwMode="auto">
                            <a:xfrm flipV="1">
                              <a:off x="4219" y="-146"/>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0" name="Line 1367"/>
                          <wps:cNvCnPr/>
                          <wps:spPr bwMode="auto">
                            <a:xfrm>
                              <a:off x="4213" y="-15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1" name="Line 1368"/>
                          <wps:cNvCnPr/>
                          <wps:spPr bwMode="auto">
                            <a:xfrm>
                              <a:off x="4213" y="-134"/>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2" name="Line 1369"/>
                          <wps:cNvCnPr/>
                          <wps:spPr bwMode="auto">
                            <a:xfrm>
                              <a:off x="4219" y="-15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3" name="Line 1370"/>
                          <wps:cNvCnPr/>
                          <wps:spPr bwMode="auto">
                            <a:xfrm>
                              <a:off x="4213" y="-14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4" name="Line 1371"/>
                          <wps:cNvCnPr/>
                          <wps:spPr bwMode="auto">
                            <a:xfrm>
                              <a:off x="4213" y="-14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5" name="Line 1372"/>
                          <wps:cNvCnPr/>
                          <wps:spPr bwMode="auto">
                            <a:xfrm>
                              <a:off x="4219" y="-15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6" name="Line 1373"/>
                          <wps:cNvCnPr/>
                          <wps:spPr bwMode="auto">
                            <a:xfrm>
                              <a:off x="4219" y="-15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7" name="Line 1374"/>
                          <wps:cNvCnPr/>
                          <wps:spPr bwMode="auto">
                            <a:xfrm>
                              <a:off x="4213" y="-15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8" name="Line 1375"/>
                          <wps:cNvCnPr/>
                          <wps:spPr bwMode="auto">
                            <a:xfrm>
                              <a:off x="4213" y="-146"/>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9" name="Line 1376"/>
                          <wps:cNvCnPr/>
                          <wps:spPr bwMode="auto">
                            <a:xfrm>
                              <a:off x="4213" y="-15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0" name="Line 1377"/>
                          <wps:cNvCnPr/>
                          <wps:spPr bwMode="auto">
                            <a:xfrm flipH="1">
                              <a:off x="4213" y="-15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1" name="Line 1378"/>
                          <wps:cNvCnPr/>
                          <wps:spPr bwMode="auto">
                            <a:xfrm>
                              <a:off x="4219" y="-146"/>
                              <a:ext cx="32" cy="31"/>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2" name="Line 1379"/>
                          <wps:cNvCnPr/>
                          <wps:spPr bwMode="auto">
                            <a:xfrm flipH="1" flipV="1">
                              <a:off x="4219" y="-146"/>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3" name="Line 1380"/>
                          <wps:cNvCnPr/>
                          <wps:spPr bwMode="auto">
                            <a:xfrm flipH="1" flipV="1">
                              <a:off x="4219" y="-153"/>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4" name="Line 1381"/>
                          <wps:cNvCnPr/>
                          <wps:spPr bwMode="auto">
                            <a:xfrm flipH="1" flipV="1">
                              <a:off x="4219" y="-146"/>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5" name="Line 1382"/>
                          <wps:cNvCnPr/>
                          <wps:spPr bwMode="auto">
                            <a:xfrm flipH="1" flipV="1">
                              <a:off x="4219" y="-146"/>
                              <a:ext cx="32"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6" name="Line 1383"/>
                          <wps:cNvCnPr/>
                          <wps:spPr bwMode="auto">
                            <a:xfrm flipH="1" flipV="1">
                              <a:off x="4213" y="-146"/>
                              <a:ext cx="38"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7" name="Line 1384"/>
                          <wps:cNvCnPr/>
                          <wps:spPr bwMode="auto">
                            <a:xfrm flipH="1" flipV="1">
                              <a:off x="4226" y="-146"/>
                              <a:ext cx="31" cy="3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8" name="Line 1385"/>
                          <wps:cNvCnPr/>
                          <wps:spPr bwMode="auto">
                            <a:xfrm>
                              <a:off x="4213" y="-15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9" name="Line 1386"/>
                          <wps:cNvCnPr/>
                          <wps:spPr bwMode="auto">
                            <a:xfrm>
                              <a:off x="4213" y="-153"/>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0" name="Rectangle 1387"/>
                          <wps:cNvSpPr>
                            <a:spLocks noChangeArrowheads="1"/>
                          </wps:cNvSpPr>
                          <wps:spPr bwMode="auto">
                            <a:xfrm>
                              <a:off x="4588" y="4742"/>
                              <a:ext cx="332"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391" name="Freeform 1388"/>
                          <wps:cNvSpPr>
                            <a:spLocks/>
                          </wps:cNvSpPr>
                          <wps:spPr bwMode="auto">
                            <a:xfrm>
                              <a:off x="4232" y="2629"/>
                              <a:ext cx="789" cy="3761"/>
                            </a:xfrm>
                            <a:custGeom>
                              <a:avLst/>
                              <a:gdLst>
                                <a:gd name="T0" fmla="*/ 789 w 789"/>
                                <a:gd name="T1" fmla="*/ 0 h 3761"/>
                                <a:gd name="T2" fmla="*/ 789 w 789"/>
                                <a:gd name="T3" fmla="*/ 732 h 3761"/>
                                <a:gd name="T4" fmla="*/ 0 w 789"/>
                                <a:gd name="T5" fmla="*/ 3761 h 3761"/>
                              </a:gdLst>
                              <a:ahLst/>
                              <a:cxnLst>
                                <a:cxn ang="0">
                                  <a:pos x="T0" y="T1"/>
                                </a:cxn>
                                <a:cxn ang="0">
                                  <a:pos x="T2" y="T3"/>
                                </a:cxn>
                                <a:cxn ang="0">
                                  <a:pos x="T4" y="T5"/>
                                </a:cxn>
                              </a:cxnLst>
                              <a:rect l="0" t="0" r="r" b="b"/>
                              <a:pathLst>
                                <a:path w="789" h="3761">
                                  <a:moveTo>
                                    <a:pt x="789" y="0"/>
                                  </a:moveTo>
                                  <a:lnTo>
                                    <a:pt x="789" y="732"/>
                                  </a:lnTo>
                                  <a:lnTo>
                                    <a:pt x="0" y="3761"/>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 name="Line 1389"/>
                          <wps:cNvCnPr/>
                          <wps:spPr bwMode="auto">
                            <a:xfrm flipH="1" flipV="1">
                              <a:off x="4219" y="6333"/>
                              <a:ext cx="13" cy="57"/>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93" name="Line 1390"/>
                          <wps:cNvCnPr/>
                          <wps:spPr bwMode="auto">
                            <a:xfrm flipV="1">
                              <a:off x="4232" y="6346"/>
                              <a:ext cx="38" cy="44"/>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94" name="Line 1391"/>
                          <wps:cNvCnPr/>
                          <wps:spPr bwMode="auto">
                            <a:xfrm>
                              <a:off x="4308" y="-14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5" name="Line 1392"/>
                          <wps:cNvCnPr/>
                          <wps:spPr bwMode="auto">
                            <a:xfrm>
                              <a:off x="4308" y="-140"/>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6" name="Line 1393"/>
                          <wps:cNvCnPr/>
                          <wps:spPr bwMode="auto">
                            <a:xfrm flipH="1">
                              <a:off x="4315" y="-134"/>
                              <a:ext cx="1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7" name="Line 1394"/>
                          <wps:cNvCnPr/>
                          <wps:spPr bwMode="auto">
                            <a:xfrm flipV="1">
                              <a:off x="4315" y="-134"/>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8" name="Line 1395"/>
                          <wps:cNvCnPr/>
                          <wps:spPr bwMode="auto">
                            <a:xfrm>
                              <a:off x="4308" y="-14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9" name="Line 1396"/>
                          <wps:cNvCnPr/>
                          <wps:spPr bwMode="auto">
                            <a:xfrm>
                              <a:off x="4308" y="-121"/>
                              <a:ext cx="0" cy="1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0" name="Line 1397"/>
                          <wps:cNvCnPr/>
                          <wps:spPr bwMode="auto">
                            <a:xfrm>
                              <a:off x="4315" y="-14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1" name="Line 1398"/>
                          <wps:cNvCnPr/>
                          <wps:spPr bwMode="auto">
                            <a:xfrm>
                              <a:off x="4308" y="-13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2" name="Line 1399"/>
                          <wps:cNvCnPr/>
                          <wps:spPr bwMode="auto">
                            <a:xfrm>
                              <a:off x="4308" y="-13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3" name="Line 1400"/>
                          <wps:cNvCnPr/>
                          <wps:spPr bwMode="auto">
                            <a:xfrm>
                              <a:off x="4315" y="-14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4" name="Line 1401"/>
                          <wps:cNvCnPr/>
                          <wps:spPr bwMode="auto">
                            <a:xfrm>
                              <a:off x="4315" y="-14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5" name="Line 1402"/>
                          <wps:cNvCnPr/>
                          <wps:spPr bwMode="auto">
                            <a:xfrm>
                              <a:off x="4308" y="-14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6" name="Line 1403"/>
                          <wps:cNvCnPr/>
                          <wps:spPr bwMode="auto">
                            <a:xfrm>
                              <a:off x="4308" y="-134"/>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7" name="Line 1404"/>
                          <wps:cNvCnPr/>
                          <wps:spPr bwMode="auto">
                            <a:xfrm>
                              <a:off x="4308" y="-14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8" name="Line 1405"/>
                          <wps:cNvCnPr/>
                          <wps:spPr bwMode="auto">
                            <a:xfrm flipH="1">
                              <a:off x="4308" y="-140"/>
                              <a:ext cx="32"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9" name="Line 1406"/>
                          <wps:cNvCnPr/>
                          <wps:spPr bwMode="auto">
                            <a:xfrm>
                              <a:off x="4315" y="-134"/>
                              <a:ext cx="32" cy="32"/>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0" name="Line 1407"/>
                          <wps:cNvCnPr/>
                          <wps:spPr bwMode="auto">
                            <a:xfrm flipH="1" flipV="1">
                              <a:off x="4315" y="-134"/>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1" name="Line 1408"/>
                          <wps:cNvCnPr/>
                          <wps:spPr bwMode="auto">
                            <a:xfrm flipH="1" flipV="1">
                              <a:off x="4315" y="-140"/>
                              <a:ext cx="32" cy="3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2" name="Line 1409"/>
                          <wps:cNvCnPr/>
                          <wps:spPr bwMode="auto">
                            <a:xfrm flipH="1" flipV="1">
                              <a:off x="4315" y="-134"/>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3" name="Line 1410"/>
                          <wps:cNvCnPr/>
                          <wps:spPr bwMode="auto">
                            <a:xfrm flipH="1" flipV="1">
                              <a:off x="4315" y="-134"/>
                              <a:ext cx="32"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414" name="Line 1412"/>
                        <wps:cNvCnPr/>
                        <wps:spPr bwMode="auto">
                          <a:xfrm flipH="1" flipV="1">
                            <a:off x="2735580" y="-85090"/>
                            <a:ext cx="24765" cy="247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5" name="Line 1413"/>
                        <wps:cNvCnPr/>
                        <wps:spPr bwMode="auto">
                          <a:xfrm flipH="1" flipV="1">
                            <a:off x="2743835" y="-85090"/>
                            <a:ext cx="2032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6" name="Line 1414"/>
                        <wps:cNvCnPr/>
                        <wps:spPr bwMode="auto">
                          <a:xfrm>
                            <a:off x="2735580" y="-88900"/>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7" name="Line 1415"/>
                        <wps:cNvCnPr/>
                        <wps:spPr bwMode="auto">
                          <a:xfrm>
                            <a:off x="2735580" y="-88900"/>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8" name="Rectangle 1416"/>
                        <wps:cNvSpPr>
                          <a:spLocks noChangeArrowheads="1"/>
                        </wps:cNvSpPr>
                        <wps:spPr bwMode="auto">
                          <a:xfrm>
                            <a:off x="3010535" y="2885440"/>
                            <a:ext cx="21082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419" name="Freeform 1417"/>
                        <wps:cNvSpPr>
                          <a:spLocks/>
                        </wps:cNvSpPr>
                        <wps:spPr bwMode="auto">
                          <a:xfrm>
                            <a:off x="2711450" y="1228725"/>
                            <a:ext cx="574040" cy="2828925"/>
                          </a:xfrm>
                          <a:custGeom>
                            <a:avLst/>
                            <a:gdLst>
                              <a:gd name="T0" fmla="*/ 796 w 904"/>
                              <a:gd name="T1" fmla="*/ 0 h 4455"/>
                              <a:gd name="T2" fmla="*/ 904 w 904"/>
                              <a:gd name="T3" fmla="*/ 0 h 4455"/>
                              <a:gd name="T4" fmla="*/ 904 w 904"/>
                              <a:gd name="T5" fmla="*/ 1718 h 4455"/>
                              <a:gd name="T6" fmla="*/ 0 w 904"/>
                              <a:gd name="T7" fmla="*/ 4455 h 4455"/>
                            </a:gdLst>
                            <a:ahLst/>
                            <a:cxnLst>
                              <a:cxn ang="0">
                                <a:pos x="T0" y="T1"/>
                              </a:cxn>
                              <a:cxn ang="0">
                                <a:pos x="T2" y="T3"/>
                              </a:cxn>
                              <a:cxn ang="0">
                                <a:pos x="T4" y="T5"/>
                              </a:cxn>
                              <a:cxn ang="0">
                                <a:pos x="T6" y="T7"/>
                              </a:cxn>
                            </a:cxnLst>
                            <a:rect l="0" t="0" r="r" b="b"/>
                            <a:pathLst>
                              <a:path w="904" h="4455">
                                <a:moveTo>
                                  <a:pt x="796" y="0"/>
                                </a:moveTo>
                                <a:lnTo>
                                  <a:pt x="904" y="0"/>
                                </a:lnTo>
                                <a:lnTo>
                                  <a:pt x="904" y="1718"/>
                                </a:lnTo>
                                <a:lnTo>
                                  <a:pt x="0" y="4455"/>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 name="Line 1418"/>
                        <wps:cNvCnPr/>
                        <wps:spPr bwMode="auto">
                          <a:xfrm flipH="1" flipV="1">
                            <a:off x="2707640" y="4021455"/>
                            <a:ext cx="3810" cy="36195"/>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21" name="Line 1419"/>
                        <wps:cNvCnPr/>
                        <wps:spPr bwMode="auto">
                          <a:xfrm flipV="1">
                            <a:off x="2711450" y="4033520"/>
                            <a:ext cx="24130" cy="24130"/>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22" name="Line 1420"/>
                        <wps:cNvCnPr/>
                        <wps:spPr bwMode="auto">
                          <a:xfrm>
                            <a:off x="2796540" y="0"/>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3" name="Line 1421"/>
                        <wps:cNvCnPr/>
                        <wps:spPr bwMode="auto">
                          <a:xfrm>
                            <a:off x="2796540" y="0"/>
                            <a:ext cx="1587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4" name="Line 1422"/>
                        <wps:cNvCnPr/>
                        <wps:spPr bwMode="auto">
                          <a:xfrm flipH="1">
                            <a:off x="2800350" y="3810"/>
                            <a:ext cx="1206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5" name="Line 1423"/>
                        <wps:cNvCnPr/>
                        <wps:spPr bwMode="auto">
                          <a:xfrm flipV="1">
                            <a:off x="2800350" y="3810"/>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6" name="Line 1424"/>
                        <wps:cNvCnPr/>
                        <wps:spPr bwMode="auto">
                          <a:xfrm>
                            <a:off x="2796540" y="0"/>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7" name="Line 1425"/>
                        <wps:cNvCnPr/>
                        <wps:spPr bwMode="auto">
                          <a:xfrm>
                            <a:off x="2796540" y="12065"/>
                            <a:ext cx="0" cy="82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8" name="Line 1426"/>
                        <wps:cNvCnPr/>
                        <wps:spPr bwMode="auto">
                          <a:xfrm>
                            <a:off x="2800350" y="0"/>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9" name="Line 1427"/>
                        <wps:cNvCnPr/>
                        <wps:spPr bwMode="auto">
                          <a:xfrm>
                            <a:off x="2796540" y="3810"/>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0" name="Line 1428"/>
                        <wps:cNvCnPr/>
                        <wps:spPr bwMode="auto">
                          <a:xfrm>
                            <a:off x="2796540" y="3810"/>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1" name="Line 1429"/>
                        <wps:cNvCnPr/>
                        <wps:spPr bwMode="auto">
                          <a:xfrm>
                            <a:off x="2800350" y="0"/>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2" name="Line 1430"/>
                        <wps:cNvCnPr/>
                        <wps:spPr bwMode="auto">
                          <a:xfrm>
                            <a:off x="2800350" y="0"/>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3" name="Line 1431"/>
                        <wps:cNvCnPr/>
                        <wps:spPr bwMode="auto">
                          <a:xfrm>
                            <a:off x="2796540" y="0"/>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4" name="Line 1432"/>
                        <wps:cNvCnPr/>
                        <wps:spPr bwMode="auto">
                          <a:xfrm>
                            <a:off x="2796540" y="3810"/>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5" name="Line 1433"/>
                        <wps:cNvCnPr/>
                        <wps:spPr bwMode="auto">
                          <a:xfrm>
                            <a:off x="2796540" y="0"/>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6" name="Line 1434"/>
                        <wps:cNvCnPr/>
                        <wps:spPr bwMode="auto">
                          <a:xfrm flipH="1">
                            <a:off x="2796540" y="0"/>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7" name="Line 1435"/>
                        <wps:cNvCnPr/>
                        <wps:spPr bwMode="auto">
                          <a:xfrm>
                            <a:off x="2800350" y="3810"/>
                            <a:ext cx="20320" cy="20320"/>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8" name="Line 1436"/>
                        <wps:cNvCnPr/>
                        <wps:spPr bwMode="auto">
                          <a:xfrm flipH="1" flipV="1">
                            <a:off x="2800350" y="3810"/>
                            <a:ext cx="2032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9" name="Line 1437"/>
                        <wps:cNvCnPr/>
                        <wps:spPr bwMode="auto">
                          <a:xfrm flipH="1" flipV="1">
                            <a:off x="2800350" y="0"/>
                            <a:ext cx="20320" cy="241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0" name="Line 1438"/>
                        <wps:cNvCnPr/>
                        <wps:spPr bwMode="auto">
                          <a:xfrm flipH="1" flipV="1">
                            <a:off x="2800350" y="3810"/>
                            <a:ext cx="2032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1" name="Line 1439"/>
                        <wps:cNvCnPr/>
                        <wps:spPr bwMode="auto">
                          <a:xfrm flipH="1" flipV="1">
                            <a:off x="2800350" y="3810"/>
                            <a:ext cx="2032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2" name="Line 1440"/>
                        <wps:cNvCnPr/>
                        <wps:spPr bwMode="auto">
                          <a:xfrm flipH="1" flipV="1">
                            <a:off x="2796540" y="3810"/>
                            <a:ext cx="24130" cy="247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3" name="Line 1441"/>
                        <wps:cNvCnPr/>
                        <wps:spPr bwMode="auto">
                          <a:xfrm flipH="1" flipV="1">
                            <a:off x="2804795" y="3810"/>
                            <a:ext cx="19685"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4" name="Line 1442"/>
                        <wps:cNvCnPr/>
                        <wps:spPr bwMode="auto">
                          <a:xfrm>
                            <a:off x="2796540" y="0"/>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5" name="Line 1443"/>
                        <wps:cNvCnPr/>
                        <wps:spPr bwMode="auto">
                          <a:xfrm>
                            <a:off x="2796540" y="0"/>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6" name="Rectangle 1444"/>
                        <wps:cNvSpPr>
                          <a:spLocks noChangeArrowheads="1"/>
                        </wps:cNvSpPr>
                        <wps:spPr bwMode="auto">
                          <a:xfrm>
                            <a:off x="3196590" y="2651125"/>
                            <a:ext cx="21082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447" name="Freeform 1445"/>
                        <wps:cNvSpPr>
                          <a:spLocks/>
                        </wps:cNvSpPr>
                        <wps:spPr bwMode="auto">
                          <a:xfrm>
                            <a:off x="2735580" y="816610"/>
                            <a:ext cx="622300" cy="3241040"/>
                          </a:xfrm>
                          <a:custGeom>
                            <a:avLst/>
                            <a:gdLst>
                              <a:gd name="T0" fmla="*/ 796 w 980"/>
                              <a:gd name="T1" fmla="*/ 0 h 5104"/>
                              <a:gd name="T2" fmla="*/ 980 w 980"/>
                              <a:gd name="T3" fmla="*/ 0 h 5104"/>
                              <a:gd name="T4" fmla="*/ 980 w 980"/>
                              <a:gd name="T5" fmla="*/ 2304 h 5104"/>
                              <a:gd name="T6" fmla="*/ 0 w 980"/>
                              <a:gd name="T7" fmla="*/ 5104 h 5104"/>
                            </a:gdLst>
                            <a:ahLst/>
                            <a:cxnLst>
                              <a:cxn ang="0">
                                <a:pos x="T0" y="T1"/>
                              </a:cxn>
                              <a:cxn ang="0">
                                <a:pos x="T2" y="T3"/>
                              </a:cxn>
                              <a:cxn ang="0">
                                <a:pos x="T4" y="T5"/>
                              </a:cxn>
                              <a:cxn ang="0">
                                <a:pos x="T6" y="T7"/>
                              </a:cxn>
                            </a:cxnLst>
                            <a:rect l="0" t="0" r="r" b="b"/>
                            <a:pathLst>
                              <a:path w="980" h="5104">
                                <a:moveTo>
                                  <a:pt x="796" y="0"/>
                                </a:moveTo>
                                <a:lnTo>
                                  <a:pt x="980" y="0"/>
                                </a:lnTo>
                                <a:lnTo>
                                  <a:pt x="980" y="2304"/>
                                </a:lnTo>
                                <a:lnTo>
                                  <a:pt x="0" y="5104"/>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 name="Line 1446"/>
                        <wps:cNvCnPr/>
                        <wps:spPr bwMode="auto">
                          <a:xfrm flipH="1" flipV="1">
                            <a:off x="2731770" y="4021455"/>
                            <a:ext cx="3810" cy="36195"/>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49" name="Line 1447"/>
                        <wps:cNvCnPr/>
                        <wps:spPr bwMode="auto">
                          <a:xfrm flipV="1">
                            <a:off x="2735580" y="4033520"/>
                            <a:ext cx="24765" cy="24130"/>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50" name="Line 1448"/>
                        <wps:cNvCnPr/>
                        <wps:spPr bwMode="auto">
                          <a:xfrm>
                            <a:off x="2844800" y="-15875"/>
                            <a:ext cx="0" cy="196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1" name="Line 1449"/>
                        <wps:cNvCnPr/>
                        <wps:spPr bwMode="auto">
                          <a:xfrm>
                            <a:off x="2844800" y="-15875"/>
                            <a:ext cx="165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2" name="Line 1450"/>
                        <wps:cNvCnPr/>
                        <wps:spPr bwMode="auto">
                          <a:xfrm flipH="1">
                            <a:off x="2849245" y="-12065"/>
                            <a:ext cx="1206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3" name="Line 1451"/>
                        <wps:cNvCnPr/>
                        <wps:spPr bwMode="auto">
                          <a:xfrm flipV="1">
                            <a:off x="2849245" y="-12065"/>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4" name="Line 1452"/>
                        <wps:cNvCnPr/>
                        <wps:spPr bwMode="auto">
                          <a:xfrm>
                            <a:off x="2844800" y="-1587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5" name="Line 1453"/>
                        <wps:cNvCnPr/>
                        <wps:spPr bwMode="auto">
                          <a:xfrm>
                            <a:off x="2844800" y="-3810"/>
                            <a:ext cx="0" cy="76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6" name="Line 1454"/>
                        <wps:cNvCnPr/>
                        <wps:spPr bwMode="auto">
                          <a:xfrm>
                            <a:off x="2849245" y="-15875"/>
                            <a:ext cx="0" cy="196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7" name="Line 1455"/>
                        <wps:cNvCnPr/>
                        <wps:spPr bwMode="auto">
                          <a:xfrm>
                            <a:off x="2844800" y="-1206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8" name="Line 1456"/>
                        <wps:cNvCnPr/>
                        <wps:spPr bwMode="auto">
                          <a:xfrm>
                            <a:off x="2844800" y="-1206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9" name="Line 1457"/>
                        <wps:cNvCnPr/>
                        <wps:spPr bwMode="auto">
                          <a:xfrm>
                            <a:off x="2849245" y="-15875"/>
                            <a:ext cx="0" cy="196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0" name="Line 1458"/>
                        <wps:cNvCnPr/>
                        <wps:spPr bwMode="auto">
                          <a:xfrm>
                            <a:off x="2849245" y="-15875"/>
                            <a:ext cx="0" cy="196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1" name="Line 1459"/>
                        <wps:cNvCnPr/>
                        <wps:spPr bwMode="auto">
                          <a:xfrm>
                            <a:off x="2844800" y="-1587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2" name="Line 1460"/>
                        <wps:cNvCnPr/>
                        <wps:spPr bwMode="auto">
                          <a:xfrm>
                            <a:off x="2844800" y="-1206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3" name="Line 1461"/>
                        <wps:cNvCnPr/>
                        <wps:spPr bwMode="auto">
                          <a:xfrm>
                            <a:off x="2844800" y="-15875"/>
                            <a:ext cx="0" cy="196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4" name="Line 1462"/>
                        <wps:cNvCnPr/>
                        <wps:spPr bwMode="auto">
                          <a:xfrm flipH="1">
                            <a:off x="2844800" y="-1587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5" name="Line 1463"/>
                        <wps:cNvCnPr/>
                        <wps:spPr bwMode="auto">
                          <a:xfrm>
                            <a:off x="2849245" y="-12065"/>
                            <a:ext cx="19685" cy="20320"/>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6" name="Line 1464"/>
                        <wps:cNvCnPr/>
                        <wps:spPr bwMode="auto">
                          <a:xfrm flipH="1" flipV="1">
                            <a:off x="2849245" y="-12065"/>
                            <a:ext cx="19685"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7" name="Line 1465"/>
                        <wps:cNvCnPr/>
                        <wps:spPr bwMode="auto">
                          <a:xfrm flipH="1" flipV="1">
                            <a:off x="2849245" y="-15875"/>
                            <a:ext cx="19685" cy="241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8" name="Line 1466"/>
                        <wps:cNvCnPr/>
                        <wps:spPr bwMode="auto">
                          <a:xfrm flipH="1" flipV="1">
                            <a:off x="2849245" y="-12065"/>
                            <a:ext cx="19685"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9" name="Line 1467"/>
                        <wps:cNvCnPr/>
                        <wps:spPr bwMode="auto">
                          <a:xfrm flipH="1" flipV="1">
                            <a:off x="2849245" y="-12065"/>
                            <a:ext cx="19685"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0" name="Line 1468"/>
                        <wps:cNvCnPr/>
                        <wps:spPr bwMode="auto">
                          <a:xfrm flipH="1" flipV="1">
                            <a:off x="2844800" y="-12065"/>
                            <a:ext cx="24130" cy="241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1" name="Line 1469"/>
                        <wps:cNvCnPr/>
                        <wps:spPr bwMode="auto">
                          <a:xfrm flipH="1" flipV="1">
                            <a:off x="2853055" y="-12065"/>
                            <a:ext cx="2032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2" name="Line 1470"/>
                        <wps:cNvCnPr/>
                        <wps:spPr bwMode="auto">
                          <a:xfrm>
                            <a:off x="2844800" y="-15875"/>
                            <a:ext cx="0" cy="1968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3" name="Line 1471"/>
                        <wps:cNvCnPr/>
                        <wps:spPr bwMode="auto">
                          <a:xfrm>
                            <a:off x="2844800" y="-1587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4" name="Rectangle 1472"/>
                        <wps:cNvSpPr>
                          <a:spLocks noChangeArrowheads="1"/>
                        </wps:cNvSpPr>
                        <wps:spPr bwMode="auto">
                          <a:xfrm>
                            <a:off x="3326130" y="2437130"/>
                            <a:ext cx="21082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475" name="Freeform 1473"/>
                        <wps:cNvSpPr>
                          <a:spLocks/>
                        </wps:cNvSpPr>
                        <wps:spPr bwMode="auto">
                          <a:xfrm>
                            <a:off x="2780030" y="448310"/>
                            <a:ext cx="638810" cy="3609340"/>
                          </a:xfrm>
                          <a:custGeom>
                            <a:avLst/>
                            <a:gdLst>
                              <a:gd name="T0" fmla="*/ 700 w 1006"/>
                              <a:gd name="T1" fmla="*/ 0 h 5684"/>
                              <a:gd name="T2" fmla="*/ 1006 w 1006"/>
                              <a:gd name="T3" fmla="*/ 0 h 5684"/>
                              <a:gd name="T4" fmla="*/ 1006 w 1006"/>
                              <a:gd name="T5" fmla="*/ 2979 h 5684"/>
                              <a:gd name="T6" fmla="*/ 0 w 1006"/>
                              <a:gd name="T7" fmla="*/ 5684 h 5684"/>
                            </a:gdLst>
                            <a:ahLst/>
                            <a:cxnLst>
                              <a:cxn ang="0">
                                <a:pos x="T0" y="T1"/>
                              </a:cxn>
                              <a:cxn ang="0">
                                <a:pos x="T2" y="T3"/>
                              </a:cxn>
                              <a:cxn ang="0">
                                <a:pos x="T4" y="T5"/>
                              </a:cxn>
                              <a:cxn ang="0">
                                <a:pos x="T6" y="T7"/>
                              </a:cxn>
                            </a:cxnLst>
                            <a:rect l="0" t="0" r="r" b="b"/>
                            <a:pathLst>
                              <a:path w="1006" h="5684">
                                <a:moveTo>
                                  <a:pt x="700" y="0"/>
                                </a:moveTo>
                                <a:lnTo>
                                  <a:pt x="1006" y="0"/>
                                </a:lnTo>
                                <a:lnTo>
                                  <a:pt x="1006" y="2979"/>
                                </a:lnTo>
                                <a:lnTo>
                                  <a:pt x="0" y="5684"/>
                                </a:lnTo>
                              </a:path>
                            </a:pathLst>
                          </a:custGeom>
                          <a:noFill/>
                          <a:ln w="6">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 name="Line 1474"/>
                        <wps:cNvCnPr/>
                        <wps:spPr bwMode="auto">
                          <a:xfrm flipH="1" flipV="1">
                            <a:off x="2776220" y="4021455"/>
                            <a:ext cx="3810" cy="36195"/>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77" name="Line 1475"/>
                        <wps:cNvCnPr/>
                        <wps:spPr bwMode="auto">
                          <a:xfrm flipV="1">
                            <a:off x="2780030" y="4033520"/>
                            <a:ext cx="28575" cy="24130"/>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78" name="Line 1476"/>
                        <wps:cNvCnPr/>
                        <wps:spPr bwMode="auto">
                          <a:xfrm>
                            <a:off x="2897505" y="12065"/>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9" name="Line 1477"/>
                        <wps:cNvCnPr/>
                        <wps:spPr bwMode="auto">
                          <a:xfrm>
                            <a:off x="2897505" y="12065"/>
                            <a:ext cx="1587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0" name="Line 1478"/>
                        <wps:cNvCnPr/>
                        <wps:spPr bwMode="auto">
                          <a:xfrm flipH="1">
                            <a:off x="2901315" y="15875"/>
                            <a:ext cx="1206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1" name="Line 1479"/>
                        <wps:cNvCnPr/>
                        <wps:spPr bwMode="auto">
                          <a:xfrm flipV="1">
                            <a:off x="2901315" y="15875"/>
                            <a:ext cx="0" cy="127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2" name="Line 1480"/>
                        <wps:cNvCnPr/>
                        <wps:spPr bwMode="auto">
                          <a:xfrm>
                            <a:off x="2897505" y="1206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3" name="Line 1481"/>
                        <wps:cNvCnPr/>
                        <wps:spPr bwMode="auto">
                          <a:xfrm>
                            <a:off x="2897505" y="24130"/>
                            <a:ext cx="0" cy="82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4" name="Line 1482"/>
                        <wps:cNvCnPr/>
                        <wps:spPr bwMode="auto">
                          <a:xfrm>
                            <a:off x="2901315" y="12065"/>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5" name="Line 1483"/>
                        <wps:cNvCnPr/>
                        <wps:spPr bwMode="auto">
                          <a:xfrm>
                            <a:off x="2897505" y="1587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6" name="Line 1484"/>
                        <wps:cNvCnPr/>
                        <wps:spPr bwMode="auto">
                          <a:xfrm>
                            <a:off x="2897505" y="1587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7" name="Line 1485"/>
                        <wps:cNvCnPr/>
                        <wps:spPr bwMode="auto">
                          <a:xfrm>
                            <a:off x="2901315" y="12065"/>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8" name="Line 1486"/>
                        <wps:cNvCnPr/>
                        <wps:spPr bwMode="auto">
                          <a:xfrm>
                            <a:off x="2901315" y="12065"/>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9" name="Line 1487"/>
                        <wps:cNvCnPr/>
                        <wps:spPr bwMode="auto">
                          <a:xfrm>
                            <a:off x="2897505" y="1206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0" name="Line 1488"/>
                        <wps:cNvCnPr/>
                        <wps:spPr bwMode="auto">
                          <a:xfrm>
                            <a:off x="2897505" y="1587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1" name="Line 1489"/>
                        <wps:cNvCnPr/>
                        <wps:spPr bwMode="auto">
                          <a:xfrm>
                            <a:off x="2897505" y="12065"/>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2" name="Line 1490"/>
                        <wps:cNvCnPr/>
                        <wps:spPr bwMode="auto">
                          <a:xfrm flipH="1">
                            <a:off x="2897505" y="1206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3" name="Line 1491"/>
                        <wps:cNvCnPr/>
                        <wps:spPr bwMode="auto">
                          <a:xfrm>
                            <a:off x="2901315" y="15875"/>
                            <a:ext cx="20320" cy="20320"/>
                          </a:xfrm>
                          <a:prstGeom prst="line">
                            <a:avLst/>
                          </a:prstGeom>
                          <a:noFill/>
                          <a:ln w="1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4" name="Line 1492"/>
                        <wps:cNvCnPr/>
                        <wps:spPr bwMode="auto">
                          <a:xfrm flipH="1" flipV="1">
                            <a:off x="2901315" y="15875"/>
                            <a:ext cx="2032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5" name="Line 1493"/>
                        <wps:cNvCnPr/>
                        <wps:spPr bwMode="auto">
                          <a:xfrm flipH="1" flipV="1">
                            <a:off x="2901315" y="12065"/>
                            <a:ext cx="20320" cy="241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6" name="Line 1494"/>
                        <wps:cNvCnPr/>
                        <wps:spPr bwMode="auto">
                          <a:xfrm flipH="1" flipV="1">
                            <a:off x="2901315" y="15875"/>
                            <a:ext cx="2032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7" name="Line 1495"/>
                        <wps:cNvCnPr/>
                        <wps:spPr bwMode="auto">
                          <a:xfrm flipH="1" flipV="1">
                            <a:off x="2901315" y="15875"/>
                            <a:ext cx="2032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8" name="Line 1496"/>
                        <wps:cNvCnPr/>
                        <wps:spPr bwMode="auto">
                          <a:xfrm flipH="1" flipV="1">
                            <a:off x="2897505" y="15875"/>
                            <a:ext cx="24130" cy="247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9" name="Line 1497"/>
                        <wps:cNvCnPr/>
                        <wps:spPr bwMode="auto">
                          <a:xfrm flipH="1" flipV="1">
                            <a:off x="2905760" y="15875"/>
                            <a:ext cx="2032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0" name="Line 1498"/>
                        <wps:cNvCnPr/>
                        <wps:spPr bwMode="auto">
                          <a:xfrm>
                            <a:off x="2897505" y="12065"/>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1" name="Line 1499"/>
                        <wps:cNvCnPr/>
                        <wps:spPr bwMode="auto">
                          <a:xfrm>
                            <a:off x="2897505" y="12065"/>
                            <a:ext cx="2032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2" name="Rectangle 1500"/>
                        <wps:cNvSpPr>
                          <a:spLocks noChangeArrowheads="1"/>
                        </wps:cNvSpPr>
                        <wps:spPr bwMode="auto">
                          <a:xfrm>
                            <a:off x="3434715" y="2218690"/>
                            <a:ext cx="21082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503" name="Line 1501"/>
                        <wps:cNvCnPr/>
                        <wps:spPr bwMode="auto">
                          <a:xfrm flipV="1">
                            <a:off x="1931670" y="4170680"/>
                            <a:ext cx="343535" cy="100965"/>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504" name="Line 1502"/>
                        <wps:cNvCnPr/>
                        <wps:spPr bwMode="auto">
                          <a:xfrm flipH="1" flipV="1">
                            <a:off x="2239010" y="4163060"/>
                            <a:ext cx="36195" cy="7620"/>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05" name="Line 1503"/>
                        <wps:cNvCnPr/>
                        <wps:spPr bwMode="auto">
                          <a:xfrm flipH="1">
                            <a:off x="2246630" y="4170680"/>
                            <a:ext cx="28575" cy="24130"/>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06" name="Rectangle 1504"/>
                        <wps:cNvSpPr>
                          <a:spLocks noChangeArrowheads="1"/>
                        </wps:cNvSpPr>
                        <wps:spPr bwMode="auto">
                          <a:xfrm>
                            <a:off x="2040890" y="4259580"/>
                            <a:ext cx="21082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507" name="Line 1505"/>
                        <wps:cNvCnPr/>
                        <wps:spPr bwMode="auto">
                          <a:xfrm>
                            <a:off x="1814195" y="3980815"/>
                            <a:ext cx="481330" cy="129540"/>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508" name="Line 1506"/>
                        <wps:cNvCnPr/>
                        <wps:spPr bwMode="auto">
                          <a:xfrm flipH="1" flipV="1">
                            <a:off x="2266950" y="4086225"/>
                            <a:ext cx="28575" cy="24130"/>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09" name="Line 1507"/>
                        <wps:cNvCnPr/>
                        <wps:spPr bwMode="auto">
                          <a:xfrm flipH="1">
                            <a:off x="2258695" y="4110355"/>
                            <a:ext cx="36830" cy="8255"/>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10" name="Rectangle 1508"/>
                        <wps:cNvSpPr>
                          <a:spLocks noChangeArrowheads="1"/>
                        </wps:cNvSpPr>
                        <wps:spPr bwMode="auto">
                          <a:xfrm>
                            <a:off x="2068830" y="3903980"/>
                            <a:ext cx="21082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s:wsp>
                        <wps:cNvPr id="1511" name="Line 1509"/>
                        <wps:cNvCnPr/>
                        <wps:spPr bwMode="auto">
                          <a:xfrm>
                            <a:off x="2065020" y="3491865"/>
                            <a:ext cx="375920" cy="582295"/>
                          </a:xfrm>
                          <a:prstGeom prst="line">
                            <a:avLst/>
                          </a:prstGeom>
                          <a:noFill/>
                          <a:ln w="6">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512" name="Line 1510"/>
                        <wps:cNvCnPr/>
                        <wps:spPr bwMode="auto">
                          <a:xfrm flipH="1" flipV="1">
                            <a:off x="2408555" y="4053840"/>
                            <a:ext cx="32385" cy="20320"/>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13" name="Line 1511"/>
                        <wps:cNvCnPr/>
                        <wps:spPr bwMode="auto">
                          <a:xfrm flipH="1" flipV="1">
                            <a:off x="2436495" y="4037330"/>
                            <a:ext cx="4445" cy="36830"/>
                          </a:xfrm>
                          <a:prstGeom prst="line">
                            <a:avLst/>
                          </a:prstGeom>
                          <a:noFill/>
                          <a:ln w="6">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14" name="Rectangle 1512"/>
                        <wps:cNvSpPr>
                          <a:spLocks noChangeArrowheads="1"/>
                        </wps:cNvSpPr>
                        <wps:spPr bwMode="auto">
                          <a:xfrm>
                            <a:off x="2271395" y="3637280"/>
                            <a:ext cx="210820" cy="92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wps:txbx>
                        <wps:bodyPr rot="0" vert="horz" wrap="none" lIns="0" tIns="0" rIns="0" bIns="0" anchor="t" anchorCtr="0">
                          <a:spAutoFit/>
                        </wps:bodyPr>
                      </wps:wsp>
                    </wpc:wpc>
                  </a:graphicData>
                </a:graphic>
              </wp:inline>
            </w:drawing>
          </mc:Choice>
          <mc:Fallback>
            <w:pict>
              <v:group id="Tela 1515" o:spid="_x0000_s1026" editas="canvas" style="width:453.75pt;height:447.75pt;mso-position-horizontal-relative:char;mso-position-vertical-relative:line" coordsize="57626,56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626;height:56864;visibility:visible;mso-wrap-style:square">
                  <v:fill o:detectmouseclick="t"/>
                  <v:path o:connecttype="none"/>
                </v:shape>
                <v:group id="Group 205" o:spid="_x0000_s1028" style="position:absolute;left:82;top:8083;width:31883;height:36735" coordorigin="13,1273" coordsize="5021,57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29" style="position:absolute;left:2119;top:3800;width:1165;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6" o:spid="_x0000_s1030" style="position:absolute;left:2119;top:3870;width:2915;height:31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1" style="position:absolute;left:3042;top:3952;width:1045;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131B5F" w:rsidRDefault="00131B5F">
                          <w:pPr>
                            <w:ind w:left="0"/>
                          </w:pPr>
                          <w:r>
                            <w:rPr>
                              <w:rFonts w:ascii="Tahoma" w:hAnsi="Tahoma" w:cs="Tahoma"/>
                              <w:color w:val="000000"/>
                              <w:sz w:val="8"/>
                              <w:szCs w:val="8"/>
                              <w:lang w:val="en-US"/>
                            </w:rPr>
                            <w:t xml:space="preserve">UCS 002 - </w:t>
                          </w:r>
                          <w:proofErr w:type="spellStart"/>
                          <w:r>
                            <w:rPr>
                              <w:rFonts w:ascii="Tahoma" w:hAnsi="Tahoma" w:cs="Tahoma"/>
                              <w:color w:val="000000"/>
                              <w:sz w:val="8"/>
                              <w:szCs w:val="8"/>
                              <w:lang w:val="en-US"/>
                            </w:rPr>
                            <w:t>Gerar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Afastamento</w:t>
                          </w:r>
                          <w:proofErr w:type="spellEnd"/>
                        </w:p>
                      </w:txbxContent>
                    </v:textbox>
                  </v:rect>
                  <v:oval id="Oval 8" o:spid="_x0000_s1032" style="position:absolute;left:694;top:4894;width:114;height: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gtcEA&#10;AADbAAAADwAAAGRycy9kb3ducmV2LnhtbERPTWsCMRC9F/wPYYTealYRKVuzIkKh0EOr9dDj7GZ2&#10;N7iZxE2q8d83QqG3ebzPWW+SHcSFxmAcK5jPChDEjdOGOwXHr9enZxAhImscHJOCGwXYVJOHNZba&#10;XXlPl0PsRA7hUKKCPkZfShmaniyGmfPEmWvdaDFmOHZSj3jN4XaQi6JYSYuGc0OPnnY9NafDj1Xg&#10;/edymdKHCYvUns071/vbd63U4zRtX0BESvFf/Od+03n+HO6/5ANk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nYLXBAAAA2wAAAA8AAAAAAAAAAAAAAAAAmAIAAGRycy9kb3du&#10;cmV2LnhtbFBLBQYAAAAABAAEAPUAAACGAwAAAAA=&#10;" fillcolor="#ffc" strokecolor="#903" strokeweight="0"/>
                  <v:line id="Line 9" o:spid="_x0000_s1033" style="position:absolute;visibility:visible;mso-wrap-style:square" from="751,5009" to="751,51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9XpsAAAADbAAAADwAAAGRycy9kb3ducmV2LnhtbERPS2sCMRC+F/wPYYTealYPIlujiCgV&#10;pOCjB49jMm4Wk8l2E3X77xuh0Nt8fM+ZzjvvxJ3aWAdWMBwUIIh1MDVXCr6O67cJiJiQDbrApOCH&#10;IsxnvZcpliY8eE/3Q6pEDuFYogKbUlNKGbUlj3EQGuLMXULrMWXYVtK0+Mjh3slRUYylx5pzg8WG&#10;lpb09XDzClzayZM+F+G4+mg6vfq2209nlXrtd4t3EIm69C/+c29Mnj+C5y/5AD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WPV6bAAAAA2wAAAA8AAAAAAAAAAAAAAAAA&#10;oQIAAGRycy9kb3ducmV2LnhtbFBLBQYAAAAABAAEAPkAAACOAwAAAAA=&#10;" strokecolor="#903" strokeweight="0"/>
                  <v:line id="Line 10" o:spid="_x0000_s1034" style="position:absolute;visibility:visible;mso-wrap-style:square" from="687,5053" to="821,5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PyPcEAAADbAAAADwAAAGRycy9kb3ducmV2LnhtbERPS2sCMRC+C/6HMEJvmrWF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w/I9wQAAANsAAAAPAAAAAAAAAAAAAAAA&#10;AKECAABkcnMvZG93bnJldi54bWxQSwUGAAAAAAQABAD5AAAAjwMAAAAA&#10;" strokecolor="#903" strokeweight="0"/>
                  <v:line id="Line 11" o:spid="_x0000_s1035" style="position:absolute;flip:x;visibility:visible;mso-wrap-style:square" from="675,5124" to="751,5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8XfL8AAADbAAAADwAAAGRycy9kb3ducmV2LnhtbERPS4vCMBC+C/6HMIK3NVVEdrtGkcJC&#10;99juevA2NNMHNpPSRE3//WZB8DYf33P2x2B6cafRdZYVrFcJCOLK6o4bBb8/X2/vIJxH1thbJgUT&#10;OTge5rM9pto+uKB76RsRQ9ilqKD1fkildFVLBt3KDsSRq+1o0Ec4NlKP+IjhppebJNlJgx3HhhYH&#10;ylqqruXNKPjOiksewvlynupsg40L9YcOSi0X4fQJwlPwL/HTnes4fwv/v8QD5OE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a8XfL8AAADbAAAADwAAAAAAAAAAAAAAAACh&#10;AgAAZHJzL2Rvd25yZXYueG1sUEsFBgAAAAAEAAQA+QAAAI0DAAAAAA==&#10;" strokecolor="#903" strokeweight="0"/>
                  <v:line id="Line 12" o:spid="_x0000_s1036" style="position:absolute;visibility:visible;mso-wrap-style:square" from="751,5124" to="827,5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bP0sEAAADbAAAADwAAAGRycy9kb3ducmV2LnhtbERPS2sCMRC+C/6HMEJvmrXQ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Zs/SwQAAANsAAAAPAAAAAAAAAAAAAAAA&#10;AKECAABkcnMvZG93bnJldi54bWxQSwUGAAAAAAQABAD5AAAAjwMAAAAA&#10;" strokecolor="#903" strokeweight="0"/>
                  <v:rect id="Rectangle 13" o:spid="_x0000_s1037" style="position:absolute;left:458;top:5238;width:32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131B5F" w:rsidRDefault="00131B5F">
                          <w:pPr>
                            <w:ind w:left="0"/>
                          </w:pPr>
                          <w:r>
                            <w:rPr>
                              <w:rFonts w:ascii="Tahoma" w:hAnsi="Tahoma" w:cs="Tahoma"/>
                              <w:b/>
                              <w:bCs/>
                              <w:color w:val="000000"/>
                              <w:sz w:val="8"/>
                              <w:szCs w:val="8"/>
                              <w:lang w:val="en-US"/>
                            </w:rPr>
                            <w:t xml:space="preserve">Sistema </w:t>
                          </w:r>
                        </w:p>
                      </w:txbxContent>
                    </v:textbox>
                  </v:rect>
                  <v:oval id="Oval 14" o:spid="_x0000_s1038" style="position:absolute;left:2297;top:5302;width:980;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JdWsEA&#10;AADbAAAADwAAAGRycy9kb3ducmV2LnhtbERPS2sCMRC+C/6HMEJvmlWkldUoIhSEHlofB4/jZtwN&#10;bibpJmr8902h0Nt8fM9ZrJJtxZ26YBwrGI8KEMSV04ZrBcfD+3AGIkRkja1jUvCkAKtlv7fAUrsH&#10;7+i+j7XIIRxKVNDE6EspQ9WQxTBynjhzF9dZjBl2tdQdPnK4beWkKF6lRcO5oUFPm4aq6/5mFXj/&#10;NZ2m9GnCJF2+zQefd8/TWamXQVrPQURK8V/8597qPP8N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CXVrBAAAA2wAAAA8AAAAAAAAAAAAAAAAAmAIAAGRycy9kb3du&#10;cmV2LnhtbFBLBQYAAAAABAAEAPUAAACGAwAAAAA=&#10;" fillcolor="#ffc" strokecolor="#903" strokeweight="0"/>
                  <v:rect id="Rectangle 15" o:spid="_x0000_s1039" style="position:absolute;left:2666;top:5353;width:225;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Gerar</w:t>
                          </w:r>
                          <w:proofErr w:type="spellEnd"/>
                          <w:r>
                            <w:rPr>
                              <w:rFonts w:ascii="Tahoma" w:hAnsi="Tahoma" w:cs="Tahoma"/>
                              <w:b/>
                              <w:bCs/>
                              <w:color w:val="000000"/>
                              <w:sz w:val="8"/>
                              <w:szCs w:val="8"/>
                              <w:lang w:val="en-US"/>
                            </w:rPr>
                            <w:t xml:space="preserve"> </w:t>
                          </w:r>
                        </w:p>
                      </w:txbxContent>
                    </v:textbox>
                  </v:rect>
                  <v:rect id="Rectangle 16" o:spid="_x0000_s1040" style="position:absolute;left:2520;top:5454;width:51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Afastamento</w:t>
                          </w:r>
                          <w:proofErr w:type="spellEnd"/>
                        </w:p>
                      </w:txbxContent>
                    </v:textbox>
                  </v:rect>
                  <v:line id="Line 17" o:spid="_x0000_s1041" style="position:absolute;visibility:visible;mso-wrap-style:square" from="834,4945" to="2119,49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0li8AAAADbAAAADwAAAGRycy9kb3ducmV2LnhtbERPzYrCMBC+C/sOYRa8yJoqIlKNsiwK&#10;CutB3QcYmrGtNpPajFr36c1B8Pjx/c8WravUjZpQejYw6CegiDNvS84N/B1WXxNQQZAtVp7JwIMC&#10;LOYfnRmm1t95R7e95CqGcEjRQCFSp1qHrCCHoe9r4sgdfeNQImxybRu8x3BX6WGSjLXDkmNDgTX9&#10;FJSd91dn4GJ/R7jt7f5Ph54dLVu3KUU2xnQ/2+8pKKFW3uKXe20NDOP6+CX+AD1/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NJYvAAAAA2wAAAA8AAAAAAAAAAAAAAAAA&#10;oQIAAGRycy9kb3ducmV2LnhtbFBLBQYAAAAABAAEAPkAAACOAwAAAAA=&#10;" strokecolor="#903" strokeweight="17e-5mm"/>
                  <v:oval id="Oval 18" o:spid="_x0000_s1042" style="position:absolute;left:2240;top:4882;width:999;height: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qCMIA&#10;AADbAAAADwAAAGRycy9kb3ducmV2LnhtbESPQWsCMRSE74L/ITzBm2ZdpJStUYogCD1YrYcen5vn&#10;bujmJW5Sjf++KQgeh5n5hlmsku3ElfpgHCuYTQsQxLXThhsFx6/N5BVEiMgaO8ek4E4BVsvhYIGV&#10;djfe0/UQG5EhHCpU0MboKylD3ZLFMHWeOHtn11uMWfaN1D3eMtx2siyKF2nRcF5o0dO6pfrn8GsV&#10;eP85n6e0M6FM54v54NP+/n1SajxK728gIqX4DD/aW62gnMH/l/w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i6oIwgAAANsAAAAPAAAAAAAAAAAAAAAAAJgCAABkcnMvZG93&#10;bnJldi54bWxQSwUGAAAAAAQABAD1AAAAhwMAAAAA&#10;" fillcolor="#ffc" strokecolor="#903" strokeweight="0"/>
                  <v:rect id="Rectangle 19" o:spid="_x0000_s1043" style="position:absolute;left:2603;top:4933;width:26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Incluir</w:t>
                          </w:r>
                          <w:proofErr w:type="spellEnd"/>
                          <w:r>
                            <w:rPr>
                              <w:rFonts w:ascii="Tahoma" w:hAnsi="Tahoma" w:cs="Tahoma"/>
                              <w:b/>
                              <w:bCs/>
                              <w:color w:val="000000"/>
                              <w:sz w:val="8"/>
                              <w:szCs w:val="8"/>
                              <w:lang w:val="en-US"/>
                            </w:rPr>
                            <w:t xml:space="preserve"> </w:t>
                          </w:r>
                        </w:p>
                      </w:txbxContent>
                    </v:textbox>
                  </v:rect>
                  <v:rect id="Rectangle 20" o:spid="_x0000_s1044" style="position:absolute;left:2469;top:5034;width:51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Afastamento</w:t>
                          </w:r>
                          <w:proofErr w:type="spellEnd"/>
                        </w:p>
                      </w:txbxContent>
                    </v:textbox>
                  </v:rect>
                  <v:oval id="Oval 21" o:spid="_x0000_s1045" style="position:absolute;left:2240;top:5785;width:999;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wJkMMA&#10;AADbAAAADwAAAGRycy9kb3ducmV2LnhtbESPQWsCMRSE74L/ITzBm2ZdllK2RikFQfBgtT30+Nw8&#10;d0M3L3ETNf77plDocZiZb5jlOtle3GgIxrGCxbwAQdw4bbhV8PmxmT2DCBFZY++YFDwowHo1Hi2x&#10;1u7OB7odYysyhEONCroYfS1laDqyGObOE2fv7AaLMcuhlXrAe4bbXpZF8SQtGs4LHXp666j5Pl6t&#10;Au/fqyqlvQllOl/Mjk+Hx9dJqekkvb6AiJTif/ivvdUKygp+v+QfI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fwJkMMAAADbAAAADwAAAAAAAAAAAAAAAACYAgAAZHJzL2Rv&#10;d25yZXYueG1sUEsFBgAAAAAEAAQA9QAAAIgDAAAAAA==&#10;" fillcolor="#ffc" strokecolor="#903" strokeweight="0"/>
                  <v:rect id="Rectangle 22" o:spid="_x0000_s1046" style="position:absolute;left:2577;top:5830;width:27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Alterar</w:t>
                          </w:r>
                          <w:proofErr w:type="spellEnd"/>
                          <w:r>
                            <w:rPr>
                              <w:rFonts w:ascii="Tahoma" w:hAnsi="Tahoma" w:cs="Tahoma"/>
                              <w:b/>
                              <w:bCs/>
                              <w:color w:val="000000"/>
                              <w:sz w:val="8"/>
                              <w:szCs w:val="8"/>
                              <w:lang w:val="en-US"/>
                            </w:rPr>
                            <w:t xml:space="preserve"> </w:t>
                          </w:r>
                        </w:p>
                      </w:txbxContent>
                    </v:textbox>
                  </v:rect>
                  <v:rect id="Rectangle 23" o:spid="_x0000_s1047" style="position:absolute;left:2469;top:5932;width:51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Afastamento</w:t>
                          </w:r>
                          <w:proofErr w:type="spellEnd"/>
                        </w:p>
                      </w:txbxContent>
                    </v:textbox>
                  </v:rect>
                  <v:oval id="Oval 24" o:spid="_x0000_s1048" style="position:absolute;left:2176;top:6269;width:1051;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6X58MA&#10;AADbAAAADwAAAGRycy9kb3ducmV2LnhtbESPT2sCMRTE74LfITzBm2ZdpJWtUYpQEDy0/jn0+Nw8&#10;d0M3L+kmavz2TaHQ4zAzv2GW62Q7caM+GMcKZtMCBHHttOFGwen4NlmACBFZY+eYFDwowHo1HCyx&#10;0u7Oe7odYiMyhEOFCtoYfSVlqFuyGKbOE2fv4nqLMcu+kbrHe4bbTpZF8SQtGs4LLXratFR/Ha5W&#10;gfcf83lK7yaU6fJtdnzePz7PSo1H6fUFRKQU/8N/7a1WUD7D75f8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6X58MAAADbAAAADwAAAAAAAAAAAAAAAACYAgAAZHJzL2Rv&#10;d25yZXYueG1sUEsFBgAAAAAEAAQA9QAAAIgDAAAAAA==&#10;" fillcolor="#ffc" strokecolor="#903" strokeweight="0"/>
                  <v:rect id="Rectangle 25" o:spid="_x0000_s1049" style="position:absolute;left:2558;top:6314;width:27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Excluir</w:t>
                          </w:r>
                          <w:proofErr w:type="spellEnd"/>
                          <w:r>
                            <w:rPr>
                              <w:rFonts w:ascii="Tahoma" w:hAnsi="Tahoma" w:cs="Tahoma"/>
                              <w:b/>
                              <w:bCs/>
                              <w:color w:val="000000"/>
                              <w:sz w:val="8"/>
                              <w:szCs w:val="8"/>
                              <w:lang w:val="en-US"/>
                            </w:rPr>
                            <w:t xml:space="preserve"> </w:t>
                          </w:r>
                        </w:p>
                      </w:txbxContent>
                    </v:textbox>
                  </v:rect>
                  <v:rect id="Rectangle 26" o:spid="_x0000_s1050" style="position:absolute;left:2431;top:6416;width:51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Afastamento</w:t>
                          </w:r>
                          <w:proofErr w:type="spellEnd"/>
                        </w:p>
                      </w:txbxContent>
                    </v:textbox>
                  </v:rect>
                  <v:oval id="Oval 27" o:spid="_x0000_s1051" style="position:absolute;left:2297;top:4042;width:974;height:3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6ZTsAA&#10;AADbAAAADwAAAGRycy9kb3ducmV2LnhtbERPy2oCMRTdC/2HcAvdORmtlDIaRQqC0IXPRZfXyXUm&#10;OLlJJ6nGvzcLocvDec8WyXbiSn0wjhWMihIEce204UbB8bAafoIIEVlj55gU3CnAYv4ymGGl3Y13&#10;dN3HRuQQDhUqaGP0lZShbsliKJwnztzZ9RZjhn0jdY+3HG47OS7LD2nRcG5o0dNXS/Vl/2cVeL+d&#10;TFLamDBO51/zzafd/eek1NtrWk5BRErxX/x0r7WC97w+f8k/QM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x6ZTsAAAADbAAAADwAAAAAAAAAAAAAAAACYAgAAZHJzL2Rvd25y&#10;ZXYueG1sUEsFBgAAAAAEAAQA9QAAAIUDAAAAAA==&#10;" fillcolor="#ffc" strokecolor="#903" strokeweight="0"/>
                  <v:rect id="Rectangle 28" o:spid="_x0000_s1052" style="position:absolute;left:2654;top:4092;width:22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Listar</w:t>
                          </w:r>
                          <w:proofErr w:type="spellEnd"/>
                          <w:r>
                            <w:rPr>
                              <w:rFonts w:ascii="Tahoma" w:hAnsi="Tahoma" w:cs="Tahoma"/>
                              <w:b/>
                              <w:bCs/>
                              <w:color w:val="000000"/>
                              <w:sz w:val="8"/>
                              <w:szCs w:val="8"/>
                              <w:lang w:val="en-US"/>
                            </w:rPr>
                            <w:t xml:space="preserve"> </w:t>
                          </w:r>
                        </w:p>
                      </w:txbxContent>
                    </v:textbox>
                  </v:rect>
                  <v:rect id="Rectangle 29" o:spid="_x0000_s1053" style="position:absolute;left:2514;top:4194;width:51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Afastamento</w:t>
                          </w:r>
                          <w:proofErr w:type="spellEnd"/>
                        </w:p>
                      </w:txbxContent>
                    </v:textbox>
                  </v:rect>
                  <v:oval id="Oval 30" o:spid="_x0000_s1054" style="position:absolute;left:2176;top:6689;width:1038;height:2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wHOcMA&#10;AADbAAAADwAAAGRycy9kb3ducmV2LnhtbESPzWsCMRTE7wX/h/AEbzXrB0VWo4hQKPTgR3vw+Nw8&#10;d4Obl7hJNf73plDocZiZ3zCLVbKtuFEXjGMFo2EBgrhy2nCt4Pvr/XUGIkRkja1jUvCgAKtl72WB&#10;pXZ33tPtEGuRIRxKVNDE6EspQ9WQxTB0njh7Z9dZjFl2tdQd3jPctnJcFG/SouG80KCnTUPV5fBj&#10;FXi/m05T2powTuer+eTT/nE8KTXop/UcRKQU/8N/7Q+tYDKB3y/5B8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wHOcMAAADbAAAADwAAAAAAAAAAAAAAAACYAgAAZHJzL2Rv&#10;d25yZXYueG1sUEsFBgAAAAAEAAQA9QAAAIgDAAAAAA==&#10;" fillcolor="#ffc" strokecolor="#903" strokeweight="0"/>
                  <v:rect id="Rectangle 31" o:spid="_x0000_s1055" style="position:absolute;left:2546;top:6740;width:26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M4cEA&#10;AADbAAAADwAAAGRycy9kb3ducmV2LnhtbESPzYoCMRCE74LvEFrwphl1W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4TOHBAAAA2w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Anular</w:t>
                          </w:r>
                          <w:proofErr w:type="spellEnd"/>
                          <w:r>
                            <w:rPr>
                              <w:rFonts w:ascii="Tahoma" w:hAnsi="Tahoma" w:cs="Tahoma"/>
                              <w:b/>
                              <w:bCs/>
                              <w:color w:val="000000"/>
                              <w:sz w:val="8"/>
                              <w:szCs w:val="8"/>
                              <w:lang w:val="en-US"/>
                            </w:rPr>
                            <w:t xml:space="preserve"> </w:t>
                          </w:r>
                        </w:p>
                      </w:txbxContent>
                    </v:textbox>
                  </v:rect>
                  <v:rect id="Rectangle 32" o:spid="_x0000_s1056" style="position:absolute;left:2425;top:6842;width:51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esEA&#10;AADbAAAADwAAAGRycy9kb3ducmV2LnhtbESPzYoCMRCE74LvEFrwphmV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6XrBAAAA2w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Afastamento</w:t>
                          </w:r>
                          <w:proofErr w:type="spellEnd"/>
                        </w:p>
                      </w:txbxContent>
                    </v:textbox>
                  </v:rect>
                  <v:rect id="Rectangle 33" o:spid="_x0000_s1057" style="position:absolute;left:13;top:2660;width:719;height: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QR4cIA&#10;AADbAAAADwAAAGRycy9kb3ducmV2LnhtbESP3WoCMRSE7wt9h3AK3hTNamGVrVFUELwpxdUHOG5O&#10;9zcnSxJ1ffumUPBymJlvmOV6MJ24kfO1ZQXTSQKCuLC65lLB+bQfL0D4gKyxs0wKHuRhvXp9WWKm&#10;7Z2PdMtDKSKEfYYKqhD6TEpfVGTQT2xPHL0f6wyGKF0ptcN7hJtOzpIklQZrjgsV9rSrqGjzq1Gw&#10;aaV/bwvyzdd1/t2k1jW4vSg1ehs2nyACDeEZ/m8ftIKPFP6+xB8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FBHhwgAAANsAAAAPAAAAAAAAAAAAAAAAAJgCAABkcnMvZG93&#10;bnJldi54bWxQSwUGAAAAAAQABAD1AAAAhwMAAAAA&#10;" fillcolor="#ffc" strokecolor="#903" strokeweight="0"/>
                  <v:rect id="Rectangle 34" o:spid="_x0000_s1058" style="position:absolute;left:13;top:2730;width:1807;height:1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i0esEA&#10;AADbAAAADwAAAGRycy9kb3ducmV2LnhtbESPzYoCMRCE78K+Q+gFL6KZVdBl1iiuIHgRUfcB2knv&#10;/KYzJFHHtzeC4LGoqq+o+bIzjbiS86VlBV+jBARxZnXJuYK/02b4DcIHZI2NZVJwJw/LxUdvjqm2&#10;Nz7Q9RhyESHsU1RQhNCmUvqsIIN+ZFvi6P1bZzBE6XKpHd4i3DRynCRTabDkuFBgS+uCsvp4MQpW&#10;tfSDOiNf7S6zfTW1rsLfs1L9z271AyJQF97hV3urFUxm8PwSf4B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YtHrBAAAA2wAAAA8AAAAAAAAAAAAAAAAAmAIAAGRycy9kb3du&#10;cmV2LnhtbFBLBQYAAAAABAAEAPUAAACGAwAAAAA=&#10;" fillcolor="#ffc" strokecolor="#903" strokeweight="0"/>
                  <v:rect id="Rectangle 35" o:spid="_x0000_s1059" style="position:absolute;left:242;top:2813;width:130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VG5L8A&#10;AADbAAAADwAAAGRycy9kb3ducmV2LnhtbERPS2rDMBDdF3IHMYXsarkO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9UbkvwAAANsAAAAPAAAAAAAAAAAAAAAAAJgCAABkcnMvZG93bnJl&#10;di54bWxQSwUGAAAAAAQABAD1AAAAhAMAAAAA&#10;" filled="f" stroked="f">
                    <v:textbox style="mso-fit-shape-to-text:t" inset="0,0,0,0">
                      <w:txbxContent>
                        <w:p w:rsidR="00131B5F" w:rsidRDefault="00131B5F">
                          <w:pPr>
                            <w:ind w:left="0"/>
                          </w:pPr>
                          <w:r>
                            <w:rPr>
                              <w:rFonts w:ascii="Tahoma" w:hAnsi="Tahoma" w:cs="Tahoma"/>
                              <w:color w:val="000000"/>
                              <w:sz w:val="8"/>
                              <w:szCs w:val="8"/>
                              <w:lang w:val="en-US"/>
                            </w:rPr>
                            <w:t xml:space="preserve">UCS 102 - </w:t>
                          </w:r>
                          <w:proofErr w:type="spellStart"/>
                          <w:r>
                            <w:rPr>
                              <w:rFonts w:ascii="Tahoma" w:hAnsi="Tahoma" w:cs="Tahoma"/>
                              <w:color w:val="000000"/>
                              <w:sz w:val="8"/>
                              <w:szCs w:val="8"/>
                              <w:lang w:val="en-US"/>
                            </w:rPr>
                            <w:t>Pesquisa</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Auxiliar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Cadastro</w:t>
                          </w:r>
                          <w:proofErr w:type="spellEnd"/>
                        </w:p>
                      </w:txbxContent>
                    </v:textbox>
                  </v:rect>
                  <v:line id="Line 36" o:spid="_x0000_s1060" style="position:absolute;visibility:visible;mso-wrap-style:square" from="25,2673" to="25,27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h41cQAAADbAAAADwAAAGRycy9kb3ducmV2LnhtbESPQWvCQBSE70L/w/IKvenGF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CHjVxAAAANsAAAAPAAAAAAAAAAAA&#10;AAAAAKECAABkcnMvZG93bnJldi54bWxQSwUGAAAAAAQABAD5AAAAkgMAAAAA&#10;" strokeweight="0"/>
                  <v:line id="Line 37" o:spid="_x0000_s1061" style="position:absolute;visibility:visible;mso-wrap-style:square" from="25,2673" to="51,2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SiNcAAAADbAAAADwAAAGRycy9kb3ducmV2LnhtbERPy4rCMBTdD/gP4QruxtTBR61GkUHR&#10;2fkEl5fm2gabm9JE7fz9ZCHM8nDe82VrK/GkxhvHCgb9BARx7rThQsH5tPlMQfiArLFyTAp+ycNy&#10;0fmYY6bdiw/0PIZCxBD2GSooQ6gzKX1ekkXfdzVx5G6usRgibAqpG3zFcFvJryQZS4uGY0OJNX2X&#10;lN+PD6vA7Mfb0c/kMr3I9TYMruk9NfasVK/brmYgArXhX/x277SCYVwf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A0ojXAAAAA2wAAAA8AAAAAAAAAAAAAAAAA&#10;oQIAAGRycy9kb3ducmV2LnhtbFBLBQYAAAAABAAEAPkAAACOAwAAAAA=&#10;" strokeweight="0"/>
                  <v:line id="Line 38" o:spid="_x0000_s1062" style="position:absolute;flip:x;visibility:visible;mso-wrap-style:square" from="32,2679" to="51,2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jYJ8UAAADbAAAADwAAAGRycy9kb3ducmV2LnhtbESPQWsCMRSE70L/Q3iF3jSrlCpbo0il&#10;RQQr2nro7bl53V3cvCxJdNN/bwqCx2FmvmGm82gacSHna8sKhoMMBHFhdc2lgu+v9/4EhA/IGhvL&#10;pOCPPMxnD70p5tp2vKPLPpQiQdjnqKAKoc2l9EVFBv3AtsTJ+7XOYEjSlVI77BLcNHKUZS/SYM1p&#10;ocKW3ioqTvuzUbD7HPPRfZzjKR67zfbnUK4Py4VST49x8QoiUAz38K290gqeh/D/Jf0AOb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yjYJ8UAAADbAAAADwAAAAAAAAAA&#10;AAAAAAChAgAAZHJzL2Rvd25yZXYueG1sUEsFBgAAAAAEAAQA+QAAAJMDAAAAAA==&#10;" strokeweight="0"/>
                  <v:line id="Line 39" o:spid="_x0000_s1063" style="position:absolute;flip:y;visibility:visible;mso-wrap-style:square" from="32,2679" to="32,2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GUMUAAADbAAAADwAAAGRycy9kb3ducmV2LnhtbESPQWsCMRSE74L/ITyhN81WSpWtUaSl&#10;RQQr2nro7bl53V3cvCxJdNN/bwqCx2FmvmFmi2gacSHna8sKHkcZCOLC6ppLBd9f78MpCB+QNTaW&#10;ScEfeVjM+70Z5tp2vKPLPpQiQdjnqKAKoc2l9EVFBv3ItsTJ+7XOYEjSlVI77BLcNHKcZc/SYM1p&#10;ocKWXisqTvuzUbD7nPDRfZzjKR67zfbnUK4Pb0ulHgZx+QIiUAz38K290gqexvD/Jf0A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pGUMUAAADbAAAADwAAAAAAAAAA&#10;AAAAAAChAgAAZHJzL2Rvd25yZXYueG1sUEsFBgAAAAAEAAQA+QAAAJMDAAAAAA==&#10;" strokeweight="0"/>
                  <v:line id="Line 40" o:spid="_x0000_s1064" style="position:absolute;visibility:visible;mso-wrap-style:square" from="25,2673" to="57,2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Y8QsQAAADbAAAADwAAAGRycy9kb3ducmV2LnhtbESPT2sCMRTE70K/Q3gFb5q1Wt1ujVKK&#10;ot7qP/D42LzuBjcvyybq+u2NUOhxmJnfMNN5aytxpcYbxwoG/QQEce604ULBYb/spSB8QNZYOSYF&#10;d/Iwn710pphpd+MtXXehEBHCPkMFZQh1JqXPS7Lo+64mjt6vayyGKJtC6gZvEW4r+ZYkY2nRcFwo&#10;sabvkvLz7mIVmJ/x6n0zOX4c5WIVBqf0nBp7UKr72n59ggjUhv/wX3utFYyG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5jxCxAAAANsAAAAPAAAAAAAAAAAA&#10;AAAAAKECAABkcnMvZG93bnJldi54bWxQSwUGAAAAAAQABAD5AAAAkgMAAAAA&#10;" strokeweight="0"/>
                  <v:line id="Line 41" o:spid="_x0000_s1065" style="position:absolute;visibility:visible;mso-wrap-style:square" from="25,2692" to="25,27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kNsQAAADbAAAADwAAAGRycy9kb3ducmV2LnhtbESPQWvCQBSE74X+h+UJvdWNo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D6Q2xAAAANsAAAAPAAAAAAAAAAAA&#10;AAAAAKECAABkcnMvZG93bnJldi54bWxQSwUGAAAAAAQABAD5AAAAkgMAAAAA&#10;" strokeweight="0"/>
                  <v:line id="Line 42" o:spid="_x0000_s1066" style="position:absolute;visibility:visible;mso-wrap-style:square" from="32,2673" to="32,27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MBrcQAAADbAAAADwAAAGRycy9kb3ducmV2LnhtbESPQWvCQBSE70L/w/IK3upGqTZNs0qR&#10;ivVmUwM9PrKvyWL2bciuGv99Vyh4HGbmGyZfDbYVZ+q9caxgOklAEFdOG64VHL43TykIH5A1to5J&#10;wZU8rJYPoxwz7S78Reci1CJC2GeooAmhy6T0VUMW/cR1xNH7db3FEGVfS93jJcJtK2dJspAWDceF&#10;BjtaN1Qdi5NVYPaL7Xz3Ur6W8mMbpj/pMTX2oNT4cXh/AxFoCPfwf/tTK3ie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QwGtxAAAANsAAAAPAAAAAAAAAAAA&#10;AAAAAKECAABkcnMvZG93bnJldi54bWxQSwUGAAAAAAQABAD5AAAAkgMAAAAA&#10;" strokeweight="0"/>
                  <v:line id="Line 43" o:spid="_x0000_s1067" style="position:absolute;visibility:visible;mso-wrap-style:square" from="25,2679" to="57,2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Gf2sQAAADbAAAADwAAAGRycy9kb3ducmV2LnhtbESPT2vCQBTE74LfYXmCN90oNq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kZ/axAAAANsAAAAPAAAAAAAAAAAA&#10;AAAAAKECAABkcnMvZG93bnJldi54bWxQSwUGAAAAAAQABAD5AAAAkgMAAAAA&#10;" strokeweight="0"/>
                  <v:line id="Line 44" o:spid="_x0000_s1068" style="position:absolute;visibility:visible;mso-wrap-style:square" from="25,2679" to="57,2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06QcQAAADbAAAADwAAAGRycy9kb3ducmV2LnhtbESPQWvCQBSE70L/w/IKvdWNp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3TpBxAAAANsAAAAPAAAAAAAAAAAA&#10;AAAAAKECAABkcnMvZG93bnJldi54bWxQSwUGAAAAAAQABAD5AAAAkgMAAAAA&#10;" strokeweight="0"/>
                  <v:line id="Line 45" o:spid="_x0000_s1069" style="position:absolute;visibility:visible;mso-wrap-style:square" from="32,2673" to="32,27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KuM8AAAADbAAAADwAAAGRycy9kb3ducmV2LnhtbERPy4rCMBTdD/gP4QruxtTBR61GkUHR&#10;2fkEl5fm2gabm9JE7fz9ZCHM8nDe82VrK/GkxhvHCgb9BARx7rThQsH5tPlMQfiArLFyTAp+ycNy&#10;0fmYY6bdiw/0PIZCxBD2GSooQ6gzKX1ekkXfdzVx5G6usRgibAqpG3zFcFvJryQZS4uGY0OJNX2X&#10;lN+PD6vA7Mfb0c/kMr3I9TYMruk9NfasVK/brmYgArXhX/x277SCYRwb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5CrjPAAAAA2wAAAA8AAAAAAAAAAAAAAAAA&#10;oQIAAGRycy9kb3ducmV2LnhtbFBLBQYAAAAABAAEAPkAAACOAwAAAAA=&#10;" strokeweight="0"/>
                  <v:line id="Line 46" o:spid="_x0000_s1070" style="position:absolute;visibility:visible;mso-wrap-style:square" from="32,2673" to="32,27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4LqMQAAADbAAAADwAAAGRycy9kb3ducmV2LnhtbESPQWvCQBSE70L/w/IKvenGU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DguoxAAAANsAAAAPAAAAAAAAAAAA&#10;AAAAAKECAABkcnMvZG93bnJldi54bWxQSwUGAAAAAAQABAD5AAAAkgMAAAAA&#10;" strokeweight="0"/>
                  <v:line id="Line 47" o:spid="_x0000_s1071" style="position:absolute;visibility:visible;mso-wrap-style:square" from="25,2673" to="57,2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006L8AAADbAAAADwAAAGRycy9kb3ducmV2LnhtbERPy4rCMBTdD/gP4QqzG1MFtVajiMyg&#10;7nyCy0tzbYPNTWkyWv/eLASXh/OeLVpbiTs13jhW0O8lIIhzpw0XCk7Hv58UhA/IGivHpOBJHhbz&#10;ztcMM+0evKf7IRQihrDPUEEZQp1J6fOSLPqeq4kjd3WNxRBhU0jd4COG20oOkmQkLRqODSXWtCop&#10;vx3+rQKzG62H2/F5cpa/69C/pLfU2JNS3912OQURqA0f8du90QqGcX3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e006L8AAADbAAAADwAAAAAAAAAAAAAAAACh&#10;AgAAZHJzL2Rvd25yZXYueG1sUEsFBgAAAAAEAAQA+QAAAI0DAAAAAA==&#10;" strokeweight="0"/>
                  <v:line id="Line 48" o:spid="_x0000_s1072" style="position:absolute;visibility:visible;mso-wrap-style:square" from="25,2679" to="57,2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GRc8QAAADbAAAADwAAAGRycy9kb3ducmV2LnhtbESPQWvCQBSE70L/w/KE3nSTgjaNbqQU&#10;i/bWpgoeH9lnsiT7NmRXjf++Wyj0OMzMN8x6M9pOXGnwxrGCdJ6AIK6cNlwrOHy/zzIQPiBr7ByT&#10;gjt52BQPkzXm2t34i65lqEWEsM9RQRNCn0vpq4Ys+rnriaN3doPFEOVQSz3gLcJtJ5+SZCktGo4L&#10;Dfb01lDVlherwHwud4uP5+PLUW53IT1lbWbsQanH6fi6AhFoDP/hv/ZeK1ik8Psl/gBZ/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oZFzxAAAANsAAAAPAAAAAAAAAAAA&#10;AAAAAKECAABkcnMvZG93bnJldi54bWxQSwUGAAAAAAQABAD5AAAAkgMAAAAA&#10;" strokeweight="0"/>
                  <v:line id="Line 49" o:spid="_x0000_s1073" style="position:absolute;visibility:visible;mso-wrap-style:square" from="25,2673" to="25,27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MPBMQAAADbAAAADwAAAGRycy9kb3ducmV2LnhtbESPQWvCQBSE7wX/w/IEb81GQZumriJS&#10;ib21qUKPj+xrsph9G7JbE/99t1DwOMzMN8x6O9pWXKn3xrGCeZKCIK6cNlwrOH0eHjMQPiBrbB2T&#10;ght52G4mD2vMtRv4g65lqEWEsM9RQRNCl0vpq4Ys+sR1xNH7dr3FEGVfS93jEOG2lYs0XUmLhuNC&#10;gx3tG6ou5Y9VYN5XxfLt6fx8lq9FmH9ll8zYk1Kz6bh7ARFoDPfwf/uoFSwX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cw8ExAAAANsAAAAPAAAAAAAAAAAA&#10;AAAAAKECAABkcnMvZG93bnJldi54bWxQSwUGAAAAAAQABAD5AAAAkgMAAAAA&#10;" strokeweight="0"/>
                  <v:line id="Line 50" o:spid="_x0000_s1074" style="position:absolute;flip:x;visibility:visible;mso-wrap-style:square" from="25,2673" to="57,2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91FsYAAADbAAAADwAAAGRycy9kb3ducmV2LnhtbESPQWsCMRSE7wX/Q3gFbzVbi23ZGkWU&#10;ighatPXQ23Pzuru4eVmS6MZ/bwqFHoeZ+YYZT6NpxIWcry0reBxkIIgLq2suFXx9vj+8gvABWWNj&#10;mRRcycN00rsbY65txzu67EMpEoR9jgqqENpcSl9UZNAPbEucvB/rDIYkXSm1wy7BTSOHWfYsDdac&#10;FipsaV5RcdqfjYLd9oWPbnmOp3jsNh/fh3J9WMyU6t/H2RuIQDH8h//aK61g9A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1vdRbGAAAA2wAAAA8AAAAAAAAA&#10;AAAAAAAAoQIAAGRycy9kb3ducmV2LnhtbFBLBQYAAAAABAAEAPkAAACUAwAAAAA=&#10;" strokeweight="0"/>
                  <v:line id="Line 51" o:spid="_x0000_s1075" style="position:absolute;visibility:visible;mso-wrap-style:square" from="32,2679" to="64,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Ax8MAAADbAAAADwAAAGRycy9kb3ducmV2LnhtbESPQWsCMRSE7wX/Q3hCbzVbacWuZheR&#10;Cr1WZb2+bp6bpZuXNUl121/fCILHYWa+YZblYDtxJh9axwqeJxkI4trplhsF+93maQ4iRGSNnWNS&#10;8EsBymL0sMRcuwt/0nkbG5EgHHJUYGLscylDbchimLieOHlH5y3GJH0jtcdLgttOTrNsJi22nBYM&#10;9rQ2VH9vf6yCrx5Ppvl7fzt0OI/V+hSqja+VehwPqwWISEO8h2/tD63g9QWuX9IPkM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N/wMfDAAAA2wAAAA8AAAAAAAAAAAAA&#10;AAAAoQIAAGRycy9kb3ducmV2LnhtbFBLBQYAAAAABAAEAPkAAACRAwAAAAA=&#10;" strokeweight="36e-5mm"/>
                  <v:line id="Line 52" o:spid="_x0000_s1076" style="position:absolute;flip:x y;visibility:visible;mso-wrap-style:square" from="32,2679" to="64,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W/dcIAAADbAAAADwAAAGRycy9kb3ducmV2LnhtbESPQWsCMRSE74X+h/AKvZSatUUrq1FE&#10;ahFvXev9sXluFpOXJYm6/vtGEDwOM/MNM1v0zoozhdh6VjAcFCCIa69bbhT87dbvExAxIWu0nknB&#10;lSIs5s9PMyy1v/AvnavUiAzhWKICk1JXShlrQw7jwHfE2Tv44DBlGRqpA14y3Fn5URRj6bDlvGCw&#10;o5Wh+lidnILPr/1uc7RvZruOznz/2Koeh6tSry/9cgoiUZ8e4Xt7oxWMR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W/dcIAAADbAAAADwAAAAAAAAAAAAAA&#10;AAChAgAAZHJzL2Rvd25yZXYueG1sUEsFBgAAAAAEAAQA+QAAAJADAAAAAA==&#10;" strokeweight="0"/>
                  <v:line id="Line 53" o:spid="_x0000_s1077" style="position:absolute;flip:x y;visibility:visible;mso-wrap-style:square" from="32,2673" to="64,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chAsIAAADbAAAADwAAAGRycy9kb3ducmV2LnhtbESPQWsCMRSE74X+h/CEXopm2+JWVqOU&#10;Uot4c633x+a5WUxeliTV9d83BcHjMDPfMIvV4Kw4U4idZwUvkwIEceN1x62Cn/16PAMRE7JG65kU&#10;XCnCavn4sMBK+wvv6FynVmQIxwoVmJT6SsrYGHIYJ74nzt7RB4cpy9BKHfCS4c7K16IopcOO84LB&#10;nj4NNaf61yl4ez/sNyf7bLbr6MzXt62bMlyVehoNH3MQiYZ0D9/aG61gWs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xchAsIAAADbAAAADwAAAAAAAAAAAAAA&#10;AAChAgAAZHJzL2Rvd25yZXYueG1sUEsFBgAAAAAEAAQA+QAAAJADAAAAAA==&#10;" strokeweight="0"/>
                  <v:line id="Line 54" o:spid="_x0000_s1078" style="position:absolute;flip:x y;visibility:visible;mso-wrap-style:square" from="32,2679" to="64,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uEmcMAAADbAAAADwAAAGRycy9kb3ducmV2LnhtbESPQWsCMRSE74X+h/CEXopmW+kqq1FK&#10;qSK9da33x+a5WUxeliTV9d8bodDjMDPfMMv14Kw4U4idZwUvkwIEceN1x62Cn/1mPAcRE7JG65kU&#10;XCnCevX4sMRK+wt/07lOrcgQjhUqMCn1lZSxMeQwTnxPnL2jDw5TlqGVOuAlw52Vr0VRSocd5wWD&#10;PX0Yak71r1MwnR32u5N9Nl+b6Mzn1tZNGa5KPY2G9wWIREP6D/+1d1rB2wz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bhJnDAAAA2wAAAA8AAAAAAAAAAAAA&#10;AAAAoQIAAGRycy9kb3ducmV2LnhtbFBLBQYAAAAABAAEAPkAAACRAwAAAAA=&#10;" strokeweight="0"/>
                  <v:line id="Line 55" o:spid="_x0000_s1079" style="position:absolute;flip:x y;visibility:visible;mso-wrap-style:square" from="32,2679" to="64,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QQ678AAADbAAAADwAAAGRycy9kb3ducmV2LnhtbERPTWsCMRC9F/wPYQQvRbNaqrIaRYoW&#10;6a1rvQ+bcbOYTJYk1fXfm0Ohx8f7Xm97Z8WNQmw9K5hOChDEtdctNwp+TofxEkRMyBqtZ1LwoAjb&#10;zeBljaX2d/6mW5UakUM4lqjApNSVUsbakMM48R1x5i4+OEwZhkbqgPcc7qycFcVcOmw5Nxjs6MNQ&#10;fa1+nYK3xfl0vNpX83WIzuw/bVXPw0Op0bDfrUAk6tO/+M991Are89j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cQQ678AAADbAAAADwAAAAAAAAAAAAAAAACh&#10;AgAAZHJzL2Rvd25yZXYueG1sUEsFBgAAAAAEAAQA+QAAAI0DAAAAAA==&#10;" strokeweight="0"/>
                  <v:line id="Line 56" o:spid="_x0000_s1080" style="position:absolute;flip:x y;visibility:visible;mso-wrap-style:square" from="25,2679" to="64,2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i1cMMAAADbAAAADwAAAGRycy9kb3ducmV2LnhtbESPQWsCMRSE74X+h/AKXopmVart1ihS&#10;tIg31/b+2LxuFpOXJUl1/feNIPQ4zMw3zGLVOyvOFGLrWcF4VIAgrr1uuVHwddwOX0HEhKzReiYF&#10;V4qwWj4+LLDU/sIHOlepERnCsUQFJqWulDLWhhzGke+Is/fjg8OUZWikDnjJcGflpChm0mHLecFg&#10;Rx+G6lP16xRM59/H3ck+m/02OrP5tFU9C1elBk/9+h1Eoj79h+/tnVbw8ga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ItXDDAAAA2wAAAA8AAAAAAAAAAAAA&#10;AAAAoQIAAGRycy9kb3ducmV2LnhtbFBLBQYAAAAABAAEAPkAAACRAwAAAAA=&#10;" strokeweight="0"/>
                  <v:line id="Line 57" o:spid="_x0000_s1081" style="position:absolute;flip:x y;visibility:visible;mso-wrap-style:square" from="38,2679" to="70,2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7WUL8AAADbAAAADwAAAGRycy9kb3ducmV2LnhtbERPTWsCMRC9F/ofwhR6KTVbC2tZjSKi&#10;Rby56n3YjJvFZLIkqa7/vjkIHh/ve7YYnBVXCrHzrOBrVIAgbrzuuFVwPGw+f0DEhKzReiYFd4qw&#10;mL++zLDS/sZ7utapFTmEY4UKTEp9JWVsDDmMI98TZ+7sg8OUYWilDnjL4c7KcVGU0mHHucFgTytD&#10;zaX+cwq+J6fD9mI/zG4TnVn/2ropw12p97dhOQWRaEhP8cO91QrKvD5/yT9Azv8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rd7WUL8AAADbAAAADwAAAAAAAAAAAAAAAACh&#10;AgAAZHJzL2Rvd25yZXYueG1sUEsFBgAAAAAEAAQA+QAAAI0DAAAAAA==&#10;" strokeweight="0"/>
                  <v:line id="Line 58" o:spid="_x0000_s1082" style="position:absolute;visibility:visible;mso-wrap-style:square" from="25,2673" to="25,27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1bzsMAAADbAAAADwAAAGRycy9kb3ducmV2LnhtbESPT2vCQBTE74V+h+UVvNVNBNM0uoqI&#10;xXqr/6DHR/aZLGbfhuxW02/vCoLHYWZ+w0znvW3EhTpvHCtIhwkI4tJpw5WCw/7rPQfhA7LGxjEp&#10;+CcP89nryxQL7a68pcsuVCJC2BeooA6hLaT0ZU0W/dC1xNE7uc5iiLKrpO7wGuG2kaMkyaRFw3Gh&#10;xpaWNZXn3Z9VYH6y9Xjzcfw8ytU6pL/5OTf2oNTgrV9MQATqwzP8aH9rBVkK9y/xB8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NW87DAAAA2wAAAA8AAAAAAAAAAAAA&#10;AAAAoQIAAGRycy9kb3ducmV2LnhtbFBLBQYAAAAABAAEAPkAAACRAwAAAAA=&#10;" strokeweight="0"/>
                  <v:line id="Line 59" o:spid="_x0000_s1083" style="position:absolute;visibility:visible;mso-wrap-style:square" from="25,2673" to="57,2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FucQAAADbAAAADwAAAGRycy9kb3ducmV2LnhtbESPzWrDMBCE74W8g9hCb42cQB3HjRxC&#10;aUhzyy/0uFhbW9haGUtJ3LePCoUch5n5hlksB9uKK/XeOFYwGScgiEunDVcKTsf1awbCB2SNrWNS&#10;8EselsXoaYG5djfe0/UQKhEh7HNUUIfQ5VL6siaLfuw64uj9uN5iiLKvpO7xFuG2ldMkSaVFw3Gh&#10;xo4+aiqbw8UqMLt087adnedn+bkJk++syYw9KfXyPKzeQQQawiP83/7SCtIp/H2JP0A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H8W5xAAAANsAAAAPAAAAAAAAAAAA&#10;AAAAAKECAABkcnMvZG93bnJldi54bWxQSwUGAAAAAAQABAD5AAAAkgMAAAAA&#10;" strokeweight="0"/>
                  <v:oval id="Oval 60" o:spid="_x0000_s1084" style="position:absolute;left:255;top:3017;width:1209;height:3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8oJMMA&#10;AADbAAAADwAAAGRycy9kb3ducmV2LnhtbESPQWsCMRSE7wX/Q3hCbzWrFZHVKCIUCh6stgePz81z&#10;N7h5iZuo8d+bQqHHYWa+YebLZFtxoy4YxwqGgwIEceW04VrBz/fH2xREiMgaW8ek4EEBloveyxxL&#10;7e68o9s+1iJDOJSooInRl1KGqiGLYeA8cfZOrrMYs+xqqTu8Z7ht5agoJtKi4bzQoKd1Q9V5f7UK&#10;vP8aj1PamjBKp4vZ8HH3OByVeu2n1QxEpBT/w3/tT61g8g6/X/IP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8oJMMAAADbAAAADwAAAAAAAAAAAAAAAACYAgAAZHJzL2Rv&#10;d25yZXYueG1sUEsFBgAAAAAEAAQA9QAAAIgDAAAAAA==&#10;" fillcolor="#ffc" strokecolor="#903" strokeweight="0"/>
                  <v:rect id="Rectangle 61" o:spid="_x0000_s1085" style="position:absolute;left:503;top:3061;width:689;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tj/MAA&#10;AADbAAAADwAAAGRycy9kb3ducmV2LnhtbESPzYoCMRCE7wu+Q2jB25pRRG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wtj/MAAAADbAAAADwAAAAAAAAAAAAAAAACYAgAAZHJzL2Rvd25y&#10;ZXYueG1sUEsFBgAAAAAEAAQA9QAAAIUDA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Pesquisa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Auxiliar</w:t>
                          </w:r>
                          <w:proofErr w:type="spellEnd"/>
                          <w:r>
                            <w:rPr>
                              <w:rFonts w:ascii="Tahoma" w:hAnsi="Tahoma" w:cs="Tahoma"/>
                              <w:b/>
                              <w:bCs/>
                              <w:color w:val="000000"/>
                              <w:sz w:val="8"/>
                              <w:szCs w:val="8"/>
                              <w:lang w:val="en-US"/>
                            </w:rPr>
                            <w:t xml:space="preserve"> </w:t>
                          </w:r>
                        </w:p>
                      </w:txbxContent>
                    </v:textbox>
                  </v:rect>
                  <v:rect id="Rectangle 62" o:spid="_x0000_s1086" style="position:absolute;left:611;top:3163;width:510;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fGZ8AA&#10;AADbAAAADwAAAGRycy9kb3ducmV2LnhtbESPzYoCMRCE7wu+Q2jB25pRUG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EfGZ8AAAADbAAAADwAAAAAAAAAAAAAAAACYAgAAZHJzL2Rvd25y&#10;ZXYueG1sUEsFBgAAAAAEAAQA9QAAAIUDA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Município</w:t>
                          </w:r>
                          <w:proofErr w:type="spellEnd"/>
                        </w:p>
                      </w:txbxContent>
                    </v:textbox>
                  </v:rect>
                  <v:line id="Line 63" o:spid="_x0000_s1087" style="position:absolute;visibility:visible;mso-wrap-style:square" from="267,3030" to="267,3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DusMAAADbAAAADwAAAGRycy9kb3ducmV2LnhtbESPT4vCMBTE7wt+h/CEva2pwtZu1ygi&#10;iuvNv7DHR/O2DTYvpYna/fZGEDwOM/MbZjLrbC2u1HrjWMFwkIAgLpw2XCo4HlYfGQgfkDXWjknB&#10;P3mYTXtvE8y1u/GOrvtQighhn6OCKoQml9IXFVn0A9cQR+/PtRZDlG0pdYu3CLe1HCVJKi0ajgsV&#10;NrSoqDjvL1aB2abrz8349HWSy3UY/mbnzNijUu/9bv4NIlAXXuFn+0crSFN4fIk/QE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kw7rDAAAA2wAAAA8AAAAAAAAAAAAA&#10;AAAAoQIAAGRycy9kb3ducmV2LnhtbFBLBQYAAAAABAAEAPkAAACRAwAAAAA=&#10;" strokeweight="0"/>
                  <v:line id="Line 64" o:spid="_x0000_s1088" style="position:absolute;visibility:visible;mso-wrap-style:square" from="267,3030" to="293,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hmIcQAAADbAAAADwAAAGRycy9kb3ducmV2LnhtbESPT2vCQBTE7wW/w/KE3upGwRijGxGp&#10;2N5a/4DHR/aZLMm+Ddmtpt++Wyj0OMzMb5j1ZrCtuFPvjWMF00kCgrh02nCl4Hzav2QgfEDW2Dom&#10;Bd/kYVOMntaYa/fgT7ofQyUihH2OCuoQulxKX9Zk0U9cRxy9m+sthij7SuoeHxFuWzlLklRaNBwX&#10;auxoV1PZHL+sAvORHubvi8vyIl8PYXrNmszYs1LP42G7AhFoCP/hv/abVpAu4P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GYhxAAAANsAAAAPAAAAAAAAAAAA&#10;AAAAAKECAABkcnMvZG93bnJldi54bWxQSwUGAAAAAAQABAD5AAAAkgMAAAAA&#10;" strokeweight="0"/>
                  <v:line id="Line 65" o:spid="_x0000_s1089" style="position:absolute;flip:x;visibility:visible;mso-wrap-style:square" from="274,3036" to="293,3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ct2sIAAADbAAAADwAAAGRycy9kb3ducmV2LnhtbERPy2oCMRTdF/yHcAV3NWMXtoxGEaUi&#10;Qlt8LdxdJ9eZwcnNkEQn/ftmUXB5OO/pPJpGPMj52rKC0TADQVxYXXOp4Hj4fP0A4QOyxsYyKfgl&#10;D/NZ72WKubYd7+ixD6VIIexzVFCF0OZS+qIig35oW+LEXa0zGBJ0pdQOuxRuGvmWZWNpsObUUGFL&#10;y4qK2/5uFOy+3/ni1vd4i5fu6+d8Kren1UKpQT8uJiACxfAU/7s3WsE4jU1f0g+Qs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act2sIAAADbAAAADwAAAAAAAAAAAAAA&#10;AAChAgAAZHJzL2Rvd25yZXYueG1sUEsFBgAAAAAEAAQA+QAAAJADAAAAAA==&#10;" strokeweight="0"/>
                  <v:line id="Line 66" o:spid="_x0000_s1090" style="position:absolute;flip:y;visibility:visible;mso-wrap-style:square" from="274,3036" to="274,3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uIQcUAAADbAAAADwAAAGRycy9kb3ducmV2LnhtbESPT2sCMRTE7wW/Q3hCbzVbD7auRpEW&#10;iwit+O/g7bl53V3cvCxJdNNv3xQKHoeZ+Q0znUfTiBs5X1tW8DzIQBAXVtdcKjjsl0+vIHxA1thY&#10;JgU/5GE+6z1MMde24y3ddqEUCcI+RwVVCG0upS8qMugHtiVO3rd1BkOSrpTaYZfgppHDLBtJgzWn&#10;hQpbequouOyuRsH264XP7uMaL/HcfW5Ox3J9fF8o9diPiwmIQDHcw//tlVYwGsPfl/QD5O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uuIQcUAAADbAAAADwAAAAAAAAAA&#10;AAAAAAChAgAAZHJzL2Rvd25yZXYueG1sUEsFBgAAAAAEAAQA+QAAAJMDAAAAAA==&#10;" strokeweight="0"/>
                  <v:line id="Line 67" o:spid="_x0000_s1091" style="position:absolute;visibility:visible;mso-wrap-style:square" from="267,3030" to="299,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8" o:spid="_x0000_s1092" style="position:absolute;visibility:visible;mso-wrap-style:square" from="267,3049" to="267,3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line id="Line 69" o:spid="_x0000_s1093" style="position:absolute;visibility:visible;mso-wrap-style:square" from="274,3030" to="274,3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line id="Line 70" o:spid="_x0000_s1094" style="position:absolute;visibility:visible;mso-wrap-style:square" from="267,3036" to="299,3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ivb/xAAAANsAAAAPAAAAAAAAAAAA&#10;AAAAAKECAABkcnMvZG93bnJldi54bWxQSwUGAAAAAAQABAD5AAAAkgMAAAAA&#10;" strokeweight="0"/>
                  <v:line id="Line 71" o:spid="_x0000_s1095" style="position:absolute;visibility:visible;mso-wrap-style:square" from="267,3036" to="299,3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6" style="position:absolute;visibility:visible;mso-wrap-style:square" from="274,3030" to="274,3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3" o:spid="_x0000_s1097" style="position:absolute;visibility:visible;mso-wrap-style:square" from="274,3030" to="274,3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4" o:spid="_x0000_s1098" style="position:absolute;visibility:visible;mso-wrap-style:square" from="267,3030" to="299,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line id="Line 75" o:spid="_x0000_s1099" style="position:absolute;visibility:visible;mso-wrap-style:square" from="267,3036" to="299,3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5kjsEAAADbAAAADwAAAGRycy9kb3ducmV2LnhtbERPz2vCMBS+D/wfwhN2W1MHq7UaRYaj&#10;221qBY+P5tkGm5fSRO3+++Uw2PHj+73ajLYTdxq8caxglqQgiGunDTcKquPHSw7CB2SNnWNS8EMe&#10;NuvJ0woL7R68p/shNCKGsC9QQRtCX0jp65Ys+sT1xJG7uMFiiHBopB7wEcNtJ1/TNJMWDceGFnt6&#10;b6m+Hm5WgfnOyrev+WlxkrsyzM75NTe2Uup5Om6XIAKN4V/85/7UCuZxbP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LmSOwQAAANsAAAAPAAAAAAAAAAAAAAAA&#10;AKECAABkcnMvZG93bnJldi54bWxQSwUGAAAAAAQABAD5AAAAjwMAAAAA&#10;" strokeweight="0"/>
                  <v:line id="Line 76" o:spid="_x0000_s1100" style="position:absolute;visibility:visible;mso-wrap-style:square" from="267,3030" to="267,3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LBFcQAAADbAAAADwAAAGRycy9kb3ducmV2LnhtbESPQWvCQBSE7wX/w/IKvdWNgjFJXUWk&#10;kvZWo0KPj+xrsph9G7JbTf99t1DwOMzMN8xqM9pOXGnwxrGC2TQBQVw7bbhRcDrunzMQPiBr7ByT&#10;gh/ysFlPHlZYaHfjA12r0IgIYV+ggjaEvpDS1y1Z9FPXE0fvyw0WQ5RDI/WAtwi3nZwnSSotGo4L&#10;Lfa0a6m+VN9WgflIy8X78pyf5WsZZp/ZJTP2pNTT47h9ARFoDPfwf/tNK1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YsEVxAAAANsAAAAPAAAAAAAAAAAA&#10;AAAAAKECAABkcnMvZG93bnJldi54bWxQSwUGAAAAAAQABAD5AAAAkgMAAAAA&#10;" strokeweight="0"/>
                  <v:line id="Line 77" o:spid="_x0000_s1101" style="position:absolute;flip:x;visibility:visible;mso-wrap-style:square" from="267,3030" to="299,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93HJsIAAADbAAAADwAAAGRycy9kb3ducmV2LnhtbERPy2oCMRTdF/yHcAV3NWMXVkajiFKR&#10;Qlt8LdxdJ9eZwcnNkEQn/ftmUXB5OO/ZIppGPMj52rKC0TADQVxYXXOp4Hj4eJ2A8AFZY2OZFPyS&#10;h8W89zLDXNuOd/TYh1KkEPY5KqhCaHMpfVGRQT+0LXHirtYZDAm6UmqHXQo3jXzLsrE0WHNqqLCl&#10;VUXFbX83Cnbf73xxm3u8xUv39XM+lZ+n9VKpQT8upyACxfAU/7u3WsEkrU9f0g+Q8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93HJsIAAADbAAAADwAAAAAAAAAAAAAA&#10;AAChAgAAZHJzL2Rvd25yZXYueG1sUEsFBgAAAAAEAAQA+QAAAJADAAAAAA==&#10;" strokeweight="0"/>
                  <v:line id="Line 78" o:spid="_x0000_s1102" style="position:absolute;visibility:visible;mso-wrap-style:square" from="274,3036" to="305,3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hPGMAAAADbAAAADwAAAGRycy9kb3ducmV2LnhtbESPQYvCMBSE78L+h/AWvGnqHpZajSKy&#10;wl5XRa/P5tkUm5eaZLX6640geBxm5htmOu9sIy7kQ+1YwWiYgSAuna65UrDdrAY5iBCRNTaOScGN&#10;AsxnH70pFtpd+Y8u61iJBOFQoAITY1tIGUpDFsPQtcTJOzpvMSbpK6k9XhPcNvIry76lxZrTgsGW&#10;lobK0/rfKji0eDbV/We8bzCPu+U57Fa+VKr/2S0mICJ18R1+tX+1gnwEzy/pB8jZ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1oTxjAAAAA2wAAAA8AAAAAAAAAAAAAAAAA&#10;oQIAAGRycy9kb3ducmV2LnhtbFBLBQYAAAAABAAEAPkAAACOAwAAAAA=&#10;" strokeweight="36e-5mm"/>
                  <v:line id="Line 79" o:spid="_x0000_s1103" style="position:absolute;flip:x y;visibility:visible;mso-wrap-style:square" from="274,3036" to="305,3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wLRsIAAADbAAAADwAAAGRycy9kb3ducmV2LnhtbESPQWsCMRSE7wX/Q3iCl1KzKlhZjVKK&#10;FunNtb0/Ns/NYvKyJFHXf98IBY/DzHzDrDa9s+JKIbaeFUzGBQji2uuWGwU/x93bAkRMyBqtZ1Jw&#10;pwib9eBlhaX2Nz7QtUqNyBCOJSowKXWllLE25DCOfUecvZMPDlOWoZE64C3DnZXTophLhy3nBYMd&#10;fRqqz9XFKZi9/x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wLRsIAAADbAAAADwAAAAAAAAAAAAAA&#10;AAChAgAAZHJzL2Rvd25yZXYueG1sUEsFBgAAAAAEAAQA+QAAAJADAAAAAA==&#10;" strokeweight="0"/>
                  <v:line id="Line 80" o:spid="_x0000_s1104" style="position:absolute;flip:x y;visibility:visible;mso-wrap-style:square" from="274,3030" to="305,3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Cu3cIAAADbAAAADwAAAGRycy9kb3ducmV2LnhtbESPQWsCMRSE74X+h/AKXkrNqqCyNYqI&#10;injrau+PzetmMXlZkqjrv28KQo/DzHzDLFa9s+JGIbaeFYyGBQji2uuWGwXn0+5jDiImZI3WMyl4&#10;UITV8vVlgaX2d/6iW5UakSEcS1RgUupKKWNtyGEc+o44ez8+OExZhkbqgPcMd1aOi2IqHbacFwx2&#10;tDFUX6qrUzCZfZ8OF/tujrvozHZvq3oaHkoN3vr1J4hEffoPP9sHrWA+gb8v+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QCu3cIAAADbAAAADwAAAAAAAAAAAAAA&#10;AAChAgAAZHJzL2Rvd25yZXYueG1sUEsFBgAAAAAEAAQA+QAAAJADAAAAAA==&#10;" strokeweight="0"/>
                  <v:line id="Line 81" o:spid="_x0000_s1105" style="position:absolute;flip:x y;visibility:visible;mso-wrap-style:square" from="274,3036" to="305,3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k2qcMAAADbAAAADwAAAGRycy9kb3ducmV2LnhtbESPQWsCMRSE7wX/Q3hCL6VmW8t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pNqnDAAAA2wAAAA8AAAAAAAAAAAAA&#10;AAAAoQIAAGRycy9kb3ducmV2LnhtbFBLBQYAAAAABAAEAPkAAACRAwAAAAA=&#10;" strokeweight="0"/>
                  <v:line id="Line 82" o:spid="_x0000_s1106" style="position:absolute;flip:x y;visibility:visible;mso-wrap-style:square" from="274,3036" to="305,3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WTMsMAAADbAAAADwAAAGRycy9kb3ducmV2LnhtbESPQWsCMRSE7wX/Q3hCL6VmW+l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lkzLDAAAA2wAAAA8AAAAAAAAAAAAA&#10;AAAAoQIAAGRycy9kb3ducmV2LnhtbFBLBQYAAAAABAAEAPkAAACRAwAAAAA=&#10;" strokeweight="0"/>
                  <v:line id="Line 83" o:spid="_x0000_s1107" style="position:absolute;flip:x y;visibility:visible;mso-wrap-style:square" from="267,3036" to="305,3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NRcIAAADbAAAADwAAAGRycy9kb3ducmV2LnhtbESPQWsCMRSE70L/Q3iCF6lZLayyNUoR&#10;LdJb1/b+2Dw3i8nLkkRd/31TKPQ4zMw3zHo7OCtuFGLnWcF8VoAgbrzuuFXwdTo8r0DEhKzReiYF&#10;D4qw3TyN1lhpf+dPutWpFRnCsUIFJqW+kjI2hhzGme+Js3f2wWHKMrRSB7xnuLNyURSldNhxXjDY&#10;085Qc6mvTsHL8vt0vNip+ThEZ/bvtm7K8FBqMh7eXkEkGtJ/+K991ApWJfx+yT9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cNRcIAAADbAAAADwAAAAAAAAAAAAAA&#10;AAChAgAAZHJzL2Rvd25yZXYueG1sUEsFBgAAAAAEAAQA+QAAAJADAAAAAA==&#10;" strokeweight="0"/>
                  <v:line id="Line 84" o:spid="_x0000_s1108" style="position:absolute;flip:x y;visibility:visible;mso-wrap-style:square" from="280,3036" to="312,3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uo3sIAAADbAAAADwAAAGRycy9kb3ducmV2LnhtbESPQWsCMRSE70L/Q3iCF9FsLaisRilF&#10;i/TWVe+PzXOzmLwsSdT13zeFQo/DzHzDrLe9s+JOIbaeFbxOCxDEtdctNwpOx/1kCSImZI3WMyl4&#10;UoTt5mWwxlL7B3/TvUqNyBCOJSowKXWllLE25DBOfUecvYsPDlOWoZE64CPDnZWzophLhy3nBYMd&#10;fRiqr9XNKXhbnI+Hqx2br310Zvdpq3oenkqNhv37CkSiPv2H/9oHrWC5gN8v+QfIz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juo3sIAAADbAAAADwAAAAAAAAAAAAAA&#10;AAChAgAAZHJzL2Rvd25yZXYueG1sUEsFBgAAAAAEAAQA+QAAAJADAAAAAA==&#10;" strokeweight="0"/>
                  <v:line id="Line 85" o:spid="_x0000_s1109" style="position:absolute;visibility:visible;mso-wrap-style:square" from="267,3030" to="267,3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sUqcAAAADbAAAADwAAAGRycy9kb3ducmV2LnhtbERPTYvCMBC9C/6HMII3TV3QrdUoIiuu&#10;t92ugsehGdtgMylN1O6/NwfB4+N9L9edrcWdWm8cK5iMExDEhdOGSwXHv90oBeEDssbaMSn4Jw/r&#10;Vb+3xEy7B//SPQ+liCHsM1RQhdBkUvqiIot+7BriyF1cazFE2JZSt/iI4baWH0kykxYNx4YKG9pW&#10;VFzzm1Vgfmb76eHzND/Jr32YnNNrauxRqeGg2yxABOrCW/xyf2sFaRwb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X7FKnAAAAA2wAAAA8AAAAAAAAAAAAAAAAA&#10;oQIAAGRycy9kb3ducmV2LnhtbFBLBQYAAAAABAAEAPkAAACOAwAAAAA=&#10;" strokeweight="0"/>
                  <v:line id="Line 86" o:spid="_x0000_s1110" style="position:absolute;visibility:visible;mso-wrap-style:square" from="267,3030" to="299,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exMsQAAADbAAAADwAAAGRycy9kb3ducmV2LnhtbESPQWvCQBSE7wX/w/KE3urGQm0SXUWk&#10;kvbWRgWPj+wzWcy+DdnVpP++Wyj0OMzMN8xqM9pW3Kn3xrGC+SwBQVw5bbhWcDzsn1IQPiBrbB2T&#10;gm/ysFlPHlaYazfwF93LUIsIYZ+jgiaELpfSVw1Z9DPXEUfv4nqLIcq+lrrHIcJtK5+TZCEtGo4L&#10;DXa0a6i6ljerwHwuipeP11N2km9FmJ/Ta2rsUanH6bhdggg0hv/wX/tdK0g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t7EyxAAAANsAAAAPAAAAAAAAAAAA&#10;AAAAAKECAABkcnMvZG93bnJldi54bWxQSwUGAAAAAAQABAD5AAAAkgMAAAAA&#10;" strokeweight="0"/>
                  <v:oval id="Oval 87" o:spid="_x0000_s1111" style="position:absolute;left:134;top:3443;width:1451;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jGdMAA&#10;AADbAAAADwAAAGRycy9kb3ducmV2LnhtbERPy2oCMRTdC/5DuII7zVRE6tQoRRCELqyPhcvr5DoT&#10;OrmJk1Tj3zcLocvDeS9WybbiTl0wjhW8jQsQxJXThmsFp+Nm9A4iRGSNrWNS8KQAq2W/t8BSuwfv&#10;6X6ItcghHEpU0MToSylD1ZDFMHaeOHNX11mMGXa11B0+crht5aQoZtKi4dzQoKd1Q9XP4dcq8P57&#10;Ok1pZ8IkXW/miy/75/mi1HCQPj9ARErxX/xyb7WCeV6fv+QfIJ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XjGdMAAAADbAAAADwAAAAAAAAAAAAAAAACYAgAAZHJzL2Rvd25y&#10;ZXYueG1sUEsFBgAAAAAEAAQA9QAAAIUDAAAAAA==&#10;" fillcolor="#ffc" strokecolor="#903" strokeweight="0"/>
                  <v:rect id="Rectangle 88" o:spid="_x0000_s1112" style="position:absolute;left:439;top:3488;width:81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mwQ8AA&#10;AADbAAAADwAAAGRycy9kb3ducmV2LnhtbESPzYoCMRCE7wu+Q2jB25rRw+KORhFB0MWLow/QTHp+&#10;MOkMSXTGtzeCsMeiqr6iVpvBGvEgH1rHCmbTDARx6XTLtYLrZf+9ABEiskbjmBQ8KcBmPfpaYa5d&#10;z2d6FLEWCcIhRwVNjF0uZSgbshimriNOXuW8xZikr6X22Ce4NXKeZT/SYstpocGOdg2Vt+JuFchL&#10;se8XhfGZ+5tXJ3M8nCtySk3Gw3YJItIQ/8Of9kEr+J3B+0v6A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qmwQ8AAAADbAAAADwAAAAAAAAAAAAAAAACYAgAAZHJzL2Rvd25y&#10;ZXYueG1sUEsFBgAAAAAEAAQA9QAAAIUDA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Pesquisa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Auxiliar</w:t>
                          </w:r>
                          <w:proofErr w:type="spellEnd"/>
                          <w:r>
                            <w:rPr>
                              <w:rFonts w:ascii="Tahoma" w:hAnsi="Tahoma" w:cs="Tahoma"/>
                              <w:b/>
                              <w:bCs/>
                              <w:color w:val="000000"/>
                              <w:sz w:val="8"/>
                              <w:szCs w:val="8"/>
                              <w:lang w:val="en-US"/>
                            </w:rPr>
                            <w:t xml:space="preserve"> de </w:t>
                          </w:r>
                        </w:p>
                      </w:txbxContent>
                    </v:textbox>
                  </v:rect>
                  <v:rect id="Rectangle 89" o:spid="_x0000_s1113" style="position:absolute;left:388;top:3590;width:953;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suNMEA&#10;AADbAAAADwAAAGRycy9kb3ducmV2LnhtbESPzYoCMRCE7wu+Q2hhb2vGOYjOGkUEQWUvjvsAzaTn&#10;B5POkERnfHuzsOCxqKqvqPV2tEY8yIfOsYL5LANBXDndcaPg93r4WoIIEVmjcUwKnhRgu5l8rLHQ&#10;buALPcrYiAThUKCCNsa+kDJULVkMM9cTJ6923mJM0jdSexwS3BqZZ9lCWuw4LbTY076l6lberQJ5&#10;LQ/DsjQ+c+e8/jGn46Ump9TndNx9g4g0xnf4v33UClY5/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Z7LjTBAAAA2w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Unidade</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Organizacional</w:t>
                          </w:r>
                          <w:proofErr w:type="spellEnd"/>
                        </w:p>
                      </w:txbxContent>
                    </v:textbox>
                  </v:rect>
                  <v:line id="Line 90" o:spid="_x0000_s1114" style="position:absolute;visibility:visible;mso-wrap-style:square" from="146,3456" to="146,3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YQBcQAAADbAAAADwAAAGRycy9kb3ducmV2LnhtbESPQWvCQBSE70L/w/IKvenGF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hAFxAAAANsAAAAPAAAAAAAAAAAA&#10;AAAAAKECAABkcnMvZG93bnJldi54bWxQSwUGAAAAAAQABAD5AAAAkgMAAAAA&#10;" strokeweight="0"/>
                  <v:line id="Line 91" o:spid="_x0000_s1115" style="position:absolute;visibility:visible;mso-wrap-style:square" from="146,3456" to="172,3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IccQAAADbAAAADwAAAGRycy9kb3ducmV2LnhtbESPQWvCQBSE70L/w/IKvenGU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4hxxAAAANsAAAAPAAAAAAAAAAAA&#10;AAAAAKECAABkcnMvZG93bnJldi54bWxQSwUGAAAAAAQABAD5AAAAkgMAAAAA&#10;" strokeweight="0"/>
                  <v:line id="Line 92" o:spid="_x0000_s1116" style="position:absolute;flip:x;visibility:visible;mso-wrap-style:square" from="153,3462" to="172,3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PyY8YAAADbAAAADwAAAGRycy9kb3ducmV2LnhtbESPQWsCMRSE7wX/Q3gFbzVbo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Zz8mPGAAAA2wAAAA8AAAAAAAAA&#10;AAAAAAAAoQIAAGRycy9kb3ducmV2LnhtbFBLBQYAAAAABAAEAPkAAACUAwAAAAA=&#10;" strokeweight="0"/>
                  <v:line id="Line 93" o:spid="_x0000_s1117" style="position:absolute;flip:y;visibility:visible;mso-wrap-style:square" from="153,3462" to="153,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FsFMUAAADbAAAADwAAAGRycy9kb3ducmV2LnhtbESPT2sCMRTE7wW/Q3hCbzVbD7auRpEW&#10;iwit+O/g7bl53V3cvCxJdNNv3xQKHoeZ+Q0znUfTiBs5X1tW8DzIQBAXVtdcKjjsl0+vIHxA1thY&#10;JgU/5GE+6z1MMde24y3ddqEUCcI+RwVVCG0upS8qMugHtiVO3rd1BkOSrpTaYZfgppHDLBtJgzWn&#10;hQpbequouOyuRsH264XP7uMaL/HcfW5Ox3J9fF8o9diPiwmIQDHcw//tlVYwHsHfl/QD5O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qFsFMUAAADbAAAADwAAAAAAAAAA&#10;AAAAAAChAgAAZHJzL2Rvd25yZXYueG1sUEsFBgAAAAAEAAQA+QAAAJMDAAAAAA==&#10;" strokeweight="0"/>
                  <v:line id="Line 94" o:spid="_x0000_s1118" style="position:absolute;visibility:visible;mso-wrap-style:square" from="146,3456" to="178,3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5" o:spid="_x0000_s1119" style="position:absolute;visibility:visible;mso-wrap-style:square" from="146,3475" to="146,3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20" style="position:absolute;visibility:visible;mso-wrap-style:square" from="153,3456" to="153,3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1" style="position:absolute;visibility:visible;mso-wrap-style:square" from="146,3462" to="178,3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2" style="position:absolute;visibility:visible;mso-wrap-style:square" from="146,3462" to="178,3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3" style="position:absolute;visibility:visible;mso-wrap-style:square" from="153,3456" to="153,3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hFbMEAAADcAAAADwAAAGRycy9kb3ducmV2LnhtbERPTYvCMBC9C/sfwix401RB7VajLMuK&#10;elNXwePQzLbBZlKaqPXfG0HwNo/3ObNFaytxpcYbxwoG/QQEce604ULB4W/ZS0H4gKyxckwK7uRh&#10;Mf/ozDDT7sY7uu5DIWII+wwVlCHUmZQ+L8mi77uaOHL/rrEYImwKqRu8xXBbyWGSjKVFw7GhxJp+&#10;SsrP+4tVYLbj1WgzOX4d5e8qDE7pOTX2oFT3s/2eggjUhrf45V7rOD8Zwv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GEVswQAAANwAAAAPAAAAAAAAAAAAAAAA&#10;AKECAABkcnMvZG93bnJldi54bWxQSwUGAAAAAAQABAD5AAAAjwMAAAAA&#10;" strokeweight="0"/>
                  <v:line id="Line 100" o:spid="_x0000_s1124" style="position:absolute;visibility:visible;mso-wrap-style:square" from="153,3456" to="153,3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5" style="position:absolute;visibility:visible;mso-wrap-style:square" from="146,3456" to="178,3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2" o:spid="_x0000_s1126" style="position:absolute;visibility:visible;mso-wrap-style:square" from="146,3462" to="178,3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HdGMMAAADcAAAADwAAAGRycy9kb3ducmV2LnhtbERPTWvCQBC9C/0PyxR6MxsLxjS6Sikt&#10;0ZtNFTwO2WmymJ0N2a3Gf+8WCr3N433OajPaTlxo8MaxglmSgiCunTbcKDh8fUxzED4ga+wck4Ib&#10;edisHyYrLLS78iddqtCIGMK+QAVtCH0hpa9bsugT1xNH7tsNFkOEQyP1gNcYbjv5nKaZtGg4NrTY&#10;01tL9bn6sQrMPivnu8Xx5SjfyzA75efc2INST4/j6xJEoDH8i//cWx3np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x3RjDAAAA3AAAAA8AAAAAAAAAAAAA&#10;AAAAoQIAAGRycy9kb3ducmV2LnhtbFBLBQYAAAAABAAEAPkAAACRAwAAAAA=&#10;" strokeweight="0"/>
                  <v:line id="Line 103" o:spid="_x0000_s1127" style="position:absolute;visibility:visible;mso-wrap-style:square" from="146,3456" to="146,3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iNDb8IAAADcAAAADwAAAGRycy9kb3ducmV2LnhtbERPTWvCQBC9C/0PyxR6041CY5q6SimK&#10;9aZRocchO00Ws7Mhu2r6711B8DaP9zmzRW8bcaHOG8cKxqMEBHHptOFKwWG/GmYgfEDW2DgmBf/k&#10;YTF/Gcww1+7KO7oUoRIxhH2OCuoQ2lxKX9Zk0Y9cSxy5P9dZDBF2ldQdXmO4beQkSVJp0XBsqLGl&#10;75rKU3G2Csw2Xb9vpsePo1yuw/g3O2XGHpR6e+2/PkEE6sNT/HD/6Dg/SeH+TLxAz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iNDb8IAAADcAAAADwAAAAAAAAAAAAAA&#10;AAChAgAAZHJzL2Rvd25yZXYueG1sUEsFBgAAAAAEAAQA+QAAAJADAAAAAA==&#10;" strokeweight="0"/>
                  <v:line id="Line 104" o:spid="_x0000_s1128" style="position:absolute;flip:x;visibility:visible;mso-wrap-style:square" from="146,3456" to="178,3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vVMcMAAADcAAAADwAAAGRycy9kb3ducmV2LnhtbERPS2sCMRC+F/wPYYTealYPtaxGEcVS&#10;CrX4OngbN+Pu4mayJNFN/30jFHqbj+8503k0jbiT87VlBcNBBoK4sLrmUsFhv355A+EDssbGMin4&#10;IQ/zWe9pirm2HW/pvgulSCHsc1RQhdDmUvqiIoN+YFvixF2sMxgSdKXUDrsUbho5yrJXabDm1FBh&#10;S8uKiuvuZhRsN2M+u/dbvMZz9/V9Opafx9VCqed+XExABIrhX/zn/tBpfjaGxzPpAjn7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L1THDAAAA3AAAAA8AAAAAAAAAAAAA&#10;AAAAoQIAAGRycy9kb3ducmV2LnhtbFBLBQYAAAAABAAEAPkAAACRAwAAAAA=&#10;" strokeweight="0"/>
                  <v:line id="Line 105" o:spid="_x0000_s1129" style="position:absolute;visibility:visible;mso-wrap-style:square" from="153,3462" to="185,3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qC/8IAAADcAAAADwAAAGRycy9kb3ducmV2LnhtbESPQW/CMAyF75P4D5GRdhspO0ysEBBC&#10;IHGFTezqNaapaJySZFD49fMBiZut9/ze59mi9626UExNYAPjUQGKuAq24drA99fmbQIqZWSLbWAy&#10;cKMEi/ngZYalDVfe0WWfayUhnEo04HLuSq1T5chjGoWOWLRjiB6zrLHWNuJVwn2r34viQ3tsWBoc&#10;drRyVJ32f97Ab4dnV9/Xnz8tTvJhdU6HTayMeR32yymoTH1+mh/XWyv4hdDKMzKBnv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bqC/8IAAADcAAAADwAAAAAAAAAAAAAA&#10;AAChAgAAZHJzL2Rvd25yZXYueG1sUEsFBgAAAAAEAAQA+QAAAJADAAAAAA==&#10;" strokeweight="36e-5mm"/>
                  <v:line id="Line 106" o:spid="_x0000_s1130" style="position:absolute;flip:x y;visibility:visible;mso-wrap-style:square" from="153,3462" to="185,3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Fo0sEAAADcAAAADwAAAGRycy9kb3ducmV2LnhtbERPTWsCMRC9C/6HMEIvUrO2oO3WKCK1&#10;iDdXex82081iMlmSqOu/bwoFb/N4n7NY9c6KK4XYelYwnRQgiGuvW24UnI7b5zcQMSFrtJ5JwZ0i&#10;rJbDwQJL7W98oGuVGpFDOJaowKTUlVLG2pDDOPEdceZ+fHCYMgyN1AFvOdxZ+VIUM+mw5dxgsKON&#10;ofpcXZyC1/n3cXe2Y7PfRmc+v2xVz8JdqadRv/4AkahPD/G/e6fz/OId/p7JF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AWjSwQAAANwAAAAPAAAAAAAAAAAAAAAA&#10;AKECAABkcnMvZG93bnJldi54bWxQSwUGAAAAAAQABAD5AAAAjwMAAAAA&#10;" strokeweight="0"/>
                  <v:line id="Line 107" o:spid="_x0000_s1131" style="position:absolute;flip:x y;visibility:visible;mso-wrap-style:square" from="153,3456" to="185,3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XksQAAADcAAAADwAAAGRycy9kb3ducmV2LnhtbESPQWsCMRCF7wX/Q5iCl6JZW7BlNYqU&#10;KtJb1/Y+bKabxWSyJKmu/75zKPQ2w3vz3jfr7Ri8ulDKfWQDi3kFiriNtufOwOdpP3sBlQuyRR+Z&#10;DNwow3YzuVtjbeOVP+jSlE5JCOcaDbhShlrr3DoKmOdxIBbtO6aARdbUaZvwKuHB68eqWuqAPUuD&#10;w4FeHbXn5icYeHr+Oh3P/sG973NwbwfftMt0M2Z6P+5WoAqN5d/8d320gr8Q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4leSxAAAANwAAAAPAAAAAAAAAAAA&#10;AAAAAKECAABkcnMvZG93bnJldi54bWxQSwUGAAAAAAQABAD5AAAAkgMAAAAA&#10;" strokeweight="0"/>
                  <v:line id="Line 108" o:spid="_x0000_s1132" style="position:absolute;flip:x y;visibility:visible;mso-wrap-style:square" from="153,3462" to="185,3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7yCcEAAADcAAAADwAAAGRycy9kb3ducmV2LnhtbERPTWsCMRC9F/ofwhS8FM2uBZWtUUqp&#10;It666n3YTDeLyWRJUl3/vSkIvc3jfc5yPTgrLhRi51lBOSlAEDded9wqOB424wWImJA1Ws+k4EYR&#10;1qvnpyVW2l/5my51akUO4VihApNSX0kZG0MO48T3xJn78cFhyjC0Uge85nBn5bQoZtJhx7nBYE+f&#10;hppz/esUvM1Ph93Zvpr9JjrztbV1Mws3pUYvw8c7iERD+hc/3Dud55cl/D2TL5Cr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rvIJwQAAANwAAAAPAAAAAAAAAAAAAAAA&#10;AKECAABkcnMvZG93bnJldi54bWxQSwUGAAAAAAQABAD5AAAAjwMAAAAA&#10;" strokeweight="0"/>
                  <v:line id="Line 109" o:spid="_x0000_s1133" style="position:absolute;flip:x y;visibility:visible;mso-wrap-style:square" from="153,3462" to="185,3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xsfsAAAADcAAAADwAAAGRycy9kb3ducmV2LnhtbERPTWsCMRC9C/6HMIVepGa1oLI1ipQq&#10;4q2r3ofNdLOYTJYk1fXfm4LQ2zze5yzXvbPiSiG2nhVMxgUI4trrlhsFp+P2bQEiJmSN1jMpuFOE&#10;9Wo4WGKp/Y2/6VqlRuQQjiUqMCl1pZSxNuQwjn1HnLkfHxymDEMjdcBbDndWTotiJh22nBsMdvRp&#10;qL5Uv07B+/x83F/syBy20Zmvna3qWbgr9frSbz5AJOrTv/jp3us8fzK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J8bH7AAAAA3AAAAA8AAAAAAAAAAAAAAAAA&#10;oQIAAGRycy9kb3ducmV2LnhtbFBLBQYAAAAABAAEAPkAAACOAwAAAAA=&#10;" strokeweight="0"/>
                  <v:line id="Line 110" o:spid="_x0000_s1134" style="position:absolute;flip:x y;visibility:visible;mso-wrap-style:square" from="146,3462" to="185,3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DJ5cAAAADcAAAADwAAAGRycy9kb3ducmV2LnhtbERPTWsCMRC9F/wPYQpeSs2qYGVrFCkq&#10;4q1rvQ+b6WYxmSxJquu/N4LQ2zze5yxWvbPiQiG2nhWMRwUI4trrlhsFP8ft+xxETMgarWdScKMI&#10;q+XgZYGl9lf+pkuVGpFDOJaowKTUlVLG2pDDOPIdceZ+fXCYMgyN1AGvOdxZOSmKmXTYcm4w2NGX&#10;ofpc/TkF04/TcX+2b+awjc5sdraqZ+Gm1PC1X3+CSNSnf/HTvdd5/ngKj2fyBX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0wyeXAAAAA3AAAAA8AAAAAAAAAAAAAAAAA&#10;oQIAAGRycy9kb3ducmV2LnhtbFBLBQYAAAAABAAEAPkAAACOAwAAAAA=&#10;" strokeweight="0"/>
                  <v:line id="Line 111" o:spid="_x0000_s1135" style="position:absolute;flip:x y;visibility:visible;mso-wrap-style:square" from="159,3462" to="191,3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lRkcEAAADcAAAADwAAAGRycy9kb3ducmV2LnhtbERPTWsCMRC9F/wPYYReSs3aFiurUUqp&#10;Ir256n3YjJvFZLIkqa7/3hQEb/N4nzNf9s6KM4XYelYwHhUgiGuvW24U7Her1ymImJA1Ws+k4EoR&#10;lovB0xxL7S+8pXOVGpFDOJaowKTUlVLG2pDDOPIdceaOPjhMGYZG6oCXHO6sfCuKiXTYcm4w2NG3&#10;ofpU/TkF75+H3eZkX8zvKjrzs7ZVPQlXpZ6H/dcMRKI+PcR390bn+eMP+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2VGRwQAAANwAAAAPAAAAAAAAAAAAAAAA&#10;AKECAABkcnMvZG93bnJldi54bWxQSwUGAAAAAAQABAD5AAAAjwMAAAAA&#10;" strokeweight="0"/>
                  <v:line id="Line 112" o:spid="_x0000_s1136" style="position:absolute;visibility:visible;mso-wrap-style:square" from="146,3456" to="146,3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hLxcEAAADcAAAADwAAAGRycy9kb3ducmV2LnhtbERPS4vCMBC+L/gfwix4W9MKau0aRWTF&#10;9eYT9jg0s22wmZQmq91/bwTB23x8z5ktOluLK7XeOFaQDhIQxIXThksFp+P6IwPhA7LG2jEp+CcP&#10;i3nvbYa5djfe0/UQShFD2OeooAqhyaX0RUUW/cA1xJH7da3FEGFbSt3iLYbbWg6TZCwtGo4NFTa0&#10;qqi4HP6sArMbb0bbyXl6ll+bkP5kl8zYk1L99275CSJQF17ip/tbx/npC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KEvFwQAAANwAAAAPAAAAAAAAAAAAAAAA&#10;AKECAABkcnMvZG93bnJldi54bWxQSwUGAAAAAAQABAD5AAAAjwMAAAAA&#10;" strokeweight="0"/>
                  <v:line id="Line 113" o:spid="_x0000_s1137" style="position:absolute;visibility:visible;mso-wrap-style:square" from="146,3456" to="178,34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VssIAAADcAAAADwAAAGRycy9kb3ducmV2LnhtbERPS2vCQBC+F/oflil4q5sIpml0FRGL&#10;9VZf0OOQHZPF7GzIbjX9964geJuP7znTeW8bcaHOG8cK0mECgrh02nCl4LD/es9B+ICssXFMCv7J&#10;w3z2+jLFQrsrb+myC5WIIewLVFCH0BZS+rImi37oWuLInVxnMUTYVVJ3eI3htpGjJMmkRcOxocaW&#10;ljWV592fVWB+svV483H8PMrVOqS/+Tk39qDU4K1fTEAE6sNT/HB/6zg/zeD+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rVssIAAADcAAAADwAAAAAAAAAAAAAA&#10;AAChAgAAZHJzL2Rvd25yZXYueG1sUEsFBgAAAAAEAAQA+QAAAJADAAAAAA==&#10;" strokeweight="0"/>
                  <v:rect id="Rectangle 114" o:spid="_x0000_s1138" style="position:absolute;left:13;top:1273;width:585;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9QkMEA&#10;AADcAAAADwAAAGRycy9kb3ducmV2LnhtbERPzWoCMRC+C32HMIVeRLP2sMpqFBUKvZTS1QcYN+P+&#10;ZrIkcXf79k2h0Nt8fL+zO0ymEwM5X1tWsFomIIgLq2suFVwvb4sNCB+QNXaWScE3eTjsn2Y7zLQd&#10;+YuGPJQihrDPUEEVQp9J6YuKDPql7Ykjd7fOYIjQlVI7HGO46eRrkqTSYM2xocKezhUVbf4wCo6t&#10;9PO2IN98PNafTWpdg6ebUi/P03ELItAU/sV/7ncd56/W8PtMvEDu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6fUJDBAAAA3AAAAA8AAAAAAAAAAAAAAAAAmAIAAGRycy9kb3du&#10;cmV2LnhtbFBLBQYAAAAABAAEAPUAAACGAwAAAAA=&#10;" fillcolor="#ffc" strokecolor="#903" strokeweight="0"/>
                  <v:rect id="Rectangle 115" o:spid="_x0000_s1139" style="position:absolute;left:13;top:1343;width:1470;height:1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DE4sMA&#10;AADcAAAADwAAAGRycy9kb3ducmV2LnhtbESPzW4CMQyE75V4h8hIvVQlSw+AFgICpEq9VBU/D+Bu&#10;zP7GWSUBtm9fH5C42ZrxzOfVZnCdulGItWcD00kGirjwtubSwPn0+b4AFROyxc4zGfijCJv16GWF&#10;ufV3PtDtmEolIRxzNFCl1Odax6Iih3Hie2LRLj44TLKGUtuAdwl3nf7Ispl2WLM0VNjTvqKiPV6d&#10;gW2r41tbUGy+r/OfZuZDg7tfY17Hw3YJKtGQnubH9ZcV/KnQyjMygV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DE4sMAAADcAAAADwAAAAAAAAAAAAAAAACYAgAAZHJzL2Rv&#10;d25yZXYueG1sUEsFBgAAAAAEAAQA9QAAAIgDAAAAAA==&#10;" fillcolor="#ffc" strokecolor="#903" strokeweight="0"/>
                  <v:rect id="Rectangle 116" o:spid="_x0000_s1140" style="position:absolute;left:248;top:1426;width:970;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iArr8A&#10;AADcAAAADwAAAGRycy9kb3ducmV2LnhtbERPzYrCMBC+L/gOYQRva6qHxa1GEUHQxYvVBxia6Q8m&#10;k5JEW9/eCMLe5uP7ndVmsEY8yIfWsYLZNANBXDrdcq3getl/L0CEiKzROCYFTwqwWY++Vphr1/OZ&#10;HkWsRQrhkKOCJsYulzKUDVkMU9cRJ65y3mJM0NdSe+xTuDVynmU/0mLLqaHBjnYNlbfibhXIS7Hv&#10;F4XxmfubVydzPJwrckpNxsN2CSLSEP/FH/dBp/mzX3g/ky6Q6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8+ICuvwAAANwAAAAPAAAAAAAAAAAAAAAAAJgCAABkcnMvZG93bnJl&#10;di54bWxQSwUGAAAAAAQABAD1AAAAhAMAAAAA&#10;" filled="f" stroked="f">
                    <v:textbox style="mso-fit-shape-to-text:t" inset="0,0,0,0">
                      <w:txbxContent>
                        <w:p w:rsidR="00131B5F" w:rsidRDefault="00131B5F">
                          <w:pPr>
                            <w:ind w:left="0"/>
                          </w:pPr>
                          <w:r>
                            <w:rPr>
                              <w:rFonts w:ascii="Tahoma" w:hAnsi="Tahoma" w:cs="Tahoma"/>
                              <w:color w:val="000000"/>
                              <w:sz w:val="8"/>
                              <w:szCs w:val="8"/>
                              <w:lang w:val="en-US"/>
                            </w:rPr>
                            <w:t xml:space="preserve">UCS 302 - </w:t>
                          </w:r>
                          <w:proofErr w:type="spellStart"/>
                          <w:r>
                            <w:rPr>
                              <w:rFonts w:ascii="Tahoma" w:hAnsi="Tahoma" w:cs="Tahoma"/>
                              <w:color w:val="000000"/>
                              <w:sz w:val="8"/>
                              <w:szCs w:val="8"/>
                              <w:lang w:val="en-US"/>
                            </w:rPr>
                            <w:t>Pesquisa</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Auxiliar</w:t>
                          </w:r>
                          <w:proofErr w:type="spellEnd"/>
                        </w:p>
                      </w:txbxContent>
                    </v:textbox>
                  </v:rect>
                  <v:rect id="Rectangle 117" o:spid="_x0000_s1141" style="position:absolute;left:547;top:1528;width:40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7jjsMA&#10;AADcAAAADwAAAGRycy9kb3ducmV2LnhtbESPzWrDMBCE74W+g9hCbo1cH0pwo4RSMLillzh5gMVa&#10;/1BpZSQ1dt++ewjktsvMzny7P67eqSvFNAU28LItQBF3wU48GLic6+cdqJSRLbrAZOCPEhwPjw97&#10;rGxY+ETXNg9KQjhVaGDMea60Tt1IHtM2zMSi9SF6zLLGQduIi4R7p8uieNUeJ5aGEWf6GKn7aX+9&#10;AX1u62XXuliEr7L/dp/NqadgzOZpfX8DlWnNd/PturGCXwq+PCMT6M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67jjsMAAADcAAAADwAAAAAAAAAAAAAAAACYAgAAZHJzL2Rv&#10;d25yZXYueG1sUEsFBgAAAAAEAAQA9QAAAIgDAAAAAA==&#10;" filled="f" stroked="f">
                    <v:textbox style="mso-fit-shape-to-text:t" inset="0,0,0,0">
                      <w:txbxContent>
                        <w:p w:rsidR="00131B5F" w:rsidRDefault="00131B5F">
                          <w:pPr>
                            <w:ind w:left="0"/>
                          </w:pPr>
                          <w:proofErr w:type="spellStart"/>
                          <w:r>
                            <w:rPr>
                              <w:rFonts w:ascii="Tahoma" w:hAnsi="Tahoma" w:cs="Tahoma"/>
                              <w:color w:val="000000"/>
                              <w:sz w:val="8"/>
                              <w:szCs w:val="8"/>
                              <w:lang w:val="en-US"/>
                            </w:rPr>
                            <w:t>Previdencia</w:t>
                          </w:r>
                          <w:proofErr w:type="spellEnd"/>
                        </w:p>
                      </w:txbxContent>
                    </v:textbox>
                  </v:rect>
                  <v:line id="Line 118" o:spid="_x0000_s1142" style="position:absolute;visibility:visible;mso-wrap-style:square" from="25,1286" to="25,1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He8MAAADcAAAADwAAAGRycy9kb3ducmV2LnhtbERPS2vCQBC+F/wPywi91U2E2hjdiIhi&#10;e2t9gMchOyZLsrMhu2r677uFQm/z8T1nuRpsK+7Ue+NYQTpJQBCXThuuFJyOu5cMhA/IGlvHpOCb&#10;PKyK0dMSc+0e/EX3Q6hEDGGfo4I6hC6X0pc1WfQT1xFH7up6iyHCvpK6x0cMt62cJslMWjQcG2rs&#10;aFNT2RxuVoH5nO1fP97O87Pc7kN6yZrM2JNSz+NhvQARaAj/4j/3u47z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h3vDAAAA3AAAAA8AAAAAAAAAAAAA&#10;AAAAoQIAAGRycy9kb3ducmV2LnhtbFBLBQYAAAAABAAEAPkAAACRAwAAAAA=&#10;" strokeweight="0"/>
                  <v:line id="Line 119" o:spid="_x0000_s1143" style="position:absolute;visibility:visible;mso-wrap-style:square" from="25,1286" to="51,1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ZDMMAAADcAAAADwAAAGRycy9kb3ducmV2LnhtbERPTWvCQBC9C/0PywjedGNAm0Y3UkqL&#10;9tamCh6H7Jgsyc6G7Fbjv+8WCr3N433OdjfaTlxp8MaxguUiAUFcOW24VnD8eptnIHxA1tg5JgV3&#10;8rArHiZbzLW78Sddy1CLGMI+RwVNCH0upa8asugXrieO3MUNFkOEQy31gLcYbjuZJslaWjQcGxrs&#10;6aWhqi2/rQLzsd6v3h9PTyf5ug/Lc9Zmxh6Vmk3H5w2IQGP4F/+5DzrOT1P4fSZeI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tGQzDAAAA3AAAAA8AAAAAAAAAAAAA&#10;AAAAoQIAAGRycy9kb3ducmV2LnhtbFBLBQYAAAAABAAEAPkAAACRAwAAAAA=&#10;" strokeweight="0"/>
                  <v:line id="Line 120" o:spid="_x0000_s1144" style="position:absolute;flip:x;visibility:visible;mso-wrap-style:square" from="32,1292" to="51,12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WPUsQAAADcAAAADwAAAGRycy9kb3ducmV2LnhtbERPTWsCMRC9C/6HMEJvmq2FKlujSEuL&#10;CFa09dDbuJnuLm4mSxLd9N+bguBtHu9zZotoGnEh52vLCh5HGQjiwuqaSwXfX+/DKQgfkDU2lknB&#10;H3lYzPu9Gebadryjyz6UIoWwz1FBFUKbS+mLigz6kW2JE/drncGQoCuldtilcNPIcZY9S4M1p4YK&#10;W3qtqDjtz0bB7nPCR/dxjqd47Dbbn0O5PrwtlXoYxOULiEAx3MU390qn+eMn+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BY9SxAAAANwAAAAPAAAAAAAAAAAA&#10;AAAAAKECAABkcnMvZG93bnJldi54bWxQSwUGAAAAAAQABAD5AAAAkgMAAAAA&#10;" strokeweight="0"/>
                  <v:line id="Line 121" o:spid="_x0000_s1145" style="position:absolute;flip:y;visibility:visible;mso-wrap-style:square" from="32,1292" to="32,1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wXJsQAAADcAAAADwAAAGRycy9kb3ducmV2LnhtbERPTWsCMRC9C/6HMEJvmq2UKlujSEuL&#10;CFa09dDbuJnuLm4mSxLd9N+bguBtHu9zZotoGnEh52vLCh5HGQjiwuqaSwXfX+/DKQgfkDU2lknB&#10;H3lYzPu9Gebadryjyz6UIoWwz1FBFUKbS+mLigz6kW2JE/drncGQoCuldtilcNPIcZY9S4M1p4YK&#10;W3qtqDjtz0bB7nPCR/dxjqd47Dbbn0O5PrwtlXoYxOULiEAx3MU390qn+eMn+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7BcmxAAAANwAAAAPAAAAAAAAAAAA&#10;AAAAAKECAABkcnMvZG93bnJldi54bWxQSwUGAAAAAAQABAD5AAAAkgMAAAAA&#10;" strokeweight="0"/>
                  <v:line id="Line 122" o:spid="_x0000_s1146" style="position:absolute;visibility:visible;mso-wrap-style:square" from="25,1286" to="57,1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3" o:spid="_x0000_s1147" style="position:absolute;visibility:visible;mso-wrap-style:square" from="25,1305" to="25,1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4" o:spid="_x0000_s1148" style="position:absolute;visibility:visible;mso-wrap-style:square" from="32,1286" to="32,1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9" style="position:absolute;visibility:visible;mso-wrap-style:square" from="25,1292" to="57,12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50" style="position:absolute;visibility:visible;mso-wrap-style:square" from="25,1292" to="57,12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LfcMAAADcAAAADwAAAGRycy9kb3ducmV2LnhtbERPTWvCQBC9F/wPyxR6qxuF2iR1FREl&#10;7a1GhR6H7DRZzM6G7GrSf98tFLzN433Ocj3aVtyo98axgtk0AUFcOW24VnA67p9TED4ga2wdk4If&#10;8rBeTR6WmGs38IFuZahFDGGfo4ImhC6X0lcNWfRT1xFH7tv1FkOEfS11j0MMt62cJ8lCWjQcGxrs&#10;aNtQdSmvVoH5XBQvH6/n7Cx3RZh9pZfU2JNST4/j5g1EoDHcxf/udx3nzz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Ji33DAAAA3AAAAA8AAAAAAAAAAAAA&#10;AAAAoQIAAGRycy9kb3ducmV2LnhtbFBLBQYAAAAABAAEAPkAAACRAwAAAAA=&#10;" strokeweight="0"/>
                  <v:line id="Line 127" o:spid="_x0000_s1151" style="position:absolute;visibility:visible;mso-wrap-style:square" from="32,1286" to="32,1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8" o:spid="_x0000_s1152" style="position:absolute;visibility:visible;mso-wrap-style:square" from="32,1286" to="32,1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29" o:spid="_x0000_s1153" style="position:absolute;visibility:visible;mso-wrap-style:square" from="25,1286" to="57,1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SP0cIAAADcAAAADwAAAGRycy9kb3ducmV2LnhtbERPTYvCMBC9C/6HMAveNFVZ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SP0cIAAADcAAAADwAAAAAAAAAAAAAA&#10;AAChAgAAZHJzL2Rvd25yZXYueG1sUEsFBgAAAAAEAAQA+QAAAJADAAAAAA==&#10;" strokeweight="0"/>
                  <v:line id="Line 130" o:spid="_x0000_s1154" style="position:absolute;visibility:visible;mso-wrap-style:square" from="25,1292" to="57,12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gqSsMAAADcAAAADwAAAGRycy9kb3ducmV2LnhtbERPTWvCQBC9F/oflhF6qxsV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4KkrDAAAA3AAAAA8AAAAAAAAAAAAA&#10;AAAAoQIAAGRycy9kb3ducmV2LnhtbFBLBQYAAAAABAAEAPkAAACRAwAAAAA=&#10;" strokeweight="0"/>
                  <v:line id="Line 131" o:spid="_x0000_s1155" style="position:absolute;visibility:visible;mso-wrap-style:square" from="25,1286" to="25,1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GyPsIAAADcAAAADwAAAGRycy9kb3ducmV2LnhtbERPS2sCMRC+C/0PYQreNGu1ut0apRRF&#10;vdUXeBw2093gZrJsoq7/3giF3ubje8503tpKXKnxxrGCQT8BQZw7bbhQcNgveykIH5A1Vo5JwZ08&#10;zGcvnSlm2t14S9ddKEQMYZ+hgjKEOpPS5yVZ9H1XE0fu1zUWQ4RNIXWDtxhuK/mWJGNp0XBsKLGm&#10;75Ly8+5iFZif8ep9Mzl+HOViFQan9Jwae1Cq+9p+fYII1IZ/8Z97reP84Qi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9GyPsIAAADcAAAADwAAAAAAAAAAAAAA&#10;AAChAgAAZHJzL2Rvd25yZXYueG1sUEsFBgAAAAAEAAQA+QAAAJADAAAAAA==&#10;" strokeweight="0"/>
                  <v:line id="Line 132" o:spid="_x0000_s1156" style="position:absolute;flip:x;visibility:visible;mso-wrap-style:square" from="25,1286" to="57,1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kkYMQAAADcAAAADwAAAGRycy9kb3ducmV2LnhtbERPTWsCMRC9F/wPYQrearYW27I1iigV&#10;EbRo66G3cTPdXdxMliS68d+bQqG3ebzPGU+jacSFnK8tK3gcZCCIC6trLhV8fb4/vILwAVljY5kU&#10;XMnDdNK7G2Oubcc7uuxDKVII+xwVVCG0uZS+qMigH9iWOHE/1hkMCbpSaoddCjeNHGbZszRYc2qo&#10;sKV5RcVpfzYKdtsXPrrlOZ7isdt8fB/K9WExU6p/H2dvIALF8C/+c690mv80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eSRgxAAAANwAAAAPAAAAAAAAAAAA&#10;AAAAAKECAABkcnMvZG93bnJldi54bWxQSwUGAAAAAAQABAD5AAAAkgMAAAAA&#10;" strokeweight="0"/>
                  <v:line id="Line 133" o:spid="_x0000_s1157" style="position:absolute;visibility:visible;mso-wrap-style:square" from="32,1292" to="64,1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V5q78AAADcAAAADwAAAGRycy9kb3ducmV2LnhtbERPTYvCMBC9C/6HMMLeNNUFcatRRBT2&#10;uip6nW3GpthMahK1u7/eCIK3ebzPmS1aW4sb+VA5VjAcZCCIC6crLhXsd5v+BESIyBprx6TgjwIs&#10;5t3ODHPt7vxDt20sRQrhkKMCE2OTSxkKQxbDwDXEiTs5bzEm6EupPd5TuK3lKMvG0mLFqcFgQytD&#10;xXl7tQp+G7yY8n/9daxxEg+rSzhsfKHUR69dTkFEauNb/HJ/6zT/cwzPZ9IFcv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QV5q78AAADcAAAADwAAAAAAAAAAAAAAAACh&#10;AgAAZHJzL2Rvd25yZXYueG1sUEsFBgAAAAAEAAQA+QAAAI0DAAAAAA==&#10;" strokeweight="36e-5mm"/>
                  <v:line id="Line 134" o:spid="_x0000_s1158" style="position:absolute;flip:x y;visibility:visible;mso-wrap-style:square" from="32,1292" to="64,1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hsAAAADcAAAADwAAAGRycy9kb3ducmV2LnhtbERPTWsCMRC9F/ofwhS8lJpVQcvWKCIq&#10;4q2r3ofNdLOYTJYk6vrvm4LQ2zze58yXvbPiRiG2nhWMhgUI4trrlhsFp+P24xNETMgarWdS8KAI&#10;y8XryxxL7e/8TbcqNSKHcCxRgUmpK6WMtSGHceg74sz9+OAwZRgaqQPec7izclwUU+mw5dxgsKO1&#10;ofpSXZ2Cyex83F/suzlsozObna3qaXgoNXjrV18gEvXpX/x073WeP5nB3zP5Arn4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m+k4bAAAAA3AAAAA8AAAAAAAAAAAAAAAAA&#10;oQIAAGRycy9kb3ducmV2LnhtbFBLBQYAAAAABAAEAPkAAACOAwAAAAA=&#10;" strokeweight="0"/>
                  <v:line id="Line 135" o:spid="_x0000_s1159" style="position:absolute;flip:x y;visibility:visible;mso-wrap-style:square" from="32,1286" to="64,1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EH9MQAAADcAAAADwAAAGRycy9kb3ducmV2LnhtbESPQWsCMRCF7wX/Q5hCL0WzrWDLahQp&#10;tYg31/Y+bKabxWSyJKmu/75zKPQ2w3vz3jerzRi8ulDKfWQDT7MKFHEbbc+dgc/TbvoKKhdkiz4y&#10;GbhRhs16crfC2sYrH+nSlE5JCOcaDbhShlrr3DoKmGdxIBbtO6aARdbUaZvwKuHB6+eqWuiAPUuD&#10;w4HeHLXn5icYmL98nfZn/+gOuxzc+4dv2kW6GfNwP26XoAqN5d/8d723gj8XWn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IQf0xAAAANwAAAAPAAAAAAAAAAAA&#10;AAAAAKECAABkcnMvZG93bnJldi54bWxQSwUGAAAAAAQABAD5AAAAkgMAAAAA&#10;" strokeweight="0"/>
                  <v:line id="Line 136" o:spid="_x0000_s1160" style="position:absolute;flip:x y;visibility:visible;mso-wrap-style:square" from="32,1292" to="64,1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2ib8EAAADcAAAADwAAAGRycy9kb3ducmV2LnhtbERPTWsCMRC9F/wPYQQvpWarYO1qFCkq&#10;0ltXex82081iMlmSqOu/N4VCb/N4n7Nc986KK4XYelbwOi5AENdet9woOB13L3MQMSFrtJ5JwZ0i&#10;rFeDpyWW2t/4i65VakQO4ViiApNSV0oZa0MO49h3xJn78cFhyjA0Uge85XBn5aQoZtJhy7nBYEcf&#10;hupzdXEKpm/fx8PZPpvPXXRmu7dVPQt3pUbDfrMAkahP/+I/90Hn+dN3+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baJvwQAAANwAAAAPAAAAAAAAAAAAAAAA&#10;AKECAABkcnMvZG93bnJldi54bWxQSwUGAAAAAAQABAD5AAAAjwMAAAAA&#10;" strokeweight="0"/>
                  <v:line id="Line 137" o:spid="_x0000_s1161" style="position:absolute;flip:x y;visibility:visible;mso-wrap-style:square" from="32,1292" to="64,1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F4j8QAAADcAAAADwAAAGRycy9kb3ducmV2LnhtbESPQUsDMRCF70L/Q5iCF7HZqtSyNi1F&#10;rBRvbu192IybpclkSWK7/ffOQfA2w3vz3jerzRi8OlPKfWQD81kFiriNtufOwNdhd78ElQuyRR+Z&#10;DFwpw2Y9uVlhbeOFP+nclE5JCOcaDbhShlrr3DoKmGdxIBbtO6aARdbUaZvwIuHB64eqWuiAPUuD&#10;w4FeHbWn5icYeHw+HvYnf+c+djm4t3fftIt0NeZ2Om5fQBUay7/573pvBf9J8OUZmUC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UXiPxAAAANwAAAAPAAAAAAAAAAAA&#10;AAAAAKECAABkcnMvZG93bnJldi54bWxQSwUGAAAAAAQABAD5AAAAkgMAAAAA&#10;" strokeweight="0"/>
                  <v:line id="Line 138" o:spid="_x0000_s1162" style="position:absolute;flip:x y;visibility:visible;mso-wrap-style:square" from="25,1292" to="64,1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3dFMEAAADcAAAADwAAAGRycy9kb3ducmV2LnhtbERPTWsCMRC9F/wPYYReSs3aFiurUUqp&#10;Ir256n3YjJvFZLIkqa7/3hQEb/N4nzNf9s6KM4XYelYwHhUgiGuvW24U7Her1ymImJA1Ws+k4EoR&#10;lovB0xxL7S+8pXOVGpFDOJaowKTUlVLG2pDDOPIdceaOPjhMGYZG6oCXHO6sfCuKiXTYcm4w2NG3&#10;ofpU/TkF75+H3eZkX8zvKjrzs7ZVPQlXpZ6H/dcMRKI+PcR390bn+R9j+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Hd0UwQAAANwAAAAPAAAAAAAAAAAAAAAA&#10;AKECAABkcnMvZG93bnJldi54bWxQSwUGAAAAAAQABAD5AAAAjwMAAAAA&#10;" strokeweight="0"/>
                  <v:line id="Line 139" o:spid="_x0000_s1163" style="position:absolute;flip:x y;visibility:visible;mso-wrap-style:square" from="38,1292" to="70,1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9DY8EAAADcAAAADwAAAGRycy9kb3ducmV2LnhtbERPTWsCMRC9F/wPYQQvpWarZSurUUrR&#10;Ir11rfdhM24Wk8mSpLr++0Yo9DaP9zmrzeCsuFCInWcFz9MCBHHjdcetgu/D7mkBIiZkjdYzKbhR&#10;hM169LDCSvsrf9GlTq3IIRwrVGBS6ispY2PIYZz6njhzJx8cpgxDK3XAaw53Vs6KopQOO84NBnt6&#10;N9Sc6x+nYP56POzP9tF87qIz2w9bN2W4KTUZD29LEImG9C/+c+91nv8yg/sz+QK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xz0NjwQAAANwAAAAPAAAAAAAAAAAAAAAA&#10;AKECAABkcnMvZG93bnJldi54bWxQSwUGAAAAAAQABAD5AAAAjwMAAAAA&#10;" strokeweight="0"/>
                  <v:line id="Line 140" o:spid="_x0000_s1164" style="position:absolute;visibility:visible;mso-wrap-style:square" from="25,1286" to="25,1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5ZN8IAAADcAAAADwAAAGRycy9kb3ducmV2LnhtbERPS2sCMRC+C/0PYQreNGu1ut0apRRF&#10;vdUXeBw2093gZrJsoq7/3giF3ubje8503tpKXKnxxrGCQT8BQZw7bbhQcNgveykIH5A1Vo5JwZ08&#10;zGcvnSlm2t14S9ddKEQMYZ+hgjKEOpPS5yVZ9H1XE0fu1zUWQ4RNIXWDtxhuK/mWJGNp0XBsKLGm&#10;75Ly8+5iFZif8ep9Mzl+HOViFQan9Jwae1Cq+9p+fYII1IZ/8Z97reP80RC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D5ZN8IAAADcAAAADwAAAAAAAAAAAAAA&#10;AAChAgAAZHJzL2Rvd25yZXYueG1sUEsFBgAAAAAEAAQA+QAAAJADAAAAAA==&#10;" strokeweight="0"/>
                  <v:line id="Line 141" o:spid="_x0000_s1165" style="position:absolute;visibility:visible;mso-wrap-style:square" from="25,1286" to="57,1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9fBQ8MAAADcAAAADwAAAGRycy9kb3ducmV2LnhtbERPTWvCQBC9F/oflhF6qxtF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XwUPDAAAA3AAAAA8AAAAAAAAAAAAA&#10;AAAAoQIAAGRycy9kb3ducmV2LnhtbFBLBQYAAAAABAAEAPkAAACRAwAAAAA=&#10;" strokeweight="0"/>
                  <v:oval id="Oval 142" o:spid="_x0000_s1166" style="position:absolute;left:70;top:1699;width:1305;height: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wOzsIA&#10;AADcAAAADwAAAGRycy9kb3ducmV2LnhtbERPS2sCMRC+F/wPYYTealbZFlmNIkJB6KH1cfA4bsbd&#10;4GaSbqLGf98UCr3Nx/ec+TLZTtyoD8axgvGoAEFcO224UXDYv79MQYSIrLFzTAoeFGC5GDzNsdLu&#10;zlu67WIjcgiHChW0MfpKylC3ZDGMnCfO3Nn1FmOGfSN1j/ccbjs5KYo3adFwbmjR07ql+rK7WgXe&#10;f5VlSp8mTNL523zwafs4npR6HqbVDESkFP/Ff+6NzvPLV/h9Jl8gF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HA7OwgAAANwAAAAPAAAAAAAAAAAAAAAAAJgCAABkcnMvZG93&#10;bnJldi54bWxQSwUGAAAAAAQABAD1AAAAhwMAAAAA&#10;" fillcolor="#ffc" strokecolor="#903" strokeweight="0"/>
                  <v:rect id="Rectangle 143" o:spid="_x0000_s1167" style="position:absolute;left:299;top:1788;width:81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Q7wb4A&#10;AADcAAAADwAAAGRycy9kb3ducmV2LnhtbERP24rCMBB9X/Afwgi+rakiItUoIgiu+GL1A4ZmesFk&#10;UpJou39vhIV9m8O5zmY3WCNe5EPrWMFsmoEgLp1uuVZwvx2/VyBCRNZoHJOCXwqw246+Nphr1/OV&#10;XkWsRQrhkKOCJsYulzKUDVkMU9cRJ65y3mJM0NdSe+xTuDVynmVLabHl1NBgR4eGykfxtArkrTj2&#10;q8L4zJ3n1cX8nK4VOaUm42G/BhFpiP/iP/dJp/mLJXyeSRfI7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7UO8G+AAAA3AAAAA8AAAAAAAAAAAAAAAAAmAIAAGRycy9kb3ducmV2&#10;LnhtbFBLBQYAAAAABAAEAPUAAACD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Pesquisa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Auxiliar</w:t>
                          </w:r>
                          <w:proofErr w:type="spellEnd"/>
                          <w:r>
                            <w:rPr>
                              <w:rFonts w:ascii="Tahoma" w:hAnsi="Tahoma" w:cs="Tahoma"/>
                              <w:b/>
                              <w:bCs/>
                              <w:color w:val="000000"/>
                              <w:sz w:val="8"/>
                              <w:szCs w:val="8"/>
                              <w:lang w:val="en-US"/>
                            </w:rPr>
                            <w:t xml:space="preserve"> de </w:t>
                          </w:r>
                        </w:p>
                      </w:txbxContent>
                    </v:textbox>
                  </v:rect>
                  <v:rect id="Rectangle 144" o:spid="_x0000_s1168" style="position:absolute;left:471;top:1890;width:490;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ieWr8A&#10;AADcAAAADwAAAGRycy9kb3ducmV2LnhtbERP24rCMBB9F/yHMIJvmiqyK9UoIgi67IvVDxia6QWT&#10;SUmirX+/WVjYtzmc62z3gzXiRT60jhUs5hkI4tLplmsF99tptgYRIrJG45gUvCnAfjcebTHXrucr&#10;vYpYixTCIUcFTYxdLmUoG7IY5q4jTlzlvMWYoK+l9tincGvkMss+pMWWU0ODHR0bKh/F0yqQt+LU&#10;rwvjM/e1rL7N5XytyCk1nQyHDYhIQ/wX/7nPOs1ffcL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mJ5avwAAANwAAAAPAAAAAAAAAAAAAAAAAJgCAABkcnMvZG93bnJl&#10;di54bWxQSwUGAAAAAAQABAD1AAAAhAMAAAAA&#10;" filled="f" stroked="f">
                    <v:textbox style="mso-fit-shape-to-text:t" inset="0,0,0,0">
                      <w:txbxContent>
                        <w:p w:rsidR="00131B5F" w:rsidRDefault="00131B5F">
                          <w:pPr>
                            <w:ind w:left="0"/>
                          </w:pPr>
                          <w:r>
                            <w:rPr>
                              <w:rFonts w:ascii="Tahoma" w:hAnsi="Tahoma" w:cs="Tahoma"/>
                              <w:b/>
                              <w:bCs/>
                              <w:color w:val="000000"/>
                              <w:sz w:val="8"/>
                              <w:szCs w:val="8"/>
                              <w:lang w:val="en-US"/>
                            </w:rPr>
                            <w:t>CID (</w:t>
                          </w:r>
                          <w:proofErr w:type="spellStart"/>
                          <w:r>
                            <w:rPr>
                              <w:rFonts w:ascii="Tahoma" w:hAnsi="Tahoma" w:cs="Tahoma"/>
                              <w:b/>
                              <w:bCs/>
                              <w:color w:val="000000"/>
                              <w:sz w:val="8"/>
                              <w:szCs w:val="8"/>
                              <w:lang w:val="en-US"/>
                            </w:rPr>
                            <w:t>Código</w:t>
                          </w:r>
                          <w:proofErr w:type="spellEnd"/>
                          <w:r>
                            <w:rPr>
                              <w:rFonts w:ascii="Tahoma" w:hAnsi="Tahoma" w:cs="Tahoma"/>
                              <w:b/>
                              <w:bCs/>
                              <w:color w:val="000000"/>
                              <w:sz w:val="8"/>
                              <w:szCs w:val="8"/>
                              <w:lang w:val="en-US"/>
                            </w:rPr>
                            <w:t xml:space="preserve"> </w:t>
                          </w:r>
                        </w:p>
                      </w:txbxContent>
                    </v:textbox>
                  </v:rect>
                  <v:rect id="Rectangle 145" o:spid="_x0000_s1169" style="position:absolute;left:375;top:1992;width:665;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cKKMMA&#10;AADcAAAADwAAAGRycy9kb3ducmV2LnhtbESP3WoCMRCF74W+Q5hC7zRbKSJbo5SCoMUbVx9g2Mz+&#10;0GSyJKm7vn3nQvBuhnPmnG82u8k7daOY+sAG3hcFKOI62J5bA9fLfr4GlTKyRReYDNwpwW77Mttg&#10;acPIZ7pVuVUSwqlEA13OQ6l1qjvymBZhIBatCdFjljW22kYcJdw7vSyKlfbYszR0ONB3R/Vv9ecN&#10;6Eu1H9eVi0X4WTYndzycGwrGvL1OX5+gMk35aX5cH6zgfwitPCMT6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cKKMMAAADcAAAADwAAAAAAAAAAAAAAAACYAgAAZHJzL2Rv&#10;d25yZXYueG1sUEsFBgAAAAAEAAQA9QAAAIgDA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Internacional</w:t>
                          </w:r>
                          <w:proofErr w:type="spellEnd"/>
                          <w:r>
                            <w:rPr>
                              <w:rFonts w:ascii="Tahoma" w:hAnsi="Tahoma" w:cs="Tahoma"/>
                              <w:b/>
                              <w:bCs/>
                              <w:color w:val="000000"/>
                              <w:sz w:val="8"/>
                              <w:szCs w:val="8"/>
                              <w:lang w:val="en-US"/>
                            </w:rPr>
                            <w:t xml:space="preserve"> de </w:t>
                          </w:r>
                        </w:p>
                      </w:txbxContent>
                    </v:textbox>
                  </v:rect>
                  <v:rect id="Rectangle 146" o:spid="_x0000_s1170" style="position:absolute;left:528;top:2094;width:37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uvs78A&#10;AADcAAAADwAAAGRycy9kb3ducmV2LnhtbERP24rCMBB9X/Afwgi+rakii1ajiCCo7IvVDxia6QWT&#10;SUmytvv3RljYtzmc62x2gzXiST60jhXMphkI4tLplmsF99vxcwkiRGSNxjEp+KUAu+3oY4O5dj1f&#10;6VnEWqQQDjkqaGLscilD2ZDFMHUdceIq5y3GBH0ttcc+hVsj51n2JS22nBoa7OjQUPkofqwCeSuO&#10;/bIwPnOXefVtzqdrRU6pyXjYr0FEGuK/+M990mn+YgXvZ9IFcvs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S6+zvwAAANwAAAAPAAAAAAAAAAAAAAAAAJgCAABkcnMvZG93bnJl&#10;di54bWxQSwUGAAAAAAQABAD1AAAAhA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Doenças</w:t>
                          </w:r>
                          <w:proofErr w:type="spellEnd"/>
                          <w:r>
                            <w:rPr>
                              <w:rFonts w:ascii="Tahoma" w:hAnsi="Tahoma" w:cs="Tahoma"/>
                              <w:b/>
                              <w:bCs/>
                              <w:color w:val="000000"/>
                              <w:sz w:val="8"/>
                              <w:szCs w:val="8"/>
                              <w:lang w:val="en-US"/>
                            </w:rPr>
                            <w:t>)</w:t>
                          </w:r>
                        </w:p>
                      </w:txbxContent>
                    </v:textbox>
                  </v:rect>
                  <v:line id="Line 147" o:spid="_x0000_s1171" style="position:absolute;visibility:visible;mso-wrap-style:square" from="83,1712" to="83,1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RncUAAADcAAAADwAAAGRycy9kb3ducmV2LnhtbESPQWvCQBCF74X+h2UKvdWNgppGVynS&#10;or2pVfA4ZKfJYnY2ZLca/33nIHib4b1575v5sveNulAXXWADw0EGirgM1nFl4PDz9ZaDignZYhOY&#10;DNwownLx/DTHwoYr7+iyT5WSEI4FGqhTagutY1mTxzgILbFov6HzmGTtKm07vEq4b/Qoyybao2Np&#10;qLGlVU3lef/nDbjtZD3+nh7fj/pznYan/Jw7fzDm9aX/mIFK1KeH+X69sYI/Fn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VRncUAAADcAAAADwAAAAAAAAAA&#10;AAAAAAChAgAAZHJzL2Rvd25yZXYueG1sUEsFBgAAAAAEAAQA+QAAAJMDAAAAAA==&#10;" strokeweight="0"/>
                  <v:line id="Line 148" o:spid="_x0000_s1172" style="position:absolute;visibility:visible;mso-wrap-style:square" from="83,1712" to="108,1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n0BsEAAADcAAAADwAAAGRycy9kb3ducmV2LnhtbERPS4vCMBC+L/gfwix4W9MKau0aRWTF&#10;9eYT9jg0s22wmZQmq91/bwTB23x8z5ktOluLK7XeOFaQDhIQxIXThksFp+P6IwPhA7LG2jEp+CcP&#10;i3nvbYa5djfe0/UQShFD2OeooAqhyaX0RUUW/cA1xJH7da3FEGFbSt3iLYbbWg6TZCwtGo4NFTa0&#10;qqi4HP6sArMbb0bbyXl6ll+bkP5kl8zYk1L99275CSJQF17ip/tbx/mjF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efQGwQAAANwAAAAPAAAAAAAAAAAAAAAA&#10;AKECAABkcnMvZG93bnJldi54bWxQSwUGAAAAAAQABAD5AAAAjwMAAAAA&#10;" strokeweight="0"/>
                  <v:line id="Line 149" o:spid="_x0000_s1173" style="position:absolute;flip:x;visibility:visible;mso-wrap-style:square" from="89,1718" to="108,1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9ZtMQAAADcAAAADwAAAGRycy9kb3ducmV2LnhtbERPTWsCMRC9C/6HMEJvmq3QKlujSEuL&#10;CFa09dDbuJnuLm4mSxLd9N+bguBtHu9zZotoGnEh52vLCh5HGQjiwuqaSwXfX+/DKQgfkDU2lknB&#10;H3lYzPu9Gebadryjyz6UIoWwz1FBFUKbS+mLigz6kW2JE/drncGQoCuldtilcNPIcZY9S4M1p4YK&#10;W3qtqDjtz0bB7nPCR/dxjqd47Dbbn0O5PrwtlXoYxOULiEAx3MU390qn+U9j+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T1m0xAAAANwAAAAPAAAAAAAAAAAA&#10;AAAAAKECAABkcnMvZG93bnJldi54bWxQSwUGAAAAAAQABAD5AAAAkgMAAAAA&#10;" strokeweight="0"/>
                  <v:line id="Line 150" o:spid="_x0000_s1174" style="position:absolute;flip:y;visibility:visible;mso-wrap-style:square" from="89,1718" to="89,1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P8L8QAAADcAAAADwAAAGRycy9kb3ducmV2LnhtbERPTWsCMRC9F/wPYQrearYW27I1iigV&#10;EbRo66G3cTPdXdxMliS68d+bQqG3ebzPGU+jacSFnK8tK3gcZCCIC6trLhV8fb4/vILwAVljY5kU&#10;XMnDdNK7G2Oubcc7uuxDKVII+xwVVCG0uZS+qMigH9iWOHE/1hkMCbpSaoddCjeNHGbZszRYc2qo&#10;sKV5RcVpfzYKdtsXPrrlOZ7isdt8fB/K9WExU6p/H2dvIALF8C/+c690mj96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A/wvxAAAANwAAAAPAAAAAAAAAAAA&#10;AAAAAKECAABkcnMvZG93bnJldi54bWxQSwUGAAAAAAQABAD5AAAAkgMAAAAA&#10;" strokeweight="0"/>
                  <v:line id="Line 151" o:spid="_x0000_s1175" style="position:absolute;visibility:visible;mso-wrap-style:square" from="83,1712" to="115,1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5XnsIAAADcAAAADwAAAGRycy9kb3ducmV2LnhtbERPS4vCMBC+L/gfwgh709TFR61GkcVF&#10;9+YTPA7N2AabSWmy2v33ZkHY23x8z5kvW1uJOzXeOFYw6CcgiHOnDRcKTsevXgrCB2SNlWNS8Ese&#10;lovO2xwz7R68p/shFCKGsM9QQRlCnUnp85Is+r6riSN3dY3FEGFTSN3gI4bbSn4kyVhaNBwbSqzp&#10;s6T8dvixCsxuvBl9T87Ts1xvwuCS3lJjT0q9d9vVDESgNvyLX+6tjvNHQ/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g5XnsIAAADcAAAADwAAAAAAAAAAAAAA&#10;AAChAgAAZHJzL2Rvd25yZXYueG1sUEsFBgAAAAAEAAQA+QAAAJADAAAAAA==&#10;" strokeweight="0"/>
                  <v:line id="Line 152" o:spid="_x0000_s1176" style="position:absolute;visibility:visible;mso-wrap-style:square" from="83,1731" to="83,1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LyBcMAAADcAAAADwAAAGRycy9kb3ducmV2LnhtbERPS2vCQBC+F/wPywje6kYhNkY3IlKx&#10;vbU+wOOQHZMl2dmQ3Wr677uFQm/z8T1nvRlsK+7Ue+NYwWyagCAunTZcKTif9s8ZCB+QNbaOScE3&#10;edgUo6c15to9+JPux1CJGMI+RwV1CF0upS9rsuinriOO3M31FkOEfSV1j48Ybls5T5KFtGg4NtTY&#10;0a6msjl+WQXmY3FI318uy4t8PYTZNWsyY89KTcb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C8gXDAAAA3AAAAA8AAAAAAAAAAAAA&#10;AAAAoQIAAGRycy9kb3ducmV2LnhtbFBLBQYAAAAABAAEAPkAAACRAwAAAAA=&#10;" strokeweight="0"/>
                  <v:line id="Line 153" o:spid="_x0000_s1177" style="position:absolute;visibility:visible;mso-wrap-style:square" from="89,1712" to="89,1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scsMAAADcAAAADwAAAGRycy9kb3ducmV2LnhtbERPS2vCQBC+F/wPyxS81Y0F05i6ESmK&#10;emt9QI9Ddposyc6G7Krx37uFQm/z8T1nsRxsK67Ue+NYwXSSgCAunTZcKTgdNy8ZCB+QNbaOScGd&#10;PCyL0dMCc+1u/EXXQ6hEDGGfo4I6hC6X0pc1WfQT1xFH7sf1FkOEfSV1j7cYblv5miSptGg4NtTY&#10;0UdNZXO4WAXmM93O9m/n+Vmut2H6nTWZsSelxs/D6h1EoCH8i//cOx3nz1L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QbHLDAAAA3AAAAA8AAAAAAAAAAAAA&#10;AAAAoQIAAGRycy9kb3ducmV2LnhtbFBLBQYAAAAABAAEAPkAAACRAwAAAAA=&#10;" strokeweight="0"/>
                  <v:line id="Line 154" o:spid="_x0000_s1178" style="position:absolute;visibility:visible;mso-wrap-style:square" from="83,1718" to="115,1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5" o:spid="_x0000_s1179" style="position:absolute;visibility:visible;mso-wrap-style:square" from="83,1718" to="115,1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Ndm8UAAADcAAAADwAAAGRycy9kb3ducmV2LnhtbESPQWvCQBCF74X+h2UKvdWNgppGVynS&#10;or2pVfA4ZKfJYnY2ZLca/33nIHib4b1575v5sveNulAXXWADw0EGirgM1nFl4PDz9ZaDignZYhOY&#10;DNwownLx/DTHwoYr7+iyT5WSEI4FGqhTagutY1mTxzgILbFov6HzmGTtKm07vEq4b/Qoyybao2Np&#10;qLGlVU3lef/nDbjtZD3+nh7fj/pznYan/Jw7fzDm9aX/mIFK1KeH+X69sYI/Flp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0Ndm8UAAADcAAAADwAAAAAAAAAA&#10;AAAAAAChAgAAZHJzL2Rvd25yZXYueG1sUEsFBgAAAAAEAAQA+QAAAJMDAAAAAA==&#10;" strokeweight="0"/>
                  <v:line id="Line 156" o:spid="_x0000_s1180" style="position:absolute;visibility:visible;mso-wrap-style:square" from="89,1712" to="89,1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4AMEAAADcAAAADwAAAGRycy9kb3ducmV2LnhtbERPTYvCMBC9C/sfwgh709QFtVajLIuL&#10;enNdBY9DM7bBZlKaqPXfG0HwNo/3ObNFaytxpcYbxwoG/QQEce604ULB/v+3l4LwAVlj5ZgU3MnD&#10;Yv7RmWGm3Y3/6LoLhYgh7DNUUIZQZ1L6vCSLvu9q4sidXGMxRNgUUjd4i+G2kl9JMpIWDceGEmv6&#10;KSk/7y5WgdmOVsPN+DA5yOUqDI7pOTV2r9Rnt/2eggjUhrf45V7rOH84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D/gAwQAAANwAAAAPAAAAAAAAAAAAAAAA&#10;AKECAABkcnMvZG93bnJldi54bWxQSwUGAAAAAAQABAD5AAAAjwMAAAAA&#10;" strokeweight="0"/>
                  <v:line id="Line 157" o:spid="_x0000_s1181" style="position:absolute;visibility:visible;mso-wrap-style:square" from="89,1712" to="89,1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mbIMUAAADcAAAADwAAAGRycy9kb3ducmV2LnhtbESPT2vDMAzF74N9B6NBb6vTQrMsrVvG&#10;6Oh2W//BjiJWE9NYDrHXZt9+OhR6k3hP7/20WA2+VRfqowtsYDLOQBFXwTquDRz2H88FqJiQLbaB&#10;ycAfRVgtHx8WWNpw5S1ddqlWEsKxRANNSl2pdawa8hjHoSMW7RR6j0nWvta2x6uE+1ZPsyzXHh1L&#10;Q4MdvTdUnXe/3oD7zjezr5fj61GvN2nyU5wL5w/GjJ6GtzmoREO6m2/Xn1bwc8GX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1mbIMUAAADcAAAADwAAAAAAAAAA&#10;AAAAAAChAgAAZHJzL2Rvd25yZXYueG1sUEsFBgAAAAAEAAQA+QAAAJMDAAAAAA==&#10;" strokeweight="0"/>
                  <v:line id="Line 158" o:spid="_x0000_s1182" style="position:absolute;visibility:visible;mso-wrap-style:square" from="83,1712" to="115,1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U+u8IAAADcAAAADwAAAGRycy9kb3ducmV2LnhtbERPS2vCQBC+F/oflil4q5sIpml0FRGL&#10;9VZf0OOQHZPF7GzIbjX9964geJuP7znTeW8bcaHOG8cK0mECgrh02nCl4LD/es9B+ICssXFMCv7J&#10;w3z2+jLFQrsrb+myC5WIIewLVFCH0BZS+rImi37oWuLInVxnMUTYVVJ3eI3htpGjJMmkRcOxocaW&#10;ljWV592fVWB+svV483H8PMrVOqS/+Tk39qDU4K1fTEAE6sNT/HB/6zg/S+H+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BU+u8IAAADcAAAADwAAAAAAAAAAAAAA&#10;AAChAgAAZHJzL2Rvd25yZXYueG1sUEsFBgAAAAAEAAQA+QAAAJADAAAAAA==&#10;" strokeweight="0"/>
                  <v:line id="Line 159" o:spid="_x0000_s1183" style="position:absolute;visibility:visible;mso-wrap-style:square" from="83,1718" to="115,1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egzMIAAADcAAAADwAAAGRycy9kb3ducmV2LnhtbERPS2vCQBC+F/wPyxR6qxuFxpi6ESkV&#10;680n9Dhkp8mS7GzIrpr+e7dQ8DYf33MWy8G24kq9N44VTMYJCOLSacOVgtNx/ZqB8AFZY+uYFPyS&#10;h2Uxelpgrt2N93Q9hErEEPY5KqhD6HIpfVmTRT92HXHkflxvMUTYV1L3eIvhtpXTJEmlRcOxocaO&#10;Pmoqm8PFKjC7dPO2nZ3nZ/m5CZPvrMmMPSn18jys3kEEGsJD/O/+0nF+Oo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MegzMIAAADcAAAADwAAAAAAAAAAAAAA&#10;AAChAgAAZHJzL2Rvd25yZXYueG1sUEsFBgAAAAAEAAQA+QAAAJADAAAAAA==&#10;" strokeweight="0"/>
                  <v:line id="Line 160" o:spid="_x0000_s1184" style="position:absolute;visibility:visible;mso-wrap-style:square" from="83,1712" to="83,1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sFV8MAAADcAAAADwAAAGRycy9kb3ducmV2LnhtbERPS2vCQBC+F/oflin0phstjWnqGkQU&#10;7a31AT0O2WmymJ0N2TWm/94tCL3Nx/eceTHYRvTUeeNYwWScgCAunTZcKTgeNqMMhA/IGhvHpOCX&#10;PBSLx4c55tpd+Yv6fahEDGGfo4I6hDaX0pc1WfRj1xJH7sd1FkOEXSV1h9cYbhs5TZJUWjQcG2ps&#10;aVVTed5frALzmW5fP2ant5Ncb8PkOztnxh6Ven4alu8gAg3hX3x373Scn77A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LBVfDAAAA3AAAAA8AAAAAAAAAAAAA&#10;AAAAoQIAAGRycy9kb3ducmV2LnhtbFBLBQYAAAAABAAEAPkAAACRAwAAAAA=&#10;" strokeweight="0"/>
                  <v:line id="Line 161" o:spid="_x0000_s1185" style="position:absolute;flip:x;visibility:visible;mso-wrap-style:square" from="83,1712" to="115,1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au5sQAAADcAAAADwAAAGRycy9kb3ducmV2LnhtbERPTWsCMRC9F/wPYQRvNVsRK1ujSIsi&#10;BSvaeuht3Ex3FzeTJYlu+u9NoeBtHu9zZotoGnEl52vLCp6GGQjiwuqaSwVfn6vHKQgfkDU2lknB&#10;L3lYzHsPM8y17XhP10MoRQphn6OCKoQ2l9IXFRn0Q9sSJ+7HOoMhQVdK7bBL4aaRoyybSIM1p4YK&#10;W3qtqDgfLkbB/uOZT259ied46ra772P5fnxbKjXox+ULiEAx3MX/7o1O8ydj+HsmXS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hq7mxAAAANwAAAAPAAAAAAAAAAAA&#10;AAAAAKECAABkcnMvZG93bnJldi54bWxQSwUGAAAAAAQABAD5AAAAkgMAAAAA&#10;" strokeweight="0"/>
                  <v:line id="Line 162" o:spid="_x0000_s1186" style="position:absolute;visibility:visible;mso-wrap-style:square" from="89,1718" to="121,1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Iwb8AAADcAAAADwAAAGRycy9kb3ducmV2LnhtbERPTYvCMBC9C/6HMMLeNFVYcatRRBT2&#10;uip6nW3GpthMahK1u7/eCIK3ebzPmS1aW4sb+VA5VjAcZCCIC6crLhXsd5v+BESIyBprx6TgjwIs&#10;5t3ODHPt7vxDt20sRQrhkKMCE2OTSxkKQxbDwDXEiTs5bzEm6EupPd5TuK3lKMvG0mLFqcFgQytD&#10;xXl7tQp+G7yY8n/9daxxEg+rSzhsfKHUR69dTkFEauNb/HJ/6zR//AnPZ9IFcv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TIwb8AAADcAAAADwAAAAAAAAAAAAAAAACh&#10;AgAAZHJzL2Rvd25yZXYueG1sUEsFBgAAAAAEAAQA+QAAAI0DAAAAAA==&#10;" strokeweight="36e-5mm"/>
                  <v:line id="Line 163" o:spid="_x0000_s1187" style="position:absolute;flip:x y;visibility:visible;mso-wrap-style:square" from="89,1718" to="121,1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EZAMAAAADcAAAADwAAAGRycy9kb3ducmV2LnhtbERPTWsCMRC9F/wPYQQvRbO1sC2rUaSo&#10;SG9d2/uwGTeLyWRJoq7/3hQKvc3jfc5yPTgrrhRi51nBy6wAQdx43XGr4Pu4m76DiAlZo/VMCu4U&#10;Yb0aPS2x0v7GX3StUytyCMcKFZiU+krK2BhyGGe+J87cyQeHKcPQSh3wlsOdlfOiKKXDjnODwZ4+&#10;DDXn+uIUvL79HA9n+2w+d9GZ7d7WTRnuSk3Gw2YBItGQ/sV/7oPO88sSfp/JF8jV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VBGQDAAAAA3AAAAA8AAAAAAAAAAAAAAAAA&#10;oQIAAGRycy9kb3ducmV2LnhtbFBLBQYAAAAABAAEAPkAAACOAwAAAAA=&#10;" strokeweight="0"/>
                  <v:line id="Line 164" o:spid="_x0000_s1188" style="position:absolute;flip:x y;visibility:visible;mso-wrap-style:square" from="89,1712" to="121,1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28m8EAAADcAAAADwAAAGRycy9kb3ducmV2LnhtbERPTWsCMRC9C/0PYQpeRLNaWMtqlCJa&#10;pLeu9j5sppvFZLIkUdd/3xQKvc3jfc56OzgrbhRi51nBfFaAIG687rhVcD4dpq8gYkLWaD2TggdF&#10;2G6eRmustL/zJ93q1IocwrFCBSalvpIyNoYcxpnviTP37YPDlGFopQ54z+HOykVRlNJhx7nBYE87&#10;Q82lvjoFL8uv0/FiJ+bjEJ3Zv9u6KcNDqfHz8LYCkWhI/+I/91Hn+eU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DbybwQAAANwAAAAPAAAAAAAAAAAAAAAA&#10;AKECAABkcnMvZG93bnJldi54bWxQSwUGAAAAAAQABAD5AAAAjwMAAAAA&#10;" strokeweight="0"/>
                  <v:line id="Line 165" o:spid="_x0000_s1189" style="position:absolute;flip:x y;visibility:visible;mso-wrap-style:square" from="89,1718" to="121,1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5Io6cQAAADcAAAADwAAAGRycy9kb3ducmV2LnhtbESPQUsDMRCF74L/IYzgRWzWCltZmxaR&#10;Voo3t+192IybpclkSWK7/ffOQfA2w3vz3jfL9RS8OlPKQ2QDT7MKFHEX7cC9gcN++/gCKhdkiz4y&#10;GbhShvXq9maJjY0X/qJzW3olIZwbNOBKGRutc+coYJ7FkVi075gCFllTr23Ci4QHr+dVVeuAA0uD&#10;w5HeHXWn9icYeF4c97uTf3Cf2xzc5sO3XZ2uxtzfTW+voApN5d/8d72zgl8L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kijpxAAAANwAAAAPAAAAAAAAAAAA&#10;AAAAAKECAABkcnMvZG93bnJldi54bWxQSwUGAAAAAAQABAD5AAAAkgMAAAAA&#10;" strokeweight="0"/>
                  <v:line id="Line 166" o:spid="_x0000_s1190" style="position:absolute;flip:x y;visibility:visible;mso-wrap-style:square" from="89,1718" to="121,1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6NcsEAAADcAAAADwAAAGRycy9kb3ducmV2LnhtbERPTWsCMRC9F/ofwhS8FM3WwlZXo5Si&#10;RXpzrfdhM24Wk8mSpLr+e1Mo9DaP9znL9eCsuFCInWcFL5MCBHHjdcetgu/DdjwDEROyRuuZFNwo&#10;wnr1+LDESvsr7+lSp1bkEI4VKjAp9ZWUsTHkME58T5y5kw8OU4ahlTrgNYc7K6dFUUqHHecGgz19&#10;GGrO9Y9T8Pp2POzO9tl8baMzm09bN2W4KTV6Gt4XIBIN6V/8597pPL+cw+8z+QK5u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03o1ywQAAANwAAAAPAAAAAAAAAAAAAAAA&#10;AKECAABkcnMvZG93bnJldi54bWxQSwUGAAAAAAQABAD5AAAAjwMAAAAA&#10;" strokeweight="0"/>
                  <v:line id="Line 167" o:spid="_x0000_s1191" style="position:absolute;flip:x y;visibility:visible;mso-wrap-style:square" from="83,1718" to="121,1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2yMsQAAADcAAAADwAAAGRycy9kb3ducmV2LnhtbESPQWsCMRCF7wX/Qxihl1KztaBlaxQR&#10;LdJb1/Y+bKabxWSyJKmu/75zKPQ2w3vz3jerzRi8ulDKfWQDT7MKFHEbbc+dgc/T4fEFVC7IFn1k&#10;MnCjDJv15G6FtY1X/qBLUzolIZxrNOBKGWqtc+soYJ7FgVi075gCFllTp23Cq4QHr+dVtdABe5YG&#10;hwPtHLXn5icYeF5+nY5n/+DeDzm4/Ztv2kW6GXM/HbevoAqN5d/8d320gr8UfH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PbIyxAAAANwAAAAPAAAAAAAAAAAA&#10;AAAAAKECAABkcnMvZG93bnJldi54bWxQSwUGAAAAAAQABAD5AAAAkgMAAAAA&#10;" strokeweight="0"/>
                  <v:line id="Line 168" o:spid="_x0000_s1192" style="position:absolute;flip:x y;visibility:visible;mso-wrap-style:square" from="95,1718" to="127,1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EXqcAAAADcAAAADwAAAGRycy9kb3ducmV2LnhtbERPTWsCMRC9C/0PYQpepGa1oGVrlFJU&#10;xFtXvQ+b6WYxmSxJ1PXfm4LQ2zze5yxWvbPiSiG2nhVMxgUI4trrlhsFx8Pm7QNETMgarWdScKcI&#10;q+XLYIGl9jf+oWuVGpFDOJaowKTUlVLG2pDDOPYdceZ+fXCYMgyN1AFvOdxZOS2KmXTYcm4w2NG3&#10;ofpcXZyC9/npsDvbkdlvojPrra3qWbgrNXztvz5BJOrTv/jp3uk8fz6Bv2fyBXL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9xF6nAAAAA3AAAAA8AAAAAAAAAAAAAAAAA&#10;oQIAAGRycy9kb3ducmV2LnhtbFBLBQYAAAAABAAEAPkAAACOAwAAAAA=&#10;" strokeweight="0"/>
                  <v:line id="Line 169" o:spid="_x0000_s1193" style="position:absolute;visibility:visible;mso-wrap-style:square" from="83,1712" to="83,1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2EcEAAADcAAAADwAAAGRycy9kb3ducmV2LnhtbERPTYvCMBC9C/sfwix401RhtVajLIuL&#10;enNdBY9DM7bBZlKaqPXfG0HwNo/3ObNFaytxpcYbxwoG/QQEce604ULB/v+3l4LwAVlj5ZgU3MnD&#10;Yv7RmWGm3Y3/6LoLhYgh7DNUUIZQZ1L6vCSLvu9q4sidXGMxRNgUUjd4i+G2ksMkGUmLhmNDiTX9&#10;lJSfdxerwGxHq6/N+DA5yOUqDI7pOTV2r1T3s/2eggjUhrf45V7rOH88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5HjYRwQAAANwAAAAPAAAAAAAAAAAAAAAA&#10;AKECAABkcnMvZG93bnJldi54bWxQSwUGAAAAAAQABAD5AAAAjwMAAAAA&#10;" strokeweight="0"/>
                  <v:line id="Line 170" o:spid="_x0000_s1194" style="position:absolute;visibility:visible;mso-wrap-style:square" from="83,1712" to="115,1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KTisMAAADcAAAADwAAAGRycy9kb3ducmV2LnhtbERPTWvCQBC9C/0PyxR6qxtbNG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ZSk4rDAAAA3AAAAA8AAAAAAAAAAAAA&#10;AAAAoQIAAGRycy9kb3ducmV2LnhtbFBLBQYAAAAABAAEAPkAAACRAwAAAAA=&#10;" strokeweight="0"/>
                  <v:rect id="Rectangle 171" o:spid="_x0000_s1195" style="position:absolute;left:1636;top:1636;width:598;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IrR78A&#10;AADcAAAADwAAAGRycy9kb3ducmV2LnhtbERP22oCMRB9L/gPYQRfimYVUVmNooLgSylVP2DcjHvN&#10;ZEmirn/fCIW+zeFcZ7XpTCMe5HxpWcF4lIAgzqwuOVdwOR+GCxA+IGtsLJOCF3nYrHsfK0y1ffIP&#10;PU4hFzGEfYoKihDaVEqfFWTQj2xLHLmbdQZDhC6X2uEzhptGTpJkJg2WHBsKbGlfUFaf7kbBtpb+&#10;s87IV1/3+Xc1s67C3VWpQb/bLkEE6sK/+M991HH+fArvZ+IFcv0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TkitHvwAAANwAAAAPAAAAAAAAAAAAAAAAAJgCAABkcnMvZG93bnJl&#10;di54bWxQSwUGAAAAAAQABAD1AAAAhAMAAAAA&#10;" fillcolor="#ffc" strokecolor="#903" strokeweight="0"/>
                  <v:rect id="Rectangle 172" o:spid="_x0000_s1196" style="position:absolute;left:1636;top:1706;width:1508;height: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O3L8A&#10;AADcAAAADwAAAGRycy9kb3ducmV2LnhtbERP22oCMRB9L/gPYQRfimYVvLAaRQXBl1KqfsC4Gfea&#10;yZJEXf++EQp9m8O5zmrTmUY8yPnSsoLxKAFBnFldcq7gcj4MFyB8QNbYWCYFL/KwWfc+Vphq++Qf&#10;epxCLmII+xQVFCG0qZQ+K8igH9mWOHI36wyGCF0utcNnDDeNnCTJTBosOTYU2NK+oKw+3Y2CbS39&#10;Z52Rr77u8+9qZl2Fu6tSg363XYII1IV/8Z/7qOP8+RTez8QL5Po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3o7cvwAAANwAAAAPAAAAAAAAAAAAAAAAAJgCAABkcnMvZG93bnJl&#10;di54bWxQSwUGAAAAAAQABAD1AAAAhAMAAAAA&#10;" fillcolor="#ffc" strokecolor="#903" strokeweight="0"/>
                  <v:rect id="Rectangle 173" o:spid="_x0000_s1197" style="position:absolute;left:1877;top:1788;width:970;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jxfL8A&#10;AADcAAAADwAAAGRycy9kb3ducmV2LnhtbERPzYrCMBC+L/gOYQRva6oHV6pRRBBc8WL1AYZm+oPJ&#10;pCTRdt/eCMLe5uP7nfV2sEY8yYfWsYLZNANBXDrdcq3gdj18L0GEiKzROCYFfxRguxl9rTHXrucL&#10;PYtYixTCIUcFTYxdLmUoG7IYpq4jTlzlvMWYoK+l9tincGvkPMsW0mLLqaHBjvYNlffiYRXIa3Ho&#10;l4XxmTvNq7P5PV4qckpNxsNuBSLSEP/FH/dRp/k/C3g/ky6Qm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QuPF8vwAAANwAAAAPAAAAAAAAAAAAAAAAAJgCAABkcnMvZG93bnJl&#10;di54bWxQSwUGAAAAAAQABAD1AAAAhAMAAAAA&#10;" filled="f" stroked="f">
                    <v:textbox style="mso-fit-shape-to-text:t" inset="0,0,0,0">
                      <w:txbxContent>
                        <w:p w:rsidR="00131B5F" w:rsidRDefault="00131B5F">
                          <w:pPr>
                            <w:ind w:left="0"/>
                          </w:pPr>
                          <w:r>
                            <w:rPr>
                              <w:rFonts w:ascii="Tahoma" w:hAnsi="Tahoma" w:cs="Tahoma"/>
                              <w:color w:val="000000"/>
                              <w:sz w:val="8"/>
                              <w:szCs w:val="8"/>
                              <w:lang w:val="en-US"/>
                            </w:rPr>
                            <w:t xml:space="preserve">UCS 301 - </w:t>
                          </w:r>
                          <w:proofErr w:type="spellStart"/>
                          <w:r>
                            <w:rPr>
                              <w:rFonts w:ascii="Tahoma" w:hAnsi="Tahoma" w:cs="Tahoma"/>
                              <w:color w:val="000000"/>
                              <w:sz w:val="8"/>
                              <w:szCs w:val="8"/>
                              <w:lang w:val="en-US"/>
                            </w:rPr>
                            <w:t>Pesquisa</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Auxiliar</w:t>
                          </w:r>
                          <w:proofErr w:type="spellEnd"/>
                          <w:r>
                            <w:rPr>
                              <w:rFonts w:ascii="Tahoma" w:hAnsi="Tahoma" w:cs="Tahoma"/>
                              <w:color w:val="000000"/>
                              <w:sz w:val="8"/>
                              <w:szCs w:val="8"/>
                              <w:lang w:val="en-US"/>
                            </w:rPr>
                            <w:t xml:space="preserve"> </w:t>
                          </w:r>
                        </w:p>
                      </w:txbxContent>
                    </v:textbox>
                  </v:rect>
                  <v:rect id="Rectangle 174" o:spid="_x0000_s1198" style="position:absolute;left:2164;top:1890;width:44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U578A&#10;AADcAAAADwAAAGRycy9kb3ducmV2LnhtbERPzYrCMBC+L/gOYQRva6oHlWoUEQRXvFh9gKGZ/mAy&#10;KUm03bc3wsLe5uP7nc1usEa8yIfWsYLZNANBXDrdcq3gfjt+r0CEiKzROCYFvxRgtx19bTDXrucr&#10;vYpYixTCIUcFTYxdLmUoG7IYpq4jTlzlvMWYoK+l9tincGvkPMsW0mLLqaHBjg4NlY/iaRXIW3Hs&#10;V4XxmTvPq4v5OV0rckpNxsN+DSLSEP/Ff+6TTvOXS/g8ky6Q2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9FTnvwAAANwAAAAPAAAAAAAAAAAAAAAAAJgCAABkcnMvZG93bnJl&#10;di54bWxQSwUGAAAAAAQABAD1AAAAhAMAAAAA&#10;" filled="f" stroked="f">
                    <v:textbox style="mso-fit-shape-to-text:t" inset="0,0,0,0">
                      <w:txbxContent>
                        <w:p w:rsidR="00131B5F" w:rsidRDefault="00131B5F">
                          <w:pPr>
                            <w:ind w:left="0"/>
                          </w:pPr>
                          <w:proofErr w:type="spellStart"/>
                          <w:r>
                            <w:rPr>
                              <w:rFonts w:ascii="Tahoma" w:hAnsi="Tahoma" w:cs="Tahoma"/>
                              <w:color w:val="000000"/>
                              <w:sz w:val="8"/>
                              <w:szCs w:val="8"/>
                              <w:lang w:val="en-US"/>
                            </w:rPr>
                            <w:t>Afastamento</w:t>
                          </w:r>
                          <w:proofErr w:type="spellEnd"/>
                        </w:p>
                      </w:txbxContent>
                    </v:textbox>
                  </v:rect>
                  <v:line id="Line 175" o:spid="_x0000_s1199" style="position:absolute;visibility:visible;mso-wrap-style:square" from="1648,1648" to="1648,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B+8UAAADcAAAADwAAAGRycy9kb3ducmV2LnhtbESPQWvCQBCF70L/wzKF3nSjUE2jqxRp&#10;UW/VKngcstNkMTsbsltN/71zEHqb4b1575vFqveNulIXXWAD41EGirgM1nFl4Pj9OcxBxYRssQlM&#10;Bv4owmr5NFhgYcON93Q9pEpJCMcCDdQptYXWsazJYxyFlli0n9B5TLJ2lbYd3iTcN3qSZVPt0bE0&#10;1NjSuqbycvj1BtzXdPO6m53eTvpjk8bn/JI7fzTm5bl/n4NK1Kd/8+N6awV/JrT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YB+8UAAADcAAAADwAAAAAAAAAA&#10;AAAAAAChAgAAZHJzL2Rvd25yZXYueG1sUEsFBgAAAAAEAAQA+QAAAJMDAAAAAA==&#10;" strokeweight="0"/>
                  <v:line id="Line 176" o:spid="_x0000_s1200" style="position:absolute;visibility:visible;mso-wrap-style:square" from="1648,1648" to="1674,1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line id="Line 177" o:spid="_x0000_s1201" style="position:absolute;flip:x;visibility:visible;mso-wrap-style:square" from="1655,1655" to="1674,1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FOH8cAAADcAAAADwAAAGRycy9kb3ducmV2LnhtbESPT0sDMRDF70K/QxjBm83qQcvatJQW&#10;RQSV/jt4m26mu0s3kyVJu/HbOwehtxnem/d+M51n16kLhdh6NvAwLkARV962XBvYbV/vJ6BiQrbY&#10;eSYDvxRhPhvdTLG0fuA1XTapVhLCsUQDTUp9qXWsGnIYx74nFu3og8Mka6i1DThIuOv0Y1E8aYct&#10;S0ODPS0bqk6bszOw/nrmQ3g751M+DJ/fP/v6Y79aGHN3mxcvoBLldDX/X79bwZ8IvjwjE+j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9sU4fxwAAANwAAAAPAAAAAAAA&#10;AAAAAAAAAKECAABkcnMvZG93bnJldi54bWxQSwUGAAAAAAQABAD5AAAAlQMAAAAA&#10;" strokeweight="0"/>
                  <v:line id="Line 178" o:spid="_x0000_s1202" style="position:absolute;flip:y;visibility:visible;mso-wrap-style:square" from="1655,1655" to="1655,1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3rhMMAAADcAAAADwAAAGRycy9kb3ducmV2LnhtbERPTWsCMRC9C/0PYQq9adYeqmyNIi0t&#10;RVBR66G3cTPdXdxMliS68d8bQfA2j/c5k1k0jTiT87VlBcNBBoK4sLrmUsHv7qs/BuEDssbGMim4&#10;kIfZ9Kk3wVzbjjd03oZSpBD2OSqoQmhzKX1RkUE/sC1x4v6tMxgSdKXUDrsUbhr5mmVv0mDNqaHC&#10;lj4qKo7bk1GwWY344L5P8RgP3XL9ty8X+8+5Ui/Pcf4OIlAMD/Hd/aPT/PEQbs+kC+T0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L964TDAAAA3AAAAA8AAAAAAAAAAAAA&#10;AAAAoQIAAGRycy9kb3ducmV2LnhtbFBLBQYAAAAABAAEAPkAAACRAwAAAAA=&#10;" strokeweight="0"/>
                  <v:line id="Line 179" o:spid="_x0000_s1203" style="position:absolute;visibility:visible;mso-wrap-style:square" from="1648,1648" to="1680,1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tGNsMAAADcAAAADwAAAGRycy9kb3ducmV2LnhtbERPTWvCQBC9F/wPywi9NRuFpjG6iogl&#10;7a2NCh6H7JgsZmdDdqvpv+8WCr3N433OajPaTtxo8MaxglmSgiCunTbcKDgeXp9yED4ga+wck4Jv&#10;8rBZTx5WWGh350+6VaERMYR9gQraEPpCSl+3ZNEnrieO3MUNFkOEQyP1gPcYbjs5T9NMWjQcG1rs&#10;addSfa2+rALzkZXP7y+nxUnuyzA759fc2KNSj9NxuwQRaAz/4j/3m47z8z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LRjbDAAAA3AAAAA8AAAAAAAAAAAAA&#10;AAAAoQIAAGRycy9kb3ducmV2LnhtbFBLBQYAAAAABAAEAPkAAACRAwAAAAA=&#10;" strokeweight="0"/>
                  <v:line id="Line 180" o:spid="_x0000_s1204" style="position:absolute;visibility:visible;mso-wrap-style:square" from="1648,1668" to="1648,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fjrcIAAADcAAAADwAAAGRycy9kb3ducmV2LnhtbERPTWvCQBC9C/6HZQRvdaNS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fjrcIAAADcAAAADwAAAAAAAAAAAAAA&#10;AAChAgAAZHJzL2Rvd25yZXYueG1sUEsFBgAAAAAEAAQA+QAAAJADAAAAAA==&#10;" strokeweight="0"/>
                  <v:line id="Line 181" o:spid="_x0000_s1205" style="position:absolute;visibility:visible;mso-wrap-style:square" from="1655,1648" to="1655,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572cIAAADcAAAADwAAAGRycy9kb3ducmV2LnhtbERPTWvCQBC9C/6HZQRvdaNY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572cIAAADcAAAADwAAAAAAAAAAAAAA&#10;AAChAgAAZHJzL2Rvd25yZXYueG1sUEsFBgAAAAAEAAQA+QAAAJADAAAAAA==&#10;" strokeweight="0"/>
                  <v:line id="Line 182" o:spid="_x0000_s1206" style="position:absolute;visibility:visible;mso-wrap-style:square" from="1648,1655" to="1680,1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LeQsMAAADcAAAADwAAAGRycy9kb3ducmV2LnhtbERPTWvCQBC9C/0PyxR6MxsLxjS6Sikt&#10;0ZtNFTwO2WmymJ0N2a3Gf+8WCr3N433OajPaTlxo8MaxglmSgiCunTbcKDh8fUxzED4ga+wck4Ib&#10;edisHyYrLLS78iddqtCIGMK+QAVtCH0hpa9bsugT1xNH7tsNFkOEQyP1gNcYbjv5nKaZtGg4NrTY&#10;01tL9bn6sQrMPivnu8Xx5SjfyzA75efc2INST4/j6xJEoDH8i//cWx3n5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i3kLDAAAA3AAAAA8AAAAAAAAAAAAA&#10;AAAAoQIAAGRycy9kb3ducmV2LnhtbFBLBQYAAAAABAAEAPkAAACRAwAAAAA=&#10;" strokeweight="0"/>
                  <v:line id="Line 183" o:spid="_x0000_s1207" style="position:absolute;visibility:visible;mso-wrap-style:square" from="1648,1655" to="1680,1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ANcIAAADcAAAADwAAAGRycy9kb3ducmV2LnhtbERPTWvCQBC9C/0PyxR6041CY4yuUorF&#10;erOpgschOyaL2dmQ3Wr6711B8DaP9zmLVW8bcaHOG8cKxqMEBHHptOFKwf73a5iB8AFZY+OYFPyT&#10;h9XyZbDAXLsr/9ClCJWIIexzVFCH0OZS+rImi37kWuLInVxnMUTYVVJ3eI3htpGTJEmlRcOxocaW&#10;Pmsqz8WfVWB26eZ9Oz3MDnK9CeNjds6M3Sv19tp/zEEE6sNT/HB/6zg/S+H+TLxAL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ANcIAAADcAAAADwAAAAAAAAAAAAAA&#10;AAChAgAAZHJzL2Rvd25yZXYueG1sUEsFBgAAAAAEAAQA+QAAAJADAAAAAA==&#10;" strokeweight="0"/>
                  <v:line id="Line 184" o:spid="_x0000_s1208" style="position:absolute;visibility:visible;mso-wrap-style:square" from="1655,1648" to="1655,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zlrsEAAADcAAAADwAAAGRycy9kb3ducmV2LnhtbERPTYvCMBC9C/6HMAveNFVY7VajiOyi&#10;3tRV8Dg0s22wmZQmq/XfG0HwNo/3ObNFaytxpcYbxwqGgwQEce604ULB8fenn4LwAVlj5ZgU3MnD&#10;Yt7tzDDT7sZ7uh5CIWII+wwVlCHUmZQ+L8miH7iaOHJ/rrEYImwKqRu8xXBbyVGSjKVFw7GhxJpW&#10;JeWXw79VYHbj9ed2cvo6ye91GJ7TS2rsUaneR7ucggjUhrf45d7oOD+d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vOWuwQAAANwAAAAPAAAAAAAAAAAAAAAA&#10;AKECAABkcnMvZG93bnJldi54bWxQSwUGAAAAAAQABAD5AAAAjwMAAAAA&#10;" strokeweight="0"/>
                  <v:line id="Line 185" o:spid="_x0000_s1209" style="position:absolute;visibility:visible;mso-wrap-style:square" from="1655,1648" to="1655,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x3MUAAADcAAAADwAAAGRycy9kb3ducmV2LnhtbESPQWvCQBCF74L/YRmhN91YqI3RVURa&#10;bG9tquBxyI7JYnY2ZLea/vvOodDbDO/Ne9+st4Nv1Y366AIbmM8yUMRVsI5rA8ev12kOKiZki21g&#10;MvBDEbab8WiNhQ13/qRbmWolIRwLNNCk1BVax6ohj3EWOmLRLqH3mGTta217vEu4b/Vjli20R8fS&#10;0GBH+4aqa/ntDbiPxeHp/fm0POmXQ5qf82vu/NGYh8mwW4FKNKR/89/1mxX8XGj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x3MUAAADcAAAADwAAAAAAAAAA&#10;AAAAAAChAgAAZHJzL2Rvd25yZXYueG1sUEsFBgAAAAAEAAQA+QAAAJMDAAAAAA==&#10;" strokeweight="0"/>
                  <v:line id="Line 186" o:spid="_x0000_s1210" style="position:absolute;visibility:visible;mso-wrap-style:square" from="1648,1648" to="1680,1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UR8MAAADcAAAADwAAAGRycy9kb3ducmV2LnhtbERPTWvCQBC9F/wPywi91Y2F2iS6ikgl&#10;7a2NCh6H7JgsZmdDdjXpv+8WCr3N433OajPaVtyp98axgvksAUFcOW24VnA87J9SED4ga2wdk4Jv&#10;8rBZTx5WmGs38Bfdy1CLGMI+RwVNCF0upa8asuhnriOO3MX1FkOEfS11j0MMt618TpKFtGg4NjTY&#10;0a6h6lrerALzuShePl5P2Um+FWF+Tq+psUelHqfjdgki0Bj+xX/udx3npx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Jv1EfDAAAA3AAAAA8AAAAAAAAAAAAA&#10;AAAAoQIAAGRycy9kb3ducmV2LnhtbFBLBQYAAAAABAAEAPkAAACRAwAAAAA=&#10;" strokeweight="0"/>
                  <v:line id="Line 187" o:spid="_x0000_s1211" style="position:absolute;visibility:visible;mso-wrap-style:square" from="1648,1655" to="1680,1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ozrB8UAAADcAAAADwAAAGRycy9kb3ducmV2LnhtbESPQWvCQBCF74X+h2UK3urGghqjq5TS&#10;or2pVehxyI7JYnY2ZLca/33nIHib4b1575vFqveNulAXXWADo2EGirgM1nFl4PDz9ZqDignZYhOY&#10;DNwowmr5/LTAwoYr7+iyT5WSEI4FGqhTagutY1mTxzgMLbFop9B5TLJ2lbYdXiXcN/otyybao2Np&#10;qLGlj5rK8/7PG3DbyXr8PT3OjvpznUa/+Tl3/mDM4KV/n4NK1KeH+X69sYI/E3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ozrB8UAAADcAAAADwAAAAAAAAAA&#10;AAAAAAChAgAAZHJzL2Rvd25yZXYueG1sUEsFBgAAAAAEAAQA+QAAAJMDAAAAAA==&#10;" strokeweight="0"/>
                  <v:line id="Line 188" o:spid="_x0000_s1212" style="position:absolute;visibility:visible;mso-wrap-style:square" from="1648,1648" to="1648,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BOnMIAAADcAAAADwAAAGRycy9kb3ducmV2LnhtbERPTWvCQBC9F/wPywi9NZsUamN0FZGK&#10;9daqAY9DdkwWs7Mhu2r6791Cobd5vM+ZLwfbihv13jhWkCUpCOLKacO1guNh85KD8AFZY+uYFPyQ&#10;h+Vi9DTHQrs7f9NtH2oRQ9gXqKAJoSuk9FVDFn3iOuLInV1vMUTY11L3eI/htpWvaTqRFg3HhgY7&#10;WjdUXfZXq8B8TbZvu/dyWsqPbchO+SU39qjU83hYzUAEGsK/+M/9qeP8aQa/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cBOnMIAAADcAAAADwAAAAAAAAAAAAAA&#10;AAChAgAAZHJzL2Rvd25yZXYueG1sUEsFBgAAAAAEAAQA+QAAAJADAAAAAA==&#10;" strokeweight="0"/>
                  <v:line id="Line 189" o:spid="_x0000_s1213" style="position:absolute;flip:x;visibility:visible;mso-wrap-style:square" from="1648,1648" to="1680,1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jLsQAAADcAAAADwAAAGRycy9kb3ducmV2LnhtbERPTWsCMRC9C/6HMEJvmq2HVrdGkZYW&#10;Eaxo66G3cTPdXdxMliS66b83BcHbPN7nzBbRNOJCzteWFTyOMhDEhdU1lwq+v96HExA+IGtsLJOC&#10;P/KwmPd7M8y17XhHl30oRQphn6OCKoQ2l9IXFRn0I9sSJ+7XOoMhQVdK7bBL4aaR4yx7kgZrTg0V&#10;tvRaUXHan42C3eczH93HOZ7isdtsfw7l+vC2VOphEJcvIALFcBff3Cud5k/H8P9MukDO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9uMuxAAAANwAAAAPAAAAAAAAAAAA&#10;AAAAAKECAABkcnMvZG93bnJldi54bWxQSwUGAAAAAAQABAD5AAAAkgMAAAAA&#10;" strokeweight="0"/>
                  <v:line id="Line 190" o:spid="_x0000_s1214" style="position:absolute;visibility:visible;mso-wrap-style:square" from="1655,1655" to="1686,1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SFCb8AAADcAAAADwAAAGRycy9kb3ducmV2LnhtbERPS4vCMBC+C/sfwix403RXEO0aZZEV&#10;vPpAr7PN2BSbSU2iVn+9EQRv8/E9ZzJrbS0u5EPlWMFXPwNBXDhdcalgu1n0RiBCRNZYOyYFNwow&#10;m350Jphrd+UVXdaxFCmEQ44KTIxNLmUoDFkMfdcQJ+7gvMWYoC+l9nhN4baW31k2lBYrTg0GG5ob&#10;Ko7rs1Xw3+DJlPe/8b7GUdzNT2G38IVS3c/29wdEpDa+xS/3Uqf54wE8n0kXyOk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xSFCb8AAADcAAAADwAAAAAAAAAAAAAAAACh&#10;AgAAZHJzL2Rvd25yZXYueG1sUEsFBgAAAAAEAAQA+QAAAI0DAAAAAA==&#10;" strokeweight="36e-5mm"/>
                  <v:line id="Line 191" o:spid="_x0000_s1215" style="position:absolute;flip:x y;visibility:visible;mso-wrap-style:square" from="1655,1655" to="1686,1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y8EAAADcAAAADwAAAGRycy9kb3ducmV2LnhtbERPTWsCMRC9F/ofwhS8FM2qRdutUaRo&#10;EW+u7X3YTDeLyWRJUl3/fSMIvc3jfc5i1TsrzhRi61nBeFSAIK69brlR8HXcDl9BxISs0XomBVeK&#10;sFo+Piyw1P7CBzpXqRE5hGOJCkxKXSllrA05jCPfEWfuxweHKcPQSB3wksOdlZOimEmHLecGgx19&#10;GKpP1a9TMJ1/H3cn+2z22+jM5tNW9SxclRo89et3EIn69C++u3c6z3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ClLLwQAAANwAAAAPAAAAAAAAAAAAAAAA&#10;AKECAABkcnMvZG93bnJldi54bWxQSwUGAAAAAAQABAD5AAAAjwMAAAAA&#10;" strokeweight="0"/>
                  <v:line id="Line 192" o:spid="_x0000_s1216" style="position:absolute;flip:x y;visibility:visible;mso-wrap-style:square" from="1655,1648" to="1686,1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b3UMEAAADcAAAADwAAAGRycy9kb3ducmV2LnhtbERPTWsCMRC9F/ofwhS8FM2qVNutUaRo&#10;EW+u7X3YTDeLyWRJUl3/fSMIvc3jfc5i1TsrzhRi61nBeFSAIK69brlR8HXcDl9BxISs0XomBVeK&#10;sFo+Piyw1P7CBzpXqRE5hGOJCkxKXSllrA05jCPfEWfuxweHKcPQSB3wksOdlZOimEmHLecGgx19&#10;GKpP1a9TMJ1/H3cn+2z22+jM5tNW9SxclRo89et3EIn69C++u3c6z3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RvdQwQAAANwAAAAPAAAAAAAAAAAAAAAA&#10;AKECAABkcnMvZG93bnJldi54bWxQSwUGAAAAAAQABAD5AAAAjwMAAAAA&#10;" strokeweight="0"/>
                  <v:line id="Line 193" o:spid="_x0000_s1217" style="position:absolute;flip:x y;visibility:visible;mso-wrap-style:square" from="1655,1655" to="1686,1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pJ8EAAADcAAAADwAAAGRycy9kb3ducmV2LnhtbERPTWsCMRC9F/ofwhS8FM3WwlZXo5Si&#10;RXpzrfdhM24Wk8mSpLr+e1Mo9DaP9znL9eCsuFCInWcFL5MCBHHjdcetgu/DdjwDEROyRuuZFNwo&#10;wnr1+LDESvsr7+lSp1bkEI4VKjAp9ZWUsTHkME58T5y5kw8OU4ahlTrgNYc7K6dFUUqHHecGgz19&#10;GGrO9Y9T8Pp2POzO9tl8baMzm09bN2W4KTV6Gt4XIBIN6V/8597pPH9ewu8z+QK5u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lGknwQAAANwAAAAPAAAAAAAAAAAAAAAA&#10;AKECAABkcnMvZG93bnJldi54bWxQSwUGAAAAAAQABAD5AAAAjwMAAAAA&#10;" strokeweight="0"/>
                  <v:line id="Line 194" o:spid="_x0000_s1218" style="position:absolute;flip:x y;visibility:visible;mso-wrap-style:square" from="1655,1655" to="1686,1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jMvMEAAADcAAAADwAAAGRycy9kb3ducmV2LnhtbERPTWsCMRC9F/ofwhR6KTVrC1pXo4jU&#10;It661vuwGTeLyWRJoq7/vhEEb/N4nzNb9M6KM4XYelYwHBQgiGuvW24U/O3W718gYkLWaD2TgitF&#10;WMyfn2ZYan/hXzpXqRE5hGOJCkxKXSllrA05jAPfEWfu4IPDlGFopA54yeHOyo+iGEmHLecGgx2t&#10;DNXH6uQUfI73u83RvpntOjrz/WOrehSuSr2+9MspiER9eojv7o3O8ydj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2My8wQAAANwAAAAPAAAAAAAAAAAAAAAA&#10;AKECAABkcnMvZG93bnJldi54bWxQSwUGAAAAAAQABAD5AAAAjwMAAAAA&#10;" strokeweight="0"/>
                  <v:line id="Line 195" o:spid="_x0000_s1219" style="position:absolute;flip:x y;visibility:visible;mso-wrap-style:square" from="1648,1655" to="1686,1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dYzsQAAADcAAAADwAAAGRycy9kb3ducmV2LnhtbESPQUsDMRCF74L/IYzgRdqsCrWuTYuI&#10;LcWb2/Y+bMbN0mSyJLHd/vvOQfA2w3vz3jeL1Ri8OlHKfWQDj9MKFHEbbc+dgf1uPZmDygXZoo9M&#10;Bi6UYbW8vVlgbeOZv+nUlE5JCOcaDbhShlrr3DoKmKdxIBbtJ6aARdbUaZvwLOHB66eqmumAPUuD&#10;w4E+HLXH5jcYeH457LZH/+C+1jm4z41v2lm6GHN/N76/gSo0ln/z3/XWCv6r0MozMoFe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R1jOxAAAANwAAAAPAAAAAAAAAAAA&#10;AAAAAKECAABkcnMvZG93bnJldi54bWxQSwUGAAAAAAQABAD5AAAAkgMAAAAA&#10;" strokeweight="0"/>
                  <v:line id="Line 196" o:spid="_x0000_s1220" style="position:absolute;flip:x y;visibility:visible;mso-wrap-style:square" from="1661,1655" to="1693,1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v9VcEAAADcAAAADwAAAGRycy9kb3ducmV2LnhtbERPTWsCMRC9F/ofwhR6KZq1BVtXo4jU&#10;It661vuwGTeLyWRJoq7/vhEEb/N4nzNb9M6KM4XYelYwGhYgiGuvW24U/O3Wgy8QMSFrtJ5JwZUi&#10;LObPTzMstb/wL52r1IgcwrFEBSalrpQy1oYcxqHviDN38MFhyjA0Uge85HBn5XtRjKXDlnODwY5W&#10;hupjdXIKPj73u83RvpntOjrz/WOrehyuSr2+9MspiER9eojv7o3O8ycT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C/1VwQAAANwAAAAPAAAAAAAAAAAAAAAA&#10;AKECAABkcnMvZG93bnJldi54bWxQSwUGAAAAAAQABAD5AAAAjwMAAAAA&#10;" strokeweight="0"/>
                  <v:line id="Line 197" o:spid="_x0000_s1221" style="position:absolute;visibility:visible;mso-wrap-style:square" from="1648,1648" to="1648,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f/MQAAADcAAAADwAAAGRycy9kb3ducmV2LnhtbESPQWvCQBSE7wX/w/KE3pqNhaYxuopI&#10;S9pbjQoeH9lnsph9G7JbTf99t1DwOMzMN8xyPdpOXGnwxrGCWZKCIK6dNtwoOOzfn3IQPiBr7ByT&#10;gh/ysF5NHpZYaHfjHV2r0IgIYV+ggjaEvpDS1y1Z9InriaN3doPFEOXQSD3gLcJtJ5/TNJMWDceF&#10;FnvatlRfqm+rwHxl5cvn63F+lG9lmJ3yS27sQanH6bhZgAg0hnv4v/2hFUQi/J2JR0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ox/8xAAAANwAAAAPAAAAAAAAAAAA&#10;AAAAAKECAABkcnMvZG93bnJldi54bWxQSwUGAAAAAAQABAD5AAAAkgMAAAAA&#10;" strokeweight="0"/>
                  <v:line id="Line 198" o:spid="_x0000_s1222" style="position:absolute;visibility:visible;mso-wrap-style:square" from="1648,1648" to="1680,1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6Z8UAAADcAAAADwAAAGRycy9kb3ducmV2LnhtbESPT2vCQBTE7wW/w/KE3uomQm2MbkRE&#10;sb21/gGPj+wzWZJ9G7Krpt++Wyj0OMzMb5jlarCtuFPvjWMF6SQBQVw6bbhScDruXjIQPiBrbB2T&#10;gm/ysCpGT0vMtXvwF90PoRIRwj5HBXUIXS6lL2uy6CeuI47e1fUWQ5R9JXWPjwi3rZwmyUxaNBwX&#10;auxoU1PZHG5Wgfmc7V8/3s7zs9zuQ3rJmszYk1LP42G9ABFoCP/hv/a7VjB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u+6Z8UAAADcAAAADwAAAAAAAAAA&#10;AAAAAAChAgAAZHJzL2Rvd25yZXYueG1sUEsFBgAAAAAEAAQA+QAAAJMDAAAAAA==&#10;" strokeweight="0"/>
                  <v:oval id="Oval 199" o:spid="_x0000_s1223" style="position:absolute;left:1756;top:2056;width:1305;height: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pOBsMA&#10;AADcAAAADwAAAGRycy9kb3ducmV2LnhtbESPQWsCMRSE7wX/Q3iCt5p1kVJWo4hQKHiw2h56fG6e&#10;u8HNS9xEjf++KQgeh5n5hpkvk+3ElfpgHCuYjAsQxLXThhsFP98fr+8gQkTW2DkmBXcKsFwMXuZY&#10;aXfjHV33sREZwqFCBW2MvpIy1C1ZDGPnibN3dL3FmGXfSN3jLcNtJ8uieJMWDeeFFj2tW6pP+4tV&#10;4P3XdJrS1oQyHc9mw4fd/feg1GiYVjMQkVJ8hh/tT62gLEr4P5OPgF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7pOBsMAAADcAAAADwAAAAAAAAAAAAAAAACYAgAAZHJzL2Rv&#10;d25yZXYueG1sUEsFBgAAAAAEAAQA9QAAAIgDAAAAAA==&#10;" fillcolor="#ffc" strokecolor="#903" strokeweight="0"/>
                  <v:rect id="Rectangle 200" o:spid="_x0000_s1224" style="position:absolute;left:1986;top:2100;width:81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A5cIA&#10;AADcAAAADwAAAGRycy9kb3ducmV2LnhtbESP3WoCMRSE74W+QziF3mnSFURWo0hBsNIbVx/gsDn7&#10;g8nJkqTu9u2bQsHLYWa+Ybb7yVnxoBB7zxreFwoEce1Nz62G2/U4X4OICdmg9UwafijCfvcy22Jp&#10;/MgXelSpFRnCsUQNXUpDKWWsO3IYF34gzl7jg8OUZWilCThmuLOyUGolHfacFzoc6KOj+l59Ow3y&#10;Wh3HdWWD8uei+bKfp0tDXuu31+mwAZFoSs/wf/tkNBRqCX9n8hG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7EDl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Pesquisa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Auxiliar</w:t>
                          </w:r>
                          <w:proofErr w:type="spellEnd"/>
                          <w:r>
                            <w:rPr>
                              <w:rFonts w:ascii="Tahoma" w:hAnsi="Tahoma" w:cs="Tahoma"/>
                              <w:b/>
                              <w:bCs/>
                              <w:color w:val="000000"/>
                              <w:sz w:val="8"/>
                              <w:szCs w:val="8"/>
                              <w:lang w:val="en-US"/>
                            </w:rPr>
                            <w:t xml:space="preserve"> de </w:t>
                          </w:r>
                        </w:p>
                      </w:txbxContent>
                    </v:textbox>
                  </v:rect>
                  <v:rect id="Rectangle 201" o:spid="_x0000_s1225" style="position:absolute;left:2138;top:2202;width:529;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XYkcIA&#10;AADcAAAADwAAAGRycy9kb3ducmV2LnhtbESP3WoCMRSE74W+QziF3mnSRURWo0hBsNIbVx/gsDn7&#10;g8nJkqTu9u2bQsHLYWa+Ybb7yVnxoBB7zxreFwoEce1Nz62G2/U4X4OICdmg9UwafijCfvcy22Jp&#10;/MgXelSpFRnCsUQNXUpDKWWsO3IYF34gzl7jg8OUZWilCThmuLOyUGolHfacFzoc6KOj+l59Ow3y&#10;Wh3HdWWD8uei+bKfp0tDXuu31+mwAZFoSs/wf/tkNBRqCX9n8hG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BdiR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Dependentes</w:t>
                          </w:r>
                          <w:proofErr w:type="spellEnd"/>
                        </w:p>
                      </w:txbxContent>
                    </v:textbox>
                  </v:rect>
                  <v:line id="Line 202" o:spid="_x0000_s1226" style="position:absolute;visibility:visible;mso-wrap-style:square" from="1769,2068" to="1769,2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S8ZMMAAADcAAAADwAAAGRycy9kb3ducmV2LnhtbESPT4vCMBTE78J+h/AW9qapglqrUZbF&#10;xfXmX/D4aJ5tsHkpTdTutzeC4HGYmd8ws0VrK3GjxhvHCvq9BARx7rThQsFh/9tNQfiArLFyTAr+&#10;ycNi/tGZYabdnbd024VCRAj7DBWUIdSZlD4vyaLvuZo4emfXWAxRNoXUDd4j3FZykCQjadFwXCix&#10;pp+S8svuahWYzWg1XI+Pk6NcrkL/lF5SYw9KfX2231MQgdrwDr/af1rBIBnC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UvGTDAAAA3AAAAA8AAAAAAAAAAAAA&#10;AAAAoQIAAGRycy9kb3ducmV2LnhtbFBLBQYAAAAABAAEAPkAAACRAwAAAAA=&#10;" strokeweight="0"/>
                  <v:line id="Line 203" o:spid="_x0000_s1227" style="position:absolute;visibility:visible;mso-wrap-style:square" from="1769,2068" to="1795,2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iE8QAAADcAAAADwAAAGRycy9kb3ducmV2LnhtbESPQWvCQBSE70L/w/IEb7pRME2jqxSx&#10;aG9tquDxkX0mi9m3IbvV+O+7gtDjMDPfMMt1bxtxpc4bxwqmkwQEcem04UrB4edjnIHwAVlj45gU&#10;3MnDevUyWGKu3Y2/6VqESkQI+xwV1CG0uZS+rMmin7iWOHpn11kMUXaV1B3eItw2cpYkqbRoOC7U&#10;2NKmpvJS/FoF5ivdzT9fj29Hud2F6Sm7ZMYelBoN+/cFiEB9+A8/23utYJak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iITxAAAANwAAAAPAAAAAAAAAAAA&#10;AAAAAKECAABkcnMvZG93bnJldi54bWxQSwUGAAAAAAQABAD5AAAAkgMAAAAA&#10;" strokeweight="0"/>
                  <v:line id="Line 204" o:spid="_x0000_s1228" style="position:absolute;flip:x;visibility:visible;mso-wrap-style:square" from="1776,2075" to="1795,2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60TcYAAADcAAAADwAAAGRycy9kb3ducmV2LnhtbESPQWsCMRSE70L/Q3iF3jRbD1W2RpGK&#10;pRSquK2H3p6b193FzcuSRDf+eyMIPQ4z8w0zW0TTijM531hW8DzKQBCXVjdcKfj5Xg+nIHxA1tha&#10;JgUX8rCYPwxmmGvb847ORahEgrDPUUEdQpdL6cuaDPqR7YiT92edwZCkq6R22Ce4aeU4y16kwYbT&#10;Qo0dvdVUHouTUbDbTPjg3k/xGA/91/Z3X33uV0ulnh7j8hVEoBj+w/f2h1YwziZwO5OOgJx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SutE3GAAAA3AAAAA8AAAAAAAAA&#10;AAAAAAAAoQIAAGRycy9kb3ducmV2LnhtbFBLBQYAAAAABAAEAPkAAACUAwAAAAA=&#10;" strokeweight="0"/>
                </v:group>
                <v:group id="Group 406" o:spid="_x0000_s1229" style="position:absolute;left:1212;top:-14954;width:16485;height:57994" coordorigin="191,-2355" coordsize="2596,91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6X9ybCAAAA3AAAAA8A&#10;AAAAAAAAAAAAAAAAqgIAAGRycy9kb3ducmV2LnhtbFBLBQYAAAAABAAEAPoAAACZAwAAAAA=&#10;">
                  <v:line id="Line 206" o:spid="_x0000_s1230" style="position:absolute;flip:y;visibility:visible;mso-wrap-style:square" from="1776,2075" to="1776,2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2FpMYAAADcAAAADwAAAGRycy9kb3ducmV2LnhtbESPQWsCMRSE74L/ITyhN83WQ6tbo0hL&#10;iwhWtPXQ23Pzuru4eVmS6Kb/3hQEj8PMfMPMFtE04kLO15YVPI4yEMSF1TWXCr6/3ocTED4ga2ws&#10;k4I/8rCY93szzLXteEeXfShFgrDPUUEVQptL6YuKDPqRbYmT92udwZCkK6V22CW4aeQ4y56kwZrT&#10;QoUtvVZUnPZno2D3+cxH93GOp3jsNtufQ7k+vC2VehjE5QuIQDHcw7f2SisYZ1P4P5OOgJx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p9haTGAAAA3AAAAA8AAAAAAAAA&#10;AAAAAAAAoQIAAGRycy9kb3ducmV2LnhtbFBLBQYAAAAABAAEAPkAAACUAwAAAAA=&#10;" strokeweight="0"/>
                  <v:line id="Line 207" o:spid="_x0000_s1231" style="position:absolute;visibility:visible;mso-wrap-style:square" from="1769,2068" to="1801,2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JIcIAAADcAAAADwAAAGRycy9kb3ducmV2LnhtbERPz2vCMBS+C/sfwhN207SFaVeNMsZG&#10;t5s6BY+P5tkGm5fSZG333y+HwY4f3+/tfrKtGKj3xrGCdJmAIK6cNlwrOH+9L3IQPiBrbB2Tgh/y&#10;sN89zLZYaDfykYZTqEUMYV+ggiaErpDSVw1Z9EvXEUfu5nqLIcK+lrrHMYbbVmZJspIWDceGBjt6&#10;bai6n76tAnNYlU+f68vzRb6VIb3m99zYs1KP8+llAyLQFP7Ff+4PrSBL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qJIcIAAADcAAAADwAAAAAAAAAAAAAA&#10;AAChAgAAZHJzL2Rvd25yZXYueG1sUEsFBgAAAAAEAAQA+QAAAJADAAAAAA==&#10;" strokeweight="0"/>
                  <v:line id="Line 208" o:spid="_x0000_s1232" style="position:absolute;visibility:visible;mso-wrap-style:square" from="1769,2088" to="1769,2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susUAAADcAAAADwAAAGRycy9kb3ducmV2LnhtbESPT2vCQBTE7wW/w/KE3uomQm2MbkRE&#10;sb21/gGPj+wzWZJ9G7Krpt++Wyj0OMzMb5jlarCtuFPvjWMF6SQBQVw6bbhScDruXjIQPiBrbB2T&#10;gm/ysCpGT0vMtXvwF90PoRIRwj5HBXUIXS6lL2uy6CeuI47e1fUWQ5R9JXWPjwi3rZwmyUxaNBwX&#10;auxoU1PZHG5Wgfmc7V8/3s7zs9zuQ3rJmszYk1LP42G9ABFoCP/hv/a7Vj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YsusUAAADcAAAADwAAAAAAAAAA&#10;AAAAAAChAgAAZHJzL2Rvd25yZXYueG1sUEsFBgAAAAAEAAQA+QAAAJMDAAAAAA==&#10;" strokeweight="0"/>
                  <v:line id="Line 209" o:spid="_x0000_s1233" style="position:absolute;visibility:visible;mso-wrap-style:square" from="1776,2068" to="1776,2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zcQAAADcAAAADwAAAGRycy9kb3ducmV2LnhtbESPQWvCQBSE7wX/w/IK3uomAW0aXUXE&#10;Yr1Vq+DxkX1NFrNvQ3ar6b93BcHjMDPfMLNFbxtxoc4bxwrSUQKCuHTacKXg8PP5loPwAVlj45gU&#10;/JOHxXzwMsNCuyvv6LIPlYgQ9gUqqENoCyl9WZNFP3ItcfR+XWcxRNlVUnd4jXDbyCxJJtKi4bhQ&#10;Y0urmsrz/s8qMN+TzXj7fvw4yvUmpKf8nBt7UGr42i+nIAL14Rl+tL+0giz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LLNxAAAANwAAAAPAAAAAAAAAAAA&#10;AAAAAKECAABkcnMvZG93bnJldi54bWxQSwUGAAAAAAQABAD5AAAAkgMAAAAA&#10;" strokeweight="0"/>
                  <v:line id="Line 210" o:spid="_x0000_s1234" style="position:absolute;visibility:visible;mso-wrap-style:square" from="1769,2075" to="1801,2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gXVsQAAADcAAAADwAAAGRycy9kb3ducmV2LnhtbESPT2vCQBTE7wW/w/IEb3UTp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qBdWxAAAANwAAAAPAAAAAAAAAAAA&#10;AAAAAKECAABkcnMvZG93bnJldi54bWxQSwUGAAAAAAQABAD5AAAAkgMAAAAA&#10;" strokeweight="0"/>
                  <v:line id="Line 211" o:spid="_x0000_s1235" style="position:absolute;visibility:visible;mso-wrap-style:square" from="1769,2075" to="1801,2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line id="Line 212" o:spid="_x0000_s1236" style="position:absolute;visibility:visible;mso-wrap-style:square" from="1776,2068" to="1776,2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0qucQAAADcAAAADwAAAGRycy9kb3ducmV2LnhtbESPT4vCMBTE7wt+h/AEb2taQbdWo4is&#10;uN7Wf+Dx0TzbYPNSmqx2v71ZWPA4zMxvmPmys7W4U+uNYwXpMAFBXDhtuFRwOm7eMxA+IGusHZOC&#10;X/KwXPTe5phr9+A93Q+hFBHCPkcFVQhNLqUvKrLoh64hjt7VtRZDlG0pdYuPCLe1HCXJRFo0HBcq&#10;bGhdUXE7/FgF5nuyHe8+ztOz/NyG9JLdMmNPSg363WoGIlAXXuH/9pdWMEr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DSq5xAAAANwAAAAPAAAAAAAAAAAA&#10;AAAAAKECAABkcnMvZG93bnJldi54bWxQSwUGAAAAAAQABAD5AAAAkgMAAAAA&#10;" strokeweight="0"/>
                  <v:line id="Line 213" o:spid="_x0000_s1237" style="position:absolute;visibility:visible;mso-wrap-style:square" from="1776,2068" to="1776,2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0zsQAAADcAAAADwAAAGRycy9kb3ducmV2LnhtbESPQWvCQBSE7wX/w/IK3uomgmkaXUXE&#10;Yr1Vq+DxkX1NFrNvQ3ar6b93BcHjMDPfMLNFbxtxoc4bxwrSUQKCuHTacKXg8PP5loPwAVlj45gU&#10;/JOHxXzwMsNCuyvv6LIPlYgQ9gUqqENoCyl9WZNFP3ItcfR+XWcxRNlVUnd4jXDbyHGSZNKi4bhQ&#10;Y0urmsrz/s8qMN/ZZrJ9P34c5XoT0lN+zo09KDV87ZdTEIH68Aw/2l9awTj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37TOxAAAANwAAAAPAAAAAAAAAAAA&#10;AAAAAKECAABkcnMvZG93bnJldi54bWxQSwUGAAAAAAQABAD5AAAAkgMAAAAA&#10;" strokeweight="0"/>
                  <v:line id="Line 214" o:spid="_x0000_s1238" style="position:absolute;visibility:visible;mso-wrap-style:square" from="1769,2068" to="1801,2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5MRVcQAAADcAAAADwAAAGRycy9kb3ducmV2LnhtbESPT4vCMBTE7wt+h/CEva1pBbVWo4go&#10;7t7Wf+Dx0TzbYPNSmqjdb79ZWPA4zMxvmPmys7V4UOuNYwXpIAFBXDhtuFRwOm4/MhA+IGusHZOC&#10;H/KwXPTe5phr9+Q9PQ6hFBHCPkcFVQhNLqUvKrLoB64hjt7VtRZDlG0pdYvPCLe1HCbJWFo0HBcq&#10;bGhdUXE73K0C8z3ejb4m5+lZbnYhvWS3zNiTUu/9bjUDEagLr/B/+1MrGKY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kxFVxAAAANwAAAAPAAAAAAAAAAAA&#10;AAAAAKECAABkcnMvZG93bnJldi54bWxQSwUGAAAAAAQABAD5AAAAkgMAAAAA&#10;" strokeweight="0"/>
                  <v:line id="Line 215" o:spid="_x0000_s1239" style="position:absolute;visibility:visible;mso-wrap-style:square" from="1769,2075" to="1801,2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yFJ8IAAADcAAAADwAAAGRycy9kb3ducmV2LnhtbERPz2vCMBS+C/sfwhN207SFaVeNMsZG&#10;t5s6BY+P5tkGm5fSZG333y+HwY4f3+/tfrKtGKj3xrGCdJmAIK6cNlwrOH+9L3IQPiBrbB2Tgh/y&#10;sN89zLZYaDfykYZTqEUMYV+ggiaErpDSVw1Z9EvXEUfu5nqLIcK+lrrHMYbbVmZJspIWDceGBjt6&#10;bai6n76tAnNYlU+f68vzRb6VIb3m99zYs1KP8+llAyLQFP7Ff+4PrSBL49p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gyFJ8IAAADcAAAADwAAAAAAAAAAAAAA&#10;AAChAgAAZHJzL2Rvd25yZXYueG1sUEsFBgAAAAAEAAQA+QAAAJADAAAAAA==&#10;" strokeweight="0"/>
                  <v:line id="Line 216" o:spid="_x0000_s1240" style="position:absolute;visibility:visible;mso-wrap-style:square" from="1769,2068" to="1769,2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AgvMQAAADcAAAADwAAAGRycy9kb3ducmV2LnhtbESPT4vCMBTE7wt+h/AEb2taQa1do8iy&#10;i+7Nv7DHR/Nsg81LabJav/1GEDwOM/MbZr7sbC2u1HrjWEE6TEAQF04bLhUcD9/vGQgfkDXWjknB&#10;nTwsF723Oeba3XhH130oRYSwz1FBFUKTS+mLiiz6oWuIo3d2rcUQZVtK3eItwm0tR0kykRYNx4UK&#10;G/qsqLjs/6wCs52sxz/T0+wkv9Yh/c0umbFHpQb9bvUBIlAXXuFne6MVjNI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QCC8xAAAANwAAAAPAAAAAAAAAAAA&#10;AAAAAKECAABkcnMvZG93bnJldi54bWxQSwUGAAAAAAQABAD5AAAAkgMAAAAA&#10;" strokeweight="0"/>
                  <v:line id="Line 217" o:spid="_x0000_s1241" style="position:absolute;flip:x;visibility:visible;mso-wrap-style:square" from="1769,2068" to="1801,2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JwWcMAAADcAAAADwAAAGRycy9kb3ducmV2LnhtbERPz2vCMBS+C/4P4QneNLWHOTqjyEQZ&#10;ghu6edjt2by1xealJNFm//1yGHj8+H4vVtG04k7ON5YVzKYZCOLS6oYrBV+f28kzCB+QNbaWScEv&#10;eVgth4MFFtr2fKT7KVQihbAvUEEdQldI6cuaDPqp7YgT92OdwZCgq6R22Kdw08o8y56kwYZTQ40d&#10;vdZUXk83o+D4PueL293iNV76w8f3udqfN2ulxqO4fgERKIaH+N/9phXkeZqfzqQj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ycFnDAAAA3AAAAA8AAAAAAAAAAAAA&#10;AAAAoQIAAGRycy9kb3ducmV2LnhtbFBLBQYAAAAABAAEAPkAAACRAwAAAAA=&#10;" strokeweight="0"/>
                  <v:line id="Line 218" o:spid="_x0000_s1242" style="position:absolute;visibility:visible;mso-wrap-style:square" from="1776,2075" to="1807,2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AWfsMAAADcAAAADwAAAGRycy9kb3ducmV2LnhtbESPwWrDMBBE74X8g9hCb40cH4LrRAkl&#10;xNBr3JJcN9bWMrVWtqQmbr4+KhR6HGbmDbPeTrYXF/Khc6xgMc9AEDdOd9wq+HivngsQISJr7B2T&#10;gh8KsN3MHtZYanflA13q2IoE4VCiAhPjUEoZGkMWw9wNxMn7dN5iTNK3Unu8JrjtZZ5lS2mx47Rg&#10;cKCdoear/rYKzgOOpr3tX049FvG4G8Ox8o1ST4/T6wpEpCn+h//ab1pBni/g90w6AnJ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wQFn7DAAAA3AAAAA8AAAAAAAAAAAAA&#10;AAAAoQIAAGRycy9kb3ducmV2LnhtbFBLBQYAAAAABAAEAPkAAACRAwAAAAA=&#10;" strokeweight="36e-5mm"/>
                  <v:line id="Line 219" o:spid="_x0000_s1243" style="position:absolute;flip:x y;visibility:visible;mso-wrap-style:square" from="1776,2075" to="1807,2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XHv8MAAADcAAAADwAAAGRycy9kb3ducmV2LnhtbESPQWsCMRSE70L/Q3gFL6LZbkFla5RS&#10;tEhvrnp/bF43i8nLkqS6/vumUPA4zMw3zGozOCuuFGLnWcHLrABB3HjdcavgdNxNlyBiQtZoPZOC&#10;O0XYrJ9GK6y0v/GBrnVqRYZwrFCBSamvpIyNIYdx5nvi7H374DBlGVqpA94y3FlZFsVcOuw4Lxjs&#10;6cNQc6l/nILXxfm4v9iJ+dpFZ7aftm7m4a7U+Hl4fwORaEiP8H97rxWUZQl/Z/IR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1x7/DAAAA3AAAAA8AAAAAAAAAAAAA&#10;AAAAoQIAAGRycy9kb3ducmV2LnhtbFBLBQYAAAAABAAEAPkAAACRAwAAAAA=&#10;" strokeweight="0"/>
                  <v:line id="Line 220" o:spid="_x0000_s1244" style="position:absolute;flip:x y;visibility:visible;mso-wrap-style:square" from="1776,2068" to="1807,2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liJMMAAADcAAAADwAAAGRycy9kb3ducmV2LnhtbESPQWsCMRSE70L/Q3gFL6JZV7BlNUoR&#10;Femta3t/bF43i8nLkkRd/31TKPQ4zMw3zHo7OCtuFGLnWcF8VoAgbrzuuFXweT5MX0HEhKzReiYF&#10;D4qw3TyN1lhpf+cPutWpFRnCsUIFJqW+kjI2hhzGme+Js/ftg8OUZWilDnjPcGdlWRRL6bDjvGCw&#10;p52h5lJfnYLFy9f5dLET836IzuyPtm6W4aHU+Hl4W4FINKT/8F/7pBWU5QJ+z+QjID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h5YiTDAAAA3AAAAA8AAAAAAAAAAAAA&#10;AAAAoQIAAGRycy9kb3ducmV2LnhtbFBLBQYAAAAABAAEAPkAAACRAwAAAAA=&#10;" strokeweight="0"/>
                  <v:line id="Line 221" o:spid="_x0000_s1245" style="position:absolute;flip:x y;visibility:visible;mso-wrap-style:square" from="1776,2075" to="1807,2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D6UMMAAADcAAAADwAAAGRycy9kb3ducmV2LnhtbESPQWsCMRSE74X+h/AKvRTNdltUVqMU&#10;qUV6c9X7Y/PcLCYvSxJ1/fdNodDjMDPfMIvV4Ky4UoidZwWv4wIEceN1x62Cw34zmoGICVmj9UwK&#10;7hRhtXx8WGCl/Y13dK1TKzKEY4UKTEp9JWVsDDmMY98TZ+/kg8OUZWilDnjLcGdlWRQT6bDjvGCw&#10;p7Wh5lxfnIK36XG/PdsX872Jznx+2bqZhLtSz0/DxxxEoiH9h//aW62gLN/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Q+lDDAAAA3AAAAA8AAAAAAAAAAAAA&#10;AAAAoQIAAGRycy9kb3ducmV2LnhtbFBLBQYAAAAABAAEAPkAAACRAwAAAAA=&#10;" strokeweight="0"/>
                  <v:line id="Line 222" o:spid="_x0000_s1246" style="position:absolute;flip:x y;visibility:visible;mso-wrap-style:square" from="1776,2075" to="1807,2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xfy8MAAADcAAAADwAAAGRycy9kb3ducmV2LnhtbESPQWsCMRSE74X+h/AKvRTNdktVVqMU&#10;qUV6c9X7Y/PcLCYvSxJ1/fdNodDjMDPfMIvV4Ky4UoidZwWv4wIEceN1x62Cw34zmoGICVmj9UwK&#10;7hRhtXx8WGCl/Y13dK1TKzKEY4UKTEp9JWVsDDmMY98TZ+/kg8OUZWilDnjLcGdlWRQT6bDjvGCw&#10;p7Wh5lxfnIK36XG/PdsX872Jznx+2bqZhLtSz0/DxxxEoiH9h//aW62gLN/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cX8vDAAAA3AAAAA8AAAAAAAAAAAAA&#10;AAAAoQIAAGRycy9kb3ducmV2LnhtbFBLBQYAAAAABAAEAPkAAACRAwAAAAA=&#10;" strokeweight="0"/>
                  <v:line id="Line 223" o:spid="_x0000_s1247" style="position:absolute;flip:x y;visibility:visible;mso-wrap-style:square" from="1769,2075" to="1807,2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7BvMMAAADcAAAADwAAAGRycy9kb3ducmV2LnhtbESPQWsCMRSE74X+h/AKXkrNdoW1bI1S&#10;iop469reH5vXzWLysiSprv/eCEKPw8x8wyxWo7PiRCH2nhW8TgsQxK3XPXcKvg+blzcQMSFrtJ5J&#10;wYUirJaPDwustT/zF52a1IkM4VijApPSUEsZW0MO49QPxNn79cFhyjJ0Ugc8Z7izsiyKSjrsOS8Y&#10;HOjTUHts/pyC2fznsDvaZ7PfRGfWW9u0VbgoNXkaP95BJBrTf/je3mkFZVnB7Uw+AnJ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OwbzDAAAA3AAAAA8AAAAAAAAAAAAA&#10;AAAAoQIAAGRycy9kb3ducmV2LnhtbFBLBQYAAAAABAAEAPkAAACRAwAAAAA=&#10;" strokeweight="0"/>
                  <v:line id="Line 224" o:spid="_x0000_s1248" style="position:absolute;flip:x y;visibility:visible;mso-wrap-style:square" from="1782,2075" to="1814,2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JkJ8MAAADcAAAADwAAAGRycy9kb3ducmV2LnhtbESPQWsCMRSE7wX/Q3iCl1Kz3YKWrVFK&#10;URFvXfX+2LxuFpOXJUl1/femIPQ4zMw3zGI1OCsuFGLnWcHrtABB3HjdcavgeNi8vIOICVmj9UwK&#10;bhRhtRw9LbDS/srfdKlTKzKEY4UKTEp9JWVsDDmMU98TZ+/HB4cpy9BKHfCa4c7Ksihm0mHHecFg&#10;T1+GmnP96xS8zU+H3dk+m/0mOrPe2rqZhZtSk/Hw+QEi0ZD+w4/2Tisoyzn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dCZCfDAAAA3AAAAA8AAAAAAAAAAAAA&#10;AAAAoQIAAGRycy9kb3ducmV2LnhtbFBLBQYAAAAABAAEAPkAAACRAwAAAAA=&#10;" strokeweight="0"/>
                  <v:line id="Line 225" o:spid="_x0000_s1249" style="position:absolute;visibility:visible;mso-wrap-style:square" from="1769,2068" to="1769,2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BPmsEAAADcAAAADwAAAGRycy9kb3ducmV2LnhtbERPTYvCMBC9C/sfwgjeNLWgdqtRFnHR&#10;vamr4HFoxjbYTEqT1frvNwfB4+N9L1adrcWdWm8cKxiPEhDEhdOGSwWn3+9hBsIHZI21Y1LwJA+r&#10;5Udvgbl2Dz7Q/RhKEUPY56igCqHJpfRFRRb9yDXEkbu61mKIsC2lbvERw20t0ySZSouGY0OFDa0r&#10;Km7HP6vA7Kfbyc/s/HmWm20YX7JbZuxJqUG/+5qDCNSFt/jl3mkFaRrXxj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YE+awQAAANwAAAAPAAAAAAAAAAAAAAAA&#10;AKECAABkcnMvZG93bnJldi54bWxQSwUGAAAAAAQABAD5AAAAjwMAAAAA&#10;" strokeweight="0"/>
                  <v:line id="Line 226" o:spid="_x0000_s1250" style="position:absolute;visibility:visible;mso-wrap-style:square" from="1769,2068" to="1801,2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zqAcQAAADcAAAADwAAAGRycy9kb3ducmV2LnhtbESPT4vCMBTE7wt+h/AEb2tqQa1do8iy&#10;i+vNv7DHR/Nsg81LabLa/fZGEDwOM/MbZr7sbC2u1HrjWMFomIAgLpw2XCo4Hr7fMxA+IGusHZOC&#10;f/KwXPTe5phrd+MdXfehFBHCPkcFVQhNLqUvKrLoh64hjt7ZtRZDlG0pdYu3CLe1TJNkIi0ajgsV&#10;NvRZUXHZ/1kFZjtZjzfT0+wkv9Zh9JtdMmOPSg363eoDRKAuvMLP9o9WkKYz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OoBxAAAANwAAAAPAAAAAAAAAAAA&#10;AAAAAKECAABkcnMvZG93bnJldi54bWxQSwUGAAAAAAQABAD5AAAAkgMAAAAA&#10;" strokeweight="0"/>
                  <v:oval id="Oval 227" o:spid="_x0000_s1251" style="position:absolute;left:191;top:3863;width:1305;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i/V8EA&#10;AADcAAAADwAAAGRycy9kb3ducmV2LnhtbERPTWsCMRC9F/wPYYTeatatiKxGEaFQ8NBqe/A4bsbd&#10;4GYSN1Hjv28OBY+P971YJduJG/XBOFYwHhUgiGunDTcKfn8+3mYgQkTW2DkmBQ8KsFoOXhZYaXfn&#10;Hd32sRE5hEOFCtoYfSVlqFuyGEbOE2fu5HqLMcO+kbrHew63nSyLYiotGs4NLXratFSf91erwPvv&#10;ySSlLxPKdLqYLR93j8NRqddhWs9BRErxKf53f2oF5Xuen8/kI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JIv1fBAAAA3AAAAA8AAAAAAAAAAAAAAAAAmAIAAGRycy9kb3du&#10;cmV2LnhtbFBLBQYAAAAABAAEAPUAAACGAwAAAAA=&#10;" fillcolor="#ffc" strokecolor="#903" strokeweight="0"/>
                  <v:rect id="Rectangle 228" o:spid="_x0000_s1252" style="position:absolute;left:420;top:3908;width:81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6xtMEA&#10;AADcAAAADwAAAGRycy9kb3ducmV2LnhtbESP3YrCMBSE7xd8h3AE79bUCot0jbIsCCreWH2AQ3P6&#10;wyYnJYm2vr0RhL0cZuYbZr0drRF38qFzrGAxz0AQV0533Ci4XnafKxAhIms0jknBgwJsN5OPNRba&#10;DXymexkbkSAcClTQxtgXUoaqJYth7nri5NXOW4xJ+kZqj0OCWyPzLPuSFjtOCy329NtS9VferAJ5&#10;KXfDqjQ+c8e8PpnD/lyTU2o2HX++QUQa43/43d5rBflyA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esbTBAAAA3A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Pesquisa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Auxiliar</w:t>
                          </w:r>
                          <w:proofErr w:type="spellEnd"/>
                          <w:r>
                            <w:rPr>
                              <w:rFonts w:ascii="Tahoma" w:hAnsi="Tahoma" w:cs="Tahoma"/>
                              <w:b/>
                              <w:bCs/>
                              <w:color w:val="000000"/>
                              <w:sz w:val="8"/>
                              <w:szCs w:val="8"/>
                              <w:lang w:val="en-US"/>
                            </w:rPr>
                            <w:t xml:space="preserve"> de </w:t>
                          </w:r>
                        </w:p>
                      </w:txbxContent>
                    </v:textbox>
                  </v:rect>
                  <v:rect id="Rectangle 229" o:spid="_x0000_s1253" style="position:absolute;left:655;top:4010;width:37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wvw8EA&#10;AADcAAAADwAAAGRycy9kb3ducmV2LnhtbESP3YrCMBSE7wXfIRxh7zS1wiJdo4ggqOyNdR/g0Jz+&#10;YHJSkmjr25uFhb0cZuYbZrMbrRFP8qFzrGC5yEAQV0533Cj4uR3naxAhIms0jknBiwLsttPJBgvt&#10;Br7Ss4yNSBAOBSpoY+wLKUPVksWwcD1x8mrnLcYkfSO1xyHBrZF5ln1Kix2nhRZ7OrRU3cuHVSBv&#10;5XFYl8Zn7pLX3+Z8utbklPqYjfsvEJHG+B/+a5+0gnyVw++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ML8PBAAAA3A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Matrícula</w:t>
                          </w:r>
                          <w:proofErr w:type="spellEnd"/>
                        </w:p>
                      </w:txbxContent>
                    </v:textbox>
                  </v:rect>
                  <v:line id="Line 230" o:spid="_x0000_s1254" style="position:absolute;visibility:visible;mso-wrap-style:square" from="204,3876" to="204,3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1LNsUAAADcAAAADwAAAGRycy9kb3ducmV2LnhtbESPQWvCQBSE74X+h+UVvOlGR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x1LNsUAAADcAAAADwAAAAAAAAAA&#10;AAAAAAChAgAAZHJzL2Rvd25yZXYueG1sUEsFBgAAAAAEAAQA+QAAAJMDAAAAAA==&#10;" strokeweight="0"/>
                  <v:line id="Line 231" o:spid="_x0000_s1255" style="position:absolute;visibility:visible;mso-wrap-style:square" from="204,3876" to="229,3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TTQsUAAADcAAAADwAAAGRycy9kb3ducmV2LnhtbESPQWvCQBSE70L/w/IK3nQTrTZNs0op&#10;Fu2ttQo9PrKvyWL2bciuGv+9Kwg9DjPzDVMse9uIE3XeOFaQjhMQxKXThisFu5+PUQbCB2SNjWNS&#10;cCEPy8XDoMBcuzN/02kbKhEh7HNUUIfQ5lL6siaLfuxa4uj9uc5iiLKrpO7wHOG2kZMkmUuLhuNC&#10;jS2911QetkerwHzN17PP5/3LXq7WIf3NDpmxO6WGj/3bK4hAffgP39sbrWAyf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TTQsUAAADcAAAADwAAAAAAAAAA&#10;AAAAAAChAgAAZHJzL2Rvd25yZXYueG1sUEsFBgAAAAAEAAQA+QAAAJMDAAAAAA==&#10;" strokeweight="0"/>
                  <v:line id="Line 232" o:spid="_x0000_s1256" style="position:absolute;flip:x;visibility:visible;mso-wrap-style:square" from="210,3882" to="229,3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xFHMYAAADcAAAADwAAAGRycy9kb3ducmV2LnhtbESPQWsCMRSE7wX/Q3iCt5qtpbZsjSJK&#10;pQi2aOuht+fmdXdx87Ik0Y3/3giFHoeZ+YaZzKJpxJmcry0reBhmIIgLq2suFXx/vd2/gPABWWNj&#10;mRRcyMNs2rubYK5tx1s670IpEoR9jgqqENpcSl9UZNAPbUucvF/rDIYkXSm1wy7BTSNHWTaWBmtO&#10;CxW2tKioOO5ORsH245kPbnWKx3joNp8/+3K9X86VGvTj/BVEoBj+w3/td61g9Pg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VcRRzGAAAA3AAAAA8AAAAAAAAA&#10;AAAAAAAAoQIAAGRycy9kb3ducmV2LnhtbFBLBQYAAAAABAAEAPkAAACUAwAAAAA=&#10;" strokeweight="0"/>
                  <v:line id="Line 233" o:spid="_x0000_s1257" style="position:absolute;flip:y;visibility:visible;mso-wrap-style:square" from="210,3882" to="210,3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7ba8YAAADcAAAADwAAAGRycy9kb3ducmV2LnhtbESPQWsCMRSE7wX/Q3hCbzWrBStbo4hi&#10;KQUraj309ty87i5uXpYkuum/N4WCx2FmvmGm82gacSXna8sKhoMMBHFhdc2lgq/D+mkCwgdkjY1l&#10;UvBLHuaz3sMUc2073tF1H0qRIOxzVFCF0OZS+qIig35gW+Lk/VhnMCTpSqkddgluGjnKsrE0WHNa&#10;qLClZUXFeX8xCnafL3xyb5d4jqdus/0+lh/H1UKpx35cvIIIFMM9/N9+1wpGz2P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WO22vGAAAA3AAAAA8AAAAAAAAA&#10;AAAAAAAAoQIAAGRycy9kb3ducmV2LnhtbFBLBQYAAAAABAAEAPkAAACUAwAAAAA=&#10;" strokeweight="0"/>
                  <v:line id="Line 234" o:spid="_x0000_s1258" style="position:absolute;visibility:visible;mso-wrap-style:square" from="204,3876" to="235,3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NNcQAAADcAAAADwAAAGRycy9kb3ducmV2LnhtbESPT4vCMBTE7wt+h/AEb2uqsl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Jk01xAAAANwAAAAPAAAAAAAAAAAA&#10;AAAAAKECAABkcnMvZG93bnJldi54bWxQSwUGAAAAAAQABAD5AAAAkgMAAAAA&#10;" strokeweight="0"/>
                  <v:line id="Line 235" o:spid="_x0000_s1259" style="position:absolute;visibility:visible;mso-wrap-style:square" from="204,3895" to="204,3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ZR8IAAADcAAAADwAAAGRycy9kb3ducmV2LnhtbERPz2vCMBS+D/wfwhN2m2mV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nZR8IAAADcAAAADwAAAAAAAAAAAAAA&#10;AAChAgAAZHJzL2Rvd25yZXYueG1sUEsFBgAAAAAEAAQA+QAAAJADAAAAAA==&#10;" strokeweight="0"/>
                  <v:line id="Line 236" o:spid="_x0000_s1260" style="position:absolute;visibility:visible;mso-wrap-style:square" from="210,3876" to="210,3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V83MQAAADcAAAADwAAAGRycy9kb3ducmV2LnhtbESPT4vCMBTE7wt+h/AEb2uqslqrUURc&#10;dG/+BY+P5tkGm5fSZLX77c3Cwh6HmfkNM1+2thIParxxrGDQT0AQ504bLhScT5/vKQgfkDVWjknB&#10;D3lYLjpvc8y0e/KBHsdQiAhhn6GCMoQ6k9LnJVn0fVcTR+/mGoshyqaQusFnhNtKDpNkLC0ajgsl&#10;1rQuKb8fv60Csx9vP74ml+lFbrZhcE3vqbFnpXrddjUDEagN/+G/9k4rGI6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9XzcxAAAANwAAAAPAAAAAAAAAAAA&#10;AAAAAKECAABkcnMvZG93bnJldi54bWxQSwUGAAAAAAQABAD5AAAAkgMAAAAA&#10;" strokeweight="0"/>
                  <v:line id="Line 237" o:spid="_x0000_s1261" style="position:absolute;visibility:visible;mso-wrap-style:square" from="204,3882" to="235,3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mmPMIAAADcAAAADwAAAGRycy9kb3ducmV2LnhtbERPz2vCMBS+D/wfwhN2m2nF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mmPMIAAADcAAAADwAAAAAAAAAAAAAA&#10;AAChAgAAZHJzL2Rvd25yZXYueG1sUEsFBgAAAAAEAAQA+QAAAJADAAAAAA==&#10;" strokeweight="0"/>
                  <v:line id="Line 238" o:spid="_x0000_s1262" style="position:absolute;visibility:visible;mso-wrap-style:square" from="204,3882" to="235,3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Dp8QAAADcAAAADwAAAGRycy9kb3ducmV2LnhtbESPT2vCQBTE7wW/w/IEb3UTs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hQOnxAAAANwAAAAPAAAAAAAAAAAA&#10;AAAAAKECAABkcnMvZG93bnJldi54bWxQSwUGAAAAAAQABAD5AAAAkgMAAAAA&#10;" strokeweight="0"/>
                  <v:line id="Line 239" o:spid="_x0000_s1263" style="position:absolute;visibility:visible;mso-wrap-style:square" from="210,3876" to="210,3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ed0MQAAADcAAAADwAAAGRycy9kb3ducmV2LnhtbESPQWvCQBSE74L/YXmF3nRjaG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V53QxAAAANwAAAAPAAAAAAAAAAAA&#10;AAAAAKECAABkcnMvZG93bnJldi54bWxQSwUGAAAAAAQABAD5AAAAkgMAAAAA&#10;" strokeweight="0"/>
                  <v:line id="Line 240" o:spid="_x0000_s1264" style="position:absolute;visibility:visible;mso-wrap-style:square" from="210,3876" to="210,3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s4S8UAAADcAAAADwAAAGRycy9kb3ducmV2LnhtbESPQWvCQBSE70L/w/IK3nQTrTZNs0op&#10;Fu2ttQo9PrKvyWL2bciuGv+9Kwg9DjPzDVMse9uIE3XeOFaQjhMQxKXThisFu5+PUQbCB2SNjWNS&#10;cCEPy8XDoMBcuzN/02kbKhEh7HNUUIfQ5lL6siaLfuxa4uj9uc5iiLKrpO7wHOG2kZMkmUuLhuNC&#10;jS2911QetkerwHzN17PP5/3LXq7WIf3NDpmxO6WGj/3bK4hAffgP39sbrWDyNIX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xs4S8UAAADcAAAADwAAAAAAAAAA&#10;AAAAAAChAgAAZHJzL2Rvd25yZXYueG1sUEsFBgAAAAAEAAQA+QAAAJMDAAAAAA==&#10;" strokeweight="0"/>
                  <v:line id="Line 241" o:spid="_x0000_s1265" style="position:absolute;visibility:visible;mso-wrap-style:square" from="204,3876" to="235,3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KgP8UAAADcAAAADwAAAGRycy9kb3ducmV2LnhtbESPQWvCQBSE74X+h+UVvOlGU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KgP8UAAADcAAAADwAAAAAAAAAA&#10;AAAAAAChAgAAZHJzL2Rvd25yZXYueG1sUEsFBgAAAAAEAAQA+QAAAJMDAAAAAA==&#10;" strokeweight="0"/>
                  <v:line id="Line 242" o:spid="_x0000_s1266" style="position:absolute;visibility:visible;mso-wrap-style:square" from="204,3882" to="235,3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4FpMUAAADcAAAADwAAAGRycy9kb3ducmV2LnhtbESPT2vCQBTE74V+h+UVvOlGaTRNXUWk&#10;YnvzX6DHR/Y1Wcy+DdlV47fvFoQeh5n5DTNf9rYRV+q8caxgPEpAEJdOG64UnI6bYQbCB2SNjWNS&#10;cCcPy8Xz0xxz7W68p+shVCJC2OeooA6hzaX0ZU0W/ci1xNH7cZ3FEGVXSd3hLcJtIydJMpUWDceF&#10;Glta11SeDxerwOym2/RrVrwV8mMbxt/ZOTP2pNTgpV+9gwjUh//wo/2pFUxeU/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74FpMUAAADcAAAADwAAAAAAAAAA&#10;AAAAAAChAgAAZHJzL2Rvd25yZXYueG1sUEsFBgAAAAAEAAQA+QAAAJMDAAAAAA==&#10;" strokeweight="0"/>
                  <v:line id="Line 243" o:spid="_x0000_s1267" style="position:absolute;visibility:visible;mso-wrap-style:square" from="204,3876" to="204,3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yb08QAAADcAAAADwAAAGRycy9kb3ducmV2LnhtbESPQWvCQBSE7wX/w/IKvelGqWkaXUVE&#10;0d6sVfD4yL4mi9m3Ibtq/PduQehxmJlvmOm8s7W4UuuNYwXDQQKCuHDacKng8LPuZyB8QNZYOyYF&#10;d/Iwn/Vepphrd+Nvuu5DKSKEfY4KqhCaXEpfVGTRD1xDHL1f11oMUbal1C3eItzWcpQkqbRoOC5U&#10;2NCyouK8v1gFZpduxl8fx8+jXG3C8JSdM2MPSr29dosJiEBd+A8/21utYPSe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bJvTxAAAANwAAAAPAAAAAAAAAAAA&#10;AAAAAKECAABkcnMvZG93bnJldi54bWxQSwUGAAAAAAQABAD5AAAAkgMAAAAA&#10;" strokeweight="0"/>
                  <v:line id="Line 244" o:spid="_x0000_s1268" style="position:absolute;flip:x;visibility:visible;mso-wrap-style:square" from="204,3876" to="235,3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QNjcYAAADcAAAADwAAAGRycy9kb3ducmV2LnhtbESPQWsCMRSE74L/IbyCN81WSi1bo4il&#10;RQpWtPXQ23Pzuru4eVmS6MZ/b4SCx2FmvmGm82gacSbna8sKHkcZCOLC6ppLBT/f78MXED4ga2ws&#10;k4ILeZjP+r0p5tp2vKXzLpQiQdjnqKAKoc2l9EVFBv3ItsTJ+7POYEjSlVI77BLcNHKcZc/SYM1p&#10;ocKWlhUVx93JKNh+TfjgPk7xGA/devO7Lz/3bwulBg9x8QoiUAz38H97pRWMnyZ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LEDY3GAAAA3AAAAA8AAAAAAAAA&#10;AAAAAAAAoQIAAGRycy9kb3ducmV2LnhtbFBLBQYAAAAABAAEAPkAAACUAwAAAAA=&#10;" strokeweight="0"/>
                  <v:line id="Line 245" o:spid="_x0000_s1269" style="position:absolute;visibility:visible;mso-wrap-style:square" from="210,3882" to="242,3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VaQ8AAAADcAAAADwAAAGRycy9kb3ducmV2LnhtbERPz2vCMBS+D/wfwhO8zXQio6tGGWLB&#10;63S467N5a8qalzaJte6vXw7Cjh/f7/V2tK0YyIfGsYKXeQaCuHK64VrB56l8zkGEiKyxdUwK7hRg&#10;u5k8rbHQ7sYfNBxjLVIIhwIVmBi7QspQGbIY5q4jTty38xZjgr6W2uMthdtWLrLsVVpsODUY7Ghn&#10;qPo5Xq2CS4e9qX/3b18t5vG868O59JVSs+n4vgIRaYz/4of7oBUslmltOpOOgNz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D1WkPAAAAA3AAAAA8AAAAAAAAAAAAAAAAA&#10;oQIAAGRycy9kb3ducmV2LnhtbFBLBQYAAAAABAAEAPkAAACOAwAAAAA=&#10;" strokeweight="36e-5mm"/>
                  <v:line id="Line 246" o:spid="_x0000_s1270" style="position:absolute;flip:x y;visibility:visible;mso-wrap-style:square" from="210,3882" to="242,3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6wbsMAAADcAAAADwAAAGRycy9kb3ducmV2LnhtbESPQWsCMRSE74X+h/AEL0Wz1WLtapQi&#10;WsRbV70/Nq+bxeRlSVJd/31TKPQ4zMw3zHLdOyuuFGLrWcHzuABBXHvdcqPgdNyN5iBiQtZoPZOC&#10;O0VYrx4fllhqf+NPulapERnCsUQFJqWulDLWhhzGse+Is/flg8OUZWikDnjLcGflpChm0mHLecFg&#10;RxtD9aX6dgqmr+fj/mKfzGEXndl+2KqehbtSw0H/vgCRqE//4b/2XiuYvLz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OsG7DAAAA3AAAAA8AAAAAAAAAAAAA&#10;AAAAoQIAAGRycy9kb3ducmV2LnhtbFBLBQYAAAAABAAEAPkAAACRAwAAAAA=&#10;" strokeweight="0"/>
                  <v:line id="Line 247" o:spid="_x0000_s1271" style="position:absolute;flip:x y;visibility:visible;mso-wrap-style:square" from="210,3876" to="242,3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2PLsAAAADcAAAADwAAAGRycy9kb3ducmV2LnhtbERPTWsCMRC9F/wPYQQvpWarVMtqFCkq&#10;0purvQ+b6WYxmSxJ1PXfm0Ohx8f7Xq57Z8WNQmw9K3gfFyCIa69bbhScT7u3TxAxIWu0nknBgyKs&#10;V4OXJZba3/lItyo1IodwLFGBSakrpYy1IYdx7DvizP364DBlGBqpA95zuLNyUhQz6bDl3GCwoy9D&#10;9aW6OgXT+c/pcLGv5nsXndnubVXPwkOp0bDfLEAk6tO/+M990AomH3l+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Ctjy7AAAAA3AAAAA8AAAAAAAAAAAAAAAAA&#10;oQIAAGRycy9kb3ducmV2LnhtbFBLBQYAAAAABAAEAPkAAACOAwAAAAA=&#10;" strokeweight="0"/>
                  <v:line id="Line 248" o:spid="_x0000_s1272" style="position:absolute;flip:x y;visibility:visible;mso-wrap-style:square" from="210,3882" to="242,3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qtcMAAADcAAAADwAAAGRycy9kb3ducmV2LnhtbESPQWsCMRSE70L/Q3hCL6JZLVpZjVJK&#10;LeLNtd4fm+dmMXlZklTXf98UCj0OM/MNs972zoobhdh6VjCdFCCIa69bbhR8nXbjJYiYkDVaz6Tg&#10;QRG2m6fBGkvt73ykW5UakSEcS1RgUupKKWNtyGGc+I44excfHKYsQyN1wHuGOytnRbGQDlvOCwY7&#10;ejdUX6tvp+Dl9XzaX+3IHHbRmY9PW9WL8FDqedi/rUAk6tN/+K+91wpm8y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KrXDAAAA3AAAAA8AAAAAAAAAAAAA&#10;AAAAoQIAAGRycy9kb3ducmV2LnhtbFBLBQYAAAAABAAEAPkAAACRAwAAAAA=&#10;" strokeweight="0"/>
                  <v:line id="Line 249" o:spid="_x0000_s1273" style="position:absolute;flip:x y;visibility:visible;mso-wrap-style:square" from="210,3882" to="242,3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O0wsMAAADcAAAADwAAAGRycy9kb3ducmV2LnhtbESPQWsCMRSE74X+h/AKvRTNdktVVqMU&#10;qUV6c9X7Y/PcLCYvSxJ1/fdNodDjMDPfMIvV4Ky4UoidZwWv4wIEceN1x62Cw34zmoGICVmj9UwK&#10;7hRhtXx8WGCl/Y13dK1TKzKEY4UKTEp9JWVsDDmMY98TZ+/kg8OUZWilDnjLcGdlWRQT6bDjvGCw&#10;p7Wh5lxfnIK36XG/PdsX872Jznx+2bqZhLtSz0/DxxxEoiH9h//aW62gfC/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8ztMLDAAAA3AAAAA8AAAAAAAAAAAAA&#10;AAAAoQIAAGRycy9kb3ducmV2LnhtbFBLBQYAAAAABAAEAPkAAACRAwAAAAA=&#10;" strokeweight="0"/>
                  <v:line id="Line 250" o:spid="_x0000_s1274" style="position:absolute;flip:x y;visibility:visible;mso-wrap-style:square" from="204,3882" to="242,3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8RWcMAAADcAAAADwAAAGRycy9kb3ducmV2LnhtbESPQWsCMRSE70L/Q3iFXqRmq3QrW6OU&#10;UkV6c23vj81zs5i8LEmq679vBMHjMDPfMIvV4Kw4UYidZwUvkwIEceN1x62Cn/36eQ4iJmSN1jMp&#10;uFCE1fJhtMBK+zPv6FSnVmQIxwoVmJT6SsrYGHIYJ74nzt7BB4cpy9BKHfCc4c7KaVGU0mHHecFg&#10;T5+GmmP95xTM3n7326Mdm+91dOZrY+umDBelnh6Hj3cQiYZ0D9/aW61g+jqD65l8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B/EVnDAAAA3AAAAA8AAAAAAAAAAAAA&#10;AAAAoQIAAGRycy9kb3ducmV2LnhtbFBLBQYAAAAABAAEAPkAAACRAwAAAAA=&#10;" strokeweight="0"/>
                  <v:line id="Line 251" o:spid="_x0000_s1275" style="position:absolute;flip:x y;visibility:visible;mso-wrap-style:square" from="216,3882" to="248,3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aJLcMAAADcAAAADwAAAGRycy9kb3ducmV2LnhtbESPQWsCMRSE70L/Q3iFXqRma62WrVGk&#10;VBFvXev9sXndLCYvSxJ1/femUPA4zMw3zHzZOyvOFGLrWcHLqABBXHvdcqPgZ79+fgcRE7JG65kU&#10;XCnCcvEwmGOp/YW/6VylRmQIxxIVmJS6UspYG3IYR74jzt6vDw5TlqGROuAlw52V46KYSoct5wWD&#10;HX0aqo/VySl4nR3226Mdmt06OvO1sVU9DVelnh771QeIRH26h//bW61g/DaB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iS3DAAAA3AAAAA8AAAAAAAAAAAAA&#10;AAAAoQIAAGRycy9kb3ducmV2LnhtbFBLBQYAAAAABAAEAPkAAACRAwAAAAA=&#10;" strokeweight="0"/>
                  <v:line id="Line 252" o:spid="_x0000_s1276" style="position:absolute;visibility:visible;mso-wrap-style:square" from="204,3876" to="204,3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eTecUAAADcAAAADwAAAGRycy9kb3ducmV2LnhtbESPQWvCQBSE74X+h+UVeqsbhdg0uhER&#10;i3prrUKPj+wzWZJ9G7Krxn/vFgoeh5n5hpkvBtuKC/XeOFYwHiUgiEunDVcKDj+fbxkIH5A1to5J&#10;wY08LIrnpznm2l35my77UIkIYZ+jgjqELpfSlzVZ9CPXEUfv5HqLIcq+krrHa4TbVk6SZCotGo4L&#10;NXa0qqls9merwHxNN+nu/fhxlOtNGP9mTWbsQanXl2E5AxFoCI/wf3urFUzSFP7OxCMg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meTecUAAADcAAAADwAAAAAAAAAA&#10;AAAAAAChAgAAZHJzL2Rvd25yZXYueG1sUEsFBgAAAAAEAAQA+QAAAJMDAAAAAA==&#10;" strokeweight="0"/>
                  <v:line id="Line 253" o:spid="_x0000_s1277" style="position:absolute;visibility:visible;mso-wrap-style:square" from="204,3876" to="235,3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UNDsQAAADcAAAADwAAAGRycy9kb3ducmV2LnhtbESPT4vCMBTE7wt+h/AEb2uqYLdWo4is&#10;6N7Wf+Dx0TzbYPNSmqzWb79ZWPA4zMxvmPmys7W4U+uNYwWjYQKCuHDacKngdNy8ZyB8QNZYOyYF&#10;T/KwXPTe5phr9+A93Q+hFBHCPkcFVQhNLqUvKrLoh64hjt7VtRZDlG0pdYuPCLe1HCdJKi0ajgsV&#10;NrSuqLgdfqwC851uJ18f5+lZfm7D6JLdMmNPSg363WoGIlAXXuH/9k4rGE9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tQ0OxAAAANwAAAAPAAAAAAAAAAAA&#10;AAAAAKECAABkcnMvZG93bnJldi54bWxQSwUGAAAAAAQABAD5AAAAkgMAAAAA&#10;" strokeweight="0"/>
                  <v:shape id="Freeform 254" o:spid="_x0000_s1278" style="position:absolute;left:980;top:2253;width:1184;height:1547;visibility:visible;mso-wrap-style:square;v-text-anchor:top" coordsize="1184,15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UsYA&#10;AADcAAAADwAAAGRycy9kb3ducmV2LnhtbESPT2vCQBTE74LfYXlCL1I3SbF/UtdQUgrWm9aDx0f2&#10;NQlm38bsmsRv3y0IHoeZ+Q2zykbTiJ46V1tWEC8iEMSF1TWXCg4/X4+vIJxH1thYJgVXcpCtp5MV&#10;ptoOvKN+70sRIOxSVFB536ZSuqIig25hW+Lg/drOoA+yK6XucAhw08gkip6lwZrDQoUt5RUVp/3F&#10;KHh6+1yO1238beft5RwbPOb5bqPUw2z8eAfhafT38K290QqS5Qv8nwlH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kUsYAAADcAAAADwAAAAAAAAAAAAAAAACYAgAAZHJz&#10;L2Rvd25yZXYueG1sUEsFBgAAAAAEAAQA9QAAAIsDAAAAAA==&#10;" path="m,l,407r1152,l1184,1547e" filled="f" strokecolor="#903" strokeweight="17e-5mm">
                    <v:stroke dashstyle="1 1"/>
                    <v:path arrowok="t" o:connecttype="custom" o:connectlocs="0,0;0,407;1152,407;1184,1547" o:connectangles="0,0,0,0"/>
                  </v:shape>
                  <v:line id="Line 255" o:spid="_x0000_s1279" style="position:absolute;flip:x y;visibility:visible;mso-wrap-style:square" from="2138,3749" to="2164,3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DpMMAAADcAAAADwAAAGRycy9kb3ducmV2LnhtbERPTWvCQBC9C/0PyxS86aahsTZ1lVKo&#10;CF40Eb1Os9MkbXY2za4m/nv3IPT4eN+L1WAacaHO1ZYVPE0jEMSF1TWXCg7552QOwnlkjY1lUnAl&#10;B6vlw2iBqbY97+mS+VKEEHYpKqi8b1MpXVGRQTe1LXHgvm1n0AfYlVJ32Idw08g4imbSYM2hocKW&#10;PioqfrOzUXBex9vtV3N8PSXZ8+4v6X9edJsrNX4c3t9AeBr8v/ju3mgFcRLWhjPhCMjl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3Xw6TDAAAA3AAAAA8AAAAAAAAAAAAA&#10;AAAAoQIAAGRycy9kb3ducmV2LnhtbFBLBQYAAAAABAAEAPkAAACRAwAAAAA=&#10;" strokecolor="#903" strokeweight="17e-5mm"/>
                  <v:line id="Line 256" o:spid="_x0000_s1280" style="position:absolute;flip:y;visibility:visible;mso-wrap-style:square" from="2164,3749" to="2189,3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tka8MAAADcAAAADwAAAGRycy9kb3ducmV2LnhtbESPUWvCMBSF3wX/Q7iCL2WmOjdc11RE&#10;cPha3Q+4NHdtWXITmli7f78MBj4ezjnf4ZT7yRox0hB6xwrWqxwEceN0z62Cz+vpaQciRGSNxjEp&#10;+KEA+2o+K7HQ7s41jZfYigThUKCCLkZfSBmajiyGlfPEyftyg8WY5NBKPeA9wa2Rmzx/lRZ7Tgsd&#10;ejp21HxfblbB8cPw9Ox3NWdum23PXvIpH5VaLqbDO4hIU3yE/9tnrWDz8gZ/Z9IRkN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LZGvDAAAA3AAAAA8AAAAAAAAAAAAA&#10;AAAAoQIAAGRycy9kb3ducmV2LnhtbFBLBQYAAAAABAAEAPkAAACRAwAAAAA=&#10;" strokecolor="#903" strokeweight="17e-5mm"/>
                  <v:line id="Line 257" o:spid="_x0000_s1281" style="position:absolute;visibility:visible;mso-wrap-style:square" from="1235,-2355" to="1235,-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z6XMIAAADcAAAADwAAAGRycy9kb3ducmV2LnhtbERPz2vCMBS+D/wfwhvstqYK62pnFBkT&#10;523WFnZ8NG9tsHkpTdTuvzeHwY4f3+/VZrK9uNLojWMF8yQFQdw4bbhVUJ12zzkIH5A19o5JwS95&#10;2KxnDysstLvxka5laEUMYV+ggi6EoZDSNx1Z9IkbiCP340aLIcKxlXrEWwy3vVykaSYtGo4NHQ70&#10;3lFzLi9WgfnK9i+H13pZy499mH/n59zYSqmnx2n7BiLQFP7Ff+5PrWCRxfn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Hz6XMIAAADcAAAADwAAAAAAAAAAAAAA&#10;AAChAgAAZHJzL2Rvd25yZXYueG1sUEsFBgAAAAAEAAQA+QAAAJADAAAAAA==&#10;" strokeweight="0"/>
                  <v:line id="Line 258" o:spid="_x0000_s1282" style="position:absolute;visibility:visible;mso-wrap-style:square" from="1235,-2355" to="1260,-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Bfx8QAAADcAAAADwAAAGRycy9kb3ducmV2LnhtbESPQWvCQBSE7wX/w/IK3uomgmkaXUXE&#10;Yr1Vq+DxkX1NFrNvQ3ar6b93BcHjMDPfMLNFbxtxoc4bxwrSUQKCuHTacKXg8PP5loPwAVlj45gU&#10;/JOHxXzwMsNCuyvv6LIPlYgQ9gUqqENoCyl9WZNFP3ItcfR+XWcxRNlVUnd4jXDbyHGSZNKi4bhQ&#10;Y0urmsrz/s8qMN/ZZrJ9P34c5XoT0lN+zo09KDV87ZdTEIH68Aw/2l9awTh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MF/HxAAAANwAAAAPAAAAAAAAAAAA&#10;AAAAAKECAABkcnMvZG93bnJldi54bWxQSwUGAAAAAAQABAD5AAAAkgMAAAAA&#10;" strokeweight="0"/>
                  <v:line id="Line 259" o:spid="_x0000_s1283" style="position:absolute;flip:x;visibility:visible;mso-wrap-style:square" from="1241,-2349" to="1260,-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bydcYAAADcAAAADwAAAGRycy9kb3ducmV2LnhtbESPQWsCMRSE74X+h/AKvdWse7BlNYpY&#10;WkqhFq0evD03z93FzcuSRDf+eyMIPQ4z8w0zmUXTijM531hWMBxkIIhLqxuuFGz+Pl7eQPiArLG1&#10;TAou5GE2fXyYYKFtzys6r0MlEoR9gQrqELpCSl/WZNAPbEecvIN1BkOSrpLaYZ/gppV5lo2kwYbT&#10;Qo0dLWoqj+uTUbBavvLefZ7iMe77n9/dtvrevs+Ven6K8zGIQDH8h+/tL60gH+VwO5OOgJ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kG8nXGAAAA3AAAAA8AAAAAAAAA&#10;AAAAAAAAoQIAAGRycy9kb3ducmV2LnhtbFBLBQYAAAAABAAEAPkAAACUAwAAAAA=&#10;" strokeweight="0"/>
                  <v:line id="Line 260" o:spid="_x0000_s1284" style="position:absolute;flip:y;visibility:visible;mso-wrap-style:square" from="1241,-2349" to="1241,-2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pX7sYAAADcAAAADwAAAGRycy9kb3ducmV2LnhtbESPQWsCMRSE7wX/Q3hCbzWrBStbo4hi&#10;KQUraj309ty87i5uXpYkuum/N4WCx2FmvmGm82gacSXna8sKhoMMBHFhdc2lgq/D+mkCwgdkjY1l&#10;UvBLHuaz3sMUc2073tF1H0qRIOxzVFCF0OZS+qIig35gW+Lk/VhnMCTpSqkddgluGjnKsrE0WHNa&#10;qLClZUXFeX8xCnafL3xyb5d4jqdus/0+lh/H1UKpx35cvIIIFMM9/N9+1wpG42f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ZKV+7GAAAA3AAAAA8AAAAAAAAA&#10;AAAAAAAAoQIAAGRycy9kb3ducmV2LnhtbFBLBQYAAAAABAAEAPkAAACUAwAAAAA=&#10;" strokeweight="0"/>
                  <v:line id="Line 261" o:spid="_x0000_s1285" style="position:absolute;visibility:visible;mso-wrap-style:square" from="1235,-2355" to="1266,-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f8X8QAAADcAAAADwAAAGRycy9kb3ducmV2LnhtbESPQWvCQBSE7wX/w/IKvelGqW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R/xfxAAAANwAAAAPAAAAAAAAAAAA&#10;AAAAAKECAABkcnMvZG93bnJldi54bWxQSwUGAAAAAAQABAD5AAAAkgMAAAAA&#10;" strokeweight="0"/>
                  <v:line id="Line 262" o:spid="_x0000_s1286" style="position:absolute;visibility:visible;mso-wrap-style:square" from="1235,-2336" to="1235,-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tZxMQAAADcAAAADwAAAGRycy9kb3ducmV2LnhtbESPT4vCMBTE7wt+h/AEb2uqYLdWo4is&#10;6N7Wf+Dx0TzbYPNSmqzWb79ZWPA4zMxvmPmys7W4U+uNYwWjYQKCuHDacKngdNy8ZyB8QNZYOyYF&#10;T/KwXPTe5phr9+A93Q+hFBHCPkcFVQhNLqUvKrLoh64hjt7VtRZDlG0pdYuPCLe1HCdJKi0ajgsV&#10;NrSuqLgdfqwC851uJ18f5+lZfm7D6JLdMmNPSg363WoGIlAXXuH/9k4rGKc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C1nExAAAANwAAAAPAAAAAAAAAAAA&#10;AAAAAKECAABkcnMvZG93bnJldi54bWxQSwUGAAAAAAQABAD5AAAAkgMAAAAA&#10;" strokeweight="0"/>
                  <v:line id="Line 263" o:spid="_x0000_s1287" style="position:absolute;visibility:visible;mso-wrap-style:square" from="1241,-2355" to="1241,-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nHs8QAAADcAAAADwAAAGRycy9kb3ducmV2LnhtbESPQWvCQBSE74X+h+UJvdWNQmMa3UgR&#10;i+1NrYLHR/aZLMm+Ddmtpv++Kwgeh5n5hlksB9uKC/XeOFYwGScgiEunDVcKDj+frxkIH5A1to5J&#10;wR95WBbPTwvMtbvyji77UIkIYZ+jgjqELpfSlzVZ9GPXEUfv7HqLIcq+krrHa4TbVk6TJJUWDceF&#10;Gjta1VQ2+1+rwGzTzdv37Ph+lOtNmJyyJjP2oNTLaPiYgwg0hEf43v7SCqZp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2cezxAAAANwAAAAPAAAAAAAAAAAA&#10;AAAAAKECAABkcnMvZG93bnJldi54bWxQSwUGAAAAAAQABAD5AAAAkgMAAAAA&#10;" strokeweight="0"/>
                  <v:line id="Line 264" o:spid="_x0000_s1288" style="position:absolute;visibility:visible;mso-wrap-style:square" from="1235,-2349" to="1266,-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ViKMQAAADcAAAADwAAAGRycy9kb3ducmV2LnhtbESPT4vCMBTE7wt+h/CEva2pgrVWo4is&#10;uN7Wf+Dx0TzbYPNSmqx2v/1GWPA4zMxvmPmys7W4U+uNYwXDQQKCuHDacKngdNx8ZCB8QNZYOyYF&#10;v+Rhuei9zTHX7sF7uh9CKSKEfY4KqhCaXEpfVGTRD1xDHL2ray2GKNtS6hYfEW5rOUqSVFo0HBcq&#10;bGhdUXE7/FgF5jvdjneT8/QsP7dheMlumbEnpd773WoGIlAXXuH/9pdWMEon8DwTj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lWIoxAAAANwAAAAPAAAAAAAAAAAA&#10;AAAAAKECAABkcnMvZG93bnJldi54bWxQSwUGAAAAAAQABAD5AAAAkgMAAAAA&#10;" strokeweight="0"/>
                  <v:line id="Line 265" o:spid="_x0000_s1289" style="position:absolute;visibility:visible;mso-wrap-style:square" from="1235,-2349" to="1266,-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r2WsIAAADcAAAADwAAAGRycy9kb3ducmV2LnhtbERPz2vCMBS+D/wfwhvstqYK62pnFBkT&#10;523WFnZ8NG9tsHkpTdTuvzeHwY4f3+/VZrK9uNLojWMF8yQFQdw4bbhVUJ12zzkIH5A19o5JwS95&#10;2KxnDysstLvxka5laEUMYV+ggi6EoZDSNx1Z9IkbiCP340aLIcKxlXrEWwy3vVykaSYtGo4NHQ70&#10;3lFzLi9WgfnK9i+H13pZy499mH/n59zYSqmnx2n7BiLQFP7Ff+5PrWCRxbX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r2WsIAAADcAAAADwAAAAAAAAAAAAAA&#10;AAChAgAAZHJzL2Rvd25yZXYueG1sUEsFBgAAAAAEAAQA+QAAAJADAAAAAA==&#10;" strokeweight="0"/>
                  <v:line id="Line 266" o:spid="_x0000_s1290" style="position:absolute;visibility:visible;mso-wrap-style:square" from="1241,-2355" to="1241,-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ZTwcQAAADcAAAADwAAAGRycy9kb3ducmV2LnhtbESPT4vCMBTE7wt+h/AEb2uqYK1do4i4&#10;uHvzL+zx0TzbYPNSmqx2v/1GEDwOM/MbZr7sbC1u1HrjWMFomIAgLpw2XCo4HT/fMxA+IGusHZOC&#10;P/KwXPTe5phrd+c93Q6hFBHCPkcFVQhNLqUvKrLoh64hjt7FtRZDlG0pdYv3CLe1HCdJKi0ajgsV&#10;NrSuqLgefq0Cs0u3k+/peXaWm20Y/WTXzNiTUoN+t/oAEagLr/Cz/aUVjNM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RlPBxAAAANwAAAAPAAAAAAAAAAAA&#10;AAAAAKECAABkcnMvZG93bnJldi54bWxQSwUGAAAAAAQABAD5AAAAkgMAAAAA&#10;" strokeweight="0"/>
                  <v:line id="Line 267" o:spid="_x0000_s1291" style="position:absolute;visibility:visible;mso-wrap-style:square" from="1241,-2355" to="1241,-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VsgcEAAADcAAAADwAAAGRycy9kb3ducmV2LnhtbERPTYvCMBC9C/sfwix401RhtVuNsiwu&#10;6k2rwh6HZmyDzaQ0Ueu/NwfB4+N9z5edrcWNWm8cKxgNExDEhdOGSwXHw98gBeEDssbaMSl4kIfl&#10;4qM3x0y7O+/plodSxBD2GSqoQmgyKX1RkUU/dA1x5M6utRgibEupW7zHcFvLcZJMpEXDsaHChn4r&#10;Ki751Sowu8n6azs9fZ/kah1G/+klNfaoVP+z+5mBCNSFt/jl3mgF42mcH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pWyBwQAAANwAAAAPAAAAAAAAAAAAAAAA&#10;AKECAABkcnMvZG93bnJldi54bWxQSwUGAAAAAAQABAD5AAAAjwMAAAAA&#10;" strokeweight="0"/>
                  <v:line id="Line 268" o:spid="_x0000_s1292" style="position:absolute;visibility:visible;mso-wrap-style:square" from="1235,-2355" to="1266,-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nJGsQAAADcAAAADwAAAGRycy9kb3ducmV2LnhtbESPT4vCMBTE7wt+h/CEva1pBbVWo4go&#10;7t7Wf+Dx0TzbYPNSmqjdb79ZWPA4zMxvmPmys7V4UOuNYwXpIAFBXDhtuFRwOm4/MhA+IGusHZOC&#10;H/KwXPTe5phr9+Q9PQ6hFBHCPkcFVQhNLqUvKrLoB64hjt7VtRZDlG0pdYvPCLe1HCbJWFo0HBcq&#10;bGhdUXE73K0C8z3ejb4m5+lZbnYhvWS3zNiTUu/9bjUDEagLr/B/+1MrGE5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6ckaxAAAANwAAAAPAAAAAAAAAAAA&#10;AAAAAKECAABkcnMvZG93bnJldi54bWxQSwUGAAAAAAQABAD5AAAAkgMAAAAA&#10;" strokeweight="0"/>
                  <v:line id="Line 269" o:spid="_x0000_s1293" style="position:absolute;visibility:visible;mso-wrap-style:square" from="1235,-2349" to="1266,-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tXbcQAAADcAAAADwAAAGRycy9kb3ducmV2LnhtbESPT4vCMBTE7wt+h/AEb2tqQa3VKCIr&#10;7t7Wf+Dx0TzbYPNSmqzWb79ZWPA4zMxvmMWqs7W4U+uNYwWjYQKCuHDacKngdNy+ZyB8QNZYOyYF&#10;T/KwWvbeFphr9+A93Q+hFBHCPkcFVQhNLqUvKrLoh64hjt7VtRZDlG0pdYuPCLe1TJNkIi0ajgsV&#10;NrSpqLgdfqwC8z3Zjb+m59lZfuzC6JLdMmNPSg363XoOIlAXXuH/9qdWkE5T+DsTj4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O1dtxAAAANwAAAAPAAAAAAAAAAAA&#10;AAAAAKECAABkcnMvZG93bnJldi54bWxQSwUGAAAAAAQABAD5AAAAkgMAAAAA&#10;" strokeweight="0"/>
                  <v:line id="Line 270" o:spid="_x0000_s1294" style="position:absolute;visibility:visible;mso-wrap-style:square" from="1235,-2355" to="1235,-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fy9sQAAADcAAAADwAAAGRycy9kb3ducmV2LnhtbESPT4vCMBTE7wt+h/AEb2uqslqrUURc&#10;dG/+BY+P5tkGm5fSZLX77c3Cwh6HmfkNM1+2thIParxxrGDQT0AQ504bLhScT5/vKQgfkDVWjknB&#10;D3lYLjpvc8y0e/KBHsdQiAhhn6GCMoQ6k9LnJVn0fVcTR+/mGoshyqaQusFnhNtKDpNkLC0ajgsl&#10;1rQuKb8fv60Csx9vP74ml+lFbrZhcE3vqbFnpXrddjUDEagN/+G/9k4rGE5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d/L2xAAAANwAAAAPAAAAAAAAAAAA&#10;AAAAAKECAABkcnMvZG93bnJldi54bWxQSwUGAAAAAAQABAD5AAAAkgMAAAAA&#10;" strokeweight="0"/>
                  <v:line id="Line 271" o:spid="_x0000_s1295" style="position:absolute;flip:x;visibility:visible;mso-wrap-style:square" from="1235,-2355" to="1266,-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pZR8YAAADcAAAADwAAAGRycy9kb3ducmV2LnhtbESPQWsCMRSE74L/IbyCN81WSi1bo4il&#10;RQpWtPXQ23Pzuru4eVmS6MZ/b4SCx2FmvmGm82gacSbna8sKHkcZCOLC6ppLBT/f78MXED4ga2ws&#10;k4ILeZjP+r0p5tp2vKXzLpQiQdjnqKAKoc2l9EVFBv3ItsTJ+7POYEjSlVI77BLcNHKcZc/SYM1p&#10;ocKWlhUVx93JKNh+TfjgPk7xGA/devO7Lz/3bwulBg9x8QoiUAz38H97pRWMJ09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x6WUfGAAAA3AAAAA8AAAAAAAAA&#10;AAAAAAAAoQIAAGRycy9kb3ducmV2LnhtbFBLBQYAAAAABAAEAPkAAACUAwAAAAA=&#10;" strokeweight="0"/>
                  <v:line id="Line 272" o:spid="_x0000_s1296" style="position:absolute;visibility:visible;mso-wrap-style:square" from="1241,-2349" to="1273,-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g/YMMAAADcAAAADwAAAGRycy9kb3ducmV2LnhtbESPT2sCMRTE70K/Q3gFb5qt4L/VKEUU&#10;eq2W9frcPDeLm5c1ibrtpzeFQo/DzPyGWa4724g7+VA7VvA2zEAQl07XXCn4OuwGMxAhImtsHJOC&#10;bwqwXr30lphr9+BPuu9jJRKEQ44KTIxtLmUoDVkMQ9cSJ+/svMWYpK+k9vhIcNvIUZZNpMWa04LB&#10;ljaGysv+ZhWcWrya6mc7PzY4i8XmGoqdL5Xqv3bvCxCRuvgf/mt/aAWj6Rh+z6QjIF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CYP2DDAAAA3AAAAA8AAAAAAAAAAAAA&#10;AAAAoQIAAGRycy9kb3ducmV2LnhtbFBLBQYAAAAABAAEAPkAAACRAwAAAAA=&#10;" strokeweight="36e-5mm"/>
                  <v:line id="Line 273" o:spid="_x0000_s1297" style="position:absolute;flip:x y;visibility:visible;mso-wrap-style:square" from="1241,-2349" to="1273,-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3uocMAAADcAAAADwAAAGRycy9kb3ducmV2LnhtbESPQWsCMRSE7wX/Q3iCl1KzVVjL1iil&#10;qIi3ru39sXndLCYvS5Lq+u+NIPQ4zMw3zHI9OCvOFGLnWcHrtABB3Hjdcavg+7h9eQMRE7JG65kU&#10;XCnCejV6WmKl/YW/6FynVmQIxwoVmJT6SsrYGHIYp74nzt6vDw5TlqGVOuAlw52Vs6IopcOO84LB&#10;nj4NNaf6zymYL36O+5N9NodtdGazs3VThqtSk/Hw8Q4i0ZD+w4/2XiuYLUq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97qHDAAAA3AAAAA8AAAAAAAAAAAAA&#10;AAAAoQIAAGRycy9kb3ducmV2LnhtbFBLBQYAAAAABAAEAPkAAACRAwAAAAA=&#10;" strokeweight="0"/>
                  <v:line id="Line 274" o:spid="_x0000_s1298" style="position:absolute;flip:x y;visibility:visible;mso-wrap-style:square" from="1241,-2355" to="1273,-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FLOsMAAADcAAAADwAAAGRycy9kb3ducmV2LnhtbESPQWsCMRSE7wX/Q3iCl1KzteCWrVFK&#10;URFvXfX+2LxuFpOXJUl1/femIPQ4zMw3zGI1OCsuFGLnWcHrtABB3HjdcavgeNi8vIOICVmj9UwK&#10;bhRhtRw9LbDS/srfdKlTKzKEY4UKTEp9JWVsDDmMU98TZ+/HB4cpy9BKHfCa4c7KWVHMpcOO84LB&#10;nr4MNef61yl4K0+H3dk+m/0mOrPe2rqZh5tSk/Hw+QEi0ZD+w4/2TiuYlS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xSzrDAAAA3AAAAA8AAAAAAAAAAAAA&#10;AAAAoQIAAGRycy9kb3ducmV2LnhtbFBLBQYAAAAABAAEAPkAAACRAwAAAAA=&#10;" strokeweight="0"/>
                  <v:line id="Line 275" o:spid="_x0000_s1299" style="position:absolute;flip:x y;visibility:visible;mso-wrap-style:square" from="1241,-2349" to="1273,-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7fSL8AAADcAAAADwAAAGRycy9kb3ducmV2LnhtbERPTWsCMRC9C/6HMAUvUrNVUNkaRUoV&#10;6a2r3ofNdLOYTJYk1fXfm4Pg8fG+V5veWXGlEFvPCj4mBQji2uuWGwWn4+59CSImZI3WMym4U4TN&#10;ejhYYan9jX/pWqVG5BCOJSowKXWllLE25DBOfEecuT8fHKYMQyN1wFsOd1ZOi2IuHbacGwx29GWo&#10;vlT/TsFscT4eLnZsfnbRme+9rep5uCs1euu3nyAS9eklfroPWsF0kd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W7fSL8AAADcAAAADwAAAAAAAAAAAAAAAACh&#10;AgAAZHJzL2Rvd25yZXYueG1sUEsFBgAAAAAEAAQA+QAAAI0DAAAAAA==&#10;" strokeweight="0"/>
                  <v:line id="Line 276" o:spid="_x0000_s1300" style="position:absolute;flip:x y;visibility:visible;mso-wrap-style:square" from="1241,-2349" to="1273,-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J608MAAADcAAAADwAAAGRycy9kb3ducmV2LnhtbESPQWsCMRSE74X+h/AKXopmq6B1a5RS&#10;qkhvrvX+2Dw3i8nLkqS6/nsjCD0OM/MNs1j1zoozhdh6VvA2KkAQ11633Cj43a+H7yBiQtZoPZOC&#10;K0VYLZ+fFlhqf+EdnavUiAzhWKICk1JXShlrQw7jyHfE2Tv64DBlGRqpA14y3Fk5LoqpdNhyXjDY&#10;0Zeh+lT9OQWT2WG/PdlX87OOznxvbFVPw1WpwUv/+QEiUZ/+w4/2VisYz+Z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ietPDAAAA3AAAAA8AAAAAAAAAAAAA&#10;AAAAoQIAAGRycy9kb3ducmV2LnhtbFBLBQYAAAAABAAEAPkAAACRAwAAAAA=&#10;" strokeweight="0"/>
                  <v:line id="Line 277" o:spid="_x0000_s1301" style="position:absolute;flip:x y;visibility:visible;mso-wrap-style:square" from="1235,-2349" to="1273,-2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2jab8AAADcAAAADwAAAGRycy9kb3ducmV2LnhtbERPTWsCMRC9C/6HMAUvotlaUFmNIqWK&#10;9NZV78NmullMJkuS6vrvm4Pg8fG+19veWXGjEFvPCt6nBQji2uuWGwXn036yBBETskbrmRQ8KMJ2&#10;MxyssdT+zj90q1IjcgjHEhWYlLpSylgbchinviPO3K8PDlOGoZE64D2HOytnRTGXDlvODQY7+jRU&#10;X6s/p+BjcTkdr3ZsvvfRma+Drep5eCg1eut3KxCJ+vQSP91HrWC2zPPzmXwE5OY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s2jab8AAADcAAAADwAAAAAAAAAAAAAAAACh&#10;AgAAZHJzL2Rvd25yZXYueG1sUEsFBgAAAAAEAAQA+QAAAI0DAAAAAA==&#10;" strokeweight="0"/>
                  <v:line id="Line 278" o:spid="_x0000_s1302" style="position:absolute;flip:x y;visibility:visible;mso-wrap-style:square" from="1247,-2349" to="1279,-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EG8sIAAADcAAAADwAAAGRycy9kb3ducmV2LnhtbESPQWsCMRSE7wX/Q3hCL0WzWlBZjSKl&#10;ivTWVe+PzXOzmLwsSarrvzeFQo/DzHzDrDa9s+JGIbaeFUzGBQji2uuWGwWn4260ABETskbrmRQ8&#10;KMJmPXhZYan9nb/pVqVGZAjHEhWYlLpSylgbchjHviPO3sUHhynL0Egd8J7hzsppUcykw5bzgsGO&#10;PgzV1+rHKXifn4+Hq30zX7vozOfeVvUsPJR6HfbbJYhEffoP/7UPWsF0MYHf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YEG8sIAAADcAAAADwAAAAAAAAAAAAAA&#10;AAChAgAAZHJzL2Rvd25yZXYueG1sUEsFBgAAAAAEAAQA+QAAAJADAAAAAA==&#10;" strokeweight="0"/>
                  <v:line id="Line 279" o:spid="_x0000_s1303" style="position:absolute;visibility:visible;mso-wrap-style:square" from="1235,-2355" to="1235,-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nSsUAAADcAAAADwAAAGRycy9kb3ducmV2LnhtbESPT2vCQBTE7wW/w/IK3urGgDambkRE&#10;0d5a/0CPj+xrsiT7NmRXjd++Wyj0OMzMb5jlarCtuFHvjWMF00kCgrh02nCl4HzavWQgfEDW2Dom&#10;BQ/ysCpGT0vMtbvzJ92OoRIRwj5HBXUIXS6lL2uy6CeuI47et+sthij7Suoe7xFuW5kmyVxaNBwX&#10;auxoU1PZHK9WgfmY72fvr5fFRW73YfqVNZmxZ6XGz8P6DUSgIfyH/9oHrSD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4nSsUAAADcAAAADwAAAAAAAAAA&#10;AAAAAAChAgAAZHJzL2Rvd25yZXYueG1sUEsFBgAAAAAEAAQA+QAAAJMDAAAAAA==&#10;" strokeweight="0"/>
                  <v:line id="Line 280" o:spid="_x0000_s1304" style="position:absolute;visibility:visible;mso-wrap-style:square" from="1235,-2355" to="1266,-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KC0cUAAADcAAAADwAAAGRycy9kb3ducmV2LnhtbESPQWvCQBSE74X+h+UVvDUbFW2MrlJK&#10;xfZmYwSPj+xrsph9G7Krxn/fLRR6HGbmG2a1GWwrrtR741jBOElBEFdOG64VlIftcwbCB2SNrWNS&#10;cCcPm/Xjwwpz7W78Rdci1CJC2OeooAmhy6X0VUMWfeI64uh9u95iiLKvpe7xFuG2lZM0nUuLhuNC&#10;gx29NVSdi4tVYPbz3ezz5bg4yvddGJ+yc2ZsqdToaXhdggg0hP/wX/tDK5hkU/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KKC0cUAAADcAAAADwAAAAAAAAAA&#10;AAAAAAChAgAAZHJzL2Rvd25yZXYueG1sUEsFBgAAAAAEAAQA+QAAAJMDAAAAAA==&#10;" strokeweight="0"/>
                  <v:rect id="Rectangle 281" o:spid="_x0000_s1305" style="position:absolute;left:1947;top:2431;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bby8IA&#10;AADcAAAADwAAAGRycy9kb3ducmV2LnhtbESP3WoCMRSE7wu+QziCdzXbRcqyNUopCCreuPYBDpuz&#10;PzQ5WZLorm9vBKGXw8x8w6y3kzXiRj70jhV8LDMQxLXTPbcKfi+79wJEiMgajWNScKcA283sbY2l&#10;diOf6VbFViQIhxIVdDEOpZSh7shiWLqBOHmN8xZjkr6V2uOY4NbIPMs+pcWe00KHA/10VP9VV6tA&#10;XqrdWFTGZ+6YNydz2J8bckot5tP3F4hIU/wPv9p7rSAvV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1tvLwgAAANwAAAAPAAAAAAAAAAAAAAAAAJgCAABkcnMvZG93&#10;bnJldi54bWxQSwUGAAAAAAQABAD1AAAAhwM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282" o:spid="_x0000_s1306" style="position:absolute;left:1426;top:3240;width:693;height:611;visibility:visible;mso-wrap-style:square;v-text-anchor:top" coordsize="693,6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Mur8cA&#10;AADcAAAADwAAAGRycy9kb3ducmV2LnhtbESP3WrCQBSE7wu+w3KE3tWNAUuMriItYimC+IPi3TF7&#10;TILZsyG71dSnd4VCL4eZ+YYZT1tTiSs1rrSsoN+LQBBnVpecK9ht528JCOeRNVaWScEvOZhOOi9j&#10;TLW98ZquG5+LAGGXooLC+zqV0mUFGXQ9WxMH72wbgz7IJpe6wVuAm0rGUfQuDZYcFgqs6aOg7LL5&#10;MQq2eXIYLuan1Xm5uxzvn6s4+dZ7pV677WwEwlPr/8N/7S+tIE4G8DwTjoC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zLq/HAAAA3AAAAA8AAAAAAAAAAAAAAAAAmAIAAGRy&#10;cy9kb3ducmV2LnhtbFBLBQYAAAAABAAEAPUAAACMAwAAAAA=&#10;" path="m,l547,,693,611e" filled="f" strokecolor="#903" strokeweight="17e-5mm">
                    <v:stroke dashstyle="1 1"/>
                    <v:path arrowok="t" o:connecttype="custom" o:connectlocs="0,0;547,0;693,611" o:connectangles="0,0,0"/>
                  </v:shape>
                  <v:line id="Line 283" o:spid="_x0000_s1307" style="position:absolute;flip:y;visibility:visible;mso-wrap-style:square" from="2119,3793" to="2132,3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TcXr4AAADcAAAADwAAAGRycy9kb3ducmV2LnhtbESPzQrCMBCE74LvEFbwIpr6g5RqFBEU&#10;r/48wNKsbbHZhCbW+vZGEDwOM/MNs952phYtNb6yrGA6SUAQ51ZXXCi4XQ/jFIQPyBpry6TgTR62&#10;m35vjZm2Lz5TewmFiBD2GSooQ3CZlD4vyaCfWEccvbttDIYom0LqBl8Rbmo5S5KlNFhxXCjR0b6k&#10;/HF5GgX7Y83d3KVnHtnFaHFykg9Jq9Rw0O1WIAJ14R/+tU9awSxdwvdMPAJy8w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8tNxevgAAANwAAAAPAAAAAAAAAAAAAAAAAKEC&#10;AABkcnMvZG93bnJldi54bWxQSwUGAAAAAAQABAD5AAAAjAMAAAAA&#10;" strokecolor="#903" strokeweight="17e-5mm"/>
                  <v:line id="Line 284" o:spid="_x0000_s1308" style="position:absolute;flip:x y;visibility:visible;mso-wrap-style:square" from="2081,3806" to="2119,3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ih7kcYAAADcAAAADwAAAGRycy9kb3ducmV2LnhtbESPT2vCQBTE7wW/w/IEb3XTUP80uooU&#10;KoIXjdJeX7PPJDX7Ns2uJn77bkHwOMzMb5j5sjOVuFLjSssKXoYRCOLM6pJzBcfDx/MUhPPIGivL&#10;pOBGDpaL3tMcE21b3tM19bkIEHYJKii8rxMpXVaQQTe0NXHwTrYx6INscqkbbAPcVDKOorE0WHJY&#10;KLCm94Kyc3oxCi7reLv9rj7fvkbp6+531P5MdH1QatDvVjMQnjr/CN/bG60gnk7g/0w4AnLx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Ioe5HGAAAA3AAAAA8AAAAAAAAA&#10;AAAAAAAAoQIAAGRycy9kb3ducmV2LnhtbFBLBQYAAAAABAAEAPkAAACUAwAAAAA=&#10;" strokecolor="#903" strokeweight="17e-5mm"/>
                  <v:line id="Line 285" o:spid="_x0000_s1309" style="position:absolute;visibility:visible;mso-wrap-style:square" from="1725,-1470" to="1725,-1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YQoMAAAADcAAAADwAAAGRycy9kb3ducmV2LnhtbERPy4rCMBTdD/gP4QruxlRBrdUoIg6O&#10;O5/g8tJc22BzU5qMdv7eLASXh/OeL1tbiQc13jhWMOgnIIhzpw0XCs6nn+8UhA/IGivHpOCfPCwX&#10;na85Zto9+UCPYyhEDGGfoYIyhDqT0uclWfR9VxNH7uYaiyHCppC6wWcMt5UcJslYWjQcG0qsaV1S&#10;fj/+WQVmP96OdpPL9CI32zC4pvfU2LNSvW67moEI1IaP+O3+1QqGaVwb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YGEKDAAAAA3AAAAA8AAAAAAAAAAAAAAAAA&#10;oQIAAGRycy9kb3ducmV2LnhtbFBLBQYAAAAABAAEAPkAAACOAwAAAAA=&#10;" strokeweight="0"/>
                  <v:line id="Line 286" o:spid="_x0000_s1310" style="position:absolute;visibility:visible;mso-wrap-style:square" from="1725,-1470" to="1750,-1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q1O8UAAADcAAAADwAAAGRycy9kb3ducmV2LnhtbESPQWvCQBSE7wX/w/IKvdWNQm2SuoqI&#10;kvZWo0KPj+xrsph9G7KrSf99t1DwOMzMN8xyPdpW3Kj3xrGC2TQBQVw5bbhWcDrun1MQPiBrbB2T&#10;gh/ysF5NHpaYazfwgW5lqEWEsM9RQRNCl0vpq4Ys+qnriKP37XqLIcq+lrrHIcJtK+dJspAWDceF&#10;BjvaNlRdyqtVYD4XxcvH6zk7y10RZl/pJTX2pNTT47h5AxFoDPfwf/tdK5inGf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Uq1O8UAAADcAAAADwAAAAAAAAAA&#10;AAAAAAChAgAAZHJzL2Rvd25yZXYueG1sUEsFBgAAAAAEAAQA+QAAAJMDAAAAAA==&#10;" strokeweight="0"/>
                  <v:line id="Line 287" o:spid="_x0000_s1311" style="position:absolute;flip:x;visibility:visible;mso-wrap-style:square" from="1731,-1464" to="1750,-1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025vsMAAADcAAAADwAAAGRycy9kb3ducmV2LnhtbERPy2oCMRTdF/yHcAV3NaML245GEUUp&#10;hbb4Wri7Tq4zg5ObIYlO+vfNotDl4bxni2ga8SDna8sKRsMMBHFhdc2lguNh8/wKwgdkjY1lUvBD&#10;Hhbz3tMMc2073tFjH0qRQtjnqKAKoc2l9EVFBv3QtsSJu1pnMCToSqkddincNHKcZRNpsObUUGFL&#10;q4qK2/5uFOy+Xvjitvd4i5fu8/t8Kj9O66VSg35cTkEEiuFf/Od+1wrGb2l+OpOOgJ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NNub7DAAAA3AAAAA8AAAAAAAAAAAAA&#10;AAAAoQIAAGRycy9kb3ducmV2LnhtbFBLBQYAAAAABAAEAPkAAACRAwAAAAA=&#10;" strokeweight="0"/>
                  <v:line id="Line 288" o:spid="_x0000_s1312" style="position:absolute;flip:y;visibility:visible;mso-wrap-style:square" from="1731,-1464" to="1731,-1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EcJcYAAADcAAAADwAAAGRycy9kb3ducmV2LnhtbESPQWsCMRSE74L/ITzBm2b1YOvWKKK0&#10;lIItaj309ty87i5uXpYkuum/N4VCj8PMfMMsVtE04kbO15YVTMYZCOLC6ppLBZ/H59EjCB+QNTaW&#10;ScEPeVgt+70F5tp2vKfbIZQiQdjnqKAKoc2l9EVFBv3YtsTJ+7bOYEjSlVI77BLcNHKaZTNpsOa0&#10;UGFLm4qKy+FqFOzfH/jsXq7xEs/d7uPrVL6dtmulhoO4fgIRKIb/8F/7VSuYzifweyYdAbm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wBHCXGAAAA3AAAAA8AAAAAAAAA&#10;AAAAAAAAoQIAAGRycy9kb3ducmV2LnhtbFBLBQYAAAAABAAEAPkAAACUAwAAAAA=&#10;" strokeweight="0"/>
                  <v:line id="Line 289" o:spid="_x0000_s1313" style="position:absolute;visibility:visible;mso-wrap-style:square" from="1725,-1470" to="1756,-1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exl8QAAADcAAAADwAAAGRycy9kb3ducmV2LnhtbESPT4vCMBTE7wt+h/AEb2tqQa1do8iy&#10;i+vNv7DHR/Nsg81LabLa/fZGEDwOM/MbZr7sbC2u1HrjWMFomIAgLpw2XCo4Hr7fMxA+IGusHZOC&#10;f/KwXPTe5phrd+MdXfehFBHCPkcFVQhNLqUvKrLoh64hjt7ZtRZDlG0pdYu3CLe1TJNkIi0ajgsV&#10;NvRZUXHZ/1kFZjtZjzfT0+wkv9Zh9JtdMmOPSg363eoDRKAuvMLP9o9WkM5S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7GXxAAAANwAAAAPAAAAAAAAAAAA&#10;AAAAAKECAABkcnMvZG93bnJldi54bWxQSwUGAAAAAAQABAD5AAAAkgMAAAAA&#10;" strokeweight="0"/>
                  <v:line id="Line 290" o:spid="_x0000_s1314" style="position:absolute;visibility:visible;mso-wrap-style:square" from="1725,-1451" to="1725,-1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UDMQAAADcAAAADwAAAGRycy9kb3ducmV2LnhtbESPT4vCMBTE7wt+h/AEb2uqsl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exQMxAAAANwAAAAPAAAAAAAAAAAA&#10;AAAAAKECAABkcnMvZG93bnJldi54bWxQSwUGAAAAAAQABAD5AAAAkgMAAAAA&#10;" strokeweight="0"/>
                  <v:line id="Line 291" o:spid="_x0000_s1315" style="position:absolute;visibility:visible;mso-wrap-style:square" from="1731,-1470" to="1731,-1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KMeMQAAADcAAAADwAAAGRycy9kb3ducmV2LnhtbESPT4vCMBTE7wt+h/AEb2uquF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kox4xAAAANwAAAAPAAAAAAAAAAAA&#10;AAAAAKECAABkcnMvZG93bnJldi54bWxQSwUGAAAAAAQABAD5AAAAkgMAAAAA&#10;" strokeweight="0"/>
                  <v:line id="Line 292" o:spid="_x0000_s1316" style="position:absolute;visibility:visible;mso-wrap-style:square" from="1725,-1464" to="1756,-1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4p48QAAADcAAAADwAAAGRycy9kb3ducmV2LnhtbESPT4vCMBTE7wt+h/AEb2uqoFurUURW&#10;XG/rP/D4aJ5tsHkpTVa7394IgsdhZn7DzBatrcSNGm8cKxj0ExDEudOGCwXHw/ozBeEDssbKMSn4&#10;Jw+Leedjhpl2d97RbR8KESHsM1RQhlBnUvq8JIu+72ri6F1cYzFE2RRSN3iPcFvJYZKMpUXDcaHE&#10;mlYl5df9n1Vgfseb0fbrNDnJ700YnNNrauxRqV63XU5BBGrDO/xq/2gFw8kI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injxAAAANwAAAAPAAAAAAAAAAAA&#10;AAAAAKECAABkcnMvZG93bnJldi54bWxQSwUGAAAAAAQABAD5AAAAkgMAAAAA&#10;" strokeweight="0"/>
                  <v:line id="Line 293" o:spid="_x0000_s1317" style="position:absolute;visibility:visible;mso-wrap-style:square" from="1725,-1464" to="1756,-1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y3lMQAAADcAAAADwAAAGRycy9kb3ducmV2LnhtbESPT4vCMBTE7wt+h/AEb2uqYK1do4i4&#10;uHvzL+zx0TzbYPNSmqx2v/1GEDwOM/MbZr7sbC1u1HrjWMFomIAgLpw2XCo4HT/fMxA+IGusHZOC&#10;P/KwXPTe5phrd+c93Q6hFBHCPkcFVQhNLqUvKrLoh64hjt7FtRZDlG0pdYv3CLe1HCdJKi0ajgsV&#10;NrSuqLgefq0Cs0u3k+/peXaWm20Y/WTXzNiTUoN+t/oAEagLr/Cz/aUVjGc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DLeUxAAAANwAAAAPAAAAAAAAAAAA&#10;AAAAAKECAABkcnMvZG93bnJldi54bWxQSwUGAAAAAAQABAD5AAAAkgMAAAAA&#10;" strokeweight="0"/>
                  <v:line id="Line 294" o:spid="_x0000_s1318" style="position:absolute;visibility:visible;mso-wrap-style:square" from="1731,-1470" to="1731,-1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ASD8UAAADcAAAADwAAAGRycy9kb3ducmV2LnhtbESPQWvCQBSE74X+h+UVeqsbA2qSuoqI&#10;Yntro4LHR/Y1Wcy+Ddk1pv++Wyj0OMzMN8xyPdpWDNR741jBdJKAIK6cNlwrOB33LxkIH5A1to5J&#10;wTd5WK8eH5ZYaHfnTxrKUIsIYV+ggiaErpDSVw1Z9BPXEUfvy/UWQ5R9LXWP9wi3rUyTZC4tGo4L&#10;DXa0bai6ljerwHzMD7P3xTk/y90hTC/ZNTP2pNTz07h5BRFoDP/hv/abVpDmC/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ASD8UAAADcAAAADwAAAAAAAAAA&#10;AAAAAAChAgAAZHJzL2Rvd25yZXYueG1sUEsFBgAAAAAEAAQA+QAAAJMDAAAAAA==&#10;" strokeweight="0"/>
                  <v:line id="Line 295" o:spid="_x0000_s1319" style="position:absolute;visibility:visible;mso-wrap-style:square" from="1731,-1470" to="1731,-1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9+GfcIAAADcAAAADwAAAGRycy9kb3ducmV2LnhtbERPz2vCMBS+D/Y/hCd4W1MFu9oZZYxJ&#10;9bY5Czs+mmcbbF5KE7X+9+Yw2PHj+73ajLYTVxq8caxglqQgiGunDTcKjj/blxyED8gaO8ek4E4e&#10;NuvnpxUW2t34m66H0IgYwr5ABW0IfSGlr1uy6BPXE0fu5AaLIcKhkXrAWwy3nZynaSYtGo4NLfb0&#10;0VJ9PlysAvOVlYv9a7Ws5GcZZr/5OTf2qNR0Mr6/gQg0hn/xn3unFcyXcW0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9+GfcIAAADcAAAADwAAAAAAAAAAAAAA&#10;AAChAgAAZHJzL2Rvd25yZXYueG1sUEsFBgAAAAAEAAQA+QAAAJADAAAAAA==&#10;" strokeweight="0"/>
                  <v:line id="Line 296" o:spid="_x0000_s1320" style="position:absolute;visibility:visible;mso-wrap-style:square" from="1725,-1470" to="1756,-1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Mj5sQAAADcAAAADwAAAGRycy9kb3ducmV2LnhtbESPT4vCMBTE7wt+h/AEb2uqoLZdo8iy&#10;i+7Nv7DHR/Nsg81LabJav/1GEDwOM/MbZr7sbC2u1HrjWMFomIAgLpw2XCo4Hr7fUxA+IGusHZOC&#10;O3lYLnpvc8y1u/GOrvtQighhn6OCKoQml9IXFVn0Q9cQR+/sWoshyraUusVbhNtajpNkKi0ajgsV&#10;NvRZUXHZ/1kFZjtdT35mp+wkv9Zh9JteUmOPSg363eoDRKAuvMLP9kYrGGc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kyPmxAAAANwAAAAPAAAAAAAAAAAA&#10;AAAAAKECAABkcnMvZG93bnJldi54bWxQSwUGAAAAAAQABAD5AAAAkgMAAAAA&#10;" strokeweight="0"/>
                  <v:line id="Line 297" o:spid="_x0000_s1321" style="position:absolute;visibility:visible;mso-wrap-style:square" from="1725,-1464" to="1756,-1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IQYcEAAADcAAAADwAAAGRycy9kb3ducmV2LnhtbERPTYvCMBC9C/sfwix401RF7VajLKK4&#10;3tRV8Dg0s22wmZQmav335rDg8fG+58vWVuJOjTeOFQz6CQji3GnDhYLT76aXgvABWWPlmBQ8ycNy&#10;8dGZY6bdgw90P4ZCxBD2GSooQ6gzKX1ekkXfdzVx5P5cYzFE2BRSN/iI4baSwySZSIuGY0OJNa1K&#10;yq/Hm1Vg9pPteDc9f53lehsGl/SaGntSqvvZfs9ABGrDW/zv/tEKRkmcH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QhBhwQAAANwAAAAPAAAAAAAAAAAAAAAA&#10;AKECAABkcnMvZG93bnJldi54bWxQSwUGAAAAAAQABAD5AAAAjwMAAAAA&#10;" strokeweight="0"/>
                  <v:line id="Line 298" o:spid="_x0000_s1322" style="position:absolute;visibility:visible;mso-wrap-style:square" from="1725,-1470" to="1725,-1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1+sUAAADcAAAADwAAAGRycy9kb3ducmV2LnhtbESPQWvCQBSE70L/w/IKvdVNWrQxugml&#10;tKi31ip4fGSfyWL2bchuNf57Vyh4HGbmG2ZRDrYVJ+q9cawgHScgiCunDdcKtr9fzxkIH5A1to5J&#10;wYU8lMXDaIG5dmf+odMm1CJC2OeooAmhy6X0VUMW/dh1xNE7uN5iiLKvpe7xHOG2lS9JMpUWDceF&#10;Bjv6aKg6bv6sAvM9XU7Wb7vZTn4uQ7rPjpmxW6WeHof3OYhAQ7iH/9srreA1S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61+sUAAADcAAAADwAAAAAAAAAA&#10;AAAAAAChAgAAZHJzL2Rvd25yZXYueG1sUEsFBgAAAAAEAAQA+QAAAJMDAAAAAA==&#10;" strokeweight="0"/>
                  <v:line id="Line 299" o:spid="_x0000_s1323" style="position:absolute;flip:x;visibility:visible;mso-wrap-style:square" from="1725,-1470" to="1756,-1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gYSMYAAADcAAAADwAAAGRycy9kb3ducmV2LnhtbESPQWsCMRSE74L/ITyhN83WQpWtUaSl&#10;RQQr2nro7bl53V3cvCxJdNN/bwqCx2FmvmFmi2gacSHna8sKHkcZCOLC6ppLBd9f78MpCB+QNTaW&#10;ScEfeVjM+70Z5tp2vKPLPpQiQdjnqKAKoc2l9EVFBv3ItsTJ+7XOYEjSlVI77BLcNHKcZc/SYM1p&#10;ocKWXisqTvuzUbD7nPDRfZzjKR67zfbnUK4Pb0ulHgZx+QIiUAz38K290gqesjH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I4GEjGAAAA3AAAAA8AAAAAAAAA&#10;AAAAAAAAoQIAAGRycy9kb3ducmV2LnhtbFBLBQYAAAAABAAEAPkAAACUAwAAAAA=&#10;" strokeweight="0"/>
                  <v:line id="Line 300" o:spid="_x0000_s1324" style="position:absolute;visibility:visible;mso-wrap-style:square" from="1731,-1464" to="1763,-1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p+b8MAAADcAAAADwAAAGRycy9kb3ducmV2LnhtbESPQWvCQBSE7wX/w/IEb3VjA8WmriKi&#10;4NW06PU1+5oNZt/G3W0S++u7hUKPw8x8w6w2o21FTz40jhUs5hkI4srphmsF72+HxyWIEJE1to5J&#10;wZ0CbNaThxUW2g18or6MtUgQDgUqMDF2hZShMmQxzF1HnLxP5y3GJH0ttcchwW0rn7LsWVpsOC0Y&#10;7GhnqLqWX1bBR4c3U3/vXy4tLuN5dwvng6+Umk3H7SuISGP8D/+1j1pBnuXweyYdAbn+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7afm/DAAAA3AAAAA8AAAAAAAAAAAAA&#10;AAAAoQIAAGRycy9kb3ducmV2LnhtbFBLBQYAAAAABAAEAPkAAACRAwAAAAA=&#10;" strokeweight="36e-5mm"/>
                  <v:line id="Line 301" o:spid="_x0000_s1325" style="position:absolute;flip:x y;visibility:visible;mso-wrap-style:square" from="1731,-1464" to="1763,-1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SprcIAAADcAAAADwAAAGRycy9kb3ducmV2LnhtbESPQWsCMRSE7wX/Q3iFXopmbYv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SprcIAAADcAAAADwAAAAAAAAAAAAAA&#10;AAChAgAAZHJzL2Rvd25yZXYueG1sUEsFBgAAAAAEAAQA+QAAAJADAAAAAA==&#10;" strokeweight="0"/>
                  <v:line id="Line 302" o:spid="_x0000_s1326" style="position:absolute;flip:x y;visibility:visible;mso-wrap-style:square" from="1731,-1470" to="1763,-1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gMNsIAAADcAAAADwAAAGRycy9kb3ducmV2LnhtbESPQWsCMRSE7wX/Q3iFXopmban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YgMNsIAAADcAAAADwAAAAAAAAAAAAAA&#10;AAChAgAAZHJzL2Rvd25yZXYueG1sUEsFBgAAAAAEAAQA+QAAAJADAAAAAA==&#10;" strokeweight="0"/>
                  <v:line id="Line 303" o:spid="_x0000_s1327" style="position:absolute;flip:x y;visibility:visible;mso-wrap-style:square" from="1731,-1464" to="1763,-1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qSQcMAAADcAAAADwAAAGRycy9kb3ducmV2LnhtbESPQWsCMRSE7wX/Q3iCl6LZWljLahQp&#10;tUhv3bX3x+a5WUxeliTV9d83hUKPw8w3w2x2o7PiSiH2nhU8LQoQxK3XPXcKTs1h/gIiJmSN1jMp&#10;uFOE3XbysMFK+xt/0rVOncglHCtUYFIaKilja8hhXPiBOHtnHxymLEMndcBbLndWLouilA57zgsG&#10;B3o11F7qb6fgefXVHC/20XwcojNv77Zuy3BXajYd92sQicb0H/6jjzpzRQm/Z/IR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VakkHDAAAA3AAAAA8AAAAAAAAAAAAA&#10;AAAAoQIAAGRycy9kb3ducmV2LnhtbFBLBQYAAAAABAAEAPkAAACRAwAAAAA=&#10;" strokeweight="0"/>
                  <v:line id="Line 304" o:spid="_x0000_s1328" style="position:absolute;flip:x y;visibility:visible;mso-wrap-style:square" from="1731,-1464" to="1763,-1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Y32sIAAADcAAAADwAAAGRycy9kb3ducmV2LnhtbESPQWsCMRSE7wX/Q3hCL0WzbUHLahQp&#10;KuKtq70/Ns/NYvKyJFHXf28KQo/DzDfDzJe9s+JKIbaeFbyPCxDEtdctNwqOh83oC0RMyBqtZ1Jw&#10;pwjLxeBljqX2N/6ha5UakUs4lqjApNSVUsbakMM49h1x9k4+OExZhkbqgLdc7qz8KIqJdNhyXjDY&#10;0beh+lxdnILP6e9hd7ZvZr+Jzqy3tqon4a7U67BfzUAk6tN/+EnvdOaKKfydyUdAL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hY32sIAAADcAAAADwAAAAAAAAAAAAAA&#10;AAChAgAAZHJzL2Rvd25yZXYueG1sUEsFBgAAAAAEAAQA+QAAAJADAAAAAA==&#10;" strokeweight="0"/>
                  <v:line id="Line 305" o:spid="_x0000_s1329" style="position:absolute;flip:x y;visibility:visible;mso-wrap-style:square" from="1725,-1464" to="1763,-1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mjqMAAAADcAAAADwAAAGRycy9kb3ducmV2LnhtbERPTWsCMRC9F/ofwhR6KZptCypbo4jU&#10;Ir111fuwmW4Wk8mSpLr++86h0OPjfS/XY/DqQin3kQ08TytQxG20PXcGjofdZAEqF2SLPjIZuFGG&#10;9er+bom1jVf+oktTOiUhnGs04EoZaq1z6yhgnsaBWLjvmAIWganTNuFVwoPXL1U10wF7lgaHA20d&#10;tefmJxh4nZ8O+7N/cp+7HNz7h2/aWboZ8/gwbt5AFRrLv/jPvbfiq2St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uJo6jAAAAA3AAAAA8AAAAAAAAAAAAAAAAA&#10;oQIAAGRycy9kb3ducmV2LnhtbFBLBQYAAAAABAAEAPkAAACOAwAAAAA=&#10;" strokeweight="0"/>
                  <v:line id="Line 306" o:spid="_x0000_s1330" style="position:absolute;flip:x y;visibility:visible;mso-wrap-style:square" from="1737,-1464" to="1769,-1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UGM8IAAADcAAAADwAAAGRycy9kb3ducmV2LnhtbESPQWsCMRSE74L/ITyhF6lZW9B2axSR&#10;WsSbq70/Nq+bxeRlSaKu/74pFDwOM98Ms1j1zoorhdh6VjCdFCCIa69bbhScjtvnNxAxIWu0nknB&#10;nSKslsPBAkvtb3yga5UakUs4lqjApNSVUsbakMM48R1x9n58cJiyDI3UAW+53Fn5UhQz6bDlvGCw&#10;o42h+lxdnILX+fdxd7Zjs99GZz6/bFXPwl2pp1G//gCRqE+P8D+905kr3uHvTD4Ccvk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MUGM8IAAADcAAAADwAAAAAAAAAAAAAA&#10;AAChAgAAZHJzL2Rvd25yZXYueG1sUEsFBgAAAAAEAAQA+QAAAJADAAAAAA==&#10;" strokeweight="0"/>
                  <v:line id="Line 307" o:spid="_x0000_s1331" style="position:absolute;visibility:visible;mso-wrap-style:square" from="1725,-1470" to="1725,-1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uGvMIAAADcAAAADwAAAGRycy9kb3ducmV2LnhtbERPz2vCMBS+C/sfwht407SKruuMMkRx&#10;3lynsOOjeWuDzUtpotb/3hwGHj++34tVbxtxpc4bxwrScQKCuHTacKXg+LMdZSB8QNbYOCYFd/Kw&#10;Wr4MFphrd+NvuhahEjGEfY4K6hDaXEpf1mTRj11LHLk/11kMEXaV1B3eYrht5CRJ5tKi4dhQY0vr&#10;mspzcbEKzGG+m+3fTu8nudmF9Dc7Z8YelRq+9p8fIAL14Sn+d39pBdM0zo9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puGvMIAAADcAAAADwAAAAAAAAAAAAAA&#10;AAChAgAAZHJzL2Rvd25yZXYueG1sUEsFBgAAAAAEAAQA+QAAAJADAAAAAA==&#10;" strokeweight="0"/>
                  <v:line id="Line 308" o:spid="_x0000_s1332" style="position:absolute;visibility:visible;mso-wrap-style:square" from="1725,-1470" to="1756,-1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cjJ8UAAADcAAAADwAAAGRycy9kb3ducmV2LnhtbESPQWvCQBSE70L/w/IKvdVNWrQxugml&#10;tKi31ip4fGSfyWL2bchuNf57Vyh4HGbmG2ZRDrYVJ+q9cawgHScgiCunDdcKtr9fzxkIH5A1to5J&#10;wYU8lMXDaIG5dmf+odMm1CJC2OeooAmhy6X0VUMW/dh1xNE7uN5iiLKvpe7xHOG2lS9JMpUWDceF&#10;Bjv6aKg6bv6sAvM9XU7Wb7vZTn4uQ7rPjpmxW6WeHof3OYhAQ7iH/9srreA1T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dcjJ8UAAADcAAAADwAAAAAAAAAA&#10;AAAAAAChAgAAZHJzL2Rvd25yZXYueG1sUEsFBgAAAAAEAAQA+QAAAJMDAAAAAA==&#10;" strokeweight="0"/>
                  <v:rect id="Rectangle 309" o:spid="_x0000_s1333" style="position:absolute;left:2005;top:3049;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h8PsEA&#10;AADcAAAADwAAAGRycy9kb3ducmV2LnhtbESP3YrCMBSE7xd8h3AE79bUCot0jbIsCCreWH2AQ3P6&#10;wyYnJYm2vr0RhL0cZuYbZr0drRF38qFzrGAxz0AQV0533Ci4XnafKxAhIms0jknBgwJsN5OPNRba&#10;DXymexkbkSAcClTQxtgXUoaqJYth7nri5NXOW4xJ+kZqj0OCWyPzLPuSFjtOCy329NtS9VferAJ5&#10;KXfDqjQ+c8e8PpnD/lyTU2o2HX++QUQa43/43d5rBctFDq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fD7BAAAA3AAAAA8AAAAAAAAAAAAAAAAAmAIAAGRycy9kb3du&#10;cmV2LnhtbFBLBQYAAAAABAAEAPUAAACGAw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line id="Line 310" o:spid="_x0000_s1334" style="position:absolute;visibility:visible;mso-wrap-style:square" from="1546,3634" to="2119,3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b3gMUAAADcAAAADwAAAGRycy9kb3ducmV2LnhtbESPQWuDQBSE74X8h+UFequrlYbWZhNC&#10;oNCDWGKT+8N9URP3rbibqP++Wyj0OMzMN8x6O5lO3GlwrWUFSRSDIK6sbrlWcPz+eHoF4Tyyxs4y&#10;KZjJwXazeFhjpu3IB7qXvhYBwi5DBY33fSalqxoy6CLbEwfvbAeDPsihlnrAMcBNJ5/jeCUNthwW&#10;Guxp31B1LW9Gwbi6HIo0/8rfbvOYx/iSXHVxUupxOe3eQXia/H/4r/2pFaRJCr9nwhGQm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zb3gMUAAADcAAAADwAAAAAAAAAA&#10;AAAAAAChAgAAZHJzL2Rvd25yZXYueG1sUEsFBgAAAAAEAAQA+QAAAJMDAAAAAA==&#10;" strokecolor="#903" strokeweight="17e-5mm">
                    <v:stroke dashstyle="1 1"/>
                  </v:line>
                  <v:line id="Line 311" o:spid="_x0000_s1335" style="position:absolute;flip:x y;visibility:visible;mso-wrap-style:square" from="2081,3851" to="2119,3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F//McAAADcAAAADwAAAGRycy9kb3ducmV2LnhtbESPT2vCQBTE7wW/w/IEb83Gf61GVylC&#10;i+DFxlKvz+wzSZt9m2ZXk357Vyj0OMzMb5jlujOVuFLjSssKhlEMgjizuuRcwcfh9XEGwnlkjZVl&#10;UvBLDtar3sMSE21bfqdr6nMRIOwSVFB4XydSuqwggy6yNXHwzrYx6INscqkbbAPcVHIUx0/SYMlh&#10;ocCaNgVl3+nFKLi8jXa7U/U5P07Tyf5n2n496/qg1KDfvSxAeOr8f/ivvdUKxsMJ3M+EIyB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EX/8xwAAANwAAAAPAAAAAAAA&#10;AAAAAAAAAKECAABkcnMvZG93bnJldi54bWxQSwUGAAAAAAQABAD5AAAAlQMAAAAA&#10;" strokecolor="#903" strokeweight="17e-5mm"/>
                  <v:line id="Line 312" o:spid="_x0000_s1336" style="position:absolute;flip:x;visibility:visible;mso-wrap-style:square" from="2062,3895" to="2119,3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3YM74AAADcAAAADwAAAGRycy9kb3ducmV2LnhtbESPzQrCMBCE74LvEFbwIpr6i1SjiKB4&#10;9ecBlmZti80mNLHWtzeC4HGYmW+Y9bY1lWio9qVlBeNRAoI4s7rkXMHtehguQfiArLGyTAre5GG7&#10;6XbWmGr74jM1l5CLCGGfooIiBJdK6bOCDPqRdcTRu9vaYIiyzqWu8RXhppKTJFlIgyXHhQId7QvK&#10;HpenUbA/VtxO3fLMAzsbzE5O8iFplOr32t0KRKA2/MO/9kkrmI7n8D0Tj4DcfA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SjdgzvgAAANwAAAAPAAAAAAAAAAAAAAAAAKEC&#10;AABkcnMvZG93bnJldi54bWxQSwUGAAAAAAQABAD5AAAAjAMAAAAA&#10;" strokecolor="#903" strokeweight="17e-5mm"/>
                  <v:line id="Line 313" o:spid="_x0000_s1337" style="position:absolute;visibility:visible;mso-wrap-style:square" from="1508,-1254" to="1508,-1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67U8UAAADcAAAADwAAAGRycy9kb3ducmV2LnhtbESPT2vCQBTE7wW/w/IEb3UTpTFGVxGx&#10;2N5a/4DHR/aZLGbfhuxW02/fLRR6HGbmN8xy3dtG3KnzxrGCdJyAIC6dNlwpOB1fn3MQPiBrbByT&#10;gm/ysF4NnpZYaPfgT7ofQiUihH2BCuoQ2kJKX9Zk0Y9dSxy9q+sshii7SuoOHxFuGzlJkkxaNBwX&#10;amxpW1N5O3xZBeYj27+8z87zs9ztQ3rJb7mxJ6VGw36zABGoD//hv/abVjBNM/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j67U8UAAADcAAAADwAAAAAAAAAA&#10;AAAAAAChAgAAZHJzL2Rvd25yZXYueG1sUEsFBgAAAAAEAAQA+QAAAJMDAAAAAA==&#10;" strokeweight="0"/>
                  <v:line id="Line 314" o:spid="_x0000_s1338" style="position:absolute;visibility:visible;mso-wrap-style:square" from="1508,-1254" to="1534,-1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IeyMQAAADcAAAADwAAAGRycy9kb3ducmV2LnhtbESPT2vCQBTE74LfYXlCb7pJSzWNrlJK&#10;RXvzL/T4yD6TxezbkF01/fZuQfA4zMxvmNmis7W4UuuNYwXpKAFBXDhtuFRw2C+HGQgfkDXWjknB&#10;H3lYzPu9Geba3XhL110oRYSwz1FBFUKTS+mLiiz6kWuIo3dyrcUQZVtK3eItwm0tX5NkLC0ajgsV&#10;NvRVUXHeXawCsxmv3n8mx4+j/F6F9Dc7Z8YelHoZdJ9TEIG68Aw/2mut4C2dwP+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ch7IxAAAANwAAAAPAAAAAAAAAAAA&#10;AAAAAKECAABkcnMvZG93bnJldi54bWxQSwUGAAAAAAQABAD5AAAAkgMAAAAA&#10;" strokeweight="0"/>
                  <v:line id="Line 315" o:spid="_x0000_s1339" style="position:absolute;flip:x;visibility:visible;mso-wrap-style:square" from="1515,-1247" to="1534,-1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m5f8MAAADcAAAADwAAAGRycy9kb3ducmV2LnhtbERPy2oCMRTdF/yHcIXuNKOFtoxGEUUp&#10;hbb4Wri7Tq4zg5ObIYlO+vfNQujycN7TeTSNuJPztWUFo2EGgriwuuZSwWG/HryD8AFZY2OZFPyS&#10;h/ms9zTFXNuOt3TfhVKkEPY5KqhCaHMpfVGRQT+0LXHiLtYZDAm6UmqHXQo3jRxn2as0WHNqqLCl&#10;ZUXFdXczCrbfb3x2m1u8xnP39XM6lp/H1UKp535cTEAEiuFf/HB/aAUvo7Q2nUlHQ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YJuX/DAAAA3AAAAA8AAAAAAAAAAAAA&#10;AAAAoQIAAGRycy9kb3ducmV2LnhtbFBLBQYAAAAABAAEAPkAAACRAwAAAAA=&#10;" strokeweight="0"/>
                  <v:line id="Line 316" o:spid="_x0000_s1340" style="position:absolute;flip:y;visibility:visible;mso-wrap-style:square" from="1515,-1247" to="1515,-1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Uc5MYAAADcAAAADwAAAGRycy9kb3ducmV2LnhtbESPQWsCMRSE7wX/Q3gFbzWrhdpujSJK&#10;pQi2aOuht+fmdXdx87Ik0Y3/3giFHoeZ+YaZzKJpxJmcry0rGA4yEMSF1TWXCr6/3h6eQfiArLGx&#10;TAou5GE27d1NMNe24y2dd6EUCcI+RwVVCG0upS8qMugHtiVO3q91BkOSrpTaYZfgppGjLHuSBmtO&#10;CxW2tKioOO5ORsH2Y8wHtzrFYzx0m8+ffbneL+dK9e/j/BVEoBj+w3/td63gcfgC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lFHOTGAAAA3AAAAA8AAAAAAAAA&#10;AAAAAAAAoQIAAGRycy9kb3ducmV2LnhtbFBLBQYAAAAABAAEAPkAAACUAwAAAAA=&#10;" strokeweight="0"/>
                  <v:line id="Line 317" o:spid="_x0000_s1341" style="position:absolute;visibility:visible;mso-wrap-style:square" from="1508,-1254" to="1540,-1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dMAcIAAADcAAAADwAAAGRycy9kb3ducmV2LnhtbERPz2vCMBS+D/wfwhN2m2mVua6aiohD&#10;d9tcCzs+mmcbbF5Kk2n33y8HYceP7/d6M9pOXGnwxrGCdJaAIK6dNtwoKL/enjIQPiBr7ByTgl/y&#10;sCkmD2vMtbvxJ11PoRExhH2OCtoQ+lxKX7dk0c9cTxy5sxsshgiHRuoBbzHcdnKeJEtp0XBsaLGn&#10;XUv15fRjFZiP5eH5/aV6reT+ENLv7JIZWyr1OB23KxCBxvAvvruPWsFiHu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PdMAcIAAADcAAAADwAAAAAAAAAAAAAA&#10;AAChAgAAZHJzL2Rvd25yZXYueG1sUEsFBgAAAAAEAAQA+QAAAJADAAAAAA==&#10;" strokeweight="0"/>
                  <v:line id="Line 318" o:spid="_x0000_s1342" style="position:absolute;visibility:visible;mso-wrap-style:square" from="1508,-1235" to="1508,-1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vpmsQAAADcAAAADwAAAGRycy9kb3ducmV2LnhtbESPT2vCQBTE7wW/w/IEb3UTpRqjq0hp&#10;0d78Cx4f2WeymH0bsltNv71bKPQ4zMxvmMWqs7W4U+uNYwXpMAFBXDhtuFRwOn6+ZiB8QNZYOyYF&#10;P+Rhtey9LDDX7sF7uh9CKSKEfY4KqhCaXEpfVGTRD11DHL2ray2GKNtS6hYfEW5rOUqSibRoOC5U&#10;2NB7RcXt8G0VmN1k8/Y1Pc/O8mMT0kt2y4w9KTXod+s5iEBd+A//tbdawXiU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u+maxAAAANwAAAAPAAAAAAAAAAAA&#10;AAAAAKECAABkcnMvZG93bnJldi54bWxQSwUGAAAAAAQABAD5AAAAkgMAAAAA&#10;" strokeweight="0"/>
                  <v:line id="Line 319" o:spid="_x0000_s1343" style="position:absolute;visibility:visible;mso-wrap-style:square" from="1515,-1254" to="1515,-1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l37cQAAADcAAAADwAAAGRycy9kb3ducmV2LnhtbESPQWvCQBSE74L/YXmF3nRjSm0aXUVE&#10;0d6sVfD4yL4mi9m3Ibtq+u/dguBxmJlvmOm8s7W4UuuNYwWjYQKCuHDacKng8LMeZCB8QNZYOyYF&#10;f+RhPuv3pphrd+Nvuu5DKSKEfY4KqhCaXEpfVGTRD11DHL1f11oMUbal1C3eItzWMk2SsbRoOC5U&#10;2NCyouK8v1gFZjfevH99HD+PcrUJo1N2zow9KPX60i0mIAJ14Rl+tLdawVua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aXftxAAAANwAAAAPAAAAAAAAAAAA&#10;AAAAAKECAABkcnMvZG93bnJldi54bWxQSwUGAAAAAAQABAD5AAAAkgMAAAAA&#10;" strokeweight="0"/>
                  <v:line id="Line 320" o:spid="_x0000_s1344" style="position:absolute;visibility:visible;mso-wrap-style:square" from="1508,-1247" to="1540,-1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XSdsUAAADcAAAADwAAAGRycy9kb3ducmV2LnhtbESPQWvCQBSE74X+h+UVvOlGRZumWaUU&#10;xfamqYEeH9nXZDH7NmRXjf++WxB6HGbmGyZfD7YVF+q9caxgOklAEFdOG64VHL+24xSED8gaW8ek&#10;4EYe1qvHhxwz7a58oEsRahEh7DNU0ITQZVL6qiGLfuI64uj9uN5iiLKvpe7xGuG2lbMkWUqLhuNC&#10;gx29N1SdirNVYPbL3eLzuXwp5WYXpt/pKTX2qNToaXh7BRFoCP/he/tDK5jP5v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XSdsUAAADcAAAADwAAAAAAAAAA&#10;AAAAAAChAgAAZHJzL2Rvd25yZXYueG1sUEsFBgAAAAAEAAQA+QAAAJMDAAAAAA==&#10;" strokeweight="0"/>
                  <v:line id="Line 321" o:spid="_x0000_s1345" style="position:absolute;visibility:visible;mso-wrap-style:square" from="1508,-1247" to="1540,-1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xKAsUAAADcAAAADwAAAGRycy9kb3ducmV2LnhtbESPQWvCQBSE70L/w/IK3nQTrTZNs0op&#10;Fu2ttQo9PrKvyWL2bciuGv+9Kwg9DjPzDVMse9uIE3XeOFaQjhMQxKXThisFu5+PUQbCB2SNjWNS&#10;cCEPy8XDoMBcuzN/02kbKhEh7HNUUIfQ5lL6siaLfuxa4uj9uc5iiLKrpO7wHOG2kZMkmUuLhuNC&#10;jS2911QetkerwHzN17PP5/3LXq7WIf3NDpmxO6WGj/3bK4hAffgP39sbrWA6e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8xKAsUAAADcAAAADwAAAAAAAAAA&#10;AAAAAAChAgAAZHJzL2Rvd25yZXYueG1sUEsFBgAAAAAEAAQA+QAAAJMDAAAAAA==&#10;" strokeweight="0"/>
                  <v:line id="Line 322" o:spid="_x0000_s1346" style="position:absolute;visibility:visible;mso-wrap-style:square" from="1515,-1254" to="1515,-1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DvmcUAAADcAAAADwAAAGRycy9kb3ducmV2LnhtbESPT2vCQBTE74V+h+UVvOlGSzRNXUWk&#10;YnvzX6DHR/Y1Wcy+DdlV47fvFoQeh5n5DTNf9rYRV+q8caxgPEpAEJdOG64UnI6bYQbCB2SNjWNS&#10;cCcPy8Xz0xxz7W68p+shVCJC2OeooA6hzaX0ZU0W/ci1xNH7cZ3FEGVXSd3hLcJtIydJMpUWDceF&#10;Glta11SeDxerwOym2/RrVrwV8mMbxt/ZOTP2pNTgpV+9gwjUh//wo/2pFbxO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IDvmcUAAADcAAAADwAAAAAAAAAA&#10;AAAAAAChAgAAZHJzL2Rvd25yZXYueG1sUEsFBgAAAAAEAAQA+QAAAJMDAAAAAA==&#10;" strokeweight="0"/>
                  <v:line id="Line 323" o:spid="_x0000_s1347" style="position:absolute;visibility:visible;mso-wrap-style:square" from="1515,-1254" to="1515,-1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Jx7sQAAADcAAAADwAAAGRycy9kb3ducmV2LnhtbESPQWvCQBSE7wX/w/IKvelGi2kaXUVE&#10;0d6sVfD4yL4mi9m3Ibtq/PduQehxmJlvmOm8s7W4UuuNYwXDQQKCuHDacKng8LPuZyB8QNZYOyYF&#10;d/Iwn/Vepphrd+Nvuu5DKSKEfY4KqhCaXEpfVGTRD1xDHL1f11oMUbal1C3eItzWcpQkqbRoOC5U&#10;2NCyouK8v1gFZpduxl8fx8+jXG3C8JSdM2MPSr29dosJiEBd+A8/21ut4H2U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UnHuxAAAANwAAAAPAAAAAAAAAAAA&#10;AAAAAKECAABkcnMvZG93bnJldi54bWxQSwUGAAAAAAQABAD5AAAAkgMAAAAA&#10;" strokeweight="0"/>
                  <v:line id="Line 324" o:spid="_x0000_s1348" style="position:absolute;visibility:visible;mso-wrap-style:square" from="1508,-1254" to="1540,-1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7UdcQAAADcAAAADwAAAGRycy9kb3ducmV2LnhtbESPT4vCMBTE7wt+h/AEb2uqslqrUURc&#10;dG/+BY+P5tkGm5fSZLX77c3Cwh6HmfkNM1+2thIParxxrGDQT0AQ504bLhScT5/vKQgfkDVWjknB&#10;D3lYLjpvc8y0e/KBHsdQiAhhn6GCMoQ6k9LnJVn0fVcTR+/mGoshyqaQusFnhNtKDpNkLC0ajgsl&#10;1rQuKb8fv60Csx9vP74ml+lFbrZhcE3vqbFnpXrddjUDEagN/+G/9k4rGA0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HtR1xAAAANwAAAAPAAAAAAAAAAAA&#10;AAAAAKECAABkcnMvZG93bnJldi54bWxQSwUGAAAAAAQABAD5AAAAkgMAAAAA&#10;" strokeweight="0"/>
                  <v:line id="Line 325" o:spid="_x0000_s1349" style="position:absolute;visibility:visible;mso-wrap-style:square" from="1508,-1247" to="1540,-1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FAB8IAAADcAAAADwAAAGRycy9kb3ducmV2LnhtbERPz2vCMBS+D/wfwhN2m2mVua6aiohD&#10;d9tcCzs+mmcbbF5Kk2n33y8HYceP7/d6M9pOXGnwxrGCdJaAIK6dNtwoKL/enjIQPiBr7ByTgl/y&#10;sCkmD2vMtbvxJ11PoRExhH2OCtoQ+lxKX7dk0c9cTxy5sxsshgiHRuoBbzHcdnKeJEtp0XBsaLGn&#10;XUv15fRjFZiP5eH5/aV6reT+ENLv7JIZWyr1OB23KxCBxvAvvruPWsFiHt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oFAB8IAAADcAAAADwAAAAAAAAAAAAAA&#10;AAChAgAAZHJzL2Rvd25yZXYueG1sUEsFBgAAAAAEAAQA+QAAAJADAAAAAA==&#10;" strokeweight="0"/>
                  <v:line id="Line 326" o:spid="_x0000_s1350" style="position:absolute;visibility:visible;mso-wrap-style:square" from="1508,-1254" to="1508,-1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3lnMQAAADcAAAADwAAAGRycy9kb3ducmV2LnhtbESPT4vCMBTE7wt+h/AEb2uqslqrUURc&#10;dG/+BY+P5tkGm5fSZLX77c3Cwh6HmfkNM1+2thIParxxrGDQT0AQ504bLhScT5/vKQgfkDVWjknB&#10;D3lYLjpvc8y0e/KBHsdQiAhhn6GCMoQ6k9LnJVn0fVcTR+/mGoshyqaQusFnhNtKDpNkLC0ajgsl&#10;1rQuKb8fv60Csx9vP74ml+lFbrZhcE3vqbFnpXrddjUDEagN/+G/9k4rGA2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zeWcxAAAANwAAAAPAAAAAAAAAAAA&#10;AAAAAKECAABkcnMvZG93bnJldi54bWxQSwUGAAAAAAQABAD5AAAAkgMAAAAA&#10;" strokeweight="0"/>
                  <v:line id="Line 327" o:spid="_x0000_s1351" style="position:absolute;flip:x;visibility:visible;mso-wrap-style:square" from="1508,-1254" to="1540,-1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rpGcMAAADcAAAADwAAAGRycy9kb3ducmV2LnhtbERPz2vCMBS+C/4P4Qm7zXQTplSjiLIx&#10;BlPq5sHbs3lri81LSaLN/vvlMPD48f1erKJpxY2cbywreBpnIIhLqxuuFHx/vT7OQPiArLG1TAp+&#10;ycNqORwsMNe254Juh1CJFMI+RwV1CF0upS9rMujHtiNO3I91BkOCrpLaYZ/CTSufs+xFGmw4NdTY&#10;0aam8nK4GgXFbspn93aNl3juP/enY/Vx3K6VehjF9RxEoBju4n/3u1YwmaT56Uw6AnL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PK6RnDAAAA3AAAAA8AAAAAAAAAAAAA&#10;AAAAoQIAAGRycy9kb3ducmV2LnhtbFBLBQYAAAAABAAEAPkAAACRAwAAAAA=&#10;" strokeweight="0"/>
                  <v:line id="Line 328" o:spid="_x0000_s1352" style="position:absolute;visibility:visible;mso-wrap-style:square" from="1515,-1247" to="1546,-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iPPsEAAADcAAAADwAAAGRycy9kb3ducmV2LnhtbESPQWsCMRSE7wX/Q3iCt5pVQexqFBEF&#10;r2qx1+fmuVncvKxJ1LW/vhGEHoeZ+YaZLVpbizv5UDlWMOhnIIgLpysuFXwfNp8TECEia6wdk4In&#10;BVjMOx8zzLV78I7u+1iKBOGQowITY5NLGQpDFkPfNcTJOztvMSbpS6k9PhLc1nKYZWNpseK0YLCh&#10;laHisr9ZBacGr6b8XX/91DiJx9U1HDe+UKrXbZdTEJHa+B9+t7dawWg0gNeZdATk/A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KI8+wQAAANwAAAAPAAAAAAAAAAAAAAAA&#10;AKECAABkcnMvZG93bnJldi54bWxQSwUGAAAAAAQABAD5AAAAjwMAAAAA&#10;" strokeweight="36e-5mm"/>
                  <v:line id="Line 329" o:spid="_x0000_s1353" style="position:absolute;flip:x y;visibility:visible;mso-wrap-style:square" from="1515,-1247" to="1546,-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1e/8IAAADcAAAADwAAAGRycy9kb3ducmV2LnhtbESPQWsCMRSE7wX/Q3gFL6Vmq2BlaxQp&#10;KuKta70/Nq+bxeRlSaKu/94IQo/DzDfDzJe9s+JCIbaeFXyMChDEtdctNwp+D5v3GYiYkDVaz6Tg&#10;RhGWi8HLHEvtr/xDlyo1IpdwLFGBSakrpYy1IYdx5Dvi7P354DBlGRqpA15zubNyXBRT6bDlvGCw&#10;o29D9ak6OwWTz+Nhd7JvZr+Jzqy3tqqn4abU8LVffYFI1Kf/8JPe6cxNxvA4k4+AX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A1e/8IAAADcAAAADwAAAAAAAAAAAAAA&#10;AAChAgAAZHJzL2Rvd25yZXYueG1sUEsFBgAAAAAEAAQA+QAAAJADAAAAAA==&#10;" strokeweight="0"/>
                  <v:line id="Line 330" o:spid="_x0000_s1354" style="position:absolute;flip:x y;visibility:visible;mso-wrap-style:square" from="1515,-1254" to="1546,-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H7ZMIAAADcAAAADwAAAGRycy9kb3ducmV2LnhtbESPQWsCMRSE7wX/Q3hCL0WzdkFlNYpI&#10;LdJb1/b+2Dw3i8nLkkRd/31TKPQ4zHwzzHo7OCtuFGLnWcFsWoAgbrzuuFXwdTpMliBiQtZoPZOC&#10;B0XYbkZPa6y0v/Mn3erUilzCsUIFJqW+kjI2hhzGqe+Js3f2wWHKMrRSB7zncmfla1HMpcOO84LB&#10;nvaGmkt9dQrKxffpeLEv5uMQnXl7t3UzDw+lnsfDbgUi0ZD+w3/0UWeuLO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0H7ZMIAAADcAAAADwAAAAAAAAAAAAAA&#10;AAChAgAAZHJzL2Rvd25yZXYueG1sUEsFBgAAAAAEAAQA+QAAAJADAAAAAA==&#10;" strokeweight="0"/>
                  <v:line id="Line 331" o:spid="_x0000_s1355" style="position:absolute;flip:x y;visibility:visible;mso-wrap-style:square" from="1515,-1247" to="1546,-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hjEMIAAADcAAAADwAAAGRycy9kb3ducmV2LnhtbESPQWsCMRSE7wX/Q3hCL6VmrcXKahSR&#10;WqS3rvX+2Dw3i8nLkkRd/31TEDwOM98Ms1j1zooLhdh6VjAeFSCIa69bbhT87revMxAxIWu0nknB&#10;jSKsloOnBZbaX/mHLlVqRC7hWKICk1JXShlrQw7jyHfE2Tv64DBlGRqpA15zubPyrSim0mHLecFg&#10;RxtD9ak6OwWTj8N+d7Iv5nsbnfn8slU9DTelnof9eg4iUZ8e4Tu905mbvMP/mXwE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KhjEMIAAADcAAAADwAAAAAAAAAAAAAA&#10;AAChAgAAZHJzL2Rvd25yZXYueG1sUEsFBgAAAAAEAAQA+QAAAJADAAAAAA==&#10;" strokeweight="0"/>
                  <v:line id="Line 332" o:spid="_x0000_s1356" style="position:absolute;flip:x y;visibility:visible;mso-wrap-style:square" from="1515,-1247" to="1546,-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Gi8IAAADcAAAADwAAAGRycy9kb3ducmV2LnhtbESPQWsCMRSE7wX/Q3hCL6VmrdTKahSR&#10;WqS3rvX+2Dw3i8nLkkRd/31TEDwOM98Ms1j1zooLhdh6VjAeFSCIa69bbhT87revMxAxIWu0nknB&#10;jSKsloOnBZbaX/mHLlVqRC7hWKICk1JXShlrQw7jyHfE2Tv64DBlGRqpA15zubPyrSim0mHLecFg&#10;RxtD9ak6OwWTj8N+d7Iv5nsbnfn8slU9DTelnof9eg4iUZ8e4Tu905mbvMP/mXwE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TGi8IAAADcAAAADwAAAAAAAAAAAAAA&#10;AAChAgAAZHJzL2Rvd25yZXYueG1sUEsFBgAAAAAEAAQA+QAAAJADAAAAAA==&#10;" strokeweight="0"/>
                  <v:line id="Line 333" o:spid="_x0000_s1357" style="position:absolute;flip:x y;visibility:visible;mso-wrap-style:square" from="1508,-1247" to="1546,-1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ZY/MIAAADcAAAADwAAAGRycy9kb3ducmV2LnhtbESPQWsCMRSE7wX/Q3hCL0WzVlhlNYpI&#10;LdJb1/b+2Dw3i8nLkkRd/31TKPQ4zHwzzHo7OCtuFGLnWcFsWoAgbrzuuFXwdTpMliBiQtZoPZOC&#10;B0XYbkZPa6y0v/Mn3erUilzCsUIFJqW+kjI2hhzGqe+Js3f2wWHKMrRSB7zncmfla1GU0mHHecFg&#10;T3tDzaW+OgXzxffpeLEv5uMQnXl7t3VThodSz+NhtwKRaEj/4T/6qDM3L+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zZY/MIAAADcAAAADwAAAAAAAAAAAAAA&#10;AAChAgAAZHJzL2Rvd25yZXYueG1sUEsFBgAAAAAEAAQA+QAAAJADAAAAAA==&#10;" strokeweight="0"/>
                  <v:line id="Line 334" o:spid="_x0000_s1358" style="position:absolute;flip:x y;visibility:visible;mso-wrap-style:square" from="1521,-1247" to="1553,-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r9Z8IAAADcAAAADwAAAGRycy9kb3ducmV2LnhtbESPQWsCMRSE74X+h/AKXkrNqqBlaxQR&#10;FfHWVe+PzetmMXlZkqjrv28KQo/DzDfDzJe9s+JGIbaeFYyGBQji2uuWGwWn4/bjE0RMyBqtZ1Lw&#10;oAjLxevLHEvt7/xNtyo1IpdwLFGBSakrpYy1IYdx6Dvi7P344DBlGRqpA95zubNyXBRT6bDlvGCw&#10;o7Wh+lJdnYLJ7HzcX+y7OWyjM5udreppeCg1eOtXXyAS9ek//KT3OnOTGfydyUdAL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Hr9Z8IAAADcAAAADwAAAAAAAAAAAAAA&#10;AAChAgAAZHJzL2Rvd25yZXYueG1sUEsFBgAAAAAEAAQA+QAAAJADAAAAAA==&#10;" strokeweight="0"/>
                  <v:line id="Line 335" o:spid="_x0000_s1359" style="position:absolute;visibility:visible;mso-wrap-style:square" from="1508,-1254" to="1508,-1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jW2sIAAADcAAAADwAAAGRycy9kb3ducmV2LnhtbERPz2vCMBS+D/wfwhN2m2mVua6aiowN&#10;3W1zLez4aJ5tsHkpTab1vzcHYceP7/d6M9pOnGnwxrGCdJaAIK6dNtwoKH8+njIQPiBr7ByTgit5&#10;2BSThzXm2l34m86H0IgYwj5HBW0IfS6lr1uy6GeuJ47c0Q0WQ4RDI/WAlxhuOzlPkqW0aDg2tNjT&#10;W0v16fBnFZiv5e7586V6reT7LqS/2SkztlTqcTpuVyACjeFffHfvtYLFIq6NZ+IR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1jW2sIAAADcAAAADwAAAAAAAAAAAAAA&#10;AAChAgAAZHJzL2Rvd25yZXYueG1sUEsFBgAAAAAEAAQA+QAAAJADAAAAAA==&#10;" strokeweight="0"/>
                  <v:line id="Line 336" o:spid="_x0000_s1360" style="position:absolute;visibility:visible;mso-wrap-style:square" from="1508,-1254" to="1540,-1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RzQcUAAADcAAAADwAAAGRycy9kb3ducmV2LnhtbESPT2vCQBTE74V+h+UVetONSjVJXaVI&#10;RXvzX6DHR/Y1Wcy+DdlV02/vFoQeh5n5DTNf9rYRV+q8caxgNExAEJdOG64UnI7rQQrCB2SNjWNS&#10;8Eselovnpznm2t14T9dDqESEsM9RQR1Cm0vpy5os+qFriaP34zqLIcqukrrDW4TbRo6TZCotGo4L&#10;Nba0qqk8Hy5WgdlNN29fsyIr5OcmjL7Tc2rsSanXl/7jHUSgPvyHH+2tVjCZZPB3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BRzQcUAAADcAAAADwAAAAAAAAAA&#10;AAAAAAChAgAAZHJzL2Rvd25yZXYueG1sUEsFBgAAAAAEAAQA+QAAAJMDAAAAAA==&#10;" strokeweight="0"/>
                  <v:rect id="Rectangle 337" o:spid="_x0000_s1361" style="position:absolute;left:1852;top:3532;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Voz78A&#10;AADcAAAADwAAAGRycy9kb3ducmV2LnhtbERPy4rCMBTdC/MP4Q7MTtNREalGkQFBBze2fsCluX1g&#10;clOSaOvfTxYDLg/nvd2P1ogn+dA5VvA9y0AQV0533Ci4lcfpGkSIyBqNY1LwogD73cdki7l2A1/p&#10;WcRGpBAOOSpoY+xzKUPVksUwcz1x4mrnLcYEfSO1xyGFWyPnWbaSFjtODS329NNSdS8eVoEsi+Ow&#10;LozP3O+8vpjz6VqTU+rrczxsQEQa41v87z5pBYtlmp/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tWjPvwAAANwAAAAPAAAAAAAAAAAAAAAAAJgCAABkcnMvZG93bnJl&#10;di54bWxQSwUGAAAAAAQABAD1AAAAhAM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line id="Line 338" o:spid="_x0000_s1362" style="position:absolute;visibility:visible;mso-wrap-style:square" from="2310,2342" to="2316,3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vjccQAAADcAAAADwAAAGRycy9kb3ducmV2LnhtbESPT4vCMBTE7wt+h/CEva1p1z9oNcoi&#10;CHsoiu56fzTPttq8lCba+u2NIHgcZuY3zGLVmUrcqHGlZQXxIAJBnFldcq7g/2/zNQXhPLLGyjIp&#10;uJOD1bL3scBE25b3dDv4XAQIuwQVFN7XiZQuK8igG9iaOHgn2xj0QTa51A22AW4q+R1FE2mw5LBQ&#10;YE3rgrLL4WoUtJPzfjtMd+nsem/TCMfxRW+PSn32u585CE+df4df7V+tYDiK4XkmHA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NxxAAAANwAAAAPAAAAAAAAAAAA&#10;AAAAAKECAABkcnMvZG93bnJldi54bWxQSwUGAAAAAAQABAD5AAAAkgMAAAAA&#10;" strokecolor="#903" strokeweight="17e-5mm">
                    <v:stroke dashstyle="1 1"/>
                  </v:line>
                  <v:line id="Line 339" o:spid="_x0000_s1363" style="position:absolute;flip:x y;visibility:visible;mso-wrap-style:square" from="2291,3749" to="2316,3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dtDsYAAADcAAAADwAAAGRycy9kb3ducmV2LnhtbESPQWvCQBSE7wX/w/IEb3XTVG2NriKF&#10;FsGLxlKvz+xrkjb7NmZXk/57Vyh4HGbmG2a+7EwlLtS40rKCp2EEgjizuuRcwef+/fEVhPPIGivL&#10;pOCPHCwXvYc5Jtq2vKNL6nMRIOwSVFB4XydSuqwgg25oa+LgfdvGoA+yyaVusA1wU8k4iibSYMlh&#10;ocCa3grKftOzUXD+iDebY/U1PYzT0fY0bn9edL1XatDvVjMQnjp/D/+311rB8yiG25lwBOTi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8HbQ7GAAAA3AAAAA8AAAAAAAAA&#10;AAAAAAAAoQIAAGRycy9kb3ducmV2LnhtbFBLBQYAAAAABAAEAPkAAACUAwAAAAA=&#10;" strokecolor="#903" strokeweight="17e-5mm"/>
                  <v:line id="Line 340" o:spid="_x0000_s1364" style="position:absolute;flip:y;visibility:visible;mso-wrap-style:square" from="2316,3749" to="2342,3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vKwcIAAADcAAAADwAAAGRycy9kb3ducmV2LnhtbESP0WrCQBRE3wv+w3KFvojZtAkiaVaR&#10;gMVXrR9wyd4mwezdJbtN4t+7BcHHYWbOMOV+Nr0YafCdZQUfSQqCuLa640bB9ee43oLwAVljb5kU&#10;3MnDfrd4K7HQduIzjZfQiAhhX6CCNgRXSOnrlgz6xDri6P3awWCIcmikHnCKcNPLzzTdSIMdx4UW&#10;HVUt1bfLn1FQffc8Z2575pXNV/nJST6mo1Lvy/nwBSLQHF7hZ/ukFWR5Bv9n4hGQu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ZvKwcIAAADcAAAADwAAAAAAAAAAAAAA&#10;AAChAgAAZHJzL2Rvd25yZXYueG1sUEsFBgAAAAAEAAQA+QAAAJADAAAAAA==&#10;" strokecolor="#903" strokeweight="17e-5mm"/>
                  <v:line id="Line 341" o:spid="_x0000_s1365" style="position:absolute;visibility:visible;mso-wrap-style:square" from="1992,-1941" to="1992,-1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OvosUAAADcAAAADwAAAGRycy9kb3ducmV2LnhtbESPT2sCMRTE70K/Q3gFb5q1Wl23Rimi&#10;qLfWP+DxsXndDW5elk3U7bdvhILHYWZ+w8wWra3EjRpvHCsY9BMQxLnThgsFx8O6l4LwAVlj5ZgU&#10;/JKHxfylM8NMuzt/020fChEh7DNUUIZQZ1L6vCSLvu9q4uj9uMZiiLIppG7wHuG2km9JMpYWDceF&#10;EmtalpRf9lerwHyNN++7yWl6kqtNGJzTS2rsUanua/v5ASJQG57h//ZWKxiORvA4E4+A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hOvosUAAADcAAAADwAAAAAAAAAA&#10;AAAAAAChAgAAZHJzL2Rvd25yZXYueG1sUEsFBgAAAAAEAAQA+QAAAJMDAAAAAA==&#10;" strokeweight="0"/>
                  <v:line id="Line 342" o:spid="_x0000_s1366" style="position:absolute;visibility:visible;mso-wrap-style:square" from="1992,-1941" to="2017,-1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8KOcUAAADcAAAADwAAAGRycy9kb3ducmV2LnhtbESPT2sCMRTE7wW/Q3iCt5q1Vl23Rimi&#10;aG+tf8DjY/O6G9y8LJuo229vBKHHYWZ+w8wWra3ElRpvHCsY9BMQxLnThgsFh/36NQXhA7LGyjEp&#10;+CMPi3nnZYaZdjf+oesuFCJC2GeooAyhzqT0eUkWfd/VxNH7dY3FEGVTSN3gLcJtJd+SZCwtGo4L&#10;Jda0LCk/7y5Wgfkeb0Zfk+P0KFebMDil59TYg1K9bvv5ASJQG/7Dz/ZWKxi+j+B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8KOcUAAADcAAAADwAAAAAAAAAA&#10;AAAAAAChAgAAZHJzL2Rvd25yZXYueG1sUEsFBgAAAAAEAAQA+QAAAJMDAAAAAA==&#10;" strokeweight="0"/>
                  <v:line id="Line 343" o:spid="_x0000_s1367" style="position:absolute;flip:x;visibility:visible;mso-wrap-style:square" from="1998,-1935" to="2017,-1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mni8YAAADcAAAADwAAAGRycy9kb3ducmV2LnhtbESPQWsCMRSE74L/ITyht5qtLbZsjSKW&#10;ihSqaOuht+fmdXdx87Ik0Y3/3hQKHoeZ+YaZzKJpxJmcry0reBhmIIgLq2suFXx/vd+/gPABWWNj&#10;mRRcyMNs2u9NMNe24y2dd6EUCcI+RwVVCG0upS8qMuiHtiVO3q91BkOSrpTaYZfgppGjLBtLgzWn&#10;hQpbWlRUHHcno2C7fuaDW57iMR66z83PvvzYv82VuhvE+SuIQDHcwv/tlVbw+DSGv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tpp4vGAAAA3AAAAA8AAAAAAAAA&#10;AAAAAAAAoQIAAGRycy9kb3ducmV2LnhtbFBLBQYAAAAABAAEAPkAAACUAwAAAAA=&#10;" strokeweight="0"/>
                  <v:line id="Line 344" o:spid="_x0000_s1368" style="position:absolute;flip:y;visibility:visible;mso-wrap-style:square" from="1998,-1935" to="1998,-19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UCEMYAAADcAAAADwAAAGRycy9kb3ducmV2LnhtbESPQWsCMRSE74L/ITyhN83Wllq2RhFL&#10;RQq1aOuht+fmdXdx87Ik0Y3/3hQKHoeZ+YaZzqNpxJmcry0ruB9lIIgLq2suFXx/vQ2fQfiArLGx&#10;TAou5GE+6/emmGvb8ZbOu1CKBGGfo4IqhDaX0hcVGfQj2xIn79c6gyFJV0rtsEtw08hxlj1JgzWn&#10;hQpbWlZUHHcno2C7mfDBrU7xGA/dx+fPvnzfvy6UuhvExQuIQDHcwv/ttVbw8DiB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QlAhDGAAAA3AAAAA8AAAAAAAAA&#10;AAAAAAAAoQIAAGRycy9kb3ducmV2LnhtbFBLBQYAAAAABAAEAPkAAACUAwAAAAA=&#10;" strokeweight="0"/>
                  <v:line id="Line 345" o:spid="_x0000_s1369" style="position:absolute;visibility:visible;mso-wrap-style:square" from="1992,-1941" to="2024,-1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lp8IAAADcAAAADwAAAGRycy9kb3ducmV2LnhtbERPy2rCQBTdF/oPwxW6qxNbTWN0FJGK&#10;urM+wOUlc00GM3dCZqrx751FocvDeU/nna3FjVpvHCsY9BMQxIXThksFx8PqPQPhA7LG2jEpeJCH&#10;+ez1ZYq5dnf+ods+lCKGsM9RQRVCk0vpi4os+r5riCN3ca3FEGFbSt3iPYbbWn4kSSotGo4NFTa0&#10;rKi47n+tArNL16Pt12l8kt/rMDhn18zYo1JvvW4xARGoC//iP/dGK/gcxrX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6lp8IAAADcAAAADwAAAAAAAAAAAAAA&#10;AAChAgAAZHJzL2Rvd25yZXYueG1sUEsFBgAAAAAEAAQA+QAAAJADAAAAAA==&#10;" strokeweight="0"/>
                  <v:line id="Line 346" o:spid="_x0000_s1370" style="position:absolute;visibility:visible;mso-wrap-style:square" from="1992,-1922" to="1992,-1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IAPMUAAADcAAAADwAAAGRycy9kb3ducmV2LnhtbESPQWsCMRSE74L/ITzBm2bV1q5bo5Ri&#10;0d7UKvT42Dx3g5uXZRN1/fdGKPQ4zMw3zHzZ2kpcqfHGsYLRMAFBnDttuFBw+PkapCB8QNZYOSYF&#10;d/KwXHQ7c8y0u/GOrvtQiAhhn6GCMoQ6k9LnJVn0Q1cTR+/kGoshyqaQusFbhNtKjpNkKi0ajgsl&#10;1vRZUn7eX6wCs52uX7/fjrOjXK3D6Dc9p8YelOr32o93EIHa8B/+a2+0gsnL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BIAPMUAAADcAAAADwAAAAAAAAAA&#10;AAAAAAChAgAAZHJzL2Rvd25yZXYueG1sUEsFBgAAAAAEAAQA+QAAAJMDAAAAAA==&#10;" strokeweight="0"/>
                  <v:line id="Line 347" o:spid="_x0000_s1371" style="position:absolute;visibility:visible;mso-wrap-style:square" from="1998,-1941" to="1998,-1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E/fMEAAADcAAAADwAAAGRycy9kb3ducmV2LnhtbERPy4rCMBTdD8w/hDswO02dQa3VKIMo&#10;6s4nuLw01zbY3JQmav17sxBmeTjvyay1lbhT441jBb1uAoI4d9pwoeB4WHZSED4ga6wck4IneZhN&#10;Pz8mmGn34B3d96EQMYR9hgrKEOpMSp+XZNF3XU0cuYtrLIYIm0LqBh8x3FbyJ0kG0qLh2FBiTfOS&#10;8uv+ZhWY7WDV3wxPo5NcrELvnF5TY49KfX+1f2MQgdrwL36711rBbz/Oj2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8T98wQAAANwAAAAPAAAAAAAAAAAAAAAA&#10;AKECAABkcnMvZG93bnJldi54bWxQSwUGAAAAAAQABAD5AAAAjwMAAAAA&#10;" strokeweight="0"/>
                  <v:line id="Line 348" o:spid="_x0000_s1372" style="position:absolute;visibility:visible;mso-wrap-style:square" from="1992,-1935" to="2024,-1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2a58QAAADcAAAADwAAAGRycy9kb3ducmV2LnhtbESPT2vCQBTE7wW/w/KE3uomFTVGV5Fi&#10;0d78Cx4f2WeymH0bsltNv71bKPQ4zMxvmPmys7W4U+uNYwXpIAFBXDhtuFRwOn6+ZSB8QNZYOyYF&#10;P+Rhuei9zDHX7sF7uh9CKSKEfY4KqhCaXEpfVGTRD1xDHL2ray2GKNtS6hYfEW5r+Z4kY2nRcFyo&#10;sKGPiorb4dsqMLvxZvQ1OU/Pcr0J6SW7ZcaelHrtd6sZiEBd+A//tbdawXC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ZrnxAAAANwAAAAPAAAAAAAAAAAA&#10;AAAAAKECAABkcnMvZG93bnJldi54bWxQSwUGAAAAAAQABAD5AAAAkgMAAAAA&#10;" strokeweight="0"/>
                  <v:line id="Line 349" o:spid="_x0000_s1373" style="position:absolute;visibility:visible;mso-wrap-style:square" from="1992,-1935" to="2024,-1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8EkMUAAADcAAAADwAAAGRycy9kb3ducmV2LnhtbESPT2vCQBTE74V+h+UVvOlGSzRNXUWk&#10;YnvzX6DHR/Y1Wcy+DdlV47fvFoQeh5n5DTNf9rYRV+q8caxgPEpAEJdOG64UnI6bYQbCB2SNjWNS&#10;cCcPy8Xz0xxz7W68p+shVCJC2OeooA6hzaX0ZU0W/ci1xNH7cZ3FEGVXSd3hLcJtIydJMpUWDceF&#10;Glta11SeDxerwOym2/RrVrwV8mMbxt/ZOTP2pNTgpV+9gwjUh//wo/2pFbym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28EkMUAAADcAAAADwAAAAAAAAAA&#10;AAAAAAChAgAAZHJzL2Rvd25yZXYueG1sUEsFBgAAAAAEAAQA+QAAAJMDAAAAAA==&#10;" strokeweight="0"/>
                  <v:line id="Line 350" o:spid="_x0000_s1374" style="position:absolute;visibility:visible;mso-wrap-style:square" from="1998,-1941" to="1998,-1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OhC8UAAADcAAAADwAAAGRycy9kb3ducmV2LnhtbESPT2vCQBTE74V+h+UVetONSjRNXUVE&#10;sb35L9DjI/uaLGbfhuxW47fvFoQeh5n5DTNf9rYRV+q8caxgNExAEJdOG64UnE/bQQbCB2SNjWNS&#10;cCcPy8Xz0xxz7W58oOsxVCJC2OeooA6hzaX0ZU0W/dC1xNH7dp3FEGVXSd3hLcJtI8dJMpUWDceF&#10;Glta11Rejj9WgdlPd+nnrHgr5GYXRl/ZJTP2rNTrS796BxGoD//hR/tDK5ik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OhC8UAAADcAAAADwAAAAAAAAAA&#10;AAAAAAChAgAAZHJzL2Rvd25yZXYueG1sUEsFBgAAAAAEAAQA+QAAAJMDAAAAAA==&#10;" strokeweight="0"/>
                  <v:line id="Line 351" o:spid="_x0000_s1375" style="position:absolute;visibility:visible;mso-wrap-style:square" from="1998,-1941" to="1998,-1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5f8UAAADcAAAADwAAAGRycy9kb3ducmV2LnhtbESPT2sCMRTE7wW/Q3iCt5q1Vl23Rimi&#10;aG+tf8DjY/O6G9y8LJuo229vBKHHYWZ+w8wWra3ElRpvHCsY9BMQxLnThgsFh/36NQXhA7LGyjEp&#10;+CMPi3nnZYaZdjf+oesuFCJC2GeooAyhzqT0eUkWfd/VxNH7dY3FEGVTSN3gLcJtJd+SZCwtGo4L&#10;Jda0LCk/7y5Wgfkeb0Zfk+P0KFebMDil59TYg1K9bvv5ASJQG/7Dz/ZWKxiO3uF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5f8UAAADcAAAADwAAAAAAAAAA&#10;AAAAAAChAgAAZHJzL2Rvd25yZXYueG1sUEsFBgAAAAAEAAQA+QAAAJMDAAAAAA==&#10;" strokeweight="0"/>
                  <v:line id="Line 352" o:spid="_x0000_s1376" style="position:absolute;visibility:visible;mso-wrap-style:square" from="1992,-1941" to="2024,-1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ac5MQAAADcAAAADwAAAGRycy9kb3ducmV2LnhtbESPT2vCQBTE7wW/w/KE3urGSjRGV5Fi&#10;0d78Cx4f2WeymH0bsltNv71bKPQ4zMxvmPmys7W4U+uNYwXDQQKCuHDacKngdPx8y0D4gKyxdkwK&#10;fsjDctF7mWOu3YP3dD+EUkQI+xwVVCE0uZS+qMiiH7iGOHpX11oMUbal1C0+ItzW8j1JxtKi4bhQ&#10;YUMfFRW3w7dVYHbjTfo1OU/Pcr0Jw0t2y4w9KfXa71YzEIG68B/+a2+1glGa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hpzkxAAAANwAAAAPAAAAAAAAAAAA&#10;AAAAAKECAABkcnMvZG93bnJldi54bWxQSwUGAAAAAAQABAD5AAAAkgMAAAAA&#10;" strokeweight="0"/>
                  <v:line id="Line 353" o:spid="_x0000_s1377" style="position:absolute;visibility:visible;mso-wrap-style:square" from="1992,-1935" to="2024,-1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QCk8QAAADcAAAADwAAAGRycy9kb3ducmV2LnhtbESPT2vCQBTE7wW/w/KE3upGxRijq4hY&#10;bG/+BY+P7DNZzL4N2a2m375bKPQ4zMxvmMWqs7V4UOuNYwXDQQKCuHDacKngfHp/y0D4gKyxdkwK&#10;vsnDatl7WWCu3ZMP9DiGUkQI+xwVVCE0uZS+qMiiH7iGOHo311oMUbal1C0+I9zWcpQkqbRoOC5U&#10;2NCmouJ+/LIKzD7dTT6nl9lFbndheM3umbFnpV773XoOIlAX/sN/7Q+tYDxJ4f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VAKTxAAAANwAAAAPAAAAAAAAAAAA&#10;AAAAAKECAABkcnMvZG93bnJldi54bWxQSwUGAAAAAAQABAD5AAAAkgMAAAAA&#10;" strokeweight="0"/>
                  <v:line id="Line 354" o:spid="_x0000_s1378" style="position:absolute;visibility:visible;mso-wrap-style:square" from="1992,-1941" to="1992,-1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inCMUAAADcAAAADwAAAGRycy9kb3ducmV2LnhtbESPQWvCQBSE74X+h+UVvOnGFk2aukop&#10;FetNbQI9PrKvyWL2bciuGv99VxB6HGbmG2axGmwrztR741jBdJKAIK6cNlwrKL7X4wyED8gaW8ek&#10;4EoeVsvHhwXm2l14T+dDqEWEsM9RQRNCl0vpq4Ys+onriKP363qLIcq+lrrHS4TbVj4nyVxaNBwX&#10;Guzoo6HqeDhZBWY338y2aflays9NmP5kx8zYQqnR0/D+BiLQEP7D9/aXVvAyS+F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xinCMUAAADcAAAADwAAAAAAAAAA&#10;AAAAAAChAgAAZHJzL2Rvd25yZXYueG1sUEsFBgAAAAAEAAQA+QAAAJMDAAAAAA==&#10;" strokeweight="0"/>
                  <v:line id="Line 355" o:spid="_x0000_s1379" style="position:absolute;flip:x;visibility:visible;mso-wrap-style:square" from="1992,-1941" to="2024,-1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MAv8QAAADcAAAADwAAAGRycy9kb3ducmV2LnhtbERPy2oCMRTdF/oP4Ra6q5lafDAaRSwt&#10;RVDR1oW76+R2ZnByMyTRiX9vFoUuD+c9nUfTiCs5X1tW8NrLQBAXVtdcKvj5/ngZg/ABWWNjmRTc&#10;yMN89vgwxVzbjnd03YdSpBD2OSqoQmhzKX1RkUHfsy1x4n6tMxgSdKXUDrsUbhrZz7KhNFhzaqiw&#10;pWVFxXl/MQp2mxGf3OclnuOpW2+Ph3J1eF8o9fwUFxMQgWL4F/+5v7SCt0Fam86kIy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YwC/xAAAANwAAAAPAAAAAAAAAAAA&#10;AAAAAKECAABkcnMvZG93bnJldi54bWxQSwUGAAAAAAQABAD5AAAAkgMAAAAA&#10;" strokeweight="0"/>
                  <v:line id="Line 356" o:spid="_x0000_s1380" style="position:absolute;visibility:visible;mso-wrap-style:square" from="1998,-1935" to="2030,-1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FmmMMAAADcAAAADwAAAGRycy9kb3ducmV2LnhtbESPQWsCMRSE7wX/Q3iCt5qt0qLrZkVE&#10;wWttsdfXzXOzdPOyJlHX/vpGEHocZuYbplj2thUX8qFxrOBlnIEgrpxuuFbw+bF9noEIEVlj65gU&#10;3CjAshw8FZhrd+V3uuxjLRKEQ44KTIxdLmWoDFkMY9cRJ+/ovMWYpK+l9nhNcNvKSZa9SYsNpwWD&#10;Ha0NVT/7s1Xw3eHJ1L+b+VeLs3hYn8Jh6yulRsN+tQARqY//4Ud7pxVMX+dwP5OOgC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BZpjDAAAA3AAAAA8AAAAAAAAAAAAA&#10;AAAAoQIAAGRycy9kb3ducmV2LnhtbFBLBQYAAAAABAAEAPkAAACRAwAAAAA=&#10;" strokeweight="36e-5mm"/>
                  <v:line id="Line 357" o:spid="_x0000_s1381" style="position:absolute;flip:x y;visibility:visible;mso-wrap-style:square" from="1998,-1935" to="2030,-1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BKDsAAAADcAAAADwAAAGRycy9kb3ducmV2LnhtbERPTUsDMRC9C/6HMIIXsVkrbGVtWkRa&#10;Kd7ctvdhM26WJpMlie323zsHwePjfS/XU/DqTCkPkQ08zSpQxF20A/cGDvvt4wuoXJAt+shk4EoZ&#10;1qvbmyU2Nl74i85t6ZWEcG7QgCtlbLTOnaOAeRZHYuG+YwpYBKZe24QXCQ9ez6uq1gEHlgaHI707&#10;6k7tTzDwvDjudyf/4D63ObjNh2+7Ol2Nub+b3l5BFZrKv/jPvbPiq2W+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ggSg7AAAAA3AAAAA8AAAAAAAAAAAAAAAAA&#10;oQIAAGRycy9kb3ducmV2LnhtbFBLBQYAAAAABAAEAPkAAACOAwAAAAA=&#10;" strokeweight="0"/>
                  <v:line id="Line 358" o:spid="_x0000_s1382" style="position:absolute;flip:x y;visibility:visible;mso-wrap-style:square" from="1998,-1941" to="2030,-1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zvlcIAAADcAAAADwAAAGRycy9kb3ducmV2LnhtbESPQWsCMRSE70L/Q3gFL6JZLayyNUop&#10;tYi3rnp/bF43i8nLkqS6/vumIPQ4zHwzzHo7OCuuFGLnWcF8VoAgbrzuuFVwOu6mKxAxIWu0nknB&#10;nSJsN0+jNVba3/iLrnVqRS7hWKECk1JfSRkbQw7jzPfE2fv2wWHKMrRSB7zlcmfloihK6bDjvGCw&#10;p3dDzaX+cQpelufj/mIn5rCLznx82ropw12p8fPw9goi0ZD+ww96rzNXzuHvTD4C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2zvlcIAAADcAAAADwAAAAAAAAAAAAAA&#10;AAChAgAAZHJzL2Rvd25yZXYueG1sUEsFBgAAAAAEAAQA+QAAAJADAAAAAA==&#10;" strokeweight="0"/>
                  <v:line id="Line 359" o:spid="_x0000_s1383" style="position:absolute;flip:x y;visibility:visible;mso-wrap-style:square" from="1998,-1935" to="2030,-1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5x4sIAAADcAAAADwAAAGRycy9kb3ducmV2LnhtbESPQWsCMRSE70L/Q3gFL6LZWlhla5RS&#10;VKS3rnp/bF43i8nLkqS6/ntTKPQ4zHwzzGozOCuuFGLnWcHLrABB3HjdcavgdNxNlyBiQtZoPZOC&#10;O0XYrJ9GK6y0v/EXXevUilzCsUIFJqW+kjI2hhzGme+Js/ftg8OUZWilDnjL5c7KeVGU0mHHecFg&#10;Tx+Gmkv94xS8Ls7Hw8VOzOcuOrPd27opw12p8fPw/gYi0ZD+w3/0QWeunMPvmXwE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75x4sIAAADcAAAADwAAAAAAAAAAAAAA&#10;AAChAgAAZHJzL2Rvd25yZXYueG1sUEsFBgAAAAAEAAQA+QAAAJADAAAAAA==&#10;" strokeweight="0"/>
                  <v:line id="Line 360" o:spid="_x0000_s1384" style="position:absolute;flip:x y;visibility:visible;mso-wrap-style:square" from="1998,-1935" to="2030,-1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LUecIAAADcAAAADwAAAGRycy9kb3ducmV2LnhtbESPQWsCMRSE7wX/Q3hCL0WzVlhlNYpI&#10;LdJb1/b+2Dw3i8nLkkRd/31TKPQ4zHwzzHo7OCtuFGLnWcFsWoAgbrzuuFXwdTpMliBiQtZoPZOC&#10;B0XYbkZPa6y0v/Mn3erUilzCsUIFJqW+kjI2hhzGqe+Js3f2wWHKMrRSB7zncmfla1GU0mHHecFg&#10;T3tDzaW+OgXzxffpeLEv5uMQnXl7t3VThodSz+NhtwKRaEj/4T/6qDNXzu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PLUecIAAADcAAAADwAAAAAAAAAAAAAA&#10;AAChAgAAZHJzL2Rvd25yZXYueG1sUEsFBgAAAAAEAAQA+QAAAJADAAAAAA==&#10;" strokeweight="0"/>
                  <v:line id="Line 361" o:spid="_x0000_s1385" style="position:absolute;flip:x y;visibility:visible;mso-wrap-style:square" from="1992,-1935" to="2030,-18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tMDcMAAADcAAAADwAAAGRycy9kb3ducmV2LnhtbESPQWsCMRSE74X+h/CEXopm28pWVqOU&#10;Uot4c633x+a5WUxeliTV9d83BcHjMPPNMIvV4Kw4U4idZwUvkwIEceN1x62Cn/16PAMRE7JG65kU&#10;XCnCavn4sMBK+wvv6FynVuQSjhUqMCn1lZSxMeQwTnxPnL2jDw5TlqGVOuAllzsrX4uilA47zgsG&#10;e/o01JzqX6fg7f2w35zss9muozNf37ZuynBV6mk0fMxBJBrSPXyjNzpz5RT+z+Qj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bTA3DAAAA3AAAAA8AAAAAAAAAAAAA&#10;AAAAoQIAAGRycy9kb3ducmV2LnhtbFBLBQYAAAAABAAEAPkAAACRAwAAAAA=&#10;" strokeweight="0"/>
                  <v:line id="Line 362" o:spid="_x0000_s1386" style="position:absolute;flip:x y;visibility:visible;mso-wrap-style:square" from="2005,-1935" to="2036,-19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fplsMAAADcAAAADwAAAGRycy9kb3ducmV2LnhtbESPQWsCMRSE74X+h/CEXopm2+JWVqOU&#10;Uot4c633x+a5WUxeliTV9d83BcHjMPPNMIvV4Kw4U4idZwUvkwIEceN1x62Cn/16PAMRE7JG65kU&#10;XCnCavn4sMBK+wvv6FynVuQSjhUqMCn1lZSxMeQwTnxPnL2jDw5TlqGVOuAllzsrX4uilA47zgsG&#10;e/o01JzqX6fg7f2w35zss9muozNf37ZuynBV6mk0fMxBJBrSPXyjNzpz5RT+z+Qj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hX6ZbDAAAA3AAAAA8AAAAAAAAAAAAA&#10;AAAAoQIAAGRycy9kb3ducmV2LnhtbFBLBQYAAAAABAAEAPkAAACRAwAAAAA=&#10;" strokeweight="0"/>
                  <v:line id="Line 363" o:spid="_x0000_s1387" style="position:absolute;visibility:visible;mso-wrap-style:square" from="1992,-1941" to="1992,-1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jILsUAAADcAAAADwAAAGRycy9kb3ducmV2LnhtbESPT2vCQBTE7wW/w/IEb7pRaYzRVaS0&#10;aG+tf8DjI/tMFrNvQ3ar6bd3C0KPw8z8hlmuO1uLG7XeOFYwHiUgiAunDZcKjoePYQbCB2SNtWNS&#10;8Ese1qveyxJz7e78Tbd9KEWEsM9RQRVCk0vpi4os+pFriKN3ca3FEGVbSt3iPcJtLSdJkkqLhuNC&#10;hQ29VVRc9z9WgflKt6+fs9P8JN+3YXzOrpmxR6UG/W6zABGoC//hZ3unFUzTFP7OxCMgV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jILsUAAADcAAAADwAAAAAAAAAA&#10;AAAAAAChAgAAZHJzL2Rvd25yZXYueG1sUEsFBgAAAAAEAAQA+QAAAJMDAAAAAA==&#10;" strokeweight="0"/>
                  <v:line id="Line 364" o:spid="_x0000_s1388" style="position:absolute;visibility:visible;mso-wrap-style:square" from="1992,-1941" to="2024,-1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RttcQAAADcAAAADwAAAGRycy9kb3ducmV2LnhtbESPT2vCQBTE7wW/w/KE3nRjizGNrlJK&#10;RXvzL/T4yD6TxezbkF01fnu3IPQ4zMxvmNmis7W4UuuNYwWjYQKCuHDacKngsF8OMhA+IGusHZOC&#10;O3lYzHsvM8y1u/GWrrtQighhn6OCKoQml9IXFVn0Q9cQR+/kWoshyraUusVbhNtaviVJKi0ajgsV&#10;NvRVUXHeXawCs0lX45/J8eMov1dh9JudM2MPSr32u88piEBd+A8/22ut4D2dwN+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dG21xAAAANwAAAAPAAAAAAAAAAAA&#10;AAAAAKECAABkcnMvZG93bnJldi54bWxQSwUGAAAAAAQABAD5AAAAkgMAAAAA&#10;" strokeweight="0"/>
                  <v:rect id="Rectangle 365" o:spid="_x0000_s1389" style="position:absolute;left:2336;top:3131;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Y4qcAA&#10;AADcAAAADwAAAGRycy9kb3ducmV2LnhtbERPS2rDMBDdF3IHMYHuGjkuBONGCSUQSEo2sXuAwRp/&#10;qDQykmK7t68WhSwf778/LtaIiXwYHCvYbjIQxI3TA3cKvuvzWwEiRGSNxjEp+KUAx8PqZY+ldjPf&#10;aapiJ1IIhxIV9DGOpZSh6cli2LiROHGt8xZjgr6T2uOcwq2ReZbtpMWBU0OPI516an6qh1Ug6+o8&#10;F5XxmfvK25u5Xu4tOaVe18vnB4hIS3yK/90XreB9l9amM+kIyMM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nY4qcAAAADc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366" o:spid="_x0000_s1390" style="position:absolute;left:1432;top:4067;width:687;height:127;visibility:visible;mso-wrap-style:square;v-text-anchor:top" coordsize="687,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ziJcMA&#10;AADcAAAADwAAAGRycy9kb3ducmV2LnhtbESPQWvCQBSE74L/YXlCb7ppCxKjq4hY6KVIja3XR/aZ&#10;hGbfht1XTf+9Wyj0OMzMN8xqM7hOXSnE1rOBx1kGirjytuXawKl8meagoiBb7DyTgR+KsFmPRyss&#10;rL/xO12PUqsE4ViggUakL7SOVUMO48z3xMm7+OBQkgy1tgFvCe46/ZRlc+2w5bTQYE+7hqqv47cz&#10;kIePz0N+6b1u96W4bfVG3VmMeZgM2yUooUH+w3/tV2vgeb6A3zPpCO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ziJcMAAADcAAAADwAAAAAAAAAAAAAAAACYAgAAZHJzL2Rv&#10;d25yZXYueG1sUEsFBgAAAAAEAAQA9QAAAIgDAAAAAA==&#10;" path="m,l,51r687,76e" filled="f" strokecolor="#903" strokeweight="17e-5mm">
                    <v:stroke dashstyle="1 1"/>
                    <v:path arrowok="t" o:connecttype="custom" o:connectlocs="0,0;0,51;687,127" o:connectangles="0,0,0"/>
                  </v:shape>
                  <v:line id="Line 367" o:spid="_x0000_s1391" style="position:absolute;flip:x y;visibility:visible;mso-wrap-style:square" from="2068,4162" to="2119,4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WcX8QAAADcAAAADwAAAGRycy9kb3ducmV2LnhtbERPy07CQBTdk/APk0viDqagCFQGYkw0&#10;JmywGNheO5e20LlTO9MHf+8sSFyenPd625tStFS7wrKC6SQCQZxaXXCm4PvwPl6CcB5ZY2mZFNzI&#10;wXYzHKwx1rbjL2oTn4kQwi5GBbn3VSylS3My6Ca2Ig7c2dYGfYB1JnWNXQg3pZxF0bM0WHBoyLGi&#10;t5zSa9IYBc3HbLf7KY+r0zx52v/Ou8tCVwelHkb96wsIT73/F9/dn1rB4yLMD2fCEZCb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ZxfxAAAANwAAAAPAAAAAAAAAAAA&#10;AAAAAKECAABkcnMvZG93bnJldi54bWxQSwUGAAAAAAQABAD5AAAAkgMAAAAA&#10;" strokecolor="#903" strokeweight="17e-5mm"/>
                  <v:line id="Line 368" o:spid="_x0000_s1392" style="position:absolute;flip:x;visibility:visible;mso-wrap-style:square" from="2068,4194" to="2119,4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k7kL4AAADcAAAADwAAAGRycy9kb3ducmV2LnhtbESPzQrCMBCE74LvEFbwIpr6g0o1igiK&#10;V38eYGnWtthsQhNrfXsjCB6HmfmGWW9bU4mGal9aVjAeJSCIM6tLzhXcrofhEoQPyBory6TgTR62&#10;m25njam2Lz5Tcwm5iBD2KSooQnCplD4ryKAfWUccvbutDYYo61zqGl8Rbio5SZK5NFhyXCjQ0b6g&#10;7HF5GgX7Y8Xt1C3PPLCzwezkJB+SRql+r92tQARqwz/8a5+0guliDN8z8QjIz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waTuQvgAAANwAAAAPAAAAAAAAAAAAAAAAAKEC&#10;AABkcnMvZG93bnJldi54bWxQSwUGAAAAAAQABAD5AAAAjAMAAAAA&#10;" strokecolor="#903" strokeweight="17e-5mm"/>
                  <v:line id="Line 369" o:spid="_x0000_s1393" style="position:absolute;visibility:visible;mso-wrap-style:square" from="1457,-859" to="1457,-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pY8MQAAADcAAAADwAAAGRycy9kb3ducmV2LnhtbESPT4vCMBTE7wt+h/AEb2uqslqrUURc&#10;dG/+BY+P5tkGm5fSZLX77c3Cwh6HmfkNM1+2thIParxxrGDQT0AQ504bLhScT5/vKQgfkDVWjknB&#10;D3lYLjpvc8y0e/KBHsdQiAhhn6GCMoQ6k9LnJVn0fVcTR+/mGoshyqaQusFnhNtKDpNkLC0ajgsl&#10;1rQuKb8fv60Csx9vP74ml+lFbrZhcE3vqbFnpXrddjUDEagN/+G/9k4rGE2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2ljwxAAAANwAAAAPAAAAAAAAAAAA&#10;AAAAAKECAABkcnMvZG93bnJldi54bWxQSwUGAAAAAAQABAD5AAAAkgMAAAAA&#10;" strokeweight="0"/>
                  <v:line id="Line 370" o:spid="_x0000_s1394" style="position:absolute;visibility:visible;mso-wrap-style:square" from="1457,-859" to="1483,-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b9a8QAAADcAAAADwAAAGRycy9kb3ducmV2LnhtbESPT4vCMBTE7wt+h/AEb2uqslqrUURc&#10;dG/+BY+P5tkGm5fSZLX77c3Cwh6HmfkNM1+2thIParxxrGDQT0AQ504bLhScT5/vKQgfkDVWjknB&#10;D3lYLjpvc8y0e/KBHsdQiAhhn6GCMoQ6k9LnJVn0fVcTR+/mGoshyqaQusFnhNtKDpNkLC0ajgsl&#10;1rQuKb8fv60Csx9vP74ml+lFbrZhcE3vqbFnpXrddjUDEagN/+G/9k4rGE1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lv1rxAAAANwAAAAPAAAAAAAAAAAA&#10;AAAAAKECAABkcnMvZG93bnJldi54bWxQSwUGAAAAAAQABAD5AAAAkgMAAAAA&#10;" strokeweight="0"/>
                  <v:line id="Line 371" o:spid="_x0000_s1395" style="position:absolute;flip:x;visibility:visible;mso-wrap-style:square" from="1464,-853" to="1483,-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tW2sYAAADcAAAADwAAAGRycy9kb3ducmV2LnhtbESPQWsCMRSE74L/ITyhN83Wllq2RhFL&#10;RQq1aOuht+fmdXdx87Ik0Y3/3hQKHoeZ+YaZzqNpxJmcry0ruB9lIIgLq2suFXx/vQ2fQfiArLGx&#10;TAou5GE+6/emmGvb8ZbOu1CKBGGfo4IqhDaX0hcVGfQj2xIn79c6gyFJV0rtsEtw08hxlj1JgzWn&#10;hQpbWlZUHHcno2C7mfDBrU7xGA/dx+fPvnzfvy6UuhvExQuIQDHcwv/ttVbwMHmE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qbVtrGAAAA3AAAAA8AAAAAAAAA&#10;AAAAAAAAoQIAAGRycy9kb3ducmV2LnhtbFBLBQYAAAAABAAEAPkAAACUAwAAAAA=&#10;" strokeweight="0"/>
                  <v:line id="Line 372" o:spid="_x0000_s1396" style="position:absolute;flip:y;visibility:visible;mso-wrap-style:square" from="1464,-853" to="1464,-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fzQcYAAADcAAAADwAAAGRycy9kb3ducmV2LnhtbESPQWsCMRSE74L/ITyhN83W0lq2RhFL&#10;RQq1aOuht+fmdXdx87Ik0Y3/3hQKHoeZ+YaZzqNpxJmcry0ruB9lIIgLq2suFXx/vQ2fQfiArLGx&#10;TAou5GE+6/emmGvb8ZbOu1CKBGGfo4IqhDaX0hcVGfQj2xIn79c6gyFJV0rtsEtw08hxlj1JgzWn&#10;hQpbWlZUHHcno2C7mfDBrU7xGA/dx+fPvnzfvy6UuhvExQuIQDHcwv/ttVbwMHmE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X80HGAAAA3AAAAA8AAAAAAAAA&#10;AAAAAAAAoQIAAGRycy9kb3ducmV2LnhtbFBLBQYAAAAABAAEAPkAAACUAwAAAAA=&#10;" strokeweight="0"/>
                  <v:line id="Line 373" o:spid="_x0000_s1397" style="position:absolute;visibility:visible;mso-wrap-style:square" from="1457,-859" to="1489,-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e88QAAADcAAAADwAAAGRycy9kb3ducmV2LnhtbESPT2vCQBTE7wW/w/KE3nRjizGNrlJK&#10;RXvzL/T4yD6TxezbkF01fnu3IPQ4zMxvmNmis7W4UuuNYwWjYQKCuHDacKngsF8OMhA+IGusHZOC&#10;O3lYzHsvM8y1u/GWrrtQighhn6OCKoQml9IXFVn0Q9cQR+/kWoshyraUusVbhNtaviVJKi0ajgsV&#10;NvRVUXHeXawCs0lX45/J8eMov1dh9JudM2MPSr32u88piEBd+A8/22ut4H2Swt+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4V7zxAAAANwAAAAPAAAAAAAAAAAA&#10;AAAAAKECAABkcnMvZG93bnJldi54bWxQSwUGAAAAAAQABAD5AAAAkgMAAAAA&#10;" strokeweight="0"/>
                  <v:line id="Line 374" o:spid="_x0000_s1398" style="position:absolute;visibility:visible;mso-wrap-style:square" from="1457,-840" to="1457,-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37aMUAAADcAAAADwAAAGRycy9kb3ducmV2LnhtbESPQWvCQBSE74X+h+UVeqsbLZoYXUVK&#10;i/VmbQIeH9lnsph9G7Jbjf++KxR6HGbmG2a5HmwrLtR741jBeJSAIK6cNlwrKL4/XjIQPiBrbB2T&#10;ght5WK8eH5aYa3flL7ocQi0ihH2OCpoQulxKXzVk0Y9cRxy9k+sthij7WuoerxFuWzlJkpm0aDgu&#10;NNjRW0PV+fBjFZj9bDvdpeW8lO/bMD5m58zYQqnnp2GzABFoCP/hv/anVvCapnA/E4+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K37aMUAAADcAAAADwAAAAAAAAAA&#10;AAAAAAChAgAAZHJzL2Rvd25yZXYueG1sUEsFBgAAAAAEAAQA+QAAAJMDAAAAAA==&#10;" strokeweight="0"/>
                  <v:line id="Line 375" o:spid="_x0000_s1399" style="position:absolute;visibility:visible;mso-wrap-style:square" from="1464,-859" to="1464,-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JvGsIAAADcAAAADwAAAGRycy9kb3ducmV2LnhtbERPz2vCMBS+C/sfwhvspmkdaldNy5CJ&#10;87Y5BY+P5q0NbV5Kk2n33y+HgceP7/emHG0nrjR441hBOktAEFdOG64VnL520wyED8gaO8ek4Jc8&#10;lMXDZIO5djf+pOsx1CKGsM9RQRNCn0vpq4Ys+pnriSP37QaLIcKhlnrAWwy3nZwnyVJaNBwbGuxp&#10;21DVHn+sAvOx3C8Oq/PLWb7tQ3rJ2szYk1JPj+PrGkSgMdzF/+53reB5F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TJvGsIAAADcAAAADwAAAAAAAAAAAAAA&#10;AAChAgAAZHJzL2Rvd25yZXYueG1sUEsFBgAAAAAEAAQA+QAAAJADAAAAAA==&#10;" strokeweight="0"/>
                  <v:line id="Line 376" o:spid="_x0000_s1400" style="position:absolute;visibility:visible;mso-wrap-style:square" from="1457,-853" to="1489,-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7KgcUAAADcAAAADwAAAGRycy9kb3ducmV2LnhtbESPQWvCQBSE74L/YXmCt7pRqcbUVUQs&#10;1ltrE+jxkX1NFrNvQ3ar6b/vCgWPw8x8w6y3vW3ElTpvHCuYThIQxKXThisF+efrUwrCB2SNjWNS&#10;8EsetpvhYI2Zdjf+oOs5VCJC2GeooA6hzaT0ZU0W/cS1xNH7dp3FEGVXSd3hLcJtI2dJspAWDceF&#10;Glva11Rezj9WgXlfHJ9Py2JVyMMxTL/SS2psrtR41O9eQATqwyP8337TCubLF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n7KgcUAAADcAAAADwAAAAAAAAAA&#10;AAAAAAChAgAAZHJzL2Rvd25yZXYueG1sUEsFBgAAAAAEAAQA+QAAAJMDAAAAAA==&#10;" strokeweight="0"/>
                  <v:line id="Line 377" o:spid="_x0000_s1401" style="position:absolute;visibility:visible;mso-wrap-style:square" from="1457,-853" to="1489,-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TO8EAAADcAAAADwAAAGRycy9kb3ducmV2LnhtbERPTYvCMBC9C/sfwix401RF7VajLKK4&#10;3tRV8Dg0s22wmZQmav335rDg8fG+58vWVuJOjTeOFQz6CQji3GnDhYLT76aXgvABWWPlmBQ8ycNy&#10;8dGZY6bdgw90P4ZCxBD2GSooQ6gzKX1ekkXfdzVx5P5cYzFE2BRSN/iI4baSwySZSIuGY0OJNa1K&#10;yq/Hm1Vg9pPteDc9f53lehsGl/SaGntSqvvZfs9ABGrDW/zv/tEKRmmcH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RM7wQAAANwAAAAPAAAAAAAAAAAAAAAA&#10;AKECAABkcnMvZG93bnJldi54bWxQSwUGAAAAAAQABAD5AAAAjwMAAAAA&#10;" strokeweight="0"/>
                  <v:line id="Line 378" o:spid="_x0000_s1402" style="position:absolute;visibility:visible;mso-wrap-style:square" from="1464,-859" to="1464,-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22oMUAAADcAAAADwAAAGRycy9kb3ducmV2LnhtbESPQWvCQBSE70L/w/IKvdVNWrQxugml&#10;tKi31ip4fGSfyWL2bchuNf57Vyh4HGbmG2ZRDrYVJ+q9cawgHScgiCunDdcKtr9fzxkIH5A1to5J&#10;wYU8lMXDaIG5dmf+odMm1CJC2OeooAmhy6X0VUMW/dh1xNE7uN5iiLKvpe7xHOG2lS9JMpUWDceF&#10;Bjv6aKg6bv6sAvM9XU7Wb7vZTn4uQ7rPjpmxW6WeHof3OYhAQ7iH/9srreA1S+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d22oMUAAADcAAAADwAAAAAAAAAA&#10;AAAAAAChAgAAZHJzL2Rvd25yZXYueG1sUEsFBgAAAAAEAAQA+QAAAJMDAAAAAA==&#10;" strokeweight="0"/>
                  <v:line id="Line 379" o:spid="_x0000_s1403" style="position:absolute;visibility:visible;mso-wrap-style:square" from="1464,-859" to="1464,-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8o18UAAADcAAAADwAAAGRycy9kb3ducmV2LnhtbESPQWvCQBSE74X+h+UVvDUbFW2MrlJK&#10;xfZmYwSPj+xrsph9G7Krxn/fLRR6HGbmG2a1GWwrrtR741jBOElBEFdOG64VlIftcwbCB2SNrWNS&#10;cCcPm/Xjwwpz7W78Rdci1CJC2OeooAmhy6X0VUMWfeI64uh9u95iiLKvpe7xFuG2lZM0nUuLhuNC&#10;gx29NVSdi4tVYPbz3ezz5bg4yvddGJ+yc2ZsqdToaXhdggg0hP/wX/tDK5hmE/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Q8o18UAAADcAAAADwAAAAAAAAAA&#10;AAAAAAChAgAAZHJzL2Rvd25yZXYueG1sUEsFBgAAAAAEAAQA+QAAAJMDAAAAAA==&#10;" strokeweight="0"/>
                  <v:line id="Line 380" o:spid="_x0000_s1404" style="position:absolute;visibility:visible;mso-wrap-style:square" from="1457,-859" to="1489,-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ONTMQAAADcAAAADwAAAGRycy9kb3ducmV2LnhtbESPT4vCMBTE78J+h/AWvGmqsm6tRllE&#10;cb25/gGPj+ZtG2xeShO1++03guBxmJnfMLNFaytxo8YbxwoG/QQEce604ULB8bDupSB8QNZYOSYF&#10;f+RhMX/rzDDT7s4/dNuHQkQI+wwVlCHUmZQ+L8mi77uaOHq/rrEYomwKqRu8R7it5DBJxtKi4bhQ&#10;Yk3LkvLL/moVmN1487H9PE1OcrUJg3N6SY09KtV9b7+mIAK14RV+tr+1glE6gseZeAT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Q41MxAAAANwAAAAPAAAAAAAAAAAA&#10;AAAAAKECAABkcnMvZG93bnJldi54bWxQSwUGAAAAAAQABAD5AAAAkgMAAAAA&#10;" strokeweight="0"/>
                  <v:line id="Line 381" o:spid="_x0000_s1405" style="position:absolute;visibility:visible;mso-wrap-style:square" from="1457,-853" to="1489,-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oVOMUAAADcAAAADwAAAGRycy9kb3ducmV2LnhtbESPQWvCQBSE7wX/w/KE3uomttoYs4pI&#10;i/VmrUKPj+wzWcy+Ddmtpv++WxA8DjPzDVMse9uIC3XeOFaQjhIQxKXThisFh6/3pwyED8gaG8ek&#10;4Jc8LBeDhwJz7a78SZd9qESEsM9RQR1Cm0vpy5os+pFriaN3cp3FEGVXSd3hNcJtI8dJMpUWDceF&#10;Glta11Se9z9WgdlNN5Pt63F2lG+bkH5n58zYg1KPw341BxGoD/fwrf2hFTxnL/B/Jh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aoVOMUAAADcAAAADwAAAAAAAAAA&#10;AAAAAAChAgAAZHJzL2Rvd25yZXYueG1sUEsFBgAAAAAEAAQA+QAAAJMDAAAAAA==&#10;" strokeweight="0"/>
                  <v:line id="Line 382" o:spid="_x0000_s1406" style="position:absolute;visibility:visible;mso-wrap-style:square" from="1457,-859" to="1457,-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awo8QAAADcAAAADwAAAGRycy9kb3ducmV2LnhtbESPT4vCMBTE7wt+h/CEvWnqilqrUWRx&#10;0b35Fzw+mmcbbF5Kk9XutzcLwh6HmfkNM1+2thJ3arxxrGDQT0AQ504bLhScjl+9FIQPyBorx6Tg&#10;lzwsF523OWbaPXhP90MoRISwz1BBGUKdSenzkiz6vquJo3d1jcUQZVNI3eAjwm0lP5JkLC0ajgsl&#10;1vRZUn47/FgFZjfejL4n5+lZrjdhcElvqbEnpd677WoGIlAb/sOv9lYrGKYj+DsTj4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5rCjxAAAANwAAAAPAAAAAAAAAAAA&#10;AAAAAKECAABkcnMvZG93bnJldi54bWxQSwUGAAAAAAQABAD5AAAAkgMAAAAA&#10;" strokeweight="0"/>
                  <v:line id="Line 383" o:spid="_x0000_s1407" style="position:absolute;flip:x;visibility:visible;mso-wrap-style:square" from="1457,-859" to="1489,-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AdEcYAAADcAAAADwAAAGRycy9kb3ducmV2LnhtbESPQWsCMRSE70L/Q3iF3jSrBStbo4hi&#10;KQUr2nro7bl57i5uXpYkuum/N4WCx2FmvmGm82gacSXna8sKhoMMBHFhdc2lgu+vdX8CwgdkjY1l&#10;UvBLHuazh94Uc2073tF1H0qRIOxzVFCF0OZS+qIig35gW+LknawzGJJ0pdQOuwQ3jRxl2VgarDkt&#10;VNjSsqLivL8YBbvPFz66t0s8x2O32f4cyo/DaqHU02NcvIIIFMM9/N9+1wqeJ2P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DQHRHGAAAA3AAAAA8AAAAAAAAA&#10;AAAAAAAAoQIAAGRycy9kb3ducmV2LnhtbFBLBQYAAAAABAAEAPkAAACUAwAAAAA=&#10;" strokeweight="0"/>
                  <v:line id="Line 384" o:spid="_x0000_s1408" style="position:absolute;visibility:visible;mso-wrap-style:square" from="1464,-853" to="1496,-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J7NsIAAADcAAAADwAAAGRycy9kb3ducmV2LnhtbESPQWsCMRSE7wX/Q3hCbzVrC7quRimi&#10;0Gu12Otz89wsbl7WJOq2v94IgsdhZr5hZovONuJCPtSOFQwHGQji0umaKwU/2/VbDiJEZI2NY1Lw&#10;RwEW897LDAvtrvxNl02sRIJwKFCBibEtpAylIYth4Fri5B2ctxiT9JXUHq8Jbhv5nmUjabHmtGCw&#10;paWh8rg5WwX7Fk+m+l9NfhvM4255Cru1L5V67XefUxCRuvgMP9pfWsFHPob7mXQE5Pw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DJ7NsIAAADcAAAADwAAAAAAAAAAAAAA&#10;AAChAgAAZHJzL2Rvd25yZXYueG1sUEsFBgAAAAAEAAQA+QAAAJADAAAAAA==&#10;" strokeweight="36e-5mm"/>
                  <v:line id="Line 385" o:spid="_x0000_s1409" style="position:absolute;flip:x y;visibility:visible;mso-wrap-style:square" from="1464,-853" to="1496,-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qg8sAAAADcAAAADwAAAGRycy9kb3ducmV2LnhtbERPTWsCMRC9F/ofwhR6KTVbC1ZWo4ho&#10;kd66tvdhM24Wk8mSpLr++86h0OPjfS/XY/DqQin3kQ28TCpQxG20PXcGvo775zmoXJAt+shk4EYZ&#10;1qv7uyXWNl75ky5N6ZSEcK7RgCtlqLXOraOAeRIHYuFOMQUsAlOnbcKrhAevp1U10wF7lgaHA20d&#10;tefmJxh4ffs+Hs7+yX3sc3C7d9+0s3Qz5vFh3CxAFRrLv/jPfbDim8taOSNHQ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ZaoPLAAAAA3AAAAA8AAAAAAAAAAAAAAAAA&#10;oQIAAGRycy9kb3ducmV2LnhtbFBLBQYAAAAABAAEAPkAAACOAwAAAAA=&#10;" strokeweight="0"/>
                  <v:line id="Line 386" o:spid="_x0000_s1410" style="position:absolute;flip:x y;visibility:visible;mso-wrap-style:square" from="1464,-859" to="1496,-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YFacIAAADcAAAADwAAAGRycy9kb3ducmV2LnhtbESPQWsCMRSE74X+h/AKvZSatQWrq1FE&#10;ahFvXev9sXluFpOXJYm6/vtGEDwOM98MM1v0zoozhdh6VjAcFCCIa69bbhT87dbvYxAxIWu0nknB&#10;lSIs5s9PMyy1v/AvnavUiFzCsUQFJqWulDLWhhzGge+Is3fwwWHKMjRSB7zkcmflR1GMpMOW84LB&#10;jlaG6mN1cgo+v/a7zdG+me06OvP9Y6t6FK5Kvb70yymIRH16hO/0RmduPIHbmXw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RYFacIAAADcAAAADwAAAAAAAAAAAAAA&#10;AAChAgAAZHJzL2Rvd25yZXYueG1sUEsFBgAAAAAEAAQA+QAAAJADAAAAAA==&#10;" strokeweight="0"/>
                  <v:line id="Line 387" o:spid="_x0000_s1411" style="position:absolute;flip:x y;visibility:visible;mso-wrap-style:square" from="1464,-853" to="1496,-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U6KcAAAADcAAAADwAAAGRycy9kb3ducmV2LnhtbERPTUsDMRC9C/6HMIIXabMq1Lo2LSK2&#10;FG9u2/uwGTdLk8mSxHb77zsHwePjfS9WY/DqRCn3kQ08TitQxG20PXcG9rv1ZA4qF2SLPjIZuFCG&#10;1fL2ZoG1jWf+plNTOiUhnGs04EoZaq1z6yhgnsaBWLifmAIWganTNuFZwoPXT1U10wF7lgaHA304&#10;ao/NbzDw/HLYbY/+wX2tc3CfG9+0s3Qx5v5ufH8DVWgs/+I/99aK71Xmyxk5Anp5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31OinAAAAA3AAAAA8AAAAAAAAAAAAAAAAA&#10;oQIAAGRycy9kb3ducmV2LnhtbFBLBQYAAAAABAAEAPkAAACOAwAAAAA=&#10;" strokeweight="0"/>
                  <v:line id="Line 388" o:spid="_x0000_s1412" style="position:absolute;flip:x y;visibility:visible;mso-wrap-style:square" from="1464,-853" to="1496,-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mfssIAAADcAAAADwAAAGRycy9kb3ducmV2LnhtbESPQWsCMRSE74L/IbxCL1KztqB2axQp&#10;tYg3V3t/bF43i8nLkqS6/vtGEDwOM98Ms1j1zoozhdh6VjAZFyCIa69bbhQcD5uXOYiYkDVaz6Tg&#10;ShFWy+FggaX2F97TuUqNyCUcS1RgUupKKWNtyGEc+444e78+OExZhkbqgJdc7qx8LYqpdNhyXjDY&#10;0aeh+lT9OQVvs5/D9mRHZreJznx926qehqtSz0/9+gNEoj49wnd6qzP3PoHbmXwE5P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rmfssIAAADcAAAADwAAAAAAAAAAAAAA&#10;AAChAgAAZHJzL2Rvd25yZXYueG1sUEsFBgAAAAAEAAQA+QAAAJADAAAAAA==&#10;" strokeweight="0"/>
                  <v:line id="Line 389" o:spid="_x0000_s1413" style="position:absolute;flip:x y;visibility:visible;mso-wrap-style:square" from="1457,-853" to="1496,-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sBxcIAAADcAAAADwAAAGRycy9kb3ducmV2LnhtbESPQWsCMRSE7wX/Q3iFXkrNVkHt1ihS&#10;qog3V3t/bF43i8nLkqS6/vtGEDwOM98MM1/2zoozhdh6VvA+LEAQ11633Cg4HtZvMxAxIWu0nknB&#10;lSIsF4OnOZbaX3hP5yo1IpdwLFGBSakrpYy1IYdx6Dvi7P364DBlGRqpA15yubNyVBQT6bDlvGCw&#10;oy9D9an6cwrG05/D9mRfzW4dnfne2KqehKtSL8/96hNEoj49wnd6qzP3MYLbmXwE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msBxcIAAADcAAAADwAAAAAAAAAAAAAA&#10;AAChAgAAZHJzL2Rvd25yZXYueG1sUEsFBgAAAAAEAAQA+QAAAJADAAAAAA==&#10;" strokeweight="0"/>
                  <v:line id="Line 390" o:spid="_x0000_s1414" style="position:absolute;flip:x y;visibility:visible;mso-wrap-style:square" from="1470,-853" to="1502,-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ekXsIAAADcAAAADwAAAGRycy9kb3ducmV2LnhtbESPQWsCMRSE7wX/Q3iCl1KzVbB2NYoU&#10;Femtq70/Nq+bxeRlSaKu/94UCj0OM98Ms1z3zoorhdh6VvA6LkAQ11633Cg4HXcvcxAxIWu0nknB&#10;nSKsV4OnJZba3/iLrlVqRC7hWKICk1JXShlrQw7j2HfE2fvxwWHKMjRSB7zlcmflpChm0mHLecFg&#10;Rx+G6nN1cQqmb9/Hw9k+m89ddGa7t1U9C3elRsN+swCRqE//4T/6oDP3PoXfM/kI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SekXsIAAADcAAAADwAAAAAAAAAAAAAA&#10;AAChAgAAZHJzL2Rvd25yZXYueG1sUEsFBgAAAAAEAAQA+QAAAJADAAAAAA==&#10;" strokeweight="0"/>
                  <v:line id="Line 391" o:spid="_x0000_s1415" style="position:absolute;visibility:visible;mso-wrap-style:square" from="1457,-859" to="1457,-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OD5cUAAADcAAAADwAAAGRycy9kb3ducmV2LnhtbESPQWsCMRSE74L/ITzBm2bV1q5bo5Ri&#10;0d7UKvT42Dx3g5uXZRN1/fdGKPQ4zMw3zHzZ2kpcqfHGsYLRMAFBnDttuFBw+PkapCB8QNZYOSYF&#10;d/KwXHQ7c8y0u/GOrvtQiAhhn6GCMoQ6k9LnJVn0Q1cTR+/kGoshyqaQusFbhNtKjpNkKi0ajgsl&#10;1vRZUn7eX6wCs52uX7/fjrOjXK3D6Dc9p8YelOr32o93EIHa8B/+a2+0gsnsBZ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HOD5cUAAADcAAAADwAAAAAAAAAA&#10;AAAAAAChAgAAZHJzL2Rvd25yZXYueG1sUEsFBgAAAAAEAAQA+QAAAJMDAAAAAA==&#10;" strokeweight="0"/>
                  <v:line id="Line 392" o:spid="_x0000_s1416" style="position:absolute;visibility:visible;mso-wrap-style:square" from="1457,-859" to="1489,-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8mfsUAAADcAAAADwAAAGRycy9kb3ducmV2LnhtbESPT4vCMBTE74LfITxhb2uqotZqFBEX&#10;3duuf8Djo3m2wealNFntfnuzsOBxmJnfMItVaytxp8YbxwoG/QQEce604ULB6fjxnoLwAVlj5ZgU&#10;/JKH1bLbWWCm3YO/6X4IhYgQ9hkqKEOoMyl9XpJF33c1cfSurrEYomwKqRt8RLit5DBJJtKi4bhQ&#10;Yk2bkvLb4ccqMF+T3fhzep6d5XYXBpf0lhp7Uuqt167nIAK14RX+b++1gtFsDH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z8mfsUAAADcAAAADwAAAAAAAAAA&#10;AAAAAAChAgAAZHJzL2Rvd25yZXYueG1sUEsFBgAAAAAEAAQA+QAAAJMDAAAAAA==&#10;" strokeweight="0"/>
                  <v:rect id="Rectangle 393" o:spid="_x0000_s1417" style="position:absolute;left:1776;top:3927;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B5Z8IA&#10;AADcAAAADwAAAGRycy9kb3ducmV2LnhtbESPzYoCMRCE74LvEFrwphkVxB2NIoKgy14c9wGaSc8P&#10;Jp0hic749puFhT0WVfUVtTsM1ogX+dA6VrCYZyCIS6dbrhV838+zDYgQkTUax6TgTQEO+/Foh7l2&#10;Pd/oVcRaJAiHHBU0MXa5lKFsyGKYu444eZXzFmOSvpbaY5/g1shllq2lxZbTQoMdnRoqH8XTKpD3&#10;4txvCuMz97msvsz1cqvIKTWdDMctiEhD/A//tS9awepjD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cHlnwgAAANwAAAAPAAAAAAAAAAAAAAAAAJgCAABkcnMvZG93&#10;bnJldi54bWxQSwUGAAAAAAQABAD1AAAAhwM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line id="Line 394" o:spid="_x0000_s1418" style="position:absolute;visibility:visible;mso-wrap-style:square" from="2762,5187" to="2762,5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7y2cMAAADcAAAADwAAAGRycy9kb3ducmV2LnhtbESPT4vCMBTE7wt+h/AEb2uqsq5Wo4gg&#10;7KEo/rs/mmdbbV5KE2399kYQ9jjMzG+Y+bI1pXhQ7QrLCgb9CARxanXBmYLTcfM9AeE8ssbSMil4&#10;koPlovM1x1jbhvf0OPhMBAi7GBXk3lexlC7NyaDr24o4eBdbG/RB1pnUNTYBbko5jKKxNFhwWMix&#10;onVO6e1wNwqa8XW/HSW7ZHp/NkmEP4Ob3p6V6nXb1QyEp9b/hz/tP61gNP2F95lwBOTi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He8tnDAAAA3AAAAA8AAAAAAAAAAAAA&#10;AAAAoQIAAGRycy9kb3ducmV2LnhtbFBLBQYAAAAABAAEAPkAAACRAwAAAAA=&#10;" strokecolor="#903" strokeweight="17e-5mm">
                    <v:stroke dashstyle="1 1"/>
                  </v:line>
                  <v:line id="Line 395" o:spid="_x0000_s1419" style="position:absolute;flip:x y;visibility:visible;mso-wrap-style:square" from="2737,5257" to="2762,5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92o8MAAADcAAAADwAAAGRycy9kb3ducmV2LnhtbERPy2rCQBTdC/7DcAvd1Umtz9RRRFAK&#10;bjSK3d5mbpNo5k7MjCb9e2dRcHk479miNaW4U+0KywreexEI4tTqgjMFx8P6bQLCeWSNpWVS8EcO&#10;FvNuZ4axtg3v6Z74TIQQdjEqyL2vYildmpNB17MVceB+bW3QB1hnUtfYhHBTyn4UjaTBgkNDjhWt&#10;ckovyc0ouG362+1PeZp+D5PB7jpszmNdHZR6fWmXnyA8tf4p/nd/aQUf07A2nAlHQM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PdqPDAAAA3AAAAA8AAAAAAAAAAAAA&#10;AAAAoQIAAGRycy9kb3ducmV2LnhtbFBLBQYAAAAABAAEAPkAAACRAwAAAAA=&#10;" strokecolor="#903" strokeweight="17e-5mm"/>
                  <v:line id="Line 396" o:spid="_x0000_s1420" style="position:absolute;flip:y;visibility:visible;mso-wrap-style:square" from="2762,5257" to="2787,5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PRbL4AAADcAAAADwAAAGRycy9kb3ducmV2LnhtbESPzQrCMBCE74LvEFbwIpr6g2g1igiK&#10;V38eYGnWtthsQhNrfXsjCB6HmfmGWW9bU4mGal9aVjAeJSCIM6tLzhXcrofhAoQPyBory6TgTR62&#10;m25njam2Lz5Tcwm5iBD2KSooQnCplD4ryKAfWUccvbutDYYo61zqGl8Rbio5SZK5NFhyXCjQ0b6g&#10;7HF5GgX7Y8Xt1C3OPLCzwezkJB+SRql+r92tQARqwz/8a5+0gulyCd8z8QjIz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E9FsvgAAANwAAAAPAAAAAAAAAAAAAAAAAKEC&#10;AABkcnMvZG93bnJldi54bWxQSwUGAAAAAAQABAD5AAAAjAMAAAAA&#10;" strokecolor="#903" strokeweight="17e-5mm"/>
                  <v:rect id="Rectangle 397" o:spid="_x0000_s1421" style="position:absolute;left:2393;top:5053;width:34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Ucar4A&#10;AADcAAAADwAAAGRycy9kb3ducmV2LnhtbERPy2oCMRTdC/5DuEJ3miilyGgUEQRb3Dj6AZfJnQcm&#10;N0MSnenfNwuhy8N5b/ejs+JFIXaeNSwXCgRx5U3HjYb77TRfg4gJ2aD1TBp+KcJ+N51ssTB+4Cu9&#10;ytSIHMKxQA1tSn0hZaxachgXvifOXO2Dw5RhaKQJOORwZ+VKqS/psOPc0GJPx5aqR/l0GuStPA3r&#10;0gblf1b1xX6frzV5rT9m42EDItGY/sVv99lo+FR5fj6Tj4Dc/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V1HGq+AAAA3AAAAA8AAAAAAAAAAAAAAAAAmAIAAGRycy9kb3ducmV2&#10;LnhtbFBLBQYAAAAABAAEAPUAAACDAw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v:textbox>
                  </v:rect>
                  <v:rect id="Rectangle 398" o:spid="_x0000_s1422" style="position:absolute;left:255;top:5906;width:655;height: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1YJsIA&#10;AADcAAAADwAAAGRycy9kb3ducmV2LnhtbESPzYoCMRCE78K+Q2hhL6IZF3FlNIorCHsRUfcB2kk7&#10;v+kMSdTZtzeC4LGoqq+oxaozjbiR86VlBeNRAoI4s7rkXMHfaTucgfABWWNjmRT8k4fV8qO3wFTb&#10;Ox/odgy5iBD2KSooQmhTKX1WkEE/si1x9C7WGQxRulxqh/cIN438SpKpNFhyXCiwpU1BWX28GgXr&#10;WvpBnZGvdtfvfTW1rsKfs1Kf/W49BxGoC+/wq/2rFUySMTzPxCM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jVgmwgAAANwAAAAPAAAAAAAAAAAAAAAAAJgCAABkcnMvZG93&#10;bnJldi54bWxQSwUGAAAAAAQABAD1AAAAhwMAAAAA&#10;" fillcolor="#ffc" strokecolor="#903" strokeweight="0"/>
                  <v:rect id="Rectangle 399" o:spid="_x0000_s1423" style="position:absolute;left:255;top:5976;width:1641;height:8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GUcMA&#10;AADcAAAADwAAAGRycy9kb3ducmV2LnhtbESP3WoCMRSE74W+QziF3kjNuogtq1GsUOhNkWof4Lg5&#10;3d+cLEn2p2/fCEIvh5n5htnuJ9OKgZyvLCtYLhIQxLnVFRcKvi/vz68gfEDW2FomBb/kYb97mG0x&#10;03bkLxrOoRARwj5DBWUIXSalz0sy6Be2I47ej3UGQ5SukNrhGOGmlWmSrKXBiuNCiR0dS8qbc28U&#10;HBrp501Ovv7sX0712roa365KPT1Ohw2IQFP4D9/bH1rBKknhdiYeAb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l/GUcMAAADcAAAADwAAAAAAAAAAAAAAAACYAgAAZHJzL2Rv&#10;d25yZXYueG1sUEsFBgAAAAAEAAQA9QAAAIgDAAAAAA==&#10;" fillcolor="#ffc" strokecolor="#903" strokeweight="0"/>
                  <v:rect id="Rectangle 400" o:spid="_x0000_s1424" style="position:absolute;left:395;top:6059;width:128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eCHcIA&#10;AADcAAAADwAAAGRycy9kb3ducmV2LnhtbESP3WoCMRSE74W+QziF3mmilSJbo4ggWPHG1Qc4bM7+&#10;0ORkSaK7fXtTKPRymJlvmPV2dFY8KMTOs4b5TIEgrrzpuNFwux6mKxAxIRu0nknDD0XYbl4mayyM&#10;H/hCjzI1IkM4FqihTakvpIxVSw7jzPfE2at9cJiyDI00AYcMd1YulPqQDjvOCy32tG+p+i7vToO8&#10;lodhVdqg/GlRn+3X8VKT1/rtddx9gkg0pv/wX/toNCzVO/yeyUdAb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p4IdwgAAANwAAAAPAAAAAAAAAAAAAAAAAJgCAABkcnMvZG93&#10;bnJldi54bWxQSwUGAAAAAAQABAD1AAAAhwMAAAAA&#10;" filled="f" stroked="f">
                    <v:textbox style="mso-fit-shape-to-text:t" inset="0,0,0,0">
                      <w:txbxContent>
                        <w:p w:rsidR="00131B5F" w:rsidRDefault="00131B5F">
                          <w:pPr>
                            <w:ind w:left="0"/>
                          </w:pPr>
                          <w:r>
                            <w:rPr>
                              <w:rFonts w:ascii="Tahoma" w:hAnsi="Tahoma" w:cs="Tahoma"/>
                              <w:color w:val="000000"/>
                              <w:sz w:val="8"/>
                              <w:szCs w:val="8"/>
                              <w:lang w:val="en-US"/>
                            </w:rPr>
                            <w:t xml:space="preserve">UCS 016 - </w:t>
                          </w:r>
                          <w:proofErr w:type="spellStart"/>
                          <w:r>
                            <w:rPr>
                              <w:rFonts w:ascii="Tahoma" w:hAnsi="Tahoma" w:cs="Tahoma"/>
                              <w:color w:val="000000"/>
                              <w:sz w:val="8"/>
                              <w:szCs w:val="8"/>
                              <w:lang w:val="en-US"/>
                            </w:rPr>
                            <w:t>Verificar</w:t>
                          </w:r>
                          <w:proofErr w:type="spellEnd"/>
                          <w:r>
                            <w:rPr>
                              <w:rFonts w:ascii="Tahoma" w:hAnsi="Tahoma" w:cs="Tahoma"/>
                              <w:color w:val="000000"/>
                              <w:sz w:val="8"/>
                              <w:szCs w:val="8"/>
                              <w:lang w:val="en-US"/>
                            </w:rPr>
                            <w:t xml:space="preserve"> Pré-</w:t>
                          </w:r>
                          <w:proofErr w:type="spellStart"/>
                          <w:r>
                            <w:rPr>
                              <w:rFonts w:ascii="Tahoma" w:hAnsi="Tahoma" w:cs="Tahoma"/>
                              <w:color w:val="000000"/>
                              <w:sz w:val="8"/>
                              <w:szCs w:val="8"/>
                              <w:lang w:val="en-US"/>
                            </w:rPr>
                            <w:t>requisitos</w:t>
                          </w:r>
                          <w:proofErr w:type="spellEnd"/>
                          <w:r>
                            <w:rPr>
                              <w:rFonts w:ascii="Tahoma" w:hAnsi="Tahoma" w:cs="Tahoma"/>
                              <w:color w:val="000000"/>
                              <w:sz w:val="8"/>
                              <w:szCs w:val="8"/>
                              <w:lang w:val="en-US"/>
                            </w:rPr>
                            <w:t xml:space="preserve"> de </w:t>
                          </w:r>
                        </w:p>
                      </w:txbxContent>
                    </v:textbox>
                  </v:rect>
                  <v:rect id="Rectangle 401" o:spid="_x0000_s1425" style="position:absolute;left:853;top:6161;width:44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4aacEA&#10;AADcAAAADwAAAGRycy9kb3ducmV2LnhtbESP3WoCMRSE74W+QzhC7zRRRGRrFBEEK71x9QEOm7M/&#10;NDlZktTdvr0pFLwcZuYbZrsfnRUPCrHzrGExVyCIK286bjTcb6fZBkRMyAatZ9LwSxH2u7fJFgvj&#10;B77So0yNyBCOBWpoU+oLKWPVksM49z1x9mofHKYsQyNNwCHDnZVLpdbSYcd5ocWeji1V3+WP0yBv&#10;5WnYlDYof1nWX/bzfK3Ja/0+HQ8fIBKN6RX+b5+NhpVawd+ZfATk7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OGmnBAAAA3A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color w:val="000000"/>
                              <w:sz w:val="8"/>
                              <w:szCs w:val="8"/>
                              <w:lang w:val="en-US"/>
                            </w:rPr>
                            <w:t>Afastamento</w:t>
                          </w:r>
                          <w:proofErr w:type="spellEnd"/>
                        </w:p>
                      </w:txbxContent>
                    </v:textbox>
                  </v:rect>
                  <v:oval id="Oval 402" o:spid="_x0000_s1426" style="position:absolute;left:312;top:6390;width:1502;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gUisQA&#10;AADcAAAADwAAAGRycy9kb3ducmV2LnhtbESPT2sCMRTE7wW/Q3hCbzWrbIusRhGhIPTQ+ufg8bl5&#10;7gY3L+kmavz2TaHQ4zAzv2Hmy2Q7caM+GMcKxqMCBHHttOFGwWH//jIFESKyxs4xKXhQgOVi8DTH&#10;Srs7b+m2i43IEA4VKmhj9JWUoW7JYhg5T5y9s+stxiz7Ruoe7xluOzkpijdp0XBeaNHTuqX6srta&#10;Bd5/lWVKnyZM0vnbfPBp+zielHoeptUMRKQU/8N/7Y1WUBav8HsmHw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YFIrEAAAA3AAAAA8AAAAAAAAAAAAAAAAAmAIAAGRycy9k&#10;b3ducmV2LnhtbFBLBQYAAAAABAAEAPUAAACJAwAAAAA=&#10;" fillcolor="#ffc" strokecolor="#903" strokeweight="0"/>
                  <v:rect id="Rectangle 403" o:spid="_x0000_s1427" style="position:absolute;left:573;top:6435;width:930;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AhhcEA&#10;AADcAAAADwAAAGRycy9kb3ducmV2LnhtbESP3WoCMRSE74W+QzhC7zRRisjWKCIIVnrj6gMcNmd/&#10;aHKyJKm7fXtTELwcZuYbZrMbnRV3CrHzrGExVyCIK286bjTcrsfZGkRMyAatZ9LwRxF227fJBgvj&#10;B77QvUyNyBCOBWpoU+oLKWPVksM49z1x9mofHKYsQyNNwCHDnZVLpVbSYcd5ocWeDi1VP+Wv0yCv&#10;5XFYlzYof17W3/brdKnJa/0+HfefIBKN6RV+tk9Gw4dawf+ZfAT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QIYXBAAAA3A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Verificar</w:t>
                          </w:r>
                          <w:proofErr w:type="spellEnd"/>
                          <w:r>
                            <w:rPr>
                              <w:rFonts w:ascii="Tahoma" w:hAnsi="Tahoma" w:cs="Tahoma"/>
                              <w:b/>
                              <w:bCs/>
                              <w:color w:val="000000"/>
                              <w:sz w:val="8"/>
                              <w:szCs w:val="8"/>
                              <w:lang w:val="en-US"/>
                            </w:rPr>
                            <w:t xml:space="preserve"> Pré-</w:t>
                          </w:r>
                          <w:proofErr w:type="spellStart"/>
                          <w:r>
                            <w:rPr>
                              <w:rFonts w:ascii="Tahoma" w:hAnsi="Tahoma" w:cs="Tahoma"/>
                              <w:b/>
                              <w:bCs/>
                              <w:color w:val="000000"/>
                              <w:sz w:val="8"/>
                              <w:szCs w:val="8"/>
                              <w:lang w:val="en-US"/>
                            </w:rPr>
                            <w:t>requisitos</w:t>
                          </w:r>
                          <w:proofErr w:type="spellEnd"/>
                          <w:r>
                            <w:rPr>
                              <w:rFonts w:ascii="Tahoma" w:hAnsi="Tahoma" w:cs="Tahoma"/>
                              <w:b/>
                              <w:bCs/>
                              <w:color w:val="000000"/>
                              <w:sz w:val="8"/>
                              <w:szCs w:val="8"/>
                              <w:lang w:val="en-US"/>
                            </w:rPr>
                            <w:t xml:space="preserve"> </w:t>
                          </w:r>
                        </w:p>
                      </w:txbxContent>
                    </v:textbox>
                  </v:rect>
                  <v:rect id="Rectangle 404" o:spid="_x0000_s1428" style="position:absolute;left:732;top:6536;width:635;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yEHsIA&#10;AADcAAAADwAAAGRycy9kb3ducmV2LnhtbESP3WoCMRSE74W+QziF3mmiFCtbo4ggWPHG1Qc4bM7+&#10;0ORkSaK7fXtTKPRymJlvmPV2dFY8KMTOs4b5TIEgrrzpuNFwux6mKxAxIRu0nknDD0XYbl4mayyM&#10;H/hCjzI1IkM4FqihTakvpIxVSw7jzPfE2at9cJiyDI00AYcMd1YulFpKhx3nhRZ72rdUfZd3p0Fe&#10;y8OwKm1Q/rSoz/breKnJa/32Ou4+QSQa03/4r300Gt7VB/yeyUdAb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nIQewgAAANwAAAAPAAAAAAAAAAAAAAAAAJgCAABkcnMvZG93&#10;bnJldi54bWxQSwUGAAAAAAQABAD1AAAAhwM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Afastamento</w:t>
                          </w:r>
                          <w:proofErr w:type="spellEnd"/>
                        </w:p>
                      </w:txbxContent>
                    </v:textbox>
                  </v:rect>
                  <v:shape id="Freeform 405" o:spid="_x0000_s1429" style="position:absolute;left:1655;top:5932;width:585;height:509;visibility:visible;mso-wrap-style:square;v-text-anchor:top" coordsize="585,5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4lsEA&#10;AADcAAAADwAAAGRycy9kb3ducmV2LnhtbERPS27CMBDdV+IO1iCxKw6fIhQwCBBQ6I7AAUbxkATi&#10;cRSbJNy+XlTq8un9l+vOlKKh2hWWFYyGEQji1OqCMwW36+FzDsJ5ZI2lZVLwJgfrVe9jibG2LV+o&#10;SXwmQgi7GBXk3lexlC7NyaAb2oo4cHdbG/QB1pnUNbYh3JRyHEUzabDg0JBjRbuc0mfyMgqa2XZS&#10;6pP9OSaT78f+0p6/0vdZqUG/2yxAeOr8v/jPfdIKplFYG86EIyB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lNeJbBAAAA3AAAAA8AAAAAAAAAAAAAAAAAmAIAAGRycy9kb3du&#10;cmV2LnhtbFBLBQYAAAAABAAEAPUAAACGAwAAAAA=&#10;" path="m585,l6,,,509e" filled="f" strokecolor="#903" strokeweight="17e-5mm">
                    <v:stroke dashstyle="1 1"/>
                    <v:path arrowok="t" o:connecttype="custom" o:connectlocs="585,0;6,0;0,509" o:connectangles="0,0,0"/>
                  </v:shape>
                </v:group>
                <v:group id="Group 607" o:spid="_x0000_s1430" style="position:absolute;left:3517;top:82;width:54026;height:56255" coordorigin="554,13" coordsize="8508,88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line id="Line 407" o:spid="_x0000_s1431" style="position:absolute;flip:x y;visibility:visible;mso-wrap-style:square" from="1629,6390" to="1655,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C0msQAAADcAAAADwAAAGRycy9kb3ducmV2LnhtbERPy2rCQBTdC/7DcAvd6SSifUQnIkJL&#10;wY0mRbe3mWuSmrmTZkaT/r2zKHR5OO/VejCNuFHnassK4mkEgriwuuZSwWf+NnkB4TyyxsYyKfgl&#10;B+t0PFphom3PB7plvhQhhF2CCirv20RKV1Rk0E1tSxy4s+0M+gC7UuoO+xBuGjmLoidpsObQUGFL&#10;24qKS3Y1Cq7vs93uqzm+nhbZfP+z6L+fdZsr9fgwbJYgPA3+X/zn/tAK5nGYH86EIyDT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gLSaxAAAANwAAAAPAAAAAAAAAAAA&#10;AAAAAKECAABkcnMvZG93bnJldi54bWxQSwUGAAAAAAQABAD5AAAAkgMAAAAA&#10;" strokecolor="#903" strokeweight="17e-5mm"/>
                  <v:line id="Line 408" o:spid="_x0000_s1432" style="position:absolute;flip:y;visibility:visible;mso-wrap-style:square" from="1655,6390" to="1680,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wTVcIAAADcAAAADwAAAGRycy9kb3ducmV2LnhtbESP0WqEMBRE3wv9h3AX+rJ0o60UsZtd&#10;imDxVbsfcDG3Kmtugsmq+/dNodDHYWbOMMfzZiax0OxHywrSQwKCuLN65F7B5at6zkH4gKxxskwK&#10;7uThfHp8OGKh7coNLW3oRYSwL1DBEIIrpPTdQAb9wTri6H3b2WCIcu6lnnGNcDPJlyR5kwZHjgsD&#10;OioH6q7tzSgoPyfeXl3e8N5m+6x2kqtkUeppt328gwi0hf/wX7vWCrI0hd8z8QjI0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RwTVcIAAADcAAAADwAAAAAAAAAAAAAA&#10;AAChAgAAZHJzL2Rvd25yZXYueG1sUEsFBgAAAAAEAAQA+QAAAJADAAAAAA==&#10;" strokecolor="#903" strokeweight="17e-5mm"/>
                  <v:rect id="Rectangle 409" o:spid="_x0000_s1433" style="position:absolute;left:1292;top:5722;width:34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KxW8EA&#10;AADcAAAADwAAAGRycy9kb3ducmV2LnhtbESP3YrCMBSE7xd8h3AE79bUIot0jbIsCCreWH2AQ3P6&#10;wyYnJYm2vr0RhL0cZuYbZr0drRF38qFzrGAxz0AQV0533Ci4XnafKxAhIms0jknBgwJsN5OPNRba&#10;DXymexkbkSAcClTQxtgXUoaqJYth7nri5NXOW4xJ+kZqj0OCWyPzLPuSFjtOCy329NtS9VferAJ5&#10;KXfDqjQ+c8e8PpnD/lyTU2o2HX++QUQa43/43d5rBctFDq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8ysVvBAAAA3AAAAA8AAAAAAAAAAAAAAAAAmAIAAGRycy9kb3du&#10;cmV2LnhtbFBLBQYAAAAABAAEAPUAAACGAw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v:textbox>
                  </v:rect>
                  <v:shape id="Freeform 410" o:spid="_x0000_s1434" style="position:absolute;left:1470;top:5512;width:859;height:897;visibility:visible;mso-wrap-style:square;v-text-anchor:top" coordsize="859,8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IltMAA&#10;AADcAAAADwAAAGRycy9kb3ducmV2LnhtbERPy2rCQBTdC/2H4Ra6MxNtkRIdQx8UFFem7f6auc1z&#10;7oTMaGK/3hEEl+fNWaWjacWJeldZVjCLYhDEudUVFwp+vr+mryCcR9bYWiYFZ3KQrh8mK0y0HXhP&#10;p8wXIpSwS1BB6X2XSOnykgy6yHbEQfuzvUEfYF9I3eMQyk0r53G8kAYrDgsldvRRUt5kR6PAbs1n&#10;vduYRv4Px/rw+z7P6sCrp8fxbQnC0+jv5lt6oxW8zJ7heiYcAbm+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OIltMAAAADcAAAADwAAAAAAAAAAAAAAAACYAgAAZHJzL2Rvd25y&#10;ZXYueG1sUEsFBgAAAAAEAAQA9QAAAIUDAAAAAA==&#10;" path="m859,l,,,897e" filled="f" strokecolor="#903" strokeweight="17e-5mm">
                    <v:stroke dashstyle="1 1"/>
                    <v:path arrowok="t" o:connecttype="custom" o:connectlocs="859,0;0,0;0,897" o:connectangles="0,0,0"/>
                  </v:shape>
                  <v:line id="Line 411" o:spid="_x0000_s1435" style="position:absolute;flip:x y;visibility:visible;mso-wrap-style:square" from="1445,6358" to="1470,6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uymcYAAADcAAAADwAAAGRycy9kb3ducmV2LnhtbESPQWvCQBSE7wX/w/IEb3WjxKrRVaRg&#10;KXhpo+j1mX0m0ezbNLua9N93C4Ueh5n5hlmuO1OJBzWutKxgNIxAEGdWl5wrOOy3zzMQziNrrCyT&#10;gm9ysF71npaYaNvyJz1Sn4sAYZeggsL7OpHSZQUZdENbEwfvYhuDPsgml7rBNsBNJcdR9CINlhwW&#10;CqzptaDslt6NgvvbeLc7V8f5aZLGH1+T9jrV9V6pQb/bLEB46vx/+K/9rhXEoxh+z4Qj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y7spnGAAAA3AAAAA8AAAAAAAAA&#10;AAAAAAAAoQIAAGRycy9kb3ducmV2LnhtbFBLBQYAAAAABAAEAPkAAACUAwAAAAA=&#10;" strokecolor="#903" strokeweight="17e-5mm"/>
                  <v:line id="Line 412" o:spid="_x0000_s1436" style="position:absolute;flip:y;visibility:visible;mso-wrap-style:square" from="1470,6358" to="1496,6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cVVsIAAADcAAAADwAAAGRycy9kb3ducmV2LnhtbESPwWrDMBBE74X8g9hAL6GW3brFuFZC&#10;CKT46iQfsFhb29RaCUux3b+vCoUeh5l5w1SH1YxipskPlhVkSQqCuLV64E7B7Xp+KkD4gKxxtEwK&#10;vsnDYb95qLDUduGG5kvoRISwL1FBH4IrpfRtTwZ9Yh1x9D7tZDBEOXVST7hEuBnlc5q+SYMDx4Ue&#10;HZ16ar8ud6Pg9DHy+uKKhnc23+W1k3xOZ6Uet+vxHUSgNfyH/9q1VpBnr/B7Jh4Buf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icVVsIAAADcAAAADwAAAAAAAAAAAAAA&#10;AAChAgAAZHJzL2Rvd25yZXYueG1sUEsFBgAAAAAEAAQA+QAAAJADAAAAAA==&#10;" strokecolor="#903" strokeweight="17e-5mm"/>
                  <v:rect id="Rectangle 413" o:spid="_x0000_s1437" style="position:absolute;left:1801;top:5283;width:34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m3WMEA&#10;AADcAAAADwAAAGRycy9kb3ducmV2LnhtbESPzYoCMRCE7wu+Q2jB25pRRGQ0igiCK3tx9AGaSc8P&#10;Jp0hic7s25sFwWNRVV9Rm91gjXiSD61jBbNpBoK4dLrlWsHtevxegQgRWaNxTAr+KMBuO/raYK5d&#10;zxd6FrEWCcIhRwVNjF0uZSgbshimriNOXuW8xZikr6X22Ce4NXKeZUtpseW00GBHh4bKe/GwCuS1&#10;OParwvjMnefVr/k5XSpySk3Gw34NItIQP+F3+6QVLGZL+D+Tj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AJt1jBAAAA3AAAAA8AAAAAAAAAAAAAAAAAmAIAAGRycy9kb3du&#10;cmV2LnhtbFBLBQYAAAAABAAEAPUAAACGAw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v:textbox>
                  </v:rect>
                  <v:shape id="Freeform 414" o:spid="_x0000_s1438" style="position:absolute;left:1387;top:6664;width:796;height:152;visibility:visible;mso-wrap-style:square;v-text-anchor:top" coordsize="796,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cd/cQA&#10;AADcAAAADwAAAGRycy9kb3ducmV2LnhtbESPUWvCMBSF3wf+h3CFva2pY7hSjSKOueHLsNsPuDTX&#10;Jtjc1CbW7t8vA8HHwznnO5zlenStGKgP1rOCWZaDIK69ttwo+Pl+fypAhIissfVMCn4pwHo1eVhi&#10;qf2VDzRUsREJwqFEBSbGrpQy1IYchsx3xMk7+t5hTLJvpO7xmuCulc95PpcOLacFgx1tDdWn6uIU&#10;FBf7MfAw/yrOu73Z7d+sx7pS6nE6bhYgIo3xHr61P7WCl9kr/J9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XHf3EAAAA3AAAAA8AAAAAAAAAAAAAAAAAmAIAAGRycy9k&#10;b3ducmV2LnhtbFBLBQYAAAAABAAEAPUAAACJAwAAAAA=&#10;" path="m796,152l,152,,e" filled="f" strokecolor="#903" strokeweight="17e-5mm">
                    <v:stroke dashstyle="1 1"/>
                    <v:path arrowok="t" o:connecttype="custom" o:connectlocs="796,152;0,152;0,0" o:connectangles="0,0,0"/>
                  </v:shape>
                  <v:line id="Line 415" o:spid="_x0000_s1439" style="position:absolute;flip:x;visibility:visible;mso-wrap-style:square" from="1362,6664" to="1387,6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a6yLsAAADcAAAADwAAAGRycy9kb3ducmV2LnhtbERPSwrCMBDdC94hjOBGNFWLlGoUERS3&#10;fg4wNGNbbCahibXe3iwEl4/33+x604iOWl9bVjCfJSCIC6trLhXcb8dpBsIHZI2NZVLwIQ+77XCw&#10;wVzbN1+ou4ZSxBD2OSqoQnC5lL6oyKCfWUccuYdtDYYI21LqFt8x3DRykSQrabDm2FCho0NFxfP6&#10;MgoOp4b7pcsuPLHpJD07ycekU2o86vdrEIH68Bf/3GetIJ3HtfFMPAJy+wU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8JrrIuwAAANwAAAAPAAAAAAAAAAAAAAAAAKECAABk&#10;cnMvZG93bnJldi54bWxQSwUGAAAAAAQABAD5AAAAiQMAAAAA&#10;" strokecolor="#903" strokeweight="17e-5mm"/>
                  <v:line id="Line 416" o:spid="_x0000_s1440" style="position:absolute;visibility:visible;mso-wrap-style:square" from="1387,6664" to="1413,6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jyqsUAAADcAAAADwAAAGRycy9kb3ducmV2LnhtbESP3WrCQBSE7wt9h+UUeiO6sYSi0VWK&#10;KFSoF/48wCF7TKLZs2n2qGmfvlsQvBxm5htmOu9cra7UhsqzgeEgAUWce1txYeCwX/VHoIIgW6w9&#10;k4EfCjCfPT9NMbP+xlu67qRQEcIhQwOlSJNpHfKSHIaBb4ijd/StQ4myLbRt8RbhrtZvSfKuHVYc&#10;F0psaFFSft5dnIFv+5Xiprf9Pe17Nl12bl2JrI15fek+JqCEOnmE7+1PayAdjuH/TDwCev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QjyqsUAAADcAAAADwAAAAAAAAAA&#10;AAAAAAChAgAAZHJzL2Rvd25yZXYueG1sUEsFBgAAAAAEAAQA+QAAAJMDAAAAAA==&#10;" strokecolor="#903" strokeweight="17e-5mm"/>
                  <v:rect id="Rectangle 417" o:spid="_x0000_s1441" style="position:absolute;left:1120;top:6842;width:34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BACr4A&#10;AADcAAAADwAAAGRycy9kb3ducmV2LnhtbERPy4rCMBTdC/5DuMLsNLUMItUoIgiOzMbqB1ya2wcm&#10;NyWJtvP3ZjHg8nDe2/1ojXiRD51jBctFBoK4crrjRsH9dpqvQYSIrNE4JgV/FGC/m062WGg38JVe&#10;ZWxECuFQoII2xr6QMlQtWQwL1xMnrnbeYkzQN1J7HFK4NTLPspW02HFqaLGnY0vVo3xaBfJWnoZ1&#10;aXzmLnn9a37O15qcUl+z8bABEWmMH/G/+6wVfOdpfj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7AQAq+AAAA3AAAAA8AAAAAAAAAAAAAAAAAmAIAAGRycy9kb3ducmV2&#10;LnhtbFBLBQYAAAAABAAEAPUAAACDAw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v:textbox>
                  </v:rect>
                  <v:line id="Line 418" o:spid="_x0000_s1442" style="position:absolute;flip:x;visibility:visible;mso-wrap-style:square" from="1807,6543" to="2367,6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5EBcYAAADcAAAADwAAAGRycy9kb3ducmV2LnhtbESPT2vCQBTE7wW/w/KE3pqNUopEVxFr&#10;wbaH0lTB4yP7TILZt2F3zZ9v3y0UPA4z8xtmtRlMIzpyvrasYJakIIgLq2suFRx/3p4WIHxA1thY&#10;JgUjedisJw8rzLTt+Zu6PJQiQthnqKAKoc2k9EVFBn1iW+LoXawzGKJ0pdQO+wg3jZyn6Ys0WHNc&#10;qLClXUXFNb8ZBY173Z8+u9O4+CjtPpyH7v3LXpR6nA7bJYhAQ7iH/9sHreB5PoO/M/EI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QeRAXGAAAA3AAAAA8AAAAAAAAA&#10;AAAAAAAAoQIAAGRycy9kb3ducmV2LnhtbFBLBQYAAAAABAAEAPkAAACUAwAAAAA=&#10;" strokecolor="#903" strokeweight="17e-5mm">
                    <v:stroke dashstyle="1 1"/>
                  </v:line>
                  <v:line id="Line 419" o:spid="_x0000_s1443" style="position:absolute;flip:y;visibility:visible;mso-wrap-style:square" from="1807,6524" to="1858,6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6JHn8EAAADcAAAADwAAAGRycy9kb3ducmV2LnhtbESP0YrCMBRE3xf2H8IVfJE1tZalVKMs&#10;BcVXXT/g0lzbYnMTmth2/34jCD4OM3OG2e4n04mBet9aVrBaJiCIK6tbrhVcfw9fOQgfkDV2lknB&#10;H3nY7z4/tlhoO/KZhkuoRYSwL1BBE4IrpPRVQwb90jri6N1sbzBE2ddS9zhGuOlkmiTf0mDLcaFB&#10;R2VD1f3yMArKY8fT2uVnXthskZ2c5EMyKDWfTT8bEIGm8A6/2ietIEtTeJ6JR0D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TokefwQAAANwAAAAPAAAAAAAAAAAAAAAA&#10;AKECAABkcnMvZG93bnJldi54bWxQSwUGAAAAAAQABAD5AAAAjwMAAAAA&#10;" strokecolor="#903" strokeweight="17e-5mm"/>
                  <v:line id="Line 420" o:spid="_x0000_s1444" style="position:absolute;visibility:visible;mso-wrap-style:square" from="1807,6549" to="1858,6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wP/cUAAADcAAAADwAAAGRycy9kb3ducmV2LnhtbESPUWvCQBCE3wv+h2MFX6ReakMp0VOk&#10;VFCwD8b+gCW3JmlzezG31dhf7xUKPg4z8w0zX/auUWfqQu3ZwNMkAUVceFtzaeDzsH58BRUE2WLj&#10;mQxcKcByMXiYY2b9hfd0zqVUEcIhQwOVSJtpHYqKHIaJb4mjd/SdQ4myK7Xt8BLhrtHTJHnRDmuO&#10;CxW29FZR8Z3/OAMnu0vxY7z//TqMbfreu20tsjVmNOxXM1BCvdzD/+2NNZBOn+HvTDwCen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owP/cUAAADcAAAADwAAAAAAAAAA&#10;AAAAAAChAgAAZHJzL2Rvd25yZXYueG1sUEsFBgAAAAAEAAQA+QAAAJMDAAAAAA==&#10;" strokecolor="#903" strokeweight="17e-5mm"/>
                  <v:rect id="Rectangle 421" o:spid="_x0000_s1445" style="position:absolute;left:1833;top:6320;width:34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tGCcEA&#10;AADcAAAADwAAAGRycy9kb3ducmV2LnhtbESP3YrCMBSE74V9h3CEvdPUIotUo4gguOKN1Qc4NKc/&#10;mJyUJGu7b28WhL0cZuYbZrMbrRFP8qFzrGAxz0AQV0533Ci4346zFYgQkTUax6TglwLsth+TDRba&#10;DXylZxkbkSAcClTQxtgXUoaqJYth7nri5NXOW4xJ+kZqj0OCWyPzLPuSFjtOCy32dGipepQ/VoG8&#10;lcdhVRqfuXNeX8z36VqTU+pzOu7XICKN8T/8bp+0gmW+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7RgnBAAAA3AAAAA8AAAAAAAAAAAAAAAAAmAIAAGRycy9kb3du&#10;cmV2LnhtbFBLBQYAAAAABAAEAPUAAACGAw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v:textbox>
                  </v:rect>
                  <v:oval id="Oval 422" o:spid="_x0000_s1446" style="position:absolute;left:2240;top:4404;width:1337;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1I6sUA&#10;AADcAAAADwAAAGRycy9kb3ducmV2LnhtbESPT2sCMRTE74V+h/AKvdVsl63IahQpFAo9tP45eHxu&#10;nrvBzUu6STV++0YQPA4z8xtmtki2FycagnGs4HVUgCBunDbcKthuPl4mIEJE1tg7JgUXCrCYPz7M&#10;sNbuzCs6rWMrMoRDjQq6GH0tZWg6shhGzhNn7+AGizHLoZV6wHOG216WRTGWFg3nhQ49vXfUHNd/&#10;VoH3P1WV0rcJZTr8mi/ery67vVLPT2k5BREpxXv41v7UCqryDa5n8hG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rUjqxQAAANwAAAAPAAAAAAAAAAAAAAAAAJgCAABkcnMv&#10;ZG93bnJldi54bWxQSwUGAAAAAAQABAD1AAAAigMAAAAA&#10;" fillcolor="#ffc" strokecolor="#903" strokeweight="0"/>
                  <v:rect id="Rectangle 423" o:spid="_x0000_s1447" style="position:absolute;left:2533;top:4468;width:719;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V95cEA&#10;AADcAAAADwAAAGRycy9kb3ducmV2LnhtbESP3YrCMBSE7xd8h3AWvFvTLSJSjbIsCCp7Y/UBDs3p&#10;DyYnJYm2vr1ZELwcZuYbZr0drRF38qFzrOB7loEgrpzuuFFwOe++liBCRNZoHJOCBwXYbiYfayy0&#10;G/hE9zI2IkE4FKigjbEvpAxVSxbDzPXEyaudtxiT9I3UHocEt0bmWbaQFjtOCy329NtSdS1vVoE8&#10;l7thWRqfuWNe/5nD/lSTU2r6Of6sQEQa4zv8au+1gnm+gP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5lfeXBAAAA3A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Confirmar</w:t>
                          </w:r>
                          <w:proofErr w:type="spellEnd"/>
                          <w:r>
                            <w:rPr>
                              <w:rFonts w:ascii="Tahoma" w:hAnsi="Tahoma" w:cs="Tahoma"/>
                              <w:b/>
                              <w:bCs/>
                              <w:color w:val="000000"/>
                              <w:sz w:val="8"/>
                              <w:szCs w:val="8"/>
                              <w:lang w:val="en-US"/>
                            </w:rPr>
                            <w:t>/</w:t>
                          </w:r>
                          <w:proofErr w:type="spellStart"/>
                          <w:r>
                            <w:rPr>
                              <w:rFonts w:ascii="Tahoma" w:hAnsi="Tahoma" w:cs="Tahoma"/>
                              <w:b/>
                              <w:bCs/>
                              <w:color w:val="000000"/>
                              <w:sz w:val="8"/>
                              <w:szCs w:val="8"/>
                              <w:lang w:val="en-US"/>
                            </w:rPr>
                            <w:t>alterar</w:t>
                          </w:r>
                          <w:proofErr w:type="spellEnd"/>
                          <w:r>
                            <w:rPr>
                              <w:rFonts w:ascii="Tahoma" w:hAnsi="Tahoma" w:cs="Tahoma"/>
                              <w:b/>
                              <w:bCs/>
                              <w:color w:val="000000"/>
                              <w:sz w:val="8"/>
                              <w:szCs w:val="8"/>
                              <w:lang w:val="en-US"/>
                            </w:rPr>
                            <w:t xml:space="preserve"> </w:t>
                          </w:r>
                        </w:p>
                      </w:txbxContent>
                    </v:textbox>
                  </v:rect>
                  <v:rect id="Rectangle 424" o:spid="_x0000_s1448" style="position:absolute;left:2507;top:4570;width:748;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nYfsIA&#10;AADcAAAADwAAAGRycy9kb3ducmV2LnhtbESP3WoCMRSE7wXfIRzBO826SCurUUQQbOmNqw9w2Jz9&#10;weRkSaK7ffumUOjlMDPfMLvDaI14kQ+dYwWrZQaCuHK640bB/XZebECEiKzROCYF3xTgsJ9Odlho&#10;N/CVXmVsRIJwKFBBG2NfSBmqliyGpeuJk1c7bzEm6RupPQ4Jbo3Ms+xNWuw4LbTY06ml6lE+rQJ5&#10;K8/DpjQ+c595/WU+LteanFLz2Xjcgog0xv/wX/uiFazzd/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Kdh+wgAAANwAAAAPAAAAAAAAAAAAAAAAAJgCAABkcnMvZG93&#10;bnJldi54bWxQSwUGAAAAAAQABAD1AAAAhwM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data</w:t>
                          </w:r>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retorno</w:t>
                          </w:r>
                          <w:proofErr w:type="spellEnd"/>
                          <w:r>
                            <w:rPr>
                              <w:rFonts w:ascii="Tahoma" w:hAnsi="Tahoma" w:cs="Tahoma"/>
                              <w:b/>
                              <w:bCs/>
                              <w:color w:val="000000"/>
                              <w:sz w:val="8"/>
                              <w:szCs w:val="8"/>
                              <w:lang w:val="en-US"/>
                            </w:rPr>
                            <w:t xml:space="preserve"> do </w:t>
                          </w:r>
                        </w:p>
                      </w:txbxContent>
                    </v:textbox>
                  </v:rect>
                  <v:rect id="Rectangle 425" o:spid="_x0000_s1449" style="position:absolute;left:2647;top:4672;width:50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ZMDL4A&#10;AADcAAAADwAAAGRycy9kb3ducmV2LnhtbERPy4rCMBTdC/5DuMLsNLUMItUoIgiOzMbqB1ya2wcm&#10;NyWJtvP3ZjHg8nDe2/1ojXiRD51jBctFBoK4crrjRsH9dpqvQYSIrNE4JgV/FGC/m062WGg38JVe&#10;ZWxECuFQoII2xr6QMlQtWQwL1xMnrnbeYkzQN1J7HFK4NTLPspW02HFqaLGnY0vVo3xaBfJWnoZ1&#10;aXzmLnn9a37O15qcUl+z8bABEWmMH/G/+6wVfOdpbT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C2TAy+AAAA3AAAAA8AAAAAAAAAAAAAAAAAmAIAAGRycy9kb3ducmV2&#10;LnhtbFBLBQYAAAAABAAEAPUAAACDAw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afastamento</w:t>
                          </w:r>
                          <w:proofErr w:type="spellEnd"/>
                          <w:proofErr w:type="gramEnd"/>
                        </w:p>
                      </w:txbxContent>
                    </v:textbox>
                  </v:rect>
                  <v:oval id="Oval 426" o:spid="_x0000_s1450" style="position:absolute;left:3557;top:6390;width:142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BC78UA&#10;AADcAAAADwAAAGRycy9kb3ducmV2LnhtbESPT2sCMRTE74V+h/AKvdVsl6XoahQpFAo9tP45eHxu&#10;nrvBzUu6STV++0YQPA4z8xtmtki2FycagnGs4HVUgCBunDbcKthuPl7GIEJE1tg7JgUXCrCYPz7M&#10;sNbuzCs6rWMrMoRDjQq6GH0tZWg6shhGzhNn7+AGizHLoZV6wHOG216WRfEmLRrOCx16eu+oOa7/&#10;rALvf6oqpW8TynT4NV+8X112e6Wen9JyCiJSivfwrf2pFVTlBK5n8hG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4ELvxQAAANwAAAAPAAAAAAAAAAAAAAAAAJgCAABkcnMv&#10;ZG93bnJldi54bWxQSwUGAAAAAAQABAD1AAAAigMAAAAA&#10;" fillcolor="#ffc" strokecolor="#903" strokeweight="0"/>
                  <v:rect id="Rectangle 427" o:spid="_x0000_s1451" style="position:absolute;left:3806;top:6435;width:878;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nW178A&#10;AADcAAAADwAAAGRycy9kb3ducmV2LnhtbERPy4rCMBTdC/MP4Q7MTtNREalGkQFBBze2fsCluX1g&#10;clOSaOvfTxYDLg/nvd2P1ogn+dA5VvA9y0AQV0533Ci4lcfpGkSIyBqNY1LwogD73cdki7l2A1/p&#10;WcRGpBAOOSpoY+xzKUPVksUwcz1x4mrnLcYEfSO1xyGFWyPnWbaSFjtODS329NNSdS8eVoEsi+Ow&#10;LozP3O+8vpjz6VqTU+rrczxsQEQa41v87z5pBctFmp/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GdbXvwAAANwAAAAPAAAAAAAAAAAAAAAAAJgCAABkcnMvZG93bnJl&#10;di54bWxQSwUGAAAAAAQABAD1AAAAhA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Atualizar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informações</w:t>
                          </w:r>
                          <w:proofErr w:type="spellEnd"/>
                          <w:r>
                            <w:rPr>
                              <w:rFonts w:ascii="Tahoma" w:hAnsi="Tahoma" w:cs="Tahoma"/>
                              <w:b/>
                              <w:bCs/>
                              <w:color w:val="000000"/>
                              <w:sz w:val="8"/>
                              <w:szCs w:val="8"/>
                              <w:lang w:val="en-US"/>
                            </w:rPr>
                            <w:t xml:space="preserve"> </w:t>
                          </w:r>
                        </w:p>
                      </w:txbxContent>
                    </v:textbox>
                  </v:rect>
                  <v:rect id="Rectangle 428" o:spid="_x0000_s1452" style="position:absolute;left:3837;top:6536;width:82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VzTMIA&#10;AADcAAAADwAAAGRycy9kb3ducmV2LnhtbESPzYoCMRCE74LvEFrwphl/WGQ0igiCu3hx9AGaSc8P&#10;Jp0hic7s228WFvZYVNVX1O4wWCPe5EPrWMFinoEgLp1uuVbwuJ9nGxAhIms0jknBNwU47MejHeba&#10;9XyjdxFrkSAcclTQxNjlUoayIYth7jri5FXOW4xJ+lpqj32CWyOXWfYhLbacFhrs6NRQ+SxeVoG8&#10;F+d+Uxifua9ldTWfl1tFTqnpZDhuQUQa4n/4r33RCtarBfyeSUdA7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VXNMwgAAANwAAAAPAAAAAAAAAAAAAAAAAJgCAABkcnMvZG93&#10;bnJldi54bWxQSwUGAAAAAAQABAD1AAAAhwM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do</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servidor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afastado</w:t>
                          </w:r>
                          <w:proofErr w:type="spellEnd"/>
                        </w:p>
                      </w:txbxContent>
                    </v:textbox>
                  </v:rect>
                  <v:line id="Line 429" o:spid="_x0000_s1453" style="position:absolute;visibility:visible;mso-wrap-style:square" from="3150,5556" to="3710,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2XDHsMAAADcAAAADwAAAGRycy9kb3ducmV2LnhtbESPQYvCMBSE74L/ITzBm6bqKlqNIgsL&#10;Hoqiq/dH82yrzUtpoq3/fiMIexxm5htmtWlNKZ5Uu8KygtEwAkGcWl1wpuD8+zOYg3AeWWNpmRS8&#10;yMFm3e2sMNa24SM9Tz4TAcIuRgW591UspUtzMuiGtiIO3tXWBn2QdSZ1jU2Am1KOo2gmDRYcFnKs&#10;6Dun9H56GAXN7HbcT5JDsni8miTC6eiu9xel+r12uwThqfX/4U97pxV8TcbwPhOO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dlwx7DAAAA3AAAAA8AAAAAAAAAAAAA&#10;AAAAoQIAAGRycy9kb3ducmV2LnhtbFBLBQYAAAAABAAEAPkAAACRAwAAAAA=&#10;" strokecolor="#903" strokeweight="17e-5mm">
                    <v:stroke dashstyle="1 1"/>
                  </v:line>
                  <v:line id="Line 430" o:spid="_x0000_s1454" style="position:absolute;flip:x y;visibility:visible;mso-wrap-style:square" from="3659,6409" to="3710,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d2jccAAADcAAAADwAAAGRycy9kb3ducmV2LnhtbESPT2vCQBTE74V+h+UJvTUb/1WNrlIK&#10;LYIXG0Wvz+wzSZt9m2ZXk377rlDwOMzMb5jFqjOVuFLjSssK+lEMgjizuuRcwX73/jwF4Tyyxsoy&#10;KfglB6vl48MCE21b/qRr6nMRIOwSVFB4XydSuqwggy6yNXHwzrYx6INscqkbbAPcVHIQxy/SYMlh&#10;ocCa3grKvtOLUXD5GGw2p+owO47T0fZn3H5NdL1T6qnXvc5BeOr8PfzfXmsFo+EQbmfCEZ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53aNxwAAANwAAAAPAAAAAAAA&#10;AAAAAAAAAKECAABkcnMvZG93bnJldi54bWxQSwUGAAAAAAQABAD5AAAAlQMAAAAA&#10;" strokecolor="#903" strokeweight="17e-5mm"/>
                  <v:line id="Line 431" o:spid="_x0000_s1455" style="position:absolute;flip:x y;visibility:visible;mso-wrap-style:square" from="3704,6384" to="3710,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7u+cYAAADcAAAADwAAAGRycy9kb3ducmV2LnhtbESPQWvCQBSE7wX/w/IEb3VTG22NrlIK&#10;iuBFY6nXZ/Y1SZt9m2ZXk/57Vyh4HGbmG2a+7EwlLtS40rKCp2EEgjizuuRcwcdh9fgKwnlkjZVl&#10;UvBHDpaL3sMcE21b3tMl9bkIEHYJKii8rxMpXVaQQTe0NXHwvmxj0AfZ5FI32Aa4qeQoiibSYMlh&#10;ocCa3gvKftKzUXBej7bbU/U5PY7TePc7br9fdH1QatDv3mYgPHX+Hv5vb7SC+DmG25lwBOTi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cO7vnGAAAA3AAAAA8AAAAAAAAA&#10;AAAAAAAAoQIAAGRycy9kb3ducmV2LnhtbFBLBQYAAAAABAAEAPkAAACUAwAAAAA=&#10;" strokecolor="#903" strokeweight="17e-5mm"/>
                  <v:rect id="Rectangle 432" o:spid="_x0000_s1456" style="position:absolute;left:3456;top:5773;width:34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51T8IA&#10;AADcAAAADwAAAGRycy9kb3ducmV2LnhtbESP3WoCMRSE7wu+QziCdzWrVpHVKFIQbPHG1Qc4bM7+&#10;YHKyJKm7ffumIHg5zMw3zHY/WCMe5EPrWMFsmoEgLp1uuVZwux7f1yBCRNZoHJOCXwqw343etphr&#10;1/OFHkWsRYJwyFFBE2OXSxnKhiyGqeuIk1c5bzEm6WupPfYJbo2cZ9lKWmw5LTTY0WdD5b34sQrk&#10;tTj268L4zH3Pq7P5Ol0qckpNxsNhAyLSEF/hZ/ukFXwsl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bnVPwgAAANwAAAAPAAAAAAAAAAAAAAAAAJgCAABkcnMvZG93&#10;bnJldi54bWxQSwUGAAAAAAQABAD1AAAAhwM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v:textbox>
                  </v:rect>
                  <v:line id="Line 433" o:spid="_x0000_s1457" style="position:absolute;visibility:visible;mso-wrap-style:square" from="3176,6015" to="3666,6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7FHcQAAADcAAAADwAAAGRycy9kb3ducmV2LnhtbESPS4vCQBCE7wv+h6EFb+vExwaNjiIL&#10;Cx6Ci697k2mTaKYnZEYT/72zsOCxqKqvqOW6M5V4UONKywpGwwgEcWZ1ybmC0/HncwbCeWSNlWVS&#10;8CQH61XvY4mJti3v6XHwuQgQdgkqKLyvEyldVpBBN7Q1cfAutjHog2xyqRtsA9xUchxFsTRYclgo&#10;sKbvgrLb4W4UtPF1v5ukv+n8/mzTCL9GN707KzXod5sFCE+df4f/21utYDqJ4e9MOAJy9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XsUdxAAAANwAAAAPAAAAAAAAAAAA&#10;AAAAAKECAABkcnMvZG93bnJldi54bWxQSwUGAAAAAAQABAD5AAAAkgMAAAAA&#10;" strokecolor="#903" strokeweight="17e-5mm">
                    <v:stroke dashstyle="1 1"/>
                  </v:line>
                  <v:line id="Line 434" o:spid="_x0000_s1458" style="position:absolute;flip:x y;visibility:visible;mso-wrap-style:square" from="3608,6447" to="3666,6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xwjscAAADcAAAADwAAAGRycy9kb3ducmV2LnhtbESPT2vCQBTE74LfYXmCN93UP02bukoR&#10;FMGLjaW9vmZfk7TZt2l2NfHbu4LQ4zAzv2EWq85U4kyNKy0reBhHIIgzq0vOFbwfN6MnEM4ja6ws&#10;k4ILOVgt+70FJtq2/Ebn1OciQNglqKDwvk6kdFlBBt3Y1sTB+7aNQR9kk0vdYBvgppKTKHqUBksO&#10;CwXWtC4o+01PRsFpO9nvv6qP5895Ojv8zdufWNdHpYaD7vUFhKfO/4fv7Z1WMJvGcDsTjoBcX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3HCOxwAAANwAAAAPAAAAAAAA&#10;AAAAAAAAAKECAABkcnMvZG93bnJldi54bWxQSwUGAAAAAAQABAD5AAAAlQMAAAAA&#10;" strokecolor="#903" strokeweight="17e-5mm"/>
                  <v:line id="Line 435" o:spid="_x0000_s1459" style="position:absolute;flip:x y;visibility:visible;mso-wrap-style:square" from="3647,6409" to="3666,6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Pk/MQAAADcAAAADwAAAGRycy9kb3ducmV2LnhtbERPTU/CQBC9m/AfNkPiDbZgUagsxJho&#10;SLhgMXAdu0Nb6M7W7paWf+8eSDy+vO/lujeVuFLjSssKJuMIBHFmdcm5gu/9x2gOwnlkjZVlUnAj&#10;B+vV4GGJibYdf9E19bkIIewSVFB4XydSuqwgg25sa+LAnWxj0AfY5FI32IVwU8lpFD1LgyWHhgJr&#10;ei8ou6StUdB+Trfbn+qwOM7SePc7684vut4r9Tjs315BeOr9v/ju3mgF8VNYG86EI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Q+T8xAAAANwAAAAPAAAAAAAAAAAA&#10;AAAAAKECAABkcnMvZG93bnJldi54bWxQSwUGAAAAAAQABAD5AAAAkgMAAAAA&#10;" strokecolor="#903" strokeweight="17e-5mm"/>
                  <v:rect id="Rectangle 436" o:spid="_x0000_s1460" style="position:absolute;left:3443;top:6008;width:34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N/SsIA&#10;AADcAAAADwAAAGRycy9kb3ducmV2LnhtbESP3WoCMRSE7wu+QziCdzWrFtHVKFIQbPHG1Qc4bM7+&#10;YHKyJKm7ffumIHg5zMw3zHY/WCMe5EPrWMFsmoEgLp1uuVZwux7fVyBCRNZoHJOCXwqw343etphr&#10;1/OFHkWsRYJwyFFBE2OXSxnKhiyGqeuIk1c5bzEm6WupPfYJbo2cZ9lSWmw5LTTY0WdD5b34sQrk&#10;tTj2q8L4zH3Pq7P5Ol0qckpNxsNhAyLSEF/hZ/ukFXws1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I39KwgAAANwAAAAPAAAAAAAAAAAAAAAAAJgCAABkcnMvZG93&#10;bnJldi54bWxQSwUGAAAAAAQABAD1AAAAhwM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v:textbox>
                  </v:rect>
                  <v:line id="Line 437" o:spid="_x0000_s1461" style="position:absolute;visibility:visible;mso-wrap-style:square" from="3182,6486" to="3564,6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2Lj8AAAADcAAAADwAAAGRycy9kb3ducmV2LnhtbERPy4rCMBTdC/5DuII7TX0yU40iguCi&#10;KD5mf2nutNXmpjTR1r83C8Hl4byX69aU4km1KywrGA0jEMSp1QVnCq6X3eAHhPPIGkvLpOBFDtar&#10;bmeJsbYNn+h59pkIIexiVJB7X8VSujQng25oK+LA/dvaoA+wzqSusQnhppTjKJpLgwWHhhwr2uaU&#10;3s8Po6CZ306HSXJMfh+vJolwNrrrw59S/V67WYDw1Pqv+OPeawXTaZgfzoQjIFd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D9i4/AAAAA3AAAAA8AAAAAAAAAAAAAAAAA&#10;oQIAAGRycy9kb3ducmV2LnhtbFBLBQYAAAAABAAEAPkAAACOAwAAAAA=&#10;" strokecolor="#903" strokeweight="17e-5mm">
                    <v:stroke dashstyle="1 1"/>
                  </v:line>
                  <v:line id="Line 438" o:spid="_x0000_s1462" style="position:absolute;flip:x y;visibility:visible;mso-wrap-style:square" from="3513,6492" to="3564,6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8+HMYAAADcAAAADwAAAGRycy9kb3ducmV2LnhtbESPQWvCQBSE7wX/w/IEb3WjxKrRVaRg&#10;KXhpo+j1mX0m0ezbNLua9N93C4Ueh5n5hlmuO1OJBzWutKxgNIxAEGdWl5wrOOy3zzMQziNrrCyT&#10;gm9ysF71npaYaNvyJz1Sn4sAYZeggsL7OpHSZQUZdENbEwfvYhuDPsgml7rBNsBNJcdR9CINlhwW&#10;CqzptaDslt6NgvvbeLc7V8f5aZLGH1+T9jrV9V6pQb/bLEB46vx/+K/9rhXE8Qh+z4Qj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9/PhzGAAAA3AAAAA8AAAAAAAAA&#10;AAAAAAAAoQIAAGRycy9kb3ducmV2LnhtbFBLBQYAAAAABAAEAPkAAACUAwAAAAA=&#10;" strokecolor="#903" strokeweight="17e-5mm"/>
                  <v:line id="Line 439" o:spid="_x0000_s1463" style="position:absolute;flip:x;visibility:visible;mso-wrap-style:square" from="3513,6524" to="3564,6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2iP74AAADcAAAADwAAAGRycy9kb3ducmV2LnhtbESPzQrCMBCE74LvEFbwIpqqRaQaRQTF&#10;qz8PsDRrW2w2oYm1vr0RBI/DzHzDrLedqUVLja8sK5hOEhDEudUVFwpu18N4CcIHZI21ZVLwJg/b&#10;Tb+3xkzbF5+pvYRCRAj7DBWUIbhMSp+XZNBPrCOO3t02BkOUTSF1g68IN7WcJclCGqw4LpToaF9S&#10;/rg8jYL9seZu7pZnHtl0lJ6c5EPSKjUcdLsViEBd+Id/7ZNWkKYz+J6JR0BuP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OfaI/vgAAANwAAAAPAAAAAAAAAAAAAAAAAKEC&#10;AABkcnMvZG93bnJldi54bWxQSwUGAAAAAAQABAD5AAAAjAMAAAAA&#10;" strokecolor="#903" strokeweight="17e-5mm"/>
                  <v:rect id="Rectangle 440" o:spid="_x0000_s1464" style="position:absolute;left:3398;top:6276;width:34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073cIA&#10;AADcAAAADwAAAGRycy9kb3ducmV2LnhtbESPzYoCMRCE74LvEFrYm2b8YZFZo4ggqHhx3AdoJj0/&#10;mHSGJOvMvv1GEPZYVNVX1GY3WCOe5EPrWMF8loEgLp1uuVbwfT9O1yBCRNZoHJOCXwqw245HG8y1&#10;6/lGzyLWIkE45KigibHLpQxlQxbDzHXEyauctxiT9LXUHvsEt0YusuxTWmw5LTTY0aGh8lH8WAXy&#10;Xhz7dWF85i6L6mrOp1tFTqmPybD/AhFpiP/hd/ukFaxWS3idSUdA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zTvdwgAAANwAAAAPAAAAAAAAAAAAAAAAAJgCAABkcnMvZG93&#10;bnJldi54bWxQSwUGAAAAAAQABAD1AAAAhwM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v:textbox>
                  </v:rect>
                  <v:line id="Line 441" o:spid="_x0000_s1465" style="position:absolute;flip:y;visibility:visible;mso-wrap-style:square" from="3201,6594" to="3621,6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YCPcUAAADcAAAADwAAAGRycy9kb3ducmV2LnhtbESPQWvCQBSE74L/YXmCN90ooUjMRopa&#10;sO1Bait4fGSfSWj2bdjdxvjvuwWhx2FmvmHyzWBa0ZPzjWUFi3kCgri0uuFKwdfny2wFwgdkja1l&#10;UnAnD5tiPMox0/bGH9SfQiUihH2GCuoQukxKX9Zk0M9tRxy9q3UGQ5SuktrhLcJNK5dJ8iQNNhwX&#10;auxoW1P5ffoxClq325/f+/N99VbZfbgM/evRXpWaTobnNYhAQ/gPP9oHrSBNU/g7E4+ALH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bYCPcUAAADcAAAADwAAAAAAAAAA&#10;AAAAAAChAgAAZHJzL2Rvd25yZXYueG1sUEsFBgAAAAAEAAQA+QAAAJMDAAAAAA==&#10;" strokecolor="#903" strokeweight="17e-5mm">
                    <v:stroke dashstyle="1 1"/>
                  </v:line>
                  <v:line id="Line 442" o:spid="_x0000_s1466" style="position:absolute;flip:x;visibility:visible;mso-wrap-style:square" from="3564,6594" to="3621,6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Q6S8AAAADcAAAADwAAAGRycy9kb3ducmV2LnhtbESP3YrCMBSE7wXfIRxhb0RTtUqpRhHB&#10;xVt/HuDQHNticxKaWOvbbxYEL4eZ+YbZ7HrTiI5aX1tWMJsmIIgLq2suFdyux0kGwgdkjY1lUvAm&#10;D7vtcLDBXNsXn6m7hFJECPscFVQhuFxKX1Rk0E+tI47e3bYGQ5RtKXWLrwg3jZwnyUoarDkuVOjo&#10;UFHxuDyNgsNvw/3CZWce23ScnpzkY9Ip9TPq92sQgfrwDX/aJ60gTZfwfyYeAbn9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GUOkvAAAAA3AAAAA8AAAAAAAAAAAAAAAAA&#10;oQIAAGRycy9kb3ducmV2LnhtbFBLBQYAAAAABAAEAPkAAACOAwAAAAA=&#10;" strokecolor="#903" strokeweight="17e-5mm"/>
                  <v:line id="Line 443" o:spid="_x0000_s1467" style="position:absolute;flip:x;visibility:visible;mso-wrap-style:square" from="3589,6594" to="3621,6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kPL4AAADcAAAADwAAAGRycy9kb3ducmV2LnhtbESPzQrCMBCE74LvEFbwIpqqRaQaRQTF&#10;qz8PsDRrW2w2oYm1vr0RBI/DzHzDrLedqUVLja8sK5hOEhDEudUVFwpu18N4CcIHZI21ZVLwJg/b&#10;Tb+3xkzbF5+pvYRCRAj7DBWUIbhMSp+XZNBPrCOO3t02BkOUTSF1g68IN7WcJclCGqw4LpToaF9S&#10;/rg8jYL9seZu7pZnHtl0lJ6c5EPSKjUcdLsViEBd+Id/7ZNWkKYL+J6JR0BuP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xRqQ8vgAAANwAAAAPAAAAAAAAAAAAAAAAAKEC&#10;AABkcnMvZG93bnJldi54bWxQSwUGAAAAAAQABAD5AAAAjAMAAAAA&#10;" strokecolor="#903" strokeweight="17e-5mm"/>
                  <v:rect id="Rectangle 444" o:spid="_x0000_s1468" style="position:absolute;left:3023;top:6486;width:34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Y93sIA&#10;AADcAAAADwAAAGRycy9kb3ducmV2LnhtbESPzYoCMRCE74LvEFrwphlFVGaNIoKgixfHfYBm0vOD&#10;SWdIss7s228WFjwWVfUVtTsM1ogX+dA6VrCYZyCIS6dbrhV8Pc6zLYgQkTUax6TghwIc9uPRDnPt&#10;er7Tq4i1SBAOOSpoYuxyKUPZkMUwdx1x8irnLcYkfS21xz7BrZHLLFtLiy2nhQY7OjVUPotvq0A+&#10;inO/LYzP3Oeyupnr5V6RU2o6GY4fICIN8R3+b1+0gtVqA3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9j3ewgAAANwAAAAPAAAAAAAAAAAAAAAAAJgCAABkcnMvZG93&#10;bnJldi54bWxQSwUGAAAAAAQABAD1AAAAhwM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v:textbox>
                  </v:rect>
                  <v:line id="Line 445" o:spid="_x0000_s1469" style="position:absolute;visibility:visible;mso-wrap-style:square" from="3284,4793" to="3965,6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uHicAAAADcAAAADwAAAGRycy9kb3ducmV2LnhtbERPy4rCMBTdC/5DuII7TX0yU40iguCi&#10;KD5mf2nutNXmpjTR1r83C8Hl4byX69aU4km1KywrGA0jEMSp1QVnCq6X3eAHhPPIGkvLpOBFDtar&#10;bmeJsbYNn+h59pkIIexiVJB7X8VSujQng25oK+LA/dvaoA+wzqSusQnhppTjKJpLgwWHhhwr2uaU&#10;3s8Po6CZ306HSXJMfh+vJolwNrrrw59S/V67WYDw1Pqv+OPeawXTaVgbzoQjIFd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6Lh4nAAAAA3AAAAA8AAAAAAAAAAAAAAAAA&#10;oQIAAGRycy9kb3ducmV2LnhtbFBLBQYAAAAABAAEAPkAAACOAwAAAAA=&#10;" strokecolor="#903" strokeweight="17e-5mm">
                    <v:stroke dashstyle="1 1"/>
                  </v:line>
                  <v:line id="Line 446" o:spid="_x0000_s1470" style="position:absolute;flip:x y;visibility:visible;mso-wrap-style:square" from="3920,6358" to="3965,6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kyGsYAAADcAAAADwAAAGRycy9kb3ducmV2LnhtbESPQWvCQBSE7wX/w/IEb3WjxKrRVaRg&#10;KXhpo+j1mX0m0ezbNLua9N93C4Ueh5n5hlmuO1OJBzWutKxgNIxAEGdWl5wrOOy3zzMQziNrrCyT&#10;gm9ysF71npaYaNvyJz1Sn4sAYZeggsL7OpHSZQUZdENbEwfvYhuDPsgml7rBNsBNJcdR9CINlhwW&#10;CqzptaDslt6NgvvbeLc7V8f5aZLGH1+T9jrV9V6pQb/bLEB46vx/+K/9rhXE8Rx+z4Qj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EJMhrGAAAA3AAAAA8AAAAAAAAA&#10;AAAAAAAAoQIAAGRycy9kb3ducmV2LnhtbFBLBQYAAAAABAAEAPkAAACUAwAAAAA=&#10;" strokecolor="#903" strokeweight="17e-5mm"/>
                  <v:line id="Line 447" o:spid="_x0000_s1471" style="position:absolute;flip:y;visibility:visible;mso-wrap-style:square" from="3965,6339" to="3971,6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oPDrsAAADcAAAADwAAAGRycy9kb3ducmV2LnhtbERPSwrCMBDdC94hjOBGNFWrSDWKCIpb&#10;PwcYmrEtNpPQxFpvbxaCy8f7b3adqUVLja8sK5hOEhDEudUVFwrut+N4BcIHZI21ZVLwIQ+7bb+3&#10;wUzbN1+ovYZCxBD2GSooQ3CZlD4vyaCfWEccuYdtDIYIm0LqBt8x3NRyliRLabDi2FCio0NJ+fP6&#10;MgoOp5q7uVtdeGTTUXp2ko9Jq9Rw0O3XIAJ14S/+uc9aQbqI8+OZeATk9gs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AUOg8OuwAAANwAAAAPAAAAAAAAAAAAAAAAAKECAABk&#10;cnMvZG93bnJldi54bWxQSwUGAAAAAAQABAD5AAAAiQMAAAAA&#10;" strokecolor="#903" strokeweight="17e-5mm"/>
                  <v:rect id="Rectangle 448" o:spid="_x0000_s1472" style="position:absolute;left:3647;top:5372;width:34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qW7MIA&#10;AADcAAAADwAAAGRycy9kb3ducmV2LnhtbESPzYoCMRCE74LvEFrwphlFFxmNIoLgLl4cfYBm0vOD&#10;SWdIojP79puFhT0WVfUVtTsM1og3+dA6VrCYZyCIS6dbrhU87ufZBkSIyBqNY1LwTQEO+/Foh7l2&#10;Pd/oXcRaJAiHHBU0MXa5lKFsyGKYu444eZXzFmOSvpbaY5/g1shlln1Iiy2nhQY7OjVUPouXVSDv&#10;xbnfFMZn7mtZXc3n5VaRU2o6GY5bEJGG+B/+a1+0gtV6A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ipbswgAAANwAAAAPAAAAAAAAAAAAAAAAAJgCAABkcnMvZG93&#10;bnJldi54bWxQSwUGAAAAAAQABAD1AAAAhwM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v:textbox>
                  </v:rect>
                  <v:rect id="Rectangle 449" o:spid="_x0000_s1473" style="position:absolute;left:5486;top:7351;width:642;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zpTMIA&#10;AADcAAAADwAAAGRycy9kb3ducmV2LnhtbESP3WoCMRSE7wu+QziCN0WzSquyGkUFoTdSqj7AcXPc&#10;35wsSdT17U2h0MthZr5hluvONOJOzpeWFYxHCQjizOqScwXn0344B+EDssbGMil4kof1qve2xFTb&#10;B//Q/RhyESHsU1RQhNCmUvqsIIN+ZFvi6F2tMxiidLnUDh8Rbho5SZKpNFhyXCiwpV1BWX28GQWb&#10;Wvr3OiNfHW6z72pqXYXbi1KDfrdZgAjUhf/wX/tLK/j4nMDvmXg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7OlMwgAAANwAAAAPAAAAAAAAAAAAAAAAAJgCAABkcnMvZG93&#10;bnJldi54bWxQSwUGAAAAAAQABAD1AAAAhwMAAAAA&#10;" fillcolor="#ffc" strokecolor="#903" strokeweight="0"/>
                  <v:rect id="Rectangle 450" o:spid="_x0000_s1474" style="position:absolute;left:5486;top:7421;width:1610;height:1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BM18MA&#10;AADcAAAADwAAAGRycy9kb3ducmV2LnhtbESP3WoCMRSE7wu+QziF3kjNausPW6NooeBNEbUPcNwc&#10;9zcnSxJ1fXsjCL0cZuYbZr7sTCMu5HxpWcFwkIAgzqwuOVfwd/h5n4HwAVljY5kU3MjDctF7mWOq&#10;7ZV3dNmHXEQI+xQVFCG0qZQ+K8igH9iWOHon6wyGKF0utcNrhJtGjpJkIg2WHBcKbOm7oKzen42C&#10;VS19v87IV7/n6baaWFfh+qjU22u3+gIRqAv/4Wd7oxV8jj/gcSYeAbm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BM18MAAADcAAAADwAAAAAAAAAAAAAAAACYAgAAZHJzL2Rv&#10;d25yZXYueG1sUEsFBgAAAAAEAAQA9QAAAIgDAAAAAA==&#10;" fillcolor="#ffc" strokecolor="#903" strokeweight="0"/>
                  <v:rect id="Rectangle 451" o:spid="_x0000_s1475" style="position:absolute;left:5677;top:7504;width:119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01dMIA&#10;AADcAAAADwAAAGRycy9kb3ducmV2LnhtbESPzYoCMRCE74LvEFrwphlFRWaNIoKgixfHfYBm0vOD&#10;SWdIss7s228WFjwWVfUVtTsM1ogX+dA6VrCYZyCIS6dbrhV8Pc6zLYgQkTUax6TghwIc9uPRDnPt&#10;er7Tq4i1SBAOOSpoYuxyKUPZkMUwdx1x8irnLcYkfS21xz7BrZHLLNtIiy2nhQY7OjVUPotvq0A+&#10;inO/LYzP3Oeyupnr5V6RU2o6GY4fICIN8R3+b1+0gtV6BX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TV0wgAAANwAAAAPAAAAAAAAAAAAAAAAAJgCAABkcnMvZG93&#10;bnJldi54bWxQSwUGAAAAAAQABAD1AAAAhwMAAAAA&#10;" filled="f" stroked="f">
                    <v:textbox style="mso-fit-shape-to-text:t" inset="0,0,0,0">
                      <w:txbxContent>
                        <w:p w:rsidR="00131B5F" w:rsidRDefault="00131B5F">
                          <w:pPr>
                            <w:ind w:left="0"/>
                          </w:pPr>
                          <w:r>
                            <w:rPr>
                              <w:rFonts w:ascii="Tahoma" w:hAnsi="Tahoma" w:cs="Tahoma"/>
                              <w:color w:val="000000"/>
                              <w:sz w:val="8"/>
                              <w:szCs w:val="8"/>
                              <w:lang w:val="en-US"/>
                            </w:rPr>
                            <w:t xml:space="preserve">UCS 011 – </w:t>
                          </w:r>
                          <w:proofErr w:type="spellStart"/>
                          <w:r>
                            <w:rPr>
                              <w:rFonts w:ascii="Tahoma" w:hAnsi="Tahoma" w:cs="Tahoma"/>
                              <w:color w:val="000000"/>
                              <w:sz w:val="8"/>
                              <w:szCs w:val="8"/>
                              <w:lang w:val="en-US"/>
                            </w:rPr>
                            <w:t>Manter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Licença</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Prêmio</w:t>
                          </w:r>
                          <w:proofErr w:type="spellEnd"/>
                        </w:p>
                      </w:txbxContent>
                    </v:textbox>
                  </v:rect>
                  <v:oval id="Oval 452" o:spid="_x0000_s1476" style="position:absolute;left:5543;top:7771;width:1496;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s7l8QA&#10;AADcAAAADwAAAGRycy9kb3ducmV2LnhtbESPT2sCMRTE7wW/Q3hCbzVbWUvZGqUIguCh9c+hx+fm&#10;uRu6eYmbqPHbN4LQ4zAzv2Gm82Q7caE+GMcKXkcFCOLaacONgv1u+fIOIkRkjZ1jUnCjAPPZ4GmK&#10;lXZX3tBlGxuRIRwqVNDG6CspQ92SxTBynjh7R9dbjFn2jdQ9XjPcdnJcFG/SouG80KKnRUv17/Zs&#10;FXj/XZYpfZkwTseTWfNhc/s5KPU8TJ8fICKl+B9+tFdaQTmZwP1MPgJ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rO5fEAAAA3AAAAA8AAAAAAAAAAAAAAAAAmAIAAGRycy9k&#10;b3ducmV2LnhtbFBLBQYAAAAABAAEAPUAAACJAwAAAAA=&#10;" fillcolor="#ffc" strokecolor="#903" strokeweight="0"/>
                  <v:rect id="Rectangle 453" o:spid="_x0000_s1477" style="position:absolute;left:5804;top:7816;width:940;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MOmMIA&#10;AADcAAAADwAAAGRycy9kb3ducmV2LnhtbESPzYoCMRCE74LvEFrwphnFFZk1igiCLl4c9wGaSc8P&#10;Jp0hyTqzb28WhD0WVfUVtd0P1ogn+dA6VrCYZyCIS6dbrhV830+zDYgQkTUax6TglwLsd+PRFnPt&#10;er7Rs4i1SBAOOSpoYuxyKUPZkMUwdx1x8irnLcYkfS21xz7BrZHLLFtLiy2nhQY7OjZUPoofq0De&#10;i1O/KYzP3NeyuprL+VaRU2o6GQ6fICIN8T/8bp+1gtXHG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Yw6Y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Interromper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Fruição</w:t>
                          </w:r>
                          <w:proofErr w:type="spellEnd"/>
                          <w:r>
                            <w:rPr>
                              <w:rFonts w:ascii="Tahoma" w:hAnsi="Tahoma" w:cs="Tahoma"/>
                              <w:b/>
                              <w:bCs/>
                              <w:color w:val="000000"/>
                              <w:sz w:val="8"/>
                              <w:szCs w:val="8"/>
                              <w:lang w:val="en-US"/>
                            </w:rPr>
                            <w:t xml:space="preserve"> da </w:t>
                          </w:r>
                        </w:p>
                      </w:txbxContent>
                    </v:textbox>
                  </v:rect>
                  <v:rect id="Rectangle 454" o:spid="_x0000_s1478" style="position:absolute;left:5988;top:7918;width:609;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rA8IA&#10;AADcAAAADwAAAGRycy9kb3ducmV2LnhtbESP3WoCMRSE7wu+QziCdzWrWJXVKFIQbPHG1Qc4bM7+&#10;YHKyJKm7ffumIHg5zMw3zHY/WCMe5EPrWMFsmoEgLp1uuVZwux7f1yBCRNZoHJOCXwqw343etphr&#10;1/OFHkWsRYJwyFFBE2OXSxnKhiyGqeuIk1c5bzEm6WupPfYJbo2cZ9lSWmw5LTTY0WdD5b34sQrk&#10;tTj268L4zH3Pq7P5Ol0qckpNxsNhAyLSEF/hZ/ukFSw+V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L6sD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Licença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Prêmio</w:t>
                          </w:r>
                          <w:proofErr w:type="spellEnd"/>
                        </w:p>
                      </w:txbxContent>
                    </v:textbox>
                  </v:rect>
                  <v:oval id="Oval 455" o:spid="_x0000_s1479" style="position:absolute;left:5607;top:8134;width:1393;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qUCcEA&#10;AADcAAAADwAAAGRycy9kb3ducmV2LnhtbERPTWsCMRC9F/wPYYTealbZiqxGEaFQ8NBqe/A4bsbd&#10;4GYSN1Hjv28OBY+P971YJduJG/XBOFYwHhUgiGunDTcKfn8+3mYgQkTW2DkmBQ8KsFoOXhZYaXfn&#10;Hd32sRE5hEOFCtoYfSVlqFuyGEbOE2fu5HqLMcO+kbrHew63nZwUxVRaNJwbWvS0aak+769Wgfff&#10;ZZnSlwmTdLqYLR93j8NRqddhWs9BRErxKf53f2oF5Xtem8/kI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eqlAnBAAAA3AAAAA8AAAAAAAAAAAAAAAAAmAIAAGRycy9kb3du&#10;cmV2LnhtbFBLBQYAAAAABAAEAPUAAACGAwAAAAA=&#10;" fillcolor="#ffc" strokecolor="#903" strokeweight="0"/>
                  <v:rect id="Rectangle 456" o:spid="_x0000_s1480" style="position:absolute;left:5848;top:8179;width:86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a6sIA&#10;AADcAAAADwAAAGRycy9kb3ducmV2LnhtbESP3WoCMRSE7wu+QziCdzWrWNHVKFIQbPHG1Qc4bM7+&#10;YHKyJKm7ffumIHg5zMw3zHY/WCMe5EPrWMFsmoEgLp1uuVZwux7fVyBCRNZoHJOCXwqw343etphr&#10;1/OFHkWsRYJwyFFBE2OXSxnKhiyGqeuIk1c5bzEm6WupPfYJbo2cZ9lSWmw5LTTY0WdD5b34sQrk&#10;tTj2q8L4zH3Pq7P5Ol0qckpNxsNhAyLSEF/hZ/ukFSw+1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JrqwgAAANwAAAAPAAAAAAAAAAAAAAAAAJgCAABkcnMvZG93&#10;bnJldi54bWxQSwUGAAAAAAQABAD1AAAAhwMAAAAA&#10;" filled="f" stroked="f">
                    <v:textbox style="mso-fit-shape-to-text:t" inset="0,0,0,0">
                      <w:txbxContent>
                        <w:p w:rsidR="00131B5F" w:rsidRDefault="00131B5F">
                          <w:pPr>
                            <w:ind w:left="0"/>
                          </w:pPr>
                          <w:r>
                            <w:rPr>
                              <w:rFonts w:ascii="Tahoma" w:hAnsi="Tahoma" w:cs="Tahoma"/>
                              <w:b/>
                              <w:bCs/>
                              <w:color w:val="000000"/>
                              <w:sz w:val="8"/>
                              <w:szCs w:val="8"/>
                              <w:lang w:val="en-US"/>
                            </w:rPr>
                            <w:t xml:space="preserve">Suspender </w:t>
                          </w:r>
                          <w:proofErr w:type="spellStart"/>
                          <w:r>
                            <w:rPr>
                              <w:rFonts w:ascii="Tahoma" w:hAnsi="Tahoma" w:cs="Tahoma"/>
                              <w:b/>
                              <w:bCs/>
                              <w:color w:val="000000"/>
                              <w:sz w:val="8"/>
                              <w:szCs w:val="8"/>
                              <w:lang w:val="en-US"/>
                            </w:rPr>
                            <w:t>Fruição</w:t>
                          </w:r>
                          <w:proofErr w:type="spellEnd"/>
                          <w:r>
                            <w:rPr>
                              <w:rFonts w:ascii="Tahoma" w:hAnsi="Tahoma" w:cs="Tahoma"/>
                              <w:b/>
                              <w:bCs/>
                              <w:color w:val="000000"/>
                              <w:sz w:val="8"/>
                              <w:szCs w:val="8"/>
                              <w:lang w:val="en-US"/>
                            </w:rPr>
                            <w:t xml:space="preserve"> da </w:t>
                          </w:r>
                        </w:p>
                      </w:txbxContent>
                    </v:textbox>
                  </v:rect>
                  <v:rect id="Rectangle 457" o:spid="_x0000_s1481" style="position:absolute;left:6001;top:8280;width:609;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r5ysAA&#10;AADcAAAADwAAAGRycy9kb3ducmV2LnhtbERPS2rDMBDdF3IHMYHuGjmmBONGCSUQSEo2sXuAwRp/&#10;qDQykmK7t68WhSwf778/LtaIiXwYHCvYbjIQxI3TA3cKvuvzWwEiRGSNxjEp+KUAx8PqZY+ldjPf&#10;aapiJ1IIhxIV9DGOpZSh6cli2LiROHGt8xZjgr6T2uOcwq2ReZbtpMWBU0OPI516an6qh1Ug6+o8&#10;F5XxmfvK25u5Xu4tOaVe18vnB4hIS3yK/90XreB9l+anM+kIyMM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Kr5ysAAAADcAAAADwAAAAAAAAAAAAAAAACYAgAAZHJzL2Rvd25y&#10;ZXYueG1sUEsFBgAAAAAEAAQA9QAAAIUDA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Licença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Prêmio</w:t>
                          </w:r>
                          <w:proofErr w:type="spellEnd"/>
                        </w:p>
                      </w:txbxContent>
                    </v:textbox>
                  </v:rect>
                  <v:oval id="Oval 458" o:spid="_x0000_s1482" style="position:absolute;left:5543;top:8490;width:1521;height:2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z3KcQA&#10;AADcAAAADwAAAGRycy9kb3ducmV2LnhtbESPT2sCMRTE74LfITyhN80qi8jWKKUgCD20/jl4fG6e&#10;u6Gbl7iJGr99Uyj0OMzMb5jlOtlO3KkPxrGC6aQAQVw7bbhRcDxsxgsQISJr7ByTgicFWK+GgyVW&#10;2j14R/d9bESGcKhQQRujr6QMdUsWw8R54uxdXG8xZtk3Uvf4yHDbyVlRzKVFw3mhRU/vLdXf+5tV&#10;4P1XWab0acIsXa7mg8+75+ms1Msovb2CiJTif/ivvdUKyvkUfs/kIy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89ynEAAAA3AAAAA8AAAAAAAAAAAAAAAAAmAIAAGRycy9k&#10;b3ducmV2LnhtbFBLBQYAAAAABAAEAPUAAACJAwAAAAA=&#10;" fillcolor="#ffc" strokecolor="#903" strokeweight="0"/>
                  <v:rect id="Rectangle 459" o:spid="_x0000_s1483" style="position:absolute;left:5804;top:8535;width:98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TCJsEA&#10;AADcAAAADwAAAGRycy9kb3ducmV2LnhtbESP3YrCMBSE7xd8h3AWvFvTLSJSjbIsCCp7Y/UBDs3p&#10;DyYnJYm2vr1ZELwcZuYbZr0drRF38qFzrOB7loEgrpzuuFFwOe++liBCRNZoHJOCBwXYbiYfayy0&#10;G/hE9zI2IkE4FKigjbEvpAxVSxbDzPXEyaudtxiT9I3UHocEt0bmWbaQFjtOCy329NtSdS1vVoE8&#10;l7thWRqfuWNe/5nD/lSTU2r6Of6sQEQa4zv8au+1gvkih/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0wibBAAAA3AAAAA8AAAAAAAAAAAAAAAAAmAIAAGRycy9kb3du&#10;cmV2LnhtbFBLBQYAAAAABAAEAPUAAACGAwAAAAA=&#10;" filled="f" stroked="f">
                    <v:textbox style="mso-fit-shape-to-text:t" inset="0,0,0,0">
                      <w:txbxContent>
                        <w:p w:rsidR="00131B5F" w:rsidRDefault="00131B5F">
                          <w:pPr>
                            <w:ind w:left="0"/>
                          </w:pPr>
                          <w:r>
                            <w:rPr>
                              <w:rFonts w:ascii="Tahoma" w:hAnsi="Tahoma" w:cs="Tahoma"/>
                              <w:b/>
                              <w:bCs/>
                              <w:color w:val="000000"/>
                              <w:sz w:val="8"/>
                              <w:szCs w:val="8"/>
                              <w:lang w:val="en-US"/>
                            </w:rPr>
                            <w:t xml:space="preserve">Registrar </w:t>
                          </w:r>
                          <w:proofErr w:type="spellStart"/>
                          <w:r>
                            <w:rPr>
                              <w:rFonts w:ascii="Tahoma" w:hAnsi="Tahoma" w:cs="Tahoma"/>
                              <w:b/>
                              <w:bCs/>
                              <w:color w:val="000000"/>
                              <w:sz w:val="8"/>
                              <w:szCs w:val="8"/>
                              <w:lang w:val="en-US"/>
                            </w:rPr>
                            <w:t>licença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prêmio</w:t>
                          </w:r>
                          <w:proofErr w:type="spellEnd"/>
                        </w:p>
                      </w:txbxContent>
                    </v:textbox>
                  </v:rect>
                  <v:rect id="Rectangle 460" o:spid="_x0000_s1484" style="position:absolute;left:5543;top:1935;width:719;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yGasMA&#10;AADcAAAADwAAAGRycy9kb3ducmV2LnhtbESP3WoCMRSE7wXfIRyhN1KztrKV1SgqFHpTRO0DnG6O&#10;+5uTJYm6fftGELwcZuYbZrnuTSuu5HxlWcF0koAgzq2uuFDwc/p8nYPwAVlja5kU/JGH9Wo4WGKm&#10;7Y0PdD2GQkQI+wwVlCF0mZQ+L8mgn9iOOHpn6wyGKF0htcNbhJtWviVJKg1WHBdK7GhXUt4cL0bB&#10;ppF+3OTk6+/Lx75Oratx+6vUy6jfLEAE6sMz/Gh/aQWz9B3uZ+IR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MyGasMAAADcAAAADwAAAAAAAAAAAAAAAACYAgAAZHJzL2Rv&#10;d25yZXYueG1sUEsFBgAAAAAEAAQA9QAAAIgDAAAAAA==&#10;" fillcolor="#ffc" strokecolor="#903" strokeweight="0"/>
                  <v:rect id="Rectangle 461" o:spid="_x0000_s1485" style="position:absolute;left:5543;top:2005;width:1801;height:2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UeHsMA&#10;AADcAAAADwAAAGRycy9kb3ducmV2LnhtbESP3WoCMRSE7wt9h3AEb4pmW2Qrq1FsoeCNiGsf4Lg5&#10;7m9OliTq9u0bQfBymJlvmOV6MJ24kvO1ZQXv0wQEcWF1zaWC3+PPZA7CB2SNnWVS8Ece1qvXlyVm&#10;2t74QNc8lCJC2GeooAqhz6T0RUUG/dT2xNE7W2cwROlKqR3eItx08iNJUmmw5rhQYU/fFRVtfjEK&#10;Nq30b21BvtldPvdNal2DXyelxqNhswARaAjP8KO91Qpm6QzuZ+IR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UeHsMAAADcAAAADwAAAAAAAAAAAAAAAACYAgAAZHJzL2Rv&#10;d25yZXYueG1sUEsFBgAAAAAEAAQA9QAAAIgDAAAAAA==&#10;" fillcolor="#ffc" strokecolor="#903" strokeweight="0"/>
                  <v:rect id="Rectangle 462" o:spid="_x0000_s1486" style="position:absolute;left:5715;top:2088;width:139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1aUsIA&#10;AADcAAAADwAAAGRycy9kb3ducmV2LnhtbESPzYoCMRCE74LvEFrwphnFFZk1igiCLl4c9wGaSc8P&#10;Jp0hyTqzb28WhD0WVfUVtd0P1ogn+dA6VrCYZyCIS6dbrhV830+zDYgQkTUax6TglwLsd+PRFnPt&#10;er7Rs4i1SBAOOSpoYuxyKUPZkMUwdx1x8irnLcYkfS21xz7BrZHLLFtLiy2nhQY7OjZUPoofq0De&#10;i1O/KYzP3NeyuprL+VaRU2o6GQ6fICIN8T/8bp+1gtX6A/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3VpSwgAAANwAAAAPAAAAAAAAAAAAAAAAAJgCAABkcnMvZG93&#10;bnJldi54bWxQSwUGAAAAAAQABAD1AAAAhwMAAAAA&#10;" filled="f" stroked="f">
                    <v:textbox style="mso-fit-shape-to-text:t" inset="0,0,0,0">
                      <w:txbxContent>
                        <w:p w:rsidR="00131B5F" w:rsidRDefault="00131B5F">
                          <w:pPr>
                            <w:ind w:left="0"/>
                          </w:pPr>
                          <w:r>
                            <w:rPr>
                              <w:rFonts w:ascii="Tahoma" w:hAnsi="Tahoma" w:cs="Tahoma"/>
                              <w:color w:val="000000"/>
                              <w:sz w:val="8"/>
                              <w:szCs w:val="8"/>
                              <w:lang w:val="en-US"/>
                            </w:rPr>
                            <w:t xml:space="preserve">UCS 021 - </w:t>
                          </w:r>
                          <w:proofErr w:type="spellStart"/>
                          <w:r>
                            <w:rPr>
                              <w:rFonts w:ascii="Tahoma" w:hAnsi="Tahoma" w:cs="Tahoma"/>
                              <w:color w:val="000000"/>
                              <w:sz w:val="8"/>
                              <w:szCs w:val="8"/>
                              <w:lang w:val="en-US"/>
                            </w:rPr>
                            <w:t>Ajustar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Período</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Aquisitivo</w:t>
                          </w:r>
                          <w:proofErr w:type="spellEnd"/>
                          <w:r>
                            <w:rPr>
                              <w:rFonts w:ascii="Tahoma" w:hAnsi="Tahoma" w:cs="Tahoma"/>
                              <w:color w:val="000000"/>
                              <w:sz w:val="8"/>
                              <w:szCs w:val="8"/>
                              <w:lang w:val="en-US"/>
                            </w:rPr>
                            <w:t xml:space="preserve"> de </w:t>
                          </w:r>
                        </w:p>
                      </w:txbxContent>
                    </v:textbox>
                  </v:rect>
                  <v:rect id="Rectangle 463" o:spid="_x0000_s1487" style="position:absolute;left:6173;top:2189;width:530;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EJcEA&#10;AADcAAAADwAAAGRycy9kb3ducmV2LnhtbESP3YrCMBSE7xd8h3AE79ZUkSLVKMuCoMveWH2AQ3P6&#10;g8lJSaKtb79ZELwcZuYbZrsfrREP8qFzrGAxz0AQV0533Ci4Xg6faxAhIms0jknBkwLsd5OPLRba&#10;DXymRxkbkSAcClTQxtgXUoaqJYth7nri5NXOW4xJ+kZqj0OCWyOXWZZLix2nhRZ7+m6pupV3q0Be&#10;ysOwLo3P3M+y/jWn47kmp9RsOn5tQEQa4zv8ah+1glWew/+ZdATk7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gPxCXBAAAA3A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color w:val="000000"/>
                              <w:sz w:val="8"/>
                              <w:szCs w:val="8"/>
                              <w:lang w:val="en-US"/>
                            </w:rPr>
                            <w:t>Licença</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Prêmio</w:t>
                          </w:r>
                          <w:proofErr w:type="spellEnd"/>
                        </w:p>
                      </w:txbxContent>
                    </v:textbox>
                  </v:rect>
                  <v:oval id="Oval 464" o:spid="_x0000_s1488" style="position:absolute;left:5848;top:3984;width:1311;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nKxsQA&#10;AADcAAAADwAAAGRycy9kb3ducmV2LnhtbESPT2sCMRTE7wW/Q3hCbzVbWWzZGqUIguCh9c+hx+fm&#10;uRu6eYmbqPHbN4LQ4zAzv2Gm82Q7caE+GMcKXkcFCOLaacONgv1u+fIOIkRkjZ1jUnCjAPPZ4GmK&#10;lXZX3tBlGxuRIRwqVNDG6CspQ92SxTBynjh7R9dbjFn2jdQ9XjPcdnJcFBNp0XBeaNHToqX6d3u2&#10;Crz/LsuUvkwYp+PJrPmwuf0clHoeps8PEJFS/A8/2iutoJy8wf1MPgJ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ZysbEAAAA3AAAAA8AAAAAAAAAAAAAAAAAmAIAAGRycy9k&#10;b3ducmV2LnhtbFBLBQYAAAAABAAEAPUAAACJAwAAAAA=&#10;" fillcolor="#ffc" strokecolor="#903" strokeweight="0"/>
                  <v:rect id="Rectangle 465" o:spid="_x0000_s1489" style="position:absolute;left:6122;top:4048;width:718;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z1zMAA&#10;AADcAAAADwAAAGRycy9kb3ducmV2LnhtbERPS2rDMBDdF3IHMYHuGjmmBONGCSUQSEo2sXuAwRp/&#10;qDQykmK7t68WhSwf778/LtaIiXwYHCvYbjIQxI3TA3cKvuvzWwEiRGSNxjEp+KUAx8PqZY+ldjPf&#10;aapiJ1IIhxIV9DGOpZSh6cli2LiROHGt8xZjgr6T2uOcwq2ReZbtpMWBU0OPI516an6qh1Ug6+o8&#10;F5XxmfvK25u5Xu4tOaVe18vnB4hIS3yK/90XreB9l9amM+kIyMM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tz1zMAAAADcAAAADwAAAAAAAAAAAAAAAACYAgAAZHJzL2Rvd25y&#10;ZXYueG1sUEsFBgAAAAAEAAQA9QAAAIUDA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Prorrogar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v:textbox>
                  </v:rect>
                  <v:rect id="Rectangle 466" o:spid="_x0000_s1490" style="position:absolute;left:6084;top:4150;width:81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BQV8IA&#10;AADcAAAADwAAAGRycy9kb3ducmV2LnhtbESPzYoCMRCE74LvEFrwphlFxB2NIoKgy14c9wGaSc8P&#10;Jp0hic749puFhT0WVfUVtTsM1ogX+dA6VrCYZyCIS6dbrhV838+zDYgQkTUax6TgTQEO+/Foh7l2&#10;Pd/oVcRaJAiHHBU0MXa5lKFsyGKYu444eZXzFmOSvpbaY5/g1shllq2lxZbTQoMdnRoqH8XTKpD3&#10;4txvCuMz97msvsz1cqvIKTWdDMctiEhD/A//tS9awWr9A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kFBX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aquisitivo</w:t>
                          </w:r>
                          <w:proofErr w:type="spellEnd"/>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licença</w:t>
                          </w:r>
                          <w:proofErr w:type="spellEnd"/>
                          <w:r>
                            <w:rPr>
                              <w:rFonts w:ascii="Tahoma" w:hAnsi="Tahoma" w:cs="Tahoma"/>
                              <w:b/>
                              <w:bCs/>
                              <w:color w:val="000000"/>
                              <w:sz w:val="8"/>
                              <w:szCs w:val="8"/>
                              <w:lang w:val="en-US"/>
                            </w:rPr>
                            <w:t xml:space="preserve"> </w:t>
                          </w:r>
                        </w:p>
                      </w:txbxContent>
                    </v:textbox>
                  </v:rect>
                  <v:rect id="Rectangle 467" o:spid="_x0000_s1491" style="position:absolute;left:6370;top:4252;width:283;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NvF78A&#10;AADcAAAADwAAAGRycy9kb3ducmV2LnhtbERPy4rCMBTdC/MP4Q7MTtMRUalGkQFBBze2fsCluX1g&#10;clOSaOvfTxYDLg/nvd2P1ogn+dA5VvA9y0AQV0533Ci4lcfpGkSIyBqNY1LwogD73cdki7l2A1/p&#10;WcRGpBAOOSpoY+xzKUPVksUwcz1x4mrnLcYEfSO1xyGFWyPnWbaUFjtODS329NNSdS8eVoEsi+Ow&#10;LozP3O+8vpjz6VqTU+rrczxsQEQa41v87z5pBYtVmp/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c28XvwAAANwAAAAPAAAAAAAAAAAAAAAAAJgCAABkcnMvZG93bnJl&#10;di54bWxQSwUGAAAAAAQABAD1AAAAhA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prêmio</w:t>
                          </w:r>
                          <w:proofErr w:type="spellEnd"/>
                          <w:proofErr w:type="gramEnd"/>
                        </w:p>
                      </w:txbxContent>
                    </v:textbox>
                  </v:rect>
                  <v:oval id="Oval 468" o:spid="_x0000_s1492" style="position:absolute;left:5785;top:3443;width:1317;height: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Vh9MQA&#10;AADcAAAADwAAAGRycy9kb3ducmV2LnhtbESPT2sCMRTE70K/Q3iF3jSrLLVsjVIKBaEH659Dj8/N&#10;czd085JuosZvbwTB4zAzv2Fmi2Q7caI+GMcKxqMCBHHttOFGwW77NXwDESKyxs4xKbhQgMX8aTDD&#10;Srszr+m0iY3IEA4VKmhj9JWUoW7JYhg5T5y9g+stxiz7RuoezxluOzkpildp0XBeaNHTZ0v13+Zo&#10;FXj/U5YprUyYpMO/+eb9+vK7V+rlOX28g4iU4iN8by+1gnI6htuZfATk/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lYfTEAAAA3AAAAA8AAAAAAAAAAAAAAAAAmAIAAGRycy9k&#10;b3ducmV2LnhtbFBLBQYAAAAABAAEAPUAAACJAwAAAAA=&#10;" fillcolor="#ffc" strokecolor="#903" strokeweight="0"/>
                  <v:rect id="Rectangle 469" o:spid="_x0000_s1493" style="position:absolute;left:6122;top:3507;width:59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1U+8IA&#10;AADcAAAADwAAAGRycy9kb3ducmV2LnhtbESP3WoCMRSE7wXfIRzBO826SCurUUQQbOmNqw9w2Jz9&#10;weRkSaK7ffumUOjlMDPfMLvDaI14kQ+dYwWrZQaCuHK640bB/XZebECEiKzROCYF3xTgsJ9Odlho&#10;N/CVXmVsRIJwKFBBG2NfSBmqliyGpeuJk1c7bzEm6RupPQ4Jbo3Ms+xNWuw4LbTY06ml6lE+rQJ5&#10;K8/DpjQ+c595/WU+LteanFLz2Xjcgog0xv/wX/uiFazfc/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7VT7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Perder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v:textbox>
                  </v:rect>
                  <v:rect id="Rectangle 470" o:spid="_x0000_s1494" style="position:absolute;left:6020;top:3609;width:81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HxYMIA&#10;AADcAAAADwAAAGRycy9kb3ducmV2LnhtbESP3WoCMRSE7wu+QziCdzWrFpXVKFIQbPHG1Qc4bM7+&#10;YHKyJKm7ffumIHg5zMw3zHY/WCMe5EPrWMFsmoEgLp1uuVZwux7f1yBCRNZoHJOCXwqw343etphr&#10;1/OFHkWsRYJwyFFBE2OXSxnKhiyGqeuIk1c5bzEm6WupPfYJbo2cZ9lSWmw5LTTY0WdD5b34sQrk&#10;tTj268L4zH3Pq7P5Ol0qckpNxsNhAyLSEF/hZ/ukFXysF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ofFg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aquisitivo</w:t>
                          </w:r>
                          <w:proofErr w:type="spellEnd"/>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licença</w:t>
                          </w:r>
                          <w:proofErr w:type="spellEnd"/>
                          <w:r>
                            <w:rPr>
                              <w:rFonts w:ascii="Tahoma" w:hAnsi="Tahoma" w:cs="Tahoma"/>
                              <w:b/>
                              <w:bCs/>
                              <w:color w:val="000000"/>
                              <w:sz w:val="8"/>
                              <w:szCs w:val="8"/>
                              <w:lang w:val="en-US"/>
                            </w:rPr>
                            <w:t xml:space="preserve"> </w:t>
                          </w:r>
                        </w:p>
                      </w:txbxContent>
                    </v:textbox>
                  </v:rect>
                  <v:rect id="Rectangle 471" o:spid="_x0000_s1495" style="position:absolute;left:6307;top:3711;width:283;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hpFMIA&#10;AADcAAAADwAAAGRycy9kb3ducmV2LnhtbESPzYoCMRCE74LvEFrwphlFVGaNIoKgixfHfYBm0vOD&#10;SWdIss7s228WFjwWVfUVtTsM1ogX+dA6VrCYZyCIS6dbrhV8Pc6zLYgQkTUax6TghwIc9uPRDnPt&#10;er7Tq4i1SBAOOSpoYuxyKUPZkMUwdx1x8irnLcYkfS21xz7BrZHLLFtLiy2nhQY7OjVUPotvq0A+&#10;inO/LYzP3Oeyupnr5V6RU2o6GY4fICIN8R3+b1+0gtVmBX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SGkU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prêmio</w:t>
                          </w:r>
                          <w:proofErr w:type="spellEnd"/>
                          <w:proofErr w:type="gramEnd"/>
                        </w:p>
                      </w:txbxContent>
                    </v:textbox>
                  </v:rect>
                  <v:oval id="Oval 472" o:spid="_x0000_s1496" style="position:absolute;left:5785;top:2419;width:1413;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5n98QA&#10;AADcAAAADwAAAGRycy9kb3ducmV2LnhtbESPQWsCMRSE74L/IbyCN81W1rZsjSKFguDBqj30+Nw8&#10;d0M3L+km1fjvTaHgcZiZb5j5MtlOnKkPxrGCx0kBgrh22nCj4PPwPn4BESKyxs4xKbhSgOViOJhj&#10;pd2Fd3Tex0ZkCIcKFbQx+krKULdkMUycJ87eyfUWY5Z9I3WPlwy3nZwWxZO0aDgvtOjpraX6e/9r&#10;FXj/UZYpbU2YptOP2fBxd/06KjV6SKtXEJFSvIf/22utoHyewd+ZfAT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eZ/fEAAAA3AAAAA8AAAAAAAAAAAAAAAAAmAIAAGRycy9k&#10;b3ducmV2LnhtbFBLBQYAAAAABAAEAPUAAACJAwAAAAA=&#10;" fillcolor="#ffc" strokecolor="#903" strokeweight="0"/>
                  <v:rect id="Rectangle 473" o:spid="_x0000_s1497" style="position:absolute;left:6033;top:2482;width:86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ZS+MIA&#10;AADcAAAADwAAAGRycy9kb3ducmV2LnhtbESPzYoCMRCE74LvEFrYm2YUcWXWKCIIKl4c9wGaSc8P&#10;Jp0hyTqzb78RhD0WVfUVtdkN1ogn+dA6VjCfZSCIS6dbrhV834/TNYgQkTUax6TglwLstuPRBnPt&#10;er7Rs4i1SBAOOSpoYuxyKUPZkMUwcx1x8irnLcYkfS21xz7BrZGLLFtJiy2nhQY7OjRUPoofq0De&#10;i2O/LozP3GVRXc35dKvIKfUxGfZfICIN8T/8bp+0guXnCl5n0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1lL4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prorrogação</w:t>
                          </w:r>
                          <w:proofErr w:type="spellEnd"/>
                          <w:r>
                            <w:rPr>
                              <w:rFonts w:ascii="Tahoma" w:hAnsi="Tahoma" w:cs="Tahoma"/>
                              <w:b/>
                              <w:bCs/>
                              <w:color w:val="000000"/>
                              <w:sz w:val="8"/>
                              <w:szCs w:val="8"/>
                              <w:lang w:val="en-US"/>
                            </w:rPr>
                            <w:t xml:space="preserve"> </w:t>
                          </w:r>
                        </w:p>
                      </w:txbxContent>
                    </v:textbox>
                  </v:rect>
                  <v:rect id="Rectangle 474" o:spid="_x0000_s1498" style="position:absolute;left:6052;top:2584;width:845;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r3Y8IA&#10;AADcAAAADwAAAGRycy9kb3ducmV2LnhtbESPzYoCMRCE74LvEFrwphlFVpk1igiCLl4c9wGaSc8P&#10;Jp0hyTqzb28WhD0WVfUVtd0P1ogn+dA6VrCYZyCIS6dbrhV830+zDYgQkTUax6TglwLsd+PRFnPt&#10;er7Rs4i1SBAOOSpoYuxyKUPZkMUwdx1x8irnLcYkfS21xz7BrZHLLPuQFltOCw12dGyofBQ/VoG8&#10;F6d+Uxifua9ldTWX860ip9R0Mhw+QUQa4n/43T5rBav1G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mvdjwgAAANwAAAAPAAAAAAAAAAAAAAAAAJgCAABkcnMvZG93&#10;bnJldi54bWxQSwUGAAAAAAQABAD1AAAAhwM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do</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aquisitivo</w:t>
                          </w:r>
                          <w:proofErr w:type="spellEnd"/>
                          <w:r>
                            <w:rPr>
                              <w:rFonts w:ascii="Tahoma" w:hAnsi="Tahoma" w:cs="Tahoma"/>
                              <w:b/>
                              <w:bCs/>
                              <w:color w:val="000000"/>
                              <w:sz w:val="8"/>
                              <w:szCs w:val="8"/>
                              <w:lang w:val="en-US"/>
                            </w:rPr>
                            <w:t xml:space="preserve"> </w:t>
                          </w:r>
                        </w:p>
                      </w:txbxContent>
                    </v:textbox>
                  </v:rect>
                  <v:rect id="Rectangle 475" o:spid="_x0000_s1499" style="position:absolute;left:6141;top:2686;width:70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VjEb8A&#10;AADcAAAADwAAAGRycy9kb3ducmV2LnhtbERPy4rCMBTdC/MP4Q7MTtMRUalGkQFBBze2fsCluX1g&#10;clOSaOvfTxYDLg/nvd2P1ogn+dA5VvA9y0AQV0533Ci4lcfpGkSIyBqNY1LwogD73cdki7l2A1/p&#10;WcRGpBAOOSpoY+xzKUPVksUwcz1x4mrnLcYEfSO1xyGFWyPnWbaUFjtODS329NNSdS8eVoEsi+Ow&#10;LozP3O+8vpjz6VqTU+rrczxsQEQa41v87z5pBYtVWpv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BWMRvwAAANwAAAAPAAAAAAAAAAAAAAAAAJgCAABkcnMvZG93bnJl&#10;di54bWxQSwUGAAAAAAQABAD1AAAAhAM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licença</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prêmio</w:t>
                          </w:r>
                          <w:proofErr w:type="spellEnd"/>
                        </w:p>
                      </w:txbxContent>
                    </v:textbox>
                  </v:rect>
                  <v:rect id="Rectangle 476" o:spid="_x0000_s1500" style="position:absolute;left:7408;top:6810;width:661;height: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0nXcMA&#10;AADcAAAADwAAAGRycy9kb3ducmV2LnhtbESP3WoCMRSE74W+QziF3ohmLaJ2axQtFLwR6eoDnG5O&#10;9zcnSxJ1fXsjCL0cZuYbZrnuTSsu5HxlWcFknIAgzq2uuFBwOn6PFiB8QNbYWiYFN/KwXr0Mlphq&#10;e+UfumShEBHCPkUFZQhdKqXPSzLox7Yjjt6fdQZDlK6Q2uE1wk0r35NkJg1WHBdK7OirpLzJzkbB&#10;ppF+2OTk6/15fqhn1tW4/VXq7bXffIII1If/8LO90wqm8w94nIlH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P0nXcMAAADcAAAADwAAAAAAAAAAAAAAAACYAgAAZHJzL2Rv&#10;d25yZXYueG1sUEsFBgAAAAAEAAQA9QAAAIgDAAAAAA==&#10;" fillcolor="#ffc" strokecolor="#903" strokeweight="0"/>
                  <v:rect id="Rectangle 477" o:spid="_x0000_s1501" style="position:absolute;left:7408;top:6880;width:1654;height:19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L+578A&#10;AADcAAAADwAAAGRycy9kb3ducmV2LnhtbERPy2oCMRTdC/5DuEI3UjOKqIxGUUHoRqRjP+A6uc4z&#10;N0MSdfr3zULo8nDem11vWvEk5yvLCqaTBARxbnXFhYKf6+lzBcIHZI2tZVLwSx522+Fgg6m2L/6m&#10;ZxYKEUPYp6igDKFLpfR5SQb9xHbEkbtbZzBE6AqpHb5iuGnlLEkW0mDFsaHEjo4l5U32MAr2jfTj&#10;Jidfnx/LS72wrsbDTamPUb9fgwjUh3/x2/2lFcxXcX48E4+A3P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0Ev7nvwAAANwAAAAPAAAAAAAAAAAAAAAAAJgCAABkcnMvZG93bnJl&#10;di54bWxQSwUGAAAAAAQABAD1AAAAhAMAAAAA&#10;" fillcolor="#ffc" strokecolor="#903" strokeweight="0"/>
                  <v:rect id="Rectangle 478" o:spid="_x0000_s1502" style="position:absolute;left:7611;top:6963;width:118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6q8EA&#10;AADcAAAADwAAAGRycy9kb3ducmV2LnhtbESP3YrCMBSE7xd8h3AE79ZUkaVUo4gguLI3Vh/g0Jz+&#10;YHJSkqytb2+Ehb0cZuYbZrMbrREP8qFzrGAxz0AQV0533Ci4XY+fOYgQkTUax6TgSQF228nHBgvt&#10;Br7Qo4yNSBAOBSpoY+wLKUPVksUwdz1x8mrnLcYkfSO1xyHBrZHLLPuSFjtOCy32dGipupe/VoG8&#10;lschL43P3HlZ/5jv06Ump9RsOu7XICKN8T/81z5pBat8Ae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quqvBAAAA3AAAAA8AAAAAAAAAAAAAAAAAmAIAAGRycy9kb3du&#10;cmV2LnhtbFBLBQYAAAAABAAEAPUAAACGAwAAAAA=&#10;" filled="f" stroked="f">
                    <v:textbox style="mso-fit-shape-to-text:t" inset="0,0,0,0">
                      <w:txbxContent>
                        <w:p w:rsidR="00131B5F" w:rsidRDefault="00131B5F">
                          <w:pPr>
                            <w:ind w:left="0"/>
                          </w:pPr>
                          <w:r>
                            <w:rPr>
                              <w:rFonts w:ascii="Tahoma" w:hAnsi="Tahoma" w:cs="Tahoma"/>
                              <w:color w:val="000000"/>
                              <w:sz w:val="8"/>
                              <w:szCs w:val="8"/>
                              <w:lang w:val="en-US"/>
                            </w:rPr>
                            <w:t xml:space="preserve">UCS 026 - </w:t>
                          </w:r>
                          <w:proofErr w:type="spellStart"/>
                          <w:r>
                            <w:rPr>
                              <w:rFonts w:ascii="Tahoma" w:hAnsi="Tahoma" w:cs="Tahoma"/>
                              <w:color w:val="000000"/>
                              <w:sz w:val="8"/>
                              <w:szCs w:val="8"/>
                              <w:lang w:val="en-US"/>
                            </w:rPr>
                            <w:t>Gerar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afastamento</w:t>
                          </w:r>
                          <w:proofErr w:type="spellEnd"/>
                          <w:r>
                            <w:rPr>
                              <w:rFonts w:ascii="Tahoma" w:hAnsi="Tahoma" w:cs="Tahoma"/>
                              <w:color w:val="000000"/>
                              <w:sz w:val="8"/>
                              <w:szCs w:val="8"/>
                              <w:lang w:val="en-US"/>
                            </w:rPr>
                            <w:t xml:space="preserve"> das </w:t>
                          </w:r>
                        </w:p>
                      </w:txbxContent>
                    </v:textbox>
                  </v:rect>
                  <v:rect id="Rectangle 479" o:spid="_x0000_s1503" style="position:absolute;left:8006;top:7065;width:455;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gk3MIA&#10;AADcAAAADwAAAGRycy9kb3ducmV2LnhtbESP3WoCMRSE7wu+QziCdzXbRcqyNUopCCreuPYBDpuz&#10;PzQ5WZLorm9vBKGXw8x8w6y3kzXiRj70jhV8LDMQxLXTPbcKfi+79wJEiMgajWNScKcA283sbY2l&#10;diOf6VbFViQIhxIVdDEOpZSh7shiWLqBOHmN8xZjkr6V2uOY4NbIPMs+pcWe00KHA/10VP9VV6tA&#10;XqrdWFTGZ+6YNydz2J8bckot5tP3F4hIU/wPv9p7rWBV5P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OCTc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color w:val="000000"/>
                              <w:sz w:val="8"/>
                              <w:szCs w:val="8"/>
                              <w:lang w:val="en-US"/>
                            </w:rPr>
                            <w:t>enturmações</w:t>
                          </w:r>
                          <w:proofErr w:type="spellEnd"/>
                          <w:proofErr w:type="gramEnd"/>
                        </w:p>
                      </w:txbxContent>
                    </v:textbox>
                  </v:rect>
                  <v:oval id="Oval 480" o:spid="_x0000_s1504" style="position:absolute;left:7471;top:8433;width:1489;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4qP8QA&#10;AADcAAAADwAAAGRycy9kb3ducmV2LnhtbESPT2sCMRTE70K/Q3iF3jRbXYqsRpFCoeCh9c/B43Pz&#10;3A1uXtJNqvHbN4LQ4zAzv2Hmy2Q7caE+GMcKXkcFCOLaacONgv3uYzgFESKyxs4xKbhRgOXiaTDH&#10;Srsrb+iyjY3IEA4VKmhj9JWUoW7JYhg5T5y9k+stxiz7RuoerxluOzkuijdp0XBeaNHTe0v1eftr&#10;FXj/XZYpfZkwTqcfs+bj5nY4KvXynFYzEJFS/A8/2p9aQTmdwP1MPgJ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uKj/EAAAA3AAAAA8AAAAAAAAAAAAAAAAAmAIAAGRycy9k&#10;b3ducmV2LnhtbFBLBQYAAAAABAAEAPUAAACJAwAAAAA=&#10;" fillcolor="#ffc" strokecolor="#903" strokeweight="0"/>
                  <v:rect id="Rectangle 481" o:spid="_x0000_s1505" style="position:absolute;left:7732;top:8478;width:91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0ZM8EA&#10;AADcAAAADwAAAGRycy9kb3ducmV2LnhtbESP3YrCMBSE7xd8h3AE79ZUkaVUo4gguLI3Vh/g0Jz+&#10;YHJSkmi7b2+Ehb0cZuYbZrMbrRFP8qFzrGAxz0AQV0533Ci4XY+fOYgQkTUax6TglwLstpOPDRba&#10;DXyhZxkbkSAcClTQxtgXUoaqJYth7nri5NXOW4xJ+kZqj0OCWyOXWfYlLXacFlrs6dBSdS8fVoG8&#10;lschL43P3HlZ/5jv06Ump9RsOu7XICKN8T/81z5pBat8Be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edGTPBAAAA3A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Gerar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afastamento</w:t>
                          </w:r>
                          <w:proofErr w:type="spellEnd"/>
                          <w:r>
                            <w:rPr>
                              <w:rFonts w:ascii="Tahoma" w:hAnsi="Tahoma" w:cs="Tahoma"/>
                              <w:b/>
                              <w:bCs/>
                              <w:color w:val="000000"/>
                              <w:sz w:val="8"/>
                              <w:szCs w:val="8"/>
                              <w:lang w:val="en-US"/>
                            </w:rPr>
                            <w:t xml:space="preserve"> das </w:t>
                          </w:r>
                        </w:p>
                      </w:txbxContent>
                    </v:textbox>
                  </v:rect>
                  <v:rect id="Rectangle 482" o:spid="_x0000_s1506" style="position:absolute;left:7949;top:8579;width:523;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G8qMIA&#10;AADcAAAADwAAAGRycy9kb3ducmV2LnhtbESP3WoCMRSE74W+QzgF7zRbUVlWoxRBsMUbVx/gsDn7&#10;g8nJkkR3+/ZNoeDlMDPfMNv9aI14kg+dYwUf8wwEceV0x42C2/U4y0GEiKzROCYFPxRgv3ubbLHQ&#10;buALPcvYiAThUKCCNsa+kDJULVkMc9cTJ6923mJM0jdSexwS3Bq5yLK1tNhxWmixp0NL1b18WAXy&#10;Wh6HvDQ+c9+L+my+TpeanFLT9/FzAyLSGF/h//ZJK1jmK/g7k46A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0byo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enturmações</w:t>
                          </w:r>
                          <w:proofErr w:type="spellEnd"/>
                          <w:proofErr w:type="gramEnd"/>
                        </w:p>
                      </w:txbxContent>
                    </v:textbox>
                  </v:rect>
                  <v:oval id="Oval 483" o:spid="_x0000_s1507" style="position:absolute;left:7529;top:8013;width:1349;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mJp8QA&#10;AADcAAAADwAAAGRycy9kb3ducmV2LnhtbESPQWsCMRSE7wX/Q3hCbzWrLCKr2UWEQqGHVttDj8/N&#10;cze4eYmbVOO/bwqFHoeZ+YbZNMkO4kpjMI4VzGcFCOLWacOdgs+P56cViBCRNQ6OScGdAjT15GGD&#10;lXY33tP1EDuRIRwqVNDH6CspQ9uTxTBznjh7JzdajFmOndQj3jLcDnJRFEtp0XBe6NHTrqf2fPi2&#10;Crx/L8uU3kxYpNPFvPJxf/86KvU4Tds1iEgp/of/2i9aQblawu+ZfARk/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ZiafEAAAA3AAAAA8AAAAAAAAAAAAAAAAAmAIAAGRycy9k&#10;b3ducmV2LnhtbFBLBQYAAAAABAAEAPUAAACJAwAAAAA=&#10;" fillcolor="#ffc" strokecolor="#903" strokeweight="0"/>
                  <v:rect id="Rectangle 484" o:spid="_x0000_s1508" style="position:absolute;left:7770;top:8058;width:80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HRMIA&#10;AADcAAAADwAAAGRycy9kb3ducmV2LnhtbESP3WoCMRSE74W+QzgF7zRbEV1WoxRBsMUbVx/gsDn7&#10;g8nJkkR3+/ZNoeDlMDPfMNv9aI14kg+dYwUf8wwEceV0x42C2/U4y0GEiKzROCYFPxRgv3ubbLHQ&#10;buALPcvYiAThUKCCNsa+kDJULVkMc9cTJ6923mJM0jdSexwS3Bq5yLKVtNhxWmixp0NL1b18WAXy&#10;Wh6HvDQ+c9+L+my+TpeanFLT9/FzAyLSGF/h//ZJK1jma/g7k46A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T4dE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Alterar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afastamento</w:t>
                          </w:r>
                          <w:proofErr w:type="spellEnd"/>
                          <w:r>
                            <w:rPr>
                              <w:rFonts w:ascii="Tahoma" w:hAnsi="Tahoma" w:cs="Tahoma"/>
                              <w:b/>
                              <w:bCs/>
                              <w:color w:val="000000"/>
                              <w:sz w:val="8"/>
                              <w:szCs w:val="8"/>
                              <w:lang w:val="en-US"/>
                            </w:rPr>
                            <w:t xml:space="preserve"> </w:t>
                          </w:r>
                        </w:p>
                      </w:txbxContent>
                    </v:textbox>
                  </v:rect>
                  <v:rect id="Rectangle 485" o:spid="_x0000_s1509" style="position:absolute;left:7853;top:8159;width:68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ATNr4A&#10;AADcAAAADwAAAGRycy9kb3ducmV2LnhtbERPy4rCMBTdD/gP4QruxlSRoVSjiCA44sbqB1ya2wcm&#10;NyWJtvP3ZiHM8nDem91ojXiRD51jBYt5BoK4crrjRsH9dvzOQYSIrNE4JgV/FGC3nXxtsNBu4Cu9&#10;ytiIFMKhQAVtjH0hZahashjmridOXO28xZigb6T2OKRwa+Qyy36kxY5TQ4s9HVqqHuXTKpC38jjk&#10;pfGZOy/ri/k9XWtySs2m434NItIY/8Uf90krWOVpbTqTjoDcv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bQEza+AAAA3AAAAA8AAAAAAAAAAAAAAAAAmAIAAGRycy9kb3ducmV2&#10;LnhtbFBLBQYAAAAABAAEAPUAAACDAw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das</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enturmações</w:t>
                          </w:r>
                          <w:proofErr w:type="spellEnd"/>
                        </w:p>
                      </w:txbxContent>
                    </v:textbox>
                  </v:rect>
                  <v:oval id="Oval 486" o:spid="_x0000_s1510" style="position:absolute;left:7529;top:7650;width:1298;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Yd1cQA&#10;AADcAAAADwAAAGRycy9kb3ducmV2LnhtbESPQWsCMRSE7wX/Q3hCbzVbWcRujVIEQfDQanvo8bl5&#10;7oZuXuImavz3jSB4HGbmG2a2SLYTZ+qDcazgdVSAIK6dNtwo+PlevUxBhIissXNMCq4UYDEfPM2w&#10;0u7CWzrvYiMyhEOFCtoYfSVlqFuyGEbOE2fv4HqLMcu+kbrHS4bbTo6LYiItGs4LLXpatlT/7U5W&#10;gfdfZZnSpwnjdDiaDe+319+9Us/D9PEOIlKKj/C9vdYKyukb3M7kI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GHdXEAAAA3AAAAA8AAAAAAAAAAAAAAAAAmAIAAGRycy9k&#10;b3ducmV2LnhtbFBLBQYAAAAABAAEAPUAAACJAwAAAAA=&#10;" fillcolor="#ffc" strokecolor="#903" strokeweight="0"/>
                  <v:rect id="Rectangle 487" o:spid="_x0000_s1511" style="position:absolute;left:7764;top:7695;width:80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J7b4A&#10;AADcAAAADwAAAGRycy9kb3ducmV2LnhtbERPy4rCMBTdC/5DuII7TUdEnI5RBkFQcWOdD7g0tw8m&#10;uSlJtPXvzUJweTjvzW6wRjzIh9axgq95BoK4dLrlWsHf7TBbgwgRWaNxTAqeFGC3HY82mGvX85Ue&#10;RaxFCuGQo4Imxi6XMpQNWQxz1xEnrnLeYkzQ11J77FO4NXKRZStpseXU0GBH+4bK/+JuFchbcejX&#10;hfGZOy+qizkdrxU5paaT4fcHRKQhfsRv91ErWH6n+elMOgJy+w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1/ie2+AAAA3AAAAA8AAAAAAAAAAAAAAAAAmAIAAGRycy9kb3ducmV2&#10;LnhtbFBLBQYAAAAABAAEAPUAAACD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Excluir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afastamento</w:t>
                          </w:r>
                          <w:proofErr w:type="spellEnd"/>
                          <w:r>
                            <w:rPr>
                              <w:rFonts w:ascii="Tahoma" w:hAnsi="Tahoma" w:cs="Tahoma"/>
                              <w:b/>
                              <w:bCs/>
                              <w:color w:val="000000"/>
                              <w:sz w:val="8"/>
                              <w:szCs w:val="8"/>
                              <w:lang w:val="en-US"/>
                            </w:rPr>
                            <w:t xml:space="preserve"> </w:t>
                          </w:r>
                        </w:p>
                      </w:txbxContent>
                    </v:textbox>
                  </v:rect>
                  <v:rect id="Rectangle 488" o:spid="_x0000_s1512" style="position:absolute;left:7828;top:7797;width:68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MsdsIA&#10;AADcAAAADwAAAGRycy9kb3ducmV2LnhtbESPzYoCMRCE74LvEFrwphlFFnc0igiCLl4c9wGaSc8P&#10;Jp0hyTqzb28WhD0WVfUVtd0P1ogn+dA6VrCYZyCIS6dbrhV830+zNYgQkTUax6TglwLsd+PRFnPt&#10;er7Rs4i1SBAOOSpoYuxyKUPZkMUwdx1x8irnLcYkfS21xz7BrZHLLPuQFltOCw12dGyofBQ/VoG8&#10;F6d+XRifua9ldTWX860ip9R0Mhw2ICIN8T/8bp+1gtXnA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Myx2wgAAANwAAAAPAAAAAAAAAAAAAAAAAJgCAABkcnMvZG93&#10;bnJldi54bWxQSwUGAAAAAAQABAD1AAAAhwM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das</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enturmações</w:t>
                          </w:r>
                          <w:proofErr w:type="spellEnd"/>
                        </w:p>
                      </w:txbxContent>
                    </v:textbox>
                  </v:rect>
                  <v:oval id="Oval 489" o:spid="_x0000_s1513" style="position:absolute;left:7529;top:7287;width:1317;height: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sZecUA&#10;AADcAAAADwAAAGRycy9kb3ducmV2LnhtbESPT2sCMRTE74V+h/AKvdVsl6XoahQpFAo9tP45eHxu&#10;nrvBzUu6STV++0YQPA4z8xtmtki2FycagnGs4HVUgCBunDbcKthuPl7GIEJE1tg7JgUXCrCYPz7M&#10;sNbuzCs6rWMrMoRDjQq6GH0tZWg6shhGzhNn7+AGizHLoZV6wHOG216WRfEmLRrOCx16eu+oOa7/&#10;rALvf6oqpW8TynT4NV+8X112e6Wen9JyCiJSivfwrf2pFVSTEq5n8hG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xl5xQAAANwAAAAPAAAAAAAAAAAAAAAAAJgCAABkcnMv&#10;ZG93bnJldi54bWxQSwUGAAAAAAQABAD1AAAAigMAAAAA&#10;" fillcolor="#ffc" strokecolor="#903" strokeweight="0"/>
                  <v:rect id="Rectangle 490" o:spid="_x0000_s1514" style="position:absolute;left:7764;top:7332;width:79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0XmsIA&#10;AADcAAAADwAAAGRycy9kb3ducmV2LnhtbESP3WoCMRSE7wu+QziCdzWrFtHVKFIQbPHG1Qc4bM7+&#10;YHKyJKm7ffumIHg5zMw3zHY/WCMe5EPrWMFsmoEgLp1uuVZwux7fVyBCRNZoHJOCXwqw343etphr&#10;1/OFHkWsRYJwyFFBE2OXSxnKhiyGqeuIk1c5bzEm6WupPfYJbo2cZ9lSWmw5LTTY0WdD5b34sQrk&#10;tTj2q8L4zH3Pq7P5Ol0qckpNxsNhAyLSEF/hZ/ukFXysF/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rRea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Anular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afastamento</w:t>
                          </w:r>
                          <w:proofErr w:type="spellEnd"/>
                          <w:r>
                            <w:rPr>
                              <w:rFonts w:ascii="Tahoma" w:hAnsi="Tahoma" w:cs="Tahoma"/>
                              <w:b/>
                              <w:bCs/>
                              <w:color w:val="000000"/>
                              <w:sz w:val="8"/>
                              <w:szCs w:val="8"/>
                              <w:lang w:val="en-US"/>
                            </w:rPr>
                            <w:t xml:space="preserve"> </w:t>
                          </w:r>
                        </w:p>
                      </w:txbxContent>
                    </v:textbox>
                  </v:rect>
                  <v:rect id="Rectangle 491" o:spid="_x0000_s1515" style="position:absolute;left:7834;top:7434;width:68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SP7sIA&#10;AADcAAAADwAAAGRycy9kb3ducmV2LnhtbESPzYoCMRCE7wu+Q2jB25pRZHFHo4ggqOzFcR+gmfT8&#10;YNIZkuiMb2+EhT0WVfUVtd4O1ogH+dA6VjCbZiCIS6dbrhX8Xg+fSxAhIms0jknBkwJsN6OPNeba&#10;9XyhRxFrkSAcclTQxNjlUoayIYth6jri5FXOW4xJ+lpqj32CWyPnWfYlLbacFhrsaN9QeSvuVoG8&#10;Fod+WRifufO8+jGn46Uip9RkPOxWICIN8T/81z5qBYvvBbzPpCM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RI/uwgAAANwAAAAPAAAAAAAAAAAAAAAAAJgCAABkcnMvZG93&#10;bnJldi54bWxQSwUGAAAAAAQABAD1AAAAhwM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das</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enturmações</w:t>
                          </w:r>
                          <w:proofErr w:type="spellEnd"/>
                        </w:p>
                      </w:txbxContent>
                    </v:textbox>
                  </v:rect>
                  <v:rect id="Rectangle 492" o:spid="_x0000_s1516" style="position:absolute;left:554;top:7167;width:522;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zLosQA&#10;AADcAAAADwAAAGRycy9kb3ducmV2LnhtbESP3WoCMRSE74W+QziCN0WzLWrtanaxgtAbKbU+wHFz&#10;ur85WZKo27dvCgUvh5n5htnkg+nElZyvLSt4miUgiAuray4VnL720xUIH5A1dpZJwQ95yLOH0QZT&#10;bW/8SddjKEWEsE9RQRVCn0rpi4oM+pntiaP3bZ3BEKUrpXZ4i3DTyeckWUqDNceFCnvaVVS0x4tR&#10;sG2lf2wL8s3h8vLRLK1r8O2s1GQ8bNcgAg3hHv5vv2sF89cF/J2JR0B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y6LEAAAA3AAAAA8AAAAAAAAAAAAAAAAAmAIAAGRycy9k&#10;b3ducmV2LnhtbFBLBQYAAAAABAAEAPUAAACJAwAAAAA=&#10;" fillcolor="#ffc" strokecolor="#903" strokeweight="0"/>
                  <v:rect id="Rectangle 493" o:spid="_x0000_s1517" style="position:absolute;left:554;top:7237;width:1311;height:9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5V1cQA&#10;AADcAAAADwAAAGRycy9kb3ducmV2LnhtbESP3WoCMRSE74W+QziF3kjNtsi23W5WVCh4I6LtA5xu&#10;Tvc3J0sSdfv2RhC8HGbmGyZfjKYXJ3K+sazgZZaAIC6tbrhS8PP99fwOwgdkjb1lUvBPHhbFwyTH&#10;TNsz7+l0CJWIEPYZKqhDGDIpfVmTQT+zA3H0/qwzGKJ0ldQOzxFuevmaJKk02HBcqHGgdU1ldzga&#10;BctO+mlXkm+3x7ddm1rX4upXqafHcfkJItAY7uFbe6MVzD9SuJ6JR0AW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uVdXEAAAA3AAAAA8AAAAAAAAAAAAAAAAAmAIAAGRycy9k&#10;b3ducmV2LnhtbFBLBQYAAAAABAAEAPUAAACJAwAAAAA=&#10;" fillcolor="#ffc" strokecolor="#903" strokeweight="0"/>
                  <v:rect id="Rectangle 494" o:spid="_x0000_s1518" style="position:absolute;left:643;top:7319;width:108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YRmcIA&#10;AADcAAAADwAAAGRycy9kb3ducmV2LnhtbESP3WoCMRSE7wu+QziCdzWrSNXVKFIQbPHG1Qc4bM7+&#10;YHKyJKm7ffumIHg5zMw3zHY/WCMe5EPrWMFsmoEgLp1uuVZwux7fVyBCRNZoHJOCXwqw343etphr&#10;1/OFHkWsRYJwyFFBE2OXSxnKhiyGqeuIk1c5bzEm6WupPfYJbo2cZ9mHtNhyWmiwo8+GynvxYxXI&#10;a3HsV4XxmfueV2fzdbpU5JSajIfDBkSkIb7Cz/ZJK1isl/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lhGZwgAAANwAAAAPAAAAAAAAAAAAAAAAAJgCAABkcnMvZG93&#10;bnJldi54bWxQSwUGAAAAAAQABAD1AAAAhwMAAAAA&#10;" filled="f" stroked="f">
                    <v:textbox style="mso-fit-shape-to-text:t" inset="0,0,0,0">
                      <w:txbxContent>
                        <w:p w:rsidR="00131B5F" w:rsidRDefault="00131B5F">
                          <w:pPr>
                            <w:ind w:left="0"/>
                          </w:pPr>
                          <w:r>
                            <w:rPr>
                              <w:rFonts w:ascii="Tahoma" w:hAnsi="Tahoma" w:cs="Tahoma"/>
                              <w:color w:val="000000"/>
                              <w:sz w:val="8"/>
                              <w:szCs w:val="8"/>
                              <w:lang w:val="en-US"/>
                            </w:rPr>
                            <w:t xml:space="preserve">UCS 047 - </w:t>
                          </w:r>
                          <w:proofErr w:type="spellStart"/>
                          <w:r>
                            <w:rPr>
                              <w:rFonts w:ascii="Tahoma" w:hAnsi="Tahoma" w:cs="Tahoma"/>
                              <w:color w:val="000000"/>
                              <w:sz w:val="8"/>
                              <w:szCs w:val="8"/>
                              <w:lang w:val="en-US"/>
                            </w:rPr>
                            <w:t>Atualizar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Quadro</w:t>
                          </w:r>
                          <w:proofErr w:type="spellEnd"/>
                          <w:r>
                            <w:rPr>
                              <w:rFonts w:ascii="Tahoma" w:hAnsi="Tahoma" w:cs="Tahoma"/>
                              <w:color w:val="000000"/>
                              <w:sz w:val="8"/>
                              <w:szCs w:val="8"/>
                              <w:lang w:val="en-US"/>
                            </w:rPr>
                            <w:t xml:space="preserve"> de </w:t>
                          </w:r>
                        </w:p>
                      </w:txbxContent>
                    </v:textbox>
                  </v:rect>
                  <v:rect id="Rectangle 495" o:spid="_x0000_s1519" style="position:absolute;left:1101;top:7421;width:21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mF674A&#10;AADcAAAADwAAAGRycy9kb3ducmV2LnhtbERPy4rCMBTdC/5DuII7TUdEnI5RBkFQcWOdD7g0tw8m&#10;uSlJtPXvzUJweTjvzW6wRjzIh9axgq95BoK4dLrlWsHf7TBbgwgRWaNxTAqeFGC3HY82mGvX85Ue&#10;RaxFCuGQo4Imxi6XMpQNWQxz1xEnrnLeYkzQ11J77FO4NXKRZStpseXU0GBH+4bK/+JuFchbcejX&#10;hfGZOy+qizkdrxU5paaT4fcHRKQhfsRv91ErWH6ntelMOgJy+w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MJheu+AAAA3AAAAA8AAAAAAAAAAAAAAAAAmAIAAGRycy9kb3ducmV2&#10;LnhtbFBLBQYAAAAABAAEAPUAAACDAwAAAAA=&#10;" filled="f" stroked="f">
                    <v:textbox style="mso-fit-shape-to-text:t" inset="0,0,0,0">
                      <w:txbxContent>
                        <w:p w:rsidR="00131B5F" w:rsidRDefault="00131B5F">
                          <w:pPr>
                            <w:ind w:left="0"/>
                          </w:pPr>
                          <w:proofErr w:type="spellStart"/>
                          <w:r>
                            <w:rPr>
                              <w:rFonts w:ascii="Tahoma" w:hAnsi="Tahoma" w:cs="Tahoma"/>
                              <w:color w:val="000000"/>
                              <w:sz w:val="8"/>
                              <w:szCs w:val="8"/>
                              <w:lang w:val="en-US"/>
                            </w:rPr>
                            <w:t>Vagas</w:t>
                          </w:r>
                          <w:proofErr w:type="spellEnd"/>
                        </w:p>
                      </w:txbxContent>
                    </v:textbox>
                  </v:rect>
                  <v:line id="Line 496" o:spid="_x0000_s1520" style="position:absolute;visibility:visible;mso-wrap-style:square" from="566,7179" to="566,7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jhHsUAAADcAAAADwAAAGRycy9kb3ducmV2LnhtbESPT2vCQBTE70K/w/IKvelGaW0SXUVK&#10;RXuz/gGPj+wzWcy+DdlV02/vFgSPw8z8hpnOO1uLK7XeOFYwHCQgiAunDZcK9rtlPwXhA7LG2jEp&#10;+CMP89lLb4q5djf+pes2lCJC2OeooAqhyaX0RUUW/cA1xNE7udZiiLItpW7xFuG2lqMkGUuLhuNC&#10;hQ19VVSctxerwGzGq4+fz0N2kN+rMDym59TYvVJvr91iAiJQF57hR3utFbxnGfyfiUdAz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tjhHsUAAADcAAAADwAAAAAAAAAA&#10;AAAAAAChAgAAZHJzL2Rvd25yZXYueG1sUEsFBgAAAAAEAAQA+QAAAJMDAAAAAA==&#10;" strokeweight="0"/>
                  <v:line id="Line 497" o:spid="_x0000_s1521" style="position:absolute;visibility:visible;mso-wrap-style:square" from="566,7179" to="592,7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nSmcIAAADcAAAADwAAAGRycy9kb3ducmV2LnhtbERPz2vCMBS+C/sfwht4s6kDXVeNMobS&#10;7Ta7Ch4fzVsbbF5KE2333y+HwY4f3+/tfrKduNPgjWMFyyQFQVw7bbhRUH0dFxkIH5A1do5JwQ95&#10;2O8eZlvMtRv5RPcyNCKGsM9RQRtCn0vp65Ys+sT1xJH7doPFEOHQSD3gGMNtJ5/SdC0tGo4NLfb0&#10;1lJ9LW9WgflcF6uP5/PLWR6KsLxk18zYSqn54/S6ARFoCv/iP/e7VrBK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QnSmcIAAADcAAAADwAAAAAAAAAAAAAA&#10;AAChAgAAZHJzL2Rvd25yZXYueG1sUEsFBgAAAAAEAAQA+QAAAJADAAAAAA==&#10;" strokeweight="0"/>
                  <v:line id="Line 498" o:spid="_x0000_s1522" style="position:absolute;flip:x;visibility:visible;mso-wrap-style:square" from="573,7186" to="592,7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FEx8YAAADcAAAADwAAAGRycy9kb3ducmV2LnhtbESPQWsCMRSE70L/Q3iF3jSr0Cpbo0il&#10;RQQr2nro7bl53V3cvCxJdNN/bwqCx2FmvmGm82gacSHna8sKhoMMBHFhdc2lgu+v9/4EhA/IGhvL&#10;pOCPPMxnD70p5tp2vKPLPpQiQdjnqKAKoc2l9EVFBv3AtsTJ+7XOYEjSlVI77BLcNHKUZS/SYM1p&#10;ocKW3ioqTvuzUbD7HPPRfZzjKR67zfbnUK4Py4VST49x8QoiUAz38K290gqesyH8n0lHQM6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ShRMfGAAAA3AAAAA8AAAAAAAAA&#10;AAAAAAAAoQIAAGRycy9kb3ducmV2LnhtbFBLBQYAAAAABAAEAPkAAACUAwAAAAA=&#10;" strokeweight="0"/>
                  <v:line id="Line 499" o:spid="_x0000_s1523" style="position:absolute;flip:y;visibility:visible;mso-wrap-style:square" from="573,7186" to="573,7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PasMYAAADcAAAADwAAAGRycy9kb3ducmV2LnhtbESPQWsCMRSE74L/ITyhN81WaJWtUaSl&#10;RQQr2nro7bl53V3cvCxJdNN/bwqCx2FmvmFmi2gacSHna8sKHkcZCOLC6ppLBd9f78MpCB+QNTaW&#10;ScEfeVjM+70Z5tp2vKPLPpQiQdjnqKAKoc2l9EVFBv3ItsTJ+7XOYEjSlVI77BLcNHKcZc/SYM1p&#10;ocKWXisqTvuzUbD7nPDRfZzjKR67zfbnUK4Pb0ulHgZx+QIiUAz38K290gqesjH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Rz2rDGAAAA3AAAAA8AAAAAAAAA&#10;AAAAAAAAoQIAAGRycy9kb3ducmV2LnhtbFBLBQYAAAAABAAEAPkAAACUAwAAAAA=&#10;" strokeweight="0"/>
                  <v:line id="Line 500" o:spid="_x0000_s1524" style="position:absolute;visibility:visible;mso-wrap-style:square" from="566,7179" to="598,7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tM7sQAAADcAAAADwAAAGRycy9kb3ducmV2LnhtbESPT4vCMBTE7wt+h/CEvWnqilqrUWRx&#10;0b35Fzw+mmcbbF5Kk9XutzcLwh6HmfkNM1+2thJ3arxxrGDQT0AQ504bLhScjl+9FIQPyBorx6Tg&#10;lzwsF523OWbaPXhP90MoRISwz1BBGUKdSenzkiz6vquJo3d1jcUQZVNI3eAjwm0lP5JkLC0ajgsl&#10;1vRZUn47/FgFZjfejL4n5+lZrjdhcElvqbEnpd677WoGIlAb/sOv9lYrGCVD+DsTj4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20zuxAAAANwAAAAPAAAAAAAAAAAA&#10;AAAAAKECAABkcnMvZG93bnJldi54bWxQSwUGAAAAAAQABAD5AAAAkgMAAAAA&#10;" strokeweight="0"/>
                  <v:line id="Line 501" o:spid="_x0000_s1525" style="position:absolute;visibility:visible;mso-wrap-style:square" from="566,7198" to="566,7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LUmsQAAADcAAAADwAAAGRycy9kb3ducmV2LnhtbESPW4vCMBSE3xf8D+EI+6api5dajSKL&#10;i+6bV/Dx0BzbYHNSmqx2/71ZEPZxmJlvmPmytZW4U+ONYwWDfgKCOHfacKHgdPzqpSB8QNZYOSYF&#10;v+Rhuei8zTHT7sF7uh9CISKEfYYKyhDqTEqfl2TR911NHL2rayyGKJtC6gYfEW4r+ZEkY2nRcFwo&#10;sabPkvLb4ccqMLvxZvQ9OU/Pcr0Jg0t6S409KfXebVczEIHa8B9+tbdawSgZwt+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MtSaxAAAANwAAAAPAAAAAAAAAAAA&#10;AAAAAKECAABkcnMvZG93bnJldi54bWxQSwUGAAAAAAQABAD5AAAAkgMAAAAA&#10;" strokeweight="0"/>
                  <v:line id="Line 502" o:spid="_x0000_s1526" style="position:absolute;visibility:visible;mso-wrap-style:square" from="573,7179" to="573,7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5xAcQAAADcAAAADwAAAGRycy9kb3ducmV2LnhtbESPQWvCQBSE70L/w/IKvenGQjRNXaUU&#10;i3rTVKHHR/Y1Wcy+DdlV4793BcHjMDPfMLNFbxtxps4bxwrGowQEcem04UrB/vdnmIHwAVlj45gU&#10;XMnDYv4ymGGu3YV3dC5CJSKEfY4K6hDaXEpf1mTRj1xLHL1/11kMUXaV1B1eItw28j1JJtKi4bhQ&#10;Y0vfNZXH4mQVmO1klW6mh4+DXK7C+C87ZsbulXp77b8+QQTqwzP8aK+1gjRJ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fnEBxAAAANwAAAAPAAAAAAAAAAAA&#10;AAAAAKECAABkcnMvZG93bnJldi54bWxQSwUGAAAAAAQABAD5AAAAkgMAAAAA&#10;" strokeweight="0"/>
                  <v:line id="Line 503" o:spid="_x0000_s1527" style="position:absolute;visibility:visible;mso-wrap-style:square" from="566,7186" to="598,7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zvdsQAAADcAAAADwAAAGRycy9kb3ducmV2LnhtbESPQWvCQBSE70L/w/KE3nSjYEyjqxRp&#10;sb1pquDxkX0mi9m3IbvV9N93BcHjMDPfMMt1bxtxpc4bxwom4wQEcem04UrB4edzlIHwAVlj45gU&#10;/JGH9eplsMRcuxvv6VqESkQI+xwV1CG0uZS+rMmiH7uWOHpn11kMUXaV1B3eItw2cpokqbRoOC7U&#10;2NKmpvJS/FoFZpduZ9/z49tRfmzD5JRdMmMPSr0O+/cFiEB9eIYf7S+tYJakcD8Tj4B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rO92xAAAANwAAAAPAAAAAAAAAAAA&#10;AAAAAKECAABkcnMvZG93bnJldi54bWxQSwUGAAAAAAQABAD5AAAAkgMAAAAA&#10;" strokeweight="0"/>
                  <v:line id="Line 504" o:spid="_x0000_s1528" style="position:absolute;visibility:visible;mso-wrap-style:square" from="566,7186" to="598,7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BK7cMAAADcAAAADwAAAGRycy9kb3ducmV2LnhtbESPT4vCMBTE7wt+h/AEb2vqglqrUURW&#10;dG/rP/D4aJ5tsHkpTdT67c3CgsdhZn7DzBatrcSdGm8cKxj0ExDEudOGCwXHw/ozBeEDssbKMSl4&#10;kofFvPMxw0y7B+/ovg+FiBD2GSooQ6gzKX1ekkXfdzVx9C6usRiibAqpG3xEuK3kV5KMpEXDcaHE&#10;mlYl5df9zSowv6PN8Gd8mpzk9yYMzuk1NfaoVK/bLqcgArXhHf5vb7WCYTKGvzPxCMj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rgSu3DAAAA3AAAAA8AAAAAAAAAAAAA&#10;AAAAoQIAAGRycy9kb3ducmV2LnhtbFBLBQYAAAAABAAEAPkAAACRAwAAAAA=&#10;" strokeweight="0"/>
                  <v:line id="Line 505" o:spid="_x0000_s1529" style="position:absolute;visibility:visible;mso-wrap-style:square" from="573,7179" to="573,7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en8IAAADcAAAADwAAAGRycy9kb3ducmV2LnhtbERPz2vCMBS+C/sfwht4s6kDXVeNMobS&#10;7Ta7Ch4fzVsbbF5KE2333y+HwY4f3+/tfrKduNPgjWMFyyQFQVw7bbhRUH0dFxkIH5A1do5JwQ95&#10;2O8eZlvMtRv5RPcyNCKGsM9RQRtCn0vp65Ys+sT1xJH7doPFEOHQSD3gGMNtJ5/SdC0tGo4NLfb0&#10;1lJ9LW9WgflcF6uP5/PLWR6KsLxk18zYSqn54/S6ARFoCv/iP/e7VrBK49p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3/en8IAAADcAAAADwAAAAAAAAAAAAAA&#10;AAChAgAAZHJzL2Rvd25yZXYueG1sUEsFBgAAAAAEAAQA+QAAAJADAAAAAA==&#10;" strokeweight="0"/>
                  <v:line id="Line 506" o:spid="_x0000_s1530" style="position:absolute;visibility:visible;mso-wrap-style:square" from="573,7179" to="573,7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N7BMUAAADcAAAADwAAAGRycy9kb3ducmV2LnhtbESPQWvCQBSE7wX/w/IK3upGQZukriJS&#10;SXurUaHHR/Y1Wcy+DdmtSf99t1DwOMzMN8x6O9pW3Kj3xrGC+SwBQVw5bbhWcD4dnlIQPiBrbB2T&#10;gh/ysN1MHtaYazfwkW5lqEWEsM9RQRNCl0vpq4Ys+pnriKP35XqLIcq+lrrHIcJtKxdJspIWDceF&#10;BjvaN1Rdy2+rwHysiuX78yW7yNcizD/Ta2rsWanp47h7ARFoDPfwf/tNK1gmGfydi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DN7BMUAAADcAAAADwAAAAAAAAAA&#10;AAAAAAChAgAAZHJzL2Rvd25yZXYueG1sUEsFBgAAAAAEAAQA+QAAAJMDAAAAAA==&#10;" strokeweight="0"/>
                  <v:line id="Line 507" o:spid="_x0000_s1531" style="position:absolute;visibility:visible;mso-wrap-style:square" from="566,7179" to="598,7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BERMIAAADcAAAADwAAAGRycy9kb3ducmV2LnhtbERPyWrDMBC9F/IPYgq5NbILTh03Sgil&#10;wc2t2aDHwZraItbIWKrt/n10KPT4ePt6O9lWDNR741hBukhAEFdOG64VXM77pxyED8gaW8ek4Jc8&#10;bDezhzUW2o18pOEUahFD2BeooAmhK6T0VUMW/cJ1xJH7dr3FEGFfS93jGMNtK5+TZCktGo4NDXb0&#10;1lB1O/1YBeZzWWaHl+vqKt/LkH7lt9zYi1Lzx2n3CiLQFP7Ff+4PrSBL4/x4Jh4Bub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NBERMIAAADcAAAADwAAAAAAAAAAAAAA&#10;AAChAgAAZHJzL2Rvd25yZXYueG1sUEsFBgAAAAAEAAQA+QAAAJADAAAAAA==&#10;" strokeweight="0"/>
                  <v:line id="Line 508" o:spid="_x0000_s1532" style="position:absolute;visibility:visible;mso-wrap-style:square" from="566,7186" to="598,7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zh38QAAADcAAAADwAAAGRycy9kb3ducmV2LnhtbESPT4vCMBTE7wt+h/AWvK1pBbV2jSKy&#10;4nrzL+zx0bxtg81LabLa/fZGEDwOM/MbZrbobC2u1HrjWEE6SEAQF04bLhWcjuuPDIQPyBprx6Tg&#10;nzws5r23Geba3XhP10MoRYSwz1FBFUKTS+mLiiz6gWuIo/frWoshyraUusVbhNtaDpNkLC0ajgsV&#10;NrSqqLgc/qwCsxtvRtvJeXqWX5uQ/mSXzNiTUv33bvkJIlAXXuFn+1srGKUpPM7EI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nOHfxAAAANwAAAAPAAAAAAAAAAAA&#10;AAAAAKECAABkcnMvZG93bnJldi54bWxQSwUGAAAAAAQABAD5AAAAkgMAAAAA&#10;" strokeweight="0"/>
                  <v:line id="Line 509" o:spid="_x0000_s1533" style="position:absolute;visibility:visible;mso-wrap-style:square" from="566,7179" to="566,7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5/qMQAAADcAAAADwAAAGRycy9kb3ducmV2LnhtbESPT4vCMBTE7wt+h/AEb2taQbdWo4is&#10;uN7Wf+Dx0TzbYPNSmqx2v71ZWPA4zMxvmPmys7W4U+uNYwXpMAFBXDhtuFRwOm7eMxA+IGusHZOC&#10;X/KwXPTe5phr9+A93Q+hFBHCPkcFVQhNLqUvKrLoh64hjt7VtRZDlG0pdYuPCLe1HCXJRFo0HBcq&#10;bGhdUXE7/FgF5nuyHe8+ztOz/NyG9JLdMmNPSg363WoGIlAXXuH/9pdWME5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n+oxAAAANwAAAAPAAAAAAAAAAAA&#10;AAAAAKECAABkcnMvZG93bnJldi54bWxQSwUGAAAAAAQABAD5AAAAkgMAAAAA&#10;" strokeweight="0"/>
                  <v:line id="Line 510" o:spid="_x0000_s1534" style="position:absolute;flip:x;visibility:visible;mso-wrap-style:square" from="566,7179" to="598,7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bp9sYAAADcAAAADwAAAGRycy9kb3ducmV2LnhtbESPQWsCMRSE7wX/Q3gFbzWrpbZsjSJK&#10;pQi2aOuht+fmdXdx87Ik0Y3/3giFHoeZ+YaZzKJpxJmcry0rGA4yEMSF1TWXCr6/3h5eQPiArLGx&#10;TAou5GE27d1NMNe24y2dd6EUCcI+RwVVCG0upS8qMugHtiVO3q91BkOSrpTaYZfgppGjLBtLgzWn&#10;hQpbWlRUHHcno2D78cwHtzrFYzx0m8+ffbneL+dK9e/j/BVEoBj+w3/td63gafgI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7m6fbGAAAA3AAAAA8AAAAAAAAA&#10;AAAAAAAAoQIAAGRycy9kb3ducmV2LnhtbFBLBQYAAAAABAAEAPkAAACUAwAAAAA=&#10;" strokeweight="0"/>
                  <v:line id="Line 511" o:spid="_x0000_s1535" style="position:absolute;visibility:visible;mso-wrap-style:square" from="573,7186" to="605,7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GyPsMAAADcAAAADwAAAGRycy9kb3ducmV2LnhtbESPQWsCMRSE7wX/Q3iCt5pdscWuZkVE&#10;wWttsdfn5nWzdPOyJlHX/vpGEHocZuYbZrHsbSsu5EPjWEE+zkAQV043XCv4/Ng+z0CEiKyxdUwK&#10;bhRgWQ6eFlhod+V3uuxjLRKEQ4EKTIxdIWWoDFkMY9cRJ+/beYsxSV9L7fGa4LaVkyx7lRYbTgsG&#10;O1obqn72Z6vg2OHJ1L+bt68WZ/GwPoXD1ldKjYb9ag4iUh//w4/2Tit4yadwP5OOgC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Khsj7DAAAA3AAAAA8AAAAAAAAAAAAA&#10;AAAAoQIAAGRycy9kb3ducmV2LnhtbFBLBQYAAAAABAAEAPkAAACRAwAAAAA=&#10;" strokeweight="36e-5mm"/>
                  <v:line id="Line 512" o:spid="_x0000_s1536" style="position:absolute;flip:x y;visibility:visible;mso-wrap-style:square" from="573,7186" to="605,7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pYE8MAAADcAAAADwAAAGRycy9kb3ducmV2LnhtbESPQWsCMRSE70L/Q3iFXkSzVrSyNUop&#10;VaQ313p/bJ6bxeRlSVJd/30jCD0OM/MNs1z3zooLhdh6VjAZFyCIa69bbhT8HDajBYiYkDVaz6Tg&#10;RhHWq6fBEkvtr7ynS5UakSEcS1RgUupKKWNtyGEc+444eycfHKYsQyN1wGuGOytfi2IuHbacFwx2&#10;9GmoPle/TsH07XjYne3QfG+iM19bW9XzcFPq5bn/eAeRqE//4Ud7pxXMJjO4n8lH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YaWBPDAAAA3AAAAA8AAAAAAAAAAAAA&#10;AAAAoQIAAGRycy9kb3ducmV2LnhtbFBLBQYAAAAABAAEAPkAAACRAwAAAAA=&#10;" strokeweight="0"/>
                  <v:line id="Line 513" o:spid="_x0000_s1537" style="position:absolute;flip:x y;visibility:visible;mso-wrap-style:square" from="573,7179" to="605,7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jGZMMAAADcAAAADwAAAGRycy9kb3ducmV2LnhtbESPQWsCMRSE74X+h/AKvRTN2uIqq1FK&#10;qUW8da33x+a5WUxeliTV9d83BcHjMDPfMMv14Kw4U4idZwWTcQGCuPG641bBz34zmoOICVmj9UwK&#10;rhRhvXp8WGKl/YW/6VynVmQIxwoVmJT6SsrYGHIYx74nzt7RB4cpy9BKHfCS4c7K16IopcOO84LB&#10;nj4MNaf61yl4mx3225N9MbtNdObzy9ZNGa5KPT8N7wsQiYZ0D9/aW61gOinh/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bIxmTDAAAA3AAAAA8AAAAAAAAAAAAA&#10;AAAAoQIAAGRycy9kb3ducmV2LnhtbFBLBQYAAAAABAAEAPkAAACRAwAAAAA=&#10;" strokeweight="0"/>
                  <v:line id="Line 514" o:spid="_x0000_s1538" style="position:absolute;flip:x y;visibility:visible;mso-wrap-style:square" from="573,7186" to="605,7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Rj/8MAAADcAAAADwAAAGRycy9kb3ducmV2LnhtbESPT2sCMRTE70K/Q3iFXqRmbfEPq1FE&#10;ahFvrvX+2Dw3i8nLkqS6fvumUOhxmJnfMMt176y4UYitZwXjUQGCuPa65UbB12n3OgcRE7JG65kU&#10;PCjCevU0WGKp/Z2PdKtSIzKEY4kKTEpdKWWsDTmMI98RZ+/ig8OUZWikDnjPcGflW1FMpcOW84LB&#10;jraG6mv17RS8z86n/dUOzWEXnfn4tFU9DQ+lXp77zQJEoj79h//ae61gMp7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EY//DAAAA3AAAAA8AAAAAAAAAAAAA&#10;AAAAoQIAAGRycy9kb3ducmV2LnhtbFBLBQYAAAAABAAEAPkAAACRAwAAAAA=&#10;" strokeweight="0"/>
                  <v:line id="Line 515" o:spid="_x0000_s1539" style="position:absolute;flip:x y;visibility:visible;mso-wrap-style:square" from="573,7186" to="605,7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v3jcAAAADcAAAADwAAAGRycy9kb3ducmV2LnhtbERPy2oCMRTdC/2HcAvdiGa0+GBqlFK0&#10;iDtH3V8m18lgcjMkqY5/3ywKXR7Oe7XpnRV3CrH1rGAyLkAQ11633Cg4n3ajJYiYkDVaz6TgSRE2&#10;65fBCkvtH3yke5UakUM4lqjApNSVUsbakMM49h1x5q4+OEwZhkbqgI8c7qycFsVcOmw5Nxjs6MtQ&#10;fat+nIL3xeW0v9mhOeyiM9tvW9Xz8FTq7bX//ACRqE//4j/3XiuYTfLafCYfAbn+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gb943AAAAA3AAAAA8AAAAAAAAAAAAAAAAA&#10;oQIAAGRycy9kb3ducmV2LnhtbFBLBQYAAAAABAAEAPkAAACOAwAAAAA=&#10;" strokeweight="0"/>
                  <v:line id="Line 516" o:spid="_x0000_s1540" style="position:absolute;flip:x y;visibility:visible;mso-wrap-style:square" from="566,7186" to="605,72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1dSFsMAAADcAAAADwAAAGRycy9kb3ducmV2LnhtbESPQWsCMRSE74X+h/CEXopmrVTtapRS&#10;tIg3V70/Nq+bxeRlSVJd/31TKPQ4zMw3zHLdOyuuFGLrWcF4VIAgrr1uuVFwOm6HcxAxIWu0nknB&#10;nSKsV48PSyy1v/GBrlVqRIZwLFGBSakrpYy1IYdx5Dvi7H354DBlGRqpA94y3Fn5UhRT6bDlvGCw&#10;ow9D9aX6dgoms/Nxd7HPZr+Nzmw+bVVPw12pp0H/vgCRqE//4b/2Tit4Hb/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dXUhbDAAAA3AAAAA8AAAAAAAAAAAAA&#10;AAAAoQIAAGRycy9kb3ducmV2LnhtbFBLBQYAAAAABAAEAPkAAACRAwAAAAA=&#10;" strokeweight="0"/>
                  <v:line id="Line 517" o:spid="_x0000_s1541" style="position:absolute;flip:x y;visibility:visible;mso-wrap-style:square" from="579,7186" to="611,7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ExNsAAAADcAAAADwAAAGRycy9kb3ducmV2LnhtbERPTWsCMRC9F/wPYQQvpWarVMtqFCkq&#10;0purvQ+b6WYxmSxJ1PXfm0Ohx8f7Xq57Z8WNQmw9K3gfFyCIa69bbhScT7u3TxAxIWu0nknBgyKs&#10;V4OXJZba3/lItyo1IodwLFGBSakrpYy1IYdx7DvizP364DBlGBqpA95zuLNyUhQz6bDl3GCwoy9D&#10;9aW6OgXT+c/pcLGv5nsXndnubVXPwkOp0bDfLEAk6tO/+M990Ao+Jnl+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gBMTbAAAAA3AAAAA8AAAAAAAAAAAAAAAAA&#10;oQIAAGRycy9kb3ducmV2LnhtbFBLBQYAAAAABAAEAPkAAACOAwAAAAA=&#10;" strokeweight="0"/>
                  <v:line id="Line 518" o:spid="_x0000_s1542" style="position:absolute;visibility:visible;mso-wrap-style:square" from="566,7179" to="566,7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ArYsQAAADcAAAADwAAAGRycy9kb3ducmV2LnhtbESPT4vCMBTE7wt+h/AEb2taQbdWo4is&#10;uN7Wf+Dx0TzbYPNSmqx2v71ZWPA4zMxvmPmys7W4U+uNYwXpMAFBXDhtuFRwOm7eMxA+IGusHZOC&#10;X/KwXPTe5phr9+A93Q+hFBHCPkcFVQhNLqUvKrLoh64hjt7VtRZDlG0pdYuPCLe1HCXJRFo0HBcq&#10;bGhdUXE7/FgF5nuyHe8+ztOz/NyG9JLdMmNPSg363WoGIlAXXuH/9pdWMB6l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8CtixAAAANwAAAAPAAAAAAAAAAAA&#10;AAAAAKECAABkcnMvZG93bnJldi54bWxQSwUGAAAAAAQABAD5AAAAkgMAAAAA&#10;" strokeweight="0"/>
                  <v:line id="Line 519" o:spid="_x0000_s1543" style="position:absolute;visibility:visible;mso-wrap-style:square" from="566,7179" to="598,7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K1FcQAAADcAAAADwAAAGRycy9kb3ducmV2LnhtbESPT4vCMBTE7wt+h/AEb2tqQbdWo4is&#10;uN7Wf+Dx0TzbYPNSmqx2v71ZWPA4zMxvmPmys7W4U+uNYwWjYQKCuHDacKngdNy8ZyB8QNZYOyYF&#10;v+Rhuei9zTHX7sF7uh9CKSKEfY4KqhCaXEpfVGTRD11DHL2ray2GKNtS6hYfEW5rmSbJRFo0HBcq&#10;bGhdUXE7/FgF5nuyHe8+ztOz/NyG0SW7ZcaelBr0u9UMRKAuvML/7S+tYJym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IrUVxAAAANwAAAAPAAAAAAAAAAAA&#10;AAAAAKECAABkcnMvZG93bnJldi54bWxQSwUGAAAAAAQABAD5AAAAkgMAAAAA&#10;" strokeweight="0"/>
                  <v:oval id="Oval 520" o:spid="_x0000_s1544" style="position:absolute;left:611;top:7650;width:1152;height:3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6mMUA&#10;AADcAAAADwAAAGRycy9kb3ducmV2LnhtbESPT2sCMRTE74LfIbxCb5rtakvZGkUKBaEH//XQ43Pz&#10;3A3dvKSbVOO3N0LB4zAzv2Fmi2Q7caI+GMcKnsYFCOLaacONgq/9x+gVRIjIGjvHpOBCARbz4WCG&#10;lXZn3tJpFxuRIRwqVNDG6CspQ92SxTB2njh7R9dbjFn2jdQ9njPcdrIsihdp0XBeaNHTe0v1z+7P&#10;KvB+M52mtDahTMdf88mH7eX7oNTjQ1q+gYiU4j38315pBc/lBG5n8hGQ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6XqYxQAAANwAAAAPAAAAAAAAAAAAAAAAAJgCAABkcnMv&#10;ZG93bnJldi54bWxQSwUGAAAAAAQABAD1AAAAigMAAAAA&#10;" fillcolor="#ffc" strokecolor="#903" strokeweight="0"/>
                  <v:rect id="Rectangle 521" o:spid="_x0000_s1545" style="position:absolute;left:827;top:7708;width:679;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pJlMIA&#10;AADcAAAADwAAAGRycy9kb3ducmV2LnhtbESP3WoCMRSE7wXfIRzBO8262CKrUUQQbOmNqw9w2Jz9&#10;weRkSaK7ffumUOjlMDPfMLvDaI14kQ+dYwWrZQaCuHK640bB/XZebECEiKzROCYF3xTgsJ9Odlho&#10;N/CVXmVsRIJwKFBBG2NfSBmqliyGpeuJk1c7bzEm6RupPQ4Jbo3Ms+xdWuw4LbTY06ml6lE+rQJ5&#10;K8/DpjQ+c595/WU+LteanFLz2Xjcgog0xv/wX/uiFbzl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GkmU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Atualizar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Quadro</w:t>
                          </w:r>
                          <w:proofErr w:type="spellEnd"/>
                          <w:r>
                            <w:rPr>
                              <w:rFonts w:ascii="Tahoma" w:hAnsi="Tahoma" w:cs="Tahoma"/>
                              <w:b/>
                              <w:bCs/>
                              <w:color w:val="000000"/>
                              <w:sz w:val="8"/>
                              <w:szCs w:val="8"/>
                              <w:lang w:val="en-US"/>
                            </w:rPr>
                            <w:t xml:space="preserve"> </w:t>
                          </w:r>
                        </w:p>
                      </w:txbxContent>
                    </v:textbox>
                  </v:rect>
                  <v:rect id="Rectangle 522" o:spid="_x0000_s1546" style="position:absolute;left:999;top:7809;width:363;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bsD8EA&#10;AADcAAAADwAAAGRycy9kb3ducmV2LnhtbESP3YrCMBSE74V9h3CEvdPUgotUo4gguOKN1Qc4NKc/&#10;mJyUJGu7b28WhL0cZuYbZrMbrRFP8qFzrGAxz0AQV0533Ci4346zFYgQkTUax6TglwLsth+TDRba&#10;DXylZxkbkSAcClTQxtgXUoaqJYth7nri5NXOW4xJ+kZqj0OCWyPzLPuSFjtOCy32dGipepQ/VoG8&#10;lcdhVRqfuXNeX8z36VqTU+pzOu7XICKN8T/8bp+0gmW+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W7A/BAAAA3AAAAA8AAAAAAAAAAAAAAAAAmAIAAGRycy9kb3du&#10;cmV2LnhtbFBLBQYAAAAABAAEAPUAAACGAw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Vagas</w:t>
                          </w:r>
                          <w:proofErr w:type="spellEnd"/>
                        </w:p>
                      </w:txbxContent>
                    </v:textbox>
                  </v:rect>
                  <v:line id="Line 523" o:spid="_x0000_s1547" style="position:absolute;visibility:visible;mso-wrap-style:square" from="624,7663" to="624,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mzFsQAAADcAAAADwAAAGRycy9kb3ducmV2LnhtbESPT4vCMBTE7wt+h/AEb2uqYLdWo4is&#10;6N7Wf+Dx0TzbYPNSmqzWb79ZWPA4zMxvmPmys7W4U+uNYwWjYQKCuHDacKngdNy8ZyB8QNZYOyYF&#10;T/KwXPTe5phr9+A93Q+hFBHCPkcFVQhNLqUvKrLoh64hjt7VtRZDlG0pdYuPCLe1HCdJKi0ajgsV&#10;NrSuqLgdfqwC851uJ18f5+lZfm7D6JLdMmNPSg363WoGIlAXXuH/9k4rmIx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GbMWxAAAANwAAAAPAAAAAAAAAAAA&#10;AAAAAKECAABkcnMvZG93bnJldi54bWxQSwUGAAAAAAQABAD5AAAAkgMAAAAA&#10;" strokeweight="0"/>
                  <v:line id="Line 524" o:spid="_x0000_s1548" style="position:absolute;visibility:visible;mso-wrap-style:square" from="624,7663" to="649,7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UWjcMAAADcAAAADwAAAGRycy9kb3ducmV2LnhtbESPQYvCMBSE78L+h/AEb5oqqN1qlGXZ&#10;Rb2pq+Dx0TzbYPNSmqzWf28EweMwM98w82VrK3GlxhvHCoaDBARx7rThQsHh77efgvABWWPlmBTc&#10;ycNy8dGZY6bdjXd03YdCRAj7DBWUIdSZlD4vyaIfuJo4emfXWAxRNoXUDd4i3FZylCQTadFwXCix&#10;pu+S8sv+3yow28lqvJkeP4/yZxWGp/SSGntQqtdtv2YgArXhHX6111rBeDSF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FVFo3DAAAA3AAAAA8AAAAAAAAAAAAA&#10;AAAAoQIAAGRycy9kb3ducmV2LnhtbFBLBQYAAAAABAAEAPkAAACRAwAAAAA=&#10;" strokeweight="0"/>
                  <v:line id="Line 525" o:spid="_x0000_s1549" style="position:absolute;flip:x;visibility:visible;mso-wrap-style:square" from="630,7669" to="649,7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6xOsMAAADcAAAADwAAAGRycy9kb3ducmV2LnhtbERPy2oCMRTdF/yHcAV3NaNgW0ajiKKU&#10;Qlt8LdxdJ9eZwcnNkEQn/ftmUejycN6zRTSNeJDztWUFo2EGgriwuuZSwfGweX4D4QOyxsYyKfgh&#10;D4t572mGubYd7+ixD6VIIexzVFCF0OZS+qIig35oW+LEXa0zGBJ0pdQOuxRuGjnOshdpsObUUGFL&#10;q4qK2/5uFOy+Xvnitvd4i5fu8/t8Kj9O66VSg35cTkEEiuFf/Od+1wom47Q2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4usTrDAAAA3AAAAA8AAAAAAAAAAAAA&#10;AAAAoQIAAGRycy9kb3ducmV2LnhtbFBLBQYAAAAABAAEAPkAAACRAwAAAAA=&#10;" strokeweight="0"/>
                  <v:line id="Line 526" o:spid="_x0000_s1550" style="position:absolute;flip:y;visibility:visible;mso-wrap-style:square" from="630,7669" to="630,76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IUocYAAADcAAAADwAAAGRycy9kb3ducmV2LnhtbESPQWsCMRSE7wX/Q3iCt5qt0NpujSJK&#10;pQi2aOuht+fmdXdx87Ik0Y3/3giFHoeZ+YaZzKJpxJmcry0reBhmIIgLq2suFXx/vd0/g/ABWWNj&#10;mRRcyMNs2rubYK5tx1s670IpEoR9jgqqENpcSl9UZNAPbUucvF/rDIYkXSm1wy7BTSNHWfYkDdac&#10;FipsaVFRcdydjILtx5gPbnWKx3joNp8/+3K9X86VGvTj/BVEoBj+w3/td63gcfQC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FiFKHGAAAA3AAAAA8AAAAAAAAA&#10;AAAAAAAAoQIAAGRycy9kb3ducmV2LnhtbFBLBQYAAAAABAAEAPkAAACUAwAAAAA=&#10;" strokeweight="0"/>
                  <v:line id="Line 527" o:spid="_x0000_s1551" style="position:absolute;visibility:visible;mso-wrap-style:square" from="624,7663" to="655,7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2UYJMEAAADcAAAADwAAAGRycy9kb3ducmV2LnhtbERPy4rCMBTdD8w/hDswO02dQa3VKIMo&#10;6s4nuLw01zbY3JQmav17sxBmeTjvyay1lbhT441jBb1uAoI4d9pwoeB4WHZSED4ga6wck4IneZhN&#10;Pz8mmGn34B3d96EQMYR9hgrKEOpMSp+XZNF3XU0cuYtrLIYIm0LqBh8x3FbyJ0kG0qLh2FBiTfOS&#10;8uv+ZhWY7WDV3wxPo5NcrELvnF5TY49KfX+1f2MQgdrwL36711pB/zfOj2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ZRgkwQAAANwAAAAPAAAAAAAAAAAAAAAA&#10;AKECAABkcnMvZG93bnJldi54bWxQSwUGAAAAAAQABAD5AAAAjwMAAAAA&#10;" strokeweight="0"/>
                  <v:line id="Line 528" o:spid="_x0000_s1552" style="position:absolute;visibility:visible;mso-wrap-style:square" from="624,7682" to="624,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m9v8QAAADcAAAADwAAAGRycy9kb3ducmV2LnhtbESPT2vCQBTE7wW/w/KE3uomFTVGV5Fi&#10;0d78Cx4f2WeymH0bsltNv71bKPQ4zMxvmPmys7W4U+uNYwXpIAFBXDhtuFRwOn6+ZSB8QNZYOyYF&#10;P+Rhuei9zDHX7sF7uh9CKSKEfY4KqhCaXEpfVGTRD1xDHL2ray2GKNtS6hYfEW5r+Z4kY2nRcFyo&#10;sKGPiorb4dsqMLvxZvQ1OU/Pcr0J6SW7ZcaelHrtd6sZiEBd+A//tbdawWiY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Kb2/xAAAANwAAAAPAAAAAAAAAAAA&#10;AAAAAKECAABkcnMvZG93bnJldi54bWxQSwUGAAAAAAQABAD5AAAAkgMAAAAA&#10;" strokeweight="0"/>
                  <v:line id="Line 529" o:spid="_x0000_s1553" style="position:absolute;visibility:visible;mso-wrap-style:square" from="630,7663" to="630,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sjyMUAAADcAAAADwAAAGRycy9kb3ducmV2LnhtbESPT2vCQBTE74V+h+UVvOlGSzRNXUWk&#10;YnvzX6DHR/Y1Wcy+DdlV47fvFoQeh5n5DTNf9rYRV+q8caxgPEpAEJdOG64UnI6bYQbCB2SNjWNS&#10;cCcPy8Xz0xxz7W68p+shVCJC2OeooA6hzaX0ZU0W/ci1xNH7cZ3FEGVXSd3hLcJtIydJMpUWDceF&#10;Glta11SeDxerwOym2/RrVrwV8mMbxt/ZOTP2pNTgpV+9gwjUh//wo/2pFaSv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sjyMUAAADcAAAADwAAAAAAAAAA&#10;AAAAAAChAgAAZHJzL2Rvd25yZXYueG1sUEsFBgAAAAAEAAQA+QAAAJMDAAAAAA==&#10;" strokeweight="0"/>
                  <v:line id="Line 530" o:spid="_x0000_s1554" style="position:absolute;visibility:visible;mso-wrap-style:square" from="624,7669" to="655,7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eGU8UAAADcAAAADwAAAGRycy9kb3ducmV2LnhtbESPT2vCQBTE74V+h+UVetONSjRNXUVE&#10;sb35L9DjI/uaLGbfhuxW47fvFoQeh5n5DTNf9rYRV+q8caxgNExAEJdOG64UnE/bQQbCB2SNjWNS&#10;cCcPy8Xz0xxz7W58oOsxVCJC2OeooA6hzaX0ZU0W/dC1xNH7dp3FEGVXSd3hLcJtI8dJMpUWDceF&#10;Glta11Rejj9WgdlPd+nnrHgr5GYXRl/ZJTP2rNTrS796BxGoD//hR/tDK0gn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7eGU8UAAADcAAAADwAAAAAAAAAA&#10;AAAAAAChAgAAZHJzL2Rvd25yZXYueG1sUEsFBgAAAAAEAAQA+QAAAJMDAAAAAA==&#10;" strokeweight="0"/>
                  <v:line id="Line 531" o:spid="_x0000_s1555" style="position:absolute;visibility:visible;mso-wrap-style:square" from="624,7669" to="655,7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4eJ8UAAADcAAAADwAAAGRycy9kb3ducmV2LnhtbESPT2sCMRTE7wW/Q3iCt5q1Vl23Rimi&#10;aG+tf8DjY/O6G9y8LJuo229vBKHHYWZ+w8wWra3ElRpvHCsY9BMQxLnThgsFh/36NQXhA7LGyjEp&#10;+CMPi3nnZYaZdjf+oesuFCJC2GeooAyhzqT0eUkWfd/VxNH7dY3FEGVTSN3gLcJtJd+SZCwtGo4L&#10;Jda0LCk/7y5Wgfkeb0Zfk+P0KFebMDil59TYg1K9bvv5ASJQG/7Dz/ZWKxgN3+F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F4eJ8UAAADcAAAADwAAAAAAAAAA&#10;AAAAAAChAgAAZHJzL2Rvd25yZXYueG1sUEsFBgAAAAAEAAQA+QAAAJMDAAAAAA==&#10;" strokeweight="0"/>
                  <v:line id="Line 532" o:spid="_x0000_s1556" style="position:absolute;visibility:visible;mso-wrap-style:square" from="630,7663" to="630,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7vMQAAADcAAAADwAAAGRycy9kb3ducmV2LnhtbESPT2vCQBTE7wW/w/KE3urGSjRGV5Fi&#10;0d78Cx4f2WeymH0bsltNv71bKPQ4zMxvmPmys7W4U+uNYwXDQQKCuHDacKngdPx8y0D4gKyxdkwK&#10;fsjDctF7mWOu3YP3dD+EUkQI+xwVVCE0uZS+qMiiH7iGOHpX11oMUbal1C0+ItzW8j1JxtKi4bhQ&#10;YUMfFRW3w7dVYHbjTfo1OU/Pcr0Jw0t2y4w9KfXa71YzEIG68B/+a2+1gnS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Eru8xAAAANwAAAAPAAAAAAAAAAAA&#10;AAAAAKECAABkcnMvZG93bnJldi54bWxQSwUGAAAAAAQABAD5AAAAkgMAAAAA&#10;" strokeweight="0"/>
                  <v:line id="Line 533" o:spid="_x0000_s1557" style="position:absolute;visibility:visible;mso-wrap-style:square" from="630,7663" to="630,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Aly8QAAADcAAAADwAAAGRycy9kb3ducmV2LnhtbESPT2vCQBTE7wW/w/KE3upGxRijq4hY&#10;bG/+BY+P7DNZzL4N2a2m375bKPQ4zMxvmMWqs7V4UOuNYwXDQQKCuHDacKngfHp/y0D4gKyxdkwK&#10;vsnDatl7WWCu3ZMP9DiGUkQI+xwVVCE0uZS+qMiiH7iGOHo311oMUbal1C0+I9zWcpQkqbRoOC5U&#10;2NCmouJ+/LIKzD7dTT6nl9lFbndheM3umbFnpV773XoOIlAX/sN/7Q+tYDJO4f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wCXLxAAAANwAAAAPAAAAAAAAAAAA&#10;AAAAAKECAABkcnMvZG93bnJldi54bWxQSwUGAAAAAAQABAD5AAAAkgMAAAAA&#10;" strokeweight="0"/>
                  <v:line id="Line 534" o:spid="_x0000_s1558" style="position:absolute;visibility:visible;mso-wrap-style:square" from="624,7663" to="655,7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yAUMUAAADcAAAADwAAAGRycy9kb3ducmV2LnhtbESPQWvCQBSE74X+h+UVvOnGFk2aukop&#10;FetNbQI9PrKvyWL2bciuGv99VxB6HGbmG2axGmwrztR741jBdJKAIK6cNlwrKL7X4wyED8gaW8ek&#10;4EoeVsvHhwXm2l14T+dDqEWEsM9RQRNCl0vpq4Ys+onriKP363qLIcq+lrrHS4TbVj4nyVxaNBwX&#10;Guzoo6HqeDhZBWY338y2aflays9NmP5kx8zYQqnR0/D+BiLQEP7D9/aXVjB7SeF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IyAUMUAAADcAAAADwAAAAAAAAAA&#10;AAAAAAChAgAAZHJzL2Rvd25yZXYueG1sUEsFBgAAAAAEAAQA+QAAAJMDAAAAAA==&#10;" strokeweight="0"/>
                  <v:line id="Line 535" o:spid="_x0000_s1559" style="position:absolute;visibility:visible;mso-wrap-style:square" from="624,7669" to="655,7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MUIsEAAADcAAAADwAAAGRycy9kb3ducmV2LnhtbERPy4rCMBTdD8w/hDswO02dQa3VKIMo&#10;6s4nuLw01zbY3JQmav17sxBmeTjvyay1lbhT441jBb1uAoI4d9pwoeB4WHZSED4ga6wck4IneZhN&#10;Pz8mmGn34B3d96EQMYR9hgrKEOpMSp+XZNF3XU0cuYtrLIYIm0LqBh8x3FbyJ0kG0qLh2FBiTfOS&#10;8uv+ZhWY7WDV3wxPo5NcrELvnF5TY49KfX+1f2MQgdrwL36711pB/zeujW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VExQiwQAAANwAAAAPAAAAAAAAAAAAAAAA&#10;AKECAABkcnMvZG93bnJldi54bWxQSwUGAAAAAAQABAD5AAAAjwMAAAAA&#10;" strokeweight="0"/>
                  <v:line id="Line 536" o:spid="_x0000_s1560" style="position:absolute;visibility:visible;mso-wrap-style:square" from="624,7663" to="624,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xucUAAADcAAAADwAAAGRycy9kb3ducmV2LnhtbESPT4vCMBTE74LfITxhb2uqotZqFBEX&#10;3duuf8Djo3m2wealNFntfnuzsOBxmJnfMItVaytxp8YbxwoG/QQEce604ULB6fjxnoLwAVlj5ZgU&#10;/JKH1bLbWWCm3YO/6X4IhYgQ9hkqKEOoMyl9XpJF33c1cfSurrEYomwKqRt8RLit5DBJJtKi4bhQ&#10;Yk2bkvLb4ccqMF+T3fhzep6d5XYXBpf0lhp7Uuqt167nIAK14RX+b++1gvFoBn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l+xucUAAADcAAAADwAAAAAAAAAA&#10;AAAAAAChAgAAZHJzL2Rvd25yZXYueG1sUEsFBgAAAAAEAAQA+QAAAJMDAAAAAA==&#10;" strokeweight="0"/>
                  <v:line id="Line 537" o:spid="_x0000_s1561" style="position:absolute;flip:x;visibility:visible;mso-wrap-style:square" from="624,7663" to="655,7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dYnMQAAADcAAAADwAAAGRycy9kb3ducmV2LnhtbERPy2oCMRTdF/oP4Ra6q5lKfTAaRSwt&#10;RVDR1oW76+R2ZnByMyTRiX9vFoUuD+c9nUfTiCs5X1tW8NrLQBAXVtdcKvj5/ngZg/ABWWNjmRTc&#10;yMN89vgwxVzbjnd03YdSpBD2OSqoQmhzKX1RkUHfsy1x4n6tMxgSdKXUDrsUbhrZz7KhNFhzaqiw&#10;pWVFxXl/MQp2mxGf3OclnuOpW2+Ph3J1eF8o9fwUFxMQgWL4F/+5v7SCwVuan86kIy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h1icxAAAANwAAAAPAAAAAAAAAAAA&#10;AAAAAKECAABkcnMvZG93bnJldi54bWxQSwUGAAAAAAQABAD5AAAAkgMAAAAA&#10;" strokeweight="0"/>
                  <v:line id="Line 538" o:spid="_x0000_s1562" style="position:absolute;visibility:visible;mso-wrap-style:square" from="630,7669" to="662,77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U+u8MAAADcAAAADwAAAGRycy9kb3ducmV2LnhtbESPQWsCMRSE7wX/Q3iCt5pdscWuZkVE&#10;wWttsdfn5nWzdPOyJlHX/vpGEHocZuYbZrHsbSsu5EPjWEE+zkAQV043XCv4/Ng+z0CEiKyxdUwK&#10;bhRgWQ6eFlhod+V3uuxjLRKEQ4EKTIxdIWWoDFkMY9cRJ+/beYsxSV9L7fGa4LaVkyx7lRYbTgsG&#10;O1obqn72Z6vg2OHJ1L+bt68WZ/GwPoXD1ldKjYb9ag4iUh//w4/2Tit4meZwP5OOgC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lPrvDAAAA3AAAAA8AAAAAAAAAAAAA&#10;AAAAoQIAAGRycy9kb3ducmV2LnhtbFBLBQYAAAAABAAEAPkAAACRAwAAAAA=&#10;" strokeweight="36e-5mm"/>
                  <v:line id="Line 539" o:spid="_x0000_s1563" style="position:absolute;flip:x y;visibility:visible;mso-wrap-style:square" from="630,7669" to="662,77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DvesMAAADcAAAADwAAAGRycy9kb3ducmV2LnhtbESPQWsCMRSE70L/Q3iFXqRma62WrVGk&#10;VBFvXev9sXndLCYvSxJ1/femUPA4zMw3zHzZOyvOFGLrWcHLqABBXHvdcqPgZ79+fgcRE7JG65kU&#10;XCnCcvEwmGOp/YW/6VylRmQIxxIVmJS6UspYG3IYR74jzt6vDw5TlqGROuAlw52V46KYSoct5wWD&#10;HX0aqo/VySl4nR3226Mdmt06OvO1sVU9DVelnh771QeIRH26h//bW63gbTKG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pA73rDAAAA3AAAAA8AAAAAAAAAAAAA&#10;AAAAoQIAAGRycy9kb3ducmV2LnhtbFBLBQYAAAAABAAEAPkAAACRAwAAAAA=&#10;" strokeweight="0"/>
                  <v:line id="Line 540" o:spid="_x0000_s1564" style="position:absolute;flip:x y;visibility:visible;mso-wrap-style:square" from="630,7663" to="662,77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xK4cMAAADcAAAADwAAAGRycy9kb3ducmV2LnhtbESPQWsCMRSE74X+h/CEXopmW1stq1Gk&#10;1CLeuur9sXndLCYvSxJ1/feNIPQ4zMw3zHzZOyvOFGLrWcHLqABBXHvdcqNgv1sPP0DEhKzReiYF&#10;V4qwXDw+zLHU/sI/dK5SIzKEY4kKTEpdKWWsDTmMI98RZ+/XB4cpy9BIHfCS4c7K16KYSIct5wWD&#10;HX0aqo/VySkYTw+7zdE+m+06OvP1bat6Eq5KPQ361QxEoj79h+/tjVbw/jaG25l8BO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UMSuHDAAAA3AAAAA8AAAAAAAAAAAAA&#10;AAAAoQIAAGRycy9kb3ducmV2LnhtbFBLBQYAAAAABAAEAPkAAACRAwAAAAA=&#10;" strokeweight="0"/>
                  <v:line id="Line 541" o:spid="_x0000_s1565" style="position:absolute;flip:x y;visibility:visible;mso-wrap-style:square" from="630,7669" to="662,77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XSlcMAAADcAAAADwAAAGRycy9kb3ducmV2LnhtbESPQWsCMRSE70L/Q3iFXkrNtlotW6NI&#10;qSLeutb7Y/O6WUxeliTq+u+NUPA4zMw3zGzROytOFGLrWcHrsABBXHvdcqPgd7d6+QARE7JG65kU&#10;XCjCYv4wmGGp/Zl/6FSlRmQIxxIVmJS6UspYG3IYh74jzt6fDw5TlqGROuA5w52Vb0UxkQ5bzgsG&#10;O/oyVB+qo1Mwmu53m4N9NttVdOZ7bat6Ei5KPT32y08Qifp0D/+3N1rB+3gMtzP5CMj5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l0pXDAAAA3AAAAA8AAAAAAAAAAAAA&#10;AAAAoQIAAGRycy9kb3ducmV2LnhtbFBLBQYAAAAABAAEAPkAAACRAwAAAAA=&#10;" strokeweight="0"/>
                  <v:line id="Line 542" o:spid="_x0000_s1566" style="position:absolute;flip:x y;visibility:visible;mso-wrap-style:square" from="630,7669" to="662,77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l3DsQAAADcAAAADwAAAGRycy9kb3ducmV2LnhtbESPT2sCMRTE74V+h/AKXqRma/3H1iil&#10;VBFvXdv7Y/O6WUxeliTV9dsbQehxmJnfMMt176w4UYitZwUvowIEce11y42C78PmeQEiJmSN1jMp&#10;uFCE9erxYYml9mf+olOVGpEhHEtUYFLqSiljbchhHPmOOHu/PjhMWYZG6oDnDHdWjotiJh22nBcM&#10;dvRhqD5Wf07B6/znsDvaodlvojOfW1vVs3BRavDUv7+BSNSn//C9vdMKppMp3M7kIy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qXcOxAAAANwAAAAPAAAAAAAAAAAA&#10;AAAAAKECAABkcnMvZG93bnJldi54bWxQSwUGAAAAAAQABAD5AAAAkgMAAAAA&#10;" strokeweight="0"/>
                  <v:line id="Line 543" o:spid="_x0000_s1567" style="position:absolute;flip:x y;visibility:visible;mso-wrap-style:square" from="624,7669" to="662,77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vpecQAAADcAAAADwAAAGRycy9kb3ducmV2LnhtbESPQWsCMRSE70L/Q3iFXkrNtrarbI1S&#10;RIv01lXvj83rZjF5WZKo679vCgWPw8x8w8yXg7PiTCF2nhU8jwsQxI3XHbcK9rvN0wxETMgarWdS&#10;cKUIy8XdaI6V9hf+pnOdWpEhHCtUYFLqKyljY8hhHPueOHs/PjhMWYZW6oCXDHdWvhRFKR12nBcM&#10;9rQy1Bzrk1MwmR5226N9NF+b6Mz609ZNGa5KPdwPH+8gEg3pFv5vb7WCt9cS/s7kI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e+l5xAAAANwAAAAPAAAAAAAAAAAA&#10;AAAAAKECAABkcnMvZG93bnJldi54bWxQSwUGAAAAAAQABAD5AAAAkgMAAAAA&#10;" strokeweight="0"/>
                  <v:line id="Line 544" o:spid="_x0000_s1568" style="position:absolute;flip:x y;visibility:visible;mso-wrap-style:square" from="636,7669" to="668,77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M4sMAAADcAAAADwAAAGRycy9kb3ducmV2LnhtbESPQWsCMRSE70L/Q3iFXopmW1uVrVGK&#10;aBFvXfX+2LxuFpOXJYm6/vumUPA4zMw3zHzZOysuFGLrWcHLqABBXHvdcqPgsN8MZyBiQtZoPZOC&#10;G0VYLh4Gcyy1v/I3XarUiAzhWKICk1JXShlrQw7jyHfE2fvxwWHKMjRSB7xmuLPytSgm0mHLecFg&#10;RytD9ak6OwXj6XG/Pdlns9tEZ9Zftqon4abU02P/+QEiUZ/u4f/2Vit4f5vC35l8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3TOLDAAAA3AAAAA8AAAAAAAAAAAAA&#10;AAAAoQIAAGRycy9kb3ducmV2LnhtbFBLBQYAAAAABAAEAPkAAACRAwAAAAA=&#10;" strokeweight="0"/>
                  <v:line id="Line 545" o:spid="_x0000_s1569" style="position:absolute;visibility:visible;mso-wrap-style:square" from="624,7663" to="624,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VnX8EAAADcAAAADwAAAGRycy9kb3ducmV2LnhtbERPy4rCMBTdD8w/hDswO00dRq3VKIMo&#10;6s4nuLw01zbY3JQmav17sxBmeTjvyay1lbhT441jBb1uAoI4d9pwoeB4WHZSED4ga6wck4IneZhN&#10;Pz8mmGn34B3d96EQMYR9hgrKEOpMSp+XZNF3XU0cuYtrLIYIm0LqBh8x3FbyJ0kG0qLh2FBiTfOS&#10;8uv+ZhWY7WDV3wxPo5NcrELvnF5TY49KfX+1f2MQgdrwL36711pB/zeujW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FWdfwQAAANwAAAAPAAAAAAAAAAAAAAAA&#10;AKECAABkcnMvZG93bnJldi54bWxQSwUGAAAAAAQABAD5AAAAjwMAAAAA&#10;" strokeweight="0"/>
                  <v:line id="Line 546" o:spid="_x0000_s1570" style="position:absolute;visibility:visible;mso-wrap-style:square" from="624,7663" to="655,76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nCxMUAAADcAAAADwAAAGRycy9kb3ducmV2LnhtbESPW4vCMBSE3wX/QzjCvq2p4qVWo4i4&#10;6L7tegEfD82xDTYnpclq99+bhQUfh5n5hlmsWluJOzXeOFYw6CcgiHOnDRcKTseP9xSED8gaK8ek&#10;4Jc8rJbdzgIz7R78TfdDKESEsM9QQRlCnUnp85Is+r6riaN3dY3FEGVTSN3gI8JtJYdJMpEWDceF&#10;EmvalJTfDj9Wgfma7Maf0/PsLLe7MLikt9TYk1JvvXY9BxGoDa/wf3uvFYxHM/g7E4+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lnCxMUAAADcAAAADwAAAAAAAAAA&#10;AAAAAAChAgAAZHJzL2Rvd25yZXYueG1sUEsFBgAAAAAEAAQA+QAAAJMDAAAAAA==&#10;" strokeweight="0"/>
                  <v:rect id="Rectangle 547" o:spid="_x0000_s1571" style="position:absolute;left:3557;top:13;width:669;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PdPb8A&#10;AADcAAAADwAAAGRycy9kb3ducmV2LnhtbERPy2oCMRTdF/yHcAU3pWYUtDI1igqCGxGnfsDt5Hae&#10;uRmSqOPfm4Xg8nDey3VvWnEj5yvLCibjBARxbnXFhYLL7/5rAcIHZI2tZVLwIA/r1eBjiam2dz7T&#10;LQuFiCHsU1RQhtClUvq8JIN+bDviyP1bZzBE6AqpHd5juGnlNEnm0mDFsaHEjnYl5U12NQo2jfSf&#10;TU6+Pl6/T/Xcuhq3f0qNhv3mB0SgPrzFL/dBK5jN4vx4Jh4BuXo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8k909vwAAANwAAAAPAAAAAAAAAAAAAAAAAJgCAABkcnMvZG93bnJl&#10;di54bWxQSwUGAAAAAAQABAD1AAAAhAMAAAAA&#10;" fillcolor="#ffc" strokecolor="#903" strokeweight="0"/>
                  <v:rect id="Rectangle 548" o:spid="_x0000_s1572" style="position:absolute;left:3557;top:83;width:1674;height:35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94psQA&#10;AADcAAAADwAAAGRycy9kb3ducmV2LnhtbESPzWrDMBCE74W8g9hALiWRU7AbnCghLRRyKaVpHmBj&#10;bfyrlZEU2337qlDocZiZb5jdYTKdGMj52rKC9SoBQVxYXXOp4PL1ttyA8AFZY2eZFHyTh8N+9rDD&#10;XNuRP2k4h1JECPscFVQh9LmUvqjIoF/Znjh6N+sMhihdKbXDMcJNJ5+SJJMGa44LFfb0WlHRnu9G&#10;wbGV/rEtyDfv9+ePJrOuwZerUov5dNyCCDSF//Bf+6QVpOkafs/EIyD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feKbEAAAA3AAAAA8AAAAAAAAAAAAAAAAAmAIAAGRycy9k&#10;b3ducmV2LnhtbFBLBQYAAAAABAAEAPUAAACJAwAAAAA=&#10;" fillcolor="#ffc" strokecolor="#903" strokeweight="0"/>
                  <v:rect id="Rectangle 549" o:spid="_x0000_s1573" style="position:absolute;left:3666;top:165;width:138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HBsEA&#10;AADcAAAADwAAAGRycy9kb3ducmV2LnhtbESP3YrCMBSE74V9h3CEvdPUgotUo4gguOKN1Qc4NKc/&#10;mJyUJGu7b28WhL0cZuYbZrMbrRFP8qFzrGAxz0AQV0533Ci4346zFYgQkTUax6TglwLsth+TDRba&#10;DXylZxkbkSAcClTQxtgXUoaqJYth7nri5NXOW4xJ+kZqj0OCWyPzLPuSFjtOCy32dGipepQ/VoG8&#10;lcdhVRqfuXNeX8z36VqTU+pzOu7XICKN8T/8bp+0guUyh7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5BwbBAAAA3AAAAA8AAAAAAAAAAAAAAAAAmAIAAGRycy9kb3du&#10;cmV2LnhtbFBLBQYAAAAABAAEAPUAAACGAwAAAAA=&#10;" filled="f" stroked="f">
                    <v:textbox style="mso-fit-shape-to-text:t" inset="0,0,0,0">
                      <w:txbxContent>
                        <w:p w:rsidR="00131B5F" w:rsidRDefault="00131B5F">
                          <w:pPr>
                            <w:ind w:left="0"/>
                          </w:pPr>
                          <w:r>
                            <w:rPr>
                              <w:rFonts w:ascii="Tahoma" w:hAnsi="Tahoma" w:cs="Tahoma"/>
                              <w:color w:val="000000"/>
                              <w:sz w:val="8"/>
                              <w:szCs w:val="8"/>
                              <w:lang w:val="en-US"/>
                            </w:rPr>
                            <w:t xml:space="preserve">UCS 079 - </w:t>
                          </w:r>
                          <w:proofErr w:type="spellStart"/>
                          <w:r>
                            <w:rPr>
                              <w:rFonts w:ascii="Tahoma" w:hAnsi="Tahoma" w:cs="Tahoma"/>
                              <w:color w:val="000000"/>
                              <w:sz w:val="8"/>
                              <w:szCs w:val="8"/>
                              <w:lang w:val="en-US"/>
                            </w:rPr>
                            <w:t>Ajustar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período</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aquisitivo</w:t>
                          </w:r>
                          <w:proofErr w:type="spellEnd"/>
                          <w:r>
                            <w:rPr>
                              <w:rFonts w:ascii="Tahoma" w:hAnsi="Tahoma" w:cs="Tahoma"/>
                              <w:color w:val="000000"/>
                              <w:sz w:val="8"/>
                              <w:szCs w:val="8"/>
                              <w:lang w:val="en-US"/>
                            </w:rPr>
                            <w:t xml:space="preserve"> de </w:t>
                          </w:r>
                        </w:p>
                      </w:txbxContent>
                    </v:textbox>
                  </v:rect>
                  <v:rect id="Rectangle 550" o:spid="_x0000_s1574" style="position:absolute;left:4296;top:267;width:193;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WincIA&#10;AADcAAAADwAAAGRycy9kb3ducmV2LnhtbESPzYoCMRCE74LvEFrYm2ZUXGTWKCIIKl4c9wGaSc8P&#10;Jp0hyTqzb78RhD0WVfUVtdkN1ogn+dA6VjCfZSCIS6dbrhV834/TNYgQkTUax6TglwLstuPRBnPt&#10;er7Rs4i1SBAOOSpoYuxyKUPZkMUwcx1x8irnLcYkfS21xz7BrZGLLPuUFltOCw12dGiofBQ/VoG8&#10;F8d+XRifucuiuprz6VaRU+pjMuy/QEQa4n/43T5pBavVEl5n0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9aKd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color w:val="000000"/>
                              <w:sz w:val="8"/>
                              <w:szCs w:val="8"/>
                              <w:lang w:val="en-US"/>
                            </w:rPr>
                            <w:t>férias</w:t>
                          </w:r>
                          <w:proofErr w:type="spellEnd"/>
                          <w:proofErr w:type="gramEnd"/>
                        </w:p>
                      </w:txbxContent>
                    </v:textbox>
                  </v:rect>
                  <v:line id="Line 551" o:spid="_x0000_s1575" style="position:absolute;visibility:visible;mso-wrap-style:square" from="3570,25" to="357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H7h8QAAADcAAAADwAAAGRycy9kb3ducmV2LnhtbESPT2vCQBTE7wW/w/KE3urGYjRGV5Fi&#10;0d78Cx4f2WeymH0bsltNv71bKPQ4zMxvmPmys7W4U+uNYwXDQQKCuHDacKngdPx8y0D4gKyxdkwK&#10;fsjDctF7mWOu3YP3dD+EUkQI+xwVVCE0uZS+qMiiH7iGOHpX11oMUbal1C0+ItzW8j1JxtKi4bhQ&#10;YUMfFRW3w7dVYHbjTfo1OU/Pcr0Jw0t2y4w9KfXa71YzEIG68B/+a2+1gjQ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gfuHxAAAANwAAAAPAAAAAAAAAAAA&#10;AAAAAKECAABkcnMvZG93bnJldi54bWxQSwUGAAAAAAQABAD5AAAAkgMAAAAA&#10;" strokeweight="0"/>
                  <v:line id="Line 552" o:spid="_x0000_s1576" style="position:absolute;visibility:visible;mso-wrap-style:square" from="3570,25" to="3596,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1eHMUAAADcAAAADwAAAGRycy9kb3ducmV2LnhtbESPT2vCQBTE7wW/w/IEb3WjEBujGxGp&#10;2N5a/4DHR/aZLMm+Ddmtpt++Wyj0OMzMb5j1ZrCtuFPvjWMFs2kCgrh02nCl4HzaP2cgfEDW2Dom&#10;Bd/kYVOMntaYa/fgT7ofQyUihH2OCuoQulxKX9Zk0U9dRxy9m+sthij7SuoeHxFuWzlPkoW0aDgu&#10;1NjRrqayOX5ZBeZjcUjfXy7Li3w9hNk1azJjz0pNxsN2BSLQEP7Df+03rS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s1eHMUAAADcAAAADwAAAAAAAAAA&#10;AAAAAAChAgAAZHJzL2Rvd25yZXYueG1sUEsFBgAAAAAEAAQA+QAAAJMDAAAAAA==&#10;" strokeweight="0"/>
                  <v:line id="Line 553" o:spid="_x0000_s1577" style="position:absolute;flip:x;visibility:visible;mso-wrap-style:square" from="3577,32" to="359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vzrsYAAADcAAAADwAAAGRycy9kb3ducmV2LnhtbESPQWsCMRSE74L/ITyhN81a0MrWKGJp&#10;KYItaj309ty87i5uXpYkuvHfm0Khx2FmvmHmy2gacSXna8sKxqMMBHFhdc2lgq/D63AGwgdkjY1l&#10;UnAjD8tFvzfHXNuOd3Tdh1IkCPscFVQhtLmUvqjIoB/Zljh5P9YZDEm6UmqHXYKbRj5m2VQarDkt&#10;VNjSuqLivL8YBbuPJz65t0s8x1O3/fw+lpvjy0qph0FcPYMIFMN/+K/9rhVMJlP4PZOOgFz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j7867GAAAA3AAAAA8AAAAAAAAA&#10;AAAAAAAAoQIAAGRycy9kb3ducmV2LnhtbFBLBQYAAAAABAAEAPkAAACUAwAAAAA=&#10;" strokeweight="0"/>
                  <v:line id="Line 554" o:spid="_x0000_s1578" style="position:absolute;flip:y;visibility:visible;mso-wrap-style:square" from="3577,32" to="357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7dWNcYAAADcAAAADwAAAGRycy9kb3ducmV2LnhtbESPQWsCMRSE70L/Q3iCN81asMrWKNKi&#10;SMEWtR56e25edxc3L0sS3fjvm0Khx2FmvmHmy2gacSPna8sKxqMMBHFhdc2lgs/jejgD4QOyxsYy&#10;KbiTh+XioTfHXNuO93Q7hFIkCPscFVQhtLmUvqjIoB/Zljh539YZDEm6UmqHXYKbRj5m2ZM0WHNa&#10;qLCll4qKy+FqFOzfp3x2m2u8xHO3+/g6lW+n15VSg35cPYMIFMN/+K+91Qomkyn8nklH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e3VjXGAAAA3AAAAA8AAAAAAAAA&#10;AAAAAAAAoQIAAGRycy9kb3ducmV2LnhtbFBLBQYAAAAABAAEAPkAAACUAwAAAAA=&#10;" strokeweight="0"/>
                  <v:line id="Line 555" o:spid="_x0000_s1579" style="position:absolute;visibility:visible;mso-wrap-style:square" from="3570,25" to="360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zxgsIAAADcAAAADwAAAGRycy9kb3ducmV2LnhtbERPz2vCMBS+D/wfwht4W1MHdbUzioyJ&#10;8zZrCzs+mrc22LyUJtPuvzeHwY4f3+/1drK9uNLojWMFiyQFQdw4bbhVUJ33TzkIH5A19o5JwS95&#10;2G5mD2sstLvxia5laEUMYV+ggi6EoZDSNx1Z9IkbiCP37UaLIcKxlXrEWwy3vXxO06W0aDg2dDjQ&#10;W0fNpfyxCszn8pAdX+pVLd8PYfGVX3JjK6Xmj9PuFUSgKfyL/9wfWkGWxbXxTDwCcnM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MzxgsIAAADcAAAADwAAAAAAAAAAAAAA&#10;AAChAgAAZHJzL2Rvd25yZXYueG1sUEsFBgAAAAAEAAQA+QAAAJADAAAAAA==&#10;" strokeweight="0"/>
                  <v:line id="Line 556" o:spid="_x0000_s1580" style="position:absolute;visibility:visible;mso-wrap-style:square" from="3570,45" to="357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BUGcQAAADcAAAADwAAAGRycy9kb3ducmV2LnhtbESPT4vCMBTE7wt+h/CEva2pC9XaNYos&#10;u6g3/8IeH82zDTYvpclq/fZGEDwOM/MbZjrvbC0u1HrjWMFwkIAgLpw2XCo47H8/MhA+IGusHZOC&#10;G3mYz3pvU8y1u/KWLrtQighhn6OCKoQml9IXFVn0A9cQR+/kWoshyraUusVrhNtafibJSFo0HBcq&#10;bOi7ouK8+7cKzGa0TNfj4+Qof5Zh+JedM2MPSr33u8UXiEBdeIWf7ZVWkKYTeJyJR0D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gFQZxAAAANwAAAAPAAAAAAAAAAAA&#10;AAAAAKECAABkcnMvZG93bnJldi54bWxQSwUGAAAAAAQABAD5AAAAkgMAAAAA&#10;" strokeweight="0"/>
                  <v:line id="Line 557" o:spid="_x0000_s1581" style="position:absolute;visibility:visible;mso-wrap-style:square" from="3577,25" to="357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3OcIAAADcAAAADwAAAGRycy9kb3ducmV2LnhtbERPz2vCMBS+D/wfwht4W1MHdrUzigzF&#10;7TZrCzs+mrc22LyUJmr33y+HwY4f3+/1drK9uNHojWMFiyQFQdw4bbhVUJ0PTzkIH5A19o5JwQ95&#10;2G5mD2sstLvziW5laEUMYV+ggi6EoZDSNx1Z9IkbiCP37UaLIcKxlXrEewy3vXxO00xaNBwbOhzo&#10;raPmUl6tAvOZHZcfL/WqlvtjWHzll9zYSqn547R7BRFoCv/iP/e7VrDM4vx4Jh4Bufk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Y3OcIAAADcAAAADwAAAAAAAAAAAAAA&#10;AAChAgAAZHJzL2Rvd25yZXYueG1sUEsFBgAAAAAEAAQA+QAAAJADAAAAAA==&#10;" strokeweight="0"/>
                  <v:line id="Line 558" o:spid="_x0000_s1582" style="position:absolute;visibility:visible;mso-wrap-style:square" from="3570,32" to="360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qSosQAAADcAAAADwAAAGRycy9kb3ducmV2LnhtbESPQWvCQBSE7wX/w/IKvdVNBNM0uopI&#10;i3qrVsHjI/uaLGbfhuxW4793BcHjMDPfMNN5bxtxps4bxwrSYQKCuHTacKVg//v9noPwAVlj45gU&#10;XMnDfDZ4mWKh3YW3dN6FSkQI+wIV1CG0hZS+rMmiH7qWOHp/rrMYouwqqTu8RLht5ChJMmnRcFyo&#10;saVlTeVp928VmJ9sNd58HD4P8msV0mN+yo3dK/X22i8mIAL14Rl+tNdawThL4X4mHgE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mpKixAAAANwAAAAPAAAAAAAAAAAA&#10;AAAAAKECAABkcnMvZG93bnJldi54bWxQSwUGAAAAAAQABAD5AAAAkgMAAAAA&#10;" strokeweight="0"/>
                  <v:line id="Line 559" o:spid="_x0000_s1583" style="position:absolute;visibility:visible;mso-wrap-style:square" from="3570,32" to="360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gM1cQAAADcAAAADwAAAGRycy9kb3ducmV2LnhtbESPT4vCMBTE7wt+h/AEb2uqYLdWo4is&#10;6N7Wf+Dx0TzbYPNSmqzWb79ZWPA4zMxvmPmys7W4U+uNYwWjYQKCuHDacKngdNy8ZyB8QNZYOyYF&#10;T/KwXPTe5phr9+A93Q+hFBHCPkcFVQhNLqUvKrLoh64hjt7VtRZDlG0pdYuPCLe1HCdJKi0ajgsV&#10;NrSuqLgdfqwC851uJ18f5+lZfm7D6JLdMmNPSg363WoGIlAXXuH/9k4rmKRj+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SAzVxAAAANwAAAAPAAAAAAAAAAAA&#10;AAAAAKECAABkcnMvZG93bnJldi54bWxQSwUGAAAAAAQABAD5AAAAkgMAAAAA&#10;" strokeweight="0"/>
                  <v:line id="Line 560" o:spid="_x0000_s1584" style="position:absolute;visibility:visible;mso-wrap-style:square" from="3577,25" to="357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SpTsQAAADcAAAADwAAAGRycy9kb3ducmV2LnhtbESPT2vCQBTE7wW/w/KE3upGxRijq4hY&#10;bG/+BY+P7DNZzL4N2a2m375bKPQ4zMxvmMWqs7V4UOuNYwXDQQKCuHDacKngfHp/y0D4gKyxdkwK&#10;vsnDatl7WWCu3ZMP9DiGUkQI+xwVVCE0uZS+qMiiH7iGOHo311oMUbal1C0+I9zWcpQkqbRoOC5U&#10;2NCmouJ+/LIKzD7dTT6nl9lFbndheM3umbFnpV773XoOIlAX/sN/7Q+tYJKO4f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BKlOxAAAANwAAAAPAAAAAAAAAAAA&#10;AAAAAKECAABkcnMvZG93bnJldi54bWxQSwUGAAAAAAQABAD5AAAAkgMAAAAA&#10;" strokeweight="0"/>
                  <v:line id="Line 561" o:spid="_x0000_s1585" style="position:absolute;visibility:visible;mso-wrap-style:square" from="3577,25" to="357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xOsQAAADcAAAADwAAAGRycy9kb3ducmV2LnhtbESPT2vCQBTE7wW/w/KE3upG0Rijq4hY&#10;bG/+BY+P7DNZzL4N2a2m375bKPQ4zMxvmMWqs7V4UOuNYwXDQQKCuHDacKngfHp/y0D4gKyxdkwK&#10;vsnDatl7WWCu3ZMP9DiGUkQI+xwVVCE0uZS+qMiiH7iGOHo311oMUbal1C0+I9zWcpQkqbRoOC5U&#10;2NCmouJ+/LIKzD7dTT6nl9lFbndheM3umbFnpV773XoOIlAX/sN/7Q+tYJKO4f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7TE6xAAAANwAAAAPAAAAAAAAAAAA&#10;AAAAAKECAABkcnMvZG93bnJldi54bWxQSwUGAAAAAAQABAD5AAAAkgMAAAAA&#10;" strokeweight="0"/>
                  <v:line id="Line 562" o:spid="_x0000_s1586" style="position:absolute;visibility:visible;mso-wrap-style:square" from="3570,25" to="360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GUocQAAADcAAAADwAAAGRycy9kb3ducmV2LnhtbESPQWvCQBSE7wX/w/IKvdWNQtI0uopI&#10;i3qrVsHjI/uaLGbfhuxW4793BcHjMDPfMNN5bxtxps4bxwpGwwQEcem04UrB/vf7PQfhA7LGxjEp&#10;uJKH+WzwMsVCuwtv6bwLlYgQ9gUqqENoCyl9WZNFP3QtcfT+XGcxRNlVUnd4iXDbyHGSZNKi4bhQ&#10;Y0vLmsrT7t8qMD/ZKt18HD4P8msVRsf8lBu7V+rttV9MQATqwzP8aK+1gjRL4X4mHgE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oZShxAAAANwAAAAPAAAAAAAAAAAA&#10;AAAAAKECAABkcnMvZG93bnJldi54bWxQSwUGAAAAAAQABAD5AAAAkgMAAAAA&#10;" strokeweight="0"/>
                  <v:line id="Line 563" o:spid="_x0000_s1587" style="position:absolute;visibility:visible;mso-wrap-style:square" from="3570,32" to="360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MK1sQAAADcAAAADwAAAGRycy9kb3ducmV2LnhtbESPQWvCQBSE70L/w/KE3nSjYEyjqxRp&#10;sb1pquDxkX0mi9m3IbvV9N93BcHjMDPfMMt1bxtxpc4bxwom4wQEcem04UrB4edzlIHwAVlj45gU&#10;/JGH9eplsMRcuxvv6VqESkQI+xwV1CG0uZS+rMmiH7uWOHpn11kMUXaV1B3eItw2cpokqbRoOC7U&#10;2NKmpvJS/FoFZpduZ9/z49tRfmzD5JRdMmMPSr0O+/cFiEB9eIYf7S+tYJamcD8Tj4B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cwrWxAAAANwAAAAPAAAAAAAAAAAA&#10;AAAAAKECAABkcnMvZG93bnJldi54bWxQSwUGAAAAAAQABAD5AAAAkgMAAAAA&#10;" strokeweight="0"/>
                  <v:line id="Line 564" o:spid="_x0000_s1588" style="position:absolute;visibility:visible;mso-wrap-style:square" from="3570,25" to="357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vTcQAAADcAAAADwAAAGRycy9kb3ducmV2LnhtbESPT4vCMBTE7wv7HcJb8LamLlhrNcqy&#10;rKi39R94fDTPNti8lCZq/fZGWPA4zMxvmOm8s7W4UuuNYwWDfgKCuHDacKlgv1t8ZiB8QNZYOyYF&#10;d/Iwn72/TTHX7sYbum5DKSKEfY4KqhCaXEpfVGTR911DHL2Tay2GKNtS6hZvEW5r+ZUkqbRoOC5U&#10;2NBPRcV5e7EKzF+6HK5Hh/FB/i7D4JidM2P3SvU+uu8JiEBdeIX/2yutYJiO4HkmHgE5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P69NxAAAANwAAAAPAAAAAAAAAAAA&#10;AAAAAKECAABkcnMvZG93bnJldi54bWxQSwUGAAAAAAQABAD5AAAAkgMAAAAA&#10;" strokeweight="0"/>
                  <v:line id="Line 565" o:spid="_x0000_s1589" style="position:absolute;flip:x;visibility:visible;mso-wrap-style:square" from="3570,25" to="360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QI+sMAAADcAAAADwAAAGRycy9kb3ducmV2LnhtbERPy2oCMRTdF/yHcIXuakZBW0ajiKKU&#10;Qlt8LdxdJ9eZwcnNkEQn/ftmUejycN6zRTSNeJDztWUFw0EGgriwuuZSwfGweXkD4QOyxsYyKfgh&#10;D4t572mGubYd7+ixD6VIIexzVFCF0OZS+qIig35gW+LEXa0zGBJ0pdQOuxRuGjnKsok0WHNqqLCl&#10;VUXFbX83CnZfr3xx23u8xUv3+X0+lR+n9VKp535cTkEEiuFf/Od+1wrGk7Q2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hECPrDAAAA3AAAAA8AAAAAAAAAAAAA&#10;AAAAoQIAAGRycy9kb3ducmV2LnhtbFBLBQYAAAAABAAEAPkAAACRAwAAAAA=&#10;" strokeweight="0"/>
                  <v:line id="Line 566" o:spid="_x0000_s1590" style="position:absolute;visibility:visible;mso-wrap-style:square" from="3577,32" to="360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Zu3cMAAADcAAAADwAAAGRycy9kb3ducmV2LnhtbESPQWvCQBSE7wX/w/IK3uqmhQaNriJB&#10;odfaYq+v2Wc2mH2b7G5N7K93hUKPw8x8w6w2o23FhXxoHCt4nmUgiCunG64VfH7sn+YgQkTW2Dom&#10;BVcKsFlPHlZYaDfwO10OsRYJwqFABSbGrpAyVIYshpnriJN3ct5iTNLXUnscEty28iXLcmmx4bRg&#10;sKPSUHU+/FgF3x32pv7dLb5anMdj2Yfj3ldKTR/H7RJEpDH+h//ab1rBa76A+5l0BOT6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Smbt3DAAAA3AAAAA8AAAAAAAAAAAAA&#10;AAAAoQIAAGRycy9kb3ducmV2LnhtbFBLBQYAAAAABAAEAPkAAACRAwAAAAA=&#10;" strokeweight="36e-5mm"/>
                  <v:line id="Line 567" o:spid="_x0000_s1591" style="position:absolute;flip:x y;visibility:visible;mso-wrap-style:square" from="3577,32" to="360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IeK8AAAADcAAAADwAAAGRycy9kb3ducmV2LnhtbERPy2oCMRTdC/5DuEI3UjO2+GA0ipRa&#10;xJ1j3V8m18lgcjMkqY5/3ywKXR7Oe73tnRV3CrH1rGA6KUAQ11633Cj4Pu9flyBiQtZoPZOCJ0XY&#10;boaDNZbaP/hE9yo1IodwLFGBSakrpYy1IYdx4jvizF19cJgyDI3UAR853Fn5VhRz6bDl3GCwow9D&#10;9a36cQreF5fz4WbH5riPznx+2aqeh6dSL6N+twKRqE//4j/3QSuYLfL8fCYfAbn5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uyHivAAAAA3AAAAA8AAAAAAAAAAAAAAAAA&#10;oQIAAGRycy9kb3ducmV2LnhtbFBLBQYAAAAABAAEAPkAAACOAwAAAAA=&#10;" strokeweight="0"/>
                  <v:line id="Line 568" o:spid="_x0000_s1592" style="position:absolute;flip:x y;visibility:visible;mso-wrap-style:square" from="3577,25" to="360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67sMMAAADcAAAADwAAAGRycy9kb3ducmV2LnhtbESPT2sCMRTE70K/Q3iFXqRmbfEPq1FE&#10;ahFvrvX+2Dw3i8nLkqS6fvumUOhxmJnfMMt176y4UYitZwXjUQGCuPa65UbB12n3OgcRE7JG65kU&#10;PCjCevU0WGKp/Z2PdKtSIzKEY4kKTEpdKWWsDTmMI98RZ+/ig8OUZWikDnjPcGflW1FMpcOW84LB&#10;jraG6mv17RS8z86n/dUOzWEXnfn4tFU9DQ+lXp77zQJEoj79h//ae61gMhvD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T+u7DDAAAA3AAAAA8AAAAAAAAAAAAA&#10;AAAAoQIAAGRycy9kb3ducmV2LnhtbFBLBQYAAAAABAAEAPkAAACRAwAAAAA=&#10;" strokeweight="0"/>
                  <v:line id="Line 569" o:spid="_x0000_s1593" style="position:absolute;flip:x y;visibility:visible;mso-wrap-style:square" from="3577,32" to="360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wlx8MAAADcAAAADwAAAGRycy9kb3ducmV2LnhtbESPQWsCMRSE74X+h/AKvZSa1VKV1Sgi&#10;tUhvrvX+2Dw3i8nLkkRd/31TEDwOM/MNM1/2zooLhdh6VjAcFCCIa69bbhT87jfvUxAxIWu0nknB&#10;jSIsF89Pcyy1v/KOLlVqRIZwLFGBSakrpYy1IYdx4Dvi7B19cJiyDI3UAa8Z7qwcFcVYOmw5Lxjs&#10;aG2oPlVnp+BjcthvT/bN/GyiM1/ftqrH4abU60u/moFI1KdH+N7eagWfkxH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sJcfDAAAA3AAAAA8AAAAAAAAAAAAA&#10;AAAAoQIAAGRycy9kb3ducmV2LnhtbFBLBQYAAAAABAAEAPkAAACRAwAAAAA=&#10;" strokeweight="0"/>
                  <v:line id="Line 570" o:spid="_x0000_s1594" style="position:absolute;flip:x y;visibility:visible;mso-wrap-style:square" from="3577,32" to="360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CAXMMAAADcAAAADwAAAGRycy9kb3ducmV2LnhtbESPT2sCMRTE74V+h/AKvZSabcU/rEYp&#10;UkW8udb7Y/PcLCYvSxJ1/faNUOhxmJnfMPNl76y4UoitZwUfgwIEce11y42Cn8P6fQoiJmSN1jMp&#10;uFOE5eL5aY6l9jfe07VKjcgQjiUqMCl1pZSxNuQwDnxHnL2TDw5TlqGROuAtw52Vn0Uxlg5bzgsG&#10;O1oZqs/VxSkYTo6H7dm+md06OvO9sVU9DnelXl/6rxmIRH36D/+1t1rBaDKEx5l8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ggFzDAAAA3AAAAA8AAAAAAAAAAAAA&#10;AAAAoQIAAGRycy9kb3ducmV2LnhtbFBLBQYAAAAABAAEAPkAAACRAwAAAAA=&#10;" strokeweight="0"/>
                  <v:line id="Line 571" o:spid="_x0000_s1595" style="position:absolute;flip:x y;visibility:visible;mso-wrap-style:square" from="3570,32" to="360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kYKMMAAADcAAAADwAAAGRycy9kb3ducmV2LnhtbESPQWsCMRSE70L/Q3iFXopmW1uVrVGK&#10;aBFvXfX+2LxuFpOXJYm6/vumUPA4zMw3zHzZOysuFGLrWcHLqABBXHvdcqPgsN8MZyBiQtZoPZOC&#10;G0VYLh4Gcyy1v/I3XarUiAzhWKICk1JXShlrQw7jyHfE2fvxwWHKMjRSB7xmuLPytSgm0mHLecFg&#10;RytD9ak6OwXj6XG/Pdlns9tEZ9Zftqon4abU02P/+QEiUZ/u4f/2Vit4n77B35l8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JGCjDAAAA3AAAAA8AAAAAAAAAAAAA&#10;AAAAoQIAAGRycy9kb3ducmV2LnhtbFBLBQYAAAAABAAEAPkAAACRAwAAAAA=&#10;" strokeweight="0"/>
                  <v:line id="Line 572" o:spid="_x0000_s1596" style="position:absolute;flip:x y;visibility:visible;mso-wrap-style:square" from="3583,32" to="361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W9s8MAAADcAAAADwAAAGRycy9kb3ducmV2LnhtbESPT2sCMRTE7wW/Q3hCL0WzrfiH1Sil&#10;VJHeXPX+2Dw3i8nLkqS6fvumUOhxmJnfMKtN76y4UYitZwWv4wIEce11y42C03E7WoCICVmj9UwK&#10;HhRhsx48rbDU/s4HulWpERnCsUQFJqWulDLWhhzGse+Is3fxwWHKMjRSB7xnuLPyrShm0mHLecFg&#10;Rx+G6mv17RRM5ufj/mpfzNc2OvO5s1U9Cw+lnof9+xJEoj79h//ae61gOp/C75l8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FvbPDAAAA3AAAAA8AAAAAAAAAAAAA&#10;AAAAoQIAAGRycy9kb3ducmV2LnhtbFBLBQYAAAAABAAEAPkAAACRAwAAAAA=&#10;" strokeweight="0"/>
                  <v:line id="Line 573" o:spid="_x0000_s1597" style="position:absolute;visibility:visible;mso-wrap-style:square" from="3570,25" to="3570,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qcC8QAAADcAAAADwAAAGRycy9kb3ducmV2LnhtbESPT4vCMBTE7wv7HcJb8LamLlhrNcqy&#10;rKi39R94fDTPNti8lCZq/fZGWPA4zMxvmOm8s7W4UuuNYwWDfgKCuHDacKlgv1t8ZiB8QNZYOyYF&#10;d/Iwn72/TTHX7sYbum5DKSKEfY4KqhCaXEpfVGTR911DHL2Tay2GKNtS6hZvEW5r+ZUkqbRoOC5U&#10;2NBPRcV5e7EKzF+6HK5Hh/FB/i7D4JidM2P3SvU+uu8JiEBdeIX/2yutYDhK4XkmHgE5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qpwLxAAAANwAAAAPAAAAAAAAAAAA&#10;AAAAAKECAABkcnMvZG93bnJldi54bWxQSwUGAAAAAAQABAD5AAAAkgMAAAAA&#10;" strokeweight="0"/>
                  <v:line id="Line 574" o:spid="_x0000_s1598" style="position:absolute;visibility:visible;mso-wrap-style:square" from="3570,25" to="360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Y5kMQAAADcAAAADwAAAGRycy9kb3ducmV2LnhtbESPT4vCMBTE78J+h/AW9qapC9pajbIs&#10;K+pt/QceH82zDTYvpYna/fZGWPA4zMxvmNmis7W4UeuNYwXDQQKCuHDacKngsF/2MxA+IGusHZOC&#10;P/KwmL/1Zphrd+ct3XahFBHCPkcFVQhNLqUvKrLoB64hjt7ZtRZDlG0pdYv3CLe1/EySsbRoOC5U&#10;2NB3RcVld7UKzO94Ndqkx8lR/qzC8JRdMmMPSn28d19TEIG68Ar/t9dawShN4XkmHgE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5jmQxAAAANwAAAAPAAAAAAAAAAAA&#10;AAAAAKECAABkcnMvZG93bnJldi54bWxQSwUGAAAAAAQABAD5AAAAkgMAAAAA&#10;" strokeweight="0"/>
                  <v:oval id="Oval 575" o:spid="_x0000_s1599" style="position:absolute;left:3621;top:3259;width:1216;height: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7H9MIA&#10;AADcAAAADwAAAGRycy9kb3ducmV2LnhtbERPTWsCMRC9F/wPYQrearaitqybFSkUhB5atYcex824&#10;G9xM0k2q8d+bQ8Hj431Xq2R7caYhGMcKnicFCOLGacOtgu/9+9MriBCRNfaOScGVAqzq0UOFpXYX&#10;3tJ5F1uRQziUqKCL0ZdShqYji2HiPHHmjm6wGDMcWqkHvORw28tpUSykRcO5oUNPbx01p92fVeD9&#10;12yW0qcJ03T8NR982F5/DkqNH9N6CSJSinfxv3ujFcxf8tp8Jh8BW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sf0wgAAANwAAAAPAAAAAAAAAAAAAAAAAJgCAABkcnMvZG93&#10;bnJldi54bWxQSwUGAAAAAAQABAD1AAAAhwMAAAAA&#10;" fillcolor="#ffc" strokecolor="#903" strokeweight="0"/>
                  <v:rect id="Rectangle 576" o:spid="_x0000_s1600" style="position:absolute;left:3844;top:3303;width:718;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jJF8IA&#10;AADcAAAADwAAAGRycy9kb3ducmV2LnhtbESP3WoCMRSE7wu+QziCdzWrYNXVKFIQbPHG1Qc4bM7+&#10;YHKyJKm7ffumIHg5zMw3zHY/WCMe5EPrWMFsmoEgLp1uuVZwux7fVyBCRNZoHJOCXwqw343etphr&#10;1/OFHkWsRYJwyFFBE2OXSxnKhiyGqeuIk1c5bzEm6WupPfYJbo2cZ9mHtNhyWmiwo8+GynvxYxXI&#10;a3HsV4XxmfueV2fzdbpU5JSajIfDBkSkIb7Cz/ZJK1gs1/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qMkX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Prorrogar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v:textbox>
                  </v:rect>
                  <v:rect id="Rectangle 577" o:spid="_x0000_s1601" style="position:absolute;left:3837;top:3405;width:763;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cQrb4A&#10;AADcAAAADwAAAGRycy9kb3ducmV2LnhtbERPy4rCMBTdD/gP4QruxlTBoVSjiCA44sbqB1ya2wcm&#10;NyWJtvP3ZiHM8nDem91ojXiRD51jBYt5BoK4crrjRsH9dvzOQYSIrNE4JgV/FGC3nXxtsNBu4Cu9&#10;ytiIFMKhQAVtjH0hZahashjmridOXO28xZigb6T2OKRwa+Qyy36kxY5TQ4s9HVqqHuXTKpC38jjk&#10;pfGZOy/ri/k9XWtySs2m434NItIY/8Uf90krWOVpfjqTjoDcv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5HEK2+AAAA3AAAAA8AAAAAAAAAAAAAAAAAmAIAAGRycy9kb3ducmV2&#10;LnhtbFBLBQYAAAAABAAEAPUAAACDAw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aquisitivo</w:t>
                          </w:r>
                          <w:proofErr w:type="spellEnd"/>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férias</w:t>
                          </w:r>
                          <w:proofErr w:type="spellEnd"/>
                        </w:p>
                      </w:txbxContent>
                    </v:textbox>
                  </v:rect>
                  <v:line id="Line 578" o:spid="_x0000_s1602" style="position:absolute;visibility:visible;mso-wrap-style:square" from="3634,3271" to="3634,33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Z0WMQAAADcAAAADwAAAGRycy9kb3ducmV2LnhtbESPQWvCQBSE74L/YXkFb7qJoMbUVUQq&#10;tjcbFXp8ZF+TxezbkN1q+u+7gtDjMDPfMKtNbxtxo84bxwrSSQKCuHTacKXgfNqPMxA+IGtsHJOC&#10;X/KwWQ8HK8y1u/Mn3YpQiQhhn6OCOoQ2l9KXNVn0E9cSR+/bdRZDlF0ldYf3CLeNnCbJXFo0HBdq&#10;bGlXU3ktfqwCc5wfZh+Ly/Ii3w4h/cqumbFnpUYv/fYVRKA+/Ief7XetYJal8DgTj4B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lnRYxAAAANwAAAAPAAAAAAAAAAAA&#10;AAAAAKECAABkcnMvZG93bnJldi54bWxQSwUGAAAAAAQABAD5AAAAkgMAAAAA&#10;" strokeweight="0"/>
                  <v:line id="Line 579" o:spid="_x0000_s1603" style="position:absolute;visibility:visible;mso-wrap-style:square" from="3634,3271" to="3659,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0TqL8UAAADcAAAADwAAAGRycy9kb3ducmV2LnhtbESPQWvCQBSE7wX/w/IEb81GQZumriJS&#10;ib21qUKPj+xrsph9G7JbE/99t1DwOMzMN8x6O9pWXKn3xrGCeZKCIK6cNlwrOH0eHjMQPiBrbB2T&#10;ght52G4mD2vMtRv4g65lqEWEsM9RQRNCl0vpq4Ys+sR1xNH7dr3FEGVfS93jEOG2lYs0XUmLhuNC&#10;gx3tG6ou5Y9VYN5XxfLt6fx8lq9FmH9ll8zYk1Kz6bh7ARFoDPfwf/uoFSyzBfydi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0TqL8UAAADcAAAADwAAAAAAAAAA&#10;AAAAAAChAgAAZHJzL2Rvd25yZXYueG1sUEsFBgAAAAAEAAQA+QAAAJMDAAAAAA==&#10;" strokeweight="0"/>
                  <v:line id="Line 580" o:spid="_x0000_s1604" style="position:absolute;flip:x;visibility:visible;mso-wrap-style:square" from="3640,3278" to="3659,3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x8ccYAAADcAAAADwAAAGRycy9kb3ducmV2LnhtbESPQWsCMRSE74L/ITyhN83W0la2RhFL&#10;RQq1aOuht+fmdXdx87Ik0Y3/3hQKHoeZ+YaZzqNpxJmcry0ruB9lIIgLq2suFXx/vQ0nIHxA1thY&#10;JgUX8jCf9XtTzLXteEvnXShFgrDPUUEVQptL6YuKDPqRbYmT92udwZCkK6V22CW4aeQ4y56kwZrT&#10;QoUtLSsqjruTUbDdPPPBrU7xGA/dx+fPvnzfvy6UuhvExQuIQDHcwv/ttVbwOHmA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bsfHHGAAAA3AAAAA8AAAAAAAAA&#10;AAAAAAAAoQIAAGRycy9kb3ducmV2LnhtbFBLBQYAAAAABAAEAPkAAACUAwAAAAA=&#10;" strokeweight="0"/>
                  <v:line id="Line 581" o:spid="_x0000_s1605" style="position:absolute;flip:y;visibility:visible;mso-wrap-style:square" from="3640,3278" to="3640,3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XkBccAAADcAAAADwAAAGRycy9kb3ducmV2LnhtbESPT2sCMRTE74LfITyhN81W+ke2RhFL&#10;RQq1aOuht+fmdXdx87Ik0Y3f3hQKHoeZ+Q0znUfTiDM5X1tWcD/KQBAXVtdcKvj+ehtOQPiArLGx&#10;TAou5GE+6/emmGvb8ZbOu1CKBGGfo4IqhDaX0hcVGfQj2xIn79c6gyFJV0rtsEtw08hxlj1JgzWn&#10;hQpbWlZUHHcno2C7eeaDW53iMR66j8+fffm+f10odTeIixcQgWK4hf/ba63gcfIAf2fSEZCz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BeQFxwAAANwAAAAPAAAAAAAA&#10;AAAAAAAAAKECAABkcnMvZG93bnJldi54bWxQSwUGAAAAAAQABAD5AAAAlQMAAAAA&#10;" strokeweight="0"/>
                  <v:line id="Line 582" o:spid="_x0000_s1606" style="position:absolute;visibility:visible;mso-wrap-style:square" from="3634,3271" to="3666,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1yW8QAAADcAAAADwAAAGRycy9kb3ducmV2LnhtbESPQWvCQBSE74X+h+UJvdWNhdg0upFS&#10;LOqtWgWPj+wzWZJ9G7Krxn/vFgoeh5n5hpkvBtuKC/XeOFYwGScgiEunDVcK9r/frxkIH5A1to5J&#10;wY08LIrnpznm2l15S5ddqESEsM9RQR1Cl0vpy5os+rHriKN3cr3FEGVfSd3jNcJtK9+SZCotGo4L&#10;NXb0VVPZ7M5WgfmZrtLN++HjIJerMDlmTWbsXqmX0fA5AxFoCI/wf3utFaRZCn9n4hGQx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rXJbxAAAANwAAAAPAAAAAAAAAAAA&#10;AAAAAKECAABkcnMvZG93bnJldi54bWxQSwUGAAAAAAQABAD5AAAAkgMAAAAA&#10;" strokeweight="0"/>
                  <v:line id="Line 583" o:spid="_x0000_s1607" style="position:absolute;visibility:visible;mso-wrap-style:square" from="3634,3291" to="3634,33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sLMUAAADcAAAADwAAAGRycy9kb3ducmV2LnhtbESPT2vCQBTE7wW/w/IK3urGgmlM3YgU&#10;Rb21/oEeH9nXZEn2bciuGr+9Wyj0OMzMb5jFcrCtuFLvjWMF00kCgrh02nCl4HTcvGQgfEDW2Dom&#10;BXfysCxGTwvMtbvxF10PoRIRwj5HBXUIXS6lL2uy6CeuI47ej+sthij7SuoebxFuW/maJKm0aDgu&#10;1NjRR01lc7hYBeYz3c72b+f5Wa63YfqdNZmxJ6XGz8PqHUSgIfyH/9o7rWCWpfB7Jh4BWT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H/sLMUAAADcAAAADwAAAAAAAAAA&#10;AAAAAAChAgAAZHJzL2Rvd25yZXYueG1sUEsFBgAAAAAEAAQA+QAAAJMDAAAAAA==&#10;" strokeweight="0"/>
                  <v:line id="Line 584" o:spid="_x0000_s1608" style="position:absolute;visibility:visible;mso-wrap-style:square" from="3640,3271" to="3640,33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NJt8MAAADcAAAADwAAAGRycy9kb3ducmV2LnhtbESPQYvCMBSE78L+h/AWvGmqoNZqlGVR&#10;XG+uq+Dx0TzbYPNSmqj1328EweMwM98w82VrK3GjxhvHCgb9BARx7rThQsHhb91LQfiArLFyTAoe&#10;5GG5+OjMMdPuzr9024dCRAj7DBWUIdSZlD4vyaLvu5o4emfXWAxRNoXUDd4j3FZymCRjadFwXCix&#10;pu+S8sv+ahWY3Xgz2k6O06NcbcLglF5SYw9KdT/brxmIQG14h1/tH61glE7geSYeAbn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czSbfDAAAA3AAAAA8AAAAAAAAAAAAA&#10;AAAAoQIAAGRycy9kb3ducmV2LnhtbFBLBQYAAAAABAAEAPkAAACRAwAAAAA=&#10;" strokeweight="0"/>
                  <v:line id="Line 585" o:spid="_x0000_s1609" style="position:absolute;visibility:visible;mso-wrap-style:square" from="3634,3278" to="3666,3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zdxcAAAADcAAAADwAAAGRycy9kb3ducmV2LnhtbERPy4rCMBTdD/gP4QqzG1MFtVajiMyg&#10;7nyCy0tzbYPNTWkyWv/eLASXh/OeLVpbiTs13jhW0O8lIIhzpw0XCk7Hv58UhA/IGivHpOBJHhbz&#10;ztcMM+0evKf7IRQihrDPUEEZQp1J6fOSLPqeq4kjd3WNxRBhU0jd4COG20oOkmQkLRqODSXWtCop&#10;vx3+rQKzG62H2/F5cpa/69C/pLfU2JNS3912OQURqA0f8du90QqGaVwbz8QjIO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as3cXAAAAA3AAAAA8AAAAAAAAAAAAAAAAA&#10;oQIAAGRycy9kb3ducmV2LnhtbFBLBQYAAAAABAAEAPkAAACOAwAAAAA=&#10;" strokeweight="0"/>
                  <v:line id="Line 586" o:spid="_x0000_s1610" style="position:absolute;visibility:visible;mso-wrap-style:square" from="3634,3278" to="3666,3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eB4XsMAAADcAAAADwAAAGRycy9kb3ducmV2LnhtbESPQYvCMBSE78L+h/CEvWnqglqrUZbF&#10;Rb25roLHR/Nsg81LaaLWf28EweMwM98ws0VrK3GlxhvHCgb9BARx7rThQsH+/7eXgvABWWPlmBTc&#10;ycNi/tGZYabdjf/ouguFiBD2GSooQ6gzKX1ekkXfdzVx9E6usRiibAqpG7xFuK3kV5KMpEXDcaHE&#10;mn5Kys+7i1VgtqPVcDM+TA5yuQqDY3pOjd0r9dltv6cgArXhHX6111rBMJ3A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ngeF7DAAAA3AAAAA8AAAAAAAAAAAAA&#10;AAAAoQIAAGRycy9kb3ducmV2LnhtbFBLBQYAAAAABAAEAPkAAACRAwAAAAA=&#10;" strokeweight="0"/>
                  <v:line id="Line 587" o:spid="_x0000_s1611" style="position:absolute;visibility:visible;mso-wrap-style:square" from="3640,3271" to="3640,33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NHHsEAAADcAAAADwAAAGRycy9kb3ducmV2LnhtbERPTYvCMBC9C/6HMMLeNFVQazWKyC7u&#10;3rQqeByasQ02k9JktfvvNwfB4+N9rzadrcWDWm8cKxiPEhDEhdOGSwXn09cwBeEDssbaMSn4Iw+b&#10;db+3wky7Jx/pkYdSxBD2GSqoQmgyKX1RkUU/cg1x5G6utRgibEupW3zGcFvLSZLMpEXDsaHChnYV&#10;Fff81yowh9l++jO/LC7ycx/G1/SeGntW6mPQbZcgAnXhLX65v7WC6SLOj2fiEZD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A0cewQAAANwAAAAPAAAAAAAAAAAAAAAA&#10;AKECAABkcnMvZG93bnJldi54bWxQSwUGAAAAAAQABAD5AAAAjwMAAAAA&#10;" strokeweight="0"/>
                  <v:line id="Line 588" o:spid="_x0000_s1612" style="position:absolute;visibility:visible;mso-wrap-style:square" from="3640,3271" to="3640,33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ihcQAAADcAAAADwAAAGRycy9kb3ducmV2LnhtbESPT4vCMBTE7wt+h/CEva1pF9TaNYos&#10;u6g3/8IeH82zDTYvpclq/fZGEDwOM/MbZjrvbC0u1HrjWEE6SEAQF04bLhUc9r8fGQgfkDXWjknB&#10;jTzMZ723KebaXXlLl10oRYSwz1FBFUKTS+mLiiz6gWuIo3dyrcUQZVtK3eI1wm0tP5NkJC0ajgsV&#10;NvRdUXHe/VsFZjNaDtfj4+Qof5Yh/cvOmbEHpd773eILRKAuvMLP9korGE5SeJyJR0D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T+KFxAAAANwAAAAPAAAAAAAAAAAA&#10;AAAAAKECAABkcnMvZG93bnJldi54bWxQSwUGAAAAAAQABAD5AAAAkgMAAAAA&#10;" strokeweight="0"/>
                  <v:line id="Line 589" o:spid="_x0000_s1613" style="position:absolute;visibility:visible;mso-wrap-style:square" from="3634,3271" to="3666,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188sQAAADcAAAADwAAAGRycy9kb3ducmV2LnhtbESPT4vCMBTE7wt+h/AEb2uqoFurUURW&#10;XG/rP/D4aJ5tsHkpTVa7394IgsdhZn7DzBatrcSNGm8cKxj0ExDEudOGCwXHw/ozBeEDssbKMSn4&#10;Jw+Leedjhpl2d97RbR8KESHsM1RQhlBnUvq8JIu+72ri6F1cYzFE2RRSN3iPcFvJYZKMpUXDcaHE&#10;mlYl5df9n1Vgfseb0fbrNDnJ700YnNNrauxRqV63XU5BBGrDO/xq/2gFo8kQ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nXzyxAAAANwAAAAPAAAAAAAAAAAA&#10;AAAAAKECAABkcnMvZG93bnJldi54bWxQSwUGAAAAAAQABAD5AAAAkgMAAAAA&#10;" strokeweight="0"/>
                  <v:line id="Line 590" o:spid="_x0000_s1614" style="position:absolute;visibility:visible;mso-wrap-style:square" from="3634,3278" to="3666,3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HZacUAAADcAAAADwAAAGRycy9kb3ducmV2LnhtbESPT4vCMBTE74LfITxhb2uqotZqFBEX&#10;3duuf8Djo3m2wealNFntfnuzsOBxmJnfMItVaytxp8YbxwoG/QQEce604ULB6fjxnoLwAVlj5ZgU&#10;/JKH1bLbWWCm3YO/6X4IhYgQ9hkqKEOoMyl9XpJF33c1cfSurrEYomwKqRt8RLit5DBJJtKi4bhQ&#10;Yk2bkvLb4ccqMF+T3fhzep6d5XYXBpf0lhp7Uuqt167nIAK14RX+b++1gvFsBH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dHZacUAAADcAAAADwAAAAAAAAAA&#10;AAAAAAChAgAAZHJzL2Rvd25yZXYueG1sUEsFBgAAAAAEAAQA+QAAAJMDAAAAAA==&#10;" strokeweight="0"/>
                  <v:line id="Line 591" o:spid="_x0000_s1615" style="position:absolute;visibility:visible;mso-wrap-style:square" from="3634,3271" to="3634,33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hBHcUAAADcAAAADwAAAGRycy9kb3ducmV2LnhtbESPW4vCMBSE3wX/QzjCvq2p4qVWo4i4&#10;6L7tegEfD82xDTYnpclq99+bhQUfh5n5hlmsWluJOzXeOFYw6CcgiHOnDRcKTseP9xSED8gaK8ek&#10;4Jc8rJbdzgIz7R78TfdDKESEsM9QQRlCnUnp85Is+r6riaN3dY3FEGVTSN3gI8JtJYdJMpEWDceF&#10;EmvalJTfDj9Wgfma7Maf0/PsLLe7MLikt9TYk1JvvXY9BxGoDa/wf3uvFYxnI/g7E4+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jhBHcUAAADcAAAADwAAAAAAAAAA&#10;AAAAAAChAgAAZHJzL2Rvd25yZXYueG1sUEsFBgAAAAAEAAQA+QAAAJMDAAAAAA==&#10;" strokeweight="0"/>
                  <v:line id="Line 592" o:spid="_x0000_s1616" style="position:absolute;flip:x;visibility:visible;mso-wrap-style:square" from="3634,3271" to="3666,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DXQ8cAAADcAAAADwAAAGRycy9kb3ducmV2LnhtbESPT2sCMRTE7wW/Q3hCbzVbwdquRhFL&#10;SynY4r+Dt+fmdXdx87Ik0U2/vREKPQ4z8xtmOo+mERdyvras4HGQgSAurK65VLDbvj08g/ABWWNj&#10;mRT8kof5rHc3xVzbjtd02YRSJAj7HBVUIbS5lL6oyKAf2JY4eT/WGQxJulJqh12Cm0YOs+xJGqw5&#10;LVTY0rKi4rQ5GwXrrzEf3fs5nuKxW30f9uXn/nWh1H0/LiYgAsXwH/5rf2gFo5cR3M6k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kNdDxwAAANwAAAAPAAAAAAAA&#10;AAAAAAAAAKECAABkcnMvZG93bnJldi54bWxQSwUGAAAAAAQABAD5AAAAlQMAAAAA&#10;" strokeweight="0"/>
                  <v:line id="Line 593" o:spid="_x0000_s1617" style="position:absolute;visibility:visible;mso-wrap-style:square" from="3640,3278" to="3672,3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yKiMMAAADcAAAADwAAAGRycy9kb3ducmV2LnhtbESPQWvCQBSE7wX/w/IK3uqmhQaNriJB&#10;odfaYq+v2Wc2mH2b7G5N7K93hUKPw8x8w6w2o23FhXxoHCt4nmUgiCunG64VfH7sn+YgQkTW2Dom&#10;BVcKsFlPHlZYaDfwO10OsRYJwqFABSbGrpAyVIYshpnriJN3ct5iTNLXUnscEty28iXLcmmx4bRg&#10;sKPSUHU+/FgF3x32pv7dLb5anMdj2Yfj3ldKTR/H7RJEpDH+h//ab1rB6yKH+5l0BOT6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siojDAAAA3AAAAA8AAAAAAAAAAAAA&#10;AAAAoQIAAGRycy9kb3ducmV2LnhtbFBLBQYAAAAABAAEAPkAAACRAwAAAAA=&#10;" strokeweight="36e-5mm"/>
                  <v:line id="Line 594" o:spid="_x0000_s1618" style="position:absolute;flip:x y;visibility:visible;mso-wrap-style:square" from="3640,3278" to="3672,3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dgpcQAAADcAAAADwAAAGRycy9kb3ducmV2LnhtbESPT2sCMRTE74V+h/AKXqRma/Hf1iil&#10;VBFvXdv7Y/O6WUxeliTV9dsbQehxmJnfMMt176w4UYitZwUvowIEce11y42C78PmeQ4iJmSN1jMp&#10;uFCE9erxYYml9mf+olOVGpEhHEtUYFLqSiljbchhHPmOOHu/PjhMWYZG6oDnDHdWjotiKh22nBcM&#10;dvRhqD5Wf07B6+znsDvaodlvojOfW1vV03BRavDUv7+BSNSn//C9vdMKJosZ3M7kIy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V2ClxAAAANwAAAAPAAAAAAAAAAAA&#10;AAAAAKECAABkcnMvZG93bnJldi54bWxQSwUGAAAAAAQABAD5AAAAkgMAAAAA&#10;" strokeweight="0"/>
                  <v:line id="Line 595" o:spid="_x0000_s1619" style="position:absolute;flip:x y;visibility:visible;mso-wrap-style:square" from="3640,3271" to="3672,3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j018EAAADcAAAADwAAAGRycy9kb3ducmV2LnhtbERPTWsCMRC9C/6HMIVepGZtcW23RpFS&#10;i3hzbe/DZrpZTCZLEnX9982h4PHxvpfrwVlxoRA7zwpm0wIEceN1x62C7+P26RVETMgarWdScKMI&#10;69V4tMRK+ysf6FKnVuQQjhUqMCn1lZSxMeQwTn1PnLlfHxymDEMrdcBrDndWPhdFKR12nBsM9vRh&#10;qDnVZ6fgZfFz3J3sxOy30ZnPL1s3Zbgp9fgwbN5BJBrSXfzv3mkF87e8Np/JR0C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1yPTXwQAAANwAAAAPAAAAAAAAAAAAAAAA&#10;AKECAABkcnMvZG93bnJldi54bWxQSwUGAAAAAAQABAD5AAAAjwMAAAAA&#10;" strokeweight="0"/>
                  <v:line id="Line 596" o:spid="_x0000_s1620" style="position:absolute;flip:x y;visibility:visible;mso-wrap-style:square" from="3640,3278" to="3672,3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RRTMMAAADcAAAADwAAAGRycy9kb3ducmV2LnhtbESPQWsCMRSE70L/Q3iFXopmW6nVrVGK&#10;aBFvXfX+2LxuFpOXJYm6/vumUPA4zMw3zHzZOysuFGLrWcHLqABBXHvdcqPgsN8MpyBiQtZoPZOC&#10;G0VYLh4Gcyy1v/I3XarUiAzhWKICk1JXShlrQw7jyHfE2fvxwWHKMjRSB7xmuLPytSgm0mHLecFg&#10;RytD9ak6OwXj9+N+e7LPZreJzqy/bFVPwk2pp8f+8wNEoj7dw//trVbwNpvB35l8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qEUUzDAAAA3AAAAA8AAAAAAAAAAAAA&#10;AAAAoQIAAGRycy9kb3ducmV2LnhtbFBLBQYAAAAABAAEAPkAAACRAwAAAAA=&#10;" strokeweight="0"/>
                  <v:line id="Line 597" o:spid="_x0000_s1621" style="position:absolute;flip:x y;visibility:visible;mso-wrap-style:square" from="3640,3278" to="3672,3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EMKsAAAADcAAAADwAAAGRycy9kb3ducmV2LnhtbERPTWsCMRC9F/ofwhR6KTVbC2tZjSKi&#10;Rby56n3YjJvFZLIkqa7/vjkIHh/ve7YYnBVXCrHzrOBrVIAgbrzuuFVwPGw+f0DEhKzReiYFd4qw&#10;mL++zLDS/sZ7utapFTmEY4UKTEp9JWVsDDmMI98TZ+7sg8OUYWilDnjL4c7KcVGU0mHHucFgTytD&#10;zaX+cwq+J6fD9mI/zG4TnVn/2ropw12p97dhOQWRaEhP8cO91QrKIs/PZ/IRkP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iRDCrAAAAA3AAAAA8AAAAAAAAAAAAAAAAA&#10;oQIAAGRycy9kb3ducmV2LnhtbFBLBQYAAAAABAAEAPkAAACOAwAAAAA=&#10;" strokeweight="0"/>
                  <v:line id="Line 598" o:spid="_x0000_s1622" style="position:absolute;flip:x y;visibility:visible;mso-wrap-style:square" from="3634,3278" to="3672,3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2pscMAAADcAAAADwAAAGRycy9kb3ducmV2LnhtbESPQWsCMRSE74L/ITyhF9GsLayyGqWU&#10;WsRb1/b+2Dw3i8nLkqS6/vumIPQ4zMw3zGY3OCuuFGLnWcFiXoAgbrzuuFXwddrPViBiQtZoPZOC&#10;O0XYbcejDVba3/iTrnVqRYZwrFCBSamvpIyNIYdx7nvi7J19cJiyDK3UAW8Z7qx8LopSOuw4Lxjs&#10;6c1Qc6l/nIKX5ffpcLFTc9xHZ94/bN2U4a7U02R4XYNINKT/8KN90ArKYgF/Z/IRkN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fdqbHDAAAA3AAAAA8AAAAAAAAAAAAA&#10;AAAAoQIAAGRycy9kb3ducmV2LnhtbFBLBQYAAAAABAAEAPkAAACRAwAAAAA=&#10;" strokeweight="0"/>
                  <v:line id="Line 599" o:spid="_x0000_s1623" style="position:absolute;flip:x y;visibility:visible;mso-wrap-style:square" from="3647,3278" to="3678,3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83xsMAAADcAAAADwAAAGRycy9kb3ducmV2LnhtbESPQWsCMRSE74L/ITyhF9FsLayyGqWU&#10;KtJb1/b+2Dw3i8nLkqS6/ntTKPQ4zMw3zGY3OCuuFGLnWcHzvABB3Hjdcavg67SfrUDEhKzReiYF&#10;d4qw245HG6y0v/EnXevUigzhWKECk1JfSRkbQw7j3PfE2Tv74DBlGVqpA94y3Fm5KIpSOuw4Lxjs&#10;6c1Qc6l/nIKX5ffpeLFT87GPzrwfbN2U4a7U02R4XYNINKT/8F/7qBWUxQJ+z+QjIL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cPN8bDAAAA3AAAAA8AAAAAAAAAAAAA&#10;AAAAoQIAAGRycy9kb3ducmV2LnhtbFBLBQYAAAAABAAEAPkAAACRAwAAAAA=&#10;" strokeweight="0"/>
                  <v:line id="Line 600" o:spid="_x0000_s1624" style="position:absolute;visibility:visible;mso-wrap-style:square" from="3634,3271" to="3634,33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4tksUAAADcAAAADwAAAGRycy9kb3ducmV2LnhtbESPT2vCQBTE74LfYXmCN92oNKapq0hp&#10;UW+tf6DHR/Y1Wcy+Ddmtpt/eFQSPw8z8hlmsOluLC7XeOFYwGScgiAunDZcKjofPUQbCB2SNtWNS&#10;8E8eVst+b4G5dlf+pss+lCJC2OeooAqhyaX0RUUW/dg1xNH7da3FEGVbSt3iNcJtLadJkkqLhuNC&#10;hQ29V1Sc939WgflKNy+7+en1JD82YfKTnTNjj0oNB936DUSgLjzDj/ZWK0iTG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v4tksUAAADcAAAADwAAAAAAAAAA&#10;AAAAAAChAgAAZHJzL2Rvd25yZXYueG1sUEsFBgAAAAAEAAQA+QAAAJMDAAAAAA==&#10;" strokeweight="0"/>
                  <v:line id="Line 601" o:spid="_x0000_s1625" style="position:absolute;visibility:visible;mso-wrap-style:square" from="3634,3271" to="3666,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e15sUAAADcAAAADwAAAGRycy9kb3ducmV2LnhtbESPT2vCQBTE74LfYXmCN90oNqapq0hp&#10;UW+tf6DHR/Y1Wcy+Ddmtpt/eFQSPw8z8hlmsOluLC7XeOFYwGScgiAunDZcKjofPUQbCB2SNtWNS&#10;8E8eVst+b4G5dlf+pss+lCJC2OeooAqhyaX0RUUW/dg1xNH7da3FEGVbSt3iNcJtLadJkkqLhuNC&#10;hQ29V1Sc939WgflKNy+7+en1JD82YfKTnTNjj0oNB936DUSgLjzDj/ZWK0iTG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Re15sUAAADcAAAADwAAAAAAAAAA&#10;AAAAAAChAgAAZHJzL2Rvd25yZXYueG1sUEsFBgAAAAAEAAQA+QAAAJMDAAAAAA==&#10;" strokeweight="0"/>
                  <v:oval id="Oval 602" o:spid="_x0000_s1626" style="position:absolute;left:3678;top:2902;width:1216;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x6a8QA&#10;AADcAAAADwAAAGRycy9kb3ducmV2LnhtbESPT2sCMRTE7wW/Q3iCt5pVrMhqFBEKhR780x48PjfP&#10;3eDmJW5Sjd/eFAo9DjPzG2axSrYVN+qCcaxgNCxAEFdOG64VfH+9v85AhIissXVMCh4UYLXsvSyw&#10;1O7Oe7odYi0yhEOJCpoYfSllqBqyGIbOE2fv7DqLMcuulrrDe4bbVo6LYiotGs4LDXraNFRdDj9W&#10;gfe7ySSlrQnjdL6aTz7tH8eTUoN+Ws9BRErxP/zX/tAKpsUb/J7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cemvEAAAA3AAAAA8AAAAAAAAAAAAAAAAAmAIAAGRycy9k&#10;b3ducmV2LnhtbFBLBQYAAAAABAAEAPUAAACJAwAAAAA=&#10;" fillcolor="#ffc" strokecolor="#903" strokeweight="0"/>
                  <v:rect id="Rectangle 603" o:spid="_x0000_s1627" style="position:absolute;left:3965;top:2947;width:59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RPZMEA&#10;AADcAAAADwAAAGRycy9kb3ducmV2LnhtbESP3WoCMRSE74W+QzgF7zSpF4usRhFB0OKNax/gsDn7&#10;g8nJkqTu+vZNodDLYWa+Ybb7yVnxpBB7zxo+lgoEce1Nz62Gr/tpsQYRE7JB65k0vCjCfvc222Jp&#10;/Mg3elapFRnCsUQNXUpDKWWsO3IYl34gzl7jg8OUZWilCThmuLNypVQhHfacFzoc6NhR/ai+nQZ5&#10;r07jurJB+c9Vc7WX860hr/X8fTpsQCSa0n/4r302GgpVwO+ZfATk7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gUT2TBAAAA3A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Perder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v:textbox>
                  </v:rect>
                  <v:rect id="Rectangle 604" o:spid="_x0000_s1628" style="position:absolute;left:3895;top:3049;width:763;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jq/8IA&#10;AADcAAAADwAAAGRycy9kb3ducmV2LnhtbESP3WoCMRSE74W+QzhC7zTRC5WtUUQQrPTG1Qc4bM7+&#10;0ORkSVJ3+/amUPBymJlvmO1+dFY8KMTOs4bFXIEgrrzpuNFwv51mGxAxIRu0nknDL0XY794mWyyM&#10;H/hKjzI1IkM4FqihTakvpIxVSw7j3PfE2at9cJiyDI00AYcMd1YulVpJhx3nhRZ7OrZUfZc/ToO8&#10;ladhU9qg/GVZf9nP87Umr/X7dDx8gEg0plf4v302GlZqDX9n8hGQu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WOr/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aquisitivo</w:t>
                          </w:r>
                          <w:proofErr w:type="spellEnd"/>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férias</w:t>
                          </w:r>
                          <w:proofErr w:type="spellEnd"/>
                        </w:p>
                      </w:txbxContent>
                    </v:textbox>
                  </v:rect>
                  <v:line id="Line 605" o:spid="_x0000_s1629" style="position:absolute;visibility:visible;mso-wrap-style:square" from="3691,2915" to="3691,2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q/48AAAADcAAAADwAAAGRycy9kb3ducmV2LnhtbERPy4rCMBTdD/gP4QruxlTBTq1GEVGc&#10;2Y0vcHlprm2wuSlN1M7fTxaCy8N5z5edrcWDWm8cKxgNExDEhdOGSwWn4/YzA+EDssbaMSn4Iw/L&#10;Re9jjrl2T97T4xBKEUPY56igCqHJpfRFRRb90DXEkbu61mKIsC2lbvEZw20tx0mSSouGY0OFDa0r&#10;Km6Hu1VgftPd5OfrPD3LzS6MLtktM/ak1KDfrWYgAnXhLX65v7WCNIlr45l4BOTi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Bav+PAAAAA3AAAAA8AAAAAAAAAAAAAAAAA&#10;oQIAAGRycy9kb3ducmV2LnhtbFBLBQYAAAAABAAEAPkAAACOAwAAAAA=&#10;" strokeweight="0"/>
                  <v:line id="Line 606" o:spid="_x0000_s1630" style="position:absolute;visibility:visible;mso-wrap-style:square" from="3691,2915" to="3717,2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YaeMUAAADcAAAADwAAAGRycy9kb3ducmV2LnhtbESPT2vCQBTE7wW/w/KE3uomhaYxuopI&#10;RXtr/QMeH9lnsph9G7JrjN++Wyj0OMzMb5j5crCN6KnzxrGCdJKAIC6dNlwpOB42LzkIH5A1No5J&#10;wYM8LBejpzkW2t35m/p9qESEsC9QQR1CW0jpy5os+olriaN3cZ3FEGVXSd3hPcJtI1+TJJMWDceF&#10;Glta11Re9zerwHxl27fP99P0JD+2IT3n19zYo1LP42E1AxFoCP/hv/ZOK8iSKfyeiUdAL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xYaeMUAAADcAAAADwAAAAAAAAAA&#10;AAAAAAChAgAAZHJzL2Rvd25yZXYueG1sUEsFBgAAAAAEAAQA+QAAAJMDAAAAAA==&#10;" strokeweight="0"/>
                </v:group>
                <v:group id="Group 808" o:spid="_x0000_s1631" style="position:absolute;left:13055;top:2749;width:19355;height:54032" coordorigin="2056,433" coordsize="3048,85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rfB5MIAAADcAAAADwAAAGRycy9kb3ducmV2LnhtbERPy4rCMBTdC/5DuII7&#10;TTuDIh1TERkHFyKoA8PsLs3tA5ub0sS2/r1ZCC4P573eDKYWHbWusqwgnkcgiDOrKy4U/F73sxUI&#10;55E11pZJwYMcbNLxaI2Jtj2fqbv4QoQQdgkqKL1vEildVpJBN7cNceBy2xr0AbaF1C32IdzU8iOK&#10;ltJgxaGhxIZ2JWW3y90o+Omx337G393xlu8e/9fF6e8Yk1LTybD9AuFp8G/xy33QCpZx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63weTCAAAA3AAAAA8A&#10;AAAAAAAAAAAAAAAAqgIAAGRycy9kb3ducmV2LnhtbFBLBQYAAAAABAAEAPoAAACZAwAAAAA=&#10;">
                  <v:line id="Line 608" o:spid="_x0000_s1632" style="position:absolute;flip:x;visibility:visible;mso-wrap-style:square" from="3697,2921" to="3717,2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2zZsYAAADcAAAADwAAAGRycy9kb3ducmV2LnhtbESPQWsCMRSE7wX/Q3hCbzW7PdiyGkWU&#10;llJoi1YP3p6b5+7i5mVJohv/vSkIPQ4z8w0znUfTigs531hWkI8yEMSl1Q1XCra/b0+vIHxA1tha&#10;JgVX8jCfDR6mWGjb85oum1CJBGFfoII6hK6Q0pc1GfQj2xEn72idwZCkq6R22Ce4aeVzlo2lwYbT&#10;Qo0dLWsqT5uzUbD+fuGDez/HUzz0Xz/7XfW5Wy2UehzGxQREoBj+w/f2h1YwznP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pds2bGAAAA3AAAAA8AAAAAAAAA&#10;AAAAAAAAoQIAAGRycy9kb3ducmV2LnhtbFBLBQYAAAAABAAEAPkAAACUAwAAAAA=&#10;" strokeweight="0"/>
                  <v:line id="Line 609" o:spid="_x0000_s1633" style="position:absolute;flip:y;visibility:visible;mso-wrap-style:square" from="3697,2921" to="3697,2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8tEcYAAADcAAAADwAAAGRycy9kb3ducmV2LnhtbESPQWsCMRSE7wX/Q3iCt5rVgy2rUcTS&#10;UoRatPXg7bl57i5uXpYkuvHfG6HQ4zAz3zCzRTSNuJLztWUFo2EGgriwuuZSwe/P+/MrCB+QNTaW&#10;ScGNPCzmvacZ5tp2vKXrLpQiQdjnqKAKoc2l9EVFBv3QtsTJO1lnMCTpSqkddgluGjnOsok0WHNa&#10;qLClVUXFeXcxCrabFz66j0s8x2P39X3Yl+v921KpQT8upyACxfAf/mt/agWT0RgeZ9IRk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qPLRHGAAAA3AAAAA8AAAAAAAAA&#10;AAAAAAAAoQIAAGRycy9kb3ducmV2LnhtbFBLBQYAAAAABAAEAPkAAACUAwAAAAA=&#10;" strokeweight="0"/>
                  <v:line id="Line 610" o:spid="_x0000_s1634" style="position:absolute;visibility:visible;mso-wrap-style:square" from="3691,2915" to="3723,2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e7T8UAAADcAAAADwAAAGRycy9kb3ducmV2LnhtbESPT2vCQBTE7wW/w/IEb3UTpTFGVxGx&#10;2N5a/4DHR/aZLGbfhuxW02/fLRR6HGbmN8xy3dtG3KnzxrGCdJyAIC6dNlwpOB1fn3MQPiBrbByT&#10;gm/ysF4NnpZYaPfgT7ofQiUihH2BCuoQ2kJKX9Zk0Y9dSxy9q+sshii7SuoOHxFuGzlJkkxaNBwX&#10;amxpW1N5O3xZBeYj27+8z87zs9ztQ3rJb7mxJ6VGw36zABGoD//hv/abVpClU/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ye7T8UAAADcAAAADwAAAAAAAAAA&#10;AAAAAAChAgAAZHJzL2Rvd25yZXYueG1sUEsFBgAAAAAEAAQA+QAAAJMDAAAAAA==&#10;" strokeweight="0"/>
                  <v:line id="Line 611" o:spid="_x0000_s1635" style="position:absolute;visibility:visible;mso-wrap-style:square" from="3691,2934" to="3691,2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4jO8UAAADcAAAADwAAAGRycy9kb3ducmV2LnhtbESPT2vCQBTE7wW/w/IEb3UTsTFGVxGx&#10;2N5a/4DHR/aZLGbfhuxW02/fLRR6HGbmN8xy3dtG3KnzxrGCdJyAIC6dNlwpOB1fn3MQPiBrbByT&#10;gm/ysF4NnpZYaPfgT7ofQiUihH2BCuoQ2kJKX9Zk0Y9dSxy9q+sshii7SuoOHxFuGzlJkkxaNBwX&#10;amxpW1N5O3xZBeYj27+8z87zs9ztQ3rJb7mxJ6VGw36zABGoD//hv/abVpClU/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M4jO8UAAADcAAAADwAAAAAAAAAA&#10;AAAAAAChAgAAZHJzL2Rvd25yZXYueG1sUEsFBgAAAAAEAAQA+QAAAJMDAAAAAA==&#10;" strokeweight="0"/>
                  <v:line id="Line 612" o:spid="_x0000_s1636" style="position:absolute;visibility:visible;mso-wrap-style:square" from="3697,2915" to="3697,2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KGoMQAAADcAAAADwAAAGRycy9kb3ducmV2LnhtbESPQWvCQBSE7wX/w/IKvdVNBNM0uopI&#10;i3qrVsHjI/uaLGbfhuxW4793BcHjMDPfMNN5bxtxps4bxwrSYQKCuHTacKVg//v9noPwAVlj45gU&#10;XMnDfDZ4mWKh3YW3dN6FSkQI+wIV1CG0hZS+rMmiH7qWOHp/rrMYouwqqTu8RLht5ChJMmnRcFyo&#10;saVlTeVp928VmJ9sNd58HD4P8msV0mN+yo3dK/X22i8mIAL14Rl+tNdaQZaO4X4mHgE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goagxAAAANwAAAAPAAAAAAAAAAAA&#10;AAAAAKECAABkcnMvZG93bnJldi54bWxQSwUGAAAAAAQABAD5AAAAkgMAAAAA&#10;" strokeweight="0"/>
                  <v:line id="Line 613" o:spid="_x0000_s1637" style="position:absolute;visibility:visible;mso-wrap-style:square" from="3691,2921" to="3723,2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AY18QAAADcAAAADwAAAGRycy9kb3ducmV2LnhtbESPT2vCQBTE7wW/w/KE3uomhaYxuopI&#10;RXur/8DjI/tMFrNvQ3bV+O27hYLHYWZ+w0znvW3EjTpvHCtIRwkI4tJpw5WCw371loPwAVlj45gU&#10;PMjDfDZ4mWKh3Z23dNuFSkQI+wIV1CG0hZS+rMmiH7mWOHpn11kMUXaV1B3eI9w28j1JMmnRcFyo&#10;saVlTeVld7UKzE+2/vj+PI6P8msd0lN+yY09KPU67BcTEIH68Az/tzdaQZZm8HcmHgE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UBjXxAAAANwAAAAPAAAAAAAAAAAA&#10;AAAAAKECAABkcnMvZG93bnJldi54bWxQSwUGAAAAAAQABAD5AAAAkgMAAAAA&#10;" strokeweight="0"/>
                  <v:line id="Line 614" o:spid="_x0000_s1638" style="position:absolute;visibility:visible;mso-wrap-style:square" from="3691,2921" to="3723,2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By9TMQAAADcAAAADwAAAGRycy9kb3ducmV2LnhtbESPQWvCQBSE74L/YXmF3nQToTGNriLS&#10;Yr2pVfD4yL4mi9m3IbvV9N93BcHjMDPfMPNlbxtxpc4bxwrScQKCuHTacKXg+P05ykH4gKyxcUwK&#10;/sjDcjEczLHQ7sZ7uh5CJSKEfYEK6hDaQkpf1mTRj11LHL0f11kMUXaV1B3eItw2cpIkmbRoOC7U&#10;2NK6pvJy+LUKzC7bvG2np/eT/NiE9JxfcmOPSr2+9KsZiEB9eIYf7S+tIEuncD8Tj4Bc/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HL1MxAAAANwAAAAPAAAAAAAAAAAA&#10;AAAAAKECAABkcnMvZG93bnJldi54bWxQSwUGAAAAAAQABAD5AAAAkgMAAAAA&#10;" strokeweight="0"/>
                  <v:line id="Line 615" o:spid="_x0000_s1639" style="position:absolute;visibility:visible;mso-wrap-style:square" from="3697,2915" to="3697,2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MpPsIAAADcAAAADwAAAGRycy9kb3ducmV2LnhtbERPz2vCMBS+C/4P4Qm7aVphXVcbZQyH&#10;223rLOz4aJ5tsHkpTabdf78cBI8f3+9yN9leXGj0xrGCdJWAIG6cNtwqOH6/LXMQPiBr7B2Tgj/y&#10;sNvOZyUW2l35iy5VaEUMYV+ggi6EoZDSNx1Z9Cs3EEfu5EaLIcKxlXrEawy3vVwnSSYtGo4NHQ70&#10;2lFzrn6tAvOZHR4/nurnWu4PIf3Jz7mxR6UeFtPLBkSgKdzFN/e7VpClcW08E4+A3P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YMpPsIAAADcAAAADwAAAAAAAAAAAAAA&#10;AAChAgAAZHJzL2Rvd25yZXYueG1sUEsFBgAAAAAEAAQA+QAAAJADAAAAAA==&#10;" strokeweight="0"/>
                  <v:line id="Line 616" o:spid="_x0000_s1640" style="position:absolute;visibility:visible;mso-wrap-style:square" from="3697,2915" to="3697,2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s+MpcQAAADcAAAADwAAAGRycy9kb3ducmV2LnhtbESPQWvCQBSE70L/w/IKvekmhcYYXUWk&#10;YntTq9DjI/tMFrNvQ3bV9N93BcHjMDPfMLNFbxtxpc4bxwrSUQKCuHTacKXg8LMe5iB8QNbYOCYF&#10;f+RhMX8ZzLDQ7sY7uu5DJSKEfYEK6hDaQkpf1mTRj1xLHL2T6yyGKLtK6g5vEW4b+Z4kmbRoOC7U&#10;2NKqpvK8v1gFZpttPr7Hx8lRfm5C+pufc2MPSr299sspiEB9eIYf7S+tIEsncD8Tj4Cc/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z4ylxAAAANwAAAAPAAAAAAAAAAAA&#10;AAAAAKECAABkcnMvZG93bnJldi54bWxQSwUGAAAAAAQABAD5AAAAkgMAAAAA&#10;" strokeweight="0"/>
                  <v:line id="Line 617" o:spid="_x0000_s1641" style="position:absolute;visibility:visible;mso-wrap-style:square" from="3691,2915" to="3723,2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nvhcIAAADcAAAADwAAAGRycy9kb3ducmV2LnhtbERPz2vCMBS+D/wfwhvstqYK62pnFBkT&#10;523WFnZ8NG9tsHkpTdTuvzeHwY4f3+/VZrK9uNLojWMF8yQFQdw4bbhVUJ12zzkIH5A19o5JwS95&#10;2KxnDysstLvxka5laEUMYV+ggi6EoZDSNx1Z9IkbiCP340aLIcKxlXrEWwy3vVykaSYtGo4NHQ70&#10;3lFzLi9WgfnK9i+H13pZy499mH/n59zYSqmnx2n7BiLQFP7Ff+5PrSBbxPn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ZnvhcIAAADcAAAADwAAAAAAAAAAAAAA&#10;AAChAgAAZHJzL2Rvd25yZXYueG1sUEsFBgAAAAAEAAQA+QAAAJADAAAAAA==&#10;" strokeweight="0"/>
                  <v:line id="Line 618" o:spid="_x0000_s1642" style="position:absolute;visibility:visible;mso-wrap-style:square" from="3691,2921" to="3723,2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VKHsQAAADcAAAADwAAAGRycy9kb3ducmV2LnhtbESPQWvCQBSE7wX/w/IK3uomgmkaXUXE&#10;Yr1Vq+DxkX1NFrNvQ3ar6b93BcHjMDPfMLNFbxtxoc4bxwrSUQKCuHTacKXg8PP5loPwAVlj45gU&#10;/JOHxXzwMsNCuyvv6LIPlYgQ9gUqqENoCyl9WZNFP3ItcfR+XWcxRNlVUnd4jXDbyHGSZNKi4bhQ&#10;Y0urmsrz/s8qMN/ZZrJ9P34c5XoT0lN+zo09KDV87ZdTEIH68Aw/2l9aQTZO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1UoexAAAANwAAAAPAAAAAAAAAAAA&#10;AAAAAKECAABkcnMvZG93bnJldi54bWxQSwUGAAAAAAQABAD5AAAAkgMAAAAA&#10;" strokeweight="0"/>
                  <v:line id="Line 619" o:spid="_x0000_s1643" style="position:absolute;visibility:visible;mso-wrap-style:square" from="3691,2915" to="3691,2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fUacQAAADcAAAADwAAAGRycy9kb3ducmV2LnhtbESPQWvCQBSE7wX/w/IK3urGgGkaXUXE&#10;Yr1Vq+DxkX1NFrNvQ3ar6b93BcHjMDPfMLNFbxtxoc4bxwrGowQEcem04UrB4efzLQfhA7LGxjEp&#10;+CcPi/ngZYaFdlfe0WUfKhEh7AtUUIfQFlL6siaLfuRa4uj9us5iiLKrpO7wGuG2kWmSZNKi4bhQ&#10;Y0urmsrz/s8qMN/ZZrJ9P34c5XoTxqf8nBt7UGr42i+nIAL14Rl+tL+0gixN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B9RpxAAAANwAAAAPAAAAAAAAAAAA&#10;AAAAAKECAABkcnMvZG93bnJldi54bWxQSwUGAAAAAAQABAD5AAAAkgMAAAAA&#10;" strokeweight="0"/>
                  <v:line id="Line 620" o:spid="_x0000_s1644" style="position:absolute;flip:x;visibility:visible;mso-wrap-style:square" from="3691,2915" to="3723,2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9CN8YAAADcAAAADwAAAGRycy9kb3ducmV2LnhtbESPQWsCMRSE7wX/Q3hCbzWrBStbo4hi&#10;KQUraj309ty87i5uXpYkuum/N4WCx2FmvmGm82gacSXna8sKhoMMBHFhdc2lgq/D+mkCwgdkjY1l&#10;UvBLHuaz3sMUc2073tF1H0qRIOxzVFCF0OZS+qIig35gW+Lk/VhnMCTpSqkddgluGjnKsrE0WHNa&#10;qLClZUXFeX8xCnafL3xyb5d4jqdus/0+lh/H1UKpx35cvIIIFMM9/N9+1wrGo2f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uvQjfGAAAA3AAAAA8AAAAAAAAA&#10;AAAAAAAAoQIAAGRycy9kb3ducmV2LnhtbFBLBQYAAAAABAAEAPkAAACUAwAAAAA=&#10;" strokeweight="0"/>
                  <v:line id="Line 621" o:spid="_x0000_s1645" style="position:absolute;visibility:visible;mso-wrap-style:square" from="3697,2921" to="3729,2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Z/8MAAADcAAAADwAAAGRycy9kb3ducmV2LnhtbESPQWvCQBSE70L/w/IKvemmUiSmrlKk&#10;Qq+NotfX7DMbzL6Nu9sk7a/vFgSPw8x8w6w2o21FTz40jhU8zzIQxJXTDdcKDvvdNAcRIrLG1jEp&#10;+KEAm/XDZIWFdgN/Ul/GWiQIhwIVmBi7QspQGbIYZq4jTt7ZeYsxSV9L7XFIcNvKeZYtpMWG04LB&#10;jraGqkv5bRV8dXg19e/78tRiHo/bazjufKXU0+P49goi0hjv4Vv7QytYzF/g/0w6AnL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foGf/DAAAA3AAAAA8AAAAAAAAAAAAA&#10;AAAAoQIAAGRycy9kb3ducmV2LnhtbFBLBQYAAAAABAAEAPkAAACRAwAAAAA=&#10;" strokeweight="36e-5mm"/>
                  <v:line id="Line 622" o:spid="_x0000_s1646" style="position:absolute;flip:x y;visibility:visible;mso-wrap-style:square" from="3697,2921" to="3729,2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Pz0sMAAADcAAAADwAAAGRycy9kb3ducmV2LnhtbESPQWsCMRSE74X+h/AKvRTN1tJVVqMU&#10;qUV6c9X7Y/PcLCYvSxJ1/fdNodDjMDPfMIvV4Ky4UoidZwWv4wIEceN1x62Cw34zmoGICVmj9UwK&#10;7hRhtXx8WGCl/Y13dK1TKzKEY4UKTEp9JWVsDDmMY98TZ+/kg8OUZWilDnjLcGflpChK6bDjvGCw&#10;p7Wh5lxfnIK36XG/PdsX872Jznx+2bopw12p56fhYw4i0ZD+w3/trVZQTt7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NT89LDAAAA3AAAAA8AAAAAAAAAAAAA&#10;AAAAoQIAAGRycy9kb3ducmV2LnhtbFBLBQYAAAAABAAEAPkAAACRAwAAAAA=&#10;" strokeweight="0"/>
                  <v:line id="Line 623" o:spid="_x0000_s1647" style="position:absolute;flip:x y;visibility:visible;mso-wrap-style:square" from="3697,2915" to="3729,2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FtpcMAAADcAAAADwAAAGRycy9kb3ducmV2LnhtbESPQWsCMRSE70L/Q3gFL6LZWlhla5RS&#10;VKS3rnp/bF43i8nLkqS6/ntTKPQ4zMw3zGozOCuuFGLnWcHLrABB3HjdcavgdNxNlyBiQtZoPZOC&#10;O0XYrJ9GK6y0v/EXXevUigzhWKECk1JfSRkbQw7jzPfE2fv2wWHKMrRSB7xluLNyXhSldNhxXjDY&#10;04eh5lL/OAWvi/PxcLET87mLzmz3tm7KcFdq/Dy8v4FINKT/8F/7oBWU8xJ+z+QjIN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OBbaXDAAAA3AAAAA8AAAAAAAAAAAAA&#10;AAAAoQIAAGRycy9kb3ducmV2LnhtbFBLBQYAAAAABAAEAPkAAACRAwAAAAA=&#10;" strokeweight="0"/>
                  <v:line id="Line 624" o:spid="_x0000_s1648" style="position:absolute;flip:x y;visibility:visible;mso-wrap-style:square" from="3697,2921" to="3729,2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IPsMAAADcAAAADwAAAGRycy9kb3ducmV2LnhtbESPQWsCMRSE7wX/Q3iCl1KzVVjL1iil&#10;qIi3ru39sXndLCYvS5Lq+u+NIPQ4zMw3zHI9OCvOFGLnWcHrtABB3Hjdcavg+7h9eQMRE7JG65kU&#10;XCnCejV6WmKl/YW/6FynVmQIxwoVmJT6SsrYGHIYp74nzt6vDw5TlqGVOuAlw52Vs6IopcOO84LB&#10;nj4NNaf6zymYL36O+5N9NodtdGazs3VThqtSk/Hw8Q4i0ZD+w4/2XisoZwu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zNyD7DAAAA3AAAAA8AAAAAAAAAAAAA&#10;AAAAoQIAAGRycy9kb3ducmV2LnhtbFBLBQYAAAAABAAEAPkAAACRAwAAAAA=&#10;" strokeweight="0"/>
                  <v:line id="Line 625" o:spid="_x0000_s1649" style="position:absolute;flip:x y;visibility:visible;mso-wrap-style:square" from="3697,2921" to="3729,2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JcTMAAAADcAAAADwAAAGRycy9kb3ducmV2LnhtbERPTWsCMRC9C/6HMAUvUrNVWGVrFClV&#10;pLeueh82081iMlmSVNd/bw6FHh/ve70dnBU3CrHzrOBtVoAgbrzuuFVwPu1fVyBiQtZoPZOCB0XY&#10;bsajNVba3/mbbnVqRQ7hWKECk1JfSRkbQw7jzPfEmfvxwWHKMLRSB7zncGflvChK6bDj3GCwpw9D&#10;zbX+dQoWy8vpeLVT87WPznwebN2U4aHU5GXYvYNINKR/8Z/7qBWU87w2n8lHQG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1SXEzAAAAA3AAAAA8AAAAAAAAAAAAAAAAA&#10;oQIAAGRycy9kb3ducmV2LnhtbFBLBQYAAAAABAAEAPkAAACOAwAAAAA=&#10;" strokeweight="0"/>
                  <v:line id="Line 626" o:spid="_x0000_s1650" style="position:absolute;flip:x y;visibility:visible;mso-wrap-style:square" from="3691,2921" to="3729,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7518MAAADcAAAADwAAAGRycy9kb3ducmV2LnhtbESPQWsCMRSE7wX/Q3hCL0WzWtja1Sgi&#10;tUhvXfX+2LxuFpOXJUl1/fdNodDjMDPfMKvN4Ky4UoidZwWzaQGCuPG641bB6bifLEDEhKzReiYF&#10;d4qwWY8eVlhpf+NPutapFRnCsUIFJqW+kjI2hhzGqe+Js/flg8OUZWilDnjLcGflvChK6bDjvGCw&#10;p52h5lJ/OwXPL+fj4WKfzMc+OvP2buumDHelHsfDdgki0ZD+w3/tg1ZQzl/h90w+AnL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Ie+dfDAAAA3AAAAA8AAAAAAAAAAAAA&#10;AAAAoQIAAGRycy9kb3ducmV2LnhtbFBLBQYAAAAABAAEAPkAAACRAwAAAAA=&#10;" strokeweight="0"/>
                  <v:line id="Line 627" o:spid="_x0000_s1651" style="position:absolute;flip:x y;visibility:visible;mso-wrap-style:square" from="3704,2921" to="3736,2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3Gl8AAAADcAAAADwAAAGRycy9kb3ducmV2LnhtbERPTWsCMRC9F/wPYQpeSs2qsJWtUURq&#10;EW+u9T5sppvFZLIkqa7/vjkIHh/ve7kenBVXCrHzrGA6KUAQN1533Cr4Oe3eFyBiQtZoPZOCO0VY&#10;r0YvS6y0v/GRrnVqRQ7hWKECk1JfSRkbQw7jxPfEmfv1wWHKMLRSB7zlcGflrChK6bDj3GCwp62h&#10;5lL/OQXzj/Npf7Fv5rCLznx927opw12p8euw+QSRaEhP8cO91wrKeZ6fz+QjIF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b9xpfAAAAA3AAAAA8AAAAAAAAAAAAAAAAA&#10;oQIAAGRycy9kb3ducmV2LnhtbFBLBQYAAAAABAAEAPkAAACOAwAAAAA=&#10;" strokeweight="0"/>
                  <v:line id="Line 628" o:spid="_x0000_s1652" style="position:absolute;visibility:visible;mso-wrap-style:square" from="3691,2915" to="3691,2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zcw8UAAADcAAAADwAAAGRycy9kb3ducmV2LnhtbESPT2vCQBTE7wW/w/IEb3UTpTFGVxGx&#10;2N5a/4DHR/aZLGbfhuxW02/fLRR6HGbmN8xy3dtG3KnzxrGCdJyAIC6dNlwpOB1fn3MQPiBrbByT&#10;gm/ysF4NnpZYaPfgT7ofQiUihH2BCuoQ2kJKX9Zk0Y9dSxy9q+sshii7SuoOHxFuGzlJkkxaNBwX&#10;amxpW1N5O3xZBeYj27+8z87zs9ztQ3rJb7mxJ6VGw36zABGoD//hv/abVpBNU/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wzcw8UAAADcAAAADwAAAAAAAAAA&#10;AAAAAAChAgAAZHJzL2Rvd25yZXYueG1sUEsFBgAAAAAEAAQA+QAAAJMDAAAAAA==&#10;" strokeweight="0"/>
                  <v:line id="Line 629" o:spid="_x0000_s1653" style="position:absolute;visibility:visible;mso-wrap-style:square" from="3691,2915" to="3723,2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95CtMQAAADcAAAADwAAAGRycy9kb3ducmV2LnhtbESPQWvCQBSE7wX/w/IKvelGi2kaXUVE&#10;0d6sVfD4yL4mi9m3Ibtq/PduQehxmJlvmOm8s7W4UuuNYwXDQQKCuHDacKng8LPuZyB8QNZYOyYF&#10;d/Iwn/Vepphrd+Nvuu5DKSKEfY4KqhCaXEpfVGTRD1xDHL1f11oMUbal1C3eItzWcpQkqbRoOC5U&#10;2NCyouK8v1gFZpduxl8fx8+jXG3C8JSdM2MPSr29dosJiEBd+A8/21utIH0fwd+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3kK0xAAAANwAAAAPAAAAAAAAAAAA&#10;AAAAAKECAABkcnMvZG93bnJldi54bWxQSwUGAAAAAAQABAD5AAAAkgMAAAAA&#10;" strokeweight="0"/>
                  <v:oval id="Oval 630" o:spid="_x0000_s1654" style="position:absolute;left:3799;top:433;width:1286;height:5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WNOcQA&#10;AADcAAAADwAAAGRycy9kb3ducmV2LnhtbESPzWsCMRTE7wX/h/CE3mrWD0S2RilCQejB+nHo8bl5&#10;7oZuXtJN1Pjfm4LgcZiZ3zDzZbKtuFAXjGMFw0EBgrhy2nCt4LD/fJuBCBFZY+uYFNwowHLRe5lj&#10;qd2Vt3TZxVpkCIcSFTQx+lLKUDVkMQycJ87eyXUWY5ZdLXWH1wy3rRwVxVRaNJwXGvS0aqj63Z2t&#10;Au+/J5OUNiaM0unPfPFxe/s5KvXaTx/vICKl+Aw/2mutYDoew/+ZfAT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VjTnEAAAA3AAAAA8AAAAAAAAAAAAAAAAAmAIAAGRycy9k&#10;b3ducmV2LnhtbFBLBQYAAAAABAAEAPUAAACJAwAAAAA=&#10;" fillcolor="#ffc" strokecolor="#903" strokeweight="0"/>
                  <v:rect id="Rectangle 631" o:spid="_x0000_s1655" style="position:absolute;left:4009;top:509;width:818;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a+NcIA&#10;AADcAAAADwAAAGRycy9kb3ducmV2LnhtbESPzYoCMRCE74LvEFrwphl1EZk1igiCLl4c9wGaSc8P&#10;Jp0hyTqzb28WhD0WVfUVtd0P1ogn+dA6VrCYZyCIS6dbrhV830+zDYgQkTUax6TglwLsd+PRFnPt&#10;er7Rs4i1SBAOOSpoYuxyKUPZkMUwdx1x8irnLcYkfS21xz7BrZHLLFtLiy2nhQY7OjZUPoofq0De&#10;i1O/KYzP3NeyuprL+VaRU2o6GQ6fICIN8T/8bp+1gvXqA/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5r41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Perder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parcialmente</w:t>
                          </w:r>
                          <w:proofErr w:type="spellEnd"/>
                          <w:r>
                            <w:rPr>
                              <w:rFonts w:ascii="Tahoma" w:hAnsi="Tahoma" w:cs="Tahoma"/>
                              <w:b/>
                              <w:bCs/>
                              <w:color w:val="000000"/>
                              <w:sz w:val="8"/>
                              <w:szCs w:val="8"/>
                              <w:lang w:val="en-US"/>
                            </w:rPr>
                            <w:t xml:space="preserve"> </w:t>
                          </w:r>
                        </w:p>
                      </w:txbxContent>
                    </v:textbox>
                  </v:rect>
                  <v:rect id="Rectangle 632" o:spid="_x0000_s1656" style="position:absolute;left:4016;top:611;width:79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obrsIA&#10;AADcAAAADwAAAGRycy9kb3ducmV2LnhtbESPzYoCMRCE74LvEFrwphmVFZk1igiCLl4c9wGaSc8P&#10;Jp0hyTqzb28WhD0WVfUVtd0P1ogn+dA6VrCYZyCIS6dbrhV830+zDYgQkTUax6TglwLsd+PRFnPt&#10;er7Rs4i1SBAOOSpoYuxyKUPZkMUwdx1x8irnLcYkfS21xz7BrZHLLFtLiy2nhQY7OjZUPoofq0De&#10;i1O/KYzP3NeyuprL+VaRU2o6GQ6fICIN8T/8bp+1gvXqA/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qhuu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período</w:t>
                          </w:r>
                          <w:proofErr w:type="spellEnd"/>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usufruto</w:t>
                          </w:r>
                          <w:proofErr w:type="spellEnd"/>
                          <w:r>
                            <w:rPr>
                              <w:rFonts w:ascii="Tahoma" w:hAnsi="Tahoma" w:cs="Tahoma"/>
                              <w:b/>
                              <w:bCs/>
                              <w:color w:val="000000"/>
                              <w:sz w:val="8"/>
                              <w:szCs w:val="8"/>
                              <w:lang w:val="en-US"/>
                            </w:rPr>
                            <w:t xml:space="preserve"> </w:t>
                          </w:r>
                        </w:p>
                      </w:txbxContent>
                    </v:textbox>
                  </v:rect>
                  <v:rect id="Rectangle 633" o:spid="_x0000_s1657" style="position:absolute;left:4257;top:713;width:348;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iF2cEA&#10;AADcAAAADwAAAGRycy9kb3ducmV2LnhtbESP3YrCMBSE7xd8h3AE79ZUhSLVKMuCoMveWH2AQ3P6&#10;g8lJSaKtb79ZELwcZuYbZrsfrREP8qFzrGAxz0AQV0533Ci4Xg6faxAhIms0jknBkwLsd5OPLRba&#10;DXymRxkbkSAcClTQxtgXUoaqJYth7nri5NXOW4xJ+kZqj0OCWyOXWZZLix2nhRZ7+m6pupV3q0Be&#10;ysOwLo3P3M+y/jWn47kmp9RsOn5tQEQa4zv8ah+1gnyVw/+ZdATk7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Z4hdnBAAAA3AAAAA8AAAAAAAAAAAAAAAAAmAIAAGRycy9kb3du&#10;cmV2LnhtbFBLBQYAAAAABAAEAPUAAACGAw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férias</w:t>
                          </w:r>
                          <w:proofErr w:type="spellEnd"/>
                        </w:p>
                      </w:txbxContent>
                    </v:textbox>
                  </v:rect>
                  <v:line id="Line 634" o:spid="_x0000_s1658" style="position:absolute;visibility:visible;mso-wrap-style:square" from="3812,446" to="3812,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6nhLMQAAADcAAAADwAAAGRycy9kb3ducmV2LnhtbESPT2vCQBTE7wW/w/KE3nRjizGNrlJK&#10;RXvzL/T4yD6TxezbkF01fnu3IPQ4zMxvmNmis7W4UuuNYwWjYQKCuHDacKngsF8OMhA+IGusHZOC&#10;O3lYzHsvM8y1u/GWrrtQighhn6OCKoQml9IXFVn0Q9cQR+/kWoshyraUusVbhNtaviVJKi0ajgsV&#10;NvRVUXHeXawCs0lX45/J8eMov1dh9JudM2MPSr32u88piEBd+A8/22utIH2fwN+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eEsxAAAANwAAAAPAAAAAAAAAAAA&#10;AAAAAKECAABkcnMvZG93bnJldi54bWxQSwUGAAAAAAQABAD5AAAAkgMAAAAA&#10;" strokeweight="0"/>
                  <v:line id="Line 635" o:spid="_x0000_s1659" style="position:absolute;visibility:visible;mso-wrap-style:square" from="3812,446" to="3837,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Z1XsEAAADcAAAADwAAAGRycy9kb3ducmV2LnhtbERPz2vCMBS+C/4P4QneZqpjteuMIrKh&#10;u6lT2PHRPNtg81KaqPW/NwfB48f3e7bobC2u1HrjWMF4lIAgLpw2XCo4/P28ZSB8QNZYOyYFd/Kw&#10;mPd7M8y1u/GOrvtQihjCPkcFVQhNLqUvKrLoR64hjtzJtRZDhG0pdYu3GG5rOUmSVFo0HBsqbGhV&#10;UXHeX6wCs03XH7/T4+dRfq/D+D87Z8YelBoOuuUXiEBdeImf7o1WkL7HtfFMPAJy/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NnVewQAAANwAAAAPAAAAAAAAAAAAAAAA&#10;AKECAABkcnMvZG93bnJldi54bWxQSwUGAAAAAAQABAD5AAAAjwMAAAAA&#10;" strokeweight="0"/>
                  <v:line id="Line 636" o:spid="_x0000_s1660" style="position:absolute;flip:x;visibility:visible;mso-wrap-style:square" from="3818,452" to="3837,4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7jAMYAAADcAAAADwAAAGRycy9kb3ducmV2LnhtbESPQWsCMRSE7wX/Q3hCbzVbC7bdGkUs&#10;FRFUtPXQ23Pzuru4eVmS6MZ/bwqFHoeZ+YYZT6NpxIWcry0reBxkIIgLq2suFXx9fjy8gPABWWNj&#10;mRRcycN00rsbY65txzu67EMpEoR9jgqqENpcSl9UZNAPbEucvB/rDIYkXSm1wy7BTSOHWTaSBmtO&#10;CxW2NK+oOO3PRsFu88xHtzjHUzx26+33oVwd3mdK3ffj7A1EoBj+w3/tpVYwenqF3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e4wDGAAAA3AAAAA8AAAAAAAAA&#10;AAAAAAAAoQIAAGRycy9kb3ducmV2LnhtbFBLBQYAAAAABAAEAPkAAACUAwAAAAA=&#10;" strokeweight="0"/>
                  <v:line id="Line 637" o:spid="_x0000_s1661" style="position:absolute;flip:y;visibility:visible;mso-wrap-style:square" from="3818,452" to="3818,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I54MMAAADcAAAADwAAAGRycy9kb3ducmV2LnhtbERPy2oCMRTdF/yHcIXuakYRW0ajiKKU&#10;Qlt8LdxdJ9eZwcnNkEQn/ftmUejycN6zRTSNeJDztWUFw0EGgriwuuZSwfGweXkD4QOyxsYyKfgh&#10;D4t572mGubYd7+ixD6VIIexzVFCF0OZS+qIig35gW+LEXa0zGBJ0pdQOuxRuGjnKsok0WHNqqLCl&#10;VUXFbX83CnZfr3xx23u8xUv3+X0+lR+n9VKp535cTkEEiuFf/Od+1wom4zQ/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aiOeDDAAAA3AAAAA8AAAAAAAAAAAAA&#10;AAAAoQIAAGRycy9kb3ducmV2LnhtbFBLBQYAAAAABAAEAPkAAACRAwAAAAA=&#10;" strokeweight="0"/>
                  <v:line id="Line 638" o:spid="_x0000_s1662" style="position:absolute;visibility:visible;mso-wrap-style:square" from="3812,446" to="3844,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qvvsUAAADcAAAADwAAAGRycy9kb3ducmV2LnhtbESPT2vCQBTE7wW/w/IEb3UTsTFGVxGx&#10;2N5a/4DHR/aZLGbfhuxW02/fLRR6HGbmN8xy3dtG3KnzxrGCdJyAIC6dNlwpOB1fn3MQPiBrbByT&#10;gm/ysF4NnpZYaPfgT7ofQiUihH2BCuoQ2kJKX9Zk0Y9dSxy9q+sshii7SuoOHxFuGzlJkkxaNBwX&#10;amxpW1N5O3xZBeYj27+8z87zs9ztQ3rJb7mxJ6VGw36zABGoD//hv/abVpBNU/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wqvvsUAAADcAAAADwAAAAAAAAAA&#10;AAAAAAChAgAAZHJzL2Rvd25yZXYueG1sUEsFBgAAAAAEAAQA+QAAAJMDAAAAAA==&#10;" strokeweight="0"/>
                  <v:line id="Line 639" o:spid="_x0000_s1663" style="position:absolute;visibility:visible;mso-wrap-style:square" from="3812,465" to="3812,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9gxycQAAADcAAAADwAAAGRycy9kb3ducmV2LnhtbESPQWvCQBSE7wX/w/IKvelGqWkaXUVE&#10;0d6sVfD4yL4mi9m3Ibtq/PduQehxmJlvmOm8s7W4UuuNYwXDQQKCuHDacKng8LPuZyB8QNZYOyYF&#10;d/Iwn/Vepphrd+Nvuu5DKSKEfY4KqhCaXEpfVGTRD1xDHL1f11oMUbal1C3eItzWcpQkqbRoOC5U&#10;2NCyouK8v1gFZpduxl8fx8+jXG3C8JSdM2MPSr29dosJiEBd+A8/21utIH0fwd+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2DHJxAAAANwAAAAPAAAAAAAAAAAA&#10;AAAAAKECAABkcnMvZG93bnJldi54bWxQSwUGAAAAAAQABAD5AAAAkgMAAAAA&#10;" strokeweight="0"/>
                  <v:line id="Line 640" o:spid="_x0000_s1664" style="position:absolute;visibility:visible;mso-wrap-style:square" from="3818,446" to="3818,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SUUsUAAADcAAAADwAAAGRycy9kb3ducmV2LnhtbESPT2vCQBTE74LfYXlCb7rR1jRNXUWk&#10;xXpr/QMeH9lnsph9G7Jbjd/eLQg9DjPzG2a26GwtLtR641jBeJSAIC6cNlwq2O8+hxkIH5A11o5J&#10;wY08LOb93gxz7a78Q5dtKEWEsM9RQRVCk0vpi4os+pFriKN3cq3FEGVbSt3iNcJtLSdJkkqLhuNC&#10;hQ2tKirO21+rwHyn6+nm9fB2kB/rMD5m58zYvVJPg275DiJQF/7Dj/aXVpC+PMP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JSUUsUAAADcAAAADwAAAAAAAAAA&#10;AAAAAAChAgAAZHJzL2Rvd25yZXYueG1sUEsFBgAAAAAEAAQA+QAAAJMDAAAAAA==&#10;" strokeweight="0"/>
                  <v:line id="Line 641" o:spid="_x0000_s1665" style="position:absolute;visibility:visible;mso-wrap-style:square" from="3812,452" to="3844,4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0MJsQAAADcAAAADwAAAGRycy9kb3ducmV2LnhtbESPT2vCQBTE7wW/w/IEb3VjsTFGV5Fi&#10;0d78Cx4f2WeymH0bsltNv71bKPQ4zMxvmPmys7W4U+uNYwWjYQKCuHDacKngdPx8zUD4gKyxdkwK&#10;fsjDctF7mWOu3YP3dD+EUkQI+xwVVCE0uZS+qMiiH7qGOHpX11oMUbal1C0+ItzW8i1JUmnRcFyo&#10;sKGPiorb4dsqMLt08/41OU/Pcr0Jo0t2y4w9KTXod6sZiEBd+A//tbdaQToew++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fQwmxAAAANwAAAAPAAAAAAAAAAAA&#10;AAAAAKECAABkcnMvZG93bnJldi54bWxQSwUGAAAAAAQABAD5AAAAkgMAAAAA&#10;" strokeweight="0"/>
                  <v:line id="Line 642" o:spid="_x0000_s1666" style="position:absolute;visibility:visible;mso-wrap-style:square" from="3812,452" to="3844,4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GpvcQAAADcAAAADwAAAGRycy9kb3ducmV2LnhtbESPT2vCQBTE7wW/w/KE3upG0Rijq4hY&#10;bG/+BY+P7DNZzL4N2a2m375bKPQ4zMxvmMWqs7V4UOuNYwXDQQKCuHDacKngfHp/y0D4gKyxdkwK&#10;vsnDatl7WWCu3ZMP9DiGUkQI+xwVVCE0uZS+qMiiH7iGOHo311oMUbal1C0+I9zWcpQkqbRoOC5U&#10;2NCmouJ+/LIKzD7dTT6nl9lFbndheM3umbFnpV773XoOIlAX/sN/7Q+tIB1P4P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Mam9xAAAANwAAAAPAAAAAAAAAAAA&#10;AAAAAKECAABkcnMvZG93bnJldi54bWxQSwUGAAAAAAQABAD5AAAAkgMAAAAA&#10;" strokeweight="0"/>
                  <v:line id="Line 643" o:spid="_x0000_s1667" style="position:absolute;visibility:visible;mso-wrap-style:square" from="3818,446" to="3818,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M3ysUAAADcAAAADwAAAGRycy9kb3ducmV2LnhtbESPT2vCQBTE7wW/w/IEb7pRbIzRVaS0&#10;aG+tf8DjI/tMFrNvQ3ar6bd3C0KPw8z8hlmuO1uLG7XeOFYwHiUgiAunDZcKjoePYQbCB2SNtWNS&#10;8Ese1qveyxJz7e78Tbd9KEWEsM9RQRVCk0vpi4os+pFriKN3ca3FEGVbSt3iPcJtLSdJkkqLhuNC&#10;hQ29VVRc9z9WgflKt6+fs9P8JN+3YXzOrpmxR6UG/W6zABGoC//hZ3unFaTTFP7OxCMgV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OM3ysUAAADcAAAADwAAAAAAAAAA&#10;AAAAAAChAgAAZHJzL2Rvd25yZXYueG1sUEsFBgAAAAAEAAQA+QAAAJMDAAAAAA==&#10;" strokeweight="0"/>
                  <v:line id="Line 644" o:spid="_x0000_s1668" style="position:absolute;visibility:visible;mso-wrap-style:square" from="3818,446" to="3818,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6+SUcQAAADcAAAADwAAAGRycy9kb3ducmV2LnhtbESPT2vCQBTE7wW/w/KE3nRjqTGNrlJK&#10;RXvzL/T4yD6TxezbkF01fnu3IPQ4zMxvmNmis7W4UuuNYwWjYQKCuHDacKngsF8OMhA+IGusHZOC&#10;O3lYzHsvM8y1u/GWrrtQighhn6OCKoQml9IXFVn0Q9cQR+/kWoshyraUusVbhNtaviVJKi0ajgsV&#10;NvRVUXHeXawCs0lX45/J8eMov1dh9JudM2MPSr32u88piEBd+A8/22utIH2fwN+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r5JRxAAAANwAAAAPAAAAAAAAAAAA&#10;AAAAAKECAABkcnMvZG93bnJldi54bWxQSwUGAAAAAAQABAD5AAAAkgMAAAAA&#10;" strokeweight="0"/>
                  <v:line id="Line 645" o:spid="_x0000_s1669" style="position:absolute;visibility:visible;mso-wrap-style:square" from="3812,446" to="3844,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AGI8EAAADcAAAADwAAAGRycy9kb3ducmV2LnhtbERPz2vCMBS+C/4P4QneZqpsteuMIrKh&#10;u6lT2PHRPNtg81KaqPW/NwfB48f3e7bobC2u1HrjWMF4lIAgLpw2XCo4/P28ZSB8QNZYOyYFd/Kw&#10;mPd7M8y1u/GOrvtQihjCPkcFVQhNLqUvKrLoR64hjtzJtRZDhG0pdYu3GG5rOUmSVFo0HBsqbGhV&#10;UXHeX6wCs03XH7/T4+dRfq/D+D87Z8YelBoOuuUXiEBdeImf7o1WkL7HtfFMPAJy/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MAYjwQAAANwAAAAPAAAAAAAAAAAAAAAA&#10;AKECAABkcnMvZG93bnJldi54bWxQSwUGAAAAAAQABAD5AAAAjwMAAAAA&#10;" strokeweight="0"/>
                  <v:line id="Line 646" o:spid="_x0000_s1670" style="position:absolute;visibility:visible;mso-wrap-style:square" from="3812,452" to="3844,4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juMQAAADcAAAADwAAAGRycy9kb3ducmV2LnhtbESPQWvCQBSE7wX/w/KE3nRjqTFGVyml&#10;or2pVejxkX0mi9m3Ibtq/PduQehxmJlvmPmys7W4UuuNYwWjYQKCuHDacKng8LMaZCB8QNZYOyYF&#10;d/KwXPRe5phrd+MdXfehFBHCPkcFVQhNLqUvKrLoh64hjt7JtRZDlG0pdYu3CLe1fEuSVFo0HBcq&#10;bOizouK8v1gFZpuux9+T4/Qov9Zh9JudM2MPSr32u48ZiEBd+A8/2xutIH2fwt+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fKO4xAAAANwAAAAPAAAAAAAAAAAA&#10;AAAAAKECAABkcnMvZG93bnJldi54bWxQSwUGAAAAAAQABAD5AAAAkgMAAAAA&#10;" strokeweight="0"/>
                  <v:line id="Line 647" o:spid="_x0000_s1671" style="position:absolute;visibility:visible;mso-wrap-style:square" from="3812,446" to="3812,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Z+c+MIAAADcAAAADwAAAGRycy9kb3ducmV2LnhtbERPz2vCMBS+D/wfwht4W1MHdrUzigzF&#10;7TZrCzs+mrc22LyUJmr33y+HwY4f3+/1drK9uNHojWMFiyQFQdw4bbhVUJ0PTzkIH5A19o5JwQ95&#10;2G5mD2sstLvziW5laEUMYV+ggi6EoZDSNx1Z9IkbiCP37UaLIcKxlXrEewy3vXxO00xaNBwbOhzo&#10;raPmUl6tAvOZHZcfL/WqlvtjWHzll9zYSqn547R7BRFoCv/iP/e7VpAt4/x4Jh4Bufk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Z+c+MIAAADcAAAADwAAAAAAAAAAAAAA&#10;AAChAgAAZHJzL2Rvd25yZXYueG1sUEsFBgAAAAAEAAQA+QAAAJADAAAAAA==&#10;" strokeweight="0"/>
                  <v:line id="Line 648" o:spid="_x0000_s1672" style="position:absolute;flip:x;visibility:visible;mso-wrap-style:square" from="3812,446" to="3844,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cKpsYAAADcAAAADwAAAGRycy9kb3ducmV2LnhtbESPQWsCMRSE74X+h/AK3mrWgrZsjSJK&#10;RQQr2nro7bl53V3cvCxJdOO/N4WCx2FmvmHG02gacSHna8sKBv0MBHFhdc2lgu+vj+c3ED4ga2ws&#10;k4IreZhOHh/GmGvb8Y4u+1CKBGGfo4IqhDaX0hcVGfR92xIn79c6gyFJV0rtsEtw08iXLBtJgzWn&#10;hQpbmldUnPZno2D3+cpHtzzHUzx2m+3PoVwfFjOlek9x9g4iUAz38H97pRWMhgP4O5OOgJ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w3CqbGAAAA3AAAAA8AAAAAAAAA&#10;AAAAAAAAoQIAAGRycy9kb3ducmV2LnhtbFBLBQYAAAAABAAEAPkAAACUAwAAAAA=&#10;" strokeweight="0"/>
                  <v:line id="Line 649" o:spid="_x0000_s1673" style="position:absolute;visibility:visible;mso-wrap-style:square" from="3818,452" to="3850,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tXbcMAAADcAAAADwAAAGRycy9kb3ducmV2LnhtbESPQWvCQBSE70L/w/IKvemmQiWmrlKk&#10;Qq+NotfX7DMbzL6Nu9sk7a/vFgSPw8x8w6w2o21FTz40jhU8zzIQxJXTDdcKDvvdNAcRIrLG1jEp&#10;+KEAm/XDZIWFdgN/Ul/GWiQIhwIVmBi7QspQGbIYZq4jTt7ZeYsxSV9L7XFIcNvKeZYtpMWG04LB&#10;jraGqkv5bRV8dXg19e/78tRiHo/bazjufKXU0+P49goi0hjv4Vv7QytYvMzh/0w6AnL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9LV23DAAAA3AAAAA8AAAAAAAAAAAAA&#10;AAAAoQIAAGRycy9kb3ducmV2LnhtbFBLBQYAAAAABAAEAPkAAACRAwAAAAA=&#10;" strokeweight="36e-5mm"/>
                  <v:line id="Line 650" o:spid="_x0000_s1674" style="position:absolute;flip:x y;visibility:visible;mso-wrap-style:square" from="3818,452" to="3850,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C9QMMAAADcAAAADwAAAGRycy9kb3ducmV2LnhtbESPQWsCMRSE74X+h/AKvZSabaVbWY1S&#10;pIr05qr3x+a5WUxeliTq+u8bodDjMDPfMLPF4Ky4UIidZwVvowIEceN1x62C/W71OgERE7JG65kU&#10;3CjCYv74MMNK+ytv6VKnVmQIxwoVmJT6SsrYGHIYR74nzt7RB4cpy9BKHfCa4c7K96IopcOO84LB&#10;npaGmlN9dgrGn4fd5mRfzM8qOvO9tnVThptSz0/D1xREoiH9h//aG62g/BjD/Uw+AnL+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vwvUDDAAAA3AAAAA8AAAAAAAAAAAAA&#10;AAAAoQIAAGRycy9kb3ducmV2LnhtbFBLBQYAAAAABAAEAPkAAACRAwAAAAA=&#10;" strokeweight="0"/>
                  <v:line id="Line 651" o:spid="_x0000_s1675" style="position:absolute;flip:x y;visibility:visible;mso-wrap-style:square" from="3818,446" to="3850,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klNMQAAADcAAAADwAAAGRycy9kb3ducmV2LnhtbESPQWsCMRSE70L/Q3iFXkrNtrarbI1S&#10;RIv01lXvj83rZjF5WZKo679vCgWPw8x8w8yXg7PiTCF2nhU8jwsQxI3XHbcK9rvN0wxETMgarWdS&#10;cKUIy8XdaI6V9hf+pnOdWpEhHCtUYFLqKyljY8hhHPueOHs/PjhMWYZW6oCXDHdWvhRFKR12nBcM&#10;9rQy1Bzrk1MwmR5226N9NF+b6Mz609ZNGa5KPdwPH+8gEg3pFv5vb7WC8u0V/s7kI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GSU0xAAAANwAAAAPAAAAAAAAAAAA&#10;AAAAAKECAABkcnMvZG93bnJldi54bWxQSwUGAAAAAAQABAD5AAAAkgMAAAAA&#10;" strokeweight="0"/>
                  <v:line id="Line 652" o:spid="_x0000_s1676" style="position:absolute;flip:x y;visibility:visible;mso-wrap-style:square" from="3818,452" to="3850,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WAr8MAAADcAAAADwAAAGRycy9kb3ducmV2LnhtbESPQWsCMRSE74X+h/AKXkrNVnErq1FK&#10;UZHeutb7Y/PcLCYvS5Lq+u9NodDjMDPfMMv14Ky4UIidZwWv4wIEceN1x62C78P2ZQ4iJmSN1jMp&#10;uFGE9erxYYmV9lf+okudWpEhHCtUYFLqKyljY8hhHPueOHsnHxymLEMrdcBrhjsrJ0VRSocd5wWD&#10;PX0Yas71j1MwfTse9mf7bD630ZnNztZNGW5KjZ6G9wWIREP6D/+191pBOZvB75l8BOTq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tVgK/DAAAA3AAAAA8AAAAAAAAAAAAA&#10;AAAAoQIAAGRycy9kb3ducmV2LnhtbFBLBQYAAAAABAAEAPkAAACRAwAAAAA=&#10;" strokeweight="0"/>
                  <v:line id="Line 653" o:spid="_x0000_s1677" style="position:absolute;flip:x y;visibility:visible;mso-wrap-style:square" from="3818,452" to="3850,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ce2MMAAADcAAAADwAAAGRycy9kb3ducmV2LnhtbESPQWsCMRSE74X+h/CEXopm2+JWVqOU&#10;Uot4c633x+a5WUxeliTV9d83BcHjMDPfMIvV4Kw4U4idZwUvkwIEceN1x62Cn/16PAMRE7JG65kU&#10;XCnCavn4sMBK+wvv6FynVmQIxwoVmJT6SsrYGHIYJ74nzt7RB4cpy9BKHfCS4c7K16IopcOO84LB&#10;nj4NNaf61yl4ez/sNyf7bLbr6MzXt62bMlyVehoNH3MQiYZ0D9/aG62gnJbwfyYfAbn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uHHtjDAAAA3AAAAA8AAAAAAAAAAAAA&#10;AAAAoQIAAGRycy9kb3ducmV2LnhtbFBLBQYAAAAABAAEAPkAAACRAwAAAAA=&#10;" strokeweight="0"/>
                  <v:line id="Line 654" o:spid="_x0000_s1678" style="position:absolute;flip:x y;visibility:visible;mso-wrap-style:square" from="3812,452" to="3850,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u7Q8MAAADcAAAADwAAAGRycy9kb3ducmV2LnhtbESPQWsCMRSE74X+h/CEXopmbekqq1GK&#10;1CK9da33x+a5WUxeliTV9d83BcHjMDPfMMv14Kw4U4idZwXTSQGCuPG641bBz347noOICVmj9UwK&#10;rhRhvXp8WGKl/YW/6VynVmQIxwoVmJT6SsrYGHIYJ74nzt7RB4cpy9BKHfCS4c7Kl6IopcOO84LB&#10;njaGmlP96xS8zg773ck+m69tdObj09ZNGa5KPY2G9wWIREO6h2/tnVZQvs3g/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TLu0PDAAAA3AAAAA8AAAAAAAAAAAAA&#10;AAAAoQIAAGRycy9kb3ducmV2LnhtbFBLBQYAAAAABAAEAPkAAACRAwAAAAA=&#10;" strokeweight="0"/>
                  <v:line id="Line 655" o:spid="_x0000_s1679" style="position:absolute;flip:x y;visibility:visible;mso-wrap-style:square" from="3825,452" to="3857,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QvMcAAAADcAAAADwAAAGRycy9kb3ducmV2LnhtbERPTWsCMRC9F/wPYYReima1dC1bo4ho&#10;kd66tvdhM90sJpMlibr+++YgeHy87+V6cFZcKMTOs4LZtABB3Hjdcavg57ifvIOICVmj9UwKbhRh&#10;vRo9LbHS/srfdKlTK3IIxwoVmJT6SsrYGHIYp74nztyfDw5ThqGVOuA1hzsr50VRSocd5waDPW0N&#10;Naf67BS8Ln6Ph5N9MV/76Mzu09ZNGW5KPY+HzQeIREN6iO/ug1ZQvuW1+Uw+AnL1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VULzHAAAAA3AAAAA8AAAAAAAAAAAAAAAAA&#10;oQIAAGRycy9kb3ducmV2LnhtbFBLBQYAAAAABAAEAPkAAACOAwAAAAA=&#10;" strokeweight="0"/>
                  <v:line id="Line 656" o:spid="_x0000_s1680" style="position:absolute;visibility:visible;mso-wrap-style:square" from="3812,446" to="3812,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U1ZcQAAADcAAAADwAAAGRycy9kb3ducmV2LnhtbESPT4vCMBTE7wt+h/CEva2pgrV2jSKy&#10;i+7Nv7DHR/Nsg81LabJav/1GEDwOM/MbZrbobC2u1HrjWMFwkIAgLpw2XCo4Hr4/MhA+IGusHZOC&#10;O3lYzHtvM8y1u/GOrvtQighhn6OCKoQml9IXFVn0A9cQR+/sWoshyraUusVbhNtajpIklRYNx4UK&#10;G1pVVFz2f1aB2abr8c/kND3Jr3UY/maXzNijUu/9bvkJIlAXXuFne6MVpOMpPM7EIyD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pTVlxAAAANwAAAAPAAAAAAAAAAAA&#10;AAAAAKECAABkcnMvZG93bnJldi54bWxQSwUGAAAAAAQABAD5AAAAkgMAAAAA&#10;" strokeweight="0"/>
                  <v:line id="Line 657" o:spid="_x0000_s1681" style="position:absolute;visibility:visible;mso-wrap-style:square" from="3812,446" to="3844,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WRcIAAADcAAAADwAAAGRycy9kb3ducmV2LnhtbERPyWrDMBC9B/oPYgq9JbILdVwniiml&#10;Je0tK/Q4WBNb2BoZS3Xcv68OgRwfb1+Xk+3ESIM3jhWkiwQEceW04VrB6fg5z0H4gKyxc0wK/shD&#10;uXmYrbHQ7sp7Gg+hFjGEfYEKmhD6QkpfNWTRL1xPHLmLGyyGCIda6gGvMdx28jlJMmnRcGxosKf3&#10;hqr28GsVmF22fflenl/P8mMb0p+8zY09KfX0OL2tQASawl18c39pBVkW58cz8QjIz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NWRcIAAADcAAAADwAAAAAAAAAAAAAA&#10;AAChAgAAZHJzL2Rvd25yZXYueG1sUEsFBgAAAAAEAAQA+QAAAJADAAAAAA==&#10;" strokeweight="0"/>
                  <v:oval id="Oval 658" o:spid="_x0000_s1682" style="position:absolute;left:3799;top:974;width:1305;height: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ZyMMA&#10;AADcAAAADwAAAGRycy9kb3ducmV2LnhtbESPQWsCMRSE74L/ITzBm2YVWcrWKKUgFHqo2h56fG6e&#10;u6Gbl7hJNf57Iwgeh5n5hlmuk+3EmfpgHCuYTQsQxLXThhsFP9+byQuIEJE1do5JwZUCrFfDwRIr&#10;7S68o/M+NiJDOFSooI3RV1KGuiWLYeo8cfaOrrcYs+wbqXu8ZLjt5LwoSmnRcF5o0dN7S/Xf/t8q&#10;8H67WKT0ZcI8HU/mkw+76+9BqfEovb2CiJTiM/xof2gFZTmD+5l8BO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iZyMMAAADcAAAADwAAAAAAAAAAAAAAAACYAgAAZHJzL2Rv&#10;d25yZXYueG1sUEsFBgAAAAAEAAQA9QAAAIgDAAAAAA==&#10;" fillcolor="#ffc" strokecolor="#903" strokeweight="0"/>
                  <v:rect id="Rectangle 659" o:spid="_x0000_s1683" style="position:absolute;left:4264;top:1063;width:349;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Csx8EA&#10;AADcAAAADwAAAGRycy9kb3ducmV2LnhtbESP3YrCMBSE7xd8h3AWvFvT7UWRapRlQXDFG6sPcGhO&#10;fzA5KUm03bc3guDlMDPfMOvtZI24kw+9YwXfiwwEce10z62Cy3n3tQQRIrJG45gU/FOA7Wb2scZS&#10;u5FPdK9iKxKEQ4kKuhiHUspQd2QxLNxAnLzGeYsxSd9K7XFMcGtknmWFtNhzWuhwoN+O6mt1swrk&#10;udqNy8r4zB3y5mj+9qeGnFLzz+lnBSLSFN/hV3uvFRRFDs8z6QjIz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wrMfBAAAA3AAAAA8AAAAAAAAAAAAAAAAAmAIAAGRycy9kb3du&#10;cmV2LnhtbFBLBQYAAAAABAAEAPUAAACGAw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
                      </w:txbxContent>
                    </v:textbox>
                  </v:rect>
                  <v:rect id="Rectangle 660" o:spid="_x0000_s1684" style="position:absolute;left:4117;top:1165;width:615;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wJXMEA&#10;AADcAAAADwAAAGRycy9kb3ducmV2LnhtbESP3YrCMBSE7xd8h3AE79ZUhSLVKMuCoMveWH2AQ3P6&#10;g8lJSaKtb79ZELwcZuYbZrsfrREP8qFzrGAxz0AQV0533Ci4Xg6faxAhIms0jknBkwLsd5OPLRba&#10;DXymRxkbkSAcClTQxtgXUoaqJYth7nri5NXOW4xJ+kZqj0OCWyOXWZZLix2nhRZ7+m6pupV3q0Be&#10;ysOwLo3P3M+y/jWn47kmp9RsOn5tQEQa4zv8ah+1gjxfwf+ZdATk7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W8CVzBAAAA3AAAAA8AAAAAAAAAAAAAAAAAmAIAAGRycy9kb3du&#10;cmV2LnhtbFBLBQYAAAAABAAEAPUAAACGAw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prorrogação</w:t>
                          </w:r>
                          <w:proofErr w:type="spellEnd"/>
                          <w:proofErr w:type="gramEnd"/>
                          <w:r>
                            <w:rPr>
                              <w:rFonts w:ascii="Tahoma" w:hAnsi="Tahoma" w:cs="Tahoma"/>
                              <w:b/>
                              <w:bCs/>
                              <w:color w:val="000000"/>
                              <w:sz w:val="8"/>
                              <w:szCs w:val="8"/>
                              <w:lang w:val="en-US"/>
                            </w:rPr>
                            <w:t xml:space="preserve"> do </w:t>
                          </w:r>
                        </w:p>
                      </w:txbxContent>
                    </v:textbox>
                  </v:rect>
                  <v:rect id="Rectangle 661" o:spid="_x0000_s1685" style="position:absolute;left:4009;top:1267;width:843;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WRKMEA&#10;AADcAAAADwAAAGRycy9kb3ducmV2LnhtbESP3YrCMBSE7xd8h3AE79ZUkSLVKMuCoMveWH2AQ3P6&#10;g8lJSaKtb79ZELwcZuYbZrsfrREP8qFzrGAxz0AQV0533Ci4Xg6faxAhIms0jknBkwLsd5OPLRba&#10;DXymRxkbkSAcClTQxtgXUoaqJYth7nri5NXOW4xJ+kZqj0OCWyOXWZZLix2nhRZ7+m6pupV3q0Be&#10;ysOwLo3P3M+y/jWn47kmp9RsOn5tQEQa4zv8ah+1gjxfwf+ZdATk7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pVkSjBAAAA3AAAAA8AAAAAAAAAAAAAAAAAmAIAAGRycy9kb3du&#10;cmV2LnhtbFBLBQYAAAAABAAEAPUAAACGAw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período</w:t>
                          </w:r>
                          <w:proofErr w:type="spellEnd"/>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aquisitivo</w:t>
                          </w:r>
                          <w:proofErr w:type="spellEnd"/>
                          <w:r>
                            <w:rPr>
                              <w:rFonts w:ascii="Tahoma" w:hAnsi="Tahoma" w:cs="Tahoma"/>
                              <w:b/>
                              <w:bCs/>
                              <w:color w:val="000000"/>
                              <w:sz w:val="8"/>
                              <w:szCs w:val="8"/>
                              <w:lang w:val="en-US"/>
                            </w:rPr>
                            <w:t xml:space="preserve"> de </w:t>
                          </w:r>
                        </w:p>
                      </w:txbxContent>
                    </v:textbox>
                  </v:rect>
                  <v:rect id="Rectangle 662" o:spid="_x0000_s1686" style="position:absolute;left:4334;top:1368;width:22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k0s8EA&#10;AADcAAAADwAAAGRycy9kb3ducmV2LnhtbESP3YrCMBSE7xd8h3AE79ZUwSLVKMuCoMveWH2AQ3P6&#10;g8lJSaKtb79ZELwcZuYbZrsfrREP8qFzrGAxz0AQV0533Ci4Xg6faxAhIms0jknBkwLsd5OPLRba&#10;DXymRxkbkSAcClTQxtgXUoaqJYth7nri5NXOW4xJ+kZqj0OCWyOXWZZLix2nhRZ7+m6pupV3q0Be&#10;ysOwLo3P3M+y/jWn47kmp9RsOn5tQEQa4zv8ah+1gjxfwf+ZdATk7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UZNLPBAAAA3AAAAA8AAAAAAAAAAAAAAAAAmAIAAGRycy9kb3du&#10;cmV2LnhtbFBLBQYAAAAABAAEAPUAAACGAw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férias</w:t>
                          </w:r>
                          <w:proofErr w:type="spellEnd"/>
                          <w:proofErr w:type="gramEnd"/>
                        </w:p>
                      </w:txbxContent>
                    </v:textbox>
                  </v:rect>
                  <v:line id="Line 663" o:spid="_x0000_s1687" style="position:absolute;visibility:visible;mso-wrap-style:square" from="3812,987" to="3812,1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1ZrqsQAAADcAAAADwAAAGRycy9kb3ducmV2LnhtbESPT2sCMRTE7wW/Q3hCbzWr0HS7NYqI&#10;Yr3Vf9DjY/O6G9y8LJuo229vCgWPw8z8hpnOe9eIK3XBetYwHmUgiEtvLFcajof1Sw4iRGSDjWfS&#10;8EsB5rPB0xQL42+8o+s+ViJBOBSooY6xLaQMZU0Ow8i3xMn78Z3DmGRXSdPhLcFdIydZpqRDy2mh&#10;xpaWNZXn/cVpsF9q87p9O72f5GoTx9/5ObfuqPXzsF98gIjUx0f4v/1pNCil4O9MOgJ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VmuqxAAAANwAAAAPAAAAAAAAAAAA&#10;AAAAAKECAABkcnMvZG93bnJldi54bWxQSwUGAAAAAAQABAD5AAAAkgMAAAAA&#10;" strokeweight="0"/>
                  <v:line id="Line 664" o:spid="_x0000_s1688" style="position:absolute;visibility:visible;mso-wrap-style:square" from="3812,987" to="3837,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rOMcQAAADcAAAADwAAAGRycy9kb3ducmV2LnhtbESPQWvCQBSE70L/w/KE3nRjoTGNbqSU&#10;FvVWrYLHR/aZLMm+Ddmtpv/eFQoeh5n5hlmuBtuKC/XeOFYwmyYgiEunDVcKDj9fkwyED8gaW8ek&#10;4I88rIqn0RJz7a68o8s+VCJC2OeooA6hy6X0ZU0W/dR1xNE7u95iiLKvpO7xGuG2lS9JkkqLhuNC&#10;jR191FQ2+1+rwHyn69ft/Ph2lJ/rMDtlTWbsQann8fC+ABFoCI/wf3ujFaTpHO5n4hGQ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Gs4xxAAAANwAAAAPAAAAAAAAAAAA&#10;AAAAAKECAABkcnMvZG93bnJldi54bWxQSwUGAAAAAAQABAD5AAAAkgMAAAAA&#10;" strokeweight="0"/>
                  <v:line id="Line 665" o:spid="_x0000_s1689" style="position:absolute;flip:x;visibility:visible;mso-wrap-style:square" from="3818,993" to="3837,9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2FphsMAAADcAAAADwAAAGRycy9kb3ducmV2LnhtbERPy2oCMRTdF/yHcAV3NWMX0zI1ilRa&#10;ilCLr0V318ntzODkZkiiE//eLASXh/OezqNpxYWcbywrmIwzEMSl1Q1XCva7z+c3ED4ga2wtk4Ir&#10;eZjPBk9TLLTteUOXbahECmFfoII6hK6Q0pc1GfRj2xEn7t86gyFBV0ntsE/hppUvWZZLgw2nhho7&#10;+qipPG3PRsFm/cpH93WOp3jsf37/DtXqsFwoNRrGxTuIQDE8xHf3t1aQ52ltOpOOgJz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haYbDAAAA3AAAAA8AAAAAAAAAAAAA&#10;AAAAoQIAAGRycy9kb3ducmV2LnhtbFBLBQYAAAAABAAEAPkAAACRAwAAAAA=&#10;" strokeweight="0"/>
                  <v:line id="Line 666" o:spid="_x0000_s1690" style="position:absolute;flip:y;visibility:visible;mso-wrap-style:square" from="3818,993" to="3818,1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3MHccAAADcAAAADwAAAGRycy9kb3ducmV2LnhtbESPT2sCMRTE74V+h/AKvdWsPWzb1SjS&#10;0iKCFf8dvD03z93FzcuSRDf99qZQ6HGYmd8w42k0rbiS841lBcNBBoK4tLrhSsFu+/n0CsIHZI2t&#10;ZVLwQx6mk/u7MRba9rym6yZUIkHYF6igDqErpPRlTQb9wHbEyTtZZzAk6SqpHfYJblr5nGW5NNhw&#10;Wqixo/eayvPmYhSsv1/46L4u8RyP/XJ12FeL/cdMqceHOBuBCBTDf/ivPdcK8vwNfs+kIyA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LcwdxwAAANwAAAAPAAAAAAAA&#10;AAAAAAAAAKECAABkcnMvZG93bnJldi54bWxQSwUGAAAAAAQABAD5AAAAlQMAAAAA&#10;" strokeweight="0"/>
                  <v:line id="Line 667" o:spid="_x0000_s1691" style="position:absolute;visibility:visible;mso-wrap-style:square" from="3812,987" to="3844,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rAmMEAAADcAAAADwAAAGRycy9kb3ducmV2LnhtbERPTYvCMBC9C/sfwgjeNFXY2q1GWcRF&#10;96augsehGdtgMylN1PrvzWHB4+N9z5edrcWdWm8cKxiPEhDEhdOGSwXHv59hBsIHZI21Y1LwJA/L&#10;xUdvjrl2D97T/RBKEUPY56igCqHJpfRFRRb9yDXEkbu41mKIsC2lbvERw20tJ0mSSouGY0OFDa0q&#10;Kq6Hm1Vgdunm83d6+jrJ9SaMz9k1M/ao1KDffc9ABOrCW/zv3moF6TTOj2fiEZ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mKsCYwQAAANwAAAAPAAAAAAAAAAAAAAAA&#10;AKECAABkcnMvZG93bnJldi54bWxQSwUGAAAAAAQABAD5AAAAjwMAAAAA&#10;" strokeweight="0"/>
                  <v:line id="Line 668" o:spid="_x0000_s1692" style="position:absolute;visibility:visible;mso-wrap-style:square" from="3812,1006" to="3812,1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ZlA8QAAADcAAAADwAAAGRycy9kb3ducmV2LnhtbESPQWvCQBSE74L/YXmF3nQToTGNriLS&#10;Yr2pVfD4yL4mi9m3IbvV9N93BcHjMDPfMPNlbxtxpc4bxwrScQKCuHTacKXg+P05ykH4gKyxcUwK&#10;/sjDcjEczLHQ7sZ7uh5CJSKEfYEK6hDaQkpf1mTRj11LHL0f11kMUXaV1B3eItw2cpIkmbRoOC7U&#10;2NK6pvJy+LUKzC7bvG2np/eT/NiE9JxfcmOPSr2+9KsZiEB9eIYf7S+tIJumcD8Tj4Bc/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ZmUDxAAAANwAAAAPAAAAAAAAAAAA&#10;AAAAAKECAABkcnMvZG93bnJldi54bWxQSwUGAAAAAAQABAD5AAAAkgMAAAAA&#10;" strokeweight="0"/>
                  <v:line id="Line 669" o:spid="_x0000_s1693" style="position:absolute;visibility:visible;mso-wrap-style:square" from="3818,987" to="3818,1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T7dMQAAADcAAAADwAAAGRycy9kb3ducmV2LnhtbESPT4vCMBTE7wt+h/CEva2pgrVWo4is&#10;uN7Wf+Dx0TzbYPNSmqx2v/1GWPA4zMxvmPmys7W4U+uNYwXDQQKCuHDacKngdNx8ZCB8QNZYOyYF&#10;v+Rhuei9zTHX7sF7uh9CKSKEfY4KqhCaXEpfVGTRD1xDHL2ray2GKNtS6hYfEW5rOUqSVFo0HBcq&#10;bGhdUXE7/FgF5jvdjneT8/QsP7dheMlumbEnpd773WoGIlAXXuH/9pdWkE5G8DwTj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tPt0xAAAANwAAAAPAAAAAAAAAAAA&#10;AAAAAKECAABkcnMvZG93bnJldi54bWxQSwUGAAAAAAQABAD5AAAAkgMAAAAA&#10;" strokeweight="0"/>
                  <v:line id="Line 670" o:spid="_x0000_s1694" style="position:absolute;visibility:visible;mso-wrap-style:square" from="3812,993" to="3844,9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he78QAAADcAAAADwAAAGRycy9kb3ducmV2LnhtbESPT2vCQBTE7wW/w/KE3nRjizGNrlJK&#10;RXvzL/T4yD6TxezbkF01fnu3IPQ4zMxvmNmis7W4UuuNYwWjYQKCuHDacKngsF8OMhA+IGusHZOC&#10;O3lYzHsvM8y1u/GWrrtQighhn6OCKoQml9IXFVn0Q9cQR+/kWoshyraUusVbhNtaviVJKi0ajgsV&#10;NvRVUXHeXawCs0lX45/J8eMov1dh9JudM2MPSr32u88piEBd+A8/22utIJ28w9+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F7vxAAAANwAAAAPAAAAAAAAAAAA&#10;AAAAAKECAABkcnMvZG93bnJldi54bWxQSwUGAAAAAAQABAD5AAAAkgMAAAAA&#10;" strokeweight="0"/>
                  <v:line id="Line 671" o:spid="_x0000_s1695" style="position:absolute;visibility:visible;mso-wrap-style:square" from="3812,993" to="3844,9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HGm8QAAADcAAAADwAAAGRycy9kb3ducmV2LnhtbESPT2vCQBTE7wW/w/KE3nRjqTGNrlJK&#10;RXvzL/T4yD6TxezbkF01fnu3IPQ4zMxvmNmis7W4UuuNYwWjYQKCuHDacKngsF8OMhA+IGusHZOC&#10;O3lYzHsvM8y1u/GWrrtQighhn6OCKoQml9IXFVn0Q9cQR+/kWoshyraUusVbhNtaviVJKi0ajgsV&#10;NvRVUXHeXawCs0lX45/J8eMov1dh9JudM2MPSr32u88piEBd+A8/22utIJ28w9+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EcabxAAAANwAAAAPAAAAAAAAAAAA&#10;AAAAAKECAABkcnMvZG93bnJldi54bWxQSwUGAAAAAAQABAD5AAAAkgMAAAAA&#10;" strokeweight="0"/>
                  <v:line id="Line 672" o:spid="_x0000_s1696" style="position:absolute;visibility:visible;mso-wrap-style:square" from="3818,987" to="3818,1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1jAMQAAADcAAAADwAAAGRycy9kb3ducmV2LnhtbESPT4vCMBTE7wv7HcJb8LamLlhrNcqy&#10;rKi39R94fDTPNti8lCZq/fZGWPA4zMxvmOm8s7W4UuuNYwWDfgKCuHDacKlgv1t8ZiB8QNZYOyYF&#10;d/Iwn72/TTHX7sYbum5DKSKEfY4KqhCaXEpfVGTR911DHL2Tay2GKNtS6hZvEW5r+ZUkqbRoOC5U&#10;2NBPRcV5e7EKzF+6HK5Hh/FB/i7D4JidM2P3SvU+uu8JiEBdeIX/2yutIB0N4XkmHgE5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XWMAxAAAANwAAAAPAAAAAAAAAAAA&#10;AAAAAKECAABkcnMvZG93bnJldi54bWxQSwUGAAAAAAQABAD5AAAAkgMAAAAA&#10;" strokeweight="0"/>
                  <v:line id="Line 673" o:spid="_x0000_s1697" style="position:absolute;visibility:visible;mso-wrap-style:square" from="3818,987" to="3818,1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9d8QAAADcAAAADwAAAGRycy9kb3ducmV2LnhtbESPQWvCQBSE70L/w/KE3nRjoTGNbqSU&#10;FvVWrYLHR/aZLMm+Ddmtpv/eFQoeh5n5hlmuBtuKC/XeOFYwmyYgiEunDVcKDj9fkwyED8gaW8ek&#10;4I88rIqn0RJz7a68o8s+VCJC2OeooA6hy6X0ZU0W/dR1xNE7u95iiLKvpO7xGuG2lS9JkkqLhuNC&#10;jR191FQ2+1+rwHyn69ft/Ph2lJ/rMDtlTWbsQann8fC+ABFoCI/wf3ujFaTzFO5n4hGQ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j/13xAAAANwAAAAPAAAAAAAAAAAA&#10;AAAAAKECAABkcnMvZG93bnJldi54bWxQSwUGAAAAAAQABAD5AAAAkgMAAAAA&#10;" strokeweight="0"/>
                  <v:line id="Line 674" o:spid="_x0000_s1698" style="position:absolute;visibility:visible;mso-wrap-style:square" from="3812,987" to="3844,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NY7MUAAADcAAAADwAAAGRycy9kb3ducmV2LnhtbESPT2vCQBTE7wW/w/KE3urGgkmMriKl&#10;ot5a/4DHR/aZLGbfhuxW02/vCoUeh5n5DTNf9rYRN+q8caxgPEpAEJdOG64UHA/rtxyED8gaG8ek&#10;4Jc8LBeDlzkW2t35m277UIkIYV+ggjqEtpDSlzVZ9CPXEkfv4jqLIcqukrrDe4TbRr4nSSotGo4L&#10;Nbb0UVN53f9YBeYr3Ux22Wl6kp+bMD7n19zYo1Kvw341AxGoD//hv/ZWK0iz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NY7MUAAADcAAAADwAAAAAAAAAA&#10;AAAAAAChAgAAZHJzL2Rvd25yZXYueG1sUEsFBgAAAAAEAAQA+QAAAJMDAAAAAA==&#10;" strokeweight="0"/>
                  <v:line id="Line 675" o:spid="_x0000_s1699" style="position:absolute;visibility:visible;mso-wrap-style:square" from="3812,993" to="3844,9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zMnsEAAADcAAAADwAAAGRycy9kb3ducmV2LnhtbERPTYvCMBC9C/sfwgjeNFXY2q1GWcRF&#10;96augsehGdtgMylN1PrvzWHB4+N9z5edrcWdWm8cKxiPEhDEhdOGSwXHv59hBsIHZI21Y1LwJA/L&#10;xUdvjrl2D97T/RBKEUPY56igCqHJpfRFRRb9yDXEkbu41mKIsC2lbvERw20tJ0mSSouGY0OFDa0q&#10;Kq6Hm1Vgdunm83d6+jrJ9SaMz9k1M/ao1KDffc9ABOrCW/zv3moF6TSujWfiEZ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YXMyewQAAANwAAAAPAAAAAAAAAAAAAAAA&#10;AKECAABkcnMvZG93bnJldi54bWxQSwUGAAAAAAQABAD5AAAAjwMAAAAA&#10;" strokeweight="0"/>
                  <v:line id="Line 676" o:spid="_x0000_s1700" style="position:absolute;visibility:visible;mso-wrap-style:square" from="3812,987" to="3812,1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BpBcQAAADcAAAADwAAAGRycy9kb3ducmV2LnhtbESPQWvCQBSE74L/YXlCb7qx0BhTV5HS&#10;Yr1pVOjxkX0mi9m3IbvV9N93BcHjMDPfMItVbxtxpc4bxwqmkwQEcem04UrB8fA1zkD4gKyxcUwK&#10;/sjDajkcLDDX7sZ7uhahEhHCPkcFdQhtLqUva7LoJ64ljt7ZdRZDlF0ldYe3CLeNfE2SVFo0HBdq&#10;bOmjpvJS/FoFZpdu3raz0/wkPzdh+pNdMmOPSr2M+vU7iEB9eIYf7W+tIJ3N4X4mHg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EGkFxAAAANwAAAAPAAAAAAAAAAAA&#10;AAAAAKECAABkcnMvZG93bnJldi54bWxQSwUGAAAAAAQABAD5AAAAkgMAAAAA&#10;" strokeweight="0"/>
                  <v:line id="Line 677" o:spid="_x0000_s1701" style="position:absolute;flip:x;visibility:visible;mso-wrap-style:square" from="3812,987" to="3844,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uDesMAAADcAAAADwAAAGRycy9kb3ducmV2LnhtbERPTWsCMRC9F/wPYQRvNWsPVlajiGIR&#10;wRatHryNm3F3cTNZkuim/745FHp8vO/ZIppGPMn52rKC0TADQVxYXXOp4PS9eZ2A8AFZY2OZFPyQ&#10;h8W89zLDXNuOD/Q8hlKkEPY5KqhCaHMpfVGRQT+0LXHibtYZDAm6UmqHXQo3jXzLsrE0WHNqqLCl&#10;VUXF/fgwCg6f73x1H494j9du/3U5l7vzeqnUoB+XUxCBYvgX/7m3WsF4kuanM+kIyP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0bg3rDAAAA3AAAAA8AAAAAAAAAAAAA&#10;AAAAoQIAAGRycy9kb3ducmV2LnhtbFBLBQYAAAAABAAEAPkAAACRAwAAAAA=&#10;" strokeweight="0"/>
                  <v:line id="Line 678" o:spid="_x0000_s1702" style="position:absolute;visibility:visible;mso-wrap-style:square" from="3818,993" to="3850,10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fnlXcMAAADcAAAADwAAAGRycy9kb3ducmV2LnhtbESPwWrDMBBE74H+g9hAb4mcHozjRgkh&#10;NNBr3ZJct9bWMrVWjqTabr4+KhRyHGbmDbPZTbYTA/nQOlawWmYgiGunW24UfLwfFwWIEJE1do5J&#10;wS8F2G0fZhsstRv5jYYqNiJBOJSowMTYl1KG2pDFsHQ9cfK+nLcYk/SN1B7HBLedfMqyXFpsOS0Y&#10;7OlgqP6ufqyCzx4vprm+rM8dFvF0uITT0ddKPc6n/TOISFO8h//br1pBXqzg70w6AnJ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H55V3DAAAA3AAAAA8AAAAAAAAAAAAA&#10;AAAAoQIAAGRycy9kb3ducmV2LnhtbFBLBQYAAAAABAAEAPkAAACRAwAAAAA=&#10;" strokeweight="36e-5mm"/>
                  <v:line id="Line 679" o:spid="_x0000_s1703" style="position:absolute;flip:x y;visibility:visible;mso-wrap-style:square" from="3818,993" to="3850,10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w0nMMAAADcAAAADwAAAGRycy9kb3ducmV2LnhtbESPQWsCMRSE74X+h/AKXkrNVmErq1FK&#10;URFvXdv7Y/PcLCYvS5Lq+u+NIPQ4zMw3zGI1OCvOFGLnWcH7uABB3Hjdcavg57B5m4GICVmj9UwK&#10;rhRhtXx+WmCl/YW/6VynVmQIxwoVmJT6SsrYGHIYx74nzt7RB4cpy9BKHfCS4c7KSVGU0mHHecFg&#10;T1+GmlP95xRMP34Pu5N9NftNdGa9tXVThqtSo5fhcw4i0ZD+w4/2TisoZxO4n8lHQC5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cNJzDAAAA3AAAAA8AAAAAAAAAAAAA&#10;AAAAoQIAAGRycy9kb3ducmV2LnhtbFBLBQYAAAAABAAEAPkAAACRAwAAAAA=&#10;" strokeweight="0"/>
                  <v:line id="Line 680" o:spid="_x0000_s1704" style="position:absolute;flip:x y;visibility:visible;mso-wrap-style:square" from="3818,987" to="3850,10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CRB8MAAADcAAAADwAAAGRycy9kb3ducmV2LnhtbESPQWsCMRSE74X+h/AKXkrNVmErq1FK&#10;URFvXdv7Y/PcLCYvS5Lq+u+NIPQ4zMw3zGI1OCvOFGLnWcH7uABB3Hjdcavg57B5m4GICVmj9UwK&#10;rhRhtXx+WmCl/YW/6VynVmQIxwoVmJT6SsrYGHIYx74nzt7RB4cpy9BKHfCS4c7KSVGU0mHHecFg&#10;T1+GmlP95xRMP34Pu5N9NftNdGa9tXVThqtSo5fhcw4i0ZD+w4/2TisoZ1O4n8lHQC5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WQkQfDAAAA3AAAAA8AAAAAAAAAAAAA&#10;AAAAoQIAAGRycy9kb3ducmV2LnhtbFBLBQYAAAAABAAEAPkAAACRAwAAAAA=&#10;" strokeweight="0"/>
                  <v:line id="Line 681" o:spid="_x0000_s1705" style="position:absolute;flip:x y;visibility:visible;mso-wrap-style:square" from="3818,993" to="3850,10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kJc8MAAADcAAAADwAAAGRycy9kb3ducmV2LnhtbESPQWsCMRSE74X+h/CEXopmbcsqq1GK&#10;1CK9da33x+a5WUxeliTV9d83BcHjMDPfMMv14Kw4U4idZwXTSQGCuPG641bBz347noOICVmj9UwK&#10;rhRhvXp8WGKl/YW/6VynVmQIxwoVmJT6SsrYGHIYJ74nzt7RB4cpy9BKHfCS4c7Kl6IopcOO84LB&#10;njaGmlP96xS8zg773ck+m69tdObj09ZNGa5KPY2G9wWIREO6h2/tnVZQzt/g/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p5CXPDAAAA3AAAAA8AAAAAAAAAAAAA&#10;AAAAoQIAAGRycy9kb3ducmV2LnhtbFBLBQYAAAAABAAEAPkAAACRAwAAAAA=&#10;" strokeweight="0"/>
                  <v:line id="Line 682" o:spid="_x0000_s1706" style="position:absolute;flip:x y;visibility:visible;mso-wrap-style:square" from="3818,993" to="3850,10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Ws6MMAAADcAAAADwAAAGRycy9kb3ducmV2LnhtbESPQWsCMRSE74X+h/CEXopmbekqq1GK&#10;1CK9da33x+a5WUxeliTV9d83BcHjMDPfMMv14Kw4U4idZwXTSQGCuPG641bBz347noOICVmj9UwK&#10;rhRhvXp8WGKl/YW/6VynVmQIxwoVmJT6SsrYGHIYJ74nzt7RB4cpy9BKHfCS4c7Kl6IopcOO84LB&#10;njaGmlP96xS8zg773ck+m69tdObj09ZNGa5KPY2G9wWIREO6h2/tnVZQzt/g/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U1rOjDAAAA3AAAAA8AAAAAAAAAAAAA&#10;AAAAoQIAAGRycy9kb3ducmV2LnhtbFBLBQYAAAAABAAEAPkAAACRAwAAAAA=&#10;" strokeweight="0"/>
                  <v:line id="Line 683" o:spid="_x0000_s1707" style="position:absolute;flip:x y;visibility:visible;mso-wrap-style:square" from="3812,993" to="3850,1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cyn8MAAADcAAAADwAAAGRycy9kb3ducmV2LnhtbESPQWsCMRSE70L/Q3iCF6lZLayyNUoR&#10;LdJb1/b+2Dw3i8nLkkRd/31TKPQ4zMw3zHo7OCtuFGLnWcF8VoAgbrzuuFXwdTo8r0DEhKzReiYF&#10;D4qw3TyN1lhpf+dPutWpFRnCsUIFJqW+kjI2hhzGme+Js3f2wWHKMrRSB7xnuLNyURSldNhxXjDY&#10;085Qc6mvTsHL8vt0vNip+ThEZ/bvtm7K8FBqMh7eXkEkGtJ/+K991ArKVQm/Z/IRkJ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XnMp/DAAAA3AAAAA8AAAAAAAAAAAAA&#10;AAAAoQIAAGRycy9kb3ducmV2LnhtbFBLBQYAAAAABAAEAPkAAACRAwAAAAA=&#10;" strokeweight="0"/>
                  <v:line id="Line 684" o:spid="_x0000_s1708" style="position:absolute;flip:x y;visibility:visible;mso-wrap-style:square" from="3825,993" to="3857,10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uXBMMAAADcAAAADwAAAGRycy9kb3ducmV2LnhtbESPQWsCMRSE74X+h/CEXkrNWmGVrVGK&#10;1CK9dVfvj81zs5i8LEmq679vhEKPw8x8w6w2o7PiQiH2nhXMpgUI4tbrnjsFh2b3sgQRE7JG65kU&#10;3CjCZv34sMJK+yt/06VOncgQjhUqMCkNlZSxNeQwTv1AnL2TDw5TlqGTOuA1w52Vr0VRSoc95wWD&#10;A20Ntef6xymYL47N/myfzdcuOvPxaeu2DDelnibj+xuIRGP6D/+191pBuVzA/Uw+AnL9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qrlwTDAAAA3AAAAA8AAAAAAAAAAAAA&#10;AAAAoQIAAGRycy9kb3ducmV2LnhtbFBLBQYAAAAABAAEAPkAAACRAwAAAAA=&#10;" strokeweight="0"/>
                  <v:line id="Line 685" o:spid="_x0000_s1709" style="position:absolute;visibility:visible;mso-wrap-style:square" from="3812,987" to="3812,1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m8ucIAAADcAAAADwAAAGRycy9kb3ducmV2LnhtbERPz2vCMBS+C/sfwhvspmkHq101ljE2&#10;1JtzCjs+mmcb2ryUJqv1vzeHwY4f3+91OdlOjDR441hBukhAEFdOG64VnL4/5zkIH5A1do5JwY08&#10;lJuH2RoL7a78ReMx1CKGsC9QQRNCX0jpq4Ys+oXriSN3cYPFEOFQSz3gNYbbTj4nSSYtGo4NDfb0&#10;3lDVHn+tAnPIti/75fn1LD+2If3J29zYk1JPj9PbCkSgKfyL/9w7rSDL49p4Jh4Bub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Ym8ucIAAADcAAAADwAAAAAAAAAAAAAA&#10;AAChAgAAZHJzL2Rvd25yZXYueG1sUEsFBgAAAAAEAAQA+QAAAJADAAAAAA==&#10;" strokeweight="0"/>
                  <v:line id="Line 686" o:spid="_x0000_s1710" style="position:absolute;visibility:visible;mso-wrap-style:square" from="3812,987" to="3844,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UZIsQAAADcAAAADwAAAGRycy9kb3ducmV2LnhtbESPQWvCQBSE70L/w/IK3nSjYBpTVxFR&#10;tLc2Knh8ZF+TxezbkF01/vtuodDjMDPfMItVbxtxp84bxwom4wQEcem04UrB6bgbZSB8QNbYOCYF&#10;T/KwWr4MFphr9+AvuhehEhHCPkcFdQhtLqUva7Lox64ljt636yyGKLtK6g4fEW4bOU2SVFo0HBdq&#10;bGlTU3ktblaB+Uz3s4+38/wst/swuWTXzNiTUsPXfv0OIlAf/sN/7YNWkGZz+D0Tj4B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xRkixAAAANwAAAAPAAAAAAAAAAAA&#10;AAAAAKECAABkcnMvZG93bnJldi54bWxQSwUGAAAAAAQABAD5AAAAkgMAAAAA&#10;" strokeweight="0"/>
                  <v:oval id="Oval 687" o:spid="_x0000_s1711" style="position:absolute;left:3799;top:2298;width:1267;height: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FMdMIA&#10;AADcAAAADwAAAGRycy9kb3ducmV2LnhtbERPz2vCMBS+D/wfwhN2W1NFZOtMRQRhsMOm7rDjs3lt&#10;g81LbDKN//1yGOz48f1erZMdxJXGYBwrmBUlCOLGacOdgq/j7ukZRIjIGgfHpOBOAdb15GGFlXY3&#10;3tP1EDuRQzhUqKCP0VdShqYni6FwnjhzrRstxgzHTuoRbzncDnJelktp0XBu6NHTtqfmfPixCrz/&#10;XCxS+jBhntqLeefT/v59UupxmjavICKl+C/+c79pBcuXPD+fyUdA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Ux0wgAAANwAAAAPAAAAAAAAAAAAAAAAAJgCAABkcnMvZG93&#10;bnJldi54bWxQSwUGAAAAAAQABAD1AAAAhwMAAAAA&#10;" fillcolor="#ffc" strokecolor="#903" strokeweight="0"/>
                  <v:rect id="Rectangle 688" o:spid="_x0000_s1712" style="position:absolute;left:4047;top:2374;width:72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Cl8IA&#10;AADcAAAADwAAAGRycy9kb3ducmV2LnhtbESPzYoCMRCE78K+Q2jBm5PRg7izRlkEQcWL4z5AM+n5&#10;YZPOkGSd8e2NIOyxqKqvqM1utEbcyYfOsYJFloMgrpzuuFHwczvM1yBCRNZoHJOCBwXYbT8mGyy0&#10;G/hK9zI2IkE4FKigjbEvpAxVSxZD5nri5NXOW4xJ+kZqj0OCWyOXeb6SFjtOCy32tG+p+i3/rAJ5&#10;Kw/DujQ+d+dlfTGn47Ump9RsOn5/gYg0xv/wu33UClafC3idSUdAb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90KX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perda</w:t>
                          </w:r>
                          <w:proofErr w:type="spellEnd"/>
                          <w:r>
                            <w:rPr>
                              <w:rFonts w:ascii="Tahoma" w:hAnsi="Tahoma" w:cs="Tahoma"/>
                              <w:b/>
                              <w:bCs/>
                              <w:color w:val="000000"/>
                              <w:sz w:val="8"/>
                              <w:szCs w:val="8"/>
                              <w:lang w:val="en-US"/>
                            </w:rPr>
                            <w:t xml:space="preserve"> do </w:t>
                          </w:r>
                        </w:p>
                      </w:txbxContent>
                    </v:textbox>
                  </v:rect>
                  <v:rect id="Rectangle 689" o:spid="_x0000_s1713" style="position:absolute;left:4054;top:2476;width:72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Xc4MIA&#10;AADcAAAADwAAAGRycy9kb3ducmV2LnhtbESPzYoCMRCE7wv7DqGFva0Z5yDuaBQRBBUvjj5AM+n5&#10;waQzJFlnfHuzIOyxqKqvqNVmtEY8yIfOsYLZNANBXDndcaPgdt1/L0CEiKzROCYFTwqwWX9+rLDQ&#10;buALPcrYiAThUKCCNsa+kDJULVkMU9cTJ6923mJM0jdSexwS3BqZZ9lcWuw4LbTY066l6l7+WgXy&#10;Wu6HRWl85k55fTbHw6Ump9TXZNwuQUQa43/43T5oBfOfHP7OpCMg1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Jdzg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período</w:t>
                          </w:r>
                          <w:proofErr w:type="spellEnd"/>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aquisitivo</w:t>
                          </w:r>
                          <w:proofErr w:type="spellEnd"/>
                          <w:r>
                            <w:rPr>
                              <w:rFonts w:ascii="Tahoma" w:hAnsi="Tahoma" w:cs="Tahoma"/>
                              <w:b/>
                              <w:bCs/>
                              <w:color w:val="000000"/>
                              <w:sz w:val="8"/>
                              <w:szCs w:val="8"/>
                              <w:lang w:val="en-US"/>
                            </w:rPr>
                            <w:t xml:space="preserve"> </w:t>
                          </w:r>
                        </w:p>
                      </w:txbxContent>
                    </v:textbox>
                  </v:rect>
                  <v:rect id="Rectangle 690" o:spid="_x0000_s1714" style="position:absolute;left:4251;top:2578;width:348;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l5e8IA&#10;AADcAAAADwAAAGRycy9kb3ducmV2LnhtbESPzYoCMRCE74LvEFrwphkVxB2NIoKgy14c9wGaSc8P&#10;Jp0hic749puFhT0WVfUVtTsM1ogX+dA6VrCYZyCIS6dbrhV838+zDYgQkTUax6TgTQEO+/Foh7l2&#10;Pd/oVcRaJAiHHBU0MXa5lKFsyGKYu444eZXzFmOSvpbaY5/g1shllq2lxZbTQoMdnRoqH8XTKpD3&#10;4txvCuMz97msvsz1cqvIKTWdDMctiEhD/A//tS9awfpjB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aXl7wgAAANwAAAAPAAAAAAAAAAAAAAAAAJgCAABkcnMvZG93&#10;bnJldi54bWxQSwUGAAAAAAQABAD1AAAAhwM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férias</w:t>
                          </w:r>
                          <w:proofErr w:type="spellEnd"/>
                        </w:p>
                      </w:txbxContent>
                    </v:textbox>
                  </v:rect>
                  <v:line id="Line 691" o:spid="_x0000_s1715" style="position:absolute;visibility:visible;mso-wrap-style:square" from="3812,2310" to="3812,2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0gYcQAAADcAAAADwAAAGRycy9kb3ducmV2LnhtbESPQWvCQBSE7wX/w/KE3nRjqTFGVyml&#10;or2pVejxkX0mi9m3Ibtq/PduQehxmJlvmPmys7W4UuuNYwWjYQKCuHDacKng8LMaZCB8QNZYOyYF&#10;d/KwXPRe5phrd+MdXfehFBHCPkcFVQhNLqUvKrLoh64hjt7JtRZDlG0pdYu3CLe1fEuSVFo0HBcq&#10;bOizouK8v1gFZpuux9+T4/Qov9Zh9JudM2MPSr32u48ZiEBd+A8/2xutIJ2+w9+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BhxAAAANwAAAAPAAAAAAAAAAAA&#10;AAAAAKECAABkcnMvZG93bnJldi54bWxQSwUGAAAAAAQABAD5AAAAkgMAAAAA&#10;" strokeweight="0"/>
                  <v:line id="Line 692" o:spid="_x0000_s1716" style="position:absolute;visibility:visible;mso-wrap-style:square" from="3812,2310" to="3837,2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GF+sQAAADcAAAADwAAAGRycy9kb3ducmV2LnhtbESPT4vCMBTE7wt+h/CEva2pgrV2jSKy&#10;i+7Nv7DHR/Nsg81LabJav/1GEDwOM/MbZrbobC2u1HrjWMFwkIAgLpw2XCo4Hr4/MhA+IGusHZOC&#10;O3lYzHtvM8y1u/GOrvtQighhn6OCKoQml9IXFVn0A9cQR+/sWoshyraUusVbhNtajpIklRYNx4UK&#10;G1pVVFz2f1aB2abr8c/kND3Jr3UY/maXzNijUu/9bvkJIlAXXuFne6MVpNMxPM7EIyD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YX6xAAAANwAAAAPAAAAAAAAAAAA&#10;AAAAAKECAABkcnMvZG93bnJldi54bWxQSwUGAAAAAAQABAD5AAAAkgMAAAAA&#10;" strokeweight="0"/>
                  <v:line id="Line 693" o:spid="_x0000_s1717" style="position:absolute;flip:x;visibility:visible;mso-wrap-style:square" from="3818,2317" to="3837,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coSMcAAADcAAAADwAAAGRycy9kb3ducmV2LnhtbESPT2sCMRTE74V+h/AKvdWsPWzb1SjS&#10;0iKCFf8dvD03z93FzcuSRDf99qZQ6HGYmd8w42k0rbiS841lBcNBBoK4tLrhSsFu+/n0CsIHZI2t&#10;ZVLwQx6mk/u7MRba9rym6yZUIkHYF6igDqErpPRlTQb9wHbEyTtZZzAk6SqpHfYJblr5nGW5NNhw&#10;Wqixo/eayvPmYhSsv1/46L4u8RyP/XJ12FeL/cdMqceHOBuBCBTDf/ivPdcK8rccfs+kIyA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ZyhIxwAAANwAAAAPAAAAAAAA&#10;AAAAAAAAAKECAABkcnMvZG93bnJldi54bWxQSwUGAAAAAAQABAD5AAAAlQMAAAAA&#10;" strokeweight="0"/>
                  <v:line id="Line 694" o:spid="_x0000_s1718" style="position:absolute;flip:y;visibility:visible;mso-wrap-style:square" from="3818,2317" to="3818,23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uN08YAAADcAAAADwAAAGRycy9kb3ducmV2LnhtbESPQWsCMRSE74L/ITyhN83ag9atUcTS&#10;UgRb1Hro7bl53V3cvCxJdOO/N4VCj8PMfMPMl9E04krO15YVjEcZCOLC6ppLBV+H1+ETCB+QNTaW&#10;ScGNPCwX/d4cc2073tF1H0qRIOxzVFCF0OZS+qIig35kW+Lk/VhnMCTpSqkddgluGvmYZRNpsOa0&#10;UGFL64qK8/5iFOw+pnxyb5d4jqdu+/l9LDfHl5VSD4O4egYRKIb/8F/7XSuYzKbweyYdAbm4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rjdPGAAAA3AAAAA8AAAAAAAAA&#10;AAAAAAAAoQIAAGRycy9kb3ducmV2LnhtbFBLBQYAAAAABAAEAPkAAACUAwAAAAA=&#10;" strokeweight="0"/>
                  <v:line id="Line 695" o:spid="_x0000_s1719" style="position:absolute;visibility:visible;mso-wrap-style:square" from="3812,2310" to="3844,2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FAqZMIAAADcAAAADwAAAGRycy9kb3ducmV2LnhtbERPz2vCMBS+C/sfwht409SBte2MMsaG&#10;7qadwo6P5q0NNi+lydr63y+HwY4f3+/tfrKtGKj3xrGC1TIBQVw5bbhWcPl8X2QgfEDW2DomBXfy&#10;sN89zLZYaDfymYYy1CKGsC9QQRNCV0jpq4Ys+qXriCP37XqLIcK+lrrHMYbbVj4lSSotGo4NDXb0&#10;2lB1K3+sAnNKD+uPzTW/yrdDWH1lt8zYi1Lzx+nlGUSgKfyL/9xHrSDN49p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FAqZMIAAADcAAAADwAAAAAAAAAAAAAA&#10;AAChAgAAZHJzL2Rvd25yZXYueG1sUEsFBgAAAAAEAAQA+QAAAJADAAAAAA==&#10;" strokeweight="0"/>
                  <v:line id="Line 696" o:spid="_x0000_s1720" style="position:absolute;visibility:visible;mso-wrap-style:square" from="3812,2329" to="3812,2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yP/8UAAADcAAAADwAAAGRycy9kb3ducmV2LnhtbESPT2vCQBTE7wW/w/KE3upGoWkSXUVE&#10;sd5a/4DHR/aZLGbfhuyq6bd3C4Ueh5n5DTNb9LYRd+q8caxgPEpAEJdOG64UHA+btwyED8gaG8ek&#10;4Ic8LOaDlxkW2j34m+77UIkIYV+ggjqEtpDSlzVZ9CPXEkfv4jqLIcqukrrDR4TbRk6SJJUWDceF&#10;Glta1VRe9zerwHyl2/fdxyk/yfU2jM/ZNTP2qNTrsF9OQQTqw3/4r/2pFaR5Dr9n4hGQ8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xyP/8UAAADcAAAADwAAAAAAAAAA&#10;AAAAAAChAgAAZHJzL2Rvd25yZXYueG1sUEsFBgAAAAAEAAQA+QAAAJMDAAAAAA==&#10;" strokeweight="0"/>
                  <v:line id="Line 697" o:spid="_x0000_s1721" style="position:absolute;visibility:visible;mso-wrap-style:square" from="3818,2310" to="3818,2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28eMIAAADcAAAADwAAAGRycy9kb3ducmV2LnhtbERPz2vCMBS+D/wfwhN2W1MHq7UaRYaj&#10;221qBY+P5tkGm5fSRO3+++Uw2PHj+73ajLYTdxq8caxglqQgiGunDTcKquPHSw7CB2SNnWNS8EMe&#10;NuvJ0woL7R68p/shNCKGsC9QQRtCX0jp65Ys+sT1xJG7uMFiiHBopB7wEcNtJ1/TNJMWDceGFnt6&#10;b6m+Hm5WgfnOyrev+WlxkrsyzM75NTe2Uup5Om6XIAKN4V/85/7UCuZpnB/PxCMg1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M28eMIAAADcAAAADwAAAAAAAAAAAAAA&#10;AAChAgAAZHJzL2Rvd25yZXYueG1sUEsFBgAAAAAEAAQA+QAAAJADAAAAAA==&#10;" strokeweight="0"/>
                  <v:line id="Line 698" o:spid="_x0000_s1722" style="position:absolute;visibility:visible;mso-wrap-style:square" from="3812,2317" to="3844,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4EZ48UAAADcAAAADwAAAGRycy9kb3ducmV2LnhtbESPT2vCQBTE7wW/w/IK3uomghpTNyKi&#10;2N5a/0CPj+xrsiT7NmRXjd++Wyj0OMzMb5jVerCtuFHvjWMF6SQBQVw6bbhScD7tXzIQPiBrbB2T&#10;ggd5WBejpxXm2t35k27HUIkIYZ+jgjqELpfSlzVZ9BPXEUfv2/UWQ5R9JXWP9wi3rZwmyVxaNBwX&#10;auxoW1PZHK9WgfmYH2bvi8vyIneHkH5lTWbsWanx87B5BRFoCP/hv/abVrBI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4EZ48UAAADcAAAADwAAAAAAAAAA&#10;AAAAAAChAgAAZHJzL2Rvd25yZXYueG1sUEsFBgAAAAAEAAQA+QAAAJMDAAAAAA==&#10;" strokeweight="0"/>
                  <v:line id="Line 699" o:spid="_x0000_s1723" style="position:absolute;visibility:visible;mso-wrap-style:square" from="3812,2317" to="3844,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OHlMMAAADcAAAADwAAAGRycy9kb3ducmV2LnhtbESPT4vCMBTE7wt+h/CEva2pglqrUURW&#10;1Nv6Dzw+mmcbbF5Kk9XutzfCgsdhZn7DzBatrcSdGm8cK+j3EhDEudOGCwWn4/orBeEDssbKMSn4&#10;Iw+Leedjhpl2D97T/RAKESHsM1RQhlBnUvq8JIu+52ri6F1dYzFE2RRSN/iIcFvJQZKMpEXDcaHE&#10;mlYl5bfDr1Vgfkab4W58npzl9yb0L+ktNfak1Ge3XU5BBGrDO/zf3moF42QArzPxCMj5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dTh5TDAAAA3AAAAA8AAAAAAAAAAAAA&#10;AAAAoQIAAGRycy9kb3ducmV2LnhtbFBLBQYAAAAABAAEAPkAAACRAwAAAAA=&#10;" strokeweight="0"/>
                  <v:line id="Line 700" o:spid="_x0000_s1724" style="position:absolute;visibility:visible;mso-wrap-style:square" from="3818,2310" to="3818,2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8iD8UAAADcAAAADwAAAGRycy9kb3ducmV2LnhtbESPQWvCQBSE70L/w/IKvdWNLZo0dQ1F&#10;FOvNWoUeH9nXZDH7NmTXGP99Vyh4HGbmG2ZeDLYRPXXeOFYwGScgiEunDVcKDt/r5wyED8gaG8ek&#10;4EoeisXDaI65dhf+on4fKhEh7HNUUIfQ5lL6siaLfuxa4uj9us5iiLKrpO7wEuG2kS9JMpMWDceF&#10;Glta1lSe9merwOxmm+k2Pb4d5WoTJj/ZKTP2oNTT4/DxDiLQEO7h//anVpAmr3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B8iD8UAAADcAAAADwAAAAAAAAAA&#10;AAAAAAChAgAAZHJzL2Rvd25yZXYueG1sUEsFBgAAAAAEAAQA+QAAAJMDAAAAAA==&#10;" strokeweight="0"/>
                  <v:line id="Line 701" o:spid="_x0000_s1725" style="position:absolute;visibility:visible;mso-wrap-style:square" from="3818,2310" to="3818,2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6e8UAAADcAAAADwAAAGRycy9kb3ducmV2LnhtbESPQWvCQBSE70L/w/IKvdWNpZo0dQ1F&#10;FOvNWoUeH9nXZDH7NmTXGP99Vyh4HGbmG2ZeDLYRPXXeOFYwGScgiEunDVcKDt/r5wyED8gaG8ek&#10;4EoeisXDaI65dhf+on4fKhEh7HNUUIfQ5lL6siaLfuxa4uj9us5iiLKrpO7wEuG2kS9JMpMWDceF&#10;Glta1lSe9merwOxmm+k2Pb4d5WoTJj/ZKTP2oNTT4/DxDiLQEO7h//anVpAmr3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a6e8UAAADcAAAADwAAAAAAAAAA&#10;AAAAAAChAgAAZHJzL2Rvd25yZXYueG1sUEsFBgAAAAAEAAQA+QAAAJMDAAAAAA==&#10;" strokeweight="0"/>
                  <v:line id="Line 702" o:spid="_x0000_s1726" style="position:absolute;visibility:visible;mso-wrap-style:square" from="3812,2310" to="3844,2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of4MMAAADcAAAADwAAAGRycy9kb3ducmV2LnhtbESPT4vCMBTE7wt+h/AEb2vqglqrUURW&#10;dG/rP/D4aJ5tsHkpTdT67c3CgsdhZn7DzBatrcSdGm8cKxj0ExDEudOGCwXHw/ozBeEDssbKMSl4&#10;kofFvPMxw0y7B+/ovg+FiBD2GSooQ6gzKX1ekkXfdzVx9C6usRiibAqpG3xEuK3kV5KMpEXDcaHE&#10;mlYl5df9zSowv6PN8Gd8mpzk9yYMzuk1NfaoVK/bLqcgArXhHf5vb7WCcTKEvzPxCMj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i6H+DDAAAA3AAAAA8AAAAAAAAAAAAA&#10;AAAAoQIAAGRycy9kb3ducmV2LnhtbFBLBQYAAAAABAAEAPkAAACRAwAAAAA=&#10;" strokeweight="0"/>
                  <v:line id="Line 703" o:spid="_x0000_s1727" style="position:absolute;visibility:visible;mso-wrap-style:square" from="3812,2317" to="3844,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iBl8QAAADcAAAADwAAAGRycy9kb3ducmV2LnhtbESPQWvCQBSE70L/w/IK3nRjoTFNXaUU&#10;i3rTVKHHR/Y1Wcy+DdlV4793BcHjMDPfMLNFbxtxps4bxwom4wQEcem04UrB/vdnlIHwAVlj45gU&#10;XMnDYv4ymGGu3YV3dC5CJSKEfY4K6hDaXEpf1mTRj11LHL1/11kMUXaV1B1eItw28i1JUmnRcFyo&#10;saXvmspjcbIKzDZdvW+mh4+DXK7C5C87ZsbulRq+9l+fIAL14Rl+tNdawTRJ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aIGXxAAAANwAAAAPAAAAAAAAAAAA&#10;AAAAAKECAABkcnMvZG93bnJldi54bWxQSwUGAAAAAAQABAD5AAAAkgMAAAAA&#10;" strokeweight="0"/>
                  <v:line id="Line 704" o:spid="_x0000_s1728" style="position:absolute;visibility:visible;mso-wrap-style:square" from="3812,2310" to="3812,2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QkDMQAAADcAAAADwAAAGRycy9kb3ducmV2LnhtbESPQWvCQBSE70L/w/IK3nRjoSZNXaUU&#10;i3rTVKHHR/Y1Wcy+DdlV4793BcHjMDPfMLNFbxtxps4bxwom4wQEcem04UrB/vdnlIHwAVlj45gU&#10;XMnDYv4ymGGu3YV3dC5CJSKEfY4K6hDaXEpf1mTRj11LHL1/11kMUXaV1B1eItw28i1JptKi4bhQ&#10;Y0vfNZXH4mQVmO109b5JDx8HuVyFyV92zIzdKzV87b8+QQTqwzP8aK+1gjRJ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JCQMxAAAANwAAAAPAAAAAAAAAAAA&#10;AAAAAKECAABkcnMvZG93bnJldi54bWxQSwUGAAAAAAQABAD5AAAAkgMAAAAA&#10;" strokeweight="0"/>
                  <v:line id="Line 705" o:spid="_x0000_s1729" style="position:absolute;flip:x;visibility:visible;mso-wrap-style:square" from="3812,2310" to="3844,2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Du8IAAADcAAAADwAAAGRycy9kb3ducmV2LnhtbERPTWsCMRC9C/6HMIXeNFsPVbZGEcVS&#10;ClW09dDbuBl3FzeTJYlu/PfmIHh8vO/pPJpGXMn52rKCt2EGgriwuuZSwd/vejAB4QOyxsYyKbiR&#10;h/ms35tirm3HO7ruQylSCPscFVQhtLmUvqjIoB/aljhxJ+sMhgRdKbXDLoWbRo6y7F0arDk1VNjS&#10;sqLivL8YBbvNmI/u8xLP8dj9bP8P5fdhtVDq9SUuPkAEiuEpfri/tIJxltamM+kIy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F+Du8IAAADcAAAADwAAAAAAAAAAAAAA&#10;AAChAgAAZHJzL2Rvd25yZXYueG1sUEsFBgAAAAAEAAQA+QAAAJADAAAAAA==&#10;" strokeweight="0"/>
                  <v:line id="Line 706" o:spid="_x0000_s1730" style="position:absolute;visibility:visible;mso-wrap-style:square" from="3818,2317" to="3850,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3lnMMAAADcAAAADwAAAGRycy9kb3ducmV2LnhtbESPwW7CMBBE75X4B2uReisOHFoIGIQi&#10;kHptWsF1iZc4Il4ntkvSfn1dqVKPo5l5o9nsRtuKO/nQOFYwn2UgiCunG64VfLwfn5YgQkTW2Dom&#10;BV8UYLedPGww127gN7qXsRYJwiFHBSbGLpcyVIYshpnriJN3dd5iTNLXUnscEty2cpFlz9Jiw2nB&#10;YEeFoepWfloFlw57U38fVucWl/FU9OF09JVSj9NxvwYRaYz/4b/2q1bwkq3g90w6AnL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S95ZzDAAAA3AAAAA8AAAAAAAAAAAAA&#10;AAAAoQIAAGRycy9kb3ducmV2LnhtbFBLBQYAAAAABAAEAPkAAACRAwAAAAA=&#10;" strokeweight="36e-5mm"/>
                  <v:line id="Line 707" o:spid="_x0000_s1731" style="position:absolute;flip:x y;visibility:visible;mso-wrap-style:square" from="3818,2317" to="3850,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6mVar8AAADcAAAADwAAAGRycy9kb3ducmV2LnhtbERPTWsCMRC9C/6HMAUvUrNaUNkaRYqK&#10;9NZV78NmullMJkuS6vrvm4Pg8fG+V5veWXGjEFvPCqaTAgRx7XXLjYLzaf++BBETskbrmRQ8KMJm&#10;PRyssNT+zj90q1IjcgjHEhWYlLpSylgbchgnviPO3K8PDlOGoZE64D2HOytnRTGXDlvODQY7+jJU&#10;X6s/p+BjcTkdr3ZsvvfRmd3BVvU8PJQavfXbTxCJ+vQSP91HrWAxzfPzmXwE5Po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6mVar8AAADcAAAADwAAAAAAAAAAAAAAAACh&#10;AgAAZHJzL2Rvd25yZXYueG1sUEsFBgAAAAAEAAQA+QAAAI0DAAAAAA==&#10;" strokeweight="0"/>
                  <v:line id="Line 708" o:spid="_x0000_s1732" style="position:absolute;flip:x y;visibility:visible;mso-wrap-style:square" from="3818,2310" to="3850,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Uw8cMAAADcAAAADwAAAGRycy9kb3ducmV2LnhtbESPQWsCMRSE7wX/Q3iCl1Kza0HL1iil&#10;VBFvXfX+2LxuFpOXJUl1/femIPQ4zMw3zHI9OCsuFGLnWUE5LUAQN1533Co4HjYvbyBiQtZoPZOC&#10;G0VYr0ZPS6y0v/I3XerUigzhWKECk1JfSRkbQw7j1PfE2fvxwWHKMrRSB7xmuLNyVhRz6bDjvGCw&#10;p09Dzbn+dQpeF6fD7myfzX4Tnfna2rqZh5tSk/Hw8Q4i0ZD+w4/2TitYlCX8nclHQK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TlMPHDAAAA3AAAAA8AAAAAAAAAAAAA&#10;AAAAoQIAAGRycy9kb3ducmV2LnhtbFBLBQYAAAAABAAEAPkAAACRAwAAAAA=&#10;" strokeweight="0"/>
                  <v:line id="Line 709" o:spid="_x0000_s1733" style="position:absolute;flip:x y;visibility:visible;mso-wrap-style:square" from="3818,2317" to="3850,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euhsIAAADcAAAADwAAAGRycy9kb3ducmV2LnhtbESPQWsCMRSE7wX/Q3hCL0WzWlBZjSKl&#10;ivTWVe+PzXOzmLwsSarrvzeFQo/DzHzDrDa9s+JGIbaeFUzGBQji2uuWGwWn4260ABETskbrmRQ8&#10;KMJmPXhZYan9nb/pVqVGZAjHEhWYlLpSylgbchjHviPO3sUHhynL0Egd8J7hzsppUcykw5bzgsGO&#10;PgzV1+rHKXifn4+Hq30zX7vozOfeVvUsPJR6HfbbJYhEffoP/7UPWsF8MoXf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DeuhsIAAADcAAAADwAAAAAAAAAAAAAA&#10;AAChAgAAZHJzL2Rvd25yZXYueG1sUEsFBgAAAAAEAAQA+QAAAJADAAAAAA==&#10;" strokeweight="0"/>
                  <v:line id="Line 710" o:spid="_x0000_s1734" style="position:absolute;flip:x y;visibility:visible;mso-wrap-style:square" from="3818,2317" to="3850,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3sLHcIAAADcAAAADwAAAGRycy9kb3ducmV2LnhtbESPQWsCMRSE7wX/Q3iCl6JZK2hZjSKl&#10;ivTW1d4fm+dmMXlZklTXf2+EQo/DzHzDrDa9s+JKIbaeFUwnBQji2uuWGwWn4278DiImZI3WMym4&#10;U4TNevCywlL7G3/TtUqNyBCOJSowKXWllLE25DBOfEecvbMPDlOWoZE64C3DnZVvRTGXDlvOCwY7&#10;+jBUX6pfp2C2+DkeLvbVfO2iM597W9XzcFdqNOy3SxCJ+vQf/msftILFdAbPM/kI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3sLHcIAAADcAAAADwAAAAAAAAAAAAAA&#10;AAChAgAAZHJzL2Rvd25yZXYueG1sUEsFBgAAAAAEAAQA+QAAAJADAAAAAA==&#10;" strokeweight="0"/>
                  <v:line id="Line 711" o:spid="_x0000_s1735" style="position:absolute;flip:x y;visibility:visible;mso-wrap-style:square" from="3812,2317" to="3850,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KTacMAAADcAAAADwAAAGRycy9kb3ducmV2LnhtbESPQWsCMRSE70L/Q3iFXqRmbUVlNYpI&#10;LeLNtd4fm+dmMXlZklTXf98UCj0OM/MNs1z3zoobhdh6VjAeFSCIa69bbhR8nXavcxAxIWu0nknB&#10;gyKsV0+DJZba3/lItyo1IkM4lqjApNSVUsbakMM48h1x9i4+OExZhkbqgPcMd1a+FcVUOmw5Lxjs&#10;aGuovlbfTsH77HzaX+3QHHbRmY9PW9XT8FDq5bnfLEAk6tN/+K+91wpm4wn8nslHQK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SSk2nDAAAA3AAAAA8AAAAAAAAAAAAA&#10;AAAAoQIAAGRycy9kb3ducmV2LnhtbFBLBQYAAAAABAAEAPkAAACRAwAAAAA=&#10;" strokeweight="0"/>
                  <v:line id="Line 712" o:spid="_x0000_s1736" style="position:absolute;flip:x y;visibility:visible;mso-wrap-style:square" from="3825,2317" to="3857,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9428sMAAADcAAAADwAAAGRycy9kb3ducmV2LnhtbESPT2sCMRTE70K/Q3iFXqRmbfEPq1FE&#10;ahFvrvX+2Dw3i8nLkqS6fvumUOhxmJnfMMt176y4UYitZwXjUQGCuPa65UbB12n3OgcRE7JG65kU&#10;PCjCevU0WGKp/Z2PdKtSIzKEY4kKTEpdKWWsDTmMI98RZ+/ig8OUZWikDnjPcGflW1FMpcOW84LB&#10;jraG6mv17RS8z86n/dUOzWEXnfn4tFU9DQ+lXp77zQJEoj79h//ae61gNp7A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veNvLDAAAA3AAAAA8AAAAAAAAAAAAA&#10;AAAAoQIAAGRycy9kb3ducmV2LnhtbFBLBQYAAAAABAAEAPkAAACRAwAAAAA=&#10;" strokeweight="0"/>
                  <v:line id="Line 713" o:spid="_x0000_s1737" style="position:absolute;visibility:visible;mso-wrap-style:square" from="3812,2310" to="3812,2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EXSsQAAADcAAAADwAAAGRycy9kb3ducmV2LnhtbESPQWvCQBSE74L/YXmF3nQToTGNriLS&#10;Yr2pVfD4yL4mi9m3IbvV9N93BcHjMDPfMPNlbxtxpc4bxwrScQKCuHTacKXg+P05ykH4gKyxcUwK&#10;/sjDcjEczLHQ7sZ7uh5CJSKEfYEK6hDaQkpf1mTRj11LHL0f11kMUXaV1B3eItw2cpIkmbRoOC7U&#10;2NK6pvJy+LUKzC7bvG2np/eT/NiE9JxfcmOPSr2+9KsZiEB9eIYf7S+tYJpmcD8Tj4Bc/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sRdKxAAAANwAAAAPAAAAAAAAAAAA&#10;AAAAAKECAABkcnMvZG93bnJldi54bWxQSwUGAAAAAAQABAD5AAAAkgMAAAAA&#10;" strokeweight="0"/>
                  <v:line id="Line 714" o:spid="_x0000_s1738" style="position:absolute;visibility:visible;mso-wrap-style:square" from="3812,2310" to="3844,2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2y0cQAAADcAAAADwAAAGRycy9kb3ducmV2LnhtbESPQWvCQBSE7wX/w/IK3uomQk0aXUWk&#10;Rb1Vq+DxkX1NFrNvQ3ar8d+7QsHjMDPfMLNFbxtxoc4bxwrSUQKCuHTacKXg8PP1loPwAVlj45gU&#10;3MjDYj54mWGh3ZV3dNmHSkQI+wIV1CG0hZS+rMmiH7mWOHq/rrMYouwqqTu8Rrht5DhJJtKi4bhQ&#10;Y0urmsrz/s8qMN+T9fs2O34c5ec6pKf8nBt7UGr42i+nIAL14Rn+b2+0gizN4HEmHgE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bLRxAAAANwAAAAPAAAAAAAAAAAA&#10;AAAAAKECAABkcnMvZG93bnJldi54bWxQSwUGAAAAAAQABAD5AAAAkgMAAAAA&#10;" strokeweight="0"/>
                  <v:oval id="Oval 715" o:spid="_x0000_s1739" style="position:absolute;left:3799;top:1636;width:1267;height: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VMtcEA&#10;AADcAAAADwAAAGRycy9kb3ducmV2LnhtbERPy2oCMRTdC/5DuII7J6OILVOjSKFQ6MJXF11eJ9eZ&#10;4OQmnaQa/94shC4P571cJ9uJK/XBOFYwLUoQxLXThhsF38ePySuIEJE1do5JwZ0CrFfDwRIr7W68&#10;p+shNiKHcKhQQRujr6QMdUsWQ+E8cebOrrcYM+wbqXu85XDbyVlZLqRFw7mhRU/vLdWXw59V4P1u&#10;Pk9pa8IsnX/NF5/295+TUuNR2ryBiJTiv/jp/tQKXqZ5bT6Tj4B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lTLXBAAAA3AAAAA8AAAAAAAAAAAAAAAAAmAIAAGRycy9kb3du&#10;cmV2LnhtbFBLBQYAAAAABAAEAPUAAACGAwAAAAA=&#10;" fillcolor="#ffc" strokecolor="#903" strokeweight="0"/>
                  <v:rect id="Rectangle 716" o:spid="_x0000_s1740" style="position:absolute;left:4111;top:1725;width:60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NCVsIA&#10;AADcAAAADwAAAGRycy9kb3ducmV2LnhtbESPzYoCMRCE74LvEFrwphk9uO5oFBEEXbw47gM0k54f&#10;TDpDknVm394sCHssquorarsfrBFP8qF1rGAxz0AQl063XCv4vp9maxAhIms0jknBLwXY78ajLeba&#10;9XyjZxFrkSAcclTQxNjlUoayIYth7jri5FXOW4xJ+lpqj32CWyOXWbaSFltOCw12dGyofBQ/VoG8&#10;F6d+XRifua9ldTWX860ip9R0Mhw2ICIN8T/8bp+1go/FJ/ydSUdA7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s0JW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perda</w:t>
                          </w:r>
                          <w:proofErr w:type="spellEnd"/>
                          <w:r>
                            <w:rPr>
                              <w:rFonts w:ascii="Tahoma" w:hAnsi="Tahoma" w:cs="Tahoma"/>
                              <w:b/>
                              <w:bCs/>
                              <w:color w:val="000000"/>
                              <w:sz w:val="8"/>
                              <w:szCs w:val="8"/>
                              <w:lang w:val="en-US"/>
                            </w:rPr>
                            <w:t xml:space="preserve"> </w:t>
                          </w:r>
                        </w:p>
                      </w:txbxContent>
                    </v:textbox>
                  </v:rect>
                  <v:rect id="Rectangle 717" o:spid="_x0000_s1741" style="position:absolute;left:4054;top:1827;width:72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Uhdr4A&#10;AADcAAAADwAAAGRycy9kb3ducmV2LnhtbERPy4rCMBTdC/5DuMLsNLWLUapRRBAcmY3VD7g0tw9M&#10;bkoSbefvzWLA5eG8t/vRGvEiHzrHCpaLDARx5XTHjYL77TRfgwgRWaNxTAr+KMB+N51ssdBu4Cu9&#10;ytiIFMKhQAVtjH0hZahashgWridOXO28xZigb6T2OKRwa2SeZd/SYsepocWeji1Vj/JpFchbeRrW&#10;pfGZu+T1r/k5X2tySn3NxsMGRKQxfsT/7rNWsMrT/HQmHQG5ew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XlIXa+AAAA3AAAAA8AAAAAAAAAAAAAAAAAmAIAAGRycy9kb3ducmV2&#10;LnhtbFBLBQYAAAAABAAEAPUAAACDAw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parcial</w:t>
                          </w:r>
                          <w:proofErr w:type="spellEnd"/>
                          <w:proofErr w:type="gramEnd"/>
                          <w:r>
                            <w:rPr>
                              <w:rFonts w:ascii="Tahoma" w:hAnsi="Tahoma" w:cs="Tahoma"/>
                              <w:b/>
                              <w:bCs/>
                              <w:color w:val="000000"/>
                              <w:sz w:val="8"/>
                              <w:szCs w:val="8"/>
                              <w:lang w:val="en-US"/>
                            </w:rPr>
                            <w:t xml:space="preserve"> do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v:textbox>
                  </v:rect>
                  <v:rect id="Rectangle 718" o:spid="_x0000_s1742" style="position:absolute;left:3997;top:1928;width:835;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E7cIA&#10;AADcAAAADwAAAGRycy9kb3ducmV2LnhtbESPzYoCMRCE7wu+Q2jB25pxDq7MGmVZEFS8OPoAzaTn&#10;h006QxKd8e2NIOyxqKqvqPV2tEbcyYfOsYLFPANBXDndcaPgetl9rkCEiKzROCYFDwqw3Uw+1lho&#10;N/CZ7mVsRIJwKFBBG2NfSBmqliyGueuJk1c7bzEm6RupPQ4Jbo3Ms2wpLXacFlrs6bel6q+8WQXy&#10;Uu6GVWl85o55fTKH/bkmp9RsOv58g4g0xv/wu73XCr7yBbzOpCMgN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qYTtwgAAANwAAAAPAAAAAAAAAAAAAAAAAJgCAABkcnMvZG93&#10;bnJldi54bWxQSwUGAAAAAAQABAD1AAAAhwM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usufruto</w:t>
                          </w:r>
                          <w:proofErr w:type="spell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férias</w:t>
                          </w:r>
                          <w:proofErr w:type="spellEnd"/>
                        </w:p>
                      </w:txbxContent>
                    </v:textbox>
                  </v:rect>
                  <v:line id="Line 719" o:spid="_x0000_s1743" style="position:absolute;visibility:visible;mso-wrap-style:square" from="3812,1648" to="3812,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bb9MQAAADcAAAADwAAAGRycy9kb3ducmV2LnhtbESPT4vCMBTE7wt+h/AEb2tqQa3VKCIr&#10;7t7Wf+Dx0TzbYPNSmqzWb79ZWPA4zMxvmMWqs7W4U+uNYwWjYQKCuHDacKngdNy+ZyB8QNZYOyYF&#10;T/KwWvbeFphr9+A93Q+hFBHCPkcFVQhNLqUvKrLoh64hjt7VtRZDlG0pdYuPCLe1TJNkIi0ajgsV&#10;NrSpqLgdfqwC8z3Zjb+m59lZfuzC6JLdMmNPSg363XoOIlAXXuH/9qdWME1T+DsTj4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5tv0xAAAANwAAAAPAAAAAAAAAAAA&#10;AAAAAKECAABkcnMvZG93bnJldi54bWxQSwUGAAAAAAQABAD5AAAAkgMAAAAA&#10;" strokeweight="0"/>
                  <v:line id="Line 720" o:spid="_x0000_s1744" style="position:absolute;visibility:visible;mso-wrap-style:square" from="3812,1648" to="3837,1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6p+b8QAAADcAAAADwAAAGRycy9kb3ducmV2LnhtbESPT4vCMBTE7wt+h/AEb2uqslqrUURc&#10;dG/+BY+P5tkGm5fSZLX77c3Cwh6HmfkNM1+2thIParxxrGDQT0AQ504bLhScT5/vKQgfkDVWjknB&#10;D3lYLjpvc8y0e/KBHsdQiAhhn6GCMoQ6k9LnJVn0fVcTR+/mGoshyqaQusFnhNtKDpNkLC0ajgsl&#10;1rQuKb8fv60Csx9vP74ml+lFbrZhcE3vqbFnpXrddjUDEagN/+G/9k4rmAx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qn5vxAAAANwAAAAPAAAAAAAAAAAA&#10;AAAAAKECAABkcnMvZG93bnJldi54bWxQSwUGAAAAAAQABAD5AAAAkgMAAAAA&#10;" strokeweight="0"/>
                  <v:line id="Line 721" o:spid="_x0000_s1745" style="position:absolute;flip:x;visibility:visible;mso-wrap-style:square" from="3818,1655" to="3837,1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fV3sYAAADcAAAADwAAAGRycy9kb3ducmV2LnhtbESPQWsCMRSE74L/IbyCN81WSi1bo4il&#10;RQpWtPXQ23Pzuru4eVmS6MZ/b4SCx2FmvmGm82gacSbna8sKHkcZCOLC6ppLBT/f78MXED4ga2ws&#10;k4ILeZjP+r0p5tp2vKXzLpQiQdjnqKAKoc2l9EVFBv3ItsTJ+7POYEjSlVI77BLcNHKcZc/SYM1p&#10;ocKWlhUVx93JKNh+TfjgPk7xGA/devO7Lz/3bwulBg9x8QoiUAz38H97pRVMxk9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Kn1d7GAAAA3AAAAA8AAAAAAAAA&#10;AAAAAAAAoQIAAGRycy9kb3ducmV2LnhtbFBLBQYAAAAABAAEAPkAAACUAwAAAAA=&#10;" strokeweight="0"/>
                  <v:line id="Line 722" o:spid="_x0000_s1746" style="position:absolute;flip:y;visibility:visible;mso-wrap-style:square" from="3818,1655" to="3818,1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twRcYAAADcAAAADwAAAGRycy9kb3ducmV2LnhtbESPQWsCMRSE74L/IbyCN81WaC1bo4il&#10;RQpWtPXQ23Pzuru4eVmS6MZ/b4SCx2FmvmGm82gacSbna8sKHkcZCOLC6ppLBT/f78MXED4ga2ws&#10;k4ILeZjP+r0p5tp2vKXzLpQiQdjnqKAKoc2l9EVFBv3ItsTJ+7POYEjSlVI77BLcNHKcZc/SYM1p&#10;ocKWlhUVx93JKNh+TfjgPk7xGA/devO7Lz/3bwulBg9x8QoiUAz38H97pRVMxk9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3rcEXGAAAA3AAAAA8AAAAAAAAA&#10;AAAAAAAAoQIAAGRycy9kb3ducmV2LnhtbFBLBQYAAAAABAAEAPkAAACUAwAAAAA=&#10;" strokeweight="0"/>
                  <v:line id="Line 723" o:spid="_x0000_s1747" style="position:absolute;visibility:visible;mso-wrap-style:square" from="3812,1648" to="3844,1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93d98QAAADcAAAADwAAAGRycy9kb3ducmV2LnhtbESPT4vCMBTE7wt+h/CEva2pgrVWo4is&#10;uN7Wf+Dx0TzbYPNSmqx2v/1GWPA4zMxvmPmys7W4U+uNYwXDQQKCuHDacKngdNx8ZCB8QNZYOyYF&#10;v+Rhuei9zTHX7sF7uh9CKSKEfY4KqhCaXEpfVGTRD1xDHL2ray2GKNtS6hYfEW5rOUqSVFo0HBcq&#10;bGhdUXE7/FgF5jvdjneT8/QsP7dheMlumbEnpd773WoGIlAXXuH/9pdWMBml8DwTj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3d33xAAAANwAAAAPAAAAAAAAAAAA&#10;AAAAAKECAABkcnMvZG93bnJldi54bWxQSwUGAAAAAAQABAD5AAAAkgMAAAAA&#10;" strokeweight="0"/>
                  <v:line id="Line 724" o:spid="_x0000_s1748" style="position:absolute;visibility:visible;mso-wrap-style:square" from="3812,1668" to="3812,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F4bMQAAADcAAAADwAAAGRycy9kb3ducmV2LnhtbESPT4vCMBTE78J+h/AWvGmqsLZbjSKy&#10;i3pb/8EeH82zDTYvpclq/fZGWPA4zMxvmNmis7W4UuuNYwWjYQKCuHDacKngePgeZCB8QNZYOyYF&#10;d/KwmL/1Zphrd+MdXfehFBHCPkcFVQhNLqUvKrLoh64hjt7ZtRZDlG0pdYu3CLe1HCfJRFo0HBcq&#10;bGhVUXHZ/1kF5mey/timp8+T/FqH0W92yYw9KtV/75ZTEIG68Ar/tzdaQTpO4XkmHgE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kXhsxAAAANwAAAAPAAAAAAAAAAAA&#10;AAAAAKECAABkcnMvZG93bnJldi54bWxQSwUGAAAAAAQABAD5AAAAkgMAAAAA&#10;" strokeweight="0"/>
                  <v:line id="Line 725" o:spid="_x0000_s1749" style="position:absolute;visibility:visible;mso-wrap-style:square" from="3818,1648" to="3818,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7sHsEAAADcAAAADwAAAGRycy9kb3ducmV2LnhtbERPTYvCMBC9C/sfwix401RhtVuNsiwu&#10;6k2rwh6HZmyDzaQ0Ueu/NwfB4+N9z5edrcWNWm8cKxgNExDEhdOGSwXHw98gBeEDssbaMSl4kIfl&#10;4qM3x0y7O+/plodSxBD2GSqoQmgyKX1RkUU/dA1x5M6utRgibEupW7zHcFvLcZJMpEXDsaHChn4r&#10;Ki751Sowu8n6azs9fZ/kah1G/+klNfaoVP+z+5mBCNSFt/jl3mgF03F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9DuwewQAAANwAAAAPAAAAAAAAAAAAAAAA&#10;AKECAABkcnMvZG93bnJldi54bWxQSwUGAAAAAAQABAD5AAAAjwMAAAAA&#10;" strokeweight="0"/>
                  <v:line id="Line 726" o:spid="_x0000_s1750" style="position:absolute;visibility:visible;mso-wrap-style:square" from="3812,1655" to="3844,1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JJhcUAAADcAAAADwAAAGRycy9kb3ducmV2LnhtbESPQWvCQBSE74X+h+UVeqsbA2qSuoqI&#10;Yntro4LHR/Y1Wcy+Ddk1pv++Wyj0OMzMN8xyPdpWDNR741jBdJKAIK6cNlwrOB33LxkIH5A1to5J&#10;wTd5WK8eH5ZYaHfnTxrKUIsIYV+ggiaErpDSVw1Z9BPXEUfvy/UWQ5R9LXWP9wi3rUyTZC4tGo4L&#10;DXa0bai6ljerwHzMD7P3xTk/y90hTC/ZNTP2pNTz07h5BRFoDP/hv/abVrBIc/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kJJhcUAAADcAAAADwAAAAAAAAAA&#10;AAAAAAChAgAAZHJzL2Rvd25yZXYueG1sUEsFBgAAAAAEAAQA+QAAAJMDAAAAAA==&#10;" strokeweight="0"/>
                  <v:line id="Line 727" o:spid="_x0000_s1751" style="position:absolute;visibility:visible;mso-wrap-style:square" from="3812,1655" to="3844,1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F2xcIAAADcAAAADwAAAGRycy9kb3ducmV2LnhtbERPz2vCMBS+C/sfwhvspmkdaldNy5CJ&#10;87Y5BY+P5q0NbV5Kk2n33y+HgceP7/emHG0nrjR441hBOktAEFdOG64VnL520wyED8gaO8ek4Jc8&#10;lMXDZIO5djf+pOsx1CKGsM9RQRNCn0vpq4Ys+pnriSP37QaLIcKhlnrAWwy3nZwnyVJaNBwbGuxp&#10;21DVHn+sAvOx3C8Oq/PLWb7tQ3rJ2szYk1JPj+PrGkSgMdzF/+53rWD1HO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qF2xcIAAADcAAAADwAAAAAAAAAAAAAA&#10;AAChAgAAZHJzL2Rvd25yZXYueG1sUEsFBgAAAAAEAAQA+QAAAJADAAAAAA==&#10;" strokeweight="0"/>
                  <v:line id="Line 728" o:spid="_x0000_s1752" style="position:absolute;visibility:visible;mso-wrap-style:square" from="3818,1648" to="3818,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3TXsQAAADcAAAADwAAAGRycy9kb3ducmV2LnhtbESPT2vCQBTE74LfYXlCb7pJSzWNrlJK&#10;RXvzL/T4yD6TxezbkF01/fZuQfA4zMxvmNmis7W4UuuNYwXpKAFBXDhtuFRw2C+HGQgfkDXWjknB&#10;H3lYzPu9Geba3XhL110oRYSwz1FBFUKTS+mLiiz6kWuIo3dyrcUQZVtK3eItwm0tX5NkLC0ajgsV&#10;NvRVUXHeXawCsxmv3n8mx4+j/F6F9Dc7Z8YelHoZdJ9TEIG68Aw/2mutYPKWwv+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7dNexAAAANwAAAAPAAAAAAAAAAAA&#10;AAAAAKECAABkcnMvZG93bnJldi54bWxQSwUGAAAAAAQABAD5AAAAkgMAAAAA&#10;" strokeweight="0"/>
                  <v:line id="Line 729" o:spid="_x0000_s1753" style="position:absolute;visibility:visible;mso-wrap-style:square" from="3818,1648" to="3818,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9NKcQAAADcAAAADwAAAGRycy9kb3ducmV2LnhtbESPT4vCMBTE7wt+h/AEb2uqslqrUURc&#10;dG/+BY+P5tkGm5fSZLX77c3Cwh6HmfkNM1+2thIParxxrGDQT0AQ504bLhScT5/vKQgfkDVWjknB&#10;D3lYLjpvc8y0e/KBHsdQiAhhn6GCMoQ6k9LnJVn0fVcTR+/mGoshyqaQusFnhNtKDpNkLC0ajgsl&#10;1rQuKb8fv60Csx9vP74ml+lFbrZhcE3vqbFnpXrddjUDEagN/+G/9k4rmIy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P00pxAAAANwAAAAPAAAAAAAAAAAA&#10;AAAAAKECAABkcnMvZG93bnJldi54bWxQSwUGAAAAAAQABAD5AAAAkgMAAAAA&#10;" strokeweight="0"/>
                  <v:line id="Line 730" o:spid="_x0000_s1754" style="position:absolute;visibility:visible;mso-wrap-style:square" from="3812,1648" to="3844,1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PossQAAADcAAAADwAAAGRycy9kb3ducmV2LnhtbESPT4vCMBTE7wt+h/AEb2uqslqrUURc&#10;dG/+BY+P5tkGm5fSZLX77c3Cwh6HmfkNM1+2thIParxxrGDQT0AQ504bLhScT5/vKQgfkDVWjknB&#10;D3lYLjpvc8y0e/KBHsdQiAhhn6GCMoQ6k9LnJVn0fVcTR+/mGoshyqaQusFnhNtKDpNkLC0ajgsl&#10;1rQuKb8fv60Csx9vP74ml+lFbrZhcE3vqbFnpXrddjUDEagN/+G/9k4rmIx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c+iyxAAAANwAAAAPAAAAAAAAAAAA&#10;AAAAAKECAABkcnMvZG93bnJldi54bWxQSwUGAAAAAAQABAD5AAAAkgMAAAAA&#10;" strokeweight="0"/>
                  <v:line id="Line 731" o:spid="_x0000_s1755" style="position:absolute;visibility:visible;mso-wrap-style:square" from="3812,1655" to="3844,1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pwxsUAAADcAAAADwAAAGRycy9kb3ducmV2LnhtbESPQWsCMRSE74L/ITzBm2bVVrdbo5Ri&#10;0d7UKvT42Dx3g5uXZRN1/fdGKPQ4zMw3zHzZ2kpcqfHGsYLRMAFBnDttuFBw+PkapCB8QNZYOSYF&#10;d/KwXHQ7c8y0u/GOrvtQiAhhn6GCMoQ6k9LnJVn0Q1cTR+/kGoshyqaQusFbhNtKjpNkKi0ajgsl&#10;1vRZUn7eX6wCs52uX79nx7ejXK3D6Dc9p8YelOr32o93EIHa8B/+a2+0gtnkBZ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ZpwxsUAAADcAAAADwAAAAAAAAAA&#10;AAAAAAChAgAAZHJzL2Rvd25yZXYueG1sUEsFBgAAAAAEAAQA+QAAAJMDAAAAAA==&#10;" strokeweight="0"/>
                  <v:line id="Line 732" o:spid="_x0000_s1756" style="position:absolute;visibility:visible;mso-wrap-style:square" from="3812,1648" to="3812,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bVXcUAAADcAAAADwAAAGRycy9kb3ducmV2LnhtbESPQWvCQBSE74X+h+UVvOnGFk2aukop&#10;FetNbQI9PrKvyWL2bciuGv99VxB6HGbmG2axGmwrztR741jBdJKAIK6cNlwrKL7X4wyED8gaW8ek&#10;4EoeVsvHhwXm2l14T+dDqEWEsM9RQRNCl0vpq4Ys+onriKP363qLIcq+lrrHS4TbVj4nyVxaNBwX&#10;Guzoo6HqeDhZBWY338y2aflays9NmP5kx8zYQqnR0/D+BiLQEP7D9/aXVpC+zOB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tbVXcUAAADcAAAADwAAAAAAAAAA&#10;AAAAAAChAgAAZHJzL2Rvd25yZXYueG1sUEsFBgAAAAAEAAQA+QAAAJMDAAAAAA==&#10;" strokeweight="0"/>
                  <v:line id="Line 733" o:spid="_x0000_s1757" style="position:absolute;flip:x;visibility:visible;mso-wrap-style:square" from="3812,1648" to="3844,1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B478YAAADcAAAADwAAAGRycy9kb3ducmV2LnhtbESPQWsCMRSE74L/ITyhN83agsrWKGJp&#10;EaEtaj309ty87i5uXpYkuum/N0Khx2FmvmHmy2gacSXna8sKxqMMBHFhdc2lgq/D63AGwgdkjY1l&#10;UvBLHpaLfm+OubYd7+i6D6VIEPY5KqhCaHMpfVGRQT+yLXHyfqwzGJJ0pdQOuwQ3jXzMsok0WHNa&#10;qLCldUXFeX8xCnYfUz65t0s8x1P3/vl9LLfHl5VSD4O4egYRKIb/8F97oxVMnyZwP5OOgF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jgeO/GAAAA3AAAAA8AAAAAAAAA&#10;AAAAAAAAoQIAAGRycy9kb3ducmV2LnhtbFBLBQYAAAAABAAEAPkAAACUAwAAAAA=&#10;" strokeweight="0"/>
                  <v:line id="Line 734" o:spid="_x0000_s1758" style="position:absolute;visibility:visible;mso-wrap-style:square" from="3818,1655" to="3850,1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IeyMMAAADcAAAADwAAAGRycy9kb3ducmV2LnhtbESPQWsCMRSE74L/ITzBm2a1UO1qdhFR&#10;8Fot9vrcvG6Wbl7WJNVtf31TEHocZuYbZl32thU38qFxrGA2zUAQV043XCt4O+0nSxAhImtsHZOC&#10;bwpQFsPBGnPt7vxKt2OsRYJwyFGBibHLpQyVIYth6jri5H04bzEm6WupPd4T3LZynmXP0mLDacFg&#10;R1tD1efxyyq4dHg19c/u5b3FZTxvr+G895VS41G/WYGI1Mf/8KN90AoWTwv4O5OOgCx+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QCHsjDAAAA3AAAAA8AAAAAAAAAAAAA&#10;AAAAoQIAAGRycy9kb3ducmV2LnhtbFBLBQYAAAAABAAEAPkAAACRAwAAAAA=&#10;" strokeweight="36e-5mm"/>
                  <v:line id="Line 735" o:spid="_x0000_s1759" style="position:absolute;flip:x y;visibility:visible;mso-wrap-style:square" from="3818,1655" to="3850,1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rFDL8AAADcAAAADwAAAGRycy9kb3ducmV2LnhtbERPTWsCMRC9C/6HMAUvUrMqqGyNIlKL&#10;eHPV+7CZbhaTyZKkuv775lDo8fG+19veWfGgEFvPCqaTAgRx7XXLjYLr5fC+AhETskbrmRS8KMJ2&#10;MxyssdT+yWd6VKkROYRjiQpMSl0pZawNOYwT3xFn7tsHhynD0Egd8JnDnZWzolhIhy3nBoMd7Q3V&#10;9+rHKZgvb5fj3Y7N6RCd+fyyVb0IL6VGb/3uA0SiPv2L/9xHrWA5z2vzmXwE5OYX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mrFDL8AAADcAAAADwAAAAAAAAAAAAAAAACh&#10;AgAAZHJzL2Rvd25yZXYueG1sUEsFBgAAAAAEAAQA+QAAAI0DAAAAAA==&#10;" strokeweight="0"/>
                  <v:line id="Line 736" o:spid="_x0000_s1760" style="position:absolute;flip:x y;visibility:visible;mso-wrap-style:square" from="3818,1648" to="3850,1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Zgl8MAAADcAAAADwAAAGRycy9kb3ducmV2LnhtbESPQWsCMRSE74X+h/AKvZSatYJbt0Yp&#10;UkW8ubb3x+a5WUxeliTV9d+bQsHjMDPfMPPl4Kw4U4idZwXjUQGCuPG641bB92H9+g4iJmSN1jMp&#10;uFKE5eLxYY6V9hfe07lOrcgQjhUqMCn1lZSxMeQwjnxPnL2jDw5TlqGVOuAlw52Vb0UxlQ47zgsG&#10;e1oZak71r1MwKX8O25N9Mbt1dOZrY+tmGq5KPT8Nnx8gEg3pHv5vb7WCcjKD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mYJfDAAAA3AAAAA8AAAAAAAAAAAAA&#10;AAAAoQIAAGRycy9kb3ducmV2LnhtbFBLBQYAAAAABAAEAPkAAACRAwAAAAA=&#10;" strokeweight="0"/>
                  <v:line id="Line 737" o:spid="_x0000_s1761" style="position:absolute;flip:x y;visibility:visible;mso-wrap-style:square" from="3818,1655" to="3850,1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Bq6d8AAAADcAAAADwAAAGRycy9kb3ducmV2LnhtbERPTWsCMRC9C/6HMEIvUrO2orIaRUot&#10;4s213ofNuFlMJkuS6vrvm0Ohx8f7Xm97Z8WdQmw9K5hOChDEtdctNwq+z/vXJYiYkDVaz6TgSRG2&#10;m+FgjaX2Dz7RvUqNyCEcS1RgUupKKWNtyGGc+I44c1cfHKYMQyN1wEcOd1a+FcVcOmw5Nxjs6MNQ&#10;fat+nIL3xeV8uNmxOe6jM59ftqrn4anUy6jfrUAk6tO/+M990AoWszw/n8lHQG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gaunfAAAAA3AAAAA8AAAAAAAAAAAAAAAAA&#10;oQIAAGRycy9kb3ducmV2LnhtbFBLBQYAAAAABAAEAPkAAACOAwAAAAA=&#10;" strokeweight="0"/>
                  <v:line id="Line 738" o:spid="_x0000_s1762" style="position:absolute;flip:x y;visibility:visible;mso-wrap-style:square" from="3818,1655" to="3850,1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1Yf7MMAAADcAAAADwAAAGRycy9kb3ducmV2LnhtbESPQWsCMRSE70L/Q3iFXqRmbUVlNYpI&#10;LeLNtd4fm+dmMXlZklTXf98UCj0OM/MNs1z3zoobhdh6VjAeFSCIa69bbhR8nXavcxAxIWu0nknB&#10;gyKsV0+DJZba3/lItyo1IkM4lqjApNSVUsbakMM48h1x9i4+OExZhkbqgPcMd1a+FcVUOmw5Lxjs&#10;aGuovlbfTsH77HzaX+3QHHbRmY9PW9XT8FDq5bnfLEAk6tN/+K+91wpmkzH8nslHQK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dWH+zDAAAA3AAAAA8AAAAAAAAAAAAA&#10;AAAAoQIAAGRycy9kb3ducmV2LnhtbFBLBQYAAAAABAAEAPkAAACRAwAAAAA=&#10;" strokeweight="0"/>
                  <v:line id="Line 739" o:spid="_x0000_s1763" style="position:absolute;flip:x y;visibility:visible;mso-wrap-style:square" from="3812,1655" to="3850,1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SBm8MAAADcAAAADwAAAGRycy9kb3ducmV2LnhtbESPQWsCMRSE74X+h/AKvZSa1RaV1Sgi&#10;tUhvrvX+2Dw3i8nLkkRd/31TEDwOM/MNM1/2zooLhdh6VjAcFCCIa69bbhT87jfvUxAxIWu0nknB&#10;jSIsF89Pcyy1v/KOLlVqRIZwLFGBSakrpYy1IYdx4Dvi7B19cJiyDI3UAa8Z7qwcFcVYOmw5Lxjs&#10;aG2oPlVnp+BjcthvT/bN/GyiM1/ftqrH4abU60u/moFI1KdH+N7eagWTzxH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eEgZvDAAAA3AAAAA8AAAAAAAAAAAAA&#10;AAAAoQIAAGRycy9kb3ducmV2LnhtbFBLBQYAAAAABAAEAPkAAACRAwAAAAA=&#10;" strokeweight="0"/>
                  <v:line id="Line 740" o:spid="_x0000_s1764" style="position:absolute;flip:x y;visibility:visible;mso-wrap-style:square" from="3825,1655" to="3857,1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gkAMMAAADcAAAADwAAAGRycy9kb3ducmV2LnhtbESPQWsCMRSE74X+h/AKvZSabRWV1ShF&#10;qog313p/bJ6bxeRlSaKu/74RCj0OM/MNM1/2zoorhdh6VvAxKEAQ11633Cj4OazfpyBiQtZoPZOC&#10;O0VYLp6f5lhqf+M9XavUiAzhWKICk1JXShlrQw7jwHfE2Tv54DBlGRqpA94y3Fn5WRRj6bDlvGCw&#10;o5Wh+lxdnILh5HjYnu2b2a2jM98bW9XjcFfq9aX/moFI1Kf/8F97qxVMRkN4nMlH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jIJADDAAAA3AAAAA8AAAAAAAAAAAAA&#10;AAAAoQIAAGRycy9kb3ducmV2LnhtbFBLBQYAAAAABAAEAPkAAACRAwAAAAA=&#10;" strokeweight="0"/>
                  <v:line id="Line 741" o:spid="_x0000_s1765" style="position:absolute;visibility:visible;mso-wrap-style:square" from="3812,1648" to="3812,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wDu8QAAADcAAAADwAAAGRycy9kb3ducmV2LnhtbESPT4vCMBTE7wt+h/AEb2uquFqrUURc&#10;dG/+BY+P5tkGm5fSZLX77c3Cwh6HmfkNM1+2thIParxxrGDQT0AQ504bLhScT5/vKQgfkDVWjknB&#10;D3lYLjpvc8y0e/KBHsdQiAhhn6GCMoQ6k9LnJVn0fVcTR+/mGoshyqaQusFnhNtKDpNkLC0ajgsl&#10;1rQuKb8fv60Csx9vP74ml+lFbrZhcE3vqbFnpXrddjUDEagN/+G/9k4rmIx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nAO7xAAAANwAAAAPAAAAAAAAAAAA&#10;AAAAAKECAABkcnMvZG93bnJldi54bWxQSwUGAAAAAAQABAD5AAAAkgMAAAAA&#10;" strokeweight="0"/>
                  <v:line id="Line 742" o:spid="_x0000_s1766" style="position:absolute;visibility:visible;mso-wrap-style:square" from="3812,1648" to="3844,1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CmIMUAAADcAAAADwAAAGRycy9kb3ducmV2LnhtbESPQWvCQBSE74X+h+UVvOnGUk2aukop&#10;FetNbQI9PrKvyWL2bciuGv99VxB6HGbmG2axGmwrztR741jBdJKAIK6cNlwrKL7X4wyED8gaW8ek&#10;4EoeVsvHhwXm2l14T+dDqEWEsM9RQRNCl0vpq4Ys+onriKP363qLIcq+lrrHS4TbVj4nyVxaNBwX&#10;Guzoo6HqeDhZBWY338y2aflays9NmP5kx8zYQqnR0/D+BiLQEP7D9/aXVpC+zOB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tCmIMUAAADcAAAADwAAAAAAAAAA&#10;AAAAAAChAgAAZHJzL2Rvd25yZXYueG1sUEsFBgAAAAAEAAQA+QAAAJMDAAAAAA==&#10;" strokeweight="0"/>
                  <v:rect id="Rectangle 743" o:spid="_x0000_s1767" style="position:absolute;left:2056;top:7351;width:509;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sY7sMA&#10;AADcAAAADwAAAGRycy9kb3ducmV2LnhtbESP3WoCMRSE74W+QzgFb6RmK7LKdrNiC4XeiFR9gNPN&#10;6f7mZEmibt/eCEIvh5n5hsk3o+nFhZxvLCt4nScgiEurG64UnI6fL2sQPiBr7C2Tgj/ysCmeJjlm&#10;2l75my6HUIkIYZ+hgjqEIZPSlzUZ9HM7EEfv1zqDIUpXSe3wGuGml4skSaXBhuNCjQN91FR2h7NR&#10;sO2kn3Ul+XZ3Xu3b1LoW33+Umj6P2zcQgcbwH360v7SC1TKF+5l4BGR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CsY7sMAAADcAAAADwAAAAAAAAAAAAAAAACYAgAAZHJzL2Rv&#10;d25yZXYueG1sUEsFBgAAAAAEAAQA9QAAAIgDAAAAAA==&#10;" fillcolor="#ffc" strokecolor="#903" strokeweight="0"/>
                  <v:rect id="Rectangle 744" o:spid="_x0000_s1768" style="position:absolute;left:2056;top:7421;width:1285;height:1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e9dcMA&#10;AADcAAAADwAAAGRycy9kb3ducmV2LnhtbESP3WoCMRSE7wu+QziCN6VmleLK1uyiguBNKVUf4HRz&#10;ur85WZKo69s3hUIvh5n5htkUo+nFjZxvLCtYzBMQxKXVDVcKLufDyxqED8gae8uk4EEeinzytMFM&#10;2zt/0u0UKhEh7DNUUIcwZFL6siaDfm4H4uh9W2cwROkqqR3eI9z0cpkkK2mw4bhQ40D7msrudDUK&#10;tp30z11Jvn2/ph/tyroWd19Kzabj9g1EoDH8h//aR60gfU3h90w8Aj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2e9dcMAAADcAAAADwAAAAAAAAAAAAAAAACYAgAAZHJzL2Rv&#10;d25yZXYueG1sUEsFBgAAAAAEAAQA9QAAAIgDAAAAAA==&#10;" fillcolor="#ffc" strokecolor="#903" strokeweight="0"/>
                  <v:rect id="Rectangle 745" o:spid="_x0000_s1769" style="position:absolute;left:2145;top:7504;width:105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zI0L8A&#10;AADcAAAADwAAAGRycy9kb3ducmV2LnhtbERPy4rCMBTdC/MP4Q7MTtMRUalGkQFBBze2fsCluX1g&#10;clOSaOvfTxYDLg/nvd2P1ogn+dA5VvA9y0AQV0533Ci4lcfpGkSIyBqNY1LwogD73cdki7l2A1/p&#10;WcRGpBAOOSpoY+xzKUPVksUwcz1x4mrnLcYEfSO1xyGFWyPnWbaUFjtODS329NNSdS8eVoEsi+Ow&#10;LozP3O+8vpjz6VqTU+rrczxsQEQa41v87z5pBatFWpv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2TMjQvwAAANwAAAAPAAAAAAAAAAAAAAAAAJgCAABkcnMvZG93bnJl&#10;di54bWxQSwUGAAAAAAQABAD1AAAAhAMAAAAA&#10;" filled="f" stroked="f">
                    <v:textbox style="mso-fit-shape-to-text:t" inset="0,0,0,0">
                      <w:txbxContent>
                        <w:p w:rsidR="00131B5F" w:rsidRDefault="00131B5F">
                          <w:pPr>
                            <w:ind w:left="0"/>
                          </w:pPr>
                          <w:r>
                            <w:rPr>
                              <w:rFonts w:ascii="Tahoma" w:hAnsi="Tahoma" w:cs="Tahoma"/>
                              <w:color w:val="000000"/>
                              <w:sz w:val="8"/>
                              <w:szCs w:val="8"/>
                              <w:lang w:val="en-US"/>
                            </w:rPr>
                            <w:t xml:space="preserve">UCS 008 - </w:t>
                          </w:r>
                          <w:proofErr w:type="spellStart"/>
                          <w:r>
                            <w:rPr>
                              <w:rFonts w:ascii="Tahoma" w:hAnsi="Tahoma" w:cs="Tahoma"/>
                              <w:color w:val="000000"/>
                              <w:sz w:val="8"/>
                              <w:szCs w:val="8"/>
                              <w:lang w:val="en-US"/>
                            </w:rPr>
                            <w:t>Cancelar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pedido</w:t>
                          </w:r>
                          <w:proofErr w:type="spellEnd"/>
                          <w:r>
                            <w:rPr>
                              <w:rFonts w:ascii="Tahoma" w:hAnsi="Tahoma" w:cs="Tahoma"/>
                              <w:color w:val="000000"/>
                              <w:sz w:val="8"/>
                              <w:szCs w:val="8"/>
                              <w:lang w:val="en-US"/>
                            </w:rPr>
                            <w:t xml:space="preserve"> de </w:t>
                          </w:r>
                        </w:p>
                      </w:txbxContent>
                    </v:textbox>
                  </v:rect>
                  <v:rect id="Rectangle 746" o:spid="_x0000_s1770" style="position:absolute;left:2431;top:7606;width:53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BtS8IA&#10;AADcAAAADwAAAGRycy9kb3ducmV2LnhtbESP3WoCMRSE7wu+QziCdzWrSNXVKFIQbPHG1Qc4bM7+&#10;YHKyJKm7ffumIHg5zMw3zHY/WCMe5EPrWMFsmoEgLp1uuVZwux7fVyBCRNZoHJOCXwqw343etphr&#10;1/OFHkWsRYJwyFFBE2OXSxnKhiyGqeuIk1c5bzEm6WupPfYJbo2cZ9mHtNhyWmiwo8+GynvxYxXI&#10;a3HsV4XxmfueV2fzdbpU5JSajIfDBkSkIb7Cz/ZJK1gu1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AG1LwgAAANwAAAAPAAAAAAAAAAAAAAAAAJgCAABkcnMvZG93&#10;bnJldi54bWxQSwUGAAAAAAQABAD1AAAAhwMAAAAA&#10;" filled="f" stroked="f">
                    <v:textbox style="mso-fit-shape-to-text:t" inset="0,0,0,0">
                      <w:txbxContent>
                        <w:p w:rsidR="00131B5F" w:rsidRDefault="00131B5F">
                          <w:pPr>
                            <w:ind w:left="0"/>
                          </w:pPr>
                          <w:proofErr w:type="gramStart"/>
                          <w:r>
                            <w:rPr>
                              <w:rFonts w:ascii="Tahoma" w:hAnsi="Tahoma" w:cs="Tahoma"/>
                              <w:color w:val="000000"/>
                              <w:sz w:val="8"/>
                              <w:szCs w:val="8"/>
                              <w:lang w:val="en-US"/>
                            </w:rPr>
                            <w:t>vale</w:t>
                          </w:r>
                          <w:proofErr w:type="gram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transporte</w:t>
                          </w:r>
                          <w:proofErr w:type="spellEnd"/>
                        </w:p>
                      </w:txbxContent>
                    </v:textbox>
                  </v:rect>
                  <v:line id="Line 747" o:spid="_x0000_s1771" style="position:absolute;visibility:visible;mso-wrap-style:square" from="2068,7364" to="2068,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6TZcEAAADcAAAADwAAAGRycy9kb3ducmV2LnhtbERPTYvCMBC9C/sfwix401RB7VajLIvi&#10;etOqsMehGdtgMylN1PrvNwfB4+N9L1adrcWdWm8cKxgNExDEhdOGSwWn42aQgvABWWPtmBQ8ycNq&#10;+dFbYKbdgw90z0MpYgj7DBVUITSZlL6oyKIfuoY4chfXWgwRtqXULT5iuK3lOEmm0qLh2FBhQz8V&#10;Fdf8ZhWY/XQ72c3OX2e53obRX3pNjT0p1f/svucgAnXhLX65f7WC2STOj2fiEZ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fpNlwQAAANwAAAAPAAAAAAAAAAAAAAAA&#10;AKECAABkcnMvZG93bnJldi54bWxQSwUGAAAAAAQABAD5AAAAjwMAAAAA&#10;" strokeweight="0"/>
                  <v:line id="Line 748" o:spid="_x0000_s1772" style="position:absolute;visibility:visible;mso-wrap-style:square" from="2068,7364" to="2094,7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I2/sQAAADcAAAADwAAAGRycy9kb3ducmV2LnhtbESPT4vCMBTE7wv7HcJb8LamFdRajbIs&#10;iu5t/QceH82zDTYvpYlav71ZWPA4zMxvmNmis7W4UeuNYwVpPwFBXDhtuFRw2K8+MxA+IGusHZOC&#10;B3lYzN/fZphrd+ct3XahFBHCPkcFVQhNLqUvKrLo+64hjt7ZtRZDlG0pdYv3CLe1HCTJSFo0HBcq&#10;bOi7ouKyu1oF5ne0Hv6Mj5OjXK5DesoumbEHpXof3dcURKAuvML/7Y1WMB6m8HcmHgE5f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Mjb+xAAAANwAAAAPAAAAAAAAAAAA&#10;AAAAAKECAABkcnMvZG93bnJldi54bWxQSwUGAAAAAAQABAD5AAAAkgMAAAAA&#10;" strokeweight="0"/>
                  <v:line id="Line 749" o:spid="_x0000_s1773" style="position:absolute;flip:x;visibility:visible;mso-wrap-style:square" from="2075,7370" to="2094,7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SbTMYAAADcAAAADwAAAGRycy9kb3ducmV2LnhtbESPQWsCMRSE74L/IbyCN81WaC1bo4il&#10;RQpWtPXQ23Pzuru4eVmS6MZ/b4SCx2FmvmGm82gacSbna8sKHkcZCOLC6ppLBT/f78MXED4ga2ws&#10;k4ILeZjP+r0p5tp2vKXzLpQiQdjnqKAKoc2l9EVFBv3ItsTJ+7POYEjSlVI77BLcNHKcZc/SYM1p&#10;ocKWlhUVx93JKNh+TfjgPk7xGA/devO7Lz/3bwulBg9x8QoiUAz38H97pRVMnsZ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oEm0zGAAAA3AAAAA8AAAAAAAAA&#10;AAAAAAAAoQIAAGRycy9kb3ducmV2LnhtbFBLBQYAAAAABAAEAPkAAACUAwAAAAA=&#10;" strokeweight="0"/>
                  <v:line id="Line 750" o:spid="_x0000_s1774" style="position:absolute;flip:y;visibility:visible;mso-wrap-style:square" from="2075,7370" to="2075,7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g+18YAAADcAAAADwAAAGRycy9kb3ducmV2LnhtbESPQWsCMRSE74L/ITyhN83W0lq2RhFL&#10;RQq1aOuht+fmdXdx87Ik0Y3/3hQKHoeZ+YaZzqNpxJmcry0ruB9lIIgLq2suFXx/vQ2fQfiArLGx&#10;TAou5GE+6/emmGvb8ZbOu1CKBGGfo4IqhDaX0hcVGfQj2xIn79c6gyFJV0rtsEtw08hxlj1JgzWn&#10;hQpbWlZUHHcno2C7mfDBrU7xGA/dx+fPvnzfvy6UuhvExQuIQDHcwv/ttVYweXyA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VIPtfGAAAA3AAAAA8AAAAAAAAA&#10;AAAAAAAAoQIAAGRycy9kb3ducmV2LnhtbFBLBQYAAAAABAAEAPkAAACUAwAAAAA=&#10;" strokeweight="0"/>
                  <v:line id="Line 751" o:spid="_x0000_s1775" style="position:absolute;visibility:visible;mso-wrap-style:square" from="2068,7364" to="2100,7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WVZsUAAADcAAAADwAAAGRycy9kb3ducmV2LnhtbESPQWvCQBSE74X+h+UVvOnGUk2aukop&#10;FetNbQI9PrKvyWL2bciuGv99VxB6HGbmG2axGmwrztR741jBdJKAIK6cNlwrKL7X4wyED8gaW8ek&#10;4EoeVsvHhwXm2l14T+dDqEWEsM9RQRNCl0vpq4Ys+onriKP363qLIcq+lrrHS4TbVj4nyVxaNBwX&#10;Guzoo6HqeDhZBWY338y2aflays9NmP5kx8zYQqnR0/D+BiLQEP7D9/aXVpDOXuB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EWVZsUAAADcAAAADwAAAAAAAAAA&#10;AAAAAAChAgAAZHJzL2Rvd25yZXYueG1sUEsFBgAAAAAEAAQA+QAAAJMDAAAAAA==&#10;" strokeweight="0"/>
                  <v:line id="Line 752" o:spid="_x0000_s1776" style="position:absolute;visibility:visible;mso-wrap-style:square" from="2068,7383" to="2068,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kw/cQAAADcAAAADwAAAGRycy9kb3ducmV2LnhtbESPT4vCMBTE7wt+h/CEva2pC9VajSKy&#10;ontb/4HHR/Nsg81LaaJ2v71ZWPA4zMxvmNmis7W4U+uNYwXDQQKCuHDacKngeFh/ZCB8QNZYOyYF&#10;v+RhMe+9zTDX7sE7uu9DKSKEfY4KqhCaXEpfVGTRD1xDHL2Lay2GKNtS6hYfEW5r+ZkkI2nRcFyo&#10;sKFVRcV1f7MKzM9ok36PT5OT/NqE4Tm7ZsYelXrvd8spiEBdeIX/21utYJym8HcmHgE5f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CTD9xAAAANwAAAAPAAAAAAAAAAAA&#10;AAAAAKECAABkcnMvZG93bnJldi54bWxQSwUGAAAAAAQABAD5AAAAkgMAAAAA&#10;" strokeweight="0"/>
                  <v:line id="Line 753" o:spid="_x0000_s1777" style="position:absolute;visibility:visible;mso-wrap-style:square" from="2075,7364" to="2075,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9uuisQAAADcAAAADwAAAGRycy9kb3ducmV2LnhtbESPT4vCMBTE7wv7HcJb8LamLlhrNcqy&#10;rKi39R94fDTPNti8lCZq/fZGWPA4zMxvmOm8s7W4UuuNYwWDfgKCuHDacKlgv1t8ZiB8QNZYOyYF&#10;d/Iwn72/TTHX7sYbum5DKSKEfY4KqhCaXEpfVGTR911DHL2Tay2GKNtS6hZvEW5r+ZUkqbRoOC5U&#10;2NBPRcV5e7EKzF+6HK5Hh/FB/i7D4JidM2P3SvU+uu8JiEBdeIX/2yutYDRM4XkmHgE5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266KxAAAANwAAAAPAAAAAAAAAAAA&#10;AAAAAKECAABkcnMvZG93bnJldi54bWxQSwUGAAAAAAQABAD5AAAAkgMAAAAA&#10;" strokeweight="0"/>
                  <v:line id="Line 754" o:spid="_x0000_s1778" style="position:absolute;visibility:visible;mso-wrap-style:square" from="2068,7370" to="2100,7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cLEcQAAADcAAAADwAAAGRycy9kb3ducmV2LnhtbESPT4vCMBTE78J+h/AW9qapC9pajbIs&#10;K+pt/QceH82zDTYvpYna/fZGWPA4zMxvmNmis7W4UeuNYwXDQQKCuHDacKngsF/2MxA+IGusHZOC&#10;P/KwmL/1Zphrd+ct3XahFBHCPkcFVQhNLqUvKrLoB64hjt7ZtRZDlG0pdYv3CLe1/EySsbRoOC5U&#10;2NB3RcVld7UKzO94Ndqkx8lR/qzC8JRdMmMPSn28d19TEIG68Ar/t9daQTpK4XkmHgE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lwsRxAAAANwAAAAPAAAAAAAAAAAA&#10;AAAAAKECAABkcnMvZG93bnJldi54bWxQSwUGAAAAAAQABAD5AAAAkgMAAAAA&#10;" strokeweight="0"/>
                  <v:line id="Line 755" o:spid="_x0000_s1779" style="position:absolute;visibility:visible;mso-wrap-style:square" from="2068,7370" to="2100,7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ifY8EAAADcAAAADwAAAGRycy9kb3ducmV2LnhtbERPTYvCMBC9C/sfwix401RB7VajLIvi&#10;etOqsMehGdtgMylN1PrvNwfB4+N9L1adrcWdWm8cKxgNExDEhdOGSwWn42aQgvABWWPtmBQ8ycNq&#10;+dFbYKbdgw90z0MpYgj7DBVUITSZlL6oyKIfuoY4chfXWgwRtqXULT5iuK3lOEmm0qLh2FBhQz8V&#10;Fdf8ZhWY/XQ72c3OX2e53obRX3pNjT0p1f/svucgAnXhLX65f7WC2SSujWfiEZ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CJ9jwQAAANwAAAAPAAAAAAAAAAAAAAAA&#10;AKECAABkcnMvZG93bnJldi54bWxQSwUGAAAAAAQABAD5AAAAjwMAAAAA&#10;" strokeweight="0"/>
                  <v:line id="Line 756" o:spid="_x0000_s1780" style="position:absolute;visibility:visible;mso-wrap-style:square" from="2075,7364" to="2075,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Q6+MUAAADcAAAADwAAAGRycy9kb3ducmV2LnhtbESPQWvCQBSE74X+h+UVeqsbC9Ekukop&#10;Leqtpgo9PrLPZDH7NmS3Mf33rlDwOMzMN8xyPdpWDNR741jBdJKAIK6cNlwrOHx/vmQgfEDW2Dom&#10;BX/kYb16fFhiod2F9zSUoRYRwr5ABU0IXSGlrxqy6CeuI47eyfUWQ5R9LXWPlwi3rXxNkpm0aDgu&#10;NNjRe0PVufy1CszXbJPu5sf8KD82YfqTnTNjD0o9P41vCxCBxnAP/7e3WsE8zeF2Jh4Bub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kQ6+MUAAADcAAAADwAAAAAAAAAA&#10;AAAAAAChAgAAZHJzL2Rvd25yZXYueG1sUEsFBgAAAAAEAAQA+QAAAJMDAAAAAA==&#10;" strokeweight="0"/>
                  <v:line id="Line 757" o:spid="_x0000_s1781" style="position:absolute;visibility:visible;mso-wrap-style:square" from="2075,7364" to="2075,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JZ2MEAAADcAAAADwAAAGRycy9kb3ducmV2LnhtbERPTYvCMBC9C/sfwgjeNFXY2q1GWcRF&#10;96augsehGdtgMylN1PrvzWHB4+N9z5edrcWdWm8cKxiPEhDEhdOGSwXHv59hBsIHZI21Y1LwJA/L&#10;xUdvjrl2D97T/RBKEUPY56igCqHJpfRFRRb9yDXEkbu41mKIsC2lbvERw20tJ0mSSouGY0OFDa0q&#10;Kq6Hm1Vgdunm83d6+jrJ9SaMz9k1M/ao1KDffc9ABOrCW/zv3moF0zTOj2fiEZ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ElnYwQAAANwAAAAPAAAAAAAAAAAAAAAA&#10;AKECAABkcnMvZG93bnJldi54bWxQSwUGAAAAAAQABAD5AAAAjwMAAAAA&#10;" strokeweight="0"/>
                  <v:line id="Line 758" o:spid="_x0000_s1782" style="position:absolute;visibility:visible;mso-wrap-style:square" from="2068,7364" to="2100,7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78Q8QAAADcAAAADwAAAGRycy9kb3ducmV2LnhtbESPQWvCQBSE74L/YXmF3nQToTGNriLS&#10;Yr2pVfD4yL4mi9m3IbvV9N93BcHjMDPfMPNlbxtxpc4bxwrScQKCuHTacKXg+P05ykH4gKyxcUwK&#10;/sjDcjEczLHQ7sZ7uh5CJSKEfYEK6hDaQkpf1mTRj11LHL0f11kMUXaV1B3eItw2cpIkmbRoOC7U&#10;2NK6pvJy+LUKzC7bvG2np/eT/NiE9JxfcmOPSr2+9KsZiEB9eIYf7S+tYJqlcD8Tj4Bc/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XvxDxAAAANwAAAAPAAAAAAAAAAAA&#10;AAAAAKECAABkcnMvZG93bnJldi54bWxQSwUGAAAAAAQABAD5AAAAkgMAAAAA&#10;" strokeweight="0"/>
                  <v:line id="Line 759" o:spid="_x0000_s1783" style="position:absolute;visibility:visible;mso-wrap-style:square" from="2068,7370" to="2100,7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xiNMQAAADcAAAADwAAAGRycy9kb3ducmV2LnhtbESPT4vCMBTE7wt+h/CEva2pgrVWo4is&#10;uN7Wf+Dx0TzbYPNSmqx2v/1GWPA4zMxvmPmys7W4U+uNYwXDQQKCuHDacKngdNx8ZCB8QNZYOyYF&#10;v+Rhuei9zTHX7sF7uh9CKSKEfY4KqhCaXEpfVGTRD1xDHL2ray2GKNtS6hYfEW5rOUqSVFo0HBcq&#10;bGhdUXE7/FgF5jvdjneT8/QsP7dheMlumbEnpd773WoGIlAXXuH/9pdWMElH8DwTj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jGI0xAAAANwAAAAPAAAAAAAAAAAA&#10;AAAAAKECAABkcnMvZG93bnJldi54bWxQSwUGAAAAAAQABAD5AAAAkgMAAAAA&#10;" strokeweight="0"/>
                  <v:line id="Line 760" o:spid="_x0000_s1784" style="position:absolute;visibility:visible;mso-wrap-style:square" from="2068,7364" to="2068,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DHr8QAAADcAAAADwAAAGRycy9kb3ducmV2LnhtbESPT2vCQBTE7wW/w/KE3nRjizGNrlJK&#10;RXvzL/T4yD6TxezbkF01fnu3IPQ4zMxvmNmis7W4UuuNYwWjYQKCuHDacKngsF8OMhA+IGusHZOC&#10;O3lYzHsvM8y1u/GWrrtQighhn6OCKoQml9IXFVn0Q9cQR+/kWoshyraUusVbhNtaviVJKi0ajgsV&#10;NvRVUXHeXawCs0lX45/J8eMov1dh9JudM2MPSr32u88piEBd+A8/22utYJK+w9+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wMevxAAAANwAAAAPAAAAAAAAAAAA&#10;AAAAAKECAABkcnMvZG93bnJldi54bWxQSwUGAAAAAAQABAD5AAAAkgMAAAAA&#10;" strokeweight="0"/>
                  <v:line id="Line 761" o:spid="_x0000_s1785" style="position:absolute;flip:x;visibility:visible;mso-wrap-style:square" from="2068,7364" to="2100,7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1sHsYAAADcAAAADwAAAGRycy9kb3ducmV2LnhtbESPQWsCMRSE74L/ITyhN81aisrWKGJp&#10;EaEtaj309ty87i5uXpYkuum/N0Khx2FmvmHmy2gacSXna8sKxqMMBHFhdc2lgq/D63AGwgdkjY1l&#10;UvBLHpaLfm+OubYd7+i6D6VIEPY5KqhCaHMpfVGRQT+yLXHyfqwzGJJ0pdQOuwQ3jXzMsok0WHNa&#10;qLCldUXFeX8xCnYfUz65t0s8x1P3/vl9LLfHl5VSD4O4egYRKIb/8F97oxVMJ09wP5OOgF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TNbB7GAAAA3AAAAA8AAAAAAAAA&#10;AAAAAAAAoQIAAGRycy9kb3ducmV2LnhtbFBLBQYAAAAABAAEAPkAAACUAwAAAAA=&#10;" strokeweight="0"/>
                  <v:line id="Line 762" o:spid="_x0000_s1786" style="position:absolute;visibility:visible;mso-wrap-style:square" from="2075,7370" to="2106,7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8KOcIAAADcAAAADwAAAGRycy9kb3ducmV2LnhtbESPQWsCMRSE74X+h/AKvdVshVpdjVJE&#10;oVetrNfn5rlZ3LysSaqrv94IgsdhZr5hJrPONuJEPtSOFXz2MhDEpdM1Vwo2f8uPIYgQkTU2jknB&#10;hQLMpq8vE8y1O/OKTutYiQThkKMCE2ObSxlKQxZDz7XEyds7bzEm6SupPZ4T3Dayn2UDabHmtGCw&#10;pbmh8rD+twp2LR5NdV2Mtg0OYzE/hmLpS6Xe37qfMYhIXXyGH+1freB78AX3M+kIyO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C8KOcIAAADcAAAADwAAAAAAAAAAAAAA&#10;AAChAgAAZHJzL2Rvd25yZXYueG1sUEsFBgAAAAAEAAQA+QAAAJADAAAAAA==&#10;" strokeweight="36e-5mm"/>
                  <v:line id="Line 763" o:spid="_x0000_s1787" style="position:absolute;flip:x y;visibility:visible;mso-wrap-style:square" from="2075,7370" to="2106,7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rb+MMAAADcAAAADwAAAGRycy9kb3ducmV2LnhtbESPQWsCMRSE74X+h/AKvRTNtsJaVqOU&#10;UkV6c9feH5vXzWLysiSprv/eCAWPw8x8wyzXo7PiRCH2nhW8TgsQxK3XPXcKDs1m8g4iJmSN1jMp&#10;uFCE9erxYYmV9mfe06lOncgQjhUqMCkNlZSxNeQwTv1AnL1fHxymLEMndcBzhjsr34qilA57zgsG&#10;B/o01B7rP6dgNv9pdkf7Yr430Zmvra3bMlyUen4aPxYgEo3pHv5v77SCeVnC7Uw+AnJ1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MK2/jDAAAA3AAAAA8AAAAAAAAAAAAA&#10;AAAAoQIAAGRycy9kb3ducmV2LnhtbFBLBQYAAAAABAAEAPkAAACRAwAAAAA=&#10;" strokeweight="0"/>
                  <v:line id="Line 764" o:spid="_x0000_s1788" style="position:absolute;flip:x y;visibility:visible;mso-wrap-style:square" from="2075,7364" to="2106,7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Z+Y8MAAADcAAAADwAAAGRycy9kb3ducmV2LnhtbESPQWsCMRSE74X+h/CEXopmrbBbVqMU&#10;qUV662rvj81zs5i8LEmq679vhEKPw8x8w6w2o7PiQiH2nhXMZwUI4tbrnjsFx8Nu+goiJmSN1jMp&#10;uFGEzfrxYYW19lf+okuTOpEhHGtUYFIaailja8hhnPmBOHsnHxymLEMndcBrhjsrX4qilA57zgsG&#10;B9oaas/Nj1OwqL4P+7N9Np+76Mz7h23aMtyUepqMb0sQicb0H/5r77WCqqzgfiYfAbn+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xGfmPDAAAA3AAAAA8AAAAAAAAAAAAA&#10;AAAAoQIAAGRycy9kb3ducmV2LnhtbFBLBQYAAAAABAAEAPkAAACRAwAAAAA=&#10;" strokeweight="0"/>
                  <v:line id="Line 765" o:spid="_x0000_s1789" style="position:absolute;flip:x y;visibility:visible;mso-wrap-style:square" from="2075,7370" to="2106,7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nqEcAAAADcAAAADwAAAGRycy9kb3ducmV2LnhtbERPTWsCMRC9F/wPYQQvpWa1sJbVKKWo&#10;SG9d2/uwGTeLyWRJoq7/vjkIHh/ve7UZnBVXCrHzrGA2LUAQN1533Cr4Pe7ePkDEhKzReiYFd4qw&#10;WY9eVlhpf+MfutapFTmEY4UKTEp9JWVsDDmMU98TZ+7kg8OUYWilDnjL4c7KeVGU0mHHucFgT1+G&#10;mnN9cQreF3/Hw9m+mu9ddGa7t3VThrtSk/HwuQSRaEhP8cN90AoWZV6bz+QjI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3Z6hHAAAAA3AAAAA8AAAAAAAAAAAAAAAAA&#10;oQIAAGRycy9kb3ducmV2LnhtbFBLBQYAAAAABAAEAPkAAACOAwAAAAA=&#10;" strokeweight="0"/>
                  <v:line id="Line 766" o:spid="_x0000_s1790" style="position:absolute;flip:x y;visibility:visible;mso-wrap-style:square" from="2075,7370" to="2106,7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VPisMAAADcAAAADwAAAGRycy9kb3ducmV2LnhtbESPQWsCMRSE74X+h/AKvZSabYW1rkYp&#10;UkV6c9X7Y/PcLCYvSxJ1/fdNodDjMDPfMPPl4Ky4UoidZwVvowIEceN1x62Cw379+gEiJmSN1jMp&#10;uFOE5eLxYY6V9jfe0bVOrcgQjhUqMCn1lZSxMeQwjnxPnL2TDw5TlqGVOuAtw52V70VRSocd5wWD&#10;Pa0MNef64hSMJ8f99mxfzPc6OvO1sXVThrtSz0/D5wxEoiH9h//aW61gUk7h90w+AnL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KVT4rDAAAA3AAAAA8AAAAAAAAAAAAA&#10;AAAAoQIAAGRycy9kb3ducmV2LnhtbFBLBQYAAAAABAAEAPkAAACRAwAAAAA=&#10;" strokeweight="0"/>
                  <v:line id="Line 767" o:spid="_x0000_s1791" style="position:absolute;flip:x y;visibility:visible;mso-wrap-style:square" from="2068,7370" to="2106,7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ZwysAAAADcAAAADwAAAGRycy9kb3ducmV2LnhtbERPTWsCMRC9F/ofwhS8lJpVwS1bo5Si&#10;Ir111fuwmW4Wk8mSRF3/vTkIHh/ve7EanBUXCrHzrGAyLkAQN1533Co47DcfnyBiQtZoPZOCG0VY&#10;LV9fFlhpf+U/utSpFTmEY4UKTEp9JWVsDDmMY98TZ+7fB4cpw9BKHfCaw52V06KYS4cd5waDPf0Y&#10;ak712SmYlcf97mTfze8mOrPe2rqZh5tSo7fh+wtEoiE9xQ/3Tisoyzw/n8lHQC7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Z2cMrAAAAA3AAAAA8AAAAAAAAAAAAAAAAA&#10;oQIAAGRycy9kb3ducmV2LnhtbFBLBQYAAAAABAAEAPkAAACOAwAAAAA=&#10;" strokeweight="0"/>
                  <v:line id="Line 768" o:spid="_x0000_s1792" style="position:absolute;flip:x y;visibility:visible;mso-wrap-style:square" from="2081,7370" to="2113,7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rVUcMAAADcAAAADwAAAGRycy9kb3ducmV2LnhtbESPQWsCMRSE7wX/Q3iCl1KzWnDL1iil&#10;VBFvXfX+2LxuFpOXJUl1/femIPQ4zMw3zHI9OCsuFGLnWcFsWoAgbrzuuFVwPGxe3kDEhKzReiYF&#10;N4qwXo2ellhpf+VvutSpFRnCsUIFJqW+kjI2hhzGqe+Js/fjg8OUZWilDnjNcGflvCgW0mHHecFg&#10;T5+GmnP96xS8lqfD7myfzX4Tnfna2rpZhJtSk/Hw8Q4i0ZD+w4/2Tisoyxn8nclHQK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61VHDAAAA3AAAAA8AAAAAAAAAAAAA&#10;AAAAoQIAAGRycy9kb3ducmV2LnhtbFBLBQYAAAAABAAEAPkAAACRAwAAAAA=&#10;" strokeweight="0"/>
                  <v:line id="Line 769" o:spid="_x0000_s1793" style="position:absolute;visibility:visible;mso-wrap-style:square" from="2068,7364" to="2068,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1X06cQAAADcAAAADwAAAGRycy9kb3ducmV2LnhtbESPT4vCMBTE78J+h/AWvGmqsLZbjSKy&#10;i3pb/8EeH82zDTYvpclq/fZGWPA4zMxvmNmis7W4UuuNYwWjYQKCuHDacKngePgeZCB8QNZYOyYF&#10;d/KwmL/1Zphrd+MdXfehFBHCPkcFVQhNLqUvKrLoh64hjt7ZtRZDlG0pdYu3CLe1HCfJRFo0HBcq&#10;bGhVUXHZ/1kF5mey/timp8+T/FqH0W92yYw9KtV/75ZTEIG68Ar/tzdaQZqO4XkmHgE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VfTpxAAAANwAAAAPAAAAAAAAAAAA&#10;AAAAAKECAABkcnMvZG93bnJldi54bWxQSwUGAAAAAAQABAD5AAAAkgMAAAAA&#10;" strokeweight="0"/>
                  <v:line id="Line 770" o:spid="_x0000_s1794" style="position:absolute;visibility:visible;mso-wrap-style:square" from="2068,7364" to="2100,7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lRcsUAAADcAAAADwAAAGRycy9kb3ducmV2LnhtbESPQWvCQBSE74X+h+UVeqsbLZoYXUVK&#10;i/VmbQIeH9lnsph9G7Jbjf++KxR6HGbmG2a5HmwrLtR741jBeJSAIK6cNlwrKL4/XjIQPiBrbB2T&#10;ght5WK8eH5aYa3flL7ocQi0ihH2OCpoQulxKXzVk0Y9cRxy9k+sthij7WuoerxFuWzlJkpm0aDgu&#10;NNjRW0PV+fBjFZj9bDvdpeW8lO/bMD5m58zYQqnnp2GzABFoCP/hv/anVpCmr3A/E4+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BlRcsUAAADcAAAADwAAAAAAAAAA&#10;AAAAAAChAgAAZHJzL2Rvd25yZXYueG1sUEsFBgAAAAAEAAQA+QAAAJMDAAAAAA==&#10;" strokeweight="0"/>
                  <v:oval id="Oval 771" o:spid="_x0000_s1795" style="position:absolute;left:2119;top:7771;width:1082;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ejEMQA&#10;AADcAAAADwAAAGRycy9kb3ducmV2LnhtbESPQWsCMRSE7wX/Q3hCbzVbWbRsjVIEQfDQanvo8bl5&#10;7oZuXuImavz3jSB4HGbmG2a2SLYTZ+qDcazgdVSAIK6dNtwo+PlevbyBCBFZY+eYFFwpwGI+eJph&#10;pd2Ft3TexUZkCIcKFbQx+krKULdkMYycJ87ewfUWY5Z9I3WPlwy3nRwXxURaNJwXWvS0bKn+252s&#10;Au+/yjKlTxPG6XA0G95vr797pZ6H6eMdRKQUH+F7e60VTKcl3M7kI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3oxDEAAAA3AAAAA8AAAAAAAAAAAAAAAAAmAIAAGRycy9k&#10;b3ducmV2LnhtbFBLBQYAAAAABAAEAPUAAACJAwAAAAA=&#10;" fillcolor="#ffc" strokecolor="#903" strokeweight="0"/>
                  <v:rect id="Rectangle 772" o:spid="_x0000_s1796" style="position:absolute;left:2323;top:7841;width:645;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Gt88IA&#10;AADcAAAADwAAAGRycy9kb3ducmV2LnhtbESPzYoCMRCE74LvEFrwphkFV5k1igiCLl4c9wGaSc8P&#10;Jp0hyTqzb28WhD0WVfUVtd0P1ogn+dA6VrCYZyCIS6dbrhV830+zDYgQkTUax6TglwLsd+PRFnPt&#10;er7Rs4i1SBAOOSpoYuxyKUPZkMUwdx1x8irnLcYkfS21xz7BrZHLLPuQFltOCw12dGyofBQ/VoG8&#10;F6d+Uxifua9ldTWX860ip9R0Mhw+QUQa4n/43T5rBev1C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Ia3z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pedido</w:t>
                          </w:r>
                          <w:proofErr w:type="spellEnd"/>
                          <w:r>
                            <w:rPr>
                              <w:rFonts w:ascii="Tahoma" w:hAnsi="Tahoma" w:cs="Tahoma"/>
                              <w:b/>
                              <w:bCs/>
                              <w:color w:val="000000"/>
                              <w:sz w:val="8"/>
                              <w:szCs w:val="8"/>
                              <w:lang w:val="en-US"/>
                            </w:rPr>
                            <w:t xml:space="preserve"> </w:t>
                          </w:r>
                        </w:p>
                      </w:txbxContent>
                    </v:textbox>
                  </v:rect>
                  <v:rect id="Rectangle 773" o:spid="_x0000_s1797" style="position:absolute;left:2501;top:7943;width:289;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MzhMEA&#10;AADcAAAADwAAAGRycy9kb3ducmV2LnhtbESPzYoCMRCE7wu+Q2jB25rRg8qsUUQQVLw47gM0k54f&#10;TDpDEp3x7Y2wsMeiqr6i1tvBGvEkH1rHCmbTDARx6XTLtYLf2+F7BSJEZI3GMSl4UYDtZvS1xly7&#10;nq/0LGItEoRDjgqaGLtcylA2ZDFMXUecvMp5izFJX0vtsU9wa+Q8yxbSYstpocGO9g2V9+JhFchb&#10;cehXhfGZO8+rizkdrxU5pSbjYfcDItIQ/8N/7aNWsFwu4HMmHQG5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bzM4TBAAAA3AAAAA8AAAAAAAAAAAAAAAAAmAIAAGRycy9kb3du&#10;cmV2LnhtbFBLBQYAAAAABAAEAPUAAACGAw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do</w:t>
                          </w:r>
                          <w:proofErr w:type="gramEnd"/>
                          <w:r>
                            <w:rPr>
                              <w:rFonts w:ascii="Tahoma" w:hAnsi="Tahoma" w:cs="Tahoma"/>
                              <w:b/>
                              <w:bCs/>
                              <w:color w:val="000000"/>
                              <w:sz w:val="8"/>
                              <w:szCs w:val="8"/>
                              <w:lang w:val="en-US"/>
                            </w:rPr>
                            <w:t xml:space="preserve"> vale </w:t>
                          </w:r>
                        </w:p>
                      </w:txbxContent>
                    </v:textbox>
                  </v:rect>
                  <v:rect id="Rectangle 774" o:spid="_x0000_s1798" style="position:absolute;left:2437;top:8045;width:42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WH8IA&#10;AADcAAAADwAAAGRycy9kb3ducmV2LnhtbESPzYoCMRCE7wu+Q2jB25rRgyOjUZYFQZe9OPoAzaTn&#10;B5POkERnfPvNguCxqKqvqO1+tEY8yIfOsYLFPANBXDndcaPgejl8rkGEiKzROCYFTwqw300+tlho&#10;N/CZHmVsRIJwKFBBG2NfSBmqliyGueuJk1c7bzEm6RupPQ4Jbo1cZtlKWuw4LbTY03dL1a28WwXy&#10;Uh6GdWl85n6W9a85Hc81OaVm0/FrAyLSGN/hV/uoFeR5Dv9n0hGQu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v5Yf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transporte</w:t>
                          </w:r>
                          <w:proofErr w:type="spellEnd"/>
                          <w:proofErr w:type="gramEnd"/>
                        </w:p>
                      </w:txbxContent>
                    </v:textbox>
                  </v:rect>
                  <v:line id="Line 775" o:spid="_x0000_s1799" style="position:absolute;visibility:visible;mso-wrap-style:square" from="2132,7784" to="2132,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3DA8IAAADcAAAADwAAAGRycy9kb3ducmV2LnhtbERPz2vCMBS+C/sfwhN207SD2a4aZYyN&#10;bjd1Ch4fzbMNNi+lydruv18OA48f3+/NbrKtGKj3xrGCdJmAIK6cNlwrOH1/LHIQPiBrbB2Tgl/y&#10;sNs+zDZYaDfygYZjqEUMYV+ggiaErpDSVw1Z9EvXEUfu6nqLIcK+lrrHMYbbVj4lyUpaNBwbGuzo&#10;raHqdvyxCsx+VT5/ZeeXs3wvQ3rJb7mxJ6Ue59PrGkSgKdzF/+5PrSDL4tp4Jh4Buf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r3DA8IAAADcAAAADwAAAAAAAAAAAAAA&#10;AAChAgAAZHJzL2Rvd25yZXYueG1sUEsFBgAAAAAEAAQA+QAAAJADAAAAAA==&#10;" strokeweight="0"/>
                  <v:line id="Line 776" o:spid="_x0000_s1800" style="position:absolute;visibility:visible;mso-wrap-style:square" from="2132,7784" to="2157,7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FmmMQAAADcAAAADwAAAGRycy9kb3ducmV2LnhtbESPT4vCMBTE74LfITzBm6YurK1do8iy&#10;i3pb/8EeH82zDTYvpclq/fZGWPA4zMxvmPmys7W4UuuNYwWTcQKCuHDacKngePgeZSB8QNZYOyYF&#10;d/KwXPR7c8y1u/GOrvtQighhn6OCKoQml9IXFVn0Y9cQR+/sWoshyraUusVbhNtaviXJVFo0HBcq&#10;bOizouKy/7MKzM90/b5NT7OT/FqHyW92yYw9KjUcdKsPEIG68Ar/tzdaQZrO4HkmHgG5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8WaYxAAAANwAAAAPAAAAAAAAAAAA&#10;AAAAAKECAABkcnMvZG93bnJldi54bWxQSwUGAAAAAAQABAD5AAAAkgMAAAAA&#10;" strokeweight="0"/>
                  <v:line id="Line 777" o:spid="_x0000_s1801" style="position:absolute;flip:x;visibility:visible;mso-wrap-style:square" from="2138,7790" to="2157,7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M58MAAADcAAAADwAAAGRycy9kb3ducmV2LnhtbERPy2oCMRTdF/oP4Ra6qxm7UBmNIpYW&#10;KWjxtXB3nVxnBic3QxKd+PdmUXB5OO/JLJpG3Mj52rKCfi8DQVxYXXOpYL/7/hiB8AFZY2OZFNzJ&#10;w2z6+jLBXNuON3TbhlKkEPY5KqhCaHMpfVGRQd+zLXHiztYZDAm6UmqHXQo3jfzMsoE0WHNqqLCl&#10;RUXFZXs1CjbrIZ/czzVe4qlb/R0P5e/ha67U+1ucj0EEiuEp/ncvtYLhKM1PZ9IRkN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v6jOfDAAAA3AAAAA8AAAAAAAAAAAAA&#10;AAAAoQIAAGRycy9kb3ducmV2LnhtbFBLBQYAAAAABAAEAPkAAACRAwAAAAA=&#10;" strokeweight="0"/>
                  <v:line id="Line 778" o:spid="_x0000_s1802" style="position:absolute;flip:y;visibility:visible;mso-wrap-style:square" from="2138,7790" to="2138,7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YpfMYAAADcAAAADwAAAGRycy9kb3ducmV2LnhtbESPT2sCMRTE7wW/Q3hCbzWrB5WtUaSi&#10;SKEt/jv09ty87i5uXpYkuum3bwqCx2FmfsPMFtE04kbO15YVDAcZCOLC6ppLBcfD+mUKwgdkjY1l&#10;UvBLHhbz3tMMc2073tFtH0qRIOxzVFCF0OZS+qIig35gW+Lk/VhnMCTpSqkddgluGjnKsrE0WHNa&#10;qLClt4qKy/5qFOw+J3x2m2u8xHP38fV9Kt9Pq6VSz/24fAURKIZH+N7eagWT6RD+z6QjIO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S2KXzGAAAA3AAAAA8AAAAAAAAA&#10;AAAAAAAAoQIAAGRycy9kb3ducmV2LnhtbFBLBQYAAAAABAAEAPkAAACUAwAAAAA=&#10;" strokeweight="0"/>
                  <v:line id="Line 779" o:spid="_x0000_s1803" style="position:absolute;visibility:visible;mso-wrap-style:square" from="2132,7784" to="2164,7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CEzsUAAADcAAAADwAAAGRycy9kb3ducmV2LnhtbESPzWrDMBCE74W8g9hAb42cQGzXjWJC&#10;aEh7a/6gx8Xa2sLWylhq4r59VSjkOMzMN8yqHG0nrjR441jBfJaAIK6cNlwrOJ92TzkIH5A1do5J&#10;wQ95KNeThxUW2t34QNdjqEWEsC9QQRNCX0jpq4Ys+pnriaP35QaLIcqhlnrAW4TbTi6SJJUWDceF&#10;BnvaNlS1x2+rwHyk++V7dnm+yNd9mH/mbW7sWanH6bh5ARFoDPfwf/tNK8jyBfydi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oCEzsUAAADcAAAADwAAAAAAAAAA&#10;AAAAAAChAgAAZHJzL2Rvd25yZXYueG1sUEsFBgAAAAAEAAQA+QAAAJMDAAAAAA==&#10;" strokeweight="0"/>
                  <v:line id="Line 780" o:spid="_x0000_s1804" style="position:absolute;visibility:visible;mso-wrap-style:square" from="2132,7803" to="2132,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whVcUAAADcAAAADwAAAGRycy9kb3ducmV2LnhtbESPQWvCQBSE70L/w/IKvdWNLZo0dQ1F&#10;FOvNWoUeH9nXZDH7NmTXGP99Vyh4HGbmG2ZeDLYRPXXeOFYwGScgiEunDVcKDt/r5wyED8gaG8ek&#10;4EoeisXDaI65dhf+on4fKhEh7HNUUIfQ5lL6siaLfuxa4uj9us5iiLKrpO7wEuG2kS9JMpMWDceF&#10;Glta1lSe9merwOxmm+k2Pb4d5WoTJj/ZKTP2oNTT4/DxDiLQEO7h//anVpBmr3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cwhVcUAAADcAAAADwAAAAAAAAAA&#10;AAAAAAChAgAAZHJzL2Rvd25yZXYueG1sUEsFBgAAAAAEAAQA+QAAAJMDAAAAAA==&#10;" strokeweight="0"/>
                  <v:line id="Line 781" o:spid="_x0000_s1805" style="position:absolute;visibility:visible;mso-wrap-style:square" from="2138,7784" to="2138,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W5IcUAAADcAAAADwAAAGRycy9kb3ducmV2LnhtbESPQWvCQBSE70L/w/IKvdWNpZo0dQ1F&#10;FOvNWoUeH9nXZDH7NmTXGP99Vyh4HGbmG2ZeDLYRPXXeOFYwGScgiEunDVcKDt/r5wyED8gaG8ek&#10;4EoeisXDaI65dhf+on4fKhEh7HNUUIfQ5lL6siaLfuxa4uj9us5iiLKrpO7wEuG2kS9JMpMWDceF&#10;Glta1lSe9merwOxmm+k2Pb4d5WoTJj/ZKTP2oNTT4/DxDiLQEO7h//anVpBmr3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iW5IcUAAADcAAAADwAAAAAAAAAA&#10;AAAAAAChAgAAZHJzL2Rvd25yZXYueG1sUEsFBgAAAAAEAAQA+QAAAJMDAAAAAA==&#10;" strokeweight="0"/>
                  <v:line id="Line 782" o:spid="_x0000_s1806" style="position:absolute;visibility:visible;mso-wrap-style:square" from="2132,7790" to="2164,7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kcusMAAADcAAAADwAAAGRycy9kb3ducmV2LnhtbESPQYvCMBSE78L+h/AWvGmqoNZqlGVR&#10;XG+uq+Dx0TzbYPNSmqj1328EweMwM98w82VrK3GjxhvHCgb9BARx7rThQsHhb91LQfiArLFyTAoe&#10;5GG5+OjMMdPuzr9024dCRAj7DBWUIdSZlD4vyaLvu5o4emfXWAxRNoXUDd4j3FZymCRjadFwXCix&#10;pu+S8sv+ahWY3Xgz2k6O06NcbcLglF5SYw9KdT/brxmIQG14h1/tH61gko7geSYeAbn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VpHLrDAAAA3AAAAA8AAAAAAAAAAAAA&#10;AAAAoQIAAGRycy9kb3ducmV2LnhtbFBLBQYAAAAABAAEAPkAAACRAwAAAAA=&#10;" strokeweight="0"/>
                  <v:line id="Line 783" o:spid="_x0000_s1807" style="position:absolute;visibility:visible;mso-wrap-style:square" from="2132,7790" to="2164,7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uCzcUAAADcAAAADwAAAGRycy9kb3ducmV2LnhtbESPT2vCQBTE7wW/w/KE3upGwRijGxGp&#10;2N5a/4DHR/aZLMm+Ddmtpt++Wyj0OMzMb5j1ZrCtuFPvjWMF00kCgrh02nCl4Hzav2QgfEDW2Dom&#10;Bd/kYVOMntaYa/fgT7ofQyUihH2OCuoQulxKX9Zk0U9cRxy9m+sthij7SuoeHxFuWzlLklRaNBwX&#10;auxoV1PZHL+sAvORHubvi8vyIl8PYXrNmszYs1LP42G7AhFoCP/hv/abVrDI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buCzcUAAADcAAAADwAAAAAAAAAA&#10;AAAAAAChAgAAZHJzL2Rvd25yZXYueG1sUEsFBgAAAAAEAAQA+QAAAJMDAAAAAA==&#10;" strokeweight="0"/>
                  <v:line id="Line 784" o:spid="_x0000_s1808" style="position:absolute;visibility:visible;mso-wrap-style:square" from="2138,7784" to="2138,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cnVsUAAADcAAAADwAAAGRycy9kb3ducmV2LnhtbESPT2vCQBTE7wW/w/KE3upGQROjGxGp&#10;2N5a/4DHR/aZLMm+Ddmtpt++Wyj0OMzMb5j1ZrCtuFPvjWMF00kCgrh02nCl4Hzav2QgfEDW2Dom&#10;Bd/kYVOMntaYa/fgT7ofQyUihH2OCuoQulxKX9Zk0U9cRxy9m+sthij7SuoeHxFuWzlLkoW0aDgu&#10;1NjRrqayOX5ZBeZjcZi/p5flRb4ewvSaNZmxZ6Wex8N2BSLQEP7Df+03rSD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vcnVsUAAADcAAAADwAAAAAAAAAA&#10;AAAAAAChAgAAZHJzL2Rvd25yZXYueG1sUEsFBgAAAAAEAAQA+QAAAJMDAAAAAA==&#10;" strokeweight="0"/>
                  <v:line id="Line 785" o:spid="_x0000_s1809" style="position:absolute;visibility:visible;mso-wrap-style:square" from="2138,7784" to="2138,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2izJMEAAADcAAAADwAAAGRycy9kb3ducmV2LnhtbERPTYvCMBC9C/sfwix401RB7VajLLKi&#10;3rSr4HFoZttgMylNVuu/NwfB4+N9L1adrcWNWm8cKxgNExDEhdOGSwWn380gBeEDssbaMSl4kIfV&#10;8qO3wEy7Ox/plodSxBD2GSqoQmgyKX1RkUU/dA1x5P5cazFE2JZSt3iP4baW4ySZSouGY0OFDa0r&#10;Kq75v1VgDtPtZD87f53lzzaMLuk1NfakVP+z+56DCNSFt/jl3mkFszSujWfiEZD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aLMkwQAAANwAAAAPAAAAAAAAAAAAAAAA&#10;AKECAABkcnMvZG93bnJldi54bWxQSwUGAAAAAAQABAD5AAAAjwMAAAAA&#10;" strokeweight="0"/>
                  <v:line id="Line 786" o:spid="_x0000_s1810" style="position:absolute;visibility:visible;mso-wrap-style:square" from="2132,7784" to="2164,7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QWv8UAAADcAAAADwAAAGRycy9kb3ducmV2LnhtbESPQWvCQBSE7wX/w/IKvdWNgjFJXUWk&#10;kvZWo0KPj+xrsph9G7JbTf99t1DwOMzMN8xqM9pOXGnwxrGC2TQBQVw7bbhRcDrunzMQPiBr7ByT&#10;gh/ysFlPHlZYaHfjA12r0IgIYV+ggjaEvpDS1y1Z9FPXE0fvyw0WQ5RDI/WAtwi3nZwnSSotGo4L&#10;Lfa0a6m+VN9WgflIy8X78pyf5WsZZp/ZJTP2pNTT47h9ARFoDPfwf/tNK1hmOfydi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CQWv8UAAADcAAAADwAAAAAAAAAA&#10;AAAAAAChAgAAZHJzL2Rvd25yZXYueG1sUEsFBgAAAAAEAAQA+QAAAJMDAAAAAA==&#10;" strokeweight="0"/>
                  <v:line id="Line 787" o:spid="_x0000_s1811" style="position:absolute;visibility:visible;mso-wrap-style:square" from="2132,7790" to="2164,7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cp/8EAAADcAAAADwAAAGRycy9kb3ducmV2LnhtbERPTYvCMBC9C/6HMMLeNFVYrdUoIru4&#10;3rQqeByasQ02k9JktfvvNwfB4+N9L9edrcWDWm8cKxiPEhDEhdOGSwXn0/cwBeEDssbaMSn4Iw/r&#10;Vb+3xEy7Jx/pkYdSxBD2GSqoQmgyKX1RkUU/cg1x5G6utRgibEupW3zGcFvLSZJMpUXDsaHChrYV&#10;Fff81yowh+nucz+7zC/yaxfG1/SeGntW6mPQbRYgAnXhLX65f7SC2TzOj2fiEZC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xyn/wQAAANwAAAAPAAAAAAAAAAAAAAAA&#10;AKECAABkcnMvZG93bnJldi54bWxQSwUGAAAAAAQABAD5AAAAjwMAAAAA&#10;" strokeweight="0"/>
                  <v:line id="Line 788" o:spid="_x0000_s1812" style="position:absolute;visibility:visible;mso-wrap-style:square" from="2132,7784" to="2132,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uMZMQAAADcAAAADwAAAGRycy9kb3ducmV2LnhtbESPT4vCMBTE7wt+h/CEva1pBbVWo4go&#10;7t7Wf+Dx0TzbYPNSmqjdb79ZWPA4zMxvmPmys7V4UOuNYwXpIAFBXDhtuFRwOm4/MhA+IGusHZOC&#10;H/KwXPTe5phr9+Q9PQ6hFBHCPkcFVQhNLqUvKrLoB64hjt7VtRZDlG0pdYvPCLe1HCbJWFo0HBcq&#10;bGhdUXE73K0C8z3ejb4m5+lZbnYhvWS3zNiTUu/9bjUDEagLr/B/+1MrmEx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i4xkxAAAANwAAAAPAAAAAAAAAAAA&#10;AAAAAKECAABkcnMvZG93bnJldi54bWxQSwUGAAAAAAQABAD5AAAAkgMAAAAA&#10;" strokeweight="0"/>
                  <v:line id="Line 789" o:spid="_x0000_s1813" style="position:absolute;flip:x;visibility:visible;mso-wrap-style:square" from="2132,7784" to="2164,7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0h1sYAAADcAAAADwAAAGRycy9kb3ducmV2LnhtbESPQWsCMRSE7wX/Q3hCbzWrh1q3RhHF&#10;UgpW1Hro7bl53V3cvCxJdNN/bwoFj8PMfMNM59E04krO15YVDAcZCOLC6ppLBV+H9dMLCB+QNTaW&#10;ScEveZjPeg9TzLXteEfXfShFgrDPUUEVQptL6YuKDPqBbYmT92OdwZCkK6V22CW4aeQoy56lwZrT&#10;QoUtLSsqzvuLUbD7HPPJvV3iOZ66zfb7WH4cVwulHvtx8QoiUAz38H/7XSsYT0bwdyYdAT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G9IdbGAAAA3AAAAA8AAAAAAAAA&#10;AAAAAAAAoQIAAGRycy9kb3ducmV2LnhtbFBLBQYAAAAABAAEAPkAAACUAwAAAAA=&#10;" strokeweight="0"/>
                  <v:line id="Line 790" o:spid="_x0000_s1814" style="position:absolute;visibility:visible;mso-wrap-style:square" from="2138,7790" to="2170,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9H8cMAAADcAAAADwAAAGRycy9kb3ducmV2LnhtbESPQWsCMRSE7wX/Q3iCt5qtQqvrZkVE&#10;wWttsdfXzXOzdPOyJlHX/vpGEHocZuYbplj2thUX8qFxrOBlnIEgrpxuuFbw+bF9noEIEVlj65gU&#10;3CjAshw8FZhrd+V3uuxjLRKEQ44KTIxdLmWoDFkMY9cRJ+/ovMWYpK+l9nhNcNvKSZa9SosNpwWD&#10;Ha0NVT/7s1Xw3eHJ1L+b+VeLs3hYn8Jh6yulRsN+tQARqY//4Ud7pxW8zadwP5OOgC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1fR/HDAAAA3AAAAA8AAAAAAAAAAAAA&#10;AAAAoQIAAGRycy9kb3ducmV2LnhtbFBLBQYAAAAABAAEAPkAAACRAwAAAAA=&#10;" strokeweight="36e-5mm"/>
                  <v:line id="Line 791" o:spid="_x0000_s1815" style="position:absolute;flip:x y;visibility:visible;mso-wrap-style:square" from="2138,7790" to="2170,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GQM8QAAADcAAAADwAAAGRycy9kb3ducmV2LnhtbESPT2sCMRTE74V+h/AKXqRma8U/W6OU&#10;UkW8dW3vj83rZjF5WZJU129vBKHHYWZ+wyzXvbPiRCG2nhW8jAoQxLXXLTcKvg+b5zmImJA1Ws+k&#10;4EIR1qvHhyWW2p/5i05VakSGcCxRgUmpK6WMtSGHceQ74uz9+uAwZRkaqQOeM9xZOS6KqXTYcl4w&#10;2NGHofpY/TkFr7Ofw+5oh2a/ic58bm1VT8NFqcFT//4GIlGf/sP39k4rmC0mcDuTj4B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QZAzxAAAANwAAAAPAAAAAAAAAAAA&#10;AAAAAKECAABkcnMvZG93bnJldi54bWxQSwUGAAAAAAQABAD5AAAAkgMAAAAA&#10;" strokeweight="0"/>
                  <v:line id="Line 792" o:spid="_x0000_s1816" style="position:absolute;flip:x y;visibility:visible;mso-wrap-style:square" from="2138,7784" to="2170,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01qMQAAADcAAAADwAAAGRycy9kb3ducmV2LnhtbESPT2sCMRTE74V+h/AKXqRma/Hf1iil&#10;VBFvXdv7Y/O6WUxeliTV9dsbQehxmJnfMMt176w4UYitZwUvowIEce11y42C78PmeQ4iJmSN1jMp&#10;uFCE9erxYYml9mf+olOVGpEhHEtUYFLqSiljbchhHPmOOHu/PjhMWYZG6oDnDHdWjotiKh22nBcM&#10;dvRhqD5Wf07B6+znsDvaodlvojOfW1vV03BRavDUv7+BSNSn//C9vdMKZosJ3M7kIy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DTWoxAAAANwAAAAPAAAAAAAAAAAA&#10;AAAAAKECAABkcnMvZG93bnJldi54bWxQSwUGAAAAAAQABAD5AAAAkgMAAAAA&#10;" strokeweight="0"/>
                  <v:line id="Line 793" o:spid="_x0000_s1817" style="position:absolute;flip:x y;visibility:visible;mso-wrap-style:square" from="2138,7790" to="2170,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r38MAAADcAAAADwAAAGRycy9kb3ducmV2LnhtbESPQWsCMRSE74X+h/AKvZSabYW1rkYp&#10;UkV6c9X7Y/PcLCYvSxJ1/fdNodDjMDPfMPPl4Ky4UoidZwVvowIEceN1x62Cw379+gEiJmSN1jMp&#10;uFOE5eLxYY6V9jfe0bVOrcgQjhUqMCn1lZSxMeQwjnxPnL2TDw5TlqGVOuAtw52V70VRSocd5wWD&#10;Pa0MNef64hSMJ8f99mxfzPc6OvO1sXVThrtSz0/D5wxEoiH9h//aW61gMi3h90w+AnL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bfq9/DAAAA3AAAAA8AAAAAAAAAAAAA&#10;AAAAoQIAAGRycy9kb3ducmV2LnhtbFBLBQYAAAAABAAEAPkAAACRAwAAAAA=&#10;" strokeweight="0"/>
                  <v:line id="Line 794" o:spid="_x0000_s1818" style="position:absolute;flip:x y;visibility:visible;mso-wrap-style:square" from="2138,7790" to="2170,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MORMMAAADcAAAADwAAAGRycy9kb3ducmV2LnhtbESPQWsCMRSE74X+h/AKXkrNVsGtq1FK&#10;UZHeutb7Y/PcLCYvS5Lq+u9NodDjMDPfMMv14Ky4UIidZwWv4wIEceN1x62C78P25Q1ETMgarWdS&#10;cKMI69XjwxIr7a/8RZc6tSJDOFaowKTUV1LGxpDDOPY9cfZOPjhMWYZW6oDXDHdWTopiJh12nBcM&#10;9vRhqDnXP07BtDwe9mf7bD630ZnNztbNLNyUGj0N7wsQiYb0H/5r77WCcl7C75l8BOTq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mTDkTDAAAA3AAAAA8AAAAAAAAAAAAA&#10;AAAAoQIAAGRycy9kb3ducmV2LnhtbFBLBQYAAAAABAAEAPkAAACRAwAAAAA=&#10;" strokeweight="0"/>
                  <v:line id="Line 795" o:spid="_x0000_s1819" style="position:absolute;flip:x y;visibility:visible;mso-wrap-style:square" from="2132,7790" to="2170,7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yaNsEAAADcAAAADwAAAGRycy9kb3ducmV2LnhtbERPz2vCMBS+C/4P4Q12kZm6gbrOVETm&#10;kN2s7v5o3prS5KUkmdb/fjkMdvz4fm+2o7PiSiF2nhUs5gUI4sbrjlsFl/PhaQ0iJmSN1jMpuFOE&#10;bTWdbLDU/sYnutapFTmEY4kKTEpDKWVsDDmMcz8QZ+7bB4cpw9BKHfCWw52Vz0WxlA47zg0GB9ob&#10;avr6xyl4WX2dj72dmc9DdOb9w9bNMtyVenwYd28gEo3pX/znPmoFq9e8Np/JR0BW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YDJo2wQAAANwAAAAPAAAAAAAAAAAAAAAA&#10;AKECAABkcnMvZG93bnJldi54bWxQSwUGAAAAAAQABAD5AAAAjwMAAAAA&#10;" strokeweight="0"/>
                  <v:line id="Line 796" o:spid="_x0000_s1820" style="position:absolute;flip:x y;visibility:visible;mso-wrap-style:square" from="2145,7790" to="2176,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A/rcMAAADcAAAADwAAAGRycy9kb3ducmV2LnhtbESPT2sCMRTE7wW/Q3hCL0WzreCf1Sil&#10;VJHeXPX+2Dw3i8nLkqS6fvumUOhxmJnfMKtN76y4UYitZwWv4wIEce11y42C03E7moOICVmj9UwK&#10;HhRhsx48rbDU/s4HulWpERnCsUQFJqWulDLWhhzGse+Is3fxwWHKMjRSB7xnuLPyrSim0mHLecFg&#10;Rx+G6mv17RRMZufj/mpfzNc2OvO5s1U9DQ+lnof9+xJEoj79h//ae61gtljA75l8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AP63DAAAA3AAAAA8AAAAAAAAAAAAA&#10;AAAAoQIAAGRycy9kb3ducmV2LnhtbFBLBQYAAAAABAAEAPkAAACRAwAAAAA=&#10;" strokeweight="0"/>
                  <v:line id="Line 797" o:spid="_x0000_s1821" style="position:absolute;visibility:visible;mso-wrap-style:square" from="2132,7784" to="2132,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koLsAAAADcAAAADwAAAGRycy9kb3ducmV2LnhtbERPTYvCMBC9C/6HMII3TV3QrdUoIiuu&#10;t92ugsehGdtgMylN1O6/NwfB4+N9L9edrcWdWm8cK5iMExDEhdOGSwXHv90oBeEDssbaMSn4Jw/r&#10;Vb+3xEy7B//SPQ+liCHsM1RQhdBkUvqiIot+7BriyF1cazFE2JZSt/iI4baWH0kykxYNx4YKG9pW&#10;VFzzm1Vgfmb76eHzND/Jr32YnNNrauxRqeGg2yxABOrCW/xyf2sFaRLnxzPxCMjV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55KC7AAAAA3AAAAA8AAAAAAAAAAAAAAAAA&#10;oQIAAGRycy9kb3ducmV2LnhtbFBLBQYAAAAABAAEAPkAAACOAwAAAAA=&#10;" strokeweight="0"/>
                  <v:line id="Line 798" o:spid="_x0000_s1822" style="position:absolute;visibility:visible;mso-wrap-style:square" from="2132,7784" to="2164,7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WNtcQAAADcAAAADwAAAGRycy9kb3ducmV2LnhtbESPQWvCQBSE70L/w/IK3nQTQY3RVUqx&#10;2N5squDxkX0mi9m3IbvV9N93BcHjMDPfMKtNbxtxpc4bxwrScQKCuHTacKXg8PMxykD4gKyxcUwK&#10;/sjDZv0yWGGu3Y2/6VqESkQI+xwV1CG0uZS+rMmiH7uWOHpn11kMUXaV1B3eItw2cpIkM2nRcFyo&#10;saX3mspL8WsVmP1sN/2aHxdHud2F9JRdMmMPSg1f+7cliEB9eIYf7U+tIEtSuJ+JR0C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NY21xAAAANwAAAAPAAAAAAAAAAAA&#10;AAAAAKECAABkcnMvZG93bnJldi54bWxQSwUGAAAAAAQABAD5AAAAkgMAAAAA&#10;" strokeweight="0"/>
                  <v:oval id="Oval 799" o:spid="_x0000_s1823" style="position:absolute;left:2119;top:8369;width:1057;height: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B51MMA&#10;AADcAAAADwAAAGRycy9kb3ducmV2LnhtbESPQWsCMRSE7wX/Q3hCbzXbRURWo5SCIHiwWg8en5vn&#10;bujmJW6ixn9vCoUeh5n5hpkvk+3EjfpgHCt4HxUgiGunDTcKDt+rtymIEJE1do5JwYMCLBeDlzlW&#10;2t15R7d9bESGcKhQQRujr6QMdUsWw8h54uydXW8xZtk3Uvd4z3DbybIoJtKi4bzQoqfPluqf/dUq&#10;8P5rPE5pa0KZzhez4dPucTwp9TpMHzMQkVL8D/+111rBtCjh90w+An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GB51MMAAADcAAAADwAAAAAAAAAAAAAAAACYAgAAZHJzL2Rv&#10;d25yZXYueG1sUEsFBgAAAAAEAAQA9QAAAIgDAAAAAA==&#10;" fillcolor="#ffc" strokecolor="#903" strokeweight="0"/>
                  <v:rect id="Rectangle 800" o:spid="_x0000_s1824" style="position:absolute;left:2507;top:8439;width:27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Z3N8IA&#10;AADcAAAADwAAAGRycy9kb3ducmV2LnhtbESP3WoCMRSE7wt9h3AKvauJFmRZjSKCYEtvXH2Aw+bs&#10;DyYnS5K669ubQsHLYWa+YdbbyVlxoxB7zxrmMwWCuPam51bD5Xz4KEDEhGzQeiYNd4qw3by+rLE0&#10;fuQT3arUigzhWKKGLqWhlDLWHTmMMz8QZ6/xwWHKMrTSBBwz3Fm5UGopHfacFzocaN9Rfa1+nQZ5&#10;rg5jUdmg/Pei+bFfx1NDXuv3t2m3ApFoSs/wf/toNBTqE/7O5CMgN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Nnc3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Excluir</w:t>
                          </w:r>
                          <w:proofErr w:type="spellEnd"/>
                          <w:r>
                            <w:rPr>
                              <w:rFonts w:ascii="Tahoma" w:hAnsi="Tahoma" w:cs="Tahoma"/>
                              <w:b/>
                              <w:bCs/>
                              <w:color w:val="000000"/>
                              <w:sz w:val="8"/>
                              <w:szCs w:val="8"/>
                              <w:lang w:val="en-US"/>
                            </w:rPr>
                            <w:t xml:space="preserve"> </w:t>
                          </w:r>
                        </w:p>
                      </w:txbxContent>
                    </v:textbox>
                  </v:rect>
                  <v:rect id="Rectangle 801" o:spid="_x0000_s1825" style="position:absolute;left:2291;top:8541;width:68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vQ8IA&#10;AADcAAAADwAAAGRycy9kb3ducmV2LnhtbESP3WoCMRSE7wt9h3AKvauJUmRZjSKCYEtvXH2Aw+bs&#10;DyYnS5K669ubQsHLYWa+YdbbyVlxoxB7zxrmMwWCuPam51bD5Xz4KEDEhGzQeiYNd4qw3by+rLE0&#10;fuQT3arUigzhWKKGLqWhlDLWHTmMMz8QZ6/xwWHKMrTSBBwz3Fm5UGopHfacFzocaN9Rfa1+nQZ5&#10;rg5jUdmg/Pei+bFfx1NDXuv3t2m3ApFoSs/wf/toNBTqE/7O5CMgN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3+9D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cancelamento</w:t>
                          </w:r>
                          <w:proofErr w:type="spellEnd"/>
                          <w:proofErr w:type="gramEnd"/>
                          <w:r>
                            <w:rPr>
                              <w:rFonts w:ascii="Tahoma" w:hAnsi="Tahoma" w:cs="Tahoma"/>
                              <w:b/>
                              <w:bCs/>
                              <w:color w:val="000000"/>
                              <w:sz w:val="8"/>
                              <w:szCs w:val="8"/>
                              <w:lang w:val="en-US"/>
                            </w:rPr>
                            <w:t xml:space="preserve"> do </w:t>
                          </w:r>
                        </w:p>
                      </w:txbxContent>
                    </v:textbox>
                  </v:rect>
                  <v:rect id="Rectangle 802" o:spid="_x0000_s1826" style="position:absolute;left:2329;top:8643;width:613;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NK2MIA&#10;AADcAAAADwAAAGRycy9kb3ducmV2LnhtbESP3WoCMRSE7wt9h3AKvauJQmVZjSKCYEtvXH2Aw+bs&#10;DyYnS5K669ubQsHLYWa+YdbbyVlxoxB7zxrmMwWCuPam51bD5Xz4KEDEhGzQeiYNd4qw3by+rLE0&#10;fuQT3arUigzhWKKGLqWhlDLWHTmMMz8QZ6/xwWHKMrTSBBwz3Fm5UGopHfacFzocaN9Rfa1+nQZ5&#10;rg5jUdmg/Pei+bFfx1NDXuv3t2m3ApFoSs/wf/toNBTqE/7O5CMgN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k0rYwgAAANwAAAAPAAAAAAAAAAAAAAAAAJgCAABkcnMvZG93&#10;bnJldi54bWxQSwUGAAAAAAQABAD1AAAAhwM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vale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transporte</w:t>
                          </w:r>
                          <w:proofErr w:type="spellEnd"/>
                        </w:p>
                      </w:txbxContent>
                    </v:textbox>
                  </v:rect>
                  <v:line id="Line 803" o:spid="_x0000_s1827" style="position:absolute;visibility:visible;mso-wrap-style:square" from="2132,8382" to="2132,8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wVwcUAAADcAAAADwAAAGRycy9kb3ducmV2LnhtbESPT2vCQBTE7wW/w/IEb3VjwTRN3YhI&#10;RXur/6DHR/Y1WZJ9G7Krxm/fLRQ8DjPzG2axHGwrrtR741jBbJqAIC6dNlwpOB03zxkIH5A1to5J&#10;wZ08LIvR0wJz7W68p+shVCJC2OeooA6hy6X0ZU0W/dR1xNH7cb3FEGVfSd3jLcJtK1+SJJUWDceF&#10;Gjta11Q2h4tVYL7S7fzz9fx2lh/bMPvOmszYk1KT8bB6BxFoCI/wf3unFWRJCn9n4hGQ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twVwcUAAADcAAAADwAAAAAAAAAA&#10;AAAAAAChAgAAZHJzL2Rvd25yZXYueG1sUEsFBgAAAAAEAAQA+QAAAJMDAAAAAA==&#10;" strokeweight="0"/>
                  <v:line id="Line 804" o:spid="_x0000_s1828" style="position:absolute;visibility:visible;mso-wrap-style:square" from="2132,8382" to="2157,8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CwWsUAAADcAAAADwAAAGRycy9kb3ducmV2LnhtbESPQWvCQBSE74X+h+UJvTUbCyYxukop&#10;iu2tjQoeH9lnsph9G7Krpv++Wyj0OMzMN8xyPdpO3GjwxrGCaZKCIK6dNtwoOOy3zwUIH5A1do5J&#10;wTd5WK8eH5ZYanfnL7pVoRERwr5EBW0IfSmlr1uy6BPXE0fv7AaLIcqhkXrAe4TbTr6kaSYtGo4L&#10;Lfb01lJ9qa5WgfnMdrOP/Dg/ys0uTE/FpTD2oNTTZHxdgAg0hv/wX/tdKyjSHH7PxCMgV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ZCwWsUAAADcAAAADwAAAAAAAAAA&#10;AAAAAAChAgAAZHJzL2Rvd25yZXYueG1sUEsFBgAAAAAEAAQA+QAAAJMDAAAAAA==&#10;" strokeweight="0"/>
                  <v:line id="Line 805" o:spid="_x0000_s1829" style="position:absolute;flip:x;visibility:visible;mso-wrap-style:square" from="2138,8389" to="2157,8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sX7cIAAADcAAAADwAAAGRycy9kb3ducmV2LnhtbERPy2oCMRTdF/yHcAV3NWMXVkajiFKR&#10;Qlt8LdxdJ9eZwcnNkEQn/ftmUXB5OO/ZIppGPMj52rKC0TADQVxYXXOp4Hj4eJ2A8AFZY2OZFPyS&#10;h8W89zLDXNuOd/TYh1KkEPY5KqhCaHMpfVGRQT+0LXHirtYZDAm6UmqHXQo3jXzLsrE0WHNqqLCl&#10;VUXFbX83Cnbf73xxm3u8xUv39XM+lZ+n9VKpQT8upyACxfAU/7u3WsEkS2vTmXQE5P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usX7cIAAADcAAAADwAAAAAAAAAAAAAA&#10;AAChAgAAZHJzL2Rvd25yZXYueG1sUEsFBgAAAAAEAAQA+QAAAJADAAAAAA==&#10;" strokeweight="0"/>
                  <v:line id="Line 806" o:spid="_x0000_s1830" style="position:absolute;flip:y;visibility:visible;mso-wrap-style:square" from="2138,8389" to="2138,8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eydsYAAADcAAAADwAAAGRycy9kb3ducmV2LnhtbESPQWsCMRSE74L/ITzBm2bbQ9WtUaSl&#10;RQQr2nro7bl53V3cvCxJdOO/bwoFj8PMfMPMl9E04krO15YVPIwzEMSF1TWXCr4+30ZTED4ga2ws&#10;k4IbeVgu+r055tp2vKfrIZQiQdjnqKAKoc2l9EVFBv3YtsTJ+7HOYEjSlVI77BLcNPIxy56kwZrT&#10;QoUtvVRUnA8Xo2D/MeGTe7/Eczx12933sdwcX1dKDQdx9QwiUAz38H97rRVMsxn8nU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GnsnbGAAAA3AAAAA8AAAAAAAAA&#10;AAAAAAAAoQIAAGRycy9kb3ducmV2LnhtbFBLBQYAAAAABAAEAPkAAACUAwAAAAA=&#10;" strokeweight="0"/>
                  <v:line id="Line 807" o:spid="_x0000_s1831" style="position:absolute;visibility:visible;mso-wrap-style:square" from="2132,8382" to="2164,8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88IAAADcAAAADwAAAGRycy9kb3ducmV2LnhtbERPz2vCMBS+D/wfwhN2m2kHc7Uai8jE&#10;7ba5Fjw+mmcb2ryUJmr33y+HwY4f3+9NMdle3Gj0xrGCdJGAIK6dNtwoKL8PTxkIH5A19o5JwQ95&#10;KLazhw3m2t35i26n0IgYwj5HBW0IQy6lr1uy6BduII7cxY0WQ4RjI/WI9xhue/mcJEtp0XBsaHGg&#10;fUt1d7paBeZzeXz5eK1WlXw7hvScdZmxpVKP82m3BhFoCv/iP/e7VpClcX48E4+A3P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C+88IAAADcAAAADwAAAAAAAAAAAAAA&#10;AAChAgAAZHJzL2Rvd25yZXYueG1sUEsFBgAAAAAEAAQA+QAAAJADAAAAAA==&#10;" strokeweight="0"/>
                </v:group>
                <v:group id="Group 1009" o:spid="_x0000_s1832" style="position:absolute;left:13538;top:21094;width:43281;height:35649" coordorigin="2132,3322" coordsize="6816,56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rv+0xgAAANwA&#10;AAAPAAAAAAAAAAAAAAAAAKoCAABkcnMvZG93bnJldi54bWxQSwUGAAAAAAQABAD6AAAAnQMAAAAA&#10;">
                  <v:line id="Line 809" o:spid="_x0000_s1833" style="position:absolute;visibility:visible;mso-wrap-style:square" from="2132,8401" to="2132,8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6FH8UAAADcAAAADwAAAGRycy9kb3ducmV2LnhtbESPT2vCQBTE7wW/w/IKvdVNhNqYuhER&#10;Rb21/oEeH9nXZEn2bciuGr+9Wyj0OMzMb5j5YrCtuFLvjWMF6TgBQVw6bbhScDpuXjMQPiBrbB2T&#10;gjt5WBSjpznm2t34i66HUIkIYZ+jgjqELpfSlzVZ9GPXEUfvx/UWQ5R9JXWPtwi3rZwkyVRaNBwX&#10;auxoVVPZHC5Wgfmcbt/27+fZWa63If3OmszYk1Ivz8PyA0SgIfyH/9o7rSBLJ/B7Jh4BWT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D6FH8UAAADcAAAADwAAAAAAAAAA&#10;AAAAAAChAgAAZHJzL2Rvd25yZXYueG1sUEsFBgAAAAAEAAQA+QAAAJMDAAAAAA==&#10;" strokeweight="0"/>
                  <v:line id="Line 810" o:spid="_x0000_s1834" style="position:absolute;visibility:visible;mso-wrap-style:square" from="2138,8382" to="2138,8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IghMUAAADcAAAADwAAAGRycy9kb3ducmV2LnhtbESPQWvCQBSE70L/w/IKvdVNWrQxugml&#10;tKi31ip4fGSfyWL2bchuNf57Vyh4HGbmG2ZRDrYVJ+q9cawgHScgiCunDdcKtr9fzxkIH5A1to5J&#10;wYU8lMXDaIG5dmf+odMm1CJC2OeooAmhy6X0VUMW/dh1xNE7uN5iiLKvpe7xHOG2lS9JMpUWDceF&#10;Bjv6aKg6bv6sAvM9XU7Wb7vZTn4uQ7rPjpmxW6WeHof3OYhAQ7iH/9srrSBLX+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3IghMUAAADcAAAADwAAAAAAAAAA&#10;AAAAAAChAgAAZHJzL2Rvd25yZXYueG1sUEsFBgAAAAAEAAQA+QAAAJMDAAAAAA==&#10;" strokeweight="0"/>
                  <v:line id="Line 811" o:spid="_x0000_s1835" style="position:absolute;visibility:visible;mso-wrap-style:square" from="2132,8389" to="2164,8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u48MUAAADcAAAADwAAAGRycy9kb3ducmV2LnhtbESPQWvCQBSE70L/w/IKvdVNSrUxugml&#10;tKi31ip4fGSfyWL2bchuNf57Vyh4HGbmG2ZRDrYVJ+q9cawgHScgiCunDdcKtr9fzxkIH5A1to5J&#10;wYU8lMXDaIG5dmf+odMm1CJC2OeooAmhy6X0VUMW/dh1xNE7uN5iiLKvpe7xHOG2lS9JMpUWDceF&#10;Bjv6aKg6bv6sAvM9XU7Wb7vZTn4uQ7rPjpmxW6WeHof3OYhAQ7iH/9srrSBLX+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Ju48MUAAADcAAAADwAAAAAAAAAA&#10;AAAAAAChAgAAZHJzL2Rvd25yZXYueG1sUEsFBgAAAAAEAAQA+QAAAJMDAAAAAA==&#10;" strokeweight="0"/>
                  <v:line id="Line 812" o:spid="_x0000_s1836" style="position:absolute;visibility:visible;mso-wrap-style:square" from="2132,8389" to="2164,8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9cda8QAAADcAAAADwAAAGRycy9kb3ducmV2LnhtbESPQWvCQBSE74L/YXkFb7qJoMbUVUQq&#10;tjcbFXp8ZF+TxezbkN1q+u+7gtDjMDPfMKtNbxtxo84bxwrSSQKCuHTacKXgfNqPMxA+IGtsHJOC&#10;X/KwWQ8HK8y1u/Mn3YpQiQhhn6OCOoQ2l9KXNVn0E9cSR+/bdRZDlF0ldYf3CLeNnCbJXFo0HBdq&#10;bGlXU3ktfqwCc5wfZh+Ly/Ii3w4h/cqumbFnpUYv/fYVRKA+/Ief7XetIEtn8DgTj4B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1x1rxAAAANwAAAAPAAAAAAAAAAAA&#10;AAAAAKECAABkcnMvZG93bnJldi54bWxQSwUGAAAAAAQABAD5AAAAkgMAAAAA&#10;" strokeweight="0"/>
                  <v:line id="Line 813" o:spid="_x0000_s1837" style="position:absolute;visibility:visible;mso-wrap-style:square" from="2138,8382" to="2138,8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WDHMQAAADcAAAADwAAAGRycy9kb3ducmV2LnhtbESPT2vCQBTE7wW/w/KE3uomhaYxuopI&#10;RXur/8DjI/tMFrNvQ3bV+O27hYLHYWZ+w0znvW3EjTpvHCtIRwkI4tJpw5WCw371loPwAVlj45gU&#10;PMjDfDZ4mWKh3Z23dNuFSkQI+wIV1CG0hZS+rMmiH7mWOHpn11kMUXaV1B3eI9w28j1JMmnRcFyo&#10;saVlTeVld7UKzE+2/vj+PI6P8msd0lN+yY09KPU67BcTEIH68Az/tzdaQZ5m8HcmHgE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BYMcxAAAANwAAAAPAAAAAAAAAAAA&#10;AAAAAKECAABkcnMvZG93bnJldi54bWxQSwUGAAAAAAQABAD5AAAAkgMAAAAA&#10;" strokeweight="0"/>
                  <v:line id="Line 814" o:spid="_x0000_s1838" style="position:absolute;visibility:visible;mso-wrap-style:square" from="2138,8382" to="2138,8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kmh8QAAADcAAAADwAAAGRycy9kb3ducmV2LnhtbESPQWvCQBSE7wX/w/KE3uomghqjq4hU&#10;bG82Knh8ZJ/JYvZtyG41/ffdgtDjMDPfMMt1bxtxp84bxwrSUQKCuHTacKXgdNy9ZSB8QNbYOCYF&#10;P+RhvRq8LDHX7sFfdC9CJSKEfY4K6hDaXEpf1mTRj1xLHL2r6yyGKLtK6g4fEW4bOU6SqbRoOC7U&#10;2NK2pvJWfFsF5jDdTz5n5/lZvu9DeslumbEnpV6H/WYBIlAf/sPP9odWkKUz+DsTj4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SSaHxAAAANwAAAAPAAAAAAAAAAAA&#10;AAAAAKECAABkcnMvZG93bnJldi54bWxQSwUGAAAAAAQABAD5AAAAkgMAAAAA&#10;" strokeweight="0"/>
                  <v:line id="Line 815" o:spid="_x0000_s1839" style="position:absolute;visibility:visible;mso-wrap-style:square" from="2132,8382" to="2164,8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ay9cIAAADcAAAADwAAAGRycy9kb3ducmV2LnhtbERPz2vCMBS+D/wfwhN2m2kHc7Uai8jE&#10;7ba5Fjw+mmcb2ryUJmr33y+HwY4f3+9NMdle3Gj0xrGCdJGAIK6dNtwoKL8PTxkIH5A19o5JwQ95&#10;KLazhw3m2t35i26n0IgYwj5HBW0IQy6lr1uy6BduII7cxY0WQ4RjI/WI9xhue/mcJEtp0XBsaHGg&#10;fUt1d7paBeZzeXz5eK1WlXw7hvScdZmxpVKP82m3BhFoCv/iP/e7VpClcW08E4+A3P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day9cIAAADcAAAADwAAAAAAAAAAAAAA&#10;AAChAgAAZHJzL2Rvd25yZXYueG1sUEsFBgAAAAAEAAQA+QAAAJADAAAAAA==&#10;" strokeweight="0"/>
                  <v:line id="Line 816" o:spid="_x0000_s1840" style="position:absolute;visibility:visible;mso-wrap-style:square" from="2132,8389" to="2164,8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oXbsQAAADcAAAADwAAAGRycy9kb3ducmV2LnhtbESPQWvCQBSE7wX/w/IEb3UTQY3RVUqx&#10;aG9qFXp8ZJ/JYvZtyG41/vuuIHgcZuYbZrHqbC2u1HrjWEE6TEAQF04bLhUcf77eMxA+IGusHZOC&#10;O3lYLXtvC8y1u/GerodQighhn6OCKoQml9IXFVn0Q9cQR+/sWoshyraUusVbhNtajpJkIi0ajgsV&#10;NvRZUXE5/FkFZjfZjL+np9lJrjch/c0umbFHpQb97mMOIlAXXuFne6sVZOkMHmfiEZ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mhduxAAAANwAAAAPAAAAAAAAAAAA&#10;AAAAAKECAABkcnMvZG93bnJldi54bWxQSwUGAAAAAAQABAD5AAAAkgMAAAAA&#10;" strokeweight="0"/>
                  <v:line id="Line 817" o:spid="_x0000_s1841" style="position:absolute;visibility:visible;mso-wrap-style:square" from="2132,8382" to="2132,8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x0TsAAAADcAAAADwAAAGRycy9kb3ducmV2LnhtbERPy4rCMBTdD/gP4QruxlRBrdUoIg6O&#10;O5/g8tJc22BzU5qMdv7eLASXh/OeL1tbiQc13jhWMOgnIIhzpw0XCs6nn+8UhA/IGivHpOCfPCwX&#10;na85Zto9+UCPYyhEDGGfoYIyhDqT0uclWfR9VxNH7uYaiyHCppC6wWcMt5UcJslYWjQcG0qsaV1S&#10;fj/+WQVmP96OdpPL9CI32zC4pvfU2LNSvW67moEI1IaP+O3+1QrSYZwf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XMdE7AAAAA3AAAAA8AAAAAAAAAAAAAAAAA&#10;oQIAAGRycy9kb3ducmV2LnhtbFBLBQYAAAAABAAEAPkAAACOAwAAAAA=&#10;" strokeweight="0"/>
                  <v:line id="Line 818" o:spid="_x0000_s1842" style="position:absolute;flip:x;visibility:visible;mso-wrap-style:square" from="2132,8382" to="2164,8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TiEMYAAADcAAAADwAAAGRycy9kb3ducmV2LnhtbESPQWsCMRSE74L/ITyhN83qocrWKFKx&#10;FMEWbT309ty87i5uXpYkuvHfNwXB4zAz3zDzZTSNuJLztWUF41EGgriwuuZSwffXZjgD4QOyxsYy&#10;KbiRh+Wi35tjrm3He7oeQikShH2OCqoQ2lxKX1Rk0I9sS5y8X+sMhiRdKbXDLsFNIydZ9iwN1pwW&#10;KmzptaLifLgYBfuPKZ/c2yWe46nbff4cy+1xvVLqaRBXLyACxfAI39vvWsFsMob/M+kI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Rk4hDGAAAA3AAAAA8AAAAAAAAA&#10;AAAAAAAAoQIAAGRycy9kb3ducmV2LnhtbFBLBQYAAAAABAAEAPkAAACUAwAAAAA=&#10;" strokeweight="0"/>
                  <v:line id="Line 819" o:spid="_x0000_s1843" style="position:absolute;visibility:visible;mso-wrap-style:square" from="2138,8389" to="2170,8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i/28IAAADcAAAADwAAAGRycy9kb3ducmV2LnhtbESPQWsCMRSE7wX/Q3hCbzXrHmS7GkVE&#10;wata7PV189wsbl7WJOrWX2+EQo/DzHzDzBa9bcWNfGgcKxiPMhDEldMN1wq+DpuPAkSIyBpbx6Tg&#10;lwIs5oO3GZba3XlHt32sRYJwKFGBibErpQyVIYth5Dri5J2ctxiT9LXUHu8JbluZZ9lEWmw4LRjs&#10;aGWoOu+vVsFPhxdTP9af3y0W8bi6hOPGV0q9D/vlFESkPv6H/9pbraDIc3idSUdAz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xi/28IAAADcAAAADwAAAAAAAAAAAAAA&#10;AAChAgAAZHJzL2Rvd25yZXYueG1sUEsFBgAAAAAEAAQA+QAAAJADAAAAAA==&#10;" strokeweight="36e-5mm"/>
                  <v:line id="Line 820" o:spid="_x0000_s1844" style="position:absolute;flip:x y;visibility:visible;mso-wrap-style:square" from="2138,8389" to="2170,8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NV9sIAAADcAAAADwAAAGRycy9kb3ducmV2LnhtbESPQWsCMRSE70L/Q3gFL1KzVVDZGqWU&#10;KtKbq94fm9fNYvKyJKmu/94IBY/DzHzDLNe9s+JCIbaeFbyPCxDEtdctNwqOh83bAkRMyBqtZ1Jw&#10;owjr1ctgiaX2V97TpUqNyBCOJSowKXWllLE25DCOfUecvV8fHKYsQyN1wGuGOysnRTGTDlvOCwY7&#10;+jJUn6s/p2A6Px12ZzsyP5vozPfWVvUs3JQavvafHyAS9ekZ/m/vtILFZAqPM/kI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6NV9sIAAADcAAAADwAAAAAAAAAAAAAA&#10;AAChAgAAZHJzL2Rvd25yZXYueG1sUEsFBgAAAAAEAAQA+QAAAJADAAAAAA==&#10;" strokeweight="0"/>
                  <v:line id="Line 821" o:spid="_x0000_s1845" style="position:absolute;flip:x y;visibility:visible;mso-wrap-style:square" from="2138,8382" to="2170,8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rNgsMAAADcAAAADwAAAGRycy9kb3ducmV2LnhtbESPQWsCMRSE74X+h/AKvRTNaouV1Sgi&#10;tUhvrvX+2Dw3i8nLkkRd/31TEDwOM/MNM1/2zooLhdh6VjAaFiCIa69bbhT87jeDKYiYkDVaz6Tg&#10;RhGWi+enOZbaX3lHlyo1IkM4lqjApNSVUsbakMM49B1x9o4+OExZhkbqgNcMd1aOi2IiHbacFwx2&#10;tDZUn6qzU/D+edhvT/bN/GyiM1/ftqon4abU60u/moFI1KdH+N7eagXT8Q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xKzYLDAAAA3AAAAA8AAAAAAAAAAAAA&#10;AAAAoQIAAGRycy9kb3ducmV2LnhtbFBLBQYAAAAABAAEAPkAAACRAwAAAAA=&#10;" strokeweight="0"/>
                  <v:line id="Line 822" o:spid="_x0000_s1846" style="position:absolute;flip:x y;visibility:visible;mso-wrap-style:square" from="2138,8389" to="2170,8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ZoGcMAAADcAAAADwAAAGRycy9kb3ducmV2LnhtbESPQWsCMRSE74X+h/AKvRTNaqmV1Sgi&#10;tUhvrvX+2Dw3i8nLkkRd/31TEDwOM/MNM1/2zooLhdh6VjAaFiCIa69bbhT87jeDKYiYkDVaz6Tg&#10;RhGWi+enOZbaX3lHlyo1IkM4lqjApNSVUsbakMM49B1x9o4+OExZhkbqgNcMd1aOi2IiHbacFwx2&#10;tDZUn6qzU/D+edhvT/bN/GyiM1/ftqon4abU60u/moFI1KdH+N7eagXT8Q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GaBnDAAAA3AAAAA8AAAAAAAAAAAAA&#10;AAAAoQIAAGRycy9kb3ducmV2LnhtbFBLBQYAAAAABAAEAPkAAACRAwAAAAA=&#10;" strokeweight="0"/>
                  <v:line id="Line 823" o:spid="_x0000_s1847" style="position:absolute;flip:x y;visibility:visible;mso-wrap-style:square" from="2138,8389" to="2170,8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9T2bsMAAADcAAAADwAAAGRycy9kb3ducmV2LnhtbESPQWsCMRSE74X+h/AKXkrNVmErq1FK&#10;URFvXdv7Y/PcLCYvS5Lq+u+NIPQ4zMw3zGI1OCvOFGLnWcH7uABB3Hjdcavg57B5m4GICVmj9UwK&#10;rhRhtXx+WmCl/YW/6VynVmQIxwoVmJT6SsrYGHIYx74nzt7RB4cpy9BKHfCS4c7KSVGU0mHHecFg&#10;T1+GmlP95xRMP34Pu5N9NftNdGa9tXVThqtSo5fhcw4i0ZD+w4/2TiuYTUq4n8lHQC5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U9m7DAAAA3AAAAA8AAAAAAAAAAAAA&#10;AAAAoQIAAGRycy9kb3ducmV2LnhtbFBLBQYAAAAABAAEAPkAAACRAwAAAAA=&#10;" strokeweight="0"/>
                  <v:line id="Line 824" o:spid="_x0000_s1848" style="position:absolute;flip:x y;visibility:visible;mso-wrap-style:square" from="2132,8389" to="2170,8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hT9cIAAADcAAAADwAAAGRycy9kb3ducmV2LnhtbESPQWsCMRSE74L/ITzBi9RsLahsjVKK&#10;injrau+PzetmMXlZklTXf28KQo/DzHzDrDa9s+JKIbaeFbxOCxDEtdctNwrOp93LEkRMyBqtZ1Jw&#10;pwib9XCwwlL7G3/RtUqNyBCOJSowKXWllLE25DBOfUecvR8fHKYsQyN1wFuGOytnRTGXDlvOCwY7&#10;+jRUX6pfp+Bt8X06XOzEHHfRme3eVvU83JUaj/qPdxCJ+vQffrYPWsFytoC/M/kI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JhT9cIAAADcAAAADwAAAAAAAAAAAAAA&#10;AAChAgAAZHJzL2Rvd25yZXYueG1sUEsFBgAAAAAEAAQA+QAAAJADAAAAAA==&#10;" strokeweight="0"/>
                  <v:line id="Line 825" o:spid="_x0000_s1849" style="position:absolute;flip:x y;visibility:visible;mso-wrap-style:square" from="2145,8389" to="2176,8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fHh78AAADcAAAADwAAAGRycy9kb3ducmV2LnhtbERPTWsCMRC9C/6HMAUvotlaUFmNIqWK&#10;9NZV78NmullMJkuS6vrvm4Pg8fG+19veWXGjEFvPCt6nBQji2uuWGwXn036yBBETskbrmRQ8KMJ2&#10;MxyssdT+zj90q1IjcgjHEhWYlLpSylgbchinviPO3K8PDlOGoZE64D2HOytnRTGXDlvODQY7+jRU&#10;X6s/p+BjcTkdr3ZsvvfRma+Drep5eCg1eut3KxCJ+vQSP91HrWA5y2vzmXwE5OY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QfHh78AAADcAAAADwAAAAAAAAAAAAAAAACh&#10;AgAAZHJzL2Rvd25yZXYueG1sUEsFBgAAAAAEAAQA+QAAAI0DAAAAAA==&#10;" strokeweight="0"/>
                  <v:line id="Line 826" o:spid="_x0000_s1850" style="position:absolute;visibility:visible;mso-wrap-style:square" from="2132,8382" to="2132,8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bd08UAAADcAAAADwAAAGRycy9kb3ducmV2LnhtbESPQWvCQBSE7wX/w/IKvdWNQm2SuoqI&#10;kvZWo0KPj+xrsph9G7KrSf99t1DwOMzMN8xyPdpW3Kj3xrGC2TQBQVw5bbhWcDrun1MQPiBrbB2T&#10;gh/ysF5NHpaYazfwgW5lqEWEsM9RQRNCl0vpq4Ys+qnriKP37XqLIcq+lrrHIcJtK+dJspAWDceF&#10;BjvaNlRdyqtVYD4XxcvH6zk7y10RZl/pJTX2pNTT47h5AxFoDPfwf/tdK0jnGf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Pbd08UAAADcAAAADwAAAAAAAAAA&#10;AAAAAAChAgAAZHJzL2Rvd25yZXYueG1sUEsFBgAAAAAEAAQA+QAAAJMDAAAAAA==&#10;" strokeweight="0"/>
                  <v:line id="Line 827" o:spid="_x0000_s1851" style="position:absolute;visibility:visible;mso-wrap-style:square" from="2132,8382" to="2164,8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Xik8EAAADcAAAADwAAAGRycy9kb3ducmV2LnhtbERPTYvCMBC9C/sfwix401RF7VajLKK4&#10;3tRV8Dg0s22wmZQmav335rDg8fG+58vWVuJOjTeOFQz6CQji3GnDhYLT76aXgvABWWPlmBQ8ycNy&#10;8dGZY6bdgw90P4ZCxBD2GSooQ6gzKX1ekkXfdzVx5P5cYzFE2BRSN/iI4baSwySZSIuGY0OJNa1K&#10;yq/Hm1Vg9pPteDc9f53lehsGl/SaGntSqvvZfs9ABGrDW/zv/tEK0lGcH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FeKTwQAAANwAAAAPAAAAAAAAAAAAAAAA&#10;AKECAABkcnMvZG93bnJldi54bWxQSwUGAAAAAAQABAD5AAAAjwMAAAAA&#10;" strokeweight="0"/>
                  <v:rect id="Rectangle 828" o:spid="_x0000_s1852" style="position:absolute;left:3500;top:7351;width:535;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BnscMA&#10;AADcAAAADwAAAGRycy9kb3ducmV2LnhtbESP3WoCMRSE7wu+QziCN0WzWtjKahQtFHpTSq0PcNwc&#10;9zcnS5L96ds3hUIvh5n5htkfJ9OKgZyvLCtYrxIQxLnVFRcKrl+vyy0IH5A1tpZJwTd5OB5mD3vM&#10;tB35k4ZLKESEsM9QQRlCl0np85IM+pXtiKN3t85giNIVUjscI9y0cpMkqTRYcVwosaOXkvLm0hsF&#10;p0b6xyYnX7/3zx91al2N55tSi/l02oEINIX/8F/7TSvYPq3h90w8AvLw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XBnscMAAADcAAAADwAAAAAAAAAAAAAAAACYAgAAZHJzL2Rv&#10;d25yZXYueG1sUEsFBgAAAAAEAAQA9QAAAIgDAAAAAA==&#10;" fillcolor="#ffc" strokecolor="#903" strokeweight="0"/>
                  <v:rect id="Rectangle 829" o:spid="_x0000_s1853" style="position:absolute;left:3500;top:7421;width:1337;height:1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L5xsIA&#10;AADcAAAADwAAAGRycy9kb3ducmV2LnhtbESPzYoCMRCE7wu+Q2jBy6IZFVwZjaKC4GWRdX2AdtLO&#10;bzpDEnV8+40g7LGoqq+o5bozjbiT86VlBeNRAoI4s7rkXMH5dz+cg/ABWWNjmRQ8ycN61ftYYqrt&#10;g3/ofgq5iBD2KSooQmhTKX1WkEE/si1x9K7WGQxRulxqh48IN42cJMlMGiw5LhTY0q6grD7djIJN&#10;Lf1nnZGvvm9fx2pmXYXbi1KDfrdZgAjUhf/wu33QCubTCbzOxCM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ovnGwgAAANwAAAAPAAAAAAAAAAAAAAAAAJgCAABkcnMvZG93&#10;bnJldi54bWxQSwUGAAAAAAQABAD1AAAAhwMAAAAA&#10;" fillcolor="#ffc" strokecolor="#903" strokeweight="0"/>
                  <v:rect id="Rectangle 830" o:spid="_x0000_s1854" style="position:absolute;left:3589;top:7504;width:1105;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q9isEA&#10;AADcAAAADwAAAGRycy9kb3ducmV2LnhtbESP3YrCMBSE7xd8h3AE79ZUhaVUo4gguLI3Vh/g0Jz+&#10;YHJSkmi7b2+Ehb0cZuYbZrMbrRFP8qFzrGAxz0AQV0533Ci4XY+fOYgQkTUax6TglwLstpOPDRba&#10;DXyhZxkbkSAcClTQxtgXUoaqJYth7nri5NXOW4xJ+kZqj0OCWyOXWfYlLXacFlrs6dBSdS8fVoG8&#10;lschL43P3HlZ/5jv06Ump9RsOu7XICKN8T/81z5pBflqBe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ZavYrBAAAA3AAAAA8AAAAAAAAAAAAAAAAAmAIAAGRycy9kb3du&#10;cmV2LnhtbFBLBQYAAAAABAAEAPUAAACGAwAAAAA=&#10;" filled="f" stroked="f">
                    <v:textbox style="mso-fit-shape-to-text:t" inset="0,0,0,0">
                      <w:txbxContent>
                        <w:p w:rsidR="00131B5F" w:rsidRDefault="00131B5F">
                          <w:pPr>
                            <w:ind w:left="0"/>
                          </w:pPr>
                          <w:r>
                            <w:rPr>
                              <w:rFonts w:ascii="Tahoma" w:hAnsi="Tahoma" w:cs="Tahoma"/>
                              <w:color w:val="000000"/>
                              <w:sz w:val="8"/>
                              <w:szCs w:val="8"/>
                              <w:lang w:val="en-US"/>
                            </w:rPr>
                            <w:t xml:space="preserve">UCS 004 - </w:t>
                          </w:r>
                          <w:proofErr w:type="spellStart"/>
                          <w:r>
                            <w:rPr>
                              <w:rFonts w:ascii="Tahoma" w:hAnsi="Tahoma" w:cs="Tahoma"/>
                              <w:color w:val="000000"/>
                              <w:sz w:val="8"/>
                              <w:szCs w:val="8"/>
                              <w:lang w:val="en-US"/>
                            </w:rPr>
                            <w:t>Manter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inscrições</w:t>
                          </w:r>
                          <w:proofErr w:type="spellEnd"/>
                          <w:r>
                            <w:rPr>
                              <w:rFonts w:ascii="Tahoma" w:hAnsi="Tahoma" w:cs="Tahoma"/>
                              <w:color w:val="000000"/>
                              <w:sz w:val="8"/>
                              <w:szCs w:val="8"/>
                              <w:lang w:val="en-US"/>
                            </w:rPr>
                            <w:t xml:space="preserve"> no </w:t>
                          </w:r>
                        </w:p>
                      </w:txbxContent>
                    </v:textbox>
                  </v:rect>
                  <v:rect id="Rectangle 831" o:spid="_x0000_s1855" style="position:absolute;left:3895;top:7606;width:538;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Ml/sIA&#10;AADcAAAADwAAAGRycy9kb3ducmV2LnhtbESP3WoCMRSE74W+QzgF7zRbFVlWoxRBsMUbVx/gsDn7&#10;g8nJkkR3+/ZNoeDlMDPfMNv9aI14kg+dYwUf8wwEceV0x42C2/U4y0GEiKzROCYFPxRgv3ubbLHQ&#10;buALPcvYiAThUKCCNsa+kDJULVkMc9cTJ6923mJM0jdSexwS3Bq5yLK1tNhxWmixp0NL1b18WAXy&#10;Wh6HvDQ+c9+L+my+TpeanFLT9/FzAyLSGF/h//ZJK8iXK/g7k46A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syX+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color w:val="000000"/>
                              <w:sz w:val="8"/>
                              <w:szCs w:val="8"/>
                              <w:lang w:val="en-US"/>
                            </w:rPr>
                            <w:t>plano</w:t>
                          </w:r>
                          <w:proofErr w:type="spellEnd"/>
                          <w:proofErr w:type="gramEnd"/>
                          <w:r>
                            <w:rPr>
                              <w:rFonts w:ascii="Tahoma" w:hAnsi="Tahoma" w:cs="Tahoma"/>
                              <w:color w:val="000000"/>
                              <w:sz w:val="8"/>
                              <w:szCs w:val="8"/>
                              <w:lang w:val="en-US"/>
                            </w:rPr>
                            <w:t xml:space="preserve"> de </w:t>
                          </w:r>
                          <w:proofErr w:type="spellStart"/>
                          <w:r>
                            <w:rPr>
                              <w:rFonts w:ascii="Tahoma" w:hAnsi="Tahoma" w:cs="Tahoma"/>
                              <w:color w:val="000000"/>
                              <w:sz w:val="8"/>
                              <w:szCs w:val="8"/>
                              <w:lang w:val="en-US"/>
                            </w:rPr>
                            <w:t>saúde</w:t>
                          </w:r>
                          <w:proofErr w:type="spellEnd"/>
                        </w:p>
                      </w:txbxContent>
                    </v:textbox>
                  </v:rect>
                  <v:line id="Line 832" o:spid="_x0000_s1856" style="position:absolute;visibility:visible;mso-wrap-style:square" from="3513,7364" to="3513,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JBC8QAAADcAAAADwAAAGRycy9kb3ducmV2LnhtbESPT4vCMBTE7wt+h/CEvWnqilqrUWRx&#10;0b35Fzw+mmcbbF5Kk9XutzcLwh6HmfkNM1+2thJ3arxxrGDQT0AQ504bLhScjl+9FIQPyBorx6Tg&#10;lzwsF523OWbaPXhP90MoRISwz1BBGUKdSenzkiz6vquJo3d1jcUQZVNI3eAjwm0lP5JkLC0ajgsl&#10;1vRZUn47/FgFZjfejL4n5+lZrjdhcElvqbEnpd677WoGIlAb/sOv9lYrSIcj+DsTj4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YkELxAAAANwAAAAPAAAAAAAAAAAA&#10;AAAAAKECAABkcnMvZG93bnJldi54bWxQSwUGAAAAAAQABAD5AAAAkgMAAAAA&#10;" strokeweight="0"/>
                  <v:line id="Line 833" o:spid="_x0000_s1857" style="position:absolute;visibility:visible;mso-wrap-style:square" from="3513,7364" to="3538,7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DffMUAAADcAAAADwAAAGRycy9kb3ducmV2LnhtbESPT2vCQBTE74LfYXmCN92oNKapq0hp&#10;UW+tf6DHR/Y1Wcy+Ddmtpt/eFQSPw8z8hlmsOluLC7XeOFYwGScgiAunDZcKjofPUQbCB2SNtWNS&#10;8E8eVst+b4G5dlf+pss+lCJC2OeooAqhyaX0RUUW/dg1xNH7da3FEGVbSt3iNcJtLadJkkqLhuNC&#10;hQ29V1Sc939WgflKNy+7+en1JD82YfKTnTNjj0oNB936DUSgLjzDj/ZWK8hmK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LDffMUAAADcAAAADwAAAAAAAAAA&#10;AAAAAAChAgAAZHJzL2Rvd25yZXYueG1sUEsFBgAAAAAEAAQA+QAAAJMDAAAAAA==&#10;" strokeweight="0"/>
                  <v:line id="Line 834" o:spid="_x0000_s1858" style="position:absolute;flip:x;visibility:visible;mso-wrap-style:square" from="3519,7370" to="3538,7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hJIsYAAADcAAAADwAAAGRycy9kb3ducmV2LnhtbESPQWsCMRSE70L/Q3iF3jSrBZWtUUSx&#10;FMEWbT309tw8dxc3L0sS3fjvm0Khx2FmvmFmi2gacSPna8sKhoMMBHFhdc2lgq/PTX8KwgdkjY1l&#10;UnAnD4v5Q2+GubYd7+l2CKVIEPY5KqhCaHMpfVGRQT+wLXHyztYZDEm6UmqHXYKbRo6ybCwN1pwW&#10;KmxpVVFxOVyNgv37hE/u9Rov8dTtPr6P5fa4Xir19BiXLyACxfAf/mu/aQXT5wn8nklHQM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EYSSLGAAAA3AAAAA8AAAAAAAAA&#10;AAAAAAAAoQIAAGRycy9kb3ducmV2LnhtbFBLBQYAAAAABAAEAPkAAACUAwAAAAA=&#10;" strokeweight="0"/>
                  <v:line id="Line 835" o:spid="_x0000_s1859" style="position:absolute;flip:y;visibility:visible;mso-wrap-style:square" from="3519,7370" to="3519,7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fdUMMAAADcAAAADwAAAGRycy9kb3ducmV2LnhtbERPTWsCMRC9F/ofwhS81WwVrKxGEUUR&#10;wRZtPXgbN9Pdxc1kSaIb/31zKPT4eN/TeTSNuJPztWUFb/0MBHFhdc2lgu+v9esYhA/IGhvLpOBB&#10;Huaz56cp5tp2fKD7MZQihbDPUUEVQptL6YuKDPq+bYkT92OdwZCgK6V22KVw08hBlo2kwZpTQ4Ut&#10;LSsqrsebUXD4eOeL29ziNV66/ef5VO5Oq4VSvZe4mIAIFMO/+M+91QrGw7Q2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CH3VDDAAAA3AAAAA8AAAAAAAAAAAAA&#10;AAAAoQIAAGRycy9kb3ducmV2LnhtbFBLBQYAAAAABAAEAPkAAACRAwAAAAA=&#10;" strokeweight="0"/>
                  <v:line id="Line 836" o:spid="_x0000_s1860" style="position:absolute;visibility:visible;mso-wrap-style:square" from="3513,7364" to="3545,7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9LDsQAAADcAAAADwAAAGRycy9kb3ducmV2LnhtbESPT4vCMBTE7wt+h/AEb5qqrNZqFFl2&#10;0b35Fzw+mmcbbF5Kk9XutzcLwh6HmfkNs1i1thJ3arxxrGA4SEAQ504bLhScjl/9FIQPyBorx6Tg&#10;lzyslp23BWbaPXhP90MoRISwz1BBGUKdSenzkiz6gauJo3d1jcUQZVNI3eAjwm0lR0kykRYNx4US&#10;a/ooKb8dfqwCs5ts3r+n59lZfm7C8JLeUmNPSvW67XoOIlAb/sOv9lYrSMcz+DsTj4B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L0sOxAAAANwAAAAPAAAAAAAAAAAA&#10;AAAAAKECAABkcnMvZG93bnJldi54bWxQSwUGAAAAAAQABAD5AAAAkgMAAAAA&#10;" strokeweight="0"/>
                  <v:line id="Line 837" o:spid="_x0000_s1861" style="position:absolute;visibility:visible;mso-wrap-style:square" from="3513,7383" to="3513,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OR7sEAAADcAAAADwAAAGRycy9kb3ducmV2LnhtbERPy4rCMBTdC/MP4Q6401Tx0alGGURx&#10;3Kmj4PLS3GmDzU1pota/N4sBl4fzni9bW4k7Nd44VjDoJyCIc6cNFwpOv5teCsIHZI2VY1LwJA/L&#10;xUdnjpl2Dz7Q/RgKEUPYZ6igDKHOpPR5SRZ939XEkftzjcUQYVNI3eAjhttKDpNkIi0ajg0l1rQq&#10;Kb8eb1aB2U+24930/HWW620YXNJrauxJqe5n+z0DEagNb/G/+0crSEdxfjwTj4Bcv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E5HuwQAAANwAAAAPAAAAAAAAAAAAAAAA&#10;AKECAABkcnMvZG93bnJldi54bWxQSwUGAAAAAAQABAD5AAAAjwMAAAAA&#10;" strokeweight="0"/>
                  <v:line id="Line 838" o:spid="_x0000_s1862" style="position:absolute;visibility:visible;mso-wrap-style:square" from="3519,7364" to="3519,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80dcUAAADcAAAADwAAAGRycy9kb3ducmV2LnhtbESPQWvCQBSE70L/w/IKvdVNSrUxugml&#10;tKi31ip4fGSfyWL2bchuNf57Vyh4HGbmG2ZRDrYVJ+q9cawgHScgiCunDdcKtr9fzxkIH5A1to5J&#10;wYU8lMXDaIG5dmf+odMm1CJC2OeooAmhy6X0VUMW/dh1xNE7uN5iiLKvpe7xHOG2lS9JMpUWDceF&#10;Bjv6aKg6bv6sAvM9XU7Wb7vZTn4uQ7rPjpmxW6WeHof3OYhAQ7iH/9srrSB7T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180dcUAAADcAAAADwAAAAAAAAAA&#10;AAAAAAChAgAAZHJzL2Rvd25yZXYueG1sUEsFBgAAAAAEAAQA+QAAAJMDAAAAAA==&#10;" strokeweight="0"/>
                  <v:line id="Line 839" o:spid="_x0000_s1863" style="position:absolute;visibility:visible;mso-wrap-style:square" from="3513,7370" to="3545,7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2qAsUAAADcAAAADwAAAGRycy9kb3ducmV2LnhtbESPQWvCQBSE74X+h+UVvDUbRW2MrlJK&#10;xfZmYwSPj+xrsph9G7Krxn/fLRR6HGbmG2a1GWwrrtR741jBOElBEFdOG64VlIftcwbCB2SNrWNS&#10;cCcPm/Xjwwpz7W78Rdci1CJC2OeooAmhy6X0VUMWfeI64uh9u95iiLKvpe7xFuG2lZM0nUuLhuNC&#10;gx29NVSdi4tVYPbz3ezz5bg4yvddGJ+yc2ZsqdToaXhdggg0hP/wX/tDK8imE/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42qAsUAAADcAAAADwAAAAAAAAAA&#10;AAAAAAChAgAAZHJzL2Rvd25yZXYueG1sUEsFBgAAAAAEAAQA+QAAAJMDAAAAAA==&#10;" strokeweight="0"/>
                  <v:line id="Line 840" o:spid="_x0000_s1864" style="position:absolute;visibility:visible;mso-wrap-style:square" from="3513,7370" to="3545,7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EPmcUAAADcAAAADwAAAGRycy9kb3ducmV2LnhtbESPQWvCQBSE7wX/w/KE3uomttoYs4pI&#10;i/VmrUKPj+wzWcy+Ddmtpv++WxA8DjPzDVMse9uIC3XeOFaQjhIQxKXThisFh6/3pwyED8gaG8ek&#10;4Jc8LBeDhwJz7a78SZd9qESEsM9RQR1Cm0vpy5os+pFriaN3cp3FEGVXSd3hNcJtI8dJMpUWDceF&#10;Glta11Se9z9WgdlNN5Pt63F2lG+bkH5n58zYg1KPw341BxGoD/fwrf2hFWQvz/B/Jh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MEPmcUAAADcAAAADwAAAAAAAAAA&#10;AAAAAAChAgAAZHJzL2Rvd25yZXYueG1sUEsFBgAAAAAEAAQA+QAAAJMDAAAAAA==&#10;" strokeweight="0"/>
                  <v:line id="Line 841" o:spid="_x0000_s1865" style="position:absolute;visibility:visible;mso-wrap-style:square" from="3519,7364" to="3519,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iX7cQAAADcAAAADwAAAGRycy9kb3ducmV2LnhtbESPT4vCMBTE78J+h/AWvGmquG6tRllE&#10;cb25/gGPj+ZtG2xeShO1++03guBxmJnfMLNFaytxo8YbxwoG/QQEce604ULB8bDupSB8QNZYOSYF&#10;f+RhMX/rzDDT7s4/dNuHQkQI+wwVlCHUmZQ+L8mi77uaOHq/rrEYomwKqRu8R7it5DBJxtKi4bhQ&#10;Yk3LkvLL/moVmN1487H9PE1OcrUJg3N6SY09KtV9b7+mIAK14RV+tr+1gnQ0gseZeAT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KJftxAAAANwAAAAPAAAAAAAAAAAA&#10;AAAAAKECAABkcnMvZG93bnJldi54bWxQSwUGAAAAAAQABAD5AAAAkgMAAAAA&#10;" strokeweight="0"/>
                  <v:line id="Line 842" o:spid="_x0000_s1866" style="position:absolute;visibility:visible;mso-wrap-style:square" from="3519,7364" to="3519,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ydsQAAADcAAAADwAAAGRycy9kb3ducmV2LnhtbESPW4vCMBSE3xf8D+EI+6api5dajSKL&#10;i+6bV/Dx0BzbYHNSmqx2/71ZEPZxmJlvmPmytZW4U+ONYwWDfgKCOHfacKHgdPzqpSB8QNZYOSYF&#10;v+Rhuei8zTHT7sF7uh9CISKEfYYKyhDqTEqfl2TR911NHL2rayyGKJtC6gYfEW4r+ZEkY2nRcFwo&#10;sabPkvLb4ccqMLvxZvQ9OU/Pcr0Jg0t6S409KfXebVczEIHa8B9+tbdaQTocwd+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ZDJ2xAAAANwAAAAPAAAAAAAAAAAA&#10;AAAAAKECAABkcnMvZG93bnJldi54bWxQSwUGAAAAAAQABAD5AAAAkgMAAAAA&#10;" strokeweight="0"/>
                  <v:line id="Line 843" o:spid="_x0000_s1867" style="position:absolute;visibility:visible;mso-wrap-style:square" from="3513,7364" to="3545,7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asAcUAAADcAAAADwAAAGRycy9kb3ducmV2LnhtbESPT2vCQBTE74LfYXmCN90oNqapq0hp&#10;UW+tf6DHR/Y1Wcy+Ddmtpt/eFQSPw8z8hlmsOluLC7XeOFYwGScgiAunDZcKjofPUQbCB2SNtWNS&#10;8E8eVst+b4G5dlf+pss+lCJC2OeooAqhyaX0RUUW/dg1xNH7da3FEGVbSt3iNcJtLadJkkqLhuNC&#10;hQ29V1Sc939WgflKNy+7+en1JD82YfKTnTNjj0oNB936DUSgLjzDj/ZWK8hmK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LasAcUAAADcAAAADwAAAAAAAAAA&#10;AAAAAAChAgAAZHJzL2Rvd25yZXYueG1sUEsFBgAAAAAEAAQA+QAAAJMDAAAAAA==&#10;" strokeweight="0"/>
                  <v:line id="Line 844" o:spid="_x0000_s1868" style="position:absolute;visibility:visible;mso-wrap-style:square" from="3513,7370" to="3545,7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JmsUAAADcAAAADwAAAGRycy9kb3ducmV2LnhtbESPQWvCQBSE70L/w/IKvdWNpZo0dQ1F&#10;FOvNWoUeH9nXZDH7NmTXGP99Vyh4HGbmG2ZeDLYRPXXeOFYwGScgiEunDVcKDt/r5wyED8gaG8ek&#10;4EoeisXDaI65dhf+on4fKhEh7HNUUIfQ5lL6siaLfuxa4uj9us5iiLKrpO7wEuG2kS9JMpMWDceF&#10;Glta1lSe9merwOxmm+k2Pb4d5WoTJj/ZKTP2oNTT4/DxDiLQEO7h//anVpC9pn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JmsUAAADcAAAADwAAAAAAAAAA&#10;AAAAAAChAgAAZHJzL2Rvd25yZXYueG1sUEsFBgAAAAAEAAQA+QAAAJMDAAAAAA==&#10;" strokeweight="0"/>
                  <v:line id="Line 845" o:spid="_x0000_s1869" style="position:absolute;visibility:visible;mso-wrap-style:square" from="3513,7364" to="3513,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Wd6MEAAADcAAAADwAAAGRycy9kb3ducmV2LnhtbERPy4rCMBTdC/MP4Q6401Tx0alGGURx&#10;3Kmj4PLS3GmDzU1pota/N4sBl4fzni9bW4k7Nd44VjDoJyCIc6cNFwpOv5teCsIHZI2VY1LwJA/L&#10;xUdnjpl2Dz7Q/RgKEUPYZ6igDKHOpPR5SRZ939XEkftzjcUQYVNI3eAjhttKDpNkIi0ajg0l1rQq&#10;Kb8eb1aB2U+24930/HWW620YXNJrauxJqe5n+z0DEagNb/G/+0crSEdxbTwTj4Bcv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ZZ3owQAAANwAAAAPAAAAAAAAAAAAAAAA&#10;AKECAABkcnMvZG93bnJldi54bWxQSwUGAAAAAAQABAD5AAAAjwMAAAAA&#10;" strokeweight="0"/>
                  <v:line id="Line 846" o:spid="_x0000_s1870" style="position:absolute;flip:x;visibility:visible;mso-wrap-style:square" from="3513,7364" to="3545,7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80LtsYAAADcAAAADwAAAGRycy9kb3ducmV2LnhtbESPQWsCMRSE74L/ITyhN81WSmu3RhFL&#10;RQq1aOuht+fmdXdx87Ik0Y3/3hQKHoeZ+YaZzqNpxJmcry0ruB9lIIgLq2suFXx/vQ0nIHxA1thY&#10;JgUX8jCf9XtTzLXteEvnXShFgrDPUUEVQptL6YuKDPqRbYmT92udwZCkK6V22CW4aeQ4yx6lwZrT&#10;QoUtLSsqjruTUbDdPPHBrU7xGA/dx+fPvnzfvy6UuhvExQuIQDHcwv/ttVYweXiG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fNC7bGAAAA3AAAAA8AAAAAAAAA&#10;AAAAAAAAoQIAAGRycy9kb3ducmV2LnhtbFBLBQYAAAAABAAEAPkAAACUAwAAAAA=&#10;" strokeweight="0"/>
                  <v:line id="Line 847" o:spid="_x0000_s1871" style="position:absolute;visibility:visible;mso-wrap-style:square" from="3519,7370" to="3551,7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D3Sr8AAADcAAAADwAAAGRycy9kb3ducmV2LnhtbERPTYvCMBC9L/gfwgje1tQFpVajiCh4&#10;XVf0OjZjU2wmNclq3V9vDgseH+97vuxsI+7kQ+1YwWiYgSAuna65UnD42X7mIEJE1tg4JgVPCrBc&#10;9D7mWGj34G+672MlUgiHAhWYGNtCylAashiGriVO3MV5izFBX0nt8ZHCbSO/smwiLdacGgy2tDZU&#10;Xve/VsG5xZup/jbTU4N5PK5v4bj1pVKDfreagYjUxbf4373TCvJxmp/OpCMgFy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ID3Sr8AAADcAAAADwAAAAAAAAAAAAAAAACh&#10;AgAAZHJzL2Rvd25yZXYueG1sUEsFBgAAAAAEAAQA+QAAAI0DAAAAAA==&#10;" strokeweight="36e-5mm"/>
                  <v:line id="Line 848" o:spid="_x0000_s1872" style="position:absolute;flip:x y;visibility:visible;mso-wrap-style:square" from="3519,7370" to="3551,7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sdZ8MAAADcAAAADwAAAGRycy9kb3ducmV2LnhtbESPQWsCMRSE70L/Q3iFXkSztmhlNYpI&#10;LeLNtd4fm+dmMXlZklTXf98UCj0OM/MNs1z3zoobhdh6VjAZFyCIa69bbhR8nXajOYiYkDVaz6Tg&#10;QRHWq6fBEkvt73ykW5UakSEcS1RgUupKKWNtyGEc+444excfHKYsQyN1wHuGOytfi2ImHbacFwx2&#10;tDVUX6tvp+Dt/XzaX+3QHHbRmY9PW9Wz8FDq5bnfLEAk6tN/+K+91wrm0wn8nslHQK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Q7HWfDAAAA3AAAAA8AAAAAAAAAAAAA&#10;AAAAoQIAAGRycy9kb3ducmV2LnhtbFBLBQYAAAAABAAEAPkAAACRAwAAAAA=&#10;" strokeweight="0"/>
                  <v:line id="Line 849" o:spid="_x0000_s1873" style="position:absolute;flip:x y;visibility:visible;mso-wrap-style:square" from="3519,7364" to="3551,7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mDEMMAAADcAAAADwAAAGRycy9kb3ducmV2LnhtbESPQWsCMRSE74X+h/AKvRTNaqmV1Sgi&#10;tUhvrvX+2Dw3i8nLkkRd/31TEDwOM/MNM1/2zooLhdh6VjAaFiCIa69bbhT87jeDKYiYkDVaz6Tg&#10;RhGWi+enOZbaX3lHlyo1IkM4lqjApNSVUsbakMM49B1x9o4+OExZhkbqgNcMd1aOi2IiHbacFwx2&#10;tDZUn6qzU/D+edhvT/bN/GyiM1/ftqon4abU60u/moFI1KdH+N7eagXTjzH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TpgxDDAAAA3AAAAA8AAAAAAAAAAAAA&#10;AAAAoQIAAGRycy9kb3ducmV2LnhtbFBLBQYAAAAABAAEAPkAAACRAwAAAAA=&#10;" strokeweight="0"/>
                  <v:line id="Line 850" o:spid="_x0000_s1874" style="position:absolute;flip:x y;visibility:visible;mso-wrap-style:square" from="3519,7370" to="3551,7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Umi8MAAADcAAAADwAAAGRycy9kb3ducmV2LnhtbESPQWsCMRSE74X+h/AKvRTNtqKV1ShF&#10;qog313p/bJ6bxeRlSaKu/74RCj0OM/MNM1/2zoorhdh6VvA+LEAQ11633Cj4OawHUxAxIWu0nknB&#10;nSIsF89Pcyy1v/GerlVqRIZwLFGBSakrpYy1IYdx6Dvi7J18cJiyDI3UAW8Z7qz8KIqJdNhyXjDY&#10;0cpQfa4uTsHo83jYnu2b2a2jM98bW9WTcFfq9aX/moFI1Kf/8F97qxVMxyN4nMlH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ulJovDAAAA3AAAAA8AAAAAAAAAAAAA&#10;AAAAoQIAAGRycy9kb3ducmV2LnhtbFBLBQYAAAAABAAEAPkAAACRAwAAAAA=&#10;" strokeweight="0"/>
                  <v:line id="Line 851" o:spid="_x0000_s1875" style="position:absolute;flip:x y;visibility:visible;mso-wrap-style:square" from="3519,7370" to="3551,7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Ey+/8MAAADcAAAADwAAAGRycy9kb3ducmV2LnhtbESPQWsCMRSE70L/Q3iFXopmW1uVrVGK&#10;aBFvXfX+2LxuFpOXJYm6/vumUPA4zMw3zHzZOysuFGLrWcHLqABBXHvdcqPgsN8MZyBiQtZoPZOC&#10;G0VYLh4Gcyy1v/I3XarUiAzhWKICk1JXShlrQw7jyHfE2fvxwWHKMjRSB7xmuLPytSgm0mHLecFg&#10;RytD9ak6OwXj6XG/Pdlns9tEZ9Zftqon4abU02P/+QEiUZ/u4f/2ViuYvb/B35l8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Mvv/DAAAA3AAAAA8AAAAAAAAAAAAA&#10;AAAAoQIAAGRycy9kb3ducmV2LnhtbFBLBQYAAAAABAAEAPkAAACRAwAAAAA=&#10;" strokeweight="0"/>
                  <v:line id="Line 852" o:spid="_x0000_s1876" style="position:absolute;flip:x y;visibility:visible;mso-wrap-style:square" from="3513,7370" to="3551,7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AbZMMAAADcAAAADwAAAGRycy9kb3ducmV2LnhtbESPT2sCMRTE7wW/Q3hCL0WzrfiH1Sil&#10;VJHeXPX+2Dw3i8nLkqS6fvumUOhxmJnfMKtN76y4UYitZwWv4wIEce11y42C03E7WoCICVmj9UwK&#10;HhRhsx48rbDU/s4HulWpERnCsUQFJqWulDLWhhzGse+Is3fxwWHKMjRSB7xnuLPyrShm0mHLecFg&#10;Rx+G6mv17RRM5ufj/mpfzNc2OvO5s1U9Cw+lnof9+xJEoj79h//ae61gMZ3C75l8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sAG2TDAAAA3AAAAA8AAAAAAAAAAAAA&#10;AAAAoQIAAGRycy9kb3ducmV2LnhtbFBLBQYAAAAABAAEAPkAAACRAwAAAAA=&#10;" strokeweight="0"/>
                  <v:line id="Line 853" o:spid="_x0000_s1877" style="position:absolute;flip:x y;visibility:visible;mso-wrap-style:square" from="3526,7370" to="3557,7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KFE8MAAADcAAAADwAAAGRycy9kb3ducmV2LnhtbESPQWsCMRSE74X+h/CEXopmbekqq1GK&#10;1CK9da33x+a5WUxeliTV9d83BcHjMDPfMMv14Kw4U4idZwXTSQGCuPG641bBz347noOICVmj9UwK&#10;rhRhvXp8WGKl/YW/6VynVmQIxwoVmJT6SsrYGHIYJ74nzt7RB4cpy9BKHfCS4c7Kl6IopcOO84LB&#10;njaGmlP96xS8zg773ck+m69tdObj09ZNGa5KPY2G9wWIREO6h2/tnVYwfyvh/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ShRPDAAAA3AAAAA8AAAAAAAAAAAAA&#10;AAAAoQIAAGRycy9kb3ducmV2LnhtbFBLBQYAAAAABAAEAPkAAACRAwAAAAA=&#10;" strokeweight="0"/>
                  <v:line id="Line 854" o:spid="_x0000_s1878" style="position:absolute;visibility:visible;mso-wrap-style:square" from="3513,7364" to="3513,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iOfR8MAAADcAAAADwAAAGRycy9kb3ducmV2LnhtbESPQYvCMBSE78L+h/AWvGmqoNZqlGVR&#10;XG+uq+Dx0TzbYPNSmqj1328EweMwM98w82VrK3GjxhvHCgb9BARx7rThQsHhb91LQfiArLFyTAoe&#10;5GG5+OjMMdPuzr9024dCRAj7DBWUIdSZlD4vyaLvu5o4emfXWAxRNoXUDd4j3FZymCRjadFwXCix&#10;pu+S8sv+ahWY3Xgz2k6O06NcbcLglF5SYw9KdT/brxmIQG14h1/tH60gHU3geSYeAbn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Ijn0fDAAAA3AAAAA8AAAAAAAAAAAAA&#10;AAAAoQIAAGRycy9kb3ducmV2LnhtbFBLBQYAAAAABAAEAPkAAACRAwAAAAA=&#10;" strokeweight="0"/>
                  <v:line id="Line 855" o:spid="_x0000_s1879" style="position:absolute;visibility:visible;mso-wrap-style:square" from="3513,7364" to="3545,7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wLNcAAAADcAAAADwAAAGRycy9kb3ducmV2LnhtbERPy4rCMBTdD/gP4QqzG1MFtVajiMyg&#10;7nyCy0tzbYPNTWkyWv/eLASXh/OeLVpbiTs13jhW0O8lIIhzpw0XCk7Hv58UhA/IGivHpOBJHhbz&#10;ztcMM+0evKf7IRQihrDPUEEZQp1J6fOSLPqeq4kjd3WNxRBhU0jd4COG20oOkmQkLRqODSXWtCop&#10;vx3+rQKzG62H2/F5cpa/69C/pLfU2JNS3912OQURqA0f8du90QrSYVwbz8QjIO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O8CzXAAAAA3AAAAA8AAAAAAAAAAAAAAAAA&#10;oQIAAGRycy9kb3ducmV2LnhtbFBLBQYAAAAABAAEAPkAAACOAwAAAAA=&#10;" strokeweight="0"/>
                  <v:oval id="Oval 856" o:spid="_x0000_s1880" style="position:absolute;left:3557;top:7771;width:1114;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fEuMQA&#10;AADcAAAADwAAAGRycy9kb3ducmV2LnhtbESPT2sCMRTE7wW/Q3hCbzWr2KKrUaQgFHpo/XPw+Nw8&#10;d4Obl3QTNX77plDwOMzMb5j5MtlWXKkLxrGC4aAAQVw5bbhWsN+tXyYgQkTW2DomBXcKsFz0nuZY&#10;anfjDV23sRYZwqFEBU2MvpQyVA1ZDAPnibN3cp3FmGVXS93hLcNtK0dF8SYtGs4LDXp6b6g6by9W&#10;gfff43FKXyaM0unHfPJxcz8clXrup9UMRKQUH+H/9odWMHmdwt+ZfAT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3xLjEAAAA3AAAAA8AAAAAAAAAAAAAAAAAmAIAAGRycy9k&#10;b3ducmV2LnhtbFBLBQYAAAAABAAEAPUAAACJAwAAAAA=&#10;" fillcolor="#ffc" strokecolor="#903" strokeweight="0"/>
                  <v:rect id="Rectangle 857" o:spid="_x0000_s1881" style="position:absolute;left:3927;top:7835;width:349;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sM4L0A&#10;AADcAAAADwAAAGRycy9kb3ducmV2LnhtbERPy4rCMBTdD/gP4QruxlQXUqpRRBB0cGP1Ay7N7QOT&#10;m5JE2/l7sxBcHs57sxutES/yoXOsYDHPQBBXTnfcKLjfjr85iBCRNRrHpOCfAuy2k58NFtoNfKVX&#10;GRuRQjgUqKCNsS+kDFVLFsPc9cSJq523GBP0jdQehxRujVxm2Upa7Dg1tNjToaXqUT6tAnkrj0Ne&#10;Gp+5v2V9MefTtSan1Gw67tcgIo3xK/64T1pBvkrz05l0BOT2D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9TsM4L0AAADcAAAADwAAAAAAAAAAAAAAAACYAgAAZHJzL2Rvd25yZXYu&#10;eG1sUEsFBgAAAAAEAAQA9QAAAIIDA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
                      </w:txbxContent>
                    </v:textbox>
                  </v:rect>
                  <v:rect id="Rectangle 858" o:spid="_x0000_s1882" style="position:absolute;left:3736;top:7937;width:72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epe8EA&#10;AADcAAAADwAAAGRycy9kb3ducmV2LnhtbESPzYoCMRCE78K+Q2jBm2b0IMNoFBEEXbw47gM0k54f&#10;TDpDknXGt98Iwh6LqvqK2u5Ha8STfOgcK1guMhDEldMdNwp+7qd5DiJEZI3GMSl4UYD97muyxUK7&#10;gW/0LGMjEoRDgQraGPtCylC1ZDEsXE+cvNp5izFJ30jtcUhwa+Qqy9bSYsdpocWeji1Vj/LXKpD3&#10;8jTkpfGZ+17VV3M532pySs2m42EDItIY/8Of9lkryNdLeJ9JR0D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p3qXvBAAAA3AAAAA8AAAAAAAAAAAAAAAAAmAIAAGRycy9kb3du&#10;cmV2LnhtbFBLBQYAAAAABAAEAPUAAACGAw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inscrição</w:t>
                          </w:r>
                          <w:proofErr w:type="spellEnd"/>
                          <w:proofErr w:type="gramEnd"/>
                          <w:r>
                            <w:rPr>
                              <w:rFonts w:ascii="Tahoma" w:hAnsi="Tahoma" w:cs="Tahoma"/>
                              <w:b/>
                              <w:bCs/>
                              <w:color w:val="000000"/>
                              <w:sz w:val="8"/>
                              <w:szCs w:val="8"/>
                              <w:lang w:val="en-US"/>
                            </w:rPr>
                            <w:t xml:space="preserve"> do </w:t>
                          </w:r>
                          <w:proofErr w:type="spellStart"/>
                          <w:r>
                            <w:rPr>
                              <w:rFonts w:ascii="Tahoma" w:hAnsi="Tahoma" w:cs="Tahoma"/>
                              <w:b/>
                              <w:bCs/>
                              <w:color w:val="000000"/>
                              <w:sz w:val="8"/>
                              <w:szCs w:val="8"/>
                              <w:lang w:val="en-US"/>
                            </w:rPr>
                            <w:t>plano</w:t>
                          </w:r>
                          <w:proofErr w:type="spellEnd"/>
                          <w:r>
                            <w:rPr>
                              <w:rFonts w:ascii="Tahoma" w:hAnsi="Tahoma" w:cs="Tahoma"/>
                              <w:b/>
                              <w:bCs/>
                              <w:color w:val="000000"/>
                              <w:sz w:val="8"/>
                              <w:szCs w:val="8"/>
                              <w:lang w:val="en-US"/>
                            </w:rPr>
                            <w:t xml:space="preserve"> </w:t>
                          </w:r>
                        </w:p>
                      </w:txbxContent>
                    </v:textbox>
                  </v:rect>
                  <v:rect id="Rectangle 859" o:spid="_x0000_s1883" style="position:absolute;left:3927;top:8038;width:360;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U3DMEA&#10;AADcAAAADwAAAGRycy9kb3ducmV2LnhtbESP3YrCMBSE7wXfIZwF7zTdXkjpGmVZEFS8se4DHJrT&#10;HzY5KUm09e2NIOzlMDPfMJvdZI24kw+9YwWfqwwEce10z62C3+t+WYAIEVmjcUwKHhRgt53PNlhq&#10;N/KF7lVsRYJwKFFBF+NQShnqjiyGlRuIk9c4bzEm6VupPY4Jbo3Ms2wtLfacFjoc6Kej+q+6WQXy&#10;Wu3HojI+c6e8OZvj4dKQU2rxMX1/gYg0xf/wu33QCop1Dq8z6QjI7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lNwzBAAAA3AAAAA8AAAAAAAAAAAAAAAAAmAIAAGRycy9kb3du&#10;cmV2LnhtbFBLBQYAAAAABAAEAPUAAACGAw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saúde</w:t>
                          </w:r>
                          <w:proofErr w:type="spellEnd"/>
                        </w:p>
                      </w:txbxContent>
                    </v:textbox>
                  </v:rect>
                  <v:line id="Line 860" o:spid="_x0000_s1884" style="position:absolute;visibility:visible;mso-wrap-style:square" from="3570,7784" to="3570,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RT+cUAAADcAAAADwAAAGRycy9kb3ducmV2LnhtbESPT2vCQBTE74LfYXmCN92oNKapq0hp&#10;UW+tf6DHR/Y1Wcy+Ddmtpt/eFQSPw8z8hlmsOluLC7XeOFYwGScgiAunDZcKjofPUQbCB2SNtWNS&#10;8E8eVst+b4G5dlf+pss+lCJC2OeooAqhyaX0RUUW/dg1xNH7da3FEGVbSt3iNcJtLadJkkqLhuNC&#10;hQ29V1Sc939WgflKNy+7+en1JD82YfKTnTNjj0oNB936DUSgLjzDj/ZWK8jSG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3RT+cUAAADcAAAADwAAAAAAAAAA&#10;AAAAAAChAgAAZHJzL2Rvd25yZXYueG1sUEsFBgAAAAAEAAQA+QAAAJMDAAAAAA==&#10;" strokeweight="0"/>
                  <v:line id="Line 861" o:spid="_x0000_s1885" style="position:absolute;visibility:visible;mso-wrap-style:square" from="3570,7784" to="3596,7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J3LjcUAAADcAAAADwAAAGRycy9kb3ducmV2LnhtbESPT2vCQBTE74LfYXmCN90oNqapq0hp&#10;UW+tf6DHR/Y1Wcy+Ddmtpt/eFQSPw8z8hlmsOluLC7XeOFYwGScgiAunDZcKjofPUQbCB2SNtWNS&#10;8E8eVst+b4G5dlf+pss+lCJC2OeooAqhyaX0RUUW/dg1xNH7da3FEGVbSt3iNcJtLadJkkqLhuNC&#10;hQ29V1Sc939WgflKNy+7+en1JD82YfKTnTNjj0oNB936DUSgLjzDj/ZWK8jSG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J3LjcUAAADcAAAADwAAAAAAAAAA&#10;AAAAAAChAgAAZHJzL2Rvd25yZXYueG1sUEsFBgAAAAAEAAQA+QAAAJMDAAAAAA==&#10;" strokeweight="0"/>
                  <v:line id="Line 862" o:spid="_x0000_s1886" style="position:absolute;flip:x;visibility:visible;mso-wrap-style:square" from="3577,7790" to="3596,7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Vd08YAAADcAAAADwAAAGRycy9kb3ducmV2LnhtbESPQWsCMRSE70L/Q3iF3jSrUCtbo4hi&#10;KQUr2nro7bl57i5uXpYkuum/N4WCx2FmvmGm82gacSXna8sKhoMMBHFhdc2lgu+vdX8CwgdkjY1l&#10;UvBLHuazh94Uc2073tF1H0qRIOxzVFCF0OZS+qIig35gW+LknawzGJJ0pdQOuwQ3jRxl2VgarDkt&#10;VNjSsqLivL8YBbvPFz66t0s8x2O32f4cyo/DaqHU02NcvIIIFMM9/N9+1wom42f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01XdPGAAAA3AAAAA8AAAAAAAAA&#10;AAAAAAAAoQIAAGRycy9kb3ducmV2LnhtbFBLBQYAAAAABAAEAPkAAACUAwAAAAA=&#10;" strokeweight="0"/>
                  <v:line id="Line 863" o:spid="_x0000_s1887" style="position:absolute;flip:y;visibility:visible;mso-wrap-style:square" from="3577,7790" to="3577,7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fDpMYAAADcAAAADwAAAGRycy9kb3ducmV2LnhtbESPQWsCMRSE70L/Q3gFb5ptD1vZGkVa&#10;WqRQi1oP3p6b5+7i5mVJopv+e1MQPA4z8w0znUfTigs531hW8DTOQBCXVjdcKfjdfowmIHxA1tha&#10;JgV/5GE+exhMsdC25zVdNqESCcK+QAV1CF0hpS9rMujHtiNO3tE6gyFJV0ntsE9w08rnLMulwYbT&#10;Qo0dvdVUnjZno2C9euGD+zzHUzz03z/7XfW1e18oNXyMi1cQgWK4h2/tpVYwyXP4P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3nw6TGAAAA3AAAAA8AAAAAAAAA&#10;AAAAAAAAoQIAAGRycy9kb3ducmV2LnhtbFBLBQYAAAAABAAEAPkAAACUAwAAAAA=&#10;" strokeweight="0"/>
                  <v:line id="Line 864" o:spid="_x0000_s1888" style="position:absolute;visibility:visible;mso-wrap-style:square" from="3570,7784" to="3602,7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9V+sUAAADcAAAADwAAAGRycy9kb3ducmV2LnhtbESPT2vCQBTE7wW/w/KE3upGwRijGxGp&#10;2N5a/4DHR/aZLMm+Ddmtpt++Wyj0OMzMb5j1ZrCtuFPvjWMF00kCgrh02nCl4Hzav2QgfEDW2Dom&#10;Bd/kYVOMntaYa/fgT7ofQyUihH2OCuoQulxKX9Zk0U9cRxy9m+sthij7SuoeHxFuWzlLklRaNBwX&#10;auxoV1PZHL+sAvORHubvi8vyIl8PYXrNmszYs1LP42G7AhFoCP/hv/abVpClC/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E9V+sUAAADcAAAADwAAAAAAAAAA&#10;AAAAAAChAgAAZHJzL2Rvd25yZXYueG1sUEsFBgAAAAAEAAQA+QAAAJMDAAAAAA==&#10;" strokeweight="0"/>
                  <v:line id="Line 865" o:spid="_x0000_s1889" style="position:absolute;visibility:visible;mso-wrap-style:square" from="3570,7803" to="3570,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DBiMIAAADcAAAADwAAAGRycy9kb3ducmV2LnhtbERPz2vCMBS+C/sfwhvspmkHq101ljE2&#10;1JtzCjs+mmcb2ryUJqv1vzeHwY4f3+91OdlOjDR441hBukhAEFdOG64VnL4/5zkIH5A1do5JwY08&#10;lJuH2RoL7a78ReMx1CKGsC9QQRNCX0jpq4Ys+oXriSN3cYPFEOFQSz3gNYbbTj4nSSYtGo4NDfb0&#10;3lDVHn+tAnPIti/75fn1LD+2If3J29zYk1JPj9PbCkSgKfyL/9w7rSDP4tp4Jh4Bub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dDBiMIAAADcAAAADwAAAAAAAAAAAAAA&#10;AAChAgAAZHJzL2Rvd25yZXYueG1sUEsFBgAAAAAEAAQA+QAAAJADAAAAAA==&#10;" strokeweight="0"/>
                  <v:line id="Line 866" o:spid="_x0000_s1890" style="position:absolute;visibility:visible;mso-wrap-style:square" from="3577,7784" to="3577,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xkE8QAAADcAAAADwAAAGRycy9kb3ducmV2LnhtbESPQWvCQBSE70L/w/IK3nSjYBpTVxFR&#10;tLc2Knh8ZF+TxezbkF01/vtuodDjMDPfMItVbxtxp84bxwom4wQEcem04UrB6bgbZSB8QNbYOCYF&#10;T/KwWr4MFphr9+AvuhehEhHCPkcFdQhtLqUva7Lox64ljt636yyGKLtK6g4fEW4bOU2SVFo0HBdq&#10;bGlTU3ktblaB+Uz3s4+38/wst/swuWTXzNiTUsPXfv0OIlAf/sN/7YNWkKVz+D0Tj4B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nGQTxAAAANwAAAAPAAAAAAAAAAAA&#10;AAAAAKECAABkcnMvZG93bnJldi54bWxQSwUGAAAAAAQABAD5AAAAkgMAAAAA&#10;" strokeweight="0"/>
                  <v:line id="Line 867" o:spid="_x0000_s1891" style="position:absolute;visibility:visible;mso-wrap-style:square" from="3570,7790" to="3602,7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9bU8EAAADcAAAADwAAAGRycy9kb3ducmV2LnhtbERPTYvCMBC9C/sfwix401RB7VajLLKi&#10;3rSr4HFoZttgMylNVuu/NwfB4+N9L1adrcWNWm8cKxgNExDEhdOGSwWn380gBeEDssbaMSl4kIfV&#10;8qO3wEy7Ox/plodSxBD2GSqoQmgyKX1RkUU/dA1x5P5cazFE2JZSt3iP4baW4ySZSouGY0OFDa0r&#10;Kq75v1VgDtPtZD87f53lzzaMLuk1NfakVP+z+56DCNSFt/jl3mkF6SzOj2fiEZD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f1tTwQAAANwAAAAPAAAAAAAAAAAAAAAA&#10;AKECAABkcnMvZG93bnJldi54bWxQSwUGAAAAAAQABAD5AAAAjwMAAAAA&#10;" strokeweight="0"/>
                  <v:line id="Line 868" o:spid="_x0000_s1892" style="position:absolute;visibility:visible;mso-wrap-style:square" from="3570,7790" to="3602,7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P+yMQAAADcAAAADwAAAGRycy9kb3ducmV2LnhtbESPQWvCQBSE7wX/w/KE3uomghqjq4hU&#10;bG82Knh8ZJ/JYvZtyG41/ffdgtDjMDPfMMt1bxtxp84bxwrSUQKCuHTacKXgdNy9ZSB8QNbYOCYF&#10;P+RhvRq8LDHX7sFfdC9CJSKEfY4K6hDaXEpf1mTRj1xLHL2r6yyGKLtK6g4fEW4bOU6SqbRoOC7U&#10;2NK2pvJWfFsF5jDdTz5n5/lZvu9DeslumbEnpV6H/WYBIlAf/sPP9odWkM1S+DsTj4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M/7IxAAAANwAAAAPAAAAAAAAAAAA&#10;AAAAAKECAABkcnMvZG93bnJldi54bWxQSwUGAAAAAAQABAD5AAAAkgMAAAAA&#10;" strokeweight="0"/>
                  <v:line id="Line 869" o:spid="_x0000_s1893" style="position:absolute;visibility:visible;mso-wrap-style:square" from="3577,7784" to="3577,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Fgv8UAAADcAAAADwAAAGRycy9kb3ducmV2LnhtbESPzWrDMBCE74W8g9hAb42cQGzXjWJC&#10;aEh7a/6gx8Xa2sLWylhq4r59VSjkOMzMN8yqHG0nrjR441jBfJaAIK6cNlwrOJ92TzkIH5A1do5J&#10;wQ95KNeThxUW2t34QNdjqEWEsC9QQRNCX0jpq4Ys+pnriaP35QaLIcqhlnrAW4TbTi6SJJUWDceF&#10;BnvaNlS1x2+rwHyk++V7dnm+yNd9mH/mbW7sWanH6bh5ARFoDPfwf/tNK8izBfydi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eFgv8UAAADcAAAADwAAAAAAAAAA&#10;AAAAAAChAgAAZHJzL2Rvd25yZXYueG1sUEsFBgAAAAAEAAQA+QAAAJMDAAAAAA==&#10;" strokeweight="0"/>
                  <v:line id="Line 870" o:spid="_x0000_s1894" style="position:absolute;visibility:visible;mso-wrap-style:square" from="3577,7784" to="3577,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3FJMUAAADcAAAADwAAAGRycy9kb3ducmV2LnhtbESPQWvCQBSE70L/w/IKvdWNLZo0dQ1F&#10;FOvNWoUeH9nXZDH7NmTXGP99Vyh4HGbmG2ZeDLYRPXXeOFYwGScgiEunDVcKDt/r5wyED8gaG8ek&#10;4EoeisXDaI65dhf+on4fKhEh7HNUUIfQ5lL6siaLfuxa4uj9us5iiLKrpO7wEuG2kS9JMpMWDceF&#10;Glta1lSe9merwOxmm+k2Pb4d5WoTJj/ZKTP2oNTT4/DxDiLQEO7h//anVpClr3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q3FJMUAAADcAAAADwAAAAAAAAAA&#10;AAAAAAChAgAAZHJzL2Rvd25yZXYueG1sUEsFBgAAAAAEAAQA+QAAAJMDAAAAAA==&#10;" strokeweight="0"/>
                  <v:line id="Line 871" o:spid="_x0000_s1895" style="position:absolute;visibility:visible;mso-wrap-style:square" from="3570,7784" to="3602,7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RdUMUAAADcAAAADwAAAGRycy9kb3ducmV2LnhtbESPQWvCQBSE70L/w/IKvdWNpZo0dQ1F&#10;FOvNWoUeH9nXZDH7NmTXGP99Vyh4HGbmG2ZeDLYRPXXeOFYwGScgiEunDVcKDt/r5wyED8gaG8ek&#10;4EoeisXDaI65dhf+on4fKhEh7HNUUIfQ5lL6siaLfuxa4uj9us5iiLKrpO7wEuG2kS9JMpMWDceF&#10;Glta1lSe9merwOxmm+k2Pb4d5WoTJj/ZKTP2oNTT4/DxDiLQEO7h//anVpClr3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URdUMUAAADcAAAADwAAAAAAAAAA&#10;AAAAAAChAgAAZHJzL2Rvd25yZXYueG1sUEsFBgAAAAAEAAQA+QAAAJMDAAAAAA==&#10;" strokeweight="0"/>
                  <v:line id="Line 872" o:spid="_x0000_s1896" style="position:absolute;visibility:visible;mso-wrap-style:square" from="3570,7790" to="3602,7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j4y8MAAADcAAAADwAAAGRycy9kb3ducmV2LnhtbESPQYvCMBSE78L+h/AWvGmqoNZqlGVR&#10;XG+uq+Dx0TzbYPNSmqj1328EweMwM98w82VrK3GjxhvHCgb9BARx7rThQsHhb91LQfiArLFyTAoe&#10;5GG5+OjMMdPuzr9024dCRAj7DBWUIdSZlD4vyaLvu5o4emfXWAxRNoXUDd4j3FZymCRjadFwXCix&#10;pu+S8sv+ahWY3Xgz2k6O06NcbcLglF5SYw9KdT/brxmIQG14h1/tH60gnYzgeSYeAbn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I+MvDAAAA3AAAAA8AAAAAAAAAAAAA&#10;AAAAoQIAAGRycy9kb3ducmV2LnhtbFBLBQYAAAAABAAEAPkAAACRAwAAAAA=&#10;" strokeweight="0"/>
                  <v:line id="Line 873" o:spid="_x0000_s1897" style="position:absolute;visibility:visible;mso-wrap-style:square" from="3570,7784" to="3570,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pmvMUAAADcAAAADwAAAGRycy9kb3ducmV2LnhtbESPT2vCQBTE7wW/w/KE3upGwRijGxGp&#10;2N5a/4DHR/aZLMm+Ddmtpt++Wyj0OMzMb5j1ZrCtuFPvjWMF00kCgrh02nCl4Hzav2QgfEDW2Dom&#10;Bd/kYVOMntaYa/fgT7ofQyUihH2OCuoQulxKX9Zk0U9cRxy9m+sthij7SuoeHxFuWzlLklRaNBwX&#10;auxoV1PZHL+sAvORHubvi8vyIl8PYXrNmszYs1LP42G7AhFoCP/hv/abVpAt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tpmvMUAAADcAAAADwAAAAAAAAAA&#10;AAAAAAChAgAAZHJzL2Rvd25yZXYueG1sUEsFBgAAAAAEAAQA+QAAAJMDAAAAAA==&#10;" strokeweight="0"/>
                  <v:line id="Line 874" o:spid="_x0000_s1898" style="position:absolute;flip:x;visibility:visible;mso-wrap-style:square" from="3570,7784" to="3602,7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Lw4sYAAADcAAAADwAAAGRycy9kb3ducmV2LnhtbESPQWsCMRSE7wX/Q3hCbzVrD11ZjSKW&#10;llKoRasHb8/Nc3dx87Ik0U3/vSkIPQ4z8w0zW0TTiis531hWMB5lIIhLqxuuFOx+3p4mIHxA1tha&#10;JgW/5GExHzzMsNC25w1dt6ESCcK+QAV1CF0hpS9rMuhHtiNO3sk6gyFJV0ntsE9w08rnLHuRBhtO&#10;CzV2tKqpPG8vRsFmnfPRvV/iOR77r+/Dvvrcvy6VehzG5RREoBj+w/f2h1YwyXP4O5OO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dy8OLGAAAA3AAAAA8AAAAAAAAA&#10;AAAAAAAAoQIAAGRycy9kb3ducmV2LnhtbFBLBQYAAAAABAAEAPkAAACUAwAAAAA=&#10;" strokeweight="0"/>
                  <v:line id="Line 875" o:spid="_x0000_s1899" style="position:absolute;visibility:visible;mso-wrap-style:square" from="3577,7790" to="3608,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OnLL8AAADcAAAADwAAAGRycy9kb3ducmV2LnhtbERPPW/CMBDdK/EfrENiKw4dIAQMQggk&#10;1lIE6xEfcUR8DrYLob8eD5UYn973fNnZRtzJh9qxgtEwA0FcOl1zpeDws/3MQYSIrLFxTAqeFGC5&#10;6H3MsdDuwd9038dKpBAOBSowMbaFlKE0ZDEMXUucuIvzFmOCvpLa4yOF20Z+ZdlYWqw5NRhsaW2o&#10;vO5/rYJzizdT/W2mpwbzeFzfwnHrS6UG/W41AxGpi2/xv3unFeSTtDadSUdALl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1UOnLL8AAADcAAAADwAAAAAAAAAAAAAAAACh&#10;AgAAZHJzL2Rvd25yZXYueG1sUEsFBgAAAAAEAAQA+QAAAI0DAAAAAA==&#10;" strokeweight="36e-5mm"/>
                  <v:line id="Line 876" o:spid="_x0000_s1900" style="position:absolute;flip:x y;visibility:visible;mso-wrap-style:square" from="3577,7790" to="3608,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hNAcMAAADcAAAADwAAAGRycy9kb3ducmV2LnhtbESPT2sCMRTE7wW/Q3hCL0WzreCf1Sil&#10;VJHeXPX+2Dw3i8nLkqS6fvumUOhxmJnfMKtN76y4UYitZwWv4wIEce11y42C03E7moOICVmj9UwK&#10;HhRhsx48rbDU/s4HulWpERnCsUQFJqWulDLWhhzGse+Is3fxwWHKMjRSB7xnuLPyrSim0mHLecFg&#10;Rx+G6mv17RRMZufj/mpfzNc2OvO5s1U9DQ+lnof9+xJEoj79h//ae61gPlvA75l8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H4TQHDAAAA3AAAAA8AAAAAAAAAAAAA&#10;AAAAoQIAAGRycy9kb3ducmV2LnhtbFBLBQYAAAAABAAEAPkAAACRAwAAAAA=&#10;" strokeweight="0"/>
                  <v:line id="Line 877" o:spid="_x0000_s1901" style="position:absolute;flip:x y;visibility:visible;mso-wrap-style:square" from="3577,7784" to="3608,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eUu8AAAADcAAAADwAAAGRycy9kb3ducmV2LnhtbERPTWsCMRC9F/ofwhS8lJpVQZetUUpR&#10;kd662vuwmW4Wk8mSRF3/vTkIHh/ve7kenBUXCrHzrGAyLkAQN1533Co4HrYfJYiYkDVaz6TgRhHW&#10;q9eXJVbaX/mXLnVqRQ7hWKECk1JfSRkbQw7j2PfEmfv3wWHKMLRSB7zmcGfltCjm0mHHucFgT9+G&#10;mlN9dgpmi7/D/mTfzc82OrPZ2bqZh5tSo7fh6xNEoiE9xQ/3Xisoyzw/n8lHQK7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UXlLvAAAAA3AAAAA8AAAAAAAAAAAAAAAAA&#10;oQIAAGRycy9kb3ducmV2LnhtbFBLBQYAAAAABAAEAPkAAACOAwAAAAA=&#10;" strokeweight="0"/>
                  <v:line id="Line 878" o:spid="_x0000_s1902" style="position:absolute;flip:x y;visibility:visible;mso-wrap-style:square" from="3577,7790" to="3608,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sxIMMAAADcAAAADwAAAGRycy9kb3ducmV2LnhtbESPQWsCMRSE74X+h/AKXkrNakGX1Sil&#10;VBFvXe39sXluFpOXJUl1/femIPQ4zMw3zHI9OCsuFGLnWcFkXIAgbrzuuFVwPGzeShAxIWu0nknB&#10;jSKsV89PS6y0v/I3XerUigzhWKECk1JfSRkbQw7j2PfE2Tv54DBlGVqpA14z3Fk5LYqZdNhxXjDY&#10;06eh5lz/OgXv85/D7mxfzX4Tnfna2rqZhZtSo5fhYwEi0ZD+w4/2Tisoywn8nclHQK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pbMSDDAAAA3AAAAA8AAAAAAAAAAAAA&#10;AAAAoQIAAGRycy9kb3ducmV2LnhtbFBLBQYAAAAABAAEAPkAAACRAwAAAAA=&#10;" strokeweight="0"/>
                  <v:line id="Line 879" o:spid="_x0000_s1903" style="position:absolute;flip:x y;visibility:visible;mso-wrap-style:square" from="3577,7790" to="3608,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mvV8MAAADcAAAADwAAAGRycy9kb3ducmV2LnhtbESPQWsCMRSE74X+h/AKXkrN1oIuq1FK&#10;URFvXe39sXluFpOXJUl1/femIPQ4zMw3zGI1OCsuFGLnWcH7uABB3HjdcavgeNi8lSBiQtZoPZOC&#10;G0VYLZ+fFlhpf+VvutSpFRnCsUIFJqW+kjI2hhzGse+Js3fywWHKMrRSB7xmuLNyUhRT6bDjvGCw&#10;py9Dzbn+dQo+Zj+H3dm+mv0mOrPe2rqZhptSo5fhcw4i0ZD+w4/2Tisoywn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qJr1fDAAAA3AAAAA8AAAAAAAAAAAAA&#10;AAAAoQIAAGRycy9kb3ducmV2LnhtbFBLBQYAAAAABAAEAPkAAACRAwAAAAA=&#10;" strokeweight="0"/>
                  <v:line id="Line 880" o:spid="_x0000_s1904" style="position:absolute;flip:x y;visibility:visible;mso-wrap-style:square" from="3570,7790" to="3608,7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UKzMMAAADcAAAADwAAAGRycy9kb3ducmV2LnhtbESPQWsCMRSE74L/ITzBi9RsK9hlNUop&#10;VaS3ru39sXluFpOXJUl1/fdGKPQ4zMw3zHo7OCsuFGLnWcHzvABB3Hjdcavg+7h7KkHEhKzReiYF&#10;N4qw3YxHa6y0v/IXXerUigzhWKECk1JfSRkbQw7j3PfE2Tv54DBlGVqpA14z3Fn5UhRL6bDjvGCw&#10;p3dDzbn+dQoWrz/Hw9nOzOcuOvOxt3WzDDelppPhbQUi0ZD+w3/tg1ZQlgt4nMlHQG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XFCszDAAAA3AAAAA8AAAAAAAAAAAAA&#10;AAAAoQIAAGRycy9kb3ducmV2LnhtbFBLBQYAAAAABAAEAPkAAACRAwAAAAA=&#10;" strokeweight="0"/>
                  <v:line id="Line 881" o:spid="_x0000_s1905" style="position:absolute;flip:x y;visibility:visible;mso-wrap-style:square" from="3583,7790" to="3615,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ySuMMAAADcAAAADwAAAGRycy9kb3ducmV2LnhtbESPQWsCMRSE74X+h/CEXopmbYsuq1GK&#10;1CK9da33x+a5WUxeliTV9d83BcHjMDPfMMv14Kw4U4idZwXTSQGCuPG641bBz347LkHEhKzReiYF&#10;V4qwXj0+LLHS/sLfdK5TKzKEY4UKTEp9JWVsDDmME98TZ+/og8OUZWilDnjJcGflS1HMpMOO84LB&#10;njaGmlP96xS8zg/73ck+m69tdObj09bNLFyVehoN7wsQiYZ0D9/aO62gLN/g/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oskrjDAAAA3AAAAA8AAAAAAAAAAAAA&#10;AAAAoQIAAGRycy9kb3ducmV2LnhtbFBLBQYAAAAABAAEAPkAAACRAwAAAAA=&#10;" strokeweight="0"/>
                  <v:line id="Line 882" o:spid="_x0000_s1906" style="position:absolute;visibility:visible;mso-wrap-style:square" from="3570,7784" to="3570,7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92I7MQAAADcAAAADwAAAGRycy9kb3ducmV2LnhtbESPT2sCMRTE7wW/Q3iCt5pV0MbVKCKK&#10;7a31D3h8bJ67wc3Lsom6/fZNodDjMDO/YRarztXiQW2wnjWMhhkI4sIby6WG03H3qkCEiGyw9kwa&#10;vinAatl7WWBu/JO/6HGIpUgQDjlqqGJscilDUZHDMPQNcfKuvnUYk2xLaVp8Jrir5TjLptKh5bRQ&#10;YUObiorb4e402M/pfvLxdp6d5XYfRxd1U9adtB70u/UcRKQu/of/2u9Gg1IT+D2TjoB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YjsxAAAANwAAAAPAAAAAAAAAAAA&#10;AAAAAKECAABkcnMvZG93bnJldi54bWxQSwUGAAAAAAQABAD5AAAAkgMAAAAA&#10;" strokeweight="0"/>
                  <v:line id="Line 883" o:spid="_x0000_s1907" style="position:absolute;visibility:visible;mso-wrap-style:square" from="3570,7784" to="3602,7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8Wm8QAAADcAAAADwAAAGRycy9kb3ducmV2LnhtbESPT2sCMRTE74V+h/AKvdWsha5xNUop&#10;Fdubf8HjY/PcDW5elk3U7bdvBMHjMDO/Yabz3jXiQl2wnjUMBxkI4tIby5WG3XbxpkCEiGyw8Uwa&#10;/ijAfPb8NMXC+Cuv6bKJlUgQDgVqqGNsCylDWZPDMPAtcfKOvnMYk+wqaTq8Jrhr5HuW5dKh5bRQ&#10;Y0tfNZWnzdlpsKt8+fE72o/38nsZhwd1UtbttH596T8nICL18RG+t3+MBqVyuJ1JR0DO/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DxabxAAAANwAAAAPAAAAAAAAAAAA&#10;AAAAAKECAABkcnMvZG93bnJldi54bWxQSwUGAAAAAAQABAD5AAAAkgMAAAAA&#10;" strokeweight="0"/>
                  <v:oval id="Oval 884" o:spid="_x0000_s1908" style="position:absolute;left:3557;top:8312;width:1095;height: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TZFsQA&#10;AADcAAAADwAAAGRycy9kb3ducmV2LnhtbESPQWsCMRSE74L/IbyCNzdbEbtsjVIEoeChanvo8bl5&#10;7oZuXuIm1fjvm0Khx2FmvmGW62R7caUhGMcKHosSBHHjtOFWwcf7dlqBCBFZY++YFNwpwHo1Hi2x&#10;1u7GB7oeYysyhEONCroYfS1laDqyGArnibN3doPFmOXQSj3gLcNtL2dluZAWDeeFDj1tOmq+jt9W&#10;gff7+TylNxNm6XwxOz4d7p8npSYP6eUZRKQU/8N/7VetoKqe4PdMPgJ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E2RbEAAAA3AAAAA8AAAAAAAAAAAAAAAAAmAIAAGRycy9k&#10;b3ducmV2LnhtbFBLBQYAAAAABAAEAPUAAACJAwAAAAA=&#10;" fillcolor="#ffc" strokecolor="#903" strokeweight="0"/>
                  <v:rect id="Rectangle 885" o:spid="_x0000_s1909" style="position:absolute;left:3914;top:8389;width:340;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HmHL8A&#10;AADcAAAADwAAAGRycy9kb3ducmV2LnhtbERPS2rDMBDdF3oHMYHuGjlZFONENiEQSEo3tnuAwRp/&#10;iDQykho7t68WhS4f73+sVmvEg3yYHCvYbTMQxJ3TEw8KvtvLew4iRGSNxjEpeFKAqnx9OWKh3cI1&#10;PZo4iBTCoUAFY4xzIWXoRrIYtm4mTlzvvMWYoB+k9rikcGvkPss+pMWJU8OIM51H6u7Nj1Ug2+ay&#10;5I3xmfvc91/mdq17ckq9bdbTAUSkNf6L/9xXrSDP09p0Jh0BWf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7QeYcvwAAANwAAAAPAAAAAAAAAAAAAAAAAJgCAABkcnMvZG93bnJl&#10;di54bWxQSwUGAAAAAAQABAD1AAAAhA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Reativar</w:t>
                          </w:r>
                          <w:proofErr w:type="spellEnd"/>
                          <w:r>
                            <w:rPr>
                              <w:rFonts w:ascii="Tahoma" w:hAnsi="Tahoma" w:cs="Tahoma"/>
                              <w:b/>
                              <w:bCs/>
                              <w:color w:val="000000"/>
                              <w:sz w:val="8"/>
                              <w:szCs w:val="8"/>
                              <w:lang w:val="en-US"/>
                            </w:rPr>
                            <w:t xml:space="preserve"> </w:t>
                          </w:r>
                        </w:p>
                      </w:txbxContent>
                    </v:textbox>
                  </v:rect>
                  <v:rect id="Rectangle 886" o:spid="_x0000_s1910" style="position:absolute;left:3844;top:8490;width:48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1Dh8IA&#10;AADcAAAADwAAAGRycy9kb3ducmV2LnhtbESPzYoCMRCE74LvEFrYm2bWg4yjUZYFQWUvjj5AM+n5&#10;YZPOkERnfHuzsOCxqKqvqO1+tEY8yIfOsYLPRQaCuHK640bB7XqY5yBCRNZoHJOCJwXY76aTLRba&#10;DXyhRxkbkSAcClTQxtgXUoaqJYth4Xri5NXOW4xJ+kZqj0OCWyOXWbaSFjtOCy329N1S9VverQJ5&#10;LQ9DXhqfufOy/jGn46Ump9THbPzagIg0xnf4v33UCvJ8DX9n0hGQu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DUOH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inscrição</w:t>
                          </w:r>
                          <w:proofErr w:type="spellEnd"/>
                          <w:proofErr w:type="gramEnd"/>
                          <w:r>
                            <w:rPr>
                              <w:rFonts w:ascii="Tahoma" w:hAnsi="Tahoma" w:cs="Tahoma"/>
                              <w:b/>
                              <w:bCs/>
                              <w:color w:val="000000"/>
                              <w:sz w:val="8"/>
                              <w:szCs w:val="8"/>
                              <w:lang w:val="en-US"/>
                            </w:rPr>
                            <w:t xml:space="preserve"> do </w:t>
                          </w:r>
                        </w:p>
                      </w:txbxContent>
                    </v:textbox>
                  </v:rect>
                  <v:rect id="Rectangle 887" o:spid="_x0000_s1911" style="position:absolute;left:3793;top:8592;width:60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58x74A&#10;AADcAAAADwAAAGRycy9kb3ducmV2LnhtbERPy4rCMBTdD/gP4QruxlQX0qlGEUFwxI3VD7g0tw9M&#10;bkoSbefvzUKY5eG8N7vRGvEiHzrHChbzDARx5XTHjYL77fidgwgRWaNxTAr+KMBuO/naYKHdwFd6&#10;lbERKYRDgQraGPtCylC1ZDHMXU+cuNp5izFB30jtcUjh1shllq2kxY5TQ4s9HVqqHuXTKpC38jjk&#10;pfGZOy/ri/k9XWtySs2m434NItIY/8Uf90kryH/S/HQmHQG5fQ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DufMe+AAAA3AAAAA8AAAAAAAAAAAAAAAAAmAIAAGRycy9kb3ducmV2&#10;LnhtbFBLBQYAAAAABAAEAPUAAACDAw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plano</w:t>
                          </w:r>
                          <w:proofErr w:type="spellEnd"/>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saúde</w:t>
                          </w:r>
                          <w:proofErr w:type="spellEnd"/>
                        </w:p>
                      </w:txbxContent>
                    </v:textbox>
                  </v:rect>
                  <v:line id="Line 888" o:spid="_x0000_s1912" style="position:absolute;visibility:visible;mso-wrap-style:square" from="3570,8325" to="3570,8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YMsQAAADcAAAADwAAAGRycy9kb3ducmV2LnhtbESPQWvCQBSE7wX/w/IEb3UTQY3RVUqx&#10;aG9qFXp8ZJ/JYvZtyG41/vuuIHgcZuYbZrHqbC2u1HrjWEE6TEAQF04bLhUcf77eMxA+IGusHZOC&#10;O3lYLXtvC8y1u/GerodQighhn6OCKoQml9IXFVn0Q9cQR+/sWoshyraUusVbhNtajpJkIi0ajgsV&#10;NvRZUXE5/FkFZjfZjL+np9lJrjch/c0umbFHpQb97mMOIlAXXuFne6sVZLMUHmfiEZ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PxgyxAAAANwAAAAPAAAAAAAAAAAA&#10;AAAAAKECAABkcnMvZG93bnJldi54bWxQSwUGAAAAAAQABAD5AAAAkgMAAAAA&#10;" strokeweight="0"/>
                  <v:line id="Line 889" o:spid="_x0000_s1913" style="position:absolute;visibility:visible;mso-wrap-style:square" from="3570,8325" to="3596,8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2GRcUAAADcAAAADwAAAGRycy9kb3ducmV2LnhtbESPQWvCQBSE7wX/w/IKvdWNQm2SuoqI&#10;kvZWo0KPj+xrsph9G7KrSf99t1DwOMzMN8xyPdpW3Kj3xrGC2TQBQVw5bbhWcDrun1MQPiBrbB2T&#10;gh/ysF5NHpaYazfwgW5lqEWEsM9RQRNCl0vpq4Ys+qnriKP37XqLIcq+lrrHIcJtK+dJspAWDceF&#10;BjvaNlRdyqtVYD4XxcvH6zk7y10RZl/pJTX2pNTT47h5AxFoDPfwf/tdK0izOf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e2GRcUAAADcAAAADwAAAAAAAAAA&#10;AAAAAAChAgAAZHJzL2Rvd25yZXYueG1sUEsFBgAAAAAEAAQA+QAAAJMDAAAAAA==&#10;" strokeweight="0"/>
                  <v:line id="Line 890" o:spid="_x0000_s1914" style="position:absolute;flip:x;visibility:visible;mso-wrap-style:square" from="3577,8331" to="3596,8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UQG8YAAADcAAAADwAAAGRycy9kb3ducmV2LnhtbESPQWsCMRSE74L/ITyhN83WQmu3RhFL&#10;RQq1aOuht+fmdXdx87Ik0Y3/3hQKHoeZ+YaZzqNpxJmcry0ruB9lIIgLq2suFXx/vQ0nIHxA1thY&#10;JgUX8jCf9XtTzLXteEvnXShFgrDPUUEVQptL6YuKDPqRbYmT92udwZCkK6V22CW4aeQ4yx6lwZrT&#10;QoUtLSsqjruTUbDdPPHBrU7xGA/dx+fPvnzfvy6UuhvExQuIQDHcwv/ttVYweX6A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hFEBvGAAAA3AAAAA8AAAAAAAAA&#10;AAAAAAAAoQIAAGRycy9kb3ducmV2LnhtbFBLBQYAAAAABAAEAPkAAACUAwAAAAA=&#10;" strokeweight="0"/>
                  <v:line id="Line 891" o:spid="_x0000_s1915" style="position:absolute;flip:y;visibility:visible;mso-wrap-style:square" from="3577,8331" to="3577,8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yIb8YAAADcAAAADwAAAGRycy9kb3ducmV2LnhtbESPQWsCMRSE74L/ITyhN81WSmu3RhFL&#10;RQq1aOuht+fmdXdx87Ik0Y3/3hQKHoeZ+YaZzqNpxJmcry0ruB9lIIgLq2suFXx/vQ0nIHxA1thY&#10;JgUX8jCf9XtTzLXteEvnXShFgrDPUUEVQptL6YuKDPqRbYmT92udwZCkK6V22CW4aeQ4yx6lwZrT&#10;QoUtLSsqjruTUbDdPPHBrU7xGA/dx+fPvnzfvy6UuhvExQuIQDHcwv/ttVYweX6A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esiG/GAAAA3AAAAA8AAAAAAAAA&#10;AAAAAAAAoQIAAGRycy9kb3ducmV2LnhtbFBLBQYAAAAABAAEAPkAAACUAwAAAAA=&#10;" strokeweight="0"/>
                  <v:line id="Line 892" o:spid="_x0000_s1916" style="position:absolute;visibility:visible;mso-wrap-style:square" from="3570,8325" to="3602,8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QeMcMAAADcAAAADwAAAGRycy9kb3ducmV2LnhtbESPQYvCMBSE78L+h/CEvWnqglqrUZbF&#10;Rb25roLHR/Nsg81LaaLWf28EweMwM98ws0VrK3GlxhvHCgb9BARx7rThQsH+/7eXgvABWWPlmBTc&#10;ycNi/tGZYabdjf/ouguFiBD2GSooQ6gzKX1ekkXfdzVx9E6usRiibAqpG7xFuK3kV5KMpEXDcaHE&#10;mn5Kys+7i1VgtqPVcDM+TA5yuQqDY3pOjd0r9dltv6cgArXhHX6111pBOhnC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YEHjHDAAAA3AAAAA8AAAAAAAAAAAAA&#10;AAAAoQIAAGRycy9kb3ducmV2LnhtbFBLBQYAAAAABAAEAPkAAACRAwAAAAA=&#10;" strokeweight="0"/>
                  <v:line id="Line 893" o:spid="_x0000_s1917" style="position:absolute;visibility:visible;mso-wrap-style:square" from="3570,8344" to="3570,8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aARsQAAADcAAAADwAAAGRycy9kb3ducmV2LnhtbESPQWvCQBSE70L/w/IK3nSjYBpTVxFR&#10;tLc2Knh8ZF+TxezbkF01/vtuodDjMDPfMItVbxtxp84bxwom4wQEcem04UrB6bgbZSB8QNbYOCYF&#10;T/KwWr4MFphr9+AvuhehEhHCPkcFdQhtLqUva7Lox64ljt636yyGKLtK6g4fEW4bOU2SVFo0HBdq&#10;bGlTU3ktblaB+Uz3s4+38/wst/swuWTXzNiTUsPXfv0OIlAf/sN/7YNWkM1T+D0Tj4B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1oBGxAAAANwAAAAPAAAAAAAAAAAA&#10;AAAAAKECAABkcnMvZG93bnJldi54bWxQSwUGAAAAAAQABAD5AAAAkgMAAAAA&#10;" strokeweight="0"/>
                  <v:line id="Line 894" o:spid="_x0000_s1918" style="position:absolute;visibility:visible;mso-wrap-style:square" from="3577,8325" to="3577,8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ol3cUAAADcAAAADwAAAGRycy9kb3ducmV2LnhtbESPQWvCQBSE7wX/w/IKvdWNgjFJXUWk&#10;kvZWo0KPj+xrsph9G7JbTf99t1DwOMzMN8xqM9pOXGnwxrGC2TQBQVw7bbhRcDrunzMQPiBr7ByT&#10;gh/ysFlPHlZYaHfjA12r0IgIYV+ggjaEvpDS1y1Z9FPXE0fvyw0WQ5RDI/WAtwi3nZwnSSotGo4L&#10;Lfa0a6m+VN9WgflIy8X78pyf5WsZZp/ZJTP2pNTT47h9ARFoDPfwf/tNK8jyJfydi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Zol3cUAAADcAAAADwAAAAAAAAAA&#10;AAAAAAChAgAAZHJzL2Rvd25yZXYueG1sUEsFBgAAAAAEAAQA+QAAAJMDAAAAAA==&#10;" strokeweight="0"/>
                  <v:line id="Line 895" o:spid="_x0000_s1919" style="position:absolute;visibility:visible;mso-wrap-style:square" from="3570,8331" to="3602,8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Wxr8IAAADcAAAADwAAAGRycy9kb3ducmV2LnhtbERPy2rCQBTdF/yH4Qrd1YmF2hgzCSIV&#10;2119gctL5poMydwJmVHTv+8sCl0ezjsvR9uJOw3eOFYwnyUgiCunDdcKTsftSwrCB2SNnWNS8EMe&#10;ymLylGOm3YP3dD+EWsQQ9hkqaELoMyl91ZBFP3M9ceSubrAYIhxqqQd8xHDbydckWUiLhmNDgz1t&#10;Gqraw80qMN+L3dvX+3l5lh+7ML+kbWrsSann6bhegQg0hn/xn/tTK0iXcW08E4+ALH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AWxr8IAAADcAAAADwAAAAAAAAAAAAAA&#10;AAChAgAAZHJzL2Rvd25yZXYueG1sUEsFBgAAAAAEAAQA+QAAAJADAAAAAA==&#10;" strokeweight="0"/>
                  <v:line id="Line 896" o:spid="_x0000_s1920" style="position:absolute;visibility:visible;mso-wrap-style:square" from="3570,8331" to="3602,8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kUNMQAAADcAAAADwAAAGRycy9kb3ducmV2LnhtbESPQWvCQBSE7wX/w/IEb3WjoCbRVUqx&#10;aG9qFXp8ZJ/JYvZtyG41/vuuIHgcZuYbZrHqbC2u1HrjWMFomIAgLpw2XCo4/ny9pyB8QNZYOyYF&#10;d/KwWvbeFphrd+M9XQ+hFBHCPkcFVQhNLqUvKrLoh64hjt7ZtRZDlG0pdYu3CLe1HCfJVFo0HBcq&#10;bOizouJy+LMKzG66mXzPTtlJrjdh9JteUmOPSg363cccRKAuvMLP9lYrSLMMHmfiEZ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SRQ0xAAAANwAAAAPAAAAAAAAAAAA&#10;AAAAAKECAABkcnMvZG93bnJldi54bWxQSwUGAAAAAAQABAD5AAAAkgMAAAAA&#10;" strokeweight="0"/>
                  <v:line id="Line 897" o:spid="_x0000_s1921" style="position:absolute;visibility:visible;mso-wrap-style:square" from="3577,8325" to="3577,8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gns8IAAADcAAAADwAAAGRycy9kb3ducmV2LnhtbERPy2rCQBTdF/yH4Qrd1UkKtTE6BpGK&#10;7a6+wOUlc02GZO6EzBjTv+8sCl0ezntVjLYVA/XeOFaQzhIQxKXThisF59PuJQPhA7LG1jEp+CEP&#10;xXrytMJcuwcfaDiGSsQQ9jkqqEPocil9WZNFP3MdceRurrcYIuwrqXt8xHDbytckmUuLhmNDjR1t&#10;ayqb490qMN/z/dvX+2VxkR/7kF6zJjP2rNTzdNwsQQQaw7/4z/2pFSySOD+eiUdAr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Jgns8IAAADcAAAADwAAAAAAAAAAAAAA&#10;AAChAgAAZHJzL2Rvd25yZXYueG1sUEsFBgAAAAAEAAQA+QAAAJADAAAAAA==&#10;" strokeweight="0"/>
                  <v:line id="Line 898" o:spid="_x0000_s1922" style="position:absolute;visibility:visible;mso-wrap-style:square" from="3577,8325" to="3577,8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SCKMQAAADcAAAADwAAAGRycy9kb3ducmV2LnhtbESPQWvCQBSE7wX/w/KE3ppNCrUxuopI&#10;xXpr1YDHR/aZLGbfhuyq6b93C4Ueh5n5hpkvB9uKG/XeOFaQJSkI4sppw7WC42HzkoPwAVlj65gU&#10;/JCH5WL0NMdCuzt/020fahEh7AtU0ITQFVL6qiGLPnEdcfTOrrcYouxrqXu8R7ht5WuaTqRFw3Gh&#10;wY7WDVWX/dUqMF+T7dvuvZyW8mMbslN+yY09KvU8HlYzEIGG8B/+a39qBdM0g98z8QjIx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1IIoxAAAANwAAAAPAAAAAAAAAAAA&#10;AAAAAKECAABkcnMvZG93bnJldi54bWxQSwUGAAAAAAQABAD5AAAAkgMAAAAA&#10;" strokeweight="0"/>
                  <v:line id="Line 899" o:spid="_x0000_s1923" style="position:absolute;visibility:visible;mso-wrap-style:square" from="3570,8325" to="3602,8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YcX8UAAADcAAAADwAAAGRycy9kb3ducmV2LnhtbESPQWvCQBSE74X+h+UJvdWNQm0SXaWU&#10;luitTRU8PrLPZDH7NmS3Jv57t1DwOMzMN8xqM9pWXKj3xrGC2TQBQVw5bbhWsP/5fE5B+ICssXVM&#10;Cq7kYbN+fFhhrt3A33QpQy0ihH2OCpoQulxKXzVk0U9dRxy9k+sthij7Wuoehwi3rZwnyUJaNBwX&#10;GuzovaHqXP5aBeZrUbzsXg/ZQX4UYXZMz6mxe6WeJuPbEkSgMdzD/+2tVpAlc/g7E4+AX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wYcX8UAAADcAAAADwAAAAAAAAAA&#10;AAAAAAChAgAAZHJzL2Rvd25yZXYueG1sUEsFBgAAAAAEAAQA+QAAAJMDAAAAAA==&#10;" strokeweight="0"/>
                  <v:line id="Line 900" o:spid="_x0000_s1924" style="position:absolute;visibility:visible;mso-wrap-style:square" from="3570,8331" to="3602,8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5xMUAAADcAAAADwAAAGRycy9kb3ducmV2LnhtbESPQWvCQBSE70L/w/IKvdWNLdqYuoYi&#10;ivVmU4UeH9nXZDH7NmTXGP99Vyh4HGbmG2aRD7YRPXXeOFYwGScgiEunDVcKDt+b5xSED8gaG8ek&#10;4Eoe8uXDaIGZdhf+or4IlYgQ9hkqqENoMyl9WZNFP3YtcfR+XWcxRNlVUnd4iXDbyJckmUmLhuNC&#10;jS2taipPxdkqMPvZdrp7O86Pcr0Nk5/0lBp7UOrpcfh4BxFoCPfwf/tTK5gnr3A7E4+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q5xMUAAADcAAAADwAAAAAAAAAA&#10;AAAAAAChAgAAZHJzL2Rvd25yZXYueG1sUEsFBgAAAAAEAAQA+QAAAJMDAAAAAA==&#10;" strokeweight="0"/>
                  <v:line id="Line 901" o:spid="_x0000_s1925" style="position:absolute;visibility:visible;mso-wrap-style:square" from="3570,8325" to="3570,8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MhsMUAAADcAAAADwAAAGRycy9kb3ducmV2LnhtbESPQWvCQBSE70L/w/IKvdWNpdqYuoYi&#10;ivVmU4UeH9nXZDH7NmTXGP99Vyh4HGbmG2aRD7YRPXXeOFYwGScgiEunDVcKDt+b5xSED8gaG8ek&#10;4Eoe8uXDaIGZdhf+or4IlYgQ9hkqqENoMyl9WZNFP3YtcfR+XWcxRNlVUnd4iXDbyJckmUmLhuNC&#10;jS2taipPxdkqMPvZdrp7O86Pcr0Nk5/0lBp7UOrpcfh4BxFoCPfwf/tTK5gnr3A7E4+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6MhsMUAAADcAAAADwAAAAAAAAAA&#10;AAAAAAChAgAAZHJzL2Rvd25yZXYueG1sUEsFBgAAAAAEAAQA+QAAAJMDAAAAAA==&#10;" strokeweight="0"/>
                  <v:line id="Line 902" o:spid="_x0000_s1926" style="position:absolute;flip:x;visibility:visible;mso-wrap-style:square" from="3570,8325" to="3602,8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u37sYAAADcAAAADwAAAGRycy9kb3ducmV2LnhtbESPQWsCMRSE7wX/Q3gFbzVbobbdGkWU&#10;ighatPXQ23Pzuru4eVmS6MZ/bwqFHoeZ+YYZT6NpxIWcry0reBxkIIgLq2suFXx9vj+8gPABWWNj&#10;mRRcycN00rsbY65txzu67EMpEoR9jgqqENpcSl9UZNAPbEucvB/rDIYkXSm1wy7BTSOHWTaSBmtO&#10;CxW2NK+oOO3PRsFu+8xHtzzHUzx2m4/vQ7k+LGZK9e/j7A1EoBj+w3/tlVbwmj3B75l0BOTk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YLt+7GAAAA3AAAAA8AAAAAAAAA&#10;AAAAAAAAoQIAAGRycy9kb3ducmV2LnhtbFBLBQYAAAAABAAEAPkAAACUAwAAAAA=&#10;" strokeweight="0"/>
                  <v:line id="Line 903" o:spid="_x0000_s1927" style="position:absolute;visibility:visible;mso-wrap-style:square" from="3577,8331" to="3608,8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fqJcIAAADcAAAADwAAAGRycy9kb3ducmV2LnhtbESPT4vCMBTE78J+h/AWvNnUPYh2jSKy&#10;glf/oNe3zdumbPNSk6jVT28EweMwM79hpvPONuJCPtSOFQyzHARx6XTNlYL9bjUYgwgRWWPjmBTc&#10;KMB89tGbYqHdlTd02cZKJAiHAhWYGNtCylAashgy1xIn7895izFJX0nt8ZrgtpFfeT6SFmtOCwZb&#10;Whoq/7dnq+C3xZOp7j+TY4PjeFiewmHlS6X6n93iG0SkLr7Dr/ZaK5jkI3ieSUdAz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XfqJcIAAADcAAAADwAAAAAAAAAAAAAA&#10;AAChAgAAZHJzL2Rvd25yZXYueG1sUEsFBgAAAAAEAAQA+QAAAJADAAAAAA==&#10;" strokeweight="36e-5mm"/>
                  <v:line id="Line 904" o:spid="_x0000_s1928" style="position:absolute;flip:x y;visibility:visible;mso-wrap-style:square" from="3577,8331" to="3608,8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wACMMAAADcAAAADwAAAGRycy9kb3ducmV2LnhtbESPQWsCMRSE74X+h/AKvZSatQWtq1FE&#10;ahFvXev9sXluFpOXJYm6/vtGEDwOM/MNM1v0zoozhdh6VjAcFCCIa69bbhT87dbvXyBiQtZoPZOC&#10;K0VYzJ+fZlhqf+FfOlepERnCsUQFJqWulDLWhhzGge+Is3fwwWHKMjRSB7xkuLPyoyhG0mHLecFg&#10;RytD9bE6OQWf4/1uc7RvZruOznz/2KoehatSry/9cgoiUZ8e4Xt7oxVMijHczuQjIO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MAAjDAAAA3AAAAA8AAAAAAAAAAAAA&#10;AAAAoQIAAGRycy9kb3ducmV2LnhtbFBLBQYAAAAABAAEAPkAAACRAwAAAAA=&#10;" strokeweight="0"/>
                  <v:line id="Line 905" o:spid="_x0000_s1929" style="position:absolute;flip:x y;visibility:visible;mso-wrap-style:square" from="3577,8325" to="3608,8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OUesAAAADcAAAADwAAAGRycy9kb3ducmV2LnhtbERPTWsCMRC9F/ofwhS8FM1WQe3WKKVU&#10;EW+ueh82081iMlmSVNd/bw6Cx8f7Xqx6Z8WFQmw9K/gYFSCIa69bbhQcD+vhHERMyBqtZ1Jwowir&#10;5evLAkvtr7ynS5UakUM4lqjApNSVUsbakMM48h1x5v58cJgyDI3UAa853Fk5LoqpdNhybjDY0Y+h&#10;+lz9OwWT2emwPdt3s1tHZ343tqqn4abU4K3//gKRqE9P8cO91Qo+i7w2n8lHQC7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BTlHrAAAAA3AAAAA8AAAAAAAAAAAAAAAAA&#10;oQIAAGRycy9kb3ducmV2LnhtbFBLBQYAAAAABAAEAPkAAACOAwAAAAA=&#10;" strokeweight="0"/>
                  <v:line id="Line 906" o:spid="_x0000_s1930" style="position:absolute;flip:x y;visibility:visible;mso-wrap-style:square" from="3577,8331" to="3608,8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8x4cMAAADcAAAADwAAAGRycy9kb3ducmV2LnhtbESPQWsCMRSE74X+h/AKvRTN2oKtq1FE&#10;ahFvXev9sXluFpOXJYm6/vtGEDwOM/MNM1v0zoozhdh6VjAaFiCIa69bbhT87daDLxAxIWu0nknB&#10;lSIs5s9PMyy1v/AvnavUiAzhWKICk1JXShlrQw7j0HfE2Tv44DBlGRqpA14y3Fn5XhRj6bDlvGCw&#10;o5Wh+lidnIKPz/1uc7RvZruOznz/2Koeh6tSry/9cgoiUZ8e4Xt7oxVMignczuQjIO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8fMeHDAAAA3AAAAA8AAAAAAAAAAAAA&#10;AAAAoQIAAGRycy9kb3ducmV2LnhtbFBLBQYAAAAABAAEAPkAAACRAwAAAAA=&#10;" strokeweight="0"/>
                  <v:line id="Line 907" o:spid="_x0000_s1931" style="position:absolute;flip:x y;visibility:visible;mso-wrap-style:square" from="3577,8331" to="3608,8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OocAAAADcAAAADwAAAGRycy9kb3ducmV2LnhtbERPTWsCMRC9C/6HMEIvUrNWsHU1SilV&#10;pDfXeh8242YxmSxJquu/Nwehx8f7Xm16Z8WVQmw9K5hOChDEtdctNwp+j9vXDxAxIWu0nknBnSJs&#10;1sPBCkvtb3yga5UakUM4lqjApNSVUsbakMM48R1x5s4+OEwZhkbqgLcc7qx8K4q5dNhybjDY0Zeh&#10;+lL9OQWz99Nxf7Fj87ONznzvbFXPw12pl1H/uQSRqE//4qd7rxUspnl+PpOP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v8DqHAAAAA3AAAAA8AAAAAAAAAAAAAAAAA&#10;oQIAAGRycy9kb3ducmV2LnhtbFBLBQYAAAAABAAEAPkAAACOAwAAAAA=&#10;" strokeweight="0"/>
                  <v:line id="Line 908" o:spid="_x0000_s1932" style="position:absolute;flip:x y;visibility:visible;mso-wrap-style:square" from="3570,8331" to="3608,8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CrOsMAAADcAAAADwAAAGRycy9kb3ducmV2LnhtbESPQWsCMRSE74X+h/AKXopmtwXbbo1S&#10;pBbx1rXeH5vXzWLysiRR139vBMHjMDPfMLPF4Kw4UoidZwXlpABB3Hjdcavgb7sav4OICVmj9UwK&#10;zhRhMX98mGGl/Yl/6VinVmQIxwoVmJT6SsrYGHIYJ74nzt6/Dw5TlqGVOuApw52VL0UxlQ47zgsG&#10;e1oaavb1wSl4fdtt13v7bDar6Mz3j62baTgrNXoavj5BJBrSPXxrr7WCj7KE65l8BOT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SwqzrDAAAA3AAAAA8AAAAAAAAAAAAA&#10;AAAAoQIAAGRycy9kb3ducmV2LnhtbFBLBQYAAAAABAAEAPkAAACRAwAAAAA=&#10;" strokeweight="0"/>
                  <v:line id="Line 909" o:spid="_x0000_s1933" style="position:absolute;flip:x y;visibility:visible;mso-wrap-style:square" from="3583,8331" to="3615,8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I1TcMAAADcAAAADwAAAGRycy9kb3ducmV2LnhtbESPQWsCMRSE70L/Q3gFL1KzWtC6GqWU&#10;WqQ3V70/Ns/NYvKyJKmu/94UCj0OM/MNs9r0zoorhdh6VjAZFyCIa69bbhQcD9uXNxAxIWu0nknB&#10;nSJs1k+DFZba33hP1yo1IkM4lqjApNSVUsbakMM49h1x9s4+OExZhkbqgLcMd1ZOi2ImHbacFwx2&#10;9GGovlQ/TsHr/HTYXezIfG+jM59ftqpn4a7U8Ll/X4JI1Kf/8F97pxUsJlP4PZOP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iNU3DAAAA3AAAAA8AAAAAAAAAAAAA&#10;AAAAoQIAAGRycy9kb3ducmV2LnhtbFBLBQYAAAAABAAEAPkAAACRAwAAAAA=&#10;" strokeweight="0"/>
                  <v:line id="Line 910" o:spid="_x0000_s1934" style="position:absolute;visibility:visible;mso-wrap-style:square" from="3570,8325" to="3570,8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MvGcUAAADcAAAADwAAAGRycy9kb3ducmV2LnhtbESPT2vCQBTE70K/w/IK3uomSm2MriJi&#10;0d6sf8DjI/tMFrNvQ3ar6bd3CwWPw8z8hpktOluLG7XeOFaQDhIQxIXThksFx8PnWwbCB2SNtWNS&#10;8EseFvOX3gxz7e78Tbd9KEWEsM9RQRVCk0vpi4os+oFriKN3ca3FEGVbSt3iPcJtLYdJMpYWDceF&#10;ChtaVVRc9z9WgdmNN+9fH6fJSa43IT1n18zYo1L91245BRGoC8/wf3urFUzSE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ZMvGcUAAADcAAAADwAAAAAAAAAA&#10;AAAAAAChAgAAZHJzL2Rvd25yZXYueG1sUEsFBgAAAAAEAAQA+QAAAJMDAAAAAA==&#10;" strokeweight="0"/>
                  <v:line id="Line 911" o:spid="_x0000_s1935" style="position:absolute;visibility:visible;mso-wrap-style:square" from="3570,8325" to="3602,8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q3bcUAAADcAAAADwAAAGRycy9kb3ducmV2LnhtbESPT2vCQBTE70K/w/IK3uomYm2MriJi&#10;0d6sf8DjI/tMFrNvQ3ar6bd3CwWPw8z8hpktOluLG7XeOFaQDhIQxIXThksFx8PnWwbCB2SNtWNS&#10;8EseFvOX3gxz7e78Tbd9KEWEsM9RQRVCk0vpi4os+oFriKN3ca3FEGVbSt3iPcJtLYdJMpYWDceF&#10;ChtaVVRc9z9WgdmNN+9fH6fJSa43IT1n18zYo1L91245BRGoC8/wf3urFUzSE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nq3bcUAAADcAAAADwAAAAAAAAAA&#10;AAAAAAChAgAAZHJzL2Rvd25yZXYueG1sUEsFBgAAAAAEAAQA+QAAAJMDAAAAAA==&#10;" strokeweight="0"/>
                  <v:rect id="Rectangle 912" o:spid="_x0000_s1936" style="position:absolute;left:7408;top:3322;width:611;height: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8yT8MA&#10;AADcAAAADwAAAGRycy9kb3ducmV2LnhtbESP3WoCMRSE7wXfIRyhN0WzFrR2axQVCt5I6eoDnG5O&#10;9zcnSxJ1+/ZGELwcZuYbZrnuTSsu5HxlWcF0koAgzq2uuFBwOn6NFyB8QNbYWiYF/+RhvRoOlphq&#10;e+UfumShEBHCPkUFZQhdKqXPSzLoJ7Yjjt6fdQZDlK6Q2uE1wk0r35JkLg1WHBdK7GhXUt5kZ6Ng&#10;00j/2uTk68P5/bueW1fj9lepl1G/+QQRqA/P8KO91wo+pjO4n4lH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x8yT8MAAADcAAAADwAAAAAAAAAAAAAAAACYAgAAZHJzL2Rv&#10;d25yZXYueG1sUEsFBgAAAAAEAAQA9QAAAIgDAAAAAA==&#10;" fillcolor="#ffc" strokecolor="#903" strokeweight="0"/>
                  <v:rect id="Rectangle 913" o:spid="_x0000_s1937" style="position:absolute;left:7408;top:3392;width:1540;height:29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2sOMMA&#10;AADcAAAADwAAAGRycy9kb3ducmV2LnhtbESP3WoCMRSE74W+QziF3ohm7cVaV6NYQeiNFNc+wHFz&#10;ur85WZKo27c3BcHLYWa+YVabwXTiSs7XlhXMpgkI4sLqmksFP6f95AOED8gaO8uk4I88bNYvoxVm&#10;2t74SNc8lCJC2GeooAqhz6T0RUUG/dT2xNH7tc5giNKVUju8Rbjp5HuSpNJgzXGhwp52FRVtfjEK&#10;tq3047Yg3xwu8+8mta7Bz7NSb6/Ddgki0BCe4Uf7SytYzFL4PxOPgF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82sOMMAAADcAAAADwAAAAAAAAAAAAAAAACYAgAAZHJzL2Rv&#10;d25yZXYueG1sUEsFBgAAAAAEAAQA9QAAAIgDAAAAAA==&#10;" fillcolor="#ffc" strokecolor="#903" strokeweight="0"/>
                  <v:rect id="Rectangle 914" o:spid="_x0000_s1938" style="position:absolute;left:7541;top:3475;width:122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XodMIA&#10;AADcAAAADwAAAGRycy9kb3ducmV2LnhtbESPzYoCMRCE74LvEFrwphk9uO5oFBEEXbw47gM0k54f&#10;TDpDknVm394sCHssquorarsfrBFP8qF1rGAxz0AQl063XCv4vp9maxAhIms0jknBLwXY78ajLeba&#10;9XyjZxFrkSAcclTQxNjlUoayIYth7jri5FXOW4xJ+lpqj32CWyOXWbaSFltOCw12dGyofBQ/VoG8&#10;F6d+XRifua9ldTWX860ip9R0Mhw2ICIN8T/8bp+1gs/FB/ydSUdA7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Neh0wgAAANwAAAAPAAAAAAAAAAAAAAAAAJgCAABkcnMvZG93&#10;bnJldi54bWxQSwUGAAAAAAQABAD1AAAAhwMAAAAA&#10;" filled="f" stroked="f">
                    <v:textbox style="mso-fit-shape-to-text:t" inset="0,0,0,0">
                      <w:txbxContent>
                        <w:p w:rsidR="00131B5F" w:rsidRDefault="00131B5F">
                          <w:pPr>
                            <w:ind w:left="0"/>
                          </w:pPr>
                          <w:r>
                            <w:rPr>
                              <w:rFonts w:ascii="Tahoma" w:hAnsi="Tahoma" w:cs="Tahoma"/>
                              <w:color w:val="000000"/>
                              <w:sz w:val="8"/>
                              <w:szCs w:val="8"/>
                              <w:lang w:val="en-US"/>
                            </w:rPr>
                            <w:t xml:space="preserve">UCS 004 </w:t>
                          </w:r>
                          <w:proofErr w:type="spellStart"/>
                          <w:r>
                            <w:rPr>
                              <w:rFonts w:ascii="Tahoma" w:hAnsi="Tahoma" w:cs="Tahoma"/>
                              <w:color w:val="000000"/>
                              <w:sz w:val="8"/>
                              <w:szCs w:val="8"/>
                              <w:lang w:val="en-US"/>
                            </w:rPr>
                            <w:t>Ajustar</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período</w:t>
                          </w:r>
                          <w:proofErr w:type="spellEnd"/>
                          <w:r>
                            <w:rPr>
                              <w:rFonts w:ascii="Tahoma" w:hAnsi="Tahoma" w:cs="Tahoma"/>
                              <w:color w:val="000000"/>
                              <w:sz w:val="8"/>
                              <w:szCs w:val="8"/>
                              <w:lang w:val="en-US"/>
                            </w:rPr>
                            <w:t xml:space="preserve"> </w:t>
                          </w:r>
                          <w:proofErr w:type="spellStart"/>
                          <w:r>
                            <w:rPr>
                              <w:rFonts w:ascii="Tahoma" w:hAnsi="Tahoma" w:cs="Tahoma"/>
                              <w:color w:val="000000"/>
                              <w:sz w:val="8"/>
                              <w:szCs w:val="8"/>
                              <w:lang w:val="en-US"/>
                            </w:rPr>
                            <w:t>aquisitivo</w:t>
                          </w:r>
                          <w:proofErr w:type="spellEnd"/>
                          <w:r>
                            <w:rPr>
                              <w:rFonts w:ascii="Tahoma" w:hAnsi="Tahoma" w:cs="Tahoma"/>
                              <w:color w:val="000000"/>
                              <w:sz w:val="8"/>
                              <w:szCs w:val="8"/>
                              <w:lang w:val="en-US"/>
                            </w:rPr>
                            <w:t xml:space="preserve"> </w:t>
                          </w:r>
                        </w:p>
                      </w:txbxContent>
                    </v:textbox>
                  </v:rect>
                  <v:rect id="Rectangle 915" o:spid="_x0000_s1939" style="position:absolute;left:7815;top:3577;width:71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p8BsAA&#10;AADcAAAADwAAAGRycy9kb3ducmV2LnhtbERPS2rDMBDdF3oHMYXuGtlZFMeJbErBkJZuYucAgzX+&#10;UGlkJDV2b18tClk+3v9Ub9aIG/kwO1aQ7zIQxL3TM48Krl3zUoAIEVmjcUwKfilAXT0+nLDUbuUL&#10;3do4ihTCoUQFU4xLKWXoJ7IYdm4hTtzgvMWYoB+l9rimcGvkPstepcWZU8OEC71P1H+3P1aB7Npm&#10;LVrjM/e5H77Mx/kykFPq+Wl7O4KItMW7+N991goOeVqbzqQjIK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ap8BsAAAADcAAAADwAAAAAAAAAAAAAAAACYAgAAZHJzL2Rvd25y&#10;ZXYueG1sUEsFBgAAAAAEAAQA9QAAAIUDAAAAAA==&#10;" filled="f" stroked="f">
                    <v:textbox style="mso-fit-shape-to-text:t" inset="0,0,0,0">
                      <w:txbxContent>
                        <w:p w:rsidR="00131B5F" w:rsidRDefault="00131B5F">
                          <w:pPr>
                            <w:ind w:left="0"/>
                          </w:pPr>
                          <w:proofErr w:type="gramStart"/>
                          <w:r>
                            <w:rPr>
                              <w:rFonts w:ascii="Tahoma" w:hAnsi="Tahoma" w:cs="Tahoma"/>
                              <w:color w:val="000000"/>
                              <w:sz w:val="8"/>
                              <w:szCs w:val="8"/>
                              <w:lang w:val="en-US"/>
                            </w:rPr>
                            <w:t>de</w:t>
                          </w:r>
                          <w:proofErr w:type="gramEnd"/>
                          <w:r>
                            <w:rPr>
                              <w:rFonts w:ascii="Tahoma" w:hAnsi="Tahoma" w:cs="Tahoma"/>
                              <w:color w:val="000000"/>
                              <w:sz w:val="8"/>
                              <w:szCs w:val="8"/>
                              <w:lang w:val="en-US"/>
                            </w:rPr>
                            <w:t xml:space="preserve"> tempo de </w:t>
                          </w:r>
                          <w:proofErr w:type="spellStart"/>
                          <w:r>
                            <w:rPr>
                              <w:rFonts w:ascii="Tahoma" w:hAnsi="Tahoma" w:cs="Tahoma"/>
                              <w:color w:val="000000"/>
                              <w:sz w:val="8"/>
                              <w:szCs w:val="8"/>
                              <w:lang w:val="en-US"/>
                            </w:rPr>
                            <w:t>serviço</w:t>
                          </w:r>
                          <w:proofErr w:type="spellEnd"/>
                        </w:p>
                      </w:txbxContent>
                    </v:textbox>
                  </v:rect>
                  <v:line id="Line 916" o:spid="_x0000_s1940" style="position:absolute;visibility:visible;mso-wrap-style:square" from="7420,3335" to="7420,3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sY88UAAADcAAAADwAAAGRycy9kb3ducmV2LnhtbESPT2vCQBTE7wW/w/IEb3UTQZtEVxFR&#10;bG+tf8DjI/tMFrNvQ3bV9Nt3C4Ueh5n5DbNY9bYRD+q8cawgHScgiEunDVcKTsfdawbCB2SNjWNS&#10;8E0eVsvBywIL7Z78RY9DqESEsC9QQR1CW0jpy5os+rFriaN3dZ3FEGVXSd3hM8JtIydJMpMWDceF&#10;Glva1FTeDnerwHzO9tOPt3N+ltt9SC/ZLTP2pNRo2K/nIAL14T/8137XCvI0h98z8QjI5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HsY88UAAADcAAAADwAAAAAAAAAA&#10;AAAAAAChAgAAZHJzL2Rvd25yZXYueG1sUEsFBgAAAAAEAAQA+QAAAJMDAAAAAA==&#10;" strokeweight="0"/>
                  <v:line id="Line 917" o:spid="_x0000_s1941" style="position:absolute;visibility:visible;mso-wrap-style:square" from="7420,3335" to="7446,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1708IAAADcAAAADwAAAGRycy9kb3ducmV2LnhtbERPz2vCMBS+D/Y/hCd4W1MFu9oZZYxJ&#10;9bY5Czs+mmcbbF5KE7X+9+Yw2PHj+73ajLYTVxq8caxglqQgiGunDTcKjj/blxyED8gaO8ek4E4e&#10;NuvnpxUW2t34m66H0IgYwr5ABW0IfSGlr1uy6BPXE0fu5AaLIcKhkXrAWwy3nZynaSYtGo4NLfb0&#10;0VJ9PlysAvOVlYv9a7Ws5GcZZr/5OTf2qNR0Mr6/gQg0hn/xn3unFSzncX4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y1708IAAADcAAAADwAAAAAAAAAAAAAA&#10;AAChAgAAZHJzL2Rvd25yZXYueG1sUEsFBgAAAAAEAAQA+QAAAJADAAAAAA==&#10;" strokeweight="0"/>
                  <v:line id="Line 918" o:spid="_x0000_s1942" style="position:absolute;flip:x;visibility:visible;mso-wrap-style:square" from="7427,3341" to="7446,3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XtjcYAAADcAAAADwAAAGRycy9kb3ducmV2LnhtbESPQWsCMRSE74L/ITzBm2b1YOvWKKK0&#10;lIItaj309ty87i5uXpYkuum/N4VCj8PMfMMsVtE04kbO15YVTMYZCOLC6ppLBZ/H59EjCB+QNTaW&#10;ScEPeVgt+70F5tp2vKfbIZQiQdjnqKAKoc2l9EVFBv3YtsTJ+7bOYEjSlVI77BLcNHKaZTNpsOa0&#10;UGFLm4qKy+FqFOzfH/jsXq7xEs/d7uPrVL6dtmulhoO4fgIRKIb/8F/7VSuYTyfweyYdAbm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KF7Y3GAAAA3AAAAA8AAAAAAAAA&#10;AAAAAAAAoQIAAGRycy9kb3ducmV2LnhtbFBLBQYAAAAABAAEAPkAAACUAwAAAAA=&#10;" strokeweight="0"/>
                  <v:line id="Line 919" o:spid="_x0000_s1943" style="position:absolute;flip:y;visibility:visible;mso-wrap-style:square" from="7427,3341" to="7427,3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dz+scAAADcAAAADwAAAGRycy9kb3ducmV2LnhtbESPS2vDMBCE74H+B7GF3hI5PvThRAmh&#10;paUU0pDXIbeNtbFNrJWRlFj991Gh0OMwM98w03k0rbiS841lBeNRBoK4tLrhSsFu+z58BuEDssbW&#10;Min4IQ/z2d1gioW2Pa/pugmVSBD2BSqoQ+gKKX1Zk0E/sh1x8k7WGQxJukpqh32Cm1bmWfYoDTac&#10;Fmrs6LWm8ry5GAXr7yc+uo9LPMdjv1wd9tXX/m2h1MN9XExABIrhP/zX/tQKXvIcfs+kIyB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V3P6xwAAANwAAAAPAAAAAAAA&#10;AAAAAAAAAKECAABkcnMvZG93bnJldi54bWxQSwUGAAAAAAQABAD5AAAAlQMAAAAA&#10;" strokeweight="0"/>
                  <v:line id="Line 920" o:spid="_x0000_s1944" style="position:absolute;visibility:visible;mso-wrap-style:square" from="7420,3335" to="7452,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pMQAAADcAAAADwAAAGRycy9kb3ducmV2LnhtbESPT4vCMBTE7wt+h/AEb2uqslqrUURc&#10;dG/+BY+P5tkGm5fSZLX77c3Cwh6HmfkNM1+2thIParxxrGDQT0AQ504bLhScT5/vKQgfkDVWjknB&#10;D3lYLjpvc8y0e/KBHsdQiAhhn6GCMoQ6k9LnJVn0fVcTR+/mGoshyqaQusFnhNtKDpNkLC0ajgsl&#10;1rQuKb8fv60Csx9vP74ml+lFbrZhcE3vqbFnpXrddjUDEagN/+G/9k4rmA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WkxAAAANwAAAAPAAAAAAAAAAAA&#10;AAAAAKECAABkcnMvZG93bnJldi54bWxQSwUGAAAAAAQABAD5AAAAkgMAAAAA&#10;" strokeweight="0"/>
                  <v:line id="Line 921" o:spid="_x0000_s1945" style="position:absolute;visibility:visible;mso-wrap-style:square" from="7420,3354" to="7420,3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Z90MQAAADcAAAADwAAAGRycy9kb3ducmV2LnhtbESPT4vCMBTE7wt+h/AEb2uquFqrUURc&#10;dG/+BY+P5tkGm5fSZLX77c3Cwh6HmfkNM1+2thIParxxrGDQT0AQ504bLhScT5/vKQgfkDVWjknB&#10;D3lYLjpvc8y0e/KBHsdQiAhhn6GCMoQ6k9LnJVn0fVcTR+/mGoshyqaQusFnhNtKDpNkLC0ajgsl&#10;1rQuKb8fv60Csx9vP74ml+lFbrZhcE3vqbFnpXrddjUDEagN/+G/9k4rmA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Fn3QxAAAANwAAAAPAAAAAAAAAAAA&#10;AAAAAKECAABkcnMvZG93bnJldi54bWxQSwUGAAAAAAQABAD5AAAAkgMAAAAA&#10;" strokeweight="0"/>
                  <v:line id="Line 922" o:spid="_x0000_s1946" style="position:absolute;visibility:visible;mso-wrap-style:square" from="7427,3335" to="7427,3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rYS8QAAADcAAAADwAAAGRycy9kb3ducmV2LnhtbESPT4vCMBTE7wt+h/AEb2uqoFurUURW&#10;XG/rP/D4aJ5tsHkpTVa7394IgsdhZn7DzBatrcSNGm8cKxj0ExDEudOGCwXHw/ozBeEDssbKMSn4&#10;Jw+Leedjhpl2d97RbR8KESHsM1RQhlBnUvq8JIu+72ri6F1cYzFE2RRSN3iPcFvJYZKMpUXDcaHE&#10;mlYl5df9n1Vgfseb0fbrNDnJ700YnNNrauxRqV63XU5BBGrDO/xq/2gFk+EI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WthLxAAAANwAAAAPAAAAAAAAAAAA&#10;AAAAAKECAABkcnMvZG93bnJldi54bWxQSwUGAAAAAAQABAD5AAAAkgMAAAAA&#10;" strokeweight="0"/>
                  <v:line id="Line 923" o:spid="_x0000_s1947" style="position:absolute;visibility:visible;mso-wrap-style:square" from="7420,3341" to="7452,3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hGPMQAAADcAAAADwAAAGRycy9kb3ducmV2LnhtbESPT4vCMBTE7wt+h/AEb2uqYK1do4i4&#10;uHvzL+zx0TzbYPNSmqx2v/1GEDwOM/MbZr7sbC1u1HrjWMFomIAgLpw2XCo4HT/fMxA+IGusHZOC&#10;P/KwXPTe5phrd+c93Q6hFBHCPkcFVQhNLqUvKrLoh64hjt7FtRZDlG0pdYv3CLe1HCdJKi0ajgsV&#10;NrSuqLgefq0Cs0u3k+/peXaWm20Y/WTXzNiTUoN+t/oAEagLr/Cz/aUVzMY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iEY8xAAAANwAAAAPAAAAAAAAAAAA&#10;AAAAAKECAABkcnMvZG93bnJldi54bWxQSwUGAAAAAAQABAD5AAAAkgMAAAAA&#10;" strokeweight="0"/>
                  <v:line id="Line 924" o:spid="_x0000_s1948" style="position:absolute;visibility:visible;mso-wrap-style:square" from="7420,3341" to="7452,3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Tjp8UAAADcAAAADwAAAGRycy9kb3ducmV2LnhtbESPQWvCQBSE74X+h+UVeqsbA2qSuoqI&#10;Yntro4LHR/Y1Wcy+Ddk1pv++Wyj0OMzMN8xyPdpWDNR741jBdJKAIK6cNlwrOB33LxkIH5A1to5J&#10;wTd5WK8eH5ZYaHfnTxrKUIsIYV+ggiaErpDSVw1Z9BPXEUfvy/UWQ5R9LXWP9wi3rUyTZC4tGo4L&#10;DXa0bai6ljerwHzMD7P3xTk/y90hTC/ZNTP2pNTz07h5BRFoDP/hv/abVpCnC/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MTjp8UAAADcAAAADwAAAAAAAAAA&#10;AAAAAAChAgAAZHJzL2Rvd25yZXYueG1sUEsFBgAAAAAEAAQA+QAAAJMDAAAAAA==&#10;" strokeweight="0"/>
                  <v:line id="Line 925" o:spid="_x0000_s1949" style="position:absolute;visibility:visible;mso-wrap-style:square" from="7427,3335" to="7427,3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t31cIAAADcAAAADwAAAGRycy9kb3ducmV2LnhtbERPz2vCMBS+D/Y/hCd4W1MFu9oZZYxJ&#10;9bY5Czs+mmcbbF5KE7X+9+Yw2PHj+73ajLYTVxq8caxglqQgiGunDTcKjj/blxyED8gaO8ek4E4e&#10;NuvnpxUW2t34m66H0IgYwr5ABW0IfSGlr1uy6BPXE0fu5AaLIcKhkXrAWwy3nZynaSYtGo4NLfb0&#10;0VJ9PlysAvOVlYv9a7Ws5GcZZr/5OTf2qNR0Mr6/gQg0hn/xn3unFSzncW0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Vt31cIAAADcAAAADwAAAAAAAAAAAAAA&#10;AAChAgAAZHJzL2Rvd25yZXYueG1sUEsFBgAAAAAEAAQA+QAAAJADAAAAAA==&#10;" strokeweight="0"/>
                  <v:line id="Line 926" o:spid="_x0000_s1950" style="position:absolute;visibility:visible;mso-wrap-style:square" from="7427,3335" to="7427,3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fSTsQAAADcAAAADwAAAGRycy9kb3ducmV2LnhtbESPT4vCMBTE7wt+h/AEb2uqoLZdo8iy&#10;i+7Nv7DHR/Nsg81LabJav/1GEDwOM/MbZr7sbC2u1HrjWMFomIAgLpw2XCo4Hr7fUxA+IGusHZOC&#10;O3lYLnpvc8y1u/GOrvtQighhn6OCKoQml9IXFVn0Q9cQR+/sWoshyraUusVbhNtajpNkKi0ajgsV&#10;NvRZUXHZ/1kFZjtdT35mp+wkv9Zh9JteUmOPSg363eoDRKAuvMLP9kYryMY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F9JOxAAAANwAAAAPAAAAAAAAAAAA&#10;AAAAAKECAABkcnMvZG93bnJldi54bWxQSwUGAAAAAAQABAD5AAAAkgMAAAAA&#10;" strokeweight="0"/>
                  <v:line id="Line 927" o:spid="_x0000_s1951" style="position:absolute;visibility:visible;mso-wrap-style:square" from="7420,3335" to="7452,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TtDsIAAADcAAAADwAAAGRycy9kb3ducmV2LnhtbERPz2vCMBS+C/sfwhN207QOXe2MZcjE&#10;edtcCzs+mmcbbF5Kk2n33y+HgceP7/emGG0nrjR441hBOk9AENdOG24UlF/7WQbCB2SNnWNS8Ese&#10;iu3DZIO5djf+pOspNCKGsM9RQRtCn0vp65Ys+rnriSN3doPFEOHQSD3gLYbbTi6SZCUtGo4NLfa0&#10;a6m+nH6sAvOxOiyPz9W6km+HkH5nl8zYUqnH6fj6AiLQGO7if/e7VrB+ivP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vTtDsIAAADcAAAADwAAAAAAAAAAAAAA&#10;AAChAgAAZHJzL2Rvd25yZXYueG1sUEsFBgAAAAAEAAQA+QAAAJADAAAAAA==&#10;" strokeweight="0"/>
                  <v:line id="Line 928" o:spid="_x0000_s1952" style="position:absolute;visibility:visible;mso-wrap-style:square" from="7420,3341" to="7452,3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hIlcUAAADcAAAADwAAAGRycy9kb3ducmV2LnhtbESPT2vCQBTE70K/w/IK3uomSm2MriJi&#10;0d6sf8DjI/tMFrNvQ3ar6bd3CwWPw8z8hpktOluLG7XeOFaQDhIQxIXThksFx8PnWwbCB2SNtWNS&#10;8EseFvOX3gxz7e78Tbd9KEWEsM9RQRVCk0vpi4os+oFriKN3ca3FEGVbSt3iPcJtLYdJMpYWDceF&#10;ChtaVVRc9z9WgdmNN+9fH6fJSa43IT1n18zYo1L91245BRGoC8/wf3urFUxGK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bhIlcUAAADcAAAADwAAAAAAAAAA&#10;AAAAAAChAgAAZHJzL2Rvd25yZXYueG1sUEsFBgAAAAAEAAQA+QAAAJMDAAAAAA==&#10;" strokeweight="0"/>
                  <v:line id="Line 929" o:spid="_x0000_s1953" style="position:absolute;visibility:visible;mso-wrap-style:square" from="7420,3335" to="7420,3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rW4sQAAADcAAAADwAAAGRycy9kb3ducmV2LnhtbESPT4vCMBTE7wt+h/AEb2uqslqrUURc&#10;dG/+BY+P5tkGm5fSZLX77c3Cwh6HmfkNM1+2thIParxxrGDQT0AQ504bLhScT5/vKQgfkDVWjknB&#10;D3lYLjpvc8y0e/KBHsdQiAhhn6GCMoQ6k9LnJVn0fVcTR+/mGoshyqaQusFnhNtKDpNkLC0ajgsl&#10;1rQuKb8fv60Csx9vP74ml+lFbrZhcE3vqbFnpXrddjUDEagN/+G/9k4rmI6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atbixAAAANwAAAAPAAAAAAAAAAAA&#10;AAAAAKECAABkcnMvZG93bnJldi54bWxQSwUGAAAAAAQABAD5AAAAkgMAAAAA&#10;" strokeweight="0"/>
                  <v:line id="Line 930" o:spid="_x0000_s1954" style="position:absolute;flip:x;visibility:visible;mso-wrap-style:square" from="7420,3335" to="7452,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JAvMcAAADcAAAADwAAAGRycy9kb3ducmV2LnhtbESPT2sCMRTE7wW/Q3hCbzVbhdquRhFL&#10;SynY4r+Dt+fmdXdx87Ik0U2/vREKPQ4z8xtmOo+mERdyvras4HGQgSAurK65VLDbvj08g/ABWWNj&#10;mRT8kof5rHc3xVzbjtd02YRSJAj7HBVUIbS5lL6oyKAf2JY4eT/WGQxJulJqh12Cm0YOs+xJGqw5&#10;LVTY0rKi4rQ5GwXrrzEf3fs5nuKxW30f9uXn/nWh1H0/LiYgAsXwH/5rf2gFL6MR3M6k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YwkC8xwAAANwAAAAPAAAAAAAA&#10;AAAAAAAAAKECAABkcnMvZG93bnJldi54bWxQSwUGAAAAAAQABAD5AAAAlQMAAAAA&#10;" strokeweight="0"/>
                  <v:line id="Line 931" o:spid="_x0000_s1955" style="position:absolute;visibility:visible;mso-wrap-style:square" from="7427,3341" to="7459,3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UbdMMAAADcAAAADwAAAGRycy9kb3ducmV2LnhtbESPQWsCMRSE7wX/Q3iCt5qtlqLrZkVE&#10;wWttsdfXzXOzdPOyJlHX/vpGEHocZuYbplj2thUX8qFxrOBlnIEgrpxuuFbw+bF9noEIEVlj65gU&#10;3CjAshw8FZhrd+V3uuxjLRKEQ44KTIxdLmWoDFkMY9cRJ+/ovMWYpK+l9nhNcNvKSZa9SYsNpwWD&#10;Ha0NVT/7s1Xw3eHJ1L+b+VeLs3hYn8Jh6yulRsN+tQARqY//4Ud7pxXMp69wP5OOgC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SFG3TDAAAA3AAAAA8AAAAAAAAAAAAA&#10;AAAAoQIAAGRycy9kb3ducmV2LnhtbFBLBQYAAAAABAAEAPkAAACRAwAAAAA=&#10;" strokeweight="36e-5mm"/>
                  <v:line id="Line 932" o:spid="_x0000_s1956" style="position:absolute;flip:x y;visibility:visible;mso-wrap-style:square" from="7427,3341" to="7459,3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7xWcMAAADcAAAADwAAAGRycy9kb3ducmV2LnhtbESPQWsCMRSE74X+h/CEXopmW6m1q1Gk&#10;1CLeuur9sXndLCYvSxJ1/feNIPQ4zMw3zHzZOyvOFGLrWcHLqABBXHvdcqNgv1sPpyBiQtZoPZOC&#10;K0VYLh4f5lhqf+EfOlepERnCsUQFJqWulDLWhhzGke+Is/frg8OUZWikDnjJcGfla1FMpMOW84LB&#10;jj4N1cfq5BSM3w+7zdE+m+06OvP1bat6Eq5KPQ361QxEoj79h+/tjVbwMX6D25l8BO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A+8VnDAAAA3AAAAA8AAAAAAAAAAAAA&#10;AAAAoQIAAGRycy9kb3ducmV2LnhtbFBLBQYAAAAABAAEAPkAAACRAwAAAAA=&#10;" strokeweight="0"/>
                  <v:line id="Line 933" o:spid="_x0000_s1957" style="position:absolute;flip:x y;visibility:visible;mso-wrap-style:square" from="7427,3335" to="7459,3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xvLsMAAADcAAAADwAAAGRycy9kb3ducmV2LnhtbESPQWsCMRSE74X+h/AEL0WzVdjW1Sil&#10;VJHeutb7Y/PcLCYvS5Lq+u9NodDjMDPfMKvN4Ky4UIidZwXP0wIEceN1x62C78N28goiJmSN1jMp&#10;uFGEzfrxYYWV9lf+okudWpEhHCtUYFLqKyljY8hhnPqeOHsnHxymLEMrdcBrhjsrZ0VRSocd5wWD&#10;Pb0bas71j1Mwfzke9mf7ZD630ZmPna2bMtyUGo+GtyWIREP6D/+191rBYl7C75l8BOT6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Dsby7DAAAA3AAAAA8AAAAAAAAAAAAA&#10;AAAAoQIAAGRycy9kb3ducmV2LnhtbFBLBQYAAAAABAAEAPkAAACRAwAAAAA=&#10;" strokeweight="0"/>
                  <v:line id="Line 934" o:spid="_x0000_s1958" style="position:absolute;flip:x y;visibility:visible;mso-wrap-style:square" from="7427,3341" to="7459,3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DKtcMAAADcAAAADwAAAGRycy9kb3ducmV2LnhtbESPQWsCMRSE74X+h/AKvZSatYJbt0Yp&#10;UkW8ubb3x+a5WUxeliTV9d+bQsHjMDPfMPPl4Kw4U4idZwXjUQGCuPG641bB92H9+g4iJmSN1jMp&#10;uFKE5eLxYY6V9hfe07lOrcgQjhUqMCn1lZSxMeQwjnxPnL2jDw5TlqGVOuAlw52Vb0UxlQ47zgsG&#10;e1oZak71r1MwKX8O25N9Mbt1dOZrY+tmGq5KPT8Nnx8gEg3pHv5vb7WC2aSE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yrXDAAAA3AAAAA8AAAAAAAAAAAAA&#10;AAAAoQIAAGRycy9kb3ducmV2LnhtbFBLBQYAAAAABAAEAPkAAACRAwAAAAA=&#10;" strokeweight="0"/>
                  <v:line id="Line 935" o:spid="_x0000_s1959" style="position:absolute;flip:x y;visibility:visible;mso-wrap-style:square" from="7427,3341" to="7459,3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ex8AAAADcAAAADwAAAGRycy9kb3ducmV2LnhtbERPTWsCMRC9C/6HMEIvUrNWsHU1ikgt&#10;0ptrvQ+bcbOYTJYk6vrvm0Ohx8f7Xm16Z8WdQmw9K5hOChDEtdctNwp+TvvXDxAxIWu0nknBkyJs&#10;1sPBCkvtH3yke5UakUM4lqjApNSVUsbakMM48R1x5i4+OEwZhkbqgI8c7qx8K4q5dNhybjDY0c5Q&#10;fa1uTsHs/Xw6XO3YfO+jM59ftqrn4anUy6jfLkEk6tO/+M990AoWs7w2n8lHQK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4/XsfAAAAA3AAAAA8AAAAAAAAAAAAAAAAA&#10;oQIAAGRycy9kb3ducmV2LnhtbFBLBQYAAAAABAAEAPkAAACOAwAAAAA=&#10;" strokeweight="0"/>
                  <v:line id="Line 936" o:spid="_x0000_s1960" style="position:absolute;flip:x y;visibility:visible;mso-wrap-style:square" from="7420,3341" to="7459,3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P7XMMAAADcAAAADwAAAGRycy9kb3ducmV2LnhtbESPQWsCMRSE74X+h/AEL0WzVbC6GqWU&#10;WqQ313p/bJ6bxeRlSVJd/30jCD0OM/MNs9r0zooLhdh6VvA6LkAQ11633Cj4OWxHcxAxIWu0nknB&#10;jSJs1s9PKyy1v/KeLlVqRIZwLFGBSakrpYy1IYdx7Dvi7J18cJiyDI3UAa8Z7qycFMVMOmw5Lxjs&#10;6MNQfa5+nYLp2/GwO9sX872Nznx+2aqehZtSw0H/vgSRqE//4Ud7pxUspgu4n8lH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Fz+1zDAAAA3AAAAA8AAAAAAAAAAAAA&#10;AAAAoQIAAGRycy9kb3ducmV2LnhtbFBLBQYAAAAABAAEAPkAAACRAwAAAAA=&#10;" strokeweight="0"/>
                  <v:line id="Line 937" o:spid="_x0000_s1961" style="position:absolute;flip:x y;visibility:visible;mso-wrap-style:square" from="7433,3341" to="7465,3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8hvMEAAADcAAAADwAAAGRycy9kb3ducmV2LnhtbERPTWsCMRC9C/6HMIVepGZtZW23RpFS&#10;i3hzbe/DZrpZTCZLEnX9982h4PHxvpfrwVlxoRA7zwpm0wIEceN1x62C7+P26RVETMgarWdScKMI&#10;69V4tMRK+ysf6FKnVuQQjhUqMCn1lZSxMeQwTn1PnLlfHxymDEMrdcBrDndWPhdFKR12nBsM9vRh&#10;qDnVZ6fgZfFz3J3sxOy30ZnPL1s3Zbgp9fgwbN5BJBrSXfzv3mkFb/M8P5/JR0C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YTyG8wQAAANwAAAAPAAAAAAAAAAAAAAAA&#10;AKECAABkcnMvZG93bnJldi54bWxQSwUGAAAAAAQABAD5AAAAjwMAAAAA&#10;" strokeweight="0"/>
                  <v:line id="Line 938" o:spid="_x0000_s1962" style="position:absolute;visibility:visible;mso-wrap-style:square" from="7420,3335" to="7420,3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b476MUAAADcAAAADwAAAGRycy9kb3ducmV2LnhtbESPT2vCQBTE70K/w/IK3uomYm2MriJi&#10;0d6sf8DjI/tMFrNvQ3ar6bd3CwWPw8z8hpktOluLG7XeOFaQDhIQxIXThksFx8PnWwbCB2SNtWNS&#10;8EseFvOX3gxz7e78Tbd9KEWEsM9RQRVCk0vpi4os+oFriKN3ca3FEGVbSt3iPcJtLYdJMpYWDceF&#10;ChtaVVRc9z9WgdmNN+9fH6fJSa43IT1n18zYo1L91245BRGoC8/wf3urFUxGK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b476MUAAADcAAAADwAAAAAAAAAA&#10;AAAAAAChAgAAZHJzL2Rvd25yZXYueG1sUEsFBgAAAAAEAAQA+QAAAJMDAAAAAA==&#10;" strokeweight="0"/>
                  <v:line id="Line 939" o:spid="_x0000_s1963" style="position:absolute;visibility:visible;mso-wrap-style:square" from="7420,3335" to="7452,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yln8QAAADcAAAADwAAAGRycy9kb3ducmV2LnhtbESPT4vCMBTE7wt+h/AEb2uquFqrUURc&#10;dG/+BY+P5tkGm5fSZLX77c3Cwh6HmfkNM1+2thIParxxrGDQT0AQ504bLhScT5/vKQgfkDVWjknB&#10;D3lYLjpvc8y0e/KBHsdQiAhhn6GCMoQ6k9LnJVn0fVcTR+/mGoshyqaQusFnhNtKDpNkLC0ajgsl&#10;1rQuKb8fv60Csx9vP74ml+lFbrZhcE3vqbFnpXrddjUDEagN/+G/9k4rmI6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bKWfxAAAANwAAAAPAAAAAAAAAAAA&#10;AAAAAKECAABkcnMvZG93bnJldi54bWxQSwUGAAAAAAQABAD5AAAAkgMAAAAA&#10;" strokeweight="0"/>
                  <v:oval id="Oval 940" o:spid="_x0000_s1964" style="position:absolute;left:7529;top:5728;width:1272;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dqEsQA&#10;AADcAAAADwAAAGRycy9kb3ducmV2LnhtbESPQWsCMRSE74L/IbyCN81Wl9JujSIFQfBQtT30+Nw8&#10;d0M3L+kmavz3jVDocZiZb5j5MtlOXKgPxrGCx0kBgrh22nCj4PNjPX4GESKyxs4xKbhRgOViOJhj&#10;pd2V93Q5xEZkCIcKFbQx+krKULdkMUycJ87eyfUWY5Z9I3WP1wy3nZwWxZO0aDgvtOjpraX6+3C2&#10;CrzflWVK7yZM0+nHbPm4v30dlRo9pNUriEgp/of/2hut4KWcwf1MPgJ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nahLEAAAA3AAAAA8AAAAAAAAAAAAAAAAAmAIAAGRycy9k&#10;b3ducmV2LnhtbFBLBQYAAAAABAAEAPUAAACJAwAAAAA=&#10;" fillcolor="#ffc" strokecolor="#903" strokeweight="0"/>
                  <v:rect id="Rectangle 941" o:spid="_x0000_s1965" style="position:absolute;left:7783;top:5805;width:718;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RZHsIA&#10;AADcAAAADwAAAGRycy9kb3ducmV2LnhtbESPzYoCMRCE7wu+Q2jB25pRZHFHo4ggqOzFcR+gmfT8&#10;YNIZkuiMb2+EhT0WVfUVtd4O1ogH+dA6VjCbZiCIS6dbrhX8Xg+fSxAhIms0jknBkwJsN6OPNeba&#10;9XyhRxFrkSAcclTQxNjlUoayIYth6jri5FXOW4xJ+lpqj32CWyPnWfYlLbacFhrsaN9QeSvuVoG8&#10;Fod+WRifufO8+jGn46Uip9RkPOxWICIN8T/81z5qBd+LBbzPpCM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VFke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Prorrogar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v:textbox>
                  </v:rect>
                  <v:rect id="Rectangle 942" o:spid="_x0000_s1966" style="position:absolute;left:7751;top:5906;width:79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j8hcIA&#10;AADcAAAADwAAAGRycy9kb3ducmV2LnhtbESP3WoCMRSE7wu+QziCdzWrWNHVKFIQbPHG1Qc4bM7+&#10;YHKyJKm7ffumIHg5zMw3zHY/WCMe5EPrWMFsmoEgLp1uuVZwux7fVyBCRNZoHJOCXwqw343etphr&#10;1/OFHkWsRYJwyFFBE2OXSxnKhiyGqeuIk1c5bzEm6WupPfYJbo2cZ9lSWmw5LTTY0WdD5b34sQrk&#10;tTj2q8L4zH3Pq7P5Ol0qckpNxsNhAyLSEF/hZ/ukFawXH/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GPyF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aquisitivo</w:t>
                          </w:r>
                          <w:proofErr w:type="spellEnd"/>
                          <w:proofErr w:type="gramEnd"/>
                          <w:r>
                            <w:rPr>
                              <w:rFonts w:ascii="Tahoma" w:hAnsi="Tahoma" w:cs="Tahoma"/>
                              <w:b/>
                              <w:bCs/>
                              <w:color w:val="000000"/>
                              <w:sz w:val="8"/>
                              <w:szCs w:val="8"/>
                              <w:lang w:val="en-US"/>
                            </w:rPr>
                            <w:t xml:space="preserve"> de tempo </w:t>
                          </w:r>
                        </w:p>
                      </w:txbxContent>
                    </v:textbox>
                  </v:rect>
                  <v:rect id="Rectangle 943" o:spid="_x0000_s1967" style="position:absolute;left:7955;top:6008;width:40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pi8sIA&#10;AADcAAAADwAAAGRycy9kb3ducmV2LnhtbESPzYoCMRCE74LvEFrwphlFxB2NIoKgy14c9wGaSc8P&#10;Jp0hic749puFhT0WVfUVtTsM1ogX+dA6VrCYZyCIS6dbrhV838+zDYgQkTUax6TgTQEO+/Foh7l2&#10;Pd/oVcRaJAiHHBU0MXa5lKFsyGKYu444eZXzFmOSvpbaY5/g1shllq2lxZbTQoMdnRoqH8XTKpD3&#10;4txvCuMz97msvsz1cqvIKTWdDMctiEhD/A//tS9awcdqD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ymLywgAAANwAAAAPAAAAAAAAAAAAAAAAAJgCAABkcnMvZG93&#10;bnJldi54bWxQSwUGAAAAAAQABAD1AAAAhwM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serviço</w:t>
                          </w:r>
                          <w:proofErr w:type="spellEnd"/>
                        </w:p>
                      </w:txbxContent>
                    </v:textbox>
                  </v:rect>
                  <v:line id="Line 944" o:spid="_x0000_s1968" style="position:absolute;visibility:visible;mso-wrap-style:square" from="7541,5741" to="7541,5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sGB8UAAADcAAAADwAAAGRycy9kb3ducmV2LnhtbESPQWvCQBSE74L/YXmCt7pRrMbUVUQs&#10;1ltrE+jxkX1NFrNvQ3ar6b/vCgWPw8x8w6y3vW3ElTpvHCuYThIQxKXThisF+efrUwrCB2SNjWNS&#10;8EsetpvhYI2Zdjf+oOs5VCJC2GeooA6hzaT0ZU0W/cS1xNH7dp3FEGVXSd3hLcJtI2dJspAWDceF&#10;Glva11Rezj9WgXlfHJ9Py2JVyMMxTL/SS2psrtR41O9eQATqwyP8337TClbzJ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RsGB8UAAADcAAAADwAAAAAAAAAA&#10;AAAAAAChAgAAZHJzL2Rvd25yZXYueG1sUEsFBgAAAAAEAAQA+QAAAJMDAAAAAA==&#10;" strokeweight="0"/>
                  <v:line id="Line 945" o:spid="_x0000_s1969" style="position:absolute;visibility:visible;mso-wrap-style:square" from="7541,5741" to="7567,5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SSdcIAAADcAAAADwAAAGRycy9kb3ducmV2LnhtbERPz2vCMBS+C/sfwhN207QyXe2MZcjE&#10;edtcCzs+mmcbbF5Kk2n33y+HgceP7/emGG0nrjR441hBOk9AENdOG24UlF/7WQbCB2SNnWNS8Ese&#10;iu3DZIO5djf+pOspNCKGsM9RQRtCn0vp65Ys+rnriSN3doPFEOHQSD3gLYbbTi6SZCUtGo4NLfa0&#10;a6m+nH6sAvOxOiyPz9W6km+HkH5nl8zYUqnH6fj6AiLQGO7if/e7VrB+imv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ISSdcIAAADcAAAADwAAAAAAAAAAAAAA&#10;AAChAgAAZHJzL2Rvd25yZXYueG1sUEsFBgAAAAAEAAQA+QAAAJADAAAAAA==&#10;" strokeweight="0"/>
                  <v:line id="Line 946" o:spid="_x0000_s1970" style="position:absolute;flip:x;visibility:visible;mso-wrap-style:square" from="7548,5747" to="7567,5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SwEK8YAAADcAAAADwAAAGRycy9kb3ducmV2LnhtbESPQWsCMRSE74L/ITyhN81WSlu3RhFL&#10;RQq1aOuht+fmdXdx87Ik0Y3/3hQKHoeZ+YaZzqNpxJmcry0ruB9lIIgLq2suFXx/vQ2fQfiArLGx&#10;TAou5GE+6/emmGvb8ZbOu1CKBGGfo4IqhDaX0hcVGfQj2xIn79c6gyFJV0rtsEtw08hxlj1KgzWn&#10;hQpbWlZUHHcno2C7eeKDW53iMR66j8+fffm+f10odTeIixcQgWK4hf/ba61g8jCB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EsBCvGAAAA3AAAAA8AAAAAAAAA&#10;AAAAAAAAoQIAAGRycy9kb3ducmV2LnhtbFBLBQYAAAAABAAEAPkAAACUAwAAAAA=&#10;" strokeweight="0"/>
                  <v:line id="Line 947" o:spid="_x0000_s1971" style="position:absolute;flip:y;visibility:visible;mso-wrap-style:square" from="7548,5747" to="7548,5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87a8QAAADcAAAADwAAAGRycy9kb3ducmV2LnhtbERPy2oCMRTdF/oP4Ra6q5kK9TEaRSwt&#10;RVDR1oW76+R2ZnByMyTRiX9vFoUuD+c9nUfTiCs5X1tW8NrLQBAXVtdcKvj5/ngZgfABWWNjmRTc&#10;yMN89vgwxVzbjnd03YdSpBD2OSqoQmhzKX1RkUHfsy1x4n6tMxgSdKXUDrsUbhrZz7KBNFhzaqiw&#10;pWVFxXl/MQp2myGf3OclnuOpW2+Ph3J1eF8o9fwUFxMQgWL4F/+5v7SC8Vuan86kIy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zztrxAAAANwAAAAPAAAAAAAAAAAA&#10;AAAAAKECAABkcnMvZG93bnJldi54bWxQSwUGAAAAAAQABAD5AAAAkgMAAAAA&#10;" strokeweight="0"/>
                  <v:line id="Line 948" o:spid="_x0000_s1972" style="position:absolute;visibility:visible;mso-wrap-style:square" from="7541,5741" to="7573,5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etNcQAAADcAAAADwAAAGRycy9kb3ducmV2LnhtbESPT4vCMBTE7wt+h/CEva1pF9TaNYos&#10;u6g3/8IeH82zDTYvpclq/fZGEDwOM/MbZjrvbC0u1HrjWEE6SEAQF04bLhUc9r8fGQgfkDXWjknB&#10;jTzMZ723KebaXXlLl10oRYSwz1FBFUKTS+mLiiz6gWuIo3dyrcUQZVtK3eI1wm0tP5NkJC0ajgsV&#10;NvRdUXHe/VsFZjNaDtfj4+Qof5Yh/cvOmbEHpd773eILRKAuvMLP9kormAxTeJyJR0D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Z601xAAAANwAAAAPAAAAAAAAAAAA&#10;AAAAAKECAABkcnMvZG93bnJldi54bWxQSwUGAAAAAAQABAD5AAAAkgMAAAAA&#10;" strokeweight="0"/>
                  <v:line id="Line 949" o:spid="_x0000_s1973" style="position:absolute;visibility:visible;mso-wrap-style:square" from="7541,5760" to="7541,5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UzQsQAAADcAAAADwAAAGRycy9kb3ducmV2LnhtbESPT4vCMBTE7wt+h/AEb2uqoFurUURW&#10;XG/rP/D4aJ5tsHkpTVa7394IgsdhZn7DzBatrcSNGm8cKxj0ExDEudOGCwXHw/ozBeEDssbKMSn4&#10;Jw+Leedjhpl2d97RbR8KESHsM1RQhlBnUvq8JIu+72ri6F1cYzFE2RRSN3iPcFvJYZKMpUXDcaHE&#10;mlYl5df9n1Vgfseb0fbrNDnJ700YnNNrauxRqV63XU5BBGrDO/xq/2gFk9EQ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tTNCxAAAANwAAAAPAAAAAAAAAAAA&#10;AAAAAKECAABkcnMvZG93bnJldi54bWxQSwUGAAAAAAQABAD5AAAAkgMAAAAA&#10;" strokeweight="0"/>
                  <v:line id="Line 950" o:spid="_x0000_s1974" style="position:absolute;visibility:visible;mso-wrap-style:square" from="7548,5741" to="7548,5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mW2cUAAADcAAAADwAAAGRycy9kb3ducmV2LnhtbESPT4vCMBTE74LfITxhb2uqotZqFBEX&#10;3duuf8Djo3m2wealNFntfnuzsOBxmJnfMItVaytxp8YbxwoG/QQEce604ULB6fjxnoLwAVlj5ZgU&#10;/JKH1bLbWWCm3YO/6X4IhYgQ9hkqKEOoMyl9XpJF33c1cfSurrEYomwKqRt8RLit5DBJJtKi4bhQ&#10;Yk2bkvLb4ccqMF+T3fhzep6d5XYXBpf0lhp7Uuqt167nIAK14RX+b++1gtl4BH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mW2cUAAADcAAAADwAAAAAAAAAA&#10;AAAAAAChAgAAZHJzL2Rvd25yZXYueG1sUEsFBgAAAAAEAAQA+QAAAJMDAAAAAA==&#10;" strokeweight="0"/>
                  <v:line id="Line 951" o:spid="_x0000_s1975" style="position:absolute;visibility:visible;mso-wrap-style:square" from="7541,5747" to="7573,5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AOrcUAAADcAAAADwAAAGRycy9kb3ducmV2LnhtbESPW4vCMBSE3wX/QzjCvq2p4qVWo4i4&#10;6L7tegEfD82xDTYnpclq99+bhQUfh5n5hlmsWluJOzXeOFYw6CcgiHOnDRcKTseP9xSED8gaK8ek&#10;4Jc8rJbdzgIz7R78TfdDKESEsM9QQRlCnUnp85Is+r6riaN3dY3FEGVTSN3gI8JtJYdJMpEWDceF&#10;EmvalJTfDj9Wgfma7Maf0/PsLLe7MLikt9TYk1JvvXY9BxGoDa/wf3uvFczGI/g7E4+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BAOrcUAAADcAAAADwAAAAAAAAAA&#10;AAAAAAChAgAAZHJzL2Rvd25yZXYueG1sUEsFBgAAAAAEAAQA+QAAAJMDAAAAAA==&#10;" strokeweight="0"/>
                  <v:line id="Line 952" o:spid="_x0000_s1976" style="position:absolute;visibility:visible;mso-wrap-style:square" from="7541,5747" to="7573,5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yrNsQAAADcAAAADwAAAGRycy9kb3ducmV2LnhtbESPT4vCMBTE7wt+h/CEva2pC9XaNYos&#10;u6g3/8IeH82zDTYvpclq/fZGEDwOM/MbZjrvbC0u1HrjWMFwkIAgLpw2XCo47H8/MhA+IGusHZOC&#10;G3mYz3pvU8y1u/KWLrtQighhn6OCKoQml9IXFVn0A9cQR+/kWoshyraUusVrhNtafibJSFo0HBcq&#10;bOi7ouK8+7cKzGa0TNfj4+Qof5Zh+JedM2MPSr33u8UXiEBdeIWf7ZVWMElTeJyJR0D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XKs2xAAAANwAAAAPAAAAAAAAAAAA&#10;AAAAAKECAABkcnMvZG93bnJldi54bWxQSwUGAAAAAAQABAD5AAAAkgMAAAAA&#10;" strokeweight="0"/>
                  <v:line id="Line 953" o:spid="_x0000_s1977" style="position:absolute;visibility:visible;mso-wrap-style:square" from="7548,5741" to="7548,5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41QcQAAADcAAAADwAAAGRycy9kb3ducmV2LnhtbESPT4vCMBTE7wt+h/CEva2pgrV2jSKy&#10;i+7Nv7DHR/Nsg81LabJav/1GEDwOM/MbZrbobC2u1HrjWMFwkIAgLpw2XCo4Hr4/MhA+IGusHZOC&#10;O3lYzHtvM8y1u/GOrvtQighhn6OCKoQml9IXFVn0A9cQR+/sWoshyraUusVbhNtajpIklRYNx4UK&#10;G1pVVFz2f1aB2abr8c/kND3Jr3UY/maXzNijUu/9bvkJIlAXXuFne6MVTMcpPM7EIyD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jjVBxAAAANwAAAAPAAAAAAAAAAAA&#10;AAAAAKECAABkcnMvZG93bnJldi54bWxQSwUGAAAAAAQABAD5AAAAkgMAAAAA&#10;" strokeweight="0"/>
                  <v:line id="Line 954" o:spid="_x0000_s1978" style="position:absolute;visibility:visible;mso-wrap-style:square" from="7548,5741" to="7548,5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KQ2sUAAADcAAAADwAAAGRycy9kb3ducmV2LnhtbESPQWvCQBSE74X+h+UVeqsbC9Ekukop&#10;Leqtpgo9PrLPZDH7NmS3Mf33rlDwOMzMN8xyPdpWDNR741jBdJKAIK6cNlwrOHx/vmQgfEDW2Dom&#10;BX/kYb16fFhiod2F9zSUoRYRwr5ABU0IXSGlrxqy6CeuI47eyfUWQ5R9LXWPlwi3rXxNkpm0aDgu&#10;NNjRe0PVufy1CszXbJPu5sf8KD82YfqTnTNjD0o9P41vCxCBxnAP/7e3WkGezuF2Jh4Bub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MKQ2sUAAADcAAAADwAAAAAAAAAA&#10;AAAAAAChAgAAZHJzL2Rvd25yZXYueG1sUEsFBgAAAAAEAAQA+QAAAJMDAAAAAA==&#10;" strokeweight="0"/>
                  <v:line id="Line 955" o:spid="_x0000_s1979" style="position:absolute;visibility:visible;mso-wrap-style:square" from="7541,5741" to="7573,5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0EqMEAAADcAAAADwAAAGRycy9kb3ducmV2LnhtbERPTYvCMBC9C/6HMMLeNFVQazWKyC7u&#10;3rQqeByasQ02k9JktfvvNwfB4+N9rzadrcWDWm8cKxiPEhDEhdOGSwXn09cwBeEDssbaMSn4Iw+b&#10;db+3wky7Jx/pkYdSxBD2GSqoQmgyKX1RkUU/cg1x5G6utRgibEupW3zGcFvLSZLMpEXDsaHChnYV&#10;Fff81yowh9l++jO/LC7ycx/G1/SeGntW6mPQbZcgAnXhLX65v7WCxTSujWfiEZD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XQSowQAAANwAAAAPAAAAAAAAAAAAAAAA&#10;AKECAABkcnMvZG93bnJldi54bWxQSwUGAAAAAAQABAD5AAAAjwMAAAAA&#10;" strokeweight="0"/>
                  <v:line id="Line 956" o:spid="_x0000_s1980" style="position:absolute;visibility:visible;mso-wrap-style:square" from="7541,5747" to="7573,5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GhM8QAAADcAAAADwAAAGRycy9kb3ducmV2LnhtbESPT4vCMBTE7wt+h/AEb2uqoNtWo4go&#10;7t7Wf+Dx0TzbYPNSmqjdb79ZWPA4zMxvmPmys7V4UOuNYwWjYQKCuHDacKngdNy+pyB8QNZYOyYF&#10;P+Rhuei9zTHX7sl7ehxCKSKEfY4KqhCaXEpfVGTRD11DHL2ray2GKNtS6hafEW5rOU6SqbRoOC5U&#10;2NC6ouJ2uFsF5nu6m3x9nLOz3OzC6JLeUmNPSg363WoGIlAXXuH/9qdWkE0y+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EaEzxAAAANwAAAAPAAAAAAAAAAAA&#10;AAAAAKECAABkcnMvZG93bnJldi54bWxQSwUGAAAAAAQABAD5AAAAkgMAAAAA&#10;" strokeweight="0"/>
                  <v:line id="Line 957" o:spid="_x0000_s1981" style="position:absolute;visibility:visible;mso-wrap-style:square" from="7541,5741" to="7541,5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fCE8IAAADcAAAADwAAAGRycy9kb3ducmV2LnhtbERPz2vCMBS+C/sfwht409SBte2MMsaG&#10;7qadwo6P5q0NNi+lydr63y+HwY4f3+/tfrKtGKj3xrGC1TIBQVw5bbhWcPl8X2QgfEDW2DomBXfy&#10;sN89zLZYaDfymYYy1CKGsC9QQRNCV0jpq4Ys+qXriCP37XqLIcK+lrrHMYbbVj4lSSotGo4NDXb0&#10;2lB1K3+sAnNKD+uPzTW/yrdDWH1lt8zYi1Lzx+nlGUSgKfyL/9xHrSBP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UfCE8IAAADcAAAADwAAAAAAAAAAAAAA&#10;AAChAgAAZHJzL2Rvd25yZXYueG1sUEsFBgAAAAAEAAQA+QAAAJADAAAAAA==&#10;" strokeweight="0"/>
                  <v:line id="Line 958" o:spid="_x0000_s1982" style="position:absolute;flip:x;visibility:visible;mso-wrap-style:square" from="7541,5741" to="7573,5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9UTcYAAADcAAAADwAAAGRycy9kb3ducmV2LnhtbESPQWsCMRSE7wX/Q3iCt5rVg61bo4ii&#10;lIItaj309ty87i5uXpYkuum/N4VCj8PMfMPMFtE04kbO15YVjIYZCOLC6ppLBZ/HzeMzCB+QNTaW&#10;ScEPeVjMew8zzLXteE+3QyhFgrDPUUEVQptL6YuKDPqhbYmT922dwZCkK6V22CW4aeQ4yybSYM1p&#10;ocKWVhUVl8PVKNi/P/HZba/xEs/d7uPrVL6d1kulBv24fAERKIb/8F/7VSuYTkbweyYdATm/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TvVE3GAAAA3AAAAA8AAAAAAAAA&#10;AAAAAAAAoQIAAGRycy9kb3ducmV2LnhtbFBLBQYAAAAABAAEAPkAAACUAwAAAAA=&#10;" strokeweight="0"/>
                  <v:line id="Line 959" o:spid="_x0000_s1983" style="position:absolute;visibility:visible;mso-wrap-style:square" from="7548,5747" to="7579,5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MJhsEAAADcAAAADwAAAGRycy9kb3ducmV2LnhtbESPzYoCMRCE7wu+Q2jB25rRg+hoFBGF&#10;vfqDe+2dtJPBSWdMsjr69EYQPBZV9RU1W7S2FlfyoXKsYNDPQBAXTldcKjjsN99jECEia6wdk4I7&#10;BVjMO18zzLW78Zauu1iKBOGQowITY5NLGQpDFkPfNcTJOzlvMSbpS6k93hLc1nKYZSNpseK0YLCh&#10;laHivPu3Cv4avJjysZ781jiOx9UlHDe+UKrXbZdTEJHa+Am/2z9awWQ0hNeZdATk/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kwmGwQAAANwAAAAPAAAAAAAAAAAAAAAA&#10;AKECAABkcnMvZG93bnJldi54bWxQSwUGAAAAAAQABAD5AAAAjwMAAAAA&#10;" strokeweight="36e-5mm"/>
                  <v:line id="Line 960" o:spid="_x0000_s1984" style="position:absolute;flip:x y;visibility:visible;mso-wrap-style:square" from="7548,5747" to="7579,5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jjq8MAAADcAAAADwAAAGRycy9kb3ducmV2LnhtbESPQWsCMRSE74X+h/AEL0WzVdjW1Sil&#10;VJHeutb7Y/PcLCYvS5Lq+u9NodDjMDPfMKvN4Ky4UIidZwXP0wIEceN1x62C78N28goiJmSN1jMp&#10;uFGEzfrxYYWV9lf+okudWpEhHCtUYFLqKyljY8hhnPqeOHsnHxymLEMrdcBrhjsrZ0VRSocd5wWD&#10;Pb0bas71j1Mwfzke9mf7ZD630ZmPna2bMtyUGo+GtyWIREP6D/+191rBopzD75l8BOT6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o46vDAAAA3AAAAA8AAAAAAAAAAAAA&#10;AAAAoQIAAGRycy9kb3ducmV2LnhtbFBLBQYAAAAABAAEAPkAAACRAwAAAAA=&#10;" strokeweight="0"/>
                  <v:line id="Line 961" o:spid="_x0000_s1985" style="position:absolute;flip:x y;visibility:visible;mso-wrap-style:square" from="7548,5741" to="7579,5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F738QAAADcAAAADwAAAGRycy9kb3ducmV2LnhtbESPQWsCMRSE70L/Q3iFXkrNtpatbo1S&#10;RIv01lXvj83rZjF5WZKo679vCgWPw8x8w8yXg7PiTCF2nhU8jwsQxI3XHbcK9rvN0xRETMgarWdS&#10;cKUIy8XdaI6V9hf+pnOdWpEhHCtUYFLqKyljY8hhHPueOHs/PjhMWYZW6oCXDHdWvhRFKR12nBcM&#10;9rQy1Bzrk1MweTvstkf7aL420Zn1p62bMlyVergfPt5BJBrSLfzf3moFs/IV/s7kI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wXvfxAAAANwAAAAPAAAAAAAAAAAA&#10;AAAAAKECAABkcnMvZG93bnJldi54bWxQSwUGAAAAAAQABAD5AAAAkgMAAAAA&#10;" strokeweight="0"/>
                  <v:line id="Line 962" o:spid="_x0000_s1986" style="position:absolute;flip:x y;visibility:visible;mso-wrap-style:square" from="7548,5747" to="7579,5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3eRMQAAADcAAAADwAAAGRycy9kb3ducmV2LnhtbESPQWsCMRSE70L/Q3iFXkrNttKtbo1S&#10;RIv01lXvj83rZjF5WZKo679vCgWPw8x8w8yXg7PiTCF2nhU8jwsQxI3XHbcK9rvN0xRETMgarWdS&#10;cKUIy8XdaI6V9hf+pnOdWpEhHCtUYFLqKyljY8hhHPueOHs/PjhMWYZW6oCXDHdWvhRFKR12nBcM&#10;9rQy1Bzrk1MweTvstkf7aL420Zn1p62bMlyVergfPt5BJBrSLfzf3moFs/IV/s7kI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jd5ExAAAANwAAAAPAAAAAAAAAAAA&#10;AAAAAKECAABkcnMvZG93bnJldi54bWxQSwUGAAAAAAQABAD5AAAAkgMAAAAA&#10;" strokeweight="0"/>
                  <v:line id="Line 963" o:spid="_x0000_s1987" style="position:absolute;flip:x y;visibility:visible;mso-wrap-style:square" from="7548,5747" to="7579,5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19AM8MAAADcAAAADwAAAGRycy9kb3ducmV2LnhtbESPQWsCMRSE74X+h/AKXopma2Grq1FK&#10;0SK9udb7Y/PcLCYvS5Lq+u9NodDjMDPfMMv14Ky4UIidZwUvkwIEceN1x62C78N2PAMRE7JG65kU&#10;3CjCevX4sMRK+yvv6VKnVmQIxwoVmJT6SsrYGHIYJ74nzt7JB4cpy9BKHfCa4c7KaVGU0mHHecFg&#10;Tx+GmnP94xS8vh0Pu7N9Nl/b6Mzm09ZNGW5KjZ6G9wWIREP6D/+1d1rBvCzh90w+AnJ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fQDPDAAAA3AAAAA8AAAAAAAAAAAAA&#10;AAAAoQIAAGRycy9kb3ducmV2LnhtbFBLBQYAAAAABAAEAPkAAACRAwAAAAA=&#10;" strokeweight="0"/>
                  <v:line id="Line 964" o:spid="_x0000_s1988" style="position:absolute;flip:x y;visibility:visible;mso-wrap-style:square" from="7541,5747" to="7579,5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PlqMMAAADcAAAADwAAAGRycy9kb3ducmV2LnhtbESPQWsCMRSE74X+h/AKvZSabYW1rkYp&#10;UkV6c9X7Y/PcLCYvSxJ1/fdNodDjMDPfMPPl4Ky4UoidZwVvowIEceN1x62Cw379+gEiJmSN1jMp&#10;uFOE5eLxYY6V9jfe0bVOrcgQjhUqMCn1lZSxMeQwjnxPnL2TDw5TlqGVOuAtw52V70VRSocd5wWD&#10;Pa0MNef64hSMJ8f99mxfzPc6OvO1sXVThrtSz0/D5wxEoiH9h//aW61gWk7g90w+AnL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wT5ajDAAAA3AAAAA8AAAAAAAAAAAAA&#10;AAAAoQIAAGRycy9kb3ducmV2LnhtbFBLBQYAAAAABAAEAPkAAACRAwAAAAA=&#10;" strokeweight="0"/>
                  <v:line id="Line 965" o:spid="_x0000_s1989" style="position:absolute;flip:x y;visibility:visible;mso-wrap-style:square" from="7554,5747" to="7586,5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xx2sAAAADcAAAADwAAAGRycy9kb3ducmV2LnhtbERPTWsCMRC9F/wPYQq9FM3awrZujSJS&#10;Rbx1rfdhM24Wk8mSpLr+e3MoeHy87/lycFZcKMTOs4LppABB3Hjdcavg97AZf4KICVmj9UwKbhRh&#10;uRg9zbHS/so/dKlTK3IIxwoVmJT6SsrYGHIYJ74nztzJB4cpw9BKHfCaw52Vb0VRSocd5waDPa0N&#10;Nef6zyl4/zgedmf7avab6Mz31tZNGW5KvTwPqy8QiYb0EP+7d1rBrMxr85l8BOTiD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2McdrAAAAA3AAAAA8AAAAAAAAAAAAAAAAA&#10;oQIAAGRycy9kb3ducmV2LnhtbFBLBQYAAAAABAAEAPkAAACOAwAAAAA=&#10;" strokeweight="0"/>
                  <v:line id="Line 966" o:spid="_x0000_s1990" style="position:absolute;visibility:visible;mso-wrap-style:square" from="7541,5741" to="7541,5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1rjsUAAADcAAAADwAAAGRycy9kb3ducmV2LnhtbESPT2vCQBTE7wW/w/KE3upGoWkSXUVE&#10;sd5a/4DHR/aZLGbfhuyq6bd3C4Ueh5n5DTNb9LYRd+q8caxgPEpAEJdOG64UHA+btwyED8gaG8ek&#10;4Ic8LOaDlxkW2j34m+77UIkIYV+ggjqEtpDSlzVZ9CPXEkfv4jqLIcqukrrDR4TbRk6SJJUWDceF&#10;Glta1VRe9zerwHyl2/fdxyk/yfU2jM/ZNTP2qNTrsF9OQQTqw3/4r/2pFeRpDr9n4hGQ8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H1rjsUAAADcAAAADwAAAAAAAAAA&#10;AAAAAAChAgAAZHJzL2Rvd25yZXYueG1sUEsFBgAAAAAEAAQA+QAAAJMDAAAAAA==&#10;" strokeweight="0"/>
                  <v:line id="Line 967" o:spid="_x0000_s1991" style="position:absolute;visibility:visible;mso-wrap-style:square" from="7541,5741" to="7573,5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5UzsEAAADcAAAADwAAAGRycy9kb3ducmV2LnhtbERPTYvCMBC9C/6HMMLeNFVYrdUoIru4&#10;3rQqeByasQ02k9JktfvvNwfB4+N9L9edrcWDWm8cKxiPEhDEhdOGSwXn0/cwBeEDssbaMSn4Iw/r&#10;Vb+3xEy7Jx/pkYdSxBD2GSqoQmgyKX1RkUU/cg1x5G6utRgibEupW3zGcFvLSZJMpUXDsaHChrYV&#10;Fff81yowh+nucz+7zC/yaxfG1/SeGntW6mPQbRYgAnXhLX65f7SC+SzOj2fiEZC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nlTOwQAAANwAAAAPAAAAAAAAAAAAAAAA&#10;AKECAABkcnMvZG93bnJldi54bWxQSwUGAAAAAAQABAD5AAAAjwMAAAAA&#10;" strokeweight="0"/>
                  <v:oval id="Oval 968" o:spid="_x0000_s1992" style="position:absolute;left:7592;top:5124;width:1209;height: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WbQ8QA&#10;AADcAAAADwAAAGRycy9kb3ducmV2LnhtbESPQWsCMRSE7wX/Q3gFbzWriLZbo0hBEHqo2h56fG6e&#10;u6Gbl3QTNf57Iwgeh5n5hpktkm3FibpgHCsYDgoQxJXThmsFP9+rl1cQISJrbB2TggsFWMx7TzMs&#10;tTvzlk67WIsM4VCigiZGX0oZqoYshoHzxNk7uM5izLKrpe7wnOG2laOimEiLhvNCg54+Gqr+dker&#10;wPvNeJzSlwmjdPg3n7zfXn73SvWf0/IdRKQUH+F7e60VvE2HcDuTj4C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Vm0PEAAAA3AAAAA8AAAAAAAAAAAAAAAAAmAIAAGRycy9k&#10;b3ducmV2LnhtbFBLBQYAAAAABAAEAPUAAACJAwAAAAA=&#10;" fillcolor="#ffc" strokecolor="#903" strokeweight="0"/>
                  <v:rect id="Rectangle 969" o:spid="_x0000_s1993" style="position:absolute;left:7879;top:5200;width:59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2uTMIA&#10;AADcAAAADwAAAGRycy9kb3ducmV2LnhtbESP3WoCMRSE7wu+QziCdzXrXlhdjSKCoKU3rj7AYXP2&#10;B5OTJUnd7dubQqGXw8x8w2z3ozXiST50jhUs5hkI4srpjhsF99vpfQUiRGSNxjEp+KEA+93kbYuF&#10;dgNf6VnGRiQIhwIVtDH2hZShaslimLueOHm18xZjkr6R2uOQ4NbIPMuW0mLHaaHFno4tVY/y2yqQ&#10;t/I0rErjM/eZ11/mcr7W5JSaTcfDBkSkMf6H/9pnrWD9kcPvmXQE5O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na5MwgAAANwAAAAPAAAAAAAAAAAAAAAAAJgCAABkcnMvZG93&#10;bnJldi54bWxQSwUGAAAAAAQABAD1AAAAhwM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Perder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período</w:t>
                          </w:r>
                          <w:proofErr w:type="spellEnd"/>
                          <w:r>
                            <w:rPr>
                              <w:rFonts w:ascii="Tahoma" w:hAnsi="Tahoma" w:cs="Tahoma"/>
                              <w:b/>
                              <w:bCs/>
                              <w:color w:val="000000"/>
                              <w:sz w:val="8"/>
                              <w:szCs w:val="8"/>
                              <w:lang w:val="en-US"/>
                            </w:rPr>
                            <w:t xml:space="preserve"> </w:t>
                          </w:r>
                        </w:p>
                      </w:txbxContent>
                    </v:textbox>
                  </v:rect>
                  <v:rect id="Rectangle 970" o:spid="_x0000_s1994" style="position:absolute;left:7783;top:5302;width:794;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EL18IA&#10;AADcAAAADwAAAGRycy9kb3ducmV2LnhtbESP3WoCMRSE7wu+QziCdzWrQtXVKFIQbPHG1Qc4bM7+&#10;YHKyJKm7ffumIHg5zMw3zHY/WCMe5EPrWMFsmoEgLp1uuVZwux7fVyBCRNZoHJOCXwqw343etphr&#10;1/OFHkWsRYJwyFFBE2OXSxnKhiyGqeuIk1c5bzEm6WupPfYJbo2cZ9mHtNhyWmiwo8+GynvxYxXI&#10;a3HsV4XxmfueV2fzdbpU5JSajIfDBkSkIb7Cz/ZJK1gvF/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0QvXwgAAANwAAAAPAAAAAAAAAAAAAAAAAJgCAABkcnMvZG93&#10;bnJldi54bWxQSwUGAAAAAAQABAD1AAAAhw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aquisitivo</w:t>
                          </w:r>
                          <w:proofErr w:type="spellEnd"/>
                          <w:proofErr w:type="gramEnd"/>
                          <w:r>
                            <w:rPr>
                              <w:rFonts w:ascii="Tahoma" w:hAnsi="Tahoma" w:cs="Tahoma"/>
                              <w:b/>
                              <w:bCs/>
                              <w:color w:val="000000"/>
                              <w:sz w:val="8"/>
                              <w:szCs w:val="8"/>
                              <w:lang w:val="en-US"/>
                            </w:rPr>
                            <w:t xml:space="preserve"> de tempo </w:t>
                          </w:r>
                        </w:p>
                      </w:txbxContent>
                    </v:textbox>
                  </v:rect>
                  <v:rect id="Rectangle 971" o:spid="_x0000_s1995" style="position:absolute;left:7987;top:5404;width:40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iTo8IA&#10;AADcAAAADwAAAGRycy9kb3ducmV2LnhtbESP3WoCMRSE7wu+QziCdzWrSNXVKFIQbPHG1Qc4bM7+&#10;YHKyJKm7ffumIHg5zMw3zHY/WCMe5EPrWMFsmoEgLp1uuVZwux7fVyBCRNZoHJOCXwqw343etphr&#10;1/OFHkWsRYJwyFFBE2OXSxnKhiyGqeuIk1c5bzEm6WupPfYJbo2cZ9mHtNhyWmiwo8+GynvxYxXI&#10;a3HsV4XxmfueV2fzdbpU5JSajIfDBkSkIb7Cz/ZJK1gvF/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OJOjwgAAANwAAAAPAAAAAAAAAAAAAAAAAJgCAABkcnMvZG93&#10;bnJldi54bWxQSwUGAAAAAAQABAD1AAAAhwM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serviço</w:t>
                          </w:r>
                          <w:proofErr w:type="spellEnd"/>
                        </w:p>
                      </w:txbxContent>
                    </v:textbox>
                  </v:rect>
                  <v:line id="Line 972" o:spid="_x0000_s1996" style="position:absolute;visibility:visible;mso-wrap-style:square" from="7605,5136" to="7605,5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n3VsUAAADcAAAADwAAAGRycy9kb3ducmV2LnhtbESPQWvCQBSE74X+h+UVeqsbC9Ekukop&#10;Leqtpgo9PrLPZDH7NmS3Mf33rlDwOMzMN8xyPdpWDNR741jBdJKAIK6cNlwrOHx/vmQgfEDW2Dom&#10;BX/kYb16fFhiod2F9zSUoRYRwr5ABU0IXSGlrxqy6CeuI47eyfUWQ5R9LXWPlwi3rXxNkpm0aDgu&#10;NNjRe0PVufy1CszXbJPu5sf8KD82YfqTnTNjD0o9P41vCxCBxnAP/7e3WkE+T+F2Jh4Bub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On3VsUAAADcAAAADwAAAAAAAAAA&#10;AAAAAAChAgAAZHJzL2Rvd25yZXYueG1sUEsFBgAAAAAEAAQA+QAAAJMDAAAAAA==&#10;" strokeweight="0"/>
                  <v:line id="Line 973" o:spid="_x0000_s1997" style="position:absolute;visibility:visible;mso-wrap-style:square" from="7605,5136" to="7630,5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tpIcQAAADcAAAADwAAAGRycy9kb3ducmV2LnhtbESPQWvCQBSE74L/YXlCb7qx0BhTV5HS&#10;Yr1pVOjxkX0mi9m3IbvV9N93BcHjMDPfMItVbxtxpc4bxwqmkwQEcem04UrB8fA1zkD4gKyxcUwK&#10;/sjDajkcLDDX7sZ7uhahEhHCPkcFdQhtLqUva7LoJ64ljt7ZdRZDlF0ldYe3CLeNfE2SVFo0HBdq&#10;bOmjpvJS/FoFZpdu3raz0/wkPzdh+pNdMmOPSr2M+vU7iEB9eIYf7W+tYD5L4X4mHg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O2khxAAAANwAAAAPAAAAAAAAAAAA&#10;AAAAAKECAABkcnMvZG93bnJldi54bWxQSwUGAAAAAAQABAD5AAAAkgMAAAAA&#10;" strokeweight="0"/>
                  <v:line id="Line 974" o:spid="_x0000_s1998" style="position:absolute;flip:x;visibility:visible;mso-wrap-style:square" from="7611,5143" to="7630,5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P/f8cAAADcAAAADwAAAGRycy9kb3ducmV2LnhtbESPT2sCMRTE74V+h/AK3mrWHrrtahRp&#10;aRGhFf8dvD03z93FzcuSRDd++6ZQ6HGYmd8wk1k0rbiS841lBaNhBoK4tLrhSsFu+/H4AsIHZI2t&#10;ZVJwIw+z6f3dBAtte17TdRMqkSDsC1RQh9AVUvqyJoN+aDvi5J2sMxiSdJXUDvsEN618yrJnabDh&#10;tFBjR281lefNxShYf+d8dJ+XeI7H/mt12FfL/ftcqcFDnI9BBIrhP/zXXmgFr3kOv2fSEZDT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k/9/xwAAANwAAAAPAAAAAAAA&#10;AAAAAAAAAKECAABkcnMvZG93bnJldi54bWxQSwUGAAAAAAQABAD5AAAAlQMAAAAA&#10;" strokeweight="0"/>
                  <v:line id="Line 975" o:spid="_x0000_s1999" style="position:absolute;flip:y;visibility:visible;mso-wrap-style:square" from="7611,5143" to="7611,5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xrDcMAAADcAAAADwAAAGRycy9kb3ducmV2LnhtbERPy2oCMRTdF/yHcIXuakYX2o5GEUUp&#10;hbb4Wri7Tq4zg5ObIYlO+vfNotDl4bxni2ga8SDna8sKhoMMBHFhdc2lguNh8/IKwgdkjY1lUvBD&#10;Hhbz3tMMc2073tFjH0qRQtjnqKAKoc2l9EVFBv3AtsSJu1pnMCToSqkddincNHKUZWNpsObUUGFL&#10;q4qK2/5uFOy+Jnxx23u8xUv3+X0+lR+n9VKp535cTkEEiuFf/Od+1wreJmltOpOOgJ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Maw3DAAAA3AAAAA8AAAAAAAAAAAAA&#10;AAAAoQIAAGRycy9kb3ducmV2LnhtbFBLBQYAAAAABAAEAPkAAACRAwAAAAA=&#10;" strokeweight="0"/>
                  <v:line id="Line 976" o:spid="_x0000_s2000" style="position:absolute;visibility:visible;mso-wrap-style:square" from="7605,5136" to="7637,5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T9U8QAAADcAAAADwAAAGRycy9kb3ducmV2LnhtbESPT4vCMBTE74LfITzBm6YurLZdo8iy&#10;i3pb/8EeH82zDTYvpclq/fZGWPA4zMxvmPmys7W4UuuNYwWTcQKCuHDacKngePgepSB8QNZYOyYF&#10;d/KwXPR7c8y1u/GOrvtQighhn6OCKoQml9IXFVn0Y9cQR+/sWoshyraUusVbhNtaviXJVFo0HBcq&#10;bOizouKy/7MKzM90/b6dnbKT/FqHyW96SY09KjUcdKsPEIG68Ar/tzdaQTbL4HkmHgG5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pP1TxAAAANwAAAAPAAAAAAAAAAAA&#10;AAAAAKECAABkcnMvZG93bnJldi54bWxQSwUGAAAAAAQABAD5AAAAkgMAAAAA&#10;" strokeweight="0"/>
                  <v:line id="Line 977" o:spid="_x0000_s2001" style="position:absolute;visibility:visible;mso-wrap-style:square" from="7605,5155" to="7605,5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k6cIAAADcAAAADwAAAGRycy9kb3ducmV2LnhtbERPy2rCQBTdF/yH4Qrd1YmF2hgzCSIV&#10;2119gctL5poMydwJmVHTv+8sCl0ezjsvR9uJOw3eOFYwnyUgiCunDdcKTsftSwrCB2SNnWNS8EMe&#10;ymLylGOm3YP3dD+EWsQQ9hkqaELoMyl91ZBFP3M9ceSubrAYIhxqqQd8xHDbydckWUiLhmNDgz1t&#10;Gqraw80qMN+L3dvX+3l5lh+7ML+kbWrsSann6bhegQg0hn/xn/tTK1imcX48E4+ALH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Usk6cIAAADcAAAADwAAAAAAAAAAAAAA&#10;AAChAgAAZHJzL2Rvd25yZXYueG1sUEsFBgAAAAAEAAQA+QAAAJADAAAAAA==&#10;" strokeweight="0"/>
                  <v:line id="Line 978" o:spid="_x0000_s2002" style="position:absolute;visibility:visible;mso-wrap-style:square" from="7611,5136" to="7611,5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eBcsQAAADcAAAADwAAAGRycy9kb3ducmV2LnhtbESPQWvCQBSE7wX/w/IEb3UTQY3RVUqx&#10;aG9qFXp8ZJ/JYvZtyG41/vuuIHgcZuYbZrHqbC2u1HrjWEE6TEAQF04bLhUcf77eMxA+IGusHZOC&#10;O3lYLXtvC8y1u/GerodQighhn6OCKoQml9IXFVn0Q9cQR+/sWoshyraUusVbhNtajpJkIi0ajgsV&#10;NvRZUXE5/FkFZjfZjL+np9lJrjch/c0umbFHpQb97mMOIlAXXuFne6sVzLIUHmfiEZ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B4FyxAAAANwAAAAPAAAAAAAAAAAA&#10;AAAAAKECAABkcnMvZG93bnJldi54bWxQSwUGAAAAAAQABAD5AAAAkgMAAAAA&#10;" strokeweight="0"/>
                  <v:line id="Line 979" o:spid="_x0000_s2003" style="position:absolute;visibility:visible;mso-wrap-style:square" from="7605,5143" to="7637,5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fBcUAAADcAAAADwAAAGRycy9kb3ducmV2LnhtbESPQWvCQBSE7wX/w/IKvdWNQm2SuoqI&#10;kvZWo0KPj+xrsph9G7KrSf99t1DwOMzMN8xyPdpW3Kj3xrGC2TQBQVw5bbhWcDrun1MQPiBrbB2T&#10;gh/ysF5NHpaYazfwgW5lqEWEsM9RQRNCl0vpq4Ys+qnriKP37XqLIcq+lrrHIcJtK+dJspAWDceF&#10;BjvaNlRdyqtVYD4XxcvH6zk7y10RZl/pJTX2pNTT47h5AxFoDPfwf/tdK8jSOf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UfBcUAAADcAAAADwAAAAAAAAAA&#10;AAAAAAChAgAAZHJzL2Rvd25yZXYueG1sUEsFBgAAAAAEAAQA+QAAAJMDAAAAAA==&#10;" strokeweight="0"/>
                  <v:line id="Line 980" o:spid="_x0000_s2004" style="position:absolute;visibility:visible;mso-wrap-style:square" from="7605,5143" to="7637,5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m6nsQAAADcAAAADwAAAGRycy9kb3ducmV2LnhtbESPT4vCMBTE7wt+h/AEb5qqrNZqFFl2&#10;0b35Fzw+mmcbbF5Kk9XutzcLwh6HmfkNs1i1thJ3arxxrGA4SEAQ504bLhScjl/9FIQPyBorx6Tg&#10;lzyslp23BWbaPXhP90MoRISwz1BBGUKdSenzkiz6gauJo3d1jcUQZVNI3eAjwm0lR0kykRYNx4US&#10;a/ooKb8dfqwCs5ts3r+n59lZfm7C8JLeUmNPSvW67XoOIlAb/sOv9lYrmKVj+DsTj4B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mbqexAAAANwAAAAPAAAAAAAAAAAA&#10;AAAAAKECAABkcnMvZG93bnJldi54bWxQSwUGAAAAAAQABAD5AAAAkgMAAAAA&#10;" strokeweight="0"/>
                  <v:line id="Line 981" o:spid="_x0000_s2005" style="position:absolute;visibility:visible;mso-wrap-style:square" from="7611,5136" to="7611,5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Ai6sQAAADcAAAADwAAAGRycy9kb3ducmV2LnhtbESPT4vCMBTE7wt+h/AEb5oqrtZqFFl2&#10;0b35Fzw+mmcbbF5Kk9XutzcLwh6HmfkNs1i1thJ3arxxrGA4SEAQ504bLhScjl/9FIQPyBorx6Tg&#10;lzyslp23BWbaPXhP90MoRISwz1BBGUKdSenzkiz6gauJo3d1jcUQZVNI3eAjwm0lR0kykRYNx4US&#10;a/ooKb8dfqwCs5ts3r+n59lZfm7C8JLeUmNPSvW67XoOIlAb/sOv9lYrmKVj+DsTj4B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cCLqxAAAANwAAAAPAAAAAAAAAAAA&#10;AAAAAKECAABkcnMvZG93bnJldi54bWxQSwUGAAAAAAQABAD5AAAAkgMAAAAA&#10;" strokeweight="0"/>
                  <v:line id="Line 982" o:spid="_x0000_s2006" style="position:absolute;visibility:visible;mso-wrap-style:square" from="7611,5136" to="7611,5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yHccMAAADcAAAADwAAAGRycy9kb3ducmV2LnhtbESPQYvCMBSE78L+h/CEvWnqglqrUZbF&#10;Rb25roLHR/Nsg81LaaLWf28EweMwM98ws0VrK3GlxhvHCgb9BARx7rThQsH+/7eXgvABWWPlmBTc&#10;ycNi/tGZYabdjf/ouguFiBD2GSooQ6gzKX1ekkXfdzVx9E6usRiibAqpG7xFuK3kV5KMpEXDcaHE&#10;mn5Kys+7i1VgtqPVcDM+TA5yuQqDY3pOjd0r9dltv6cgArXhHX6111rBJB3C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U8h3HDAAAA3AAAAA8AAAAAAAAAAAAA&#10;AAAAoQIAAGRycy9kb3ducmV2LnhtbFBLBQYAAAAABAAEAPkAAACRAwAAAAA=&#10;" strokeweight="0"/>
                  <v:line id="Line 983" o:spid="_x0000_s2007" style="position:absolute;visibility:visible;mso-wrap-style:square" from="7605,5136" to="7637,5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4ZBsQAAADcAAAADwAAAGRycy9kb3ducmV2LnhtbESPQWvCQBSE70L/w/IK3nSjYBpTVxFR&#10;tLc2Knh8ZF+TxezbkF01/vtuodDjMDPfMItVbxtxp84bxwom4wQEcem04UrB6bgbZSB8QNbYOCYF&#10;T/KwWr4MFphr9+AvuhehEhHCPkcFdQhtLqUva7Lox64ljt636yyGKLtK6g4fEW4bOU2SVFo0HBdq&#10;bGlTU3ktblaB+Uz3s4+38/wst/swuWTXzNiTUsPXfv0OIlAf/sN/7YNWMM9S+D0Tj4B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7hkGxAAAANwAAAAPAAAAAAAAAAAA&#10;AAAAAKECAABkcnMvZG93bnJldi54bWxQSwUGAAAAAAQABAD5AAAAkgMAAAAA&#10;" strokeweight="0"/>
                  <v:line id="Line 984" o:spid="_x0000_s2008" style="position:absolute;visibility:visible;mso-wrap-style:square" from="7605,5143" to="7637,5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K8ncUAAADcAAAADwAAAGRycy9kb3ducmV2LnhtbESPQWvCQBSE7wX/w/IKvdWNgjFJXUWk&#10;kvZWo0KPj+xrsph9G7JbTf99t1DwOMzMN8xqM9pOXGnwxrGC2TQBQVw7bbhRcDrunzMQPiBr7ByT&#10;gh/ysFlPHlZYaHfjA12r0IgIYV+ggjaEvpDS1y1Z9FPXE0fvyw0WQ5RDI/WAtwi3nZwnSSotGo4L&#10;Lfa0a6m+VN9WgflIy8X78pyf5WsZZp/ZJTP2pNTT47h9ARFoDPfwf/tNK8izJfydi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qK8ncUAAADcAAAADwAAAAAAAAAA&#10;AAAAAAChAgAAZHJzL2Rvd25yZXYueG1sUEsFBgAAAAAEAAQA+QAAAJMDAAAAAA==&#10;" strokeweight="0"/>
                  <v:line id="Line 985" o:spid="_x0000_s2009" style="position:absolute;visibility:visible;mso-wrap-style:square" from="7605,5136" to="7605,5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0o78IAAADcAAAADwAAAGRycy9kb3ducmV2LnhtbERPy2rCQBTdF/yH4Qrd1YmF2hgzCSIV&#10;2119gctL5poMydwJmVHTv+8sCl0ezjsvR9uJOw3eOFYwnyUgiCunDdcKTsftSwrCB2SNnWNS8EMe&#10;ymLylGOm3YP3dD+EWsQQ9hkqaELoMyl91ZBFP3M9ceSubrAYIhxqqQd8xHDbydckWUiLhmNDgz1t&#10;Gqraw80qMN+L3dvX+3l5lh+7ML+kbWrsSann6bhegQg0hn/xn/tTK1imcW08E4+ALH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z0o78IAAADcAAAADwAAAAAAAAAAAAAA&#10;AAChAgAAZHJzL2Rvd25yZXYueG1sUEsFBgAAAAAEAAQA+QAAAJADAAAAAA==&#10;" strokeweight="0"/>
                  <v:line id="Line 986" o:spid="_x0000_s2010" style="position:absolute;flip:x;visibility:visible;mso-wrap-style:square" from="7605,5136" to="7637,5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W+scYAAADcAAAADwAAAGRycy9kb3ducmV2LnhtbESPQWsCMRSE70L/Q3iF3jSrh6pbo4hi&#10;KYIt2nro7bl57i5uXpYkuvHfN4VCj8PMfMPMFtE04kbO15YVDAcZCOLC6ppLBV+fm/4EhA/IGhvL&#10;pOBOHhbzh94Mc2073tPtEEqRIOxzVFCF0OZS+qIig35gW+Lkna0zGJJ0pdQOuwQ3jRxl2bM0WHNa&#10;qLClVUXF5XA1CvbvYz6512u8xFO3+/g+ltvjeqnU02NcvoAIFMN/+K/9phVMJ1P4PZOOgJ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qVvrHGAAAA3AAAAA8AAAAAAAAA&#10;AAAAAAAAoQIAAGRycy9kb3ducmV2LnhtbFBLBQYAAAAABAAEAPkAAACUAwAAAAA=&#10;" strokeweight="0"/>
                  <v:line id="Line 987" o:spid="_x0000_s2011" style="position:absolute;visibility:visible;mso-wrap-style:square" from="7611,5143" to="7643,5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dhCTcAAAADcAAAADwAAAGRycy9kb3ducmV2LnhtbERPPW/CMBDdK/EfrENiKw4MVZJiEEJE&#10;Ym1awXqNr3HU+JzYBkJ/fT1U6vj0vje7yfbiRj50jhWslhkI4sbpjlsFH+/Vcw4iRGSNvWNS8KAA&#10;u+3saYOldnd+o1sdW5FCOJSowMQ4lFKGxpDFsHQDceK+nLcYE/St1B7vKdz2cp1lL9Jix6nB4EAH&#10;Q813fbUKPgccTftzLC495vF8GMO58o1Si/m0fwURaYr/4j/3SSsoijQ/nUlHQG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3YQk3AAAAA3AAAAA8AAAAAAAAAAAAAAAAA&#10;oQIAAGRycy9kb3ducmV2LnhtbFBLBQYAAAAABAAEAPkAAACOAwAAAAA=&#10;" strokeweight="36e-5mm"/>
                  <v:line id="Line 988" o:spid="_x0000_s2012" style="position:absolute;flip:x y;visibility:visible;mso-wrap-style:square" from="7611,5143" to="7643,5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OoYMMAAADcAAAADwAAAGRycy9kb3ducmV2LnhtbESPQWsCMRSE74X+h/AKXkrN2oKtW6MU&#10;qUW8uVvvj81zs5i8LEnU9d+bQsHjMDPfMPPl4Kw4U4idZwWTcQGCuPG641bBb71++QARE7JG65kU&#10;XCnCcvH4MMdS+wvv6FylVmQIxxIVmJT6UsrYGHIYx74nzt7BB4cpy9BKHfCS4c7K16KYSocd5wWD&#10;Pa0MNcfq5BS8ve/rzdE+m+06OvP9Y6tmGq5KjZ6Gr08QiYZ0D/+3N1rBbDaB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ljqGDDAAAA3AAAAA8AAAAAAAAAAAAA&#10;AAAAoQIAAGRycy9kb3ducmV2LnhtbFBLBQYAAAAABAAEAPkAAACRAwAAAAA=&#10;" strokeweight="0"/>
                  <v:line id="Line 989" o:spid="_x0000_s2013" style="position:absolute;flip:x y;visibility:visible;mso-wrap-style:square" from="7611,5136" to="7643,5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E2F8MAAADcAAAADwAAAGRycy9kb3ducmV2LnhtbESPQWsCMRSE70L/Q3iFXqRmtWDr1ihF&#10;ahFv7tb7Y/PcLCYvS5Lq+u+bQsHjMDPfMMv14Ky4UIidZwXTSQGCuPG641bBd719fgMRE7JG65kU&#10;3CjCevUwWmKp/ZUPdKlSKzKEY4kKTEp9KWVsDDmME98TZ+/kg8OUZWilDnjNcGflrCjm0mHHecFg&#10;TxtDzbn6cQpeXo/17mzHZr+Nznx+2aqZh5tST4/DxzuIREO6h//bO61gsZjB35l8BO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mxNhfDAAAA3AAAAA8AAAAAAAAAAAAA&#10;AAAAoQIAAGRycy9kb3ducmV2LnhtbFBLBQYAAAAABAAEAPkAAACRAwAAAAA=&#10;" strokeweight="0"/>
                  <v:line id="Line 990" o:spid="_x0000_s2014" style="position:absolute;flip:x y;visibility:visible;mso-wrap-style:square" from="7611,5143" to="7643,5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2TjMMAAADcAAAADwAAAGRycy9kb3ducmV2LnhtbESPQWsCMRSE74X+h/AEL0WzVbC6GqWU&#10;WqQ313p/bJ6bxeRlSVJd/30jCD0OM/MNs9r0zooLhdh6VvA6LkAQ11633Cj4OWxHcxAxIWu0nknB&#10;jSJs1s9PKyy1v/KeLlVqRIZwLFGBSakrpYy1IYdx7Dvi7J18cJiyDI3UAa8Z7qycFMVMOmw5Lxjs&#10;6MNQfa5+nYLp2/GwO9sX872Nznx+2aqehZtSw0H/vgSRqE//4Ud7pxUsFlO4n8lH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9k4zDAAAA3AAAAA8AAAAAAAAAAAAA&#10;AAAAoQIAAGRycy9kb3ducmV2LnhtbFBLBQYAAAAABAAEAPkAAACRAwAAAAA=&#10;" strokeweight="0"/>
                  <v:line id="Line 991" o:spid="_x0000_s2015" style="position:absolute;flip:x y;visibility:visible;mso-wrap-style:square" from="7611,5143" to="7643,5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QL+MMAAADcAAAADwAAAGRycy9kb3ducmV2LnhtbESPQWsCMRSE70L/Q3iFXopmW4vVrVGK&#10;aBFvXfX+2LxuFpOXJYm6/vumUPA4zMw3zHzZOysuFGLrWcHLqABBXHvdcqPgsN8MpyBiQtZoPZOC&#10;G0VYLh4Gcyy1v/I3XarUiAzhWKICk1JXShlrQw7jyHfE2fvxwWHKMjRSB7xmuLPytSgm0mHLecFg&#10;RytD9ak6OwXj9+N+e7LPZreJzqy/bFVPwk2pp8f+8wNEoj7dw//trVYwm73B35l8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kUC/jDAAAA3AAAAA8AAAAAAAAAAAAA&#10;AAAAoQIAAGRycy9kb3ducmV2LnhtbFBLBQYAAAAABAAEAPkAAACRAwAAAAA=&#10;" strokeweight="0"/>
                  <v:line id="Line 992" o:spid="_x0000_s2016" style="position:absolute;flip:x y;visibility:visible;mso-wrap-style:square" from="7605,5143" to="7643,5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iuY8MAAADcAAAADwAAAGRycy9kb3ducmV2LnhtbESPQWsCMRSE70L/Q3iFXopmW6nVrVGK&#10;aBFvXfX+2LxuFpOXJYm6/vumUPA4zMw3zHzZOysuFGLrWcHLqABBXHvdcqPgsN8MpyBiQtZoPZOC&#10;G0VYLh4Gcyy1v/I3XarUiAzhWKICk1JXShlrQw7jyHfE2fvxwWHKMjRSB7xmuLPytSgm0mHLecFg&#10;RytD9ak6OwXj9+N+e7LPZreJzqy/bFVPwk2pp8f+8wNEoj7dw//trVYwm73B35l8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ZYrmPDAAAA3AAAAA8AAAAAAAAAAAAA&#10;AAAAoQIAAGRycy9kb3ducmV2LnhtbFBLBQYAAAAABAAEAPkAAACRAwAAAAA=&#10;" strokeweight="0"/>
                  <v:line id="Line 993" o:spid="_x0000_s2017" style="position:absolute;flip:x y;visibility:visible;mso-wrap-style:square" from="7618,5143" to="7649,5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owFMMAAADcAAAADwAAAGRycy9kb3ducmV2LnhtbESPQWsCMRSE74X+h/AKvRTNtsJaV6MU&#10;qSK9udb7Y/PcLCYvSxJ1/fdNodDjMDPfMIvV4Ky4UoidZwWv4wIEceN1x62C78Nm9A4iJmSN1jMp&#10;uFOE1fLxYYGV9jfe07VOrcgQjhUqMCn1lZSxMeQwjn1PnL2TDw5TlqGVOuAtw52Vb0VRSocd5wWD&#10;Pa0NNef64hRMpsfD7mxfzNcmOvO5tXVThrtSz0/DxxxEoiH9h//aO61gNiv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aKMBTDAAAA3AAAAA8AAAAAAAAAAAAA&#10;AAAAoQIAAGRycy9kb3ducmV2LnhtbFBLBQYAAAAABAAEAPkAAACRAwAAAAA=&#10;" strokeweight="0"/>
                  <v:line id="Line 994" o:spid="_x0000_s2018" style="position:absolute;visibility:visible;mso-wrap-style:square" from="7605,5136" to="7605,5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sqQMQAAADcAAAADwAAAGRycy9kb3ducmV2LnhtbESPT4vCMBTE74LfITzBm6YurLZdo8iy&#10;i3pb/8EeH82zDTYvpclq/fZGWPA4zMxvmPmys7W4UuuNYwWTcQKCuHDacKngePgepSB8QNZYOyYF&#10;d/KwXPR7c8y1u/GOrvtQighhn6OCKoQml9IXFVn0Y9cQR+/sWoshyraUusVbhNtaviXJVFo0HBcq&#10;bOizouKy/7MKzM90/b6dnbKT/FqHyW96SY09KjUcdKsPEIG68Ar/tzdaQZbN4HkmHgG5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eypAxAAAANwAAAAPAAAAAAAAAAAA&#10;AAAAAKECAABkcnMvZG93bnJldi54bWxQSwUGAAAAAAQABAD5AAAAkgMAAAAA&#10;" strokeweight="0"/>
                  <v:line id="Line 995" o:spid="_x0000_s2019" style="position:absolute;visibility:visible;mso-wrap-style:square" from="7605,5136" to="7637,5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S+MsIAAADcAAAADwAAAGRycy9kb3ducmV2LnhtbERPz2vCMBS+D/Y/hDfYbaYO5trOKCKT&#10;ztusFTw+mrc22LyUJtruvzeHwY4f3+/lerKduNHgjWMF81kCgrh22nCjoDruXlIQPiBr7ByTgl/y&#10;sF49Piwx127kA93K0IgYwj5HBW0IfS6lr1uy6GeuJ47cjxsshgiHRuoBxxhuO/maJAtp0XBsaLGn&#10;bUv1pbxaBeZ7Ubzt30/ZSX4WYX5OL6mxlVLPT9PmA0SgKfyL/9xfWkGWxbXxTDwCcnU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uS+MsIAAADcAAAADwAAAAAAAAAAAAAA&#10;AAChAgAAZHJzL2Rvd25yZXYueG1sUEsFBgAAAAAEAAQA+QAAAJADAAAAAA==&#10;" strokeweight="0"/>
                  <v:oval id="Oval 996" o:spid="_x0000_s2020" style="position:absolute;left:7529;top:4583;width:1285;height: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9xv8QA&#10;AADcAAAADwAAAGRycy9kb3ducmV2LnhtbESPQWsCMRSE74L/IbyCNzdbEelujVIEoeChanvo8bl5&#10;7oZuXuIm1fjvm0Khx2FmvmGW62R7caUhGMcKHosSBHHjtOFWwcf7dvoEIkRkjb1jUnCnAOvVeLTE&#10;WrsbH+h6jK3IEA41Kuhi9LWUoenIYiicJ87e2Q0WY5ZDK/WAtwy3vZyV5UJaNJwXOvS06aj5On5b&#10;Bd7v5/OU3kyYpfPF7Ph0uH+elJo8pJdnEJFS/A//tV+1gqqq4PdMPgJ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vcb/EAAAA3AAAAA8AAAAAAAAAAAAAAAAAmAIAAGRycy9k&#10;b3ducmV2LnhtbFBLBQYAAAAABAAEAPUAAACJAwAAAAA=&#10;" fillcolor="#ffc" strokecolor="#903" strokeweight="0"/>
                  <v:rect id="Rectangle 997" o:spid="_x0000_s2021" style="position:absolute;left:7789;top:4659;width:72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68wcMA&#10;AADdAAAADwAAAGRycy9kb3ducmV2LnhtbESPzWoDMQyE74W8g1Ggt8ZODiVs44QQCKSll2z6AGKt&#10;/aG2vNhOdvv21aHQm8SMZj7tDnPw6kEpD5EtrFcGFHET3cCdha/b+WULKhdkhz4yWfihDIf94mmH&#10;lYsTX+lRl05JCOcKLfSljJXWuekpYF7FkVi0NqaARdbUaZdwkvDg9caYVx1wYGnocaRTT813fQ8W&#10;9K0+T9vaJxM/Nu2nf79cW4rWPi/n4xuoQnP5N/9dX5zgGyP88o2Mo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s68wcMAAADdAAAADwAAAAAAAAAAAAAAAACYAgAAZHJzL2Rv&#10;d25yZXYueG1sUEsFBgAAAAAEAAQA9QAAAIgDA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perda</w:t>
                          </w:r>
                          <w:proofErr w:type="spellEnd"/>
                          <w:r>
                            <w:rPr>
                              <w:rFonts w:ascii="Tahoma" w:hAnsi="Tahoma" w:cs="Tahoma"/>
                              <w:b/>
                              <w:bCs/>
                              <w:color w:val="000000"/>
                              <w:sz w:val="8"/>
                              <w:szCs w:val="8"/>
                              <w:lang w:val="en-US"/>
                            </w:rPr>
                            <w:t xml:space="preserve"> do </w:t>
                          </w:r>
                        </w:p>
                      </w:txbxContent>
                    </v:textbox>
                  </v:rect>
                  <v:rect id="Rectangle 998" o:spid="_x0000_s2022" style="position:absolute;left:7732;top:4761;width:843;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IZWr8A&#10;AADdAAAADwAAAGRycy9kb3ducmV2LnhtbERPzWoCMRC+F3yHMEJvNdFDkdUoIghavLj6AMNm9geT&#10;yZJEd/v2plDwNh/f76y3o7PiSSF2njXMZwoEceVNx42G2/XwtQQRE7JB65k0/FKE7WbyscbC+IEv&#10;9CxTI3IIxwI1tCn1hZSxaslhnPmeOHO1Dw5ThqGRJuCQw52VC6W+pcOOc0OLPe1bqu7lw2mQ1/Iw&#10;LEsblP9Z1Gd7Ol5q8lp/TsfdCkSiMb3F/+6jyfOVmsPfN/kEuX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tghlavwAAAN0AAAAPAAAAAAAAAAAAAAAAAJgCAABkcnMvZG93bnJl&#10;di54bWxQSwUGAAAAAAQABAD1AAAAhA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período</w:t>
                          </w:r>
                          <w:proofErr w:type="spellEnd"/>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aquisitivo</w:t>
                          </w:r>
                          <w:proofErr w:type="spellEnd"/>
                          <w:r>
                            <w:rPr>
                              <w:rFonts w:ascii="Tahoma" w:hAnsi="Tahoma" w:cs="Tahoma"/>
                              <w:b/>
                              <w:bCs/>
                              <w:color w:val="000000"/>
                              <w:sz w:val="8"/>
                              <w:szCs w:val="8"/>
                              <w:lang w:val="en-US"/>
                            </w:rPr>
                            <w:t xml:space="preserve"> de </w:t>
                          </w:r>
                        </w:p>
                      </w:txbxContent>
                    </v:textbox>
                  </v:rect>
                  <v:rect id="Rectangle 999" o:spid="_x0000_s2023" style="position:absolute;left:7821;top:4863;width:68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CHLb8A&#10;AADdAAAADwAAAGRycy9kb3ducmV2LnhtbERPzWoCMRC+C32HMIXeNHEPRVajFEHQ4sW1DzBsZn9o&#10;MlmS6G7f3ghCb/Px/c5mNzkr7hRi71nDcqFAENfe9Nxq+Lke5isQMSEbtJ5Jwx9F2G3fZhssjR/5&#10;QvcqtSKHcCxRQ5fSUEoZ644cxoUfiDPX+OAwZRhaaQKOOdxZWSj1KR32nBs6HGjfUf1b3ZwGea0O&#10;46qyQfnvojnb0/HSkNf64336WoNINKV/8ct9NHm+UgU8v8knyO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UIctvwAAAN0AAAAPAAAAAAAAAAAAAAAAAJgCAABkcnMvZG93bnJl&#10;di54bWxQSwUGAAAAAAQABAD1AAAAhAM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tempo</w:t>
                          </w:r>
                          <w:proofErr w:type="gramEnd"/>
                          <w:r>
                            <w:rPr>
                              <w:rFonts w:ascii="Tahoma" w:hAnsi="Tahoma" w:cs="Tahoma"/>
                              <w:b/>
                              <w:bCs/>
                              <w:color w:val="000000"/>
                              <w:sz w:val="8"/>
                              <w:szCs w:val="8"/>
                              <w:lang w:val="en-US"/>
                            </w:rPr>
                            <w:t xml:space="preserve"> de </w:t>
                          </w:r>
                          <w:proofErr w:type="spellStart"/>
                          <w:r>
                            <w:rPr>
                              <w:rFonts w:ascii="Tahoma" w:hAnsi="Tahoma" w:cs="Tahoma"/>
                              <w:b/>
                              <w:bCs/>
                              <w:color w:val="000000"/>
                              <w:sz w:val="8"/>
                              <w:szCs w:val="8"/>
                              <w:lang w:val="en-US"/>
                            </w:rPr>
                            <w:t>serviço</w:t>
                          </w:r>
                          <w:proofErr w:type="spellEnd"/>
                        </w:p>
                      </w:txbxContent>
                    </v:textbox>
                  </v:rect>
                  <v:line id="Line 1000" o:spid="_x0000_s2024" style="position:absolute;visibility:visible;mso-wrap-style:square" from="7541,4595" to="7541,4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lENMMAAADdAAAADwAAAGRycy9kb3ducmV2LnhtbERPS2sCMRC+F/wPYQRvNVGprqtRRCy2&#10;t9YHeBw2425wM1k2qW7/fVMo9DYf33OW687V4k5tsJ41jIYKBHHhjeVSw+n4+pyBCBHZYO2ZNHxT&#10;gPWq97TE3PgHf9L9EEuRQjjkqKGKscmlDEVFDsPQN8SJu/rWYUywLaVp8ZHCXS3HSk2lQ8upocKG&#10;thUVt8OX02A/pvuX99l5fpa7fRxdsltm3UnrQb/bLEBE6uK/+M/9ZtJ8pSbw+006Qa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4pRDTDAAAA3QAAAA8AAAAAAAAAAAAA&#10;AAAAoQIAAGRycy9kb3ducmV2LnhtbFBLBQYAAAAABAAEAPkAAACRAwAAAAA=&#10;" strokeweight="0"/>
                  <v:line id="Line 1001" o:spid="_x0000_s2025" style="position:absolute;visibility:visible;mso-wrap-style:square" from="7541,4595" to="7567,4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DcQMMAAADdAAAADwAAAGRycy9kb3ducmV2LnhtbERPS2sCMRC+F/wPYQRvNVGsrqtRRCy2&#10;t9YHeBw2425wM1k2qW7/fVMo9DYf33OW687V4k5tsJ41jIYKBHHhjeVSw+n4+pyBCBHZYO2ZNHxT&#10;gPWq97TE3PgHf9L9EEuRQjjkqKGKscmlDEVFDsPQN8SJu/rWYUywLaVp8ZHCXS3HSk2lQ8upocKG&#10;thUVt8OX02A/pvuX99l5fpa7fRxdsltm3UnrQb/bLEBE6uK/+M/9ZtJ8pSbw+006Qa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HA3EDDAAAA3QAAAA8AAAAAAAAAAAAA&#10;AAAAoQIAAGRycy9kb3ducmV2LnhtbFBLBQYAAAAABAAEAPkAAACRAwAAAAA=&#10;" strokeweight="0"/>
                  <v:line id="Line 1002" o:spid="_x0000_s2026" style="position:absolute;flip:x;visibility:visible;mso-wrap-style:square" from="7548,4602" to="7567,4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AOnMQAAADdAAAADwAAAGRycy9kb3ducmV2LnhtbERPS2sCMRC+C/0PYYTeNFHog9UoUmkp&#10;hbZo9eBt3Iy7i5vJkkQ3/fdNodDbfHzPmS+TbcWVfGgca5iMFQji0pmGKw27r+fRI4gQkQ22jknD&#10;NwVYLm4GcyyM63lD122sRA7hUKCGOsaukDKUNVkMY9cRZ+7kvMWYoa+k8djncNvKqVL30mLDuaHG&#10;jp5qKs/bi9Ww+Xjgo3+5pHM69u+fh331tl+vtL4dptUMRKQU/8V/7leT5yt1B7/f5BPk4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cA6cxAAAAN0AAAAPAAAAAAAAAAAA&#10;AAAAAKECAABkcnMvZG93bnJldi54bWxQSwUGAAAAAAQABAD5AAAAkgMAAAAA&#10;" strokeweight="0"/>
                  <v:line id="Line 1003" o:spid="_x0000_s2027" style="position:absolute;flip:y;visibility:visible;mso-wrap-style:square" from="7548,4602" to="7548,4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KQ68YAAADdAAAADwAAAGRycy9kb3ducmV2LnhtbESPT2sCMRDF74V+hzCF3mpWD7asRhFL&#10;RQpt8d/B27gZdxc3kyWJbvz2piB4m+G995s342k0jbiQ87VlBf1eBoK4sLrmUsF28/X2AcIHZI2N&#10;ZVJwJQ/TyfPTGHNtO17RZR1KkSDsc1RQhdDmUvqiIoO+Z1vipB2tMxjS6kqpHXYJbho5yLKhNFhz&#10;ulBhS/OKitP6bBSsft/54BbneIqH7udvvyu/d58zpV5f4mwEIlAMD/M9vdSpfiLC/zdpBD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WikOvGAAAA3QAAAA8AAAAAAAAA&#10;AAAAAAAAoQIAAGRycy9kb3ducmV2LnhtbFBLBQYAAAAABAAEAPkAAACUAwAAAAA=&#10;" strokeweight="0"/>
                  <v:line id="Line 1004" o:spid="_x0000_s2028" style="position:absolute;visibility:visible;mso-wrap-style:square" from="7541,4595" to="7573,4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JCN8IAAADdAAAADwAAAGRycy9kb3ducmV2LnhtbERPS2sCMRC+F/ofwgjeamKhuq5GKaVF&#10;vdUXeBw2425wM1k2qa7/3ggFb/PxPWe26FwtLtQG61nDcKBAEBfeWC417Hc/bxmIEJEN1p5Jw40C&#10;LOavLzPMjb/yhi7bWIoUwiFHDVWMTS5lKCpyGAa+IU7cybcOY4JtKU2L1xTuavmu1Eg6tJwaKmzo&#10;q6LivP1zGuzvaPmxHh8mB/m9jMNjds6s22vd73WfUxCRuvgU/7tXJs1XagyPb9IJcn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RJCN8IAAADdAAAADwAAAAAAAAAAAAAA&#10;AAChAgAAZHJzL2Rvd25yZXYueG1sUEsFBgAAAAAEAAQA+QAAAJADAAAAAA==&#10;" strokeweight="0"/>
                  <v:line id="Line 1005" o:spid="_x0000_s2029" style="position:absolute;visibility:visible;mso-wrap-style:square" from="7541,4614" to="7541,4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3WRcUAAADdAAAADwAAAGRycy9kb3ducmV2LnhtbESPT2vDMAzF74N9B6NBb6vdQdssq1vG&#10;2Oh261/YUcRaYhrLIfba7NtPh0JvEu/pvZ8WqyG06kx98pEtTMYGFHEVnefawmH/8ViAShnZYRuZ&#10;LPxRgtXy/m6BpYsX3tJ5l2slIZxKtNDk3JVap6qhgGkcO2LRfmIfMMva19r1eJHw0OonY2Y6oGdp&#10;aLCjt4aq0+43WPCb2Xr6NT8+H/X7Ok++i1Phw8Ha0cPw+gIq05Bv5uv1pxN8YwRXvpER9P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I3WRcUAAADdAAAADwAAAAAAAAAA&#10;AAAAAAChAgAAZHJzL2Rvd25yZXYueG1sUEsFBgAAAAAEAAQA+QAAAJMDAAAAAA==&#10;" strokeweight="0"/>
                  <v:line id="Line 1006" o:spid="_x0000_s2030" style="position:absolute;visibility:visible;mso-wrap-style:square" from="7548,4595" to="7548,4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Fz3sIAAADdAAAADwAAAGRycy9kb3ducmV2LnhtbERPS2sCMRC+F/wPYQRvNVHQrqtRRBTb&#10;W+sDPA6bcTe4mSybqNt/3xQKvc3H95zFqnO1eFAbrGcNo6ECQVx4Y7nUcDruXjMQISIbrD2Thm8K&#10;sFr2XhaYG//kL3ocYilSCIccNVQxNrmUoajIYRj6hjhxV986jAm2pTQtPlO4q+VYqal0aDk1VNjQ&#10;pqLidrg7DfZzup98vJ1nZ7ndx9Elu2XWnbQe9Lv1HESkLv6L/9zvJs1Xaga/36QT5PI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8Fz3sIAAADdAAAADwAAAAAAAAAAAAAA&#10;AAChAgAAZHJzL2Rvd25yZXYueG1sUEsFBgAAAAAEAAQA+QAAAJADAAAAAA==&#10;" strokeweight="0"/>
                  <v:line id="Line 1007" o:spid="_x0000_s2031" style="position:absolute;visibility:visible;mso-wrap-style:square" from="7541,4602" to="7573,4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JMnsYAAADdAAAADwAAAGRycy9kb3ducmV2LnhtbESPT2vDMAzF74N9B6NBb6uTQbssrVvG&#10;2Gh3W//BjiJWE9NYDrHXpt9+OhR6k3hP7/00Xw6+VWfqowtsIB9noIirYB3XBva7r+cCVEzIFtvA&#10;ZOBKEZaLx4c5ljZceEPnbaqVhHAs0UCTUldqHauGPMZx6IhFO4beY5K1r7Xt8SLhvtUvWTbVHh1L&#10;Q4MdfTRUnbZ/3oD7ma4m36+Ht4P+XKX8tzgVzu+NGT0N7zNQiYZ0N9+u11bws1z45RsZQS/+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siTJ7GAAAA3QAAAA8AAAAAAAAA&#10;AAAAAAAAoQIAAGRycy9kb3ducmV2LnhtbFBLBQYAAAAABAAEAPkAAACUAwAAAAA=&#10;" strokeweight="0"/>
                  <v:line id="Line 1008" o:spid="_x0000_s2032" style="position:absolute;visibility:visible;mso-wrap-style:square" from="7541,4602" to="7573,4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7pBcMAAADdAAAADwAAAGRycy9kb3ducmV2LnhtbERPTWvCQBC9C/6HZYTedJNCbZq6EZGK&#10;7a1GhR6H7DRZkp0N2VXTf98tFLzN433Oaj3aTlxp8MaxgnSRgCCunDZcKzgdd/MMhA/IGjvHpOCH&#10;PKyL6WSFuXY3PtC1DLWIIexzVNCE0OdS+qohi37heuLIfbvBYohwqKUe8BbDbScfk2QpLRqODQ32&#10;tG2oasuLVWA+l/unj+fzy1m+7UP6lbWZsSelHmbj5hVEoDHcxf/udx3nJ2kKf9/EE2T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Ru6QXDAAAA3QAAAA8AAAAAAAAAAAAA&#10;AAAAoQIAAGRycy9kb3ducmV2LnhtbFBLBQYAAAAABAAEAPkAAACRAwAAAAA=&#10;" strokeweight="0"/>
                </v:group>
                <v:group id="Group 1210" o:spid="_x0000_s2033" style="position:absolute;left:9696;top:7315;width:46069;height:47891" coordorigin="1527,1152" coordsize="7255,7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d3EUsQAAADdAAAA&#10;DwAAAAAAAAAAAAAAAACqAgAAZHJzL2Rvd25yZXYueG1sUEsFBgAAAAAEAAQA+gAAAJsDAAAAAA==&#10;">
                  <v:line id="Line 1010" o:spid="_x0000_s2034" style="position:absolute;visibility:visible;mso-wrap-style:square" from="7548,4595" to="7548,4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S6cQAAADdAAAADwAAAGRycy9kb3ducmV2LnhtbERPTWvCQBC9C/0PyxR6q5u0aGN0E0pp&#10;UW+tVfA4ZMdkMTsbsluN/94VCt7m8T5nUQ62FSfqvXGsIB0nIIgrpw3XCra/X88ZCB+QNbaOScGF&#10;PJTFw2iBuXZn/qHTJtQihrDPUUETQpdL6auGLPqx64gjd3C9xRBhX0vd4zmG21a+JMlUWjQcGxrs&#10;6KOh6rj5swrM93Q5Wb/tZjv5uQzpPjtmxm6Venoc3ucgAg3hLv53r3Scn6SvcPsmni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8NLpxAAAAN0AAAAPAAAAAAAAAAAA&#10;AAAAAKECAABkcnMvZG93bnJldi54bWxQSwUGAAAAAAQABAD5AAAAkgMAAAAA&#10;" strokeweight="0"/>
                  <v:line id="Line 1011" o:spid="_x0000_s2035" style="position:absolute;visibility:visible;mso-wrap-style:square" from="7548,4595" to="7548,4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lKncQAAADdAAAADwAAAGRycy9kb3ducmV2LnhtbERPTWvCQBC9C/0PyxR6q5uUamN0E0pp&#10;UW+tVfA4ZMdkMTsbsluN/94VCt7m8T5nUQ62FSfqvXGsIB0nIIgrpw3XCra/X88ZCB+QNbaOScGF&#10;PJTFw2iBuXZn/qHTJtQihrDPUUETQpdL6auGLPqx64gjd3C9xRBhX0vd4zmG21a+JMlUWjQcGxrs&#10;6KOh6rj5swrM93Q5Wb/tZjv5uQzpPjtmxm6Venoc3ucgAg3hLv53r3Scn6SvcPsmni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GUqdxAAAAN0AAAAPAAAAAAAAAAAA&#10;AAAAAKECAABkcnMvZG93bnJldi54bWxQSwUGAAAAAAQABAD5AAAAkgMAAAAA&#10;" strokeweight="0"/>
                  <v:line id="Line 1012" o:spid="_x0000_s2036" style="position:absolute;visibility:visible;mso-wrap-style:square" from="7541,4595" to="7573,4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XvBsIAAADdAAAADwAAAGRycy9kb3ducmV2LnhtbERPS4vCMBC+L/gfwix4W9MKau0aRWTF&#10;9eYT9jg0s22wmZQmq91/bwTB23x8z5ktOluLK7XeOFaQDhIQxIXThksFp+P6IwPhA7LG2jEp+CcP&#10;i3nvbYa5djfe0/UQShFD2OeooAqhyaX0RUUW/cA1xJH7da3FEGFbSt3iLYbbWg6TZCwtGo4NFTa0&#10;qqi4HP6sArMbb0bbyXl6ll+bkP5kl8zYk1L99275CSJQF17ip/tbx/lJOoLHN/EEOb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1XvBsIAAADdAAAADwAAAAAAAAAAAAAA&#10;AAChAgAAZHJzL2Rvd25yZXYueG1sUEsFBgAAAAAEAAQA+QAAAJADAAAAAA==&#10;" strokeweight="0"/>
                  <v:line id="Line 1013" o:spid="_x0000_s2037" style="position:absolute;visibility:visible;mso-wrap-style:square" from="7541,4602" to="7573,4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xccMAAADdAAAADwAAAGRycy9kb3ducmV2LnhtbERPS2vCQBC+F/oflil4q5sIpml0FRGL&#10;9VZf0OOQHZPF7GzIbjX9964geJuP7znTeW8bcaHOG8cK0mECgrh02nCl4LD/es9B+ICssXFMCv7J&#10;w3z2+jLFQrsrb+myC5WIIewLVFCH0BZS+rImi37oWuLInVxnMUTYVVJ3eI3htpGjJMmkRcOxocaW&#10;ljWV592fVWB+svV483H8PMrVOqS/+Tk39qDU4K1fTEAE6sNT/HB/6zg/STO4fxNPkLM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HcXHDAAAA3QAAAA8AAAAAAAAAAAAA&#10;AAAAoQIAAGRycy9kb3ducmV2LnhtbFBLBQYAAAAABAAEAPkAAACRAwAAAAA=&#10;" strokeweight="0"/>
                  <v:line id="Line 1014" o:spid="_x0000_s2038" style="position:absolute;visibility:visible;mso-wrap-style:square" from="7541,4595" to="7541,4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vU6sMAAADdAAAADwAAAGRycy9kb3ducmV2LnhtbERPTWvCQBC9C/0PyxS86SaFapq6kVIs&#10;1ptNFXocstNkSXY2ZFeN/74rCL3N433Oaj3aTpxp8MaxgnSegCCunDZcKzh8f8wyED4ga+wck4Ir&#10;eVgXD5MV5tpd+IvOZahFDGGfo4ImhD6X0lcNWfRz1xNH7tcNFkOEQy31gJcYbjv5lCQLadFwbGiw&#10;p/eGqrY8WQVmv9g+75bHl6PcbEP6k7WZsQelpo/j2yuIQGP4F9/dnzrOT9Il3L6JJ8j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TL1OrDAAAA3QAAAA8AAAAAAAAAAAAA&#10;AAAAoQIAAGRycy9kb3ducmV2LnhtbFBLBQYAAAAABAAEAPkAAACRAwAAAAA=&#10;" strokeweight="0"/>
                  <v:line id="Line 1015" o:spid="_x0000_s2039" style="position:absolute;flip:x;visibility:visible;mso-wrap-style:square" from="7541,4595" to="7573,4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g338cAAADdAAAADwAAAGRycy9kb3ducmV2LnhtbESPT0sDMRDF74LfIYzgzWbrQWXbtJSK&#10;IoJK/x16m26mu0s3kyVJu/HbOwehtxnem/d+M51n16kLhdh6NjAeFaCIK29brg1sN28PL6BiQrbY&#10;eSYDvxRhPru9mWJp/cAruqxTrSSEY4kGmpT6UutYNeQwjnxPLNrRB4dJ1lBrG3CQcNfpx6J40g5b&#10;loYGe1o2VJ3WZ2dg9f3Mh/B+zqd8GL5+9rv6c/e6MOb+Li8moBLldDX/X39YwS/GgivfyAh6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DffxwAAAN0AAAAPAAAAAAAA&#10;AAAAAAAAAKECAABkcnMvZG93bnJldi54bWxQSwUGAAAAAAQABAD5AAAAlQMAAAAA&#10;" strokeweight="0"/>
                  <v:line id="Line 1016" o:spid="_x0000_s2040" style="position:absolute;visibility:visible;mso-wrap-style:square" from="7548,4602" to="7579,4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QtfcAAAADdAAAADwAAAGRycy9kb3ducmV2LnhtbERPS4vCMBC+C/6HMMLeNHUPi1ajiCh4&#10;9YFex2Zsis2kJlmt/nqzsOBtPr7nTOetrcWdfKgcKxgOMhDEhdMVlwoO+3V/BCJEZI21Y1LwpADz&#10;WbczxVy7B2/pvoulSCEcclRgYmxyKUNhyGIYuIY4cRfnLcYEfSm1x0cKt7X8zrIfabHi1GCwoaWh&#10;4rr7tQrODd5M+VqNTzWO4nF5C8e1L5T66rWLCYhIbfyI/90bneZnwzH8fZNOkLM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2ULX3AAAAA3QAAAA8AAAAAAAAAAAAAAAAA&#10;oQIAAGRycy9kb3ducmV2LnhtbFBLBQYAAAAABAAEAPkAAACOAwAAAAA=&#10;" strokeweight="36e-5mm"/>
                  <v:line id="Line 1017" o:spid="_x0000_s2041" style="position:absolute;flip:x y;visibility:visible;mso-wrap-style:square" from="7548,4602" to="7579,4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ZZOUcQAAADdAAAADwAAAGRycy9kb3ducmV2LnhtbESPQWsCMRCF7wX/Q5hCL0WztWBlNYqU&#10;WqS3rvU+bKabxWSyJKmu/75zKPQ2w3vz3jfr7Ri8ulDKfWQDT7MKFHEbbc+dga/jfroElQuyRR+Z&#10;DNwow3YzuVtjbeOVP+nSlE5JCOcaDbhShlrr3DoKmGdxIBbtO6aARdbUaZvwKuHB63lVLXTAnqXB&#10;4UCvjtpz8xMMPL+cjoezf3Qf+xzc27tv2kW6GfNwP+5WoAqN5d/8d32wgl/NhV++kRH0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lk5RxAAAAN0AAAAPAAAAAAAAAAAA&#10;AAAAAKECAABkcnMvZG93bnJldi54bWxQSwUGAAAAAAQABAD5AAAAkgMAAAAA&#10;" strokeweight="0"/>
                  <v:line id="Line 1018" o:spid="_x0000_s2042" style="position:absolute;flip:x y;visibility:visible;mso-wrap-style:square" from="7548,4595" to="7579,4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rrysEAAADdAAAADwAAAGRycy9kb3ducmV2LnhtbERPTWsCMRC9C/6HMIVepGa1oLI1ipQq&#10;4q2r3ofNdLOYTJYk1fXfm4LQ2zze5yzXvbPiSiG2nhVMxgUI4trrlhsFp+P2bQEiJmSN1jMpuFOE&#10;9Wo4WGKp/Y2/6VqlRuQQjiUqMCl1pZSxNuQwjn1HnLkfHxymDEMjdcBbDndWTotiJh22nBsMdvRp&#10;qL5Uv07B+/x83F/syBy20Zmvna3qWbgr9frSbz5AJOrTv/jp3us8v5hO4O+bfIJcP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C2uvKwQAAAN0AAAAPAAAAAAAAAAAAAAAA&#10;AKECAABkcnMvZG93bnJldi54bWxQSwUGAAAAAAQABAD5AAAAjwMAAAAA&#10;" strokeweight="0"/>
                  <v:line id="Line 1019" o:spid="_x0000_s2043" style="position:absolute;flip:x y;visibility:visible;mso-wrap-style:square" from="7548,4602" to="7579,4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h1vcIAAADdAAAADwAAAGRycy9kb3ducmV2LnhtbERPTWsCMRC9F/ofwhR6KZrtCipbo5RS&#10;Rbx1t70Pm+lmMZksSarrvzeC0Ns83uesNqOz4kQh9p4VvE4LEMSt1z13Cr6b7WQJIiZkjdYzKbhQ&#10;hM368WGFlfZn/qJTnTqRQzhWqMCkNFRSxtaQwzj1A3Hmfn1wmDIMndQBzzncWVkWxVw67Dk3GBzo&#10;w1B7rP+cgtnip9kf7Ys5bKMznztbt/NwUer5aXx/A5FoTP/iu3uv8/yiLOH2TT5Br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h1vcIAAADdAAAADwAAAAAAAAAAAAAA&#10;AAChAgAAZHJzL2Rvd25yZXYueG1sUEsFBgAAAAAEAAQA+QAAAJADAAAAAA==&#10;" strokeweight="0"/>
                  <v:line id="Line 1020" o:spid="_x0000_s2044" style="position:absolute;flip:x y;visibility:visible;mso-wrap-style:square" from="7548,4602" to="7579,4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TQJsEAAADdAAAADwAAAGRycy9kb3ducmV2LnhtbERPTWsCMRC9F/wPYQpeSs1WwcrWKFJU&#10;xFvXeh82081iMlmSqOu/N4LQ2zze58yXvbPiQiG2nhV8jAoQxLXXLTcKfg+b9xmImJA1Ws+k4EYR&#10;lovByxxL7a/8Q5cqNSKHcCxRgUmpK6WMtSGHceQ74sz9+eAwZRgaqQNec7izclwUU+mw5dxgsKNv&#10;Q/WpOjsFk8/jYXeyb2a/ic6st7aqp+Gm1PC1X32BSNSnf/HTvdN5fjGewOObfIJc3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RNAmwQAAAN0AAAAPAAAAAAAAAAAAAAAA&#10;AKECAABkcnMvZG93bnJldi54bWxQSwUGAAAAAAQABAD5AAAAjwMAAAAA&#10;" strokeweight="0"/>
                  <v:line id="Line 1021" o:spid="_x0000_s2045" style="position:absolute;flip:x y;visibility:visible;mso-wrap-style:square" from="7541,4602" to="7579,4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1IUsIAAADdAAAADwAAAGRycy9kb3ducmV2LnhtbERPTWsCMRC9F/wPYQQvpWarZSurUUrR&#10;Ir11rfdhM24Wk8mSpLr++0Yo9DaP9zmrzeCsuFCInWcFz9MCBHHjdcetgu/D7mkBIiZkjdYzKbhR&#10;hM169LDCSvsrf9GlTq3IIRwrVGBS6ispY2PIYZz6njhzJx8cpgxDK3XAaw53Vs6KopQOO84NBnt6&#10;N9Sc6x+nYP56POzP9tF87qIz2w9bN2W4KTUZD29LEImG9C/+c+91nl/MXuD+TT5Br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q1IUsIAAADdAAAADwAAAAAAAAAAAAAA&#10;AAChAgAAZHJzL2Rvd25yZXYueG1sUEsFBgAAAAAEAAQA+QAAAJADAAAAAA==&#10;" strokeweight="0"/>
                  <v:line id="Line 1022" o:spid="_x0000_s2046" style="position:absolute;flip:x y;visibility:visible;mso-wrap-style:square" from="7554,4602" to="7586,4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tycIAAADdAAAADwAAAGRycy9kb3ducmV2LnhtbERPTWsCMRC9F/wPYQQvpWardCurUUrR&#10;Ir11rfdhM24Wk8mSpLr++0Yo9DaP9zmrzeCsuFCInWcFz9MCBHHjdcetgu/D7mkBIiZkjdYzKbhR&#10;hM169LDCSvsrf9GlTq3IIRwrVGBS6ispY2PIYZz6njhzJx8cpgxDK3XAaw53Vs6KopQOO84NBnt6&#10;N9Sc6x+nYP56POzP9tF87qIz2w9bN2W4KTUZD29LEImG9C/+c+91nl/MXuD+TT5Br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HtycIAAADdAAAADwAAAAAAAAAAAAAA&#10;AAChAgAAZHJzL2Rvd25yZXYueG1sUEsFBgAAAAAEAAQA+QAAAJADAAAAAA==&#10;" strokeweight="0"/>
                  <v:line id="Line 1023" o:spid="_x0000_s2047" style="position:absolute;visibility:visible;mso-wrap-style:square" from="7541,4595" to="7541,4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u7zMMAAADdAAAADwAAAGRycy9kb3ducmV2LnhtbERPS2vCQBC+F/wPyxR6qxuFxpi6ESkV&#10;680n9Dhkp8mS7GzIrpr+e7dQ8DYf33MWy8G24kq9N44VTMYJCOLSacOVgtNx/ZqB8AFZY+uYFPyS&#10;h2Uxelpgrt2N93Q9hErEEPY5KqhD6HIpfVmTRT92HXHkflxvMUTYV1L3eIvhtpXTJEmlRcOxocaO&#10;Pmoqm8PFKjC7dPO2nZ3nZ/m5CZPvrMmMPSn18jys3kEEGsJD/O/+0nF+Mk3h75t4giz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Xru8zDAAAA3QAAAA8AAAAAAAAAAAAA&#10;AAAAoQIAAGRycy9kb3ducmV2LnhtbFBLBQYAAAAABAAEAPkAAACRAwAAAAA=&#10;" strokeweight="0"/>
                  <v:line id="Line 1024" o:spid="_x0000_s2048" style="position:absolute;visibility:visible;mso-wrap-style:square" from="7541,4595" to="7573,4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ceV8IAAADdAAAADwAAAGRycy9kb3ducmV2LnhtbERPS4vCMBC+L/gfwgh7W1MFtVajiKyo&#10;t/UFHodmbIPNpDRZ7f57Iyx4m4/vObNFaytxp8Ybxwr6vQQEce604ULB6bj+SkH4gKyxckwK/sjD&#10;Yt75mGGm3YP3dD+EQsQQ9hkqKEOoMyl9XpJF33M1ceSurrEYImwKqRt8xHBbyUGSjKRFw7GhxJpW&#10;JeW3w69VYH5Gm+FufJ6c5fcm9C/pLTX2pNRnt11OQQRqw1v8797qOD8ZjOH1TTxBz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qceV8IAAADdAAAADwAAAAAAAAAAAAAA&#10;AAChAgAAZHJzL2Rvd25yZXYueG1sUEsFBgAAAAAEAAQA+QAAAJADAAAAAA==&#10;" strokeweight="0"/>
                  <v:oval id="Oval 1025" o:spid="_x0000_s2049" style="position:absolute;left:7592;top:3742;width:1190;height:7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vyEcYA&#10;AADdAAAADwAAAGRycy9kb3ducmV2LnhtbESPT0sDMRDF74LfIYzQm826FJG1aSmCIPTQP/bgcbqZ&#10;7oZuJnET2/TbOwfB2wzvzXu/mS+LH9SFxuQCG3iaVqCI22AddwYOn++PL6BSRrY4BCYDN0qwXNzf&#10;zbGx4co7uuxzpySEU4MG+pxjo3Vqe/KYpiESi3YKo8cs69hpO+JVwv2g66p61h4dS0OPkd56as/7&#10;H28gxu1sVsrGpbqcvt2aj7vb19GYyUNZvYLKVPK/+e/6wwp+VQuufCMj6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vyEcYAAADdAAAADwAAAAAAAAAAAAAAAACYAgAAZHJz&#10;L2Rvd25yZXYueG1sUEsFBgAAAAAEAAQA9QAAAIsDAAAAAA==&#10;" fillcolor="#ffc" strokecolor="#903" strokeweight="0"/>
                  <v:rect id="Rectangle 1026" o:spid="_x0000_s2050" style="position:absolute;left:7999;top:3851;width:349;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FJPMAA&#10;AADdAAAADwAAAGRycy9kb3ducmV2LnhtbERPzWoCMRC+C32HMIXeNOkeRFejSEGw0ourDzBsZn8w&#10;mSxJ6m7fvikUvM3H9zvb/eSseFCIvWcN7wsFgrj2pudWw+16nK9AxIRs0HomDT8UYb97mW2xNH7k&#10;Cz2q1IocwrFEDV1KQyllrDtyGBd+IM5c44PDlGFopQk45nBnZaHUUjrsOTd0ONBHR/W9+nYa5LU6&#10;jqvKBuXPRfNlP0+XhrzWb6/TYQMi0ZSe4n/3yeT5qljD3zf5BLn7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EFJPMAAAADdAAAADwAAAAAAAAAAAAAAAACYAgAAZHJzL2Rvd25y&#10;ZXYueG1sUEsFBgAAAAAEAAQA9QAAAIUDA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
                      </w:txbxContent>
                    </v:textbox>
                  </v:rect>
                  <v:rect id="Rectangle 1027" o:spid="_x0000_s2051" style="position:absolute;left:7853;top:3952;width:615;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J2fMMA&#10;AADdAAAADwAAAGRycy9kb3ducmV2LnhtbESPzWoDMQyE74W8g1Ght8ZuCiVs4oRSCKSll2zyAGKt&#10;/SG2vNhOdvv21aHQm8SMZj5t93Pw6k4pD5EtvCwNKOImuoE7C5fz4XkNKhdkhz4yWfihDPvd4mGL&#10;lYsTn+hel05JCOcKLfSljJXWuekpYF7GkVi0NqaARdbUaZdwkvDg9cqYNx1wYGnocaSPnpprfQsW&#10;9Lk+TOvaJxO/Vu23/zyeWorWPj3O7xtQhebyb/67PjrBN6/CL9/ICHr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KJ2fMMAAADdAAAADwAAAAAAAAAAAAAAAACYAgAAZHJzL2Rv&#10;d25yZXYueG1sUEsFBgAAAAAEAAQA9QAAAIgDA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prorrogação</w:t>
                          </w:r>
                          <w:proofErr w:type="spellEnd"/>
                          <w:proofErr w:type="gramEnd"/>
                          <w:r>
                            <w:rPr>
                              <w:rFonts w:ascii="Tahoma" w:hAnsi="Tahoma" w:cs="Tahoma"/>
                              <w:b/>
                              <w:bCs/>
                              <w:color w:val="000000"/>
                              <w:sz w:val="8"/>
                              <w:szCs w:val="8"/>
                              <w:lang w:val="en-US"/>
                            </w:rPr>
                            <w:t xml:space="preserve"> do </w:t>
                          </w:r>
                        </w:p>
                      </w:txbxContent>
                    </v:textbox>
                  </v:rect>
                  <v:rect id="Rectangle 1028" o:spid="_x0000_s2052" style="position:absolute;left:7809;top:4054;width:72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T58EA&#10;AADdAAAADwAAAGRycy9kb3ducmV2LnhtbERP22oCMRB9F/oPYQp902QVimyNiwiClb64+gHDZvZC&#10;k8mSpO7275tCoW9zONfZVbOz4kEhDp41FCsFgrjxZuBOw/12Wm5BxIRs0HomDd8Uodo/LXZYGj/x&#10;lR516kQO4Viihj6lsZQyNj05jCs/Emeu9cFhyjB00gSccrizcq3Uq3Q4cG7ocaRjT81n/eU0yFt9&#10;mra1Dcpf1u2HfT9fW/JavzzPhzcQieb0L/5zn02erzYF/H6TT5D7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u0+fBAAAA3QAAAA8AAAAAAAAAAAAAAAAAmAIAAGRycy9kb3du&#10;cmV2LnhtbFBLBQYAAAAABAAEAPUAAACGAw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período</w:t>
                          </w:r>
                          <w:proofErr w:type="spellEnd"/>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aquisitivo</w:t>
                          </w:r>
                          <w:proofErr w:type="spellEnd"/>
                          <w:r>
                            <w:rPr>
                              <w:rFonts w:ascii="Tahoma" w:hAnsi="Tahoma" w:cs="Tahoma"/>
                              <w:b/>
                              <w:bCs/>
                              <w:color w:val="000000"/>
                              <w:sz w:val="8"/>
                              <w:szCs w:val="8"/>
                              <w:lang w:val="en-US"/>
                            </w:rPr>
                            <w:t xml:space="preserve"> </w:t>
                          </w:r>
                        </w:p>
                      </w:txbxContent>
                    </v:textbox>
                  </v:rect>
                  <v:rect id="Rectangle 1029" o:spid="_x0000_s2053" style="position:absolute;left:7917;top:4156;width:500;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xNkMAA&#10;AADdAAAADwAAAGRycy9kb3ducmV2LnhtbERP22oCMRB9F/oPYQp906QriKxGkYJgpS+ufsCwmb1g&#10;MlmS1N3+fVMo+DaHc53tfnJWPCjE3rOG94UCQVx703Or4XY9ztcgYkI2aD2Thh+KsN+9zLZYGj/y&#10;hR5VakUO4Viihi6loZQy1h05jAs/EGeu8cFhyjC00gQcc7izslBqJR32nBs6HOijo/pefTsN8lod&#10;x3Vlg/Lnovmyn6dLQ17rt9fpsAGRaEpP8b/7ZPJ8tSzg75t8gtz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zxNkMAAAADdAAAADwAAAAAAAAAAAAAAAACYAgAAZHJzL2Rvd25y&#10;ZXYueG1sUEsFBgAAAAAEAAQA9QAAAIUDAAAAAA==&#10;" filled="f" stroked="f">
                    <v:textbox style="mso-fit-shape-to-text:t" inset="0,0,0,0">
                      <w:txbxContent>
                        <w:p w:rsidR="00131B5F" w:rsidRDefault="00131B5F">
                          <w:pPr>
                            <w:ind w:left="0"/>
                          </w:pPr>
                          <w:proofErr w:type="gramStart"/>
                          <w:r>
                            <w:rPr>
                              <w:rFonts w:ascii="Tahoma" w:hAnsi="Tahoma" w:cs="Tahoma"/>
                              <w:b/>
                              <w:bCs/>
                              <w:color w:val="000000"/>
                              <w:sz w:val="8"/>
                              <w:szCs w:val="8"/>
                              <w:lang w:val="en-US"/>
                            </w:rPr>
                            <w:t>de</w:t>
                          </w:r>
                          <w:proofErr w:type="gramEnd"/>
                          <w:r>
                            <w:rPr>
                              <w:rFonts w:ascii="Tahoma" w:hAnsi="Tahoma" w:cs="Tahoma"/>
                              <w:b/>
                              <w:bCs/>
                              <w:color w:val="000000"/>
                              <w:sz w:val="8"/>
                              <w:szCs w:val="8"/>
                              <w:lang w:val="en-US"/>
                            </w:rPr>
                            <w:t xml:space="preserve"> tempo de </w:t>
                          </w:r>
                        </w:p>
                      </w:txbxContent>
                    </v:textbox>
                  </v:rect>
                  <v:rect id="Rectangle 1030" o:spid="_x0000_s2054" style="position:absolute;left:8038;top:4258;width:28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oC8AA&#10;AADdAAAADwAAAGRycy9kb3ducmV2LnhtbERP22oCMRB9F/oPYYS+aaKCyNYoIghW+uLqBwyb2QtN&#10;JkuSutu/N4WCb3M419nuR2fFg0LsPGtYzBUI4sqbjhsN99tptgERE7JB65k0/FKE/e5tssXC+IGv&#10;9ChTI3IIxwI1tCn1hZSxaslhnPueOHO1Dw5ThqGRJuCQw52VS6XW0mHHuaHFno4tVd/lj9Mgb+Vp&#10;2JQ2KH9Z1l/283ytyWv9Ph0PHyASjekl/nefTZ6vViv4+yafIH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DoC8AAAADdAAAADwAAAAAAAAAAAAAAAACYAgAAZHJzL2Rvd25y&#10;ZXYueG1sUEsFBgAAAAAEAAQA9QAAAIUDA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serviço</w:t>
                          </w:r>
                          <w:proofErr w:type="spellEnd"/>
                          <w:proofErr w:type="gramEnd"/>
                        </w:p>
                      </w:txbxContent>
                    </v:textbox>
                  </v:rect>
                  <v:line id="Line 1031" o:spid="_x0000_s2055" style="position:absolute;visibility:visible;mso-wrap-style:square" from="7605,3755" to="7605,3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6wW/cQAAADdAAAADwAAAGRycy9kb3ducmV2LnhtbERPS2vCQBC+F/oflil4q5vUR9M0q4hU&#10;1FtrFXocstNkMTsbsluN/94VhN7m43tOMe9tI07UeeNYQTpMQBCXThuuFOy/V88ZCB+QNTaOScGF&#10;PMxnjw8F5tqd+YtOu1CJGMI+RwV1CG0upS9rsuiHriWO3K/rLIYIu0rqDs8x3DbyJUmm0qLh2FBj&#10;S8uayuPuzyown9P1ZPt6eDvIj3VIf7JjZuxeqcFTv3gHEagP/+K7e6Pj/GQ0hts38QQ5u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rBb9xAAAAN0AAAAPAAAAAAAAAAAA&#10;AAAAAKECAABkcnMvZG93bnJldi54bWxQSwUGAAAAAAQABAD5AAAAkgMAAAAA&#10;" strokeweight="0"/>
                  <v:line id="Line 1032" o:spid="_x0000_s2056" style="position:absolute;visibility:visible;mso-wrap-style:square" from="7605,3755" to="7630,3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CzZsIAAADdAAAADwAAAGRycy9kb3ducmV2LnhtbERPS4vCMBC+L/gfwgh709QVtVajyOKi&#10;e/MJHodmbIPNpDRZ7f57syDsbT6+58yXra3EnRpvHCsY9BMQxLnThgsFp+NXLwXhA7LGyjEp+CUP&#10;y0XnbY6Zdg/e0/0QChFD2GeooAyhzqT0eUkWfd/VxJG7usZiiLAppG7wEcNtJT+SZCwtGo4NJdb0&#10;WVJ+O/xYBWY33oy+J+fpWa43YXBJb6mxJ6Xeu+1qBiJQG/7FL/dWx/nJcAR/38QT5OI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OCzZsIAAADdAAAADwAAAAAAAAAAAAAA&#10;AAChAgAAZHJzL2Rvd25yZXYueG1sUEsFBgAAAAAEAAQA+QAAAJADAAAAAA==&#10;" strokeweight="0"/>
                  <v:line id="Line 1033" o:spid="_x0000_s2057" style="position:absolute;flip:x;visibility:visible;mso-wrap-style:square" from="7611,3761" to="7630,37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5aVsQAAADdAAAADwAAAGRycy9kb3ducmV2LnhtbERPTWsCMRC9F/wPYQRvNVsFK1ujSIsi&#10;BSvaeuht3Ex3FzeTJYlu+u9NoeBtHu9zZotoGnEl52vLCp6GGQjiwuqaSwVfn6vHKQgfkDU2lknB&#10;L3lYzHsPM8y17XhP10MoRQphn6OCKoQ2l9IXFRn0Q9sSJ+7HOoMhQVdK7bBL4aaRoyybSIM1p4YK&#10;W3qtqDgfLkbB/uOZT259ied46ra772P5fnxbKjXox+ULiEAx3MX/7o1O87PxBP6+SSfI+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zlpWxAAAAN0AAAAPAAAAAAAAAAAA&#10;AAAAAKECAABkcnMvZG93bnJldi54bWxQSwUGAAAAAAQABAD5AAAAkgMAAAAA&#10;" strokeweight="0"/>
                  <v:line id="Line 1034" o:spid="_x0000_s2058" style="position:absolute;flip:y;visibility:visible;mso-wrap-style:square" from="7611,3761" to="7611,3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L/zcQAAADdAAAADwAAAGRycy9kb3ducmV2LnhtbERPTWsCMRC9C/6HMII3zbYFla1RpKVF&#10;BCvaeuht3Ex3FzeTJYlu/PdNoeBtHu9z5stoGnEl52vLCh7GGQjiwuqaSwVfn2+jGQgfkDU2lknB&#10;jTwsF/3eHHNtO97T9RBKkULY56igCqHNpfRFRQb92LbEifuxzmBI0JVSO+xSuGnkY5ZNpMGaU0OF&#10;Lb1UVJwPF6Ng/zHlk3u/xHM8ddvd97HcHF9XSg0HcfUMIlAMd/G/e63T/OxpCn/fpBPk4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gv/NxAAAAN0AAAAPAAAAAAAAAAAA&#10;AAAAAKECAABkcnMvZG93bnJldi54bWxQSwUGAAAAAAQABAD5AAAAkgMAAAAA&#10;" strokeweight="0"/>
                  <v:line id="Line 1035" o:spid="_x0000_s2059" style="position:absolute;visibility:visible;mso-wrap-style:square" from="7605,3755" to="7637,3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Ec+MYAAADdAAAADwAAAGRycy9kb3ducmV2LnhtbESPQW/CMAyF75P2HyJP4jZShoCuENA0&#10;gdhuwEDiaDVeG9E4VROg+/fzYdJutt7ze58Xq9436kZddIENjIYZKOIyWMeVgePX5jkHFROyxSYw&#10;GfihCKvl48MCCxvuvKfbIVVKQjgWaKBOqS20jmVNHuMwtMSifYfOY5K1q7Tt8C7hvtEvWTbVHh1L&#10;Q40tvddUXg5Xb8DtptvJ5+z0etLrbRqd80vu/NGYwVP/NgeVqE//5r/rDyv42Vhw5RsZQS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7hHPjGAAAA3QAAAA8AAAAAAAAA&#10;AAAAAAAAoQIAAGRycy9kb3ducmV2LnhtbFBLBQYAAAAABAAEAPkAAACUAwAAAAA=&#10;" strokeweight="0"/>
                  <v:line id="Line 1036" o:spid="_x0000_s2060" style="position:absolute;visibility:visible;mso-wrap-style:square" from="7605,3774" to="7605,3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25Y8MAAADdAAAADwAAAGRycy9kb3ducmV2LnhtbERPTWvCQBC9C/0PyxR6040t2hhdpZQW&#10;9WajgschOyaL2dmQ3Wr8964geJvH+5zZorO1OFPrjWMFw0ECgrhw2nCpYLf97acgfEDWWDsmBVfy&#10;sJi/9GaYaXfhPzrnoRQxhH2GCqoQmkxKX1Rk0Q9cQxy5o2sthgjbUuoWLzHc1vI9ScbSouHYUGFD&#10;3xUVp/zfKjCb8XK0/txP9vJnGYaH9JQau1Pq7bX7moII1IWn+OFe6Tg/+ZjA/Zt4gp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GtuWPDAAAA3QAAAA8AAAAAAAAAAAAA&#10;AAAAoQIAAGRycy9kb3ducmV2LnhtbFBLBQYAAAAABAAEAPkAAACRAwAAAAA=&#10;" strokeweight="0"/>
                  <v:line id="Line 1037" o:spid="_x0000_s2061" style="position:absolute;visibility:visible;mso-wrap-style:square" from="7611,3755" to="7611,3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Fjg8YAAADdAAAADwAAAGRycy9kb3ducmV2LnhtbESPT2/CMAzF75P2HSJP4jZSJv50hYCm&#10;CcR2AwYSR6vx2ojGqZoA3befD5N2s/We3/t5sep9o27URRfYwGiYgSIug3VcGTh+bZ5zUDEhW2wC&#10;k4EfirBaPj4ssLDhznu6HVKlJIRjgQbqlNpC61jW5DEOQ0ss2nfoPCZZu0rbDu8S7hv9kmVT7dGx&#10;NNTY0ntN5eVw9QbcbrqdfM5Orye93qbROb/kzh+NGTz1b3NQifr0b/67/rCCn42FX76REfTy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iRY4PGAAAA3QAAAA8AAAAAAAAA&#10;AAAAAAAAoQIAAGRycy9kb3ducmV2LnhtbFBLBQYAAAAABAAEAPkAAACUAwAAAAA=&#10;" strokeweight="0"/>
                  <v:line id="Line 1038" o:spid="_x0000_s2062" style="position:absolute;visibility:visible;mso-wrap-style:square" from="7605,3761" to="7637,37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3GGMQAAADdAAAADwAAAGRycy9kb3ducmV2LnhtbERPTWvCQBC9C/0PyxR6q5uUamN0E0pp&#10;UW+tVfA4ZMdkMTsbsluN/94VCt7m8T5nUQ62FSfqvXGsIB0nIIgrpw3XCra/X88ZCB+QNbaOScGF&#10;PJTFw2iBuXZn/qHTJtQihrDPUUETQpdL6auGLPqx64gjd3C9xRBhX0vd4zmG21a+JMlUWjQcGxrs&#10;6KOh6rj5swrM93Q5Wb/tZjv5uQzpPjtmxm6Venoc3ucgAg3hLv53r3Scn7ymcPsmni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3cYYxAAAAN0AAAAPAAAAAAAAAAAA&#10;AAAAAKECAABkcnMvZG93bnJldi54bWxQSwUGAAAAAAQABAD5AAAAkgMAAAAA&#10;" strokeweight="0"/>
                  <v:line id="Line 1039" o:spid="_x0000_s2063" style="position:absolute;visibility:visible;mso-wrap-style:square" from="7605,3761" to="7637,37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9Yb8MAAADdAAAADwAAAGRycy9kb3ducmV2LnhtbERPTYvCMBC9C/6HMAveNFVc7XaNIqK4&#10;3tRV2OPQzLbBZlKaqN1/vxEEb/N4nzNbtLYSN2q8caxgOEhAEOdOGy4UnL43/RSED8gaK8ek4I88&#10;LObdzgwz7e58oNsxFCKGsM9QQRlCnUnp85Is+oGriSP36xqLIcKmkLrBewy3lRwlyURaNBwbSqxp&#10;VVJ+OV6tArOfbN930/PHWa63YfiTXlJjT0r13trlJ4hAbXiJn+4vHecn4xE8voknyP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cPWG/DAAAA3QAAAA8AAAAAAAAAAAAA&#10;AAAAoQIAAGRycy9kb3ducmV2LnhtbFBLBQYAAAAABAAEAPkAAACRAwAAAAA=&#10;" strokeweight="0"/>
                  <v:line id="Line 1040" o:spid="_x0000_s2064" style="position:absolute;visibility:visible;mso-wrap-style:square" from="7611,3755" to="7611,3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99MQAAADdAAAADwAAAGRycy9kb3ducmV2LnhtbERPS2vCQBC+F/oflil4q5vUR9M0q4hU&#10;1FtrFXocstNkMTsbsluN/94VhN7m43tOMe9tI07UeeNYQTpMQBCXThuuFOy/V88ZCB+QNTaOScGF&#10;PMxnjw8F5tqd+YtOu1CJGMI+RwV1CG0upS9rsuiHriWO3K/rLIYIu0rqDs8x3DbyJUmm0qLh2FBj&#10;S8uayuPuzyown9P1ZPt6eDvIj3VIf7JjZuxeqcFTv3gHEagP/+K7e6Pj/GQ8gts38QQ5u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Q/30xAAAAN0AAAAPAAAAAAAAAAAA&#10;AAAAAKECAABkcnMvZG93bnJldi54bWxQSwUGAAAAAAQABAD5AAAAkgMAAAAA&#10;" strokeweight="0"/>
                  <v:line id="Line 1041" o:spid="_x0000_s2065" style="position:absolute;visibility:visible;mso-wrap-style:square" from="7611,3755" to="7611,3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plgMIAAADdAAAADwAAAGRycy9kb3ducmV2LnhtbERPS4vCMBC+C/6HMAveNHVxtVajyOLi&#10;evMJHodmtg02k9JktfvvN4LgbT6+58yXra3EjRpvHCsYDhIQxLnThgsFp+NXPwXhA7LGyjEp+CMP&#10;y0W3M8dMuzvv6XYIhYgh7DNUUIZQZ1L6vCSLfuBq4sj9uMZiiLAppG7wHsNtJd+TZCwtGo4NJdb0&#10;WVJ+PfxaBWY33nxsJ+fpWa43YXhJr6mxJ6V6b+1qBiJQG17ip/tbx/nJaASPb+IJcvE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6plgMIAAADdAAAADwAAAAAAAAAAAAAA&#10;AAChAgAAZHJzL2Rvd25yZXYueG1sUEsFBgAAAAAEAAQA+QAAAJADAAAAAA==&#10;" strokeweight="0"/>
                  <v:line id="Line 1042" o:spid="_x0000_s2066" style="position:absolute;visibility:visible;mso-wrap-style:square" from="7605,3755" to="7637,3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bAG8IAAADdAAAADwAAAGRycy9kb3ducmV2LnhtbERPS4vCMBC+L/gfwgh709TFR61GkcVF&#10;9+YTPA7N2AabSWmy2v33ZkHY23x8z5kvW1uJOzXeOFYw6CcgiHOnDRcKTsevXgrCB2SNlWNS8Ese&#10;lovO2xwz7R68p/shFCKGsM9QQRlCnUnp85Is+r6riSN3dY3FEGFTSN3gI4bbSn4kyVhaNBwbSqzp&#10;s6T8dvixCsxuvBl9T87Ts1xvwuCS3lJjT0q9d9vVDESgNvyLX+6tjvOT4Qj+vokn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ObAG8IAAADdAAAADwAAAAAAAAAAAAAA&#10;AAChAgAAZHJzL2Rvd25yZXYueG1sUEsFBgAAAAAEAAQA+QAAAJADAAAAAA==&#10;" strokeweight="0"/>
                  <v:line id="Line 1043" o:spid="_x0000_s2067" style="position:absolute;visibility:visible;mso-wrap-style:square" from="7605,3761" to="7637,37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RebMQAAADdAAAADwAAAGRycy9kb3ducmV2LnhtbERPS2vCQBC+F/oflin0phuljWnqGkQU&#10;7a31AT0O2WmymJ0N2TWm/94tCL3Nx/eceTHYRvTUeeNYwWScgCAunTZcKTgeNqMMhA/IGhvHpOCX&#10;PBSLx4c55tpd+Yv6fahEDGGfo4I6hDaX0pc1WfRj1xJH7sd1FkOEXSV1h9cYbhs5TZJUWjQcG2ps&#10;aVVTed5frALzmW5fP2ant5Ncb8PkOztnxh6Ven4alu8gAg3hX3x373Scn7yk8PdNPEE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NF5sxAAAAN0AAAAPAAAAAAAAAAAA&#10;AAAAAKECAABkcnMvZG93bnJldi54bWxQSwUGAAAAAAQABAD5AAAAkgMAAAAA&#10;" strokeweight="0"/>
                  <v:line id="Line 1044" o:spid="_x0000_s2068" style="position:absolute;visibility:visible;mso-wrap-style:square" from="7605,3755" to="7605,3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j798MAAADdAAAADwAAAGRycy9kb3ducmV2LnhtbERPTWvCQBC9C/0PyxR6042lmhhdpZQW&#10;9WatgschOyaL2dmQ3Wr8964geJvH+5zZorO1OFPrjWMFw0ECgrhw2nCpYPf3089A+ICssXZMCq7k&#10;YTF/6c0w1+7Cv3TehlLEEPY5KqhCaHIpfVGRRT9wDXHkjq61GCJsS6lbvMRwW8v3JBlLi4ZjQ4UN&#10;fVVUnLb/VoHZjJejdbqf7OX3MgwP2SkzdqfU22v3OQURqAtP8cO90nF+8pHC/Zt4gp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d4+/fDAAAA3QAAAA8AAAAAAAAAAAAA&#10;AAAAoQIAAGRycy9kb3ducmV2LnhtbFBLBQYAAAAABAAEAPkAAACRAwAAAAA=&#10;" strokeweight="0"/>
                  <v:line id="Line 1045" o:spid="_x0000_s2069" style="position:absolute;flip:x;visibility:visible;mso-wrap-style:square" from="7605,3755" to="7637,3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sYwsgAAADdAAAADwAAAGRycy9kb3ducmV2LnhtbESPQUsDMRCF74L/IUzBm81WRGXbtBRF&#10;EUFLa3vobbqZ7i7dTJYk7cZ/7xwEbzO8N+99M1tk16kLhdh6NjAZF6CIK29brg1sv19vn0DFhGyx&#10;80wGfijCYn59NcPS+oHXdNmkWkkIxxINNCn1pdaxashhHPueWLSjDw6TrKHWNuAg4a7Td0XxoB22&#10;LA0N9vTcUHXanJ2B9dcjH8LbOZ/yYfhc7Xf1x+5laczNKC+noBLl9G/+u363gl/cC658IyPo+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RsYwsgAAADdAAAADwAAAAAA&#10;AAAAAAAAAAChAgAAZHJzL2Rvd25yZXYueG1sUEsFBgAAAAAEAAQA+QAAAJYDAAAAAA==&#10;" strokeweight="0"/>
                  <v:line id="Line 1046" o:spid="_x0000_s2070" style="position:absolute;visibility:visible;mso-wrap-style:square" from="7611,3761" to="7643,3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cCYMAAAADdAAAADwAAAGRycy9kb3ducmV2LnhtbERPS4vCMBC+C/sfwix403QXEe0aZZEV&#10;vPpAr7PN2BSbSU2iVn+9EQRv8/E9ZzJrbS0u5EPlWMFXPwNBXDhdcalgu1n0RiBCRNZYOyYFNwow&#10;m350Jphrd+UVXdaxFCmEQ44KTIxNLmUoDFkMfdcQJ+7gvMWYoC+l9nhN4baW31k2lBYrTg0GG5ob&#10;Ko7rs1Xw3+DJlPe/8b7GUdzNT2G38IVS3c/29wdEpDa+xS/3Uqf52WAMz2/SCXL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4nAmDAAAAA3QAAAA8AAAAAAAAAAAAAAAAA&#10;oQIAAGRycy9kb3ducmV2LnhtbFBLBQYAAAAABAAEAPkAAACOAwAAAAA=&#10;" strokeweight="36e-5mm"/>
                  <v:line id="Line 1047" o:spid="_x0000_s2071" style="position:absolute;flip:x y;visibility:visible;mso-wrap-style:square" from="7611,3761" to="7643,3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A9LMUAAADdAAAADwAAAGRycy9kb3ducmV2LnhtbESPQUsDMRCF70L/Q5iCF7HZKtayNi1F&#10;rBRvbu192IybpclkSWK7/ffOQfA2w3vz3jerzRi8OlPKfWQD81kFiriNtufOwNdhd78ElQuyRR+Z&#10;DFwpw2Y9uVlhbeOFP+nclE5JCOcaDbhShlrr3DoKmGdxIBbtO6aARdbUaZvwIuHB64eqWuiAPUuD&#10;w4FeHbWn5icYeHw+HvYnf+c+djm4t3fftIt0NeZ2Om5fQBUay7/573pvBb96En75RkbQ6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ZA9LMUAAADdAAAADwAAAAAAAAAA&#10;AAAAAAChAgAAZHJzL2Rvd25yZXYueG1sUEsFBgAAAAAEAAQA+QAAAJMDAAAAAA==&#10;" strokeweight="0"/>
                  <v:line id="Line 1048" o:spid="_x0000_s2072" style="position:absolute;flip:x y;visibility:visible;mso-wrap-style:square" from="7611,3755" to="7643,3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yYt8EAAADdAAAADwAAAGRycy9kb3ducmV2LnhtbERPTWsCMRC9F/wPYYReSs3aUiurUUqp&#10;Ir256n3YjJvFZLIkqa7/3hQEb/N4nzNf9s6KM4XYelYwHhUgiGuvW24U7Her1ymImJA1Ws+k4EoR&#10;lovB0xxL7S+8pXOVGpFDOJaowKTUlVLG2pDDOPIdceaOPjhMGYZG6oCXHO6sfCuKiXTYcm4w2NG3&#10;ofpU/TkF75+H3eZkX8zvKjrzs7ZVPQlXpZ6H/dcMRKI+PcR390bn+cXHGP6/ySfIx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3Ji3wQAAAN0AAAAPAAAAAAAAAAAAAAAA&#10;AKECAABkcnMvZG93bnJldi54bWxQSwUGAAAAAAQABAD5AAAAjwMAAAAA&#10;" strokeweight="0"/>
                  <v:line id="Line 1049" o:spid="_x0000_s2073" style="position:absolute;flip:x y;visibility:visible;mso-wrap-style:square" from="7611,3761" to="7643,3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4GwMIAAADdAAAADwAAAGRycy9kb3ducmV2LnhtbERPTWsCMRC9F/wPYQQvpWardCurUUrR&#10;Ir11rfdhM24Wk8mSpLr++0Yo9DaP9zmrzeCsuFCInWcFz9MCBHHjdcetgu/D7mkBIiZkjdYzKbhR&#10;hM169LDCSvsrf9GlTq3IIRwrVGBS6ispY2PIYZz6njhzJx8cpgxDK3XAaw53Vs6KopQOO84NBnt6&#10;N9Sc6x+nYP56POzP9tF87qIz2w9bN2W4KTUZD29LEImG9C/+c+91nl+8zOD+TT5Br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g4GwMIAAADdAAAADwAAAAAAAAAAAAAA&#10;AAChAgAAZHJzL2Rvd25yZXYueG1sUEsFBgAAAAAEAAQA+QAAAJADAAAAAA==&#10;" strokeweight="0"/>
                  <v:line id="Line 1050" o:spid="_x0000_s2074" style="position:absolute;flip:x y;visibility:visible;mso-wrap-style:square" from="7611,3761" to="7643,3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KjW8EAAADdAAAADwAAAGRycy9kb3ducmV2LnhtbERPTWsCMRC9F/wPYYReSs1aqZXVKCK1&#10;SG9d633YjJvFZLIkUdd/3xQEb/N4n7NY9c6KC4XYelYwHhUgiGuvW24U/O63rzMQMSFrtJ5JwY0i&#10;rJaDpwWW2l/5hy5VakQO4ViiApNSV0oZa0MO48h3xJk7+uAwZRgaqQNec7iz8q0optJhy7nBYEcb&#10;Q/WpOjsFk4/DfneyL+Z7G535/LJVPQ03pZ6H/XoOIlGfHuK7e6fz/OJ9Av/f5BPk8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QqNbwQAAAN0AAAAPAAAAAAAAAAAAAAAA&#10;AKECAABkcnMvZG93bnJldi54bWxQSwUGAAAAAAQABAD5AAAAjwMAAAAA&#10;" strokeweight="0"/>
                  <v:line id="Line 1051" o:spid="_x0000_s2075" style="position:absolute;flip:x y;visibility:visible;mso-wrap-style:square" from="7605,3761" to="7643,3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s7L8IAAADdAAAADwAAAGRycy9kb3ducmV2LnhtbERPTWsCMRC9F/ofwhS8FM2q1ZatUaRo&#10;EW+u7X3YTDeLyWRJUl3/fSMIvc3jfc5i1TsrzhRi61nBeFSAIK69brlR8HXcDt9AxISs0XomBVeK&#10;sFo+Piyw1P7CBzpXqRE5hGOJCkxKXSllrA05jCPfEWfuxweHKcPQSB3wksOdlZOimEuHLecGgx19&#10;GKpP1a9TMH39Pu5O9tnst9GZzaet6nm4KjV46tfvIBL16V98d+90nl/MXuD2TT5BL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qs7L8IAAADdAAAADwAAAAAAAAAAAAAA&#10;AAChAgAAZHJzL2Rvd25yZXYueG1sUEsFBgAAAAAEAAQA+QAAAJADAAAAAA==&#10;" strokeweight="0"/>
                  <v:line id="Line 1052" o:spid="_x0000_s2076" style="position:absolute;flip:x y;visibility:visible;mso-wrap-style:square" from="7618,3761" to="7649,3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eetMEAAADdAAAADwAAAGRycy9kb3ducmV2LnhtbERPTWsCMRC9F/ofwhR6KTVri1ZWo4jU&#10;It661vuwGTeLyWRJoq7/vhEEb/N4nzNb9M6KM4XYelYwHBQgiGuvW24U/O3W7xMQMSFrtJ5JwZUi&#10;LObPTzMstb/wL52r1IgcwrFEBSalrpQy1oYcxoHviDN38MFhyjA0Uge85HBn5UdRjKXDlnODwY5W&#10;hupjdXIKPr/2u83RvpntOjrz/WOrehyuSr2+9MspiER9eojv7o3O84vRCG7f5BPk/B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5560wQAAAN0AAAAPAAAAAAAAAAAAAAAA&#10;AKECAABkcnMvZG93bnJldi54bWxQSwUGAAAAAAQABAD5AAAAjwMAAAAA&#10;" strokeweight="0"/>
                  <v:line id="Line 1053" o:spid="_x0000_s2077" style="position:absolute;visibility:visible;mso-wrap-style:square" from="7605,3755" to="7605,3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3IscMAAADdAAAADwAAAGRycy9kb3ducmV2LnhtbERPS2vCQBC+F/wPyxS81Y0F05i6ESmK&#10;emt9QI9Ddposyc6G7Krx37uFQm/z8T1nsRxsK67Ue+NYwXSSgCAunTZcKTgdNy8ZCB+QNbaOScGd&#10;PCyL0dMCc+1u/EXXQ6hEDGGfo4I6hC6X0pc1WfQT1xFH7sf1FkOEfSV1j7cYblv5miSptGg4NtTY&#10;0UdNZXO4WAXmM93O9m/n+Vmut2H6nTWZsSelxs/D6h1EoCH8i//cOx3nJ7MUfr+JJ8j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3tyLHDAAAA3QAAAA8AAAAAAAAAAAAA&#10;AAAAoQIAAGRycy9kb3ducmV2LnhtbFBLBQYAAAAABAAEAPkAAACRAwAAAAA=&#10;" strokeweight="0"/>
                  <v:line id="Line 1054" o:spid="_x0000_s2078" style="position:absolute;visibility:visible;mso-wrap-style:square" from="7605,3755" to="7637,3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FtKsIAAADdAAAADwAAAGRycy9kb3ducmV2LnhtbERPS4vCMBC+L/gfwgje1tQFtVajiKzo&#10;3tYXeByasQ02k9JErf/eLCx4m4/vObNFaytxp8YbxwoG/QQEce604ULB8bD+TEH4gKyxckwKnuRh&#10;Me98zDDT7sE7uu9DIWII+wwVlCHUmZQ+L8mi77uaOHIX11gMETaF1A0+Yrit5FeSjKRFw7GhxJpW&#10;JeXX/c0qML+jzfBnfJqc5PcmDM7pNTX2qFSv2y6nIAK14S3+d291nJ8Mx/D3TTxBz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qFtKsIAAADdAAAADwAAAAAAAAAAAAAA&#10;AAChAgAAZHJzL2Rvd25yZXYueG1sUEsFBgAAAAAEAAQA+QAAAJADAAAAAA==&#10;" strokeweight="0"/>
                  <v:oval id="Oval 1055" o:spid="_x0000_s2079" style="position:absolute;left:5785;top:2960;width:136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2BbMUA&#10;AADdAAAADwAAAGRycy9kb3ducmV2LnhtbESPQUsDMRCF74L/IYzgzc1aqsjabBFBEDzYVg8ep5vZ&#10;3eBmEjexTf995yB4m+G9ee+b1br4SR1oTi6wgduqBkXcBet4MPD58XLzACplZItTYDJwogTr9vJi&#10;hY0NR97SYZcHJSGcGjQw5hwbrVM3ksdUhUgsWh9mj1nWedB2xqOE+0kv6vpee3QsDSNGeh6p+979&#10;egMxbpbLUt5dWpT+x73xfnv62htzfVWeHkFlKvnf/Hf9agW/vhNc+UZG0O0Z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jYFsxQAAAN0AAAAPAAAAAAAAAAAAAAAAAJgCAABkcnMv&#10;ZG93bnJldi54bWxQSwUGAAAAAAQABAD1AAAAigMAAAAA&#10;" fillcolor="#ffc" strokecolor="#903" strokeweight="0"/>
                  <v:rect id="Rectangle 1056" o:spid="_x0000_s2080" style="position:absolute;left:6084;top:3023;width:727;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c6QcAA&#10;AADdAAAADwAAAGRycy9kb3ducmV2LnhtbERP22oCMRB9F/oPYQq+aVKhYrdGkYJgpS+ufsCwmb1g&#10;MlmS1N3+vREKvs3hXGe9HZ0VNwqx86zhba5AEFfedNxouJz3sxWImJANWs+k4Y8ibDcvkzUWxg98&#10;oluZGpFDOBaooU2pL6SMVUsO49z3xJmrfXCYMgyNNAGHHO6sXCi1lA47zg0t9vTVUnUtf50GeS73&#10;w6q0Qfnjov6x34dTTV7r6eu4+wSRaExP8b/7YPJ89f4Bj2/yCXJ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Ec6QcAAAADdAAAADwAAAAAAAAAAAAAAAACYAgAAZHJzL2Rvd25y&#10;ZXYueG1sUEsFBgAAAAAEAAQA9QAAAIUDAAAAAA==&#10;" filled="f" stroked="f">
                    <v:textbox style="mso-fit-shape-to-text:t" inset="0,0,0,0">
                      <w:txbxContent>
                        <w:p w:rsidR="00131B5F" w:rsidRDefault="00131B5F">
                          <w:pPr>
                            <w:ind w:left="0"/>
                          </w:pPr>
                          <w:proofErr w:type="spellStart"/>
                          <w:r>
                            <w:rPr>
                              <w:rFonts w:ascii="Tahoma" w:hAnsi="Tahoma" w:cs="Tahoma"/>
                              <w:b/>
                              <w:bCs/>
                              <w:color w:val="000000"/>
                              <w:sz w:val="8"/>
                              <w:szCs w:val="8"/>
                              <w:lang w:val="en-US"/>
                            </w:rPr>
                            <w:t>Cancelar</w:t>
                          </w:r>
                          <w:proofErr w:type="spell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perda</w:t>
                          </w:r>
                          <w:proofErr w:type="spellEnd"/>
                          <w:r>
                            <w:rPr>
                              <w:rFonts w:ascii="Tahoma" w:hAnsi="Tahoma" w:cs="Tahoma"/>
                              <w:b/>
                              <w:bCs/>
                              <w:color w:val="000000"/>
                              <w:sz w:val="8"/>
                              <w:szCs w:val="8"/>
                              <w:lang w:val="en-US"/>
                            </w:rPr>
                            <w:t xml:space="preserve"> do </w:t>
                          </w:r>
                        </w:p>
                      </w:txbxContent>
                    </v:textbox>
                  </v:rect>
                  <v:rect id="Rectangle 1057" o:spid="_x0000_s2081" style="position:absolute;left:6027;top:3125;width:843;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FZYcMA&#10;AADdAAAADwAAAGRycy9kb3ducmV2LnhtbESPzWoDMQyE74W+g1Ght8ZuDiFs4oRQCCSll2z6AGKt&#10;/SG2vNhOdvv21aHQm8SMZj5t93Pw6kEpD5EtvC8MKOImuoE7C9/X49saVC7IDn1ksvBDGfa756ct&#10;Vi5OfKFHXTolIZwrtNCXMlZa56angHkRR2LR2pgCFllTp13CScKD10tjVjrgwNLQ40gfPTW3+h4s&#10;6Gt9nNa1TyZ+Ltsvfz5dWorWvr7Mhw2oQnP5N/9dn5zgm5Xwyzcygt7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xFZYcMAAADdAAAADwAAAAAAAAAAAAAAAACYAgAAZHJzL2Rv&#10;d25yZXYueG1sUEsFBgAAAAAEAAQA9QAAAIgDA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período</w:t>
                          </w:r>
                          <w:proofErr w:type="spellEnd"/>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aquisitivo</w:t>
                          </w:r>
                          <w:proofErr w:type="spellEnd"/>
                          <w:r>
                            <w:rPr>
                              <w:rFonts w:ascii="Tahoma" w:hAnsi="Tahoma" w:cs="Tahoma"/>
                              <w:b/>
                              <w:bCs/>
                              <w:color w:val="000000"/>
                              <w:sz w:val="8"/>
                              <w:szCs w:val="8"/>
                              <w:lang w:val="en-US"/>
                            </w:rPr>
                            <w:t xml:space="preserve"> de </w:t>
                          </w:r>
                        </w:p>
                      </w:txbxContent>
                    </v:textbox>
                  </v:rect>
                  <v:rect id="Rectangle 1058" o:spid="_x0000_s2082" style="position:absolute;left:6179;top:3227;width:586;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38+r8A&#10;AADdAAAADwAAAGRycy9kb3ducmV2LnhtbERPzWoCMRC+C32HMAVvmuhBZDVKKQgqXlx9gGEz+0OT&#10;yZKk7vr2plDwNh/f72z3o7PiQSF2njUs5goEceVNx42G++0wW4OICdmg9UwanhRhv/uYbLEwfuAr&#10;PcrUiBzCsUANbUp9IWWsWnIY574nzlztg8OUYWikCTjkcGflUqmVdNhxbmixp++Wqp/y12mQt/Iw&#10;rEsblD8v64s9Ha81ea2nn+PXBkSiMb3F/+6jyfPVagF/3+QT5O4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Xfz6vwAAAN0AAAAPAAAAAAAAAAAAAAAAAJgCAABkcnMvZG93bnJl&#10;di54bWxQSwUGAAAAAAQABAD1AAAAhAMAAAAA&#10;" filled="f" stroked="f">
                    <v:textbox style="mso-fit-shape-to-text:t" inset="0,0,0,0">
                      <w:txbxContent>
                        <w:p w:rsidR="00131B5F" w:rsidRDefault="00131B5F">
                          <w:pPr>
                            <w:ind w:left="0"/>
                          </w:pPr>
                          <w:proofErr w:type="spellStart"/>
                          <w:proofErr w:type="gramStart"/>
                          <w:r>
                            <w:rPr>
                              <w:rFonts w:ascii="Tahoma" w:hAnsi="Tahoma" w:cs="Tahoma"/>
                              <w:b/>
                              <w:bCs/>
                              <w:color w:val="000000"/>
                              <w:sz w:val="8"/>
                              <w:szCs w:val="8"/>
                              <w:lang w:val="en-US"/>
                            </w:rPr>
                            <w:t>licença</w:t>
                          </w:r>
                          <w:proofErr w:type="spellEnd"/>
                          <w:proofErr w:type="gramEnd"/>
                          <w:r>
                            <w:rPr>
                              <w:rFonts w:ascii="Tahoma" w:hAnsi="Tahoma" w:cs="Tahoma"/>
                              <w:b/>
                              <w:bCs/>
                              <w:color w:val="000000"/>
                              <w:sz w:val="8"/>
                              <w:szCs w:val="8"/>
                              <w:lang w:val="en-US"/>
                            </w:rPr>
                            <w:t xml:space="preserve"> </w:t>
                          </w:r>
                          <w:proofErr w:type="spellStart"/>
                          <w:r>
                            <w:rPr>
                              <w:rFonts w:ascii="Tahoma" w:hAnsi="Tahoma" w:cs="Tahoma"/>
                              <w:b/>
                              <w:bCs/>
                              <w:color w:val="000000"/>
                              <w:sz w:val="8"/>
                              <w:szCs w:val="8"/>
                              <w:lang w:val="en-US"/>
                            </w:rPr>
                            <w:t>prêmio</w:t>
                          </w:r>
                          <w:proofErr w:type="spellEnd"/>
                        </w:p>
                      </w:txbxContent>
                    </v:textbox>
                  </v:rect>
                  <v:shape id="Freeform 1059" o:spid="_x0000_s2083" style="position:absolute;left:1553;top:6606;width:2113;height:1089;visibility:visible;mso-wrap-style:square;v-text-anchor:top" coordsize="2113,10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BNlsQA&#10;AADdAAAADwAAAGRycy9kb3ducmV2LnhtbERPTWuDQBC9F/IflgnkUupqDibYbEIIFBK8tCbkPLpT&#10;lbqz4m7V/PtuodDbPN7n7A6z6cRIg2stK0iiGARxZXXLtYLb9e1lC8J5ZI2dZVLwIAeH/eJph5m2&#10;E3/QWPhahBB2GSpovO8zKV3VkEEX2Z44cJ92MOgDHGqpB5xCuOnkOo5TabDl0NBgT6eGqq/i2ygo&#10;0zFJ/GMq2+f8stHv53yb3DdKrZbz8RWEp9n/i//cZx3mx+kafr8JJ8j9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QTZbEAAAA3QAAAA8AAAAAAAAAAAAAAAAAmAIAAGRycy9k&#10;b3ducmV2LnhtbFBLBQYAAAAABAAEAPUAAACJAwAAAAA=&#10;" path="m2113,l1680,567,,567r,522e" filled="f" strokecolor="#903" strokeweight="17e-5mm">
                    <v:stroke dashstyle="1 1"/>
                    <v:path arrowok="t" o:connecttype="custom" o:connectlocs="2113,0;1680,567;0,567;0,1089" o:connectangles="0,0,0,0"/>
                  </v:shape>
                  <v:line id="Line 1060" o:spid="_x0000_s2084" style="position:absolute;flip:x y;visibility:visible;mso-wrap-style:square" from="1527,7644" to="1553,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81WcQAAADdAAAADwAAAGRycy9kb3ducmV2LnhtbERPS2vCQBC+F/oflin0Vjdan9FVSqFF&#10;8FKj6HXMjkk0O5tmVxP/fVcoeJuP7zmzRWtKcaXaFZYVdDsRCOLU6oIzBdvN19sYhPPIGkvLpOBG&#10;Dhbz56cZxto2vKZr4jMRQtjFqCD3voqldGlOBl3HVsSBO9raoA+wzqSusQnhppS9KBpKgwWHhhwr&#10;+swpPScXo+Dy3VutDuVush8k/Z/fQXMa6Wqj1OtL+zEF4an1D/G/e6nD/Gj4Dvdvwgl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DzVZxAAAAN0AAAAPAAAAAAAAAAAA&#10;AAAAAKECAABkcnMvZG93bnJldi54bWxQSwUGAAAAAAQABAD5AAAAkgMAAAAA&#10;" strokecolor="#903" strokeweight="17e-5mm"/>
                  <v:line id="Line 1061" o:spid="_x0000_s2085" style="position:absolute;flip:y;visibility:visible;mso-wrap-style:square" from="1553,7644" to="1578,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cojMAAAADdAAAADwAAAGRycy9kb3ducmV2LnhtbERP3WrCMBS+H+wdwhl4I5rMFZHOKCJU&#10;etvOBzg0x7asOQlNrN3bm8Fgd+fj+z3742wHMdEYesca3tcKBHHjTM+thutXsdqBCBHZ4OCYNPxQ&#10;gOPh9WWPuXEPrmiqYytSCIccNXQx+lzK0HRkMaydJ07czY0WY4JjK82IjxRuB7lRaist9pwaOvR0&#10;7qj5ru9Ww/ky8PzhdxUvXbbMSi+5UJPWi7f59Aki0hz/xX/u0qT5apvB7zfpBHl4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B3KIzAAAAA3QAAAA8AAAAAAAAAAAAAAAAA&#10;oQIAAGRycy9kb3ducmV2LnhtbFBLBQYAAAAABAAEAPkAAACOAwAAAAA=&#10;" strokecolor="#903" strokeweight="17e-5mm"/>
                  <v:rect id="Rectangle 1062" o:spid="_x0000_s2086" style="position:absolute;left:2514;top:7198;width:341;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b6+cAA&#10;AADdAAAADwAAAGRycy9kb3ducmV2LnhtbERP22oCMRB9F/oPYYS+aaJQka1RRBCs9MXVDxg2sxea&#10;TJYkdbd/bwqCb3M419nsRmfFnULsPGtYzBUI4sqbjhsNt+txtgYRE7JB65k0/FGE3fZtssHC+IEv&#10;dC9TI3IIxwI1tCn1hZSxaslhnPueOHO1Dw5ThqGRJuCQw52VS6VW0mHHuaHFng4tVT/lr9Mgr+Vx&#10;WJc2KH9e1t/263SpyWv9Ph33nyASjeklfrpPJs9Xqw/4/yafIL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2b6+c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include</w:t>
                          </w:r>
                          <w:proofErr w:type="gramEnd"/>
                          <w:r>
                            <w:rPr>
                              <w:rFonts w:ascii="Tahoma" w:hAnsi="Tahoma" w:cs="Tahoma"/>
                              <w:color w:val="000000"/>
                              <w:sz w:val="8"/>
                              <w:szCs w:val="8"/>
                              <w:lang w:val="en-US"/>
                            </w:rPr>
                            <w:t>»</w:t>
                          </w:r>
                        </w:p>
                      </w:txbxContent>
                    </v:textbox>
                  </v:rect>
                  <v:shape id="Freeform 1063" o:spid="_x0000_s2087" style="position:absolute;left:2940;top:6657;width:961;height:1152;visibility:visible;mso-wrap-style:square;v-text-anchor:top" coordsize="961,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AZRsIA&#10;AADdAAAADwAAAGRycy9kb3ducmV2LnhtbERPTYvCMBC9L/gfwgh7W9OuUpZqFF0RBE/VvXgbmrEN&#10;NpPSxLb++42wsLd5vM9ZbUbbiJ46bxwrSGcJCOLSacOVgp/L4eMLhA/IGhvHpOBJHjbrydsKc+0G&#10;Lqg/h0rEEPY5KqhDaHMpfVmTRT9zLXHkbq6zGCLsKqk7HGK4beRnkmTSouHYUGNL3zWV9/PDKuhN&#10;MS+vl2tanPbZ1ix21bNPB6Xep+N2CSLQGP7Ff+6jjvOTLIPXN/EEu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4BlGwgAAAN0AAAAPAAAAAAAAAAAAAAAAAJgCAABkcnMvZG93&#10;bnJldi54bWxQSwUGAAAAAAQABAD1AAAAhwMAAAAA&#10;" path="m,1152l7,599r712,l961,e" filled="f" strokecolor="#903" strokeweight="17e-5mm">
                    <v:stroke dashstyle="1 1"/>
                    <v:path arrowok="t" o:connecttype="custom" o:connectlocs="0,1152;7,599;719,599;961,0" o:connectangles="0,0,0,0"/>
                  </v:shape>
                  <v:line id="Line 1064" o:spid="_x0000_s2088" style="position:absolute;flip:x;visibility:visible;mso-wrap-style:square" from="3857,6657" to="3901,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W2+8AAAADdAAAADwAAAGRycy9kb3ducmV2LnhtbERP24rCMBB9X9h/CCP4ImviKq5U0yKC&#10;4quXDxiasS02k9Bka/fvjSDs2xzOdTbFYFvRUxcaxxpmUwWCuHSm4UrD9bL/WoEIEdlg65g0/FGA&#10;Iv/82GBm3INP1J9jJVIIhww11DH6TMpQ1mQxTJ0nTtzNdRZjgl0lTYePFG5b+a3UUlpsODXU6GlX&#10;U3k//1oNu0PLw9yvTjxxi8ni6CXvVa/1eDRs1yAiDfFf/HYfTZqvlj/w+iadIPM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CltvvAAAAA3QAAAA8AAAAAAAAAAAAAAAAA&#10;oQIAAGRycy9kb3ducmV2LnhtbFBLBQYAAAAABAAEAPkAAACOAwAAAAA=&#10;" strokecolor="#903" strokeweight="17e-5mm"/>
                  <v:line id="Line 1065" o:spid="_x0000_s2089" style="position:absolute;visibility:visible;mso-wrap-style:square" from="3901,6657" to="3907,6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rUc8YAAADdAAAADwAAAGRycy9kb3ducmV2LnhtbESP3WoCQQyF7wt9hyGF3ojOtojI6iil&#10;WKhQL/x5gLATd1d3MutOqts+fXMh9C7hnJzzZb7sQ2Ou1KU6soOXUQaGuIi+5tLBYf8xnIJJguyx&#10;iUwOfijBcvH4MMfcxxtv6bqT0mgIpxwdVCJtbm0qKgqYRrElVu0Yu4Cia1da3+FNw0NjX7NsYgPW&#10;rA0VtvReUXHefQcHF/81xs1g+3vaD/x41Yd1LbJ27vmpf5uBEerl33y//vSKn00UV7/REez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Dq1HPGAAAA3QAAAA8AAAAAAAAA&#10;AAAAAAAAoQIAAGRycy9kb3ducmV2LnhtbFBLBQYAAAAABAAEAPkAAACUAwAAAAA=&#10;" strokecolor="#903" strokeweight="17e-5mm"/>
                  <v:line id="Line 1066" o:spid="_x0000_s2090" style="position:absolute;visibility:visible;mso-wrap-style:square" from="2985,2234" to="2985,2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6WfsMAAADdAAAADwAAAGRycy9kb3ducmV2LnhtbERPS4vCMBC+L+x/CLPgbU0V7NauUUQU&#10;9bbrAzwOzWwbbCaliVr/vRGEvc3H95zJrLO1uFLrjWMFg34Cgrhw2nCp4LBffWYgfEDWWDsmBXfy&#10;MJu+v00w1+7Gv3TdhVLEEPY5KqhCaHIpfVGRRd93DXHk/lxrMUTYllK3eIvhtpbDJEmlRcOxocKG&#10;FhUV593FKjA/6Xq0/TqOj3K5DoNTds6MPSjV++jm3yACdeFf/HJvdJyfpGN4fhNPkN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Ieln7DAAAA3QAAAA8AAAAAAAAAAAAA&#10;AAAAoQIAAGRycy9kb3ducmV2LnhtbFBLBQYAAAAABAAEAPkAAACRAwAAAAA=&#10;" strokeweight="0"/>
                  <v:line id="Line 1067" o:spid="_x0000_s2091" style="position:absolute;visibility:visible;mso-wrap-style:square" from="2985,2234" to="3010,2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2pPsYAAADdAAAADwAAAGRycy9kb3ducmV2LnhtbESPQWvCQBCF74X+h2UK3urGgppGVyml&#10;YnvTVMHjkJ0mi9nZkN1q/PedQ8HbDO/Ne98s14Nv1YX66AIbmIwzUMRVsI5rA4fvzXMOKiZki21g&#10;MnCjCOvV48MSCxuuvKdLmWolIRwLNNCk1BVax6ohj3EcOmLRfkLvMcna19r2eJVw3+qXLJtpj46l&#10;ocGO3huqzuWvN+B2s+30a358PeqPbZqc8nPu/MGY0dPwtgCVaEh38//1pxX8bC788o2Mo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b9qT7GAAAA3QAAAA8AAAAAAAAA&#10;AAAAAAAAoQIAAGRycy9kb3ducmV2LnhtbFBLBQYAAAAABAAEAPkAAACUAwAAAAA=&#10;" strokeweight="0"/>
                  <v:line id="Line 1068" o:spid="_x0000_s2092" style="position:absolute;flip:x;visibility:visible;mso-wrap-style:square" from="2991,2240" to="3010,2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174sUAAADdAAAADwAAAGRycy9kb3ducmV2LnhtbERPTWsCMRC9C/0PYQq9adYeqmyNIi0t&#10;pVDFtR56GzfT3cXNZEmiG/+9EQRv83ifM1tE04oTOd9YVjAeZSCIS6sbrhT8bj+GUxA+IGtsLZOC&#10;M3lYzB8GM8y17XlDpyJUIoWwz1FBHUKXS+nLmgz6ke2IE/dvncGQoKukdtincNPK5yx7kQYbTg01&#10;dvRWU3kojkbBZjXhvfs8xkPc9z/rv131vXtfKvX0GJevIALFcBff3F86zc8mY7h+k06Q8w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174sUAAADdAAAADwAAAAAAAAAA&#10;AAAAAAChAgAAZHJzL2Rvd25yZXYueG1sUEsFBgAAAAAEAAQA+QAAAJMDAAAAAA==&#10;" strokeweight="0"/>
                  <v:line id="Line 1069" o:spid="_x0000_s2093" style="position:absolute;flip:y;visibility:visible;mso-wrap-style:square" from="2991,2240" to="2991,22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llcUAAADdAAAADwAAAGRycy9kb3ducmV2LnhtbERPTWsCMRC9C/0PYQq9abYeqmyNIhVL&#10;KVRxWw+9jZvp7uJmsiTRjf/eCEJv83ifM1tE04ozOd9YVvA8ykAQl1Y3XCn4+V4PpyB8QNbYWiYF&#10;F/KwmD8MZphr2/OOzkWoRAphn6OCOoQul9KXNRn0I9sRJ+7POoMhQVdJ7bBP4aaV4yx7kQYbTg01&#10;dvRWU3ksTkbBbjPhg3s/xWM89F/b3331uV8tlXp6jMtXEIFi+Bff3R86zc8mY7h9k06Q8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p/llcUAAADdAAAADwAAAAAAAAAA&#10;AAAAAAChAgAAZHJzL2Rvd25yZXYueG1sUEsFBgAAAAAEAAQA+QAAAJMDAAAAAA==&#10;" strokeweight="0"/>
                  <v:line id="Line 1070" o:spid="_x0000_s2094" style="position:absolute;visibility:visible;mso-wrap-style:square" from="2985,2234" to="3017,2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83ScMAAADdAAAADwAAAGRycy9kb3ducmV2LnhtbERPTWvCQBC9C/0PyxR6040tmhhdpZQW&#10;9WatgschOyaL2dmQ3Wr8964geJvH+5zZorO1OFPrjWMFw0ECgrhw2nCpYPf3089A+ICssXZMCq7k&#10;YTF/6c0w1+7Cv3TehlLEEPY5KqhCaHIpfVGRRT9wDXHkjq61GCJsS6lbvMRwW8v3JBlLi4ZjQ4UN&#10;fVVUnLb/VoHZjJejdbqf7OX3MgwP2SkzdqfU22v3OQURqAtP8cO90nF+kn7A/Zt4gp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vN0nDAAAA3QAAAA8AAAAAAAAAAAAA&#10;AAAAoQIAAGRycy9kb3ducmV2LnhtbFBLBQYAAAAABAAEAPkAAACRAwAAAAA=&#10;" strokeweight="0"/>
                  <v:line id="Line 1071" o:spid="_x0000_s2095" style="position:absolute;visibility:visible;mso-wrap-style:square" from="2985,2253" to="2985,2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avPcMAAADdAAAADwAAAGRycy9kb3ducmV2LnhtbERPTWvCQBC9C/0PyxR6042lmhhdpZQW&#10;9WatgschOyaL2dmQ3Wr8964geJvH+5zZorO1OFPrjWMFw0ECgrhw2nCpYPf3089A+ICssXZMCq7k&#10;YTF/6c0w1+7Cv3TehlLEEPY5KqhCaHIpfVGRRT9wDXHkjq61GCJsS6lbvMRwW8v3JBlLi4ZjQ4UN&#10;fVVUnLb/VoHZjJejdbqf7OX3MgwP2SkzdqfU22v3OQURqAtP8cO90nF+kn7A/Zt4gp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nGrz3DAAAA3QAAAA8AAAAAAAAAAAAA&#10;AAAAoQIAAGRycy9kb3ducmV2LnhtbFBLBQYAAAAABAAEAPkAAACRAwAAAAA=&#10;" strokeweight="0"/>
                  <v:line id="Line 1072" o:spid="_x0000_s2096" style="position:absolute;visibility:visible;mso-wrap-style:square" from="2991,2234" to="2991,2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ooKpsIAAADdAAAADwAAAGRycy9kb3ducmV2LnhtbERPS4vCMBC+L/gfwgje1tQFtVajiKzo&#10;3tYXeByasQ02k9JErf/eLCx4m4/vObNFaytxp8YbxwoG/QQEce604ULB8bD+TEH4gKyxckwKnuRh&#10;Me98zDDT7sE7uu9DIWII+wwVlCHUmZQ+L8mi77uaOHIX11gMETaF1A0+Yrit5FeSjKRFw7GhxJpW&#10;JeXX/c0qML+jzfBnfJqc5PcmDM7pNTX2qFSv2y6nIAK14S3+d291nJ+Mh/D3TTxBz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ooKpsIAAADdAAAADwAAAAAAAAAAAAAA&#10;AAChAgAAZHJzL2Rvd25yZXYueG1sUEsFBgAAAAAEAAQA+QAAAJADAAAAAA==&#10;" strokeweight="0"/>
                  <v:line id="Line 1073" o:spid="_x0000_s2097" style="position:absolute;visibility:visible;mso-wrap-style:square" from="2985,2240" to="3017,2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iU0cMAAADdAAAADwAAAGRycy9kb3ducmV2LnhtbERPTWvCQBC9C/0PyxS86cZCY5q6SikW&#10;9aapQo9DdposZmdDdtX4711B8DaP9zmzRW8bcabOG8cKJuMEBHHptOFKwf73Z5SB8AFZY+OYFFzJ&#10;w2L+Mphhrt2Fd3QuQiViCPscFdQhtLmUvqzJoh+7ljhy/66zGCLsKqk7vMRw28i3JEmlRcOxocaW&#10;vmsqj8XJKjDbdPW+mR4+DnK5CpO/7JgZu1dq+Np/fYII1Ien+OFe6zg/maZw/yaeIO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ZYlNHDAAAA3QAAAA8AAAAAAAAAAAAA&#10;AAAAoQIAAGRycy9kb3ducmV2LnhtbFBLBQYAAAAABAAEAPkAAACRAwAAAAA=&#10;" strokeweight="0"/>
                  <v:line id="Line 1074" o:spid="_x0000_s2098" style="position:absolute;visibility:visible;mso-wrap-style:square" from="2985,2240" to="3017,2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QxSsMAAADdAAAADwAAAGRycy9kb3ducmV2LnhtbERPTWvCQBC9C/0PyxS86cZCTZq6SikW&#10;9aapQo9DdposZmdDdtX4711B8DaP9zmzRW8bcabOG8cKJuMEBHHptOFKwf73Z5SB8AFZY+OYFFzJ&#10;w2L+Mphhrt2Fd3QuQiViCPscFdQhtLmUvqzJoh+7ljhy/66zGCLsKqk7vMRw28i3JJlKi4ZjQ40t&#10;fddUHouTVWC209X7Jj18HORyFSZ/2TEzdq/U8LX/+gQRqA9P8cO91nF+kqZw/yaeIO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UMUrDAAAA3QAAAA8AAAAAAAAAAAAA&#10;AAAAoQIAAGRycy9kb3ducmV2LnhtbFBLBQYAAAAABAAEAPkAAACRAwAAAAA=&#10;" strokeweight="0"/>
                  <v:line id="Line 1075" o:spid="_x0000_s2099" style="position:absolute;visibility:visible;mso-wrap-style:square" from="2991,2234" to="2991,2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ulOMYAAADdAAAADwAAAGRycy9kb3ducmV2LnhtbESPQWvCQBCF74X+h2UK3urGgppGVyml&#10;YnvTVMHjkJ0mi9nZkN1q/PedQ8HbDO/Ne98s14Nv1YX66AIbmIwzUMRVsI5rA4fvzXMOKiZki21g&#10;MnCjCOvV48MSCxuuvKdLmWolIRwLNNCk1BVax6ohj3EcOmLRfkLvMcna19r2eJVw3+qXLJtpj46l&#10;ocGO3huqzuWvN+B2s+30a358PeqPbZqc8nPu/MGY0dPwtgCVaEh38//1pxX8bC648o2Mo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iLpTjGAAAA3QAAAA8AAAAAAAAA&#10;AAAAAAAAoQIAAGRycy9kb3ducmV2LnhtbFBLBQYAAAAABAAEAPkAAACUAwAAAAA=&#10;" strokeweight="0"/>
                  <v:line id="Line 1076" o:spid="_x0000_s2100" style="position:absolute;visibility:visible;mso-wrap-style:square" from="2991,2234" to="2991,2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8cAo8IAAADdAAAADwAAAGRycy9kb3ducmV2LnhtbERPTYvCMBC9C/sfwgjeNHVhtVajLIuL&#10;enNdBY9DM7bBZlKaqPXfG0HwNo/3ObNFaytxpcYbxwqGgwQEce604ULB/v+3n4LwAVlj5ZgU3MnD&#10;Yv7RmWGm3Y3/6LoLhYgh7DNUUIZQZ1L6vCSLfuBq4sidXGMxRNgUUjd4i+G2kp9JMpIWDceGEmv6&#10;KSk/7y5WgdmOVl+b8WFykMtVGB7Tc2rsXqlet/2eggjUhrf45V7rOD8ZT+D5TTxBz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8cAo8IAAADdAAAADwAAAAAAAAAAAAAA&#10;AAChAgAAZHJzL2Rvd25yZXYueG1sUEsFBgAAAAAEAAQA+QAAAJADAAAAAA==&#10;" strokeweight="0"/>
                  <v:line id="Line 1077" o:spid="_x0000_s2101" style="position:absolute;visibility:visible;mso-wrap-style:square" from="2985,2234" to="3017,2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jZGcUAAADdAAAADwAAAGRycy9kb3ducmV2LnhtbESPQWvCQBCF74X+h2UK3urGgjamriJS&#10;sd5aq+BxyE6TxexsyK6a/nvnIHib4b1575vZoveNulAXXWADo2EGirgM1nFlYP+7fs1BxYRssQlM&#10;Bv4pwmL+/DTDwoYr/9BllyolIRwLNFCn1BZax7Imj3EYWmLR/kLnMcnaVdp2eJVw3+i3LJtoj46l&#10;ocaWVjWVp93ZG3Dfk814+36YHvTnJo2O+Sl3fm/M4KVffoBK1KeH+X79ZQU/y4VfvpER9Pw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yjZGcUAAADdAAAADwAAAAAAAAAA&#10;AAAAAAChAgAAZHJzL2Rvd25yZXYueG1sUEsFBgAAAAAEAAQA+QAAAJMDAAAAAA==&#10;" strokeweight="0"/>
                  <v:line id="Line 1078" o:spid="_x0000_s2102" style="position:absolute;visibility:visible;mso-wrap-style:square" from="2985,2240" to="3017,2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R8gsMAAADdAAAADwAAAGRycy9kb3ducmV2LnhtbERPTWvCQBC9C/0PyxS86SaCGqOrlGKx&#10;vdlUweOQHZPF7GzIbjX9911B8DaP9zmrTW8bcaXOG8cK0nECgrh02nCl4PDzMcpA+ICssXFMCv7I&#10;w2b9Mlhhrt2Nv+lahErEEPY5KqhDaHMpfVmTRT92LXHkzq6zGCLsKqk7vMVw28hJksykRcOxocaW&#10;3msqL8WvVWD2s930a35cHOV2F9JTdsmMPSg1fO3fliAC9eEpfrg/dZyfZCncv4knyP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kfILDAAAA3QAAAA8AAAAAAAAAAAAA&#10;AAAAoQIAAGRycy9kb3ducmV2LnhtbFBLBQYAAAAABAAEAPkAAACRAwAAAAA=&#10;" strokeweight="0"/>
                  <v:line id="Line 1079" o:spid="_x0000_s2103" style="position:absolute;visibility:visible;mso-wrap-style:square" from="2985,2234" to="2985,2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bi9cIAAADdAAAADwAAAGRycy9kb3ducmV2LnhtbERPTYvCMBC9C/sfwix401RB7VajLMuK&#10;elNXwePQzLbBZlKaqPXfG0HwNo/3ObNFaytxpcYbxwoG/QQEce604ULB4W/ZS0H4gKyxckwK7uRh&#10;Mf/ozDDT7sY7uu5DIWII+wwVlCHUmZQ+L8mi77uaOHL/rrEYImwKqRu8xXBbyWGSjKVFw7GhxJp+&#10;SsrP+4tVYLbj1WgzOX4d5e8qDE7pOTX2oFT3s/2eggjUhrf45V7rOD9Jh/D8Jp4g5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Lbi9cIAAADdAAAADwAAAAAAAAAAAAAA&#10;AAChAgAAZHJzL2Rvd25yZXYueG1sUEsFBgAAAAAEAAQA+QAAAJADAAAAAA==&#10;" strokeweight="0"/>
                  <v:line id="Line 1080" o:spid="_x0000_s2104" style="position:absolute;flip:x;visibility:visible;mso-wrap-style:square" from="2985,2234" to="3017,2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YwKcQAAADdAAAADwAAAGRycy9kb3ducmV2LnhtbERPTWsCMRC9C/0PYYTeNKuFKlujSKVF&#10;BCvaeuht3Ex3FzeTJYlu+u9NQehtHu9zZotoGnEl52vLCkbDDARxYXXNpYKvz7fBFIQPyBoby6Tg&#10;lzws5g+9Gebadryn6yGUIoWwz1FBFUKbS+mLigz6oW2JE/djncGQoCuldtilcNPIcZY9S4M1p4YK&#10;W3qtqDgfLkbB/mPCJ/d+ied46ra772O5Oa6WSj324/IFRKAY/sV391qn+dn0Cf6+SSfI+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BjApxAAAAN0AAAAPAAAAAAAAAAAA&#10;AAAAAKECAABkcnMvZG93bnJldi54bWxQSwUGAAAAAAQABAD5AAAAkgMAAAAA&#10;" strokeweight="0"/>
                  <v:line id="Line 1081" o:spid="_x0000_s2105" style="position:absolute;visibility:visible;mso-wrap-style:square" from="2991,2240" to="3023,2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58XZMAAAADdAAAADwAAAGRycy9kb3ducmV2LnhtbERPTWsCMRC9F/wPYQRvNauIbFejiCj0&#10;qhZ7HTfjZnEzWZNU1/76RhB6m8f7nPmys424kQ+1YwWjYQaCuHS65krB12H7noMIEVlj45gUPCjA&#10;ctF7m2Oh3Z13dNvHSqQQDgUqMDG2hZShNGQxDF1LnLiz8xZjgr6S2uM9hdtGjrNsKi3WnBoMtrQ2&#10;VF72P1bBqcWrqX43H98N5vG4vobj1pdKDfrdagYiUhf/xS/3p07zs3wCz2/SCXLx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ufF2TAAAAA3QAAAA8AAAAAAAAAAAAAAAAA&#10;oQIAAGRycy9kb3ducmV2LnhtbFBLBQYAAAAABAAEAPkAAACOAwAAAAA=&#10;" strokeweight="36e-5mm"/>
                  <v:line id="Line 1082" o:spid="_x0000_s2106" style="position:absolute;flip:x y;visibility:visible;mso-wrap-style:square" from="2991,2240" to="3023,2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4ey88IAAADdAAAADwAAAGRycy9kb3ducmV2LnhtbERPTWsCMRC9F/wPYYReSs220q2sRpGi&#10;RXrrWu/DZtwsJpMlibr++0Yo9DaP9zmL1eCsuFCInWcFL5MCBHHjdcetgp/99nkGIiZkjdYzKbhR&#10;hNVy9LDASvsrf9OlTq3IIRwrVGBS6ispY2PIYZz4njhzRx8cpgxDK3XAaw53Vr4WRSkddpwbDPb0&#10;Yag51WenYPp+2O9O9sl8baMzm09bN2W4KfU4HtZzEImG9C/+c+90nl/M3uD+TT5BL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4ey88IAAADdAAAADwAAAAAAAAAAAAAA&#10;AAChAgAAZHJzL2Rvd25yZXYueG1sUEsFBgAAAAAEAAQA+QAAAJADAAAAAA==&#10;" strokeweight="0"/>
                  <v:line id="Line 1083" o:spid="_x0000_s2107" style="position:absolute;flip:x y;visibility:visible;mso-wrap-style:square" from="2991,2234" to="3023,2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UshMIAAADdAAAADwAAAGRycy9kb3ducmV2LnhtbERPTWsCMRC9F/ofwgi9lJpthVW2Riml&#10;ivTmbnsfNuNmMZksSarrvzdCwds83ucs16Oz4kQh9p4VvE4LEMSt1z13Cn6azcsCREzIGq1nUnCh&#10;COvV48MSK+3PvKdTnTqRQzhWqMCkNFRSxtaQwzj1A3HmDj44TBmGTuqA5xzurHwrilI67Dk3GBzo&#10;01B7rP+cgtn8t9kd7bP53kRnvra2bstwUeppMn68g0g0prv4373TeX6xKOH2TT5Brq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1UshMIAAADdAAAADwAAAAAAAAAAAAAA&#10;AAChAgAAZHJzL2Rvd25yZXYueG1sUEsFBgAAAAAEAAQA+QAAAJADAAAAAA==&#10;" strokeweight="0"/>
                  <v:line id="Line 1084" o:spid="_x0000_s2108" style="position:absolute;flip:x y;visibility:visible;mso-wrap-style:square" from="2991,2240" to="3023,2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mJH8EAAADdAAAADwAAAGRycy9kb3ducmV2LnhtbERPTWsCMRC9C/0PYQQvotlaUFmNUooW&#10;6a2r3ofNuFlMJksSdf33TaHQ2zze56y3vbPiTiG2nhW8TgsQxLXXLTcKTsf9ZAkiJmSN1jMpeFKE&#10;7eZlsMZS+wd/071KjcghHEtUYFLqSiljbchhnPqOOHMXHxymDEMjdcBHDndWzopiLh22nBsMdvRh&#10;qL5WN6fgbXE+Hq52bL720Zndp63qeXgqNRr27ysQifr0L/5zH3SeXywX8PtNPkFuf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GYkfwQAAAN0AAAAPAAAAAAAAAAAAAAAA&#10;AKECAABkcnMvZG93bnJldi54bWxQSwUGAAAAAAQABAD5AAAAjwMAAAAA&#10;" strokeweight="0"/>
                  <v:line id="Line 1085" o:spid="_x0000_s2109" style="position:absolute;flip:x y;visibility:visible;mso-wrap-style:square" from="2991,2240" to="3023,2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YdbcQAAADdAAAADwAAAGRycy9kb3ducmV2LnhtbESPQWsCMRCF74X+hzCFXkrN1oKV1Sgi&#10;WqS3ru192IybxWSyJKmu/75zKPQ2w3vz3jfL9Ri8ulDKfWQDL5MKFHEbbc+dga/j/nkOKhdkiz4y&#10;GbhRhvXq/m6JtY1X/qRLUzolIZxrNOBKGWqtc+soYJ7EgVi0U0wBi6yp0zbhVcKD19OqmumAPUuD&#10;w4G2jtpz8xMMvL59Hw9n/+Q+9jm43btv2lm6GfP4MG4WoAqN5d/8d32wgl/NBVe+kRH0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hh1txAAAAN0AAAAPAAAAAAAAAAAA&#10;AAAAAKECAABkcnMvZG93bnJldi54bWxQSwUGAAAAAAQABAD5AAAAkgMAAAAA&#10;" strokeweight="0"/>
                  <v:line id="Line 1086" o:spid="_x0000_s2110" style="position:absolute;flip:x y;visibility:visible;mso-wrap-style:square" from="2985,2240" to="3023,2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q49sEAAADdAAAADwAAAGRycy9kb3ducmV2LnhtbERPTWsCMRC9F/ofwhR6KTVrC1ZXo4jU&#10;It661vuwGTeLyWRJoq7/vhEEb/N4nzNb9M6KM4XYelYwHBQgiGuvW24U/O3W72MQMSFrtJ5JwZUi&#10;LObPTzMstb/wL52r1IgcwrFEBSalrpQy1oYcxoHviDN38MFhyjA0Uge85HBn5UdRjKTDlnODwY5W&#10;hupjdXIKPr/2u83RvpntOjrz/WOrehSuSr2+9MspiER9eojv7o3O84vxBG7f5BPk/B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yrj2wQAAAN0AAAAPAAAAAAAAAAAAAAAA&#10;AKECAABkcnMvZG93bnJldi54bWxQSwUGAAAAAAQABAD5AAAAjwMAAAAA&#10;" strokeweight="0"/>
                  <v:line id="Line 1087" o:spid="_x0000_s2111" style="position:absolute;flip:x y;visibility:visible;mso-wrap-style:square" from="2997,2240" to="3029,2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mHtsUAAADdAAAADwAAAGRycy9kb3ducmV2LnhtbESPQUsDMRCF74L/IYzgRdqsCrWuTYuI&#10;LcWb2/Y+bMbN0mSyJLHd/vvOQfA2w3vz3jeL1Ri8OlHKfWQDj9MKFHEbbc+dgf1uPZmDygXZoo9M&#10;Bi6UYbW8vVlgbeOZv+nUlE5JCOcaDbhShlrr3DoKmKdxIBbtJ6aARdbUaZvwLOHB66eqmumAPUuD&#10;w4E+HLXH5jcYeH457LZH/+C+1jm4z41v2lm6GHN/N76/gSo0ln/z3/XWCn71KvzyjYygl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imHtsUAAADdAAAADwAAAAAAAAAA&#10;AAAAAAChAgAAZHJzL2Rvd25yZXYueG1sUEsFBgAAAAAEAAQA+QAAAJMDAAAAAA==&#10;" strokeweight="0"/>
                  <v:line id="Line 1088" o:spid="_x0000_s2112" style="position:absolute;visibility:visible;mso-wrap-style:square" from="2985,2234" to="2985,2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3qX8MAAADdAAAADwAAAGRycy9kb3ducmV2LnhtbERPTWvCQBC9C/0PyxS86SaCGlNXKcWi&#10;vWmq0OOQnSaL2dmQ3Wr8911B8DaP9znLdW8bcaHOG8cK0nECgrh02nCl4Pj9OcpA+ICssXFMCm7k&#10;Yb16GSwx1+7KB7oUoRIxhH2OCuoQ2lxKX9Zk0Y9dSxy5X9dZDBF2ldQdXmO4beQkSWbSouHYUGNL&#10;HzWV5+LPKjD72Xb6NT8tTnKzDelPds6MPSo1fO3f30AE6sNT/HDvdJyfLFK4fxNPkK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96l/DAAAA3QAAAA8AAAAAAAAAAAAA&#10;AAAAoQIAAGRycy9kb3ducmV2LnhtbFBLBQYAAAAABAAEAPkAAACRAwAAAAA=&#10;" strokeweight="0"/>
                  <v:line id="Line 1089" o:spid="_x0000_s2113" style="position:absolute;visibility:visible;mso-wrap-style:square" from="2985,2234" to="3017,2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90KMQAAADdAAAADwAAAGRycy9kb3ducmV2LnhtbERPTWvCQBC9F/wPyxR6qxuF2iR1FREl&#10;7a1GhR6H7DRZzM6G7GrSf98tFLzN433Ocj3aVtyo98axgtk0AUFcOW24VnA67p9TED4ga2wdk4If&#10;8rBeTR6WmGs38IFuZahFDGGfo4ImhC6X0lcNWfRT1xFH7tv1FkOEfS11j0MMt62cJ8lCWjQcGxrs&#10;aNtQdSmvVoH5XBQvH6/n7Cx3RZh9pZfU2JNST4/j5g1EoDHcxf/udx3nJ9kc/r6JJ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b3QoxAAAAN0AAAAPAAAAAAAAAAAA&#10;AAAAAKECAABkcnMvZG93bnJldi54bWxQSwUGAAAAAAQABAD5AAAAkgMAAAAA&#10;" strokeweight="0"/>
                  <v:rect id="Rectangle 1090" o:spid="_x0000_s2114" style="position:absolute;left:2997;top:7027;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a3McAA&#10;AADdAAAADwAAAGRycy9kb3ducmV2LnhtbERP22oCMRB9F/oPYQq+aVILYrdGkYJgpS+ufsCwmb1g&#10;MlmS1N3+vREKvs3hXGe9HZ0VNwqx86zhba5AEFfedNxouJz3sxWImJANWs+k4Y8ibDcvkzUWxg98&#10;oluZGpFDOBaooU2pL6SMVUsO49z3xJmrfXCYMgyNNAGHHO6sXCi1lA47zg0t9vTVUnUtf50GeS73&#10;w6q0Qfnjov6x34dTTV7r6eu4+wSRaExP8b/7YPJ89fEOj2/yCXJ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ha3Mc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091" o:spid="_x0000_s2115" style="position:absolute;left:3131;top:6670;width:929;height:2024;visibility:visible;mso-wrap-style:square;v-text-anchor:top" coordsize="929,2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edKMQA&#10;AADdAAAADwAAAGRycy9kb3ducmV2LnhtbERPS2sCMRC+F/ofwhS81WxFFrs1ShFWBA/1UUqPw2a6&#10;2XYzWTZRU3+9EQRv8/E9ZzqPthVH6n3jWMHLMANBXDndcK3gc18+T0D4gKyxdUwK/snDfPb4MMVC&#10;uxNv6bgLtUgh7AtUYELoCil9ZciiH7qOOHE/rrcYEuxrqXs8pXDbylGW5dJiw6nBYEcLQ9Xf7mAV&#10;nM331+/SrHUeN2UuPzCWptoqNXiK728gAsVwF9/cK53mZ69juH6TTpCz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3nSjEAAAA3QAAAA8AAAAAAAAAAAAAAAAAmAIAAGRycy9k&#10;b3ducmV2LnhtbFBLBQYAAAAABAAEAPUAAACJAwAAAAA=&#10;" path="m,2024l115,1878r,-1210l751,668,929,e" filled="f" strokecolor="#903" strokeweight="17e-5mm">
                    <v:stroke dashstyle="1 1"/>
                    <v:path arrowok="t" o:connecttype="custom" o:connectlocs="0,2024;115,1878;115,668;751,668;929,0" o:connectangles="0,0,0,0,0"/>
                  </v:shape>
                  <v:line id="Line 1092" o:spid="_x0000_s2116" style="position:absolute;flip:x;visibility:visible;mso-wrap-style:square" from="4022,6670" to="4060,6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u79ML8AAADdAAAADwAAAGRycy9kb3ducmV2LnhtbERPzYrCMBC+C/sOYRb2Iprsrop2jSKC&#10;4tXqAwzN2BabSWhirW9vhAVv8/H9znLd20Z01IbasYbvsQJBXDhTc6nhfNqN5iBCRDbYOCYNDwqw&#10;Xn0MlpgZd+cjdXksRQrhkKGGKkafSRmKiiyGsfPEibu41mJMsC2lafGewm0jf5SaSYs1p4YKPW0r&#10;Kq75zWrY7hvuf/38yEM3GU4OXvJOdVp/ffabPxCR+vgW/7sPJs1Xiym8vkknyNU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6u79ML8AAADdAAAADwAAAAAAAAAAAAAAAACh&#10;AgAAZHJzL2Rvd25yZXYueG1sUEsFBgAAAAAEAAQA+QAAAI0DAAAAAA==&#10;" strokecolor="#903" strokeweight="17e-5mm"/>
                  <v:line id="Line 1093" o:spid="_x0000_s2117" style="position:absolute;visibility:visible;mso-wrap-style:square" from="4060,6670" to="4073,6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VvcMAAADdAAAADwAAAGRycy9kb3ducmV2LnhtbERP22rCQBB9F/yHZYS+iG4qIpq6ihSF&#10;CvXBywcM2WmSNjsbs6NGv75bKPg2h3Od+bJ1lbpSE0rPBl6HCSjizNuScwOn42YwBRUE2WLlmQzc&#10;KcBy0e3MMbX+xnu6HiRXMYRDigYKkTrVOmQFOQxDXxNH7ss3DiXCJte2wVsMd5UeJclEOyw5NhRY&#10;03tB2c/h4gyc7ecYd/394/vYt+N167alyNaYl167egMl1MpT/O/+sHF+MpvA3zfxBL3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vslb3DAAAA3QAAAA8AAAAAAAAAAAAA&#10;AAAAoQIAAGRycy9kb3ducmV2LnhtbFBLBQYAAAAABAAEAPkAAACRAwAAAAA=&#10;" strokecolor="#903" strokeweight="17e-5mm"/>
                  <v:line id="Line 1094" o:spid="_x0000_s2118" style="position:absolute;visibility:visible;mso-wrap-style:square" from="3246,2317" to="3246,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XsMIAAADdAAAADwAAAGRycy9kb3ducmV2LnhtbERPTYvCMBC9C/sfwgjeNHVhtVajLIuL&#10;enNdBY9DM7bBZlKaqPXfG0HwNo/3ObNFaytxpcYbxwqGgwQEce604ULB/v+3n4LwAVlj5ZgU3MnD&#10;Yv7RmWGm3Y3/6LoLhYgh7DNUUIZQZ1L6vCSLfuBq4sidXGMxRNgUUjd4i+G2kp9JMpIWDceGEmv6&#10;KSk/7y5WgdmOVl+b8WFykMtVGB7Tc2rsXqlet/2eggjUhrf45V7rOD+ZjOH5TTxBz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jXsMIAAADdAAAADwAAAAAAAAAAAAAA&#10;AAChAgAAZHJzL2Rvd25yZXYueG1sUEsFBgAAAAAEAAQA+QAAAJADAAAAAA==&#10;" strokeweight="0"/>
                  <v:line id="Line 1095" o:spid="_x0000_s2119" style="position:absolute;visibility:visible;mso-wrap-style:square" from="3246,2317" to="3271,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dDwsUAAADdAAAADwAAAGRycy9kb3ducmV2LnhtbESPQWvCQBCF74X+h2UK3urGghqjq5TS&#10;or2pVehxyI7JYnY2ZLca/33nIHib4b1575vFqveNulAXXWADo2EGirgM1nFl4PDz9ZqDignZYhOY&#10;DNwowmr5/LTAwoYr7+iyT5WSEI4FGqhTagutY1mTxzgMLbFop9B5TLJ2lbYdXiXcN/otyybao2Np&#10;qLGlj5rK8/7PG3DbyXr8PT3OjvpznUa/+Tl3/mDM4KV/n4NK1KeH+X69sYKfzQRXvpER9P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IdDwsUAAADdAAAADwAAAAAAAAAA&#10;AAAAAAChAgAAZHJzL2Rvd25yZXYueG1sUEsFBgAAAAAEAAQA+QAAAJMDAAAAAA==&#10;" strokeweight="0"/>
                  <v:line id="Line 1096" o:spid="_x0000_s2120" style="position:absolute;flip:x;visibility:visible;mso-wrap-style:square" from="3252,2323" to="3271,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eRHsUAAADdAAAADwAAAGRycy9kb3ducmV2LnhtbERPTWsCMRC9C/0PYYTeNKuHVrdGkUqL&#10;CFa09dDbuJnuLm4mSxLd9N+bgtDbPN7nzBbRNOJKzteWFYyGGQjiwuqaSwVfn2+DCQgfkDU2lknB&#10;L3lYzB96M8y17XhP10MoRQphn6OCKoQ2l9IXFRn0Q9sSJ+7HOoMhQVdK7bBL4aaR4yx7kgZrTg0V&#10;tvRaUXE+XIyC/cczn9z7JZ7jqdvuvo/l5rhaKvXYj8sXEIFi+Bff3Wud5mfTKfx9k06Q8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DeRHsUAAADdAAAADwAAAAAAAAAA&#10;AAAAAAChAgAAZHJzL2Rvd25yZXYueG1sUEsFBgAAAAAEAAQA+QAAAJMDAAAAAA==&#10;" strokeweight="0"/>
                  <v:line id="Line 1097" o:spid="_x0000_s2121" style="position:absolute;flip:y;visibility:visible;mso-wrap-style:square" from="3252,2323" to="3252,2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imccAAADdAAAADwAAAGRycy9kb3ducmV2LnhtbESPT0sDMRDF74LfIYzgzWbrQWXbtJSK&#10;IoJK/x16m26mu0s3kyVJu/HbOwehtxnem/d+M51n16kLhdh6NjAeFaCIK29brg1sN28PL6BiQrbY&#10;eSYDvxRhPru9mWJp/cAruqxTrSSEY4kGmpT6UutYNeQwjnxPLNrRB4dJ1lBrG3CQcNfpx6J40g5b&#10;loYGe1o2VJ3WZ2dg9f3Mh/B+zqd8GL5+9rv6c/e6MOb+Li8moBLldDX/X39YwR8Xwi/fyAh6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5qKZxwAAAN0AAAAPAAAAAAAA&#10;AAAAAAAAAKECAABkcnMvZG93bnJldi54bWxQSwUGAAAAAAQABAD5AAAAlQMAAAAA&#10;" strokeweight="0"/>
                  <v:line id="Line 1098" o:spid="_x0000_s2122" style="position:absolute;visibility:visible;mso-wrap-style:square" from="3246,2317" to="3277,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ZwRcMAAADdAAAADwAAAGRycy9kb3ducmV2LnhtbERPTWvCQBC9C/6HZYTedJNCbZq6EZGK&#10;7a1GhR6H7DRZkp0N2VXTf98tFLzN433Oaj3aTlxp8MaxgnSRgCCunDZcKzgdd/MMhA/IGjvHpOCH&#10;PKyL6WSFuXY3PtC1DLWIIexzVNCE0OdS+qohi37heuLIfbvBYohwqKUe8BbDbScfk2QpLRqODQ32&#10;tG2oasuLVWA+l/unj+fzy1m+7UP6lbWZsSelHmbj5hVEoDHcxf/udx3np0kKf9/EE2T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dWcEXDAAAA3QAAAA8AAAAAAAAAAAAA&#10;AAAAoQIAAGRycy9kb3ducmV2LnhtbFBLBQYAAAAABAAEAPkAAACRAwAAAAA=&#10;" strokeweight="0"/>
                  <v:line id="Line 1099" o:spid="_x0000_s2123" style="position:absolute;visibility:visible;mso-wrap-style:square" from="3246,2336" to="3246,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TuMsMAAADdAAAADwAAAGRycy9kb3ducmV2LnhtbERPS2vCQBC+F/wPywi91U2E2hjdiIhi&#10;e2t9gMchOyZLsrMhu2r677uFQm/z8T1nuRpsK+7Ue+NYQTpJQBCXThuuFJyOu5cMhA/IGlvHpOCb&#10;PKyK0dMSc+0e/EX3Q6hEDGGfo4I6hC6X0pc1WfQT1xFH7up6iyHCvpK6x0cMt62cJslMWjQcG2rs&#10;aFNT2RxuVoH5nO1fP97O87Pc7kN6yZrM2JNSz+NhvQARaAj/4j/3u47z02QKv9/EE2T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eE7jLDAAAA3QAAAA8AAAAAAAAAAAAA&#10;AAAAoQIAAGRycy9kb3ducmV2LnhtbFBLBQYAAAAABAAEAPkAAACRAwAAAAA=&#10;" strokeweight="0"/>
                  <v:line id="Line 1100" o:spid="_x0000_s2124" style="position:absolute;visibility:visible;mso-wrap-style:square" from="3252,2317" to="3252,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hLqcQAAADdAAAADwAAAGRycy9kb3ducmV2LnhtbERPTWvCQBC9C/0PyxR6q5u0aGN0E0pp&#10;UW+tVfA4ZMdkMTsbsluN/94VCt7m8T5nUQ62FSfqvXGsIB0nIIgrpw3XCra/X88ZCB+QNbaOScGF&#10;PJTFw2iBuXZn/qHTJtQihrDPUUETQpdL6auGLPqx64gjd3C9xRBhX0vd4zmG21a+JMlUWjQcGxrs&#10;6KOh6rj5swrM93Q5Wb/tZjv5uQzpPjtmxm6Venoc3ucgAg3hLv53r3ScnyavcPsmni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yEupxAAAAN0AAAAPAAAAAAAAAAAA&#10;AAAAAKECAABkcnMvZG93bnJldi54bWxQSwUGAAAAAAQABAD5AAAAkgMAAAAA&#10;" strokeweight="0"/>
                  <v:line id="Line 1101" o:spid="_x0000_s2125" style="position:absolute;visibility:visible;mso-wrap-style:square" from="3246,2323" to="3277,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HT3cQAAADdAAAADwAAAGRycy9kb3ducmV2LnhtbERPTWvCQBC9C/0PyxR6q5uUamN0E0pp&#10;UW+tVfA4ZMdkMTsbsluN/94VCt7m8T5nUQ62FSfqvXGsIB0nIIgrpw3XCra/X88ZCB+QNbaOScGF&#10;PJTFw2iBuXZn/qHTJtQihrDPUUETQpdL6auGLPqx64gjd3C9xRBhX0vd4zmG21a+JMlUWjQcGxrs&#10;6KOh6rj5swrM93Q5Wb/tZjv5uQzpPjtmxm6Venoc3ucgAg3hLv53r3ScnyavcPsmni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IdPdxAAAAN0AAAAPAAAAAAAAAAAA&#10;AAAAAKECAABkcnMvZG93bnJldi54bWxQSwUGAAAAAAQABAD5AAAAkgMAAAAA&#10;" strokeweight="0"/>
                  <v:line id="Line 1102" o:spid="_x0000_s2126" style="position:absolute;visibility:visible;mso-wrap-style:square" from="3246,2323" to="3277,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2RsIAAADdAAAADwAAAGRycy9kb3ducmV2LnhtbERPS4vCMBC+L/gfwix4W9MKau0aRWTF&#10;9eYT9jg0s22wmZQmq91/bwTB23x8z5ktOluLK7XeOFaQDhIQxIXThksFp+P6IwPhA7LG2jEp+CcP&#10;i3nvbYa5djfe0/UQShFD2OeooAqhyaX0RUUW/cA1xJH7da3FEGFbSt3iLYbbWg6TZCwtGo4NFTa0&#10;qqi4HP6sArMbb0bbyXl6ll+bkP5kl8zYk1L99275CSJQF17ip/tbx/lpMoLHN/EEOb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12RsIAAADdAAAADwAAAAAAAAAAAAAA&#10;AAChAgAAZHJzL2Rvd25yZXYueG1sUEsFBgAAAAAEAAQA+QAAAJADAAAAAA==&#10;" strokeweight="0"/>
                  <v:line id="Line 1103" o:spid="_x0000_s2127" style="position:absolute;visibility:visible;mso-wrap-style:square" from="3252,2317" to="3252,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oMcMAAADdAAAADwAAAGRycy9kb3ducmV2LnhtbERPS2vCQBC+F/oflil4q5sIpml0FRGL&#10;9VZf0OOQHZPF7GzIbjX9964geJuP7znTeW8bcaHOG8cK0mECgrh02nCl4LD/es9B+ICssXFMCv7J&#10;w3z2+jLFQrsrb+myC5WIIewLVFCH0BZS+rImi37oWuLInVxnMUTYVVJ3eI3htpGjJMmkRcOxocaW&#10;ljWV592fVWB+svV483H8PMrVOqS/+Tk39qDU4K1fTEAE6sNT/HB/6zg/TTK4fxNPkLM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i/6DHDAAAA3QAAAA8AAAAAAAAAAAAA&#10;AAAAoQIAAGRycy9kb3ducmV2LnhtbFBLBQYAAAAABAAEAPkAAACRAwAAAAA=&#10;" strokeweight="0"/>
                  <v:line id="Line 1104" o:spid="_x0000_s2128" style="position:absolute;visibility:visible;mso-wrap-style:square" from="3252,2317" to="3252,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NqsMAAADdAAAADwAAAGRycy9kb3ducmV2LnhtbERPTWvCQBC9C/0PyxS86SaFapq6kVIs&#10;1ptNFXocstNkSXY2ZFeN/74rCL3N433Oaj3aTpxp8MaxgnSegCCunDZcKzh8f8wyED4ga+wck4Ir&#10;eVgXD5MV5tpd+IvOZahFDGGfo4ImhD6X0lcNWfRz1xNH7tcNFkOEQy31gJcYbjv5lCQLadFwbGiw&#10;p/eGqrY8WQVmv9g+75bHl6PcbEP6k7WZsQelpo/j2yuIQGP4F9/dnzrOT5Ml3L6JJ8j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fzTarDAAAA3QAAAA8AAAAAAAAAAAAA&#10;AAAAoQIAAGRycy9kb3ducmV2LnhtbFBLBQYAAAAABAAEAPkAAACRAwAAAAA=&#10;" strokeweight="0"/>
                  <v:line id="Line 1105" o:spid="_x0000_s2129" style="position:absolute;visibility:visible;mso-wrap-style:square" from="3246,2317" to="3277,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zZ2MYAAADdAAAADwAAAGRycy9kb3ducmV2LnhtbESPT2vDMAzF74N9B6NBb6uTQbssrVvG&#10;2Gh3W//BjiJWE9NYDrHXpt9+OhR6k3hP7/00Xw6+VWfqowtsIB9noIirYB3XBva7r+cCVEzIFtvA&#10;ZOBKEZaLx4c5ljZceEPnbaqVhHAs0UCTUldqHauGPMZx6IhFO4beY5K1r7Xt8SLhvtUvWTbVHh1L&#10;Q4MdfTRUnbZ/3oD7ma4m36+Ht4P+XKX8tzgVzu+NGT0N7zNQiYZ0N9+u11bw80xw5RsZQS/+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Zs2djGAAAA3QAAAA8AAAAAAAAA&#10;AAAAAAAAoQIAAGRycy9kb3ducmV2LnhtbFBLBQYAAAAABAAEAPkAAACUAwAAAAA=&#10;" strokeweight="0"/>
                  <v:line id="Line 1106" o:spid="_x0000_s2130" style="position:absolute;visibility:visible;mso-wrap-style:square" from="3246,2323" to="3277,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B8Q8MAAADdAAAADwAAAGRycy9kb3ducmV2LnhtbERPTWvCQBC9C/0PyxS86SaCGlNXKcWi&#10;vWmq0OOQnSaL2dmQ3Wr8911B8DaP9znLdW8bcaHOG8cK0nECgrh02nCl4Pj9OcpA+ICssXFMCm7k&#10;Yb16GSwx1+7KB7oUoRIxhH2OCuoQ2lxKX9Zk0Y9dSxy5X9dZDBF2ldQdXmO4beQkSWbSouHYUGNL&#10;HzWV5+LPKjD72Xb6NT8tTnKzDelPds6MPSo1fO3f30AE6sNT/HDvdJyfJgu4fxNPkK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gfEPDAAAA3QAAAA8AAAAAAAAAAAAA&#10;AAAAoQIAAGRycy9kb3ducmV2LnhtbFBLBQYAAAAABAAEAPkAAACRAwAAAAA=&#10;" strokeweight="0"/>
                  <v:line id="Line 1107" o:spid="_x0000_s2131" style="position:absolute;visibility:visible;mso-wrap-style:square" from="3246,2317" to="3246,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NDA8YAAADdAAAADwAAAGRycy9kb3ducmV2LnhtbESPT2vDMAzF74N9B6NBb6uTQbssrVvG&#10;2Gh3W//BjiJWE9NYDrHXpt9+OhR6k3hP7/00Xw6+VWfqowtsIB9noIirYB3XBva7r+cCVEzIFtvA&#10;ZOBKEZaLx4c5ljZceEPnbaqVhHAs0UCTUldqHauGPMZx6IhFO4beY5K1r7Xt8SLhvtUvWTbVHh1L&#10;Q4MdfTRUnbZ/3oD7ma4m36+Ht4P+XKX8tzgVzu+NGT0N7zNQiYZ0N9+u11bw81z45RsZQS/+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3DQwPGAAAA3QAAAA8AAAAAAAAA&#10;AAAAAAAAoQIAAGRycy9kb3ducmV2LnhtbFBLBQYAAAAABAAEAPkAAACUAwAAAAA=&#10;" strokeweight="0"/>
                  <v:line id="Line 1108" o:spid="_x0000_s2132" style="position:absolute;flip:x;visibility:visible;mso-wrap-style:square" from="3246,2317" to="3277,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OR38UAAADdAAAADwAAAGRycy9kb3ducmV2LnhtbERPTWsCMRC9F/ofwhR6q1k92LIaRSwV&#10;KbTFr4O3cTPuLm4mSxLd+O9NQfCdZnjz3ps3nkbTiAs5X1tW0O9lIIgLq2suFWw3X28fIHxA1thY&#10;JgVX8jCdPD+NMde24xVd1qEUyYR9jgqqENpcSl9UZND3bEucuKN1BkNaXSm1wy6Zm0YOsmwoDdac&#10;EipsaV5RcVqfjYLV7zsf3OIcT/HQ/fztd+X37nOm1OtLnI1ABIrhcXxXL3V6PwH+26QR5OQ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XOR38UAAADdAAAADwAAAAAAAAAA&#10;AAAAAAChAgAAZHJzL2Rvd25yZXYueG1sUEsFBgAAAAAEAAQA+QAAAJMDAAAAAA==&#10;" strokeweight="0"/>
                  <v:line id="Line 1109" o:spid="_x0000_s2133" style="position:absolute;visibility:visible;mso-wrap-style:square" from="3252,2323" to="3284,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GwkcAAAADdAAAADwAAAGRycy9kb3ducmV2LnhtbERPTYvCMBC9L/gfwgh7W9N6ELcaRUTB&#10;q7rodWzGpthMahK16683wsLe5vE+ZzrvbCPu5EPtWEE+yEAQl07XXCn42a+/xiBCRNbYOCYFvxRg&#10;Put9TLHQ7sFbuu9iJVIIhwIVmBjbQspQGrIYBq4lTtzZeYsxQV9J7fGRwm0jh1k2khZrTg0GW1oa&#10;Ki+7m1VwavFqqufq+9jgOB6W13BY+1Kpz363mICI1MV/8Z97o9P8PB/C+5t0gpy9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XRsJHAAAAA3QAAAA8AAAAAAAAAAAAAAAAA&#10;oQIAAGRycy9kb3ducmV2LnhtbFBLBQYAAAAABAAEAPkAAACOAwAAAAA=&#10;" strokeweight="36e-5mm"/>
                  <v:line id="Line 1110" o:spid="_x0000_s2134" style="position:absolute;flip:x y;visibility:visible;mso-wrap-style:square" from="3252,2323" to="3284,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kVBsEAAADdAAAADwAAAGRycy9kb3ducmV2LnhtbERPTWsCMRC9C/0PYYReRLNbwZbVKEVq&#10;kd66tvdhM24Wk8mSRF3/vREKvc3jfc5qMzgrLhRi51lBOStAEDded9wq+Dnspm8gYkLWaD2TghtF&#10;2KyfRiustL/yN13q1IocwrFCBSalvpIyNoYcxpnviTN39MFhyjC0Uge85nBn5UtRLKTDjnODwZ62&#10;hppTfXYK5q+/h/3JTszXLjrz8WnrZhFuSj2Ph/cliERD+hf/ufc6zy/LOTy+ySfI9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yRUGwQAAAN0AAAAPAAAAAAAAAAAAAAAA&#10;AKECAABkcnMvZG93bnJldi54bWxQSwUGAAAAAAQABAD5AAAAjwMAAAAA&#10;" strokeweight="0"/>
                  <v:line id="Line 1111" o:spid="_x0000_s2135" style="position:absolute;flip:x y;visibility:visible;mso-wrap-style:square" from="3252,2317" to="3284,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CNcsIAAADdAAAADwAAAGRycy9kb3ducmV2LnhtbERPTWsCMRC9F/ofwhR6KZrdVlRWo5RS&#10;i3jrWu/DZtwsJpMlSXX9901B8DaP9znL9eCsOFOInWcF5bgAQdx43XGr4Ge/Gc1BxISs0XomBVeK&#10;sF49Piyx0v7C33SuUytyCMcKFZiU+krK2BhyGMe+J87c0QeHKcPQSh3wksOdla9FMZUOO84NBnv6&#10;MNSc6l+n4G122G9P9sXsNtGZzy9bN9NwVer5aXhfgEg0pLv45t7qPL8sJ/D/TT5Br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iCNcsIAAADdAAAADwAAAAAAAAAAAAAA&#10;AAChAgAAZHJzL2Rvd25yZXYueG1sUEsFBgAAAAAEAAQA+QAAAJADAAAAAA==&#10;" strokeweight="0"/>
                  <v:line id="Line 1112" o:spid="_x0000_s2136" style="position:absolute;flip:x y;visibility:visible;mso-wrap-style:square" from="3252,2323" to="3284,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wo6cIAAADdAAAADwAAAGRycy9kb3ducmV2LnhtbERPS2sCMRC+F/ofwhR6KZrdFh+sRiml&#10;FvHWtd6HzbhZTCZLkur675uC4G0+vucs14Oz4kwhdp4VlOMCBHHjdcetgp/9ZjQHEROyRuuZFFwp&#10;wnr1+LDESvsLf9O5Tq3IIRwrVGBS6ispY2PIYRz7njhzRx8cpgxDK3XASw53Vr4WxVQ67Dg3GOzp&#10;w1Bzqn+dgrfZYb892Rez20RnPr9s3UzDVannp+F9ASLRkO7im3ur8/yynMD/N/kE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Wwo6cIAAADdAAAADwAAAAAAAAAAAAAA&#10;AAChAgAAZHJzL2Rvd25yZXYueG1sUEsFBgAAAAAEAAQA+QAAAJADAAAAAA==&#10;" strokeweight="0"/>
                  <v:line id="Line 1113" o:spid="_x0000_s2137" style="position:absolute;flip:x y;visibility:visible;mso-wrap-style:square" from="3252,2323" to="3284,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62nsIAAADdAAAADwAAAGRycy9kb3ducmV2LnhtbERPTWsCMRC9F/wPYQQvRbNrYZWtUUqp&#10;Ir11be/DZrpZTCZLkur6702h0Ns83udsdqOz4kIh9p4VlIsCBHHrdc+dgs/Tfr4GEROyRuuZFNwo&#10;wm47edhgrf2VP+jSpE7kEI41KjApDbWUsTXkMC78QJy5bx8cpgxDJ3XAaw53Vi6LopIOe84NBgd6&#10;NdSemx+n4Gn1dTqe7aN530dn3g62aatwU2o2HV+eQSQa07/4z33UeX5ZVvD7TT5Bbu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b62nsIAAADdAAAADwAAAAAAAAAAAAAA&#10;AAChAgAAZHJzL2Rvd25yZXYueG1sUEsFBgAAAAAEAAQA+QAAAJADAAAAAA==&#10;" strokeweight="0"/>
                  <v:line id="Line 1114" o:spid="_x0000_s2138" style="position:absolute;flip:x y;visibility:visible;mso-wrap-style:square" from="3246,2323" to="3284,2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ITBcEAAADdAAAADwAAAGRycy9kb3ducmV2LnhtbERPTWsCMRC9F/wPYQQvpWbXgpatUUqp&#10;It666n3YTDeLyWRJUl3/vSkIvc3jfc5yPTgrLhRi51lBOS1AEDded9wqOB42L28gYkLWaD2TghtF&#10;WK9GT0ustL/yN13q1IocwrFCBSalvpIyNoYcxqnviTP344PDlGFopQ54zeHOyllRzKXDjnODwZ4+&#10;DTXn+tcpeF2cDruzfTb7TXTma2vrZh5uSk3Gw8c7iERD+hc/3Dud55flAv6+ySfI1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8hMFwQAAAN0AAAAPAAAAAAAAAAAAAAAA&#10;AKECAABkcnMvZG93bnJldi54bWxQSwUGAAAAAAQABAD5AAAAjwMAAAAA&#10;" strokeweight="0"/>
                  <v:line id="Line 1115" o:spid="_x0000_s2139" style="position:absolute;flip:x y;visibility:visible;mso-wrap-style:square" from="3258,2323" to="3290,2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22Hd8QAAADdAAAADwAAAGRycy9kb3ducmV2LnhtbESPQUsDMRCF70L/QxjBi9jsVqiyNi1F&#10;Wine3Op92IybpclkSWK7/ffOQfA2w3vz3jerzRS8OlPKQ2QD9bwCRdxFO3Bv4PO4f3gGlQuyRR+Z&#10;DFwpw2Y9u1lhY+OFP+jcll5JCOcGDbhSxkbr3DkKmOdxJBbtO6aARdbUa5vwIuHB60VVLXXAgaXB&#10;4UivjrpT+xMMPD59HQ8nf+/e9zm43Ztvu2W6GnN3O21fQBWayr/57/pgBb+uBVe+kRH0+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bYd3xAAAAN0AAAAPAAAAAAAAAAAA&#10;AAAAAKECAABkcnMvZG93bnJldi54bWxQSwUGAAAAAAQABAD5AAAAkgMAAAAA&#10;" strokeweight="0"/>
                  <v:line id="Line 1116" o:spid="_x0000_s2140" style="position:absolute;visibility:visible;mso-wrap-style:square" from="3246,2317" to="3246,2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qnsMAAADdAAAADwAAAGRycy9kb3ducmV2LnhtbERPTWvCQBC9F/wPywi9NZsUamN0FZGK&#10;9daqAY9DdkwWs7Mhu2r6791Cobd5vM+ZLwfbihv13jhWkCUpCOLKacO1guNh85KD8AFZY+uYFPyQ&#10;h+Vi9DTHQrs7f9NtH2oRQ9gXqKAJoSuk9FVDFn3iOuLInV1vMUTY11L3eI/htpWvaTqRFg3HhgY7&#10;WjdUXfZXq8B8TbZvu/dyWsqPbchO+SU39qjU83hYzUAEGsK/+M/9qeP8LJvC7zfxBLl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z56p7DAAAA3QAAAA8AAAAAAAAAAAAA&#10;AAAAoQIAAGRycy9kb3ducmV2LnhtbFBLBQYAAAAABAAEAPkAAACRAwAAAAA=&#10;" strokeweight="0"/>
                  <v:line id="Line 1117" o:spid="_x0000_s2141" style="position:absolute;visibility:visible;mso-wrap-style:square" from="3246,2317" to="3277,2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JvsYAAADdAAAADwAAAGRycy9kb3ducmV2LnhtbESPQWvCQBCF74X+h2UK3uomgjZNXaWI&#10;RXurVqHHITtNFrOzIbvV+O87B8HbDO/Ne9/Ml4Nv1Zn66AIbyMcZKOIqWMe1gcP3x3MBKiZki21g&#10;MnClCMvF48McSxsuvKPzPtVKQjiWaKBJqSu1jlVDHuM4dMSi/YbeY5K1r7Xt8SLhvtWTLJtpj46l&#10;ocGOVg1Vp/2fN+C+Zpvp58vx9ajXm5T/FKfC+YMxo6fh/Q1UoiHdzbfrrRX8fCL88o2MoB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Ovib7GAAAA3QAAAA8AAAAAAAAA&#10;AAAAAAAAoQIAAGRycy9kb3ducmV2LnhtbFBLBQYAAAAABAAEAPkAAACUAwAAAAA=&#10;" strokeweight="0"/>
                  <v:rect id="Rectangle 1118" o:spid="_x0000_s2142" style="position:absolute;left:2889;top:7147;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ZKp8AA&#10;AADdAAAADwAAAGRycy9kb3ducmV2LnhtbERPzYrCMBC+C/sOYRa8adoeRLpGWRYEFS/WfYChmf6w&#10;yaQk0da3N4Kwt/n4fmezm6wRd/Khd6wgX2YgiGune24V/F73izWIEJE1Gsek4EEBdtuP2QZL7Ua+&#10;0L2KrUghHEpU0MU4lFKGuiOLYekG4sQ1zluMCfpWao9jCrdGFlm2khZ7Tg0dDvTTUf1X3awCea32&#10;47oyPnOnojmb4+HSkFNq/jl9f4GINMV/8dt90Gl+XuTw+iadIL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NZKp8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line id="Line 1119" o:spid="_x0000_s2143" style="position:absolute;flip:x y;visibility:visible;mso-wrap-style:square" from="4200,6670" to="4353,7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qOtcMAAADdAAAADwAAAGRycy9kb3ducmV2LnhtbERPTWvCQBC9F/oflhG8lLpJDlZSVwmF&#10;gODFWi/ehuyYBLOz6e42if76rlDobR7vc9bbyXRiIOdbywrSRQKCuLK65VrB6at8XYHwAVljZ5kU&#10;3MjDdvP8tMZc25E/aTiGWsQQ9jkqaELocyl91ZBBv7A9ceQu1hkMEbpaaodjDDedzJJkKQ22HBsa&#10;7Omjoep6/DEK6EVOaVElsv++4tt5Hw730tVKzWdT8Q4i0BT+xX/unY7z0yyDxzfxBLn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b6jrXDAAAA3QAAAA8AAAAAAAAAAAAA&#10;AAAAoQIAAGRycy9kb3ducmV2LnhtbFBLBQYAAAAABAAEAPkAAACRAwAAAAA=&#10;" strokecolor="#903" strokeweight="17e-5mm">
                    <v:stroke dashstyle="1 1"/>
                  </v:line>
                  <v:line id="Line 1120" o:spid="_x0000_s2144" style="position:absolute;flip:x;visibility:visible;mso-wrap-style:square" from="4181,6670" to="4200,6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xUGpb0AAADdAAAADwAAAGRycy9kb3ducmV2LnhtbERPSwrCMBDdC94hjOBGNPWDlGoUERS3&#10;fg4wNGNbbCahibXe3giCu3m876y3nalFS42vLCuYThIQxLnVFRcKbtfDOAXhA7LG2jIpeJOH7abf&#10;W2Om7YvP1F5CIWII+wwVlCG4TEqfl2TQT6wjjtzdNgZDhE0hdYOvGG5qOUuSpTRYcWwo0dG+pPxx&#10;eRoF+2PN3dylZx7ZxWhxcpIPSavUcNDtViACdeEv/rlPOs6fzubw/SaeIDc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N8VBqW9AAAA3QAAAA8AAAAAAAAAAAAAAAAAoQIA&#10;AGRycy9kb3ducmV2LnhtbFBLBQYAAAAABAAEAPkAAACLAwAAAAA=&#10;" strokecolor="#903" strokeweight="17e-5mm"/>
                  <v:line id="Line 1121" o:spid="_x0000_s2145" style="position:absolute;visibility:visible;mso-wrap-style:square" from="4200,6670" to="4232,6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xoK8MAAADdAAAADwAAAGRycy9kb3ducmV2LnhtbERP22rCQBB9F/oPyxR8Ed0oQSS6SpEW&#10;FNoHLx8wZMckNjsbs6PGfn23UPBtDuc6i1XnanWjNlSeDYxHCSji3NuKCwPHw8dwBioIssXaMxl4&#10;UIDV8qW3wMz6O+/otpdCxRAOGRooRZpM65CX5DCMfEMcuZNvHUqEbaFti/cY7mo9SZKpdlhxbCix&#10;oXVJ+ff+6gxc7GeKX4Pdz/kwsOl757aVyNaY/mv3Ngcl1MlT/O/e2Dh/PEnh75t4gl7+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saCvDAAAA3QAAAA8AAAAAAAAAAAAA&#10;AAAAoQIAAGRycy9kb3ducmV2LnhtbFBLBQYAAAAABAAEAPkAAACRAwAAAAA=&#10;" strokecolor="#903" strokeweight="17e-5mm"/>
                  <v:line id="Line 1122" o:spid="_x0000_s2146" style="position:absolute;visibility:visible;mso-wrap-style:square" from="3958,2215" to="3958,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gqJsIAAADdAAAADwAAAGRycy9kb3ducmV2LnhtbERPS4vCMBC+L/gfwgje1rSCbq1GEVlx&#10;va0v8Dg0YxtsJqXJavffm4UFb/PxPWe+7Gwt7tR641hBOkxAEBdOGy4VnI6b9wyED8gaa8ek4Jc8&#10;LBe9tznm2j14T/dDKEUMYZ+jgiqEJpfSFxVZ9EPXEEfu6lqLIcK2lLrFRwy3tRwlyURaNBwbKmxo&#10;XVFxO/xYBeZ7sh3vPs7Ts/zchvSS3TJjT0oN+t1qBiJQF17if/eXjvPT0Rj+vokn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9gqJsIAAADdAAAADwAAAAAAAAAAAAAA&#10;AAChAgAAZHJzL2Rvd25yZXYueG1sUEsFBgAAAAAEAAQA+QAAAJADAAAAAA==&#10;" strokeweight="0"/>
                  <v:line id="Line 1123" o:spid="_x0000_s2147" style="position:absolute;visibility:visible;mso-wrap-style:square" from="3958,2215" to="3984,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q0UcMAAADdAAAADwAAAGRycy9kb3ducmV2LnhtbERPTWvCQBC9F/wPyxS81U0E0zS6iojF&#10;eqtWweOQnSaL2dmQ3Wr6711B8DaP9zmzRW8bcaHOG8cK0lECgrh02nCl4PDz+ZaD8AFZY+OYFPyT&#10;h8V88DLDQrsr7+iyD5WIIewLVFCH0BZS+rImi37kWuLI/brOYoiwq6Tu8BrDbSPHSZJJi4ZjQ40t&#10;rWoqz/s/q8B8Z5vJ9v34cZTrTUhP+Tk39qDU8LVfTkEE6sNT/HB/6Tg/HWdw/yaeIO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KtFHDAAAA3QAAAA8AAAAAAAAAAAAA&#10;AAAAoQIAAGRycy9kb3ducmV2LnhtbFBLBQYAAAAABAAEAPkAAACRAwAAAAA=&#10;" strokeweight="0"/>
                  <v:line id="Line 1124" o:spid="_x0000_s2148" style="position:absolute;flip:x;visibility:visible;mso-wrap-style:square" from="3965,2221" to="3984,2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pmjcQAAADdAAAADwAAAGRycy9kb3ducmV2LnhtbERPTWsCMRC9C/6HMEJvmtVDla1RpGIp&#10;ghVtPfQ2bqa7i5vJkkQ3/fdNQfA2j/c582U0jbiR87VlBeNRBoK4sLrmUsHX52Y4A+EDssbGMin4&#10;JQ/LRb83x1zbjg90O4ZSpBD2OSqoQmhzKX1RkUE/si1x4n6sMxgSdKXUDrsUbho5ybJnabDm1FBh&#10;S68VFZfj1Sg4fEz57N6u8RLP3W7/fSq3p/VKqadBXL2ACBTDQ3x3v+s0fzyZwv836QS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umaNxAAAAN0AAAAPAAAAAAAAAAAA&#10;AAAAAKECAABkcnMvZG93bnJldi54bWxQSwUGAAAAAAQABAD5AAAAkgMAAAAA&#10;" strokeweight="0"/>
                  <v:line id="Line 1125" o:spid="_x0000_s2149" style="position:absolute;flip:y;visibility:visible;mso-wrap-style:square" from="3965,2221" to="3965,2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Xy/8gAAADdAAAADwAAAGRycy9kb3ducmV2LnhtbESPQU8CMRCF7yb+h2ZIvEkXDmoWCiEY&#10;jTFRA8KB27Addjdsp5u2sPXfOwcTbzN5b977Zr7MrlNXCrH1bGAyLkARV962XBvYfb/cP4GKCdli&#10;55kM/FCE5eL2Zo6l9QNv6LpNtZIQjiUaaFLqS61j1ZDDOPY9sWgnHxwmWUOtbcBBwl2np0XxoB22&#10;LA0N9rRuqDpvL87A5vORj+H1ks/5OHx8Hfb1+/55ZczdKK9moBLl9G/+u36zgj+ZCq58IyPo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iXy/8gAAADdAAAADwAAAAAA&#10;AAAAAAAAAAChAgAAZHJzL2Rvd25yZXYueG1sUEsFBgAAAAAEAAQA+QAAAJYDAAAAAA==&#10;" strokeweight="0"/>
                  <v:line id="Line 1126" o:spid="_x0000_s2150" style="position:absolute;visibility:visible;mso-wrap-style:square" from="3958,2215" to="3990,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UgI8IAAADdAAAADwAAAGRycy9kb3ducmV2LnhtbERPS4vCMBC+L/gfwgh7W9MK69ZqFBHF&#10;9ba+wOPQjG2wmZQmavffm4UFb/PxPWc672wt7tR641hBOkhAEBdOGy4VHA/rjwyED8gaa8ek4Jc8&#10;zGe9tynm2j14R/d9KEUMYZ+jgiqEJpfSFxVZ9APXEEfu4lqLIcK2lLrFRwy3tRwmyUhaNBwbKmxo&#10;WVFx3d+sAvMz2nxuv07jk1xtQnrOrpmxR6Xe+91iAiJQF17if/e3jvPT4Rj+voknyN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pUgI8IAAADdAAAADwAAAAAAAAAAAAAA&#10;AAChAgAAZHJzL2Rvd25yZXYueG1sUEsFBgAAAAAEAAQA+QAAAJADAAAAAA==&#10;" strokeweight="0"/>
                  <v:line id="Line 1127" o:spid="_x0000_s2151" style="position:absolute;visibility:visible;mso-wrap-style:square" from="3958,2234" to="3958,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YfY8YAAADdAAAADwAAAGRycy9kb3ducmV2LnhtbESPQU/DMAyF75P4D5GRuG1pQRulLJsQ&#10;Yhq7jbJJHK3GtNEap2rCVv49PiDtZus9v/d5uR59p840RBfYQD7LQBHXwTpuDBw+N9MCVEzIFrvA&#10;ZOCXIqxXN5MlljZc+IPOVWqUhHAs0UCbUl9qHeuWPMZZ6IlF+w6DxyTr0Gg74EXCfafvs2yhPTqW&#10;hhZ7em2pPlU/3oDbL7bz3ePx6ajftin/Kk6F8wdj7m7Hl2dQicZ0Nf9fv1vBzx+EX76REfTq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Z2H2PGAAAA3QAAAA8AAAAAAAAA&#10;AAAAAAAAoQIAAGRycy9kb3ducmV2LnhtbFBLBQYAAAAABAAEAPkAAACUAwAAAAA=&#10;" strokeweight="0"/>
                  <v:line id="Line 1128" o:spid="_x0000_s2152" style="position:absolute;visibility:visible;mso-wrap-style:square" from="3965,2215" to="3965,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q6+MMAAADdAAAADwAAAGRycy9kb3ducmV2LnhtbERPS2vCQBC+F/wPywjedBOlmqauIqLY&#10;3nxCj0N2mixmZ0N21fTfdwtCb/PxPWe+7Gwt7tR641hBOkpAEBdOGy4VnE/bYQbCB2SNtWNS8EMe&#10;loveyxxz7R58oPsxlCKGsM9RQRVCk0vpi4os+pFriCP37VqLIcK2lLrFRwy3tRwnyVRaNBwbKmxo&#10;XVFxPd6sArOf7l4/Z5e3i9zsQvqVXTNjz0oN+t3qHUSgLvyLn+4PHeenkxT+vokny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6uvjDAAAA3QAAAA8AAAAAAAAAAAAA&#10;AAAAoQIAAGRycy9kb3ducmV2LnhtbFBLBQYAAAAABAAEAPkAAACRAwAAAAA=&#10;" strokeweight="0"/>
                  <v:line id="Line 1129" o:spid="_x0000_s2153" style="position:absolute;visibility:visible;mso-wrap-style:square" from="3958,2221" to="3990,2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gkj8MAAADdAAAADwAAAGRycy9kb3ducmV2LnhtbERPS2vCQBC+F/wPywje6iZKNUZXkdKi&#10;vfkEj0N2TBazsyG71fTfu4VCb/PxPWex6mwt7tR641hBOkxAEBdOGy4VnI6frxkIH5A11o5JwQ95&#10;WC17LwvMtXvwnu6HUIoYwj5HBVUITS6lLyqy6IeuIY7c1bUWQ4RtKXWLjxhuazlKkom0aDg2VNjQ&#10;e0XF7fBtFZjdZPP2NT3PzvJjE9JLdsuMPSk16HfrOYhAXfgX/7m3Os5PxyP4/SaeIJ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noJI/DAAAA3QAAAA8AAAAAAAAAAAAA&#10;AAAAoQIAAGRycy9kb3ducmV2LnhtbFBLBQYAAAAABAAEAPkAAACRAwAAAAA=&#10;" strokeweight="0"/>
                  <v:line id="Line 1130" o:spid="_x0000_s2154" style="position:absolute;visibility:visible;mso-wrap-style:square" from="3958,2221" to="3990,2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SBFMMAAADdAAAADwAAAGRycy9kb3ducmV2LnhtbERPS2vCQBC+F/wPywje6iaVaoyuIsWi&#10;vfkEj0N2TBazsyG71fTfu4VCb/PxPWe+7Gwt7tR641hBOkxAEBdOGy4VnI6frxkIH5A11o5JwQ95&#10;WC56L3PMtXvwnu6HUIoYwj5HBVUITS6lLyqy6IeuIY7c1bUWQ4RtKXWLjxhua/mWJGNp0XBsqLCh&#10;j4qK2+HbKjC78eb9a3KenuV6E9JLdsuMPSk16HerGYhAXfgX/7m3Os5PRyP4/SaeIB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kgRTDAAAA3QAAAA8AAAAAAAAAAAAA&#10;AAAAoQIAAGRycy9kb3ducmV2LnhtbFBLBQYAAAAABAAEAPkAAACRAwAAAAA=&#10;" strokeweight="0"/>
                  <v:line id="Line 1131" o:spid="_x0000_s2155" style="position:absolute;visibility:visible;mso-wrap-style:square" from="3965,2215" to="3965,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0ZYMMAAADdAAAADwAAAGRycy9kb3ducmV2LnhtbERPS2vCQBC+F/wPywi91U1sqzG6Sikt&#10;6s0neByyY7KYnQ3Zrab/visUvM3H95zZorO1uFLrjWMF6SABQVw4bbhUcNh/v2QgfEDWWDsmBb/k&#10;YTHvPc0w1+7GW7ruQiliCPscFVQhNLmUvqjIoh+4hjhyZ9daDBG2pdQt3mK4reUwSUbSouHYUGFD&#10;nxUVl92PVWA2o+X7enycHOXXMqSn7JIZe1Dqud99TEEE6sJD/O9e6Tg/fX2D+zfxBD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lNGWDDAAAA3QAAAA8AAAAAAAAAAAAA&#10;AAAAoQIAAGRycy9kb3ducmV2LnhtbFBLBQYAAAAABAAEAPkAAACRAwAAAAA=&#10;" strokeweight="0"/>
                  <v:line id="Line 1132" o:spid="_x0000_s2156" style="position:absolute;visibility:visible;mso-wrap-style:square" from="3965,2215" to="3965,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G8+8MAAADdAAAADwAAAGRycy9kb3ducmV2LnhtbERPTWvCQBC9F/wPyxS86SYWNY2uIlKx&#10;valV8Dhkp8lidjZkV43/vlsQepvH+5z5srO1uFHrjWMF6TABQVw4bbhUcPzeDDIQPiBrrB2Tggd5&#10;WC56L3PMtbvznm6HUIoYwj5HBVUITS6lLyqy6IeuIY7cj2sthgjbUuoW7zHc1nKUJBNp0XBsqLCh&#10;dUXF5XC1Csxush1/TU/vJ/mxDek5u2TGHpXqv3arGYhAXfgXP92fOs5P38bw9008QS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BvPvDAAAA3QAAAA8AAAAAAAAAAAAA&#10;AAAAoQIAAGRycy9kb3ducmV2LnhtbFBLBQYAAAAABAAEAPkAAACRAwAAAAA=&#10;" strokeweight="0"/>
                  <v:line id="Line 1133" o:spid="_x0000_s2157" style="position:absolute;visibility:visible;mso-wrap-style:square" from="3958,2215" to="3990,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MijMMAAADdAAAADwAAAGRycy9kb3ducmV2LnhtbERPS2vCQBC+F/wPywje6iZKY4yuImKx&#10;vbU+wOOQHZPF7GzIbjX9991Cobf5+J6zXPe2EXfqvHGsIB0nIIhLpw1XCk7H1+cchA/IGhvHpOCb&#10;PKxXg6clFto9+JPuh1CJGMK+QAV1CG0hpS9rsujHriWO3NV1FkOEXSV1h48Ybhs5SZJMWjQcG2ps&#10;aVtTeTt8WQXmI9u/vM/O87Pc7UN6yW+5sSelRsN+swARqA//4j/3m47z02kGv9/EE+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bTIozDAAAA3QAAAA8AAAAAAAAAAAAA&#10;AAAAoQIAAGRycy9kb3ducmV2LnhtbFBLBQYAAAAABAAEAPkAAACRAwAAAAA=&#10;" strokeweight="0"/>
                  <v:line id="Line 1134" o:spid="_x0000_s2158" style="position:absolute;visibility:visible;mso-wrap-style:square" from="3958,2221" to="3990,2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HF8QAAADdAAAADwAAAGRycy9kb3ducmV2LnhtbERPS2vCQBC+F/wPywi91U1a1DRmlVJa&#10;rDdfgR6H7JgsZmdDdqvx33eFQm/z8T2nWA22FRfqvXGsIJ0kIIgrpw3XCo6Hz6cMhA/IGlvHpOBG&#10;HlbL0UOBuXZX3tFlH2oRQ9jnqKAJocul9FVDFv3EdcSRO7neYoiwr6Xu8RrDbSufk2QmLRqODQ12&#10;9N5Qdd7/WAVmO1tPN/PytZQf65B+Z+fM2KNSj+PhbQEi0BD+xX/uLx3npy9zuH8TT5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n4cXxAAAAN0AAAAPAAAAAAAAAAAA&#10;AAAAAKECAABkcnMvZG93bnJldi54bWxQSwUGAAAAAAQABAD5AAAAkgMAAAAA&#10;" strokeweight="0"/>
                  <v:line id="Line 1135" o:spid="_x0000_s2159" style="position:absolute;visibility:visible;mso-wrap-style:square" from="3958,2215" to="3958,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ATZcYAAADdAAAADwAAAGRycy9kb3ducmV2LnhtbESPQU/DMAyF75P4D5GRuG1pQRulLJsQ&#10;Yhq7jbJJHK3GtNEap2rCVv49PiDtZus9v/d5uR59p840RBfYQD7LQBHXwTpuDBw+N9MCVEzIFrvA&#10;ZOCXIqxXN5MlljZc+IPOVWqUhHAs0UCbUl9qHeuWPMZZ6IlF+w6DxyTr0Gg74EXCfafvs2yhPTqW&#10;hhZ7em2pPlU/3oDbL7bz3ePx6ajftin/Kk6F8wdj7m7Hl2dQicZ0Nf9fv1vBzx8EV76REfTq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gAE2XGAAAA3QAAAA8AAAAAAAAA&#10;AAAAAAAAoQIAAGRycy9kb3ducmV2LnhtbFBLBQYAAAAABAAEAPkAAACUAwAAAAA=&#10;" strokeweight="0"/>
                  <v:line id="Line 1136" o:spid="_x0000_s2160" style="position:absolute;flip:x;visibility:visible;mso-wrap-style:square" from="3958,2215" to="3990,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DBucUAAADdAAAADwAAAGRycy9kb3ducmV2LnhtbERPTWsCMRC9F/wPYQrealYLtd0aRZRK&#10;EWzR1kNv42a6u7iZLEl04783QqG3ebzPmcyiacSZnK8tKxgOMhDEhdU1lwq+v94enkH4gKyxsUwK&#10;LuRhNu3dTTDXtuMtnXehFCmEfY4KqhDaXEpfVGTQD2xLnLhf6wyGBF0ptcMuhZtGjrLsSRqsOTVU&#10;2NKiouK4OxkF248xH9zqFI/x0G0+f/bler+cK9W/j/NXEIFi+Bf/ud91mj98fIHbN+kEOb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LDBucUAAADdAAAADwAAAAAAAAAA&#10;AAAAAAChAgAAZHJzL2Rvd25yZXYueG1sUEsFBgAAAAAEAAQA+QAAAJMDAAAAAA==&#10;" strokeweight="0"/>
                  <v:line id="Line 1137" o:spid="_x0000_s2161" style="position:absolute;visibility:visible;mso-wrap-style:square" from="3965,2221" to="3997,2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ykYMQAAADdAAAADwAAAGRycy9kb3ducmV2LnhtbESPQWsCMRCF7wX/Q5iCt5q1SLGrUYoo&#10;eFWLvY6b6WbpZrImqa7++s5B6G2G9+a9b+bL3rfqQjE1gQ2MRwUo4irYhmsDn4fNyxRUysgW28Bk&#10;4EYJlovB0xxLG668o8s+10pCOJVowOXclVqnypHHNAodsWjfIXrMssZa24hXCfetfi2KN+2xYWlw&#10;2NHKUfWz//UGTh2eXX1fv3+1OM3H1TkdN7EyZvjcf8xAZerzv/lxvbWCP54Iv3wjI+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KRgxAAAAN0AAAAPAAAAAAAAAAAA&#10;AAAAAKECAABkcnMvZG93bnJldi54bWxQSwUGAAAAAAQABAD5AAAAkgMAAAAA&#10;" strokeweight="36e-5mm"/>
                  <v:line id="Line 1138" o:spid="_x0000_s2162" style="position:absolute;flip:x y;visibility:visible;mso-wrap-style:square" from="3965,2221" to="3997,2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QB98IAAADdAAAADwAAAGRycy9kb3ducmV2LnhtbERPTWsCMRC9F/ofwhR6KZrdVlRWo5RS&#10;i3jrWu/DZtwsJpMlSXX9901B8DaP9znL9eCsOFOInWcF5bgAQdx43XGr4Ge/Gc1BxISs0XomBVeK&#10;sF49Piyx0v7C33SuUytyCMcKFZiU+krK2BhyGMe+J87c0QeHKcPQSh3wksOdla9FMZUOO84NBnv6&#10;MNSc6l+n4G122G9P9sXsNtGZzy9bN9NwVer5aXhfgEg0pLv45t7qPL+clPD/TT5Br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eQB98IAAADdAAAADwAAAAAAAAAAAAAA&#10;AAChAgAAZHJzL2Rvd25yZXYueG1sUEsFBgAAAAAEAAQA+QAAAJADAAAAAA==&#10;" strokeweight="0"/>
                  <v:line id="Line 1139" o:spid="_x0000_s2163" style="position:absolute;flip:x y;visibility:visible;mso-wrap-style:square" from="3965,2215" to="3997,2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afgMIAAADdAAAADwAAAGRycy9kb3ducmV2LnhtbERPTWsCMRC9C/0PYYReRLNasbIapZRa&#10;xJtrvQ+bcbOYTJYk1fXfN4VCb/N4n7Pe9s6KG4XYelYwnRQgiGuvW24UfJ124yWImJA1Ws+k4EER&#10;tpunwRpL7e98pFuVGpFDOJaowKTUlVLG2pDDOPEdceYuPjhMGYZG6oD3HO6snBXFQjpsOTcY7Ojd&#10;UH2tvp2Cl9fzaX+1I3PYRWc+Pm1VL8JDqedh/7YCkahP/+I/917n+dP5DH6/ySfIz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TafgMIAAADdAAAADwAAAAAAAAAAAAAA&#10;AAChAgAAZHJzL2Rvd25yZXYueG1sUEsFBgAAAAAEAAQA+QAAAJADAAAAAA==&#10;" strokeweight="0"/>
                  <v:line id="Line 1140" o:spid="_x0000_s2164" style="position:absolute;flip:x y;visibility:visible;mso-wrap-style:square" from="3965,2221" to="3997,2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o6G8IAAADdAAAADwAAAGRycy9kb3ducmV2LnhtbERPTWsCMRC9F/ofwgi9FM1axcpqlCK1&#10;iDfXeh8242YxmSxJ1PXfN4VCb/N4n7Nc986KG4XYelYwHhUgiGuvW24UfB+3wzmImJA1Ws+k4EER&#10;1qvnpyWW2t/5QLcqNSKHcCxRgUmpK6WMtSGHceQ74sydfXCYMgyN1AHvOdxZ+VYUM+mw5dxgsKON&#10;ofpSXZ2CyfvpuLvYV7PfRmc+v2xVz8JDqZdB/7EAkahP/+I/907n+ePpBH6/ySfI1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no6G8IAAADdAAAADwAAAAAAAAAAAAAA&#10;AAChAgAAZHJzL2Rvd25yZXYueG1sUEsFBgAAAAAEAAQA+QAAAJADAAAAAA==&#10;" strokeweight="0"/>
                  <v:line id="Line 1141" o:spid="_x0000_s2165" style="position:absolute;flip:x y;visibility:visible;mso-wrap-style:square" from="3965,2221" to="3997,2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Oib8IAAADdAAAADwAAAGRycy9kb3ducmV2LnhtbERPTWsCMRC9C/0PYQq9iGatYmVrlFKq&#10;SG+u9T5sxs1iMlmSVNd/3whCb/N4n7Nc986KC4XYelYwGRcgiGuvW24U/Bw2owWImJA1Ws+k4EYR&#10;1qunwRJL7a+8p0uVGpFDOJaowKTUlVLG2pDDOPYdceZOPjhMGYZG6oDXHO6sfC2KuXTYcm4w2NGn&#10;ofpc/ToF07fjYXe2Q/O9ic58bW1Vz8NNqZfn/uMdRKI+/Ysf7p3O8yezGdy/ySfI1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ZOib8IAAADdAAAADwAAAAAAAAAAAAAA&#10;AAChAgAAZHJzL2Rvd25yZXYueG1sUEsFBgAAAAAEAAQA+QAAAJADAAAAAA==&#10;" strokeweight="0"/>
                  <v:line id="Line 1142" o:spid="_x0000_s2166" style="position:absolute;flip:x y;visibility:visible;mso-wrap-style:square" from="3958,2221" to="3997,22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8H9MIAAADdAAAADwAAAGRycy9kb3ducmV2LnhtbERPTWsCMRC9F/ofwgi9FM1aq5bVKKVo&#10;EW+ueh82081iMlmSVNd/3xQKvc3jfc5y3TsrrhRi61nBeFSAIK69brlRcDpuh28gYkLWaD2TgjtF&#10;WK8eH5ZYan/jA12r1IgcwrFEBSalrpQy1oYcxpHviDP35YPDlGFopA54y+HOypeimEmHLecGgx19&#10;GKov1bdTMJmfj7uLfTb7bXRm82mrehbuSj0N+vcFiER9+hf/uXc6zx+/TuH3m3yCXP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t8H9MIAAADdAAAADwAAAAAAAAAAAAAA&#10;AAChAgAAZHJzL2Rvd25yZXYueG1sUEsFBgAAAAAEAAQA+QAAAJADAAAAAA==&#10;" strokeweight="0"/>
                  <v:line id="Line 1143" o:spid="_x0000_s2167" style="position:absolute;flip:x y;visibility:visible;mso-wrap-style:square" from="3971,2221" to="4003,2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2Zg8IAAADdAAAADwAAAGRycy9kb3ducmV2LnhtbERPTWsCMRC9F/ofwhR6KZq1lVVWo5RS&#10;i3jrWu/DZtwsJpMlSXX9901B8DaP9znL9eCsOFOInWcFk3EBgrjxuuNWwc9+M5qDiAlZo/VMCq4U&#10;Yb16fFhipf2Fv+lcp1bkEI4VKjAp9ZWUsTHkMI59T5y5ow8OU4ahlTrgJYc7K1+LopQOO84NBnv6&#10;MNSc6l+n4G122G9P9sXsNtGZzy9bN2W4KvX8NLwvQCQa0l18c291nj+ZlvD/TT5Br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2Zg8IAAADdAAAADwAAAAAAAAAAAAAA&#10;AAChAgAAZHJzL2Rvd25yZXYueG1sUEsFBgAAAAAEAAQA+QAAAJADAAAAAA==&#10;" strokeweight="0"/>
                  <v:line id="Line 1144" o:spid="_x0000_s2168" style="position:absolute;visibility:visible;mso-wrap-style:square" from="3958,2215" to="3958,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n0asQAAADdAAAADwAAAGRycy9kb3ducmV2LnhtbERPS2vCQBC+F/wPywi91U1K1TRmlVJa&#10;rDdfgR6H7JgsZmdDdqvx33eFQm/z8T2nWA22FRfqvXGsIJ0kIIgrpw3XCo6Hz6cMhA/IGlvHpOBG&#10;HlbL0UOBuXZX3tFlH2oRQ9jnqKAJocul9FVDFv3EdcSRO7neYoiwr6Xu8RrDbSufk2QmLRqODQ12&#10;9N5Qdd7/WAVmO1tPN/PytZQf65B+Z+fM2KNSj+PhbQEi0BD+xX/uLx3npy9zuH8TT5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mfRqxAAAAN0AAAAPAAAAAAAAAAAA&#10;AAAAAKECAABkcnMvZG93bnJldi54bWxQSwUGAAAAAAQABAD5AAAAkgMAAAAA&#10;" strokeweight="0"/>
                  <v:line id="Line 1145" o:spid="_x0000_s2169" style="position:absolute;visibility:visible;mso-wrap-style:square" from="3958,2215" to="3990,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ZgGMYAAADdAAAADwAAAGRycy9kb3ducmV2LnhtbESPQU/DMAyF75P4D5GRuG1pERulLJsQ&#10;Yhq7jbJJHK3GtNEap2rCVv49PiDtZus9v/d5uR59p840RBfYQD7LQBHXwTpuDBw+N9MCVEzIFrvA&#10;ZOCXIqxXN5MlljZc+IPOVWqUhHAs0UCbUl9qHeuWPMZZ6IlF+w6DxyTr0Gg74EXCfafvs2yhPTqW&#10;hhZ7em2pPlU/3oDbL7bz3ePx6ajftin/Kk6F8wdj7m7Hl2dQicZ0Nf9fv1vBzx8EV76REfTq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AGYBjGAAAA3QAAAA8AAAAAAAAA&#10;AAAAAAAAoQIAAGRycy9kb3ducmV2LnhtbFBLBQYAAAAABAAEAPkAAACUAwAAAAA=&#10;" strokeweight="0"/>
                  <v:rect id="Rectangle 1146" o:spid="_x0000_s2170" style="position:absolute;left:3920;top:7256;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jAcAA&#10;AADdAAAADwAAAGRycy9kb3ducmV2LnhtbERP24rCMBB9F/yHMIJvmiqyuNUoIgi6+GLdDxia6QWT&#10;SUmytvv3ZkHYtzmc62z3gzXiST60jhUs5hkI4tLplmsF3/fTbA0iRGSNxjEp+KUA+914tMVcu55v&#10;9CxiLVIIhxwVNDF2uZShbMhimLuOOHGV8xZjgr6W2mOfwq2Ryyz7kBZbTg0NdnRsqHwUP1aBvBen&#10;fl0Yn7mvZXU1l/OtIqfUdDIcNiAiDfFf/HafdZq/WH3C3zfpB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3+jAc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147" o:spid="_x0000_s2171" style="position:absolute;left:4378;top:6676;width:338;height:1833;visibility:visible;mso-wrap-style:square;v-text-anchor:top" coordsize="338,1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H2i8YA&#10;AADdAAAADwAAAGRycy9kb3ducmV2LnhtbESPzW7CQAyE70h9h5Ur9QaboBahwIKqqqgVB/4fwGRN&#10;EjXrTbMLSd++PiBxszXjmc/zZe9qdaM2VJ4NpKMEFHHubcWFgdNxNZyCChHZYu2ZDPxRgOXiaTDH&#10;zPqO93Q7xEJJCIcMDZQxNpnWIS/JYRj5hli0i28dRlnbQtsWOwl3tR4nyUQ7rFgaSmzoo6T853B1&#10;BsbdcbXb52ebvn5u1+nv5ste12zMy3P/PgMVqY8P8/362wp++ib88o2MoB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H2i8YAAADdAAAADwAAAAAAAAAAAAAAAACYAgAAZHJz&#10;L2Rvd25yZXYueG1sUEsFBgAAAAAEAAQA9QAAAIsDAAAAAA==&#10;" path="m261,1833r77,l338,1114,,e" filled="f" strokecolor="#903" strokeweight="17e-5mm">
                    <v:stroke dashstyle="1 1"/>
                    <v:path arrowok="t" o:connecttype="custom" o:connectlocs="261,1833;338,1833;338,1114;0,0" o:connectangles="0,0,0,0"/>
                  </v:shape>
                  <v:line id="Line 1148" o:spid="_x0000_s2172" style="position:absolute;flip:x;visibility:visible;mso-wrap-style:square" from="4366,6676" to="4378,6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1ONL8AAADdAAAADwAAAGRycy9kb3ducmV2LnhtbERPy6rCMBDdC/5DGMGNaFqvSqlGEcGL&#10;Wx8fMDRjW2wmoYm1/r25cMHdHM5zNrveNKKj1teWFaSzBARxYXXNpYLb9TjNQPiArLGxTAre5GG3&#10;HQ42mGv74jN1l1CKGMI+RwVVCC6X0hcVGfQz64gjd7etwRBhW0rd4iuGm0bOk2QlDdYcGyp0dKio&#10;eFyeRsHht+H+x2VnntjFZHFyko9Jp9R41O/XIAL14Sv+d590nJ8uU/j7Jp4gt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GI1ONL8AAADdAAAADwAAAAAAAAAAAAAAAACh&#10;AgAAZHJzL2Rvd25yZXYueG1sUEsFBgAAAAAEAAQA+QAAAI0DAAAAAA==&#10;" strokecolor="#903" strokeweight="17e-5mm"/>
                  <v:line id="Line 1149" o:spid="_x0000_s2173" style="position:absolute;visibility:visible;mso-wrap-style:square" from="4378,6676" to="4417,6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8mucMAAADdAAAADwAAAGRycy9kb3ducmV2LnhtbERP22rCQBB9F/yHZYS+SN0oWiR1FSkW&#10;FPTBywcM2WmSmp1Ns6PGfn1XEPo2h3Od2aJ1lbpSE0rPBoaDBBRx5m3JuYHT8fN1CioIssXKMxm4&#10;U4DFvNuZYWr9jfd0PUiuYgiHFA0UInWqdcgKchgGviaO3JdvHEqETa5tg7cY7io9SpI37bDk2FBg&#10;TR8FZefDxRn4sdsx7vr73+9j345XrduUIhtjXnrt8h2UUCv/4qd7beP84WQEj2/iCXr+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PJrnDAAAA3QAAAA8AAAAAAAAAAAAA&#10;AAAAoQIAAGRycy9kb3ducmV2LnhtbFBLBQYAAAAABAAEAPkAAACRAwAAAAA=&#10;" strokecolor="#903" strokeweight="17e-5mm"/>
                  <v:line id="Line 1150" o:spid="_x0000_s2174" style="position:absolute;visibility:visible;mso-wrap-style:square" from="4226,2215" to="4226,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tktMMAAADdAAAADwAAAGRycy9kb3ducmV2LnhtbERPTWvCQBC9F/wPyxS86SYWNY2uIlKx&#10;valV8Dhkp8lidjZkV43/vlsQepvH+5z5srO1uFHrjWMF6TABQVw4bbhUcPzeDDIQPiBrrB2Tggd5&#10;WC56L3PMtbvznm6HUIoYwj5HBVUITS6lLyqy6IeuIY7cj2sthgjbUuoW7zHc1nKUJBNp0XBsqLCh&#10;dUXF5XC1Csxush1/TU/vJ/mxDek5u2TGHpXqv3arGYhAXfgXP92fOs5Px2/w9008QS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t7ZLTDAAAA3QAAAA8AAAAAAAAAAAAA&#10;AAAAoQIAAGRycy9kb3ducmV2LnhtbFBLBQYAAAAABAAEAPkAAACRAwAAAAA=&#10;" strokeweight="0"/>
                  <v:line id="Line 1151" o:spid="_x0000_s2175" style="position:absolute;visibility:visible;mso-wrap-style:square" from="4226,2215" to="4251,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L8wMMAAADdAAAADwAAAGRycy9kb3ducmV2LnhtbERPTWvCQBC9F/wPyxS86SZSNY2uIlKx&#10;valV8Dhkp8lidjZkV43/vlsQepvH+5z5srO1uFHrjWMF6TABQVw4bbhUcPzeDDIQPiBrrB2Tggd5&#10;WC56L3PMtbvznm6HUIoYwj5HBVUITS6lLyqy6IeuIY7cj2sthgjbUuoW7zHc1nKUJBNp0XBsqLCh&#10;dUXF5XC1Csxush1/TU/vJ/mxDek5u2TGHpXqv3arGYhAXfgXP92fOs5Px2/w9008QS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SS/MDDAAAA3QAAAA8AAAAAAAAAAAAA&#10;AAAAoQIAAGRycy9kb3ducmV2LnhtbFBLBQYAAAAABAAEAPkAAACRAwAAAAA=&#10;" strokeweight="0"/>
                  <v:line id="Line 1152" o:spid="_x0000_s2176" style="position:absolute;flip:x;visibility:visible;mso-wrap-style:square" from="4232,2221" to="4251,2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IuHMUAAADdAAAADwAAAGRycy9kb3ducmV2LnhtbERPTWsCMRC9F/wPYQRvNatgK1ujiKKU&#10;gi1qPfQ2bqa7i5vJkkQ3/femUOhtHu9zZotoGnEj52vLCkbDDARxYXXNpYLP4+ZxCsIHZI2NZVLw&#10;Qx4W897DDHNtO97T7RBKkULY56igCqHNpfRFRQb90LbEifu2zmBI0JVSO+xSuGnkOMuepMGaU0OF&#10;La0qKi6Hq1Gwf3/ms9te4yWeu93H16l8O62XSg36cfkCIlAM/+I/96tO80eTCfx+k06Q8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IuHMUAAADdAAAADwAAAAAAAAAA&#10;AAAAAAChAgAAZHJzL2Rvd25yZXYueG1sUEsFBgAAAAAEAAQA+QAAAJMDAAAAAA==&#10;" strokeweight="0"/>
                  <v:line id="Line 1153" o:spid="_x0000_s2177" style="position:absolute;flip:y;visibility:visible;mso-wrap-style:square" from="4232,2221" to="4232,2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Cwa8UAAADdAAAADwAAAGRycy9kb3ducmV2LnhtbERPS2sCMRC+F/wPYYTeataCVlajiFIp&#10;hbb4OngbN+Pu4mayJNFN/31TKPQ2H99zZotoGnEn52vLCoaDDARxYXXNpYLD/vVpAsIHZI2NZVLw&#10;TR4W897DDHNtO97SfRdKkULY56igCqHNpfRFRQb9wLbEibtYZzAk6EqpHXYp3DTyOcvG0mDNqaHC&#10;llYVFdfdzSjYfr7w2W1u8RrP3cfX6Vi+H9dLpR77cTkFESiGf/Gf+02n+cPRGH6/SSfI+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PCwa8UAAADdAAAADwAAAAAAAAAA&#10;AAAAAAChAgAAZHJzL2Rvd25yZXYueG1sUEsFBgAAAAAEAAQA+QAAAJMDAAAAAA==&#10;" strokeweight="0"/>
                  <v:line id="Line 1154" o:spid="_x0000_s2178" style="position:absolute;visibility:visible;mso-wrap-style:square" from="4226,2215" to="4257,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Bit8IAAADdAAAADwAAAGRycy9kb3ducmV2LnhtbERPS4vCMBC+L+x/CLPgbU0rqLUaZVkU&#10;3dv6Ao9DM7bBZlKaqPXfm4UFb/PxPWe26GwtbtR641hB2k9AEBdOGy4VHParzwyED8gaa8ek4EEe&#10;FvP3txnm2t15S7ddKEUMYZ+jgiqEJpfSFxVZ9H3XEEfu7FqLIcK2lLrFewy3tRwkyUhaNBwbKmzo&#10;u6LisrtaBeZ3tB7+jI+To1yuQ3rKLpmxB6V6H93XFESgLrzE/+6NjvPT4Rj+voknyP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EBit8IAAADdAAAADwAAAAAAAAAAAAAA&#10;AAChAgAAZHJzL2Rvd25yZXYueG1sUEsFBgAAAAAEAAQA+QAAAJADAAAAAA==&#10;" strokeweight="0"/>
                  <v:line id="Line 1155" o:spid="_x0000_s2179" style="position:absolute;visibility:visible;mso-wrap-style:square" from="4226,2234" to="4226,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2xcYAAADdAAAADwAAAGRycy9kb3ducmV2LnhtbESPQWvCQBCF70L/wzJCb7pJQU2jq5TS&#10;YntTq+BxyI7JYnY2ZLea/vvOodDbDO/Ne9+sNoNv1Y366AIbyKcZKOIqWMe1gePX+6QAFROyxTYw&#10;GfihCJv1w2iFpQ133tPtkGolIRxLNNCk1JVax6ohj3EaOmLRLqH3mGTta217vEu4b/VTls21R8fS&#10;0GBHrw1V18O3N+B28+3sc3F6Pum3bcrPxbVw/mjM43h4WYJKNKR/89/1hxX8fCa48o2MoN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f9sXGAAAA3QAAAA8AAAAAAAAA&#10;AAAAAAAAoQIAAGRycy9kb3ducmV2LnhtbFBLBQYAAAAABAAEAPkAAACUAwAAAAA=&#10;" strokeweight="0"/>
                  <v:line id="Line 1156" o:spid="_x0000_s2180" style="position:absolute;visibility:visible;mso-wrap-style:square" from="4232,2215" to="4232,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NTXsIAAADdAAAADwAAAGRycy9kb3ducmV2LnhtbERPS4vCMBC+L/gfwgh7W9MuqLVrFFl2&#10;UW8+YY9DM7bBZlKarNZ/bwTB23x8z5nOO1uLC7XeOFaQDhIQxIXThksFh/3vRwbCB2SNtWNScCMP&#10;81nvbYq5dlfe0mUXShFD2OeooAqhyaX0RUUW/cA1xJE7udZiiLAtpW7xGsNtLT+TZCQtGo4NFTb0&#10;XVFx3v1bBWYzWg7X4+PkKH+WIf3LzpmxB6Xe+93iC0SgLrzET/dKx/npcAKPb+IJcn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pNTXsIAAADdAAAADwAAAAAAAAAAAAAA&#10;AAChAgAAZHJzL2Rvd25yZXYueG1sUEsFBgAAAAAEAAQA+QAAAJADAAAAAA==&#10;" strokeweight="0"/>
                  <v:line id="Line 1157" o:spid="_x0000_s2181" style="position:absolute;visibility:visible;mso-wrap-style:square" from="4226,2221" to="4257,2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UwfsYAAADdAAAADwAAAGRycy9kb3ducmV2LnhtbESPQWvCQBCF7wX/wzJCb3UToWkaXaUU&#10;i+2ttQo9DtkxWczOhuxW03/fOQjeZnhv3vtmuR59p840RBfYQD7LQBHXwTpuDOy/3x5KUDEhW+wC&#10;k4E/irBeTe6WWNlw4S8671KjJIRjhQbalPpK61i35DHOQk8s2jEMHpOsQ6PtgBcJ952eZ1mhPTqW&#10;hhZ7em2pPu1+vQH3WWwfP54Ozwe92ab8pzyVzu+NuZ+OLwtQicZ0M1+v363g54Xwyzcygl7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FMH7GAAAA3QAAAA8AAAAAAAAA&#10;AAAAAAAAoQIAAGRycy9kb3ducmV2LnhtbFBLBQYAAAAABAAEAPkAAACUAwAAAAA=&#10;" strokeweight="0"/>
                  <v:line id="Line 1158" o:spid="_x0000_s2182" style="position:absolute;visibility:visible;mso-wrap-style:square" from="4226,2221" to="4257,2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mV5cMAAADdAAAADwAAAGRycy9kb3ducmV2LnhtbERPS2vCQBC+F/oflil4q5sIpml0FRGL&#10;9VZf0OOQHZPF7GzIbjX9964geJuP7znTeW8bcaHOG8cK0mECgrh02nCl4LD/es9B+ICssXFMCv7J&#10;w3z2+jLFQrsrb+myC5WIIewLVFCH0BZS+rImi37oWuLInVxnMUTYVVJ3eI3htpGjJMmkRcOxocaW&#10;ljWV592fVWB+svV483H8PMrVOqS/+Tk39qDU4K1fTEAE6sNT/HB/6zg/zVK4fxNPkLM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qJleXDAAAA3QAAAA8AAAAAAAAAAAAA&#10;AAAAoQIAAGRycy9kb3ducmV2LnhtbFBLBQYAAAAABAAEAPkAAACRAwAAAAA=&#10;" strokeweight="0"/>
                  <v:line id="Line 1159" o:spid="_x0000_s2183" style="position:absolute;visibility:visible;mso-wrap-style:square" from="4232,2215" to="4232,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sLksMAAADdAAAADwAAAGRycy9kb3ducmV2LnhtbERPTWvCQBC9F/wPyxS81U0E0zS6iojF&#10;eqtWweOQnSaL2dmQ3Wr6711B8DaP9zmzRW8bcaHOG8cK0lECgrh02nCl4PDz+ZaD8AFZY+OYFPyT&#10;h8V88DLDQrsr7+iyD5WIIewLVFCH0BZS+rImi37kWuLI/brOYoiwq6Tu8BrDbSPHSZJJi4ZjQ40t&#10;rWoqz/s/q8B8Z5vJ9v34cZTrTUhP+Tk39qDU8LVfTkEE6sNT/HB/6Tg/zcZw/yaeIO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bC5LDAAAA3QAAAA8AAAAAAAAAAAAA&#10;AAAAoQIAAGRycy9kb3ducmV2LnhtbFBLBQYAAAAABAAEAPkAAACRAwAAAAA=&#10;" strokeweight="0"/>
                  <v:line id="Line 1160" o:spid="_x0000_s2184" style="position:absolute;visibility:visible;mso-wrap-style:square" from="4232,2215" to="4232,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euCcMAAADdAAAADwAAAGRycy9kb3ducmV2LnhtbERPS2vCQBC+F/wPywje6iZKY4yuImKx&#10;vbU+wOOQHZPF7GzIbjX9991Cobf5+J6zXPe2EXfqvHGsIB0nIIhLpw1XCk7H1+cchA/IGhvHpOCb&#10;PKxXg6clFto9+JPuh1CJGMK+QAV1CG0hpS9rsujHriWO3NV1FkOEXSV1h48Ybhs5SZJMWjQcG2ps&#10;aVtTeTt8WQXmI9u/vM/O87Pc7UN6yW+5sSelRsN+swARqA//4j/3m47z02wKv9/EE+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UXrgnDAAAA3QAAAA8AAAAAAAAAAAAA&#10;AAAAoQIAAGRycy9kb3ducmV2LnhtbFBLBQYAAAAABAAEAPkAAACRAwAAAAA=&#10;" strokeweight="0"/>
                  <v:line id="Line 1161" o:spid="_x0000_s2185" style="position:absolute;visibility:visible;mso-wrap-style:square" from="4226,2215" to="4257,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42fcMAAADdAAAADwAAAGRycy9kb3ducmV2LnhtbERPS2vCQBC+F/wPywje6iZiY4yuImKx&#10;vbU+wOOQHZPF7GzIbjX9991Cobf5+J6zXPe2EXfqvHGsIB0nIIhLpw1XCk7H1+cchA/IGhvHpOCb&#10;PKxXg6clFto9+JPuh1CJGMK+QAV1CG0hpS9rsujHriWO3NV1FkOEXSV1h48Ybhs5SZJMWjQcG2ps&#10;aVtTeTt8WQXmI9u/vM/O87Pc7UN6yW+5sSelRsN+swARqA//4j/3m47z02wKv9/EE+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r+Nn3DAAAA3QAAAA8AAAAAAAAAAAAA&#10;AAAAoQIAAGRycy9kb3ducmV2LnhtbFBLBQYAAAAABAAEAPkAAACRAwAAAAA=&#10;" strokeweight="0"/>
                  <v:line id="Line 1162" o:spid="_x0000_s2186" style="position:absolute;visibility:visible;mso-wrap-style:square" from="4226,2221" to="4257,2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KT5sMAAADdAAAADwAAAGRycy9kb3ducmV2LnhtbERPTWvCQBC9F/wPyxR6q5sIpml0FZEW&#10;9VatgschO00Ws7Mhu9X4711B8DaP9znTeW8bcabOG8cK0mECgrh02nClYP/7/Z6D8AFZY+OYFFzJ&#10;w3w2eJliod2Ft3TehUrEEPYFKqhDaAspfVmTRT90LXHk/lxnMUTYVVJ3eInhtpGjJMmkRcOxocaW&#10;ljWVp92/VWB+stV483H4PMivVUiP+Sk3dq/U22u/mIAI1Ien+OFe6zg/zcZw/yaeIG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Wyk+bDAAAA3QAAAA8AAAAAAAAAAAAA&#10;AAAAoQIAAGRycy9kb3ducmV2LnhtbFBLBQYAAAAABAAEAPkAAACRAwAAAAA=&#10;" strokeweight="0"/>
                  <v:line id="Line 1163" o:spid="_x0000_s2187" style="position:absolute;visibility:visible;mso-wrap-style:square" from="4226,2215" to="4226,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WANkcMAAADdAAAADwAAAGRycy9kb3ducmV2LnhtbERPS2vCQBC+F/oflil4q5sIpml0FRGL&#10;9VZf0OOQHZPF7GzIbjX9964geJuP7znTeW8bcaHOG8cK0mECgrh02nCl4LD/es9B+ICssXFMCv7J&#10;w3z2+jLFQrsrb+myC5WIIewLVFCH0BZS+rImi37oWuLInVxnMUTYVVJ3eI3htpGjJMmkRcOxocaW&#10;ljWV592fVWB+svV483H8PMrVOqS/+Tk39qDU4K1fTEAE6sNT/HB/6zg/zTK4fxNPkLM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VgDZHDAAAA3QAAAA8AAAAAAAAAAAAA&#10;AAAAoQIAAGRycy9kb3ducmV2LnhtbFBLBQYAAAAABAAEAPkAAACRAwAAAAA=&#10;" strokeweight="0"/>
                  <v:line id="Line 1164" o:spid="_x0000_s2188" style="position:absolute;flip:x;visibility:visible;mso-wrap-style:square" from="4226,2215" to="4257,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DfTcQAAADdAAAADwAAAGRycy9kb3ducmV2LnhtbERPTWsCMRC9F/wPYYTealYPKlujSEUp&#10;ghVtPfQ2bqa7i5vJkkQ3/fdNQfA2j/c5s0U0jbiR87VlBcNBBoK4sLrmUsHX5/plCsIHZI2NZVLw&#10;Sx4W897TDHNtOz7Q7RhKkULY56igCqHNpfRFRQb9wLbEifuxzmBI0JVSO+xSuGnkKMvG0mDNqaHC&#10;lt4qKi7Hq1Fw+Jjw2W2u8RLP3W7/fSq3p9VSqed+XL6CCBTDQ3x3v+s0fziewP836QQ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0N9NxAAAAN0AAAAPAAAAAAAAAAAA&#10;AAAAAKECAABkcnMvZG93bnJldi54bWxQSwUGAAAAAAQABAD5AAAAkgMAAAAA&#10;" strokeweight="0"/>
                  <v:line id="Line 1165" o:spid="_x0000_s2189" style="position:absolute;visibility:visible;mso-wrap-style:square" from="4232,2221" to="4264,2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0BsMAAADdAAAADwAAAGRycy9kb3ducmV2LnhtbESPQW/CMAyF70j8h8hIu0EKBwQdAU0I&#10;pF0HCK6m8ZpqjVOSDLr9enyYtJut9/ze59Wm9626U0xNYAPTSQGKuAq24drA6bgfL0CljGyxDUwG&#10;fijBZj0crLC04cEfdD/kWkkIpxINuJy7UutUOfKYJqEjFu0zRI9Z1lhrG/Eh4b7Vs6KYa48NS4PD&#10;jraOqq/Dtzdw7fDm6t/d8tLiIp+3t3Tex8qYl1H/9goqU5//zX/X71bwp3PBlW9kBL1+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w/9AbDAAAA3QAAAA8AAAAAAAAAAAAA&#10;AAAAoQIAAGRycy9kb3ducmV2LnhtbFBLBQYAAAAABAAEAPkAAACRAwAAAAA=&#10;" strokeweight="36e-5mm"/>
                  <v:line id="Line 1166" o:spid="_x0000_s2190" style="position:absolute;flip:x y;visibility:visible;mso-wrap-style:square" from="4232,2221" to="4264,2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dRkcIAAADdAAAADwAAAGRycy9kb3ducmV2LnhtbERPTWsCMRC9F/ofwgi9FM3awlpXo5RS&#10;i3hzrfdhM24Wk8mSpLr++6ZQ8DaP9znL9eCsuFCInWcF00kBgrjxuuNWwfdhM34DEROyRuuZFNwo&#10;wnr1+LDESvsr7+lSp1bkEI4VKjAp9ZWUsTHkME58T5y5kw8OU4ahlTrgNYc7K1+KopQOO84NBnv6&#10;MNSc6x+n4HV2PGzP9tnsNtGZzy9bN2W4KfU0Gt4XIBIN6S7+d291nj8t5/D3TT5Br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CdRkcIAAADdAAAADwAAAAAAAAAAAAAA&#10;AAChAgAAZHJzL2Rvd25yZXYueG1sUEsFBgAAAAAEAAQA+QAAAJADAAAAAA==&#10;" strokeweight="0"/>
                  <v:line id="Line 1167" o:spid="_x0000_s2191" style="position:absolute;flip:x y;visibility:visible;mso-wrap-style:square" from="4232,2215" to="4264,2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Ru0cUAAADdAAAADwAAAGRycy9kb3ducmV2LnhtbESPQWsCMRCF7wX/Q5iCl1KztqBlaxQp&#10;VaS3rvY+bKabxWSyJKmu/75zKPQ2w3vz3jerzRi8ulDKfWQD81kFiriNtufOwOm4e3wBlQuyRR+Z&#10;DNwow2Y9uVthbeOVP+nSlE5JCOcaDbhShlrr3DoKmGdxIBbtO6aARdbUaZvwKuHB66eqWuiAPUuD&#10;w4HeHLXn5icYeF5+HQ9n/+A+djm4971v2kW6GTO9H7evoAqN5d/8d32wgj9fCr98IyPo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MRu0cUAAADdAAAADwAAAAAAAAAA&#10;AAAAAAChAgAAZHJzL2Rvd25yZXYueG1sUEsFBgAAAAAEAAQA+QAAAJMDAAAAAA==&#10;" strokeweight="0"/>
                  <v:line id="Line 1168" o:spid="_x0000_s2192" style="position:absolute;flip:x y;visibility:visible;mso-wrap-style:square" from="4232,2221" to="4264,2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4jLSsEAAADdAAAADwAAAGRycy9kb3ducmV2LnhtbERPTWsCMRC9F/wPYQQvpWbXgpatUUqp&#10;It666n3YTDeLyWRJUl3/vSkIvc3jfc5yPTgrLhRi51lBOS1AEDded9wqOB42L28gYkLWaD2TghtF&#10;WK9GT0ustL/yN13q1IocwrFCBSalvpIyNoYcxqnviTP344PDlGFopQ54zeHOyllRzKXDjnODwZ4+&#10;DTXn+tcpeF2cDruzfTb7TXTma2vrZh5uSk3Gw8c7iERD+hc/3Dud55eLEv6+ySfI1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iMtKwQAAAN0AAAAPAAAAAAAAAAAAAAAA&#10;AKECAABkcnMvZG93bnJldi54bWxQSwUGAAAAAAQABAD5AAAAjwMAAAAA&#10;" strokeweight="0"/>
                  <v:line id="Line 1169" o:spid="_x0000_s2193" style="position:absolute;flip:x y;visibility:visible;mso-wrap-style:square" from="4232,2221" to="4264,2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pVPcEAAADdAAAADwAAAGRycy9kb3ducmV2LnhtbERPTWsCMRC9F/wPYYReima1oLIaRUoV&#10;6a2r3ofNuFlMJkuS6vrvTaHQ2zze56w2vbPiRiG2nhVMxgUI4trrlhsFp+NutAARE7JG65kUPCjC&#10;Zj14WWGp/Z2/6ValRuQQjiUqMCl1pZSxNuQwjn1HnLmLDw5ThqGROuA9hzsrp0Uxkw5bzg0GO/ow&#10;VF+rH6fgfX4+Hq72zXztojOfe1vVs/BQ6nXYb5cgEvXpX/znPug8fzKfwu83+QS5f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WlU9wQAAAN0AAAAPAAAAAAAAAAAAAAAA&#10;AKECAABkcnMvZG93bnJldi54bWxQSwUGAAAAAAQABAD5AAAAjwMAAAAA&#10;" strokeweight="0"/>
                  <v:line id="Line 1170" o:spid="_x0000_s2194" style="position:absolute;flip:x y;visibility:visible;mso-wrap-style:square" from="4226,2221" to="4264,22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bwpsEAAADdAAAADwAAAGRycy9kb3ducmV2LnhtbERPTWsCMRC9C/0PYQq9iGZVUFmNUooW&#10;6c1V78NmullMJkuS6vrvm0LB2zze56y3vbPiRiG2nhVMxgUI4trrlhsF59N+tAQRE7JG65kUPCjC&#10;dvMyWGOp/Z2PdKtSI3IIxxIVmJS6UspYG3IYx74jzty3Dw5ThqGROuA9hzsrp0Uxlw5bzg0GO/ow&#10;VF+rH6dgtricDlc7NF/76Mzu01b1PDyUenvt31cgEvXpKf53H3SeP1nM4O+bfILc/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4FvCmwQAAAN0AAAAPAAAAAAAAAAAAAAAA&#10;AKECAABkcnMvZG93bnJldi54bWxQSwUGAAAAAAQABAD5AAAAjwMAAAAA&#10;" strokeweight="0"/>
                  <v:line id="Line 1171" o:spid="_x0000_s2195" style="position:absolute;flip:x y;visibility:visible;mso-wrap-style:square" from="4238,2221" to="4270,2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9o0sIAAADdAAAADwAAAGRycy9kb3ducmV2LnhtbERPTWsCMRC9C/0PYQq9SM3aispqFJFa&#10;xJtrvQ+bcbOYTJYk1fXfN4VCb/N4n7Nc986KG4XYelYwHhUgiGuvW24UfJ12r3MQMSFrtJ5JwYMi&#10;rFdPgyWW2t/5SLcqNSKHcCxRgUmpK6WMtSGHceQ74sxdfHCYMgyN1AHvOdxZ+VYUU+mw5dxgsKOt&#10;ofpafTsF77PzaX+1Q3PYRWc+Pm1VT8NDqZfnfrMAkahP/+I/917n+ePZBH6/ySfI1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9o0sIAAADdAAAADwAAAAAAAAAAAAAA&#10;AAChAgAAZHJzL2Rvd25yZXYueG1sUEsFBgAAAAAEAAQA+QAAAJADAAAAAA==&#10;" strokeweight="0"/>
                  <v:line id="Line 1172" o:spid="_x0000_s2196" style="position:absolute;visibility:visible;mso-wrap-style:square" from="4226,2215" to="4226,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sFO8IAAADdAAAADwAAAGRycy9kb3ducmV2LnhtbERPS4vCMBC+L+x/CLPgbU0rqLUaZVkU&#10;3dv6Ao9DM7bBZlKaqPXfm4UFb/PxPWe26GwtbtR641hB2k9AEBdOGy4VHParzwyED8gaa8ek4EEe&#10;FvP3txnm2t15S7ddKEUMYZ+jgiqEJpfSFxVZ9H3XEEfu7FqLIcK2lLrFewy3tRwkyUhaNBwbKmzo&#10;u6LisrtaBeZ3tB7+jI+To1yuQ3rKLpmxB6V6H93XFESgLrzE/+6NjvPT8RD+voknyP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GsFO8IAAADdAAAADwAAAAAAAAAAAAAA&#10;AAChAgAAZHJzL2Rvd25yZXYueG1sUEsFBgAAAAAEAAQA+QAAAJADAAAAAA==&#10;" strokeweight="0"/>
                  <v:line id="Line 1173" o:spid="_x0000_s2197" style="position:absolute;visibility:visible;mso-wrap-style:square" from="4226,2215" to="4257,2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mbTMMAAADdAAAADwAAAGRycy9kb3ducmV2LnhtbERPTWvCQBC9C/6HZQq96SZCYxpdRaTF&#10;elOr4HHITpPF7GzIbjX9911B8DaP9znzZW8bcaXOG8cK0nECgrh02nCl4Pj9OcpB+ICssXFMCv7I&#10;w3IxHMyx0O7Ge7oeQiViCPsCFdQhtIWUvqzJoh+7ljhyP66zGCLsKqk7vMVw28hJkmTSouHYUGNL&#10;65rKy+HXKjC7bPO2nZ7eT/JjE9JzfsmNPSr1+tKvZiAC9eEpfri/dJyfTjO4fxNPkI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C5m0zDAAAA3QAAAA8AAAAAAAAAAAAA&#10;AAAAoQIAAGRycy9kb3ducmV2LnhtbFBLBQYAAAAABAAEAPkAAACRAwAAAAA=&#10;" strokeweight="0"/>
                  <v:rect id="Rectangle 1174" o:spid="_x0000_s2198" style="position:absolute;left:4302;top:7631;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BYVb8A&#10;AADdAAAADwAAAGRycy9kb3ducmV2LnhtbERPzYrCMBC+L/gOYQRva6oHlWoUEQRX9mL1AYZm+oPJ&#10;pCTRdt/eLAje5uP7nc1usEY8yYfWsYLZNANBXDrdcq3gdj1+r0CEiKzROCYFfxRgtx19bTDXrucL&#10;PYtYixTCIUcFTYxdLmUoG7IYpq4jTlzlvMWYoK+l9tincGvkPMsW0mLLqaHBjg4NlffiYRXIa3Hs&#10;V4XxmTvPq1/zc7pU5JSajIf9GkSkIX7Eb/dJp/mz5RL+v0knyO0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wFhVvwAAAN0AAAAPAAAAAAAAAAAAAAAAAJgCAABkcnMvZG93bnJl&#10;di54bWxQSwUGAAAAAAQABAD1AAAAhAM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175" o:spid="_x0000_s2199" style="position:absolute;left:4582;top:6664;width:961;height:1960;visibility:visible;mso-wrap-style:square;v-text-anchor:top" coordsize="961,1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xLOMQA&#10;AADdAAAADwAAAGRycy9kb3ducmV2LnhtbESPQW/CMAyF75P4D5GRdhtpmbTRQkAIAdplhwE/wDQm&#10;rWicqglQ/v18mLSbrff83ufFavCtulMfm8AG8kkGirgKtmFn4HTcvc1AxYRssQ1MBp4UYbUcvSyw&#10;tOHBP3Q/JKckhGOJBuqUulLrWNXkMU5CRyzaJfQek6y907bHh4T7Vk+z7EN7bFgaauxoU1N1Pdy8&#10;AbfNsShudhN3e/d+Pq2/uyKzxryOh/UcVKIh/Zv/rr+s4OefgivfyAh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sSzjEAAAA3QAAAA8AAAAAAAAAAAAAAAAAmAIAAGRycy9k&#10;b3ducmV2LnhtbFBLBQYAAAAABAAEAPUAAACJAwAAAAA=&#10;" path="m961,1960r-496,l465,541r-401,l,e" filled="f" strokecolor="#903" strokeweight="17e-5mm">
                    <v:stroke dashstyle="1 1"/>
                    <v:path arrowok="t" o:connecttype="custom" o:connectlocs="961,1960;465,1960;465,541;64,541;0,0" o:connectangles="0,0,0,0,0"/>
                  </v:shape>
                  <v:line id="Line 1176" o:spid="_x0000_s2200" style="position:absolute;flip:x;visibility:visible;mso-wrap-style:square" from="4563,6664" to="4582,6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4eUsAAAADdAAAADwAAAGRycy9kb3ducmV2LnhtbERPzYrCMBC+C75DGMGLaKorq3abigiK&#10;V+s+wNCMbdlmEppYu2+/ERa8zcf3O9l+MK3oqfONZQXLRQKCuLS64UrB9+0034LwAVlja5kU/JKH&#10;fT4eZZhq++Qr9UWoRAxhn6KCOgSXSunLmgz6hXXEkbvbzmCIsKuk7vAZw00rV0nyKQ02HBtqdHSs&#10;qfwpHkbB8dzy8OG2V57Z9Wx9cZJPSa/UdDIcvkAEGsJb/O++6Dh/udnB65t4gsz/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1OHlLAAAAA3QAAAA8AAAAAAAAAAAAAAAAA&#10;oQIAAGRycy9kb3ducmV2LnhtbFBLBQYAAAAABAAEAPkAAACOAwAAAAA=&#10;" strokecolor="#903" strokeweight="17e-5mm"/>
                  <v:line id="Line 1177" o:spid="_x0000_s2201" style="position:absolute;visibility:visible;mso-wrap-style:square" from="4582,6664" to="4614,67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ExEscAAADdAAAADwAAAGRycy9kb3ducmV2LnhtbESP3WoCQQyF7wt9hyGF3ojOWqTI6iil&#10;tFDBXvjzAGEn7q7uZLY7qW59+uZC8C7hnJzzZb7sQ2PO1KU6soPxKANDXERfc+lgv/scTsEkQfbY&#10;RCYHf5RguXh8mGPu44U3dN5KaTSEU44OKpE2tzYVFQVMo9gSq3aIXUDRtSut7/Ci4aGxL1n2agPW&#10;rA0VtvReUXHa/gYHP349we/B5nrcDfzkow+rWmTl3PNT/zYDI9TL3Xy7/vKKP54qv36jI9jF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cTESxwAAAN0AAAAPAAAAAAAA&#10;AAAAAAAAAKECAABkcnMvZG93bnJldi54bWxQSwUGAAAAAAQABAD5AAAAlQMAAAAA&#10;" strokecolor="#903" strokeweight="17e-5mm"/>
                  <v:rect id="Rectangle 1178" o:spid="_x0000_s2202" style="position:absolute;left:4690;top:7714;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AVncAA&#10;AADdAAAADwAAAGRycy9kb3ducmV2LnhtbERPzYrCMBC+C75DGGFvmtbDUrpGEUHQxYt1H2Bopj9s&#10;MilJtN23N4Kwt/n4fmezm6wRD/Khd6wgX2UgiGune24V/NyOywJEiMgajWNS8EcBdtv5bIOldiNf&#10;6VHFVqQQDiUq6GIcSilD3ZHFsHIDceIa5y3GBH0rtccxhVsj11n2KS32nBo6HOjQUf1b3a0CeauO&#10;Y1EZn7nvdXMx59O1IafUx2Laf4GINMV/8dt90ml+XuTw+iadIL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rAVnc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179" o:spid="_x0000_s2203" style="position:absolute;left:4684;top:6651;width:923;height:1623;visibility:visible;mso-wrap-style:square;v-text-anchor:top" coordsize="923,16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GQxsMA&#10;AADdAAAADwAAAGRycy9kb3ducmV2LnhtbERPS2vCQBC+F/wPywje6iZBbIyuIq2Kh0LxgechOybB&#10;7GzIbjT+e7dQ6G0+vucsVr2pxZ1aV1lWEI8jEMS51RUXCs6n7XsKwnlkjbVlUvAkB6vl4G2BmbYP&#10;PtD96AsRQthlqKD0vsmkdHlJBt3YNsSBu9rWoA+wLaRu8RHCTS2TKJpKgxWHhhIb+iwpvx07oyD1&#10;8dfk49JVs8OPtrrb7OrvbaLUaNiv5yA89f5f/Ofe6zA/ThP4/SacIJ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GQxsMAAADdAAAADwAAAAAAAAAAAAAAAACYAgAAZHJzL2Rv&#10;d25yZXYueG1sUEsFBgAAAAAEAAQA9QAAAIgDAAAAAA==&#10;" path="m923,1623r-287,l636,452r-534,l,e" filled="f" strokecolor="#903" strokeweight="17e-5mm">
                    <v:stroke dashstyle="1 1"/>
                    <v:path arrowok="t" o:connecttype="custom" o:connectlocs="923,1623;636,1623;636,452;102,452;0,0" o:connectangles="0,0,0,0,0"/>
                  </v:shape>
                  <v:line id="Line 1180" o:spid="_x0000_s2204" style="position:absolute;flip:x;visibility:visible;mso-wrap-style:square" from="4671,6651" to="4684,67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Zn70AAADdAAAADwAAAGRycy9kb3ducmV2LnhtbERPSwrCMBDdC94hjOBGNPWDlGoUERS3&#10;fg4wNGNbbCahibXe3giCu3m876y3nalFS42vLCuYThIQxLnVFRcKbtfDOAXhA7LG2jIpeJOH7abf&#10;W2Om7YvP1F5CIWII+wwVlCG4TEqfl2TQT6wjjtzdNgZDhE0hdYOvGG5qOUuSpTRYcWwo0dG+pPxx&#10;eRoF+2PN3dylZx7ZxWhxcpIPSavUcNDtViACdeEv/rlPOs6fpnP4fhNPkJsP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PlzWZ+9AAAA3QAAAA8AAAAAAAAAAAAAAAAAoQIA&#10;AGRycy9kb3ducmV2LnhtbFBLBQYAAAAABAAEAPkAAACLAwAAAAA=&#10;" strokecolor="#903" strokeweight="17e-5mm"/>
                  <v:line id="Line 1181" o:spid="_x0000_s2205" style="position:absolute;visibility:visible;mso-wrap-style:square" from="4684,6651" to="4722,6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o3EcMAAADdAAAADwAAAGRycy9kb3ducmV2LnhtbERPzWrCQBC+C77DMgUvUjeWIBJdpUgL&#10;FfSg9gGG7Jikzc6m2alGn94VBG/z8f3OfNm5Wp2oDZVnA+NRAoo497biwsD34fN1CioIssXaMxm4&#10;UIDlot+bY2b9mXd02kuhYgiHDA2UIk2mdchLchhGviGO3NG3DiXCttC2xXMMd7V+S5KJdlhxbCix&#10;oVVJ+e/+3xn4s5sUt8Pd9ecwtOlH59aVyNqYwUv3PgMl1MlT/HB/2Th/PE3h/k08QS9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dKNxHDAAAA3QAAAA8AAAAAAAAAAAAA&#10;AAAAoQIAAGRycy9kb3ducmV2LnhtbFBLBQYAAAAABAAEAPkAAACRAwAAAAA=&#10;" strokecolor="#903" strokeweight="17e-5mm"/>
                  <v:rect id="Rectangle 1182" o:spid="_x0000_s2206" style="position:absolute;left:4964;top:7357;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sTnsAA&#10;AADdAAAADwAAAGRycy9kb3ducmV2LnhtbERP24rCMBB9X/Afwgi+ramCS6lGEUFwZV+sfsDQTC+Y&#10;TEqStfXvjbCwb3M419nsRmvEg3zoHCtYzDMQxJXTHTcKbtfjZw4iRGSNxjEpeFKA3XbyscFCu4Ev&#10;9ChjI1IIhwIVtDH2hZShaslimLueOHG18xZjgr6R2uOQwq2Ryyz7khY7Tg0t9nRoqbqXv1aBvJbH&#10;IS+Nz9x5Wf+Y79OlJqfUbDru1yAijfFf/Oc+6TR/ka/g/U06QW5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YsTns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183" o:spid="_x0000_s2207" style="position:absolute;left:4773;top:6626;width:1196;height:1152;visibility:visible;mso-wrap-style:square;v-text-anchor:top" coordsize="1196,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9HUcIA&#10;AADdAAAADwAAAGRycy9kb3ducmV2LnhtbERPTYvCMBC9L/gfwgh7W9OuIFKNIoLgnnR1L3sbm7Et&#10;NpOaZGP992ZB8DaP9znzZW9aEcn5xrKCfJSBIC6tbrhS8HPcfExB+ICssbVMCu7kYbkYvM2x0PbG&#10;3xQPoRIphH2BCuoQukJKX9Zk0I9sR5y4s3UGQ4KuktrhLYWbVn5m2UQabDg11NjRuqbycvgzCn71&#10;dbzbm9C5/NievuJ1F8f3qNT7sF/NQATqw0v8dG91mp9PJ/D/TTpB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30dRwgAAAN0AAAAPAAAAAAAAAAAAAAAAAJgCAABkcnMvZG93&#10;bnJldi54bWxQSwUGAAAAAAQABAD1AAAAhwMAAAAA&#10;" path="m1196,1152r-375,l821,350r-656,l,e" filled="f" strokecolor="#903" strokeweight="17e-5mm">
                    <v:stroke dashstyle="1 1"/>
                    <v:path arrowok="t" o:connecttype="custom" o:connectlocs="1196,1152;821,1152;821,350;165,350;0,0" o:connectangles="0,0,0,0,0"/>
                  </v:shape>
                  <v:line id="Line 1184" o:spid="_x0000_s2208" style="position:absolute;visibility:visible;mso-wrap-style:square" from="4773,6626" to="4773,6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ipZsQAAADdAAAADwAAAGRycy9kb3ducmV2LnhtbERP22rCQBB9L/gPywi+iG4UqRKzkVJa&#10;qNA+ePmAITsm0exsmp1q2q/vFgq+zeFcJ9v0rlFX6kLt2cBsmoAiLrytuTRwPLxOVqCCIFtsPJOB&#10;bwqwyQcPGabW33hH172UKoZwSNFAJdKmWoeiIodh6lviyJ1851Ai7EptO7zFcNfoeZI8aoc1x4YK&#10;W3quqLjsv5yBT/u+wI/x7ud8GNvFS++2tcjWmNGwf1qDEurlLv53v9k4f7Zawt838QSd/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mKlmxAAAAN0AAAAPAAAAAAAAAAAA&#10;AAAAAKECAABkcnMvZG93bnJldi54bWxQSwUGAAAAAAQABAD5AAAAkgMAAAAA&#10;" strokecolor="#903" strokeweight="17e-5mm"/>
                  <v:line id="Line 1185" o:spid="_x0000_s2209" style="position:absolute;visibility:visible;mso-wrap-style:square" from="4773,6626" to="4818,6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c9FMcAAADdAAAADwAAAGRycy9kb3ducmV2LnhtbESP3WoCQQyF7wt9hyGF3ojOWqTI6iil&#10;tFDBXvjzAGEn7q7uZLY7qW59+uZC8C7hnJzzZb7sQ2PO1KU6soPxKANDXERfc+lgv/scTsEkQfbY&#10;RCYHf5RguXh8mGPu44U3dN5KaTSEU44OKpE2tzYVFQVMo9gSq3aIXUDRtSut7/Ci4aGxL1n2agPW&#10;rA0VtvReUXHa/gYHP349we/B5nrcDfzkow+rWmTl3PNT/zYDI9TL3Xy7/vKKP54qrn6jI9jF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2Bz0UxwAAAN0AAAAPAAAAAAAA&#10;AAAAAAAAAKECAABkcnMvZG93bnJldi54bWxQSwUGAAAAAAQABAD5AAAAlQMAAAAA&#10;" strokecolor="#903" strokeweight="17e-5mm"/>
                  <v:rect id="Rectangle 1186" o:spid="_x0000_s2210" style="position:absolute;left:5238;top:7071;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YZm8AA&#10;AADdAAAADwAAAGRycy9kb3ducmV2LnhtbERPzYrCMBC+L/gOYQRva6oH6VajiCC4sherDzA00x9M&#10;JiXJ2vr2RljY23x8v7PZjdaIB/nQOVawmGcgiCunO24U3K7HzxxEiMgajWNS8KQAu+3kY4OFdgNf&#10;6FHGRqQQDgUqaGPsCylD1ZLFMHc9ceJq5y3GBH0jtcchhVsjl1m2khY7Tg0t9nRoqbqXv1aBvJbH&#10;IS+Nz9x5Wf+Y79OlJqfUbDru1yAijfFf/Oc+6TR/kX/B+5t0gt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MYZm8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187" o:spid="_x0000_s2211" style="position:absolute;left:4843;top:6619;width:2628;height:1967;visibility:visible;mso-wrap-style:square;v-text-anchor:top" coordsize="2628,19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WW/sYA&#10;AADdAAAADwAAAGRycy9kb3ducmV2LnhtbESPT2vCQBDF74LfYRmhF6kbPfgndZUiFAoFQQ30OmSn&#10;STA7m+5uY/rtnYPgbYb35r3fbPeDa1VPITaeDcxnGSji0tuGKwPF5eN1DSomZIutZzLwTxH2u/Fo&#10;i7n1Nz5Rf06VkhCOORqoU+pyrWNZk8M48x2xaD8+OEyyhkrbgDcJd61eZNlSO2xYGmrs6FBTeT3/&#10;OQPWbrq+WH+teLoI38frry8OJ2/My2R4fwOVaEhP8+P60wr+fCP88o2MoH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TWW/sYAAADdAAAADwAAAAAAAAAAAAAAAACYAgAAZHJz&#10;L2Rvd25yZXYueG1sUEsFBgAAAAAEAAQA9QAAAIsDAAAAAA==&#10;" path="m2628,1967r-280,l2348,293r-2113,l,e" filled="f" strokecolor="#903" strokeweight="17e-5mm">
                    <v:stroke dashstyle="1 1"/>
                    <v:path arrowok="t" o:connecttype="custom" o:connectlocs="2628,1967;2348,1967;2348,293;235,293;0,0" o:connectangles="0,0,0,0,0"/>
                  </v:shape>
                  <v:line id="Line 1188" o:spid="_x0000_s2212" style="position:absolute;visibility:visible;mso-wrap-style:square" from="4843,6619" to="4856,6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QCVMQAAADdAAAADwAAAGRycy9kb3ducmV2LnhtbERP22rCQBB9F/oPyxT6IrpJEdHoKqVU&#10;qFAfvHzAkB2TaHY2zY6a9uu7BcG3OZzrzJedq9WV2lB5NpAOE1DEubcVFwYO+9VgAioIssXaMxn4&#10;oQDLxVNvjpn1N97SdSeFiiEcMjRQijSZ1iEvyWEY+oY4ckffOpQI20LbFm8x3NX6NUnG2mHFsaHE&#10;ht5Lys+7izPwbb9GuOlvf0/7vh19dG5diayNeXnu3maghDp5iO/uTxvnp9MU/r+JJ+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5AJUxAAAAN0AAAAPAAAAAAAAAAAA&#10;AAAAAKECAABkcnMvZG93bnJldi54bWxQSwUGAAAAAAQABAD5AAAAkgMAAAAA&#10;" strokecolor="#903" strokeweight="17e-5mm"/>
                  <v:line id="Line 1189" o:spid="_x0000_s2213" style="position:absolute;visibility:visible;mso-wrap-style:square" from="4843,6619" to="4894,6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acI8MAAADdAAAADwAAAGRycy9kb3ducmV2LnhtbERP22rCQBB9F/yHZYS+SN0oIjV1FSkW&#10;FPTBywcM2WmSmp1Ns6PGfn1XEPo2h3Od2aJ1lbpSE0rPBoaDBBRx5m3JuYHT8fP1DVQQZIuVZzJw&#10;pwCLebczw9T6G+/pepBcxRAOKRooROpU65AV5DAMfE0cuS/fOJQIm1zbBm8x3FV6lCQT7bDk2FBg&#10;TR8FZefDxRn4sdsx7vr73+9j345XrduUIhtjXnrt8h2UUCv/4qd7beP84XQEj2/iCXr+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2nCPDAAAA3QAAAA8AAAAAAAAAAAAA&#10;AAAAoQIAAGRycy9kb3ducmV2LnhtbFBLBQYAAAAABAAEAPkAAACRAwAAAAA=&#10;" strokecolor="#903" strokeweight="17e-5mm"/>
                  <v:rect id="Rectangle 1190" o:spid="_x0000_s2214" style="position:absolute;left:6561;top:6937;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e4rMAA&#10;AADdAAAADwAAAGRycy9kb3ducmV2LnhtbERP24rCMBB9F/yHMIJvmqqwuNUoIgi6+GLdDxia6QWT&#10;SUmytvv3ZkHYtzmc62z3gzXiST60jhUs5hkI4tLplmsF3/fTbA0iRGSNxjEp+KUA+914tMVcu55v&#10;9CxiLVIIhxwVNDF2uZShbMhimLuOOHGV8xZjgr6W2mOfwq2Ryyz7kBZbTg0NdnRsqHwUP1aBvBen&#10;fl0Yn7mvZXU1l/OtIqfUdDIcNiAiDfFf/HafdZq/+FzB3zfpB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Pe4rM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191" o:spid="_x0000_s2215" style="position:absolute;left:4907;top:6600;width:2628;height:1540;visibility:visible;mso-wrap-style:square;v-text-anchor:top" coordsize="2628,1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1K08QA&#10;AADdAAAADwAAAGRycy9kb3ducmV2LnhtbERPTWvCQBC9C/0PyxR6q5sUKya6htpW8CBKbQ4eh+w0&#10;Cc3Ohuw2if/eFQre5vE+Z5WNphE9da62rCCeRiCIC6trLhXk39vnBQjnkTU2lknBhRxk64fJClNt&#10;B/6i/uRLEULYpaig8r5NpXRFRQbd1LbEgfuxnUEfYFdK3eEQwk0jX6JoLg3WHBoqbOm9ouL39GcU&#10;HGfuFRNz3nzQfpN/blkfZO6Venoc35YgPI3+Lv5373SYHyczuH0TTpDr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NStPEAAAA3QAAAA8AAAAAAAAAAAAAAAAAmAIAAGRycy9k&#10;b3ducmV2LnhtbFBLBQYAAAAABAAEAPUAAACJAwAAAAA=&#10;" path="m2628,1540r-216,l2412,166r-2190,l,e" filled="f" strokecolor="#903" strokeweight="17e-5mm">
                    <v:stroke dashstyle="1 1"/>
                    <v:path arrowok="t" o:connecttype="custom" o:connectlocs="2628,1540;2412,1540;2412,166;222,166;0,0" o:connectangles="0,0,0,0,0"/>
                  </v:shape>
                  <v:line id="Line 1192" o:spid="_x0000_s2216" style="position:absolute;visibility:visible;mso-wrap-style:square" from="4907,6600" to="4964,6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8EV8QAAADdAAAADwAAAGRycy9kb3ducmV2LnhtbERP22rCQBB9F/oPywh9Ed1YVDS6SpEW&#10;KtgHLx8wZMckmp2N2amm/fpuQejbHM51FqvWVepGTSg9GxgOElDEmbcl5waOh/f+FFQQZIuVZzLw&#10;TQFWy6fOAlPr77yj215yFUM4pGigEKlTrUNWkMMw8DVx5E6+cSgRNrm2Dd5juKv0S5JMtMOSY0OB&#10;Na0Lyi77L2fgarcj/Oztfs6Hnh29tW5TimyMee62r3NQQq38ix/uDxvnD2dj+PsmnqC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3wRXxAAAAN0AAAAPAAAAAAAAAAAA&#10;AAAAAKECAABkcnMvZG93bnJldi54bWxQSwUGAAAAAAQABAD5AAAAkgMAAAAA&#10;" strokecolor="#903" strokeweight="17e-5mm"/>
                  <v:line id="Line 1193" o:spid="_x0000_s2217" style="position:absolute;visibility:visible;mso-wrap-style:square" from="4907,6600" to="4932,6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2aIMQAAADdAAAADwAAAGRycy9kb3ducmV2LnhtbERPzWrCQBC+F/oOyxS8iG4sIja6kSIW&#10;FNqD2gcYsmMSm52N2TGmffpuoeBtPr7fWa56V6uO2lB5NjAZJ6CIc28rLgx8Ht9Gc1BBkC3WnsnA&#10;NwVYZY8PS0ytv/GeuoMUKoZwSNFAKdKkWoe8JIdh7BviyJ1861AibAttW7zFcFfr5ySZaYcVx4YS&#10;G1qXlH8drs7Axb5P8WO4/zkfh3a66d2uEtkZM3jqXxeghHq5i//dWxvnT15m8PdNPEF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DZogxAAAAN0AAAAPAAAAAAAAAAAA&#10;AAAAAKECAABkcnMvZG93bnJldi54bWxQSwUGAAAAAAQABAD5AAAAkgMAAAAA&#10;" strokecolor="#903" strokeweight="17e-5mm"/>
                  <v:rect id="Rectangle 1194" o:spid="_x0000_s2218" style="position:absolute;left:6523;top:6791;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y+r8AA&#10;AADdAAAADwAAAGRycy9kb3ducmV2LnhtbERPzYrCMBC+C75DGMGbpnpw3WoUEQRdvFj3AYZm+oPJ&#10;pCRZ2317syDsbT6+39nuB2vEk3xoHStYzDMQxKXTLdcKvu+n2RpEiMgajWNS8EsB9rvxaIu5dj3f&#10;6FnEWqQQDjkqaGLscilD2ZDFMHcdceIq5y3GBH0ttcc+hVsjl1m2khZbTg0NdnRsqHwUP1aBvBen&#10;fl0Yn7mvZXU1l/OtIqfUdDIcNiAiDfFf/HafdZq/+PyAv2/SCXL3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8y+r8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195" o:spid="_x0000_s2219" style="position:absolute;left:4888;top:6606;width:2685;height:1242;visibility:visible;mso-wrap-style:square;v-text-anchor:top" coordsize="2685,12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oIF8cA&#10;AADdAAAADwAAAGRycy9kb3ducmV2LnhtbESPzW7CQAyE70i8w8pIvaCyoUgIUhaEEEUceuEndzdr&#10;kqhZb8gukPbp60MlbrZmPPN5sepcre7UhsqzgfEoAUWce1txYeB8+nidgQoR2WLtmQz8UIDVst9b&#10;YGr9gw90P8ZCSQiHFA2UMTap1iEvyWEY+YZYtItvHUZZ20LbFh8S7mr9liRT7bBiaSixoU1J+ffx&#10;5gzY7eX3kGWTdf45G16/dsNsh6famJdBt34HFamLT/P/9d4K/nguuPKNjK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C6CBfHAAAA3QAAAA8AAAAAAAAAAAAAAAAAmAIAAGRy&#10;cy9kb3ducmV2LnhtbFBLBQYAAAAABAAEAPUAAACMAwAAAAA=&#10;" path="m2685,1242r-108,l2577,58,305,58,,e" filled="f" strokecolor="#903" strokeweight="17e-5mm">
                    <v:stroke dashstyle="1 1"/>
                    <v:path arrowok="t" o:connecttype="custom" o:connectlocs="2685,1242;2577,1242;2577,58;305,58;0,0" o:connectangles="0,0,0,0,0"/>
                  </v:shape>
                  <v:line id="Line 1196" o:spid="_x0000_s2220" style="position:absolute;flip:y;visibility:visible;mso-wrap-style:square" from="4888,6594" to="4945,6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L4qL0AAADdAAAADwAAAGRycy9kb3ducmV2LnhtbERPSwrCMBDdC94hjOBGNPWDaDWKCIpb&#10;PwcYmrEtNpPQxFpvbwTB3Tzed9bb1lSiodqXlhWMRwkI4szqknMFt+thuADhA7LGyjIpeJOH7abb&#10;WWOq7YvP1FxCLmII+xQVFCG4VEqfFWTQj6wjjtzd1gZDhHUudY2vGG4qOUmSuTRYcmwo0NG+oOxx&#10;eRoF+2PF7dQtzjyws8Hs5CQfkkapfq/drUAEasNf/HOfdJw/Xi7h+008QW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B1C+Ki9AAAA3QAAAA8AAAAAAAAAAAAAAAAAoQIA&#10;AGRycy9kb3ducmV2LnhtbFBLBQYAAAAABAAEAPkAAACLAwAAAAA=&#10;" strokecolor="#903" strokeweight="17e-5mm"/>
                  <v:line id="Line 1197" o:spid="_x0000_s2221" style="position:absolute;visibility:visible;mso-wrap-style:square" from="4888,6606" to="4932,6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dTNMUAAADdAAAADwAAAGRycy9kb3ducmV2LnhtbESP0WrCQBBF3wv9h2UKfRHdtEgp0U0Q&#10;aaGCPmj6AUN2TKLZ2ZidaurXu4WCbzPce8/cmeeDa9WZ+tB4NvAySUARl942XBn4Lj7H76CCIFts&#10;PZOBXwqQZ48Pc0ytv/CWzjupVIRwSNFALdKlWoeyJodh4jviqO1971Di2lfa9niJcNfq1yR50w4b&#10;jhdq7GhZU3nc/TgDJ7ue4ma0vR6KkZ1+DG7ViKyMeX4aFjNQQoPczf/pLxvrRyT8fRNH0N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odTNMUAAADdAAAADwAAAAAAAAAA&#10;AAAAAAChAgAAZHJzL2Rvd25yZXYueG1sUEsFBgAAAAAEAAQA+QAAAJMDAAAAAA==&#10;" strokecolor="#903" strokeweight="17e-5mm"/>
                  <v:rect id="Rectangle 1198" o:spid="_x0000_s2222" style="position:absolute;left:6466;top:6689;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Z3u8AA&#10;AADdAAAADwAAAGRycy9kb3ducmV2LnhtbERPzWoCMRC+F3yHMEJvNXEPRbZGEUFQ8eLaBxg2sz80&#10;mSxJdNe3N4VCb/Px/c56OzkrHhRi71nDcqFAENfe9Nxq+L4dPlYgYkI2aD2ThidF2G5mb2ssjR/5&#10;So8qtSKHcCxRQ5fSUEoZ644cxoUfiDPX+OAwZRhaaQKOOdxZWSj1KR32nBs6HGjfUf1T3Z0GeasO&#10;46qyQflz0Vzs6XhtyGv9Pp92XyASTelf/Oc+mjy/UEv4/SafID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EZ3u8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199" o:spid="_x0000_s2223" style="position:absolute;left:4926;top:6479;width:3194;height:815;visibility:visible;mso-wrap-style:square;v-text-anchor:top" coordsize="3194,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4RsMA&#10;AADdAAAADwAAAGRycy9kb3ducmV2LnhtbERPS2sCMRC+C/0PYQpeRLOuIHU1SikseBMfKL0Nm3Ef&#10;TSbLJtX135tCwdt8fM9ZbXprxI06XztWMJ0kIIgLp2suFZyO+fgDhA/IGo1jUvAgD5v122CFmXZ3&#10;3tPtEEoRQ9hnqKAKoc2k9EVFFv3EtcSRu7rOYoiwK6Xu8B7DrZFpksylxZpjQ4UtfVVU/Bx+rQKd&#10;N5dFM6f68vhO85kZTXfN2Sg1fO8/lyAC9eEl/ndvdZyfJin8fRNPk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t4RsMAAADdAAAADwAAAAAAAAAAAAAAAACYAgAAZHJzL2Rv&#10;d25yZXYueG1sUEsFBgAAAAAEAAQA9QAAAIgDAAAAAA==&#10;" path="m3194,815l3194,,,e" filled="f" strokecolor="#903" strokeweight="17e-5mm">
                    <v:stroke dashstyle="1 1"/>
                    <v:path arrowok="t" o:connecttype="custom" o:connectlocs="3194,815;3194,0;0,0" o:connectangles="0,0,0"/>
                  </v:shape>
                  <v:line id="Line 1200" o:spid="_x0000_s2224" style="position:absolute;flip:y;visibility:visible;mso-wrap-style:square" from="4926,6454" to="4977,6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U7ucAAAADdAAAADwAAAGRycy9kb3ducmV2LnhtbERP24rCMBB9F/yHMMK+yJp4QUo1LYvg&#10;4quXDxia2bbYTEKTrfXvNwuCb3M419mXo+3EQH1oHWtYLhQI4sqZlmsNt+vxMwMRIrLBzjFpeFKA&#10;sphO9pgb9+AzDZdYixTCIUcNTYw+lzJUDVkMC+eJE/fjeosxwb6WpsdHCredXCm1lRZbTg0Nejo0&#10;VN0vv1bD4bvjce2zM8/dZr45eclHNWj9MRu/diAijfEtfrlPJs1fqTX8f5NOkMU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FO7nAAAAA3QAAAA8AAAAAAAAAAAAAAAAA&#10;oQIAAGRycy9kb3ducmV2LnhtbFBLBQYAAAAABAAEAPkAAACOAwAAAAA=&#10;" strokecolor="#903" strokeweight="17e-5mm"/>
                  <v:line id="Line 1201" o:spid="_x0000_s2225" style="position:absolute;visibility:visible;mso-wrap-style:square" from="4926,6479" to="4977,6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xVN8MAAADdAAAADwAAAGRycy9kb3ducmV2LnhtbERP22rCQBB9L/gPywi+iG4qoZTUVURa&#10;UNAHLx8wZKdJ2uxsmh01+vWuIPRtDuc603nnanWmNlSeDbyOE1DEubcVFwaOh6/RO6ggyBZrz2Tg&#10;SgHms97LFDPrL7yj814KFUM4ZGigFGkyrUNeksMw9g1x5L5961AibAttW7zEcFfrSZK8aYcVx4YS&#10;G1qWlP/uT87An92kuB3ubj+HoU0/O7euRNbGDPrd4gOUUCf/4qd7ZeP8SZLC45t4gp7d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G8VTfDAAAA3QAAAA8AAAAAAAAAAAAA&#10;AAAAoQIAAGRycy9kb3ducmV2LnhtbFBLBQYAAAAABAAEAPkAAACRAwAAAAA=&#10;" strokecolor="#903" strokeweight="17e-5mm"/>
                  <v:rect id="Rectangle 1202" o:spid="_x0000_s2226" style="position:absolute;left:6708;top:6498;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1xuMAA&#10;AADdAAAADwAAAGRycy9kb3ducmV2LnhtbERP22oCMRB9F/oPYQp906QLiqxGkYJgpS+ufsCwmb1g&#10;MlmS1N3+fVMo+DaHc53tfnJWPCjE3rOG94UCQVx703Or4XY9ztcgYkI2aD2Thh+KsN+9zLZYGj/y&#10;hR5VakUO4Viihi6loZQy1h05jAs/EGeu8cFhyjC00gQcc7izslBqJR32nBs6HOijo/pefTsN8lod&#10;x3Vlg/Lnovmyn6dLQ17rt9fpsAGRaEpP8b/7ZPL8Qi3h75t8gtz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31xuM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203" o:spid="_x0000_s2227" style="position:absolute;left:4811;top:6135;width:2870;height:306;visibility:visible;mso-wrap-style:square;v-text-anchor:top" coordsize="2870,3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3NMQA&#10;AADdAAAADwAAAGRycy9kb3ducmV2LnhtbERP32vCMBB+H/g/hBN8W1NFylqNIoIiCBtzIj7emlvb&#10;rbmUJNbuv18Gg73dx/fzluvBtKIn5xvLCqZJCoK4tLrhSsH5bff4BMIHZI2tZVLwTR7Wq9HDEgtt&#10;7/xK/SlUIoawL1BBHUJXSOnLmgz6xHbEkfuwzmCI0FVSO7zHcNPKWZpm0mDDsaHGjrY1lV+nm1Hw&#10;3u0ze3s5Zvl10M1nPn/ujxdSajIeNgsQgYbwL/5zH3ScP0sz+P0mni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ntzTEAAAA3QAAAA8AAAAAAAAAAAAAAAAAmAIAAGRycy9k&#10;b3ducmV2LnhtbFBLBQYAAAAABAAEAPUAAACJAwAAAAA=&#10;" path="m2870,l668,77,,306e" filled="f" strokecolor="#903" strokeweight="17e-5mm">
                    <v:stroke dashstyle="1 1"/>
                    <v:path arrowok="t" o:connecttype="custom" o:connectlocs="2870,0;668,77;0,306" o:connectangles="0,0,0"/>
                  </v:shape>
                  <v:line id="Line 1204" o:spid="_x0000_s2228" style="position:absolute;flip:y;visibility:visible;mso-wrap-style:square" from="4811,6403" to="4849,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49usAAAADdAAAADwAAAGRycy9kb3ducmV2LnhtbERP3WrCMBS+H/gO4Qi7KZrMFZVqFBEc&#10;3rbbAxyaY1tsTkITa/f2y2Cwu/Px/Z79cbK9GGkInWMNb0sFgrh2puNGw9fnZbEFESKywd4xafim&#10;AMfD7GWPhXFPLmmsYiNSCIcCNbQx+kLKULdkMSydJ07czQ0WY4JDI82AzxRue7lSai0tdpwaWvR0&#10;bqm+Vw+r4fzR8/TutyVnLs/yq5d8UaPWr/PptAMRaYr/4j/31aT5K7WB32/SCfLw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C+PbrAAAAA3QAAAA8AAAAAAAAAAAAAAAAA&#10;oQIAAGRycy9kb3ducmV2LnhtbFBLBQYAAAAABAAEAPkAAACOAwAAAAA=&#10;" strokecolor="#903" strokeweight="17e-5mm"/>
                  <v:line id="Line 1205" o:spid="_x0000_s2229" style="position:absolute;visibility:visible;mso-wrap-style:square" from="4811,6441" to="4868,6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FfMsYAAADdAAAADwAAAGRycy9kb3ducmV2LnhtbESPQWsCQQyF74X+hyEFL1JnFSmyOkop&#10;FRTag9ofEHbi7upOZrsTde2vbw6F3hLey3tfFqs+NOZKXaojOxiPMjDERfQ1lw6+DuvnGZgkyB6b&#10;yOTgTglWy8eHBeY+3nhH172URkM45eigEmlza1NRUcA0ii2xasfYBRRdu9L6Dm8aHho7ybIXG7Bm&#10;baiwpbeKivP+Ehx8+48pfg53P6fD0E/f+7CtRbbODZ761zkYoV7+zX/XG6/4k0xx9RsdwS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DxXzLGAAAA3QAAAA8AAAAAAAAA&#10;AAAAAAAAoQIAAGRycy9kb3ducmV2LnhtbFBLBQYAAAAABAAEAPkAAACUAwAAAAA=&#10;" strokecolor="#903" strokeweight="17e-5mm"/>
                  <v:line id="Line 1206" o:spid="_x0000_s2230" style="position:absolute;visibility:visible;mso-wrap-style:square" from="6262,1152" to="6262,1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UdP8QAAADdAAAADwAAAGRycy9kb3ducmV2LnhtbERPTWvCQBC9F/wPyxR6qxuF2iR1FREl&#10;7a1GhR6H7DRZzM6G7GrSf98tFLzN433Ocj3aVtyo98axgtk0AUFcOW24VnA67p9TED4ga2wdk4If&#10;8rBeTR6WmGs38IFuZahFDGGfo4ImhC6X0lcNWfRT1xFH7tv1FkOEfS11j0MMt62cJ8lCWjQcGxrs&#10;aNtQdSmvVoH5XBQvH6/n7Cx3RZh9pZfU2JNST4/j5g1EoDHcxf/udx3nz5MM/r6JJ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BR0/xAAAAN0AAAAPAAAAAAAAAAAA&#10;AAAAAKECAABkcnMvZG93bnJldi54bWxQSwUGAAAAAAQABAD5AAAAkgMAAAAA&#10;" strokeweight="0"/>
                  <v:line id="Line 1207" o:spid="_x0000_s2231" style="position:absolute;visibility:visible;mso-wrap-style:square" from="6262,1152" to="6288,1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Yif8YAAADdAAAADwAAAGRycy9kb3ducmV2LnhtbESPQWvCQBCF74X+h2UK3uomgjZNXaWI&#10;RXurVqHHITtNFrOzIbvV+O87B8HbDO/Ne9/Ml4Nv1Zn66AIbyMcZKOIqWMe1gcP3x3MBKiZki21g&#10;MnClCMvF48McSxsuvKPzPtVKQjiWaKBJqSu1jlVDHuM4dMSi/YbeY5K1r7Xt8SLhvtWTLJtpj46l&#10;ocGOVg1Vp/2fN+C+Zpvp58vx9ajXm5T/FKfC+YMxo6fh/Q1UoiHdzbfrrRX8SS788o2MoB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bmIn/GAAAA3QAAAA8AAAAAAAAA&#10;AAAAAAAAoQIAAGRycy9kb3ducmV2LnhtbFBLBQYAAAAABAAEAPkAAACUAwAAAAA=&#10;" strokeweight="0"/>
                  <v:line id="Line 1208" o:spid="_x0000_s2232" style="position:absolute;flip:x;visibility:visible;mso-wrap-style:square" from="6268,1158" to="6288,1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bwo8UAAADdAAAADwAAAGRycy9kb3ducmV2LnhtbERPTWsCMRC9F/wPYYTeanY9tGU1iigt&#10;pdAWrR68jZtxd3EzWZLoxn9vCkJv83ifM51H04oLOd9YVpCPMhDEpdUNVwq2v29PryB8QNbYWiYF&#10;V/Iwnw0eplho2/OaLptQiRTCvkAFdQhdIaUvazLoR7YjTtzROoMhQVdJ7bBP4aaV4yx7lgYbTg01&#10;drSsqTxtzkbB+vuFD+79HE/x0H/97HfV5261UOpxGBcTEIFi+Bff3R86zR/nOfx9k06Qs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lbwo8UAAADdAAAADwAAAAAAAAAA&#10;AAAAAAChAgAAZHJzL2Rvd25yZXYueG1sUEsFBgAAAAAEAAQA+QAAAJMDAAAAAA==&#10;" strokeweight="0"/>
                  <v:line id="Line 1209" o:spid="_x0000_s2233" style="position:absolute;flip:y;visibility:visible;mso-wrap-style:square" from="6268,1158" to="6268,1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Ru1MUAAADdAAAADwAAAGRycy9kb3ducmV2LnhtbERPTWsCMRC9F/ofwhR6q1n3YMvWKNKi&#10;SKEWbT14Gzfj7uJmsiTRjf/eCEJv83ifM55G04ozOd9YVjAcZCCIS6sbrhT8/c5f3kD4gKyxtUwK&#10;LuRhOnl8GGOhbc9rOm9CJVII+wIV1CF0hZS+rMmgH9iOOHEH6wyGBF0ltcM+hZtW5lk2kgYbTg01&#10;dvRRU3ncnIyC9eqV925xise4779/dtvqa/s5U+r5Kc7eQQSK4V98dy91mp8Pc7h9k06Qk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oRu1MUAAADdAAAADwAAAAAAAAAA&#10;AAAAAAChAgAAZHJzL2Rvd25yZXYueG1sUEsFBgAAAAAEAAQA+QAAAJMDAAAAAA==&#10;" strokeweight="0"/>
                </v:group>
                <v:group id="Group 1411" o:spid="_x0000_s2234" style="position:absolute;left:23031;top:-971;width:26556;height:41992" coordorigin="3627,-153" coordsize="4182,66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1UPKMQAAADdAAAADwAAAGRycy9kb3ducmV2LnhtbERPTWvCQBC9F/oflin0&#10;1myitEh0DUG09CBCjSDehuyYBLOzIbtN4r/vCoXe5vE+Z5VNphUD9a6xrCCJYhDEpdUNVwpOxe5t&#10;AcJ5ZI2tZVJwJwfZ+vlpham2I3/TcPSVCCHsUlRQe9+lUrqyJoMush1x4K62N+gD7CupexxDuGnl&#10;LI4/pMGGQ0ONHW1qKm/HH6Pgc8QxnyfbYX+7bu6X4v1w3iek1OvLlC9BeJr8v/jP/aXD/Fkyh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1UPKMQAAADdAAAA&#10;DwAAAAAAAAAAAAAAAACqAgAAZHJzL2Rvd25yZXYueG1sUEsFBgAAAAAEAAQA+gAAAJsDAAAAAA==&#10;">
                  <v:line id="Line 1211" o:spid="_x0000_s2235" style="position:absolute;visibility:visible;mso-wrap-style:square" from="6262,1152" to="6294,1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0kfMMAAADdAAAADwAAAGRycy9kb3ducmV2LnhtbERPS2vCQBC+F/wPywje6iZiNUZXkdKi&#10;vfkEj0N2TBazsyG71fTfu4VCb/PxPWex6mwt7tR641hBOkxAEBdOGy4VnI6frxkIH5A11o5JwQ95&#10;WC17LwvMtXvwnu6HUIoYwj5HBVUITS6lLyqy6IeuIY7c1bUWQ4RtKXWLjxhuazlKkom0aDg2VNjQ&#10;e0XF7fBtFZjdZPP2NT3PzvJjE9JLdsuMPSk16HfrOYhAXfgX/7m3Os4fpWP4/SaeIJ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ndJHzDAAAA3QAAAA8AAAAAAAAAAAAA&#10;AAAAoQIAAGRycy9kb3ducmV2LnhtbFBLBQYAAAAABAAEAPkAAACRAwAAAAA=&#10;" strokeweight="0"/>
                  <v:line id="Line 1212" o:spid="_x0000_s2236" style="position:absolute;visibility:visible;mso-wrap-style:square" from="6262,1171" to="6262,1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GB58IAAADdAAAADwAAAGRycy9kb3ducmV2LnhtbERPS4vCMBC+L/gfwgje1rSCbq1GEVlx&#10;va0v8Dg0YxtsJqXJavffm4UFb/PxPWe+7Gwt7tR641hBOkxAEBdOGy4VnI6b9wyED8gaa8ek4Jc8&#10;LBe9tznm2j14T/dDKEUMYZ+jgiqEJpfSFxVZ9EPXEEfu6lqLIcK2lLrFRwy3tRwlyURaNBwbKmxo&#10;XVFxO/xYBeZ7sh3vPs7Ts/zchvSS3TJjT0oN+t1qBiJQF17if/eXjvNH6Rj+vokn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pGB58IAAADdAAAADwAAAAAAAAAAAAAA&#10;AAChAgAAZHJzL2Rvd25yZXYueG1sUEsFBgAAAAAEAAQA+QAAAJADAAAAAA==&#10;" strokeweight="0"/>
                  <v:line id="Line 1213" o:spid="_x0000_s2237" style="position:absolute;visibility:visible;mso-wrap-style:square" from="6268,1152" to="6268,1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MfkMMAAADdAAAADwAAAGRycy9kb3ducmV2LnhtbERPTWvCQBC9F/wPyxS81U0E0zS6iojF&#10;eqtWweOQnSaL2dmQ3Wr6711B8DaP9zmzRW8bcaHOG8cK0lECgrh02nCl4PDz+ZaD8AFZY+OYFPyT&#10;h8V88DLDQrsr7+iyD5WIIewLVFCH0BZS+rImi37kWuLI/brOYoiwq6Tu8BrDbSPHSZJJi4ZjQ40t&#10;rWoqz/s/q8B8Z5vJ9v34cZTrTUhP+Tk39qDU8LVfTkEE6sNT/HB/6Th/nGZw/yaeIO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ZDH5DDAAAA3QAAAA8AAAAAAAAAAAAA&#10;AAAAoQIAAGRycy9kb3ducmV2LnhtbFBLBQYAAAAABAAEAPkAAACRAwAAAAA=&#10;" strokeweight="0"/>
                  <v:line id="Line 1214" o:spid="_x0000_s2238" style="position:absolute;visibility:visible;mso-wrap-style:square" from="6262,1158" to="6294,1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6C8IAAADdAAAADwAAAGRycy9kb3ducmV2LnhtbERPS4vCMBC+C/sfwix407TCarcaRWQX&#10;9ba+YI9DM7bBZlKarNZ/b4QFb/PxPWe26GwtrtR641hBOkxAEBdOGy4VHA/fgwyED8gaa8ek4E4e&#10;FvO33gxz7W68o+s+lCKGsM9RQRVCk0vpi4os+qFriCN3dq3FEGFbSt3iLYbbWo6SZCwtGo4NFTa0&#10;qqi47P+sAvMzXn9sJ6fPk/xah/Q3u2TGHpXqv3fLKYhAXXiJ/90bHeeP0gk8v4kn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Q+6C8IAAADdAAAADwAAAAAAAAAAAAAA&#10;AAChAgAAZHJzL2Rvd25yZXYueG1sUEsFBgAAAAAEAAQA+QAAAJADAAAAAA==&#10;" strokeweight="0"/>
                  <v:line id="Line 1215" o:spid="_x0000_s2239" style="position:absolute;visibility:visible;mso-wrap-style:square" from="6262,1158" to="6294,1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AuecYAAADdAAAADwAAAGRycy9kb3ducmV2LnhtbESPQWvCQBCF74X+h2UK3uomgjZNXaWI&#10;RXurVqHHITtNFrOzIbvV+O87B8HbDO/Ne9/Ml4Nv1Zn66AIbyMcZKOIqWMe1gcP3x3MBKiZki21g&#10;MnClCMvF48McSxsuvKPzPtVKQjiWaKBJqSu1jlVDHuM4dMSi/YbeY5K1r7Xt8SLhvtWTLJtpj46l&#10;ocGOVg1Vp/2fN+C+Zpvp58vx9ajXm5T/FKfC+YMxo6fh/Q1UoiHdzbfrrRX8SS648o2MoB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iQLnnGAAAA3QAAAA8AAAAAAAAA&#10;AAAAAAAAoQIAAGRycy9kb3ducmV2LnhtbFBLBQYAAAAABAAEAPkAAACUAwAAAAA=&#10;" strokeweight="0"/>
                  <v:line id="Line 1216" o:spid="_x0000_s2240" style="position:absolute;visibility:visible;mso-wrap-style:square" from="6268,1152" to="6268,1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yL4sIAAADdAAAADwAAAGRycy9kb3ducmV2LnhtbERPS4vCMBC+L/gfwgh7W9MK69ZqFBHF&#10;9ba+wOPQjG2wmZQmavffm4UFb/PxPWc672wt7tR641hBOkhAEBdOGy4VHA/rjwyED8gaa8ek4Jc8&#10;zGe9tynm2j14R/d9KEUMYZ+jgiqEJpfSFxVZ9APXEEfu4lqLIcK2lLrFRwy3tRwmyUhaNBwbKmxo&#10;WVFx3d+sAvMz2nxuv07jk1xtQnrOrpmxR6Xe+91iAiJQF17if/e3jvOH6Rj+voknyN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9yL4sIAAADdAAAADwAAAAAAAAAAAAAA&#10;AAChAgAAZHJzL2Rvd25yZXYueG1sUEsFBgAAAAAEAAQA+QAAAJADAAAAAA==&#10;" strokeweight="0"/>
                  <v:line id="Line 1217" o:spid="_x0000_s2241" style="position:absolute;visibility:visible;mso-wrap-style:square" from="6268,1152" to="6268,1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rowsYAAADdAAAADwAAAGRycy9kb3ducmV2LnhtbESPQWvCQBCF74X+h2WE3urGQG0aXaWI&#10;xfZWrYLHITsmi9nZkN1q+u87B8HbDO/Ne9/Ml4Nv1YX66AIbmIwzUMRVsI5rA/ufj+cCVEzIFtvA&#10;ZOCPIiwXjw9zLG248pYuu1QrCeFYooEmpa7UOlYNeYzj0BGLdgq9xyRrX2vb41XCfavzLJtqj46l&#10;ocGOVg1V592vN+C+p5uXr9fD20GvN2lyLM6F83tjnkbD+wxUoiHdzbfrTyv4eS788o2MoB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iK6MLGAAAA3QAAAA8AAAAAAAAA&#10;AAAAAAAAoQIAAGRycy9kb3ducmV2LnhtbFBLBQYAAAAABAAEAPkAAACUAwAAAAA=&#10;" strokeweight="0"/>
                  <v:line id="Line 1218" o:spid="_x0000_s2242" style="position:absolute;visibility:visible;mso-wrap-style:square" from="6262,1152" to="6294,1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ZNWcMAAADdAAAADwAAAGRycy9kb3ducmV2LnhtbERPTWvCQBC9F/wPyxS81U0C2jS6iojF&#10;eqtWweOQnSaL2dmQ3Wr6711B8DaP9zmzRW8bcaHOG8cK0lECgrh02nCl4PDz+ZaD8AFZY+OYFPyT&#10;h8V88DLDQrsr7+iyD5WIIewLVFCH0BZS+rImi37kWuLI/brOYoiwq6Tu8BrDbSOzJJlIi4ZjQ40t&#10;rWoqz/s/q8B8Tzbj7fvx4yjXm5Ce8nNu7EGp4Wu/nIII1Ien+OH+0nF+lqVw/yaeIO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fGTVnDAAAA3QAAAA8AAAAAAAAAAAAA&#10;AAAAoQIAAGRycy9kb3ducmV2LnhtbFBLBQYAAAAABAAEAPkAAACRAwAAAAA=&#10;" strokeweight="0"/>
                  <v:line id="Line 1219" o:spid="_x0000_s2243" style="position:absolute;visibility:visible;mso-wrap-style:square" from="6262,1158" to="6294,1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TTLsMAAADdAAAADwAAAGRycy9kb3ducmV2LnhtbERPS2vCQBC+F/wPyxS81Y0BbUzdiIii&#10;vbU+oMchO02WZGdDdtX477uFQm/z8T1nuRpsK27Ue+NYwXSSgCAunTZcKTifdi8ZCB+QNbaOScGD&#10;PKyK0dMSc+3u/Em3Y6hEDGGfo4I6hC6X0pc1WfQT1xFH7tv1FkOEfSV1j/cYbluZJslcWjQcG2rs&#10;aFNT2RyvVoH5mO9n76+XxUVu92H6lTWZsWelxs/D+g1EoCH8i//cBx3np2kKv9/EE2T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cU0y7DAAAA3QAAAA8AAAAAAAAAAAAA&#10;AAAAoQIAAGRycy9kb3ducmV2LnhtbFBLBQYAAAAABAAEAPkAAACRAwAAAAA=&#10;" strokeweight="0"/>
                  <v:line id="Line 1220" o:spid="_x0000_s2244" style="position:absolute;visibility:visible;mso-wrap-style:square" from="6262,1152" to="6262,1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h2tcMAAADdAAAADwAAAGRycy9kb3ducmV2LnhtbERPS2vCQBC+F/wPywje6sZINUZXkdKi&#10;vfkEj0N2TBazsyG71fTfu4VCb/PxPWex6mwt7tR641jBaJiAIC6cNlwqOB0/XzMQPiBrrB2Tgh/y&#10;sFr2XhaYa/fgPd0PoRQxhH2OCqoQmlxKX1Rk0Q9dQxy5q2sthgjbUuoWHzHc1jJNkom0aDg2VNjQ&#10;e0XF7fBtFZjdZPP2NT3PzvJjE0aX7JYZe1Jq0O/WcxCBuvAv/nNvdZyfpmP4/SaeIJ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hYdrXDAAAA3QAAAA8AAAAAAAAAAAAA&#10;AAAAoQIAAGRycy9kb3ducmV2LnhtbFBLBQYAAAAABAAEAPkAAACRAwAAAAA=&#10;" strokeweight="0"/>
                  <v:line id="Line 1221" o:spid="_x0000_s2245" style="position:absolute;flip:x;visibility:visible;mso-wrap-style:square" from="6262,1152" to="6294,1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2ZhsUAAADdAAAADwAAAGRycy9kb3ducmV2LnhtbERPS2sCMRC+C/0PYQq9adaltGU1irS0&#10;lIIVXwdv42bcXdxMliS66b83hUJv8/E9ZzqPphVXcr6xrGA8ykAQl1Y3XCnYbd+HLyB8QNbYWiYF&#10;P+RhPrsbTLHQtuc1XTehEimEfYEK6hC6Qkpf1mTQj2xHnLiTdQZDgq6S2mGfwk0r8yx7kgYbTg01&#10;dvRaU3neXIyC9fczH93HJZ7jsV+uDvvqa/+2UOrhPi4mIALF8C/+c3/qND/PH+H3m3SCn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E2ZhsUAAADdAAAADwAAAAAAAAAA&#10;AAAAAAChAgAAZHJzL2Rvd25yZXYueG1sUEsFBgAAAAAEAAQA+QAAAJMDAAAAAA==&#10;" strokeweight="0"/>
                  <v:line id="Line 1222" o:spid="_x0000_s2246" style="position:absolute;visibility:visible;mso-wrap-style:square" from="6268,1158" to="6300,1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GDJMEAAADdAAAADwAAAGRycy9kb3ducmV2LnhtbERPTWsCMRC9F/wPYYTeataFFt0apYiC&#10;V7Ws13Ez3SzdTNYk6uqvNwWht3m8z5ktetuKC/nQOFYwHmUgiCunG64VfO/XbxMQISJrbB2TghsF&#10;WMwHLzMstLvyli67WIsUwqFABSbGrpAyVIYshpHriBP347zFmKCvpfZ4TeG2lXmWfUiLDacGgx0t&#10;DVW/u7NVcOzwZOr7anpocRLL5SmUa18p9Trsvz5BROrjv/jp3ug0P8/f4e+bdIK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cYMkwQAAAN0AAAAPAAAAAAAAAAAAAAAA&#10;AKECAABkcnMvZG93bnJldi54bWxQSwUGAAAAAAQABAD5AAAAjwMAAAAA&#10;" strokeweight="36e-5mm"/>
                  <v:line id="Line 1223" o:spid="_x0000_s2247" style="position:absolute;flip:x y;visibility:visible;mso-wrap-style:square" from="6268,1158" to="6300,1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cdX8IAAADdAAAADwAAAGRycy9kb3ducmV2LnhtbERPTWsCMRC9F/ofwhS8lJrtCmvZGqUU&#10;FfHWtb0Pm+lmMZksSarrvzeC0Ns83ucsVqOz4kQh9p4VvE4LEMSt1z13Cr4Pm5c3EDEha7SeScGF&#10;IqyWjw8LrLU/8xedmtSJHMKxRgUmpaGWMraGHMapH4gz9+uDw5Rh6KQOeM7hzsqyKCrpsOfcYHCg&#10;T0PtsflzCmbzn8PuaJ/NfhOdWW9t01bhotTkafx4B5FoTP/iu3un8/yyrOD2TT5BL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PcdX8IAAADdAAAADwAAAAAAAAAAAAAA&#10;AAChAgAAZHJzL2Rvd25yZXYueG1sUEsFBgAAAAAEAAQA+QAAAJADAAAAAA==&#10;" strokeweight="0"/>
                  <v:line id="Line 1224" o:spid="_x0000_s2248" style="position:absolute;flip:x y;visibility:visible;mso-wrap-style:square" from="6268,1152" to="6300,1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7u4xMEAAADdAAAADwAAAGRycy9kb3ducmV2LnhtbERPTWsCMRC9F/wPYQQvpWa7BS1bo5Si&#10;It666n3YTDeLyWRJUl3/vSkIvc3jfc5iNTgrLhRi51nB67QAQdx43XGr4HjYvLyDiAlZo/VMCm4U&#10;YbUcPS2w0v7K33SpUytyCMcKFZiU+krK2BhyGKe+J87cjw8OU4ahlTrgNYc7K8uimEmHHecGgz19&#10;GWrO9a9T8DY/HXZn+2z2m+jMemvrZhZuSk3Gw+cHiERD+hc/3Dud55flHP6+ySfI5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Pu7jEwQAAAN0AAAAPAAAAAAAAAAAAAAAA&#10;AKECAABkcnMvZG93bnJldi54bWxQSwUGAAAAAAQABAD5AAAAjwMAAAAA&#10;" strokeweight="0"/>
                  <v:line id="Line 1225" o:spid="_x0000_s2249" style="position:absolute;flip:x y;visibility:visible;mso-wrap-style:square" from="6268,1158" to="6300,1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QstsQAAADdAAAADwAAAGRycy9kb3ducmV2LnhtbESPQUsDMRCF74L/IYzQi9isK1RZmxaR&#10;thRvbvU+bMbN0mSyJGm7/ffOQfA2w3vz3jfL9RS8OlPKQ2QDj/MKFHEX7cC9ga/D9uEFVC7IFn1k&#10;MnClDOvV7c0SGxsv/EnntvRKQjg3aMCVMjZa585RwDyPI7FoPzEFLLKmXtuEFwkPXtdVtdABB5YG&#10;hyO9O+qO7SkYeHr+PuyP/t59bHNwm51vu0W6GjO7m95eQRWayr/573pvBb+uBVe+kRH0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Cy2xAAAAN0AAAAPAAAAAAAAAAAA&#10;AAAAAKECAABkcnMvZG93bnJldi54bWxQSwUGAAAAAAQABAD5AAAAkgMAAAAA&#10;" strokeweight="0"/>
                  <v:line id="Line 1226" o:spid="_x0000_s2250" style="position:absolute;flip:x y;visibility:visible;mso-wrap-style:square" from="6268,1158" to="6300,1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iJLcIAAADdAAAADwAAAGRycy9kb3ducmV2LnhtbERPTWsCMRC9F/ofwgheima7Ba2rUUqp&#10;RXpzrfdhM24Wk8mSpLr+e1Mo9DaP9zmrzeCsuFCInWcFz9MCBHHjdcetgu/DdvIKIiZkjdYzKbhR&#10;hM368WGFlfZX3tOlTq3IIRwrVGBS6ispY2PIYZz6njhzJx8cpgxDK3XAaw53VpZFMZMOO84NBnt6&#10;N9Sc6x+n4GV+POzO9sl8baMzH5+2bmbhptR4NLwtQSQa0r/4z73TeX5ZLuD3m3yCX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WiJLcIAAADdAAAADwAAAAAAAAAAAAAA&#10;AAChAgAAZHJzL2Rvd25yZXYueG1sUEsFBgAAAAAEAAQA+QAAAJADAAAAAA==&#10;" strokeweight="0"/>
                  <v:line id="Line 1227" o:spid="_x0000_s2251" style="position:absolute;flip:x y;visibility:visible;mso-wrap-style:square" from="6262,1158" to="6300,1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u2bcUAAADdAAAADwAAAGRycy9kb3ducmV2LnhtbESPQWsCMRCF74X+hzCFXkrNqqBla5RS&#10;apHeuup92Ew3i8lkSaKu/75zKPQ2w3vz3jerzRi8ulDKfWQD00kFiriNtufOwGG/fX4BlQuyRR+Z&#10;DNwow2Z9f7fC2sYrf9OlKZ2SEM41GnClDLXWuXUUME/iQCzaT0wBi6yp0zbhVcKD17OqWuiAPUuD&#10;w4HeHbWn5hwMzJfH/e7kn9zXNgf38embdpFuxjw+jG+voAqN5d/8d72zgj+bC798IyPo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Yu2bcUAAADdAAAADwAAAAAAAAAA&#10;AAAAAAChAgAAZHJzL2Rvd25yZXYueG1sUEsFBgAAAAAEAAQA+QAAAJMDAAAAAA==&#10;" strokeweight="0"/>
                  <v:line id="Line 1228" o:spid="_x0000_s2252" style="position:absolute;flip:x y;visibility:visible;mso-wrap-style:square" from="6275,1158" to="6307,1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cT9sIAAADdAAAADwAAAGRycy9kb3ducmV2LnhtbERPTWsCMRC9C/0PYQq9SM2qoGW7UUqp&#10;RXpzbe/DZrpZNpksSarrvzdCwds83udU29FZcaIQO88K5rMCBHHjdcetgu/j7vkFREzIGq1nUnCh&#10;CNvNw6TCUvszH+hUp1bkEI4lKjApDaWUsTHkMM78QJy5Xx8cpgxDK3XAcw53Vi6KYiUddpwbDA70&#10;bqjp6z+nYLn+Oe57OzVfu+jMx6etm1W4KPX0OL69gkg0prv4373Xef5iOYfbN/kEubk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scT9sIAAADdAAAADwAAAAAAAAAAAAAA&#10;AAChAgAAZHJzL2Rvd25yZXYueG1sUEsFBgAAAAAEAAQA+QAAAJADAAAAAA==&#10;" strokeweight="0"/>
                  <v:line id="Line 1229" o:spid="_x0000_s2253" style="position:absolute;visibility:visible;mso-wrap-style:square" from="6262,1152" to="6262,1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1F88MAAADdAAAADwAAAGRycy9kb3ducmV2LnhtbERPS2vCQBC+F/wPywje6sZINUZXkdKi&#10;vfkEj0N2TBazsyG71fTfu4VCb/PxPWex6mwt7tR641jBaJiAIC6cNlwqOB0/XzMQPiBrrB2Tgh/y&#10;sFr2XhaYa/fgPd0PoRQxhH2OCqoQmlxKX1Rk0Q9dQxy5q2sthgjbUuoWHzHc1jJNkom0aDg2VNjQ&#10;e0XF7fBtFZjdZPP2NT3PzvJjE0aX7JYZe1Jq0O/WcxCBuvAv/nNvdZyfjlP4/SaeIJ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NRfPDAAAA3QAAAA8AAAAAAAAAAAAA&#10;AAAAoQIAAGRycy9kb3ducmV2LnhtbFBLBQYAAAAABAAEAPkAAACRAwAAAAA=&#10;" strokeweight="0"/>
                  <v:line id="Line 1230" o:spid="_x0000_s2254" style="position:absolute;visibility:visible;mso-wrap-style:square" from="6262,1152" to="6294,1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HgaMIAAADdAAAADwAAAGRycy9kb3ducmV2LnhtbERPS4vCMBC+L/gfwgjeNFVZ7XaNIqLo&#10;3nzCHodmtg02k9JE7f57syDsbT6+58wWra3EnRpvHCsYDhIQxLnThgsF59Omn4LwAVlj5ZgU/JKH&#10;xbzzNsNMuwcf6H4MhYgh7DNUUIZQZ1L6vCSLfuBq4sj9uMZiiLAppG7wEcNtJUdJMpEWDceGEmta&#10;lZRfjzerwOwn2/ev6eXjItfbMPxOr6mxZ6V63Xb5CSJQG/7FL/dOx/mj8Rj+voknyP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YHgaMIAAADdAAAADwAAAAAAAAAAAAAA&#10;AAChAgAAZHJzL2Rvd25yZXYueG1sUEsFBgAAAAAEAAQA+QAAAJADAAAAAA==&#10;" strokeweight="0"/>
                  <v:rect id="Rectangle 1231" o:spid="_x0000_s2255" style="position:absolute;left:6249;top:6205;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0ensAA&#10;AADdAAAADwAAAGRycy9kb3ducmV2LnhtbERP22oCMRB9F/yHMIJvmnUtRVajiCDY0hdXP2DYzF4w&#10;mSxJdLd/3xQKfZvDuc7uMFojXuRD51jBapmBIK6c7rhRcL+dFxsQISJrNI5JwTcFOOynkx0W2g18&#10;pVcZG5FCOBSooI2xL6QMVUsWw9L1xImrnbcYE/SN1B6HFG6NzLPsXVrsODW02NOppepRPq0CeSvP&#10;w6Y0PnOfef1lPi7XmpxS89l43IKINMZ/8Z/7otP8fP0Gv9+kE+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l0ens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232" o:spid="_x0000_s2256" style="position:absolute;left:4894;top:5524;width:2819;height:936;visibility:visible;mso-wrap-style:square;v-text-anchor:top" coordsize="2819,9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PdwMIA&#10;AADdAAAADwAAAGRycy9kb3ducmV2LnhtbERPS4vCMBC+C/6HMAteRFN1K1qNIoKwsicfF29DM7Zl&#10;m0lNotZ/v1lY8DYf33OW69bU4kHOV5YVjIYJCOLc6ooLBefTbjAD4QOyxtoyKXiRh/Wq21lipu2T&#10;D/Q4hkLEEPYZKihDaDIpfV6SQT+0DXHkrtYZDBG6QmqHzxhuajlOkqk0WHFsKLGhbUn5z/FuFPTv&#10;c03us5r4g7ns5+33dB/Sm1K9j3azABGoDW/xv/tLx/njSQp/38QT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M93AwgAAAN0AAAAPAAAAAAAAAAAAAAAAAJgCAABkcnMvZG93&#10;bnJldi54bWxQSwUGAAAAAAQABAD1AAAAhwMAAAAA&#10;" path="m2819,l674,427,,936e" filled="f" strokecolor="#903" strokeweight="17e-5mm">
                    <v:stroke dashstyle="1 1"/>
                    <v:path arrowok="t" o:connecttype="custom" o:connectlocs="2819,0;674,427;0,936" o:connectangles="0,0,0"/>
                  </v:shape>
                  <v:line id="Line 1233" o:spid="_x0000_s2257" style="position:absolute;flip:y;visibility:visible;mso-wrap-style:square" from="4894,6409" to="4919,6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5SnL0AAADdAAAADwAAAGRycy9kb3ducmV2LnhtbERPSwrCMBDdC94hjOBGNPVDkWoUERS3&#10;fg4wNGNbbCahibXe3giCu3m876y3nalFS42vLCuYThIQxLnVFRcKbtfDeAnCB2SNtWVS8CYP202/&#10;t8ZM2xefqb2EQsQQ9hkqKENwmZQ+L8mgn1hHHLm7bQyGCJtC6gZfMdzUcpYkqTRYcWwo0dG+pPxx&#10;eRoF+2PN3dwtzzyyi9Hi5CQfklap4aDbrUAE6sJf/HOfdJw/m6fw/SaeIDc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JGeUpy9AAAA3QAAAA8AAAAAAAAAAAAAAAAAoQIA&#10;AGRycy9kb3ducmV2LnhtbFBLBQYAAAAABAAEAPkAAACLAwAAAAA=&#10;" strokecolor="#903" strokeweight="17e-5mm"/>
                  <v:line id="Line 1234" o:spid="_x0000_s2258" style="position:absolute;flip:y;visibility:visible;mso-wrap-style:square" from="4894,6447" to="4951,6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3B70AAADdAAAADwAAAGRycy9kb3ducmV2LnhtbERPSwrCMBDdC94hjOBGNPWDSjWKCIpb&#10;PwcYmrEtNpPQxFpvbwTB3Tzed9bb1lSiodqXlhWMRwkI4szqknMFt+thuAThA7LGyjIpeJOH7abb&#10;WWOq7YvP1FxCLmII+xQVFCG4VEqfFWTQj6wjjtzd1gZDhHUudY2vGG4qOUmSuTRYcmwo0NG+oOxx&#10;eRoF+2PF7dQtzzyws8Hs5CQfkkapfq/drUAEasNf/HOfdJw/mS7g+008QW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P7S9we9AAAA3QAAAA8AAAAAAAAAAAAAAAAAoQIA&#10;AGRycy9kb3ducmV2LnhtbFBLBQYAAAAABAAEAPkAAACLAwAAAAA=&#10;" strokecolor="#903" strokeweight="17e-5mm"/>
                  <v:line id="Line 1235" o:spid="_x0000_s2259" style="position:absolute;visibility:visible;mso-wrap-style:square" from="6319,719" to="6319,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VyGcYAAADdAAAADwAAAGRycy9kb3ducmV2LnhtbESPT2/CMAzF75P2HSJP4jZSmAalENA0&#10;bWK78VfiaDWmjWicqgnQffv5MGk3W+/5vZ8Xq9436kZddIENjIYZKOIyWMeVgcP+8zkHFROyxSYw&#10;GfihCKvl48MCCxvuvKXbLlVKQjgWaKBOqS20jmVNHuMwtMSinUPnMcnaVdp2eJdw3+hxlk20R8fS&#10;UGNL7zWVl93VG3Cbyfr1e3qcHfXHOo1O+SV3/mDM4Kl/m4NK1Kd/89/1lxX88Yvgyjcygl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MlchnGAAAA3QAAAA8AAAAAAAAA&#10;AAAAAAAAoQIAAGRycy9kb3ducmV2LnhtbFBLBQYAAAAABAAEAPkAAACUAwAAAAA=&#10;" strokeweight="0"/>
                  <v:line id="Line 1236" o:spid="_x0000_s2260" style="position:absolute;visibility:visible;mso-wrap-style:square" from="6319,719" to="6345,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nXgsQAAADdAAAADwAAAGRycy9kb3ducmV2LnhtbERPTWvCQBC9C/0PyxR6040WbZK6SikV&#10;661NDfQ4ZKfJYnY2ZFeN/74rCN7m8T5nuR5sK07Ue+NYwXSSgCCunDZcK9j/bMYpCB+QNbaOScGF&#10;PKxXD6Ml5tqd+ZtORahFDGGfo4ImhC6X0lcNWfQT1xFH7s/1FkOEfS11j+cYbls5S5KFtGg4NjTY&#10;0XtD1aE4WgXma7Gd717KrJQf2zD9TQ+psXulnh6Ht1cQgYZwF9/cnzrOnz1ncP0mni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adeCxAAAAN0AAAAPAAAAAAAAAAAA&#10;AAAAAKECAABkcnMvZG93bnJldi54bWxQSwUGAAAAAAQABAD5AAAAkgMAAAAA&#10;" strokeweight="0"/>
                  <v:line id="Line 1237" o:spid="_x0000_s2261" style="position:absolute;flip:x;visibility:visible;mso-wrap-style:square" from="6326,726" to="6345,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l6JcgAAADdAAAADwAAAGRycy9kb3ducmV2LnhtbESPQUsDMRCF70L/Q5iCN5u1iMq2aSkt&#10;iggqrfbQ23Qz7i7dTJYk7cZ/7xwEbzO8N+99M19m16kLhdh6NnA7KUARV962XBv4+ny6eQQVE7LF&#10;zjMZ+KEIy8Xoao6l9QNv6bJLtZIQjiUaaFLqS61j1ZDDOPE9sWjfPjhMsoZa24CDhLtOT4viXjts&#10;WRoa7GndUHXanZ2B7fsDH8PzOZ/ycXj7OOzr1/1mZcz1OK9moBLl9G/+u36xgj+9E375Rkb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ql6JcgAAADdAAAADwAAAAAA&#10;AAAAAAAAAAChAgAAZHJzL2Rvd25yZXYueG1sUEsFBgAAAAAEAAQA+QAAAJYDAAAAAA==&#10;" strokeweight="0"/>
                  <v:line id="Line 1238" o:spid="_x0000_s2262" style="position:absolute;flip:y;visibility:visible;mso-wrap-style:square" from="6326,726" to="6326,7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XfvsUAAADdAAAADwAAAGRycy9kb3ducmV2LnhtbERPTWsCMRC9C/6HMII3zSrSytYoorSU&#10;gi1qPfQ2bqa7i5vJkkQ3/femUOhtHu9zFqtoGnEj52vLCibjDARxYXXNpYLP4/NoDsIHZI2NZVLw&#10;Qx5Wy35vgbm2He/pdgilSCHsc1RQhdDmUvqiIoN+bFvixH1bZzAk6EqpHXYp3DRymmUP0mDNqaHC&#10;ljYVFZfD1SjYvz/y2b1c4yWeu93H16l8O23XSg0Hcf0EIlAM/+I/96tO86ezCfx+k06Qy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eXfvsUAAADdAAAADwAAAAAAAAAA&#10;AAAAAAChAgAAZHJzL2Rvd25yZXYueG1sUEsFBgAAAAAEAAQA+QAAAJMDAAAAAA==&#10;" strokeweight="0"/>
                  <v:line id="Line 1239" o:spid="_x0000_s2263" style="position:absolute;visibility:visible;mso-wrap-style:square" from="6319,719" to="6351,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s2jsMAAADdAAAADwAAAGRycy9kb3ducmV2LnhtbERPS2vCQBC+F/wPywje6sZgNUZXkdKi&#10;vfkEj0N2TBazsyG71fTfu4VCb/PxPWex6mwt7tR641jBaJiAIC6cNlwqOB0/XzMQPiBrrB2Tgh/y&#10;sFr2XhaYa/fgPd0PoRQxhH2OCqoQmlxKX1Rk0Q9dQxy5q2sthgjbUuoWHzHc1jJNkom0aDg2VNjQ&#10;e0XF7fBtFZjdZPP2NT3PzvJjE0aX7JYZe1Jq0O/WcxCBuvAv/nNvdZyfjlP4/SaeIJ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rLNo7DAAAA3QAAAA8AAAAAAAAAAAAA&#10;AAAAoQIAAGRycy9kb3ducmV2LnhtbFBLBQYAAAAABAAEAPkAAACRAwAAAAA=&#10;" strokeweight="0"/>
                  <v:line id="Line 1240" o:spid="_x0000_s2264" style="position:absolute;visibility:visible;mso-wrap-style:square" from="6319,738" to="6319,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eTFcQAAADdAAAADwAAAGRycy9kb3ducmV2LnhtbERPTWvCQBC9C/0PyxS86SZabZpmlVIs&#10;2ltrFXocstNkMTsbsqvGf+8KQm/zeJ9TLHvbiBN13jhWkI4TEMSl04YrBbufj1EGwgdkjY1jUnAh&#10;D8vFw6DAXLszf9NpGyoRQ9jnqKAOoc2l9GVNFv3YtcSR+3OdxRBhV0nd4TmG20ZOkmQuLRqODTW2&#10;9F5TedgerQLzNV/PPp/3L3u5Wof0Nztkxu6UGj72b68gAvXhX3x3b3ScP3mawu2beIJcX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h5MVxAAAAN0AAAAPAAAAAAAAAAAA&#10;AAAAAKECAABkcnMvZG93bnJldi54bWxQSwUGAAAAAAQABAD5AAAAkgMAAAAA&#10;" strokeweight="0"/>
                  <v:line id="Line 1241" o:spid="_x0000_s2265" style="position:absolute;visibility:visible;mso-wrap-style:square" from="6326,719" to="6326,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4LYcIAAADdAAAADwAAAGRycy9kb3ducmV2LnhtbERPS4vCMBC+L/gfwgjeNFVc7XaNIqLo&#10;3nzCHodmtg02k9JE7f57syDsbT6+58wWra3EnRpvHCsYDhIQxLnThgsF59Omn4LwAVlj5ZgU/JKH&#10;xbzzNsNMuwcf6H4MhYgh7DNUUIZQZ1L6vCSLfuBq4sj9uMZiiLAppG7wEcNtJUdJMpEWDceGEmta&#10;lZRfjzerwOwn2/ev6eXjItfbMPxOr6mxZ6V63Xb5CSJQG/7FL/dOx/mj8Rj+voknyP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m4LYcIAAADdAAAADwAAAAAAAAAAAAAA&#10;AAChAgAAZHJzL2Rvd25yZXYueG1sUEsFBgAAAAAEAAQA+QAAAJADAAAAAA==&#10;" strokeweight="0"/>
                  <v:line id="Line 1242" o:spid="_x0000_s2266" style="position:absolute;visibility:visible;mso-wrap-style:square" from="6319,726" to="6351,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Ku+sIAAADdAAAADwAAAGRycy9kb3ducmV2LnhtbERPS4vCMBC+C/sfwix4W1Nl1VqNIrKL&#10;7s0neByasQ02k9JE7f57s7DgbT6+58wWra3EnRpvHCvo9xIQxLnThgsFx8P3RwrCB2SNlWNS8Ese&#10;FvO3zgwz7R68o/s+FCKGsM9QQRlCnUnp85Is+p6riSN3cY3FEGFTSN3gI4bbSg6SZCQtGo4NJda0&#10;Kim/7m9WgdmO1sOf8Wlykl/r0D+n19TYo1Ld93Y5BRGoDS/xv3uj4/zB5xD+voknyP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SKu+sIAAADdAAAADwAAAAAAAAAAAAAA&#10;AAChAgAAZHJzL2Rvd25yZXYueG1sUEsFBgAAAAAEAAQA+QAAAJADAAAAAA==&#10;" strokeweight="0"/>
                  <v:line id="Line 1243" o:spid="_x0000_s2267" style="position:absolute;visibility:visible;mso-wrap-style:square" from="6319,726" to="6351,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AwjcMAAADdAAAADwAAAGRycy9kb3ducmV2LnhtbERPS2vCQBC+F/wPywje6kaxMUZXkdKi&#10;vfkEj0N2TBazsyG71fTfu4VCb/PxPWex6mwt7tR641jBaJiAIC6cNlwqOB0/XzMQPiBrrB2Tgh/y&#10;sFr2XhaYa/fgPd0PoRQxhH2OCqoQmlxKX1Rk0Q9dQxy5q2sthgjbUuoWHzHc1nKcJKm0aDg2VNjQ&#10;e0XF7fBtFZhdunn7mp5nZ/mxCaNLdsuMPSk16HfrOYhAXfgX/7m3Os4fT1L4/SaeIJ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XwMI3DAAAA3QAAAA8AAAAAAAAAAAAA&#10;AAAAoQIAAGRycy9kb3ducmV2LnhtbFBLBQYAAAAABAAEAPkAAACRAwAAAAA=&#10;" strokeweight="0"/>
                  <v:line id="Line 1244" o:spid="_x0000_s2268" style="position:absolute;visibility:visible;mso-wrap-style:square" from="6326,719" to="6326,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yVFsQAAADdAAAADwAAAGRycy9kb3ducmV2LnhtbERPTWvCQBC9C/0PyxR6041STZq6SikV&#10;6621CfQ4ZKfJYnY2ZFeN/74rCN7m8T5nuR5sK07Ue+NYwXSSgCCunDZcKyh+NuMMhA/IGlvHpOBC&#10;Htarh9ESc+3O/E2nfahFDGGfo4ImhC6X0lcNWfQT1xFH7s/1FkOEfS11j+cYbls5S5KFtGg4NjTY&#10;0XtD1WF/tArM12I736XlSyk/tmH6mx0yYwulnh6Ht1cQgYZwF9/cnzrOnz2ncP0mni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vJUWxAAAAN0AAAAPAAAAAAAAAAAA&#10;AAAAAKECAABkcnMvZG93bnJldi54bWxQSwUGAAAAAAQABAD5AAAAkgMAAAAA&#10;" strokeweight="0"/>
                  <v:line id="Line 1245" o:spid="_x0000_s2269" style="position:absolute;visibility:visible;mso-wrap-style:square" from="6326,719" to="6326,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MBZMYAAADdAAAADwAAAGRycy9kb3ducmV2LnhtbESPT2/CMAzF75P2HSJP4jZS0AalENA0&#10;bWK78VfiaDWmjWicqgnQffv5MGk3W+/5vZ8Xq9436kZddIENjIYZKOIyWMeVgcP+8zkHFROyxSYw&#10;GfihCKvl48MCCxvuvKXbLlVKQjgWaKBOqS20jmVNHuMwtMSinUPnMcnaVdp2eJdw3+hxlk20R8fS&#10;UGNL7zWVl93VG3Cbyfr1e3qcHfXHOo1O+SV3/mDM4Kl/m4NK1Kd/89/1lxX88Yvgyjcygl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sjAWTGAAAA3QAAAA8AAAAAAAAA&#10;AAAAAAAAoQIAAGRycy9kb3ducmV2LnhtbFBLBQYAAAAABAAEAPkAAACUAwAAAAA=&#10;" strokeweight="0"/>
                  <v:line id="Line 1246" o:spid="_x0000_s2270" style="position:absolute;visibility:visible;mso-wrap-style:square" from="6319,719" to="6351,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k/8QAAADdAAAADwAAAGRycy9kb3ducmV2LnhtbERPTWvCQBC9C/0PyxR6041SbZK6SikV&#10;661NDfQ4ZKfJYnY2ZFeN/74rCN7m8T5nuR5sK07Ue+NYwXSSgCCunDZcK9j/bMYpCB+QNbaOScGF&#10;PKxXD6Ml5tqd+ZtORahFDGGfo4ImhC6X0lcNWfQT1xFH7s/1FkOEfS11j+cYbls5S5KFtGg4NjTY&#10;0XtD1aE4WgXma7Gd717KrJQf2zD9TQ+psXulnh6Ht1cQgYZwF9/cnzrOnz1ncP0mni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b6T/xAAAAN0AAAAPAAAAAAAAAAAA&#10;AAAAAKECAABkcnMvZG93bnJldi54bWxQSwUGAAAAAAQABAD5AAAAkgMAAAAA&#10;" strokeweight="0"/>
                  <v:line id="Line 1247" o:spid="_x0000_s2271" style="position:absolute;visibility:visible;mso-wrap-style:square" from="6319,726" to="6351,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ybv8YAAADdAAAADwAAAGRycy9kb3ducmV2LnhtbESPT2vCQBDF74V+h2UKvdWNgppGVynF&#10;YnvzL/Q4ZMdkMTsbsqum375zELzN8N6895v5sveNulIXXWADw0EGirgM1nFl4LD/estBxYRssQlM&#10;Bv4ownLx/DTHwoYbb+m6S5WSEI4FGqhTagutY1mTxzgILbFop9B5TLJ2lbYd3iTcN3qUZRPt0bE0&#10;1NjSZ03leXfxBtxmsh7/TI/vR71ap+Fvfs6dPxjz+tJ/zEAl6tPDfL/+toI/Ggu/fCMj6M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CMm7/GAAAA3QAAAA8AAAAAAAAA&#10;AAAAAAAAoQIAAGRycy9kb3ducmV2LnhtbFBLBQYAAAAABAAEAPkAAACUAwAAAAA=&#10;" strokeweight="0"/>
                  <v:line id="Line 1248" o:spid="_x0000_s2272" style="position:absolute;visibility:visible;mso-wrap-style:square" from="6319,719" to="6319,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A+JMIAAADdAAAADwAAAGRycy9kb3ducmV2LnhtbERPS4vCMBC+L/gfwgje1rSCbq1GEVlx&#10;va0v8Dg0YxtsJqXJavffm4UFb/PxPWe+7Gwt7tR641hBOkxAEBdOGy4VnI6b9wyED8gaa8ek4Jc8&#10;LBe9tznm2j14T/dDKEUMYZ+jgiqEJpfSFxVZ9EPXEEfu6lqLIcK2lLrFRwy3tRwlyURaNBwbKmxo&#10;XVFxO/xYBeZ7sh3vPs7Ts/zchvSS3TJjT0oN+t1qBiJQF17if/eXjvNH4xT+vokn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8A+JMIAAADdAAAADwAAAAAAAAAAAAAA&#10;AAChAgAAZHJzL2Rvd25yZXYueG1sUEsFBgAAAAAEAAQA+QAAAJADAAAAAA==&#10;" strokeweight="0"/>
                  <v:line id="Line 1249" o:spid="_x0000_s2273" style="position:absolute;flip:x;visibility:visible;mso-wrap-style:square" from="6319,719" to="6351,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7XFMUAAADdAAAADwAAAGRycy9kb3ducmV2LnhtbERPS2sCMRC+C/0PYQq9adaFPliNIi0t&#10;pWDF18HbuBl3FzeTJYlu+u9NodDbfHzPmc6jacWVnG8sKxiPMhDEpdUNVwp22/fhCwgfkDW2lknB&#10;D3mYz+4GUyy07XlN102oRAphX6CCOoSukNKXNRn0I9sRJ+5kncGQoKukdtincNPKPMuepMGGU0ON&#10;Hb3WVJ43F6Ng/f3MR/dxied47Jerw7762r8tlHq4j4sJiEAx/Iv/3J86zc8fc/j9Jp0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O7XFMUAAADdAAAADwAAAAAAAAAA&#10;AAAAAAChAgAAZHJzL2Rvd25yZXYueG1sUEsFBgAAAAAEAAQA+QAAAJMDAAAAAA==&#10;" strokeweight="0"/>
                  <v:line id="Line 1250" o:spid="_x0000_s2274" style="position:absolute;visibility:visible;mso-wrap-style:square" from="6326,726" to="6358,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LNtsEAAADdAAAADwAAAGRycy9kb3ducmV2LnhtbERPTWsCMRC9C/0PYQreNFtF0dUoRRR6&#10;rZb1Om7GzeJmsiZRt/31plDobR7vc5brzjbiTj7UjhW8DTMQxKXTNVcKvg67wQxEiMgaG8ek4JsC&#10;rFcvvSXm2j34k+77WIkUwiFHBSbGNpcylIYshqFriRN3dt5iTNBXUnt8pHDbyFGWTaXFmlODwZY2&#10;hsrL/mYVnFq8mupnOz82OIvF5hqKnS+V6r927wsQkbr4L/5zf+g0fzQZw+836QS5e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0s22wQAAAN0AAAAPAAAAAAAAAAAAAAAA&#10;AKECAABkcnMvZG93bnJldi54bWxQSwUGAAAAAAQABAD5AAAAjwMAAAAA&#10;" strokeweight="36e-5mm"/>
                  <v:line id="Line 1251" o:spid="_x0000_s2275" style="position:absolute;flip:x y;visibility:visible;mso-wrap-style:square" from="6326,726" to="6358,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9VzsIAAADdAAAADwAAAGRycy9kb3ducmV2LnhtbERPTWsCMRC9F/ofwgheimarrZbVKEW0&#10;iLeueh82081iMlmSVNd/3xQKvc3jfc5y3TsrrhRi61nB87gAQVx73XKj4HTcjd5AxISs0XomBXeK&#10;sF49Piyx1P7Gn3StUiNyCMcSFZiUulLKWBtyGMe+I87clw8OU4ahkTrgLYc7KydFMZMOW84NBjva&#10;GKov1bdTMJ2fj/uLfTKHXXRm+2GrehbuSg0H/fsCRKI+/Yv/3Hud509eX+D3m3yCXP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29VzsIAAADdAAAADwAAAAAAAAAAAAAA&#10;AAChAgAAZHJzL2Rvd25yZXYueG1sUEsFBgAAAAAEAAQA+QAAAJADAAAAAA==&#10;" strokeweight="0"/>
                  <v:line id="Line 1252" o:spid="_x0000_s2276" style="position:absolute;flip:x y;visibility:visible;mso-wrap-style:square" from="6326,719" to="6358,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PwVcIAAADdAAAADwAAAGRycy9kb3ducmV2LnhtbERPTWsCMRC9F/ofwhS8FM1W0crWKKVU&#10;kd5c633YjJvFZLIkqa7/3ghCb/N4n7NY9c6KM4XYelbwNipAENdet9wo+N2vh3MQMSFrtJ5JwZUi&#10;rJbPTwsstb/wjs5VakQO4ViiApNSV0oZa0MO48h3xJk7+uAwZRgaqQNecrizclwUM+mw5dxgsKMv&#10;Q/Wp+nMKJu+H/fZkX83POjrzvbFVPQtXpQYv/ecHiER9+hc/3Fud54+nU7h/k0+Qy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CPwVcIAAADdAAAADwAAAAAAAAAAAAAA&#10;AAChAgAAZHJzL2Rvd25yZXYueG1sUEsFBgAAAAAEAAQA+QAAAJADAAAAAA==&#10;" strokeweight="0"/>
                  <v:line id="Line 1253" o:spid="_x0000_s2277" style="position:absolute;flip:x y;visibility:visible;mso-wrap-style:square" from="6326,726" to="6358,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uIsIAAADdAAAADwAAAGRycy9kb3ducmV2LnhtbERPTWsCMRC9F/ofwhR6KZqtpausRilS&#10;i/TmqvdhM24Wk8mSRF3/fVMo9DaP9zmL1eCsuFKInWcFr+MCBHHjdcetgsN+M5qBiAlZo/VMCu4U&#10;YbV8fFhgpf2Nd3StUytyCMcKFZiU+krK2BhyGMe+J87cyQeHKcPQSh3wlsOdlZOiKKXDjnODwZ7W&#10;hppzfXEK3qbH/fZsX8z3Jjrz+WXrpgx3pZ6fho85iERD+hf/ubc6z5+8l/D7TT5BL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FuIsIAAADdAAAADwAAAAAAAAAAAAAA&#10;AAChAgAAZHJzL2Rvd25yZXYueG1sUEsFBgAAAAAEAAQA+QAAAJADAAAAAA==&#10;" strokeweight="0"/>
                  <v:line id="Line 1254" o:spid="_x0000_s2278" style="position:absolute;flip:x y;visibility:visible;mso-wrap-style:square" from="6326,726" to="6358,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3LucIAAADdAAAADwAAAGRycy9kb3ducmV2LnhtbERPTWsCMRC9C/0PYQq9SM1WcZWtUUqp&#10;Rby51vuwmW4Wk8mSpLr++0Yo9DaP9zmrzeCsuFCInWcFL5MCBHHjdcetgq/j9nkJIiZkjdYzKbhR&#10;hM36YbTCSvsrH+hSp1bkEI4VKjAp9ZWUsTHkME58T5y5bx8cpgxDK3XAaw53Vk6LopQOO84NBnt6&#10;N9Sc6x+nYLY4HXdnOzb7bXTm49PWTRluSj09Dm+vIBIN6V/8597pPH86X8D9m3yC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73LucIAAADdAAAADwAAAAAAAAAAAAAA&#10;AAChAgAAZHJzL2Rvd25yZXYueG1sUEsFBgAAAAAEAAQA+QAAAJADAAAAAA==&#10;" strokeweight="0"/>
                  <v:line id="Line 1255" o:spid="_x0000_s2279" style="position:absolute;flip:x y;visibility:visible;mso-wrap-style:square" from="6319,726" to="6358,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Jfy8UAAADdAAAADwAAAGRycy9kb3ducmV2LnhtbESPQUsDMRCF70L/QxihF7FZK1ZZm5Yi&#10;Voq3bvU+bMbN0mSyJLHd/vvOQfA2w3vz3jfL9Ri8OlHKfWQDD7MKFHEbbc+dga/D9v4FVC7IFn1k&#10;MnChDOvV5GaJtY1n3tOpKZ2SEM41GnClDLXWuXUUMM/iQCzaT0wBi6yp0zbhWcKD1/OqWuiAPUuD&#10;w4HeHLXH5jcYeHz+PuyO/s59bnNw7x++aRfpYsz0dty8gio0ln/z3/XOCv78SXDlGxlBr6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iJfy8UAAADdAAAADwAAAAAAAAAA&#10;AAAAAAChAgAAZHJzL2Rvd25yZXYueG1sUEsFBgAAAAAEAAQA+QAAAJMDAAAAAA==&#10;" strokeweight="0"/>
                  <v:line id="Line 1256" o:spid="_x0000_s2280" style="position:absolute;flip:x y;visibility:visible;mso-wrap-style:square" from="6332,726" to="6364,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76UMIAAADdAAAADwAAAGRycy9kb3ducmV2LnhtbERPTWsCMRC9F/ofwgheimar1NrVKEW0&#10;iLeueh82081iMlmSVNd/3xQKvc3jfc5y3TsrrhRi61nB87gAQVx73XKj4HTcjeYgYkLWaD2TgjtF&#10;WK8eH5ZYan/jT7pWqRE5hGOJCkxKXSllrA05jGPfEWfuyweHKcPQSB3wlsOdlZOimEmHLecGgx1t&#10;DNWX6tspmL6ej/uLfTKHXXRm+2GrehbuSg0H/fsCRKI+/Yv/3Hud509e3uD3m3yCXP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W76UMIAAADdAAAADwAAAAAAAAAAAAAA&#10;AAChAgAAZHJzL2Rvd25yZXYueG1sUEsFBgAAAAAEAAQA+QAAAJADAAAAAA==&#10;" strokeweight="0"/>
                  <v:line id="Line 1257" o:spid="_x0000_s2281" style="position:absolute;visibility:visible;mso-wrap-style:square" from="6319,719" to="6319,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BRAsYAAADdAAAADwAAAGRycy9kb3ducmV2LnhtbESPQWvCQBCF74X+h2UK3upGwTRNXaWI&#10;RXurVqHHITtNFrOzIbvV+O87B8HbDO/Ne9/Ml4Nv1Zn66AIbmIwzUMRVsI5rA4fvj+cCVEzIFtvA&#10;ZOBKEZaLx4c5ljZceEfnfaqVhHAs0UCTUldqHauGPMZx6IhF+w29xyRrX2vb40XCfaunWZZrj46l&#10;ocGOVg1Vp/2fN+C+8s3s8+X4etTrTZr8FKfC+YMxo6fh/Q1UoiHdzbfrrRX8aS788o2MoB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7gUQLGAAAA3QAAAA8AAAAAAAAA&#10;AAAAAAAAoQIAAGRycy9kb3ducmV2LnhtbFBLBQYAAAAABAAEAPkAAACUAwAAAAA=&#10;" strokeweight="0"/>
                  <v:line id="Line 1258" o:spid="_x0000_s2282" style="position:absolute;visibility:visible;mso-wrap-style:square" from="6319,719" to="6351,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z0mcMAAADdAAAADwAAAGRycy9kb3ducmV2LnhtbERPTWvCQBC9F/wPyxS81U0E0zS6iojF&#10;eqtWweOQnSaL2dmQ3Wr6711B8DaP9zmzRW8bcaHOG8cK0lECgrh02nCl4PDz+ZaD8AFZY+OYFPyT&#10;h8V88DLDQrsr7+iyD5WIIewLVFCH0BZS+rImi37kWuLI/brOYoiwq6Tu8BrDbSPHSZJJi4ZjQ40t&#10;rWoqz/s/q8B8Z5vJ9v34cZTrTUhP+Tk39qDU8LVfTkEE6sNT/HB/6Th/nKVw/yaeIO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s9JnDAAAA3QAAAA8AAAAAAAAAAAAA&#10;AAAAoQIAAGRycy9kb3ducmV2LnhtbFBLBQYAAAAABAAEAPkAAACRAwAAAAA=&#10;" strokeweight="0"/>
                  <v:rect id="Rectangle 1259" o:spid="_x0000_s2283" style="position:absolute;left:6243;top:5843;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sMbL8A&#10;AADdAAAADwAAAGRycy9kb3ducmV2LnhtbERPzYrCMBC+C75DGGFvmtqDSDWKCIIre7HuAwzN9AeT&#10;SUmi7b69EYS9zcf3O9v9aI14kg+dYwXLRQaCuHK640bB7+00X4MIEVmjcUwK/ijAfjedbLHQbuAr&#10;PcvYiBTCoUAFbYx9IWWoWrIYFq4nTlztvMWYoG+k9jikcGtknmUrabHj1NBiT8eWqnv5sArkrTwN&#10;69L4zF3y+sd8n681OaW+ZuNhAyLSGP/FH/dZp/n5Kof3N+kEuX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tSwxsvwAAAN0AAAAPAAAAAAAAAAAAAAAAAJgCAABkcnMvZG93bnJl&#10;di54bWxQSwUGAAAAAAQABAD1AAAAhAM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260" o:spid="_x0000_s2284" style="position:absolute;left:4709;top:5028;width:3100;height:1394;visibility:visible;mso-wrap-style:square;v-text-anchor:top" coordsize="3100,1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qOfsIA&#10;AADdAAAADwAAAGRycy9kb3ducmV2LnhtbERP32vCMBB+H/g/hBP2MjStA3HVKNoh+Ojq8PlozqaY&#10;XEoTtf73y2Cwt/v4ft5qMzgr7tSH1rOCfJqBIK69brlR8H3aTxYgQkTWaD2TgicF2KxHLysstH/w&#10;F92r2IgUwqFABSbGrpAy1IYchqnviBN38b3DmGDfSN3jI4U7K2dZNpcOW04NBjsqDdXX6uYUfDhb&#10;Hg+ftNiZNubH85s9l9dcqdfxsF2CiDTEf/Gf+6DT/Nn8HX6/SSfI9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Wo5+wgAAAN0AAAAPAAAAAAAAAAAAAAAAAJgCAABkcnMvZG93&#10;bnJldi54bWxQSwUGAAAAAAQABAD1AAAAhwMAAAAA&#10;" path="m3100,l929,713,,1394e" filled="f" strokecolor="#903" strokeweight="17e-5mm">
                    <v:stroke dashstyle="1 1"/>
                    <v:path arrowok="t" o:connecttype="custom" o:connectlocs="3100,0;929,713;0,1394" o:connectangles="0,0,0"/>
                  </v:shape>
                  <v:line id="Line 1261" o:spid="_x0000_s2285" style="position:absolute;flip:y;visibility:visible;mso-wrap-style:square" from="4709,6371" to="4735,6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NGbbwAAADdAAAADwAAAGRycy9kb3ducmV2LnhtbERPSwrCMBDdC94hjOBGNFWLSDWKCIpb&#10;PwcYmrEtNpPQxFpvbwTB3Tzed9bbztSipcZXlhVMJwkI4tzqigsFt+thvAThA7LG2jIpeJOH7abf&#10;W2Om7YvP1F5CIWII+wwVlCG4TEqfl2TQT6wjjtzdNgZDhE0hdYOvGG5qOUuShTRYcWwo0dG+pPxx&#10;eRoF+2PN3dwtzzyy6Sg9OcmHpFVqOOh2KxCBuvAX/9wnHefPFil8v4knyM0H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HbNGbbwAAADdAAAADwAAAAAAAAAAAAAAAAChAgAA&#10;ZHJzL2Rvd25yZXYueG1sUEsFBgAAAAAEAAQA+QAAAIoDAAAAAA==&#10;" strokecolor="#903" strokeweight="17e-5mm"/>
                  <v:line id="Line 1262" o:spid="_x0000_s2286" style="position:absolute;flip:y;visibility:visible;mso-wrap-style:square" from="4709,6409" to="4767,6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j9rwAAADdAAAADwAAAGRycy9kb3ducmV2LnhtbERPSwrCMBDdC94hjOBGNPWLVKOIoLj1&#10;c4ChGdtiMwlNrPX2RhDczeN9Z71tTSUaqn1pWcF4lIAgzqwuOVdwux6GSxA+IGusLJOCN3nYbrqd&#10;NabavvhMzSXkIoawT1FBEYJLpfRZQQb9yDriyN1tbTBEWOdS1/iK4aaSkyRZSIMlx4YCHe0Lyh6X&#10;p1GwP1bcTt3yzAM7G8xOTvIhaZTq99rdCkSgNvzFP/dJx/mTxRy+38QT5OY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cv/j9rwAAADdAAAADwAAAAAAAAAAAAAAAAChAgAA&#10;ZHJzL2Rvd25yZXYueG1sUEsFBgAAAAAEAAQA+QAAAIoDAAAAAA==&#10;" strokecolor="#903" strokeweight="17e-5mm"/>
                  <v:line id="Line 1263" o:spid="_x0000_s2287" style="position:absolute;visibility:visible;mso-wrap-style:square" from="6409,363" to="6409,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Vs7cMAAADdAAAADwAAAGRycy9kb3ducmV2LnhtbERPTWvCQBC9C/0PywjedKNgmkZXKWLR&#10;3tpUweOQHZPF7GzIbjX++64g9DaP9znLdW8bcaXOG8cKppMEBHHptOFKweHnY5yB8AFZY+OYFNzJ&#10;w3r1Mlhirt2Nv+lahErEEPY5KqhDaHMpfVmTRT9xLXHkzq6zGCLsKqk7vMVw28hZkqTSouHYUGNL&#10;m5rKS/FrFZivdDf/fD2+HeV2F6an7JIZe1BqNOzfFyAC9eFf/HTvdZw/S1N4fBNPkK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5FbO3DAAAA3QAAAA8AAAAAAAAAAAAA&#10;AAAAoQIAAGRycy9kb3ducmV2LnhtbFBLBQYAAAAABAAEAPkAAACRAwAAAAA=&#10;" strokeweight="0"/>
                  <v:line id="Line 1264" o:spid="_x0000_s2288" style="position:absolute;visibility:visible;mso-wrap-style:square" from="6409,363" to="6434,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nJdsMAAADdAAAADwAAAGRycy9kb3ducmV2LnhtbERPTWvCQBC9F/oflil4qxuFxjS6ERGL&#10;9dZahR6H7Jgsyc6G7Krx33eFgrd5vM9ZLAfbigv13jhWMBknIIhLpw1XCg4/H68ZCB+QNbaOScGN&#10;PCyL56cF5tpd+Zsu+1CJGMI+RwV1CF0upS9rsujHriOO3Mn1FkOEfSV1j9cYbls5TZJUWjQcG2rs&#10;aF1T2ezPVoH5Srdvu9nx/Sg32zD5zZrM2INSo5dhNQcRaAgP8b/7U8f503QG92/iCbL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EJyXbDAAAA3QAAAA8AAAAAAAAAAAAA&#10;AAAAoQIAAGRycy9kb3ducmV2LnhtbFBLBQYAAAAABAAEAPkAAACRAwAAAAA=&#10;" strokeweight="0"/>
                  <v:line id="Line 1265" o:spid="_x0000_s2289" style="position:absolute;flip:x;visibility:visible;mso-wrap-style:square" from="6415,369" to="6434,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oqQ8gAAADdAAAADwAAAGRycy9kb3ducmV2LnhtbESPQU8CMRCF7yb8h2ZIvElXDmhWCiES&#10;jDFRA8qB27Addjdsp5u2sPXfOwcTbzN5b977Zr7MrlNXCrH1bOB+UoAirrxtuTbw/bW5ewQVE7LF&#10;zjMZ+KEIy8XoZo6l9QNv6bpLtZIQjiUaaFLqS61j1ZDDOPE9sWgnHxwmWUOtbcBBwl2np0Ux0w5b&#10;loYGe3puqDrvLs7A9uOBj+Hlks/5OLx/Hvb12369MuZ2nFdPoBLl9G/+u361gj+dCa58IyPo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2oqQ8gAAADdAAAADwAAAAAA&#10;AAAAAAAAAAChAgAAZHJzL2Rvd25yZXYueG1sUEsFBgAAAAAEAAQA+QAAAJYDAAAAAA==&#10;" strokeweight="0"/>
                  <v:line id="Line 1266" o:spid="_x0000_s2290" style="position:absolute;flip:y;visibility:visible;mso-wrap-style:square" from="6415,369" to="6415,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aP2MUAAADdAAAADwAAAGRycy9kb3ducmV2LnhtbERPS2sCMRC+F/ofwgi91awerK5GkZaW&#10;UmjF18HbuBl3FzeTJYlu+u+bguBtPr7nzBbRNOJKzteWFQz6GQjiwuqaSwW77fvzGIQPyBoby6Tg&#10;lzws5o8PM8y17XhN100oRQphn6OCKoQ2l9IXFRn0fdsSJ+5kncGQoCuldtilcNPIYZaNpMGaU0OF&#10;Lb1WVJw3F6Ng/fPCR/dxied47L5Xh335tX9bKvXUi8spiEAx3MU396dO84ejCfx/k06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CaP2MUAAADdAAAADwAAAAAAAAAA&#10;AAAAAAChAgAAZHJzL2Rvd25yZXYueG1sUEsFBgAAAAAEAAQA+QAAAJMDAAAAAA==&#10;" strokeweight="0"/>
                  <v:line id="Line 1267" o:spid="_x0000_s2291" style="position:absolute;visibility:visible;mso-wrap-style:square" from="6409,363" to="6440,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nH38YAAADdAAAADwAAAGRycy9kb3ducmV2LnhtbESPT2vCQBDF70K/wzKF3nSjUE2jq5TS&#10;ot7qP+hxyI7JYnY2ZLeafnvnIPQ2w3vz3m8Wq9436kpddIENjEcZKOIyWMeVgePha5iDignZYhOY&#10;DPxRhNXyabDAwoYb7+i6T5WSEI4FGqhTagutY1mTxzgKLbFo59B5TLJ2lbYd3iTcN3qSZVPt0bE0&#10;1NjSR03lZf/rDbjv6fp1Ozu9nfTnOo1/8kvu/NGYl+f+fQ4qUZ/+zY/rjRX8yUz45RsZQS/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s5x9/GAAAA3QAAAA8AAAAAAAAA&#10;AAAAAAAAoQIAAGRycy9kb3ducmV2LnhtbFBLBQYAAAAABAAEAPkAAACUAwAAAAA=&#10;" strokeweight="0"/>
                  <v:line id="Line 1268" o:spid="_x0000_s2292" style="position:absolute;visibility:visible;mso-wrap-style:square" from="6409,382" to="6409,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ViRMIAAADdAAAADwAAAGRycy9kb3ducmV2LnhtbERPS4vCMBC+C/sfwix407TCarcaRWQX&#10;9ba+YI9DM7bBZlKarNZ/b4QFb/PxPWe26GwtrtR641hBOkxAEBdOGy4VHA/fgwyED8gaa8ek4E4e&#10;FvO33gxz7W68o+s+lCKGsM9RQRVCk0vpi4os+qFriCN3dq3FEGFbSt3iLYbbWo6SZCwtGo4NFTa0&#10;qqi47P+sAvMzXn9sJ6fPk/xah/Q3u2TGHpXqv3fLKYhAXXiJ/90bHeePJik8v4kn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HViRMIAAADdAAAADwAAAAAAAAAAAAAA&#10;AAChAgAAZHJzL2Rvd25yZXYueG1sUEsFBgAAAAAEAAQA+QAAAJADAAAAAA==&#10;" strokeweight="0"/>
                  <v:line id="Line 1269" o:spid="_x0000_s2293" style="position:absolute;visibility:visible;mso-wrap-style:square" from="6415,363" to="6415,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f8M8IAAADdAAAADwAAAGRycy9kb3ducmV2LnhtbERPS4vCMBC+C/sfwizsTVMLq91qFBEX&#10;9ba+YI9DM7bBZlKaqN1/b4QFb/PxPWc672wtbtR641jBcJCAIC6cNlwqOB6++xkIH5A11o5JwR95&#10;mM/eelPMtbvzjm77UIoYwj5HBVUITS6lLyqy6AeuIY7c2bUWQ4RtKXWL9xhua5kmyUhaNBwbKmxo&#10;WVFx2V+tAvMzWn9ux6evk1ytw/A3u2TGHpX6eO8WExCBuvAS/7s3Os5Pxyk8v4kny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Kf8M8IAAADdAAAADwAAAAAAAAAAAAAA&#10;AAChAgAAZHJzL2Rvd25yZXYueG1sUEsFBgAAAAAEAAQA+QAAAJADAAAAAA==&#10;" strokeweight="0"/>
                  <v:line id="Line 1270" o:spid="_x0000_s2294" style="position:absolute;visibility:visible;mso-wrap-style:square" from="6409,369" to="6440,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ZqMQAAADdAAAADwAAAGRycy9kb3ducmV2LnhtbERPTWvCQBC9C/0PyxR6040WTZq6SikV&#10;6621CfQ4ZKfJYnY2ZFeN/74rCN7m8T5nuR5sK07Ue+NYwXSSgCCunDZcKyh+NuMMhA/IGlvHpOBC&#10;Htarh9ESc+3O/E2nfahFDGGfo4ImhC6X0lcNWfQT1xFH7s/1FkOEfS11j+cYbls5S5KFtGg4NjTY&#10;0XtD1WF/tArM12I736XlSyk/tmH6mx0yYwulnh6Ht1cQgYZwF9/cnzrOn6XPcP0mni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61moxAAAAN0AAAAPAAAAAAAAAAAA&#10;AAAAAKECAABkcnMvZG93bnJldi54bWxQSwUGAAAAAAQABAD5AAAAkgMAAAAA&#10;" strokeweight="0"/>
                  <v:line id="Line 1271" o:spid="_x0000_s2295" style="position:absolute;visibility:visible;mso-wrap-style:square" from="6409,369" to="6440,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LB3MQAAADdAAAADwAAAGRycy9kb3ducmV2LnhtbERPTWvCQBC9C/0PyxR6041STZq6SikV&#10;6621CfQ4ZKfJYnY2ZFeN/74rCN7m8T5nuR5sK07Ue+NYwXSSgCCunDZcKyh+NuMMhA/IGlvHpOBC&#10;Htarh9ESc+3O/E2nfahFDGGfo4ImhC6X0lcNWfQT1xFH7s/1FkOEfS11j+cYbls5S5KFtGg4NjTY&#10;0XtD1WF/tArM12I736XlSyk/tmH6mx0yYwulnh6Ht1cQgYZwF9/cnzrOn6XPcP0mni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sHcxAAAAN0AAAAPAAAAAAAAAAAA&#10;AAAAAKECAABkcnMvZG93bnJldi54bWxQSwUGAAAAAAQABAD5AAAAkgMAAAAA&#10;" strokeweight="0"/>
                  <v:line id="Line 1272" o:spid="_x0000_s2296" style="position:absolute;visibility:visible;mso-wrap-style:square" from="6415,363" to="6415,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5kR8IAAADdAAAADwAAAGRycy9kb3ducmV2LnhtbERPTYvCMBC9C/sfwgjeNFVQu9Uoy7KL&#10;elNXwePQjG2wmZQmq/XfG0HwNo/3OfNlaytxpcYbxwqGgwQEce604ULB4e+3n4LwAVlj5ZgU3MnD&#10;cvHRmWOm3Y13dN2HQsQQ9hkqKEOoMyl9XpJFP3A1ceTOrrEYImwKqRu8xXBbyVGSTKRFw7GhxJq+&#10;S8ov+3+rwGwnq/Fmevw8yp9VGJ7SS2rsQalet/2agQjUhrf45V7rOH80HcPzm3iCXD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05kR8IAAADdAAAADwAAAAAAAAAAAAAA&#10;AAChAgAAZHJzL2Rvd25yZXYueG1sUEsFBgAAAAAEAAQA+QAAAJADAAAAAA==&#10;" strokeweight="0"/>
                  <v:line id="Line 1273" o:spid="_x0000_s2297" style="position:absolute;visibility:visible;mso-wrap-style:square" from="6415,363" to="6415,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z6MMMAAADdAAAADwAAAGRycy9kb3ducmV2LnhtbERPTWvCQBC9F/oflil4qxuFxjS6ERGL&#10;9dZahR6H7Jgsyc6G7Krx33eFgrd5vM9ZLAfbigv13jhWMBknIIhLpw1XCg4/H68ZCB+QNbaOScGN&#10;PCyL56cF5tpd+Zsu+1CJGMI+RwV1CF0upS9rsujHriOO3Mn1FkOEfSV1j9cYbls5TZJUWjQcG2rs&#10;aF1T2ezPVoH5Srdvu9nx/Sg32zD5zZrM2INSo5dhNQcRaAgP8b/7U8f501kK92/iCbL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uc+jDDAAAA3QAAAA8AAAAAAAAAAAAA&#10;AAAAoQIAAGRycy9kb3ducmV2LnhtbFBLBQYAAAAABAAEAPkAAACRAwAAAAA=&#10;" strokeweight="0"/>
                  <v:line id="Line 1274" o:spid="_x0000_s2298" style="position:absolute;visibility:visible;mso-wrap-style:square" from="6409,363" to="6440,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Bfq8IAAADdAAAADwAAAGRycy9kb3ducmV2LnhtbERPS4vCMBC+L/gfwgh7W1MFba1GEVHc&#10;va0v8Dg0YxtsJqWJ2v33m4UFb/PxPWe+7GwtHtR641jBcJCAIC6cNlwqOB23HxkIH5A11o5JwQ95&#10;WC56b3PMtXvynh6HUIoYwj5HBVUITS6lLyqy6AeuIY7c1bUWQ4RtKXWLzxhuazlKkom0aDg2VNjQ&#10;uqLidrhbBeZ7sht/pefpWW52YXjJbpmxJ6Xe+91qBiJQF17if/enjvNHaQp/38QT5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NBfq8IAAADdAAAADwAAAAAAAAAAAAAA&#10;AAChAgAAZHJzL2Rvd25yZXYueG1sUEsFBgAAAAAEAAQA+QAAAJADAAAAAA==&#10;" strokeweight="0"/>
                  <v:line id="Line 1275" o:spid="_x0000_s2299" style="position:absolute;visibility:visible;mso-wrap-style:square" from="6409,369" to="6440,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L2cYAAADdAAAADwAAAGRycy9kb3ducmV2LnhtbESPT2vCQBDF70K/wzKF3nSjUE2jq5TS&#10;ot7qP+hxyI7JYnY2ZLeafnvnIPQ2w3vz3m8Wq9436kpddIENjEcZKOIyWMeVgePha5iDignZYhOY&#10;DPxRhNXyabDAwoYb7+i6T5WSEI4FGqhTagutY1mTxzgKLbFo59B5TLJ2lbYd3iTcN3qSZVPt0bE0&#10;1NjSR03lZf/rDbjv6fp1Ozu9nfTnOo1/8kvu/NGYl+f+fQ4qUZ/+zY/rjRX8yUxw5RsZQS/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VPy9nGAAAA3QAAAA8AAAAAAAAA&#10;AAAAAAAAoQIAAGRycy9kb3ducmV2LnhtbFBLBQYAAAAABAAEAPkAAACUAwAAAAA=&#10;" strokeweight="0"/>
                  <v:line id="Line 1276" o:spid="_x0000_s2300" style="position:absolute;visibility:visible;mso-wrap-style:square" from="6409,363" to="6409,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uQsIAAADdAAAADwAAAGRycy9kb3ducmV2LnhtbERPTYvCMBC9C/6HMII3TRVWazXKsuyi&#10;3tRV2OPQjG2wmZQmq/XfG0HwNo/3OYtVaytxpcYbxwpGwwQEce604ULB8fdnkILwAVlj5ZgU3MnD&#10;atntLDDT7sZ7uh5CIWII+wwVlCHUmZQ+L8miH7qaOHJn11gMETaF1A3eYrit5DhJJtKi4dhQYk1f&#10;JeWXw79VYHaT9cd2epqd5Pc6jP7SS2rsUal+r/2cgwjUhrf45d7oOH88ncHzm3iCX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NuQsIAAADdAAAADwAAAAAAAAAAAAAA&#10;AAChAgAAZHJzL2Rvd25yZXYueG1sUEsFBgAAAAAEAAQA+QAAAJADAAAAAA==&#10;" strokeweight="0"/>
                  <v:line id="Line 1277" o:spid="_x0000_s2301" style="position:absolute;flip:x;visibility:visible;mso-wrap-style:square" from="6409,363" to="6440,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DAv8gAAADdAAAADwAAAGRycy9kb3ducmV2LnhtbESPQU8CMRCF7yb8h2ZIvElXDkpWCiES&#10;jDFRA8qB27Addjdsp5u2sPXfOwcTbzN5b977Zr7MrlNXCrH1bOB+UoAirrxtuTbw/bW5m4GKCdli&#10;55kM/FCE5WJ0M8fS+oG3dN2lWkkIxxINNCn1pdaxashhnPieWLSTDw6TrKHWNuAg4a7T06J40A5b&#10;loYGe3puqDrvLs7A9uORj+Hlks/5OLx/Hvb12369MuZ2nFdPoBLl9G/+u361gj+dCb98IyPo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RDAv8gAAADdAAAADwAAAAAA&#10;AAAAAAAAAAChAgAAZHJzL2Rvd25yZXYueG1sUEsFBgAAAAAEAAQA+QAAAJYDAAAAAA==&#10;" strokeweight="0"/>
                  <v:line id="Line 1278" o:spid="_x0000_s2302" style="position:absolute;visibility:visible;mso-wrap-style:square" from="6415,369" to="6447,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zaHcIAAADdAAAADwAAAGRycy9kb3ducmV2LnhtbERPTWvCQBC9C/0PyxS86UYPJaauUqSB&#10;XpuKXqfZaTY0Oxt3t0nsr+8WBG/zeJ+z3U+2EwP50DpWsFpmIIhrp1tuFBw/ykUOIkRkjZ1jUnCl&#10;APvdw2yLhXYjv9NQxUakEA4FKjAx9oWUoTZkMSxdT5y4L+ctxgR9I7XHMYXbTq6z7ElabDk1GOzp&#10;YKj+rn6sgs8eL6b5fd2cO8zj6XAJp9LXSs0fp5dnEJGmeBff3G86zV/nK/j/Jp0gd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izaHcIAAADdAAAADwAAAAAAAAAAAAAA&#10;AAChAgAAZHJzL2Rvd25yZXYueG1sUEsFBgAAAAAEAAQA+QAAAJADAAAAAA==&#10;" strokeweight="36e-5mm"/>
                  <v:line id="Line 1279" o:spid="_x0000_s2303" style="position:absolute;flip:x y;visibility:visible;mso-wrap-style:square" from="6415,369" to="6447,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EZsEAAADdAAAADwAAAGRycy9kb3ducmV2LnhtbERPTWsCMRC9F/ofwhS8lJrtFlRWo5Si&#10;It662vuwGTeLyWRJUl3/vSkIvc3jfc5iNTgrLhRi51nB+7gAQdx43XGr4HjYvM1AxISs0XomBTeK&#10;sFo+Py2w0v7K33SpUytyCMcKFZiU+krK2BhyGMe+J87cyQeHKcPQSh3wmsOdlWVRTKTDjnODwZ6+&#10;DDXn+tcp+Jj+HHZn+2r2m+jMemvrZhJuSo1ehs85iERD+hc/3Dud55ezEv6+ySfI5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5qkRmwQAAAN0AAAAPAAAAAAAAAAAAAAAA&#10;AKECAABkcnMvZG93bnJldi54bWxQSwUGAAAAAAQABAD5AAAAjwMAAAAA&#10;" strokeweight="0"/>
                  <v:line id="Line 1280" o:spid="_x0000_s2304" style="position:absolute;flip:x y;visibility:visible;mso-wrap-style:square" from="6415,363" to="6447,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bh/cEAAADdAAAADwAAAGRycy9kb3ducmV2LnhtbERPTWsCMRC9F/wPYYReimaroLIaRUot&#10;4q1rex8242YxmSxJquu/N4LQ2zze56w2vbPiQiG2nhW8jwsQxLXXLTcKfo670QJETMgarWdScKMI&#10;m/XgZYWl9lf+pkuVGpFDOJaowKTUlVLG2pDDOPYdceZOPjhMGYZG6oDXHO6snBTFTDpsOTcY7OjD&#10;UH2u/pyC6fz3uD/bN3PYRWc+v2xVz8JNqddhv12CSNSnf/HTvdd5/mQxhcc3+QS5v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5uH9wQAAAN0AAAAPAAAAAAAAAAAAAAAA&#10;AKECAABkcnMvZG93bnJldi54bWxQSwUGAAAAAAQABAD5AAAAjwMAAAAA&#10;" strokeweight="0"/>
                  <v:line id="Line 1281" o:spid="_x0000_s2305" style="position:absolute;flip:x y;visibility:visible;mso-wrap-style:square" from="6415,369" to="6447,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95icIAAADdAAAADwAAAGRycy9kb3ducmV2LnhtbERPTWsCMRC9F/ofwhR6KZrVFiurUURq&#10;kd5c633YjJvFZLIkUdd/3xQEb/N4nzNf9s6KC4XYelYwGhYgiGuvW24U/O43gymImJA1Ws+k4EYR&#10;lovnpzmW2l95R5cqNSKHcCxRgUmpK6WMtSGHceg74swdfXCYMgyN1AGvOdxZOS6KiXTYcm4w2NHa&#10;UH2qzk7B++dhvz3ZN/Ozic58fduqnoSbUq8v/WoGIlGfHuK7e6vz/PH0A/6/ySfIx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Q95icIAAADdAAAADwAAAAAAAAAAAAAA&#10;AAChAgAAZHJzL2Rvd25yZXYueG1sUEsFBgAAAAAEAAQA+QAAAJADAAAAAA==&#10;" strokeweight="0"/>
                  <v:line id="Line 1282" o:spid="_x0000_s2306" style="position:absolute;flip:x y;visibility:visible;mso-wrap-style:square" from="6415,369" to="6447,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PcEsIAAADdAAAADwAAAGRycy9kb3ducmV2LnhtbERPTWsCMRC9F/ofwhR6KZrVUiurUURq&#10;kd5c633YjJvFZLIkUdd/3xQEb/N4nzNf9s6KC4XYelYwGhYgiGuvW24U/O43gymImJA1Ws+k4EYR&#10;lovnpzmW2l95R5cqNSKHcCxRgUmpK6WMtSGHceg74swdfXCYMgyN1AGvOdxZOS6KiXTYcm4w2NHa&#10;UH2qzk7B++dhvz3ZN/Ozic58fduqnoSbUq8v/WoGIlGfHuK7e6vz/PH0A/6/ySfIx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kPcEsIAAADdAAAADwAAAAAAAAAAAAAA&#10;AAChAgAAZHJzL2Rvd25yZXYueG1sUEsFBgAAAAAEAAQA+QAAAJADAAAAAA==&#10;" strokeweight="0"/>
                  <v:line id="Line 1283" o:spid="_x0000_s2307" style="position:absolute;flip:x y;visibility:visible;mso-wrap-style:square" from="6409,369" to="644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FCZcEAAADdAAAADwAAAGRycy9kb3ducmV2LnhtbERPTWsCMRC9F/ofwhS8lJqtwlZWo5Si&#10;It66tvdhM24Wk8mSpLr+eyMIvc3jfc5iNTgrzhRi51nB+7gAQdx43XGr4OeweZuBiAlZo/VMCq4U&#10;YbV8flpgpf2Fv+lcp1bkEI4VKjAp9ZWUsTHkMI59T5y5ow8OU4ahlTrgJYc7KydFUUqHHecGgz19&#10;GWpO9Z9TMP34PexO9tXsN9GZ9dbWTRmuSo1ehs85iERD+hc/3Dud509mJdy/ySfI5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GkUJlwQAAAN0AAAAPAAAAAAAAAAAAAAAA&#10;AKECAABkcnMvZG93bnJldi54bWxQSwUGAAAAAAQABAD5AAAAjwMAAAAA&#10;" strokeweight="0"/>
                  <v:line id="Line 1284" o:spid="_x0000_s2308" style="position:absolute;flip:x y;visibility:visible;mso-wrap-style:square" from="6421,369" to="6453,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3n/sEAAADdAAAADwAAAGRycy9kb3ducmV2LnhtbERPTWsCMRC9C/6HMIIXqdlaUNkapRQV&#10;8dbV3ofNdLOYTJYk1fXfm4LQ2zze56w2vbPiSiG2nhW8TgsQxLXXLTcKzqfdyxJETMgarWdScKcI&#10;m/VwsMJS+xt/0bVKjcghHEtUYFLqSiljbchhnPqOOHM/PjhMGYZG6oC3HO6snBXFXDpsOTcY7OjT&#10;UH2pfp2Ct8X36XCxE3PcRWe2e1vV83BXajzqP95BJOrTv/jpPug8f7ZcwN83+QS5f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p3ef+wQAAAN0AAAAPAAAAAAAAAAAAAAAA&#10;AKECAABkcnMvZG93bnJldi54bWxQSwUGAAAAAAQABAD5AAAAjwMAAAAA&#10;" strokeweight="0"/>
                  <v:line id="Line 1285" o:spid="_x0000_s2309" style="position:absolute;visibility:visible;mso-wrap-style:square" from="6409,363" to="6409,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q7/sUAAADdAAAADwAAAGRycy9kb3ducmV2LnhtbESPQWvCQBCF74X+h2UK3upGQU2jqxSx&#10;2N7UKngcstNkMTsbsltN/33nIHib4b1575vFqveNulIXXWADo2EGirgM1nFl4Pj98ZqDignZYhOY&#10;DPxRhNXy+WmBhQ033tP1kColIRwLNFCn1BZax7Imj3EYWmLRfkLnMcnaVdp2eJNw3+hxlk21R8fS&#10;UGNL65rKy+HXG3C76XbyNTu9nfRmm0bn/JI7fzRm8NK/z0El6tPDfL/+tII/zgVXvpER9P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Jq7/sUAAADdAAAADwAAAAAAAAAA&#10;AAAAAAChAgAAZHJzL2Rvd25yZXYueG1sUEsFBgAAAAAEAAQA+QAAAJMDAAAAAA==&#10;" strokeweight="0"/>
                  <v:line id="Line 1286" o:spid="_x0000_s2310" style="position:absolute;visibility:visible;mso-wrap-style:square" from="6409,363" to="6440,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YeZcIAAADdAAAADwAAAGRycy9kb3ducmV2LnhtbERPTYvCMBC9C/sfwgjeNFVQazXKsuyi&#10;3lxXwePQjG2wmZQmq/XfG0HwNo/3OYtVaytxpcYbxwqGgwQEce604ULB4e+nn4LwAVlj5ZgU3MnD&#10;avnRWWCm3Y1/6boPhYgh7DNUUIZQZ1L6vCSLfuBq4sidXWMxRNgUUjd4i+G2kqMkmUiLhmNDiTV9&#10;lZRf9v9WgdlN1uPt9Dg7yu91GJ7SS2rsQalet/2cgwjUhrf45d7oOH+UzuD5TTxBL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9YeZcIAAADdAAAADwAAAAAAAAAAAAAA&#10;AAChAgAAZHJzL2Rvd25yZXYueG1sUEsFBgAAAAAEAAQA+QAAAJADAAAAAA==&#10;" strokeweight="0"/>
                  <v:rect id="Rectangle 1287" o:spid="_x0000_s2311" style="position:absolute;left:6205;top:5582;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BHp8QA&#10;AADdAAAADwAAAGRycy9kb3ducmV2LnhtbESPzWoDMQyE74W8g1Ght8bbPZR0GyeEQCANvWSTBxBr&#10;7Q+15cV2stu3jw6F3iRmNPNpvZ29U3eKaQhs4G1ZgCJugh24M3C9HF5XoFJGtugCk4FfSrDdLJ7W&#10;WNkw8Znude6UhHCq0ECf81hpnZqePKZlGIlFa0P0mGWNnbYRJwn3TpdF8a49DiwNPY6076n5qW/e&#10;gL7Uh2lVu1iEU9l+u6/juaVgzMvzvPsElWnO/+a/66MV/PJD+OUbGUFv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AR6fEAAAA3QAAAA8AAAAAAAAAAAAAAAAAmAIAAGRycy9k&#10;b3ducmV2LnhtbFBLBQYAAAAABAAEAPUAAACJAw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288" o:spid="_x0000_s2312" style="position:absolute;left:4582;top:4379;width:3169;height:2024;visibility:visible;mso-wrap-style:square;v-text-anchor:top" coordsize="3169,2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noZcQA&#10;AADdAAAADwAAAGRycy9kb3ducmV2LnhtbERPTWsCMRC9F/wPYYTealYPst2aXYooaA9KtVB6GzZj&#10;dulmsiRR139vhEJv83ifs6gG24kL+dA6VjCdZCCIa6dbNgq+juuXHESIyBo7x6TgRgGqcvS0wEK7&#10;K3/S5RCNSCEcClTQxNgXUoa6IYth4nrixJ2ctxgT9EZqj9cUbjs5y7K5tNhyamiwp2VD9e/hbBXk&#10;pvPb+SnXu5U+fv/st8sPb25KPY+H9zcQkYb4L/5zb3SaP3udwuObdIIs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p6GXEAAAA3QAAAA8AAAAAAAAAAAAAAAAAmAIAAGRycy9k&#10;b3ducmV2LnhtbFBLBQYAAAAABAAEAPUAAACJAwAAAAA=&#10;" path="m3169,l1050,1063,,2024e" filled="f" strokecolor="#903" strokeweight="17e-5mm">
                    <v:stroke dashstyle="1 1"/>
                    <v:path arrowok="t" o:connecttype="custom" o:connectlocs="3169,0;1050,1063;0,2024" o:connectangles="0,0,0"/>
                  </v:shape>
                  <v:line id="Line 1289" o:spid="_x0000_s2313" style="position:absolute;flip:y;visibility:visible;mso-wrap-style:square" from="4582,6352" to="4601,64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MLpcEAAADdAAAADwAAAGRycy9kb3ducmV2LnhtbERPzWrCQBC+F3yHZYReQt00hpKmriKC&#10;4jXRBxiy0yQ0O7tk15i+fVcQepuP73c2u9kMYqLR95YVvK9SEMSN1T23Cq6X41sBwgdkjYNlUvBL&#10;HnbbxcsGS23vXNFUh1bEEPYlKuhCcKWUvunIoF9ZRxy5bzsaDBGOrdQj3mO4GWSWph/SYM+xoUNH&#10;h46an/pmFBxOA89rV1Sc2DzJz07yMZ2Uel3O+y8QgebwL366zzrOzz4zeHwTT5Db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wwulwQAAAN0AAAAPAAAAAAAAAAAAAAAA&#10;AKECAABkcnMvZG93bnJldi54bWxQSwUGAAAAAAQABAD5AAAAjwMAAAAA&#10;" strokecolor="#903" strokeweight="17e-5mm"/>
                  <v:line id="Line 1290" o:spid="_x0000_s2314" style="position:absolute;flip:y;visibility:visible;mso-wrap-style:square" from="4582,6390" to="4639,64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uPr0AAADdAAAADwAAAGRycy9kb3ducmV2LnhtbERPSwrCMBDdC94hjOBGNPWDaDWKCIpb&#10;PwcYmrEtNpPQxFpvbwTB3Tzed9bb1lSiodqXlhWMRwkI4szqknMFt+thuADhA7LGyjIpeJOH7abb&#10;WWOq7YvP1FxCLmII+xQVFCG4VEqfFWTQj6wjjtzd1gZDhHUudY2vGG4qOUmSuTRYcmwo0NG+oOxx&#10;eRoF+2PF7dQtzjyws8Hs5CQfkkapfq/drUAEasNf/HOfdJw/WU7h+008QW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ePrj69AAAA3QAAAA8AAAAAAAAAAAAAAAAAoQIA&#10;AGRycy9kb3ducmV2LnhtbFBLBQYAAAAABAAEAPkAAACLAwAAAAA=&#10;" strokecolor="#903" strokeweight="17e-5mm"/>
                  <v:line id="Line 1291" o:spid="_x0000_s2315" style="position:absolute;visibility:visible;mso-wrap-style:square" from="6377,-102" to="637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4nJsQAAADdAAAADwAAAGRycy9kb3ducmV2LnhtbERPTWvCQBC9C/0PyxR6041SbZK6SikV&#10;661NDfQ4ZKfJYnY2ZFeN/74rCN7m8T5nuR5sK07Ue+NYwXSSgCCunDZcK9j/bMYpCB+QNbaOScGF&#10;PKxXD6Ml5tqd+ZtORahFDGGfo4ImhC6X0lcNWfQT1xFH7s/1FkOEfS11j+cYbls5S5KFtGg4NjTY&#10;0XtD1aE4WgXma7Gd717KrJQf2zD9TQ+psXulnh6Ht1cQgYZwF9/cnzrOn2XPcP0mni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DicmxAAAAN0AAAAPAAAAAAAAAAAA&#10;AAAAAKECAABkcnMvZG93bnJldi54bWxQSwUGAAAAAAQABAD5AAAAkgMAAAAA&#10;" strokeweight="0"/>
                  <v:line id="Line 1292" o:spid="_x0000_s2316" style="position:absolute;visibility:visible;mso-wrap-style:square" from="6377,-102" to="6402,-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KCvcIAAADdAAAADwAAAGRycy9kb3ducmV2LnhtbERPS4vCMBC+L/gfwgje1lRBt1ajiKy4&#10;3tYXeByasQ02k9JktfvvjSB4m4/vObNFaytxo8YbxwoG/QQEce604ULB8bD+TEH4gKyxckwK/snD&#10;Yt75mGGm3Z13dNuHQsQQ9hkqKEOoMyl9XpJF33c1ceQurrEYImwKqRu8x3BbyWGSjKVFw7GhxJpW&#10;JeXX/Z9VYH7Hm9H26zQ5ye9NGJzTa2rsUalet11OQQRqw1v8cv/oOH84GcHzm3iCn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0KCvcIAAADdAAAADwAAAAAAAAAAAAAA&#10;AAChAgAAZHJzL2Rvd25yZXYueG1sUEsFBgAAAAAEAAQA+QAAAJADAAAAAA==&#10;" strokeweight="0"/>
                  <v:line id="Line 1293" o:spid="_x0000_s2317" style="position:absolute;flip:x;visibility:visible;mso-wrap-style:square" from="6383,-95" to="640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xrjcUAAADdAAAADwAAAGRycy9kb3ducmV2LnhtbERPS2sCMRC+F/ofwgi91awerK5GkZaW&#10;UmjF18HbuBl3FzeTJYlu+u+bguBtPr7nzBbRNOJKzteWFQz6GQjiwuqaSwW77fvzGIQPyBoby6Tg&#10;lzws5o8PM8y17XhN100oRQphn6OCKoQ2l9IXFRn0fdsSJ+5kncGQoCuldtilcNPIYZaNpMGaU0OF&#10;Lb1WVJw3F6Ng/fPCR/dxied47L5Xh335tX9bKvXUi8spiEAx3MU396dO84eTEfx/k06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GxrjcUAAADdAAAADwAAAAAAAAAA&#10;AAAAAAChAgAAZHJzL2Rvd25yZXYueG1sUEsFBgAAAAAEAAQA+QAAAJMDAAAAAA==&#10;" strokeweight="0"/>
                  <v:line id="Line 1294" o:spid="_x0000_s2318" style="position:absolute;flip:y;visibility:visible;mso-wrap-style:square" from="6383,-95" to="638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DOFsUAAADdAAAADwAAAGRycy9kb3ducmV2LnhtbERPTWsCMRC9F/wPYYTealYPtW6NIoql&#10;FKyo9dDbuJnuLm4mSxLd9N+bQsHbPN7nTOfRNOJKzteWFQwHGQjiwuqaSwVfh/XTCwgfkDU2lknB&#10;L3mYz3oPU8y17XhH130oRQphn6OCKoQ2l9IXFRn0A9sSJ+7HOoMhQVdK7bBL4aaRoyx7lgZrTg0V&#10;trSsqDjvL0bB7nPMJ/d2ied46jbb72P5cVwtlHrsx8UriEAx3MX/7ned5o8mY/j7Jp0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yDOFsUAAADdAAAADwAAAAAAAAAA&#10;AAAAAAChAgAAZHJzL2Rvd25yZXYueG1sUEsFBgAAAAAEAAQA+QAAAJMDAAAAAA==&#10;" strokeweight="0"/>
                  <v:line id="Line 1295" o:spid="_x0000_s2319" style="position:absolute;visibility:visible;mso-wrap-style:square" from="6377,-102" to="6409,-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MtI8YAAADdAAAADwAAAGRycy9kb3ducmV2LnhtbESPQWvCQBCF7wX/wzJCb3WjUBujq4hY&#10;bG+tVfA4ZMdkMTsbsltN/33nIHib4b1575vFqveNulIXXWAD41EGirgM1nFl4PDz/pKDignZYhOY&#10;DPxRhNVy8LTAwoYbf9N1nyolIRwLNFCn1BZax7Imj3EUWmLRzqHzmGTtKm07vEm4b/Qky6bao2Np&#10;qLGlTU3lZf/rDbiv6e718+04O+rtLo1P+SV3/mDM87Bfz0El6tPDfL/+sII/mQmufCMj6O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VDLSPGAAAA3QAAAA8AAAAAAAAA&#10;AAAAAAAAoQIAAGRycy9kb3ducmV2LnhtbFBLBQYAAAAABAAEAPkAAACUAwAAAAA=&#10;" strokeweight="0"/>
                  <v:line id="Line 1296" o:spid="_x0000_s2320" style="position:absolute;visibility:visible;mso-wrap-style:square" from="6377,-83" to="637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IuMIAAADdAAAADwAAAGRycy9kb3ducmV2LnhtbERPS4vCMBC+L/gfwgje1lRBbbtGkWUX&#10;3ZtP2OPQjG2wmZQmq/XfbwTB23x8z5kvO1uLK7XeOFYwGiYgiAunDZcKjofv9xSED8gaa8ek4E4e&#10;love2xxz7W68o+s+lCKGsM9RQRVCk0vpi4os+qFriCN3dq3FEGFbSt3iLYbbWo6TZCotGo4NFTb0&#10;WVFx2f9ZBWY7XU9+ZqfsJL/WYfSbXlJjj0oN+t3qA0SgLrzET/dGx/njLIPHN/EEufg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g+IuMIAAADdAAAADwAAAAAAAAAAAAAA&#10;AAChAgAAZHJzL2Rvd25yZXYueG1sUEsFBgAAAAAEAAQA+QAAAJADAAAAAA==&#10;" strokeweight="0"/>
                  <v:line id="Line 1297" o:spid="_x0000_s2321" style="position:absolute;visibility:visible;mso-wrap-style:square" from="6383,-102" to="63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67P8YAAADdAAAADwAAAGRycy9kb3ducmV2LnhtbESPQW/CMAyF75P2HyJP4jZShoCuENA0&#10;gdhuwEDiaDVeG9E4VROg+/fzYdJutt7ze58Xq9436kZddIENjIYZKOIyWMeVgePX5jkHFROyxSYw&#10;GfihCKvl48MCCxvuvKfbIVVKQjgWaKBOqS20jmVNHuMwtMSifYfOY5K1q7Tt8C7hvtEvWTbVHh1L&#10;Q40tvddUXg5Xb8DtptvJ5+z0etLrbRqd80vu/NGYwVP/NgeVqE//5r/rDyv440z45RsZQS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Xeuz/GAAAA3QAAAA8AAAAAAAAA&#10;AAAAAAAAoQIAAGRycy9kb3ducmV2LnhtbFBLBQYAAAAABAAEAPkAAACUAwAAAAA=&#10;" strokeweight="0"/>
                  <v:line id="Line 1298" o:spid="_x0000_s2322" style="position:absolute;visibility:visible;mso-wrap-style:square" from="6377,-95" to="6409,-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IepMQAAADdAAAADwAAAGRycy9kb3ducmV2LnhtbERPTWvCQBC9C/0PyxR6q5u0aGN0E0pp&#10;UW+tVfA4ZMdkMTsbsluN/94VCt7m8T5nUQ62FSfqvXGsIB0nIIgrpw3XCra/X88ZCB+QNbaOScGF&#10;PJTFw2iBuXZn/qHTJtQihrDPUUETQpdL6auGLPqx64gjd3C9xRBhX0vd4zmG21a+JMlUWjQcGxrs&#10;6KOh6rj5swrM93Q5Wb/tZjv5uQzpPjtmxm6Venoc3ucgAg3hLv53r3Sc/5qkcPsmni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kh6kxAAAAN0AAAAPAAAAAAAAAAAA&#10;AAAAAKECAABkcnMvZG93bnJldi54bWxQSwUGAAAAAAQABAD5AAAAkgMAAAAA&#10;" strokeweight="0"/>
                  <v:line id="Line 1299" o:spid="_x0000_s2323" style="position:absolute;visibility:visible;mso-wrap-style:square" from="6377,-95" to="6409,-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CA08MAAADdAAAADwAAAGRycy9kb3ducmV2LnhtbERPTYvCMBC9C/6HMAveNFVZ7XaNIqK4&#10;3tRV2OPQzLbBZlKaqN1/vxEEb/N4nzNbtLYSN2q8caxgOEhAEOdOGy4UnL43/RSED8gaK8ek4I88&#10;LObdzgwz7e58oNsxFCKGsM9QQRlCnUnp85Is+oGriSP36xqLIcKmkLrBewy3lRwlyURaNBwbSqxp&#10;VVJ+OV6tArOfbN930/PHWa63YfiTXlJjT0r13trlJ4hAbXiJn+4vHeePkxE8voknyP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pAgNPDAAAA3QAAAA8AAAAAAAAAAAAA&#10;AAAAoQIAAGRycy9kb3ducmV2LnhtbFBLBQYAAAAABAAEAPkAAACRAwAAAAA=&#10;" strokeweight="0"/>
                  <v:line id="Line 1300" o:spid="_x0000_s2324" style="position:absolute;visibility:visible;mso-wrap-style:square" from="6383,-102" to="63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wlSMIAAADdAAAADwAAAGRycy9kb3ducmV2LnhtbERPS4vCMBC+C/6HMAveNHVltVajyOLi&#10;evMJHodmtg02k9JktfvvN4LgbT6+58yXra3EjRpvHCsYDhIQxLnThgsFp+NXPwXhA7LGyjEp+CMP&#10;y0W3M8dMuzvv6XYIhYgh7DNUUIZQZ1L6vCSLfuBq4sj9uMZiiLAppG7wHsNtJd+TZCwtGo4NJdb0&#10;WVJ+PfxaBWY33nxsJ+fpWa43YXhJr6mxJ6V6b+1qBiJQG17ip/tbx/mjZASPb+IJcvE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QwlSMIAAADdAAAADwAAAAAAAAAAAAAA&#10;AAChAgAAZHJzL2Rvd25yZXYueG1sUEsFBgAAAAAEAAQA+QAAAJADAAAAAA==&#10;" strokeweight="0"/>
                  <v:line id="Line 1301" o:spid="_x0000_s2325" style="position:absolute;visibility:visible;mso-wrap-style:square" from="6383,-102" to="63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W9PMQAAADdAAAADwAAAGRycy9kb3ducmV2LnhtbERPS2vCQBC+F/oflil4q5vUR9M0q4hU&#10;1FtrFXocstNkMTsbsluN/94VhN7m43tOMe9tI07UeeNYQTpMQBCXThuuFOy/V88ZCB+QNTaOScGF&#10;PMxnjw8F5tqd+YtOu1CJGMI+RwV1CG0upS9rsuiHriWO3K/rLIYIu0rqDs8x3DbyJUmm0qLh2FBj&#10;S8uayuPuzyown9P1ZPt6eDvIj3VIf7JjZuxeqcFTv3gHEagP/+K7e6Pj/FEyhts38QQ5u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5b08xAAAAN0AAAAPAAAAAAAAAAAA&#10;AAAAAKECAABkcnMvZG93bnJldi54bWxQSwUGAAAAAAQABAD5AAAAkgMAAAAA&#10;" strokeweight="0"/>
                  <v:line id="Line 1302" o:spid="_x0000_s2326" style="position:absolute;visibility:visible;mso-wrap-style:square" from="6377,-102" to="6409,-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kYp8IAAADdAAAADwAAAGRycy9kb3ducmV2LnhtbERPS4vCMBC+L/gfwgh709QVtVajyOKi&#10;e/MJHodmbIPNpDRZ7f57syDsbT6+58yXra3EnRpvHCsY9BMQxLnThgsFp+NXLwXhA7LGyjEp+CUP&#10;y0XnbY6Zdg/e0/0QChFD2GeooAyhzqT0eUkWfd/VxJG7usZiiLAppG7wEcNtJT+SZCwtGo4NJdb0&#10;WVJ+O/xYBWY33oy+J+fpWa43YXBJb6mxJ6Xeu+1qBiJQG/7FL/dWx/nDZAR/38QT5OI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akYp8IAAADdAAAADwAAAAAAAAAAAAAA&#10;AAChAgAAZHJzL2Rvd25yZXYueG1sUEsFBgAAAAAEAAQA+QAAAJADAAAAAA==&#10;" strokeweight="0"/>
                  <v:line id="Line 1303" o:spid="_x0000_s2327" style="position:absolute;visibility:visible;mso-wrap-style:square" from="6377,-95" to="6409,-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uG0MQAAADdAAAADwAAAGRycy9kb3ducmV2LnhtbERPS2vCQBC+F/oflin0phstjWnqGkQU&#10;7a31AT0O2WmymJ0N2TWm/94tCL3Nx/eceTHYRvTUeeNYwWScgCAunTZcKTgeNqMMhA/IGhvHpOCX&#10;PBSLx4c55tpd+Yv6fahEDGGfo4I6hDaX0pc1WfRj1xJH7sd1FkOEXSV1h9cYbhs5TZJUWjQcG2ps&#10;aVVTed5frALzmW5fP2ant5Ncb8PkOztnxh6Ven4alu8gAg3hX3x373Sc/5Kk8PdNPEE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e4bQxAAAAN0AAAAPAAAAAAAAAAAA&#10;AAAAAKECAABkcnMvZG93bnJldi54bWxQSwUGAAAAAAQABAD5AAAAkgMAAAAA&#10;" strokeweight="0"/>
                  <v:line id="Line 1304" o:spid="_x0000_s2328" style="position:absolute;visibility:visible;mso-wrap-style:square" from="6377,-102" to="637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cjS8MAAADdAAAADwAAAGRycy9kb3ducmV2LnhtbERPTWvCQBC9C/0PyxR6040tmhhdpZQW&#10;9WatgschOyaL2dmQ3Wr8964geJvH+5zZorO1OFPrjWMFw0ECgrhw2nCpYPf3089A+ICssXZMCq7k&#10;YTF/6c0w1+7Cv3TehlLEEPY5KqhCaHIpfVGRRT9wDXHkjq61GCJsS6lbvMRwW8v3JBlLi4ZjQ4UN&#10;fVVUnLb/VoHZjJejdbqf7OX3MgwP2SkzdqfU22v3OQURqAtP8cO90nH+R5LC/Zt4gp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o3I0vDAAAA3QAAAA8AAAAAAAAAAAAA&#10;AAAAoQIAAGRycy9kb3ducmV2LnhtbFBLBQYAAAAABAAEAPkAAACRAwAAAAA=&#10;" strokeweight="0"/>
                  <v:line id="Line 1305" o:spid="_x0000_s2329" style="position:absolute;flip:x;visibility:visible;mso-wrap-style:square" from="6377,-102" to="6409,-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TAfsgAAADdAAAADwAAAGRycy9kb3ducmV2LnhtbESPQUsDMRCF74L/IUzBm81WQWXbtBRF&#10;EUFLa3vobbqZ7i7dTJYk7cZ/7xwEbzO8N+99M1tk16kLhdh6NjAZF6CIK29brg1sv19vn0DFhGyx&#10;80wGfijCYn59NcPS+oHXdNmkWkkIxxINNCn1pdaxashhHPueWLSjDw6TrKHWNuAg4a7Td0XxoB22&#10;LA0N9vTcUHXanJ2B9dcjH8LbOZ/yYfhc7Xf1x+5laczNKC+noBLl9G/+u363gn9fCK58IyPo+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FTAfsgAAADdAAAADwAAAAAA&#10;AAAAAAAAAAChAgAAZHJzL2Rvd25yZXYueG1sUEsFBgAAAAAEAAQA+QAAAJYDAAAAAA==&#10;" strokeweight="0"/>
                  <v:line id="Line 1306" o:spid="_x0000_s2330" style="position:absolute;visibility:visible;mso-wrap-style:square" from="6383,-95" to="641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ja3MAAAADdAAAADwAAAGRycy9kb3ducmV2LnhtbERPS4vCMBC+C/sfwix403RXEO0aZZEV&#10;vPpAr7PN2BSbSU2iVn+9EQRv8/E9ZzJrbS0u5EPlWMFXPwNBXDhdcalgu1n0RiBCRNZYOyYFNwow&#10;m350Jphrd+UVXdaxFCmEQ44KTIxNLmUoDFkMfdcQJ+7gvMWYoC+l9nhN4baW31k2lBYrTg0GG5ob&#10;Ko7rs1Xw3+DJlPe/8b7GUdzNT2G38IVS3c/29wdEpDa+xS/3Uqf5g2wMz2/SCXL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No2tzAAAAA3QAAAA8AAAAAAAAAAAAAAAAA&#10;oQIAAGRycy9kb3ducmV2LnhtbFBLBQYAAAAABAAEAPkAAACOAwAAAAA=&#10;" strokeweight="36e-5mm"/>
                  <v:line id="Line 1307" o:spid="_x0000_s2331" style="position:absolute;flip:x y;visibility:visible;mso-wrap-style:square" from="6383,-95" to="641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kMUAAADdAAAADwAAAGRycy9kb3ducmV2LnhtbESPQWsCMRCF74X+hzCFXkrNWkHL1iil&#10;aJHeuup92Ew3i8lkSaKu/75zKPQ2w3vz3jfL9Ri8ulDKfWQD00kFiriNtufOwGG/fX4FlQuyRR+Z&#10;DNwow3p1f7fE2sYrf9OlKZ2SEM41GnClDLXWuXUUME/iQCzaT0wBi6yp0zbhVcKD1y9VNdcBe5YG&#10;hwN9OGpPzTkYmC2O+93JP7mvbQ5u8+mbdp5uxjw+jO9voAqN5d/8d72zgj+bCr98IyPo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lkMUAAADdAAAADwAAAAAAAAAA&#10;AAAAAAChAgAAZHJzL2Rvd25yZXYueG1sUEsFBgAAAAAEAAQA+QAAAJMDAAAAAA==&#10;" strokeweight="0"/>
                  <v:line id="Line 1308" o:spid="_x0000_s2332" style="position:absolute;flip:x y;visibility:visible;mso-wrap-style:square" from="6383,-102" to="641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NAC8EAAADdAAAADwAAAGRycy9kb3ducmV2LnhtbERPTWsCMRC9C/0PYYReRLNbwZbVKEVq&#10;kd66tvdhM24Wk8mSRF3/vREKvc3jfc5qMzgrLhRi51lBOStAEDded9wq+Dnspm8gYkLWaD2TghtF&#10;2KyfRiustL/yN13q1IocwrFCBSalvpIyNoYcxpnviTN39MFhyjC0Uge85nBn5UtRLKTDjnODwZ62&#10;hppTfXYK5q+/h/3JTszXLjrz8WnrZhFuSj2Ph/cliERD+hf/ufc6z5+XJTy+ySfI9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k0ALwQAAAN0AAAAPAAAAAAAAAAAAAAAA&#10;AKECAABkcnMvZG93bnJldi54bWxQSwUGAAAAAAQABAD5AAAAjwMAAAAA&#10;" strokeweight="0"/>
                  <v:line id="Line 1309" o:spid="_x0000_s2333" style="position:absolute;flip:x y;visibility:visible;mso-wrap-style:square" from="6383,-95" to="641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HefMIAAADdAAAADwAAAGRycy9kb3ducmV2LnhtbERPTWsCMRC9C/0PYQq9SM2qoGW7UUqp&#10;RXpzbe/DZrpZNpksSarrvzdCwds83udU29FZcaIQO88K5rMCBHHjdcetgu/j7vkFREzIGq1nUnCh&#10;CNvNw6TCUvszH+hUp1bkEI4lKjApDaWUsTHkMM78QJy5Xx8cpgxDK3XAcw53Vi6KYiUddpwbDA70&#10;bqjp6z+nYLn+Oe57OzVfu+jMx6etm1W4KPX0OL69gkg0prv4373Xef5yvoDbN/kEubk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0HefMIAAADdAAAADwAAAAAAAAAAAAAA&#10;AAChAgAAZHJzL2Rvd25yZXYueG1sUEsFBgAAAAAEAAQA+QAAAJADAAAAAA==&#10;" strokeweight="0"/>
                  <v:line id="Line 1310" o:spid="_x0000_s2334" style="position:absolute;flip:x y;visibility:visible;mso-wrap-style:square" from="6383,-95" to="641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1758EAAADdAAAADwAAAGRycy9kb3ducmV2LnhtbERPTWsCMRC9F/ofwhR6KZrVBVtWoxTR&#10;It66tvdhM90sJpMlibr+eyMIvc3jfc5iNTgrzhRi51nBZFyAIG687rhV8HPYjj5AxISs0XomBVeK&#10;sFo+Py2w0v7C33SuUytyCMcKFZiU+krK2BhyGMe+J87cnw8OU4ahlTrgJYc7K6dFMZMOO84NBnta&#10;G2qO9ckpKN9/D7ujfTP7bXRm82XrZhauSr2+DJ9zEImG9C9+uHc6zy8nJdy/ySfI5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DXvnwQAAAN0AAAAPAAAAAAAAAAAAAAAA&#10;AKECAABkcnMvZG93bnJldi54bWxQSwUGAAAAAAQABAD5AAAAjwMAAAAA&#10;" strokeweight="0"/>
                  <v:line id="Line 1311" o:spid="_x0000_s2335" style="position:absolute;flip:x y;visibility:visible;mso-wrap-style:square" from="6377,-95" to="641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jk8IAAADdAAAADwAAAGRycy9kb3ducmV2LnhtbERPTWsCMRC9F/ofwgi9FM1axcpqlCK1&#10;iDfXeh8242YxmSxJ1PXfN4VCb/N4n7Nc986KG4XYelYwHhUgiGuvW24UfB+3wzmImJA1Ws+k4EER&#10;1qvnpyWW2t/5QLcqNSKHcCxRgUmpK6WMtSGHceQ74sydfXCYMgyN1AHvOdxZ+VYUM+mw5dxgsKON&#10;ofpSXZ2CyfvpuLvYV7PfRmc+v2xVz8JDqZdB/7EAkahP/+I/907n+ZPxFH6/ySfI1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Tjk8IAAADdAAAADwAAAAAAAAAAAAAA&#10;AAChAgAAZHJzL2Rvd25yZXYueG1sUEsFBgAAAAAEAAQA+QAAAJADAAAAAA==&#10;" strokeweight="0"/>
                  <v:line id="Line 1312" o:spid="_x0000_s2336" style="position:absolute;flip:x y;visibility:visible;mso-wrap-style:square" from="6389,-95" to="642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hGCMIAAADdAAAADwAAAGRycy9kb3ducmV2LnhtbERPTWsCMRC9F/ofwgi9FM1a0cpqlCK1&#10;iDfXeh8242YxmSxJ1PXfN4VCb/N4n7Nc986KG4XYelYwHhUgiGuvW24UfB+3wzmImJA1Ws+k4EER&#10;1qvnpyWW2t/5QLcqNSKHcCxRgUmpK6WMtSGHceQ74sydfXCYMgyN1AHvOdxZ+VYUM+mw5dxgsKON&#10;ofpSXZ2CyfvpuLvYV7PfRmc+v2xVz8JDqZdB/7EAkahP/+I/907n+ZPxFH6/ySfI1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KhGCMIAAADdAAAADwAAAAAAAAAAAAAA&#10;AAChAgAAZHJzL2Rvd25yZXYueG1sUEsFBgAAAAAEAAQA+QAAAJADAAAAAA==&#10;" strokeweight="0"/>
                  <v:line id="Line 1313" o:spid="_x0000_s2337" style="position:absolute;visibility:visible;mso-wrap-style:square" from="6377,-102" to="637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IQDcMAAADdAAAADwAAAGRycy9kb3ducmV2LnhtbERPS2vCQBC+F/wPywje6iZKY4yuImKx&#10;vbU+wOOQHZPF7GzIbjX9991Cobf5+J6zXPe2EXfqvHGsIB0nIIhLpw1XCk7H1+cchA/IGhvHpOCb&#10;PKxXg6clFto9+JPuh1CJGMK+QAV1CG0hpS9rsujHriWO3NV1FkOEXSV1h48Ybhs5SZJMWjQcG2ps&#10;aVtTeTt8WQXmI9u/vM/O87Pc7UN6yW+5sSelRsN+swARqA//4j/3m47zp2kGv9/EE+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iEA3DAAAA3QAAAA8AAAAAAAAAAAAA&#10;AAAAoQIAAGRycy9kb3ducmV2LnhtbFBLBQYAAAAABAAEAPkAAACRAwAAAAA=&#10;" strokeweight="0"/>
                  <v:line id="Line 1314" o:spid="_x0000_s2338" style="position:absolute;visibility:visible;mso-wrap-style:square" from="6377,-102" to="6409,-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1lsQAAADdAAAADwAAAGRycy9kb3ducmV2LnhtbERPS2vCQBC+F/wPywi91U1a1DRmlVJa&#10;rDdfgR6H7JgsZmdDdqvx33eFQm/z8T2nWA22FRfqvXGsIJ0kIIgrpw3XCo6Hz6cMhA/IGlvHpOBG&#10;HlbL0UOBuXZX3tFlH2oRQ9jnqKAJocul9FVDFv3EdcSRO7neYoiwr6Xu8RrDbSufk2QmLRqODQ12&#10;9N5Qdd7/WAVmO1tPN/PytZQf65B+Z+fM2KNSj+PhbQEi0BD+xX/uLx3nv6RzuH8TT5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7rWWxAAAAN0AAAAPAAAAAAAAAAAA&#10;AAAAAKECAABkcnMvZG93bnJldi54bWxQSwUGAAAAAAQABAD5AAAAkgMAAAAA&#10;" strokeweight="0"/>
                  <v:rect id="Rectangle 1315" o:spid="_x0000_s2339" style="position:absolute;left:6078;top:5251;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RHZsMA&#10;AADdAAAADwAAAGRycy9kb3ducmV2LnhtbESP3WoCMRCF74W+Q5hC7zSrBZHVKKUgaOmNqw8wbGZ/&#10;aDJZktRd375zUfBuhnPmnG92h8k7daeY+sAGlosCFHEdbM+tgdv1ON+AShnZogtMBh6U4LB/me2w&#10;tGHkC92r3CoJ4VSigS7nodQ61R15TIswEIvWhOgxyxpbbSOOEu6dXhXFWnvsWRo6HOizo/qn+vUG&#10;9LU6jpvKxSJ8rZpvdz5dGgrGvL1OH1tQmab8NP9fn6zgvy8FV76REfT+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kRHZsMAAADdAAAADwAAAAAAAAAAAAAAAACYAgAAZHJzL2Rv&#10;d25yZXYueG1sUEsFBgAAAAAEAAQA9QAAAIg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line id="Line 1316" o:spid="_x0000_s2340" style="position:absolute;flip:x;visibility:visible;mso-wrap-style:square" from="4480,4411" to="6434,6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hMMMAAADdAAAADwAAAGRycy9kb3ducmV2LnhtbERPTWvCQBC9C/6HZYTe6sYWxEZXEbVQ&#10;7UEaFTwO2TEJZmfD7jbGf+8WCt7m8T5ntuhMLVpyvrKsYDRMQBDnVldcKDgePl8nIHxA1lhbJgV3&#10;8rCY93szTLW98Q+1WShEDGGfooIyhCaV0uclGfRD2xBH7mKdwRChK6R2eIvhppZvSTKWBiuODSU2&#10;tCopv2a/RkHt1pvTd3u6T3aF3YRz12739qLUy6BbTkEE6sJT/O/+0nH+++gD/r6JJ8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yvoTDDAAAA3QAAAA8AAAAAAAAAAAAA&#10;AAAAoQIAAGRycy9kb3ducmV2LnhtbFBLBQYAAAAABAAEAPkAAACRAwAAAAA=&#10;" strokecolor="#903" strokeweight="17e-5mm">
                    <v:stroke dashstyle="1 1"/>
                  </v:line>
                  <v:line id="Line 1317" o:spid="_x0000_s2341" style="position:absolute;flip:y;visibility:visible;mso-wrap-style:square" from="4480,6339" to="4499,6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P2M8EAAADdAAAADwAAAGRycy9kb3ducmV2LnhtbESPwarCQAxF9w/8hyGCG9HpUxGpjiKC&#10;4lafHxA6sS12MkNnXq1/bxaCu4R7c+/JZte7RnXUxtqzgd9pBoq48Lbm0sDt7zhZgYoJ2WLjmQy8&#10;KMJuO/jZYG79ky/UXVOpJIRjjgaqlEKudSwqchinPhCLdvetwyRrW2rb4lPCXaNnWbbUDmuWhgoD&#10;HSoqHtd/Z+Bwarifh9WFx34xXpyD5mPWGTMa9vs1qER9+po/12cr+POZ8Ms3MoLev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CA/YzwQAAAN0AAAAPAAAAAAAAAAAAAAAA&#10;AKECAABkcnMvZG93bnJldi54bWxQSwUGAAAAAAQABAD5AAAAjwMAAAAA&#10;" strokecolor="#903" strokeweight="17e-5mm"/>
                  <v:line id="Line 1318" o:spid="_x0000_s2342" style="position:absolute;flip:y;visibility:visible;mso-wrap-style:square" from="4480,6377" to="4531,6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9TqL0AAADdAAAADwAAAGRycy9kb3ducmV2LnhtbERPSwrCMBDdC94hjOBGNPWDlGoUERS3&#10;fg4wNGNbbCahibXe3giCu3m876y3nalFS42vLCuYThIQxLnVFRcKbtfDOAXhA7LG2jIpeJOH7abf&#10;W2Om7YvP1F5CIWII+wwVlCG4TEqfl2TQT6wjjtzdNgZDhE0hdYOvGG5qOUuSpTRYcWwo0dG+pPxx&#10;eRoF+2PN3dylZx7ZxWhxcpIPSavUcNDtViACdeEv/rlPOs6fz6bw/SaeIDc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1PU6i9AAAA3QAAAA8AAAAAAAAAAAAAAAAAoQIA&#10;AGRycy9kb3ducmV2LnhtbFBLBQYAAAAABAAEAPkAAACLAwAAAAA=&#10;" strokecolor="#903" strokeweight="17e-5mm"/>
                  <v:rect id="Rectangle 1319" o:spid="_x0000_s2343" style="position:absolute;left:5486;top:5429;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C6McAA&#10;AADdAAAADwAAAGRycy9kb3ducmV2LnhtbERP24rCMBB9F/yHMMK+aWqFRbpGEUFQ2RfrfsDQTC+Y&#10;TEoSbf17s7Cwb3M419nsRmvEk3zoHCtYLjIQxJXTHTcKfm7H+RpEiMgajWNS8KIAu+10ssFCu4Gv&#10;9CxjI1IIhwIVtDH2hZShasliWLieOHG18xZjgr6R2uOQwq2ReZZ9Sosdp4YWezq0VN3Lh1Ugb+Vx&#10;WJfGZ+6S19/mfLrW5JT6mI37LxCRxvgv/nOfdJq/ynP4/SadIL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cC6Mc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320" o:spid="_x0000_s2344" style="position:absolute;left:4448;top:3761;width:1426;height:2629;visibility:visible;mso-wrap-style:square;v-text-anchor:top" coordsize="1426,2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SPPMIA&#10;AADdAAAADwAAAGRycy9kb3ducmV2LnhtbERP32vCMBB+H/g/hBP2NlMVilSjjMFAQRCrvh/N2UaT&#10;S2kyrfvrjTDY2318P2+x6p0VN+qC8axgPMpAEFdeG64VHA/fHzMQISJrtJ5JwYMCrJaDtwUW2t95&#10;T7cy1iKFcChQQRNjW0gZqoYchpFviRN39p3DmGBXS93hPYU7KydZlkuHhlNDgy19NVRdyx+nIP/N&#10;y/Vmd7La1GZ7eRzsLD+NlXof9p9zEJH6+C/+c691mj+dTOH1TTpBL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FI88wgAAAN0AAAAPAAAAAAAAAAAAAAAAAJgCAABkcnMvZG93&#10;bnJldi54bWxQSwUGAAAAAAQABAD1AAAAhwMAAAAA&#10;" path="m1426,l1133,1248,,2629e" filled="f" strokecolor="#903" strokeweight="17e-5mm">
                    <v:stroke dashstyle="1 1"/>
                    <v:path arrowok="t" o:connecttype="custom" o:connectlocs="1426,0;1133,1248;0,2629" o:connectangles="0,0,0"/>
                  </v:shape>
                  <v:line id="Line 1321" o:spid="_x0000_s2345" style="position:absolute;flip:y;visibility:visible;mso-wrap-style:square" from="4448,6333" to="4461,6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wMLwAAADdAAAADwAAAGRycy9kb3ducmV2LnhtbERPSwrCMBDdC94hjOBGNFWLSDWKCIpb&#10;PwcYmrEtNpPQxFpvbwTB3Tzed9bbztSipcZXlhVMJwkI4tzqigsFt+thvAThA7LG2jIpeJOH7abf&#10;W2Om7YvP1F5CIWII+wwVlCG4TEqfl2TQT6wjjtzdNgZDhE0hdYOvGG5qOUuShTRYcWwo0dG+pPxx&#10;eRoF+2PN3dwtzzyy6Sg9OcmHpFVqOOh2KxCBuvAX/9wnHefPZyl8v4knyM0H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TjwMLwAAADdAAAADwAAAAAAAAAAAAAAAAChAgAA&#10;ZHJzL2Rvd25yZXYueG1sUEsFBgAAAAAEAAQA+QAAAIoDAAAAAA==&#10;" strokecolor="#903" strokeweight="17e-5mm"/>
                  <v:line id="Line 1322" o:spid="_x0000_s2346" style="position:absolute;flip:y;visibility:visible;mso-wrap-style:square" from="4448,6365" to="4499,6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RVq7wAAADdAAAADwAAAGRycy9kb3ducmV2LnhtbERPSwrCMBDdC94hjOBGNPWLVKOIoLj1&#10;c4ChGdtiMwlNrPX2RhDczeN9Z71tTSUaqn1pWcF4lIAgzqwuOVdwux6GSxA+IGusLJOCN3nYbrqd&#10;NabavvhMzSXkIoawT1FBEYJLpfRZQQb9yDriyN1tbTBEWOdS1/iK4aaSkyRZSIMlx4YCHe0Lyh6X&#10;p1GwP1bcTt3yzAM7G8xOTvIhaZTq99rdCkSgNvzFP/dJx/nTyRy+38QT5OY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knRVq7wAAADdAAAADwAAAAAAAAAAAAAAAAChAgAA&#10;ZHJzL2Rvd25yZXYueG1sUEsFBgAAAAAEAAQA+QAAAIoDAAAAAA==&#10;" strokecolor="#903" strokeweight="17e-5mm"/>
                  <v:rect id="Rectangle 1323" o:spid="_x0000_s2347" style="position:absolute;left:5441;top:5232;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u8MsAA&#10;AADdAAAADwAAAGRycy9kb3ducmV2LnhtbERP24rCMBB9X/Afwiz4tqZbQaQaZVkQVPbF6gcMzfSC&#10;yaQk0da/NwuCb3M411lvR2vEnXzoHCv4nmUgiCunO24UXM67ryWIEJE1Gsek4EEBtpvJxxoL7QY+&#10;0b2MjUghHApU0MbYF1KGqiWLYeZ64sTVzluMCfpGao9DCrdG5lm2kBY7Tg0t9vTbUnUtb1aBPJe7&#10;YVkan7ljXv+Zw/5Uk1Nq+jn+rEBEGuNb/HLvdZo/zxfw/006QW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vu8Ms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324" o:spid="_x0000_s2348" style="position:absolute;left:4378;top:3163;width:1407;height:3227;visibility:visible;mso-wrap-style:square;v-text-anchor:top" coordsize="1407,3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CABMMA&#10;AADdAAAADwAAAGRycy9kb3ducmV2LnhtbERPTWsCMRC9F/wPYQQvolkVWt0aRQTFHmur52Ez7m7d&#10;TNYkumt/vREKvc3jfc582ZpK3Mj50rKC0TABQZxZXXKu4PtrM5iC8AFZY2WZFNzJw3LReZljqm3D&#10;n3Tbh1zEEPYpKihCqFMpfVaQQT+0NXHkTtYZDBG6XGqHTQw3lRwnyas0WHJsKLCmdUHZeX81CvTq&#10;8vuxnY2a/u5w/bEHc3RJ/6hUr9uu3kEEasO/+M+903H+ZPwGz2/iC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CABMMAAADdAAAADwAAAAAAAAAAAAAAAACYAgAAZHJzL2Rv&#10;d25yZXYueG1sUEsFBgAAAAAEAAQA9QAAAIgDAAAAAA==&#10;" path="m1407,l1000,1744,,3227e" filled="f" strokecolor="#903" strokeweight="17e-5mm">
                    <v:stroke dashstyle="1 1"/>
                    <v:path arrowok="t" o:connecttype="custom" o:connectlocs="1407,0;1000,1744;0,3227" o:connectangles="0,0,0"/>
                  </v:shape>
                  <v:line id="Line 1325" o:spid="_x0000_s2349" style="position:absolute;flip:y;visibility:visible;mso-wrap-style:square" from="4378,6333" to="4385,6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X6NcEAAADdAAAADwAAAGRycy9kb3ducmV2LnhtbESPwarCQAxF9w/8hyGCG9HpUxGpjiKC&#10;4lafHxA6sS12MkNnXq1/bxaCu4R7c+/JZte7RnXUxtqzgd9pBoq48Lbm0sDt7zhZgYoJ2WLjmQy8&#10;KMJuO/jZYG79ky/UXVOpJIRjjgaqlEKudSwqchinPhCLdvetwyRrW2rb4lPCXaNnWbbUDmuWhgoD&#10;HSoqHtd/Z+Bwarifh9WFx34xXpyD5mPWGTMa9vs1qER9+po/12cr+POZ4Mo3MoLev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8dfo1wQAAAN0AAAAPAAAAAAAAAAAAAAAA&#10;AKECAABkcnMvZG93bnJldi54bWxQSwUGAAAAAAQABAD5AAAAjwMAAAAA&#10;" strokecolor="#903" strokeweight="17e-5mm"/>
                  <v:line id="Line 1326" o:spid="_x0000_s2350" style="position:absolute;flip:y;visibility:visible;mso-wrap-style:square" from="4378,6365" to="4429,6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lfrr0AAADdAAAADwAAAGRycy9kb3ducmV2LnhtbERPSwrCMBDdC94hjOBGNPWDaDWKCIpb&#10;PwcYmrEtNpPQxFpvbwTB3Tzed9bb1lSiodqXlhWMRwkI4szqknMFt+thuADhA7LGyjIpeJOH7abb&#10;WWOq7YvP1FxCLmII+xQVFCG4VEqfFWTQj6wjjtzd1gZDhHUudY2vGG4qOUmSuTRYcmwo0NG+oOxx&#10;eRoF+2PF7dQtzjyws8Hs5CQfkkapfq/drUAEasNf/HOfdJw/nSzh+008QW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BM5X669AAAA3QAAAA8AAAAAAAAAAAAAAAAAoQIA&#10;AGRycy9kb3ducmV2LnhtbFBLBQYAAAAABAAEAPkAAACLAwAAAAA=&#10;" strokecolor="#903" strokeweight="17e-5mm"/>
                  <v:rect id="Rectangle 1327" o:spid="_x0000_s2351" style="position:absolute;left:5403;top:4926;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cXAMMA&#10;AADdAAAADwAAAGRycy9kb3ducmV2LnhtbESP3WoCMRCF74W+Q5hC7zRbBZHVKKUg2NIbVx9g2Mz+&#10;0GSyJKm7vr1zUfBuhnPmnG92h8k7daOY+sAG3hcFKOI62J5bA9fLcb4BlTKyRReYDNwpwWH/Mtth&#10;acPIZ7pVuVUSwqlEA13OQ6l1qjvymBZhIBatCdFjljW22kYcJdw7vSyKtfbYszR0ONBnR/Vv9ecN&#10;6Et1HDeVi0X4XjY/7ut0bigY8/Y6fWxBZZry0/x/fbKCv1oJv3wjI+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4cXAMMAAADdAAAADwAAAAAAAAAAAAAAAACYAgAAZHJzL2Rv&#10;d25yZXYueG1sUEsFBgAAAAAEAAQA9QAAAIg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328" o:spid="_x0000_s2352" style="position:absolute;left:4448;top:2609;width:1343;height:3781;visibility:visible;mso-wrap-style:square;v-text-anchor:top" coordsize="1343,37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Efi8MA&#10;AADdAAAADwAAAGRycy9kb3ducmV2LnhtbERPS4vCMBC+C/sfwix4KZpWQaQaZVkQH6yHrYvnoRnb&#10;YjOpTdT6782C4G0+vufMl52pxY1aV1lWkAxjEMS51RUXCv4Oq8EUhPPIGmvLpOBBDpaLj94cU23v&#10;/Eu3zBcihLBLUUHpfZNK6fKSDLqhbYgDd7KtQR9gW0jd4j2Em1qO4ngiDVYcGkps6Luk/JxdjYJp&#10;d/nZmc12ct4nx0O2bqLI7COl+p/d1wyEp86/xS/3Rof543EC/9+EE+Ti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QEfi8MAAADdAAAADwAAAAAAAAAAAAAAAACYAgAAZHJzL2Rv&#10;d25yZXYueG1sUEsFBgAAAAAEAAQA9QAAAIgDAAAAAA==&#10;" path="m1343,l764,2177,,3781e" filled="f" strokecolor="#903" strokeweight="17e-5mm">
                    <v:stroke dashstyle="1 1"/>
                    <v:path arrowok="t" o:connecttype="custom" o:connectlocs="1343,0;764,2177;0,3781" o:connectangles="0,0,0"/>
                  </v:shape>
                  <v:line id="Line 1329" o:spid="_x0000_s2353" style="position:absolute;flip:y;visibility:visible;mso-wrap-style:square" from="4448,6333" to="4448,6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RbArwAAADdAAAADwAAAGRycy9kb3ducmV2LnhtbERPSwrCMBDdC94hjOBGNNWKSDWKCIpb&#10;PwcYmrEtNpPQxFpvbwTB3Tzed9bbztSipcZXlhVMJwkI4tzqigsFt+thvAThA7LG2jIpeJOH7abf&#10;W2Om7YvP1F5CIWII+wwVlCG4TEqfl2TQT6wjjtzdNgZDhE0hdYOvGG5qOUuShTRYcWwo0dG+pPxx&#10;eRoF+2PNXeqWZx7Z+Wh+cpIPSavUcNDtViACdeEv/rlPOs5P0xl8v4knyM0H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mERbArwAAADdAAAADwAAAAAAAAAAAAAAAAChAgAA&#10;ZHJzL2Rvd25yZXYueG1sUEsFBgAAAAAEAAQA+QAAAIoDAAAAAA==&#10;" strokecolor="#903" strokeweight="17e-5mm"/>
                  <v:line id="Line 1330" o:spid="_x0000_s2354" style="position:absolute;flip:y;visibility:visible;mso-wrap-style:square" from="4448,6352" to="4493,6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j+mbwAAADdAAAADwAAAGRycy9kb3ducmV2LnhtbERPSwrCMBDdC94hjOBGNNWKSDWKCIpb&#10;PwcYmrEtNpPQxFpvbwTB3Tzed9bbztSipcZXlhVMJwkI4tzqigsFt+thvAThA7LG2jIpeJOH7abf&#10;W2Om7YvP1F5CIWII+wwVlCG4TEqfl2TQT6wjjtzdNgZDhE0hdYOvGG5qOUuShTRYcWwo0dG+pPxx&#10;eRoF+2PNXeqWZx7Z+Wh+cpIPSavUcNDtViACdeEv/rlPOs5P0xS+38QT5OY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9wj+mbwAAADdAAAADwAAAAAAAAAAAAAAAAChAgAA&#10;ZHJzL2Rvd25yZXYueG1sUEsFBgAAAAAEAAQA+QAAAIoDAAAAAA==&#10;" strokecolor="#903" strokeweight="17e-5mm"/>
                  <v:rect id="Rectangle 1331" o:spid="_x0000_s2355" style="position:absolute;left:5295;top:4576;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wRA8AA&#10;AADdAAAADwAAAGRycy9kb3ducmV2LnhtbERP24rCMBB9F/yHMIJvmnpBpGsUEQRdfLHuBwzN9ILJ&#10;pCRZ2/37zcKCb3M419kdBmvEi3xoHStYzDMQxKXTLdcKvh7n2RZEiMgajWNS8EMBDvvxaIe5dj3f&#10;6VXEWqQQDjkqaGLscilD2ZDFMHcdceIq5y3GBH0ttcc+hVsjl1m2kRZbTg0NdnRqqHwW31aBfBTn&#10;flsYn7nPZXUz18u9IqfUdDIcP0BEGuJb/O++6DR/tVrD3zfpBL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LwRA8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line id="Line 1332" o:spid="_x0000_s2356" style="position:absolute;visibility:visible;mso-wrap-style:square" from="3863,3520" to="4028,6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5Ed8MAAADdAAAADwAAAGRycy9kb3ducmV2LnhtbERPS2uDQBC+F/Iflin01qypGBKbTQiF&#10;Qg9iMY/74E7Vxp0VdxP133cLgdzm43vOZjeaVtyod41lBYt5BIK4tLrhSsHp+Pm6AuE8ssbWMimY&#10;yMFuO3vaYKrtwAXdDr4SIYRdigpq77tUSlfWZNDNbUccuB/bG/QB9pXUPQ4h3LTyLYqW0mDDoaHG&#10;jj5qKi+Hq1EwLH+LPM6+s/V1GrIIk8VF52elXp7H/TsIT6N/iO/uLx3mx3EC/9+EE+T2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ORHfDAAAA3QAAAA8AAAAAAAAAAAAA&#10;AAAAoQIAAGRycy9kb3ducmV2LnhtbFBLBQYAAAAABAAEAPkAAACRAwAAAAA=&#10;" strokecolor="#903" strokeweight="17e-5mm">
                    <v:stroke dashstyle="1 1"/>
                  </v:line>
                  <v:line id="Line 1333" o:spid="_x0000_s2357" style="position:absolute;flip:x y;visibility:visible;mso-wrap-style:square" from="4003,6346" to="4028,6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7YoMUAAADdAAAADwAAAGRycy9kb3ducmV2LnhtbERPTWvCQBC9C/6HZQredFOttk1dRQRF&#10;8KKxtNdpdppEs7Mxu5r4792C0Ns83udM560pxZVqV1hW8DyIQBCnVhecKfg8rPpvIJxH1lhaJgU3&#10;cjCfdTtTjLVteE/XxGcihLCLUUHufRVL6dKcDLqBrYgD92trgz7AOpO6xiaEm1IOo2giDRYcGnKs&#10;aJlTekouRsFlPdxuf8qv9+9x8rI7j5vjq64OSvWe2sUHCE+t/xc/3Bsd5o9GE/j7JpwgZ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e7YoMUAAADdAAAADwAAAAAAAAAA&#10;AAAAAAChAgAAZHJzL2Rvd25yZXYueG1sUEsFBgAAAAAEAAQA+QAAAJMDAAAAAA==&#10;" strokecolor="#903" strokeweight="17e-5mm"/>
                  <v:line id="Line 1334" o:spid="_x0000_s2358" style="position:absolute;flip:y;visibility:visible;mso-wrap-style:square" from="4028,6346" to="4054,6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P4msAAAADdAAAADwAAAGRycy9kb3ducmV2LnhtbERPzYrCMBC+C75DGMFLWVNtUekaRQSX&#10;Xu3uAwzNbFu2mYQm1vr2m4UFb/Px/c7hNJlejDT4zrKC9SoFQVxb3XGj4Ovz+rYH4QOyxt4yKXiS&#10;h9NxPjtgoe2DbzRWoRExhH2BCtoQXCGlr1sy6FfWEUfu2w4GQ4RDI/WAjxhuerlJ06002HFsaNHR&#10;paX6p7obBZePnqfM7W+c2DzJSyf5mo5KLRfT+R1EoCm8xP/uUsf5WbaDv2/iCfL4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gz+JrAAAAA3QAAAA8AAAAAAAAAAAAAAAAA&#10;oQIAAGRycy9kb3ducmV2LnhtbFBLBQYAAAAABAAEAPkAAACOAwAAAAA=&#10;" strokecolor="#903" strokeweight="17e-5mm"/>
                  <v:line id="Line 1335" o:spid="_x0000_s2359" style="position:absolute;visibility:visible;mso-wrap-style:square" from="3627,-57" to="36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R9hMYAAADdAAAADwAAAGRycy9kb3ducmV2LnhtbESPT2/CMAzF75P2HSJP2m2kDA1KIaAJ&#10;MbHd+CtxtBrTRjRO1WTQffv5MGk3W+/5vZ/ny9436kZddIENDAcZKOIyWMeVgePh4yUHFROyxSYw&#10;GfihCMvF48McCxvuvKPbPlVKQjgWaKBOqS20jmVNHuMgtMSiXULnMcnaVdp2eJdw3+jXLBtrj46l&#10;ocaWVjWV1/23N+C2483b1+Q0Pen1Jg3P+TV3/mjM81P/PgOVqE//5r/rTyv4o5Hgyjcygl7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XEfYTGAAAA3QAAAA8AAAAAAAAA&#10;AAAAAAAAoQIAAGRycy9kb3ducmV2LnhtbFBLBQYAAAAABAAEAPkAAACUAwAAAAA=&#10;" strokeweight="0"/>
                  <v:line id="Line 1336" o:spid="_x0000_s2360" style="position:absolute;visibility:visible;mso-wrap-style:square" from="3627,-57" to="365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jYH8MAAADdAAAADwAAAGRycy9kb3ducmV2LnhtbERPTWvCQBC9C/6HZQRvdWNFG6OrSLFY&#10;b22q4HHIjslidjZktxr/fVcoeJvH+5zlurO1uFLrjWMF41ECgrhw2nCp4PDz8ZKC8AFZY+2YFNzJ&#10;w3rV7y0x0+7G33TNQyliCPsMFVQhNJmUvqjIoh+5hjhyZ9daDBG2pdQt3mK4reVrksykRcOxocKG&#10;3isqLvmvVWC+Zrvp/u04P8rtLoxP6SU19qDUcNBtFiACdeEp/nd/6jh/MpnD45t4glz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qI2B/DAAAA3QAAAA8AAAAAAAAAAAAA&#10;AAAAoQIAAGRycy9kb3ducmV2LnhtbFBLBQYAAAAABAAEAPkAAACRAwAAAAA=&#10;" strokeweight="0"/>
                  <v:line id="Line 1337" o:spid="_x0000_s2361" style="position:absolute;flip:x;visibility:visible;mso-wrap-style:square" from="3634,-51" to="365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h1uMgAAADdAAAADwAAAGRycy9kb3ducmV2LnhtbESPQUsDMRCF74L/IYzgzWatYsu2aSkV&#10;RQSVVnvobboZd5duJkuSduO/dw6Ctxnem/e+mS+z69SZQmw9G7gdFaCIK29brg18fT7dTEHFhGyx&#10;80wGfijCcnF5McfS+oE3dN6mWkkIxxINNCn1pdaxashhHPmeWLRvHxwmWUOtbcBBwl2nx0XxoB22&#10;LA0N9rRuqDpuT87A5n3Ch/B8ysd8GN4+9rv6dfe4Mub6Kq9moBLl9G/+u36xgn93L/zyjYy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Eh1uMgAAADdAAAADwAAAAAA&#10;AAAAAAAAAAChAgAAZHJzL2Rvd25yZXYueG1sUEsFBgAAAAAEAAQA+QAAAJYDAAAAAA==&#10;" strokeweight="0"/>
                  <v:line id="Line 1338" o:spid="_x0000_s2362" style="position:absolute;flip:y;visibility:visible;mso-wrap-style:square" from="3634,-51" to="363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TQI8UAAADdAAAADwAAAGRycy9kb3ducmV2LnhtbERPTWsCMRC9F/wPYQrealZbbNkaRZRK&#10;EWzR1kNv42a6u7iZLEl04783QqG3ebzPmcyiacSZnK8tKxgOMhDEhdU1lwq+v94eXkD4gKyxsUwK&#10;LuRhNu3dTTDXtuMtnXehFCmEfY4KqhDaXEpfVGTQD2xLnLhf6wyGBF0ptcMuhZtGjrJsLA3WnBoq&#10;bGlRUXHcnYyC7cczH9zqFI/x0G0+f/bler+cK9W/j/NXEIFi+Bf/ud91mv/4NITbN+kEOb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wTQI8UAAADdAAAADwAAAAAAAAAA&#10;AAAAAAChAgAAZHJzL2Rvd25yZXYueG1sUEsFBgAAAAAEAAQA+QAAAJMDAAAAAA==&#10;" strokeweight="0"/>
                  <v:line id="Line 1339" o:spid="_x0000_s2363" style="position:absolute;visibility:visible;mso-wrap-style:square" from="3627,-57" to="365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o5E8QAAADdAAAADwAAAGRycy9kb3ducmV2LnhtbERPTWvCQBC9C/0PyxS86SZabZpmlVIs&#10;2ltrFXocstNkMTsbsqvGf+8KQm/zeJ9TLHvbiBN13jhWkI4TEMSl04YrBbufj1EGwgdkjY1jUnAh&#10;D8vFw6DAXLszf9NpGyoRQ9jnqKAOoc2l9GVNFv3YtcSR+3OdxRBhV0nd4TmG20ZOkmQuLRqODTW2&#10;9F5TedgerQLzNV/PPp/3L3u5Wof0Nztkxu6UGj72b68gAvXhX3x3b3ScP32awO2beIJcX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KjkTxAAAAN0AAAAPAAAAAAAAAAAA&#10;AAAAAKECAABkcnMvZG93bnJldi54bWxQSwUGAAAAAAQABAD5AAAAkgMAAAAA&#10;" strokeweight="0"/>
                  <v:line id="Line 1340" o:spid="_x0000_s2364" style="position:absolute;visibility:visible;mso-wrap-style:square" from="3627,-38" to="36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aciMQAAADdAAAADwAAAGRycy9kb3ducmV2LnhtbERPTWvCQBC9C/0PyxS86Sa12jTNKkUs&#10;2ltrFXocstNkMTsbsqvGf+8KQm/zeJ9TLHrbiBN13jhWkI4TEMSl04YrBbufj1EGwgdkjY1jUnAh&#10;D4v5w6DAXLszf9NpGyoRQ9jnqKAOoc2l9GVNFv3YtcSR+3OdxRBhV0nd4TmG20Y+JclMWjQcG2ps&#10;aVlTedgerQLzNVtPP1/2r3u5Wof0Nztkxu6UGj72728gAvXhX3x3b3ScP3mewO2beIKcX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ZpyIxAAAAN0AAAAPAAAAAAAAAAAA&#10;AAAAAKECAABkcnMvZG93bnJldi54bWxQSwUGAAAAAAQABAD5AAAAkgMAAAAA&#10;" strokeweight="0"/>
                  <v:line id="Line 1341" o:spid="_x0000_s2365" style="position:absolute;visibility:visible;mso-wrap-style:square" from="3634,-57" to="363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8E/MMAAADdAAAADwAAAGRycy9kb3ducmV2LnhtbERPS2sCMRC+C/0PYQreNGu1um6NUkRR&#10;b60P8DhsprvBzWTZRN3++0YoeJuP7zmzRWsrcaPGG8cKBv0EBHHutOFCwfGw7qUgfEDWWDkmBb/k&#10;YTF/6cww0+7O33Tbh0LEEPYZKihDqDMpfV6SRd93NXHkflxjMUTYFFI3eI/htpJvSTKWFg3HhhJr&#10;WpaUX/ZXq8B8jTfvu8lpepKrTRic00tq7FGp7mv7+QEiUBue4n/3Vsf5w9EIHt/EE+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yPBPzDAAAA3QAAAA8AAAAAAAAAAAAA&#10;AAAAoQIAAGRycy9kb3ducmV2LnhtbFBLBQYAAAAABAAEAPkAAACRAwAAAAA=&#10;" strokeweight="0"/>
                  <v:line id="Line 1342" o:spid="_x0000_s2366" style="position:absolute;visibility:visible;mso-wrap-style:square" from="3627,-51" to="365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OhZ8MAAADdAAAADwAAAGRycy9kb3ducmV2LnhtbERPS2sCMRC+F/wPYQRvNeuz29UoIort&#10;Ta1Cj8Nm3A1uJssm6vrvm0Kht/n4njNftrYSd2q8caxg0E9AEOdOGy4UnL62rykIH5A1Vo5JwZM8&#10;LBedlzlm2j34QPdjKEQMYZ+hgjKEOpPS5yVZ9H1XE0fu4hqLIcKmkLrBRwy3lRwmyVRaNBwbSqxp&#10;XVJ+Pd6sArOf7iafb+f3s9zswuA7vabGnpTqddvVDESgNvyL/9wfOs4fjSfw+008QS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PDoWfDAAAA3QAAAA8AAAAAAAAAAAAA&#10;AAAAoQIAAGRycy9kb3ducmV2LnhtbFBLBQYAAAAABAAEAPkAAACRAwAAAAA=&#10;" strokeweight="0"/>
                  <v:line id="Line 1343" o:spid="_x0000_s2367" style="position:absolute;visibility:visible;mso-wrap-style:square" from="3627,-51" to="365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E/EMQAAADdAAAADwAAAGRycy9kb3ducmV2LnhtbERPS2vCQBC+C/6HZYTedKOtaZq6ikiL&#10;9db6AI9DdkwWs7Mhu9X4792C0Nt8fM+ZLTpbiwu13jhWMB4lIIgLpw2XCva7z2EGwgdkjbVjUnAj&#10;D4t5vzfDXLsr/9BlG0oRQ9jnqKAKocml9EVFFv3INcSRO7nWYoiwLaVu8RrDbS0nSZJKi4ZjQ4UN&#10;rSoqzttfq8B8p+vp5vXwdpAf6zA+ZufM2L1ST4Nu+Q4iUBf+xQ/3l47zn19S+Psmni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ET8QxAAAAN0AAAAPAAAAAAAAAAAA&#10;AAAAAKECAABkcnMvZG93bnJldi54bWxQSwUGAAAAAAQABAD5AAAAkgMAAAAA&#10;" strokeweight="0"/>
                  <v:line id="Line 1344" o:spid="_x0000_s2368" style="position:absolute;visibility:visible;mso-wrap-style:square" from="3634,-57" to="363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2ai8MAAADdAAAADwAAAGRycy9kb3ducmV2LnhtbERPTWsCMRC9C/6HMII3zaqtbrdGKcWi&#10;valV6HHYjLvBzWTZRF3/vREKvc3jfc582dpKXKnxxrGC0TABQZw7bbhQcPj5GqQgfEDWWDkmBXfy&#10;sFx0O3PMtLvxjq77UIgYwj5DBWUIdSalz0uy6IeuJo7cyTUWQ4RNIXWDtxhuKzlOkqm0aDg2lFjT&#10;Z0n5eX+xCsx2un79nh3fjnK1DqPf9Jwae1Cq32s/3kEEasO/+M+90XH+5GUGz2/iCX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dmovDAAAA3QAAAA8AAAAAAAAAAAAA&#10;AAAAoQIAAGRycy9kb3ducmV2LnhtbFBLBQYAAAAABAAEAPkAAACRAwAAAAA=&#10;" strokeweight="0"/>
                  <v:line id="Line 1345" o:spid="_x0000_s2369" style="position:absolute;visibility:visible;mso-wrap-style:square" from="3634,-57" to="363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IO+ccAAADdAAAADwAAAGRycy9kb3ducmV2LnhtbESPT2/CMAzF75P2HSIj7TZStsFKIaBp&#10;2gS7bfyROFqNaSMap2oyKN8eHybtZus9v/fzfNn7Rp2piy6wgdEwA0VcBuu4MrDbfj7moGJCttgE&#10;JgNXirBc3N/NsbDhwj903qRKSQjHAg3UKbWF1rGsyWMchpZYtGPoPCZZu0rbDi8S7hv9lGUT7dGx&#10;NNTY0ntN5Wnz6w2478lq/PW6n+71xyqNDvkpd35nzMOgf5uBStSnf/Pf9doK/vOL4Mo3MoJe3A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wg75xwAAAN0AAAAPAAAAAAAA&#10;AAAAAAAAAKECAABkcnMvZG93bnJldi54bWxQSwUGAAAAAAQABAD5AAAAlQMAAAAA&#10;" strokeweight="0"/>
                  <v:line id="Line 1346" o:spid="_x0000_s2370" style="position:absolute;visibility:visible;mso-wrap-style:square" from="3627,-57" to="365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6rYsMAAADdAAAADwAAAGRycy9kb3ducmV2LnhtbERPTWsCMRC9C/6HMII3zaqtXbdGKcWi&#10;valV6HHYjLvBzWTZRF3/vREKvc3jfc582dpKXKnxxrGC0TABQZw7bbhQcPj5GqQgfEDWWDkmBXfy&#10;sFx0O3PMtLvxjq77UIgYwj5DBWUIdSalz0uy6IeuJo7cyTUWQ4RNIXWDtxhuKzlOkqm0aDg2lFjT&#10;Z0n5eX+xCsx2un79fjvOjnK1DqPf9Jwae1Cq32s/3kEEasO/+M+90XH+5GUGz2/iCX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Oq2LDAAAA3QAAAA8AAAAAAAAAAAAA&#10;AAAAoQIAAGRycy9kb3ducmV2LnhtbFBLBQYAAAAABAAEAPkAAACRAwAAAAA=&#10;" strokeweight="0"/>
                  <v:line id="Line 1347" o:spid="_x0000_s2371" style="position:absolute;visibility:visible;mso-wrap-style:square" from="3627,-51" to="365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2UIsYAAADdAAAADwAAAGRycy9kb3ducmV2LnhtbESPT2/CMAzF75P2HSJP2m2kbAJKIaBp&#10;2gS78VfiaDWmjWicqsmg+/bzAWk3W+/5vZ/ny9436kpddIENDAcZKOIyWMeVgcP+6yUHFROyxSYw&#10;GfilCMvF48McCxtuvKXrLlVKQjgWaKBOqS20jmVNHuMgtMSinUPnMcnaVdp2eJNw3+jXLBtrj46l&#10;ocaWPmoqL7sfb8BtxqvR9+Q4PerPVRqe8kvu/MGY56f+fQYqUZ/+zffrtRX8t5Hwyzcygl7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ZtlCLGAAAA3QAAAA8AAAAAAAAA&#10;AAAAAAAAoQIAAGRycy9kb3ducmV2LnhtbFBLBQYAAAAABAAEAPkAAACUAwAAAAA=&#10;" strokeweight="0"/>
                  <v:line id="Line 1348" o:spid="_x0000_s2372" style="position:absolute;visibility:visible;mso-wrap-style:square" from="3627,-57" to="36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ExucMAAADdAAAADwAAAGRycy9kb3ducmV2LnhtbERPTWvCQBC9F/wPyxS86SYWNY2uIlKx&#10;valV8Dhkp8lidjZkV43/vlsQepvH+5z5srO1uFHrjWMF6TABQVw4bbhUcPzeDDIQPiBrrB2Tggd5&#10;WC56L3PMtbvznm6HUIoYwj5HBVUITS6lLyqy6IeuIY7cj2sthgjbUuoW7zHc1nKUJBNp0XBsqLCh&#10;dUXF5XC1Csxush1/TU/vJ/mxDek5u2TGHpXqv3arGYhAXfgXP92fOs5/G6fw9008QS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khMbnDAAAA3QAAAA8AAAAAAAAAAAAA&#10;AAAAoQIAAGRycy9kb3ducmV2LnhtbFBLBQYAAAAABAAEAPkAAACRAwAAAAA=&#10;" strokeweight="0"/>
                  <v:line id="Line 1349" o:spid="_x0000_s2373" style="position:absolute;flip:x;visibility:visible;mso-wrap-style:square" from="3627,-57" to="365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YicUAAADdAAAADwAAAGRycy9kb3ducmV2LnhtbERPTWsCMRC9F/wPYQRvNVtLbdkaRZRK&#10;EWzR1kNv42a6u7iZLEl04783QqG3ebzPmcyiacSZnK8tK3gYZiCIC6trLhV8f73dv4DwAVljY5kU&#10;XMjDbNq7m2CubcdbOu9CKVII+xwVVCG0uZS+qMigH9qWOHG/1hkMCbpSaoddCjeNHGXZWBqsOTVU&#10;2NKiouK4OxkF249nPrjVKR7jodt8/uzL9X45V2rQj/NXEIFi+Bf/ud91mv/4NILbN+kEOb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g/YicUAAADdAAAADwAAAAAAAAAA&#10;AAAAAAChAgAAZHJzL2Rvd25yZXYueG1sUEsFBgAAAAAEAAQA+QAAAJMDAAAAAA==&#10;" strokeweight="0"/>
                  <v:line id="Line 1350" o:spid="_x0000_s2374" style="position:absolute;visibility:visible;mso-wrap-style:square" from="3634,-51" to="366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PCK8EAAADdAAAADwAAAGRycy9kb3ducmV2LnhtbERPTWsCMRC9C/0PYQreNFtF0dUoRRR6&#10;rZb1Om7GzeJmsiZRt/31plDobR7vc5brzjbiTj7UjhW8DTMQxKXTNVcKvg67wQxEiMgaG8ek4JsC&#10;rFcvvSXm2j34k+77WIkUwiFHBSbGNpcylIYshqFriRN3dt5iTNBXUnt8pHDbyFGWTaXFmlODwZY2&#10;hsrL/mYVnFq8mupnOz82OIvF5hqKnS+V6r927wsQkbr4L/5zf+g0fzwZw+836QS5e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M8IrwQAAAN0AAAAPAAAAAAAAAAAAAAAA&#10;AKECAABkcnMvZG93bnJldi54bWxQSwUGAAAAAAQABAD5AAAAjwMAAAAA&#10;" strokeweight="36e-5mm"/>
                  <v:line id="Line 1351" o:spid="_x0000_s2375" style="position:absolute;flip:x y;visibility:visible;mso-wrap-style:square" from="3634,-51" to="366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5aU8IAAADdAAAADwAAAGRycy9kb3ducmV2LnhtbERPTWsCMRC9F/ofwgi9FM22tlpWo0ip&#10;Rbx11fuwmW4Wk8mSRF3/fSMIvc3jfc582TsrzhRi61nBy6gAQVx73XKjYL9bDz9AxISs0XomBVeK&#10;sFw8Psyx1P7CP3SuUiNyCMcSFZiUulLKWBtyGEe+I87crw8OU4ahkTrgJYc7K1+LYiIdtpwbDHb0&#10;aag+VienYDw97DZH+2y26+jM17et6km4KvU06FczEIn69C++uzc6zx+/v8Htm3yCX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Y5aU8IAAADdAAAADwAAAAAAAAAAAAAA&#10;AAChAgAAZHJzL2Rvd25yZXYueG1sUEsFBgAAAAAEAAQA+QAAAJADAAAAAA==&#10;" strokeweight="0"/>
                  <v:line id="Line 1352" o:spid="_x0000_s2376" style="position:absolute;flip:x y;visibility:visible;mso-wrap-style:square" from="3634,-57" to="366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L/yMIAAADdAAAADwAAAGRycy9kb3ducmV2LnhtbERPTWsCMRC9F/ofwhR6KTVrxa1sjVKk&#10;inhzbe/DZtwsJpMlSXX996ZQ8DaP9znz5eCsOFOInWcF41EBgrjxuuNWwfdh/ToDEROyRuuZFFwp&#10;wnLx+DDHSvsL7+lcp1bkEI4VKjAp9ZWUsTHkMI58T5y5ow8OU4ahlTrgJYc7K9+KopQOO84NBnta&#10;GWpO9a9TMHn/OWxP9sXs1tGZr42tmzJclXp+Gj4/QCQa0l38797qPH8yncLfN/kEubg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sL/yMIAAADdAAAADwAAAAAAAAAAAAAA&#10;AAChAgAAZHJzL2Rvd25yZXYueG1sUEsFBgAAAAAEAAQA+QAAAJADAAAAAA==&#10;" strokeweight="0"/>
                  <v:line id="Line 1353" o:spid="_x0000_s2377" style="position:absolute;flip:x y;visibility:visible;mso-wrap-style:square" from="3634,-51" to="366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hBhv8IAAADdAAAADwAAAGRycy9kb3ducmV2LnhtbERPTWsCMRC9F/ofwhR6KTXbSreyGqVI&#10;FenNVe/DZtwsJpMlibr++0Yo9DaP9zmzxeCsuFCInWcFb6MCBHHjdcetgv1u9ToBEROyRuuZFNwo&#10;wmL++DDDSvsrb+lSp1bkEI4VKjAp9ZWUsTHkMI58T5y5ow8OU4ahlTrgNYc7K9+LopQOO84NBnta&#10;GmpO9dkpGH8edpuTfTE/q+jM99rWTRluSj0/DV9TEImG9C/+c290nj/+KOH+TT5Bz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hBhv8IAAADdAAAADwAAAAAAAAAAAAAA&#10;AAChAgAAZHJzL2Rvd25yZXYueG1sUEsFBgAAAAAEAAQA+QAAAJADAAAAAA==&#10;" strokeweight="0"/>
                  <v:line id="Line 1354" o:spid="_x0000_s2378" style="position:absolute;flip:x y;visibility:visible;mso-wrap-style:square" from="3634,-51" to="366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zEJMIAAADdAAAADwAAAGRycy9kb3ducmV2LnhtbERPS2sCMRC+F/ofwhR6KTXbig9WoxSp&#10;It5c633YjJvFZLIkUdd/3wiF3ubje8582TsrrhRi61nBx6AAQVx73XKj4Oewfp+CiAlZo/VMCu4U&#10;Ybl4fppjqf2N93StUiNyCMcSFZiUulLKWBtyGAe+I87cyQeHKcPQSB3wlsOdlZ9FMZYOW84NBjta&#10;GarP1cUpGE6Oh+3ZvpndOjrzvbFVPQ53pV5f+q8ZiER9+hf/ubc6zx+OJvD4Jp8gF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VzEJMIAAADdAAAADwAAAAAAAAAAAAAA&#10;AAChAgAAZHJzL2Rvd25yZXYueG1sUEsFBgAAAAAEAAQA+QAAAJADAAAAAA==&#10;" strokeweight="0"/>
                  <v:line id="Line 1355" o:spid="_x0000_s2379" style="position:absolute;flip:x y;visibility:visible;mso-wrap-style:square" from="3627,-51" to="366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NQVsUAAADdAAAADwAAAGRycy9kb3ducmV2LnhtbESPQUsDMRCF70L/QxjBi9isllZZm5Yi&#10;Vkpv3ep92IybpclkSWK7/ffOQfA2w3vz3jfL9Ri8OlPKfWQDj9MKFHEbbc+dgc/j9uEFVC7IFn1k&#10;MnClDOvV5GaJtY0XPtC5KZ2SEM41GnClDLXWuXUUME/jQCzad0wBi6yp0zbhRcKD109VtdABe5YG&#10;hwO9OWpPzU8wMHv+Ou5O/t7ttzm49w/ftIt0Nebudty8gio0ln/z3/XOCv5sLrjyjYy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MNQVsUAAADdAAAADwAAAAAAAAAA&#10;AAAAAAChAgAAZHJzL2Rvd25yZXYueG1sUEsFBgAAAAAEAAQA+QAAAJMDAAAAAA==&#10;" strokeweight="0"/>
                  <v:line id="Line 1356" o:spid="_x0000_s2380" style="position:absolute;flip:x y;visibility:visible;mso-wrap-style:square" from="3640,-51" to="367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zcIAAADdAAAADwAAAGRycy9kb3ducmV2LnhtbERPTWsCMRC9F/ofwgi9FM22UmtXo0ip&#10;Rbx11fuwmW4Wk8mSRF3/fSMIvc3jfc582TsrzhRi61nBy6gAQVx73XKjYL9bD6cgYkLWaD2TgitF&#10;WC4eH+ZYan/hHzpXqRE5hGOJCkxKXSllrA05jCPfEWfu1weHKcPQSB3wksOdla9FMZEOW84NBjv6&#10;NFQfq5NTMH4/7DZH+2y26+jM17et6km4KvU06FczEIn69C++uzc6zx+/fcDtm3yCX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1zcIAAADdAAAADwAAAAAAAAAAAAAA&#10;AAChAgAAZHJzL2Rvd25yZXYueG1sUEsFBgAAAAAEAAQA+QAAAJADAAAAAA==&#10;" strokeweight="0"/>
                  <v:line id="Line 1357" o:spid="_x0000_s2381" style="position:absolute;visibility:visible;mso-wrap-style:square" from="3627,-57" to="362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Fen8cAAADdAAAADwAAAGRycy9kb3ducmV2LnhtbESPT2/CMAzF75P2HSJP2m2kDNGVQkDT&#10;BGK7Mf5IHK3GayMap2oy6L79fJi0m633/N7Pi9XgW3WlPrrABsajDBRxFazj2sDxsHkqQMWEbLEN&#10;TAZ+KMJqeX+3wNKGG3/SdZ9qJSEcSzTQpNSVWseqIY9xFDpi0b5C7zHJ2tfa9niTcN/q5yzLtUfH&#10;0tBgR28NVZf9tzfgdvl2+vFymp30epvG5+JSOH805vFheJ2DSjSkf/Pf9bsV/Eku/PKNjKC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AV6fxwAAAN0AAAAPAAAAAAAA&#10;AAAAAAAAAKECAABkcnMvZG93bnJldi54bWxQSwUGAAAAAAQABAD5AAAAlQMAAAAA&#10;" strokeweight="0"/>
                  <v:line id="Line 1358" o:spid="_x0000_s2382" style="position:absolute;visibility:visible;mso-wrap-style:square" from="3627,-57" to="365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37BMMAAADdAAAADwAAAGRycy9kb3ducmV2LnhtbERPS2vCQBC+F/wPywje6iZKY4yuImKx&#10;vbU+wOOQHZPF7GzIbjX9991Cobf5+J6zXPe2EXfqvHGsIB0nIIhLpw1XCk7H1+cchA/IGhvHpOCb&#10;PKxXg6clFto9+JPuh1CJGMK+QAV1CG0hpS9rsujHriWO3NV1FkOEXSV1h48Ybhs5SZJMWjQcG2ps&#10;aVtTeTt8WQXmI9u/vM/O87Pc7UN6yW+5sSelRsN+swARqA//4j/3m47zp1kKv9/EE+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dN+wTDAAAA3QAAAA8AAAAAAAAAAAAA&#10;AAAAoQIAAGRycy9kb3ducmV2LnhtbFBLBQYAAAAABAAEAPkAAACRAwAAAAA=&#10;" strokeweight="0"/>
                  <v:rect id="Rectangle 1359" o:spid="_x0000_s2383" style="position:absolute;left:3971;top:4729;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oD8cAA&#10;AADdAAAADwAAAGRycy9kb3ducmV2LnhtbERP24rCMBB9X/Afwiz4tqZbQaQaZVkQVPbF6gcMzfSC&#10;yaQk0da/NwuCb3M411lvR2vEnXzoHCv4nmUgiCunO24UXM67ryWIEJE1Gsek4EEBtpvJxxoL7QY+&#10;0b2MjUghHApU0MbYF1KGqiWLYeZ64sTVzluMCfpGao9DCrdG5lm2kBY7Tg0t9vTbUnUtb1aBPJe7&#10;YVkan7ljXv+Zw/5Uk1Nq+jn+rEBEGuNb/HLvdZo/X+Tw/006QW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6oD8c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360" o:spid="_x0000_s2384" style="position:absolute;left:4162;top:3042;width:732;height:3348;visibility:visible;mso-wrap-style:square;v-text-anchor:top" coordsize="732,3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Ir5sEA&#10;AADdAAAADwAAAGRycy9kb3ducmV2LnhtbERPTYvCMBC9C/sfwix402StFKlGEVHw4EW3F29DM7al&#10;zaQ02Vr/vVlY2Ns83udsdqNtxUC9rx1r+JorEMSFMzWXGvLv02wFwgdkg61j0vAiD7vtx2SDmXFP&#10;vtJwC6WIIewz1FCF0GVS+qIii37uOuLIPVxvMUTYl9L0+IzhtpULpVJpsebYUGFHh4qK5vZjNSzT&#10;opNqleOe1XBPm+ZwSY611tPPcb8GEWgM/+I/99nE+UmawO838QS5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XCK+bBAAAA3QAAAA8AAAAAAAAAAAAAAAAAmAIAAGRycy9kb3du&#10;cmV2LnhtbFBLBQYAAAAABAAEAPUAAACGAwAAAAA=&#10;" path="m732,r,293l,3348e" filled="f" strokecolor="#903" strokeweight="17e-5mm">
                    <v:stroke dashstyle="1 1"/>
                    <v:path arrowok="t" o:connecttype="custom" o:connectlocs="732,0;732,293;0,3348" o:connectangles="0,0,0"/>
                  </v:shape>
                  <v:line id="Line 1361" o:spid="_x0000_s2385" style="position:absolute;flip:x y;visibility:visible;mso-wrap-style:square" from="4149,6333" to="4162,6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PMUcUAAADdAAAADwAAAGRycy9kb3ducmV2LnhtbERPTWvCQBC9C/6HZYTezEartqauIoUW&#10;wYvG0l7H7DSJZmfT7Griv+8WhN7m8T5nsepMJa7UuNKyglEUgyDOrC45V/BxeBs+g3AeWWNlmRTc&#10;yMFq2e8tMNG25T1dU5+LEMIuQQWF93UipcsKMugiWxMH7ts2Bn2ATS51g20IN5Ucx/FMGiw5NBRY&#10;02tB2Tm9GAWX9/F2e6w+51/TdLL7mbanJ10flHoYdOsXEJ46/y++uzc6zH+cTeDvm3CCXP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cPMUcUAAADdAAAADwAAAAAAAAAA&#10;AAAAAAChAgAAZHJzL2Rvd25yZXYueG1sUEsFBgAAAAAEAAQA+QAAAJMDAAAAAA==&#10;" strokecolor="#903" strokeweight="17e-5mm"/>
                  <v:line id="Line 1362" o:spid="_x0000_s2386" style="position:absolute;flip:y;visibility:visible;mso-wrap-style:square" from="4162,6346" to="4200,6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7sa7wAAADdAAAADwAAAGRycy9kb3ducmV2LnhtbERPSwrCMBDdC94hjOBGNPWLVKOIoLj1&#10;c4ChGdtiMwlNrPX2RhDczeN9Z71tTSUaqn1pWcF4lIAgzqwuOVdwux6GSxA+IGusLJOCN3nYbrqd&#10;NabavvhMzSXkIoawT1FBEYJLpfRZQQb9yDriyN1tbTBEWOdS1/iK4aaSkyRZSIMlx4YCHe0Lyh6X&#10;p1GwP1bcTt3yzAM7G8xOTvIhaZTq99rdCkSgNvzFP/dJx/nTxRy+38QT5OY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BB7sa7wAAADdAAAADwAAAAAAAAAAAAAAAAChAgAA&#10;ZHJzL2Rvd25yZXYueG1sUEsFBgAAAAAEAAQA+QAAAIoDAAAAAA==&#10;" strokecolor="#903" strokeweight="17e-5mm"/>
                  <v:line id="Line 1363" o:spid="_x0000_s2387" style="position:absolute;visibility:visible;mso-wrap-style:square" from="4213,-153" to="4213,-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RjcMQAAADdAAAADwAAAGRycy9kb3ducmV2LnhtbERPS2vCQBC+C/0PyxR6042WxjR1DVJa&#10;1FvrA3ocstNkMTsbstuY/ntXELzNx/ecRTHYRvTUeeNYwXSSgCAunTZcKTjsP8cZCB+QNTaOScE/&#10;eSiWD6MF5tqd+Zv6XahEDGGfo4I6hDaX0pc1WfQT1xJH7td1FkOEXSV1h+cYbhs5S5JUWjQcG2ps&#10;6b2m8rT7swrMV7p+2c6Pr0f5sQ7Tn+yUGXtQ6ulxWL2BCDSEu/jm3ug4/zlN4fpNPEEu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pGNwxAAAAN0AAAAPAAAAAAAAAAAA&#10;AAAAAKECAABkcnMvZG93bnJldi54bWxQSwUGAAAAAAQABAD5AAAAkgMAAAAA&#10;" strokeweight="0"/>
                  <v:line id="Line 1364" o:spid="_x0000_s2388" style="position:absolute;visibility:visible;mso-wrap-style:square" from="4213,-153" to="4238,-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G68MAAADdAAAADwAAAGRycy9kb3ducmV2LnhtbERPS2vCQBC+F/wPywje6kalMUZXEbHY&#10;3nyCxyE7JovZ2ZDdavrvu4VCb/PxPWex6mwtHtR641jBaJiAIC6cNlwqOJ/eXzMQPiBrrB2Tgm/y&#10;sFr2XhaYa/fkAz2OoRQxhH2OCqoQmlxKX1Rk0Q9dQxy5m2sthgjbUuoWnzHc1nKcJKm0aDg2VNjQ&#10;pqLifvyyCsw+3b19Ti+zi9zuwuia3TNjz0oN+t16DiJQF/7Ff+4PHedP0in8fhNPkM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foxuvDAAAA3QAAAA8AAAAAAAAAAAAA&#10;AAAAoQIAAGRycy9kb3ducmV2LnhtbFBLBQYAAAAABAAEAPkAAACRAwAAAAA=&#10;" strokeweight="0"/>
                  <v:line id="Line 1365" o:spid="_x0000_s2389" style="position:absolute;flip:x;visibility:visible;mso-wrap-style:square" from="4219,-146" to="4238,-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l3sgAAADdAAAADwAAAGRycy9kb3ducmV2LnhtbESPQUsDMRCF70L/Q5iCN5tVocq2aSkt&#10;iggqrfbQ23Qz7i7dTJYk7cZ/7xwEbzO8N+99M19m16kLhdh6NnA7KUARV962XBv4+ny6eQQVE7LF&#10;zjMZ+KEIy8Xoao6l9QNv6bJLtZIQjiUaaFLqS61j1ZDDOPE9sWjfPjhMsoZa24CDhLtO3xXFVDts&#10;WRoa7GndUHXanZ2B7fsDH8PzOZ/ycXj7OOzr1/1mZcz1OK9moBLl9G/+u36xgn8/FVz5Rkb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sl3sgAAADdAAAADwAAAAAA&#10;AAAAAAAAAAChAgAAZHJzL2Rvd25yZXYueG1sUEsFBgAAAAAEAAQA+QAAAJYDAAAAAA==&#10;" strokeweight="0"/>
                  <v:line id="Line 1366" o:spid="_x0000_s2390" style="position:absolute;flip:y;visibility:visible;mso-wrap-style:square" from="4219,-146" to="4219,-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eARcUAAADdAAAADwAAAGRycy9kb3ducmV2LnhtbERPTWsCMRC9F/wPYYTearYWbLs1ilgq&#10;Iqho66G3cTPdXdxMliS68d+bQqG3ebzPGU+jacSFnK8tK3gcZCCIC6trLhV8fX48vIDwAVljY5kU&#10;XMnDdNK7G2Oubcc7uuxDKVII+xwVVCG0uZS+qMigH9iWOHE/1hkMCbpSaoddCjeNHGbZSBqsOTVU&#10;2NK8ouK0PxsFu80zH93iHE/x2K2334dydXifKXXfj7M3EIFi+Bf/uZc6zX8avcLvN+kEOb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seARcUAAADdAAAADwAAAAAAAAAA&#10;AAAAAAChAgAAZHJzL2Rvd25yZXYueG1sUEsFBgAAAAAEAAQA+QAAAJMDAAAAAA==&#10;" strokeweight="0"/>
                  <v:line id="Line 1367" o:spid="_x0000_s2391" style="position:absolute;visibility:visible;mso-wrap-style:square" from="4213,-153" to="4245,-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jIQsYAAADdAAAADwAAAGRycy9kb3ducmV2LnhtbESPT2/CMAzF75P2HSIjcRspmwalENA0&#10;bWK78VfiaDWmjWicqgnQffv5MGk3W+/5vZ8Xq9436kZddIENjEcZKOIyWMeVgcP+8ykHFROyxSYw&#10;GfihCKvl48MCCxvuvKXbLlVKQjgWaKBOqS20jmVNHuMotMSinUPnMcnaVdp2eJdw3+jnLJtoj46l&#10;ocaW3msqL7urN+A2k/Xr9/Q4O+qPdRqf8kvu/MGY4aB/m4NK1Kd/89/1lxX8l6nwyzcygl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3YyELGAAAA3QAAAA8AAAAAAAAA&#10;AAAAAAAAoQIAAGRycy9kb3ducmV2LnhtbFBLBQYAAAAABAAEAPkAAACUAwAAAAA=&#10;" strokeweight="0"/>
                  <v:line id="Line 1368" o:spid="_x0000_s2392" style="position:absolute;visibility:visible;mso-wrap-style:square" from="4213,-134" to="4213,-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Rt2cQAAADdAAAADwAAAGRycy9kb3ducmV2LnhtbERPS2vCQBC+F/wPywi91U1a1DRmlVJa&#10;rDdfgR6H7JgsZmdDdqvx33eFQm/z8T2nWA22FRfqvXGsIJ0kIIgrpw3XCo6Hz6cMhA/IGlvHpOBG&#10;HlbL0UOBuXZX3tFlH2oRQ9jnqKAJocul9FVDFv3EdcSRO7neYoiwr6Xu8RrDbSufk2QmLRqODQ12&#10;9N5Qdd7/WAVmO1tPN/PytZQf65B+Z+fM2KNSj+PhbQEi0BD+xX/uLx3nv8xTuH8TT5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lG3ZxAAAAN0AAAAPAAAAAAAAAAAA&#10;AAAAAKECAABkcnMvZG93bnJldi54bWxQSwUGAAAAAAQABAD5AAAAkgMAAAAA&#10;" strokeweight="0"/>
                  <v:line id="Line 1369" o:spid="_x0000_s2393" style="position:absolute;visibility:visible;mso-wrap-style:square" from="4219,-153" to="4219,-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bzrsQAAADdAAAADwAAAGRycy9kb3ducmV2LnhtbERPTWvCQBC9C/0PyxR6040WTZq6SikV&#10;6621CfQ4ZKfJYnY2ZFeN/74rCN7m8T5nuR5sK07Ue+NYwXSSgCCunDZcKyh+NuMMhA/IGlvHpOBC&#10;Htarh9ESc+3O/E2nfahFDGGfo4ImhC6X0lcNWfQT1xFH7s/1FkOEfS11j+cYbls5S5KFtGg4NjTY&#10;0XtD1WF/tArM12I736XlSyk/tmH6mx0yYwulnh6Ht1cQgYZwF9/cnzrOf05ncP0mni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RvOuxAAAAN0AAAAPAAAAAAAAAAAA&#10;AAAAAKECAABkcnMvZG93bnJldi54bWxQSwUGAAAAAAQABAD5AAAAkgMAAAAA&#10;" strokeweight="0"/>
                  <v:line id="Line 1370" o:spid="_x0000_s2394" style="position:absolute;visibility:visible;mso-wrap-style:square" from="4213,-146" to="424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pWNcMAAADdAAAADwAAAGRycy9kb3ducmV2LnhtbERPTWvCQBC9C/0Pywi91Y2KJo2uUqTF&#10;elOr4HHIjslidjZktxr/fVcoeJvH+5z5srO1uFLrjWMFw0ECgrhw2nCp4PDz9ZaB8AFZY+2YFNzJ&#10;w3Lx0ptjrt2Nd3Tdh1LEEPY5KqhCaHIpfVGRRT9wDXHkzq61GCJsS6lbvMVwW8tRkkylRcOxocKG&#10;VhUVl/2vVWC20/Vkkx7fj/JzHYan7JIZe1Dqtd99zEAE6sJT/O/+1nH+OB3D45t4gl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0KVjXDAAAA3QAAAA8AAAAAAAAAAAAA&#10;AAAAoQIAAGRycy9kb3ducmV2LnhtbFBLBQYAAAAABAAEAPkAAACRAwAAAAA=&#10;" strokeweight="0"/>
                  <v:line id="Line 1371" o:spid="_x0000_s2395" style="position:absolute;visibility:visible;mso-wrap-style:square" from="4213,-146" to="424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POQcMAAADdAAAADwAAAGRycy9kb3ducmV2LnhtbERPTWsCMRC9C/6HMII3zaqtbrdGKcWi&#10;valV6HHYjLvBzWTZRF3/vREKvc3jfc582dpKXKnxxrGC0TABQZw7bbhQcPj5GqQgfEDWWDkmBXfy&#10;sFx0O3PMtLvxjq77UIgYwj5DBWUIdSalz0uy6IeuJo7cyTUWQ4RNIXWDtxhuKzlOkqm0aDg2lFjT&#10;Z0n5eX+xCsx2un79nh3fjnK1DqPf9Jwae1Cq32s/3kEEasO/+M+90XH+ZPYCz2/iCX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jzkHDAAAA3QAAAA8AAAAAAAAAAAAA&#10;AAAAoQIAAGRycy9kb3ducmV2LnhtbFBLBQYAAAAABAAEAPkAAACRAwAAAAA=&#10;" strokeweight="0"/>
                  <v:line id="Line 1372" o:spid="_x0000_s2396" style="position:absolute;visibility:visible;mso-wrap-style:square" from="4219,-153" to="4219,-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9r2sQAAADdAAAADwAAAGRycy9kb3ducmV2LnhtbERPTWvCQBC9F/oflil4040tmjR1lVIq&#10;1pvaBHocstNkMTsbsqvGf98VhN7m8T5nsRpsK87Ue+NYwXSSgCCunDZcKyi+1+MMhA/IGlvHpOBK&#10;HlbLx4cF5tpdeE/nQ6hFDGGfo4ImhC6X0lcNWfQT1xFH7tf1FkOEfS11j5cYblv5nCRzadFwbGiw&#10;o4+GquPhZBWY3Xwz26blayk/N2H6kx0zYwulRk/D+xuIQEP4F9/dXzrOf0lncPsmni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r2vaxAAAAN0AAAAPAAAAAAAAAAAA&#10;AAAAAKECAABkcnMvZG93bnJldi54bWxQSwUGAAAAAAQABAD5AAAAkgMAAAAA&#10;" strokeweight="0"/>
                  <v:line id="Line 1373" o:spid="_x0000_s2397" style="position:absolute;visibility:visible;mso-wrap-style:square" from="4219,-153" to="4219,-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1rcMAAADdAAAADwAAAGRycy9kb3ducmV2LnhtbERPS2vCQBC+F/wPywje6kalMUZXEbHY&#10;3nyCxyE7JovZ2ZDdavrvu4VCb/PxPWex6mwtHtR641jBaJiAIC6cNlwqOJ/eXzMQPiBrrB2Tgm/y&#10;sFr2XhaYa/fkAz2OoRQxhH2OCqoQmlxKX1Rk0Q9dQxy5m2sthgjbUuoWnzHc1nKcJKm0aDg2VNjQ&#10;pqLifvyyCsw+3b19Ti+zi9zuwuia3TNjz0oN+t16DiJQF/7Ff+4PHedPpin8fhNPkM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199a3DAAAA3QAAAA8AAAAAAAAAAAAA&#10;AAAAoQIAAGRycy9kb3ducmV2LnhtbFBLBQYAAAAABAAEAPkAAACRAwAAAAA=&#10;" strokeweight="0"/>
                  <v:line id="Line 1374" o:spid="_x0000_s2398" style="position:absolute;visibility:visible;mso-wrap-style:square" from="4213,-153" to="4245,-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FQNsMAAADdAAAADwAAAGRycy9kb3ducmV2LnhtbERPTWvCQBC9C/0PyxR6042WmhhdRUpF&#10;e7NWweOQHZPF7GzIrpr+e7cgeJvH+5zZorO1uFLrjWMFw0ECgrhw2nCpYP+76mcgfEDWWDsmBX/k&#10;YTF/6c0w1+7GP3TdhVLEEPY5KqhCaHIpfVGRRT9wDXHkTq61GCJsS6lbvMVwW8tRkoylRcOxocKG&#10;PisqzruLVWC24/XHd3qYHOTXOgyP2Tkzdq/U22u3nIII1IWn+OHe6Dj/PU3h/5t4gpz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IxUDbDAAAA3QAAAA8AAAAAAAAAAAAA&#10;AAAAoQIAAGRycy9kb3ducmV2LnhtbFBLBQYAAAAABAAEAPkAAACRAwAAAAA=&#10;" strokeweight="0"/>
                  <v:line id="Line 1375" o:spid="_x0000_s2399" style="position:absolute;visibility:visible;mso-wrap-style:square" from="4213,-146" to="424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67ERMYAAADdAAAADwAAAGRycy9kb3ducmV2LnhtbESPT2/CMAzF75P2HSIjcRspmwalENA0&#10;bWK78VfiaDWmjWicqgnQffv5MGk3W+/5vZ8Xq9436kZddIENjEcZKOIyWMeVgcP+8ykHFROyxSYw&#10;GfihCKvl48MCCxvuvKXbLlVKQjgWaKBOqS20jmVNHuMotMSinUPnMcnaVdp2eJdw3+jnLJtoj46l&#10;ocaW3msqL7urN+A2k/Xr9/Q4O+qPdRqf8kvu/MGY4aB/m4NK1Kd/89/1lxX8l6ngyjcygl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OuxETGAAAA3QAAAA8AAAAAAAAA&#10;AAAAAAAAoQIAAGRycy9kb3ducmV2LnhtbFBLBQYAAAAABAAEAPkAAACUAwAAAAA=&#10;" strokeweight="0"/>
                  <v:line id="Line 1376" o:spid="_x0000_s2400" style="position:absolute;visibility:visible;mso-wrap-style:square" from="4213,-153" to="4213,-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Jh38QAAADdAAAADwAAAGRycy9kb3ducmV2LnhtbERPTWvCQBC9C/0PyxR6040tmpi6SikV&#10;6621CfQ4ZKfJYnY2ZFeN/74rCN7m8T5nuR5sK07Ue+NYwXSSgCCunDZcKyh+NuMMhA/IGlvHpOBC&#10;Htarh9ESc+3O/E2nfahFDGGfo4ImhC6X0lcNWfQT1xFH7s/1FkOEfS11j+cYblv5nCRzadFwbGiw&#10;o/eGqsP+aBWYr/l2tkvLRSk/tmH6mx0yYwulnh6Ht1cQgYZwF9/cnzrOf0kXcP0mni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4mHfxAAAAN0AAAAPAAAAAAAAAAAA&#10;AAAAAKECAABkcnMvZG93bnJldi54bWxQSwUGAAAAAAQABAD5AAAAkgMAAAAA&#10;" strokeweight="0"/>
                  <v:line id="Line 1377" o:spid="_x0000_s2401" style="position:absolute;flip:x;visibility:visible;mso-wrap-style:square" from="4213,-153" to="4245,-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PIsgAAADdAAAADwAAAGRycy9kb3ducmV2LnhtbESPQUsDMRCF74L/IYzgzWa1oGXbtJQW&#10;iwgqrfbQ23Qz7i7dTJYk7cZ/7xwEbzO8N+99M1tk16kLhdh6NnA/KkARV962XBv4+ny+m4CKCdli&#10;55kM/FCExfz6aoal9QNv6bJLtZIQjiUaaFLqS61j1ZDDOPI9sWjfPjhMsoZa24CDhLtOPxTFo3bY&#10;sjQ02NOqoeq0OzsD2/cnPobNOZ/ycXj7OOzr1/16acztTV5OQSXK6d/8d/1iBX88EX75Rkb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HPIsgAAADdAAAADwAAAAAA&#10;AAAAAAAAAAChAgAAZHJzL2Rvd25yZXYueG1sUEsFBgAAAAAEAAQA+QAAAJYDAAAAAA==&#10;" strokeweight="0"/>
                  <v:line id="Line 1378" o:spid="_x0000_s2402" style="position:absolute;visibility:visible;mso-wrap-style:square" from="4219,-146" to="4251,-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3VgMEAAADdAAAADwAAAGRycy9kb3ducmV2LnhtbERP32vCMBB+F/Y/hBv4pqkTpOtMy5AJ&#10;vk6Hvt6aW1PWXGoStfOvN4Kwt/v4ft6yGmwnzuRD61jBbJqBIK6dbrlR8LVbT3IQISJr7ByTgj8K&#10;UJVPoyUW2l34k87b2IgUwqFABSbGvpAy1IYshqnriRP347zFmKBvpPZ4SeG2ky9ZtpAWW04NBnta&#10;Gap/tyer4LvHo2muH6+HDvO4Xx3Dfu1rpcbPw/sbiEhD/Bc/3Bud5s/zGdy/SSfI8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zdWAwQAAAN0AAAAPAAAAAAAAAAAAAAAA&#10;AKECAABkcnMvZG93bnJldi54bWxQSwUGAAAAAAQABAD5AAAAjwMAAAAA&#10;" strokeweight="36e-5mm"/>
                  <v:line id="Line 1379" o:spid="_x0000_s2403" style="position:absolute;flip:x y;visibility:visible;mso-wrap-style:square" from="4219,-146" to="4251,-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0tL+8EAAADdAAAADwAAAGRycy9kb3ducmV2LnhtbERPTWsCMRC9F/wPYYReimaroLIaRUot&#10;4q1rex8242YxmSxJquu/N4LQ2zze56w2vbPiQiG2nhW8jwsQxLXXLTcKfo670QJETMgarWdScKMI&#10;m/XgZYWl9lf+pkuVGpFDOJaowKTUlVLG2pDDOPYdceZOPjhMGYZG6oDXHO6snBTFTDpsOTcY7OjD&#10;UH2u/pyC6fz3uD/bN3PYRWc+v2xVz8JNqddhv12CSNSnf/HTvdd5/nQxgcc3+QS5v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S0v7wQAAAN0AAAAPAAAAAAAAAAAAAAAA&#10;AKECAABkcnMvZG93bnJldi54bWxQSwUGAAAAAAQABAD5AAAAjwMAAAAA&#10;" strokeweight="0"/>
                  <v:line id="Line 1380" o:spid="_x0000_s2404" style="position:absolute;flip:x y;visibility:visible;mso-wrap-style:square" from="4219,-153" to="4251,-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AfuYMEAAADdAAAADwAAAGRycy9kb3ducmV2LnhtbERPTWsCMRC9F/ofwhS8lJqtC1ZWo5Si&#10;It66tvdhM24Wk8mSpLr+eyMIvc3jfc5iNTgrzhRi51nB+7gAQdx43XGr4OeweZuBiAlZo/VMCq4U&#10;YbV8flpgpf2Fv+lcp1bkEI4VKjAp9ZWUsTHkMI59T5y5ow8OU4ahlTrgJYc7KydFMZUOO84NBnv6&#10;MtSc6j+noPz4PexO9tXsN9GZ9dbWzTRclRq9DJ9zEImG9C9+uHc6zy9nJdy/ySfI5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B+5gwQAAAN0AAAAPAAAAAAAAAAAAAAAA&#10;AKECAABkcnMvZG93bnJldi54bWxQSwUGAAAAAAQABAD5AAAAjwMAAAAA&#10;" strokeweight="0"/>
                  <v:line id="Line 1381" o:spid="_x0000_s2405" style="position:absolute;flip:x y;visibility:visible;mso-wrap-style:square" from="4219,-146" to="4251,-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2FMIAAADdAAAADwAAAGRycy9kb3ducmV2LnhtbERPTWsCMRC9F/ofwhR6KZptFSurUYpU&#10;EW+u9T5sxs1iMlmSqOu/b4RCb/N4nzNf9s6KK4XYelbwPixAENdet9wo+DmsB1MQMSFrtJ5JwZ0i&#10;LBfPT3Mstb/xnq5VakQO4ViiApNSV0oZa0MO49B3xJk7+eAwZRgaqQPecriz8qMoJtJhy7nBYEcr&#10;Q/W5ujgFo8/jYXu2b2a3js58b2xVT8JdqdeX/msGIlGf/sV/7q3O80fTMTy+ySfI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52FMIAAADdAAAADwAAAAAAAAAAAAAA&#10;AAChAgAAZHJzL2Rvd25yZXYueG1sUEsFBgAAAAAEAAQA+QAAAJADAAAAAA==&#10;" strokeweight="0"/>
                  <v:line id="Line 1382" o:spid="_x0000_s2406" style="position:absolute;flip:x y;visibility:visible;mso-wrap-style:square" from="4219,-146" to="4251,-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LTj8IAAADdAAAADwAAAGRycy9kb3ducmV2LnhtbERPTWsCMRC9F/ofwhR6KZptRSurUYpU&#10;EW+u9T5sxs1iMlmSqOu/b4RCb/N4nzNf9s6KK4XYelbwPixAENdet9wo+DmsB1MQMSFrtJ5JwZ0i&#10;LBfPT3Mstb/xnq5VakQO4ViiApNSV0oZa0MO49B3xJk7+eAwZRgaqQPecriz8qMoJtJhy7nBYEcr&#10;Q/W5ujgFo8/jYXu2b2a3js58b2xVT8JdqdeX/msGIlGf/sV/7q3O80fTMTy+ySfI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KLTj8IAAADdAAAADwAAAAAAAAAAAAAA&#10;AAChAgAAZHJzL2Rvd25yZXYueG1sUEsFBgAAAAAEAAQA+QAAAJADAAAAAA==&#10;" strokeweight="0"/>
                  <v:line id="Line 1383" o:spid="_x0000_s2407" style="position:absolute;flip:x y;visibility:visible;mso-wrap-style:square" from="4213,-146" to="4251,-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BN+MEAAADdAAAADwAAAGRycy9kb3ducmV2LnhtbERPTWsCMRC9F/ofwhS8lJqtwlZWo5Si&#10;It66tvdhM24Wk8mSpLr+eyMIvc3jfc5iNTgrzhRi51nB+7gAQdx43XGr4OeweZuBiAlZo/VMCq4U&#10;YbV8flpgpf2Fv+lcp1bkEI4VKjAp9ZWUsTHkMI59T5y5ow8OU4ahlTrgJYc7KydFUUqHHecGgz19&#10;GWpO9Z9TMP34PexO9tXsN9GZ9dbWTRmuSo1ehs85iERD+hc/3Dud509nJdy/ySfI5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cE34wQAAAN0AAAAPAAAAAAAAAAAAAAAA&#10;AKECAABkcnMvZG93bnJldi54bWxQSwUGAAAAAAQABAD5AAAAjwMAAAAA&#10;" strokeweight="0"/>
                  <v:line id="Line 1384" o:spid="_x0000_s2408" style="position:absolute;flip:x y;visibility:visible;mso-wrap-style:square" from="4226,-146" to="4257,-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zoY8EAAADdAAAADwAAAGRycy9kb3ducmV2LnhtbERPTWsCMRC9C/6HMEIvotkqqGyNUooW&#10;6c1V78NmullMJkuS6vrvm0LB2zze56y3vbPiRiG2nhW8TgsQxLXXLTcKzqf9ZAUiJmSN1jMpeFCE&#10;7WY4WGOp/Z2PdKtSI3IIxxIVmJS6UspYG3IYp74jzty3Dw5ThqGROuA9hzsrZ0WxkA5bzg0GO/ow&#10;VF+rH6dgvrycDlc7Nl/76Mzu01b1IjyUehn1728gEvXpKf53H3SeP18t4e+bfILc/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POhjwQAAAN0AAAAPAAAAAAAAAAAAAAAA&#10;AKECAABkcnMvZG93bnJldi54bWxQSwUGAAAAAAQABAD5AAAAjwMAAAAA&#10;" strokeweight="0"/>
                  <v:line id="Line 1385" o:spid="_x0000_s2409" style="position:absolute;visibility:visible;mso-wrap-style:square" from="4213,-153" to="4213,-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u0Y8YAAADdAAAADwAAAGRycy9kb3ducmV2LnhtbESPQW/CMAyF75P2HyJP4jZShoCuENA0&#10;gdhuwEDiaDVeG9E4VROg+/fzYdJutt7ze58Xq9436kZddIENjIYZKOIyWMeVgePX5jkHFROyxSYw&#10;GfihCKvl48MCCxvuvKfbIVVKQjgWaKBOqS20jmVNHuMwtMSifYfOY5K1q7Tt8C7hvtEvWTbVHh1L&#10;Q40tvddUXg5Xb8DtptvJ5+z0etLrbRqd80vu/NGYwVP/NgeVqE//5r/rDyv441xw5RsZQS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Z7tGPGAAAA3QAAAA8AAAAAAAAA&#10;AAAAAAAAoQIAAGRycy9kb3ducmV2LnhtbFBLBQYAAAAABAAEAPkAAACUAwAAAAA=&#10;" strokeweight="0"/>
                  <v:line id="Line 1386" o:spid="_x0000_s2410" style="position:absolute;visibility:visible;mso-wrap-style:square" from="4213,-153" to="4245,-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cR+MQAAADdAAAADwAAAGRycy9kb3ducmV2LnhtbERPTWvCQBC9C/0PyxR6qxtbtDF1DUUU&#10;682mCj0O2WmymJ0N2TXGf98VCt7m8T5nkQ+2ET113jhWMBknIIhLpw1XCg7fm+cUhA/IGhvHpOBK&#10;HvLlw2iBmXYX/qK+CJWIIewzVFCH0GZS+rImi37sWuLI/brOYoiwq6Tu8BLDbSNfkmQmLRqODTW2&#10;tKqpPBVnq8DsZ9vp7u04P8r1Nkx+0lNq7EGpp8fh4x1EoCHcxf/uTx3nv6ZzuH0TT5D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NxH4xAAAAN0AAAAPAAAAAAAAAAAA&#10;AAAAAKECAABkcnMvZG93bnJldi54bWxQSwUGAAAAAAQABAD5AAAAkgMAAAAA&#10;" strokeweight="0"/>
                  <v:rect id="Rectangle 1387" o:spid="_x0000_s2411" style="position:absolute;left:4588;top:4742;width:332;height:1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FIOsQA&#10;AADdAAAADwAAAGRycy9kb3ducmV2LnhtbESP3WoCMRCF74W+Q5hC7zRbC2K3RikFwYo3rn2AYTP7&#10;Q5PJkqTu9u2dC8G7Gc6Zc77Z7Cbv1JVi6gMbeF0UoIjrYHtuDfxc9vM1qJSRLbrAZOCfEuy2T7MN&#10;ljaMfKZrlVslIZxKNNDlPJRap7ojj2kRBmLRmhA9Zlljq23EUcK908uiWGmPPUtDhwN9dVT/Vn/e&#10;gL5U+3FduViE47I5ue/DuaFgzMvz9PkBKtOUH+b79cEK/tu78Ms3MoLe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hSDrEAAAA3QAAAA8AAAAAAAAAAAAAAAAAmAIAAGRycy9k&#10;b3ducmV2LnhtbFBLBQYAAAAABAAEAPUAAACJAw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388" o:spid="_x0000_s2412" style="position:absolute;left:4232;top:2629;width:789;height:3761;visibility:visible;mso-wrap-style:square;v-text-anchor:top" coordsize="789,37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uq8MA&#10;AADdAAAADwAAAGRycy9kb3ducmV2LnhtbERPTWvCQBC9F/wPywje6iZaikZXEUuk4KEY9T5kxySa&#10;nQ3Zra7/vlso9DaP9znLdTCtuFPvGssK0nECgri0uuFKwemYv85AOI+ssbVMCp7kYL0avCwx0/bB&#10;B7oXvhIxhF2GCmrvu0xKV9Zk0I1tRxy5i+0N+gj7SuoeHzHctHKSJO/SYMOxocaOtjWVt+LbKCi+&#10;wsd1393yaR6qvd++Pc+7tFFqNAybBQhPwf+L/9yfOs6fzlP4/SaeI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cXuq8MAAADdAAAADwAAAAAAAAAAAAAAAACYAgAAZHJzL2Rv&#10;d25yZXYueG1sUEsFBgAAAAAEAAQA9QAAAIgDAAAAAA==&#10;" path="m789,r,732l,3761e" filled="f" strokecolor="#903" strokeweight="17e-5mm">
                    <v:stroke dashstyle="1 1"/>
                    <v:path arrowok="t" o:connecttype="custom" o:connectlocs="789,0;789,732;0,3761" o:connectangles="0,0,0"/>
                  </v:shape>
                  <v:line id="Line 1389" o:spid="_x0000_s2413" style="position:absolute;flip:x y;visibility:visible;mso-wrap-style:square" from="4219,6333" to="4232,6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OBmcUAAADdAAAADwAAAGRycy9kb3ducmV2LnhtbERPTWvCQBC9F/oflil4q5vGqjW6ihQs&#10;BS8apV7H7JikZmfT7GrSf+8WCt7m8T5ntuhMJa7UuNKygpd+BII4s7rkXMF+t3p+A+E8ssbKMin4&#10;JQeL+ePDDBNtW97SNfW5CCHsElRQeF8nUrqsIIOub2viwJ1sY9AH2ORSN9iGcFPJOIpG0mDJoaHA&#10;mt4Lys7pxSi4fMTr9bH6mhyG6evmZ9h+j3W9U6r31C2nIDx1/i7+d3/qMH8wieHvm3CC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LOBmcUAAADdAAAADwAAAAAAAAAA&#10;AAAAAAChAgAAZHJzL2Rvd25yZXYueG1sUEsFBgAAAAAEAAQA+QAAAJMDAAAAAA==&#10;" strokecolor="#903" strokeweight="17e-5mm"/>
                  <v:line id="Line 1390" o:spid="_x0000_s2414" style="position:absolute;flip:y;visibility:visible;mso-wrap-style:square" from="4232,6346" to="4270,6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6ho8EAAADdAAAADwAAAGRycy9kb3ducmV2LnhtbERPzWrCQBC+F3yHZYReQt20CSVNXUUE&#10;JVejDzBkp0lodnbJrjF9e1cQepuP73fW29kMYqLR95YVvK9SEMSN1T23Ci7nw1sBwgdkjYNlUvBH&#10;HrabxcsaS21vfKKpDq2IIexLVNCF4EopfdORQb+yjjhyP3Y0GCIcW6lHvMVwM8iPNP2UBnuODR06&#10;2nfU/NZXo2B/HHjOXHHixOZJXjnJh3RS6nU5775BBJrDv/jprnScn31l8PgmniA3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bqGjwQAAAN0AAAAPAAAAAAAAAAAAAAAA&#10;AKECAABkcnMvZG93bnJldi54bWxQSwUGAAAAAAQABAD5AAAAjwMAAAAA&#10;" strokecolor="#903" strokeweight="17e-5mm"/>
                  <v:line id="Line 1391" o:spid="_x0000_s2415" style="position:absolute;visibility:visible;mso-wrap-style:square" from="4308,-140" to="4308,-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8ou8MAAADdAAAADwAAAGRycy9kb3ducmV2LnhtbERPTWsCMRC9C/6HMII3zaqtXbdGKcWi&#10;valV6HHYjLvBzWTZRF3/vREKvc3jfc582dpKXKnxxrGC0TABQZw7bbhQcPj5GqQgfEDWWDkmBXfy&#10;sFx0O3PMtLvxjq77UIgYwj5DBWUIdSalz0uy6IeuJo7cyTUWQ4RNIXWDtxhuKzlOkqm0aDg2lFjT&#10;Z0n5eX+xCsx2un79fjvOjnK1DqPf9Jwae1Cq32s/3kEEasO/+M+90XH+ZPYCz2/iCX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LvKLvDAAAA3QAAAA8AAAAAAAAAAAAA&#10;AAAAoQIAAGRycy9kb3ducmV2LnhtbFBLBQYAAAAABAAEAPkAAACRAwAAAAA=&#10;" strokeweight="0"/>
                  <v:line id="Line 1392" o:spid="_x0000_s2416" style="position:absolute;visibility:visible;mso-wrap-style:square" from="4308,-140" to="4334,-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ONIMMAAADdAAAADwAAAGRycy9kb3ducmV2LnhtbERPTYvCMBC9C/sfwgjeNNVFt1ajLLLi&#10;7k1dBY9DM7bBZlKaqPXfbxYEb/N4nzNftrYSN2q8caxgOEhAEOdOGy4UHH7X/RSED8gaK8ek4EEe&#10;lou3zhwz7e68o9s+FCKGsM9QQRlCnUnp85Is+oGriSN3do3FEGFTSN3gPYbbSo6SZCItGo4NJda0&#10;Kim/7K9WgdlONuOfj+P0KL82YXhKL6mxB6V63fZzBiJQG17ip/tbx/nv0zH8fxNPkI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2jjSDDAAAA3QAAAA8AAAAAAAAAAAAA&#10;AAAAoQIAAGRycy9kb3ducmV2LnhtbFBLBQYAAAAABAAEAPkAAACRAwAAAAA=&#10;" strokeweight="0"/>
                  <v:line id="Line 1393" o:spid="_x0000_s2417" style="position:absolute;flip:x;visibility:visible;mso-wrap-style:square" from="4315,-134" to="4334,-1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o1kEMUAAADdAAAADwAAAGRycy9kb3ducmV2LnhtbERPTWsCMRC9F/wPYYTearYWbLs1ilgq&#10;Iqho66G3cTPdXdxMliS68d+bQqG3ebzPGU+jacSFnK8tK3gcZCCIC6trLhV8fX48vIDwAVljY5kU&#10;XMnDdNK7G2Oubcc7uuxDKVII+xwVVCG0uZS+qMigH9iWOHE/1hkMCbpSaoddCjeNHGbZSBqsOTVU&#10;2NK8ouK0PxsFu80zH93iHE/x2K2334dydXifKXXfj7M3EIFi+Bf/uZc6zX96HcHvN+kEOb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o1kEMUAAADdAAAADwAAAAAAAAAA&#10;AAAAAAChAgAAZHJzL2Rvd25yZXYueG1sUEsFBgAAAAAEAAQA+QAAAJMDAAAAAA==&#10;" strokeweight="0"/>
                  <v:line id="Line 1394" o:spid="_x0000_s2418" style="position:absolute;flip:y;visibility:visible;mso-wrap-style:square" from="4315,-134" to="4315,-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HBi8UAAADdAAAADwAAAGRycy9kb3ducmV2LnhtbERPTWsCMRC9C/6HMEJvNVsLtd0aRSwV&#10;KVTR1kNv42a6u7iZLEl04783hYK3ebzPmcyiacSZnK8tK3gYZiCIC6trLhV8f73fP4PwAVljY5kU&#10;XMjDbNrvTTDXtuMtnXehFCmEfY4KqhDaXEpfVGTQD21LnLhf6wyGBF0ptcMuhZtGjrLsSRqsOTVU&#10;2NKiouK4OxkF2/WYD255isd46D43P/vyY/82V+puEOevIALFcBP/u1c6zX98GcPfN+kEOb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cHBi8UAAADdAAAADwAAAAAAAAAA&#10;AAAAAAChAgAAZHJzL2Rvd25yZXYueG1sUEsFBgAAAAAEAAQA+QAAAJMDAAAAAA==&#10;" strokeweight="0"/>
                  <v:line id="Line 1395" o:spid="_x0000_s2419" style="position:absolute;visibility:visible;mso-wrap-style:square" from="4308,-140" to="4340,-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IivsYAAADdAAAADwAAAGRycy9kb3ducmV2LnhtbESPT2/CMAzF75P2HSIjcRspmwalENA0&#10;bWK78VfiaDWmjWicqgnQffv5MGk3W+/5vZ8Xq9436kZddIENjEcZKOIyWMeVgcP+8ykHFROyxSYw&#10;GfihCKvl48MCCxvuvKXbLlVKQjgWaKBOqS20jmVNHuMotMSinUPnMcnaVdp2eJdw3+jnLJtoj46l&#10;ocaW3msqL7urN+A2k/Xr9/Q4O+qPdRqf8kvu/MGY4aB/m4NK1Kd/89/1lxX8l5ngyjcygl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OiIr7GAAAA3QAAAA8AAAAAAAAA&#10;AAAAAAAAoQIAAGRycy9kb3ducmV2LnhtbFBLBQYAAAAABAAEAPkAAACUAwAAAAA=&#10;" strokeweight="0"/>
                  <v:line id="Line 1396" o:spid="_x0000_s2420" style="position:absolute;visibility:visible;mso-wrap-style:square" from="4308,-121" to="4308,-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6HJcQAAADdAAAADwAAAGRycy9kb3ducmV2LnhtbERPTWvCQBC9F/oflin0VjdatEl0FSkt&#10;1pvVBDwO2TFZzM6G7Fbjv+8Khd7m8T5nsRpsKy7Ue+NYwXiUgCCunDZcKygOny8pCB+QNbaOScGN&#10;PKyWjw8LzLW78jdd9qEWMYR9jgqaELpcSl81ZNGPXEccuZPrLYYI+1rqHq8x3LZykiQzadFwbGiw&#10;o/eGqvP+xyowu9lmun0rs1J+bML4mJ5TYwulnp+G9RxEoCH8i//cXzrOf80yuH8TT5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7oclxAAAAN0AAAAPAAAAAAAAAAAA&#10;AAAAAKECAABkcnMvZG93bnJldi54bWxQSwUGAAAAAAQABAD5AAAAkgMAAAAA&#10;" strokeweight="0"/>
                  <v:line id="Line 1397" o:spid="_x0000_s2421" style="position:absolute;visibility:visible;mso-wrap-style:square" from="4315,-140" to="4315,-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R2WsYAAADdAAAADwAAAGRycy9kb3ducmV2LnhtbESPT2/CMAzF75P2HSJP4jZSJv50hYCm&#10;CcR2AwYSR6vx2ojGqZoA3befD5N2s/We3/t5sep9o27URRfYwGiYgSIug3VcGTh+bZ5zUDEhW2wC&#10;k4EfirBaPj4ssLDhznu6HVKlJIRjgQbqlNpC61jW5DEOQ0ss2nfoPCZZu0rbDu8S7hv9kmVT7dGx&#10;NNTY0ntN5eVw9QbcbrqdfM5Orye93qbROb/kzh+NGTz1b3NQifr0b/67/rCCP86EX76REfTy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V0dlrGAAAA3QAAAA8AAAAAAAAA&#10;AAAAAAAAoQIAAGRycy9kb3ducmV2LnhtbFBLBQYAAAAABAAEAPkAAACUAwAAAAA=&#10;" strokeweight="0"/>
                  <v:line id="Line 1398" o:spid="_x0000_s2422" style="position:absolute;visibility:visible;mso-wrap-style:square" from="4308,-134" to="4340,-1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jjTwcQAAADdAAAADwAAAGRycy9kb3ducmV2LnhtbERPTWvCQBC9C/0PyxR6q5uUamN0E0pp&#10;UW+tVfA4ZMdkMTsbsluN/94VCt7m8T5nUQ62FSfqvXGsIB0nIIgrpw3XCra/X88ZCB+QNbaOScGF&#10;PJTFw2iBuXZn/qHTJtQihrDPUUETQpdL6auGLPqx64gjd3C9xRBhX0vd4zmG21a+JMlUWjQcGxrs&#10;6KOh6rj5swrM93Q5Wb/tZjv5uQzpPjtmxm6Venoc3ucgAg3hLv53r3Sc/5qkcPsmni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ONPBxAAAAN0AAAAPAAAAAAAAAAAA&#10;AAAAAKECAABkcnMvZG93bnJldi54bWxQSwUGAAAAAAQABAD5AAAAkgMAAAAA&#10;" strokeweight="0"/>
                  <v:line id="Line 1399" o:spid="_x0000_s2423" style="position:absolute;visibility:visible;mso-wrap-style:square" from="4308,-134" to="4340,-1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pNtsMAAADdAAAADwAAAGRycy9kb3ducmV2LnhtbERPTYvCMBC9C/6HMAveNFVc7XaNIqK4&#10;3tRV2OPQzLbBZlKaqN1/vxEEb/N4nzNbtLYSN2q8caxgOEhAEOdOGy4UnL43/RSED8gaK8ek4I88&#10;LObdzgwz7e58oNsxFCKGsM9QQRlCnUnp85Is+oGriSP36xqLIcKmkLrBewy3lRwlyURaNBwbSqxp&#10;VVJ+OV6tArOfbN930/PHWa63YfiTXlJjT0r13trlJ4hAbXiJn+4vHeePkxE8voknyP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rqTbbDAAAA3QAAAA8AAAAAAAAAAAAA&#10;AAAAoQIAAGRycy9kb3ducmV2LnhtbFBLBQYAAAAABAAEAPkAAACRAwAAAAA=&#10;" strokeweight="0"/>
                  <v:line id="Line 1400" o:spid="_x0000_s2424" style="position:absolute;visibility:visible;mso-wrap-style:square" from="4315,-140" to="4315,-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boLcQAAADdAAAADwAAAGRycy9kb3ducmV2LnhtbERPS2vCQBC+F/oflil4q5vUR9M0q4hU&#10;1FtrFXocstNkMTsbsluN/94VhN7m43tOMe9tI07UeeNYQTpMQBCXThuuFOy/V88ZCB+QNTaOScGF&#10;PMxnjw8F5tqd+YtOu1CJGMI+RwV1CG0upS9rsuiHriWO3K/rLIYIu0rqDs8x3DbyJUmm0qLh2FBj&#10;S8uayuPuzyown9P1ZPt6eDvIj3VIf7JjZuxeqcFTv3gHEagP/+K7e6Pj/HEygts38QQ5u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pugtxAAAAN0AAAAPAAAAAAAAAAAA&#10;AAAAAKECAABkcnMvZG93bnJldi54bWxQSwUGAAAAAAQABAD5AAAAkgMAAAAA&#10;" strokeweight="0"/>
                  <v:line id="Line 1401" o:spid="_x0000_s2425" style="position:absolute;visibility:visible;mso-wrap-style:square" from="4315,-140" to="4315,-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9wWcIAAADdAAAADwAAAGRycy9kb3ducmV2LnhtbERPS4vCMBC+C/6HMAveNHVxtVajyOLi&#10;evMJHodmtg02k9JktfvvN4LgbT6+58yXra3EjRpvHCsYDhIQxLnThgsFp+NXPwXhA7LGyjEp+CMP&#10;y0W3M8dMuzvv6XYIhYgh7DNUUIZQZ1L6vCSLfuBq4sj9uMZiiLAppG7wHsNtJd+TZCwtGo4NJdb0&#10;WVJ+PfxaBWY33nxsJ+fpWa43YXhJr6mxJ6V6b+1qBiJQG17ip/tbx/mjZASPb+IJcvE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9wWcIAAADdAAAADwAAAAAAAAAAAAAA&#10;AAChAgAAZHJzL2Rvd25yZXYueG1sUEsFBgAAAAAEAAQA+QAAAJADAAAAAA==&#10;" strokeweight="0"/>
                  <v:line id="Line 1402" o:spid="_x0000_s2426" style="position:absolute;visibility:visible;mso-wrap-style:square" from="4308,-140" to="4340,-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PVwsIAAADdAAAADwAAAGRycy9kb3ducmV2LnhtbERPS4vCMBC+L/gfwgh709TFR61GkcVF&#10;9+YTPA7N2AabSWmy2v33ZkHY23x8z5kvW1uJOzXeOFYw6CcgiHOnDRcKTsevXgrCB2SNlWNS8Ese&#10;lovO2xwz7R68p/shFCKGsM9QQRlCnUnp85Is+r6riSN3dY3FEGFTSN3gI4bbSn4kyVhaNBwbSqzp&#10;s6T8dvixCsxuvBl9T87Ts1xvwuCS3lJjT0q9d9vVDESgNvyLX+6tjvOHyQj+vokn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QPVwsIAAADdAAAADwAAAAAAAAAAAAAA&#10;AAChAgAAZHJzL2Rvd25yZXYueG1sUEsFBgAAAAAEAAQA+QAAAJADAAAAAA==&#10;" strokeweight="0"/>
                  <v:line id="Line 1403" o:spid="_x0000_s2427" style="position:absolute;visibility:visible;mso-wrap-style:square" from="4308,-134" to="4340,-1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FLtcQAAADdAAAADwAAAGRycy9kb3ducmV2LnhtbERPS2vCQBC+F/oflin0phuljWnqGkQU&#10;7a31AT0O2WmymJ0N2TWm/94tCL3Nx/eceTHYRvTUeeNYwWScgCAunTZcKTgeNqMMhA/IGhvHpOCX&#10;PBSLx4c55tpd+Yv6fahEDGGfo4I6hDaX0pc1WfRj1xJH7sd1FkOEXSV1h9cYbhs5TZJUWjQcG2ps&#10;aVVTed5frALzmW5fP2ant5Ncb8PkOztnxh6Ven4alu8gAg3hX3x373Sc/5Kk8PdNPEE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0Uu1xAAAAN0AAAAPAAAAAAAAAAAA&#10;AAAAAKECAABkcnMvZG93bnJldi54bWxQSwUGAAAAAAQABAD5AAAAkgMAAAAA&#10;" strokeweight="0"/>
                  <v:line id="Line 1404" o:spid="_x0000_s2428" style="position:absolute;visibility:visible;mso-wrap-style:square" from="4308,-140" to="4308,-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3uLsMAAADdAAAADwAAAGRycy9kb3ducmV2LnhtbERPTWvCQBC9C/0PyxR6042lmhhdpZQW&#10;9WatgschOyaL2dmQ3Wr8964geJvH+5zZorO1OFPrjWMFw0ECgrhw2nCpYPf3089A+ICssXZMCq7k&#10;YTF/6c0w1+7Cv3TehlLEEPY5KqhCaHIpfVGRRT9wDXHkjq61GCJsS6lbvMRwW8v3JBlLi4ZjQ4UN&#10;fVVUnLb/VoHZjJejdbqf7OX3MgwP2SkzdqfU22v3OQURqAtP8cO90nH+R5LC/Zt4gp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qd7i7DAAAA3QAAAA8AAAAAAAAAAAAA&#10;AAAAoQIAAGRycy9kb3ducmV2LnhtbFBLBQYAAAAABAAEAPkAAACRAwAAAAA=&#10;" strokeweight="0"/>
                  <v:line id="Line 1405" o:spid="_x0000_s2429" style="position:absolute;flip:x;visibility:visible;mso-wrap-style:square" from="4308,-140" to="4340,-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4NG8gAAADdAAAADwAAAGRycy9kb3ducmV2LnhtbESPQUsDMRCF74L/IUzBm81WRGXbtBRF&#10;EUFLa3vobbqZ7i7dTJYk7cZ/7xwEbzO8N+99M1tk16kLhdh6NjAZF6CIK29brg1sv19vn0DFhGyx&#10;80wGfijCYn59NcPS+oHXdNmkWkkIxxINNCn1pdaxashhHPueWLSjDw6TrKHWNuAg4a7Td0XxoB22&#10;LA0N9vTcUHXanJ2B9dcjH8LbOZ/yYfhc7Xf1x+5laczNKC+noBLl9G/+u363gn9fCK58IyPo+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P4NG8gAAADdAAAADwAAAAAA&#10;AAAAAAAAAAChAgAAZHJzL2Rvd25yZXYueG1sUEsFBgAAAAAEAAQA+QAAAJYDAAAAAA==&#10;" strokeweight="0"/>
                  <v:line id="Line 1406" o:spid="_x0000_s2430" style="position:absolute;visibility:visible;mso-wrap-style:square" from="4315,-134" to="4347,-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8IXucAAAADdAAAADwAAAGRycy9kb3ducmV2LnhtbERPS4vCMBC+C/sfwix403QXEe0aZZEV&#10;vPpAr7PN2BSbSU2iVn+9EQRv8/E9ZzJrbS0u5EPlWMFXPwNBXDhdcalgu1n0RiBCRNZYOyYFNwow&#10;m350Jphrd+UVXdaxFCmEQ44KTIxNLmUoDFkMfdcQJ+7gvMWYoC+l9nhN4baW31k2lBYrTg0GG5ob&#10;Ko7rs1Xw3+DJlPe/8b7GUdzNT2G38IVS3c/29wdEpDa+xS/3Uqf5g2wMz2/SCXL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PCF7nAAAAA3QAAAA8AAAAAAAAAAAAAAAAA&#10;oQIAAGRycy9kb3ducmV2LnhtbFBLBQYAAAAABAAEAPkAAACOAwAAAAA=&#10;" strokeweight="36e-5mm"/>
                  <v:line id="Line 1407" o:spid="_x0000_s2431" style="position:absolute;flip:x y;visibility:visible;mso-wrap-style:square" from="4315,-134" to="4347,-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Uo9cUAAADdAAAADwAAAGRycy9kb3ducmV2LnhtbESPQUsDMRCF74L/IYzgRWy2VVpZmxaR&#10;Voq3but92IybpclkSWK7/ffOQfA2w3vz3jfL9Ri8OlPKfWQD00kFiriNtufOwPGwfXwBlQuyRR+Z&#10;DFwpw3p1e7PE2sYL7+nclE5JCOcaDbhShlrr3DoKmCdxIBbtO6aARdbUaZvwIuHB61lVzXXAnqXB&#10;4UDvjtpT8xMMPC2+DruTf3Cf2xzc5sM37Txdjbm/G99eQRUay7/573pnBf95KvzyjYy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HUo9cUAAADdAAAADwAAAAAAAAAA&#10;AAAAAAChAgAAZHJzL2Rvd25yZXYueG1sUEsFBgAAAAAEAAQA+QAAAJMDAAAAAA==&#10;" strokeweight="0"/>
                  <v:line id="Line 1408" o:spid="_x0000_s2432" style="position:absolute;flip:x y;visibility:visible;mso-wrap-style:square" from="4315,-140" to="4347,-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mNbsIAAADdAAAADwAAAGRycy9kb3ducmV2LnhtbERPTWsCMRC9F/ofwhR6KZrdVlRWo5RS&#10;i3jrWu/DZtwsJpMlSXX9901B8DaP9znL9eCsOFOInWcF5bgAQdx43XGr4Ge/Gc1BxISs0XomBVeK&#10;sF49Piyx0v7C33SuUytyCMcKFZiU+krK2BhyGMe+J87c0QeHKcPQSh3wksOdla9FMZUOO84NBnv6&#10;MNSc6l+n4G122G9P9sXsNtGZzy9bN9NwVer5aXhfgEg0pLv45t7qPH9SlvD/TT5Br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zmNbsIAAADdAAAADwAAAAAAAAAAAAAA&#10;AAChAgAAZHJzL2Rvd25yZXYueG1sUEsFBgAAAAAEAAQA+QAAAJADAAAAAA==&#10;" strokeweight="0"/>
                  <v:line id="Line 1409" o:spid="_x0000_s2433" style="position:absolute;flip:x y;visibility:visible;mso-wrap-style:square" from="4315,-134" to="4347,-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TGcIAAADdAAAADwAAAGRycy9kb3ducmV2LnhtbERPTWsCMRC9C/0PYYReRLNasbIapZRa&#10;xJtrvQ+bcbOYTJYk1fXfN4VCb/N4n7Pe9s6KG4XYelYwnRQgiGuvW24UfJ124yWImJA1Ws+k4EER&#10;tpunwRpL7e98pFuVGpFDOJaowKTUlVLG2pDDOPEdceYuPjhMGYZG6oD3HO6snBXFQjpsOTcY7Ojd&#10;UH2tvp2Cl9fzaX+1I3PYRWc+Pm1VL8JDqedh/7YCkahP/+I/917n+fPpDH6/ySfIz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sTGcIAAADdAAAADwAAAAAAAAAAAAAA&#10;AAChAgAAZHJzL2Rvd25yZXYueG1sUEsFBgAAAAAEAAQA+QAAAJADAAAAAA==&#10;" strokeweight="0"/>
                  <v:line id="Line 1410" o:spid="_x0000_s2434" style="position:absolute;flip:x y;visibility:visible;mso-wrap-style:square" from="4315,-134" to="4347,-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e2gsIAAADdAAAADwAAAGRycy9kb3ducmV2LnhtbERPTWsCMRC9F/ofwgi9FM1axcpqlCK1&#10;iDfXeh8242YxmSxJ1PXfN4VCb/N4n7Nc986KG4XYelYwHhUgiGuvW24UfB+3wzmImJA1Ws+k4EER&#10;1qvnpyWW2t/5QLcqNSKHcCxRgUmpK6WMtSGHceQ74sydfXCYMgyN1AHvOdxZ+VYUM+mw5dxgsKON&#10;ofpSXZ2CyfvpuLvYV7PfRmc+v2xVz8JDqZdB/7EAkahP/+I/907n+dPxBH6/ySfI1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Ke2gsIAAADdAAAADwAAAAAAAAAAAAAA&#10;AAChAgAAZHJzL2Rvd25yZXYueG1sUEsFBgAAAAAEAAQA+QAAAJADAAAAAA==&#10;" strokeweight="0"/>
                </v:group>
                <v:line id="Line 1412" o:spid="_x0000_s2435" style="position:absolute;flip:x y;visibility:visible;mso-wrap-style:square" from="27355,-850" to="27603,-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4u9sIAAADdAAAADwAAAGRycy9kb3ducmV2LnhtbERPTWsCMRC9C/0PYQq9iGatYmVrlFKq&#10;SG+u9T5sxs1iMlmSVNd/3whCb/N4n7Nc986KC4XYelYwGRcgiGuvW24U/Bw2owWImJA1Ws+k4EYR&#10;1qunwRJL7a+8p0uVGpFDOJaowKTUlVLG2pDDOPYdceZOPjhMGYZG6oDXHO6sfC2KuXTYcm4w2NGn&#10;ofpc/ToF07fjYXe2Q/O9ic58bW1Vz8NNqZfn/uMdRKI+/Ysf7p3O82eTGdy/ySfI1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04u9sIAAADdAAAADwAAAAAAAAAAAAAA&#10;AAChAgAAZHJzL2Rvd25yZXYueG1sUEsFBgAAAAAEAAQA+QAAAJADAAAAAA==&#10;" strokeweight="0"/>
                <v:line id="Line 1413" o:spid="_x0000_s2436" style="position:absolute;flip:x y;visibility:visible;mso-wrap-style:square" from="27438,-850" to="27641,-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KLbcIAAADdAAAADwAAAGRycy9kb3ducmV2LnhtbERPTWsCMRC9F/ofwgi9FM1aq5bVKKVo&#10;EW+ueh82081iMlmSVNd/3xQKvc3jfc5y3TsrrhRi61nBeFSAIK69brlRcDpuh28gYkLWaD2TgjtF&#10;WK8eH5ZYan/jA12r1IgcwrFEBSalrpQy1oYcxpHviDP35YPDlGFopA54y+HOypeimEmHLecGgx19&#10;GKov1bdTMJmfj7uLfTb7bXRm82mrehbuSj0N+vcFiER9+hf/uXc6z38dT+H3m3yCXP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AKLbcIAAADdAAAADwAAAAAAAAAAAAAA&#10;AAChAgAAZHJzL2Rvd25yZXYueG1sUEsFBgAAAAAEAAQA+QAAAJADAAAAAA==&#10;" strokeweight="0"/>
                <v:line id="Line 1414" o:spid="_x0000_s2437" style="position:absolute;visibility:visible;mso-wrap-style:square" from="27355,-889" to="27355,-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AjdaMMAAADdAAAADwAAAGRycy9kb3ducmV2LnhtbERPS2vCQBC+F/wPywje6iZiY4yuImKx&#10;vbU+wOOQHZPF7GzIbjX9991Cobf5+J6zXPe2EXfqvHGsIB0nIIhLpw1XCk7H1+cchA/IGhvHpOCb&#10;PKxXg6clFto9+JPuh1CJGMK+QAV1CG0hpS9rsujHriWO3NV1FkOEXSV1h48Ybhs5SZJMWjQcG2ps&#10;aVtTeTt8WQXmI9u/vM/O87Pc7UN6yW+5sSelRsN+swARqA//4j/3m47zp2kGv9/EE+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AI3WjDAAAA3QAAAA8AAAAAAAAAAAAA&#10;AAAAoQIAAGRycy9kb3ducmV2LnhtbFBLBQYAAAAABAAEAPkAAACRAwAAAAA=&#10;" strokeweight="0"/>
                <v:line id="Line 1415" o:spid="_x0000_s2438" style="position:absolute;visibility:visible;mso-wrap-style:square" from="27355,-889" to="27559,-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0R488QAAADdAAAADwAAAGRycy9kb3ducmV2LnhtbERPS2vCQBC+F/wPywi91U1K1TRmlVJa&#10;rDdfgR6H7JgsZmdDdqvx33eFQm/z8T2nWA22FRfqvXGsIJ0kIIgrpw3XCo6Hz6cMhA/IGlvHpOBG&#10;HlbL0UOBuXZX3tFlH2oRQ9jnqKAJocul9FVDFv3EdcSRO7neYoiwr6Xu8RrDbSufk2QmLRqODQ12&#10;9N5Qdd7/WAVmO1tPN/PytZQf65B+Z+fM2KNSj+PhbQEi0BD+xX/uLx3nv6RzuH8TT5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RHjzxAAAAN0AAAAPAAAAAAAAAAAA&#10;AAAAAKECAABkcnMvZG93bnJldi54bWxQSwUGAAAAAAQABAD5AAAAkgMAAAAA&#10;" strokeweight="0"/>
                <v:rect id="Rectangle 1416" o:spid="_x0000_s2439" style="position:absolute;left:30105;top:28854;width:2108;height:9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6KA8MA&#10;AADdAAAADwAAAGRycy9kb3ducmV2LnhtbESP3WoCMRCF74W+Q5hC7zSrFJHVKKUgaOmNqw8wbGZ/&#10;aDJZktRd375zUfBuhnPmnG92h8k7daeY+sAGlosCFHEdbM+tgdv1ON+AShnZogtMBh6U4LB/me2w&#10;tGHkC92r3CoJ4VSigS7nodQ61R15TIswEIvWhOgxyxpbbSOOEu6dXhXFWnvsWRo6HOizo/qn+vUG&#10;9LU6jpvKxSJ8rZpvdz5dGgrGvL1OH1tQmab8NP9fn6zgvy8FV76REfT+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u6KA8MAAADdAAAADwAAAAAAAAAAAAAAAACYAgAAZHJzL2Rv&#10;d25yZXYueG1sUEsFBgAAAAAEAAQA9QAAAIg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417" o:spid="_x0000_s2440" style="position:absolute;left:27114;top:12287;width:5740;height:28289;visibility:visible;mso-wrap-style:square;v-text-anchor:top" coordsize="904,44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oJNcEA&#10;AADdAAAADwAAAGRycy9kb3ducmV2LnhtbERPTWvCQBC9C/6HZQRvulFSbaMbkUppr9FCr0N2kg3J&#10;zsbsVtN/3y0UvM3jfc7+MNpO3GjwjWMFq2UCgrh0uuFaweflbfEMwgdkjZ1jUvBDHg75dLLHTLs7&#10;F3Q7h1rEEPYZKjAh9JmUvjRk0S9dTxy5yg0WQ4RDLfWA9xhuO7lOko202HBsMNjTq6GyPX9bBUQn&#10;2a6Lym3Tp6/0+k7FseqMUvPZeNyBCDSGh/jf/aHj/HT1An/fxBNk/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fKCTXBAAAA3QAAAA8AAAAAAAAAAAAAAAAAmAIAAGRycy9kb3du&#10;cmV2LnhtbFBLBQYAAAAABAAEAPUAAACGAwAAAAA=&#10;" path="m796,l904,r,1718l,4455e" filled="f" strokecolor="#903" strokeweight="17e-5mm">
                  <v:stroke dashstyle="1 1"/>
                  <v:path arrowok="t" o:connecttype="custom" o:connectlocs="505460,0;574040,0;574040,1090930;0,2828925" o:connectangles="0,0,0,0"/>
                </v:shape>
                <v:line id="Line 1418" o:spid="_x0000_s2441" style="position:absolute;flip:x y;visibility:visible;mso-wrap-style:square" from="27076,40214" to="27114,40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Di+98cAAADdAAAADwAAAGRycy9kb3ducmV2LnhtbESPQU/CQBCF7yb+h82YcJOtDQhUFmJM&#10;JCZcpBC4jt2xrXZna3eh9d87BxNuM3lv3vtmuR5coy7UhdqzgYdxAoq48Lbm0sBh/3o/BxUissXG&#10;Mxn4pQDr1e3NEjPre97RJY+lkhAOGRqoYmwzrUNRkcMw9i2xaJ++cxhl7UptO+wl3DU6TZJH7bBm&#10;aaiwpZeKiu/87AycN+l2+9EcF6dpPnn/mfZfM9vujRndDc9PoCIN8Wr+v36zgj9JhV++kRH06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OL73xwAAAN0AAAAPAAAAAAAA&#10;AAAAAAAAAKECAABkcnMvZG93bnJldi54bWxQSwUGAAAAAAQABAD5AAAAlQMAAAAA&#10;" strokecolor="#903" strokeweight="17e-5mm"/>
                <v:line id="Line 1419" o:spid="_x0000_s2442" style="position:absolute;flip:y;visibility:visible;mso-wrap-style:square" from="27114,40335" to="27355,40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WezbwAAADdAAAADwAAAGRycy9kb3ducmV2LnhtbERPSwrCMBDdC94hjOBGNFWLSDWKCIpb&#10;PwcYmrEtNpPQxFpvbwTB3Tzed9bbztSipcZXlhVMJwkI4tzqigsFt+thvAThA7LG2jIpeJOH7abf&#10;W2Om7YvP1F5CIWII+wwVlCG4TEqfl2TQT6wjjtzdNgZDhE0hdYOvGG5qOUuShTRYcWwo0dG+pPxx&#10;eRoF+2PN3dwtzzyy6Sg9OcmHpFVqOOh2KxCBuvAX/9wnHeensyl8v4knyM0H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LeWezbwAAADdAAAADwAAAAAAAAAAAAAAAAChAgAA&#10;ZHJzL2Rvd25yZXYueG1sUEsFBgAAAAAEAAQA+QAAAIoDAAAAAA==&#10;" strokecolor="#903" strokeweight="17e-5mm"/>
                <v:line id="Line 1420" o:spid="_x0000_s2443" style="position:absolute;visibility:visible;mso-wrap-style:square" from="27965,0" to="27965,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8R1sMAAADdAAAADwAAAGRycy9kb3ducmV2LnhtbERPS2vCQBC+F/wPywje6sZgNUZXkdKi&#10;vfkEj0N2TBazsyG71fTfu4VCb/PxPWex6mwt7tR641jBaJiAIC6cNlwqOB0/XzMQPiBrrB2Tgh/y&#10;sFr2XhaYa/fgPd0PoRQxhH2OCqoQmlxKX1Rk0Q9dQxy5q2sthgjbUuoWHzHc1jJNkom0aDg2VNjQ&#10;e0XF7fBtFZjdZPP2NT3PzvJjE0aX7JYZe1Jq0O/WcxCBuvAv/nNvdZw/TlP4/SaeIJ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FfEdbDAAAA3QAAAA8AAAAAAAAAAAAA&#10;AAAAoQIAAGRycy9kb3ducmV2LnhtbFBLBQYAAAAABAAEAPkAAACRAwAAAAA=&#10;" strokeweight="0"/>
                <v:line id="Line 1421" o:spid="_x0000_s2444" style="position:absolute;visibility:visible;mso-wrap-style:square" from="27965,0" to="281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O0TcQAAADdAAAADwAAAGRycy9kb3ducmV2LnhtbERPTWvCQBC9C/0PyxS86SZabZpmlVIs&#10;2ltrFXocstNkMTsbsqvGf+8KQm/zeJ9TLHvbiBN13jhWkI4TEMSl04YrBbufj1EGwgdkjY1jUnAh&#10;D8vFw6DAXLszf9NpGyoRQ9jnqKAOoc2l9GVNFv3YtcSR+3OdxRBhV0nd4TmG20ZOkmQuLRqODTW2&#10;9F5TedgerQLzNV/PPp/3L3u5Wof0Nztkxu6UGj72b68gAvXhX3x3b3Sc/zSZwu2beIJcX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7RNxAAAAN0AAAAPAAAAAAAAAAAA&#10;AAAAAKECAABkcnMvZG93bnJldi54bWxQSwUGAAAAAAQABAD5AAAAkgMAAAAA&#10;" strokeweight="0"/>
                <v:line id="Line 1422" o:spid="_x0000_s2445" style="position:absolute;flip:x;visibility:visible;mso-wrap-style:square" from="28003,38" to="2812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ZbfsUAAADdAAAADwAAAGRycy9kb3ducmV2LnhtbERPS2sCMRC+F/ofwgi91awiVVajSEtL&#10;KbTi6+Bt3Iy7i5vJkkQ3/fdNQfA2H99zZotoGnEl52vLCgb9DARxYXXNpYLd9v15AsIHZI2NZVLw&#10;Sx4W88eHGebadrym6yaUIoWwz1FBFUKbS+mLigz6vm2JE3eyzmBI0JVSO+xSuGnkMMtepMGaU0OF&#10;Lb1WVJw3F6Ng/TPmo/u4xHM8dt+rw7782r8tlXrqxeUURKAY7uKb+1On+aPhCP6/SSfI+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gZbfsUAAADdAAAADwAAAAAAAAAA&#10;AAAAAAChAgAAZHJzL2Rvd25yZXYueG1sUEsFBgAAAAAEAAQA+QAAAJMDAAAAAA==&#10;" strokeweight="0"/>
                <v:line id="Line 1423" o:spid="_x0000_s2446" style="position:absolute;flip:y;visibility:visible;mso-wrap-style:square" from="28003,38" to="28003,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r+5cUAAADdAAAADwAAAGRycy9kb3ducmV2LnhtbERPTWsCMRC9F/wPYQRvNVtpbdkaRZRK&#10;EWzR1kNv42a6u7iZLEl04783QqG3ebzPmcyiacSZnK8tK3gYZiCIC6trLhV8f73dv4DwAVljY5kU&#10;XMjDbNq7m2CubcdbOu9CKVII+xwVVCG0uZS+qMigH9qWOHG/1hkMCbpSaoddCjeNHGXZWBqsOTVU&#10;2NKiouK4OxkF249nPrjVKR7jodt8/uzL9X45V2rQj/NXEIFi+Bf/ud91mv84eoLbN+kEOb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Ur+5cUAAADdAAAADwAAAAAAAAAA&#10;AAAAAAChAgAAZHJzL2Rvd25yZXYueG1sUEsFBgAAAAAEAAQA+QAAAJMDAAAAAA==&#10;" strokeweight="0"/>
                <v:line id="Line 1424" o:spid="_x0000_s2447" style="position:absolute;visibility:visible;mso-wrap-style:square" from="27965,0" to="28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QX1cMAAADdAAAADwAAAGRycy9kb3ducmV2LnhtbERPS2vCQBC+F/wPywje6kaxMUZXkdKi&#10;vfkEj0N2TBazsyG71fTfu4VCb/PxPWex6mwt7tR641jBaJiAIC6cNlwqOB0/XzMQPiBrrB2Tgh/y&#10;sFr2XhaYa/fgPd0PoRQxhH2OCqoQmlxKX1Rk0Q9dQxy5q2sthgjbUuoWHzHc1nKcJKm0aDg2VNjQ&#10;e0XF7fBtFZhdunn7mp5nZ/mxCaNLdsuMPSk16HfrOYhAXfgX/7m3Os6fjFP4/SaeIJ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5kF9XDAAAA3QAAAA8AAAAAAAAAAAAA&#10;AAAAoQIAAGRycy9kb3ducmV2LnhtbFBLBQYAAAAABAAEAPkAAACRAwAAAAA=&#10;" strokeweight="0"/>
                <v:line id="Line 1425" o:spid="_x0000_s2448" style="position:absolute;visibility:visible;mso-wrap-style:square" from="27965,120" to="27965,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iyTsQAAADdAAAADwAAAGRycy9kb3ducmV2LnhtbERPTWvCQBC9C/0PyxR6041STZq6SikV&#10;6621CfQ4ZKfJYnY2ZFeN/74rCN7m8T5nuR5sK07Ue+NYwXSSgCCunDZcKyh+NuMMhA/IGlvHpOBC&#10;Htarh9ESc+3O/E2nfahFDGGfo4ImhC6X0lcNWfQT1xFH7s/1FkOEfS11j+cYbls5S5KFtGg4NjTY&#10;0XtD1WF/tArM12I736XlSyk/tmH6mx0yYwulnh6Ht1cQgYZwF9/cnzrOf56lcP0mni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KLJOxAAAAN0AAAAPAAAAAAAAAAAA&#10;AAAAAKECAABkcnMvZG93bnJldi54bWxQSwUGAAAAAAQABAD5AAAAkgMAAAAA&#10;" strokeweight="0"/>
                <v:line id="Line 1426" o:spid="_x0000_s2449" style="position:absolute;visibility:visible;mso-wrap-style:square" from="28003,0" to="28003,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cmPMYAAADdAAAADwAAAGRycy9kb3ducmV2LnhtbESPT2/CMAzF75P2HSJP4jZS0AalENA0&#10;bWK78VfiaDWmjWicqgnQffv5MGk3W+/5vZ8Xq9436kZddIENjIYZKOIyWMeVgcP+8zkHFROyxSYw&#10;GfihCKvl48MCCxvuvKXbLlVKQjgWaKBOqS20jmVNHuMwtMSinUPnMcnaVdp2eJdw3+hxlk20R8fS&#10;UGNL7zWVl93VG3Cbyfr1e3qcHfXHOo1O+SV3/mDM4Kl/m4NK1Kd/89/1lxX8l7Hgyjcygl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C3JjzGAAAA3QAAAA8AAAAAAAAA&#10;AAAAAAAAoQIAAGRycy9kb3ducmV2LnhtbFBLBQYAAAAABAAEAPkAAACUAwAAAAA=&#10;" strokeweight="0"/>
                <v:line id="Line 1427" o:spid="_x0000_s2450" style="position:absolute;visibility:visible;mso-wrap-style:square" from="27965,38" to="2816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Dp8QAAADdAAAADwAAAGRycy9kb3ducmV2LnhtbERPTWvCQBC9C/0PyxR6041SbZK6SikV&#10;661NDfQ4ZKfJYnY2ZFeN/74rCN7m8T5nuR5sK07Ue+NYwXSSgCCunDZcK9j/bMYpCB+QNbaOScGF&#10;PKxXD6Ml5tqd+ZtORahFDGGfo4ImhC6X0lcNWfQT1xFH7s/1FkOEfS11j+cYbls5S5KFtGg4NjTY&#10;0XtD1aE4WgXma7Gd717KrJQf2zD9TQ+psXulnh6Ht1cQgYZwF9/cnzrOf55lcP0mni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4OnxAAAAN0AAAAPAAAAAAAAAAAA&#10;AAAAAKECAABkcnMvZG93bnJldi54bWxQSwUGAAAAAAQABAD5AAAAkgMAAAAA&#10;" strokeweight="0"/>
                <v:line id="Line 1428" o:spid="_x0000_s2451" style="position:absolute;visibility:visible;mso-wrap-style:square" from="27965,38" to="2816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i858cAAADdAAAADwAAAGRycy9kb3ducmV2LnhtbESPT2/CMAzF75P2HSIj7TZStsFKIaBp&#10;2gS7bfyROFqNaSMap2oyKN8eHybtZus9v/fzfNn7Rp2piy6wgdEwA0VcBuu4MrDbfj7moGJCttgE&#10;JgNXirBc3N/NsbDhwj903qRKSQjHAg3UKbWF1rGsyWMchpZYtGPoPCZZu0rbDi8S7hv9lGUT7dGx&#10;NNTY0ntN5Wnz6w2478lq/PW6n+71xyqNDvkpd35nzMOgf5uBStSnf/Pf9doK/suz8Ms3MoJe3A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GLznxwAAAN0AAAAPAAAAAAAA&#10;AAAAAAAAAKECAABkcnMvZG93bnJldi54bWxQSwUGAAAAAAQABAD5AAAAlQMAAAAA&#10;" strokeweight="0"/>
                <v:line id="Line 1429" o:spid="_x0000_s2452" style="position:absolute;visibility:visible;mso-wrap-style:square" from="28003,0" to="28003,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QZfMMAAADdAAAADwAAAGRycy9kb3ducmV2LnhtbERPS2vCQBC+F/wPywi91U1sqzG6Sikt&#10;6s0neByyY7KYnQ3Zrab/visUvM3H95zZorO1uFLrjWMF6SABQVw4bbhUcNh/v2QgfEDWWDsmBb/k&#10;YTHvPc0w1+7GW7ruQiliCPscFVQhNLmUvqjIoh+4hjhyZ9daDBG2pdQt3mK4reUwSUbSouHYUGFD&#10;nxUVl92PVWA2o+X7enycHOXXMqSn7JIZe1Dqud99TEEE6sJD/O9e6Tj/7TWF+zfxBD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UGXzDAAAA3QAAAA8AAAAAAAAAAAAA&#10;AAAAoQIAAGRycy9kb3ducmV2LnhtbFBLBQYAAAAABAAEAPkAAACRAwAAAAA=&#10;" strokeweight="0"/>
                <v:line id="Line 1430" o:spid="_x0000_s2453" style="position:absolute;visibility:visible;mso-wrap-style:square" from="28003,0" to="28003,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aHC8QAAADdAAAADwAAAGRycy9kb3ducmV2LnhtbERPTWvCQBC9C/0PyxS86SZabZpmlVIs&#10;2ltrFXocstNkMTsbsqvGf+8KQm/zeJ9TLHvbiBN13jhWkI4TEMSl04YrBbufj1EGwgdkjY1jUnAh&#10;D8vFw6DAXLszf9NpGyoRQ9jnqKAOoc2l9GVNFv3YtcSR+3OdxRBhV0nd4TmG20ZOkmQuLRqODTW2&#10;9F5TedgerQLzNV/PPp/3L3u5Wof0Nztkxu6UGj72b68gAvXhX3x3b3Sc/zSdwO2beIJcX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hocLxAAAAN0AAAAPAAAAAAAAAAAA&#10;AAAAAKECAABkcnMvZG93bnJldi54bWxQSwUGAAAAAAQABAD5AAAAkgMAAAAA&#10;" strokeweight="0"/>
                <v:line id="Line 1431" o:spid="_x0000_s2454" style="position:absolute;visibility:visible;mso-wrap-style:square" from="27965,0" to="28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8oikMQAAADdAAAADwAAAGRycy9kb3ducmV2LnhtbERPTWvCQBC9C/0PyxS86Sa12jTNKkUs&#10;2ltrFXocstNkMTsbsqvGf+8KQm/zeJ9TLHrbiBN13jhWkI4TEMSl04YrBbufj1EGwgdkjY1jUnAh&#10;D4v5w6DAXLszf9NpGyoRQ9jnqKAOoc2l9GVNFv3YtcSR+3OdxRBhV0nd4TmG20Y+JclMWjQcG2ps&#10;aVlTedgerQLzNVtPP1/2r3u5Wof0Nztkxu6UGj72728gAvXhX3x3b3Sc/zyZwO2beIKcX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yiKQxAAAAN0AAAAPAAAAAAAAAAAA&#10;AAAAAKECAABkcnMvZG93bnJldi54bWxQSwUGAAAAAAQABAD5AAAAkgMAAAAA&#10;" strokeweight="0"/>
                <v:line id="Line 1432" o:spid="_x0000_s2455" style="position:absolute;visibility:visible;mso-wrap-style:square" from="27965,38" to="2816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O65MMAAADdAAAADwAAAGRycy9kb3ducmV2LnhtbERPS2sCMRC+C/0PYQreNGu1um6NUkRR&#10;b60P8DhsprvBzWTZRN3++0YoeJuP7zmzRWsrcaPGG8cKBv0EBHHutOFCwfGw7qUgfEDWWDkmBb/k&#10;YTF/6cww0+7O33Tbh0LEEPYZKihDqDMpfV6SRd93NXHkflxjMUTYFFI3eI/htpJvSTKWFg3HhhJr&#10;WpaUX/ZXq8B8jTfvu8lpepKrTRic00tq7FGp7mv7+QEiUBue4n/3Vsf5o+EIHt/EE+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juuTDAAAA3QAAAA8AAAAAAAAAAAAA&#10;AAAAoQIAAGRycy9kb3ducmV2LnhtbFBLBQYAAAAABAAEAPkAAACRAwAAAAA=&#10;" strokeweight="0"/>
                <v:line id="Line 1433" o:spid="_x0000_s2456" style="position:absolute;visibility:visible;mso-wrap-style:square" from="27965,0" to="27965,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28ff8MAAADdAAAADwAAAGRycy9kb3ducmV2LnhtbERPS2sCMRC+F/wPYQRvNeuz29UoIort&#10;Ta1Cj8Nm3A1uJssm6vrvm0Kht/n4njNftrYSd2q8caxg0E9AEOdOGy4UnL62rykIH5A1Vo5JwZM8&#10;LBedlzlm2j34QPdjKEQMYZ+hgjKEOpPS5yVZ9H1XE0fu4hqLIcKmkLrBRwy3lRwmyVRaNBwbSqxp&#10;XVJ+Pd6sArOf7iafb+f3s9zswuA7vabGnpTqddvVDESgNvyL/9wfOs4fjybw+008QS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tvH3/DAAAA3QAAAA8AAAAAAAAAAAAA&#10;AAAAoQIAAGRycy9kb3ducmV2LnhtbFBLBQYAAAAABAAEAPkAAACRAwAAAAA=&#10;" strokeweight="0"/>
                <v:line id="Line 1434" o:spid="_x0000_s2457" style="position:absolute;flip:x;visibility:visible;mso-wrap-style:square" from="27965,0" to="28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H2T8UAAADdAAAADwAAAGRycy9kb3ducmV2LnhtbERPTWsCMRC9C/6HMEJvNVtbbNkaRSwV&#10;KVTR1kNv42a6u7iZLEl04783hYK3ebzPmcyiacSZnK8tK3gYZiCIC6trLhV8f73fv4DwAVljY5kU&#10;XMjDbNrvTTDXtuMtnXehFCmEfY4KqhDaXEpfVGTQD21LnLhf6wyGBF0ptcMuhZtGjrJsLA3WnBoq&#10;bGlRUXHcnYyC7fqZD255isd46D43P/vyY/82V+puEOevIALFcBP/u1c6zX96HMPfN+kEOb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EH2T8UAAADdAAAADwAAAAAAAAAA&#10;AAAAAAChAgAAZHJzL2Rvd25yZXYueG1sUEsFBgAAAAAEAAQA+QAAAJMDAAAAAA==&#10;" strokeweight="0"/>
                <v:line id="Line 1435" o:spid="_x0000_s2458" style="position:absolute;visibility:visible;mso-wrap-style:square" from="28003,38" to="28206,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3s7cIAAADdAAAADwAAAGRycy9kb3ducmV2LnhtbERPTWsCMRC9F/wPYQRvbrZVrF03SpEK&#10;XmuLvU4342bpZrImqa7++kYQepvH+5xy1dtWnMiHxrGCxywHQVw53XCt4PNjM56DCBFZY+uYFFwo&#10;wGo5eCix0O7M73TaxVqkEA4FKjAxdoWUoTJkMWSuI07cwXmLMUFfS+3xnMJtK5/yfCYtNpwaDHa0&#10;NlT97H6tgu8Oj6a+vr18tTiP+/Ux7De+Umo07F8XICL18V98d291mj+dPMPtm3SC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33s7cIAAADdAAAADwAAAAAAAAAAAAAA&#10;AAChAgAAZHJzL2Rvd25yZXYueG1sUEsFBgAAAAAEAAQA+QAAAJADAAAAAA==&#10;" strokeweight="36e-5mm"/>
                <v:line id="Line 1436" o:spid="_x0000_s2459" style="position:absolute;flip:x y;visibility:visible;mso-wrap-style:square" from="28003,38" to="28206,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Z4k8UAAADdAAAADwAAAGRycy9kb3ducmV2LnhtbESPQUsDMRCF70L/QxjBi9istlRZm5Yi&#10;Vkpv3ep92IybpclkSWK7/ffOQfA2w3vz3jfL9Ri8OlPKfWQDj9MKFHEbbc+dgc/j9uEFVC7IFn1k&#10;MnClDOvV5GaJtY0XPtC5KZ2SEM41GnClDLXWuXUUME/jQCzad0wBi6yp0zbhRcKD109VtdABe5YG&#10;hwO9OWpPzU8wMHv+Ou5O/t7ttzm49w/ftIt0Nebudty8gio0ln/z3/XOCv58JrjyjYy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bZ4k8UAAADdAAAADwAAAAAAAAAA&#10;AAAAAAChAgAAZHJzL2Rvd25yZXYueG1sUEsFBgAAAAAEAAQA+QAAAJMDAAAAAA==&#10;" strokeweight="0"/>
                <v:line id="Line 1437" o:spid="_x0000_s2460" style="position:absolute;flip:x y;visibility:visible;mso-wrap-style:square" from="28003,0" to="28206,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rdCMIAAADdAAAADwAAAGRycy9kb3ducmV2LnhtbERPTWsCMRC9F/ofwgi9FM22FmtXo0ip&#10;Rbx11fuwmW4Wk8mSRF3/fSMIvc3jfc582TsrzhRi61nBy6gAQVx73XKjYL9bD6cgYkLWaD2TgitF&#10;WC4eH+ZYan/hHzpXqRE5hGOJCkxKXSllrA05jCPfEWfu1weHKcPQSB3wksOdla9FMZEOW84NBjv6&#10;NFQfq5NTMH4/7DZH+2y26+jM17et6km4KvU06FczEIn69C++uzc6z38bf8Dtm3yCX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vrdCMIAAADdAAAADwAAAAAAAAAAAAAA&#10;AAChAgAAZHJzL2Rvd25yZXYueG1sUEsFBgAAAAAEAAQA+QAAAJADAAAAAA==&#10;" strokeweight="0"/>
                <v:line id="Line 1438" o:spid="_x0000_s2461" style="position:absolute;flip:x y;visibility:visible;mso-wrap-style:square" from="28003,38" to="28206,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YH6MUAAADdAAAADwAAAGRycy9kb3ducmV2LnhtbESPQUsDMRCF70L/QxjBi9isWlpZm5Yi&#10;Voq3but92IybpclkSWK7/ffOQfA2w3vz3jfL9Ri8OlPKfWQDj9MKFHEbbc+dgeNh+/ACKhdkiz4y&#10;GbhShvVqcrPE2sYL7+nclE5JCOcaDbhShlrr3DoKmKdxIBbtO6aARdbUaZvwIuHB66eqmuuAPUuD&#10;w4HeHLWn5icYeF58HXYnf+8+tzm49w/ftPN0Nebudty8gio0ln/z3/XOCv5sJvzyjYy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8YH6MUAAADdAAAADwAAAAAAAAAA&#10;AAAAAAChAgAAZHJzL2Rvd25yZXYueG1sUEsFBgAAAAAEAAQA+QAAAJMDAAAAAA==&#10;" strokeweight="0"/>
                <v:line id="Line 1439" o:spid="_x0000_s2462" style="position:absolute;flip:x y;visibility:visible;mso-wrap-style:square" from="28003,38" to="28206,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qic8IAAADdAAAADwAAAGRycy9kb3ducmV2LnhtbERPTWsCMRC9C/0PYQq9iGatYmVrlFKq&#10;SG+u9T5sxs1iMlmSVNd/3whCb/N4n7Nc986KC4XYelYwGRcgiGuvW24U/Bw2owWImJA1Ws+k4EYR&#10;1qunwRJL7a+8p0uVGpFDOJaowKTUlVLG2pDDOPYdceZOPjhMGYZG6oDXHO6sfC2KuXTYcm4w2NGn&#10;ofpc/ToF07fjYXe2Q/O9ic58bW1Vz8NNqZfn/uMdRKI+/Ysf7p3O82ezCdy/ySfI1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Iqic8IAAADdAAAADwAAAAAAAAAAAAAA&#10;AAChAgAAZHJzL2Rvd25yZXYueG1sUEsFBgAAAAAEAAQA+QAAAJADAAAAAA==&#10;" strokeweight="0"/>
                <v:line id="Line 1440" o:spid="_x0000_s2463" style="position:absolute;flip:x y;visibility:visible;mso-wrap-style:square" from="27965,38" to="28206,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g8BMIAAADdAAAADwAAAGRycy9kb3ducmV2LnhtbERPTWsCMRC9F/ofwhS8FM1WxcrWKKVU&#10;kd5c633YjJvFZLIkqa7/3ghCb/N4n7NY9c6KM4XYelbwNipAENdet9wo+N2vh3MQMSFrtJ5JwZUi&#10;rJbPTwsstb/wjs5VakQO4ViiApNSV0oZa0MO48h3xJk7+uAwZRgaqQNecrizclwUM+mw5dxgsKMv&#10;Q/Wp+nMKJu+H/fZkX83POjrzvbFVPQtXpQYv/ecHiER9+hc/3Fud50+nY7h/k0+Qy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Fg8BMIAAADdAAAADwAAAAAAAAAAAAAA&#10;AAChAgAAZHJzL2Rvd25yZXYueG1sUEsFBgAAAAAEAAQA+QAAAJADAAAAAA==&#10;" strokeweight="0"/>
                <v:line id="Line 1441" o:spid="_x0000_s2464" style="position:absolute;flip:x y;visibility:visible;mso-wrap-style:square" from="28047,38" to="28244,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SZn8IAAADdAAAADwAAAGRycy9kb3ducmV2LnhtbERPTWsCMRC9F/ofwhR6KTVrla1sjVKk&#10;inhzbe/DZtwsJpMlSXX996ZQ8DaP9znz5eCsOFOInWcF41EBgrjxuuNWwfdh/ToDEROyRuuZFFwp&#10;wnLx+DDHSvsL7+lcp1bkEI4VKjAp9ZWUsTHkMI58T5y5ow8OU4ahlTrgJYc7K9+KopQOO84NBnta&#10;GWpO9a9TMHn/OWxP9sXs1tGZr42tmzJclXp+Gj4/QCQa0l38797qPH86ncDfN/kEubg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xSZn8IAAADdAAAADwAAAAAAAAAAAAAA&#10;AAChAgAAZHJzL2Rvd25yZXYueG1sUEsFBgAAAAAEAAQA+QAAAJADAAAAAA==&#10;" strokeweight="0"/>
                <v:line id="Line 1442" o:spid="_x0000_s2465" style="position:absolute;visibility:visible;mso-wrap-style:square" from="27965,0" to="27965,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XJmcMAAADdAAAADwAAAGRycy9kb3ducmV2LnhtbERPS2vCQBC+F/wPywje6saSaoyuIsWi&#10;vfkEj0N2TBazsyG71fTfu4VCb/PxPWe+7Gwt7tR641jBaJiAIC6cNlwqOB0/XzMQPiBrrB2Tgh/y&#10;sFz0XuaYa/fgPd0PoRQxhH2OCqoQmlxKX1Rk0Q9dQxy5q2sthgjbUuoWHzHc1vItScbSouHYUGFD&#10;HxUVt8O3VWB248371+Q8Pcv1Jowu2S0z9qTUoN+tZiACdeFf/Ofe6jg/TVP4/SaeIB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lyZnDAAAA3QAAAA8AAAAAAAAAAAAA&#10;AAAAoQIAAGRycy9kb3ducmV2LnhtbFBLBQYAAAAABAAEAPkAAACRAwAAAAA=&#10;" strokeweight="0"/>
                <v:line id="Line 1443" o:spid="_x0000_s2466" style="position:absolute;visibility:visible;mso-wrap-style:square" from="27965,0" to="281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lsAsMAAADdAAAADwAAAGRycy9kb3ducmV2LnhtbERPS2vCQBC+F/oflin0phvFaJq6iohi&#10;e/MV6HHITpPF7GzIbjX++25B6G0+vufMl71txJU6bxwrGA0TEMSl04YrBefTdpCB8AFZY+OYFNzJ&#10;w3Lx/DTHXLsbH+h6DJWIIexzVFCH0OZS+rImi37oWuLIfbvOYoiwq6Tu8BbDbSPHSTKVFg3Hhhpb&#10;WtdUXo4/VoHZT3fp56x4K+RmF0Zf2SUz9qzU60u/egcRqA//4of7Q8f5k0kKf9/EE+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NpbALDAAAA3QAAAA8AAAAAAAAAAAAA&#10;AAAAoQIAAGRycy9kb3ducmV2LnhtbFBLBQYAAAAABAAEAPkAAACRAwAAAAA=&#10;" strokeweight="0"/>
                <v:rect id="Rectangle 1444" o:spid="_x0000_s2467" style="position:absolute;left:31965;top:26511;width:2109;height:9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6U978A&#10;AADdAAAADwAAAGRycy9kb3ducmV2LnhtbERP24rCMBB9X/Afwgi+rakiIl2jiCCo+GLdDxia6QWT&#10;SUmirX9vhIV9m8O5zno7WCOe5EPrWMFsmoEgLp1uuVbwezt8r0CEiKzROCYFLwqw3Yy+1phr1/OV&#10;nkWsRQrhkKOCJsYulzKUDVkMU9cRJ65y3mJM0NdSe+xTuDVynmVLabHl1NBgR/uGynvxsArkrTj0&#10;q8L4zJ3n1cWcjteKnFKT8bD7ARFpiP/iP/dRp/mLxRI+36QT5OY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vjpT3vwAAAN0AAAAPAAAAAAAAAAAAAAAAAJgCAABkcnMvZG93bnJl&#10;di54bWxQSwUGAAAAAAQABAD1AAAAhAM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445" o:spid="_x0000_s2468" style="position:absolute;left:27355;top:8166;width:6223;height:32410;visibility:visible;mso-wrap-style:square;v-text-anchor:top" coordsize="980,5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RY+8IA&#10;AADdAAAADwAAAGRycy9kb3ducmV2LnhtbERPzYrCMBC+C75DGGFvmq6KSjWKCLqiJ1sfYGxm2+42&#10;k9LEWt/eLCx4m4/vd1abzlSipcaVlhV8jiIQxJnVJecKrul+uADhPLLGyjIpeJKDzbrfW2Gs7YMv&#10;1CY+FyGEXYwKCu/rWEqXFWTQjWxNHLhv2xj0ATa51A0+Qrip5DiKZtJgyaGhwJp2BWW/yd0o6Pwl&#10;bSfZndN9ftj9nM72efs6KvUx6LZLEJ46/xb/u486zJ9O5/D3TThBr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BFj7wgAAAN0AAAAPAAAAAAAAAAAAAAAAAJgCAABkcnMvZG93&#10;bnJldi54bWxQSwUGAAAAAAQABAD1AAAAhwMAAAAA&#10;" path="m796,l980,r,2304l,5104e" filled="f" strokecolor="#903" strokeweight="17e-5mm">
                  <v:stroke dashstyle="1 1"/>
                  <v:path arrowok="t" o:connecttype="custom" o:connectlocs="505460,0;622300,0;622300,1463040;0,3241040" o:connectangles="0,0,0,0"/>
                </v:shape>
                <v:line id="Line 1446" o:spid="_x0000_s2469" style="position:absolute;flip:x y;visibility:visible;mso-wrap-style:square" from="27317,40214" to="27355,40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FXUccAAADdAAAADwAAAGRycy9kb3ducmV2LnhtbESPQU/CQBCF7yb+h82YcJOtpAhUFmJM&#10;JCZcpBC4jt2xrXZna3eh9d87BxNuM3lv3vtmuR5coy7UhdqzgYdxAoq48Lbm0sBh/3o/BxUissXG&#10;Mxn4pQDr1e3NEjPre97RJY+lkhAOGRqoYmwzrUNRkcMw9i2xaJ++cxhl7UptO+wl3DV6kiSP2mHN&#10;0lBhSy8VFd/52Rk4bybb7UdzXJymefr+M+2/ZrbdGzO6G56fQEUa4tX8f/1mBT9NBVe+kRH06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kVdRxwAAAN0AAAAPAAAAAAAA&#10;AAAAAAAAAKECAABkcnMvZG93bnJldi54bWxQSwUGAAAAAAQABAD5AAAAlQMAAAAA&#10;" strokecolor="#903" strokeweight="17e-5mm"/>
                <v:line id="Line 1447" o:spid="_x0000_s2470" style="position:absolute;flip:y;visibility:visible;mso-wrap-style:square" from="27355,40335" to="27603,40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x3a8AAAADdAAAADwAAAGRycy9kb3ducmV2LnhtbERP24rCMBB9F/Yfwiz4ImuqFul2TYsI&#10;iq9ePmBoZtuyzSQ02Vr/3giCb3M419mUo+nEQL1vLStYzBMQxJXVLdcKrpf9VwbCB2SNnWVScCcP&#10;ZfEx2WCu7Y1PNJxDLWII+xwVNCG4XEpfNWTQz60jjtyv7Q2GCPta6h5vMdx0cpkka2mw5djQoKNd&#10;Q9Xf+d8o2B06HlcuO/HMprP06CTvk0Gp6ee4/QERaAxv8ct91HF+mn7D85t4giw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5Md2vAAAAA3QAAAA8AAAAAAAAAAAAAAAAA&#10;oQIAAGRycy9kb3ducmV2LnhtbFBLBQYAAAAABAAEAPkAAACOAwAAAAA=&#10;" strokecolor="#903" strokeweight="17e-5mm"/>
                <v:line id="Line 1448" o:spid="_x0000_s2471" style="position:absolute;visibility:visible;mso-wrap-style:square" from="28448,-158" to="2844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dZR8YAAADdAAAADwAAAGRycy9kb3ducmV2LnhtbESPT2/CMAzF75P2HSJP2m2kTANKIaBp&#10;2gS78VfiaDWmjWicqsmg+/bzAWk3W+/5vZ/ny9436kpddIENDAcZKOIyWMeVgcP+6yUHFROyxSYw&#10;GfilCMvF48McCxtuvKXrLlVKQjgWaKBOqS20jmVNHuMgtMSinUPnMcnaVdp2eJNw3+jXLBtrj46l&#10;ocaWPmoqL7sfb8BtxqvR9+Q4PerPVRqe8kvu/MGY56f+fQYqUZ/+zffrtRX8t5Hwyzcygl7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bHWUfGAAAA3QAAAA8AAAAAAAAA&#10;AAAAAAAAoQIAAGRycy9kb3ducmV2LnhtbFBLBQYAAAAABAAEAPkAAACUAwAAAAA=&#10;" strokeweight="0"/>
                <v:line id="Line 1449" o:spid="_x0000_s2472" style="position:absolute;visibility:visible;mso-wrap-style:square" from="28448,-158" to="28613,-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83MMAAADdAAAADwAAAGRycy9kb3ducmV2LnhtbERPTWvCQBC9F/wPyxS86SZSNY2uIlKx&#10;valV8Dhkp8lidjZkV43/vlsQepvH+5z5srO1uFHrjWMF6TABQVw4bbhUcPzeDDIQPiBrrB2Tggd5&#10;WC56L3PMtbvznm6HUIoYwj5HBVUITS6lLyqy6IeuIY7cj2sthgjbUuoW7zHc1nKUJBNp0XBsqLCh&#10;dUXF5XC1Csxush1/TU/vJ/mxDek5u2TGHpXqv3arGYhAXfgXP92fOs5/G6fw9008QS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L/NzDAAAA3QAAAA8AAAAAAAAAAAAA&#10;AAAAoQIAAGRycy9kb3ducmV2LnhtbFBLBQYAAAAABAAEAPkAAACRAwAAAAA=&#10;" strokeweight="0"/>
                <v:line id="Line 1450" o:spid="_x0000_s2473" style="position:absolute;flip:x;visibility:visible;mso-wrap-style:square" from="28492,-120" to="28613,-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UV7MUAAADdAAAADwAAAGRycy9kb3ducmV2LnhtbERPTWsCMRC9F/wPYQRvNVtpbdkaRZRK&#10;EWzR1kNv42a6u7iZLEl04783QqG3ebzPmcyiacSZnK8tK3gYZiCIC6trLhV8f73dv4DwAVljY5kU&#10;XMjDbNq7m2CubcdbOu9CKVII+xwVVCG0uZS+qMigH9qWOHG/1hkMCbpSaoddCjeNHGXZWBqsOTVU&#10;2NKiouK4OxkF249nPrjVKR7jodt8/uzL9X45V2rQj/NXEIFi+Bf/ud91mv/4NILbN+kEOb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qUV7MUAAADdAAAADwAAAAAAAAAA&#10;AAAAAAChAgAAZHJzL2Rvd25yZXYueG1sUEsFBgAAAAAEAAQA+QAAAJMDAAAAAA==&#10;" strokeweight="0"/>
                <v:line id="Line 1451" o:spid="_x0000_s2474" style="position:absolute;flip:y;visibility:visible;mso-wrap-style:square" from="28492,-120" to="284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wd8YAAADdAAAADwAAAGRycy9kb3ducmV2LnhtbERPTWsCMRC9F/wPYQrearbaqmyNIi0t&#10;RWhFrYfexs10d3EzWZLopv++EQre5vE+Z7aIphFncr62rOB+kIEgLqyuuVTwtXu9m4LwAVljY5kU&#10;/JKHxbx3M8Nc2443dN6GUqQQ9jkqqEJocyl9UZFBP7AtceJ+rDMYEnSl1A67FG4aOcyysTRYc2qo&#10;sKXniorj9mQUbD4nfHBvp3iMh+5j/b0vV/uXpVL927h8AhEohqv43/2u0/yHxxFcvkkn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3psHfGAAAA3QAAAA8AAAAAAAAA&#10;AAAAAAAAoQIAAGRycy9kb3ducmV2LnhtbFBLBQYAAAAABAAEAPkAAACUAwAAAAA=&#10;" strokeweight="0"/>
                <v:line id="Line 1452" o:spid="_x0000_s2475" style="position:absolute;visibility:visible;mso-wrap-style:square" from="28448,-158" to="28651,-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fxfRMMAAADdAAAADwAAAGRycy9kb3ducmV2LnhtbERPS2vCQBC+F/oflin0phvFaJq6iohi&#10;e/MV6HHITpPF7GzIbjX++25B6G0+vufMl71txJU6bxwrGA0TEMSl04YrBefTdpCB8AFZY+OYFNzJ&#10;w3Lx/DTHXLsbH+h6DJWIIexzVFCH0OZS+rImi37oWuLIfbvOYoiwq6Tu8BbDbSPHSTKVFg3Hhhpb&#10;WtdUXo4/VoHZT3fp56x4K+RmF0Zf2SUz9qzU60u/egcRqA//4of7Q8f5k3QCf9/EE+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n8X0TDAAAA3QAAAA8AAAAAAAAAAAAA&#10;AAAAoQIAAGRycy9kb3ducmV2LnhtbFBLBQYAAAAABAAEAPkAAACRAwAAAAA=&#10;" strokeweight="0"/>
                <v:line id="Line 1453" o:spid="_x0000_s2476" style="position:absolute;visibility:visible;mso-wrap-style:square" from="28448,-38" to="2844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D638MAAADdAAAADwAAAGRycy9kb3ducmV2LnhtbERPTWvCQBC9F/wPyxS86UZpNI2uIlKx&#10;valV8Dhkp8lidjZkV43/vlsQepvH+5z5srO1uFHrjWMFo2ECgrhw2nCp4Pi9GWQgfEDWWDsmBQ/y&#10;sFz0XuaYa3fnPd0OoRQxhH2OCqoQmlxKX1Rk0Q9dQxy5H9daDBG2pdQt3mO4reU4SSbSouHYUGFD&#10;64qKy+FqFZjdZJt+TU/vJ/mxDaNzdsmMPSrVf+1WMxCBuvAvfro/dZz/lqbw9008QS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aw+t/DAAAA3QAAAA8AAAAAAAAAAAAA&#10;AAAAoQIAAGRycy9kb3ducmV2LnhtbFBLBQYAAAAABAAEAPkAAACRAwAAAAA=&#10;" strokeweight="0"/>
                <v:line id="Line 1454" o:spid="_x0000_s2477" style="position:absolute;visibility:visible;mso-wrap-style:square" from="28492,-158" to="2849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JkqMMAAADdAAAADwAAAGRycy9kb3ducmV2LnhtbERPS2vCQBC+F/wPywi91Y2iMUZXEbHY&#10;3nyCxyE7JovZ2ZDdavrvu4VCb/PxPWex6mwtHtR641jBcJCAIC6cNlwqOJ/e3zIQPiBrrB2Tgm/y&#10;sFr2XhaYa/fkAz2OoRQxhH2OCqoQmlxKX1Rk0Q9cQxy5m2sthgjbUuoWnzHc1nKUJKm0aDg2VNjQ&#10;pqLifvyyCsw+3U0+p5fZRW53YXjN7pmxZ6Ve+916DiJQF/7Ff+4PHeePJyn8fhNPkM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ZiZKjDAAAA3QAAAA8AAAAAAAAAAAAA&#10;AAAAoQIAAGRycy9kb3ducmV2LnhtbFBLBQYAAAAABAAEAPkAAACRAwAAAAA=&#10;" strokeweight="0"/>
                <v:line id="Line 1455" o:spid="_x0000_s2478" style="position:absolute;visibility:visible;mso-wrap-style:square" from="28448,-120" to="28651,-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7BM8QAAADdAAAADwAAAGRycy9kb3ducmV2LnhtbERPTWvCQBC9F/oflil4042lmjR1lVIq&#10;1pvaBHocstNkMTsbsqvGf98VhN7m8T5nsRpsK87Ue+NYwXSSgCCunDZcKyi+1+MMhA/IGlvHpOBK&#10;HlbLx4cF5tpdeE/nQ6hFDGGfo4ImhC6X0lcNWfQT1xFH7tf1FkOEfS11j5cYblv5nCRzadFwbGiw&#10;o4+GquPhZBWY3Xwz26blayk/N2H6kx0zYwulRk/D+xuIQEP4F9/dXzrOf5mlcPsmni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LsEzxAAAAN0AAAAPAAAAAAAAAAAA&#10;AAAAAKECAABkcnMvZG93bnJldi54bWxQSwUGAAAAAAQABAD5AAAAkgMAAAAA&#10;" strokeweight="0"/>
                <v:line id="Line 1456" o:spid="_x0000_s2479" style="position:absolute;visibility:visible;mso-wrap-style:square" from="28448,-120" to="28651,-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FVQcYAAADdAAAADwAAAGRycy9kb3ducmV2LnhtbESPT2/CMAzF75P2HSJP2m2kTANKIaBp&#10;2gS78VfiaDWmjWicqsmg+/bzAWk3W+/5vZ/ny9436kpddIENDAcZKOIyWMeVgcP+6yUHFROyxSYw&#10;GfilCMvF48McCxtuvKXrLlVKQjgWaKBOqS20jmVNHuMgtMSinUPnMcnaVdp2eJNw3+jXLBtrj46l&#10;ocaWPmoqL7sfb8BtxqvR9+Q4PerPVRqe8kvu/MGY56f+fQYqUZ/+zffrtRX8t5Hgyjcygl7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ixVUHGAAAA3QAAAA8AAAAAAAAA&#10;AAAAAAAAoQIAAGRycy9kb3ducmV2LnhtbFBLBQYAAAAABAAEAPkAAACUAwAAAAA=&#10;" strokeweight="0"/>
                <v:line id="Line 1457" o:spid="_x0000_s2480" style="position:absolute;visibility:visible;mso-wrap-style:square" from="28492,-158" to="2849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w2sMAAADdAAAADwAAAGRycy9kb3ducmV2LnhtbERPTYvCMBC9C/sfwgjeNFVWt1ajLLLi&#10;7k1dBY9DM7bBZlKaqPXfbxYEb/N4nzNftrYSN2q8caxgOEhAEOdOGy4UHH7X/RSED8gaK8ek4EEe&#10;lou3zhwz7e68o9s+FCKGsM9QQRlCnUnp85Is+oGriSN3do3FEGFTSN3gPYbbSo6SZCItGo4NJda0&#10;Kim/7K9WgdlONuOfj+P0KL82YXhKL6mxB6V63fZzBiJQG17ip/tbx/nv4yn8fxNPkI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98NrDAAAA3QAAAA8AAAAAAAAAAAAA&#10;AAAAoQIAAGRycy9kb3ducmV2LnhtbFBLBQYAAAAABAAEAPkAAACRAwAAAAA=&#10;" strokeweight="0"/>
                <v:line id="Line 1458" o:spid="_x0000_s2481" style="position:absolute;visibility:visible;mso-wrap-style:square" from="28492,-158" to="2849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uT+scAAADdAAAADwAAAGRycy9kb3ducmV2LnhtbESPT2/CMAzF75P2HSJP2m2kTNCVQkDT&#10;BGK7Mf5IHK3GayMap2oy6L79fJi0m633/N7Pi9XgW3WlPrrABsajDBRxFazj2sDxsHkqQMWEbLEN&#10;TAZ+KMJqeX+3wNKGG3/SdZ9qJSEcSzTQpNSVWseqIY9xFDpi0b5C7zHJ2tfa9niTcN/q5yzLtUfH&#10;0tBgR28NVZf9tzfgdvl2+vFymp30epvG5+JSOH805vFheJ2DSjSkf/Pf9bsV/Eku/PKNjKC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q5P6xwAAAN0AAAAPAAAAAAAA&#10;AAAAAAAAAKECAABkcnMvZG93bnJldi54bWxQSwUGAAAAAAQABAD5AAAAlQMAAAAA&#10;" strokeweight="0"/>
                <v:line id="Line 1459" o:spid="_x0000_s2482" style="position:absolute;visibility:visible;mso-wrap-style:square" from="28448,-158" to="28651,-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2YcMAAADdAAAADwAAAGRycy9kb3ducmV2LnhtbERPS2vCQBC+F/wPywje6iZiY4yuImKx&#10;vbU+wOOQHZPF7GzIbjX9991Cobf5+J6zXPe2EXfqvHGsIB0nIIhLpw1XCk7H1+cchA/IGhvHpOCb&#10;PKxXg6clFto9+JPuh1CJGMK+QAV1CG0hpS9rsujHriWO3NV1FkOEXSV1h48Ybhs5SZJMWjQcG2ps&#10;aVtTeTt8WQXmI9u/vM/O87Pc7UN6yW+5sSelRsN+swARqA//4j/3m47zp1kKv9/EE+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nNmHDAAAA3QAAAA8AAAAAAAAAAAAA&#10;AAAAoQIAAGRycy9kb3ducmV2LnhtbFBLBQYAAAAABAAEAPkAAACRAwAAAAA=&#10;" strokeweight="0"/>
                <v:line id="Line 1460" o:spid="_x0000_s2483" style="position:absolute;visibility:visible;mso-wrap-style:square" from="28448,-120" to="28651,-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WoFsMAAADdAAAADwAAAGRycy9kb3ducmV2LnhtbERPS2vCQBC+F/wPywje6kaxMUZXkdKi&#10;vfkEj0N2TBazsyG71fTfu4VCb/PxPWex6mwt7tR641jBaJiAIC6cNlwqOB0/XzMQPiBrrB2Tgh/y&#10;sFr2XhaYa/fgPd0PoRQxhH2OCqoQmlxKX1Rk0Q9dQxy5q2sthgjbUuoWHzHc1nKcJKm0aDg2VNjQ&#10;e0XF7fBtFZhdunn7mp5nZ/mxCaNLdsuMPSk16HfrOYhAXfgX/7m3Os6fpGP4/SaeIJ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c1qBbDAAAA3QAAAA8AAAAAAAAAAAAA&#10;AAAAoQIAAGRycy9kb3ducmV2LnhtbFBLBQYAAAAABAAEAPkAAACRAwAAAAA=&#10;" strokeweight="0"/>
                <v:line id="Line 1461" o:spid="_x0000_s2484" style="position:absolute;visibility:visible;mso-wrap-style:square" from="28448,-158" to="2844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kNjcQAAADdAAAADwAAAGRycy9kb3ducmV2LnhtbERPS2vCQBC+C/6HZYTedKOtaZq6ikiL&#10;9db6AI9DdkwWs7Mhu9X4792C0Nt8fM+ZLTpbiwu13jhWMB4lIIgLpw2XCva7z2EGwgdkjbVjUnAj&#10;D4t5vzfDXLsr/9BlG0oRQ9jnqKAKocml9EVFFv3INcSRO7nWYoiwLaVu8RrDbS0nSZJKi4ZjQ4UN&#10;rSoqzttfq8B8p+vp5vXwdpAf6zA+ZufM2L1ST4Nu+Q4iUBf+xQ/3l47zX9Jn+Psmni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eQ2NxAAAAN0AAAAPAAAAAAAAAAAA&#10;AAAAAKECAABkcnMvZG93bnJldi54bWxQSwUGAAAAAAQABAD5AAAAkgMAAAAA&#10;" strokeweight="0"/>
                <v:line id="Line 1462" o:spid="_x0000_s2485" style="position:absolute;flip:x;visibility:visible;mso-wrap-style:square" from="28448,-158" to="28651,-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zivsUAAADdAAAADwAAAGRycy9kb3ducmV2LnhtbERPTWsCMRC9C/6HMEJvmrWIla1RxNJS&#10;BFvUeuht3Ex3FzeTJYlu/PemUOhtHu9z5stoGnEl52vLCsajDARxYXXNpYKvw+twBsIHZI2NZVJw&#10;Iw/LRb83x1zbjnd03YdSpBD2OSqoQmhzKX1RkUE/si1x4n6sMxgSdKXUDrsUbhr5mGVTabDm1FBh&#10;S+uKivP+YhTsPp745N4u8RxP3fbz+1huji8rpR4GcfUMIlAM/+I/97tO8yfTCfx+k06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GzivsUAAADdAAAADwAAAAAAAAAA&#10;AAAAAAChAgAAZHJzL2Rvd25yZXYueG1sUEsFBgAAAAAEAAQA+QAAAJMDAAAAAA==&#10;" strokeweight="0"/>
                <v:line id="Line 1463" o:spid="_x0000_s2486" style="position:absolute;visibility:visible;mso-wrap-style:square" from="28492,-120" to="2868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D4HMIAAADdAAAADwAAAGRycy9kb3ducmV2LnhtbERPTWsCMRC9C/6HMII3zSqt2NXsIqLg&#10;tVrsddxMN0s3kzVJddtf3xSE3ubxPmdd9rYVN/KhcaxgNs1AEFdON1wreDvtJ0sQISJrbB2Tgm8K&#10;UBbDwRpz7e78SrdjrEUK4ZCjAhNjl0sZKkMWw9R1xIn7cN5iTNDXUnu8p3DbynmWLaTFhlODwY62&#10;hqrP45dVcOnwauqf3ct7i8t43l7Dee8rpcajfrMCEamP/+KH+6DT/KfFM/x9k06Q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1D4HMIAAADdAAAADwAAAAAAAAAAAAAA&#10;AAChAgAAZHJzL2Rvd25yZXYueG1sUEsFBgAAAAAEAAQA+QAAAJADAAAAAA==&#10;" strokeweight="36e-5mm"/>
                <v:line id="Line 1464" o:spid="_x0000_s2487" style="position:absolute;flip:x y;visibility:visible;mso-wrap-style:square" from="28492,-120" to="2868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ZmZ8IAAADdAAAADwAAAGRycy9kb3ducmV2LnhtbERPS2sCMRC+F/wPYQq9lJrtg1W2RpGi&#10;Ir252vuwGTeLyWRJoq7/3hQKvc3H95zZYnBWXCjEzrOC13EBgrjxuuNWwWG/fpmCiAlZo/VMCm4U&#10;YTEfPcyw0v7KO7rUqRU5hGOFCkxKfSVlbAw5jGPfE2fu6IPDlGFopQ54zeHOyreiKKXDjnODwZ6+&#10;DDWn+uwUvE9+9tuTfTbf6+jMamPrpgw3pZ4eh+UniERD+hf/ubc6z/8oS/j9Jp8g5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NZmZ8IAAADdAAAADwAAAAAAAAAAAAAA&#10;AAChAgAAZHJzL2Rvd25yZXYueG1sUEsFBgAAAAAEAAQA+QAAAJADAAAAAA==&#10;" strokeweight="0"/>
                <v:line id="Line 1465" o:spid="_x0000_s2488" style="position:absolute;flip:x y;visibility:visible;mso-wrap-style:square" from="28492,-158" to="2868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5rD/MIAAADdAAAADwAAAGRycy9kb3ducmV2LnhtbERPTWsCMRC9F/ofwgi9FM3allVWoxSp&#10;RXrrWu/DZtwsJpMlSXX9901B8DaP9znL9eCsOFOInWcF00kBgrjxuuNWwc9+O56DiAlZo/VMCq4U&#10;Yb16fFhipf2Fv+lcp1bkEI4VKjAp9ZWUsTHkME58T5y5ow8OU4ahlTrgJYc7K1+KopQOO84NBnva&#10;GGpO9a9T8Do77Hcn+2y+ttGZj09bN2W4KvU0Gt4XIBIN6S6+uXc6z38rZ/D/TT5Br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5rD/MIAAADdAAAADwAAAAAAAAAAAAAA&#10;AAChAgAAZHJzL2Rvd25yZXYueG1sUEsFBgAAAAAEAAQA+QAAAJADAAAAAA==&#10;" strokeweight="0"/>
                <v:line id="Line 1466" o:spid="_x0000_s2489" style="position:absolute;flip:x y;visibility:visible;mso-wrap-style:square" from="28492,-120" to="2868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VXjsUAAADdAAAADwAAAGRycy9kb3ducmV2LnhtbESPQUsDMRCF70L/Q5iCF7FZq6yyNi0i&#10;rRRvbvU+bMbN0mSyJLHd/nvnIHib4b1575vVZgpenSjlIbKBu0UFiriLduDewOdhd/sEKhdkiz4y&#10;GbhQhs16drXCxsYzf9CpLb2SEM4NGnCljI3WuXMUMC/iSCzad0wBi6yp1zbhWcKD18uqqnXAgaXB&#10;4Uivjrpj+xMM3D9+HfZHf+Pedzm47ZtvuzpdjLmeTy/PoApN5d/8d723gv9QC658IyPo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gVXjsUAAADdAAAADwAAAAAAAAAA&#10;AAAAAAChAgAAZHJzL2Rvd25yZXYueG1sUEsFBgAAAAAEAAQA+QAAAJMDAAAAAA==&#10;" strokeweight="0"/>
                <v:line id="Line 1467" o:spid="_x0000_s2490" style="position:absolute;flip:x y;visibility:visible;mso-wrap-style:square" from="28492,-120" to="2868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nyFcIAAADdAAAADwAAAGRycy9kb3ducmV2LnhtbERPTWsCMRC9C/0PYQq9lJptLVvdGqWI&#10;Fumtq96HzXSzmEyWJOr675tCwds83ufMl4Oz4kwhdp4VPI8LEMSN1x23Cva7zdMUREzIGq1nUnCl&#10;CMvF3WiOlfYX/qZznVqRQzhWqMCk1FdSxsaQwzj2PXHmfnxwmDIMrdQBLzncWflSFKV02HFuMNjT&#10;ylBzrE9OweTtsNse7aP52kRn1p+2bspwVerhfvh4B5FoSDfxv3ur8/zXcgZ/3+QT5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UnyFcIAAADdAAAADwAAAAAAAAAAAAAA&#10;AAChAgAAZHJzL2Rvd25yZXYueG1sUEsFBgAAAAAEAAQA+QAAAJADAAAAAA==&#10;" strokeweight="0"/>
                <v:line id="Line 1468" o:spid="_x0000_s2491" style="position:absolute;flip:x y;visibility:visible;mso-wrap-style:square" from="28448,-120" to="28689,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rNVcUAAADdAAAADwAAAGRycy9kb3ducmV2LnhtbESPQUsDMRCF70L/Q5iCF7HZqrSyNi1F&#10;rBRv3ep92IybpclkSWK7/ffOQfA2w3vz3jerzRi8OlPKfWQD81kFiriNtufOwOdxd/8MKhdkiz4y&#10;GbhShs16crPC2sYLH+jclE5JCOcaDbhShlrr3DoKmGdxIBbtO6aARdbUaZvwIuHB64eqWuiAPUuD&#10;w4FeHbWn5icYeFx+Hfcnf+c+djm4t3fftIt0NeZ2Om5fQBUay7/573pvBf9pKfzyjYy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arNVcUAAADdAAAADwAAAAAAAAAA&#10;AAAAAAChAgAAZHJzL2Rvd25yZXYueG1sUEsFBgAAAAAEAAQA+QAAAJMDAAAAAA==&#10;" strokeweight="0"/>
                <v:line id="Line 1469" o:spid="_x0000_s2492" style="position:absolute;flip:x y;visibility:visible;mso-wrap-style:square" from="28530,-120" to="2873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ZozsIAAADdAAAADwAAAGRycy9kb3ducmV2LnhtbERPTWsCMRC9C/0PYQq9SM3aispqFJFa&#10;xJtrvQ+bcbOYTJYk1fXfN4VCb/N4n7Nc986KG4XYelYwHhUgiGuvW24UfJ12r3MQMSFrtJ5JwYMi&#10;rFdPgyWW2t/5SLcqNSKHcCxRgUmpK6WMtSGHceQ74sxdfHCYMgyN1AHvOdxZ+VYUU+mw5dxgsKOt&#10;ofpafTsF77PzaX+1Q3PYRWc+Pm1VT8NDqZfnfrMAkahP/+I/917n+ZPZGH6/ySfI1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uZozsIAAADdAAAADwAAAAAAAAAAAAAA&#10;AAChAgAAZHJzL2Rvd25yZXYueG1sUEsFBgAAAAAEAAQA+QAAAJADAAAAAA==&#10;" strokeweight="0"/>
                <v:line id="Line 1470" o:spid="_x0000_s2493" style="position:absolute;visibility:visible;mso-wrap-style:square" from="28448,-158" to="2844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w+y8QAAADdAAAADwAAAGRycy9kb3ducmV2LnhtbERPTWvCQBC9C/0PyxR6041STZq6SikV&#10;6621CfQ4ZKfJYnY2ZFeN/74rCN7m8T5nuR5sK07Ue+NYwXSSgCCunDZcKyh+NuMMhA/IGlvHpOBC&#10;Htarh9ESc+3O/E2nfahFDGGfo4ImhC6X0lcNWfQT1xFH7s/1FkOEfS11j+cYbls5S5KFtGg4NjTY&#10;0XtD1WF/tArM12I736XlSyk/tmH6mx0yYwulnh6Ht1cQgYZwF9/cnzrOf05ncP0mni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7D7LxAAAAN0AAAAPAAAAAAAAAAAA&#10;AAAAAKECAABkcnMvZG93bnJldi54bWxQSwUGAAAAAAQABAD5AAAAkgMAAAAA&#10;" strokeweight="0"/>
                <v:line id="Line 1471" o:spid="_x0000_s2494" style="position:absolute;visibility:visible;mso-wrap-style:square" from="28448,-158" to="28651,-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CbUMMAAADdAAAADwAAAGRycy9kb3ducmV2LnhtbERPTWsCMRC9C/6HMII3zaqtbrdGKcWi&#10;valV6HHYjLvBzWTZRF3/vREKvc3jfc582dpKXKnxxrGC0TABQZw7bbhQcPj5GqQgfEDWWDkmBXfy&#10;sFx0O3PMtLvxjq77UIgYwj5DBWUIdSalz0uy6IeuJo7cyTUWQ4RNIXWDtxhuKzlOkqm0aDg2lFjT&#10;Z0n5eX+xCsx2un79nh3fjnK1DqPf9Jwae1Cq32s/3kEEasO/+M+90XH+y2wCz2/iCX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2gm1DDAAAA3QAAAA8AAAAAAAAAAAAA&#10;AAAAoQIAAGRycy9kb3ducmV2LnhtbFBLBQYAAAAABAAEAPkAAACRAwAAAAA=&#10;" strokeweight="0"/>
                <v:rect id="Rectangle 1472" o:spid="_x0000_s2495" style="position:absolute;left:33261;top:24371;width:2108;height:9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lpsAA&#10;AADdAAAADwAAAGRycy9kb3ducmV2LnhtbERP24rCMBB9F/yHMIJvmiqi0jWKCIIuvlj3A4ZmesFk&#10;UpKs7f79ZmHBtzmc6+wOgzXiRT60jhUs5hkI4tLplmsFX4/zbAsiRGSNxjEp+KEAh/14tMNcu57v&#10;9CpiLVIIhxwVNDF2uZShbMhimLuOOHGV8xZjgr6W2mOfwq2RyyxbS4stp4YGOzo1VD6Lb6tAPopz&#10;vy2Mz9znsrqZ6+VekVNqOhmOHyAiDfEt/ndfdJq/2qzg75t0gt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xlps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shape id="Freeform 1473" o:spid="_x0000_s2496" style="position:absolute;left:27800;top:4483;width:6388;height:36093;visibility:visible;mso-wrap-style:square;v-text-anchor:top" coordsize="1006,56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a8qsIA&#10;AADdAAAADwAAAGRycy9kb3ducmV2LnhtbERP24rCMBB9X/Afwgj7tqaKbqUaxQuy4ous6weMzdgW&#10;m0lpYlv/3gjCvs3hXGe+7EwpGqpdYVnBcBCBIE6tLjhTcP7bfU1BOI+ssbRMCh7kYLnofcwx0bbl&#10;X2pOPhMhhF2CCnLvq0RKl+Zk0A1sRRy4q60N+gDrTOoa2xBuSjmKom9psODQkGNFm5zS2+luFNh0&#10;+MPt7uK2xWZ8iPX6WN4ejVKf/W41A+Gp8//it3uvw/xxPIHXN+EE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NryqwgAAAN0AAAAPAAAAAAAAAAAAAAAAAJgCAABkcnMvZG93&#10;bnJldi54bWxQSwUGAAAAAAQABAD1AAAAhwMAAAAA&#10;" path="m700,r306,l1006,2979,,5684e" filled="f" strokecolor="#903" strokeweight="17e-5mm">
                  <v:stroke dashstyle="1 1"/>
                  <v:path arrowok="t" o:connecttype="custom" o:connectlocs="444500,0;638810,0;638810,1891665;0,3609340" o:connectangles="0,0,0,0"/>
                </v:shape>
                <v:line id="Line 1474" o:spid="_x0000_s2497" style="position:absolute;flip:x y;visibility:visible;mso-wrap-style:square" from="27762,40214" to="27800,40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6sBcUAAADdAAAADwAAAGRycy9kb3ducmV2LnhtbERPS2vCQBC+F/wPywi91U3FR41uQhEq&#10;gheNpb2O2TFJm52N2dWk/94tFHqbj+85q7Q3tbhR6yrLCp5HEQji3OqKCwXvx7enFxDOI2usLZOC&#10;H3KQJoOHFcbadnygW+YLEULYxaig9L6JpXR5SQbdyDbEgTvb1qAPsC2kbrEL4aaW4yiaSYMVh4YS&#10;G1qXlH9nV6Pguhnvdqf6Y/E5zSb7y7T7muvmqNTjsH9dgvDU+3/xn3urw/zJfAa/34QTZH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y6sBcUAAADdAAAADwAAAAAAAAAA&#10;AAAAAAChAgAAZHJzL2Rvd25yZXYueG1sUEsFBgAAAAAEAAQA+QAAAJMDAAAAAA==&#10;" strokecolor="#903" strokeweight="17e-5mm"/>
                <v:line id="Line 1475" o:spid="_x0000_s2498" style="position:absolute;flip:y;visibility:visible;mso-wrap-style:square" from="27800,40335" to="28086,40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vOMP8AAAADdAAAADwAAAGRycy9kb3ducmV2LnhtbERP22qEMBB9L/QfwhT2ZamxW6lijVIW&#10;tuzrXj5gMFOVmkkwqbp/vykU+jaHc52qWc0oZpr8YFnBS5KCIG6tHrhTcL0cngsQPiBrHC2Tght5&#10;aOrHhwpLbRc+0XwOnYgh7EtU0IfgSil925NBn1hHHLkvOxkMEU6d1BMuMdyMcpemb9LgwLGhR0f7&#10;ntrv849RsP8ceX11xYm3NttmRyf5kM5KbZ7Wj3cQgdbwL/5zH3Wcn+U5/H4TT5D1H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7zjD/AAAAA3QAAAA8AAAAAAAAAAAAAAAAA&#10;oQIAAGRycy9kb3ducmV2LnhtbFBLBQYAAAAABAAEAPkAAACOAwAAAAA=&#10;" strokecolor="#903" strokeweight="17e-5mm"/>
                <v:line id="Line 1476" o:spid="_x0000_s2499" style="position:absolute;visibility:visible;mso-wrap-style:square" from="28975,120" to="28975,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QJIcYAAADdAAAADwAAAGRycy9kb3ducmV2LnhtbESPT2/CMAzF75P2HSIjcRsp0walENA0&#10;bWK78VfiaDWmjWicqgnQffv5MGk3W+/5vZ8Xq9436kZddIENjEcZKOIyWMeVgcP+8ykHFROyxSYw&#10;GfihCKvl48MCCxvuvKXbLlVKQjgWaKBOqS20jmVNHuMotMSinUPnMcnaVdp2eJdw3+jnLJtoj46l&#10;ocaW3msqL7urN+A2k/Xr9/Q4O+qPdRqf8kvu/MGY4aB/m4NK1Kd/89/1lxX8l6ngyjcygl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MECSHGAAAA3QAAAA8AAAAAAAAA&#10;AAAAAAAAoQIAAGRycy9kb3ducmV2LnhtbFBLBQYAAAAABAAEAPkAAACUAwAAAAA=&#10;" strokeweight="0"/>
                <v:line id="Line 1477" o:spid="_x0000_s2500" style="position:absolute;visibility:visible;mso-wrap-style:square" from="28975,120" to="29133,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isusQAAADdAAAADwAAAGRycy9kb3ducmV2LnhtbERPTWvCQBC9C/0PyxR6042lmpi6SikV&#10;6621CfQ4ZKfJYnY2ZFeN/74rCN7m8T5nuR5sK07Ue+NYwXSSgCCunDZcKyh+NuMMhA/IGlvHpOBC&#10;Htarh9ESc+3O/E2nfahFDGGfo4ImhC6X0lcNWfQT1xFH7s/1FkOEfS11j+cYblv5nCRzadFwbGiw&#10;o/eGqsP+aBWYr/l2tkvLRSk/tmH6mx0yYwulnh6Ht1cQgYZwF9/cnzrOf0kXcP0mni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SKy6xAAAAN0AAAAPAAAAAAAAAAAA&#10;AAAAAKECAABkcnMvZG93bnJldi54bWxQSwUGAAAAAAQABAD5AAAAkgMAAAAA&#10;" strokeweight="0"/>
                <v:line id="Line 1478" o:spid="_x0000_s2501" style="position:absolute;flip:x;visibility:visible;mso-wrap-style:square" from="29013,158" to="29133,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sCR8gAAADdAAAADwAAAGRycy9kb3ducmV2LnhtbESPQUsDMRCF74L/IYzgzWaVomXbtJQW&#10;iwgqrfbQ23Qz7i7dTJYk7cZ/7xwEbzO8N+99M1tk16kLhdh6NnA/KkARV962XBv4+ny+m4CKCdli&#10;55kM/FCExfz6aoal9QNv6bJLtZIQjiUaaFLqS61j1ZDDOPI9sWjfPjhMsoZa24CDhLtOPxTFo3bY&#10;sjQ02NOqoeq0OzsD2/cnPobNOZ/ycXj7OOzr1/16acztTV5OQSXK6d/8d/1iBX88EX75Rkb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1sCR8gAAADdAAAADwAAAAAA&#10;AAAAAAAAAAChAgAAZHJzL2Rvd25yZXYueG1sUEsFBgAAAAAEAAQA+QAAAJYDAAAAAA==&#10;" strokeweight="0"/>
                <v:line id="Line 1479" o:spid="_x0000_s2502" style="position:absolute;flip:y;visibility:visible;mso-wrap-style:square" from="29013,158" to="2901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en3MUAAADdAAAADwAAAGRycy9kb3ducmV2LnhtbERPTWsCMRC9C/6HMEJvmlVKK1ujiKKU&#10;gi3aeuht3Iy7i5vJkkQ3/femUOhtHu9zZotoGnEj52vLCsajDARxYXXNpYKvz81wCsIHZI2NZVLw&#10;Qx4W835vhrm2He/pdgilSCHsc1RQhdDmUvqiIoN+ZFvixJ2tMxgSdKXUDrsUbho5ybInabDm1FBh&#10;S6uKisvhahTs35/55LbXeImnbvfxfSzfjuulUg+DuHwBESiGf/Gf+1Wn+Y/TMfx+k06Q8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Ben3MUAAADdAAAADwAAAAAAAAAA&#10;AAAAAAChAgAAZHJzL2Rvd25yZXYueG1sUEsFBgAAAAAEAAQA+QAAAJMDAAAAAA==&#10;" strokeweight="0"/>
                <v:line id="Line 1480" o:spid="_x0000_s2503" style="position:absolute;visibility:visible;mso-wrap-style:square" from="28975,120" to="29178,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lO7MIAAADdAAAADwAAAGRycy9kb3ducmV2LnhtbERPS4vCMBC+L/gfwgje1lRxtVajyLKi&#10;e/MJHodmbIPNpDRRu//eLCzsbT6+58yXra3EgxpvHCsY9BMQxLnThgsFp+P6PQXhA7LGyjEp+CEP&#10;y0XnbY6Zdk/e0+MQChFD2GeooAyhzqT0eUkWfd/VxJG7usZiiLAppG7wGcNtJYdJMpYWDceGEmv6&#10;LCm/He5WgdmNNx/fk/P0LL82YXBJb6mxJ6V63XY1AxGoDf/iP/dWx/mjdAi/38QT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zlO7MIAAADdAAAADwAAAAAAAAAAAAAA&#10;AAChAgAAZHJzL2Rvd25yZXYueG1sUEsFBgAAAAAEAAQA+QAAAJADAAAAAA==&#10;" strokeweight="0"/>
                <v:line id="Line 1481" o:spid="_x0000_s2504" style="position:absolute;visibility:visible;mso-wrap-style:square" from="28975,241" to="28975,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Xrd8QAAADdAAAADwAAAGRycy9kb3ducmV2LnhtbERPTWvCQBC9F/wPywi91U1stTFmFZEW&#10;681ahR6H7JgsZmdDdqvpv+8WBG/zeJ9TLHvbiAt13jhWkI4SEMSl04YrBYev96cMhA/IGhvHpOCX&#10;PCwXg4cCc+2u/EmXfahEDGGfo4I6hDaX0pc1WfQj1xJH7uQ6iyHCrpK6w2sMt40cJ8lUWjQcG2ps&#10;aV1Ted7/WAVmN91Mtq/H2VG+bUL6nZ0zYw9KPQ771RxEoD7cxTf3h47zX7Jn+P8mni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det3xAAAAN0AAAAPAAAAAAAAAAAA&#10;AAAAAKECAABkcnMvZG93bnJldi54bWxQSwUGAAAAAAQABAD5AAAAkgMAAAAA&#10;" strokeweight="0"/>
                <v:line id="Line 1482" o:spid="_x0000_s2505" style="position:absolute;visibility:visible;mso-wrap-style:square" from="29013,120" to="29013,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xzA8QAAADdAAAADwAAAGRycy9kb3ducmV2LnhtbERPTWvCQBC9F/oflil4MxtFbZq6ShHF&#10;9mbTCD0O2WmymJ0N2VXjv+8WhN7m8T5nuR5sKy7Ue+NYwSRJQRBXThuuFZRfu3EGwgdkja1jUnAj&#10;D+vV48MSc+2u/EmXItQihrDPUUETQpdL6auGLPrEdcSR+3G9xRBhX0vd4zWG21ZO03QhLRqODQ12&#10;tGmoOhVnq8AcFvv5x/Px5Si3+zD5zk6ZsaVSo6fh7RVEoCH8i+/udx3nz7IZ/H0TT5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nHMDxAAAAN0AAAAPAAAAAAAAAAAA&#10;AAAAAKECAABkcnMvZG93bnJldi54bWxQSwUGAAAAAAQABAD5AAAAkgMAAAAA&#10;" strokeweight="0"/>
                <v:line id="Line 1483" o:spid="_x0000_s2506" style="position:absolute;visibility:visible;mso-wrap-style:square" from="28975,158" to="29178,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WmMIAAADdAAAADwAAAGRycy9kb3ducmV2LnhtbERPS4vCMBC+L/gfwgh709TFR61GkcVF&#10;9+YTPA7N2AabSWmy2v33ZkHY23x8z5kvW1uJOzXeOFYw6CcgiHOnDRcKTsevXgrCB2SNlWNS8Ese&#10;lovO2xwz7R68p/shFCKGsM9QQRlCnUnp85Is+r6riSN3dY3FEGFTSN3gI4bbSn4kyVhaNBwbSqzp&#10;s6T8dvixCsxuvBl9T87Ts1xvwuCS3lJjT0q9d9vVDESgNvyLX+6tjvOH6Qj+vokn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DWmMIAAADdAAAADwAAAAAAAAAAAAAA&#10;AAChAgAAZHJzL2Rvd25yZXYueG1sUEsFBgAAAAAEAAQA+QAAAJADAAAAAA==&#10;" strokeweight="0"/>
                <v:line id="Line 1484" o:spid="_x0000_s2507" style="position:absolute;visibility:visible;mso-wrap-style:square" from="28975,158" to="29178,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JI78QAAADdAAAADwAAAGRycy9kb3ducmV2LnhtbERPS2vCQBC+F/oflin0phuljWnqGkQU&#10;7a31AT0O2WmymJ0N2TWm/94tCL3Nx/eceTHYRvTUeeNYwWScgCAunTZcKTgeNqMMhA/IGhvHpOCX&#10;PBSLx4c55tpd+Yv6fahEDGGfo4I6hDaX0pc1WfRj1xJH7sd1FkOEXSV1h9cYbhs5TZJUWjQcG2ps&#10;aVVTed5frALzmW5fP2ant5Ncb8PkOztnxh6Ven4alu8gAg3hX3x373Sc/5Kl8PdNPEE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AkjvxAAAAN0AAAAPAAAAAAAAAAAA&#10;AAAAAKECAABkcnMvZG93bnJldi54bWxQSwUGAAAAAAQABAD5AAAAkgMAAAAA&#10;" strokeweight="0"/>
                <v:line id="Line 1485" o:spid="_x0000_s2508" style="position:absolute;visibility:visible;mso-wrap-style:square" from="29013,120" to="29013,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7tdMQAAADdAAAADwAAAGRycy9kb3ducmV2LnhtbERPTWvCQBC9C/0PyxR6qxtLNWnqGooo&#10;1pu1Cj0O2WmymJ0N2TXGf98VCt7m8T5nXgy2ET113jhWMBknIIhLpw1XCg7f6+cMhA/IGhvHpOBK&#10;HorFw2iOuXYX/qJ+HyoRQ9jnqKAOoc2l9GVNFv3YtcSR+3WdxRBhV0nd4SWG20a+JMlMWjQcG2ps&#10;aVlTedqfrQKzm22m2/T4dpSrTZj8ZKfM2INST4/DxzuIQEO4i//dnzrOf81SuH0TT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Tu10xAAAAN0AAAAPAAAAAAAAAAAA&#10;AAAAAKECAABkcnMvZG93bnJldi54bWxQSwUGAAAAAAQABAD5AAAAkgMAAAAA&#10;" strokeweight="0"/>
                <v:line id="Line 1486" o:spid="_x0000_s2509" style="position:absolute;visibility:visible;mso-wrap-style:square" from="29013,120" to="29013,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F5BsYAAADdAAAADwAAAGRycy9kb3ducmV2LnhtbESPT2/CMAzF75P2HSJP4jZSJv50hYCm&#10;CcR2AwYSR6vx2ojGqZoA3befD5N2s/We3/t5sep9o27URRfYwGiYgSIug3VcGTh+bZ5zUDEhW2wC&#10;k4EfirBaPj4ssLDhznu6HVKlJIRjgQbqlNpC61jW5DEOQ0ss2nfoPCZZu0rbDu8S7hv9kmVT7dGx&#10;NNTY0ntN5eVw9QbcbrqdfM5Orye93qbROb/kzh+NGTz1b3NQifr0b/67/rCCP84FV76REfTy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bReQbGAAAA3QAAAA8AAAAAAAAA&#10;AAAAAAAAoQIAAGRycy9kb3ducmV2LnhtbFBLBQYAAAAABAAEAPkAAACUAwAAAAA=&#10;" strokeweight="0"/>
                <v:line id="Line 1487" o:spid="_x0000_s2510" style="position:absolute;visibility:visible;mso-wrap-style:square" from="28975,120" to="29178,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3cncQAAADdAAAADwAAAGRycy9kb3ducmV2LnhtbERPTWvCQBC9C/0PyxR6qxtLtTF1DUUU&#10;682mCj0O2WmymJ0N2TXGf98VCt7m8T5nkQ+2ET113jhWMBknIIhLpw1XCg7fm+cUhA/IGhvHpOBK&#10;HvLlw2iBmXYX/qK+CJWIIewzVFCH0GZS+rImi37sWuLI/brOYoiwq6Tu8BLDbSNfkmQmLRqODTW2&#10;tKqpPBVnq8DsZ9vp7u04P8r1Nkx+0lNq7EGpp8fh4x1EoCHcxf/uTx3nv6ZzuH0TT5D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ndydxAAAAN0AAAAPAAAAAAAAAAAA&#10;AAAAAKECAABkcnMvZG93bnJldi54bWxQSwUGAAAAAAQABAD5AAAAkgMAAAAA&#10;" strokeweight="0"/>
                <v:line id="Line 1488" o:spid="_x0000_s2511" style="position:absolute;visibility:visible;mso-wrap-style:square" from="28975,158" to="29178,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7j3cYAAADdAAAADwAAAGRycy9kb3ducmV2LnhtbESPT2/CMAzF75P2HSIjcRsp0walENA0&#10;bWK78VfiaDWmjWicqgnQffv5MGk3W+/5vZ8Xq9436kZddIENjEcZKOIyWMeVgcP+8ykHFROyxSYw&#10;GfihCKvl48MCCxvuvKXbLlVKQjgWaKBOqS20jmVNHuMotMSinUPnMcnaVdp2eJdw3+jnLJtoj46l&#10;ocaW3msqL7urN+A2k/Xr9/Q4O+qPdRqf8kvu/MGY4aB/m4NK1Kd/89/1lxX8l5nwyzcygl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1+493GAAAA3QAAAA8AAAAAAAAA&#10;AAAAAAAAoQIAAGRycy9kb3ducmV2LnhtbFBLBQYAAAAABAAEAPkAAACUAwAAAAA=&#10;" strokeweight="0"/>
                <v:line id="Line 1489" o:spid="_x0000_s2512" style="position:absolute;visibility:visible;mso-wrap-style:square" from="28975,120" to="28975,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JGRsMAAADdAAAADwAAAGRycy9kb3ducmV2LnhtbERPTWvCQBC9F/oflil4002K2hhdpYhi&#10;vVmr0OOQHZPF7GzIrhr/fVcQepvH+5zZorO1uFLrjWMF6SABQVw4bbhUcPhZ9zMQPiBrrB2Tgjt5&#10;WMxfX2aYa3fjb7ruQyliCPscFVQhNLmUvqjIoh+4hjhyJ9daDBG2pdQt3mK4reV7koylRcOxocKG&#10;lhUV5/3FKjC78Wa0/ThOjnK1Celvds6MPSjVe+s+pyACdeFf/HR/6Th/OEnh8U0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IyRkbDAAAA3QAAAA8AAAAAAAAAAAAA&#10;AAAAoQIAAGRycy9kb3ducmV2LnhtbFBLBQYAAAAABAAEAPkAAACRAwAAAAA=&#10;" strokeweight="0"/>
                <v:line id="Line 1490" o:spid="_x0000_s2513" style="position:absolute;flip:x;visibility:visible;mso-wrap-style:square" from="28975,120" to="29178,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yvdsUAAADdAAAADwAAAGRycy9kb3ducmV2LnhtbERPTWsCMRC9F/wPYQRvNVsptd0aRZRK&#10;EWzR1kNv42a6u7iZLEl04783QqG3ebzPmcyiacSZnK8tK3gYZiCIC6trLhV8f73dP4PwAVljY5kU&#10;XMjDbNq7m2CubcdbOu9CKVII+xwVVCG0uZS+qMigH9qWOHG/1hkMCbpSaoddCjeNHGXZkzRYc2qo&#10;sKVFRcVxdzIKth9jPrjVKR7jodt8/uzL9X45V2rQj/NXEIFi+Bf/ud91mv/4MoLbN+kEOb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RyvdsUAAADdAAAADwAAAAAAAAAA&#10;AAAAAAChAgAAZHJzL2Rvd25yZXYueG1sUEsFBgAAAAAEAAQA+QAAAJMDAAAAAA==&#10;" strokeweight="0"/>
                <v:line id="Line 1491" o:spid="_x0000_s2514" style="position:absolute;visibility:visible;mso-wrap-style:square" from="29013,158" to="29216,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C11MIAAADdAAAADwAAAGRycy9kb3ducmV2LnhtbERPTWsCMRC9F/wPYQRvNVstRdfNioiC&#10;19pir9PNuFm6maxJ1LW/vhGE3ubxPqdY9rYVF/KhcazgZZyBIK6cbrhW8PmxfZ6BCBFZY+uYFNwo&#10;wLIcPBWYa3fld7rsYy1SCIccFZgYu1zKUBmyGMauI07c0XmLMUFfS+3xmsJtKydZ9iYtNpwaDHa0&#10;NlT97M9WwXeHJ1P/buZfLc7iYX0Kh62vlBoN+9UCRKQ+/osf7p1O81/nU7h/k06Q5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iC11MIAAADdAAAADwAAAAAAAAAAAAAA&#10;AAChAgAAZHJzL2Rvd25yZXYueG1sUEsFBgAAAAAEAAQA+QAAAJADAAAAAA==&#10;" strokeweight="36e-5mm"/>
                <v:line id="Line 1492" o:spid="_x0000_s2515" style="position:absolute;flip:x y;visibility:visible;mso-wrap-style:square" from="29013,158" to="29216,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0trMIAAADdAAAADwAAAGRycy9kb3ducmV2LnhtbERPTWsCMRC9F/ofwgheimZrxdrVKEW0&#10;iLeueh82081iMlmSVNd/3xQKvc3jfc5y3TsrrhRi61nB87gAQVx73XKj4HTcjeYgYkLWaD2TgjtF&#10;WK8eH5ZYan/jT7pWqRE5hGOJCkxKXSllrA05jGPfEWfuyweHKcPQSB3wlsOdlZOimEmHLecGgx1t&#10;DNWX6tspeHk9H/cX+2QOu+jM9sNW9SzclRoO+vcFiER9+hf/ufc6z5++TeH3m3yCXP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p0trMIAAADdAAAADwAAAAAAAAAAAAAA&#10;AAChAgAAZHJzL2Rvd25yZXYueG1sUEsFBgAAAAAEAAQA+QAAAJADAAAAAA==&#10;" strokeweight="0"/>
                <v:line id="Line 1493" o:spid="_x0000_s2516" style="position:absolute;flip:x y;visibility:visible;mso-wrap-style:square" from="29013,120" to="29216,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GIN8IAAADdAAAADwAAAGRycy9kb3ducmV2LnhtbERPS2sCMRC+F/ofwhR6KZrty8fWKKVU&#10;kd5c9T5sxs1iMlmSVNd/3wgFb/PxPWe26J0VJwqx9azgeViAIK69brlRsNsuBxMQMSFrtJ5JwYUi&#10;LOb3dzMstT/zhk5VakQO4ViiApNSV0oZa0MO49B3xJk7+OAwZRgaqQOec7iz8qUoRtJhy7nBYEdf&#10;hupj9esUvI732/XRPpmfZXTme2WrehQuSj0+9J8fIBL16Sb+d691nv82fYfrN/kEOf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dGIN8IAAADdAAAADwAAAAAAAAAAAAAA&#10;AAChAgAAZHJzL2Rvd25yZXYueG1sUEsFBgAAAAAEAAQA+QAAAJADAAAAAA==&#10;" strokeweight="0"/>
                <v:line id="Line 1494" o:spid="_x0000_s2517" style="position:absolute;flip:x y;visibility:visible;mso-wrap-style:square" from="29013,158" to="29216,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MWQMIAAADdAAAADwAAAGRycy9kb3ducmV2LnhtbERPTWsCMRC9C/0PYQq9lJptLVvdGqWI&#10;Fumtq96HzXSzmEyWJOr675tCwds83ufMl4Oz4kwhdp4VPI8LEMSN1x23Cva7zdMUREzIGq1nUnCl&#10;CMvF3WiOlfYX/qZznVqRQzhWqMCk1FdSxsaQwzj2PXHmfnxwmDIMrdQBLzncWflSFKV02HFuMNjT&#10;ylBzrE9OweTtsNse7aP52kRn1p+2bspwVerhfvh4B5FoSDfxv3ur8/zXWQl/3+QT5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QMWQMIAAADdAAAADwAAAAAAAAAAAAAA&#10;AAChAgAAZHJzL2Rvd25yZXYueG1sUEsFBgAAAAAEAAQA+QAAAJADAAAAAA==&#10;" strokeweight="0"/>
                <v:line id="Line 1495" o:spid="_x0000_s2518" style="position:absolute;flip:x y;visibility:visible;mso-wrap-style:square" from="29013,158" to="29216,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z28IAAADdAAAADwAAAGRycy9kb3ducmV2LnhtbERPS2sCMRC+C/0PYQq9lJptLT62Rimi&#10;Rbx11fuwmW4Wk8mSRF3/fVMoeJuP7znzZe+suFCIrWcFr8MCBHHtdcuNgsN+8zIFEROyRuuZFNwo&#10;wnLxMJhjqf2Vv+lSpUbkEI4lKjApdaWUsTbkMA59R5y5Hx8cpgxDI3XAaw53Vr4VxVg6bDk3GOxo&#10;Zag+VWenYDQ57rcn+2x2m+jM+stW9TjclHp67D8/QCTq0138797qPP99NoG/b/IJc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k+z28IAAADdAAAADwAAAAAAAAAAAAAA&#10;AAChAgAAZHJzL2Rvd25yZXYueG1sUEsFBgAAAAAEAAQA+QAAAJADAAAAAA==&#10;" strokeweight="0"/>
                <v:line id="Line 1496" o:spid="_x0000_s2519" style="position:absolute;flip:x y;visibility:visible;mso-wrap-style:square" from="28975,158" to="29216,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9AnqcUAAADdAAAADwAAAGRycy9kb3ducmV2LnhtbESPQUsDMRCF70L/QxjBi9hsVVpdmxYR&#10;K6W3bvU+bMbN0mSyJLHd/nvnIHib4b1575vlegxenSjlPrKB2bQCRdxG23Nn4POwuXsClQuyRR+Z&#10;DFwow3o1uVpibeOZ93RqSqckhHONBlwpQ611bh0FzNM4EIv2HVPAImvqtE14lvDg9X1VzXXAnqXB&#10;4UBvjtpj8xMMPCy+Dtujv3W7TQ7u/cM37TxdjLm5Hl9fQBUay7/573prBf/xWXDlGxlBr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9AnqcUAAADdAAAADwAAAAAAAAAA&#10;AAAAAAChAgAAZHJzL2Rvd25yZXYueG1sUEsFBgAAAAAEAAQA+QAAAJMDAAAAAA==&#10;" strokeweight="0"/>
                <v:line id="Line 1497" o:spid="_x0000_s2520" style="position:absolute;flip:x y;visibility:visible;mso-wrap-style:square" from="29057,158" to="29260,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yCMsIAAADdAAAADwAAAGRycy9kb3ducmV2LnhtbERPTWsCMRC9C/0PYQq9FM22FqtboxTR&#10;It666n3YTDeLyWRJoq7/vikUvM3jfc582TsrLhRi61nBy6gAQVx73XKj4LDfDKcgYkLWaD2TghtF&#10;WC4eBnMstb/yN12q1IgcwrFEBSalrpQy1oYcxpHviDP344PDlGFopA54zeHOyteimEiHLecGgx2t&#10;DNWn6uwUjN+P++3JPpvdJjqz/rJVPQk3pZ4e+88PEIn6dBf/u7c6z3+bzeDvm3yCX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JyCMsIAAADdAAAADwAAAAAAAAAAAAAA&#10;AAChAgAAZHJzL2Rvd25yZXYueG1sUEsFBgAAAAAEAAQA+QAAAJADAAAAAA==&#10;" strokeweight="0"/>
                <v:line id="Line 1498" o:spid="_x0000_s2521" style="position:absolute;visibility:visible;mso-wrap-style:square" from="28975,120" to="28975,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5V5x8UAAADdAAAADwAAAGRycy9kb3ducmV2LnhtbESPQWvCQBCF74X+h2UKvdWNgppGVynS&#10;or2pVfA4ZKfJYnY2ZLca/33nIHib4b1575v5sveNulAXXWADw0EGirgM1nFl4PDz9ZaDignZYhOY&#10;DNwownLx/DTHwoYr7+iyT5WSEI4FGqhTagutY1mTxzgILbFov6HzmGTtKm07vEq4b/Qoyybao2Np&#10;qLGlVU3lef/nDbjtZD3+nh7fj/pznYan/Jw7fzDm9aX/mIFK1KeH+X69sYI/zoRfvpER9O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5V5x8UAAADdAAAADwAAAAAAAAAA&#10;AAAAAAChAgAAZHJzL2Rvd25yZXYueG1sUEsFBgAAAAAEAAQA+QAAAJMDAAAAAA==&#10;" strokeweight="0"/>
                <v:line id="Line 1499" o:spid="_x0000_s2522" style="position:absolute;visibility:visible;mso-wrap-style:square" from="28975,120" to="29178,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ncXMIAAADdAAAADwAAAGRycy9kb3ducmV2LnhtbERPS4vCMBC+L/gfwix4W9MKau0aRWTF&#10;9eYT9jg0s22wmZQmq91/bwTB23x8z5ktOluLK7XeOFaQDhIQxIXThksFp+P6IwPhA7LG2jEp+CcP&#10;i3nvbYa5djfe0/UQShFD2OeooAqhyaX0RUUW/cA1xJH7da3FEGFbSt3iLYbbWg6TZCwtGo4NFTa0&#10;qqi4HP6sArMbb0bbyXl6ll+bkP5kl8zYk1L99275CSJQF17ip/tbx/mjJIXHN/EEOb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NncXMIAAADdAAAADwAAAAAAAAAAAAAA&#10;AAChAgAAZHJzL2Rvd25yZXYueG1sUEsFBgAAAAAEAAQA+QAAAJADAAAAAA==&#10;" strokeweight="0"/>
                <v:rect id="Rectangle 1500" o:spid="_x0000_s2523" style="position:absolute;left:34347;top:22186;width:2108;height:9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4kqcAA&#10;AADdAAAADwAAAGRycy9kb3ducmV2LnhtbERP22oCMRB9F/oPYQp906QLiqxGkYJgpS+ufsCwmb1g&#10;MlmS1N3+fVMo+DaHc53tfnJWPCjE3rOG94UCQVx703Or4XY9ztcgYkI2aD2Thh+KsN+9zLZYGj/y&#10;hR5VakUO4Viihi6loZQy1h05jAs/EGeu8cFhyjC00gQcc7izslBqJR32nBs6HOijo/pefTsN8lod&#10;x3Vlg/Lnovmyn6dLQ17rt9fpsAGRaEpP8b/7ZPL8pSrg75t8gtz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D4kqc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line id="Line 1501" o:spid="_x0000_s2524" style="position:absolute;flip:y;visibility:visible;mso-wrap-style:square" from="19316,41706" to="22752,42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XC/8QAAADdAAAADwAAAGRycy9kb3ducmV2LnhtbERPS2vCQBC+F/wPywje6sZKi0TXIDZC&#10;aw+lPsDjkB2TYHY27K4x/vuuUOhtPr7nLLLeNKIj52vLCibjBARxYXXNpYLDfvM8A+EDssbGMim4&#10;k4dsOXhaYKrtjX+o24VSxBD2KSqoQmhTKX1RkUE/ti1x5M7WGQwRulJqh7cYbhr5kiRv0mDNsaHC&#10;ltYVFZfd1Sho3Ht+/OqO99m2tHk49d3ntz0rNRr2qzmIQH34F/+5P3Sc/5pM4fFNPEE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1cL/xAAAAN0AAAAPAAAAAAAAAAAA&#10;AAAAAKECAABkcnMvZG93bnJldi54bWxQSwUGAAAAAAQABAD5AAAAkgMAAAAA&#10;" strokecolor="#903" strokeweight="17e-5mm">
                  <v:stroke dashstyle="1 1"/>
                </v:line>
                <v:line id="Line 1502" o:spid="_x0000_s2525" style="position:absolute;flip:x y;visibility:visible;mso-wrap-style:square" from="22390,41630" to="22752,41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frCcUAAADdAAAADwAAAGRycy9kb3ducmV2LnhtbERPS2vCQBC+F/oflil4qxvF9JG6igiK&#10;4EWT0l6n2WkSzc7G7Griv3eFQm/z8T1nOu9NLS7UusqygtEwAkGcW11xoeAzWz2/gXAeWWNtmRRc&#10;ycF89vgwxUTbjvd0SX0hQgi7BBWU3jeJlC4vyaAb2oY4cL+2NegDbAupW+xCuKnlOIpepMGKQ0OJ&#10;DS1Lyo/p2Sg4r8fb7U/99f4dp5PdKe4Or7rJlBo89YsPEJ56/y/+c290mB9HE7h/E06Qs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lfrCcUAAADdAAAADwAAAAAAAAAA&#10;AAAAAAChAgAAZHJzL2Rvd25yZXYueG1sUEsFBgAAAAAEAAQA+QAAAJMDAAAAAA==&#10;" strokecolor="#903" strokeweight="17e-5mm"/>
                <v:line id="Line 1503" o:spid="_x0000_s2526" style="position:absolute;flip:x;visibility:visible;mso-wrap-style:square" from="22466,41706" to="22752,419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rLM8AAAADdAAAADwAAAGRycy9kb3ducmV2LnhtbERP24rCMBB9X9h/CCP4ImviqotU0yKC&#10;4quXDxiasS02k9Bka/fvjSDs2xzOdTbFYFvRUxcaxxpmUwWCuHSm4UrD9bL/WoEIEdlg65g0/FGA&#10;Iv/82GBm3INP1J9jJVIIhww11DH6TMpQ1mQxTJ0nTtzNdRZjgl0lTYePFG5b+a3Uj7TYcGqo0dOu&#10;pvJ+/rUadoeWh7lfnXjiFpPF0Uveq17r8WjYrkFEGuK/+O0+mjR/qZbw+iadIPM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KyzPAAAAA3QAAAA8AAAAAAAAAAAAAAAAA&#10;oQIAAGRycy9kb3ducmV2LnhtbFBLBQYAAAAABAAEAPkAAACOAwAAAAA=&#10;" strokecolor="#903" strokeweight="17e-5mm"/>
                <v:rect id="Rectangle 1504" o:spid="_x0000_s2527" style="position:absolute;left:20408;top:42595;width:2109;height:9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UiqsAA&#10;AADdAAAADwAAAGRycy9kb3ducmV2LnhtbERP22oCMRB9F/oPYYS+aaJQka1RRBCs9MXVDxg2sxea&#10;TJYkdbd/bwqCb3M419nsRmfFnULsPGtYzBUI4sqbjhsNt+txtgYRE7JB65k0/FGE3fZtssHC+IEv&#10;dC9TI3IIxwI1tCn1hZSxaslhnPueOHO1Dw5ThqGRJuCQw52VS6VW0mHHuaHFng4tVT/lr9Mgr+Vx&#10;WJc2KH9e1t/263SpyWv9Ph33nyASjeklfrpPJs//UCv4/yafIL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wUiqs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line id="Line 1505" o:spid="_x0000_s2528" style="position:absolute;visibility:visible;mso-wrap-style:square" from="18141,39808" to="22955,41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Hd33sMAAADdAAAADwAAAGRycy9kb3ducmV2LnhtbERPTWvCQBC9C/6HZQq96a4tak1dgxQK&#10;PQSLWu9DdpqkZmdDdmPiv3eFgrd5vM9Zp4OtxYVaXznWMJsqEMS5MxUXGn6On5M3ED4gG6wdk4Yr&#10;eUg349EaE+N63tPlEAoRQ9gnqKEMoUmk9HlJFv3UNcSR+3WtxRBhW0jTYh/DbS1flFpIixXHhhIb&#10;+igpPx86q6Ff/O13r9l3tuqufaZwPjub3Unr56dh+w4i0BAe4n/3l4nz52oJ92/iCXJ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h3d97DAAAA3QAAAA8AAAAAAAAAAAAA&#10;AAAAoQIAAGRycy9kb3ducmV2LnhtbFBLBQYAAAAABAAEAPkAAACRAwAAAAA=&#10;" strokecolor="#903" strokeweight="17e-5mm">
                  <v:stroke dashstyle="1 1"/>
                </v:line>
                <v:line id="Line 1506" o:spid="_x0000_s2529" style="position:absolute;flip:x y;visibility:visible;mso-wrap-style:square" from="22669,40862" to="22955,41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rhDMcAAADdAAAADwAAAGRycy9kb3ducmV2LnhtbESPQU/CQBCF7yb8h82QeJOtxIoWFkJM&#10;NCZcpBi4jt2hrXRna3eh9d87BxNuM3lv3vtmsRpcoy7UhdqzgftJAoq48Lbm0sDn7vXuCVSIyBYb&#10;z2TglwKslqObBWbW97ylSx5LJSEcMjRQxdhmWoeiIodh4lti0Y6+cxhl7UptO+wl3DV6miSP2mHN&#10;0lBhSy8VFaf87Ayc36abzVezfz6k+cPHT9p/z2y7M+Z2PKznoCIN8Wr+v363gp8mgivfyAh6+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GuEMxwAAAN0AAAAPAAAAAAAA&#10;AAAAAAAAAKECAABkcnMvZG93bnJldi54bWxQSwUGAAAAAAQABAD5AAAAlQMAAAAA&#10;" strokecolor="#903" strokeweight="17e-5mm"/>
                <v:line id="Line 1507" o:spid="_x0000_s2530" style="position:absolute;flip:x;visibility:visible;mso-wrap-style:square" from="22586,41103" to="22955,411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fBNr8AAADdAAAADwAAAGRycy9kb3ducmV2LnhtbERPzYrCMBC+C/sOYRb2Iprsrop2jSKC&#10;4tXqAwzN2BabSWhirW9vhAVv8/H9znLd20Z01IbasYbvsQJBXDhTc6nhfNqN5iBCRDbYOCYNDwqw&#10;Xn0MlpgZd+cjdXksRQrhkKGGKkafSRmKiiyGsfPEibu41mJMsC2lafGewm0jf5SaSYs1p4YKPW0r&#10;Kq75zWrY7hvuf/38yEM3GU4OXvJOdVp/ffabPxCR+vgW/7sPJs2fqgW8vkknyNU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7sfBNr8AAADdAAAADwAAAAAAAAAAAAAAAACh&#10;AgAAZHJzL2Rvd25yZXYueG1sUEsFBgAAAAAEAAQA+QAAAI0DAAAAAA==&#10;" strokecolor="#903" strokeweight="17e-5mm"/>
                <v:rect id="Rectangle 1508" o:spid="_x0000_s2531" style="position:absolute;left:20688;top:39039;width:2108;height:9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mJmMMA&#10;AADdAAAADwAAAGRycy9kb3ducmV2LnhtbESP3WoCMRCF74W+Q5hC7zSrUJHVKKUgaOmNqw8wbGZ/&#10;aDJZktRd375zUfBuhnPmnG92h8k7daeY+sAGlosCFHEdbM+tgdv1ON+AShnZogtMBh6U4LB/me2w&#10;tGHkC92r3CoJ4VSigS7nodQ61R15TIswEIvWhOgxyxpbbSOOEu6dXhXFWnvsWRo6HOizo/qn+vUG&#10;9LU6jpvKxSJ8rZpvdz5dGgrGvL1OH1tQmab8NP9fn6zgvy+FX76REfT+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nmJmMMAAADdAAAADwAAAAAAAAAAAAAAAACYAgAAZHJzL2Rv&#10;d25yZXYueG1sUEsFBgAAAAAEAAQA9QAAAIg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v:line id="Line 1509" o:spid="_x0000_s2532" style="position:absolute;visibility:visible;mso-wrap-style:square" from="20650,34918" to="24409,40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vc7MIAAADdAAAADwAAAGRycy9kb3ducmV2LnhtbERPTYvCMBC9C/sfwix407QrylqNsiws&#10;eCiKXb0PzdhWm0lpoq3/3giCt3m8z1mue1OLG7WusqwgHkcgiHOrKy4UHP7/Rt8gnEfWWFsmBXdy&#10;sF59DJaYaNvxnm6ZL0QIYZeggtL7JpHS5SUZdGPbEAfuZFuDPsC2kLrFLoSbWn5F0UwarDg0lNjQ&#10;b0n5JbsaBd3svN9O0l06v967NMJpfNHbo1LDz/5nAcJT79/il3ujw/xpHMPzm3CCXD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Qvc7MIAAADdAAAADwAAAAAAAAAAAAAA&#10;AAChAgAAZHJzL2Rvd25yZXYueG1sUEsFBgAAAAAEAAQA+QAAAJADAAAAAA==&#10;" strokecolor="#903" strokeweight="17e-5mm">
                  <v:stroke dashstyle="1 1"/>
                </v:line>
                <v:line id="Line 1510" o:spid="_x0000_s2533" style="position:absolute;flip:x y;visibility:visible;mso-wrap-style:square" from="24085,40538" to="24409,40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tAO8UAAADdAAAADwAAAGRycy9kb3ducmV2LnhtbERPS2vCQBC+F/oflhF6qxtD4yN1FRFa&#10;Cl5qFL2O2WkSm51Ns6tJ/323IHibj+8582VvanGl1lWWFYyGEQji3OqKCwX73dvzFITzyBpry6Tg&#10;lxwsF48Pc0y17XhL18wXIoSwS1FB6X2TSunykgy6oW2IA/dlW4M+wLaQusUuhJtaxlE0lgYrDg0l&#10;NrQuKf/OLkbB5T3ebE71YXZMspfPn6Q7T3SzU+pp0K9eQXjq/V18c3/oMD8ZxfD/TThB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ytAO8UAAADdAAAADwAAAAAAAAAA&#10;AAAAAAChAgAAZHJzL2Rvd25yZXYueG1sUEsFBgAAAAAEAAQA+QAAAJMDAAAAAA==&#10;" strokecolor="#903" strokeweight="17e-5mm"/>
                <v:line id="Line 1511" o:spid="_x0000_s2534" style="position:absolute;flip:x y;visibility:visible;mso-wrap-style:square" from="24364,40373" to="24409,40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floMUAAADdAAAADwAAAGRycy9kb3ducmV2LnhtbERPTWvCQBC9C/6HZQredKM2WqOrlIKl&#10;4KWNUq9jdprEZmfT7GrSf+8WCt7m8T5ntelMJa7UuNKygvEoAkGcWV1yruCw3w6fQDiPrLGyTAp+&#10;ycFm3e+tMNG25Q+6pj4XIYRdggoK7+tESpcVZNCNbE0cuC/bGPQBNrnUDbYh3FRyEkUzabDk0FBg&#10;TS8FZd/pxSi4vE52u1P1uTjG6eP7T9ye57reKzV46J6XIDx1/i7+d7/pMD8eT+Hvm3CCX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GfloMUAAADdAAAADwAAAAAAAAAA&#10;AAAAAAChAgAAZHJzL2Rvd25yZXYueG1sUEsFBgAAAAAEAAQA+QAAAJMDAAAAAA==&#10;" strokecolor="#903" strokeweight="17e-5mm"/>
                <v:rect id="Rectangle 1512" o:spid="_x0000_s2535" style="position:absolute;left:22713;top:36372;width:2109;height:9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KPm8AA&#10;AADdAAAADwAAAGRycy9kb3ducmV2LnhtbERP24rCMBB9F/yHMIJvmiq6SDWKCIK7+GL1A4ZmesFk&#10;UpJou3+/WVjYtzmc6+wOgzXiTT60jhUs5hkI4tLplmsFj/t5tgERIrJG45gUfFOAw3482mGuXc83&#10;ehexFimEQ44Kmhi7XMpQNmQxzF1HnLjKeYsxQV9L7bFP4dbIZZZ9SIstp4YGOzo1VD6Ll1Ug78W5&#10;3xTGZ+5rWV3N5+VWkVNqOhmOWxCRhvgv/nNfdJq/Xqzg95t0gt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UKPm8AAAADdAAAADwAAAAAAAAAAAAAAAACYAgAAZHJzL2Rvd25y&#10;ZXYueG1sUEsFBgAAAAAEAAQA9QAAAIUDAAAAAA==&#10;" filled="f" stroked="f">
                  <v:textbox style="mso-fit-shape-to-text:t" inset="0,0,0,0">
                    <w:txbxContent>
                      <w:p w:rsidR="00131B5F" w:rsidRDefault="00131B5F">
                        <w:pPr>
                          <w:ind w:left="0"/>
                        </w:pPr>
                        <w:r>
                          <w:rPr>
                            <w:rFonts w:ascii="Tahoma" w:hAnsi="Tahoma" w:cs="Tahoma"/>
                            <w:color w:val="000000"/>
                            <w:sz w:val="8"/>
                            <w:szCs w:val="8"/>
                            <w:lang w:val="en-US"/>
                          </w:rPr>
                          <w:t>«</w:t>
                        </w:r>
                        <w:proofErr w:type="gramStart"/>
                        <w:r>
                          <w:rPr>
                            <w:rFonts w:ascii="Tahoma" w:hAnsi="Tahoma" w:cs="Tahoma"/>
                            <w:color w:val="000000"/>
                            <w:sz w:val="8"/>
                            <w:szCs w:val="8"/>
                            <w:lang w:val="en-US"/>
                          </w:rPr>
                          <w:t>extend</w:t>
                        </w:r>
                        <w:proofErr w:type="gramEnd"/>
                        <w:r>
                          <w:rPr>
                            <w:rFonts w:ascii="Tahoma" w:hAnsi="Tahoma" w:cs="Tahoma"/>
                            <w:color w:val="000000"/>
                            <w:sz w:val="8"/>
                            <w:szCs w:val="8"/>
                            <w:lang w:val="en-US"/>
                          </w:rPr>
                          <w:t>»</w:t>
                        </w:r>
                      </w:p>
                    </w:txbxContent>
                  </v:textbox>
                </v:rect>
                <w10:anchorlock/>
              </v:group>
            </w:pict>
          </mc:Fallback>
        </mc:AlternateContent>
      </w:r>
    </w:p>
    <w:p w:rsidR="00142A1A" w:rsidRDefault="00142A1A" w:rsidP="00142A1A">
      <w:pPr>
        <w:widowControl w:val="0"/>
        <w:jc w:val="center"/>
        <w:rPr>
          <w:rFonts w:cs="Arial"/>
        </w:rPr>
      </w:pPr>
    </w:p>
    <w:p w:rsidR="00142A1A" w:rsidRDefault="00142A1A" w:rsidP="00142A1A">
      <w:pPr>
        <w:pStyle w:val="Ttulo1"/>
        <w:keepNext w:val="0"/>
        <w:widowControl w:val="0"/>
        <w:spacing w:before="0" w:line="240" w:lineRule="auto"/>
        <w:ind w:left="540" w:hanging="540"/>
      </w:pPr>
      <w:r>
        <w:br w:type="page"/>
      </w:r>
      <w:bookmarkStart w:id="9" w:name="_Toc75254745"/>
      <w:r>
        <w:lastRenderedPageBreak/>
        <w:t>Casos de Uso</w:t>
      </w:r>
      <w:bookmarkEnd w:id="9"/>
    </w:p>
    <w:p w:rsidR="00142A1A" w:rsidRDefault="00142A1A" w:rsidP="00142A1A">
      <w:pPr>
        <w:pStyle w:val="Ttulo2"/>
      </w:pPr>
      <w:r>
        <w:rPr>
          <w:vanish/>
        </w:rPr>
        <w:t xml:space="preserve">UCS68 </w:t>
      </w:r>
      <w:bookmarkStart w:id="10" w:name="_Toc75254746"/>
      <w:r>
        <w:t>Incluir Afastamento</w:t>
      </w:r>
      <w:bookmarkEnd w:id="10"/>
      <w:r>
        <w:t> </w:t>
      </w:r>
    </w:p>
    <w:p w:rsidR="00142A1A" w:rsidRDefault="00142A1A" w:rsidP="00142A1A">
      <w:pPr>
        <w:pStyle w:val="Ttulo3"/>
        <w:keepNext w:val="0"/>
        <w:widowControl w:val="0"/>
        <w:spacing w:before="120" w:line="240" w:lineRule="auto"/>
      </w:pPr>
      <w:bookmarkStart w:id="11" w:name="_Toc75254747"/>
      <w:r>
        <w:t>Fluxo Básico – Informações principais</w:t>
      </w:r>
      <w:bookmarkEnd w:id="11"/>
    </w:p>
    <w:p w:rsidR="00142A1A" w:rsidRDefault="00142A1A" w:rsidP="00142A1A">
      <w:pPr>
        <w:pStyle w:val="Ttulo4"/>
        <w:keepNext w:val="0"/>
        <w:widowControl w:val="0"/>
        <w:tabs>
          <w:tab w:val="clear" w:pos="1985"/>
          <w:tab w:val="num" w:pos="1800"/>
        </w:tabs>
        <w:spacing w:line="240" w:lineRule="auto"/>
        <w:ind w:left="1728" w:hanging="648"/>
      </w:pPr>
      <w:r>
        <w:t>O ator solicita a funcionalidade de manutenção de Afastamento e seleciona a opção de inclusão.</w:t>
      </w:r>
    </w:p>
    <w:p w:rsidR="00142A1A" w:rsidRDefault="00142A1A" w:rsidP="00142A1A">
      <w:pPr>
        <w:pStyle w:val="Ttulo4"/>
        <w:keepNext w:val="0"/>
        <w:widowControl w:val="0"/>
        <w:tabs>
          <w:tab w:val="clear" w:pos="1985"/>
          <w:tab w:val="num" w:pos="1800"/>
        </w:tabs>
        <w:spacing w:line="240" w:lineRule="auto"/>
        <w:ind w:left="1728" w:hanging="648"/>
      </w:pPr>
      <w:r>
        <w:t>O ator informa a matrícula do servidor.</w:t>
      </w:r>
    </w:p>
    <w:p w:rsidR="00142A1A" w:rsidRDefault="00142A1A" w:rsidP="00142A1A">
      <w:pPr>
        <w:pStyle w:val="Ttulo4"/>
        <w:keepNext w:val="0"/>
        <w:widowControl w:val="0"/>
        <w:tabs>
          <w:tab w:val="clear" w:pos="1985"/>
          <w:tab w:val="num" w:pos="1800"/>
        </w:tabs>
        <w:spacing w:line="240" w:lineRule="auto"/>
        <w:ind w:left="1728" w:hanging="648"/>
      </w:pPr>
      <w:r>
        <w:t>O ator informa a data inicial do afastamento e o período (opcional).</w:t>
      </w:r>
    </w:p>
    <w:p w:rsidR="00142A1A" w:rsidRDefault="00142A1A" w:rsidP="00142A1A">
      <w:pPr>
        <w:pStyle w:val="Ttulo4"/>
        <w:keepNext w:val="0"/>
        <w:widowControl w:val="0"/>
        <w:tabs>
          <w:tab w:val="clear" w:pos="1985"/>
          <w:tab w:val="num" w:pos="1800"/>
        </w:tabs>
        <w:spacing w:line="240" w:lineRule="auto"/>
        <w:ind w:left="1728" w:hanging="648"/>
      </w:pPr>
      <w:r>
        <w:t>O ator informa o tipo de afastamento.</w:t>
      </w:r>
    </w:p>
    <w:p w:rsidR="00142A1A" w:rsidRDefault="00142A1A" w:rsidP="00142A1A">
      <w:pPr>
        <w:pStyle w:val="Ttulo4"/>
        <w:keepNext w:val="0"/>
        <w:widowControl w:val="0"/>
        <w:tabs>
          <w:tab w:val="clear" w:pos="1985"/>
          <w:tab w:val="num" w:pos="1800"/>
        </w:tabs>
        <w:spacing w:line="240" w:lineRule="auto"/>
        <w:ind w:left="1728" w:hanging="648"/>
      </w:pPr>
      <w:r>
        <w:t>O sistema exibe todos os Históricos dos motivos de afastamentos da vigência ativa que esteja</w:t>
      </w:r>
      <w:r>
        <w:rPr>
          <w:b/>
          <w:bCs w:val="0"/>
          <w:color w:val="FF0000"/>
        </w:rPr>
        <w:t xml:space="preserve"> </w:t>
      </w:r>
      <w:r>
        <w:t xml:space="preserve">vigente (na data inicial informada), com o tipo de afastamento informado (definitivo ou temporário), do Agrupamento (que o ator está </w:t>
      </w:r>
      <w:proofErr w:type="spellStart"/>
      <w:r>
        <w:t>logado</w:t>
      </w:r>
      <w:proofErr w:type="spellEnd"/>
      <w:r>
        <w:t>) e que não seja de uma funcionalidade específica.</w:t>
      </w:r>
    </w:p>
    <w:p w:rsidR="00142A1A" w:rsidRDefault="00142A1A" w:rsidP="00142A1A">
      <w:pPr>
        <w:pStyle w:val="Ttulo4"/>
        <w:keepNext w:val="0"/>
        <w:widowControl w:val="0"/>
        <w:tabs>
          <w:tab w:val="clear" w:pos="1985"/>
          <w:tab w:val="num" w:pos="1800"/>
        </w:tabs>
        <w:spacing w:line="240" w:lineRule="auto"/>
        <w:ind w:left="1728" w:hanging="648"/>
      </w:pPr>
      <w:r>
        <w:t>O ator informa o motivo de afastamento e prossegue a operação.</w:t>
      </w:r>
    </w:p>
    <w:p w:rsidR="00142A1A" w:rsidRDefault="00142A1A" w:rsidP="00142A1A">
      <w:pPr>
        <w:pStyle w:val="Ttulo4"/>
        <w:keepNext w:val="0"/>
        <w:widowControl w:val="0"/>
        <w:tabs>
          <w:tab w:val="clear" w:pos="1985"/>
          <w:tab w:val="num" w:pos="1800"/>
        </w:tabs>
        <w:spacing w:line="240" w:lineRule="auto"/>
        <w:ind w:left="1728" w:hanging="648"/>
      </w:pPr>
      <w:r>
        <w:t xml:space="preserve">O sistema verifica as regras de negócio RN01, RN25, RN22 e RN23 da seção </w:t>
      </w:r>
      <w:proofErr w:type="gramStart"/>
      <w:r>
        <w:t>“Regras de Negócio.</w:t>
      </w:r>
      <w:proofErr w:type="gramEnd"/>
    </w:p>
    <w:p w:rsidR="00142A1A" w:rsidRDefault="00142A1A" w:rsidP="00142A1A">
      <w:pPr>
        <w:pStyle w:val="Ttulo3"/>
        <w:keepNext w:val="0"/>
        <w:widowControl w:val="0"/>
        <w:spacing w:before="120" w:line="240" w:lineRule="auto"/>
      </w:pPr>
      <w:bookmarkStart w:id="12" w:name="_Toc75254748"/>
      <w:r>
        <w:t>Fluxo Básico – Informações secundárias</w:t>
      </w:r>
      <w:bookmarkEnd w:id="12"/>
    </w:p>
    <w:p w:rsidR="00142A1A" w:rsidRDefault="00142A1A" w:rsidP="00142A1A">
      <w:pPr>
        <w:pStyle w:val="Ttulo4"/>
        <w:keepNext w:val="0"/>
        <w:widowControl w:val="0"/>
        <w:tabs>
          <w:tab w:val="clear" w:pos="1985"/>
          <w:tab w:val="num" w:pos="1800"/>
        </w:tabs>
        <w:spacing w:line="240" w:lineRule="auto"/>
        <w:ind w:left="1728" w:hanging="648"/>
      </w:pPr>
      <w:r>
        <w:t>O sistema apresenta as informações: Matrícula, Nome, Tipo do afastamento, Motivo do afastamento, Data inicial do afastamento e data final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O sistema exibe todas as Justificativas vigentes na data inicial do afastamento informada e que sejam do Agrupamento (que o ator está </w:t>
      </w:r>
      <w:proofErr w:type="spellStart"/>
      <w:r>
        <w:t>logado</w:t>
      </w:r>
      <w:proofErr w:type="spellEnd"/>
      <w:r>
        <w:t>).</w:t>
      </w:r>
    </w:p>
    <w:p w:rsidR="00142A1A" w:rsidRDefault="00142A1A" w:rsidP="00142A1A">
      <w:pPr>
        <w:pStyle w:val="Ttulo4"/>
        <w:keepNext w:val="0"/>
        <w:widowControl w:val="0"/>
        <w:tabs>
          <w:tab w:val="clear" w:pos="1985"/>
          <w:tab w:val="num" w:pos="1800"/>
        </w:tabs>
        <w:spacing w:line="240" w:lineRule="auto"/>
        <w:ind w:left="1728" w:hanging="648"/>
      </w:pPr>
      <w:r>
        <w:t>O ator informa a justificativa (opcional).</w:t>
      </w:r>
      <w:r>
        <w:rPr>
          <w:sz w:val="18"/>
        </w:rPr>
        <w:t xml:space="preserve"> </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selecionado determine o afastamento parcial das </w:t>
      </w:r>
      <w:proofErr w:type="spellStart"/>
      <w:r>
        <w:t>enturmações</w:t>
      </w:r>
      <w:proofErr w:type="spellEnd"/>
      <w:r>
        <w:t xml:space="preserve">, o sistema exibe os Turnos utilizados para </w:t>
      </w:r>
      <w:proofErr w:type="spellStart"/>
      <w:r>
        <w:t>enturmação</w:t>
      </w:r>
      <w:proofErr w:type="spellEnd"/>
      <w:r>
        <w:t>.</w:t>
      </w:r>
      <w:r>
        <w:rPr>
          <w:sz w:val="18"/>
        </w:rPr>
        <w:t xml:space="preserve"> </w:t>
      </w:r>
    </w:p>
    <w:p w:rsidR="00142A1A" w:rsidRDefault="00142A1A" w:rsidP="00142A1A">
      <w:pPr>
        <w:pStyle w:val="Ttulo4"/>
        <w:keepNext w:val="0"/>
        <w:widowControl w:val="0"/>
        <w:tabs>
          <w:tab w:val="clear" w:pos="1985"/>
          <w:tab w:val="num" w:pos="1800"/>
        </w:tabs>
        <w:spacing w:line="240" w:lineRule="auto"/>
        <w:ind w:left="1728" w:hanging="648"/>
      </w:pPr>
      <w:r>
        <w:t>O ator informa um dependente, cadastrado ou não no sistema (opcional).</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seja definitivo e o vínculo informado possua Relação de vínculo principal de Cargo efetivo com Relação de trabalho = ACT, o sistema apresenta as Naturezas de rescisão. </w:t>
      </w:r>
    </w:p>
    <w:p w:rsidR="00142A1A" w:rsidRDefault="00142A1A" w:rsidP="00142A1A">
      <w:pPr>
        <w:pStyle w:val="Ttulo4"/>
        <w:keepNext w:val="0"/>
        <w:widowControl w:val="0"/>
        <w:tabs>
          <w:tab w:val="clear" w:pos="1985"/>
          <w:tab w:val="num" w:pos="1800"/>
        </w:tabs>
        <w:spacing w:line="240" w:lineRule="auto"/>
        <w:ind w:left="1728" w:hanging="648"/>
      </w:pPr>
      <w:r>
        <w:t>O ator informa a Natureza da rescisão.</w:t>
      </w:r>
    </w:p>
    <w:p w:rsidR="00142A1A" w:rsidRDefault="00142A1A" w:rsidP="00142A1A">
      <w:pPr>
        <w:pStyle w:val="Ttulo4"/>
        <w:keepNext w:val="0"/>
        <w:widowControl w:val="0"/>
        <w:tabs>
          <w:tab w:val="clear" w:pos="1985"/>
          <w:tab w:val="num" w:pos="1800"/>
        </w:tabs>
        <w:spacing w:line="240" w:lineRule="auto"/>
        <w:ind w:left="1728" w:hanging="648"/>
      </w:pPr>
      <w:r>
        <w:t>Caso o motivo selecionado exija atestado médico o sistema apresenta o painel “Atestado Médico”.</w:t>
      </w:r>
    </w:p>
    <w:p w:rsidR="00142A1A" w:rsidRDefault="00142A1A" w:rsidP="00142A1A">
      <w:pPr>
        <w:pStyle w:val="Ttulo4"/>
        <w:keepNext w:val="0"/>
        <w:widowControl w:val="0"/>
        <w:tabs>
          <w:tab w:val="clear" w:pos="1985"/>
          <w:tab w:val="num" w:pos="1800"/>
        </w:tabs>
        <w:spacing w:line="240" w:lineRule="auto"/>
        <w:ind w:left="1728" w:hanging="648"/>
      </w:pPr>
      <w:r>
        <w:t>O ator informa o número no conselho regional, a sigla do conselho regional, a UF e o nome do médico.</w:t>
      </w:r>
    </w:p>
    <w:p w:rsidR="00142A1A" w:rsidRDefault="00142A1A" w:rsidP="00142A1A">
      <w:pPr>
        <w:pStyle w:val="Ttulo4"/>
        <w:keepNext w:val="0"/>
        <w:widowControl w:val="0"/>
        <w:tabs>
          <w:tab w:val="clear" w:pos="1985"/>
          <w:tab w:val="num" w:pos="1800"/>
        </w:tabs>
        <w:spacing w:line="240" w:lineRule="auto"/>
        <w:ind w:left="1728" w:hanging="648"/>
      </w:pPr>
      <w:r>
        <w:t>O ator adiciona quantas doenças desejar informando o CID (opcional).</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seja relacionado a acidente de trabalho, o sistema apresenta o painel “Comunicados de Acidentes” </w:t>
      </w:r>
      <w:r>
        <w:lastRenderedPageBreak/>
        <w:t xml:space="preserve">listando os Comunicados de acidente ativos, do Vínculo informado, com situação = </w:t>
      </w:r>
      <w:r>
        <w:rPr>
          <w:i/>
          <w:iCs/>
        </w:rPr>
        <w:t>homologado,</w:t>
      </w:r>
      <w:r>
        <w:t xml:space="preserve"> que tenham a data do comunicado menor ou igual à data de início do afastamento informada. </w:t>
      </w:r>
    </w:p>
    <w:p w:rsidR="00142A1A" w:rsidRDefault="00142A1A" w:rsidP="00142A1A">
      <w:pPr>
        <w:pStyle w:val="Ttulo4"/>
        <w:keepNext w:val="0"/>
        <w:widowControl w:val="0"/>
        <w:tabs>
          <w:tab w:val="clear" w:pos="1985"/>
          <w:tab w:val="num" w:pos="1800"/>
        </w:tabs>
        <w:spacing w:line="240" w:lineRule="auto"/>
        <w:ind w:left="1728" w:hanging="648"/>
      </w:pPr>
      <w:r>
        <w:t>O ator informa os dados necessários e submete a operação.</w:t>
      </w:r>
    </w:p>
    <w:p w:rsidR="00142A1A" w:rsidRDefault="00142A1A" w:rsidP="00142A1A">
      <w:pPr>
        <w:pStyle w:val="Ttulo4"/>
        <w:keepNext w:val="0"/>
        <w:widowControl w:val="0"/>
        <w:tabs>
          <w:tab w:val="clear" w:pos="1985"/>
          <w:tab w:val="num" w:pos="1800"/>
        </w:tabs>
        <w:spacing w:line="240" w:lineRule="auto"/>
        <w:ind w:left="1728" w:hanging="648"/>
      </w:pPr>
      <w:r>
        <w:t>O sistema verifica as regras de negócio RN01, RN20, RN22, RN23, RN09 e RN25 da seção “Regras de Negócio”.</w:t>
      </w:r>
    </w:p>
    <w:p w:rsidR="00142A1A" w:rsidRDefault="00142A1A" w:rsidP="00142A1A">
      <w:pPr>
        <w:pStyle w:val="Ttulo4"/>
        <w:keepNext w:val="0"/>
        <w:widowControl w:val="0"/>
        <w:tabs>
          <w:tab w:val="clear" w:pos="1985"/>
          <w:tab w:val="num" w:pos="1800"/>
        </w:tabs>
        <w:spacing w:line="240" w:lineRule="auto"/>
        <w:ind w:left="1728" w:hanging="648"/>
      </w:pPr>
      <w:r>
        <w:t>O sistema realiza o caso de uso “Gerar Afastamento”, informando o Vínculo, o Motivo de afastamento temporário/definitivo, a data de início do afastamento, a data de fim do afastamento, a Justificativa do afastamento, o Turno a ser afastado, o Dependente ou Nome da pessoa vinculada ao fato, o Atestado médico, o Comunicado de acidente, a Natureza da rescisão, a observação, as informações do documento e a funcionalidade igual a “Afastar servidores”.</w:t>
      </w:r>
    </w:p>
    <w:p w:rsidR="00142A1A" w:rsidRDefault="00142A1A" w:rsidP="00142A1A">
      <w:pPr>
        <w:pStyle w:val="Ttulo4"/>
        <w:keepNext w:val="0"/>
        <w:widowControl w:val="0"/>
        <w:tabs>
          <w:tab w:val="clear" w:pos="1985"/>
          <w:tab w:val="num" w:pos="1800"/>
        </w:tabs>
        <w:spacing w:line="240" w:lineRule="auto"/>
        <w:ind w:left="1728" w:hanging="648"/>
      </w:pPr>
      <w:r>
        <w:t>O sistema exibe a mensagem MSG0050 ("Inclusão efetuada com sucesso!").</w:t>
      </w:r>
    </w:p>
    <w:p w:rsidR="00142A1A" w:rsidRDefault="00142A1A" w:rsidP="00142A1A">
      <w:pPr>
        <w:pStyle w:val="Ttulo3"/>
        <w:keepNext w:val="0"/>
        <w:widowControl w:val="0"/>
        <w:spacing w:before="120" w:line="240" w:lineRule="auto"/>
      </w:pPr>
      <w:bookmarkStart w:id="13" w:name="_Toc75254749"/>
      <w:r>
        <w:t>Fluxo alternativo – Pesquisar Pessoa</w:t>
      </w:r>
      <w:bookmarkEnd w:id="13"/>
    </w:p>
    <w:p w:rsidR="00142A1A" w:rsidRDefault="00142A1A" w:rsidP="00142A1A">
      <w:pPr>
        <w:pStyle w:val="Ttulo4"/>
        <w:keepNext w:val="0"/>
        <w:widowControl w:val="0"/>
        <w:tabs>
          <w:tab w:val="clear" w:pos="1985"/>
          <w:tab w:val="num" w:pos="1800"/>
        </w:tabs>
        <w:spacing w:line="240" w:lineRule="auto"/>
        <w:ind w:left="1728" w:hanging="648"/>
      </w:pPr>
      <w:r>
        <w:t>O ator solicita a pesquisa de “Pessoa” (com vínculo).</w:t>
      </w:r>
    </w:p>
    <w:p w:rsidR="00142A1A" w:rsidRDefault="00142A1A" w:rsidP="00142A1A">
      <w:pPr>
        <w:pStyle w:val="Ttulo4"/>
        <w:keepNext w:val="0"/>
        <w:widowControl w:val="0"/>
        <w:tabs>
          <w:tab w:val="clear" w:pos="1985"/>
          <w:tab w:val="num" w:pos="1800"/>
        </w:tabs>
        <w:spacing w:line="240" w:lineRule="auto"/>
        <w:ind w:left="1728" w:hanging="648"/>
      </w:pPr>
      <w:r>
        <w:t>O sistema executa o caso de uso “Pesquisa Auxiliar de Pessoas” (com vínculo).</w:t>
      </w:r>
    </w:p>
    <w:p w:rsidR="00142A1A" w:rsidRDefault="00142A1A" w:rsidP="00142A1A">
      <w:pPr>
        <w:pStyle w:val="Ttulo4"/>
        <w:keepNext w:val="0"/>
        <w:widowControl w:val="0"/>
        <w:tabs>
          <w:tab w:val="clear" w:pos="1985"/>
          <w:tab w:val="num" w:pos="1800"/>
        </w:tabs>
        <w:spacing w:line="240" w:lineRule="auto"/>
        <w:ind w:left="1728" w:hanging="648"/>
      </w:pPr>
      <w:r>
        <w:t>O sistema exibe a pessoa pesquisada.</w:t>
      </w:r>
    </w:p>
    <w:p w:rsidR="00142A1A" w:rsidRDefault="00142A1A" w:rsidP="00142A1A">
      <w:pPr>
        <w:pStyle w:val="Ttulo3"/>
        <w:keepNext w:val="0"/>
        <w:widowControl w:val="0"/>
        <w:spacing w:before="120" w:line="240" w:lineRule="auto"/>
      </w:pPr>
      <w:bookmarkStart w:id="14" w:name="_Toc75254750"/>
      <w:r>
        <w:t>Fluxo alternativo – Pesquisar CID (código internacional de doenças)</w:t>
      </w:r>
      <w:bookmarkEnd w:id="14"/>
    </w:p>
    <w:p w:rsidR="00142A1A" w:rsidRDefault="00142A1A" w:rsidP="00142A1A">
      <w:pPr>
        <w:pStyle w:val="Ttulo4"/>
        <w:keepNext w:val="0"/>
        <w:widowControl w:val="0"/>
        <w:tabs>
          <w:tab w:val="clear" w:pos="1985"/>
          <w:tab w:val="num" w:pos="1800"/>
        </w:tabs>
        <w:spacing w:line="240" w:lineRule="auto"/>
        <w:ind w:left="1728" w:hanging="648"/>
      </w:pPr>
      <w:r>
        <w:t>O ator solicita a pesquisa de “CID (Código Internacional de Doenças)”.</w:t>
      </w:r>
    </w:p>
    <w:p w:rsidR="00142A1A" w:rsidRDefault="00142A1A" w:rsidP="00142A1A">
      <w:pPr>
        <w:pStyle w:val="Ttulo4"/>
        <w:keepNext w:val="0"/>
        <w:widowControl w:val="0"/>
        <w:tabs>
          <w:tab w:val="clear" w:pos="1985"/>
          <w:tab w:val="num" w:pos="1800"/>
        </w:tabs>
        <w:spacing w:line="240" w:lineRule="auto"/>
        <w:ind w:left="1728" w:hanging="648"/>
      </w:pPr>
      <w:r>
        <w:t>O sistema executa o caso de uso “Pesquisa Auxiliar de CID (Código Internacional de Doenças)”.</w:t>
      </w:r>
    </w:p>
    <w:p w:rsidR="00142A1A" w:rsidRDefault="00142A1A" w:rsidP="00142A1A">
      <w:pPr>
        <w:pStyle w:val="Ttulo4"/>
        <w:keepNext w:val="0"/>
        <w:widowControl w:val="0"/>
        <w:tabs>
          <w:tab w:val="clear" w:pos="1985"/>
          <w:tab w:val="num" w:pos="1800"/>
        </w:tabs>
        <w:spacing w:line="240" w:lineRule="auto"/>
        <w:ind w:left="1728" w:hanging="648"/>
      </w:pPr>
      <w:r>
        <w:t>O sistema exibe a doença pesquisada.</w:t>
      </w:r>
    </w:p>
    <w:p w:rsidR="00142A1A" w:rsidRDefault="00142A1A" w:rsidP="00142A1A">
      <w:pPr>
        <w:pStyle w:val="Ttulo4"/>
        <w:numPr>
          <w:ilvl w:val="0"/>
          <w:numId w:val="0"/>
        </w:numPr>
        <w:ind w:left="1728" w:hanging="648"/>
        <w:rPr>
          <w:strike/>
        </w:rPr>
      </w:pPr>
    </w:p>
    <w:p w:rsidR="00142A1A" w:rsidRDefault="00142A1A" w:rsidP="00142A1A">
      <w:pPr>
        <w:pStyle w:val="Ttulo2"/>
      </w:pPr>
      <w:r>
        <w:rPr>
          <w:vanish/>
        </w:rPr>
        <w:t xml:space="preserve">UCS63 UCS69 </w:t>
      </w:r>
      <w:bookmarkStart w:id="15" w:name="_Toc75254751"/>
      <w:r>
        <w:t>Gerar Afastamento</w:t>
      </w:r>
      <w:bookmarkEnd w:id="15"/>
      <w:r>
        <w:t> </w:t>
      </w:r>
    </w:p>
    <w:p w:rsidR="00142A1A" w:rsidRDefault="00142A1A" w:rsidP="00142A1A">
      <w:pPr>
        <w:pStyle w:val="Ttulo3"/>
        <w:keepNext w:val="0"/>
        <w:widowControl w:val="0"/>
        <w:spacing w:before="120" w:line="240" w:lineRule="auto"/>
      </w:pPr>
      <w:bookmarkStart w:id="16" w:name="_Toc75254752"/>
      <w:r>
        <w:t>Fluxo Básico</w:t>
      </w:r>
      <w:bookmarkEnd w:id="16"/>
    </w:p>
    <w:p w:rsidR="00142A1A" w:rsidRDefault="00142A1A" w:rsidP="00142A1A">
      <w:pPr>
        <w:pStyle w:val="Ttulo4"/>
        <w:keepNext w:val="0"/>
        <w:widowControl w:val="0"/>
        <w:tabs>
          <w:tab w:val="clear" w:pos="1985"/>
          <w:tab w:val="num" w:pos="1800"/>
        </w:tabs>
        <w:spacing w:line="240" w:lineRule="auto"/>
        <w:ind w:left="1728" w:hanging="648"/>
      </w:pPr>
      <w:r>
        <w:t>O sistema recebe do caso de uso realizador o Vínculo, o Motivo de afastamento temporário/definitivo, a data de início do afastamento, a data de fim do afastamento, a Justificativa do afastamento, o Turno a ser afastado, o Dependente ou Nome da pessoa vinculada ao fato, o Atestado médico, o Comunicado de acidente, a Natureza da rescisão, a observação, as informações do documento e a funcionalidade.</w:t>
      </w:r>
    </w:p>
    <w:p w:rsidR="00142A1A" w:rsidRDefault="00142A1A" w:rsidP="00142A1A">
      <w:pPr>
        <w:pStyle w:val="Ttulo4"/>
        <w:keepNext w:val="0"/>
        <w:widowControl w:val="0"/>
        <w:tabs>
          <w:tab w:val="clear" w:pos="1985"/>
          <w:tab w:val="num" w:pos="1800"/>
        </w:tabs>
        <w:spacing w:line="240" w:lineRule="auto"/>
        <w:ind w:left="1728" w:hanging="648"/>
      </w:pPr>
      <w:r>
        <w:t>O sistema recupera as informações do motivo recebido para o afastamento, conforme anexo “Motivo a Ser Utilizado no Afastamento”.</w:t>
      </w:r>
    </w:p>
    <w:p w:rsidR="00142A1A" w:rsidRDefault="00142A1A" w:rsidP="00142A1A">
      <w:pPr>
        <w:pStyle w:val="Ttulo4"/>
        <w:keepNext w:val="0"/>
        <w:widowControl w:val="0"/>
        <w:tabs>
          <w:tab w:val="clear" w:pos="1985"/>
          <w:tab w:val="num" w:pos="1800"/>
        </w:tabs>
        <w:spacing w:line="240" w:lineRule="auto"/>
        <w:ind w:left="1728" w:hanging="648"/>
      </w:pPr>
      <w:r>
        <w:lastRenderedPageBreak/>
        <w:t>Caso o motivo de afastamento seja relativo ao vínculo (tipo de vinculação):</w:t>
      </w:r>
    </w:p>
    <w:p w:rsidR="00142A1A" w:rsidRDefault="00142A1A" w:rsidP="00142A1A">
      <w:pPr>
        <w:pStyle w:val="Ttulo4"/>
        <w:keepNext w:val="0"/>
        <w:widowControl w:val="0"/>
        <w:numPr>
          <w:ilvl w:val="4"/>
          <w:numId w:val="17"/>
        </w:numPr>
        <w:spacing w:line="240" w:lineRule="auto"/>
      </w:pPr>
      <w:r>
        <w:t>O sistema verifica se os pré-requisitos para incluir o afastamento são atendidos, realizando o caso de uso “UCS 016 - Verificar Pré-requisitos de Afastamento”, informando o Vínculo, as informações do Motivo de afastamento temporário/definitivo, a data de início do afastamento, a data de fim do afastamento, a Justificativa do afastamento, o Turno a ser afastado, o Dependente ou Nome da pessoa vinculada ao fato, o Atestado médico e o Comunicado de acidente.</w:t>
      </w:r>
    </w:p>
    <w:p w:rsidR="00142A1A" w:rsidRDefault="00142A1A" w:rsidP="00142A1A">
      <w:pPr>
        <w:pStyle w:val="Ttulo4"/>
        <w:keepNext w:val="0"/>
        <w:widowControl w:val="0"/>
        <w:numPr>
          <w:ilvl w:val="4"/>
          <w:numId w:val="17"/>
        </w:numPr>
        <w:spacing w:line="240" w:lineRule="auto"/>
      </w:pPr>
      <w:r>
        <w:t>O sistema gera o histórico de afastamento para o vínculo informando no agrupamento em questão.</w:t>
      </w:r>
    </w:p>
    <w:p w:rsidR="00142A1A" w:rsidRDefault="00142A1A" w:rsidP="00142A1A">
      <w:pPr>
        <w:pStyle w:val="Ttulo4"/>
        <w:keepNext w:val="0"/>
        <w:widowControl w:val="0"/>
        <w:numPr>
          <w:ilvl w:val="4"/>
          <w:numId w:val="17"/>
        </w:numPr>
        <w:spacing w:line="240" w:lineRule="auto"/>
      </w:pPr>
      <w:r>
        <w:t>Caso a data final tenha sido informada, o sistema gera o “Histórico de retorno do afastamento”. Caso o motivo exija confirmação de retorno, a data final informada refere-se à data prevista do fim do afastamento e a data final deve ser nula. Caso o motivo não exija confirmação de retorno, a data final informada refere-se à data final do afastamento e a data prevista do fim do afastamento.</w:t>
      </w:r>
    </w:p>
    <w:p w:rsidR="00142A1A" w:rsidRDefault="00142A1A" w:rsidP="00142A1A">
      <w:pPr>
        <w:pStyle w:val="Ttulo4"/>
        <w:keepNext w:val="0"/>
        <w:widowControl w:val="0"/>
        <w:numPr>
          <w:ilvl w:val="4"/>
          <w:numId w:val="17"/>
        </w:numPr>
        <w:spacing w:line="240" w:lineRule="auto"/>
      </w:pPr>
      <w:r>
        <w:t>O sistema executa o caso de uso “Atualizar informações do servidor afastado” informando a identificação do afastamento e as informações do motivo de afastamento temporário/definitivo.</w:t>
      </w:r>
    </w:p>
    <w:p w:rsidR="00142A1A" w:rsidRDefault="00142A1A" w:rsidP="00142A1A">
      <w:pPr>
        <w:pStyle w:val="Ttulo4"/>
        <w:keepNext w:val="0"/>
        <w:widowControl w:val="0"/>
        <w:tabs>
          <w:tab w:val="clear" w:pos="1985"/>
          <w:tab w:val="num" w:pos="1800"/>
        </w:tabs>
        <w:spacing w:line="240" w:lineRule="auto"/>
        <w:ind w:left="1728" w:hanging="648"/>
      </w:pPr>
      <w:r>
        <w:t>Caso o motivo de afastamento seja relativo à pessoa (tipo de vinculação):</w:t>
      </w:r>
    </w:p>
    <w:p w:rsidR="00142A1A" w:rsidRDefault="00142A1A" w:rsidP="00142A1A">
      <w:pPr>
        <w:pStyle w:val="Ttulo4"/>
        <w:keepNext w:val="0"/>
        <w:widowControl w:val="0"/>
        <w:numPr>
          <w:ilvl w:val="4"/>
          <w:numId w:val="17"/>
        </w:numPr>
        <w:spacing w:line="240" w:lineRule="auto"/>
      </w:pPr>
      <w:r>
        <w:t>O sistema gera o histórico de afastamento para a pessoa no agrupamento em questão e o sistema:</w:t>
      </w:r>
    </w:p>
    <w:p w:rsidR="00142A1A" w:rsidRDefault="00142A1A" w:rsidP="00142A1A">
      <w:pPr>
        <w:pStyle w:val="Ttulo4"/>
        <w:keepNext w:val="0"/>
        <w:widowControl w:val="0"/>
        <w:numPr>
          <w:ilvl w:val="4"/>
          <w:numId w:val="17"/>
        </w:numPr>
        <w:spacing w:line="240" w:lineRule="auto"/>
      </w:pPr>
      <w:r>
        <w:t>Caso o motivo de afastamento informado seja inerente a um regime previdenciário específico:</w:t>
      </w:r>
    </w:p>
    <w:p w:rsidR="00142A1A" w:rsidRDefault="00142A1A" w:rsidP="00142A1A">
      <w:pPr>
        <w:pStyle w:val="Ttulo4"/>
        <w:keepNext w:val="0"/>
        <w:widowControl w:val="0"/>
        <w:numPr>
          <w:ilvl w:val="5"/>
          <w:numId w:val="17"/>
        </w:numPr>
        <w:spacing w:line="240" w:lineRule="auto"/>
      </w:pPr>
      <w:r>
        <w:t>Recupera o regime previdenciário cadastrado para o motivo informado.</w:t>
      </w:r>
    </w:p>
    <w:p w:rsidR="00142A1A" w:rsidRDefault="00142A1A" w:rsidP="00142A1A">
      <w:pPr>
        <w:pStyle w:val="Ttulo4"/>
        <w:keepNext w:val="0"/>
        <w:widowControl w:val="0"/>
        <w:numPr>
          <w:ilvl w:val="5"/>
          <w:numId w:val="17"/>
        </w:numPr>
        <w:spacing w:line="240" w:lineRule="auto"/>
      </w:pPr>
      <w:r>
        <w:t>Para cada vínculo da pessoa no agrupamento, o sistema recupera o respectivo Regime previdenciário.</w:t>
      </w:r>
    </w:p>
    <w:p w:rsidR="00142A1A" w:rsidRDefault="00142A1A" w:rsidP="00142A1A">
      <w:pPr>
        <w:pStyle w:val="Ttulo4"/>
        <w:keepNext w:val="0"/>
        <w:widowControl w:val="0"/>
        <w:numPr>
          <w:ilvl w:val="5"/>
          <w:numId w:val="17"/>
        </w:numPr>
        <w:spacing w:line="240" w:lineRule="auto"/>
      </w:pPr>
      <w:r>
        <w:t>Caso o regime previdenciário do mesmo for igual ao regime previdenciário do motivo recebido:</w:t>
      </w:r>
    </w:p>
    <w:p w:rsidR="00142A1A" w:rsidRDefault="00142A1A" w:rsidP="00142A1A">
      <w:pPr>
        <w:pStyle w:val="Ttulo4"/>
        <w:keepNext w:val="0"/>
        <w:widowControl w:val="0"/>
        <w:numPr>
          <w:ilvl w:val="6"/>
          <w:numId w:val="17"/>
        </w:numPr>
        <w:spacing w:line="240" w:lineRule="auto"/>
      </w:pPr>
      <w:r>
        <w:t>O sistema verifica se os pré-requisitos para incluir o afastamento são atendidos, realizando o caso de uso “UCS 016 - Verificar Pré-requisitos de Afastamento”, informando o Vínculo, as informações do Motivo de afastamento temporário/definitivo, a data de início do afastamento, a data de fim do afastamento, a Justificativa do afastamento, o Turno a ser afastado, o Dependente ou Nome da pessoa vinculada ao fato, o Atestado médico e o Comunicado de acidente.</w:t>
      </w:r>
    </w:p>
    <w:p w:rsidR="00142A1A" w:rsidRDefault="00142A1A" w:rsidP="00142A1A">
      <w:pPr>
        <w:pStyle w:val="Ttulo4"/>
        <w:keepNext w:val="0"/>
        <w:widowControl w:val="0"/>
        <w:numPr>
          <w:ilvl w:val="6"/>
          <w:numId w:val="17"/>
        </w:numPr>
        <w:spacing w:line="240" w:lineRule="auto"/>
      </w:pPr>
      <w:r>
        <w:lastRenderedPageBreak/>
        <w:t>Gerar o histórico de afastamento do vínculo com o próprio motivo recebido.</w:t>
      </w:r>
    </w:p>
    <w:p w:rsidR="00142A1A" w:rsidRDefault="00142A1A" w:rsidP="00142A1A">
      <w:pPr>
        <w:pStyle w:val="Ttulo4"/>
        <w:keepNext w:val="0"/>
        <w:widowControl w:val="0"/>
        <w:numPr>
          <w:ilvl w:val="6"/>
          <w:numId w:val="17"/>
        </w:numPr>
        <w:spacing w:line="240" w:lineRule="auto"/>
      </w:pPr>
      <w:r>
        <w:t>Caso a data final tenha sido informada, o sistema gera o “Histórico de retorno do afastamento”. Caso o motivo exija confirmação de retorno, a data final informada refere-se à data prevista do fim do afastamento e a data final deve ser nula. Caso o motivo não exija confirmação de retorno, a data final informada refere-se à data final do afastamento e a data prevista do fim do afastamento.</w:t>
      </w:r>
    </w:p>
    <w:p w:rsidR="00142A1A" w:rsidRDefault="00142A1A" w:rsidP="00142A1A">
      <w:pPr>
        <w:pStyle w:val="Ttulo4"/>
        <w:keepNext w:val="0"/>
        <w:widowControl w:val="0"/>
        <w:numPr>
          <w:ilvl w:val="6"/>
          <w:numId w:val="17"/>
        </w:numPr>
        <w:spacing w:line="240" w:lineRule="auto"/>
      </w:pPr>
      <w:r>
        <w:t>O sistema executa o caso de uso “Atualizar informações do servidor afastado” informando a identificação do afastamento e as informações do motivo de afastamento temporário/definitivo.</w:t>
      </w:r>
    </w:p>
    <w:p w:rsidR="00142A1A" w:rsidRDefault="00142A1A" w:rsidP="00142A1A">
      <w:pPr>
        <w:pStyle w:val="Ttulo4"/>
        <w:keepNext w:val="0"/>
        <w:widowControl w:val="0"/>
        <w:numPr>
          <w:ilvl w:val="5"/>
          <w:numId w:val="17"/>
        </w:numPr>
        <w:spacing w:line="240" w:lineRule="auto"/>
      </w:pPr>
      <w:r>
        <w:t>Caso regime previdenciário do mesmo não for igual ao regime previdenciário do motivo recebido:</w:t>
      </w:r>
    </w:p>
    <w:p w:rsidR="00142A1A" w:rsidRDefault="00142A1A" w:rsidP="00142A1A">
      <w:pPr>
        <w:pStyle w:val="Ttulo4"/>
        <w:keepNext w:val="0"/>
        <w:widowControl w:val="0"/>
        <w:numPr>
          <w:ilvl w:val="6"/>
          <w:numId w:val="17"/>
        </w:numPr>
        <w:spacing w:line="240" w:lineRule="auto"/>
      </w:pPr>
      <w:r>
        <w:t>O sistema recupera as informações do motivo recebido para o afastamento, conforme anexo “Motivo a Ser Utilizado no Afastamento”.</w:t>
      </w:r>
    </w:p>
    <w:p w:rsidR="00142A1A" w:rsidRDefault="00142A1A" w:rsidP="00142A1A">
      <w:pPr>
        <w:pStyle w:val="Ttulo4"/>
        <w:keepNext w:val="0"/>
        <w:widowControl w:val="0"/>
        <w:numPr>
          <w:ilvl w:val="6"/>
          <w:numId w:val="17"/>
        </w:numPr>
        <w:spacing w:line="240" w:lineRule="auto"/>
      </w:pPr>
      <w:r>
        <w:t>O sistema verifica se os pré-requisitos para incluir o afastamento são atendidos, realizando o caso de uso “UCS 016 - Verificar Pré-requisitos de Afastamento”, informando o Vínculo, as informações do Motivo de afastamento temporário/definitivo, a data de início do afastamento, a data de fim do afastamento, a Justificativa do afastamento, o Turno a ser afastado, o Dependente ou Nome da pessoa vinculada ao fato, o Atestado médico e o Comunicado de acidente.</w:t>
      </w:r>
    </w:p>
    <w:p w:rsidR="00142A1A" w:rsidRDefault="00142A1A" w:rsidP="00142A1A">
      <w:pPr>
        <w:pStyle w:val="Ttulo4"/>
        <w:keepNext w:val="0"/>
        <w:widowControl w:val="0"/>
        <w:numPr>
          <w:ilvl w:val="6"/>
          <w:numId w:val="17"/>
        </w:numPr>
        <w:spacing w:line="240" w:lineRule="auto"/>
      </w:pPr>
      <w:r>
        <w:t>Gerar o histórico de afastamento do vínculo com o motivo de afastamento equivalente no outro regime.</w:t>
      </w:r>
    </w:p>
    <w:p w:rsidR="00142A1A" w:rsidRDefault="00142A1A" w:rsidP="00142A1A">
      <w:pPr>
        <w:pStyle w:val="Ttulo4"/>
        <w:keepNext w:val="0"/>
        <w:widowControl w:val="0"/>
        <w:numPr>
          <w:ilvl w:val="6"/>
          <w:numId w:val="17"/>
        </w:numPr>
        <w:spacing w:line="240" w:lineRule="auto"/>
      </w:pPr>
      <w:r>
        <w:t>Caso a data final tenha sido informada, o sistema gera o “Histórico de retorno do afastamento”. Caso o motivo exija confirmação de retorno, a data final informada refere-se à data prevista do fim do afastamento e a data final deve ser nula. Caso o motivo não exija confirmação de retorno, a data final informada refere-se à data final do afastamento e a data prevista do fim do afastamento.</w:t>
      </w:r>
    </w:p>
    <w:p w:rsidR="00142A1A" w:rsidRDefault="00142A1A" w:rsidP="00142A1A">
      <w:pPr>
        <w:pStyle w:val="Ttulo4"/>
        <w:keepNext w:val="0"/>
        <w:widowControl w:val="0"/>
        <w:numPr>
          <w:ilvl w:val="6"/>
          <w:numId w:val="17"/>
        </w:numPr>
        <w:spacing w:line="240" w:lineRule="auto"/>
      </w:pPr>
      <w:r>
        <w:t>O sistema executa o caso de uso “Atualizar informações do servidor afastado” informando a identificação do afastamento e as informações do motivo de afastamento temporário/definitivo.</w:t>
      </w:r>
    </w:p>
    <w:p w:rsidR="00142A1A" w:rsidRDefault="00142A1A" w:rsidP="00142A1A">
      <w:pPr>
        <w:pStyle w:val="Ttulo4"/>
        <w:keepNext w:val="0"/>
        <w:widowControl w:val="0"/>
        <w:numPr>
          <w:ilvl w:val="4"/>
          <w:numId w:val="17"/>
        </w:numPr>
        <w:spacing w:line="240" w:lineRule="auto"/>
      </w:pPr>
      <w:r>
        <w:lastRenderedPageBreak/>
        <w:t>Caso o motivo de afastamento informado não seja inerente a um regime previdenciário específico:</w:t>
      </w:r>
    </w:p>
    <w:p w:rsidR="00142A1A" w:rsidRDefault="00142A1A" w:rsidP="00142A1A">
      <w:pPr>
        <w:pStyle w:val="Ttulo4"/>
        <w:keepNext w:val="0"/>
        <w:widowControl w:val="0"/>
        <w:numPr>
          <w:ilvl w:val="5"/>
          <w:numId w:val="17"/>
        </w:numPr>
        <w:spacing w:line="240" w:lineRule="auto"/>
      </w:pPr>
      <w:r>
        <w:t>Para cada vínculo da pessoa no agrupamento:</w:t>
      </w:r>
    </w:p>
    <w:p w:rsidR="00142A1A" w:rsidRDefault="00142A1A" w:rsidP="00142A1A">
      <w:pPr>
        <w:pStyle w:val="Ttulo4"/>
        <w:keepNext w:val="0"/>
        <w:widowControl w:val="0"/>
        <w:numPr>
          <w:ilvl w:val="6"/>
          <w:numId w:val="17"/>
        </w:numPr>
        <w:spacing w:line="240" w:lineRule="auto"/>
      </w:pPr>
      <w:r>
        <w:t>O sistema verifica se os pré-requisitos para incluir o afastamento são atendidos, realizando o caso de uso “UCS 016 - Verificar Pré-requisitos de Afastamento”, informando o Vínculo, as informações do Motivo de afastamento temporário/definitivo, a data de início do afastamento, a data de fim do afastamento, a Justificativa do afastamento, o Turno a ser afastado, o Dependente ou Nome da pessoa vinculada ao fato, o Atestado médico e o Comunicado de acidente.</w:t>
      </w:r>
    </w:p>
    <w:p w:rsidR="00142A1A" w:rsidRDefault="00142A1A" w:rsidP="00142A1A">
      <w:pPr>
        <w:pStyle w:val="Ttulo4"/>
        <w:keepNext w:val="0"/>
        <w:widowControl w:val="0"/>
        <w:numPr>
          <w:ilvl w:val="6"/>
          <w:numId w:val="17"/>
        </w:numPr>
        <w:spacing w:line="240" w:lineRule="auto"/>
      </w:pPr>
      <w:r>
        <w:t>Gerar o histórico de afastamento do vínculo.</w:t>
      </w:r>
    </w:p>
    <w:p w:rsidR="00142A1A" w:rsidRDefault="00142A1A" w:rsidP="00142A1A">
      <w:pPr>
        <w:pStyle w:val="Ttulo4"/>
        <w:keepNext w:val="0"/>
        <w:widowControl w:val="0"/>
        <w:numPr>
          <w:ilvl w:val="6"/>
          <w:numId w:val="17"/>
        </w:numPr>
        <w:spacing w:line="240" w:lineRule="auto"/>
      </w:pPr>
      <w:r>
        <w:t>Caso a data final tenha sido informada, o sistema gera o “Histórico de retorno do afastamento”. Caso o motivo exija confirmação de retorno, a data final informada refere-se à data prevista do fim do afastamento e a data final deve ser nula. Caso o motivo não exija confirmação de retorno, a data final informada refere-se à data final do afastamento e a data prevista do fim do afastamento.</w:t>
      </w:r>
    </w:p>
    <w:p w:rsidR="00142A1A" w:rsidRDefault="00142A1A" w:rsidP="00142A1A">
      <w:pPr>
        <w:pStyle w:val="Ttulo4"/>
        <w:keepNext w:val="0"/>
        <w:widowControl w:val="0"/>
        <w:numPr>
          <w:ilvl w:val="6"/>
          <w:numId w:val="17"/>
        </w:numPr>
        <w:spacing w:line="240" w:lineRule="auto"/>
      </w:pPr>
      <w:r>
        <w:t>O sistema executa o caso de uso “Atualizar informações do servidor afastado” informando a identificação do afastamento e as informações do motivo de afastamento temporário/definitivo.</w:t>
      </w:r>
    </w:p>
    <w:p w:rsidR="00142A1A" w:rsidRDefault="00142A1A" w:rsidP="00142A1A">
      <w:pPr>
        <w:pStyle w:val="Ttulo4"/>
        <w:keepNext w:val="0"/>
        <w:widowControl w:val="0"/>
        <w:tabs>
          <w:tab w:val="clear" w:pos="1985"/>
          <w:tab w:val="num" w:pos="1800"/>
        </w:tabs>
        <w:spacing w:line="240" w:lineRule="auto"/>
        <w:ind w:left="1728" w:hanging="648"/>
      </w:pPr>
      <w:r>
        <w:t>O sistema identifica o Afastamento do vínculo informado no Afastamento da pessoa, para identificar qual o vínculo que provocou o afastamento da pessoa.</w:t>
      </w:r>
    </w:p>
    <w:p w:rsidR="00142A1A" w:rsidRDefault="00142A1A" w:rsidP="00142A1A">
      <w:pPr>
        <w:pStyle w:val="Ttulo4"/>
        <w:keepNext w:val="0"/>
        <w:widowControl w:val="0"/>
        <w:tabs>
          <w:tab w:val="clear" w:pos="1985"/>
          <w:tab w:val="num" w:pos="1800"/>
        </w:tabs>
        <w:spacing w:line="240" w:lineRule="auto"/>
        <w:ind w:left="1728" w:hanging="648"/>
      </w:pPr>
      <w:r>
        <w:t>O sistema identifica o Afastamento da pessoa nos Afastamentos dos vínculos gerados.</w:t>
      </w:r>
    </w:p>
    <w:p w:rsidR="00142A1A" w:rsidRDefault="00142A1A" w:rsidP="00142A1A">
      <w:pPr>
        <w:pStyle w:val="Ttulo4"/>
        <w:keepNext w:val="0"/>
        <w:widowControl w:val="0"/>
        <w:tabs>
          <w:tab w:val="clear" w:pos="1985"/>
          <w:tab w:val="num" w:pos="1800"/>
        </w:tabs>
        <w:spacing w:line="240" w:lineRule="auto"/>
        <w:ind w:left="1728" w:hanging="648"/>
      </w:pPr>
      <w:r>
        <w:t>Caso o motivo determine que deva enviar mensagem aos demais agrupamentos, o sistema executa o caso de uso “Elaborar Mensagem” do módulo “Correio Eletrônico”, informando a mensagem (vide anexo “E-mail”) para os usuários (</w:t>
      </w:r>
      <w:proofErr w:type="gramStart"/>
      <w:r>
        <w:t>vide anexo</w:t>
      </w:r>
      <w:proofErr w:type="gramEnd"/>
      <w:r>
        <w:t xml:space="preserve"> “Localizar responsáveis para envio do e-mail”).</w:t>
      </w:r>
    </w:p>
    <w:p w:rsidR="00142A1A" w:rsidRDefault="00142A1A" w:rsidP="00142A1A">
      <w:pPr>
        <w:ind w:left="360"/>
      </w:pPr>
    </w:p>
    <w:p w:rsidR="00142A1A" w:rsidRDefault="00142A1A" w:rsidP="00142A1A">
      <w:pPr>
        <w:pStyle w:val="Ttulo2"/>
      </w:pPr>
      <w:r>
        <w:rPr>
          <w:vanish/>
        </w:rPr>
        <w:t xml:space="preserve">UCS70 </w:t>
      </w:r>
      <w:bookmarkStart w:id="17" w:name="_Toc75254753"/>
      <w:r>
        <w:t>Alterar Afastamento</w:t>
      </w:r>
      <w:bookmarkEnd w:id="17"/>
      <w:r>
        <w:t> </w:t>
      </w:r>
    </w:p>
    <w:p w:rsidR="00142A1A" w:rsidRDefault="00142A1A" w:rsidP="00142A1A">
      <w:pPr>
        <w:pStyle w:val="Ttulo3"/>
        <w:keepNext w:val="0"/>
        <w:widowControl w:val="0"/>
        <w:spacing w:before="120" w:line="240" w:lineRule="auto"/>
      </w:pPr>
      <w:bookmarkStart w:id="18" w:name="_Toc75254754"/>
      <w:r>
        <w:t xml:space="preserve">Fluxo Básico – funcionalidade igual a afastar </w:t>
      </w:r>
      <w:r>
        <w:lastRenderedPageBreak/>
        <w:t>servidores</w:t>
      </w:r>
      <w:bookmarkEnd w:id="18"/>
    </w:p>
    <w:p w:rsidR="00142A1A" w:rsidRDefault="00142A1A" w:rsidP="00142A1A">
      <w:pPr>
        <w:pStyle w:val="Ttulo4"/>
        <w:keepNext w:val="0"/>
        <w:widowControl w:val="0"/>
        <w:tabs>
          <w:tab w:val="clear" w:pos="1985"/>
          <w:tab w:val="num" w:pos="1800"/>
        </w:tabs>
        <w:spacing w:line="240" w:lineRule="auto"/>
        <w:ind w:left="1728" w:hanging="648"/>
      </w:pPr>
      <w:r>
        <w:t>O ator seleciona um afastamento após executar o caso de uso “Listar Afastamento” e seleciona a opção de alteração.</w:t>
      </w:r>
    </w:p>
    <w:p w:rsidR="00142A1A" w:rsidRDefault="00142A1A" w:rsidP="00142A1A">
      <w:pPr>
        <w:pStyle w:val="Ttulo4"/>
        <w:keepNext w:val="0"/>
        <w:widowControl w:val="0"/>
        <w:tabs>
          <w:tab w:val="clear" w:pos="1985"/>
          <w:tab w:val="num" w:pos="1800"/>
        </w:tabs>
        <w:spacing w:line="240" w:lineRule="auto"/>
        <w:ind w:left="1728" w:hanging="648"/>
      </w:pPr>
      <w:r>
        <w:t>O sistema verifica a regra de negócio RN01, RN24 e RN25 da seção “Regras de Negócio”.</w:t>
      </w:r>
    </w:p>
    <w:p w:rsidR="00142A1A" w:rsidRDefault="00142A1A" w:rsidP="00142A1A">
      <w:pPr>
        <w:pStyle w:val="Ttulo4"/>
        <w:keepNext w:val="0"/>
        <w:widowControl w:val="0"/>
        <w:tabs>
          <w:tab w:val="clear" w:pos="1985"/>
          <w:tab w:val="num" w:pos="1800"/>
        </w:tabs>
        <w:spacing w:line="240" w:lineRule="auto"/>
        <w:ind w:left="1728" w:hanging="648"/>
      </w:pPr>
      <w:r>
        <w:t>O ator informa um dependente, cadastrado ou não no sistema (opcional).</w:t>
      </w:r>
    </w:p>
    <w:p w:rsidR="00142A1A" w:rsidRDefault="00142A1A" w:rsidP="00142A1A">
      <w:pPr>
        <w:pStyle w:val="Ttulo4"/>
        <w:keepNext w:val="0"/>
        <w:widowControl w:val="0"/>
        <w:tabs>
          <w:tab w:val="clear" w:pos="1985"/>
          <w:tab w:val="num" w:pos="1800"/>
        </w:tabs>
        <w:spacing w:line="240" w:lineRule="auto"/>
        <w:ind w:left="1728" w:hanging="648"/>
      </w:pPr>
      <w:r>
        <w:t>O ator informa a data inicial do afastamento.</w:t>
      </w:r>
    </w:p>
    <w:p w:rsidR="00142A1A" w:rsidRDefault="00142A1A" w:rsidP="00142A1A">
      <w:pPr>
        <w:pStyle w:val="Ttulo4"/>
        <w:keepNext w:val="0"/>
        <w:widowControl w:val="0"/>
        <w:tabs>
          <w:tab w:val="clear" w:pos="1985"/>
          <w:tab w:val="num" w:pos="1800"/>
        </w:tabs>
        <w:spacing w:line="240" w:lineRule="auto"/>
        <w:ind w:left="1728" w:hanging="648"/>
      </w:pPr>
      <w:r>
        <w:t>Caso o motivo selecionado exija atestado médico o sistema apresenta o painel “Atestado Médico”.</w:t>
      </w:r>
    </w:p>
    <w:p w:rsidR="00142A1A" w:rsidRDefault="00142A1A" w:rsidP="00142A1A">
      <w:pPr>
        <w:pStyle w:val="Ttulo4"/>
        <w:keepNext w:val="0"/>
        <w:widowControl w:val="0"/>
        <w:numPr>
          <w:ilvl w:val="4"/>
          <w:numId w:val="17"/>
        </w:numPr>
        <w:spacing w:line="240" w:lineRule="auto"/>
      </w:pPr>
      <w:r>
        <w:t>O ator informa o número no conselho regional, a sigla do conselho regional, a UF e o nome do médico.</w:t>
      </w:r>
    </w:p>
    <w:p w:rsidR="00142A1A" w:rsidRDefault="00142A1A" w:rsidP="00142A1A">
      <w:pPr>
        <w:pStyle w:val="Ttulo4"/>
        <w:keepNext w:val="0"/>
        <w:widowControl w:val="0"/>
        <w:numPr>
          <w:ilvl w:val="4"/>
          <w:numId w:val="17"/>
        </w:numPr>
        <w:spacing w:line="240" w:lineRule="auto"/>
      </w:pPr>
      <w:r>
        <w:t>O ator adiciona quantas doenças desejar informando o CID (opcional).</w:t>
      </w:r>
    </w:p>
    <w:p w:rsidR="00142A1A" w:rsidRDefault="00142A1A" w:rsidP="00142A1A">
      <w:pPr>
        <w:pStyle w:val="Ttulo4"/>
        <w:keepNext w:val="0"/>
        <w:widowControl w:val="0"/>
        <w:tabs>
          <w:tab w:val="clear" w:pos="1985"/>
          <w:tab w:val="num" w:pos="1800"/>
        </w:tabs>
        <w:spacing w:line="240" w:lineRule="auto"/>
        <w:ind w:left="1728" w:hanging="648"/>
      </w:pPr>
      <w:r>
        <w:t>O ator altera os dados necessários e submete a operação.</w:t>
      </w:r>
    </w:p>
    <w:p w:rsidR="00142A1A" w:rsidRDefault="00142A1A" w:rsidP="00142A1A">
      <w:pPr>
        <w:pStyle w:val="Ttulo4"/>
        <w:keepNext w:val="0"/>
        <w:widowControl w:val="0"/>
        <w:tabs>
          <w:tab w:val="clear" w:pos="1985"/>
          <w:tab w:val="num" w:pos="1800"/>
        </w:tabs>
        <w:spacing w:line="240" w:lineRule="auto"/>
        <w:ind w:left="1728" w:hanging="648"/>
      </w:pPr>
      <w:r>
        <w:t>O sistema recupera as informações do motivo para o afastamento, conforme anexo “Motivo a ser utilizado no afastamento”.</w:t>
      </w:r>
    </w:p>
    <w:p w:rsidR="00142A1A" w:rsidRDefault="00142A1A" w:rsidP="00142A1A">
      <w:pPr>
        <w:pStyle w:val="Ttulo4"/>
        <w:keepNext w:val="0"/>
        <w:widowControl w:val="0"/>
        <w:tabs>
          <w:tab w:val="clear" w:pos="1985"/>
          <w:tab w:val="num" w:pos="1800"/>
        </w:tabs>
        <w:spacing w:line="240" w:lineRule="auto"/>
        <w:ind w:left="1728" w:hanging="648"/>
      </w:pPr>
      <w:r>
        <w:t>O sistema verifica se os pré-requisitos para alterar o afastamento são atendidos, realizando o caso de uso “UCS 016 - Verificar Pré-requisitos de Afastamento”, informando o Vínculo, as informações do Motivo de afastamento temporário/definitivo, a data de início do afastamento, a data de fim do afastamento, a Justificativa do afastamento, o Turno a ser afastado, o Dependente ou Nome da pessoa vinculada ao fato, o Atestado médico e o Comunicado de acidente.</w:t>
      </w:r>
    </w:p>
    <w:p w:rsidR="00142A1A" w:rsidRDefault="00142A1A" w:rsidP="00142A1A">
      <w:pPr>
        <w:pStyle w:val="Ttulo4"/>
        <w:keepNext w:val="0"/>
        <w:widowControl w:val="0"/>
        <w:tabs>
          <w:tab w:val="clear" w:pos="1985"/>
          <w:tab w:val="num" w:pos="1800"/>
        </w:tabs>
        <w:spacing w:line="240" w:lineRule="auto"/>
        <w:ind w:left="1728" w:hanging="648"/>
      </w:pPr>
      <w:r>
        <w:t>O sistema executa o caso de uso “Atualizar informações do servidor afastado”, informando a identificação do afastamento e as informações do motivo de afastamento temporário/definitivo.</w:t>
      </w:r>
    </w:p>
    <w:p w:rsidR="00142A1A" w:rsidRDefault="00142A1A" w:rsidP="00142A1A">
      <w:pPr>
        <w:pStyle w:val="Ttulo4"/>
        <w:keepNext w:val="0"/>
        <w:widowControl w:val="0"/>
        <w:tabs>
          <w:tab w:val="clear" w:pos="1985"/>
          <w:tab w:val="num" w:pos="1800"/>
        </w:tabs>
        <w:spacing w:line="240" w:lineRule="auto"/>
        <w:ind w:left="1728" w:hanging="648"/>
      </w:pPr>
      <w:r>
        <w:t>O sistema localiza todos os históricos do afastamento em questão e os alteram.</w:t>
      </w:r>
    </w:p>
    <w:p w:rsidR="00142A1A" w:rsidRDefault="00142A1A" w:rsidP="00142A1A">
      <w:pPr>
        <w:pStyle w:val="Ttulo4"/>
        <w:keepNext w:val="0"/>
        <w:widowControl w:val="0"/>
        <w:tabs>
          <w:tab w:val="clear" w:pos="1985"/>
          <w:tab w:val="num" w:pos="1800"/>
        </w:tabs>
        <w:spacing w:line="240" w:lineRule="auto"/>
        <w:ind w:left="1728" w:hanging="648"/>
      </w:pPr>
      <w:r>
        <w:t>O sistema exibe a mensagem MSG0051 ("Alteração efetuada com sucesso!").</w:t>
      </w:r>
    </w:p>
    <w:p w:rsidR="00142A1A" w:rsidRDefault="00142A1A" w:rsidP="00142A1A">
      <w:pPr>
        <w:pStyle w:val="Ttulo3"/>
        <w:keepNext w:val="0"/>
        <w:widowControl w:val="0"/>
        <w:spacing w:before="120" w:line="240" w:lineRule="auto"/>
      </w:pPr>
      <w:bookmarkStart w:id="19" w:name="_Toc75254755"/>
      <w:r>
        <w:t>Fluxo alternativo – funcionalidade diferente de afastar servidores</w:t>
      </w:r>
      <w:bookmarkEnd w:id="19"/>
    </w:p>
    <w:p w:rsidR="00142A1A" w:rsidRDefault="00142A1A" w:rsidP="00142A1A">
      <w:pPr>
        <w:pStyle w:val="Ttulo4"/>
        <w:keepNext w:val="0"/>
        <w:widowControl w:val="0"/>
        <w:tabs>
          <w:tab w:val="clear" w:pos="1985"/>
          <w:tab w:val="num" w:pos="1800"/>
        </w:tabs>
        <w:spacing w:line="240" w:lineRule="auto"/>
        <w:ind w:left="1728" w:hanging="648"/>
      </w:pPr>
      <w:r>
        <w:t>O sistema recupera as informações do motivo para o afastamento, conforme anexo “Motivo a ser utilizado no afastamento”.</w:t>
      </w:r>
    </w:p>
    <w:p w:rsidR="00142A1A" w:rsidRDefault="00142A1A" w:rsidP="00142A1A">
      <w:pPr>
        <w:pStyle w:val="Ttulo4"/>
        <w:keepNext w:val="0"/>
        <w:widowControl w:val="0"/>
        <w:tabs>
          <w:tab w:val="clear" w:pos="1985"/>
          <w:tab w:val="num" w:pos="1800"/>
        </w:tabs>
        <w:spacing w:line="240" w:lineRule="auto"/>
        <w:ind w:left="1728" w:hanging="648"/>
      </w:pPr>
      <w:r>
        <w:t>O sistema verifica se os pré-requisitos para alterar o afastamento são atendidos, realizando o caso de uso “UCS 016 - Verificar Pré-requisitos de Afastamento”, informando o Vínculo, as informações do Motivo de afastamento temporário/definitivo, a data de início do afastamento, a data de fim do afastamento, a Justificativa do afastamento, o Turno a ser afastado, o Dependente ou Nome da pessoa vinculada ao fato, o Atestado médico e o Comunicado de acidente.</w:t>
      </w:r>
    </w:p>
    <w:p w:rsidR="00142A1A" w:rsidRDefault="00142A1A" w:rsidP="00142A1A">
      <w:pPr>
        <w:pStyle w:val="Ttulo4"/>
        <w:keepNext w:val="0"/>
        <w:widowControl w:val="0"/>
        <w:tabs>
          <w:tab w:val="clear" w:pos="1985"/>
          <w:tab w:val="num" w:pos="1800"/>
        </w:tabs>
        <w:spacing w:line="240" w:lineRule="auto"/>
        <w:ind w:left="1728" w:hanging="648"/>
      </w:pPr>
      <w:r>
        <w:lastRenderedPageBreak/>
        <w:t>O sistema executa o caso de uso “Atualizar informações do servidor afastado”, informando a identificação do afastamento e as informações do motivo de afastamento temporário/definitivo.</w:t>
      </w:r>
    </w:p>
    <w:p w:rsidR="00142A1A" w:rsidRDefault="00142A1A" w:rsidP="00142A1A">
      <w:pPr>
        <w:pStyle w:val="Ttulo4"/>
        <w:keepNext w:val="0"/>
        <w:widowControl w:val="0"/>
        <w:tabs>
          <w:tab w:val="clear" w:pos="1985"/>
          <w:tab w:val="num" w:pos="1800"/>
        </w:tabs>
        <w:spacing w:line="240" w:lineRule="auto"/>
        <w:ind w:left="1728" w:hanging="648"/>
      </w:pPr>
      <w:r>
        <w:t>O sistema localiza todos os históricos do afastamento em questão e os alteram.</w:t>
      </w:r>
    </w:p>
    <w:p w:rsidR="00142A1A" w:rsidRDefault="00142A1A" w:rsidP="00142A1A">
      <w:pPr>
        <w:pStyle w:val="Ttulo4"/>
        <w:numPr>
          <w:ilvl w:val="0"/>
          <w:numId w:val="0"/>
        </w:numPr>
        <w:ind w:left="1728" w:hanging="648"/>
      </w:pPr>
    </w:p>
    <w:p w:rsidR="00142A1A" w:rsidRDefault="00142A1A" w:rsidP="00142A1A">
      <w:pPr>
        <w:pStyle w:val="Ttulo2"/>
      </w:pPr>
      <w:r>
        <w:rPr>
          <w:vanish/>
        </w:rPr>
        <w:t xml:space="preserve">UCS154 </w:t>
      </w:r>
      <w:bookmarkStart w:id="20" w:name="_Toc75254756"/>
      <w:r>
        <w:t>Confirmar/alterar data de retorno do afastamento</w:t>
      </w:r>
      <w:bookmarkEnd w:id="20"/>
      <w:r>
        <w:t> </w:t>
      </w:r>
    </w:p>
    <w:p w:rsidR="00142A1A" w:rsidRDefault="00142A1A" w:rsidP="00142A1A">
      <w:pPr>
        <w:pStyle w:val="Ttulo3"/>
        <w:keepNext w:val="0"/>
        <w:widowControl w:val="0"/>
        <w:spacing w:before="120" w:line="240" w:lineRule="auto"/>
      </w:pPr>
      <w:bookmarkStart w:id="21" w:name="_Toc75254757"/>
      <w:r>
        <w:t>Fluxo Básico – funcionalidade igual a afastar servidores</w:t>
      </w:r>
      <w:bookmarkEnd w:id="21"/>
    </w:p>
    <w:p w:rsidR="00142A1A" w:rsidRDefault="00142A1A" w:rsidP="00142A1A">
      <w:pPr>
        <w:pStyle w:val="Ttulo4"/>
        <w:keepNext w:val="0"/>
        <w:widowControl w:val="0"/>
        <w:tabs>
          <w:tab w:val="clear" w:pos="1985"/>
          <w:tab w:val="num" w:pos="1800"/>
        </w:tabs>
        <w:spacing w:line="240" w:lineRule="auto"/>
        <w:ind w:left="1728" w:hanging="648"/>
      </w:pPr>
      <w:r>
        <w:t>O ator seleciona um afastamento após executar o caso de uso “Listar Afastamento” e seleciona a opção de confirmar/alterar a data de retorno.</w:t>
      </w:r>
    </w:p>
    <w:p w:rsidR="00142A1A" w:rsidRDefault="00142A1A" w:rsidP="00142A1A">
      <w:pPr>
        <w:pStyle w:val="Ttulo4"/>
        <w:keepNext w:val="0"/>
        <w:widowControl w:val="0"/>
        <w:tabs>
          <w:tab w:val="clear" w:pos="1985"/>
          <w:tab w:val="num" w:pos="1800"/>
        </w:tabs>
        <w:spacing w:line="240" w:lineRule="auto"/>
        <w:ind w:left="1728" w:hanging="648"/>
      </w:pPr>
      <w:r>
        <w:t>O sistema verifica a regra de negócio RN01, RN25, RN02 e RN24 da seção “Regras de Negócio”.</w:t>
      </w:r>
    </w:p>
    <w:p w:rsidR="00142A1A" w:rsidRDefault="00142A1A" w:rsidP="00142A1A">
      <w:pPr>
        <w:pStyle w:val="Ttulo4"/>
        <w:keepNext w:val="0"/>
        <w:widowControl w:val="0"/>
        <w:tabs>
          <w:tab w:val="clear" w:pos="1985"/>
          <w:tab w:val="num" w:pos="1800"/>
        </w:tabs>
        <w:spacing w:line="240" w:lineRule="auto"/>
        <w:ind w:left="1728" w:hanging="648"/>
      </w:pPr>
      <w:r>
        <w:t xml:space="preserve">Caso o ator altere um afastamento com motivo temporário que exija confirmação de retorno, o sistema exibe o campo confirmar retorno. </w:t>
      </w:r>
    </w:p>
    <w:p w:rsidR="00142A1A" w:rsidRDefault="00142A1A" w:rsidP="00142A1A">
      <w:pPr>
        <w:pStyle w:val="Ttulo4"/>
        <w:keepNext w:val="0"/>
        <w:widowControl w:val="0"/>
        <w:tabs>
          <w:tab w:val="clear" w:pos="1985"/>
          <w:tab w:val="num" w:pos="1800"/>
        </w:tabs>
        <w:spacing w:line="240" w:lineRule="auto"/>
        <w:ind w:left="1728" w:hanging="648"/>
      </w:pPr>
      <w:r>
        <w:t>O sistema exibe as informações do “Afastamento”: data inicial, data final, matrícula, nome, motivo do afastamento, tipo do afastamento, se é remunerado ou não.</w:t>
      </w:r>
    </w:p>
    <w:p w:rsidR="00142A1A" w:rsidRDefault="00142A1A" w:rsidP="00142A1A">
      <w:pPr>
        <w:pStyle w:val="Ttulo4"/>
        <w:keepNext w:val="0"/>
        <w:widowControl w:val="0"/>
        <w:tabs>
          <w:tab w:val="clear" w:pos="1985"/>
          <w:tab w:val="num" w:pos="1800"/>
        </w:tabs>
        <w:spacing w:line="240" w:lineRule="auto"/>
        <w:ind w:left="1728" w:hanging="648"/>
      </w:pPr>
      <w:r>
        <w:t>Caso o ator altere um afastamento com motivo temporário que exija confirmação de retorno, o sistema exibe as opções: Confirmar retorno e Retorno indefinido.</w:t>
      </w:r>
    </w:p>
    <w:p w:rsidR="00142A1A" w:rsidRDefault="00142A1A" w:rsidP="00142A1A">
      <w:pPr>
        <w:pStyle w:val="Ttulo4"/>
        <w:keepNext w:val="0"/>
        <w:widowControl w:val="0"/>
        <w:tabs>
          <w:tab w:val="clear" w:pos="1985"/>
          <w:tab w:val="num" w:pos="1800"/>
        </w:tabs>
        <w:spacing w:line="240" w:lineRule="auto"/>
        <w:ind w:left="1728" w:hanging="648"/>
      </w:pPr>
      <w:r>
        <w:t xml:space="preserve">Caso </w:t>
      </w:r>
      <w:proofErr w:type="gramStart"/>
      <w:r>
        <w:t>exista</w:t>
      </w:r>
      <w:proofErr w:type="gramEnd"/>
      <w:r>
        <w:t xml:space="preserve"> registros no “Histórico de retorno do afastamento”, o sistema recupera uma lista com todas as alterações da data de retorno do afastamento.</w:t>
      </w:r>
    </w:p>
    <w:p w:rsidR="00142A1A" w:rsidRDefault="00142A1A" w:rsidP="00142A1A">
      <w:pPr>
        <w:pStyle w:val="Ttulo4"/>
        <w:keepNext w:val="0"/>
        <w:widowControl w:val="0"/>
        <w:tabs>
          <w:tab w:val="clear" w:pos="1985"/>
          <w:tab w:val="num" w:pos="1800"/>
        </w:tabs>
        <w:spacing w:line="240" w:lineRule="auto"/>
        <w:ind w:left="1728" w:hanging="648"/>
      </w:pPr>
      <w:r>
        <w:t>O sistema executa o caso de uso “Listar substitutos”, informando o Vínculo e o período (data de início e fim do afastamento). Caso retorne substituições o sistema apresenta o painel “Substitutos do Servidor em suas Relações de Vínculo”.</w:t>
      </w:r>
    </w:p>
    <w:p w:rsidR="00142A1A" w:rsidRDefault="00142A1A" w:rsidP="00142A1A">
      <w:pPr>
        <w:pStyle w:val="Ttulo4"/>
        <w:keepNext w:val="0"/>
        <w:widowControl w:val="0"/>
        <w:tabs>
          <w:tab w:val="clear" w:pos="1985"/>
          <w:tab w:val="num" w:pos="1800"/>
        </w:tabs>
        <w:spacing w:line="240" w:lineRule="auto"/>
        <w:ind w:left="1728" w:hanging="648"/>
      </w:pPr>
      <w:r>
        <w:t xml:space="preserve">O sistema executa o caso de uso “Listar substitutos”, informando o Vínculo e o período (data de início e fim do afastamento) e o indicativo de </w:t>
      </w:r>
      <w:proofErr w:type="spellStart"/>
      <w:r>
        <w:t>enturmação</w:t>
      </w:r>
      <w:proofErr w:type="spellEnd"/>
      <w:r>
        <w:t xml:space="preserve"> verdadeiro. Caso retorne substituições o sistema apresenta o painel “Substitutos do Servidor em suas </w:t>
      </w:r>
      <w:proofErr w:type="spellStart"/>
      <w:r>
        <w:t>Enturmações</w:t>
      </w:r>
      <w:proofErr w:type="spellEnd"/>
      <w:r>
        <w:t>”.</w:t>
      </w:r>
    </w:p>
    <w:p w:rsidR="00142A1A" w:rsidRDefault="00142A1A" w:rsidP="00142A1A">
      <w:pPr>
        <w:pStyle w:val="Ttulo4"/>
        <w:keepNext w:val="0"/>
        <w:widowControl w:val="0"/>
        <w:tabs>
          <w:tab w:val="clear" w:pos="1985"/>
          <w:tab w:val="num" w:pos="1800"/>
        </w:tabs>
        <w:spacing w:line="240" w:lineRule="auto"/>
        <w:ind w:left="1728" w:hanging="648"/>
      </w:pPr>
      <w:r>
        <w:t>Caso o servidor possua “Licença prêmio” suspensa e/ou interrompida durante o período de seu afastamento, o sistema recupera uma lista das licenças prêmio encontradas (</w:t>
      </w:r>
      <w:proofErr w:type="gramStart"/>
      <w:r>
        <w:t>vide anexo</w:t>
      </w:r>
      <w:proofErr w:type="gramEnd"/>
      <w:r>
        <w:t xml:space="preserve"> “Verificar licenças prêmio suspensas e/ou interrompidas”).</w:t>
      </w:r>
    </w:p>
    <w:p w:rsidR="00142A1A" w:rsidRDefault="00142A1A" w:rsidP="00142A1A">
      <w:pPr>
        <w:pStyle w:val="Ttulo4"/>
        <w:keepNext w:val="0"/>
        <w:widowControl w:val="0"/>
        <w:tabs>
          <w:tab w:val="clear" w:pos="1985"/>
          <w:tab w:val="num" w:pos="1800"/>
        </w:tabs>
        <w:spacing w:line="240" w:lineRule="auto"/>
        <w:ind w:left="1728" w:hanging="648"/>
      </w:pPr>
      <w:r>
        <w:lastRenderedPageBreak/>
        <w:t xml:space="preserve">Caso o servidor possua “Prêmio assiduidade” suspenso e/ou interrompido durante o período de seu afastamento, o sistema recupera uma lista dos prêmios </w:t>
      </w:r>
      <w:proofErr w:type="spellStart"/>
      <w:r>
        <w:t>assuidade</w:t>
      </w:r>
      <w:proofErr w:type="spellEnd"/>
      <w:r>
        <w:t xml:space="preserve"> encontrados (</w:t>
      </w:r>
      <w:proofErr w:type="gramStart"/>
      <w:r>
        <w:t>vide anexo</w:t>
      </w:r>
      <w:proofErr w:type="gramEnd"/>
      <w:r>
        <w:t xml:space="preserve"> “Verificar prêmios assiduidade suspensos e/ou interrompidos”).</w:t>
      </w:r>
    </w:p>
    <w:p w:rsidR="00142A1A" w:rsidRDefault="00142A1A" w:rsidP="00142A1A">
      <w:pPr>
        <w:pStyle w:val="Ttulo4"/>
        <w:keepNext w:val="0"/>
        <w:widowControl w:val="0"/>
        <w:tabs>
          <w:tab w:val="clear" w:pos="1985"/>
          <w:tab w:val="num" w:pos="1800"/>
        </w:tabs>
        <w:spacing w:line="240" w:lineRule="auto"/>
        <w:ind w:left="1728" w:hanging="648"/>
      </w:pPr>
      <w:r>
        <w:t>Caso o servidor possua registro de usufruto de férias suspensas e/ou interrompida durante o período de seu afastamento, o sistema recupera uma lista das férias encontradas neste período (</w:t>
      </w:r>
      <w:proofErr w:type="gramStart"/>
      <w:r>
        <w:t>vide anexo</w:t>
      </w:r>
      <w:proofErr w:type="gramEnd"/>
      <w:r>
        <w:t xml:space="preserve"> “Verificar férias suspensas e/ou interrompidas”).</w:t>
      </w:r>
    </w:p>
    <w:p w:rsidR="00142A1A" w:rsidRDefault="00142A1A" w:rsidP="00142A1A">
      <w:pPr>
        <w:pStyle w:val="Ttulo4"/>
        <w:keepNext w:val="0"/>
        <w:widowControl w:val="0"/>
        <w:tabs>
          <w:tab w:val="clear" w:pos="1985"/>
          <w:tab w:val="num" w:pos="1800"/>
        </w:tabs>
        <w:spacing w:line="240" w:lineRule="auto"/>
        <w:ind w:left="1728" w:hanging="648"/>
      </w:pPr>
      <w:r>
        <w:t>O ator confirma o retorno informando a nova data de retorno ou indica que o retorno está indefinido ou apenas uma nova data de retorno.</w:t>
      </w:r>
    </w:p>
    <w:p w:rsidR="00142A1A" w:rsidRDefault="00142A1A" w:rsidP="00142A1A">
      <w:pPr>
        <w:pStyle w:val="Ttulo4"/>
        <w:keepNext w:val="0"/>
        <w:widowControl w:val="0"/>
        <w:tabs>
          <w:tab w:val="clear" w:pos="1985"/>
          <w:tab w:val="num" w:pos="1800"/>
        </w:tabs>
        <w:spacing w:line="240" w:lineRule="auto"/>
        <w:ind w:left="1728" w:hanging="648"/>
      </w:pPr>
      <w:r>
        <w:t>O ator submete a operação.</w:t>
      </w:r>
    </w:p>
    <w:p w:rsidR="00142A1A" w:rsidRDefault="00142A1A" w:rsidP="00142A1A">
      <w:pPr>
        <w:pStyle w:val="Ttulo4"/>
        <w:keepNext w:val="0"/>
        <w:widowControl w:val="0"/>
        <w:tabs>
          <w:tab w:val="clear" w:pos="1985"/>
          <w:tab w:val="num" w:pos="1800"/>
        </w:tabs>
        <w:spacing w:line="240" w:lineRule="auto"/>
        <w:ind w:left="1728" w:hanging="648"/>
      </w:pPr>
      <w:r>
        <w:t xml:space="preserve">O sistema verifica a regra de negócio </w:t>
      </w:r>
      <w:r w:rsidR="002B3568">
        <w:t xml:space="preserve">RN29, </w:t>
      </w:r>
      <w:r>
        <w:t>RN26, RN27, RN28, RN03, RN04, RN05, RN06, RN07, RN08, RN11, RN12, RN13, RN15, RN16, RN17, RN18 e RN19 da seção “Regras de Negócio”.</w:t>
      </w:r>
    </w:p>
    <w:p w:rsidR="00142A1A" w:rsidRDefault="00142A1A" w:rsidP="00142A1A">
      <w:pPr>
        <w:pStyle w:val="Ttulo4"/>
        <w:keepNext w:val="0"/>
        <w:widowControl w:val="0"/>
        <w:tabs>
          <w:tab w:val="clear" w:pos="1985"/>
          <w:tab w:val="num" w:pos="1800"/>
        </w:tabs>
        <w:spacing w:line="240" w:lineRule="auto"/>
        <w:ind w:left="1728" w:hanging="648"/>
      </w:pPr>
      <w:r>
        <w:t>O sistema executa o caso de uso “Atualizar informações do servidor afastado”, informando a identificação do afastamento e as informações do motivo de afastamento temporário/definitivo.</w:t>
      </w:r>
    </w:p>
    <w:p w:rsidR="00142A1A" w:rsidRDefault="00142A1A" w:rsidP="00142A1A">
      <w:pPr>
        <w:pStyle w:val="Ttulo4"/>
        <w:keepNext w:val="0"/>
        <w:widowControl w:val="0"/>
        <w:tabs>
          <w:tab w:val="clear" w:pos="1985"/>
          <w:tab w:val="num" w:pos="1800"/>
        </w:tabs>
        <w:spacing w:line="240" w:lineRule="auto"/>
        <w:ind w:left="1728" w:hanging="648"/>
      </w:pPr>
      <w:r>
        <w:t>O sistema atualiza o registro do “Afastamento” e inclui um registro de “Histórico de retorno do afastamento”.</w:t>
      </w:r>
    </w:p>
    <w:p w:rsidR="00142A1A" w:rsidRDefault="00142A1A" w:rsidP="00142A1A">
      <w:pPr>
        <w:pStyle w:val="Ttulo3"/>
        <w:keepNext w:val="0"/>
        <w:widowControl w:val="0"/>
        <w:spacing w:before="120" w:line="240" w:lineRule="auto"/>
      </w:pPr>
      <w:bookmarkStart w:id="22" w:name="_Toc75254758"/>
      <w:r>
        <w:t>Fluxo Básico – funcionalidade diferente de afastar servidores</w:t>
      </w:r>
      <w:bookmarkEnd w:id="22"/>
    </w:p>
    <w:p w:rsidR="00142A1A" w:rsidRDefault="00142A1A" w:rsidP="00142A1A">
      <w:pPr>
        <w:pStyle w:val="Ttulo4"/>
        <w:keepNext w:val="0"/>
        <w:widowControl w:val="0"/>
        <w:tabs>
          <w:tab w:val="clear" w:pos="1985"/>
          <w:tab w:val="num" w:pos="1800"/>
        </w:tabs>
        <w:spacing w:line="240" w:lineRule="auto"/>
        <w:ind w:left="1728" w:hanging="648"/>
      </w:pPr>
      <w:r>
        <w:t>O sistema verifica a regra de negócio RN26, RN27, RN28, RN03, RN04, RN05, RN06, RN07, RN08, RN11, RN12, RN13, RN15, RN16, RN17, RN18 e RN19 da seção “Regras de Negócio”.</w:t>
      </w:r>
    </w:p>
    <w:p w:rsidR="00142A1A" w:rsidRDefault="00142A1A" w:rsidP="00142A1A">
      <w:pPr>
        <w:pStyle w:val="Ttulo4"/>
        <w:keepNext w:val="0"/>
        <w:widowControl w:val="0"/>
        <w:tabs>
          <w:tab w:val="clear" w:pos="1985"/>
          <w:tab w:val="num" w:pos="1800"/>
        </w:tabs>
        <w:spacing w:line="240" w:lineRule="auto"/>
        <w:ind w:left="1728" w:hanging="648"/>
      </w:pPr>
      <w:r>
        <w:t>O sistema executa o caso de uso “Atualizar informações do servidor afastado”, informando a identificação do afastamento e as informações do motivo de afastamento temporário/definitivo.</w:t>
      </w:r>
    </w:p>
    <w:p w:rsidR="00142A1A" w:rsidRDefault="00142A1A" w:rsidP="00142A1A">
      <w:pPr>
        <w:pStyle w:val="Ttulo4"/>
        <w:keepNext w:val="0"/>
        <w:widowControl w:val="0"/>
        <w:tabs>
          <w:tab w:val="clear" w:pos="1985"/>
          <w:tab w:val="num" w:pos="1800"/>
        </w:tabs>
        <w:spacing w:line="240" w:lineRule="auto"/>
        <w:ind w:left="1728" w:hanging="648"/>
      </w:pPr>
      <w:r>
        <w:t>O sistema atualiza o registro do “Afastamento” e inclui um registro de “Histórico de retorno do afastamento”.</w:t>
      </w:r>
    </w:p>
    <w:p w:rsidR="00142A1A" w:rsidRDefault="00142A1A" w:rsidP="00142A1A">
      <w:pPr>
        <w:pStyle w:val="Ttulo4"/>
        <w:numPr>
          <w:ilvl w:val="0"/>
          <w:numId w:val="0"/>
        </w:numPr>
        <w:ind w:left="1728" w:hanging="648"/>
      </w:pPr>
    </w:p>
    <w:p w:rsidR="00142A1A" w:rsidRDefault="00142A1A" w:rsidP="00142A1A">
      <w:pPr>
        <w:pStyle w:val="Ttulo2"/>
      </w:pPr>
      <w:r>
        <w:rPr>
          <w:vanish/>
        </w:rPr>
        <w:t xml:space="preserve">UCS71 </w:t>
      </w:r>
      <w:bookmarkStart w:id="23" w:name="_Toc75254759"/>
      <w:r>
        <w:t>Excluir Afastamento</w:t>
      </w:r>
      <w:bookmarkEnd w:id="23"/>
      <w:r>
        <w:t> </w:t>
      </w:r>
    </w:p>
    <w:p w:rsidR="00142A1A" w:rsidRDefault="00142A1A" w:rsidP="00142A1A">
      <w:pPr>
        <w:pStyle w:val="Ttulo3"/>
        <w:keepNext w:val="0"/>
        <w:widowControl w:val="0"/>
        <w:spacing w:before="120" w:line="240" w:lineRule="auto"/>
      </w:pPr>
      <w:bookmarkStart w:id="24" w:name="_Toc75254760"/>
      <w:r>
        <w:t>Fluxo Básico – funcionalidade igual a afastar servidores</w:t>
      </w:r>
      <w:bookmarkEnd w:id="24"/>
    </w:p>
    <w:p w:rsidR="00142A1A" w:rsidRDefault="00142A1A" w:rsidP="00142A1A">
      <w:pPr>
        <w:pStyle w:val="Ttulo4"/>
        <w:keepNext w:val="0"/>
        <w:widowControl w:val="0"/>
        <w:tabs>
          <w:tab w:val="clear" w:pos="1985"/>
          <w:tab w:val="num" w:pos="1800"/>
        </w:tabs>
        <w:spacing w:line="240" w:lineRule="auto"/>
        <w:ind w:left="1728" w:hanging="648"/>
      </w:pPr>
      <w:r>
        <w:t>O ator seleciona um afastamento após executar o caso de uso “Listar Afastamento” e seleciona a opção de exclusão.</w:t>
      </w:r>
    </w:p>
    <w:p w:rsidR="00142A1A" w:rsidRDefault="00142A1A" w:rsidP="00142A1A">
      <w:pPr>
        <w:pStyle w:val="Ttulo4"/>
        <w:keepNext w:val="0"/>
        <w:widowControl w:val="0"/>
        <w:tabs>
          <w:tab w:val="clear" w:pos="1985"/>
          <w:tab w:val="num" w:pos="1800"/>
        </w:tabs>
        <w:spacing w:line="240" w:lineRule="auto"/>
        <w:ind w:left="1728" w:hanging="648"/>
      </w:pPr>
      <w:r>
        <w:t>O ator submete a operação.</w:t>
      </w:r>
    </w:p>
    <w:p w:rsidR="00142A1A" w:rsidRDefault="00142A1A" w:rsidP="00142A1A">
      <w:pPr>
        <w:pStyle w:val="Ttulo4"/>
        <w:keepNext w:val="0"/>
        <w:widowControl w:val="0"/>
        <w:tabs>
          <w:tab w:val="clear" w:pos="1985"/>
          <w:tab w:val="num" w:pos="1800"/>
        </w:tabs>
        <w:spacing w:line="240" w:lineRule="auto"/>
        <w:ind w:left="1728" w:hanging="648"/>
      </w:pPr>
      <w:r>
        <w:t xml:space="preserve">O sistema verifica as regras de negócio RN01, RN24 e </w:t>
      </w:r>
      <w:r>
        <w:lastRenderedPageBreak/>
        <w:t>RN25 da seção “Regras de Negócio”.</w:t>
      </w:r>
    </w:p>
    <w:p w:rsidR="00142A1A" w:rsidRDefault="00142A1A" w:rsidP="00142A1A">
      <w:pPr>
        <w:pStyle w:val="Ttulo4"/>
        <w:keepNext w:val="0"/>
        <w:widowControl w:val="0"/>
        <w:tabs>
          <w:tab w:val="clear" w:pos="1985"/>
          <w:tab w:val="num" w:pos="1800"/>
        </w:tabs>
        <w:spacing w:line="240" w:lineRule="auto"/>
        <w:ind w:left="1728" w:hanging="648"/>
      </w:pPr>
      <w:r>
        <w:t>O sistema verifica se os pré-requisitos para excluir o afastamento são atendidos realizando o caso de uso “UCS 016 - Verificar Pré-requisitos de Afastamento”, informando o Vínculo, as informações do Motivo de afastamento temporário/definitivo, a data de início do afastamento, a data de fim do afastamento, a Justificativa do afastamento, o Turno a ser afastado, o Dependente ou Nome da pessoa vinculada ao fato, o Atestado médico e o Comunicado de acidente.</w:t>
      </w:r>
    </w:p>
    <w:p w:rsidR="00142A1A" w:rsidRDefault="00142A1A" w:rsidP="00142A1A">
      <w:pPr>
        <w:pStyle w:val="Ttulo4"/>
        <w:keepNext w:val="0"/>
        <w:widowControl w:val="0"/>
        <w:tabs>
          <w:tab w:val="clear" w:pos="1985"/>
          <w:tab w:val="num" w:pos="1800"/>
        </w:tabs>
        <w:spacing w:line="240" w:lineRule="auto"/>
        <w:ind w:left="1728" w:hanging="648"/>
      </w:pPr>
      <w:r>
        <w:t>O sistema executa o caso de uso “Atualizar informações do servidor afastado”, informando a identificação do afastamento e as informações do motivo de afastamento temporário/definitivo.</w:t>
      </w:r>
    </w:p>
    <w:p w:rsidR="00142A1A" w:rsidRDefault="00142A1A" w:rsidP="00142A1A">
      <w:pPr>
        <w:pStyle w:val="Ttulo4"/>
        <w:keepNext w:val="0"/>
        <w:widowControl w:val="0"/>
        <w:tabs>
          <w:tab w:val="clear" w:pos="1985"/>
          <w:tab w:val="num" w:pos="1800"/>
        </w:tabs>
        <w:spacing w:line="240" w:lineRule="auto"/>
        <w:ind w:left="1728" w:hanging="648"/>
      </w:pPr>
      <w:r>
        <w:t>O sistema localiza todos os históricos do afastamento em questão e os excluem.</w:t>
      </w:r>
    </w:p>
    <w:p w:rsidR="00142A1A" w:rsidRDefault="00142A1A" w:rsidP="00142A1A">
      <w:pPr>
        <w:pStyle w:val="Ttulo4"/>
        <w:keepNext w:val="0"/>
        <w:widowControl w:val="0"/>
        <w:tabs>
          <w:tab w:val="clear" w:pos="1985"/>
          <w:tab w:val="num" w:pos="1800"/>
        </w:tabs>
        <w:spacing w:line="240" w:lineRule="auto"/>
        <w:ind w:left="1728" w:hanging="648"/>
      </w:pPr>
      <w:r>
        <w:t>O sistema exibe a mensagem MSG0052 ("Exclusão efetuada com sucesso!").</w:t>
      </w:r>
    </w:p>
    <w:p w:rsidR="00142A1A" w:rsidRDefault="00142A1A" w:rsidP="00142A1A">
      <w:pPr>
        <w:pStyle w:val="Ttulo3"/>
        <w:keepNext w:val="0"/>
        <w:widowControl w:val="0"/>
        <w:spacing w:before="120" w:line="240" w:lineRule="auto"/>
      </w:pPr>
      <w:bookmarkStart w:id="25" w:name="_Toc75254761"/>
      <w:r>
        <w:t>Fluxo alternativo – funcionalidade diferente de afastar servidores</w:t>
      </w:r>
      <w:bookmarkEnd w:id="25"/>
    </w:p>
    <w:p w:rsidR="00142A1A" w:rsidRDefault="00142A1A" w:rsidP="00142A1A">
      <w:pPr>
        <w:pStyle w:val="Ttulo4"/>
        <w:keepNext w:val="0"/>
        <w:widowControl w:val="0"/>
        <w:tabs>
          <w:tab w:val="clear" w:pos="1985"/>
          <w:tab w:val="num" w:pos="1800"/>
        </w:tabs>
        <w:spacing w:line="240" w:lineRule="auto"/>
        <w:ind w:left="1728" w:hanging="648"/>
      </w:pPr>
      <w:r>
        <w:t>O sistema verifica se os pré-requisitos para excluir o afastamento são atendidos realizando o caso de uso “UCS 016 - Verificar Pré-requisitos de Afastamento”, informando o Vínculo, as informações do Motivo de afastamento temporário/definitivo, a data de início do afastamento, a data de fim do afastamento, a Justificativa do afastamento, o Turno a ser afastado, o Dependente ou Nome da pessoa vinculada ao fato, o Atestado médico e o Comunicado de acidente.</w:t>
      </w:r>
    </w:p>
    <w:p w:rsidR="00142A1A" w:rsidRDefault="00142A1A" w:rsidP="00142A1A">
      <w:pPr>
        <w:pStyle w:val="Ttulo4"/>
        <w:keepNext w:val="0"/>
        <w:widowControl w:val="0"/>
        <w:tabs>
          <w:tab w:val="clear" w:pos="1985"/>
          <w:tab w:val="num" w:pos="1800"/>
        </w:tabs>
        <w:spacing w:line="240" w:lineRule="auto"/>
        <w:ind w:left="1728" w:hanging="648"/>
      </w:pPr>
      <w:r>
        <w:t>O sistema executa o caso de uso “Atualizar informações do servidor afastado”, informando o Vínculo, as informações do Motivo de afastamento temporário/definitivo, a data de início do afastamento, a data de fim do afastamento.</w:t>
      </w:r>
    </w:p>
    <w:p w:rsidR="00142A1A" w:rsidRDefault="00142A1A" w:rsidP="00142A1A">
      <w:pPr>
        <w:pStyle w:val="Ttulo4"/>
        <w:keepNext w:val="0"/>
        <w:widowControl w:val="0"/>
        <w:tabs>
          <w:tab w:val="clear" w:pos="1985"/>
          <w:tab w:val="num" w:pos="1800"/>
        </w:tabs>
        <w:spacing w:line="240" w:lineRule="auto"/>
        <w:ind w:left="1728" w:hanging="648"/>
      </w:pPr>
      <w:r>
        <w:t>O sistema localiza todos os históricos do afastamento em questão e os excluem.</w:t>
      </w:r>
    </w:p>
    <w:p w:rsidR="00142A1A" w:rsidRDefault="00142A1A" w:rsidP="00142A1A">
      <w:pPr>
        <w:pStyle w:val="Ttulo4"/>
        <w:numPr>
          <w:ilvl w:val="0"/>
          <w:numId w:val="0"/>
        </w:numPr>
        <w:ind w:left="1728" w:hanging="648"/>
        <w:rPr>
          <w:highlight w:val="magenta"/>
        </w:rPr>
      </w:pPr>
    </w:p>
    <w:p w:rsidR="00142A1A" w:rsidRDefault="00142A1A" w:rsidP="00142A1A">
      <w:pPr>
        <w:pStyle w:val="Ttulo2"/>
      </w:pPr>
      <w:r>
        <w:rPr>
          <w:vanish/>
        </w:rPr>
        <w:t xml:space="preserve">UCS72 UCS164 </w:t>
      </w:r>
      <w:bookmarkStart w:id="26" w:name="_Toc75254762"/>
      <w:r>
        <w:t>Anular Afastamento</w:t>
      </w:r>
      <w:bookmarkEnd w:id="26"/>
      <w:r>
        <w:t> </w:t>
      </w:r>
    </w:p>
    <w:p w:rsidR="00142A1A" w:rsidRDefault="00142A1A" w:rsidP="00142A1A">
      <w:pPr>
        <w:pStyle w:val="Ttulo3"/>
        <w:keepNext w:val="0"/>
        <w:widowControl w:val="0"/>
        <w:spacing w:before="120" w:line="240" w:lineRule="auto"/>
      </w:pPr>
      <w:bookmarkStart w:id="27" w:name="_Toc75254763"/>
      <w:r>
        <w:t>Fluxo Básico – anular e funcionalidade igual a afastar servidores</w:t>
      </w:r>
      <w:bookmarkEnd w:id="27"/>
    </w:p>
    <w:p w:rsidR="00142A1A" w:rsidRDefault="00142A1A" w:rsidP="00142A1A">
      <w:pPr>
        <w:pStyle w:val="Ttulo4"/>
        <w:keepNext w:val="0"/>
        <w:widowControl w:val="0"/>
        <w:tabs>
          <w:tab w:val="clear" w:pos="1985"/>
          <w:tab w:val="num" w:pos="1800"/>
        </w:tabs>
        <w:spacing w:line="240" w:lineRule="auto"/>
        <w:ind w:left="1728" w:hanging="648"/>
      </w:pPr>
      <w:r>
        <w:t>O ator seleciona um afastamento após executar o caso de uso “Listar Afastamento” e seleciona a opção de anulação.</w:t>
      </w:r>
    </w:p>
    <w:p w:rsidR="00142A1A" w:rsidRDefault="00142A1A" w:rsidP="00142A1A">
      <w:pPr>
        <w:pStyle w:val="Ttulo4"/>
        <w:keepNext w:val="0"/>
        <w:widowControl w:val="0"/>
        <w:tabs>
          <w:tab w:val="clear" w:pos="1985"/>
          <w:tab w:val="num" w:pos="1800"/>
        </w:tabs>
        <w:spacing w:line="240" w:lineRule="auto"/>
        <w:ind w:left="1728" w:hanging="648"/>
      </w:pPr>
      <w:r>
        <w:t>O sistema identifica que o registro não está anulado.</w:t>
      </w:r>
    </w:p>
    <w:p w:rsidR="00142A1A" w:rsidRDefault="00142A1A" w:rsidP="00142A1A">
      <w:pPr>
        <w:pStyle w:val="Ttulo4"/>
        <w:keepNext w:val="0"/>
        <w:widowControl w:val="0"/>
        <w:tabs>
          <w:tab w:val="clear" w:pos="1985"/>
          <w:tab w:val="num" w:pos="1800"/>
        </w:tabs>
        <w:spacing w:line="240" w:lineRule="auto"/>
        <w:ind w:left="1728" w:hanging="648"/>
      </w:pPr>
      <w:r>
        <w:t>O sistema verifica as regras de negócio RN01, RN24 e RN25 da seção “Regras de Negócio”.</w:t>
      </w:r>
    </w:p>
    <w:p w:rsidR="00142A1A" w:rsidRDefault="00142A1A" w:rsidP="00142A1A">
      <w:pPr>
        <w:pStyle w:val="Ttulo4"/>
        <w:keepNext w:val="0"/>
        <w:widowControl w:val="0"/>
        <w:tabs>
          <w:tab w:val="clear" w:pos="1985"/>
          <w:tab w:val="num" w:pos="1800"/>
        </w:tabs>
        <w:spacing w:line="240" w:lineRule="auto"/>
        <w:ind w:left="1728" w:hanging="648"/>
      </w:pPr>
      <w:r>
        <w:t xml:space="preserve">O sistema verifica se os pré-requisitos para anular o afastamento são atendidos realizando o caso de uso “UCS 016 </w:t>
      </w:r>
      <w:r>
        <w:lastRenderedPageBreak/>
        <w:t>- Verificar Pré-requisitos de Afastamento”, informando o Vínculo, as informações do Motivo de afastamento temporário/definitivo, a data de início do afastamento, a data de fim do afastamento, a Justificativa do afastamento, o Turno a ser afastado, o Dependente ou Nome da pessoa vinculada ao fato, o Atestado médico e o Comunicado de acidente.</w:t>
      </w:r>
    </w:p>
    <w:p w:rsidR="00142A1A" w:rsidRDefault="00142A1A" w:rsidP="00142A1A">
      <w:pPr>
        <w:pStyle w:val="Ttulo4"/>
        <w:keepNext w:val="0"/>
        <w:widowControl w:val="0"/>
        <w:tabs>
          <w:tab w:val="clear" w:pos="1985"/>
          <w:tab w:val="num" w:pos="1800"/>
        </w:tabs>
        <w:spacing w:line="240" w:lineRule="auto"/>
        <w:ind w:left="1728" w:hanging="648"/>
      </w:pPr>
      <w:r>
        <w:t>O sistema executa o caso de uso “Atualizar informações do servidor afastado”, informando a identificação do afastamento e as informações do motivo de afastamento temporário/definitivo.</w:t>
      </w:r>
    </w:p>
    <w:p w:rsidR="00142A1A" w:rsidRDefault="00142A1A" w:rsidP="00142A1A">
      <w:pPr>
        <w:pStyle w:val="Ttulo4"/>
        <w:keepNext w:val="0"/>
        <w:widowControl w:val="0"/>
        <w:tabs>
          <w:tab w:val="clear" w:pos="1985"/>
          <w:tab w:val="num" w:pos="1800"/>
        </w:tabs>
        <w:spacing w:line="240" w:lineRule="auto"/>
        <w:ind w:left="1728" w:hanging="648"/>
      </w:pPr>
      <w:r>
        <w:t>O sistema anula o registro de “Afastamento”, inclui um registro de “Histórico de Publicação” e exibe a mensagem MSG0007 ("Anulação efetuada com sucesso!").</w:t>
      </w:r>
    </w:p>
    <w:p w:rsidR="00142A1A" w:rsidRDefault="00142A1A" w:rsidP="00142A1A">
      <w:pPr>
        <w:pStyle w:val="Ttulo3"/>
        <w:keepNext w:val="0"/>
        <w:widowControl w:val="0"/>
        <w:spacing w:before="120" w:line="240" w:lineRule="auto"/>
      </w:pPr>
      <w:bookmarkStart w:id="28" w:name="_Toc75254764"/>
      <w:r>
        <w:t>Fluxo alternativo – anular e funcionalidade diferente de afastar servidores</w:t>
      </w:r>
      <w:bookmarkEnd w:id="28"/>
    </w:p>
    <w:p w:rsidR="00142A1A" w:rsidRDefault="00142A1A" w:rsidP="00142A1A">
      <w:pPr>
        <w:pStyle w:val="Ttulo4"/>
        <w:keepNext w:val="0"/>
        <w:widowControl w:val="0"/>
        <w:tabs>
          <w:tab w:val="clear" w:pos="1985"/>
          <w:tab w:val="num" w:pos="1800"/>
        </w:tabs>
        <w:spacing w:line="240" w:lineRule="auto"/>
        <w:ind w:left="1728" w:hanging="648"/>
      </w:pPr>
      <w:r>
        <w:t>O sistema identifica que o registro não está anulado.</w:t>
      </w:r>
    </w:p>
    <w:p w:rsidR="00142A1A" w:rsidRDefault="00142A1A" w:rsidP="00142A1A">
      <w:pPr>
        <w:pStyle w:val="Ttulo4"/>
        <w:keepNext w:val="0"/>
        <w:widowControl w:val="0"/>
        <w:tabs>
          <w:tab w:val="clear" w:pos="1985"/>
          <w:tab w:val="num" w:pos="1800"/>
        </w:tabs>
        <w:spacing w:line="240" w:lineRule="auto"/>
        <w:ind w:left="1728" w:hanging="648"/>
      </w:pPr>
      <w:r>
        <w:t>O sistema verifica se os pré-requisitos para anular o afastamento são atendidos realizando o caso de uso “UCS 016 - Verificar Pré-requisitos de Afastamento”, informando o Vínculo, as informações do Motivo de afastamento temporário/definitivo, a data de início do afastamento, a data de fim do afastamento, a Justificativa do afastamento, o Turno a ser afastado, o Dependente ou Nome da pessoa vinculada ao fato, o Atestado médico e o Comunicado de acidente.</w:t>
      </w:r>
    </w:p>
    <w:p w:rsidR="00142A1A" w:rsidRDefault="00142A1A" w:rsidP="00142A1A">
      <w:pPr>
        <w:pStyle w:val="Ttulo4"/>
        <w:keepNext w:val="0"/>
        <w:widowControl w:val="0"/>
        <w:tabs>
          <w:tab w:val="clear" w:pos="1985"/>
          <w:tab w:val="num" w:pos="1800"/>
        </w:tabs>
        <w:spacing w:line="240" w:lineRule="auto"/>
        <w:ind w:left="1728" w:hanging="648"/>
      </w:pPr>
      <w:r>
        <w:t>O sistema executa o caso de uso “Atualizar informações do servidor afastado”, informando a identificação do afastamento e as informações do motivo de afastamento temporário/definitivo.</w:t>
      </w:r>
    </w:p>
    <w:p w:rsidR="00142A1A" w:rsidRDefault="00142A1A" w:rsidP="00142A1A">
      <w:pPr>
        <w:pStyle w:val="Ttulo4"/>
        <w:keepNext w:val="0"/>
        <w:widowControl w:val="0"/>
        <w:tabs>
          <w:tab w:val="clear" w:pos="1985"/>
          <w:tab w:val="num" w:pos="1800"/>
        </w:tabs>
        <w:spacing w:line="240" w:lineRule="auto"/>
        <w:ind w:left="1728" w:hanging="648"/>
      </w:pPr>
      <w:r>
        <w:t>O sistema anula o registro de “Afastamento”, inclui um registro de “Histórico de Publicação”.</w:t>
      </w:r>
    </w:p>
    <w:p w:rsidR="00142A1A" w:rsidRDefault="00142A1A" w:rsidP="00142A1A">
      <w:pPr>
        <w:pStyle w:val="Ttulo4"/>
        <w:numPr>
          <w:ilvl w:val="0"/>
          <w:numId w:val="0"/>
        </w:numPr>
        <w:ind w:left="1080"/>
      </w:pPr>
    </w:p>
    <w:p w:rsidR="00142A1A" w:rsidRDefault="00142A1A" w:rsidP="00142A1A">
      <w:pPr>
        <w:pStyle w:val="Ttulo2"/>
      </w:pPr>
      <w:bookmarkStart w:id="29" w:name="_Toc75254765"/>
      <w:r>
        <w:t>Atualizar informações do servidor afastado</w:t>
      </w:r>
      <w:bookmarkEnd w:id="29"/>
    </w:p>
    <w:p w:rsidR="00142A1A" w:rsidRDefault="00142A1A" w:rsidP="00142A1A">
      <w:pPr>
        <w:pStyle w:val="Ttulo3"/>
        <w:keepNext w:val="0"/>
        <w:widowControl w:val="0"/>
        <w:spacing w:before="120" w:line="240" w:lineRule="auto"/>
      </w:pPr>
      <w:bookmarkStart w:id="30" w:name="_Toc75254766"/>
      <w:r>
        <w:t>Fluxo Básico</w:t>
      </w:r>
      <w:bookmarkEnd w:id="30"/>
    </w:p>
    <w:p w:rsidR="00142A1A" w:rsidRDefault="00142A1A" w:rsidP="00142A1A">
      <w:pPr>
        <w:pStyle w:val="Ttulo4"/>
        <w:keepNext w:val="0"/>
        <w:widowControl w:val="0"/>
        <w:tabs>
          <w:tab w:val="clear" w:pos="1985"/>
          <w:tab w:val="num" w:pos="1800"/>
        </w:tabs>
        <w:spacing w:line="240" w:lineRule="auto"/>
        <w:ind w:left="1728" w:hanging="648"/>
      </w:pPr>
      <w:r>
        <w:t>O sistema recebe do caso de uso realizador a identificação do afastamento e as informações do motivo de afastamento temporário/definitivo.</w:t>
      </w:r>
    </w:p>
    <w:p w:rsidR="00142A1A" w:rsidRDefault="00142A1A" w:rsidP="00142A1A">
      <w:pPr>
        <w:pStyle w:val="Ttulo3"/>
        <w:keepNext w:val="0"/>
        <w:widowControl w:val="0"/>
        <w:spacing w:before="120" w:line="240" w:lineRule="auto"/>
      </w:pPr>
      <w:bookmarkStart w:id="31" w:name="_Toc75254767"/>
      <w:r>
        <w:t>Fluxo Alternativo - inclusão com o motivo de afastamento temporário</w:t>
      </w:r>
      <w:bookmarkEnd w:id="31"/>
    </w:p>
    <w:p w:rsidR="00142A1A" w:rsidRDefault="00142A1A" w:rsidP="00142A1A">
      <w:pPr>
        <w:pStyle w:val="Ttulo4"/>
        <w:keepNext w:val="0"/>
        <w:widowControl w:val="0"/>
        <w:tabs>
          <w:tab w:val="clear" w:pos="1985"/>
          <w:tab w:val="num" w:pos="1800"/>
        </w:tabs>
        <w:spacing w:line="240" w:lineRule="auto"/>
        <w:ind w:left="1728" w:hanging="648"/>
      </w:pPr>
      <w:r>
        <w:t>Caso o novo afastamento interrompe outro afastamento existente, conforme anexo “Quando o afastamento interrompe outro existente”.</w:t>
      </w:r>
    </w:p>
    <w:p w:rsidR="00142A1A" w:rsidRDefault="00142A1A" w:rsidP="00142A1A">
      <w:pPr>
        <w:pStyle w:val="Ttulo4"/>
        <w:keepNext w:val="0"/>
        <w:widowControl w:val="0"/>
        <w:numPr>
          <w:ilvl w:val="4"/>
          <w:numId w:val="17"/>
        </w:numPr>
        <w:spacing w:line="240" w:lineRule="auto"/>
      </w:pPr>
      <w:r>
        <w:t xml:space="preserve">O sistema atualiza o registro do afastamento existente, </w:t>
      </w:r>
      <w:r>
        <w:lastRenderedPageBreak/>
        <w:t>incluindo o identificador do novo afastamento, como sendo o afastamento que provocou a interrupção.</w:t>
      </w:r>
    </w:p>
    <w:p w:rsidR="00142A1A" w:rsidRDefault="00142A1A" w:rsidP="00142A1A">
      <w:pPr>
        <w:pStyle w:val="Ttulo4"/>
        <w:keepNext w:val="0"/>
        <w:widowControl w:val="0"/>
        <w:numPr>
          <w:ilvl w:val="4"/>
          <w:numId w:val="17"/>
        </w:numPr>
        <w:spacing w:line="240" w:lineRule="auto"/>
      </w:pPr>
      <w:r>
        <w:t>O sistema verifica se motivo do afastamento a ser interrompido exige ou não confirmação de retorno.</w:t>
      </w:r>
    </w:p>
    <w:p w:rsidR="00142A1A" w:rsidRDefault="00142A1A" w:rsidP="00142A1A">
      <w:pPr>
        <w:pStyle w:val="Ttulo4"/>
        <w:keepNext w:val="0"/>
        <w:widowControl w:val="0"/>
        <w:numPr>
          <w:ilvl w:val="4"/>
          <w:numId w:val="17"/>
        </w:numPr>
        <w:spacing w:line="240" w:lineRule="auto"/>
      </w:pPr>
      <w:r>
        <w:t xml:space="preserve">Caso exija confirmação de retorno, o sistema executa o caso de uso “Confirmar/alterar data de retorno do afastamento”, informando a identificação do afastamento, a data de retorno = data inicial do novo afastamento diminuindo um dia, o indicativo de retorno confirmado = verdadeiro, o indicativo de retorno indefinido = falso. </w:t>
      </w:r>
    </w:p>
    <w:p w:rsidR="00142A1A" w:rsidRDefault="00142A1A" w:rsidP="00142A1A">
      <w:pPr>
        <w:pStyle w:val="Ttulo4"/>
        <w:keepNext w:val="0"/>
        <w:widowControl w:val="0"/>
        <w:numPr>
          <w:ilvl w:val="4"/>
          <w:numId w:val="17"/>
        </w:numPr>
        <w:spacing w:line="240" w:lineRule="auto"/>
      </w:pPr>
      <w:r>
        <w:t xml:space="preserve">Caso não exija confirmação de retorno, o sistema executa o caso de uso “Confirmar/alterar data de retorno do afastamento”, informando a identificação do afastamento, a data de retorno = data inicial do novo afastamento diminuindo um dia, o indicativo de retorno confirmado = falso, o indicativo de retorno indefinido = falso. </w:t>
      </w:r>
    </w:p>
    <w:p w:rsidR="00142A1A" w:rsidRDefault="00142A1A" w:rsidP="00142A1A">
      <w:pPr>
        <w:pStyle w:val="Ttulo4"/>
        <w:keepNext w:val="0"/>
        <w:widowControl w:val="0"/>
        <w:tabs>
          <w:tab w:val="clear" w:pos="1985"/>
          <w:tab w:val="num" w:pos="1800"/>
        </w:tabs>
        <w:spacing w:line="240" w:lineRule="auto"/>
        <w:ind w:left="1728" w:hanging="648"/>
      </w:pPr>
      <w:r>
        <w:t>Caso o “Motivo de afastamento temporário” determine que haja um limite de dias exigido entre a data de início do afastamento e a data de retorno confirmada de outro afastamento com Motivo de afastamento temporário conforme o conceito “Carências exigidas”:</w:t>
      </w:r>
    </w:p>
    <w:p w:rsidR="00142A1A" w:rsidRDefault="00142A1A" w:rsidP="00142A1A">
      <w:pPr>
        <w:pStyle w:val="Ttulo4"/>
        <w:keepNext w:val="0"/>
        <w:widowControl w:val="0"/>
        <w:numPr>
          <w:ilvl w:val="4"/>
          <w:numId w:val="17"/>
        </w:numPr>
        <w:spacing w:line="240" w:lineRule="auto"/>
      </w:pPr>
      <w:r>
        <w:t>O sistema inclui os “Afastamentos exigidos pela carência” que permitiram a inclusão do mesmo.</w:t>
      </w:r>
    </w:p>
    <w:p w:rsidR="00142A1A" w:rsidRDefault="00142A1A" w:rsidP="00142A1A">
      <w:pPr>
        <w:pStyle w:val="Ttulo4"/>
        <w:keepNext w:val="0"/>
        <w:widowControl w:val="0"/>
        <w:tabs>
          <w:tab w:val="clear" w:pos="1985"/>
          <w:tab w:val="num" w:pos="1800"/>
        </w:tabs>
        <w:spacing w:line="240" w:lineRule="auto"/>
        <w:ind w:left="1728" w:hanging="648"/>
      </w:pPr>
      <w:r>
        <w:t>Caso quantidade máxima permitida no período estipulado (soma das quantidades de dias afastados do servidor no respectivo motivo, no período ou no último lançamento) foi ultrapassada.</w:t>
      </w:r>
    </w:p>
    <w:p w:rsidR="00142A1A" w:rsidRDefault="00142A1A" w:rsidP="00142A1A">
      <w:pPr>
        <w:pStyle w:val="Ttulo4"/>
        <w:keepNext w:val="0"/>
        <w:widowControl w:val="0"/>
        <w:numPr>
          <w:ilvl w:val="4"/>
          <w:numId w:val="17"/>
        </w:numPr>
        <w:spacing w:line="240" w:lineRule="auto"/>
      </w:pPr>
      <w:r>
        <w:t>O sistema verifica se existe um novo motivo de afastamento a ser gerado após a quantidade máxima de dias permitida no período. Caso exista:</w:t>
      </w:r>
    </w:p>
    <w:p w:rsidR="00142A1A" w:rsidRDefault="00142A1A" w:rsidP="00142A1A">
      <w:pPr>
        <w:pStyle w:val="Ttulo4"/>
        <w:keepNext w:val="0"/>
        <w:widowControl w:val="0"/>
        <w:numPr>
          <w:ilvl w:val="5"/>
          <w:numId w:val="17"/>
        </w:numPr>
        <w:spacing w:line="240" w:lineRule="auto"/>
      </w:pPr>
      <w:r>
        <w:t>O sistema gera um novo histórico de afastamento executando o caso de uso “Gerar afastamento”, informando o Vínculo, o novo motivo de afastamento, a data inicial igual à data que ocasionou a interrupção do motivo existente (somando mais um dia), a data final igual à data inicial mais a quantidade de dias afastados, a identificação do afastamento gerador.</w:t>
      </w:r>
    </w:p>
    <w:p w:rsidR="00142A1A" w:rsidRDefault="00142A1A" w:rsidP="00142A1A">
      <w:pPr>
        <w:pStyle w:val="Ttulo4"/>
        <w:keepNext w:val="0"/>
        <w:widowControl w:val="0"/>
        <w:numPr>
          <w:ilvl w:val="5"/>
          <w:numId w:val="17"/>
        </w:numPr>
        <w:spacing w:line="240" w:lineRule="auto"/>
      </w:pPr>
      <w:r>
        <w:t>O sistema verifica se motivo do afastamento a recebido exige ou não confirmação de retorno.</w:t>
      </w:r>
    </w:p>
    <w:p w:rsidR="00142A1A" w:rsidRDefault="00142A1A" w:rsidP="00142A1A">
      <w:pPr>
        <w:pStyle w:val="Ttulo4"/>
        <w:keepNext w:val="0"/>
        <w:widowControl w:val="0"/>
        <w:numPr>
          <w:ilvl w:val="5"/>
          <w:numId w:val="17"/>
        </w:numPr>
        <w:spacing w:line="240" w:lineRule="auto"/>
      </w:pPr>
      <w:r>
        <w:t xml:space="preserve">Caso exija confirmação de retorno, o sistema executa o caso de uso “Confirmar/alterar data de retorno do afastamento”, informando a identificação do afastamento, a data de retorno = data inicial do novo afastamento diminuindo um dia, o indicativo de retorno confirmado = verdadeiro, o indicativo de </w:t>
      </w:r>
      <w:r>
        <w:lastRenderedPageBreak/>
        <w:t xml:space="preserve">retorno indefinido = falso. </w:t>
      </w:r>
    </w:p>
    <w:p w:rsidR="00142A1A" w:rsidRDefault="00142A1A" w:rsidP="00142A1A">
      <w:pPr>
        <w:pStyle w:val="Ttulo4"/>
        <w:keepNext w:val="0"/>
        <w:widowControl w:val="0"/>
        <w:numPr>
          <w:ilvl w:val="5"/>
          <w:numId w:val="17"/>
        </w:numPr>
        <w:spacing w:line="240" w:lineRule="auto"/>
      </w:pPr>
      <w:r>
        <w:t>Caso não exija confirmação de retorno, o sistema executa o caso de uso “Confirmar/alterar data de retorno do afastamento”, informando a identificação do afastamento, a data de retorno = data inicial do novo afastamento diminuindo um dia, o indicativo de retorno confirmado = falso, o indicativo de retorno indefinido = falso.</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de afastamento temporário” seja relativo à </w:t>
      </w:r>
      <w:r>
        <w:rPr>
          <w:i/>
          <w:iCs/>
        </w:rPr>
        <w:t>pessoa</w:t>
      </w:r>
      <w:r>
        <w:t xml:space="preserve"> e determinar </w:t>
      </w:r>
      <w:r>
        <w:rPr>
          <w:i/>
          <w:iCs/>
        </w:rPr>
        <w:t>suspender a autorização de acesso ao sistema</w:t>
      </w:r>
      <w:r>
        <w:t>, o sistema deve suspender todas as “Autorizações de acesso” (vide anexo “Suspender as Autorizações de acesso”), colocando a situação do acesso como suspensas, a data de início do afastamento como a data da situação e identificando o afastamento que gerou a suspensão.</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de afastamento temporário” seja relativo ao </w:t>
      </w:r>
      <w:r>
        <w:rPr>
          <w:i/>
          <w:iCs/>
        </w:rPr>
        <w:t>vínculo</w:t>
      </w:r>
      <w:r>
        <w:t xml:space="preserve"> e determinar </w:t>
      </w:r>
      <w:r>
        <w:rPr>
          <w:i/>
          <w:iCs/>
        </w:rPr>
        <w:t>suspender a autorização de acesso ao sistema</w:t>
      </w:r>
      <w:r>
        <w:t>, o sistema deve suspender a “Autorização de acesso” (vide anexo “Suspender as Autorizações de acesso”), colocando a situação de acesso como suspensa, a data de início do afastamento como a data da situação e identificando o afastamento que gerou a suspensão.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informado não seja retroativo e a data fim do afastamento não é nula, o sistema verifica se existe “Afastamento” com “Motivo de afastamento temporário” </w:t>
      </w:r>
      <w:r>
        <w:rPr>
          <w:i/>
          <w:iCs/>
        </w:rPr>
        <w:t xml:space="preserve">relacionado </w:t>
      </w:r>
      <w:proofErr w:type="gramStart"/>
      <w:r>
        <w:rPr>
          <w:i/>
          <w:iCs/>
        </w:rPr>
        <w:t>à</w:t>
      </w:r>
      <w:proofErr w:type="gramEnd"/>
      <w:r>
        <w:rPr>
          <w:i/>
          <w:iCs/>
        </w:rPr>
        <w:t xml:space="preserve"> férias</w:t>
      </w:r>
      <w:r>
        <w:t xml:space="preserve"> e que o período deste afastamento não tenha iniciado para o servidor em questão. Se existir, o sistema também verifica se o período do afastamento em questão é concomitante com o período do afastamento encontrado.  Em caso afirmativo, o</w:t>
      </w:r>
      <w:r>
        <w:br/>
        <w:t xml:space="preserve">sistema suspende o período de gozo das férias do servidor, realizando o caso de uso “UCS 074 - Ajustar Férias” </w:t>
      </w:r>
      <w:r>
        <w:rPr>
          <w:highlight w:val="green"/>
        </w:rPr>
        <w:t>(pendente – será feito no módulo de Férias)</w:t>
      </w:r>
      <w:r>
        <w:t>, informando o Vínculo do servidor em questão, a data inicial e final e o motivo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não seja retroativo e a </w:t>
      </w:r>
      <w:r>
        <w:br/>
        <w:t xml:space="preserve">data fim do afastamento não é nula, o sistema verifica se existe “Afastamento” com “Motivo de afastamento temporário” </w:t>
      </w:r>
      <w:r>
        <w:rPr>
          <w:i/>
          <w:iCs/>
        </w:rPr>
        <w:t xml:space="preserve">relacionado </w:t>
      </w:r>
      <w:proofErr w:type="gramStart"/>
      <w:r>
        <w:rPr>
          <w:i/>
          <w:iCs/>
        </w:rPr>
        <w:t>à</w:t>
      </w:r>
      <w:proofErr w:type="gramEnd"/>
      <w:r>
        <w:rPr>
          <w:i/>
          <w:iCs/>
        </w:rPr>
        <w:t xml:space="preserve"> férias</w:t>
      </w:r>
      <w:r>
        <w:t xml:space="preserve"> e que o período deste afastamento já tenha iniciado para o servidor em questão. Se existir, o sistema também verifica que o período do afastamento em questão é concomitante com o período do afastamento encontrado. Em caso afirmativo, o sistema interrompe o período de gozo das férias do servidor, realizando o caso de uso “UCS 074 – Ajustar Férias” </w:t>
      </w:r>
      <w:r>
        <w:rPr>
          <w:highlight w:val="green"/>
        </w:rPr>
        <w:t>(pendente – será feito no módulo de Férias</w:t>
      </w:r>
      <w:r>
        <w:t xml:space="preserve">), informando o vínculo do servidor em questão, a </w:t>
      </w:r>
      <w:r>
        <w:rPr>
          <w:highlight w:val="cyan"/>
        </w:rPr>
        <w:t>data inicial</w:t>
      </w:r>
      <w:r>
        <w:t xml:space="preserve"> e final e o motivo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não seja retroativo e a data fim do </w:t>
      </w:r>
      <w:r>
        <w:lastRenderedPageBreak/>
        <w:t xml:space="preserve">afastamento não é nula, o sistema verifica se existe “Afastamento” com “Motivo de afastamento temporário” </w:t>
      </w:r>
      <w:r>
        <w:rPr>
          <w:i/>
          <w:iCs/>
        </w:rPr>
        <w:t>relacionado à licença prêmio</w:t>
      </w:r>
      <w:r>
        <w:t xml:space="preserve"> e que o período deste afastamento não tenha iniciado para o servidor em questão. Se existir, o sistema também verifica que o período do afastamento em questão é concomitante com o período do afastamento encontrado. Em caso afirmativo, o sistema suspende o período de gozo da licença prêmio do servidor, realizando o caso de uso “Suspender Licença Prêmio” </w:t>
      </w:r>
      <w:r>
        <w:rPr>
          <w:highlight w:val="green"/>
        </w:rPr>
        <w:t>(pendente – será feito no módulo de Licença prêmio)</w:t>
      </w:r>
      <w:r>
        <w:t>, informando a Licença prêmio (vide anexo “Localizar licença prêmio”) e a data da suspensão.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não é retroativo e a data fim do afastamento não é nula, o sistema verifica se existe “Afastamento” com “Motivo de afastamento temporário” </w:t>
      </w:r>
      <w:r>
        <w:rPr>
          <w:i/>
          <w:iCs/>
        </w:rPr>
        <w:t>relacionado à licença prêmio</w:t>
      </w:r>
      <w:r>
        <w:t xml:space="preserve"> e que o período deste afastamento já tenha iniciado, para o servidor em questão. Se existir, o sistema também verifica que o período do afastamento em questão é concomitante com o período do afastamento encontrado. Em caso afirmativo, o sistema interrompe o período de gozo da licença prêmio do servidor, realizando o caso de uso “Interromper Licença Prêmio” </w:t>
      </w:r>
      <w:r>
        <w:rPr>
          <w:highlight w:val="green"/>
        </w:rPr>
        <w:t>(pendente – será feito no módulo de Licença prêmio)</w:t>
      </w:r>
      <w:r>
        <w:t xml:space="preserve">, informando a licença prêmio (vide anexo “Localizar licença prêmio”) e a </w:t>
      </w:r>
      <w:r>
        <w:rPr>
          <w:highlight w:val="cyan"/>
        </w:rPr>
        <w:t>data da interrupção</w:t>
      </w:r>
      <w:r>
        <w:t>.</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não seja retroativo e a data fim do afastamento não é nula, o sistema verifica se existe “Afastamento” com “Motivo de afastamento temporário” </w:t>
      </w:r>
      <w:r>
        <w:rPr>
          <w:i/>
          <w:iCs/>
        </w:rPr>
        <w:t>relacionado a prêmio assiduidade</w:t>
      </w:r>
      <w:r>
        <w:t xml:space="preserve"> e que o período deste afastamento não tenha iniciado para o servidor em questão. Se existir, o sistema também verifica que o período do afastamento em questão é concomitante com o período do afastamento encontrado. Em caso afirmativo, o sistema suspende o período de gozo do prêmio assiduidade do servidor, realizando o caso de uso “Suspender Licença Prêmio” </w:t>
      </w:r>
      <w:r>
        <w:rPr>
          <w:highlight w:val="green"/>
        </w:rPr>
        <w:t>(pendente – será feito no módulo de Licença prêmio)</w:t>
      </w:r>
      <w:r>
        <w:t>, informando a Licença prêmio (vide anexo “Localizar prêmio assiduidade”) e a data da suspensão.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não é retroativo e a data fim do afastamento não é nula, o sistema verifica se existe “Afastamento” com “Motivo de afastamento temporário” </w:t>
      </w:r>
      <w:r>
        <w:rPr>
          <w:i/>
          <w:iCs/>
        </w:rPr>
        <w:t>relacionado a prêmio assiduidade</w:t>
      </w:r>
      <w:r>
        <w:t xml:space="preserve"> e que o período deste afastamento já tenha iniciado, para o servidor em questão. Se existir, o sistema também verifica que o período do afastamento em questão é concomitante com o período do afastamento encontrado. Em caso afirmativo, o sistema interrompe o período de gozo do prêmio assiduidade do servidor, realizando o caso de uso “Interromper Licença </w:t>
      </w:r>
      <w:r>
        <w:lastRenderedPageBreak/>
        <w:t xml:space="preserve">Prêmio” </w:t>
      </w:r>
      <w:r>
        <w:rPr>
          <w:highlight w:val="green"/>
        </w:rPr>
        <w:t>(pendente – será feito no módulo de Licença prêmio)</w:t>
      </w:r>
      <w:r>
        <w:t xml:space="preserve">, informando a licença prêmio (vide anexo “Localizar prêmio assiduidade”) e a </w:t>
      </w:r>
      <w:r>
        <w:rPr>
          <w:highlight w:val="cyan"/>
        </w:rPr>
        <w:t>data da interrupção</w:t>
      </w:r>
      <w:r>
        <w:t>.</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não seja retroativo e o “Motivo de afastamento temporário” permite </w:t>
      </w:r>
      <w:r>
        <w:rPr>
          <w:i/>
          <w:iCs/>
        </w:rPr>
        <w:t xml:space="preserve">prorrogar o período de trânsito na movimentação </w:t>
      </w:r>
      <w:r>
        <w:t xml:space="preserve">e a data de retorno do afastamento não é nula. </w:t>
      </w:r>
      <w:r>
        <w:br/>
        <w:t xml:space="preserve">O sistema verifica se o servidor não se apresentou no destino no local da “Movimentação”. Para isto recupera as Relações de vínculo de cargo efetivo e cargo comissionado ativas e vigentes (no período do afastamento) do Vínculo afastado e localiza as “Movimentações” das Relações de vínculo recuperadas onde a data da apresentação é nula. Caso localize alguma Movimentação, o sistema prorroga o período de trânsito atualizando o </w:t>
      </w:r>
      <w:r>
        <w:rPr>
          <w:i/>
          <w:iCs/>
        </w:rPr>
        <w:t>tempo de trânsito</w:t>
      </w:r>
      <w:r>
        <w:t xml:space="preserve"> da Movimentação acrescentando o número de dias do afastamento e identifica 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não seja retroativo e o “Motivo de afastamento temporário” permite </w:t>
      </w:r>
      <w:r>
        <w:rPr>
          <w:i/>
          <w:iCs/>
        </w:rPr>
        <w:t xml:space="preserve">prorrogar o contrato até a data fim do afastamento </w:t>
      </w:r>
      <w:r>
        <w:t xml:space="preserve">e a data final do afastamento for maior que a data fim do vínculo, o sistema verifica se o Vínculo afastado possui “Relação de vínculo” </w:t>
      </w:r>
      <w:r>
        <w:rPr>
          <w:i/>
          <w:iCs/>
        </w:rPr>
        <w:t>principal</w:t>
      </w:r>
      <w:r>
        <w:t xml:space="preserve"> de Cargo efetivo com Relação de trabalho igual </w:t>
      </w:r>
      <w:proofErr w:type="gramStart"/>
      <w:r>
        <w:t>a</w:t>
      </w:r>
      <w:proofErr w:type="gramEnd"/>
      <w:r>
        <w:t xml:space="preserve"> ACT onde a data final desta relação de vínculo esteja no período afastamento. Se existir:</w:t>
      </w:r>
    </w:p>
    <w:p w:rsidR="00142A1A" w:rsidRDefault="00142A1A" w:rsidP="00142A1A">
      <w:pPr>
        <w:pStyle w:val="Ttulo4"/>
        <w:keepNext w:val="0"/>
        <w:widowControl w:val="0"/>
        <w:numPr>
          <w:ilvl w:val="4"/>
          <w:numId w:val="17"/>
        </w:numPr>
        <w:spacing w:line="240" w:lineRule="auto"/>
      </w:pPr>
      <w:r>
        <w:t>O sistema executa o caso de uso "Verificar regras de acumulação de vínculo", informando a Pessoa do Vínculo afastado. E também prorroga a data fim do “Vínculo” e a data fim da “Relação de vínculo” encontrada com a data fim do afastamento.</w:t>
      </w:r>
    </w:p>
    <w:p w:rsidR="00142A1A" w:rsidRDefault="00142A1A" w:rsidP="00142A1A">
      <w:pPr>
        <w:pStyle w:val="Ttulo4"/>
        <w:keepNext w:val="0"/>
        <w:widowControl w:val="0"/>
        <w:numPr>
          <w:ilvl w:val="4"/>
          <w:numId w:val="17"/>
        </w:numPr>
        <w:spacing w:line="240" w:lineRule="auto"/>
      </w:pPr>
      <w:r>
        <w:t xml:space="preserve">O sistema prorroga a data fim dos conceitos “Carga </w:t>
      </w:r>
      <w:proofErr w:type="gramStart"/>
      <w:r>
        <w:t>horária</w:t>
      </w:r>
      <w:proofErr w:type="gramEnd"/>
      <w:r>
        <w:t>”, “Local de trabalho”, “</w:t>
      </w:r>
      <w:proofErr w:type="spellStart"/>
      <w:r>
        <w:t>Enturmação</w:t>
      </w:r>
      <w:proofErr w:type="spellEnd"/>
      <w:r>
        <w:t>” e “Jornada de trabalho” inerentes à “Relação de vínculo” encontrada, com a data fim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não seja retroativo e o “Motivo de afastamento temporário” tem o parâmetro </w:t>
      </w:r>
      <w:r>
        <w:rPr>
          <w:i/>
          <w:iCs/>
        </w:rPr>
        <w:t xml:space="preserve">Tempo em que a data fim do contrato deve ser </w:t>
      </w:r>
      <w:proofErr w:type="gramStart"/>
      <w:r>
        <w:rPr>
          <w:i/>
          <w:iCs/>
        </w:rPr>
        <w:t>prorrogada (em dias)</w:t>
      </w:r>
      <w:r>
        <w:t xml:space="preserve"> não nulo</w:t>
      </w:r>
      <w:proofErr w:type="gramEnd"/>
      <w:r>
        <w:t xml:space="preserve"> e a data final do afastamento for maior que a data fim do vínculo, o sistema verifica se o Vínculo afastado possui “Relação de vínculo” </w:t>
      </w:r>
      <w:r>
        <w:rPr>
          <w:i/>
          <w:iCs/>
        </w:rPr>
        <w:t>principal</w:t>
      </w:r>
      <w:r>
        <w:t xml:space="preserve"> de Cargo efetivo com Relação de trabalho = ACT onde a data final desta relação de vínculo esteja no período do afastamento. Se existir:</w:t>
      </w:r>
    </w:p>
    <w:p w:rsidR="00142A1A" w:rsidRDefault="00142A1A" w:rsidP="00142A1A">
      <w:pPr>
        <w:pStyle w:val="Ttulo4"/>
        <w:keepNext w:val="0"/>
        <w:widowControl w:val="0"/>
        <w:numPr>
          <w:ilvl w:val="4"/>
          <w:numId w:val="17"/>
        </w:numPr>
        <w:spacing w:line="240" w:lineRule="auto"/>
      </w:pPr>
      <w:r>
        <w:t xml:space="preserve">O sistema executa o caso de uso "Verificar regras de acumulação de vínculo", informando a Pessoa do Vínculo afastado, a Relação de vínculo encontrada, a carga horária (aquela da Relação de vínculo encontrada) e o órgão do vínculo afastado. E também prorroga a data fim do “Vínculo” e da “Relação de vínculo” encontrada até quantidade de dias definida no “Motivo de afastamento </w:t>
      </w:r>
      <w:r>
        <w:lastRenderedPageBreak/>
        <w:t xml:space="preserve">temporário”. </w:t>
      </w:r>
    </w:p>
    <w:p w:rsidR="00142A1A" w:rsidRDefault="00142A1A" w:rsidP="00142A1A">
      <w:pPr>
        <w:pStyle w:val="Ttulo4"/>
        <w:keepNext w:val="0"/>
        <w:widowControl w:val="0"/>
        <w:numPr>
          <w:ilvl w:val="4"/>
          <w:numId w:val="17"/>
        </w:numPr>
        <w:spacing w:line="240" w:lineRule="auto"/>
      </w:pPr>
      <w:r>
        <w:t xml:space="preserve">O sistema prorroga a data fim dos conceitos “Carga </w:t>
      </w:r>
      <w:proofErr w:type="gramStart"/>
      <w:r>
        <w:t>horária</w:t>
      </w:r>
      <w:proofErr w:type="gramEnd"/>
      <w:r>
        <w:t>”, “Local de trabalho”, “</w:t>
      </w:r>
      <w:proofErr w:type="spellStart"/>
      <w:r>
        <w:t>Enturmação</w:t>
      </w:r>
      <w:proofErr w:type="spellEnd"/>
      <w:r>
        <w:t>” e “Jornada de trabalho” inerentes à “Relação de vínculo” encontrada, com a data fim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não seja retroativo e o “Motivo de afastamento temporário” </w:t>
      </w:r>
      <w:r>
        <w:rPr>
          <w:i/>
          <w:iCs/>
        </w:rPr>
        <w:t>permite cancelar as inscrições no plano de saúde</w:t>
      </w:r>
      <w:r>
        <w:t xml:space="preserve">, o sistema cancela as inscrições vigentes do titular e seus dependentes/agregados no plano de saúde apenas caso o vínculo afastado seja o vínculo mais antigo (vide anexo “Localizar o vínculo mais antigo da Pessoa”), realizando o caso de uso “Cancelar inscrição do plano de saúde”, informando a Pessoa, </w:t>
      </w:r>
      <w:r>
        <w:rPr>
          <w:highlight w:val="cyan"/>
        </w:rPr>
        <w:t>a data inicial</w:t>
      </w:r>
      <w:r>
        <w:t xml:space="preserve">, a data final do afastamento e o motivo = </w:t>
      </w:r>
      <w:r>
        <w:rPr>
          <w:i/>
          <w:iCs/>
        </w:rPr>
        <w:t>afastamento temporário sem remuneração</w:t>
      </w:r>
      <w:r>
        <w:t>.</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não seja retroativo e o “Motivo de afastamento temporário” </w:t>
      </w:r>
      <w:r>
        <w:rPr>
          <w:i/>
          <w:iCs/>
        </w:rPr>
        <w:t>permite cancelar o pedido de vale transporte</w:t>
      </w:r>
      <w:r>
        <w:t xml:space="preserve">, o sistema cancela o pedido de vale transporte, realizando o caso de uso “Cancelar pedido de vale transporte”, informando o Vínculo, </w:t>
      </w:r>
      <w:r>
        <w:rPr>
          <w:highlight w:val="cyan"/>
        </w:rPr>
        <w:t>a data inicial do afastamento</w:t>
      </w:r>
      <w:r>
        <w:t xml:space="preserve">, a data final do afastamento e o tipo de cancelamento = </w:t>
      </w:r>
      <w:r>
        <w:rPr>
          <w:i/>
          <w:iCs/>
        </w:rPr>
        <w:t xml:space="preserve">Em decorrência de afastamento temporário </w:t>
      </w:r>
      <w:r>
        <w:rPr>
          <w:highlight w:val="green"/>
        </w:rPr>
        <w:t>(pendente – será feito no módulo Vale transporte)</w:t>
      </w:r>
      <w:r>
        <w:t>.</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não seja retroativo e o “Motivo de afastamento temporário” </w:t>
      </w:r>
      <w:r>
        <w:rPr>
          <w:i/>
          <w:iCs/>
        </w:rPr>
        <w:t xml:space="preserve">determina o afastamento parcial das </w:t>
      </w:r>
      <w:proofErr w:type="spellStart"/>
      <w:r>
        <w:rPr>
          <w:i/>
          <w:iCs/>
        </w:rPr>
        <w:t>enturmações</w:t>
      </w:r>
      <w:proofErr w:type="spellEnd"/>
      <w:r>
        <w:t>, o sistema afasta o servidor de um turno. Para isto o sistema recupera as Relações de vínculo de cargo efetivo do vínculo ativas (não anuladas) e vigentes (no período do afastamento).</w:t>
      </w:r>
    </w:p>
    <w:p w:rsidR="00142A1A" w:rsidRDefault="00142A1A" w:rsidP="00142A1A">
      <w:pPr>
        <w:pStyle w:val="Ttulo4"/>
        <w:keepNext w:val="0"/>
        <w:widowControl w:val="0"/>
        <w:numPr>
          <w:ilvl w:val="4"/>
          <w:numId w:val="17"/>
        </w:numPr>
        <w:spacing w:line="240" w:lineRule="auto"/>
      </w:pPr>
      <w:r>
        <w:t xml:space="preserve">Para cada Relação de vínculo de cargo efetivo recuperada: </w:t>
      </w:r>
    </w:p>
    <w:p w:rsidR="00142A1A" w:rsidRDefault="00142A1A" w:rsidP="00142A1A">
      <w:pPr>
        <w:pStyle w:val="Ttulo4"/>
        <w:keepNext w:val="0"/>
        <w:widowControl w:val="0"/>
        <w:numPr>
          <w:ilvl w:val="5"/>
          <w:numId w:val="17"/>
        </w:numPr>
        <w:spacing w:line="240" w:lineRule="auto"/>
      </w:pPr>
      <w:r>
        <w:t xml:space="preserve">O sistema executa o caso de uso “Gerar afastamento das </w:t>
      </w:r>
      <w:proofErr w:type="spellStart"/>
      <w:r>
        <w:t>enturmações</w:t>
      </w:r>
      <w:proofErr w:type="spellEnd"/>
      <w:r>
        <w:t>”, informando a “Relação de vínculo de cargo efetivo” recuperada, a data de início, a data de fim, o tipo de afastamento = apenas um turno e o “Turno” recebido.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não seja retroativo e o “Motivo de afastamento temporário” determine que </w:t>
      </w:r>
      <w:proofErr w:type="gramStart"/>
      <w:r>
        <w:t>deve</w:t>
      </w:r>
      <w:proofErr w:type="gramEnd"/>
      <w:r>
        <w:t xml:space="preserve"> </w:t>
      </w:r>
      <w:r>
        <w:rPr>
          <w:i/>
          <w:iCs/>
        </w:rPr>
        <w:t>retirar o servidor da escala</w:t>
      </w:r>
      <w:r>
        <w:t xml:space="preserve">, o sistema encerra todas as Escalas de serviço ativas (não anuladas), vigentes (no período do afastamento) do servidor com a </w:t>
      </w:r>
      <w:r>
        <w:rPr>
          <w:highlight w:val="cyan"/>
        </w:rPr>
        <w:t>data de início do afastamento</w:t>
      </w:r>
      <w:r>
        <w:t>.</w:t>
      </w:r>
    </w:p>
    <w:p w:rsidR="00142A1A" w:rsidRDefault="00142A1A" w:rsidP="00142A1A">
      <w:pPr>
        <w:pStyle w:val="Ttulo3"/>
        <w:keepNext w:val="0"/>
        <w:widowControl w:val="0"/>
        <w:spacing w:before="120" w:line="240" w:lineRule="auto"/>
      </w:pPr>
      <w:bookmarkStart w:id="32" w:name="_Toc75254768"/>
      <w:r>
        <w:t>Fluxo Alternativo - inclusão com motivo de afastamento definitivo</w:t>
      </w:r>
      <w:bookmarkEnd w:id="32"/>
    </w:p>
    <w:p w:rsidR="00142A1A" w:rsidRDefault="00142A1A" w:rsidP="00142A1A">
      <w:pPr>
        <w:pStyle w:val="Ttulo4"/>
        <w:keepNext w:val="0"/>
        <w:widowControl w:val="0"/>
        <w:tabs>
          <w:tab w:val="clear" w:pos="1985"/>
          <w:tab w:val="num" w:pos="1800"/>
        </w:tabs>
        <w:spacing w:line="240" w:lineRule="auto"/>
        <w:ind w:left="1728" w:hanging="648"/>
      </w:pPr>
      <w:r>
        <w:t xml:space="preserve">Caso o “Motivo de afastamento temporário” determine que haja um limite de dias exigido entre a data de início do afastamento e a data de retorno confirmada de outro afastamento com Motivo de afastamento temporário conforme </w:t>
      </w:r>
      <w:r>
        <w:lastRenderedPageBreak/>
        <w:t>o conceito “Carências exigidas”:</w:t>
      </w:r>
    </w:p>
    <w:p w:rsidR="00142A1A" w:rsidRDefault="00142A1A" w:rsidP="00142A1A">
      <w:pPr>
        <w:pStyle w:val="Ttulo4"/>
        <w:keepNext w:val="0"/>
        <w:widowControl w:val="0"/>
        <w:numPr>
          <w:ilvl w:val="4"/>
          <w:numId w:val="17"/>
        </w:numPr>
        <w:spacing w:line="240" w:lineRule="auto"/>
      </w:pPr>
      <w:r>
        <w:t>O sistema inclui os “Afastamentos exigidos pela carência” que permitiram a inclusão do mesmo.</w:t>
      </w:r>
    </w:p>
    <w:p w:rsidR="00142A1A" w:rsidRDefault="00142A1A" w:rsidP="00142A1A">
      <w:pPr>
        <w:pStyle w:val="Ttulo4"/>
        <w:keepNext w:val="0"/>
        <w:widowControl w:val="0"/>
        <w:tabs>
          <w:tab w:val="clear" w:pos="1985"/>
          <w:tab w:val="num" w:pos="1800"/>
        </w:tabs>
        <w:spacing w:line="240" w:lineRule="auto"/>
        <w:ind w:left="1728" w:hanging="648"/>
      </w:pPr>
      <w:r>
        <w:t xml:space="preserve">Caso exista outro “Afastamento” com “Motivo de afastamento definitivo” futuro (com data inicial posterior à data inicial do afastamento recebido) e não anulado, e o “Motivo de afastamento definitivo” informado indica que pode </w:t>
      </w:r>
      <w:r>
        <w:rPr>
          <w:i/>
          <w:iCs/>
        </w:rPr>
        <w:t>cessar o afastamento definitivo vigente</w:t>
      </w:r>
      <w:r>
        <w:t>, o sistema realiza o caso de uso “Anular Afastamento” informando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O sistema recupera a “Relação de vínculo” </w:t>
      </w:r>
      <w:r>
        <w:rPr>
          <w:i/>
          <w:iCs/>
        </w:rPr>
        <w:t xml:space="preserve">principal, </w:t>
      </w:r>
      <w:r>
        <w:t>ativa (não anulada) e vigente (no período do afastamento)</w:t>
      </w:r>
      <w:r>
        <w:rPr>
          <w:i/>
          <w:iCs/>
        </w:rPr>
        <w:t>;</w:t>
      </w:r>
    </w:p>
    <w:p w:rsidR="00142A1A" w:rsidRDefault="00142A1A" w:rsidP="00142A1A">
      <w:pPr>
        <w:pStyle w:val="Ttulo4"/>
        <w:keepNext w:val="0"/>
        <w:widowControl w:val="0"/>
        <w:tabs>
          <w:tab w:val="clear" w:pos="1985"/>
          <w:tab w:val="num" w:pos="1800"/>
        </w:tabs>
        <w:spacing w:line="240" w:lineRule="auto"/>
        <w:ind w:left="1728" w:hanging="648"/>
      </w:pPr>
      <w:r>
        <w:t xml:space="preserve">O sistema recupera todos os “Locais de trabalho” inerentes à “Relação de vínculo” </w:t>
      </w:r>
      <w:r>
        <w:rPr>
          <w:i/>
          <w:iCs/>
        </w:rPr>
        <w:t>principal</w:t>
      </w:r>
      <w:r>
        <w:t xml:space="preserve">; </w:t>
      </w:r>
    </w:p>
    <w:p w:rsidR="00142A1A" w:rsidRDefault="00142A1A" w:rsidP="00142A1A">
      <w:pPr>
        <w:pStyle w:val="Ttulo4"/>
        <w:keepNext w:val="0"/>
        <w:widowControl w:val="0"/>
        <w:tabs>
          <w:tab w:val="clear" w:pos="1985"/>
          <w:tab w:val="num" w:pos="1800"/>
        </w:tabs>
        <w:spacing w:line="240" w:lineRule="auto"/>
        <w:ind w:left="1728" w:hanging="648"/>
      </w:pPr>
      <w:r>
        <w:t>Para cada Local de trabalho:</w:t>
      </w:r>
    </w:p>
    <w:p w:rsidR="00142A1A" w:rsidRDefault="00142A1A" w:rsidP="00142A1A">
      <w:pPr>
        <w:pStyle w:val="Ttulo4"/>
        <w:keepNext w:val="0"/>
        <w:widowControl w:val="0"/>
        <w:numPr>
          <w:ilvl w:val="4"/>
          <w:numId w:val="17"/>
        </w:numPr>
        <w:spacing w:line="240" w:lineRule="auto"/>
      </w:pPr>
      <w:r>
        <w:t xml:space="preserve">O sistema realiza o caso de uso “Atualizar Quadro de Vagas”, informando o Vínculo, Indicativo se a matrícula está sendo </w:t>
      </w:r>
      <w:proofErr w:type="gramStart"/>
      <w:r>
        <w:t>admitida neste momento = falso, tipo da Relação de vínculo recuperada (cargo efetivo, cargo comissionado, função de chefia ou bolsista)</w:t>
      </w:r>
      <w:proofErr w:type="gramEnd"/>
      <w:r>
        <w:t xml:space="preserve">, Relação de trabalho, carreira e item de carreira (quando cargo efetivo), Relação de trabalho (quando bolsista), Grupo ocupacional e cargo comissionado (quando cargo comissionado), Função de chefia (quando função de chefia), Unidade organizacional do Local de trabalho recuperado, Tipo de ocupação em relação à unidade organizacional (lotado, não lotado ou atribuição de exercício), Indicativo se perdeu a lotação = falso, Número de vagas = 1, Data do evento = </w:t>
      </w:r>
      <w:r>
        <w:rPr>
          <w:highlight w:val="cyan"/>
        </w:rPr>
        <w:t>data inicial do afastamento</w:t>
      </w:r>
      <w:r>
        <w:t>, Tipo de atualização = Liberação de vagas.</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de afastamento definitivo” determine que deva </w:t>
      </w:r>
      <w:r>
        <w:rPr>
          <w:i/>
          <w:iCs/>
        </w:rPr>
        <w:t>cessar automaticamente todas as relações de vínculo secundárias</w:t>
      </w:r>
      <w:r>
        <w:t xml:space="preserve"> o sistema:</w:t>
      </w:r>
    </w:p>
    <w:p w:rsidR="00142A1A" w:rsidRDefault="00142A1A" w:rsidP="00142A1A">
      <w:pPr>
        <w:pStyle w:val="Ttulo4"/>
        <w:keepNext w:val="0"/>
        <w:widowControl w:val="0"/>
        <w:numPr>
          <w:ilvl w:val="4"/>
          <w:numId w:val="17"/>
        </w:numPr>
        <w:spacing w:line="240" w:lineRule="auto"/>
      </w:pPr>
      <w:r>
        <w:t>Recupera as “Relações de vínculo” secundárias (aquelas que não sejam a principal) ativas (não anuladas) e vigentes (no período do afastamento);</w:t>
      </w:r>
    </w:p>
    <w:p w:rsidR="00142A1A" w:rsidRDefault="00142A1A" w:rsidP="00142A1A">
      <w:pPr>
        <w:pStyle w:val="Ttulo4"/>
        <w:keepNext w:val="0"/>
        <w:widowControl w:val="0"/>
        <w:numPr>
          <w:ilvl w:val="4"/>
          <w:numId w:val="17"/>
        </w:numPr>
        <w:spacing w:line="240" w:lineRule="auto"/>
      </w:pPr>
      <w:r>
        <w:t>Recupera os “Locais de trabalho” inerente às “Relações de vínculo” secundárias;</w:t>
      </w:r>
    </w:p>
    <w:p w:rsidR="00142A1A" w:rsidRDefault="00142A1A" w:rsidP="00142A1A">
      <w:pPr>
        <w:pStyle w:val="Ttulo4"/>
        <w:keepNext w:val="0"/>
        <w:widowControl w:val="0"/>
        <w:numPr>
          <w:ilvl w:val="4"/>
          <w:numId w:val="17"/>
        </w:numPr>
        <w:spacing w:line="240" w:lineRule="auto"/>
      </w:pPr>
      <w:r>
        <w:t>Para cada Local de trabalho:</w:t>
      </w:r>
    </w:p>
    <w:p w:rsidR="00142A1A" w:rsidRDefault="00142A1A" w:rsidP="00142A1A">
      <w:pPr>
        <w:pStyle w:val="Ttulo4"/>
        <w:keepNext w:val="0"/>
        <w:widowControl w:val="0"/>
        <w:numPr>
          <w:ilvl w:val="5"/>
          <w:numId w:val="17"/>
        </w:numPr>
        <w:spacing w:line="240" w:lineRule="auto"/>
      </w:pPr>
      <w:r>
        <w:t xml:space="preserve">O sistema realiza o caso de uso “Atualizar Quadro de Vagas”, informando o Vínculo, Indicativo se a matrícula está sendo </w:t>
      </w:r>
      <w:proofErr w:type="gramStart"/>
      <w:r>
        <w:t>admitida neste momento = falso, tipo da Relação de vínculo recuperada (cargo efetivo, cargo comissionado, função de chefia ou bolsista)</w:t>
      </w:r>
      <w:proofErr w:type="gramEnd"/>
      <w:r>
        <w:t xml:space="preserve">, Relação de trabalho, carreira e item de carreira (quando cargo efetivo), Relação de trabalho (quando bolsista), Grupo ocupacional e cargo comissionado (quando cargo comissionado), Função </w:t>
      </w:r>
      <w:r>
        <w:lastRenderedPageBreak/>
        <w:t xml:space="preserve">de chefia (quando função de chefia), Unidade organizacional do Local de trabalho recuperado, Tipo de ocupação em relação à unidade organizacional (lotado, não lotado ou atribuição de exercício), Indicativo se perdeu a lotação = falso, Número de vagas = 1, Data do evento = </w:t>
      </w:r>
      <w:r>
        <w:rPr>
          <w:highlight w:val="cyan"/>
        </w:rPr>
        <w:t>data inicial do afastamento</w:t>
      </w:r>
      <w:r>
        <w:t>, Tipo de atualização = Liberação de vagas.</w:t>
      </w:r>
    </w:p>
    <w:p w:rsidR="00142A1A" w:rsidRDefault="00142A1A" w:rsidP="00142A1A">
      <w:pPr>
        <w:pStyle w:val="Ttulo4"/>
        <w:keepNext w:val="0"/>
        <w:widowControl w:val="0"/>
        <w:tabs>
          <w:tab w:val="clear" w:pos="1985"/>
          <w:tab w:val="num" w:pos="1800"/>
        </w:tabs>
        <w:spacing w:line="240" w:lineRule="auto"/>
        <w:ind w:left="1728" w:hanging="648"/>
      </w:pPr>
      <w:r>
        <w:t xml:space="preserve">O sistema finaliza a vigência do “Vínculo”, atualizando a data de desligamento com a </w:t>
      </w:r>
      <w:r>
        <w:rPr>
          <w:highlight w:val="cyan"/>
        </w:rPr>
        <w:t>data inicial do afastamento</w:t>
      </w:r>
      <w:r>
        <w:t xml:space="preserve">; </w:t>
      </w:r>
    </w:p>
    <w:p w:rsidR="00142A1A" w:rsidRDefault="00142A1A" w:rsidP="00142A1A">
      <w:pPr>
        <w:pStyle w:val="Ttulo4"/>
        <w:keepNext w:val="0"/>
        <w:widowControl w:val="0"/>
        <w:tabs>
          <w:tab w:val="clear" w:pos="1985"/>
          <w:tab w:val="num" w:pos="1800"/>
        </w:tabs>
        <w:spacing w:line="240" w:lineRule="auto"/>
        <w:ind w:left="1728" w:hanging="648"/>
      </w:pPr>
      <w:r>
        <w:t xml:space="preserve">O sistema finaliza a “Relação de vínculo” </w:t>
      </w:r>
      <w:r>
        <w:rPr>
          <w:i/>
          <w:iCs/>
        </w:rPr>
        <w:t xml:space="preserve">principal </w:t>
      </w:r>
      <w:r>
        <w:t xml:space="preserve">(recuperada conforme mencionado acima), atualizando a data fim com a </w:t>
      </w:r>
      <w:r>
        <w:rPr>
          <w:highlight w:val="cyan"/>
        </w:rPr>
        <w:t>data inicial do afastamento</w:t>
      </w:r>
      <w:r>
        <w:t xml:space="preserve">; </w:t>
      </w:r>
    </w:p>
    <w:p w:rsidR="00142A1A" w:rsidRDefault="00142A1A" w:rsidP="00142A1A">
      <w:pPr>
        <w:pStyle w:val="Ttulo4"/>
        <w:keepNext w:val="0"/>
        <w:widowControl w:val="0"/>
        <w:tabs>
          <w:tab w:val="clear" w:pos="1985"/>
          <w:tab w:val="num" w:pos="1800"/>
        </w:tabs>
        <w:spacing w:line="240" w:lineRule="auto"/>
        <w:ind w:left="1728" w:hanging="648"/>
      </w:pPr>
      <w:r>
        <w:t xml:space="preserve">Caso a “Relação de vínculo” </w:t>
      </w:r>
      <w:r>
        <w:rPr>
          <w:i/>
          <w:iCs/>
        </w:rPr>
        <w:t>principal</w:t>
      </w:r>
      <w:r>
        <w:t xml:space="preserve"> seja de cargo efetivo, o sistema inclui registro de “Histórico de finalização de cargo efetivo”, com data de finalização igual à </w:t>
      </w:r>
      <w:r>
        <w:rPr>
          <w:highlight w:val="cyan"/>
        </w:rPr>
        <w:t>data inicial do afastamento</w:t>
      </w:r>
      <w:r>
        <w:t xml:space="preserve"> e identificando 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a “Relação de vínculo” </w:t>
      </w:r>
      <w:r>
        <w:rPr>
          <w:i/>
          <w:iCs/>
        </w:rPr>
        <w:t>principal</w:t>
      </w:r>
      <w:r>
        <w:t xml:space="preserve"> seja de cargo comissionado, o sistema inclui registro de “Histórico de finalização de cargo comissionado”, com data de finalização igual à </w:t>
      </w:r>
      <w:r>
        <w:rPr>
          <w:highlight w:val="cyan"/>
        </w:rPr>
        <w:t>data inicial do afastamento</w:t>
      </w:r>
      <w:r>
        <w:t xml:space="preserve"> e identificando 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O sistema finaliza todos os “Locais de trabalho” inerentes à “Relação de vínculo” </w:t>
      </w:r>
      <w:r>
        <w:rPr>
          <w:i/>
          <w:iCs/>
        </w:rPr>
        <w:t xml:space="preserve">principal, </w:t>
      </w:r>
      <w:r>
        <w:t xml:space="preserve">atualizando a data fim com a </w:t>
      </w:r>
      <w:r>
        <w:rPr>
          <w:highlight w:val="cyan"/>
        </w:rPr>
        <w:t>data inicial do afastamento</w:t>
      </w:r>
      <w:r>
        <w:t xml:space="preserve">; </w:t>
      </w:r>
    </w:p>
    <w:p w:rsidR="00142A1A" w:rsidRDefault="00142A1A" w:rsidP="00142A1A">
      <w:pPr>
        <w:pStyle w:val="Ttulo4"/>
        <w:keepNext w:val="0"/>
        <w:widowControl w:val="0"/>
        <w:tabs>
          <w:tab w:val="clear" w:pos="1985"/>
          <w:tab w:val="num" w:pos="1800"/>
        </w:tabs>
        <w:spacing w:line="240" w:lineRule="auto"/>
        <w:ind w:left="1728" w:hanging="648"/>
      </w:pPr>
      <w:r>
        <w:t>O sistema encerra todas as “</w:t>
      </w:r>
      <w:proofErr w:type="spellStart"/>
      <w:r>
        <w:t>Enturmações</w:t>
      </w:r>
      <w:proofErr w:type="spellEnd"/>
      <w:r>
        <w:t xml:space="preserve">”, “Escalas de trabalho”, “Jornadas de trabalho” e “Cargas horárias” inerentes à “Relação de vínculo” </w:t>
      </w:r>
      <w:r>
        <w:rPr>
          <w:i/>
          <w:iCs/>
        </w:rPr>
        <w:t xml:space="preserve">principal, </w:t>
      </w:r>
      <w:r>
        <w:t xml:space="preserve">atualizando a data fim com a </w:t>
      </w:r>
      <w:r>
        <w:rPr>
          <w:highlight w:val="cyan"/>
        </w:rPr>
        <w:t>data inicial do afastamento</w:t>
      </w:r>
      <w:r>
        <w:t>.</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de afastamento definitivo” determine que deva </w:t>
      </w:r>
      <w:r>
        <w:rPr>
          <w:i/>
          <w:iCs/>
        </w:rPr>
        <w:t>cessar automaticamente todas as relações de vínculo secundárias</w:t>
      </w:r>
      <w:r>
        <w:t xml:space="preserve"> o sistema:</w:t>
      </w:r>
    </w:p>
    <w:p w:rsidR="00142A1A" w:rsidRDefault="00142A1A" w:rsidP="00142A1A">
      <w:pPr>
        <w:pStyle w:val="Ttulo4"/>
        <w:keepNext w:val="0"/>
        <w:widowControl w:val="0"/>
        <w:numPr>
          <w:ilvl w:val="4"/>
          <w:numId w:val="17"/>
        </w:numPr>
        <w:spacing w:line="240" w:lineRule="auto"/>
      </w:pPr>
      <w:r>
        <w:t xml:space="preserve">Caso existam “Relações de vínculo” secundárias (aquelas que não sejam a principal) ativas (não anuladas) e vigentes (no período do afastamento), finaliza as mesmas atualizando a data fim para a </w:t>
      </w:r>
      <w:r>
        <w:rPr>
          <w:highlight w:val="cyan"/>
        </w:rPr>
        <w:t>data inicial do afastamento</w:t>
      </w:r>
      <w:r>
        <w:t>;</w:t>
      </w:r>
    </w:p>
    <w:p w:rsidR="00142A1A" w:rsidRDefault="00142A1A" w:rsidP="00142A1A">
      <w:pPr>
        <w:pStyle w:val="Ttulo4"/>
        <w:keepNext w:val="0"/>
        <w:widowControl w:val="0"/>
        <w:numPr>
          <w:ilvl w:val="4"/>
          <w:numId w:val="17"/>
        </w:numPr>
        <w:spacing w:line="240" w:lineRule="auto"/>
      </w:pPr>
      <w:r>
        <w:t xml:space="preserve">Caso a(s) “Relação de vínculo” secundária(s) seja(m) de cargo efetivo, o sistema inclui registro de “Histórico de finalização de cargo efetivo”, com data de finalização igual à </w:t>
      </w:r>
      <w:r>
        <w:rPr>
          <w:highlight w:val="cyan"/>
        </w:rPr>
        <w:t>data inicial do afastamento</w:t>
      </w:r>
      <w:r>
        <w:t xml:space="preserve"> e identificando o afastamento.</w:t>
      </w:r>
    </w:p>
    <w:p w:rsidR="00142A1A" w:rsidRDefault="00142A1A" w:rsidP="00142A1A">
      <w:pPr>
        <w:pStyle w:val="Ttulo4"/>
        <w:keepNext w:val="0"/>
        <w:widowControl w:val="0"/>
        <w:numPr>
          <w:ilvl w:val="4"/>
          <w:numId w:val="17"/>
        </w:numPr>
        <w:spacing w:line="240" w:lineRule="auto"/>
      </w:pPr>
      <w:r>
        <w:t xml:space="preserve">Caso a(s) “Relação de vínculo” secundária(s) seja(m) de cargo comissionado, o sistema inclui registro de “Histórico de finalização de cargo comissionado”, com data de finalização igual à </w:t>
      </w:r>
      <w:r>
        <w:rPr>
          <w:highlight w:val="cyan"/>
        </w:rPr>
        <w:t>data inicial do afastamento</w:t>
      </w:r>
      <w:r>
        <w:t xml:space="preserve"> e identificando o afastamento.</w:t>
      </w:r>
    </w:p>
    <w:p w:rsidR="00142A1A" w:rsidRDefault="00142A1A" w:rsidP="00142A1A">
      <w:pPr>
        <w:pStyle w:val="Ttulo4"/>
        <w:keepNext w:val="0"/>
        <w:widowControl w:val="0"/>
        <w:numPr>
          <w:ilvl w:val="4"/>
          <w:numId w:val="17"/>
        </w:numPr>
        <w:spacing w:line="240" w:lineRule="auto"/>
      </w:pPr>
      <w:r>
        <w:t xml:space="preserve">Caso a(s) “Relação de vínculo” secundária(s) </w:t>
      </w:r>
      <w:r>
        <w:lastRenderedPageBreak/>
        <w:t xml:space="preserve">seja(m) de função de chefia, o sistema inclui registro de “Histórico de finalização de função de chefia”, com data de finalização igual à </w:t>
      </w:r>
      <w:r>
        <w:rPr>
          <w:highlight w:val="cyan"/>
        </w:rPr>
        <w:t>data inicial do afastamento</w:t>
      </w:r>
      <w:r>
        <w:t xml:space="preserve"> e identificando o afastamento.</w:t>
      </w:r>
    </w:p>
    <w:p w:rsidR="00142A1A" w:rsidRDefault="00142A1A" w:rsidP="00142A1A">
      <w:pPr>
        <w:pStyle w:val="Ttulo4"/>
        <w:keepNext w:val="0"/>
        <w:widowControl w:val="0"/>
        <w:numPr>
          <w:ilvl w:val="4"/>
          <w:numId w:val="17"/>
        </w:numPr>
        <w:spacing w:line="240" w:lineRule="auto"/>
      </w:pPr>
      <w:r>
        <w:t xml:space="preserve">Caso existam “Locais de trabalho” inerente às “Relações de vínculo” secundárias, finaliza os mesmos atualizando a data fim com a </w:t>
      </w:r>
      <w:r>
        <w:rPr>
          <w:highlight w:val="cyan"/>
        </w:rPr>
        <w:t>data inicial do afastamento</w:t>
      </w:r>
      <w:r>
        <w:t>;</w:t>
      </w:r>
    </w:p>
    <w:p w:rsidR="00142A1A" w:rsidRDefault="00142A1A" w:rsidP="00142A1A">
      <w:pPr>
        <w:pStyle w:val="Ttulo4"/>
        <w:keepNext w:val="0"/>
        <w:widowControl w:val="0"/>
        <w:numPr>
          <w:ilvl w:val="4"/>
          <w:numId w:val="17"/>
        </w:numPr>
        <w:spacing w:line="240" w:lineRule="auto"/>
      </w:pPr>
      <w:r>
        <w:t xml:space="preserve">Caso existam “Jornadas de trabalho” e “Cargas horárias” inerentes às “Relações de vínculo” secundárias, encerra as mesmas atualizando a data fim com a </w:t>
      </w:r>
      <w:r>
        <w:rPr>
          <w:highlight w:val="cyan"/>
        </w:rPr>
        <w:t>data inicial do afastamento</w:t>
      </w:r>
      <w:r>
        <w:t>.</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de afastamento definitivo” determine que deva </w:t>
      </w:r>
      <w:r>
        <w:rPr>
          <w:i/>
          <w:iCs/>
        </w:rPr>
        <w:t>cessar automaticamente as substituições</w:t>
      </w:r>
      <w:r>
        <w:t xml:space="preserve"> o sistema:</w:t>
      </w:r>
    </w:p>
    <w:p w:rsidR="00142A1A" w:rsidRDefault="00142A1A" w:rsidP="00142A1A">
      <w:pPr>
        <w:pStyle w:val="Ttulo4"/>
        <w:keepNext w:val="0"/>
        <w:widowControl w:val="0"/>
        <w:numPr>
          <w:ilvl w:val="4"/>
          <w:numId w:val="17"/>
        </w:numPr>
        <w:spacing w:line="240" w:lineRule="auto"/>
      </w:pPr>
      <w:r>
        <w:t xml:space="preserve">Caso existam substituições das relações de vínculo, finaliza as mesmas atualizando a data fim com a </w:t>
      </w:r>
      <w:r>
        <w:rPr>
          <w:highlight w:val="cyan"/>
        </w:rPr>
        <w:t>data inicial do afastamento</w:t>
      </w:r>
      <w:r>
        <w:t>;</w:t>
      </w:r>
    </w:p>
    <w:p w:rsidR="00142A1A" w:rsidRDefault="00142A1A" w:rsidP="00142A1A">
      <w:pPr>
        <w:pStyle w:val="Ttulo4"/>
        <w:keepNext w:val="0"/>
        <w:widowControl w:val="0"/>
        <w:numPr>
          <w:ilvl w:val="4"/>
          <w:numId w:val="17"/>
        </w:numPr>
        <w:spacing w:line="240" w:lineRule="auto"/>
      </w:pPr>
      <w:r>
        <w:t xml:space="preserve">Caso a(s) “Relação de vínculo” de substituição seja(m) de cargo efetivo, o sistema inclui registro de “Histórico de finalização de cargo efetivo”, com data de finalização igual à </w:t>
      </w:r>
      <w:r>
        <w:rPr>
          <w:highlight w:val="cyan"/>
        </w:rPr>
        <w:t>data inicial do afastamento</w:t>
      </w:r>
      <w:r>
        <w:t xml:space="preserve"> e identificando o afastamento.</w:t>
      </w:r>
    </w:p>
    <w:p w:rsidR="00142A1A" w:rsidRDefault="00142A1A" w:rsidP="00142A1A">
      <w:pPr>
        <w:pStyle w:val="Ttulo4"/>
        <w:keepNext w:val="0"/>
        <w:widowControl w:val="0"/>
        <w:numPr>
          <w:ilvl w:val="4"/>
          <w:numId w:val="17"/>
        </w:numPr>
        <w:spacing w:line="240" w:lineRule="auto"/>
      </w:pPr>
      <w:r>
        <w:t>Caso a(s) “Relação de vínculo” de substituição seja(m) de cargo comissionado, o sistema inclui registro de “Histórico de finalização de cargo comissionado”, com data de finalização igual à data inicial do afastamento e identificando o afastamento.</w:t>
      </w:r>
    </w:p>
    <w:p w:rsidR="00142A1A" w:rsidRDefault="00142A1A" w:rsidP="00142A1A">
      <w:pPr>
        <w:pStyle w:val="Ttulo4"/>
        <w:keepNext w:val="0"/>
        <w:widowControl w:val="0"/>
        <w:numPr>
          <w:ilvl w:val="4"/>
          <w:numId w:val="17"/>
        </w:numPr>
        <w:spacing w:line="240" w:lineRule="auto"/>
      </w:pPr>
      <w:r>
        <w:t xml:space="preserve">Caso existam “Locais de trabalho”, “Jornadas de trabalho” e “Cargas horárias” inerentes às substituições, </w:t>
      </w:r>
      <w:proofErr w:type="gramStart"/>
      <w:r>
        <w:t>encerra</w:t>
      </w:r>
      <w:proofErr w:type="gramEnd"/>
      <w:r>
        <w:t xml:space="preserve"> as mesmas atualizando a data fim com a </w:t>
      </w:r>
      <w:r>
        <w:rPr>
          <w:highlight w:val="cyan"/>
        </w:rPr>
        <w:t>data inicial do afastamento</w:t>
      </w:r>
      <w:r>
        <w:t>;</w:t>
      </w:r>
    </w:p>
    <w:p w:rsidR="00142A1A" w:rsidRDefault="00142A1A" w:rsidP="00142A1A">
      <w:pPr>
        <w:pStyle w:val="Ttulo4"/>
        <w:keepNext w:val="0"/>
        <w:widowControl w:val="0"/>
        <w:tabs>
          <w:tab w:val="clear" w:pos="1985"/>
          <w:tab w:val="num" w:pos="1800"/>
        </w:tabs>
        <w:spacing w:line="240" w:lineRule="auto"/>
        <w:ind w:left="1728" w:hanging="648"/>
      </w:pPr>
      <w:r>
        <w:t xml:space="preserve">Caso a Pessoa identificada pelo Vínculo em questão não possua outros Vínculos ativos (data de desligamento nula ou inferior à data inicial do afastamento), suspender todas as “Autorizações de acesso” (vide anexo “Suspender as Autorizações de acesso”), colocando a situação como suspensa, a </w:t>
      </w:r>
      <w:r>
        <w:rPr>
          <w:highlight w:val="cyan"/>
        </w:rPr>
        <w:t>data de início do afastamento</w:t>
      </w:r>
      <w:r>
        <w:t xml:space="preserve"> como a data da situação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não seja retroativo e o “Motivo de afastamento definitivo” </w:t>
      </w:r>
      <w:r>
        <w:rPr>
          <w:i/>
          <w:iCs/>
        </w:rPr>
        <w:t>permite cancelar as inscrições no plano de saúde,</w:t>
      </w:r>
      <w:r>
        <w:t xml:space="preserve"> o sistema cancela as inscrições vigentes do titular e seus dependentes/agregados no plano de saúde apenas caso o vínculo afastado seja o vínculo mais antigo (vide anexo “Localizar o vínculo mais antigo da Pessoa”), realizando o caso de uso “Cancelar inscrição do plano de saúde”, informando Pessoa, </w:t>
      </w:r>
      <w:r>
        <w:rPr>
          <w:highlight w:val="cyan"/>
        </w:rPr>
        <w:t>a data inicial</w:t>
      </w:r>
      <w:r>
        <w:t xml:space="preserve">, a data final do afastamento e o motivo = </w:t>
      </w:r>
      <w:r>
        <w:rPr>
          <w:i/>
          <w:iCs/>
        </w:rPr>
        <w:t>rompimento do contrato empregatício</w:t>
      </w:r>
      <w:r>
        <w:t xml:space="preserve"> (quando o motivo não é da funcionalidade </w:t>
      </w:r>
      <w:r>
        <w:rPr>
          <w:i/>
          <w:iCs/>
        </w:rPr>
        <w:t>Registrar óbito</w:t>
      </w:r>
      <w:r>
        <w:t xml:space="preserve">) ou </w:t>
      </w:r>
      <w:r>
        <w:rPr>
          <w:i/>
          <w:iCs/>
        </w:rPr>
        <w:t>óbito</w:t>
      </w:r>
      <w:r>
        <w:t xml:space="preserve"> (quando o motivo é da funcionalidade </w:t>
      </w:r>
      <w:r>
        <w:rPr>
          <w:i/>
          <w:iCs/>
        </w:rPr>
        <w:t>Registrar óbito</w:t>
      </w:r>
      <w:r>
        <w:t>).</w:t>
      </w:r>
    </w:p>
    <w:p w:rsidR="00142A1A" w:rsidRDefault="00142A1A" w:rsidP="00142A1A">
      <w:pPr>
        <w:pStyle w:val="Ttulo4"/>
        <w:keepNext w:val="0"/>
        <w:widowControl w:val="0"/>
        <w:tabs>
          <w:tab w:val="clear" w:pos="1985"/>
          <w:tab w:val="num" w:pos="1800"/>
        </w:tabs>
        <w:spacing w:line="240" w:lineRule="auto"/>
        <w:ind w:left="1728" w:hanging="648"/>
      </w:pPr>
      <w:r>
        <w:lastRenderedPageBreak/>
        <w:t xml:space="preserve">Caso o afastamento não seja retroativo e o “Motivo de afastamento definitivo” não </w:t>
      </w:r>
      <w:r>
        <w:rPr>
          <w:i/>
          <w:iCs/>
        </w:rPr>
        <w:t>permite cancelar as inscrições no plano de saúde</w:t>
      </w:r>
      <w:r>
        <w:t xml:space="preserve"> e for da funcionalidade específica </w:t>
      </w:r>
      <w:r>
        <w:rPr>
          <w:i/>
          <w:iCs/>
        </w:rPr>
        <w:t>Conceder aposentadoria,</w:t>
      </w:r>
      <w:r>
        <w:t xml:space="preserve"> o sistema verifica se o Convênio permite servidores inativos (</w:t>
      </w:r>
      <w:proofErr w:type="gramStart"/>
      <w:r>
        <w:t>vide anexo</w:t>
      </w:r>
      <w:proofErr w:type="gramEnd"/>
      <w:r>
        <w:t xml:space="preserve"> “Verificar se o convênio do plano de saúde permite inativos”). Caso não permita servidores inativos o sistema cancela as inscrições vigentes do titular e seus dependentes/agregados no plano de saúde apenas caso o vínculo afastado seja o vínculo mais antigo (vide anexo “Localizar o vínculo mais antigo da Pessoa”), realizando o caso de uso “Cancelar inscrição do plano de saúde”, informando Pessoa, </w:t>
      </w:r>
      <w:r>
        <w:rPr>
          <w:highlight w:val="cyan"/>
        </w:rPr>
        <w:t>a data inicial</w:t>
      </w:r>
      <w:r>
        <w:t xml:space="preserve">, a data final do afastamento e o motivo = </w:t>
      </w:r>
      <w:r>
        <w:rPr>
          <w:i/>
          <w:iCs/>
        </w:rPr>
        <w:t>rompimento do contrato empregatício</w:t>
      </w:r>
      <w:r>
        <w:t>.</w:t>
      </w:r>
    </w:p>
    <w:p w:rsidR="00142A1A" w:rsidRDefault="00142A1A" w:rsidP="00142A1A">
      <w:pPr>
        <w:pStyle w:val="Ttulo4"/>
        <w:keepNext w:val="0"/>
        <w:widowControl w:val="0"/>
        <w:tabs>
          <w:tab w:val="clear" w:pos="1985"/>
          <w:tab w:val="num" w:pos="1800"/>
        </w:tabs>
        <w:spacing w:line="240" w:lineRule="auto"/>
        <w:ind w:left="1728" w:hanging="648"/>
      </w:pPr>
      <w:r>
        <w:t xml:space="preserve">O sistema cancela o pedido de vale transporte, realizando o caso de uso “Cancelar pedido de vale transporte”, informando o Vínculo, </w:t>
      </w:r>
      <w:r>
        <w:rPr>
          <w:highlight w:val="cyan"/>
        </w:rPr>
        <w:t>a data inicial do afastamento</w:t>
      </w:r>
      <w:r>
        <w:t xml:space="preserve">, a data final do afastamento e o tipo de cancelamento = </w:t>
      </w:r>
      <w:r>
        <w:rPr>
          <w:i/>
          <w:iCs/>
        </w:rPr>
        <w:t>Em decorrência de afastamento definitivo</w:t>
      </w:r>
      <w:r>
        <w:t xml:space="preserve"> (</w:t>
      </w:r>
      <w:r>
        <w:rPr>
          <w:highlight w:val="green"/>
        </w:rPr>
        <w:t>pendente – será feito no módulo de Vale transporte</w:t>
      </w:r>
      <w:r>
        <w:t>).</w:t>
      </w:r>
    </w:p>
    <w:p w:rsidR="00142A1A" w:rsidRDefault="00142A1A" w:rsidP="00142A1A">
      <w:pPr>
        <w:pStyle w:val="Ttulo3"/>
        <w:keepNext w:val="0"/>
        <w:widowControl w:val="0"/>
        <w:spacing w:before="120" w:line="240" w:lineRule="auto"/>
      </w:pPr>
      <w:bookmarkStart w:id="33" w:name="_Toc75254769"/>
      <w:r>
        <w:t>Fluxo Alternativo – exclusão de motivo de afastamento temporário</w:t>
      </w:r>
      <w:bookmarkEnd w:id="33"/>
    </w:p>
    <w:p w:rsidR="00142A1A" w:rsidRDefault="00142A1A" w:rsidP="00142A1A">
      <w:pPr>
        <w:pStyle w:val="Ttulo4"/>
        <w:keepNext w:val="0"/>
        <w:widowControl w:val="0"/>
        <w:tabs>
          <w:tab w:val="clear" w:pos="1985"/>
          <w:tab w:val="num" w:pos="1800"/>
        </w:tabs>
        <w:spacing w:line="240" w:lineRule="auto"/>
        <w:ind w:left="1728" w:hanging="648"/>
      </w:pPr>
      <w:r>
        <w:t>Caso o afastamento a ser excluído tenha interrompido outros afastamentos, o sistema torna a identificação do afastamento de interrupção nula.</w:t>
      </w:r>
    </w:p>
    <w:p w:rsidR="00142A1A" w:rsidRDefault="00142A1A" w:rsidP="00142A1A">
      <w:pPr>
        <w:pStyle w:val="Ttulo4"/>
        <w:keepNext w:val="0"/>
        <w:widowControl w:val="0"/>
        <w:tabs>
          <w:tab w:val="clear" w:pos="1985"/>
          <w:tab w:val="num" w:pos="1800"/>
        </w:tabs>
        <w:spacing w:line="240" w:lineRule="auto"/>
        <w:ind w:left="1728" w:hanging="648"/>
      </w:pPr>
      <w:r>
        <w:t>Caso o afastamento a ser excluído tenha gerado outro afastamento, o sistema executa o caso de uso “Excluir afastamento”, informando a identificação do afastamento, para o afastamento gerado.</w:t>
      </w:r>
    </w:p>
    <w:p w:rsidR="00142A1A" w:rsidRDefault="00142A1A" w:rsidP="00142A1A">
      <w:pPr>
        <w:pStyle w:val="Ttulo4"/>
        <w:keepNext w:val="0"/>
        <w:widowControl w:val="0"/>
        <w:tabs>
          <w:tab w:val="clear" w:pos="1985"/>
          <w:tab w:val="num" w:pos="1800"/>
        </w:tabs>
        <w:spacing w:line="240" w:lineRule="auto"/>
        <w:ind w:left="1728" w:hanging="648"/>
      </w:pPr>
      <w:r>
        <w:t>Caso tenha suspendido autorizações de acesso o sistema recupera as “Autorizações de acesso” que tenham a identificação do Afastamento.</w:t>
      </w:r>
    </w:p>
    <w:p w:rsidR="00142A1A" w:rsidRDefault="00142A1A" w:rsidP="00142A1A">
      <w:pPr>
        <w:pStyle w:val="Ttulo4"/>
        <w:keepNext w:val="0"/>
        <w:widowControl w:val="0"/>
        <w:numPr>
          <w:ilvl w:val="4"/>
          <w:numId w:val="17"/>
        </w:numPr>
        <w:spacing w:line="240" w:lineRule="auto"/>
      </w:pPr>
      <w:r>
        <w:t xml:space="preserve">Caso as “Autorizações de acesso” possuam a situação igual </w:t>
      </w:r>
      <w:proofErr w:type="gramStart"/>
      <w:r>
        <w:t>a</w:t>
      </w:r>
      <w:proofErr w:type="gramEnd"/>
      <w:r>
        <w:t xml:space="preserve"> suspensa, atualiza as mesmas com situação = ativa, data da situação = data atual e identificação do afastamento nula.</w:t>
      </w:r>
    </w:p>
    <w:p w:rsidR="00142A1A" w:rsidRDefault="00142A1A" w:rsidP="00142A1A">
      <w:pPr>
        <w:pStyle w:val="Ttulo4"/>
        <w:keepNext w:val="0"/>
        <w:widowControl w:val="0"/>
        <w:numPr>
          <w:ilvl w:val="4"/>
          <w:numId w:val="17"/>
        </w:numPr>
        <w:spacing w:line="240" w:lineRule="auto"/>
      </w:pPr>
      <w:r>
        <w:t>Caso as “Autorizações de acesso” possuam a situação diferente de suspensa, atualiza as mesmas com identificação do afastamento nula.</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prorrogado o período de trânsito identificado pelo Afastamento, o sistema cancela a prorrogação do período de trânsito atualizando o </w:t>
      </w:r>
      <w:r>
        <w:rPr>
          <w:i/>
          <w:iCs/>
        </w:rPr>
        <w:t>tempo de trânsito</w:t>
      </w:r>
      <w:r>
        <w:t xml:space="preserve"> da Movimentação diminuindo o número de dias do afastamento e a identificação do afastamento nula.</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prorrogado o contrato, ou seja, onde o “Motivo de afastamento temporário” utilizado seja para </w:t>
      </w:r>
      <w:r>
        <w:rPr>
          <w:i/>
          <w:iCs/>
        </w:rPr>
        <w:t xml:space="preserve">Prorrogar automaticamente até a data fim do afastamento </w:t>
      </w:r>
      <w:r>
        <w:t>ou</w:t>
      </w:r>
      <w:r>
        <w:rPr>
          <w:i/>
          <w:iCs/>
        </w:rPr>
        <w:t xml:space="preserve"> </w:t>
      </w:r>
      <w:r>
        <w:rPr>
          <w:i/>
          <w:iCs/>
        </w:rPr>
        <w:lastRenderedPageBreak/>
        <w:t xml:space="preserve">Tempo em que a data fim do contrato deve ser </w:t>
      </w:r>
      <w:proofErr w:type="gramStart"/>
      <w:r>
        <w:rPr>
          <w:i/>
          <w:iCs/>
        </w:rPr>
        <w:t>prorrogada (em dias)</w:t>
      </w:r>
      <w:r>
        <w:t xml:space="preserve"> não nulo</w:t>
      </w:r>
      <w:proofErr w:type="gramEnd"/>
      <w:r>
        <w:rPr>
          <w:i/>
          <w:iCs/>
        </w:rPr>
        <w:t>.</w:t>
      </w:r>
    </w:p>
    <w:p w:rsidR="00142A1A" w:rsidRDefault="00142A1A" w:rsidP="00142A1A">
      <w:pPr>
        <w:pStyle w:val="Ttulo4"/>
        <w:keepNext w:val="0"/>
        <w:widowControl w:val="0"/>
        <w:numPr>
          <w:ilvl w:val="4"/>
          <w:numId w:val="17"/>
        </w:numPr>
        <w:spacing w:line="240" w:lineRule="auto"/>
      </w:pPr>
      <w:r>
        <w:t>O sistema verifica a existência de “Relação de vínculo” principal com Relação de trabalho = ACT onde a data final prevista seja maior que a data inicial do afastamento. Caso exista, o sistema verifica se a data final prevista é diferente da data final. Em caso afirmativo, o sistema:</w:t>
      </w:r>
    </w:p>
    <w:p w:rsidR="00142A1A" w:rsidRDefault="00142A1A" w:rsidP="00142A1A">
      <w:pPr>
        <w:pStyle w:val="Ttulo4"/>
        <w:keepNext w:val="0"/>
        <w:widowControl w:val="0"/>
        <w:numPr>
          <w:ilvl w:val="5"/>
          <w:numId w:val="17"/>
        </w:numPr>
        <w:spacing w:line="240" w:lineRule="auto"/>
      </w:pPr>
      <w:r>
        <w:t xml:space="preserve">Atualiza a data fim do Vínculo, tornando a mesma igual </w:t>
      </w:r>
      <w:proofErr w:type="gramStart"/>
      <w:r>
        <w:t>a</w:t>
      </w:r>
      <w:proofErr w:type="gramEnd"/>
      <w:r>
        <w:t xml:space="preserve"> data fim prevista;</w:t>
      </w:r>
    </w:p>
    <w:p w:rsidR="00142A1A" w:rsidRDefault="00142A1A" w:rsidP="00142A1A">
      <w:pPr>
        <w:pStyle w:val="Ttulo4"/>
        <w:keepNext w:val="0"/>
        <w:widowControl w:val="0"/>
        <w:numPr>
          <w:ilvl w:val="5"/>
          <w:numId w:val="17"/>
        </w:numPr>
        <w:spacing w:line="240" w:lineRule="auto"/>
      </w:pPr>
      <w:r>
        <w:t xml:space="preserve">Atualiza a data fim da Relação de vínculo, tornando a mesma igual </w:t>
      </w:r>
      <w:proofErr w:type="gramStart"/>
      <w:r>
        <w:t>a</w:t>
      </w:r>
      <w:proofErr w:type="gramEnd"/>
      <w:r>
        <w:t xml:space="preserve"> data fim prevista;</w:t>
      </w:r>
    </w:p>
    <w:p w:rsidR="00142A1A" w:rsidRDefault="00142A1A" w:rsidP="00142A1A">
      <w:pPr>
        <w:pStyle w:val="Ttulo4"/>
        <w:keepNext w:val="0"/>
        <w:widowControl w:val="0"/>
        <w:numPr>
          <w:ilvl w:val="5"/>
          <w:numId w:val="17"/>
        </w:numPr>
        <w:spacing w:line="240" w:lineRule="auto"/>
      </w:pPr>
      <w:r>
        <w:t>Atualiza a data fim dos conceitos “Carga horária”, “Local de trabalho”, “</w:t>
      </w:r>
      <w:proofErr w:type="spellStart"/>
      <w:r>
        <w:t>Enturmação</w:t>
      </w:r>
      <w:proofErr w:type="spellEnd"/>
      <w:r>
        <w:t xml:space="preserve">” e “Jornada de trabalho” inerentes à Relação de vínculo, tornando a data fim igual </w:t>
      </w:r>
      <w:proofErr w:type="gramStart"/>
      <w:r>
        <w:t>a</w:t>
      </w:r>
      <w:proofErr w:type="gramEnd"/>
      <w:r>
        <w:t xml:space="preserve"> data fim prevista.</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de motivo de afastamento temporário” </w:t>
      </w:r>
      <w:r>
        <w:rPr>
          <w:i/>
          <w:iCs/>
        </w:rPr>
        <w:t>transformação do titular em agregado:</w:t>
      </w:r>
    </w:p>
    <w:p w:rsidR="00142A1A" w:rsidRDefault="00142A1A" w:rsidP="00142A1A">
      <w:pPr>
        <w:pStyle w:val="Ttulo4"/>
        <w:keepNext w:val="0"/>
        <w:widowControl w:val="0"/>
        <w:numPr>
          <w:ilvl w:val="4"/>
          <w:numId w:val="17"/>
        </w:numPr>
        <w:spacing w:line="240" w:lineRule="auto"/>
      </w:pPr>
      <w:r>
        <w:t>O sistema recupera a Relação de vínculo de cargo efetivo de titular (tipo de efetivação).</w:t>
      </w:r>
    </w:p>
    <w:p w:rsidR="00142A1A" w:rsidRDefault="00142A1A" w:rsidP="00142A1A">
      <w:pPr>
        <w:pStyle w:val="Ttulo4"/>
        <w:keepNext w:val="0"/>
        <w:widowControl w:val="0"/>
        <w:numPr>
          <w:ilvl w:val="4"/>
          <w:numId w:val="17"/>
        </w:numPr>
        <w:spacing w:line="240" w:lineRule="auto"/>
      </w:pPr>
      <w:r>
        <w:t>O sistema recupera os Locais de trabalho associados à Relação de vínculo recuperada e que tenham o Tipo de quadro lotacional de cargo efetivo igual à Agregado.</w:t>
      </w:r>
    </w:p>
    <w:p w:rsidR="00142A1A" w:rsidRDefault="00142A1A" w:rsidP="00142A1A">
      <w:pPr>
        <w:pStyle w:val="Ttulo4"/>
        <w:keepNext w:val="0"/>
        <w:widowControl w:val="0"/>
        <w:numPr>
          <w:ilvl w:val="4"/>
          <w:numId w:val="17"/>
        </w:numPr>
        <w:spacing w:line="240" w:lineRule="auto"/>
      </w:pPr>
      <w:r>
        <w:t>Para cada Local de trabalho recuperado, o sistema:</w:t>
      </w:r>
    </w:p>
    <w:p w:rsidR="00142A1A" w:rsidRDefault="00142A1A" w:rsidP="00142A1A">
      <w:pPr>
        <w:pStyle w:val="Ttulo4"/>
        <w:keepNext w:val="0"/>
        <w:widowControl w:val="0"/>
        <w:numPr>
          <w:ilvl w:val="5"/>
          <w:numId w:val="17"/>
        </w:numPr>
        <w:spacing w:line="240" w:lineRule="auto"/>
      </w:pPr>
      <w:r>
        <w:t xml:space="preserve">Verifica a existência de vaga no quadro lotacional através do caso de uso “UCS 007 - Verificar Vaga Disponível” (do módulo Quadro lotacional), </w:t>
      </w:r>
      <w:proofErr w:type="gramStart"/>
      <w:r>
        <w:t xml:space="preserve">informando </w:t>
      </w:r>
      <w:proofErr w:type="spellStart"/>
      <w:r>
        <w:t>informando</w:t>
      </w:r>
      <w:proofErr w:type="spellEnd"/>
      <w:proofErr w:type="gramEnd"/>
      <w:r>
        <w:t xml:space="preserve"> o Vínculo, Indicativo se a matrícula está sendo admitida neste momento = falso, tipo da Relação de vínculo recuperada (cargo efetivo, cargo comissionado, função de chefia ou bolsista), Relação de trabalho, carreira e item de carreira (quando cargo efetivo), Relação de trabalho (quando bolsista), Grupo ocupacional e cargo comissionado (quando cargo comissionado), Função de chefia (quando função de chefia), a Carga horária integral (definitiva mais temporária), Unidade organizacional do Local de trabalho recuperado, Tipo de ocupação em relação à unidade organizacional (lotado, não lotado ou atribuição de exercício), Indicativo se perdeu a lotação = falso, Número de vagas = 1, Data do evento = </w:t>
      </w:r>
      <w:r>
        <w:rPr>
          <w:highlight w:val="cyan"/>
        </w:rPr>
        <w:t>data inicial do afastamento</w:t>
      </w:r>
      <w:r>
        <w:t>.</w:t>
      </w:r>
    </w:p>
    <w:p w:rsidR="00142A1A" w:rsidRDefault="00142A1A" w:rsidP="00142A1A">
      <w:pPr>
        <w:pStyle w:val="Ttulo4"/>
        <w:keepNext w:val="0"/>
        <w:widowControl w:val="0"/>
        <w:numPr>
          <w:ilvl w:val="5"/>
          <w:numId w:val="17"/>
        </w:numPr>
        <w:spacing w:line="240" w:lineRule="auto"/>
      </w:pPr>
      <w:r>
        <w:t>Caso exista vaga, o sistema:</w:t>
      </w:r>
    </w:p>
    <w:p w:rsidR="00142A1A" w:rsidRDefault="00142A1A" w:rsidP="00142A1A">
      <w:pPr>
        <w:pStyle w:val="Ttulo4"/>
        <w:keepNext w:val="0"/>
        <w:widowControl w:val="0"/>
        <w:numPr>
          <w:ilvl w:val="6"/>
          <w:numId w:val="17"/>
        </w:numPr>
        <w:spacing w:line="240" w:lineRule="auto"/>
      </w:pPr>
      <w:r>
        <w:t xml:space="preserve">O sistema realiza o caso de uso “Atualizar Quadro de Vagas” informando o Vínculo, Indicativo se a matrícula está sendo </w:t>
      </w:r>
      <w:proofErr w:type="gramStart"/>
      <w:r>
        <w:t xml:space="preserve">admitida neste momento = falso, tipo da Relação de </w:t>
      </w:r>
      <w:r>
        <w:lastRenderedPageBreak/>
        <w:t>vínculo recuperada (cargo efetivo, cargo comissionado, função de chefia ou bolsista)</w:t>
      </w:r>
      <w:proofErr w:type="gramEnd"/>
      <w:r>
        <w:t xml:space="preserve">, Relação de trabalho, carreira e item de carreira (quando cargo efetivo), Relação de trabalho (quando bolsista), Grupo ocupacional e cargo comissionado (quando cargo comissionado), Função de chefia (quando função de chefia), a Carga horária integral vigente na data atual(definitiva mais temporária), Unidade organizacional do Local de trabalho recuperado, Tipo de ocupação em relação à unidade organizacional (lotado, não lotado ou atribuição de exercício), Indicativo se perdeu a lotação = falso, Número de vagas = 1, Data do evento = </w:t>
      </w:r>
      <w:r>
        <w:rPr>
          <w:highlight w:val="cyan"/>
        </w:rPr>
        <w:t>data inicial do afastamento</w:t>
      </w:r>
      <w:r>
        <w:t xml:space="preserve">, Tipo de atualização = Ocupação de vagas. </w:t>
      </w:r>
    </w:p>
    <w:p w:rsidR="00142A1A" w:rsidRDefault="00142A1A" w:rsidP="00142A1A">
      <w:pPr>
        <w:pStyle w:val="Ttulo4"/>
        <w:keepNext w:val="0"/>
        <w:widowControl w:val="0"/>
        <w:numPr>
          <w:ilvl w:val="6"/>
          <w:numId w:val="17"/>
        </w:numPr>
        <w:spacing w:line="240" w:lineRule="auto"/>
      </w:pPr>
      <w:r>
        <w:t>O sistema atualiza o Tipo de quadro lotacional de cargo efetivo para “titular”.</w:t>
      </w:r>
    </w:p>
    <w:p w:rsidR="00142A1A" w:rsidRDefault="00142A1A" w:rsidP="00142A1A">
      <w:pPr>
        <w:pStyle w:val="Ttulo4"/>
        <w:keepNext w:val="0"/>
        <w:widowControl w:val="0"/>
        <w:numPr>
          <w:ilvl w:val="5"/>
          <w:numId w:val="17"/>
        </w:numPr>
        <w:spacing w:line="240" w:lineRule="auto"/>
      </w:pPr>
      <w:r>
        <w:t>O sistema atualiza o Tipo do quadro lotacional de cargo efetivo para ”titular”.</w:t>
      </w:r>
    </w:p>
    <w:p w:rsidR="00142A1A" w:rsidRDefault="00142A1A" w:rsidP="00142A1A">
      <w:pPr>
        <w:pStyle w:val="Ttulo4"/>
        <w:keepNext w:val="0"/>
        <w:widowControl w:val="0"/>
        <w:numPr>
          <w:ilvl w:val="5"/>
          <w:numId w:val="17"/>
        </w:numPr>
        <w:spacing w:line="240" w:lineRule="auto"/>
      </w:pPr>
      <w:r>
        <w:t>Caso não exista vaga:</w:t>
      </w:r>
    </w:p>
    <w:p w:rsidR="00142A1A" w:rsidRDefault="00142A1A" w:rsidP="00142A1A">
      <w:pPr>
        <w:pStyle w:val="Ttulo4"/>
        <w:keepNext w:val="0"/>
        <w:widowControl w:val="0"/>
        <w:numPr>
          <w:ilvl w:val="6"/>
          <w:numId w:val="17"/>
        </w:numPr>
        <w:spacing w:line="240" w:lineRule="auto"/>
      </w:pPr>
      <w:r>
        <w:t>O sistema atualiza o Tipo de quadro lotacional de cargo efetivo para “excedente” para o Local de trabalho.</w:t>
      </w:r>
    </w:p>
    <w:p w:rsidR="00142A1A" w:rsidRDefault="00142A1A" w:rsidP="00142A1A">
      <w:pPr>
        <w:pStyle w:val="Ttulo4"/>
        <w:keepNext w:val="0"/>
        <w:widowControl w:val="0"/>
        <w:numPr>
          <w:ilvl w:val="6"/>
          <w:numId w:val="17"/>
        </w:numPr>
        <w:spacing w:line="240" w:lineRule="auto"/>
      </w:pPr>
      <w:r>
        <w:t>O sistema atualiza o Tipo do quadro lotacional de cargo efetivo para ”excedente” para a Relação de vínculo de cargo efetivo.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confirmando e tenha sido aplicado ao “Evento de motivo de afastamento temporário” </w:t>
      </w:r>
      <w:r>
        <w:rPr>
          <w:i/>
          <w:iCs/>
        </w:rPr>
        <w:t>perda da lotação</w:t>
      </w:r>
      <w:r>
        <w:t xml:space="preserve">: </w:t>
      </w:r>
    </w:p>
    <w:p w:rsidR="00142A1A" w:rsidRDefault="00142A1A" w:rsidP="00142A1A">
      <w:pPr>
        <w:pStyle w:val="Ttulo4"/>
        <w:keepNext w:val="0"/>
        <w:widowControl w:val="0"/>
        <w:numPr>
          <w:ilvl w:val="4"/>
          <w:numId w:val="17"/>
        </w:numPr>
        <w:spacing w:line="240" w:lineRule="auto"/>
      </w:pPr>
      <w:r>
        <w:t>O sistema recupera a Relação de vínculo de cargo efetivo de titular (tipo de efetivação). Desta Relação de vínculo recuperada, caso possua o indicativo de perda de lotação verdadeiro, o sistema:</w:t>
      </w:r>
    </w:p>
    <w:p w:rsidR="00142A1A" w:rsidRDefault="00142A1A" w:rsidP="00142A1A">
      <w:pPr>
        <w:pStyle w:val="Ttulo4"/>
        <w:keepNext w:val="0"/>
        <w:widowControl w:val="0"/>
        <w:numPr>
          <w:ilvl w:val="4"/>
          <w:numId w:val="17"/>
        </w:numPr>
        <w:spacing w:line="240" w:lineRule="auto"/>
      </w:pPr>
      <w:r>
        <w:t xml:space="preserve">O sistema atualiza a Relação de vínculo recuperada atualizando o indicativo de perda de lotação para falso. </w:t>
      </w:r>
    </w:p>
    <w:p w:rsidR="00142A1A" w:rsidRDefault="00142A1A" w:rsidP="00142A1A">
      <w:pPr>
        <w:pStyle w:val="Ttulo4"/>
        <w:keepNext w:val="0"/>
        <w:widowControl w:val="0"/>
        <w:numPr>
          <w:ilvl w:val="4"/>
          <w:numId w:val="17"/>
        </w:numPr>
        <w:spacing w:line="240" w:lineRule="auto"/>
      </w:pPr>
      <w:r>
        <w:t xml:space="preserve">O sistema reabre as </w:t>
      </w:r>
      <w:proofErr w:type="spellStart"/>
      <w:r>
        <w:t>Enturmações</w:t>
      </w:r>
      <w:proofErr w:type="spellEnd"/>
      <w:r>
        <w:t xml:space="preserve"> existentes na data inicial do afastamento, atualizando a data fim da </w:t>
      </w:r>
      <w:proofErr w:type="spellStart"/>
      <w:r>
        <w:t>enturmação</w:t>
      </w:r>
      <w:proofErr w:type="spellEnd"/>
      <w:r>
        <w:t xml:space="preserve"> para a data fim prevista.</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cancelado as inscrições do plano de saúde, o sistema exclui o cancelamento das inscrições do titular e seus dependentes/agregados no plano de saúde, realizando o caso de uso “Excluir cancelamento da inscrição do plano de saúde”, informando a Pessoa, </w:t>
      </w:r>
      <w:r>
        <w:rPr>
          <w:highlight w:val="cyan"/>
        </w:rPr>
        <w:t>a data inicial</w:t>
      </w:r>
      <w:r>
        <w:t xml:space="preserve">, a data final do afastamento e o motivo = </w:t>
      </w:r>
      <w:r>
        <w:rPr>
          <w:i/>
          <w:iCs/>
        </w:rPr>
        <w:t>afastamento temporário sem remuneração</w:t>
      </w:r>
      <w:r>
        <w:t>.</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w:t>
      </w:r>
      <w:r>
        <w:rPr>
          <w:i/>
          <w:iCs/>
        </w:rPr>
        <w:t>retorno confirmado</w:t>
      </w:r>
      <w:r>
        <w:t xml:space="preserve"> e tenha sido aplicado ao “Evento de motivo de afastamento temporário” </w:t>
      </w:r>
      <w:r>
        <w:rPr>
          <w:i/>
          <w:iCs/>
        </w:rPr>
        <w:lastRenderedPageBreak/>
        <w:t xml:space="preserve">perda do período aquisitivo de férias, </w:t>
      </w:r>
      <w:r>
        <w:t xml:space="preserve">identificado através do afastamento, o sistema realiza o caso de uso "Cancelar perda período aquisitivo de férias", informando o Vínculo, a data de início, a data de fim e a identificação do afastamento. </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de motivo de afastamento temporário” </w:t>
      </w:r>
      <w:r>
        <w:rPr>
          <w:i/>
          <w:iCs/>
        </w:rPr>
        <w:t xml:space="preserve">perda parcial do período de usufruto de férias, </w:t>
      </w:r>
      <w:r>
        <w:t>identificado através do afastamento,</w:t>
      </w:r>
      <w:r>
        <w:rPr>
          <w:i/>
          <w:iCs/>
        </w:rPr>
        <w:t xml:space="preserve"> </w:t>
      </w:r>
      <w:r>
        <w:t>o sistema realiza o caso de uso "Cancelar perda parcialmente o período de usufruto de férias", informando o Vínculo, a data de início, a data de fim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de motivo de afastamento temporário” </w:t>
      </w:r>
      <w:r>
        <w:rPr>
          <w:i/>
          <w:iCs/>
        </w:rPr>
        <w:t xml:space="preserve">prorrogar o período aquisitivo de férias, </w:t>
      </w:r>
      <w:r>
        <w:t>identificado através do afastamento,</w:t>
      </w:r>
      <w:r>
        <w:rPr>
          <w:i/>
          <w:iCs/>
        </w:rPr>
        <w:t xml:space="preserve"> </w:t>
      </w:r>
      <w:r>
        <w:t>o sistema realiza o caso de uso "Cancelar prorrogação do período aquisitivo de férias", informando o Vínculo, a quantidade de dias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de motivo de afastamento temporário” </w:t>
      </w:r>
      <w:r>
        <w:rPr>
          <w:i/>
          <w:iCs/>
        </w:rPr>
        <w:t xml:space="preserve">perda do período aquisitivo de licença prêmio/prêmio assiduidade, </w:t>
      </w:r>
      <w:r>
        <w:t>identificado através do afastamento,</w:t>
      </w:r>
      <w:r>
        <w:rPr>
          <w:i/>
          <w:iCs/>
        </w:rPr>
        <w:t xml:space="preserve"> </w:t>
      </w:r>
      <w:r>
        <w:t xml:space="preserve">o sistema realiza o caso de uso "Cancelar perda do período aquisitivo de licença prêmio", informando o Vínculo, a data de início, a data de fim, o tipo de licença = </w:t>
      </w:r>
      <w:r>
        <w:rPr>
          <w:i/>
          <w:iCs/>
        </w:rPr>
        <w:t>licença prêmio</w:t>
      </w:r>
      <w:r>
        <w:t xml:space="preserve">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de motivo de afastamento temporário” </w:t>
      </w:r>
      <w:r>
        <w:rPr>
          <w:i/>
          <w:iCs/>
        </w:rPr>
        <w:t xml:space="preserve">perda do período aquisitivo de licença prêmio/prêmio assiduidade, </w:t>
      </w:r>
      <w:r>
        <w:t xml:space="preserve">identificado através do afastamento, o sistema realiza o caso de uso "Cancelar perda do período aquisitivo de licença prêmio", informando o Vínculo, a data de início, a data de fim, o tipo de licença = </w:t>
      </w:r>
      <w:r>
        <w:rPr>
          <w:i/>
          <w:iCs/>
        </w:rPr>
        <w:t>prêmio assiduidade</w:t>
      </w:r>
      <w:r>
        <w:t xml:space="preserve">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do motivo de afastamento temporário” </w:t>
      </w:r>
      <w:r>
        <w:rPr>
          <w:i/>
          <w:iCs/>
        </w:rPr>
        <w:t>prorrogar o período aquisitivo de licença prêmio,</w:t>
      </w:r>
      <w:r>
        <w:t xml:space="preserve"> identificado através do afastamento, o sistema realiza o caso de uso "Cancelar prorrogação do período aquisitivo de licença prêmio", informando o Vínculo, a quantidade de dias, o tipo de licença = </w:t>
      </w:r>
      <w:r>
        <w:rPr>
          <w:i/>
          <w:iCs/>
        </w:rPr>
        <w:t>licença prêmio</w:t>
      </w:r>
      <w:r>
        <w:t xml:space="preserve">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do motivo de afastamento temporário” </w:t>
      </w:r>
      <w:r>
        <w:rPr>
          <w:i/>
          <w:iCs/>
        </w:rPr>
        <w:t xml:space="preserve">prorrogar o período aquisitivo de licença prêmio, </w:t>
      </w:r>
      <w:r>
        <w:t xml:space="preserve">identificado através do afastamento, o sistema realiza o caso de uso "Cancelar prorrogação do período aquisitivo de licença prêmio", informando o Vínculo, a quantidade de dias, o tipo de licença = </w:t>
      </w:r>
      <w:r>
        <w:rPr>
          <w:i/>
          <w:iCs/>
        </w:rPr>
        <w:t>prêmio assiduidade</w:t>
      </w:r>
      <w:r>
        <w:t xml:space="preserve">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lastRenderedPageBreak/>
        <w:t xml:space="preserve">Caso o afastamento tenha retorno confirmado e tenha sido aplicado ao “Evento de motivo de afastamento temporário” </w:t>
      </w:r>
      <w:r>
        <w:rPr>
          <w:i/>
          <w:iCs/>
        </w:rPr>
        <w:t xml:space="preserve">perda do período aquisitivo de tempo de serviço, </w:t>
      </w:r>
      <w:r>
        <w:t>identificado através do afastamento, o sistema realiza o caso de uso "Cancelar perda do período aquisitivo de tempo de serviço", informando o Vínculo, a data de início, a data de fim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do motivo de afastamento temporário” </w:t>
      </w:r>
      <w:r>
        <w:rPr>
          <w:i/>
          <w:iCs/>
        </w:rPr>
        <w:t>prorrogar o período aquisitivo de tempo de serviço,</w:t>
      </w:r>
      <w:r>
        <w:t xml:space="preserve"> identificado através do afastamento, o sistema realiza o caso de uso "Cancelar prorrogação do período aquisitivo de tempo de serviço", informando o Vínculo, a quantidade de dias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cancelado o pedido de vale transporte, o sistema executa o caso de uso “Excluir cancelamento do pedido de vale transporte”, informando o Vínculo, </w:t>
      </w:r>
      <w:r>
        <w:rPr>
          <w:highlight w:val="cyan"/>
        </w:rPr>
        <w:t>a data de início do afastamento</w:t>
      </w:r>
      <w:r>
        <w:t>, a data fim do afastamento e o tipo de cancelamento = Em decorrência de afastamento temporário.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afastado o servidor de um turno, o sistema executa o caso de uso “Excluir o afastamento das </w:t>
      </w:r>
      <w:proofErr w:type="spellStart"/>
      <w:r>
        <w:t>enturmações</w:t>
      </w:r>
      <w:proofErr w:type="spellEnd"/>
      <w:r>
        <w:t>”, informando a data de início, a data de fim e identificação do Afastamento.</w:t>
      </w:r>
    </w:p>
    <w:p w:rsidR="00142A1A" w:rsidRDefault="00142A1A" w:rsidP="00142A1A">
      <w:pPr>
        <w:pStyle w:val="Ttulo3"/>
        <w:keepNext w:val="0"/>
        <w:widowControl w:val="0"/>
        <w:spacing w:before="120" w:line="240" w:lineRule="auto"/>
      </w:pPr>
      <w:bookmarkStart w:id="34" w:name="_Toc75254770"/>
      <w:r>
        <w:t>Fluxo Alternativo – anulação de motivo de afastamento temporário</w:t>
      </w:r>
      <w:bookmarkEnd w:id="34"/>
    </w:p>
    <w:p w:rsidR="00142A1A" w:rsidRDefault="00142A1A" w:rsidP="00142A1A">
      <w:pPr>
        <w:pStyle w:val="Ttulo4"/>
        <w:keepNext w:val="0"/>
        <w:widowControl w:val="0"/>
        <w:tabs>
          <w:tab w:val="clear" w:pos="1985"/>
          <w:tab w:val="num" w:pos="1800"/>
        </w:tabs>
        <w:spacing w:line="240" w:lineRule="auto"/>
        <w:ind w:left="1728" w:hanging="648"/>
      </w:pPr>
      <w:r>
        <w:t>Caso o afastamento a ser anulado tenha gerado outro afastamento, o sistema executa o caso de uso “Anular afastamento”, informando a identificação do afastamento, para o afastamento gerado.</w:t>
      </w:r>
    </w:p>
    <w:p w:rsidR="00142A1A" w:rsidRDefault="00142A1A" w:rsidP="00142A1A">
      <w:pPr>
        <w:pStyle w:val="Ttulo4"/>
        <w:keepNext w:val="0"/>
        <w:widowControl w:val="0"/>
        <w:tabs>
          <w:tab w:val="clear" w:pos="1985"/>
          <w:tab w:val="num" w:pos="1800"/>
        </w:tabs>
        <w:spacing w:line="240" w:lineRule="auto"/>
        <w:ind w:left="1728" w:hanging="648"/>
      </w:pPr>
      <w:r>
        <w:t>Caso tenha suspendido autorizações de acesso o sistema recupera as “Autorizações de acesso” que tenham a identificação do Afastamento.</w:t>
      </w:r>
    </w:p>
    <w:p w:rsidR="00142A1A" w:rsidRDefault="00142A1A" w:rsidP="00142A1A">
      <w:pPr>
        <w:pStyle w:val="Ttulo4"/>
        <w:keepNext w:val="0"/>
        <w:widowControl w:val="0"/>
        <w:numPr>
          <w:ilvl w:val="4"/>
          <w:numId w:val="17"/>
        </w:numPr>
        <w:spacing w:line="240" w:lineRule="auto"/>
      </w:pPr>
      <w:r>
        <w:t xml:space="preserve">Caso as “Autorizações de acesso” possuam a situação igual </w:t>
      </w:r>
      <w:proofErr w:type="gramStart"/>
      <w:r>
        <w:t>a</w:t>
      </w:r>
      <w:proofErr w:type="gramEnd"/>
      <w:r>
        <w:t xml:space="preserve"> suspensa, atualiza as mesmas com situação = ativa, data da situação = data atual e identificação do afastamento nula.</w:t>
      </w:r>
    </w:p>
    <w:p w:rsidR="00142A1A" w:rsidRDefault="00142A1A" w:rsidP="00142A1A">
      <w:pPr>
        <w:pStyle w:val="Ttulo4"/>
        <w:keepNext w:val="0"/>
        <w:widowControl w:val="0"/>
        <w:numPr>
          <w:ilvl w:val="4"/>
          <w:numId w:val="17"/>
        </w:numPr>
        <w:spacing w:line="240" w:lineRule="auto"/>
      </w:pPr>
      <w:r>
        <w:t>Caso as “Autorizações de acesso” possuam a situação diferente de suspensa, atualiza as mesmas com identificação do afastamento nula.</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prorrogado o período de trânsito identificado pelo Afastamento, o sistema cancela a prorrogação do período de trânsito atualizando o </w:t>
      </w:r>
      <w:r>
        <w:rPr>
          <w:i/>
          <w:iCs/>
        </w:rPr>
        <w:t>tempo de trânsito</w:t>
      </w:r>
      <w:r>
        <w:t xml:space="preserve"> da Movimentação diminuindo o número de dias do afastamento e a identificação do afastamento nula.</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prorrogado o contrato, ou seja, onde o “Motivo de afastamento temporário” utilizado seja para </w:t>
      </w:r>
      <w:r>
        <w:rPr>
          <w:i/>
          <w:iCs/>
        </w:rPr>
        <w:lastRenderedPageBreak/>
        <w:t xml:space="preserve">Prorrogar automaticamente até a data fim do afastamento </w:t>
      </w:r>
      <w:r>
        <w:t>ou</w:t>
      </w:r>
      <w:r>
        <w:rPr>
          <w:i/>
          <w:iCs/>
        </w:rPr>
        <w:t xml:space="preserve"> Tempo em que a data fim do contrato deve ser </w:t>
      </w:r>
      <w:proofErr w:type="gramStart"/>
      <w:r>
        <w:rPr>
          <w:i/>
          <w:iCs/>
        </w:rPr>
        <w:t>prorrogada (em dias)</w:t>
      </w:r>
      <w:r>
        <w:t xml:space="preserve"> não nulo</w:t>
      </w:r>
      <w:proofErr w:type="gramEnd"/>
      <w:r>
        <w:rPr>
          <w:i/>
          <w:iCs/>
        </w:rPr>
        <w:t>.</w:t>
      </w:r>
    </w:p>
    <w:p w:rsidR="00142A1A" w:rsidRDefault="00142A1A" w:rsidP="00142A1A">
      <w:pPr>
        <w:pStyle w:val="Ttulo4"/>
        <w:keepNext w:val="0"/>
        <w:widowControl w:val="0"/>
        <w:numPr>
          <w:ilvl w:val="4"/>
          <w:numId w:val="17"/>
        </w:numPr>
        <w:spacing w:line="240" w:lineRule="auto"/>
      </w:pPr>
      <w:r>
        <w:t>O sistema verifica a existência de “Relação de vínculo” principal com Relação de trabalho = ACT onde a data final prevista seja maior que a data inicial do afastamento. Caso exista, o sistema verifica se a data final prevista é diferente da data final. Em caso afirmativo, o sistema:</w:t>
      </w:r>
    </w:p>
    <w:p w:rsidR="00142A1A" w:rsidRDefault="00142A1A" w:rsidP="00142A1A">
      <w:pPr>
        <w:pStyle w:val="Ttulo4"/>
        <w:keepNext w:val="0"/>
        <w:widowControl w:val="0"/>
        <w:numPr>
          <w:ilvl w:val="5"/>
          <w:numId w:val="17"/>
        </w:numPr>
        <w:spacing w:line="240" w:lineRule="auto"/>
      </w:pPr>
      <w:r>
        <w:t xml:space="preserve">Atualiza a data fim do Vínculo, tornando a mesma igual </w:t>
      </w:r>
      <w:proofErr w:type="gramStart"/>
      <w:r>
        <w:t>a</w:t>
      </w:r>
      <w:proofErr w:type="gramEnd"/>
      <w:r>
        <w:t xml:space="preserve"> data fim prevista;</w:t>
      </w:r>
    </w:p>
    <w:p w:rsidR="00142A1A" w:rsidRDefault="00142A1A" w:rsidP="00142A1A">
      <w:pPr>
        <w:pStyle w:val="Ttulo4"/>
        <w:keepNext w:val="0"/>
        <w:widowControl w:val="0"/>
        <w:numPr>
          <w:ilvl w:val="5"/>
          <w:numId w:val="17"/>
        </w:numPr>
        <w:spacing w:line="240" w:lineRule="auto"/>
      </w:pPr>
      <w:r>
        <w:t xml:space="preserve">Atualiza a data fim da Relação de vínculo, tornando a mesma igual </w:t>
      </w:r>
      <w:proofErr w:type="gramStart"/>
      <w:r>
        <w:t>a</w:t>
      </w:r>
      <w:proofErr w:type="gramEnd"/>
      <w:r>
        <w:t xml:space="preserve"> data fim prevista;</w:t>
      </w:r>
    </w:p>
    <w:p w:rsidR="00142A1A" w:rsidRDefault="00142A1A" w:rsidP="00142A1A">
      <w:pPr>
        <w:pStyle w:val="Ttulo4"/>
        <w:keepNext w:val="0"/>
        <w:widowControl w:val="0"/>
        <w:numPr>
          <w:ilvl w:val="5"/>
          <w:numId w:val="17"/>
        </w:numPr>
        <w:spacing w:line="240" w:lineRule="auto"/>
      </w:pPr>
      <w:r>
        <w:t>Atualiza a data fim dos conceitos “Carga horária”, “Local de trabalho”, “</w:t>
      </w:r>
      <w:proofErr w:type="spellStart"/>
      <w:r>
        <w:t>Enturmação</w:t>
      </w:r>
      <w:proofErr w:type="spellEnd"/>
      <w:r>
        <w:t xml:space="preserve">” e “Jornada de trabalho” inerentes à Relação de vínculo, tornando a data fim igual </w:t>
      </w:r>
      <w:proofErr w:type="gramStart"/>
      <w:r>
        <w:t>a</w:t>
      </w:r>
      <w:proofErr w:type="gramEnd"/>
      <w:r>
        <w:t xml:space="preserve"> data fim prevista.</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de motivo de afastamento temporário” </w:t>
      </w:r>
      <w:r>
        <w:rPr>
          <w:i/>
          <w:iCs/>
        </w:rPr>
        <w:t>transformação do titular em agregado:</w:t>
      </w:r>
    </w:p>
    <w:p w:rsidR="00142A1A" w:rsidRDefault="00142A1A" w:rsidP="00142A1A">
      <w:pPr>
        <w:pStyle w:val="Ttulo4"/>
        <w:keepNext w:val="0"/>
        <w:widowControl w:val="0"/>
        <w:numPr>
          <w:ilvl w:val="4"/>
          <w:numId w:val="17"/>
        </w:numPr>
        <w:spacing w:line="240" w:lineRule="auto"/>
      </w:pPr>
      <w:r>
        <w:t>O sistema recupera a Relação de vínculo de cargo efetivo de titular (tipo de efetivação). Desta Relação de vínculo recuperada, caso o Tipo do quadro lotacional de cargo efetivo seja igual a Agregado, o sistema:</w:t>
      </w:r>
    </w:p>
    <w:p w:rsidR="00142A1A" w:rsidRDefault="00142A1A" w:rsidP="00142A1A">
      <w:pPr>
        <w:pStyle w:val="Ttulo4"/>
        <w:keepNext w:val="0"/>
        <w:widowControl w:val="0"/>
        <w:numPr>
          <w:ilvl w:val="5"/>
          <w:numId w:val="17"/>
        </w:numPr>
        <w:spacing w:line="240" w:lineRule="auto"/>
      </w:pPr>
      <w:r>
        <w:t>O sistema recupera os Locais de trabalho da Relação de vínculo recuperada e que tenham o Tipo de quadro lotacional de cargo efetivo igual a Agregado.</w:t>
      </w:r>
    </w:p>
    <w:p w:rsidR="00142A1A" w:rsidRDefault="00142A1A" w:rsidP="00142A1A">
      <w:pPr>
        <w:pStyle w:val="Ttulo4"/>
        <w:keepNext w:val="0"/>
        <w:widowControl w:val="0"/>
        <w:numPr>
          <w:ilvl w:val="5"/>
          <w:numId w:val="17"/>
        </w:numPr>
        <w:spacing w:line="240" w:lineRule="auto"/>
      </w:pPr>
      <w:r>
        <w:t>Para cada Local de trabalho recuperado, o sistema:</w:t>
      </w:r>
    </w:p>
    <w:p w:rsidR="00142A1A" w:rsidRDefault="00142A1A" w:rsidP="00142A1A">
      <w:pPr>
        <w:pStyle w:val="Ttulo4"/>
        <w:keepNext w:val="0"/>
        <w:widowControl w:val="0"/>
        <w:numPr>
          <w:ilvl w:val="6"/>
          <w:numId w:val="17"/>
        </w:numPr>
        <w:spacing w:line="240" w:lineRule="auto"/>
      </w:pPr>
      <w:r>
        <w:t xml:space="preserve">Verifica a existência de vaga no quadro lotacional através do caso de uso “UCS 007 - Verificar Vaga Disponível” (do módulo Quadro lotacional), </w:t>
      </w:r>
      <w:proofErr w:type="gramStart"/>
      <w:r>
        <w:t xml:space="preserve">informando </w:t>
      </w:r>
      <w:proofErr w:type="spellStart"/>
      <w:r>
        <w:t>informando</w:t>
      </w:r>
      <w:proofErr w:type="spellEnd"/>
      <w:proofErr w:type="gramEnd"/>
      <w:r>
        <w:t xml:space="preserve"> o Vínculo, Indicativo se a matrícula está sendo admitida neste momento = falso, tipo da Relação de vínculo recuperada (cargo efetivo, cargo comissionado, função de chefia ou bolsista), Relação de trabalho, carreira e item de carreira (quando cargo efetivo), Relação de trabalho (quando bolsista), Grupo ocupacional e cargo comissionado (quando cargo comissionado), Função de chefia (quando função de chefia), a Carga horária integral (definitiva mais temporária), Unidade organizacional do Local de trabalho recuperado, Tipo de ocupação em relação à unidade organizacional (lotado, não lotado ou atribuição de exercício), Indicativo se perdeu a lotação = falso, Número de vagas = 1, </w:t>
      </w:r>
      <w:r>
        <w:lastRenderedPageBreak/>
        <w:t xml:space="preserve">Data do evento = </w:t>
      </w:r>
      <w:r>
        <w:rPr>
          <w:highlight w:val="cyan"/>
        </w:rPr>
        <w:t>data inicial do afastamento</w:t>
      </w:r>
      <w:r>
        <w:t>.</w:t>
      </w:r>
    </w:p>
    <w:p w:rsidR="00142A1A" w:rsidRDefault="00142A1A" w:rsidP="00142A1A">
      <w:pPr>
        <w:pStyle w:val="Ttulo4"/>
        <w:keepNext w:val="0"/>
        <w:widowControl w:val="0"/>
        <w:numPr>
          <w:ilvl w:val="6"/>
          <w:numId w:val="17"/>
        </w:numPr>
        <w:spacing w:line="240" w:lineRule="auto"/>
      </w:pPr>
      <w:r>
        <w:t>Caso exista vaga, o sistema:</w:t>
      </w:r>
    </w:p>
    <w:p w:rsidR="00142A1A" w:rsidRDefault="00142A1A" w:rsidP="00142A1A">
      <w:pPr>
        <w:pStyle w:val="Ttulo4"/>
        <w:keepNext w:val="0"/>
        <w:widowControl w:val="0"/>
        <w:numPr>
          <w:ilvl w:val="7"/>
          <w:numId w:val="17"/>
        </w:numPr>
        <w:spacing w:line="240" w:lineRule="auto"/>
      </w:pPr>
      <w:r>
        <w:t xml:space="preserve">O sistema realiza o caso de uso “Atualizar Quadro de Vagas” informando o Vínculo, Indicativo se a matrícula está sendo </w:t>
      </w:r>
      <w:proofErr w:type="gramStart"/>
      <w:r>
        <w:t>admitida neste momento = falso, tipo da Relação de vínculo recuperada (cargo efetivo, cargo comissionado, função de chefia ou bolsista)</w:t>
      </w:r>
      <w:proofErr w:type="gramEnd"/>
      <w:r>
        <w:t xml:space="preserve">, Relação de trabalho, carreira e item de carreira (quando cargo efetivo), Relação de trabalho (quando bolsista), Grupo ocupacional e cargo comissionado (quando cargo comissionado), Função de chefia (quando função de chefia), a Carga horária integral vigente na data atual(definitiva mais temporária), Unidade organizacional do Local de trabalho recuperado, Tipo de ocupação em relação à unidade organizacional (lotado, não lotado ou atribuição de exercício), Indicativo se perdeu a lotação = falso, Número de vagas = 1, Data do evento = </w:t>
      </w:r>
      <w:r>
        <w:rPr>
          <w:highlight w:val="cyan"/>
        </w:rPr>
        <w:t>data inicial do afastamento</w:t>
      </w:r>
      <w:r>
        <w:t xml:space="preserve">, Tipo de atualização = Ocupação de vagas. </w:t>
      </w:r>
    </w:p>
    <w:p w:rsidR="00142A1A" w:rsidRDefault="00142A1A" w:rsidP="00142A1A">
      <w:pPr>
        <w:pStyle w:val="Ttulo4"/>
        <w:keepNext w:val="0"/>
        <w:widowControl w:val="0"/>
        <w:numPr>
          <w:ilvl w:val="7"/>
          <w:numId w:val="17"/>
        </w:numPr>
        <w:spacing w:line="240" w:lineRule="auto"/>
      </w:pPr>
      <w:r>
        <w:t>O sistema atualiza o Tipo de quadro lotacional de cargo efetivo para “titular” do Local de trabalho recuperado.</w:t>
      </w:r>
    </w:p>
    <w:p w:rsidR="00142A1A" w:rsidRDefault="00142A1A" w:rsidP="00142A1A">
      <w:pPr>
        <w:pStyle w:val="Ttulo4"/>
        <w:keepNext w:val="0"/>
        <w:widowControl w:val="0"/>
        <w:numPr>
          <w:ilvl w:val="6"/>
          <w:numId w:val="17"/>
        </w:numPr>
        <w:spacing w:line="240" w:lineRule="auto"/>
      </w:pPr>
      <w:r>
        <w:t>O sistema atualiza o Tipo do quadro lotacional de cargo efetivo para ”titular” da Relação de vínculo de cargo efetivo recuperada.</w:t>
      </w:r>
    </w:p>
    <w:p w:rsidR="00142A1A" w:rsidRDefault="00142A1A" w:rsidP="00142A1A">
      <w:pPr>
        <w:pStyle w:val="Ttulo4"/>
        <w:keepNext w:val="0"/>
        <w:widowControl w:val="0"/>
        <w:numPr>
          <w:ilvl w:val="6"/>
          <w:numId w:val="17"/>
        </w:numPr>
        <w:spacing w:line="240" w:lineRule="auto"/>
      </w:pPr>
      <w:r>
        <w:t>Caso não exista vaga:</w:t>
      </w:r>
    </w:p>
    <w:p w:rsidR="00142A1A" w:rsidRDefault="00142A1A" w:rsidP="00142A1A">
      <w:pPr>
        <w:pStyle w:val="Ttulo4"/>
        <w:keepNext w:val="0"/>
        <w:widowControl w:val="0"/>
        <w:numPr>
          <w:ilvl w:val="7"/>
          <w:numId w:val="17"/>
        </w:numPr>
        <w:spacing w:line="240" w:lineRule="auto"/>
      </w:pPr>
      <w:r>
        <w:t>O sistema atualiza o Tipo do quadro lotacional de cargo efetivo para ”excedente” do Local de trabalho recuperado.</w:t>
      </w:r>
    </w:p>
    <w:p w:rsidR="00142A1A" w:rsidRDefault="00142A1A" w:rsidP="00142A1A">
      <w:pPr>
        <w:pStyle w:val="Ttulo4"/>
        <w:keepNext w:val="0"/>
        <w:widowControl w:val="0"/>
        <w:numPr>
          <w:ilvl w:val="7"/>
          <w:numId w:val="17"/>
        </w:numPr>
        <w:spacing w:line="240" w:lineRule="auto"/>
      </w:pPr>
      <w:r>
        <w:t>O sistema atualiza o Tipo do quadro lotacional de cargo efetivo para ”excedente” da Relação de vínculo recuperada.</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confirmando e tenha sido aplicado ao “Evento de motivo de afastamento temporário” </w:t>
      </w:r>
      <w:r>
        <w:rPr>
          <w:i/>
          <w:iCs/>
        </w:rPr>
        <w:t>perda da lotação</w:t>
      </w:r>
      <w:r>
        <w:t xml:space="preserve">: </w:t>
      </w:r>
    </w:p>
    <w:p w:rsidR="00142A1A" w:rsidRDefault="00142A1A" w:rsidP="00142A1A">
      <w:pPr>
        <w:pStyle w:val="Ttulo4"/>
        <w:keepNext w:val="0"/>
        <w:widowControl w:val="0"/>
        <w:numPr>
          <w:ilvl w:val="4"/>
          <w:numId w:val="17"/>
        </w:numPr>
        <w:spacing w:line="240" w:lineRule="auto"/>
      </w:pPr>
      <w:r>
        <w:t>O sistema recupera a Relação de vínculo de cargo efetivo de titular (tipo de efetivação). Desta Relação de vínculo recuperada, caso possua o indicativo de perda de lotação verdadeiro, o sistema:</w:t>
      </w:r>
    </w:p>
    <w:p w:rsidR="00142A1A" w:rsidRDefault="00142A1A" w:rsidP="00142A1A">
      <w:pPr>
        <w:pStyle w:val="Ttulo4"/>
        <w:keepNext w:val="0"/>
        <w:widowControl w:val="0"/>
        <w:numPr>
          <w:ilvl w:val="4"/>
          <w:numId w:val="17"/>
        </w:numPr>
        <w:spacing w:line="240" w:lineRule="auto"/>
      </w:pPr>
      <w:r>
        <w:t xml:space="preserve">O sistema atualiza a Relação de vínculo recuperada atualizando o indicativo de perda de lotação para falso. </w:t>
      </w:r>
    </w:p>
    <w:p w:rsidR="00142A1A" w:rsidRDefault="00142A1A" w:rsidP="00142A1A">
      <w:pPr>
        <w:pStyle w:val="Ttulo4"/>
        <w:keepNext w:val="0"/>
        <w:widowControl w:val="0"/>
        <w:numPr>
          <w:ilvl w:val="4"/>
          <w:numId w:val="17"/>
        </w:numPr>
        <w:spacing w:line="240" w:lineRule="auto"/>
      </w:pPr>
      <w:r>
        <w:lastRenderedPageBreak/>
        <w:t xml:space="preserve">O sistema reabre as </w:t>
      </w:r>
      <w:proofErr w:type="spellStart"/>
      <w:r>
        <w:t>Enturmações</w:t>
      </w:r>
      <w:proofErr w:type="spellEnd"/>
      <w:r>
        <w:t xml:space="preserve"> existentes na data inicial do afastamento, atualizando a data fim da </w:t>
      </w:r>
      <w:proofErr w:type="spellStart"/>
      <w:r>
        <w:t>enturmação</w:t>
      </w:r>
      <w:proofErr w:type="spellEnd"/>
      <w:r>
        <w:t xml:space="preserve"> para a data fim prevista.</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cancelado as inscrições do plano de saúde, o sistema exclui o cancelamento das inscrições do titular e seus dependentes/agregados no plano de saúde, realizando o caso de uso “Excluir cancelamento da inscrição do plano de saúde”, informando a Pessoa, </w:t>
      </w:r>
      <w:r>
        <w:rPr>
          <w:highlight w:val="cyan"/>
        </w:rPr>
        <w:t>a data inicial</w:t>
      </w:r>
      <w:r>
        <w:t xml:space="preserve">, a data final do afastamento e o motivo = </w:t>
      </w:r>
      <w:r>
        <w:rPr>
          <w:i/>
          <w:iCs/>
        </w:rPr>
        <w:t>afastamento temporário sem remuneração</w:t>
      </w:r>
      <w:r>
        <w:t>.</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w:t>
      </w:r>
      <w:r>
        <w:rPr>
          <w:i/>
          <w:iCs/>
        </w:rPr>
        <w:t>retorno confirmado</w:t>
      </w:r>
      <w:r>
        <w:t xml:space="preserve"> e tenha sido aplicado ao “Evento de motivo de afastamento temporário” </w:t>
      </w:r>
      <w:r>
        <w:rPr>
          <w:i/>
          <w:iCs/>
        </w:rPr>
        <w:t xml:space="preserve">perda do período aquisitivo de férias, </w:t>
      </w:r>
      <w:r>
        <w:t xml:space="preserve">identificado através do afastamento, o sistema realiza o caso de uso "Cancelar perda período aquisitivo de férias", informando o Vínculo, a data de início, a data de fim e a identificação do afastamento. </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de motivo de afastamento temporário” </w:t>
      </w:r>
      <w:r>
        <w:rPr>
          <w:i/>
          <w:iCs/>
        </w:rPr>
        <w:t xml:space="preserve">perda parcial do período de usufruto de férias, </w:t>
      </w:r>
      <w:r>
        <w:t>identificado através do afastamento,</w:t>
      </w:r>
      <w:r>
        <w:rPr>
          <w:i/>
          <w:iCs/>
        </w:rPr>
        <w:t xml:space="preserve"> </w:t>
      </w:r>
      <w:r>
        <w:t>o sistema realiza o caso de uso "Cancelar perda parcialmente o período de usufruto de férias", informando o Vínculo, a data de início, a data de fim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de motivo de afastamento temporário” </w:t>
      </w:r>
      <w:r>
        <w:rPr>
          <w:i/>
          <w:iCs/>
        </w:rPr>
        <w:t xml:space="preserve">prorrogar o período aquisitivo de férias, </w:t>
      </w:r>
      <w:r>
        <w:t>identificado através do afastamento,</w:t>
      </w:r>
      <w:r>
        <w:rPr>
          <w:i/>
          <w:iCs/>
        </w:rPr>
        <w:t xml:space="preserve"> </w:t>
      </w:r>
      <w:r>
        <w:t>o sistema realiza o caso de uso "Cancelar prorrogação do período aquisitivo de férias", informando o Vínculo, a quantidade de dias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de motivo de afastamento temporário” </w:t>
      </w:r>
      <w:r>
        <w:rPr>
          <w:i/>
          <w:iCs/>
        </w:rPr>
        <w:t xml:space="preserve">perda do período aquisitivo de licença prêmio/prêmio assiduidade, </w:t>
      </w:r>
      <w:r>
        <w:t>identificado através do afastamento,</w:t>
      </w:r>
      <w:r>
        <w:rPr>
          <w:i/>
          <w:iCs/>
        </w:rPr>
        <w:t xml:space="preserve"> </w:t>
      </w:r>
      <w:r>
        <w:t xml:space="preserve">o sistema realiza o caso de uso "Cancelar perda do período aquisitivo de licença prêmio", informando o Vínculo, a data de início, a data de fim, o tipo de licença = </w:t>
      </w:r>
      <w:r>
        <w:rPr>
          <w:i/>
          <w:iCs/>
        </w:rPr>
        <w:t>licença prêmio</w:t>
      </w:r>
      <w:r>
        <w:t xml:space="preserve">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de motivo de afastamento temporário” </w:t>
      </w:r>
      <w:r>
        <w:rPr>
          <w:i/>
          <w:iCs/>
        </w:rPr>
        <w:t xml:space="preserve">perda do período aquisitivo de licença prêmio/prêmio assiduidade, </w:t>
      </w:r>
      <w:r>
        <w:t xml:space="preserve">identificado através do afastamento, o sistema realiza o caso de uso "Cancelar perda do período aquisitivo de licença prêmio", informando o Vínculo, a data de início, a data de fim, o tipo de licença = </w:t>
      </w:r>
      <w:r>
        <w:rPr>
          <w:i/>
          <w:iCs/>
        </w:rPr>
        <w:t>prêmio assiduidade</w:t>
      </w:r>
      <w:r>
        <w:t xml:space="preserve">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do motivo de afastamento temporário” </w:t>
      </w:r>
      <w:r>
        <w:rPr>
          <w:i/>
          <w:iCs/>
        </w:rPr>
        <w:lastRenderedPageBreak/>
        <w:t>prorrogar o período aquisitivo de licença prêmio,</w:t>
      </w:r>
      <w:r>
        <w:t xml:space="preserve"> identificado através do afastamento, o sistema realiza o caso de uso "Cancelar prorrogação do período aquisitivo de licença prêmio", informando o Vínculo, a quantidade de dias, o tipo de licença = </w:t>
      </w:r>
      <w:r>
        <w:rPr>
          <w:i/>
          <w:iCs/>
        </w:rPr>
        <w:t>licença prêmio</w:t>
      </w:r>
      <w:r>
        <w:t xml:space="preserve">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do motivo de afastamento temporário” </w:t>
      </w:r>
      <w:r>
        <w:rPr>
          <w:i/>
          <w:iCs/>
        </w:rPr>
        <w:t xml:space="preserve">prorrogar o período aquisitivo de licença prêmio, </w:t>
      </w:r>
      <w:r>
        <w:t xml:space="preserve">identificado através do afastamento, o sistema realiza o caso de uso "Cancelar prorrogação do período aquisitivo de licença prêmio", informando o Vínculo, a quantidade de dias, o tipo de licença = </w:t>
      </w:r>
      <w:r>
        <w:rPr>
          <w:i/>
          <w:iCs/>
        </w:rPr>
        <w:t>prêmio assiduidade</w:t>
      </w:r>
      <w:r>
        <w:t xml:space="preserve">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de motivo de afastamento temporário” </w:t>
      </w:r>
      <w:r>
        <w:rPr>
          <w:i/>
          <w:iCs/>
        </w:rPr>
        <w:t xml:space="preserve">perda do período aquisitivo de tempo de serviço, </w:t>
      </w:r>
      <w:r>
        <w:t>identificado através do afastamento, o sistema realiza o caso de uso "Cancelar perda do período aquisitivo de tempo de serviço", informando o Vínculo, a data de início, a data de fim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do motivo de afastamento temporário” </w:t>
      </w:r>
      <w:r>
        <w:rPr>
          <w:i/>
          <w:iCs/>
        </w:rPr>
        <w:t>prorrogar o período aquisitivo de tempo de serviço,</w:t>
      </w:r>
      <w:r>
        <w:t xml:space="preserve"> identificado através do afastamento, o sistema realiza o caso de uso "Cancelar prorrogação do período aquisitivo de tempo de serviço", informando o Vínculo, a quantidade de dias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cancelado o pedido de vale transporte, o sistema executa o caso de uso “Excluir cancelamento do pedido de vale transporte”, informando o Vínculo, a </w:t>
      </w:r>
      <w:r>
        <w:rPr>
          <w:highlight w:val="cyan"/>
        </w:rPr>
        <w:t>data de início do afastamento</w:t>
      </w:r>
      <w:r>
        <w:t>, a data fim do afastamento e o tipo de cancelamento = Em decorrência de afastamento temporário.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afastado o servidor de um turno, o sistema executa o caso de uso “Anular o afastamento das </w:t>
      </w:r>
      <w:proofErr w:type="spellStart"/>
      <w:r>
        <w:t>enturmações</w:t>
      </w:r>
      <w:proofErr w:type="spellEnd"/>
      <w:r>
        <w:t>”, informando a data de início, a data de fim e identificação do afastamento.</w:t>
      </w:r>
    </w:p>
    <w:p w:rsidR="00142A1A" w:rsidRDefault="00142A1A" w:rsidP="00142A1A">
      <w:pPr>
        <w:pStyle w:val="Ttulo3"/>
        <w:keepNext w:val="0"/>
        <w:widowControl w:val="0"/>
        <w:spacing w:before="120" w:line="240" w:lineRule="auto"/>
      </w:pPr>
      <w:bookmarkStart w:id="35" w:name="_Toc75254771"/>
      <w:r>
        <w:t>Fluxo Alternativo – exclusão de motivo de afastamento definitivo</w:t>
      </w:r>
      <w:bookmarkEnd w:id="35"/>
    </w:p>
    <w:p w:rsidR="00142A1A" w:rsidRDefault="00142A1A" w:rsidP="00142A1A">
      <w:pPr>
        <w:pStyle w:val="Ttulo4"/>
        <w:keepNext w:val="0"/>
        <w:widowControl w:val="0"/>
        <w:tabs>
          <w:tab w:val="clear" w:pos="1985"/>
          <w:tab w:val="num" w:pos="1800"/>
        </w:tabs>
        <w:spacing w:line="240" w:lineRule="auto"/>
        <w:ind w:left="1728" w:hanging="648"/>
      </w:pPr>
      <w:r>
        <w:t>Caso o afastamento a ser excluído tenha interrompido outros afastamentos, o sistema torna a identificação do afastamento de interrupção nula.</w:t>
      </w:r>
    </w:p>
    <w:p w:rsidR="00142A1A" w:rsidRDefault="00142A1A" w:rsidP="00142A1A">
      <w:pPr>
        <w:pStyle w:val="Ttulo4"/>
        <w:keepNext w:val="0"/>
        <w:widowControl w:val="0"/>
        <w:tabs>
          <w:tab w:val="clear" w:pos="1985"/>
          <w:tab w:val="num" w:pos="1800"/>
        </w:tabs>
        <w:spacing w:line="240" w:lineRule="auto"/>
        <w:ind w:left="1728" w:hanging="648"/>
      </w:pPr>
      <w:r>
        <w:t>Caso o afastamento a ser excluído tenha gerado outro afastamento, o sistema executa o caso de uso “Excluir afastamento”, informando a identificação do afastamento, para o afastamento gerado.</w:t>
      </w:r>
    </w:p>
    <w:p w:rsidR="00142A1A" w:rsidRDefault="00142A1A" w:rsidP="00142A1A">
      <w:pPr>
        <w:pStyle w:val="Ttulo4"/>
        <w:keepNext w:val="0"/>
        <w:widowControl w:val="0"/>
        <w:tabs>
          <w:tab w:val="clear" w:pos="1985"/>
          <w:tab w:val="num" w:pos="1800"/>
        </w:tabs>
        <w:spacing w:line="240" w:lineRule="auto"/>
        <w:ind w:left="1728" w:hanging="648"/>
      </w:pPr>
      <w:r>
        <w:t xml:space="preserve">O sistema recupera a Relação de vínculo </w:t>
      </w:r>
      <w:r>
        <w:rPr>
          <w:i/>
          <w:iCs/>
        </w:rPr>
        <w:t>principal</w:t>
      </w:r>
      <w:r>
        <w:t xml:space="preserve"> vigente </w:t>
      </w:r>
      <w:r>
        <w:lastRenderedPageBreak/>
        <w:t>na data inicial do afastamento.</w:t>
      </w:r>
    </w:p>
    <w:p w:rsidR="00142A1A" w:rsidRDefault="00142A1A" w:rsidP="00142A1A">
      <w:pPr>
        <w:pStyle w:val="Ttulo4"/>
        <w:keepNext w:val="0"/>
        <w:widowControl w:val="0"/>
        <w:tabs>
          <w:tab w:val="clear" w:pos="1985"/>
          <w:tab w:val="num" w:pos="1800"/>
        </w:tabs>
        <w:spacing w:line="240" w:lineRule="auto"/>
        <w:ind w:left="1728" w:hanging="648"/>
      </w:pPr>
      <w:r>
        <w:t>Para cada Relação de vínculo recuperada:</w:t>
      </w:r>
    </w:p>
    <w:p w:rsidR="00142A1A" w:rsidRDefault="00142A1A" w:rsidP="00142A1A">
      <w:pPr>
        <w:pStyle w:val="Ttulo4"/>
        <w:keepNext w:val="0"/>
        <w:widowControl w:val="0"/>
        <w:numPr>
          <w:ilvl w:val="4"/>
          <w:numId w:val="17"/>
        </w:numPr>
        <w:spacing w:line="240" w:lineRule="auto"/>
      </w:pPr>
      <w:r>
        <w:t>O sistema recupera os Locais de trabalho existentes na data inicial do afastamento.</w:t>
      </w:r>
    </w:p>
    <w:p w:rsidR="00142A1A" w:rsidRDefault="00142A1A" w:rsidP="00142A1A">
      <w:pPr>
        <w:pStyle w:val="Ttulo4"/>
        <w:keepNext w:val="0"/>
        <w:widowControl w:val="0"/>
        <w:numPr>
          <w:ilvl w:val="4"/>
          <w:numId w:val="17"/>
        </w:numPr>
        <w:spacing w:line="240" w:lineRule="auto"/>
      </w:pPr>
      <w:r>
        <w:t>Para cada Local de trabalho recuperado:</w:t>
      </w:r>
    </w:p>
    <w:p w:rsidR="00142A1A" w:rsidRDefault="00142A1A" w:rsidP="00142A1A">
      <w:pPr>
        <w:pStyle w:val="Ttulo4"/>
        <w:keepNext w:val="0"/>
        <w:widowControl w:val="0"/>
        <w:numPr>
          <w:ilvl w:val="5"/>
          <w:numId w:val="17"/>
        </w:numPr>
        <w:spacing w:line="240" w:lineRule="auto"/>
      </w:pPr>
      <w:r>
        <w:t xml:space="preserve">O sistema realiza o caso de uso “Atualizar Quadro de Vagas”, informando o Vínculo, Indicativo se a matrícula está sendo </w:t>
      </w:r>
      <w:proofErr w:type="gramStart"/>
      <w:r>
        <w:t>admitida neste momento = falso, tipo da Relação de vínculo recuperada (cargo efetivo, cargo comissionado, função de chefia ou bolsista)</w:t>
      </w:r>
      <w:proofErr w:type="gramEnd"/>
      <w:r>
        <w:t xml:space="preserve">, Relação de trabalho, carreira e item de carreira (quando cargo efetivo), Relação de trabalho (quando bolsista), Grupo ocupacional e cargo comissionado (quando cargo comissionado), Função de chefia (quando função de chefia), a Carga horário integral (definitiva mais temporária), Unidade organizacional do Local de trabalho recuperado, Tipo de ocupação em relação à unidade organizacional (lotado, não lotado ou atribuição de exercício), Indicativo se perdeu a lotação = falso, Número de vagas = 1, Data do evento = </w:t>
      </w:r>
      <w:r>
        <w:rPr>
          <w:highlight w:val="cyan"/>
        </w:rPr>
        <w:t>data inicial do afastamento</w:t>
      </w:r>
      <w:r>
        <w:t>, Tipo de atualização = Ocupação de vagas.</w:t>
      </w:r>
    </w:p>
    <w:p w:rsidR="00142A1A" w:rsidRDefault="00142A1A" w:rsidP="00142A1A">
      <w:pPr>
        <w:pStyle w:val="Ttulo4"/>
        <w:keepNext w:val="0"/>
        <w:widowControl w:val="0"/>
        <w:numPr>
          <w:ilvl w:val="4"/>
          <w:numId w:val="17"/>
        </w:numPr>
        <w:spacing w:line="240" w:lineRule="auto"/>
      </w:pPr>
      <w:r>
        <w:t xml:space="preserve">Desfaz a finalização da vigência do “Vínculo”, tornando a data fim igual à data fim prevista; </w:t>
      </w:r>
    </w:p>
    <w:p w:rsidR="00142A1A" w:rsidRDefault="00142A1A" w:rsidP="00142A1A">
      <w:pPr>
        <w:pStyle w:val="Ttulo4"/>
        <w:keepNext w:val="0"/>
        <w:widowControl w:val="0"/>
        <w:numPr>
          <w:ilvl w:val="4"/>
          <w:numId w:val="17"/>
        </w:numPr>
        <w:spacing w:line="240" w:lineRule="auto"/>
      </w:pPr>
      <w:r>
        <w:t xml:space="preserve">Desfaz a finalização da “Relação de vínculo” principal, tornando a data fim igual à data fim prevista. </w:t>
      </w:r>
    </w:p>
    <w:p w:rsidR="00142A1A" w:rsidRDefault="00142A1A" w:rsidP="00142A1A">
      <w:pPr>
        <w:pStyle w:val="Ttulo4"/>
        <w:keepNext w:val="0"/>
        <w:widowControl w:val="0"/>
        <w:numPr>
          <w:ilvl w:val="4"/>
          <w:numId w:val="17"/>
        </w:numPr>
        <w:spacing w:line="240" w:lineRule="auto"/>
      </w:pPr>
      <w:r>
        <w:t>Caso a “Relação de vínculo” principal seja de cargo efetivo, o sistema exclui o registro de “Histórico de finalização de cargo efetivo”, identificado pelo Afastamento a ser excluído/anulado.</w:t>
      </w:r>
    </w:p>
    <w:p w:rsidR="00142A1A" w:rsidRDefault="00142A1A" w:rsidP="00142A1A">
      <w:pPr>
        <w:pStyle w:val="Ttulo4"/>
        <w:keepNext w:val="0"/>
        <w:widowControl w:val="0"/>
        <w:numPr>
          <w:ilvl w:val="4"/>
          <w:numId w:val="17"/>
        </w:numPr>
        <w:spacing w:line="240" w:lineRule="auto"/>
      </w:pPr>
      <w:r>
        <w:t>Caso a “Relação de vínculo” principal seja de cargo comissionado, o sistema exclui o registro de “Histórico de finalização de cargo comissionado”, identificado pelo Afastamento a ser excluído/anulado.</w:t>
      </w:r>
    </w:p>
    <w:p w:rsidR="00142A1A" w:rsidRDefault="00142A1A" w:rsidP="00142A1A">
      <w:pPr>
        <w:pStyle w:val="Ttulo4"/>
        <w:keepNext w:val="0"/>
        <w:widowControl w:val="0"/>
        <w:numPr>
          <w:ilvl w:val="4"/>
          <w:numId w:val="17"/>
        </w:numPr>
        <w:spacing w:line="240" w:lineRule="auto"/>
      </w:pPr>
      <w:r>
        <w:t xml:space="preserve">Desfaz a finalização de todos os “Locais de trabalho” inerentes à “Relação de vínculo” principal, tornando a data fim igual à data fim prevista; </w:t>
      </w:r>
    </w:p>
    <w:p w:rsidR="00142A1A" w:rsidRDefault="00142A1A" w:rsidP="00142A1A">
      <w:pPr>
        <w:pStyle w:val="Ttulo4"/>
        <w:keepNext w:val="0"/>
        <w:widowControl w:val="0"/>
        <w:numPr>
          <w:ilvl w:val="4"/>
          <w:numId w:val="17"/>
        </w:numPr>
        <w:spacing w:line="240" w:lineRule="auto"/>
      </w:pPr>
      <w:r>
        <w:t>Desfaz o encerramento de todas as “</w:t>
      </w:r>
      <w:proofErr w:type="spellStart"/>
      <w:r>
        <w:t>Enturmações</w:t>
      </w:r>
      <w:proofErr w:type="spellEnd"/>
      <w:r>
        <w:t>”, “Escalas de trabalho”, “Jornadas de trabalho” e “Cargas horárias” inerentes à “Relação de vínculo” principal, tornando a data fim igual à data fim prevista.</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de afastamento definitivo” determine que deva </w:t>
      </w:r>
      <w:r>
        <w:rPr>
          <w:i/>
          <w:iCs/>
        </w:rPr>
        <w:t>cessar automaticamente todas as relações de vínculo secundárias</w:t>
      </w:r>
      <w:r>
        <w:t xml:space="preserve"> o sistema:</w:t>
      </w:r>
    </w:p>
    <w:p w:rsidR="00142A1A" w:rsidRDefault="00142A1A" w:rsidP="00142A1A">
      <w:pPr>
        <w:pStyle w:val="Ttulo4"/>
        <w:keepNext w:val="0"/>
        <w:widowControl w:val="0"/>
        <w:numPr>
          <w:ilvl w:val="4"/>
          <w:numId w:val="17"/>
        </w:numPr>
        <w:spacing w:line="240" w:lineRule="auto"/>
      </w:pPr>
      <w:r>
        <w:t>Caso existam “Relações de vínculo” secundárias (aquelas que não sejam a principal) que possuam “Histórico de finalização de cargo efetivo</w:t>
      </w:r>
      <w:proofErr w:type="gramStart"/>
      <w:r>
        <w:t>”</w:t>
      </w:r>
      <w:proofErr w:type="gramEnd"/>
      <w:r>
        <w:t xml:space="preserve">/”Histórico de </w:t>
      </w:r>
      <w:r>
        <w:lastRenderedPageBreak/>
        <w:t>finalização de cargo comissionado”/”Histórico de finalização de função de chefia” identificadas pelo Afastamento a ser excluído/anulado:</w:t>
      </w:r>
    </w:p>
    <w:p w:rsidR="00142A1A" w:rsidRDefault="00142A1A" w:rsidP="00142A1A">
      <w:pPr>
        <w:pStyle w:val="Ttulo4"/>
        <w:keepNext w:val="0"/>
        <w:widowControl w:val="0"/>
        <w:numPr>
          <w:ilvl w:val="5"/>
          <w:numId w:val="17"/>
        </w:numPr>
        <w:spacing w:line="240" w:lineRule="auto"/>
      </w:pPr>
      <w:r>
        <w:t xml:space="preserve">Desfaz a finalização das mesmas tornando a data fim tornando a data fim igual à data fim prevista. </w:t>
      </w:r>
    </w:p>
    <w:p w:rsidR="00142A1A" w:rsidRDefault="00142A1A" w:rsidP="00142A1A">
      <w:pPr>
        <w:pStyle w:val="Ttulo4"/>
        <w:keepNext w:val="0"/>
        <w:widowControl w:val="0"/>
        <w:numPr>
          <w:ilvl w:val="5"/>
          <w:numId w:val="17"/>
        </w:numPr>
        <w:spacing w:line="240" w:lineRule="auto"/>
      </w:pPr>
      <w:r>
        <w:t>Caso a(s) “Relação de vínculo” secundária(s) seja(m) de cargo efetivo, o sistema exclui o(s) registro(s) de “Histórico de finalização de cargo efetivo”, identificado pelo Afastamento a ser excluído/anulado.</w:t>
      </w:r>
    </w:p>
    <w:p w:rsidR="00142A1A" w:rsidRDefault="00142A1A" w:rsidP="00142A1A">
      <w:pPr>
        <w:pStyle w:val="Ttulo4"/>
        <w:keepNext w:val="0"/>
        <w:widowControl w:val="0"/>
        <w:numPr>
          <w:ilvl w:val="5"/>
          <w:numId w:val="17"/>
        </w:numPr>
        <w:spacing w:line="240" w:lineRule="auto"/>
      </w:pPr>
      <w:r>
        <w:t>Caso a “Relação de vínculo” secundária(s) seja(m) de cargo comissionado, o sistema exclui o(s) registro de “Histórico de finalização de cargo comissionado”, identificado pelo Afastamento a ser excluído/anulado.</w:t>
      </w:r>
    </w:p>
    <w:p w:rsidR="00142A1A" w:rsidRDefault="00142A1A" w:rsidP="00142A1A">
      <w:pPr>
        <w:pStyle w:val="Ttulo4"/>
        <w:keepNext w:val="0"/>
        <w:widowControl w:val="0"/>
        <w:numPr>
          <w:ilvl w:val="5"/>
          <w:numId w:val="17"/>
        </w:numPr>
        <w:spacing w:line="240" w:lineRule="auto"/>
      </w:pPr>
      <w:r>
        <w:t>Caso a “Relação de vínculo” secundária(s) seja de função de chefia, o sistema exclui o(s) registro(s) de “Histórico de finalização de função de chefia”, identificado pelo Afastamento a ser excluído/anulado.</w:t>
      </w:r>
    </w:p>
    <w:p w:rsidR="00142A1A" w:rsidRDefault="00142A1A" w:rsidP="00142A1A">
      <w:pPr>
        <w:pStyle w:val="Ttulo4"/>
        <w:keepNext w:val="0"/>
        <w:widowControl w:val="0"/>
        <w:numPr>
          <w:ilvl w:val="5"/>
          <w:numId w:val="17"/>
        </w:numPr>
        <w:spacing w:line="240" w:lineRule="auto"/>
      </w:pPr>
      <w:r>
        <w:t xml:space="preserve">Caso existam “Locais de trabalho” inerente às “Relações de vínculo” secundárias, desfaz a finalização </w:t>
      </w:r>
      <w:proofErr w:type="gramStart"/>
      <w:r>
        <w:t>dos mesmos tornando a data fim igual à data fim prevista</w:t>
      </w:r>
      <w:proofErr w:type="gramEnd"/>
      <w:r>
        <w:t>;</w:t>
      </w:r>
    </w:p>
    <w:p w:rsidR="00142A1A" w:rsidRDefault="00142A1A" w:rsidP="00142A1A">
      <w:pPr>
        <w:pStyle w:val="Ttulo4"/>
        <w:keepNext w:val="0"/>
        <w:widowControl w:val="0"/>
        <w:numPr>
          <w:ilvl w:val="5"/>
          <w:numId w:val="17"/>
        </w:numPr>
        <w:spacing w:line="240" w:lineRule="auto"/>
      </w:pPr>
      <w:r>
        <w:t xml:space="preserve">Caso existam “Jornadas de trabalho” e “Cargas horárias” inerentes às “Relações de vínculo” secundárias (todas as relações exceto a principal) e que foram recuperadas acima, desfaz o encerramento </w:t>
      </w:r>
      <w:proofErr w:type="gramStart"/>
      <w:r>
        <w:t>das mesmas, tornando a data fim igual à data fim prevista</w:t>
      </w:r>
      <w:proofErr w:type="gramEnd"/>
      <w:r>
        <w:t>.</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de afastamento definitivo” determine que deva </w:t>
      </w:r>
      <w:r>
        <w:rPr>
          <w:i/>
          <w:iCs/>
        </w:rPr>
        <w:t>cessar automaticamente as substituições</w:t>
      </w:r>
      <w:r>
        <w:t xml:space="preserve"> o sistema:</w:t>
      </w:r>
    </w:p>
    <w:p w:rsidR="00142A1A" w:rsidRDefault="00142A1A" w:rsidP="00142A1A">
      <w:pPr>
        <w:pStyle w:val="Ttulo4"/>
        <w:keepNext w:val="0"/>
        <w:widowControl w:val="0"/>
        <w:numPr>
          <w:ilvl w:val="4"/>
          <w:numId w:val="17"/>
        </w:numPr>
        <w:spacing w:line="240" w:lineRule="auto"/>
      </w:pPr>
      <w:r>
        <w:t>Caso existam substituições das Relações de vínculo (</w:t>
      </w:r>
      <w:proofErr w:type="gramStart"/>
      <w:r>
        <w:t>principal e secundárias que foram recuperadas acima</w:t>
      </w:r>
      <w:proofErr w:type="gramEnd"/>
      <w:r>
        <w:t>).</w:t>
      </w:r>
    </w:p>
    <w:p w:rsidR="00142A1A" w:rsidRDefault="00142A1A" w:rsidP="00142A1A">
      <w:pPr>
        <w:pStyle w:val="Ttulo4"/>
        <w:keepNext w:val="0"/>
        <w:widowControl w:val="0"/>
        <w:numPr>
          <w:ilvl w:val="5"/>
          <w:numId w:val="17"/>
        </w:numPr>
        <w:spacing w:line="240" w:lineRule="auto"/>
      </w:pPr>
      <w:r>
        <w:t xml:space="preserve">Desfaz a finalização </w:t>
      </w:r>
      <w:proofErr w:type="gramStart"/>
      <w:r>
        <w:t>das mesmas tornando a data fim igual à data fim prevista</w:t>
      </w:r>
      <w:proofErr w:type="gramEnd"/>
      <w:r>
        <w:t>;</w:t>
      </w:r>
    </w:p>
    <w:p w:rsidR="00142A1A" w:rsidRDefault="00142A1A" w:rsidP="00142A1A">
      <w:pPr>
        <w:pStyle w:val="Ttulo4"/>
        <w:keepNext w:val="0"/>
        <w:widowControl w:val="0"/>
        <w:numPr>
          <w:ilvl w:val="5"/>
          <w:numId w:val="17"/>
        </w:numPr>
        <w:spacing w:line="240" w:lineRule="auto"/>
      </w:pPr>
      <w:r>
        <w:t xml:space="preserve">Caso existam “Locais de trabalho”, “Jornadas de trabalho” e “Cargas horárias” inerentes às substituições, desfaz o encerramento </w:t>
      </w:r>
      <w:proofErr w:type="gramStart"/>
      <w:r>
        <w:t>das mesmas tornando a data fim igual à data fim prevista</w:t>
      </w:r>
      <w:proofErr w:type="gramEnd"/>
      <w:r>
        <w:t>;</w:t>
      </w:r>
    </w:p>
    <w:p w:rsidR="00142A1A" w:rsidRDefault="00142A1A" w:rsidP="00142A1A">
      <w:pPr>
        <w:pStyle w:val="Ttulo4"/>
        <w:keepNext w:val="0"/>
        <w:widowControl w:val="0"/>
        <w:tabs>
          <w:tab w:val="clear" w:pos="1985"/>
          <w:tab w:val="num" w:pos="1800"/>
        </w:tabs>
        <w:spacing w:line="240" w:lineRule="auto"/>
        <w:ind w:left="1728" w:hanging="648"/>
      </w:pPr>
      <w:r>
        <w:t>Caso tenha suspendido autorizações de acesso o sistema recupera as “Autorizações de acesso” que tenham a identificação do Afastamento.</w:t>
      </w:r>
    </w:p>
    <w:p w:rsidR="00142A1A" w:rsidRDefault="00142A1A" w:rsidP="00142A1A">
      <w:pPr>
        <w:pStyle w:val="Ttulo4"/>
        <w:keepNext w:val="0"/>
        <w:widowControl w:val="0"/>
        <w:numPr>
          <w:ilvl w:val="4"/>
          <w:numId w:val="17"/>
        </w:numPr>
        <w:spacing w:line="240" w:lineRule="auto"/>
      </w:pPr>
      <w:r>
        <w:t xml:space="preserve">Caso as “Autorizações de acesso” possuam a situação igual </w:t>
      </w:r>
      <w:proofErr w:type="gramStart"/>
      <w:r>
        <w:t>a</w:t>
      </w:r>
      <w:proofErr w:type="gramEnd"/>
      <w:r>
        <w:t xml:space="preserve"> suspensa, atualiza as mesmas com situação = ativa, data da situação = data atual e identificação do afastamento nula.</w:t>
      </w:r>
    </w:p>
    <w:p w:rsidR="00142A1A" w:rsidRDefault="00142A1A" w:rsidP="00142A1A">
      <w:pPr>
        <w:pStyle w:val="Ttulo4"/>
        <w:keepNext w:val="0"/>
        <w:widowControl w:val="0"/>
        <w:numPr>
          <w:ilvl w:val="4"/>
          <w:numId w:val="17"/>
        </w:numPr>
        <w:spacing w:line="240" w:lineRule="auto"/>
      </w:pPr>
      <w:r>
        <w:lastRenderedPageBreak/>
        <w:t>Caso as “Autorizações de acesso” possuam a situação diferente de suspensa, atualiza as mesmas com identificação do afastamento nula.</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cancelado as inscrições do plano de saúde, o sistema desfaz o cancelamento das inscrições do titular e seus dependentes/agregados no plano de saúde, realizando o caso de uso “Excluir cancelamento da inscrição do plano de saúde”, informando a Pessoa, </w:t>
      </w:r>
      <w:r>
        <w:rPr>
          <w:highlight w:val="cyan"/>
        </w:rPr>
        <w:t>a data inicial</w:t>
      </w:r>
      <w:r>
        <w:t>, a data final do afastamento e o motivo = rompimento do contrato empregatício (quando o motivo não é da funcionalidade Registrar óbito) ou óbito (quando o motivo é da funcionalidade Registrar óbito).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cancelado o pedido de vale transporte, o sistema executa o caso de uso “Excluir cancelamento do pedido de vale transporte”, informando o Vínculo, a </w:t>
      </w:r>
      <w:r>
        <w:rPr>
          <w:highlight w:val="cyan"/>
        </w:rPr>
        <w:t>data de início do afastamento</w:t>
      </w:r>
      <w:r>
        <w:t>, a data fim do afastamento e o tipo de cancelamento = Em decorrência de afastamento temporário.</w:t>
      </w:r>
    </w:p>
    <w:p w:rsidR="00142A1A" w:rsidRDefault="00142A1A" w:rsidP="00142A1A">
      <w:pPr>
        <w:pStyle w:val="Ttulo3"/>
        <w:keepNext w:val="0"/>
        <w:widowControl w:val="0"/>
        <w:spacing w:before="120" w:line="240" w:lineRule="auto"/>
      </w:pPr>
      <w:bookmarkStart w:id="36" w:name="_Toc75254772"/>
      <w:r>
        <w:t>Fluxo Alternativo – anulação de motivo de afastamento definitivo</w:t>
      </w:r>
      <w:bookmarkEnd w:id="36"/>
    </w:p>
    <w:p w:rsidR="00142A1A" w:rsidRDefault="00142A1A" w:rsidP="00142A1A">
      <w:pPr>
        <w:pStyle w:val="Ttulo4"/>
        <w:keepNext w:val="0"/>
        <w:widowControl w:val="0"/>
        <w:tabs>
          <w:tab w:val="clear" w:pos="1985"/>
          <w:tab w:val="num" w:pos="1800"/>
        </w:tabs>
        <w:spacing w:line="240" w:lineRule="auto"/>
        <w:ind w:left="1728" w:hanging="648"/>
      </w:pPr>
      <w:r>
        <w:t>Caso o afastamento a ser excluído tenha gerado outro afastamento, o sistema executa o caso de uso “Anular afastamento”, informando a identificação do afastamento, para o afastamento gerado.</w:t>
      </w:r>
    </w:p>
    <w:p w:rsidR="00142A1A" w:rsidRDefault="00142A1A" w:rsidP="00142A1A">
      <w:pPr>
        <w:pStyle w:val="Ttulo4"/>
        <w:keepNext w:val="0"/>
        <w:widowControl w:val="0"/>
        <w:tabs>
          <w:tab w:val="clear" w:pos="1985"/>
          <w:tab w:val="num" w:pos="1800"/>
        </w:tabs>
        <w:spacing w:line="240" w:lineRule="auto"/>
        <w:ind w:left="1728" w:hanging="648"/>
      </w:pPr>
      <w:r>
        <w:t xml:space="preserve">O sistema recupera a Relação de vínculo </w:t>
      </w:r>
      <w:r>
        <w:rPr>
          <w:i/>
          <w:iCs/>
        </w:rPr>
        <w:t>principal</w:t>
      </w:r>
      <w:r>
        <w:t xml:space="preserve"> vigente na data inicial do afastamento.</w:t>
      </w:r>
    </w:p>
    <w:p w:rsidR="00142A1A" w:rsidRDefault="00142A1A" w:rsidP="00142A1A">
      <w:pPr>
        <w:pStyle w:val="Ttulo4"/>
        <w:keepNext w:val="0"/>
        <w:widowControl w:val="0"/>
        <w:tabs>
          <w:tab w:val="clear" w:pos="1985"/>
          <w:tab w:val="num" w:pos="1800"/>
        </w:tabs>
        <w:spacing w:line="240" w:lineRule="auto"/>
        <w:ind w:left="1728" w:hanging="648"/>
      </w:pPr>
      <w:r>
        <w:t>Para cada Relação de vínculo recuperada:</w:t>
      </w:r>
    </w:p>
    <w:p w:rsidR="00142A1A" w:rsidRDefault="00142A1A" w:rsidP="00142A1A">
      <w:pPr>
        <w:pStyle w:val="Ttulo4"/>
        <w:keepNext w:val="0"/>
        <w:widowControl w:val="0"/>
        <w:numPr>
          <w:ilvl w:val="4"/>
          <w:numId w:val="17"/>
        </w:numPr>
        <w:spacing w:line="240" w:lineRule="auto"/>
      </w:pPr>
      <w:r>
        <w:t>O sistema recupera os Locais de trabalho existentes na data inicial do afastamento.</w:t>
      </w:r>
    </w:p>
    <w:p w:rsidR="00142A1A" w:rsidRDefault="00142A1A" w:rsidP="00142A1A">
      <w:pPr>
        <w:pStyle w:val="Ttulo4"/>
        <w:keepNext w:val="0"/>
        <w:widowControl w:val="0"/>
        <w:numPr>
          <w:ilvl w:val="4"/>
          <w:numId w:val="17"/>
        </w:numPr>
        <w:spacing w:line="240" w:lineRule="auto"/>
      </w:pPr>
      <w:r>
        <w:t>Para cada Local de trabalho recuperado:</w:t>
      </w:r>
    </w:p>
    <w:p w:rsidR="00142A1A" w:rsidRDefault="00142A1A" w:rsidP="00142A1A">
      <w:pPr>
        <w:pStyle w:val="Ttulo4"/>
        <w:keepNext w:val="0"/>
        <w:widowControl w:val="0"/>
        <w:numPr>
          <w:ilvl w:val="5"/>
          <w:numId w:val="17"/>
        </w:numPr>
        <w:spacing w:line="240" w:lineRule="auto"/>
      </w:pPr>
      <w:r>
        <w:t xml:space="preserve">O sistema realiza o caso de uso “Atualizar Quadro de Vagas”, informando o Vínculo, Indicativo se a matrícula está sendo </w:t>
      </w:r>
      <w:proofErr w:type="gramStart"/>
      <w:r>
        <w:t>admitida neste momento = falso, tipo da Relação de vínculo recuperada (cargo efetivo, cargo comissionado, função de chefia ou bolsista)</w:t>
      </w:r>
      <w:proofErr w:type="gramEnd"/>
      <w:r>
        <w:t xml:space="preserve">, Relação de trabalho, carreira e item de carreira (quando cargo efetivo), Relação de trabalho (quando bolsista), Grupo ocupacional e cargo comissionado (quando cargo comissionado), Função de chefia (quando função de chefia), a Carga horário integral (definitiva mais temporária), Unidade organizacional do Local de trabalho recuperado, Tipo de ocupação em relação à unidade organizacional (lotado, não lotado ou atribuição de exercício), Indicativo se perdeu a lotação = falso, Número de vagas = 1, Data do evento = </w:t>
      </w:r>
      <w:r>
        <w:rPr>
          <w:highlight w:val="cyan"/>
        </w:rPr>
        <w:t xml:space="preserve">data inicial do </w:t>
      </w:r>
      <w:r>
        <w:rPr>
          <w:highlight w:val="cyan"/>
        </w:rPr>
        <w:lastRenderedPageBreak/>
        <w:t>afastamento</w:t>
      </w:r>
      <w:r>
        <w:t>, Tipo de atualização = Ocupação de vagas.</w:t>
      </w:r>
    </w:p>
    <w:p w:rsidR="00142A1A" w:rsidRDefault="00142A1A" w:rsidP="00142A1A">
      <w:pPr>
        <w:pStyle w:val="Ttulo4"/>
        <w:keepNext w:val="0"/>
        <w:widowControl w:val="0"/>
        <w:numPr>
          <w:ilvl w:val="4"/>
          <w:numId w:val="17"/>
        </w:numPr>
        <w:spacing w:line="240" w:lineRule="auto"/>
      </w:pPr>
      <w:r>
        <w:t xml:space="preserve">Desfaz a finalização da vigência do “Vínculo”, tornando a data fim igual à data fim prevista; </w:t>
      </w:r>
    </w:p>
    <w:p w:rsidR="00142A1A" w:rsidRDefault="00142A1A" w:rsidP="00142A1A">
      <w:pPr>
        <w:pStyle w:val="Ttulo4"/>
        <w:keepNext w:val="0"/>
        <w:widowControl w:val="0"/>
        <w:numPr>
          <w:ilvl w:val="4"/>
          <w:numId w:val="17"/>
        </w:numPr>
        <w:spacing w:line="240" w:lineRule="auto"/>
      </w:pPr>
      <w:r>
        <w:t xml:space="preserve">Desfaz a finalização da “Relação de vínculo” principal, tornando a data fim igual à data fim prevista. </w:t>
      </w:r>
    </w:p>
    <w:p w:rsidR="00142A1A" w:rsidRDefault="00142A1A" w:rsidP="00142A1A">
      <w:pPr>
        <w:pStyle w:val="Ttulo4"/>
        <w:keepNext w:val="0"/>
        <w:widowControl w:val="0"/>
        <w:numPr>
          <w:ilvl w:val="4"/>
          <w:numId w:val="17"/>
        </w:numPr>
        <w:spacing w:line="240" w:lineRule="auto"/>
      </w:pPr>
      <w:r>
        <w:t>Caso a “Relação de vínculo” principal seja de cargo efetivo, o sistema exclui o registro de “Histórico de finalização de cargo efetivo”, identificado pelo Afastamento a ser excluído/anulado.</w:t>
      </w:r>
    </w:p>
    <w:p w:rsidR="00142A1A" w:rsidRDefault="00142A1A" w:rsidP="00142A1A">
      <w:pPr>
        <w:pStyle w:val="Ttulo4"/>
        <w:keepNext w:val="0"/>
        <w:widowControl w:val="0"/>
        <w:numPr>
          <w:ilvl w:val="4"/>
          <w:numId w:val="17"/>
        </w:numPr>
        <w:spacing w:line="240" w:lineRule="auto"/>
      </w:pPr>
      <w:r>
        <w:t>Caso a “Relação de vínculo” principal seja de cargo comissionado, o sistema exclui o registro de “Histórico de finalização de cargo comissionado”, identificado pelo Afastamento a ser excluído/anulado.</w:t>
      </w:r>
    </w:p>
    <w:p w:rsidR="00142A1A" w:rsidRDefault="00142A1A" w:rsidP="00142A1A">
      <w:pPr>
        <w:pStyle w:val="Ttulo4"/>
        <w:keepNext w:val="0"/>
        <w:widowControl w:val="0"/>
        <w:numPr>
          <w:ilvl w:val="4"/>
          <w:numId w:val="17"/>
        </w:numPr>
        <w:spacing w:line="240" w:lineRule="auto"/>
      </w:pPr>
      <w:r>
        <w:t xml:space="preserve">Desfaz a finalização de todos os “Locais de trabalho” inerentes à “Relação de vínculo” principal, tornando a data fim igual à data fim prevista; </w:t>
      </w:r>
    </w:p>
    <w:p w:rsidR="00142A1A" w:rsidRDefault="00142A1A" w:rsidP="00142A1A">
      <w:pPr>
        <w:pStyle w:val="Ttulo4"/>
        <w:keepNext w:val="0"/>
        <w:widowControl w:val="0"/>
        <w:numPr>
          <w:ilvl w:val="4"/>
          <w:numId w:val="17"/>
        </w:numPr>
        <w:spacing w:line="240" w:lineRule="auto"/>
      </w:pPr>
      <w:r>
        <w:t>Desfaz o encerramento de todas as “</w:t>
      </w:r>
      <w:proofErr w:type="spellStart"/>
      <w:r>
        <w:t>Enturmações</w:t>
      </w:r>
      <w:proofErr w:type="spellEnd"/>
      <w:r>
        <w:t>”, “Escalas de trabalho”, “Jornadas de trabalho” e “Cargas horárias” inerentes à “Relação de vínculo” principal, tornando a data fim igual à data fim prevista.</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de afastamento definitivo” determine que deva </w:t>
      </w:r>
      <w:r>
        <w:rPr>
          <w:i/>
          <w:iCs/>
        </w:rPr>
        <w:t>cessar automaticamente todas as relações de vínculo secundárias</w:t>
      </w:r>
      <w:r>
        <w:t xml:space="preserve"> o sistema:</w:t>
      </w:r>
    </w:p>
    <w:p w:rsidR="00142A1A" w:rsidRDefault="00142A1A" w:rsidP="00142A1A">
      <w:pPr>
        <w:pStyle w:val="Ttulo4"/>
        <w:keepNext w:val="0"/>
        <w:widowControl w:val="0"/>
        <w:numPr>
          <w:ilvl w:val="4"/>
          <w:numId w:val="17"/>
        </w:numPr>
        <w:spacing w:line="240" w:lineRule="auto"/>
      </w:pPr>
      <w:r>
        <w:t>Caso existam “Relações de vínculo” secundárias (aquelas que não sejam a principal) que possuam “Histórico de finalização de cargo efetivo</w:t>
      </w:r>
      <w:proofErr w:type="gramStart"/>
      <w:r>
        <w:t>”</w:t>
      </w:r>
      <w:proofErr w:type="gramEnd"/>
      <w:r>
        <w:t>/”Histórico de finalização de cargo comissionado”/”Histórico de finalização de função de chefia” identificadas pelo Afastamento a ser excluído/anulado:</w:t>
      </w:r>
    </w:p>
    <w:p w:rsidR="00142A1A" w:rsidRDefault="00142A1A" w:rsidP="00142A1A">
      <w:pPr>
        <w:pStyle w:val="Ttulo4"/>
        <w:keepNext w:val="0"/>
        <w:widowControl w:val="0"/>
        <w:numPr>
          <w:ilvl w:val="5"/>
          <w:numId w:val="17"/>
        </w:numPr>
        <w:spacing w:line="240" w:lineRule="auto"/>
      </w:pPr>
      <w:r>
        <w:t xml:space="preserve">Desfaz a finalização </w:t>
      </w:r>
      <w:proofErr w:type="gramStart"/>
      <w:r>
        <w:t>das mesmas tornando a data fim igual à data fim prevista</w:t>
      </w:r>
      <w:proofErr w:type="gramEnd"/>
      <w:r>
        <w:t xml:space="preserve">. </w:t>
      </w:r>
    </w:p>
    <w:p w:rsidR="00142A1A" w:rsidRDefault="00142A1A" w:rsidP="00142A1A">
      <w:pPr>
        <w:pStyle w:val="Ttulo4"/>
        <w:keepNext w:val="0"/>
        <w:widowControl w:val="0"/>
        <w:numPr>
          <w:ilvl w:val="5"/>
          <w:numId w:val="17"/>
        </w:numPr>
        <w:spacing w:line="240" w:lineRule="auto"/>
      </w:pPr>
      <w:r>
        <w:t>Caso a(s) “Relação de vínculo” secundária(s) seja(m) de cargo efetivo, o sistema exclui o(s) registro(s) de “Histórico de finalização de cargo efetivo”, identificado pelo Afastamento a ser excluído/anulado.</w:t>
      </w:r>
    </w:p>
    <w:p w:rsidR="00142A1A" w:rsidRDefault="00142A1A" w:rsidP="00142A1A">
      <w:pPr>
        <w:pStyle w:val="Ttulo4"/>
        <w:keepNext w:val="0"/>
        <w:widowControl w:val="0"/>
        <w:numPr>
          <w:ilvl w:val="5"/>
          <w:numId w:val="17"/>
        </w:numPr>
        <w:spacing w:line="240" w:lineRule="auto"/>
      </w:pPr>
      <w:r>
        <w:t>Caso a “Relação de vínculo” secundária(s) seja(m) de cargo comissionado, o sistema exclui o(s) registro de “Histórico de finalização de cargo comissionado”, identificado pelo Afastamento a ser excluído/anulado.</w:t>
      </w:r>
    </w:p>
    <w:p w:rsidR="00142A1A" w:rsidRDefault="00142A1A" w:rsidP="00142A1A">
      <w:pPr>
        <w:pStyle w:val="Ttulo4"/>
        <w:keepNext w:val="0"/>
        <w:widowControl w:val="0"/>
        <w:numPr>
          <w:ilvl w:val="5"/>
          <w:numId w:val="17"/>
        </w:numPr>
        <w:spacing w:line="240" w:lineRule="auto"/>
      </w:pPr>
      <w:r>
        <w:t>Caso a “Relação de vínculo” secundária(s) seja de função de chefia, o sistema exclui o(s) registro(s) de “Histórico de finalização de função de chefia”, identificado pelo Afastamento a ser excluído/anulado.</w:t>
      </w:r>
    </w:p>
    <w:p w:rsidR="00142A1A" w:rsidRDefault="00142A1A" w:rsidP="00142A1A">
      <w:pPr>
        <w:pStyle w:val="Ttulo4"/>
        <w:keepNext w:val="0"/>
        <w:widowControl w:val="0"/>
        <w:numPr>
          <w:ilvl w:val="5"/>
          <w:numId w:val="17"/>
        </w:numPr>
        <w:spacing w:line="240" w:lineRule="auto"/>
      </w:pPr>
      <w:r>
        <w:t xml:space="preserve">Caso existam “Locais de trabalho” inerente às </w:t>
      </w:r>
      <w:r>
        <w:lastRenderedPageBreak/>
        <w:t xml:space="preserve">“Relações de vínculo” secundárias, desfaz a finalização </w:t>
      </w:r>
      <w:proofErr w:type="gramStart"/>
      <w:r>
        <w:t>dos mesmos tornando a data fim igual à data fim prevista</w:t>
      </w:r>
      <w:proofErr w:type="gramEnd"/>
      <w:r>
        <w:t>;</w:t>
      </w:r>
    </w:p>
    <w:p w:rsidR="00142A1A" w:rsidRDefault="00142A1A" w:rsidP="00142A1A">
      <w:pPr>
        <w:pStyle w:val="Ttulo4"/>
        <w:keepNext w:val="0"/>
        <w:widowControl w:val="0"/>
        <w:numPr>
          <w:ilvl w:val="5"/>
          <w:numId w:val="17"/>
        </w:numPr>
        <w:spacing w:line="240" w:lineRule="auto"/>
      </w:pPr>
      <w:r>
        <w:t xml:space="preserve">Caso existam “Jornadas de trabalho” e “Cargas horárias” inerentes às “Relações de vínculo” secundárias (todas as relações exceto a principal) e que foram recuperadas acima, desfaz o encerramento </w:t>
      </w:r>
      <w:proofErr w:type="gramStart"/>
      <w:r>
        <w:t>das mesmas, tornando a data fim igual à data fim prevista</w:t>
      </w:r>
      <w:proofErr w:type="gramEnd"/>
      <w:r>
        <w:t>.</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de afastamento definitivo” determine que deva </w:t>
      </w:r>
      <w:r>
        <w:rPr>
          <w:i/>
          <w:iCs/>
        </w:rPr>
        <w:t>cessar automaticamente as substituições</w:t>
      </w:r>
      <w:r>
        <w:t xml:space="preserve"> o sistema:</w:t>
      </w:r>
    </w:p>
    <w:p w:rsidR="00142A1A" w:rsidRDefault="00142A1A" w:rsidP="00142A1A">
      <w:pPr>
        <w:pStyle w:val="Ttulo4"/>
        <w:keepNext w:val="0"/>
        <w:widowControl w:val="0"/>
        <w:numPr>
          <w:ilvl w:val="4"/>
          <w:numId w:val="17"/>
        </w:numPr>
        <w:spacing w:line="240" w:lineRule="auto"/>
      </w:pPr>
      <w:r>
        <w:t>Caso existam substituições das Relações de vínculo (</w:t>
      </w:r>
      <w:proofErr w:type="gramStart"/>
      <w:r>
        <w:t>principal e secundárias que foram recuperadas acima</w:t>
      </w:r>
      <w:proofErr w:type="gramEnd"/>
      <w:r>
        <w:t>).</w:t>
      </w:r>
    </w:p>
    <w:p w:rsidR="00142A1A" w:rsidRDefault="00142A1A" w:rsidP="00142A1A">
      <w:pPr>
        <w:pStyle w:val="Ttulo4"/>
        <w:keepNext w:val="0"/>
        <w:widowControl w:val="0"/>
        <w:numPr>
          <w:ilvl w:val="5"/>
          <w:numId w:val="17"/>
        </w:numPr>
        <w:spacing w:line="240" w:lineRule="auto"/>
      </w:pPr>
      <w:r>
        <w:t xml:space="preserve">Desfaz a finalização </w:t>
      </w:r>
      <w:proofErr w:type="gramStart"/>
      <w:r>
        <w:t>das mesmas tornando a data fim igual à data fim prevista</w:t>
      </w:r>
      <w:proofErr w:type="gramEnd"/>
      <w:r>
        <w:t>;</w:t>
      </w:r>
    </w:p>
    <w:p w:rsidR="00142A1A" w:rsidRDefault="00142A1A" w:rsidP="00142A1A">
      <w:pPr>
        <w:pStyle w:val="Ttulo4"/>
        <w:keepNext w:val="0"/>
        <w:widowControl w:val="0"/>
        <w:numPr>
          <w:ilvl w:val="5"/>
          <w:numId w:val="17"/>
        </w:numPr>
        <w:spacing w:line="240" w:lineRule="auto"/>
      </w:pPr>
      <w:r>
        <w:t xml:space="preserve">Caso existam “Locais de trabalho”, “Jornadas de trabalho” e “Cargas horárias” inerentes às substituições, desfaz o encerramento </w:t>
      </w:r>
      <w:proofErr w:type="gramStart"/>
      <w:r>
        <w:t>das mesmas tornando a data fim igual à data fim prevista</w:t>
      </w:r>
      <w:proofErr w:type="gramEnd"/>
      <w:r>
        <w:t>.</w:t>
      </w:r>
    </w:p>
    <w:p w:rsidR="00142A1A" w:rsidRDefault="00142A1A" w:rsidP="00142A1A">
      <w:pPr>
        <w:pStyle w:val="Ttulo4"/>
        <w:keepNext w:val="0"/>
        <w:widowControl w:val="0"/>
        <w:tabs>
          <w:tab w:val="clear" w:pos="1985"/>
          <w:tab w:val="num" w:pos="1800"/>
        </w:tabs>
        <w:spacing w:line="240" w:lineRule="auto"/>
        <w:ind w:left="1728" w:hanging="648"/>
      </w:pPr>
      <w:r>
        <w:t>Caso tenha suspendido autorizações de acesso o sistema recupera as “Autorizações de acesso” que tenham a identificação do Afastamento.</w:t>
      </w:r>
    </w:p>
    <w:p w:rsidR="00142A1A" w:rsidRDefault="00142A1A" w:rsidP="00142A1A">
      <w:pPr>
        <w:pStyle w:val="Ttulo4"/>
        <w:keepNext w:val="0"/>
        <w:widowControl w:val="0"/>
        <w:numPr>
          <w:ilvl w:val="4"/>
          <w:numId w:val="17"/>
        </w:numPr>
        <w:spacing w:line="240" w:lineRule="auto"/>
      </w:pPr>
      <w:r>
        <w:t xml:space="preserve">Caso as “Autorizações de acesso” possuam a situação igual </w:t>
      </w:r>
      <w:proofErr w:type="gramStart"/>
      <w:r>
        <w:t>a</w:t>
      </w:r>
      <w:proofErr w:type="gramEnd"/>
      <w:r>
        <w:t xml:space="preserve"> suspensa, atualiza as mesmas com situação = ativa, data da situação = data atual e identificação do afastamento nula.</w:t>
      </w:r>
    </w:p>
    <w:p w:rsidR="00142A1A" w:rsidRDefault="00142A1A" w:rsidP="00142A1A">
      <w:pPr>
        <w:pStyle w:val="Ttulo4"/>
        <w:keepNext w:val="0"/>
        <w:widowControl w:val="0"/>
        <w:numPr>
          <w:ilvl w:val="4"/>
          <w:numId w:val="17"/>
        </w:numPr>
        <w:spacing w:line="240" w:lineRule="auto"/>
      </w:pPr>
      <w:r>
        <w:t>Caso as “Autorizações de acesso” possuam a situação diferente de suspensa, atualiza as mesmas com identificação do afastamento nula.</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cancelado as inscrições do plano de saúde, o sistema desfaz o cancelamento das inscrições do titular e seus dependentes/agregados no plano de saúde, realizando o caso de uso “Excluir cancelamento da inscrição do plano de saúde”, informando a Pessoa, </w:t>
      </w:r>
      <w:r>
        <w:rPr>
          <w:highlight w:val="cyan"/>
        </w:rPr>
        <w:t>a data inicial</w:t>
      </w:r>
      <w:r>
        <w:t>, a data final do afastamento e o motivo = rompimento do contrato empregatício (quando o motivo não é da funcionalidade Registrar óbito) ou óbito (quando o motivo é da funcionalidade Registrar óbito).</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cancelado o pedido de vale transporte, o sistema executa o caso de uso “Excluir cancelamento do pedido de vale transporte”, informando o Vínculo, a </w:t>
      </w:r>
      <w:r>
        <w:rPr>
          <w:highlight w:val="cyan"/>
        </w:rPr>
        <w:t>data de início do afastamento</w:t>
      </w:r>
      <w:r>
        <w:t>, a data fim do afastamento e o tipo de cancelamento = Em decorrência de afastamento temporário.</w:t>
      </w:r>
    </w:p>
    <w:p w:rsidR="00142A1A" w:rsidRDefault="00142A1A" w:rsidP="00142A1A">
      <w:pPr>
        <w:pStyle w:val="Ttulo3"/>
        <w:keepNext w:val="0"/>
        <w:widowControl w:val="0"/>
        <w:spacing w:before="120" w:line="240" w:lineRule="auto"/>
      </w:pPr>
      <w:bookmarkStart w:id="37" w:name="_Toc75254773"/>
      <w:r>
        <w:t>Fluxo alternativo – confirmação do retorno</w:t>
      </w:r>
      <w:bookmarkEnd w:id="37"/>
    </w:p>
    <w:p w:rsidR="00142A1A" w:rsidRDefault="00142A1A" w:rsidP="00142A1A">
      <w:pPr>
        <w:pStyle w:val="Ttulo4"/>
        <w:keepNext w:val="0"/>
        <w:widowControl w:val="0"/>
        <w:tabs>
          <w:tab w:val="clear" w:pos="1985"/>
          <w:tab w:val="num" w:pos="1800"/>
        </w:tabs>
        <w:spacing w:line="240" w:lineRule="auto"/>
        <w:ind w:left="1728" w:hanging="648"/>
      </w:pPr>
      <w:r>
        <w:t xml:space="preserve">O sistema verifica se o Afastamento do vínculo em questão gerou outro afastamento, identificado através do Afastamento </w:t>
      </w:r>
      <w:r>
        <w:lastRenderedPageBreak/>
        <w:t>(Afastamento gerador):</w:t>
      </w:r>
    </w:p>
    <w:p w:rsidR="00142A1A" w:rsidRDefault="00142A1A" w:rsidP="00142A1A">
      <w:pPr>
        <w:pStyle w:val="Ttulo4"/>
        <w:keepNext w:val="0"/>
        <w:widowControl w:val="0"/>
        <w:tabs>
          <w:tab w:val="clear" w:pos="1985"/>
          <w:tab w:val="num" w:pos="1800"/>
        </w:tabs>
        <w:spacing w:line="240" w:lineRule="auto"/>
        <w:ind w:left="1728" w:hanging="648"/>
      </w:pPr>
      <w:r>
        <w:t>O sistema avalia se a quantidade máxima permitida no período estipulado (somas das quantidades de dias afastados do servidor no respectivo motivo, no período ou no último lançamento) foi ultrapassada com a nova data final informada.</w:t>
      </w:r>
    </w:p>
    <w:p w:rsidR="00142A1A" w:rsidRDefault="00142A1A" w:rsidP="00142A1A">
      <w:pPr>
        <w:pStyle w:val="Ttulo4"/>
        <w:keepNext w:val="0"/>
        <w:widowControl w:val="0"/>
        <w:tabs>
          <w:tab w:val="clear" w:pos="1985"/>
          <w:tab w:val="num" w:pos="1800"/>
        </w:tabs>
        <w:spacing w:line="240" w:lineRule="auto"/>
        <w:ind w:left="1728" w:hanging="648"/>
      </w:pPr>
      <w:r>
        <w:t>Caso tenha gerado outro afastamento:</w:t>
      </w:r>
    </w:p>
    <w:p w:rsidR="00142A1A" w:rsidRDefault="00142A1A" w:rsidP="00142A1A">
      <w:pPr>
        <w:pStyle w:val="Ttulo4"/>
        <w:keepNext w:val="0"/>
        <w:widowControl w:val="0"/>
        <w:numPr>
          <w:ilvl w:val="4"/>
          <w:numId w:val="17"/>
        </w:numPr>
        <w:spacing w:line="240" w:lineRule="auto"/>
      </w:pPr>
      <w:r>
        <w:t>Caso não tenha sido ultrapassada, o sistema executa o caso de uso “Excluir afastamento”, informando a identificação do afastamento.</w:t>
      </w:r>
    </w:p>
    <w:p w:rsidR="00142A1A" w:rsidRDefault="00142A1A" w:rsidP="00142A1A">
      <w:pPr>
        <w:pStyle w:val="Ttulo4"/>
        <w:keepNext w:val="0"/>
        <w:widowControl w:val="0"/>
        <w:numPr>
          <w:ilvl w:val="4"/>
          <w:numId w:val="17"/>
        </w:numPr>
        <w:spacing w:line="240" w:lineRule="auto"/>
      </w:pPr>
      <w:r>
        <w:t>Caso tenha sido ultrapassada, o sistema verifica se motivo do afastamento a ser interrompido exige ou não confirmação de retorno.</w:t>
      </w:r>
    </w:p>
    <w:p w:rsidR="00142A1A" w:rsidRDefault="00142A1A" w:rsidP="00142A1A">
      <w:pPr>
        <w:pStyle w:val="Ttulo4"/>
        <w:keepNext w:val="0"/>
        <w:widowControl w:val="0"/>
        <w:numPr>
          <w:ilvl w:val="5"/>
          <w:numId w:val="17"/>
        </w:numPr>
        <w:spacing w:line="240" w:lineRule="auto"/>
      </w:pPr>
      <w:r>
        <w:t xml:space="preserve">O sistema executa o caso de uso “Excluir afastamento”, informando a identificação do afastamento. </w:t>
      </w:r>
    </w:p>
    <w:p w:rsidR="00142A1A" w:rsidRDefault="00142A1A" w:rsidP="00142A1A">
      <w:pPr>
        <w:pStyle w:val="Ttulo4"/>
        <w:keepNext w:val="0"/>
        <w:widowControl w:val="0"/>
        <w:numPr>
          <w:ilvl w:val="5"/>
          <w:numId w:val="17"/>
        </w:numPr>
        <w:spacing w:line="240" w:lineRule="auto"/>
      </w:pPr>
      <w:r>
        <w:t>O sistema gera um novo histórico de afastamento executando o caso de uso “Gerar afastamento”, informando o Vínculo, o novo motivo de afastamento, a data inicial igual à data que ocasionou a interrupção do motivo existente (somando mais um dia), a data final igual à data inicial mais a quantidade de dias afastados, a identificação do afastamento gerador.</w:t>
      </w:r>
    </w:p>
    <w:p w:rsidR="00142A1A" w:rsidRDefault="00142A1A" w:rsidP="00142A1A">
      <w:pPr>
        <w:pStyle w:val="Ttulo4"/>
        <w:keepNext w:val="0"/>
        <w:widowControl w:val="0"/>
        <w:numPr>
          <w:ilvl w:val="5"/>
          <w:numId w:val="17"/>
        </w:numPr>
        <w:spacing w:line="240" w:lineRule="auto"/>
      </w:pPr>
      <w:r>
        <w:t>O sistema atualiza a data de retorno caso tenha sido gerado um Histórico de retorno do afastamento recebido, com a data final do mesmo de acordo com a data inicial do novo afastamento diminuindo um dia.</w:t>
      </w:r>
    </w:p>
    <w:p w:rsidR="00142A1A" w:rsidRDefault="00142A1A" w:rsidP="00142A1A">
      <w:pPr>
        <w:pStyle w:val="Ttulo4"/>
        <w:keepNext w:val="0"/>
        <w:widowControl w:val="0"/>
        <w:tabs>
          <w:tab w:val="clear" w:pos="1985"/>
          <w:tab w:val="num" w:pos="1800"/>
        </w:tabs>
        <w:spacing w:line="240" w:lineRule="auto"/>
        <w:ind w:left="1728" w:hanging="648"/>
      </w:pPr>
      <w:r>
        <w:t>Caso não tenha gerado:</w:t>
      </w:r>
    </w:p>
    <w:p w:rsidR="00142A1A" w:rsidRDefault="00142A1A" w:rsidP="00142A1A">
      <w:pPr>
        <w:pStyle w:val="Ttulo4"/>
        <w:keepNext w:val="0"/>
        <w:widowControl w:val="0"/>
        <w:numPr>
          <w:ilvl w:val="4"/>
          <w:numId w:val="17"/>
        </w:numPr>
        <w:spacing w:line="240" w:lineRule="auto"/>
      </w:pPr>
      <w:r>
        <w:t>O sistema gera um novo histórico de afastamento executando o caso de uso “Gerar afastamento”, informando o Vínculo, o novo motivo de afastamento, a data inicial igual à data que ocasionou a interrupção do motivo existente (somando mais um dia), a data final igual à data inicial mais a quantidade de dias afastados, a identificação do afastamento gerador.</w:t>
      </w:r>
    </w:p>
    <w:p w:rsidR="00142A1A" w:rsidRDefault="00142A1A" w:rsidP="00142A1A">
      <w:pPr>
        <w:pStyle w:val="Ttulo4"/>
        <w:keepNext w:val="0"/>
        <w:widowControl w:val="0"/>
        <w:numPr>
          <w:ilvl w:val="4"/>
          <w:numId w:val="17"/>
        </w:numPr>
        <w:spacing w:line="240" w:lineRule="auto"/>
      </w:pPr>
      <w:r>
        <w:t>O sistema atualiza o afastamento recebido, com a data final do mesmo de acordo com a data inicial do novo afastamento diminuindo um dia.</w:t>
      </w:r>
    </w:p>
    <w:p w:rsidR="00142A1A" w:rsidRDefault="00142A1A" w:rsidP="00142A1A">
      <w:pPr>
        <w:pStyle w:val="Ttulo4"/>
        <w:keepNext w:val="0"/>
        <w:widowControl w:val="0"/>
        <w:numPr>
          <w:ilvl w:val="4"/>
          <w:numId w:val="17"/>
        </w:numPr>
        <w:spacing w:line="240" w:lineRule="auto"/>
      </w:pPr>
      <w:r>
        <w:t>O sistema atualiza a data de retorno caso tenha sido gerado um Histórico de retorno do afastamento recebido, com a data final do mesmo de acordo com a data inicial do novo afastamento diminuindo um dia.</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de motivo de afastamento temporário” </w:t>
      </w:r>
      <w:r>
        <w:rPr>
          <w:i/>
          <w:iCs/>
        </w:rPr>
        <w:t>transformação do titular em agregado:</w:t>
      </w:r>
    </w:p>
    <w:p w:rsidR="00142A1A" w:rsidRDefault="00142A1A" w:rsidP="00142A1A">
      <w:pPr>
        <w:pStyle w:val="Ttulo4"/>
        <w:keepNext w:val="0"/>
        <w:widowControl w:val="0"/>
        <w:numPr>
          <w:ilvl w:val="4"/>
          <w:numId w:val="17"/>
        </w:numPr>
        <w:spacing w:line="240" w:lineRule="auto"/>
      </w:pPr>
      <w:r>
        <w:t xml:space="preserve">O sistema recupera a Relação de vínculo de cargo efetivo de titular (tipo de efetivação). Desta Relação de </w:t>
      </w:r>
      <w:r>
        <w:lastRenderedPageBreak/>
        <w:t>vínculo recuperada, caso o Tipo do quadro lotacional de cargo efetivo seja igual a Agregado, o sistema:</w:t>
      </w:r>
    </w:p>
    <w:p w:rsidR="00142A1A" w:rsidRDefault="00142A1A" w:rsidP="00142A1A">
      <w:pPr>
        <w:pStyle w:val="Ttulo4"/>
        <w:keepNext w:val="0"/>
        <w:widowControl w:val="0"/>
        <w:numPr>
          <w:ilvl w:val="5"/>
          <w:numId w:val="17"/>
        </w:numPr>
        <w:spacing w:line="240" w:lineRule="auto"/>
      </w:pPr>
      <w:r>
        <w:t>O sistema recupera os Locais de trabalho da Relação de vínculo recuperada e que tenham o Tipo de quadro lotacional de cargo efetivo igual a Agregado, o sistema:</w:t>
      </w:r>
    </w:p>
    <w:p w:rsidR="00142A1A" w:rsidRDefault="00142A1A" w:rsidP="00142A1A">
      <w:pPr>
        <w:pStyle w:val="Ttulo4"/>
        <w:keepNext w:val="0"/>
        <w:widowControl w:val="0"/>
        <w:numPr>
          <w:ilvl w:val="6"/>
          <w:numId w:val="17"/>
        </w:numPr>
        <w:spacing w:line="240" w:lineRule="auto"/>
      </w:pPr>
      <w:r>
        <w:t xml:space="preserve">Verifica a existência de vaga no quadro lotacional através do caso de uso “UCS 007 - Verificar Vaga Disponível” (do módulo Quadro lotacional), </w:t>
      </w:r>
      <w:proofErr w:type="gramStart"/>
      <w:r>
        <w:t xml:space="preserve">informando </w:t>
      </w:r>
      <w:proofErr w:type="spellStart"/>
      <w:r>
        <w:t>informando</w:t>
      </w:r>
      <w:proofErr w:type="spellEnd"/>
      <w:proofErr w:type="gramEnd"/>
      <w:r>
        <w:t xml:space="preserve"> o Vínculo, Indicativo se a matrícula está sendo admitida neste momento = falso, tipo da Relação de vínculo recuperada (cargo efetivo, cargo comissionado, função de chefia ou bolsista), Relação de trabalho, carreira e item de carreira (quando cargo efetivo), Relação de trabalho (quando bolsista), Grupo ocupacional e cargo comissionado (quando cargo comissionado), Função de chefia (quando função de chefia), a Carga horária integral (definitiva mais temporária), Unidade organizacional do Local de trabalho recuperado, Tipo de ocupação em relação à unidade organizacional (lotado, não lotado ou atribuição de exercício), Indicativo se perdeu a lotação = falso, Número de vagas = 1, Data do evento = </w:t>
      </w:r>
      <w:r>
        <w:rPr>
          <w:highlight w:val="cyan"/>
        </w:rPr>
        <w:t>data inicial do afastamento</w:t>
      </w:r>
      <w:r>
        <w:t>.</w:t>
      </w:r>
    </w:p>
    <w:p w:rsidR="00142A1A" w:rsidRDefault="00142A1A" w:rsidP="00142A1A">
      <w:pPr>
        <w:pStyle w:val="Ttulo4"/>
        <w:keepNext w:val="0"/>
        <w:widowControl w:val="0"/>
        <w:numPr>
          <w:ilvl w:val="6"/>
          <w:numId w:val="17"/>
        </w:numPr>
        <w:spacing w:line="240" w:lineRule="auto"/>
      </w:pPr>
      <w:r>
        <w:t>Caso exista vaga, o sistema:</w:t>
      </w:r>
    </w:p>
    <w:p w:rsidR="00142A1A" w:rsidRDefault="00142A1A" w:rsidP="00142A1A">
      <w:pPr>
        <w:pStyle w:val="Ttulo4"/>
        <w:keepNext w:val="0"/>
        <w:widowControl w:val="0"/>
        <w:numPr>
          <w:ilvl w:val="7"/>
          <w:numId w:val="17"/>
        </w:numPr>
        <w:spacing w:line="240" w:lineRule="auto"/>
      </w:pPr>
      <w:r>
        <w:t xml:space="preserve">O sistema realiza o caso de uso “Atualizar Quadro de Vagas” informando o Vínculo, Indicativo se a matrícula está sendo </w:t>
      </w:r>
      <w:proofErr w:type="gramStart"/>
      <w:r>
        <w:t>admitida neste momento = falso, tipo da Relação de vínculo recuperada (cargo efetivo, cargo comissionado, função de chefia ou bolsista)</w:t>
      </w:r>
      <w:proofErr w:type="gramEnd"/>
      <w:r>
        <w:t xml:space="preserve">, Relação de trabalho, carreira e item de carreira (quando cargo efetivo), Relação de trabalho (quando bolsista), Grupo ocupacional e cargo comissionado (quando cargo comissionado), Função de chefia (quando função de chefia), a Carga horária integral vigente na data atual(definitiva mais temporária), Unidade organizacional do Local de trabalho recuperado, Tipo de ocupação em relação à unidade organizacional (lotado, não lotado ou atribuição de exercício), Indicativo se perdeu a lotação = falso, Número de vagas </w:t>
      </w:r>
      <w:r>
        <w:lastRenderedPageBreak/>
        <w:t xml:space="preserve">= 1, Data do evento = </w:t>
      </w:r>
      <w:r>
        <w:rPr>
          <w:highlight w:val="cyan"/>
        </w:rPr>
        <w:t>data inicial do afastamento</w:t>
      </w:r>
      <w:r>
        <w:t xml:space="preserve">, Tipo de atualização = Ocupação de vagas. </w:t>
      </w:r>
    </w:p>
    <w:p w:rsidR="00142A1A" w:rsidRDefault="00142A1A" w:rsidP="00142A1A">
      <w:pPr>
        <w:pStyle w:val="Ttulo4"/>
        <w:keepNext w:val="0"/>
        <w:widowControl w:val="0"/>
        <w:numPr>
          <w:ilvl w:val="7"/>
          <w:numId w:val="17"/>
        </w:numPr>
        <w:spacing w:line="240" w:lineRule="auto"/>
      </w:pPr>
      <w:r>
        <w:t>O sistema atualiza o Tipo do quadro lotacional de cargo efetivo para ”titular” do Local de trabalho recuperado.</w:t>
      </w:r>
    </w:p>
    <w:p w:rsidR="00142A1A" w:rsidRDefault="00142A1A" w:rsidP="00142A1A">
      <w:pPr>
        <w:pStyle w:val="Ttulo4"/>
        <w:keepNext w:val="0"/>
        <w:widowControl w:val="0"/>
        <w:numPr>
          <w:ilvl w:val="7"/>
          <w:numId w:val="17"/>
        </w:numPr>
        <w:spacing w:line="240" w:lineRule="auto"/>
      </w:pPr>
      <w:r>
        <w:t>O sistema atualiza o Tipo do quadro lotacional de cargo efetivo para ”titular” da Relação de vínculo recuperada.</w:t>
      </w:r>
    </w:p>
    <w:p w:rsidR="00142A1A" w:rsidRDefault="00142A1A" w:rsidP="00142A1A">
      <w:pPr>
        <w:pStyle w:val="Ttulo4"/>
        <w:keepNext w:val="0"/>
        <w:widowControl w:val="0"/>
        <w:numPr>
          <w:ilvl w:val="6"/>
          <w:numId w:val="17"/>
        </w:numPr>
        <w:spacing w:line="240" w:lineRule="auto"/>
      </w:pPr>
      <w:r>
        <w:t>Caso não exista vaga:</w:t>
      </w:r>
    </w:p>
    <w:p w:rsidR="00142A1A" w:rsidRDefault="00142A1A" w:rsidP="00142A1A">
      <w:pPr>
        <w:pStyle w:val="Ttulo4"/>
        <w:keepNext w:val="0"/>
        <w:widowControl w:val="0"/>
        <w:numPr>
          <w:ilvl w:val="7"/>
          <w:numId w:val="17"/>
        </w:numPr>
        <w:spacing w:line="240" w:lineRule="auto"/>
      </w:pPr>
      <w:r>
        <w:t>O sistema atualiza o Tipo do quadro lotacional de cargo efetivo para ”excedente” do Local de trabalho recuperado.</w:t>
      </w:r>
    </w:p>
    <w:p w:rsidR="00142A1A" w:rsidRDefault="00142A1A" w:rsidP="00142A1A">
      <w:pPr>
        <w:pStyle w:val="Ttulo4"/>
        <w:keepNext w:val="0"/>
        <w:widowControl w:val="0"/>
        <w:numPr>
          <w:ilvl w:val="7"/>
          <w:numId w:val="17"/>
        </w:numPr>
        <w:spacing w:line="240" w:lineRule="auto"/>
      </w:pPr>
      <w:r>
        <w:t>O sistema atualiza o Tipo do quadro lotacional de cargo efetivo para “excedente” da Relação de vínculo recuperada.</w:t>
      </w:r>
    </w:p>
    <w:p w:rsidR="00142A1A" w:rsidRDefault="00142A1A" w:rsidP="00142A1A">
      <w:pPr>
        <w:pStyle w:val="Ttulo4"/>
        <w:keepNext w:val="0"/>
        <w:widowControl w:val="0"/>
        <w:tabs>
          <w:tab w:val="clear" w:pos="1985"/>
          <w:tab w:val="num" w:pos="1800"/>
        </w:tabs>
        <w:spacing w:line="240" w:lineRule="auto"/>
        <w:ind w:left="1728" w:hanging="648"/>
      </w:pPr>
      <w:r>
        <w:t xml:space="preserve">Caso o afastamento tenha retorno confirmado e tenha sido aplicado ao “Evento de motivo de afastamento temporário” </w:t>
      </w:r>
      <w:r>
        <w:rPr>
          <w:i/>
          <w:iCs/>
        </w:rPr>
        <w:t xml:space="preserve">perda da lotação </w:t>
      </w:r>
      <w:r>
        <w:t xml:space="preserve">e o servidor esteja na situação de perdeu </w:t>
      </w:r>
      <w:proofErr w:type="gramStart"/>
      <w:r>
        <w:t>a</w:t>
      </w:r>
      <w:proofErr w:type="gramEnd"/>
      <w:r>
        <w:t xml:space="preserve"> lotação (atributo da Relação de vínculo de cargo efetivo titular):</w:t>
      </w:r>
    </w:p>
    <w:p w:rsidR="00142A1A" w:rsidRDefault="00142A1A" w:rsidP="00142A1A">
      <w:pPr>
        <w:pStyle w:val="Ttulo4"/>
        <w:keepNext w:val="0"/>
        <w:widowControl w:val="0"/>
        <w:numPr>
          <w:ilvl w:val="4"/>
          <w:numId w:val="17"/>
        </w:numPr>
        <w:spacing w:line="240" w:lineRule="auto"/>
      </w:pPr>
      <w:r>
        <w:t xml:space="preserve">O sistema recupera a Relação de vínculo de cargo efetivo de titular (tipo de efetivação) e atualiza o indicativo de perda de lotação para falso. </w:t>
      </w:r>
    </w:p>
    <w:p w:rsidR="00142A1A" w:rsidRDefault="00142A1A" w:rsidP="00142A1A">
      <w:pPr>
        <w:pStyle w:val="Ttulo4"/>
        <w:keepNext w:val="0"/>
        <w:widowControl w:val="0"/>
        <w:tabs>
          <w:tab w:val="clear" w:pos="1985"/>
          <w:tab w:val="num" w:pos="1800"/>
        </w:tabs>
        <w:spacing w:line="240" w:lineRule="auto"/>
        <w:ind w:left="1728" w:hanging="648"/>
      </w:pPr>
      <w:r>
        <w:t>Caso o afastamento tenha retorno confirmado e a data fim do afastamento seja superior à data início do Período aquisitivo de férias com situação = Previsto, o sistema:</w:t>
      </w:r>
    </w:p>
    <w:p w:rsidR="00142A1A" w:rsidRDefault="00142A1A" w:rsidP="00142A1A">
      <w:pPr>
        <w:pStyle w:val="Ttulo4"/>
        <w:keepNext w:val="0"/>
        <w:widowControl w:val="0"/>
        <w:numPr>
          <w:ilvl w:val="4"/>
          <w:numId w:val="17"/>
        </w:numPr>
        <w:spacing w:line="240" w:lineRule="auto"/>
      </w:pPr>
      <w:r>
        <w:t xml:space="preserve">Verifica se o “Motivo de afastamento temporário” deve ser aplicado ao “Evento de motivo de afastamento temporário” perda do período aquisitivo de férias, conforme anexo “Eventos para Motivos de Afastamentos Temporários”. Em caso afirmativo, o sistema realiza o caso de uso "Perder período aquisitivo de férias", informando o Vínculo, a data de início, a data do fim e a identificação do Afastamento. </w:t>
      </w:r>
    </w:p>
    <w:p w:rsidR="00142A1A" w:rsidRDefault="00142A1A" w:rsidP="00142A1A">
      <w:pPr>
        <w:pStyle w:val="Ttulo4"/>
        <w:keepNext w:val="0"/>
        <w:widowControl w:val="0"/>
        <w:tabs>
          <w:tab w:val="clear" w:pos="1985"/>
          <w:tab w:val="num" w:pos="1800"/>
        </w:tabs>
        <w:spacing w:line="240" w:lineRule="auto"/>
        <w:ind w:left="1728" w:hanging="648"/>
      </w:pPr>
      <w:r>
        <w:t>Caso o afastamento tenha retorno confirmado e a data fim do afastamento seja superior à data início do Período aquisitivo de férias com situação = Previsto, o sistema:</w:t>
      </w:r>
    </w:p>
    <w:p w:rsidR="00142A1A" w:rsidRDefault="00142A1A" w:rsidP="00142A1A">
      <w:pPr>
        <w:pStyle w:val="Ttulo4"/>
        <w:keepNext w:val="0"/>
        <w:widowControl w:val="0"/>
        <w:numPr>
          <w:ilvl w:val="4"/>
          <w:numId w:val="17"/>
        </w:numPr>
        <w:spacing w:line="240" w:lineRule="auto"/>
      </w:pPr>
      <w:r>
        <w:t>Verifica se o “Motivo de afastamento temporário” deve ser aplicado ao “Evento de motivo de afastamento temporário” perda parcial do período de usufruto de férias. Em caso afirmativo, o sistema realiza o caso de uso "Perder parcialmente o período de usufruto de férias", informando o Vínculo, a data de início, a data do fim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Caso o afastamento tenha retorno confirmado e a data fim do afastamento seja superior à data início do Período aquisitivo de férias com situação = Previsto, o sistema:</w:t>
      </w:r>
    </w:p>
    <w:p w:rsidR="00142A1A" w:rsidRDefault="00142A1A" w:rsidP="00142A1A">
      <w:pPr>
        <w:pStyle w:val="Ttulo4"/>
        <w:keepNext w:val="0"/>
        <w:widowControl w:val="0"/>
        <w:numPr>
          <w:ilvl w:val="4"/>
          <w:numId w:val="17"/>
        </w:numPr>
        <w:spacing w:line="240" w:lineRule="auto"/>
      </w:pPr>
      <w:r>
        <w:t xml:space="preserve">Verifica se o “Motivo de afastamento temporário” deve </w:t>
      </w:r>
      <w:r>
        <w:lastRenderedPageBreak/>
        <w:t xml:space="preserve">ser aplicado ao “Evento de motivo de afastamento temporário” prorrogar o período aquisitivo de férias. Em caso afirmativo, o sistema realiza o caso de uso "Prorrogar período aquisitivo de férias", informando o Vínculo, a data de início do afastamento, a data de fim do afastamento, a quantidade de dias de afastamento, a origem da prorrogação = afastamento e a identificação do Afastamento. </w:t>
      </w:r>
    </w:p>
    <w:p w:rsidR="00142A1A" w:rsidRDefault="00142A1A" w:rsidP="00142A1A">
      <w:pPr>
        <w:pStyle w:val="Ttulo4"/>
        <w:keepNext w:val="0"/>
        <w:widowControl w:val="0"/>
        <w:tabs>
          <w:tab w:val="clear" w:pos="1985"/>
          <w:tab w:val="num" w:pos="1800"/>
        </w:tabs>
        <w:spacing w:line="240" w:lineRule="auto"/>
        <w:ind w:left="1728" w:hanging="648"/>
      </w:pPr>
      <w:r>
        <w:t>Caso o afastamento tenha retorno confirmado e a data fim do afastamento seja superior à data início do Período aquisitivo de licença prêmio com situação = Previsto, o sistema:</w:t>
      </w:r>
    </w:p>
    <w:p w:rsidR="00142A1A" w:rsidRDefault="00142A1A" w:rsidP="00142A1A">
      <w:pPr>
        <w:pStyle w:val="Ttulo4"/>
        <w:keepNext w:val="0"/>
        <w:widowControl w:val="0"/>
        <w:numPr>
          <w:ilvl w:val="4"/>
          <w:numId w:val="17"/>
        </w:numPr>
        <w:spacing w:line="240" w:lineRule="auto"/>
      </w:pPr>
      <w:r>
        <w:t>Verifica se o “Motivo de afastamento temporário” deve ser aplicado ao “Evento de motivo de afastamento temporário” perda do período aquisitivo de licença prêmio/prêmio assiduidade. Em caso afirmativo, o sistema realiza o caso de uso "Perder período aquisitivo de licença prêmio", informando o Vínculo, a data de início, a data de fim, o tipo de licença = licença prêmio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Caso o afastamento tenha retorno confirmado e a data fim do afastamento seja superior à data início do Período aquisitivo de prêmio assiduidade com situação = Previsto, o sistema:</w:t>
      </w:r>
    </w:p>
    <w:p w:rsidR="00142A1A" w:rsidRDefault="00142A1A" w:rsidP="00142A1A">
      <w:pPr>
        <w:pStyle w:val="Ttulo4"/>
        <w:keepNext w:val="0"/>
        <w:widowControl w:val="0"/>
        <w:numPr>
          <w:ilvl w:val="4"/>
          <w:numId w:val="17"/>
        </w:numPr>
        <w:spacing w:line="240" w:lineRule="auto"/>
      </w:pPr>
      <w:r>
        <w:t>Verifica se o “Motivo de afastamento temporário” deve ser aplicado ao “Evento de motivo de afastamento temporário” perda do período aquisitivo de licença prêmio/prêmio assiduidade. Em caso afirmativo, o sistema realiza o caso de uso "Perder período aquisitivo de licença prêmio", informando o Vínculo, a data de início, a data de fim, o tipo de licença = prêmio assiduidade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Caso o afastamento tenha retorno confirmado e a data fim do afastamento seja superior à data início do Período aquisitivo de licença prêmio com situação = Previsto, o sistema:</w:t>
      </w:r>
    </w:p>
    <w:p w:rsidR="00142A1A" w:rsidRDefault="00142A1A" w:rsidP="00142A1A">
      <w:pPr>
        <w:pStyle w:val="Ttulo4"/>
        <w:keepNext w:val="0"/>
        <w:widowControl w:val="0"/>
        <w:numPr>
          <w:ilvl w:val="4"/>
          <w:numId w:val="17"/>
        </w:numPr>
        <w:spacing w:line="240" w:lineRule="auto"/>
      </w:pPr>
      <w:r>
        <w:t>Verifica se o “Motivo de afastamento temporário” deve ser aplicado ao “Evento do motivo de afastamento temporário” prorrogar o período aquisitivo de licença premio. Em caso afirmativo, o sistema realiza o caso de uso "Prorrogar período aquisitivo de licença prêmio", o Vínculo, a data de início, a data de fim, a quantidade de dias, o tipo de licença = licença prêmio e a origem da prorrogação = afastamento.</w:t>
      </w:r>
    </w:p>
    <w:p w:rsidR="00142A1A" w:rsidRDefault="00142A1A" w:rsidP="00142A1A">
      <w:pPr>
        <w:pStyle w:val="Ttulo4"/>
        <w:keepNext w:val="0"/>
        <w:widowControl w:val="0"/>
        <w:tabs>
          <w:tab w:val="clear" w:pos="1985"/>
          <w:tab w:val="num" w:pos="1800"/>
        </w:tabs>
        <w:spacing w:line="240" w:lineRule="auto"/>
        <w:ind w:left="1728" w:hanging="648"/>
      </w:pPr>
      <w:r>
        <w:t>Caso o afastamento tenha retorno confirmado e a data fim do afastamento seja superior à data início do Período aquisitivo de prêmio assiduidade com situação = Previsto, o sistema:</w:t>
      </w:r>
    </w:p>
    <w:p w:rsidR="00142A1A" w:rsidRDefault="00142A1A" w:rsidP="00142A1A">
      <w:pPr>
        <w:pStyle w:val="Ttulo4"/>
        <w:keepNext w:val="0"/>
        <w:widowControl w:val="0"/>
        <w:numPr>
          <w:ilvl w:val="4"/>
          <w:numId w:val="17"/>
        </w:numPr>
        <w:spacing w:line="240" w:lineRule="auto"/>
      </w:pPr>
      <w:r>
        <w:t xml:space="preserve">Verifica se o “Motivo de afastamento temporário” deve ser aplicado ao “Evento do motivo de afastamento temporário” prorrogar o período aquisitivo de licença prêmio. Em caso afirmativo, o sistema realiza o caso de </w:t>
      </w:r>
      <w:r>
        <w:lastRenderedPageBreak/>
        <w:t>uso "Prorrogar período aquisitivo de licença prêmio", o Vínculo, a data de início, a data de fim, a quantidade de dias, o tipo de licença = prêmio assiduidade e a origem da prorrogação = afastamento.</w:t>
      </w:r>
    </w:p>
    <w:p w:rsidR="00142A1A" w:rsidRDefault="00142A1A" w:rsidP="00142A1A">
      <w:pPr>
        <w:pStyle w:val="Ttulo4"/>
        <w:keepNext w:val="0"/>
        <w:widowControl w:val="0"/>
        <w:tabs>
          <w:tab w:val="clear" w:pos="1985"/>
          <w:tab w:val="num" w:pos="1800"/>
        </w:tabs>
        <w:spacing w:line="240" w:lineRule="auto"/>
        <w:ind w:left="1728" w:hanging="648"/>
      </w:pPr>
      <w:r>
        <w:t>Caso o afastamento tenha retorno confirmado e a data fim do afastamento seja superior à data início do Período aquisitivo de tempo de serviço com situação = Previsto, o sistema:</w:t>
      </w:r>
    </w:p>
    <w:p w:rsidR="00142A1A" w:rsidRDefault="00142A1A" w:rsidP="00142A1A">
      <w:pPr>
        <w:pStyle w:val="Ttulo4"/>
        <w:keepNext w:val="0"/>
        <w:widowControl w:val="0"/>
        <w:numPr>
          <w:ilvl w:val="4"/>
          <w:numId w:val="17"/>
        </w:numPr>
        <w:spacing w:line="240" w:lineRule="auto"/>
      </w:pPr>
      <w:r>
        <w:t>Verifica se o “Motivo de afastamento temporário” deve ser aplicado ao “Evento de motivo de afastamento temporário” perda do período aquisitivo de tempo de serviço. Em caso afirmativo, o sistema realiza o caso de uso "Perder período aquisitivo de tempo de serviço", informando o Vínculo, a data de início, a data de fim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Caso o afastamento tenha retorno confirmado e a data fim do afastamento seja superior à data início do Período aquisitivo de tempo de serviço com situação = Previsto, o sistema:</w:t>
      </w:r>
    </w:p>
    <w:p w:rsidR="00142A1A" w:rsidRDefault="00142A1A" w:rsidP="00142A1A">
      <w:pPr>
        <w:pStyle w:val="Ttulo4"/>
        <w:keepNext w:val="0"/>
        <w:widowControl w:val="0"/>
        <w:numPr>
          <w:ilvl w:val="4"/>
          <w:numId w:val="17"/>
        </w:numPr>
        <w:spacing w:line="240" w:lineRule="auto"/>
      </w:pPr>
      <w:r>
        <w:t>Verifica se o “Motivo de afastamento temporário” deve ser aplicado ao “Evento do motivo de afastamento temporário” prorrogar o período aquisitivo de tempo de serviço. Em caso afirmativo, o sistema realiza o caso de uso "Prorrogar período aquisitivo de tempo de serviço", o Vínculo, a data de início, a data de fim, a quantidade de dias, a origem da prorrogação = afastamento e a identificação do afastamento.</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de afastamento </w:t>
      </w:r>
      <w:r>
        <w:rPr>
          <w:i/>
          <w:iCs/>
        </w:rPr>
        <w:t>permite conceder auxílio reclusão</w:t>
      </w:r>
      <w:r>
        <w:t xml:space="preserve">, verificar se possui Relações de vínculo de auxílio reclusão ativas e vigentes (na data do retorno) identificadas com o Vínculo do afastamento. Caso tenha, o sistema finaliza o Vínculo e as Relações de vínculo de auxílio reclusão </w:t>
      </w:r>
      <w:proofErr w:type="gramStart"/>
      <w:r>
        <w:t>encontradas</w:t>
      </w:r>
      <w:proofErr w:type="gramEnd"/>
      <w:r>
        <w:t xml:space="preserve"> colocando a data fim = data do retorno.</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tenha o parâmetro </w:t>
      </w:r>
      <w:r>
        <w:rPr>
          <w:i/>
          <w:iCs/>
        </w:rPr>
        <w:t>Reativa a autorização de acesso automaticamente no momento do retorno</w:t>
      </w:r>
      <w:r>
        <w:t xml:space="preserve"> verdadeiro o sistema recupera as Autorizações de acesso suspendidas através da identificação do Afastamento e atualiza as mesmas colocando a situação = ativo e data da situação = data do retorno.</w:t>
      </w:r>
    </w:p>
    <w:p w:rsidR="00142A1A" w:rsidRDefault="00142A1A" w:rsidP="00142A1A">
      <w:pPr>
        <w:pStyle w:val="Ttulo4"/>
        <w:keepNext w:val="0"/>
        <w:widowControl w:val="0"/>
        <w:tabs>
          <w:tab w:val="clear" w:pos="1985"/>
          <w:tab w:val="num" w:pos="1800"/>
        </w:tabs>
        <w:spacing w:line="240" w:lineRule="auto"/>
        <w:ind w:left="1728" w:hanging="648"/>
      </w:pPr>
      <w:r>
        <w:t xml:space="preserve">Caso o motivo determine para </w:t>
      </w:r>
      <w:r>
        <w:rPr>
          <w:i/>
          <w:iCs/>
        </w:rPr>
        <w:t xml:space="preserve">Remarcar automaticamente após a finalização do que interrompeu </w:t>
      </w:r>
      <w:r>
        <w:t>o sistema recupera os Afastamentos interrompidos através da identificação do Afastamento. Caso encontre algum Afastamento o sistema realiza as seguintes ações para cada Afastamento recuperado:</w:t>
      </w:r>
    </w:p>
    <w:p w:rsidR="00142A1A" w:rsidRDefault="00142A1A" w:rsidP="00142A1A">
      <w:pPr>
        <w:pStyle w:val="Ttulo4"/>
        <w:keepNext w:val="0"/>
        <w:widowControl w:val="0"/>
        <w:numPr>
          <w:ilvl w:val="4"/>
          <w:numId w:val="17"/>
        </w:numPr>
        <w:spacing w:line="240" w:lineRule="auto"/>
      </w:pPr>
      <w:r>
        <w:t>O sistema recupera as informações do Afastamento recuperado.</w:t>
      </w:r>
    </w:p>
    <w:p w:rsidR="00142A1A" w:rsidRDefault="00142A1A" w:rsidP="00142A1A">
      <w:pPr>
        <w:pStyle w:val="Ttulo4"/>
        <w:keepNext w:val="0"/>
        <w:widowControl w:val="0"/>
        <w:numPr>
          <w:ilvl w:val="4"/>
          <w:numId w:val="17"/>
        </w:numPr>
        <w:spacing w:line="240" w:lineRule="auto"/>
      </w:pPr>
      <w:r>
        <w:t xml:space="preserve">O sistema executa o caso de uso “Gerar afastamento”, informando o Vínculo, o Motivo de afastamento temporário/definitivo, a data de início do afastamento, a data de fim do afastamento, a Justificativa </w:t>
      </w:r>
      <w:r>
        <w:lastRenderedPageBreak/>
        <w:t>do afastamento, o Turno a ser afastado, o Dependente ou Nome da pessoa vinculada ao fato, o Atestado médico, o Comunicado de acidente, a Natureza da rescisão, a observação, as informações do documento e a funcionalidade igual a “Afastar servidores”, para cada Afastamento recuperado.</w:t>
      </w:r>
    </w:p>
    <w:p w:rsidR="00142A1A" w:rsidRDefault="00142A1A" w:rsidP="00142A1A">
      <w:pPr>
        <w:pStyle w:val="Ttulo4"/>
        <w:keepNext w:val="0"/>
        <w:widowControl w:val="0"/>
        <w:numPr>
          <w:ilvl w:val="4"/>
          <w:numId w:val="17"/>
        </w:numPr>
        <w:spacing w:line="240" w:lineRule="auto"/>
      </w:pPr>
      <w:r>
        <w:t>Caso o Afastamento tenha Motivo relacionado a férias, o sistema deve gerar novo período aquisitivo de usufruto de férias executando o caso de uso “Gerar usufruto de férias”</w:t>
      </w:r>
      <w:r>
        <w:rPr>
          <w:highlight w:val="green"/>
        </w:rPr>
        <w:t xml:space="preserve"> (pendente – será feito no módulo de Férias)</w:t>
      </w:r>
      <w:r>
        <w:t>.</w:t>
      </w:r>
    </w:p>
    <w:p w:rsidR="00142A1A" w:rsidRDefault="00142A1A" w:rsidP="00142A1A">
      <w:pPr>
        <w:pStyle w:val="Ttulo4"/>
        <w:keepNext w:val="0"/>
        <w:widowControl w:val="0"/>
        <w:numPr>
          <w:ilvl w:val="4"/>
          <w:numId w:val="17"/>
        </w:numPr>
        <w:spacing w:line="240" w:lineRule="auto"/>
      </w:pPr>
      <w:r>
        <w:t xml:space="preserve">Caso o Afastamento tenha Motivo relacionado à licença prêmio, o sistema deve gerar novo período aquisitivo de usufruto de licença prêmio executando o caso de uso “Registrar licença prêmio” </w:t>
      </w:r>
      <w:r>
        <w:rPr>
          <w:highlight w:val="green"/>
        </w:rPr>
        <w:t>(pendente – será feito no módulo de Licença prêmio)</w:t>
      </w:r>
      <w:r>
        <w:t>, informando o Vínculo, o período e o tipo de licença = licença prêmio.</w:t>
      </w:r>
    </w:p>
    <w:p w:rsidR="00142A1A" w:rsidRDefault="00142A1A" w:rsidP="00142A1A">
      <w:pPr>
        <w:pStyle w:val="Ttulo4"/>
        <w:keepNext w:val="0"/>
        <w:widowControl w:val="0"/>
        <w:numPr>
          <w:ilvl w:val="4"/>
          <w:numId w:val="17"/>
        </w:numPr>
        <w:spacing w:line="240" w:lineRule="auto"/>
      </w:pPr>
      <w:r>
        <w:t xml:space="preserve">Caso o Afastamento tenha Motivo relacionado a prêmio assiduidade, o sistema deve gerar novo período aquisitivo de usufruto de prêmio assiduidade executando o caso de uso “Registrar licença prêmio” </w:t>
      </w:r>
      <w:r>
        <w:rPr>
          <w:highlight w:val="green"/>
        </w:rPr>
        <w:t>(pendente – será feito no módulo de Licença prêmio)</w:t>
      </w:r>
      <w:r>
        <w:t>, informando o Vínculo, o período e o tipo de licença = prêmio assiduidade.</w:t>
      </w:r>
    </w:p>
    <w:p w:rsidR="00142A1A" w:rsidRDefault="00142A1A" w:rsidP="00142A1A">
      <w:pPr>
        <w:pStyle w:val="Ttulo4"/>
        <w:numPr>
          <w:ilvl w:val="0"/>
          <w:numId w:val="0"/>
        </w:numPr>
        <w:ind w:left="1728" w:hanging="648"/>
      </w:pPr>
    </w:p>
    <w:p w:rsidR="00142A1A" w:rsidRDefault="00142A1A" w:rsidP="00142A1A">
      <w:pPr>
        <w:pStyle w:val="Ttulo4"/>
        <w:numPr>
          <w:ilvl w:val="0"/>
          <w:numId w:val="0"/>
        </w:numPr>
        <w:ind w:left="1728" w:hanging="648"/>
      </w:pPr>
      <w:r>
        <w:t>Nota: considerar afastamento retroativo aquele em que a data final seja menor que a data atual.</w:t>
      </w:r>
    </w:p>
    <w:p w:rsidR="00142A1A" w:rsidRDefault="00142A1A" w:rsidP="00142A1A">
      <w:pPr>
        <w:pStyle w:val="Ttulo4"/>
        <w:numPr>
          <w:ilvl w:val="0"/>
          <w:numId w:val="0"/>
        </w:numPr>
        <w:ind w:left="1080"/>
      </w:pPr>
    </w:p>
    <w:p w:rsidR="00142A1A" w:rsidRDefault="00142A1A" w:rsidP="00142A1A">
      <w:pPr>
        <w:pStyle w:val="Ttulo2"/>
      </w:pPr>
      <w:r>
        <w:rPr>
          <w:vanish/>
        </w:rPr>
        <w:t xml:space="preserve">UCS73 </w:t>
      </w:r>
      <w:bookmarkStart w:id="38" w:name="_Toc75254774"/>
      <w:r>
        <w:t>Listar Afastamento</w:t>
      </w:r>
      <w:bookmarkEnd w:id="38"/>
      <w:r>
        <w:t> </w:t>
      </w:r>
    </w:p>
    <w:p w:rsidR="00142A1A" w:rsidRDefault="00142A1A" w:rsidP="00142A1A">
      <w:pPr>
        <w:pStyle w:val="Ttulo3"/>
        <w:keepNext w:val="0"/>
        <w:widowControl w:val="0"/>
        <w:spacing w:before="120" w:line="240" w:lineRule="auto"/>
      </w:pPr>
      <w:bookmarkStart w:id="39" w:name="_Toc75254775"/>
      <w:r>
        <w:t>Fluxo Básico</w:t>
      </w:r>
      <w:bookmarkEnd w:id="39"/>
    </w:p>
    <w:p w:rsidR="00142A1A" w:rsidRDefault="00142A1A" w:rsidP="00142A1A">
      <w:pPr>
        <w:pStyle w:val="Ttulo4"/>
        <w:keepNext w:val="0"/>
        <w:widowControl w:val="0"/>
        <w:tabs>
          <w:tab w:val="clear" w:pos="1985"/>
          <w:tab w:val="num" w:pos="1800"/>
        </w:tabs>
        <w:spacing w:line="240" w:lineRule="auto"/>
        <w:ind w:left="1728" w:hanging="648"/>
      </w:pPr>
      <w:r>
        <w:t>O ator solicita a funcionalidade de manutenção de Afastamento.</w:t>
      </w:r>
    </w:p>
    <w:p w:rsidR="00142A1A" w:rsidRDefault="00142A1A" w:rsidP="00142A1A">
      <w:pPr>
        <w:pStyle w:val="Ttulo4"/>
        <w:keepNext w:val="0"/>
        <w:widowControl w:val="0"/>
        <w:tabs>
          <w:tab w:val="clear" w:pos="1985"/>
          <w:tab w:val="num" w:pos="1800"/>
        </w:tabs>
        <w:spacing w:line="240" w:lineRule="auto"/>
        <w:ind w:left="1728" w:hanging="648"/>
      </w:pPr>
      <w:r>
        <w:t>O sistema exibe os filtros de pesquisa.</w:t>
      </w:r>
    </w:p>
    <w:p w:rsidR="00142A1A" w:rsidRDefault="00142A1A" w:rsidP="00142A1A">
      <w:pPr>
        <w:pStyle w:val="Ttulo4"/>
        <w:keepNext w:val="0"/>
        <w:widowControl w:val="0"/>
        <w:tabs>
          <w:tab w:val="clear" w:pos="1985"/>
          <w:tab w:val="num" w:pos="1800"/>
        </w:tabs>
        <w:spacing w:line="240" w:lineRule="auto"/>
        <w:ind w:left="1728" w:hanging="648"/>
      </w:pPr>
      <w:r>
        <w:t>O sistema exibe os tipos de afastamento.</w:t>
      </w:r>
    </w:p>
    <w:p w:rsidR="00142A1A" w:rsidRDefault="00142A1A" w:rsidP="00142A1A">
      <w:pPr>
        <w:pStyle w:val="Ttulo4"/>
        <w:keepNext w:val="0"/>
        <w:widowControl w:val="0"/>
        <w:tabs>
          <w:tab w:val="clear" w:pos="1985"/>
          <w:tab w:val="num" w:pos="1800"/>
        </w:tabs>
        <w:spacing w:line="240" w:lineRule="auto"/>
        <w:ind w:left="1728" w:hanging="648"/>
      </w:pPr>
      <w:r>
        <w:t>O sistema exibe as opções de remuneração.</w:t>
      </w:r>
    </w:p>
    <w:p w:rsidR="00142A1A" w:rsidRDefault="00142A1A" w:rsidP="00142A1A">
      <w:pPr>
        <w:pStyle w:val="Ttulo4"/>
        <w:keepNext w:val="0"/>
        <w:widowControl w:val="0"/>
        <w:tabs>
          <w:tab w:val="clear" w:pos="1985"/>
          <w:tab w:val="num" w:pos="1800"/>
        </w:tabs>
        <w:spacing w:line="240" w:lineRule="auto"/>
        <w:ind w:left="1728" w:hanging="648"/>
      </w:pPr>
      <w:r>
        <w:t xml:space="preserve">O sistema exibe os Grupos de motivos de afastamento do Agrupamento (que o ator está </w:t>
      </w:r>
      <w:proofErr w:type="spellStart"/>
      <w:r>
        <w:t>logado</w:t>
      </w:r>
      <w:proofErr w:type="spellEnd"/>
      <w:r>
        <w:t>).</w:t>
      </w:r>
    </w:p>
    <w:p w:rsidR="00142A1A" w:rsidRDefault="00142A1A" w:rsidP="00142A1A">
      <w:pPr>
        <w:pStyle w:val="Ttulo4"/>
        <w:keepNext w:val="0"/>
        <w:widowControl w:val="0"/>
        <w:tabs>
          <w:tab w:val="clear" w:pos="1985"/>
          <w:tab w:val="num" w:pos="1800"/>
        </w:tabs>
        <w:spacing w:line="240" w:lineRule="auto"/>
        <w:ind w:left="1728" w:hanging="648"/>
      </w:pPr>
      <w:r>
        <w:t>O sistema exibe os Históricos dos motivos de afastamentos da última vigência para o Tipo de afastamento (caso tenha informado), com a opção de remuneração (caso tenha informado) e do Grupo de motivos de afastamento (caso tenha informado).</w:t>
      </w:r>
    </w:p>
    <w:p w:rsidR="00142A1A" w:rsidRDefault="00142A1A" w:rsidP="00142A1A">
      <w:pPr>
        <w:pStyle w:val="Ttulo4"/>
        <w:keepNext w:val="0"/>
        <w:widowControl w:val="0"/>
        <w:tabs>
          <w:tab w:val="clear" w:pos="1985"/>
          <w:tab w:val="num" w:pos="1800"/>
        </w:tabs>
        <w:spacing w:line="240" w:lineRule="auto"/>
        <w:ind w:left="1728" w:hanging="648"/>
      </w:pPr>
      <w:r>
        <w:t>O ator informa os dados necessários e submete a operação.</w:t>
      </w:r>
    </w:p>
    <w:p w:rsidR="00142A1A" w:rsidRDefault="00142A1A" w:rsidP="00142A1A">
      <w:pPr>
        <w:pStyle w:val="Ttulo4"/>
        <w:keepNext w:val="0"/>
        <w:widowControl w:val="0"/>
        <w:tabs>
          <w:tab w:val="clear" w:pos="1985"/>
          <w:tab w:val="num" w:pos="1800"/>
        </w:tabs>
        <w:spacing w:line="240" w:lineRule="auto"/>
        <w:ind w:left="1728" w:hanging="648"/>
      </w:pPr>
      <w:r>
        <w:lastRenderedPageBreak/>
        <w:t>O sistema verifica as regras de negócio RN21 e RN22 da seção “Regras de Negócio”.</w:t>
      </w:r>
    </w:p>
    <w:p w:rsidR="00142A1A" w:rsidRDefault="00142A1A" w:rsidP="00142A1A">
      <w:pPr>
        <w:pStyle w:val="Ttulo4"/>
        <w:keepNext w:val="0"/>
        <w:widowControl w:val="0"/>
        <w:tabs>
          <w:tab w:val="clear" w:pos="1985"/>
          <w:tab w:val="num" w:pos="1800"/>
        </w:tabs>
        <w:spacing w:line="240" w:lineRule="auto"/>
        <w:ind w:left="1728" w:hanging="648"/>
      </w:pPr>
      <w:r>
        <w:t>O sistema exibe uma lista com todos os Afastamentos do vínculo para o órgão em questão, ordenada por data do afastamento e matrícula, de acordo com os filtros informados.</w:t>
      </w:r>
    </w:p>
    <w:p w:rsidR="00142A1A" w:rsidRDefault="00142A1A" w:rsidP="00142A1A">
      <w:pPr>
        <w:pStyle w:val="Ttulo3"/>
        <w:keepNext w:val="0"/>
        <w:widowControl w:val="0"/>
        <w:spacing w:before="120" w:line="240" w:lineRule="auto"/>
      </w:pPr>
      <w:bookmarkStart w:id="40" w:name="_Toc75254776"/>
      <w:r>
        <w:t>Fluxo Alternativo – Detalhar Substituições</w:t>
      </w:r>
      <w:bookmarkEnd w:id="40"/>
    </w:p>
    <w:p w:rsidR="00142A1A" w:rsidRDefault="00142A1A" w:rsidP="00142A1A">
      <w:pPr>
        <w:pStyle w:val="Ttulo4"/>
        <w:keepNext w:val="0"/>
        <w:widowControl w:val="0"/>
        <w:tabs>
          <w:tab w:val="clear" w:pos="1985"/>
          <w:tab w:val="num" w:pos="1800"/>
        </w:tabs>
        <w:spacing w:line="240" w:lineRule="auto"/>
        <w:ind w:left="1728" w:hanging="648"/>
      </w:pPr>
      <w:r>
        <w:t>O ator seleciona um Afastamento.</w:t>
      </w:r>
    </w:p>
    <w:p w:rsidR="00142A1A" w:rsidRDefault="00142A1A" w:rsidP="00142A1A">
      <w:pPr>
        <w:pStyle w:val="Ttulo4"/>
        <w:keepNext w:val="0"/>
        <w:widowControl w:val="0"/>
        <w:tabs>
          <w:tab w:val="clear" w:pos="1985"/>
          <w:tab w:val="num" w:pos="1800"/>
        </w:tabs>
        <w:spacing w:line="240" w:lineRule="auto"/>
        <w:ind w:left="1728" w:hanging="648"/>
      </w:pPr>
      <w:r>
        <w:t>O sistema exibe as informações do Afastamento: data inicial, data final, matrícula, nome, nome do motivo de afastamento, tipo do afastamento.</w:t>
      </w:r>
    </w:p>
    <w:p w:rsidR="00142A1A" w:rsidRDefault="00142A1A" w:rsidP="00142A1A">
      <w:pPr>
        <w:pStyle w:val="Ttulo4"/>
        <w:keepNext w:val="0"/>
        <w:widowControl w:val="0"/>
        <w:tabs>
          <w:tab w:val="clear" w:pos="1985"/>
          <w:tab w:val="num" w:pos="1800"/>
        </w:tabs>
        <w:spacing w:line="240" w:lineRule="auto"/>
        <w:ind w:left="1728" w:hanging="648"/>
      </w:pPr>
      <w:r>
        <w:t>O sistema executa o caso de uso “Listar substitutos”, informando o Vínculo, a data de início e a data de fim do afastamento.</w:t>
      </w:r>
    </w:p>
    <w:p w:rsidR="00142A1A" w:rsidRDefault="00142A1A" w:rsidP="00142A1A">
      <w:pPr>
        <w:pStyle w:val="Ttulo4"/>
        <w:numPr>
          <w:ilvl w:val="0"/>
          <w:numId w:val="0"/>
        </w:numPr>
        <w:ind w:left="1080"/>
      </w:pPr>
    </w:p>
    <w:p w:rsidR="00142A1A" w:rsidRDefault="00142A1A" w:rsidP="00142A1A">
      <w:pPr>
        <w:pStyle w:val="Ttulo4"/>
        <w:numPr>
          <w:ilvl w:val="0"/>
          <w:numId w:val="0"/>
        </w:numPr>
        <w:ind w:left="1080"/>
      </w:pPr>
    </w:p>
    <w:p w:rsidR="00142A1A" w:rsidRDefault="00142A1A" w:rsidP="00142A1A">
      <w:pPr>
        <w:pStyle w:val="Ttulo4"/>
        <w:numPr>
          <w:ilvl w:val="0"/>
          <w:numId w:val="0"/>
        </w:numPr>
        <w:ind w:left="1080"/>
      </w:pPr>
    </w:p>
    <w:p w:rsidR="00142A1A" w:rsidRDefault="00142A1A" w:rsidP="00142A1A">
      <w:pPr>
        <w:pStyle w:val="Ttulo1"/>
        <w:keepNext w:val="0"/>
        <w:widowControl w:val="0"/>
        <w:spacing w:before="0" w:line="240" w:lineRule="auto"/>
        <w:ind w:left="540" w:hanging="540"/>
      </w:pPr>
      <w:r>
        <w:br w:type="page"/>
      </w:r>
      <w:bookmarkStart w:id="41" w:name="_Toc75254777"/>
      <w:r>
        <w:lastRenderedPageBreak/>
        <w:t>Regras de Negócio</w:t>
      </w:r>
      <w:bookmarkEnd w:id="41"/>
    </w:p>
    <w:p w:rsidR="00142A1A" w:rsidRDefault="00142A1A" w:rsidP="00142A1A">
      <w:pPr>
        <w:pStyle w:val="Ttulo2"/>
        <w:widowControl w:val="0"/>
        <w:tabs>
          <w:tab w:val="left" w:pos="1080"/>
        </w:tabs>
        <w:spacing w:before="0" w:after="0" w:line="240" w:lineRule="auto"/>
        <w:ind w:left="1080" w:hanging="720"/>
      </w:pPr>
      <w:bookmarkStart w:id="42" w:name="_Toc75254778"/>
      <w:r>
        <w:t>RN01: Verificar se o motivo de afastamento é restrito aos gestores</w:t>
      </w:r>
      <w:bookmarkEnd w:id="42"/>
    </w:p>
    <w:p w:rsidR="00142A1A" w:rsidRDefault="00142A1A" w:rsidP="00142A1A">
      <w:pPr>
        <w:pStyle w:val="Recuodecorpodetexto"/>
        <w:jc w:val="both"/>
      </w:pPr>
      <w:r>
        <w:t xml:space="preserve">Tentativa de manter (incluir/alterar/excluir/anular/confirmar retorno) de um afastamento com um motivo que indique que o lançamento é restrito aos gestores e o ator não é um usuário gestor (vide em anexo “Identificando um usuário gestor”). O sistema exibe a mensagem MSG0662 ("O motivo determina que o afastamento </w:t>
      </w:r>
      <w:proofErr w:type="gramStart"/>
      <w:r>
        <w:t>deve</w:t>
      </w:r>
      <w:proofErr w:type="gramEnd"/>
      <w:r>
        <w:t xml:space="preserve"> ser restrito aos gestores.")</w:t>
      </w:r>
    </w:p>
    <w:p w:rsidR="00142A1A" w:rsidRDefault="00142A1A" w:rsidP="00142A1A">
      <w:pPr>
        <w:pStyle w:val="Recuodecorpodetexto"/>
        <w:jc w:val="both"/>
      </w:pPr>
    </w:p>
    <w:p w:rsidR="00142A1A" w:rsidRDefault="00142A1A" w:rsidP="00142A1A">
      <w:pPr>
        <w:pStyle w:val="Ttulo2"/>
        <w:widowControl w:val="0"/>
        <w:tabs>
          <w:tab w:val="left" w:pos="1080"/>
        </w:tabs>
        <w:spacing w:before="0" w:after="0" w:line="240" w:lineRule="auto"/>
        <w:ind w:left="1080" w:hanging="720"/>
      </w:pPr>
      <w:bookmarkStart w:id="43" w:name="_Toc75254779"/>
      <w:r>
        <w:t>RN02: Verificar se o afastamento é temporário</w:t>
      </w:r>
      <w:bookmarkEnd w:id="43"/>
    </w:p>
    <w:p w:rsidR="00142A1A" w:rsidRDefault="00142A1A" w:rsidP="00142A1A">
      <w:pPr>
        <w:pStyle w:val="Recuodecorpodetexto"/>
        <w:jc w:val="both"/>
      </w:pPr>
      <w:r>
        <w:t>Tentativa de alterar/confirmar a data de retorno do afastamento quando o motivo não é temporário. O sistema exibe a mensagem MSG0668 ("O servidor deve estar afastado por motivo temporário."</w:t>
      </w:r>
      <w:proofErr w:type="gramStart"/>
      <w:r>
        <w:t>)</w:t>
      </w:r>
      <w:proofErr w:type="gramEnd"/>
    </w:p>
    <w:p w:rsidR="00142A1A" w:rsidRDefault="00142A1A" w:rsidP="00142A1A">
      <w:pPr>
        <w:pStyle w:val="Ttulo4"/>
        <w:numPr>
          <w:ilvl w:val="0"/>
          <w:numId w:val="0"/>
        </w:numPr>
        <w:ind w:left="1728" w:hanging="648"/>
      </w:pPr>
    </w:p>
    <w:p w:rsidR="00142A1A" w:rsidRDefault="00142A1A" w:rsidP="00142A1A">
      <w:pPr>
        <w:pStyle w:val="Ttulo2"/>
        <w:widowControl w:val="0"/>
        <w:tabs>
          <w:tab w:val="left" w:pos="1080"/>
        </w:tabs>
        <w:spacing w:before="0" w:after="0" w:line="240" w:lineRule="auto"/>
        <w:ind w:left="1080" w:hanging="720"/>
      </w:pPr>
      <w:bookmarkStart w:id="44" w:name="_Toc75254780"/>
      <w:r>
        <w:t>RN03: Verificar se a nova data de retorno é menor que a data de início do afastamento</w:t>
      </w:r>
      <w:bookmarkEnd w:id="44"/>
    </w:p>
    <w:p w:rsidR="00142A1A" w:rsidRDefault="00142A1A" w:rsidP="00142A1A">
      <w:pPr>
        <w:pStyle w:val="Recuodecorpodetexto"/>
        <w:jc w:val="both"/>
      </w:pPr>
      <w:r>
        <w:t>Tentativa de informar a nova data de retorno menor que a data inicial do afastamento. O sistema exibe a mensagem MSG0143 ("&lt;nome_conceito1&gt; menor que &lt;nome_conceito2&gt;."</w:t>
      </w:r>
      <w:proofErr w:type="gramStart"/>
      <w:r>
        <w:t>)</w:t>
      </w:r>
      <w:proofErr w:type="gramEnd"/>
    </w:p>
    <w:p w:rsidR="00142A1A" w:rsidRDefault="00142A1A" w:rsidP="00142A1A">
      <w:pPr>
        <w:pStyle w:val="Ttulo4"/>
        <w:numPr>
          <w:ilvl w:val="0"/>
          <w:numId w:val="0"/>
        </w:numPr>
        <w:ind w:left="1728" w:hanging="648"/>
      </w:pPr>
    </w:p>
    <w:p w:rsidR="00142A1A" w:rsidRDefault="00142A1A" w:rsidP="00142A1A">
      <w:pPr>
        <w:pStyle w:val="Ttulo2"/>
        <w:widowControl w:val="0"/>
        <w:tabs>
          <w:tab w:val="left" w:pos="1080"/>
        </w:tabs>
        <w:spacing w:before="0" w:after="0" w:line="240" w:lineRule="auto"/>
        <w:ind w:left="1080" w:hanging="720"/>
      </w:pPr>
      <w:bookmarkStart w:id="45" w:name="_Toc75254781"/>
      <w:r>
        <w:t>RN04: Verificar se a nova data de retorno é maior que a data atual</w:t>
      </w:r>
      <w:bookmarkEnd w:id="45"/>
    </w:p>
    <w:p w:rsidR="00142A1A" w:rsidRDefault="00142A1A" w:rsidP="00142A1A">
      <w:pPr>
        <w:pStyle w:val="Recuodecorpodetexto"/>
        <w:jc w:val="both"/>
      </w:pPr>
      <w:r>
        <w:t>Tentativa de informar a nova data de retorno maior que a data atual, e confirmar o retorno. O sistema exibe a mensagem MSG0669 ("Na confirmação do retorno, a nova data deve ser menor ou igual à data atual."</w:t>
      </w:r>
      <w:proofErr w:type="gramStart"/>
      <w:r>
        <w:t>)</w:t>
      </w:r>
      <w:proofErr w:type="gramEnd"/>
    </w:p>
    <w:p w:rsidR="00142A1A" w:rsidRDefault="00142A1A" w:rsidP="00142A1A">
      <w:pPr>
        <w:pStyle w:val="Ttulo4"/>
        <w:numPr>
          <w:ilvl w:val="0"/>
          <w:numId w:val="0"/>
        </w:numPr>
        <w:ind w:left="1728" w:hanging="648"/>
      </w:pPr>
    </w:p>
    <w:p w:rsidR="00142A1A" w:rsidRDefault="00142A1A" w:rsidP="00142A1A">
      <w:pPr>
        <w:pStyle w:val="Ttulo2"/>
        <w:widowControl w:val="0"/>
        <w:tabs>
          <w:tab w:val="left" w:pos="1080"/>
        </w:tabs>
        <w:spacing w:before="0" w:after="0" w:line="240" w:lineRule="auto"/>
        <w:ind w:left="1080" w:hanging="720"/>
      </w:pPr>
      <w:bookmarkStart w:id="46" w:name="_Toc75254782"/>
      <w:r>
        <w:t>RN05: Verificar se a prorrogação exige ato legal</w:t>
      </w:r>
      <w:bookmarkEnd w:id="46"/>
    </w:p>
    <w:p w:rsidR="00142A1A" w:rsidRDefault="00142A1A" w:rsidP="00142A1A">
      <w:pPr>
        <w:pStyle w:val="Recuodecorpodetexto"/>
        <w:jc w:val="both"/>
      </w:pPr>
      <w:r>
        <w:t xml:space="preserve">Tentativa de prorrogar a data de retorno e o motivo </w:t>
      </w:r>
      <w:proofErr w:type="gramStart"/>
      <w:r>
        <w:t>exigir</w:t>
      </w:r>
      <w:proofErr w:type="gramEnd"/>
      <w:r>
        <w:t xml:space="preserve"> ato legal. O sistema exibe a mensagem MSG0670 ("Não é permitido prorrogar a data de retorno, o motivo exige ato legal."</w:t>
      </w:r>
      <w:proofErr w:type="gramStart"/>
      <w:r>
        <w:t>)</w:t>
      </w:r>
      <w:proofErr w:type="gramEnd"/>
    </w:p>
    <w:p w:rsidR="00142A1A" w:rsidRDefault="00142A1A" w:rsidP="00142A1A">
      <w:pPr>
        <w:pStyle w:val="Recuodecorpodetexto"/>
        <w:jc w:val="both"/>
      </w:pPr>
    </w:p>
    <w:p w:rsidR="00142A1A" w:rsidRDefault="00142A1A" w:rsidP="00142A1A">
      <w:pPr>
        <w:pStyle w:val="Ttulo2"/>
        <w:widowControl w:val="0"/>
        <w:tabs>
          <w:tab w:val="left" w:pos="1080"/>
        </w:tabs>
        <w:spacing w:before="0" w:after="0" w:line="240" w:lineRule="auto"/>
        <w:ind w:left="1080" w:hanging="720"/>
      </w:pPr>
      <w:bookmarkStart w:id="47" w:name="_Toc75254783"/>
      <w:r>
        <w:t>RN06: Verificar se existem substitutos das relações de vínculo no período</w:t>
      </w:r>
      <w:bookmarkEnd w:id="47"/>
    </w:p>
    <w:p w:rsidR="00142A1A" w:rsidRDefault="00142A1A" w:rsidP="00142A1A">
      <w:pPr>
        <w:pStyle w:val="Recuodecorpodetexto"/>
        <w:jc w:val="both"/>
      </w:pPr>
      <w:r>
        <w:t>Tentativa de alterar o período do afastamento e este interferir no período das substituições das relações de vínculo dos substitutos do servidor em questão, quando existirem. O sistema exibe a mensagem MSG0665 ("Não é permitido &lt;nome da operação&gt; o afastamento</w:t>
      </w:r>
      <w:proofErr w:type="gramStart"/>
      <w:r>
        <w:t xml:space="preserve"> pois</w:t>
      </w:r>
      <w:proofErr w:type="gramEnd"/>
      <w:r>
        <w:t xml:space="preserve"> o servidor afastado possui substitutos nas suas relações de vínculo.")</w:t>
      </w:r>
    </w:p>
    <w:p w:rsidR="00142A1A" w:rsidRDefault="00142A1A" w:rsidP="00142A1A">
      <w:pPr>
        <w:pStyle w:val="Ttulo4"/>
        <w:numPr>
          <w:ilvl w:val="0"/>
          <w:numId w:val="0"/>
        </w:numPr>
        <w:ind w:left="1728" w:hanging="648"/>
      </w:pPr>
    </w:p>
    <w:p w:rsidR="00142A1A" w:rsidRDefault="00142A1A" w:rsidP="00142A1A">
      <w:pPr>
        <w:pStyle w:val="Ttulo2"/>
        <w:widowControl w:val="0"/>
        <w:tabs>
          <w:tab w:val="left" w:pos="1080"/>
        </w:tabs>
        <w:spacing w:before="0" w:after="0" w:line="240" w:lineRule="auto"/>
        <w:ind w:left="1080" w:hanging="720"/>
      </w:pPr>
      <w:bookmarkStart w:id="48" w:name="_Toc75254784"/>
      <w:r>
        <w:t xml:space="preserve">RN07: Verificar se existem férias </w:t>
      </w:r>
      <w:proofErr w:type="gramStart"/>
      <w:r>
        <w:lastRenderedPageBreak/>
        <w:t>suspensas/interrompidas</w:t>
      </w:r>
      <w:proofErr w:type="gramEnd"/>
      <w:r>
        <w:t xml:space="preserve"> no período</w:t>
      </w:r>
      <w:bookmarkEnd w:id="48"/>
    </w:p>
    <w:p w:rsidR="00142A1A" w:rsidRDefault="00142A1A" w:rsidP="00142A1A">
      <w:pPr>
        <w:pStyle w:val="Recuodecorpodetexto"/>
        <w:jc w:val="both"/>
      </w:pPr>
      <w:r>
        <w:t>Tentativa de alterar o período do afastamento e este interferir no período na interrupção/suspensão das férias. O sistema exibe a mensagem MSG0666 ("Não é permitido &lt;nome da operação&gt; o afastamento</w:t>
      </w:r>
      <w:proofErr w:type="gramStart"/>
      <w:r>
        <w:t xml:space="preserve"> pois</w:t>
      </w:r>
      <w:proofErr w:type="gramEnd"/>
      <w:r>
        <w:t xml:space="preserve"> o servidor afastado possui férias interrompida/suspensa.").</w:t>
      </w:r>
    </w:p>
    <w:p w:rsidR="00142A1A" w:rsidRDefault="00142A1A" w:rsidP="00142A1A">
      <w:pPr>
        <w:pStyle w:val="Recuodecorpodetexto"/>
        <w:jc w:val="both"/>
      </w:pPr>
    </w:p>
    <w:p w:rsidR="00142A1A" w:rsidRDefault="00142A1A" w:rsidP="00142A1A">
      <w:pPr>
        <w:pStyle w:val="Ttulo2"/>
        <w:widowControl w:val="0"/>
        <w:tabs>
          <w:tab w:val="left" w:pos="1080"/>
        </w:tabs>
        <w:spacing w:before="0" w:after="0" w:line="240" w:lineRule="auto"/>
        <w:ind w:left="1080" w:hanging="720"/>
      </w:pPr>
      <w:bookmarkStart w:id="49" w:name="_Toc75254785"/>
      <w:r>
        <w:t>RN08: Verificar se existem licenças prêmio suspensas/interrompidas no período</w:t>
      </w:r>
      <w:bookmarkEnd w:id="49"/>
    </w:p>
    <w:p w:rsidR="00142A1A" w:rsidRDefault="00142A1A" w:rsidP="00142A1A">
      <w:pPr>
        <w:pStyle w:val="Recuodecorpodetexto"/>
        <w:jc w:val="both"/>
      </w:pPr>
      <w:r>
        <w:t>Tentativa de alterar o período do afastamento e este interferir no período na interrupção/suspensão da licença prêmio. O sistema exibe a mensagem MSG0667 ("Não é permitido &lt;nome da operação&gt; o afastamento</w:t>
      </w:r>
      <w:proofErr w:type="gramStart"/>
      <w:r>
        <w:t xml:space="preserve"> pois</w:t>
      </w:r>
      <w:proofErr w:type="gramEnd"/>
      <w:r>
        <w:t xml:space="preserve"> o servidor afastado possui licença prêmio interrompida/suspensa.").</w:t>
      </w:r>
    </w:p>
    <w:p w:rsidR="00142A1A" w:rsidRDefault="00142A1A" w:rsidP="00142A1A">
      <w:pPr>
        <w:pStyle w:val="Recuodecorpodetexto"/>
        <w:jc w:val="both"/>
      </w:pPr>
    </w:p>
    <w:p w:rsidR="00142A1A" w:rsidRDefault="00142A1A" w:rsidP="00142A1A">
      <w:pPr>
        <w:pStyle w:val="Ttulo2"/>
        <w:widowControl w:val="0"/>
        <w:tabs>
          <w:tab w:val="left" w:pos="1080"/>
        </w:tabs>
        <w:spacing w:before="0" w:after="0" w:line="240" w:lineRule="auto"/>
        <w:ind w:left="1080" w:hanging="720"/>
      </w:pPr>
      <w:bookmarkStart w:id="50" w:name="_Toc75254786"/>
      <w:r>
        <w:t>RN09: Verificar a justificativa do afastamento</w:t>
      </w:r>
      <w:bookmarkEnd w:id="50"/>
    </w:p>
    <w:p w:rsidR="00142A1A" w:rsidRDefault="00142A1A" w:rsidP="00142A1A">
      <w:pPr>
        <w:pStyle w:val="Recuodecorpodetexto"/>
        <w:jc w:val="both"/>
      </w:pPr>
      <w:r>
        <w:t xml:space="preserve">Tentativa de informar uma Justificativa que não esteja vigente (na data inicial do afastamento) no Agrupamento (que o ator está </w:t>
      </w:r>
      <w:proofErr w:type="spellStart"/>
      <w:r>
        <w:t>logado</w:t>
      </w:r>
      <w:proofErr w:type="spellEnd"/>
      <w:r>
        <w:t>). O sistema exibe a mensagem MSG1445 ("A Justificativa não está vigente na Data inicial do afastamento.").</w:t>
      </w:r>
    </w:p>
    <w:p w:rsidR="00142A1A" w:rsidRDefault="00142A1A" w:rsidP="00142A1A">
      <w:pPr>
        <w:pStyle w:val="Recuodecorpodetexto"/>
        <w:jc w:val="both"/>
      </w:pPr>
    </w:p>
    <w:p w:rsidR="00142A1A" w:rsidRDefault="00142A1A" w:rsidP="00142A1A">
      <w:pPr>
        <w:pStyle w:val="Ttulo2"/>
        <w:widowControl w:val="0"/>
        <w:tabs>
          <w:tab w:val="left" w:pos="1080"/>
        </w:tabs>
        <w:spacing w:before="0" w:after="0" w:line="240" w:lineRule="auto"/>
        <w:ind w:left="1080" w:hanging="720"/>
      </w:pPr>
      <w:bookmarkStart w:id="51" w:name="_Toc75254787"/>
      <w:r>
        <w:t xml:space="preserve">RN11: Verificar se existem substitutos das </w:t>
      </w:r>
      <w:proofErr w:type="spellStart"/>
      <w:r>
        <w:t>enturmações</w:t>
      </w:r>
      <w:proofErr w:type="spellEnd"/>
      <w:r>
        <w:t xml:space="preserve"> no período</w:t>
      </w:r>
      <w:bookmarkEnd w:id="51"/>
    </w:p>
    <w:p w:rsidR="00142A1A" w:rsidRDefault="00142A1A" w:rsidP="00142A1A">
      <w:pPr>
        <w:pStyle w:val="Recuodecorpodetexto"/>
        <w:jc w:val="both"/>
      </w:pPr>
      <w:r>
        <w:t xml:space="preserve">Tentativa de alterar o período do afastamento e este interferir no período das substituições das </w:t>
      </w:r>
      <w:proofErr w:type="spellStart"/>
      <w:r>
        <w:t>enturmações</w:t>
      </w:r>
      <w:proofErr w:type="spellEnd"/>
      <w:r>
        <w:t xml:space="preserve"> dos substitutos do servidor em questão, quando existirem. O sistema exibe a mensagem MSG1154 ("Não é permitido &lt;nome da operação&gt; o afastamento</w:t>
      </w:r>
      <w:proofErr w:type="gramStart"/>
      <w:r>
        <w:t xml:space="preserve"> pois</w:t>
      </w:r>
      <w:proofErr w:type="gramEnd"/>
      <w:r>
        <w:t xml:space="preserve"> o servidor afastado possui substitutos nas suas </w:t>
      </w:r>
      <w:proofErr w:type="spellStart"/>
      <w:r>
        <w:t>enturmações</w:t>
      </w:r>
      <w:proofErr w:type="spellEnd"/>
      <w:r>
        <w:t xml:space="preserve">."). </w:t>
      </w:r>
    </w:p>
    <w:p w:rsidR="00142A1A" w:rsidRDefault="00142A1A" w:rsidP="00142A1A">
      <w:pPr>
        <w:pStyle w:val="Recuodecorpodetexto"/>
        <w:jc w:val="both"/>
      </w:pPr>
    </w:p>
    <w:p w:rsidR="00142A1A" w:rsidRDefault="00142A1A" w:rsidP="00142A1A">
      <w:pPr>
        <w:pStyle w:val="Ttulo2"/>
        <w:widowControl w:val="0"/>
        <w:tabs>
          <w:tab w:val="left" w:pos="1080"/>
        </w:tabs>
        <w:spacing w:before="0" w:after="0" w:line="240" w:lineRule="auto"/>
        <w:ind w:left="1080" w:hanging="720"/>
      </w:pPr>
      <w:bookmarkStart w:id="52" w:name="_Toc75254788"/>
      <w:r>
        <w:t>RN12: Verificar se existem prêmios assiduidade suspensos/interrompidos no período</w:t>
      </w:r>
      <w:bookmarkEnd w:id="52"/>
    </w:p>
    <w:p w:rsidR="00142A1A" w:rsidRDefault="00142A1A" w:rsidP="00142A1A">
      <w:pPr>
        <w:pStyle w:val="Recuodecorpodetexto"/>
        <w:jc w:val="both"/>
      </w:pPr>
      <w:r>
        <w:t>Tentativa de alterar o período do afastamento e este interferir no período na interrupção/suspensão do prêmio assiduidade. O sistema exibe a mensagem MSG1155 ("Não é permitido &lt;nome da operação&gt; o afastamento</w:t>
      </w:r>
      <w:proofErr w:type="gramStart"/>
      <w:r>
        <w:t xml:space="preserve"> pois</w:t>
      </w:r>
      <w:proofErr w:type="gramEnd"/>
      <w:r>
        <w:t xml:space="preserve"> o servidor afastado possui prêmio assiduidade interrompido/suspenso.").</w:t>
      </w:r>
    </w:p>
    <w:p w:rsidR="00142A1A" w:rsidRDefault="00142A1A" w:rsidP="00142A1A">
      <w:pPr>
        <w:pStyle w:val="Recuodecorpodetexto"/>
        <w:jc w:val="both"/>
      </w:pPr>
    </w:p>
    <w:p w:rsidR="00142A1A" w:rsidRDefault="00142A1A" w:rsidP="00142A1A">
      <w:pPr>
        <w:pStyle w:val="Ttulo2"/>
        <w:widowControl w:val="0"/>
        <w:tabs>
          <w:tab w:val="left" w:pos="1080"/>
        </w:tabs>
        <w:spacing w:before="0" w:after="0" w:line="240" w:lineRule="auto"/>
        <w:ind w:left="1080" w:hanging="720"/>
      </w:pPr>
      <w:bookmarkStart w:id="53" w:name="_Toc75254789"/>
      <w:r>
        <w:t>RN13: Verificar se o retorno já foi confirmado</w:t>
      </w:r>
      <w:bookmarkEnd w:id="53"/>
    </w:p>
    <w:p w:rsidR="00142A1A" w:rsidRDefault="00142A1A" w:rsidP="00142A1A">
      <w:pPr>
        <w:pStyle w:val="Recuodecorpodetexto"/>
        <w:jc w:val="both"/>
      </w:pPr>
      <w:r>
        <w:t>Tentativa de confirmar data do retorno sendo que o afastamento já tem retorno confirmado. O sistema exibe a mensagem MSG1157 ("Não é possível &lt;operação&gt; pois o afastamento já tem retorno confirmado.").</w:t>
      </w:r>
    </w:p>
    <w:p w:rsidR="00142A1A" w:rsidRDefault="00142A1A" w:rsidP="00142A1A">
      <w:pPr>
        <w:pStyle w:val="Recuodecorpodetexto"/>
        <w:jc w:val="both"/>
      </w:pPr>
    </w:p>
    <w:p w:rsidR="00142A1A" w:rsidRDefault="00142A1A" w:rsidP="00142A1A">
      <w:pPr>
        <w:pStyle w:val="Ttulo2"/>
        <w:widowControl w:val="0"/>
        <w:tabs>
          <w:tab w:val="left" w:pos="1080"/>
        </w:tabs>
        <w:spacing w:before="0" w:after="0" w:line="240" w:lineRule="auto"/>
        <w:ind w:left="1080" w:hanging="720"/>
      </w:pPr>
      <w:bookmarkStart w:id="54" w:name="_Toc75254790"/>
      <w:r>
        <w:t xml:space="preserve">RN15: Verificar se o afastamento foi </w:t>
      </w:r>
      <w:r>
        <w:lastRenderedPageBreak/>
        <w:t>interrompido por outro afastamento</w:t>
      </w:r>
      <w:bookmarkEnd w:id="54"/>
    </w:p>
    <w:p w:rsidR="00142A1A" w:rsidRDefault="00142A1A" w:rsidP="00142A1A">
      <w:pPr>
        <w:pStyle w:val="Recuodecorpodetexto"/>
        <w:jc w:val="both"/>
      </w:pPr>
      <w:r>
        <w:t>Tentativa de confirmar retorno de um afastamento que foi interrompido em decorrência de outro afastamento. O sistema exibe a mensagem MSG1159 ("Não é possível &lt;operação&gt; pois este afastamento foi interrompido automaticamente em decorrência de outro afastamento.").</w:t>
      </w:r>
    </w:p>
    <w:p w:rsidR="00142A1A" w:rsidRDefault="00142A1A" w:rsidP="00142A1A">
      <w:pPr>
        <w:pStyle w:val="Recuodecorpodetexto"/>
        <w:ind w:left="1080"/>
        <w:jc w:val="both"/>
      </w:pPr>
    </w:p>
    <w:p w:rsidR="00142A1A" w:rsidRDefault="00142A1A" w:rsidP="00142A1A">
      <w:pPr>
        <w:pStyle w:val="Ttulo2"/>
        <w:widowControl w:val="0"/>
        <w:tabs>
          <w:tab w:val="left" w:pos="1080"/>
        </w:tabs>
        <w:spacing w:before="0" w:after="0" w:line="240" w:lineRule="auto"/>
        <w:ind w:left="1080" w:hanging="720"/>
      </w:pPr>
      <w:bookmarkStart w:id="55" w:name="_Toc182020595"/>
      <w:bookmarkStart w:id="56" w:name="_Toc75254791"/>
      <w:r>
        <w:t>RN16: Verificar se a quantidade de dias do afastamento é válida para o motivo de afastamento temporário</w:t>
      </w:r>
      <w:bookmarkEnd w:id="55"/>
      <w:bookmarkEnd w:id="56"/>
    </w:p>
    <w:p w:rsidR="00142A1A" w:rsidRDefault="00142A1A" w:rsidP="00142A1A">
      <w:pPr>
        <w:pStyle w:val="Recuodecorpodetexto"/>
        <w:jc w:val="both"/>
      </w:pPr>
      <w:r>
        <w:t xml:space="preserve">Tentativa de confirmar/alterar data de retorno de um Afastamento com “Motivo de afastamento temporário”, onde a quantidade informada de dias afastados não esteja dentro do </w:t>
      </w:r>
      <w:r>
        <w:rPr>
          <w:i/>
          <w:iCs/>
        </w:rPr>
        <w:t>mínimo e máximo permitido para o lançamento</w:t>
      </w:r>
      <w:r>
        <w:t xml:space="preserve"> do afastamento em questão, no agrupamento em questão. O sistema exibe a mensagem MSG0685 ("A quantidade de dias afastados deve respeitar o tempo mínimo e máximo permitido para cada lançamento, imposto pelo motivo."</w:t>
      </w:r>
      <w:proofErr w:type="gramStart"/>
      <w:r>
        <w:t>)</w:t>
      </w:r>
      <w:proofErr w:type="gramEnd"/>
    </w:p>
    <w:p w:rsidR="00142A1A" w:rsidRDefault="00142A1A" w:rsidP="00142A1A">
      <w:pPr>
        <w:pStyle w:val="Ttulo4"/>
        <w:numPr>
          <w:ilvl w:val="0"/>
          <w:numId w:val="0"/>
        </w:numPr>
        <w:ind w:left="1728" w:hanging="648"/>
      </w:pPr>
    </w:p>
    <w:p w:rsidR="00142A1A" w:rsidRDefault="00142A1A" w:rsidP="00142A1A">
      <w:pPr>
        <w:pStyle w:val="Ttulo2"/>
        <w:widowControl w:val="0"/>
        <w:tabs>
          <w:tab w:val="left" w:pos="1080"/>
        </w:tabs>
        <w:spacing w:before="0" w:after="0" w:line="240" w:lineRule="auto"/>
        <w:ind w:left="1080" w:hanging="720"/>
      </w:pPr>
      <w:bookmarkStart w:id="57" w:name="_Toc182020596"/>
      <w:bookmarkStart w:id="58" w:name="_Toc75254792"/>
      <w:r>
        <w:t>RN17: Verificar se o período do afastamento é válido para o motivo de afastamento temporário</w:t>
      </w:r>
      <w:bookmarkEnd w:id="57"/>
      <w:bookmarkEnd w:id="58"/>
    </w:p>
    <w:p w:rsidR="00142A1A" w:rsidRDefault="00142A1A" w:rsidP="00142A1A">
      <w:pPr>
        <w:pStyle w:val="Recuodecorpodetexto"/>
        <w:jc w:val="both"/>
      </w:pPr>
      <w:r>
        <w:t xml:space="preserve">Tentativa de confirmar/alterar data de retorno de um Afastamento com “Motivo de afastamento temporário”, onde a soma das quantidades de dias afastados do servidor no respectivo motivo, não esteja dentro da </w:t>
      </w:r>
      <w:r>
        <w:rPr>
          <w:i/>
          <w:iCs/>
        </w:rPr>
        <w:t>quantidade máxima permitida no período</w:t>
      </w:r>
      <w:r>
        <w:t xml:space="preserve"> (período para verificação da quantidade máxima ou último lançamento), no agrupamento em questão. O sistema exibe a mensagem MSG0686 ("A quantidade de dias afastados deve respeitar o limite imposto pelo motivo num período determinado ou pelo último lançamento."</w:t>
      </w:r>
      <w:proofErr w:type="gramStart"/>
      <w:r>
        <w:t>)</w:t>
      </w:r>
      <w:proofErr w:type="gramEnd"/>
    </w:p>
    <w:p w:rsidR="00142A1A" w:rsidRDefault="00142A1A" w:rsidP="00142A1A">
      <w:pPr>
        <w:pStyle w:val="Ttulo4"/>
        <w:numPr>
          <w:ilvl w:val="0"/>
          <w:numId w:val="0"/>
        </w:numPr>
        <w:ind w:left="1728" w:hanging="648"/>
      </w:pPr>
    </w:p>
    <w:p w:rsidR="00142A1A" w:rsidRDefault="00142A1A" w:rsidP="00142A1A">
      <w:pPr>
        <w:pStyle w:val="Ttulo2"/>
        <w:widowControl w:val="0"/>
        <w:tabs>
          <w:tab w:val="left" w:pos="1080"/>
        </w:tabs>
        <w:spacing w:before="0" w:after="0" w:line="240" w:lineRule="auto"/>
        <w:ind w:left="1080" w:hanging="720"/>
      </w:pPr>
      <w:bookmarkStart w:id="59" w:name="_Toc182020597"/>
      <w:bookmarkStart w:id="60" w:name="_Toc75254793"/>
      <w:r>
        <w:t>RN18: Verificar se a quantidade de dias do afastamento para o vínculo é válida para o motivo de afastamento temporário</w:t>
      </w:r>
      <w:bookmarkEnd w:id="59"/>
      <w:bookmarkEnd w:id="60"/>
    </w:p>
    <w:p w:rsidR="00142A1A" w:rsidRDefault="00142A1A" w:rsidP="00142A1A">
      <w:pPr>
        <w:pStyle w:val="Recuodecorpodetexto"/>
        <w:jc w:val="both"/>
      </w:pPr>
      <w:r>
        <w:t xml:space="preserve">Tentativa de confirmar/alterar a data do retorno de um Afastamento com “Motivo de afastamento temporário”, onde a soma das quantidades de dias afastados do servidor no respectivo motivo, não esteja dentro da </w:t>
      </w:r>
      <w:r>
        <w:rPr>
          <w:i/>
          <w:iCs/>
        </w:rPr>
        <w:t>quantidade máxima permitida para o vínculo</w:t>
      </w:r>
      <w:r>
        <w:t xml:space="preserve"> (em toda a sua vigência), no agrupamento em questão. O sistema exibe a mensagem MSG0687 ("A quantidade de dias afastados deve respeitar o tempo máximo permitido para o vínculo."</w:t>
      </w:r>
      <w:proofErr w:type="gramStart"/>
      <w:r>
        <w:t>)</w:t>
      </w:r>
      <w:proofErr w:type="gramEnd"/>
    </w:p>
    <w:p w:rsidR="00142A1A" w:rsidRDefault="00142A1A" w:rsidP="00142A1A">
      <w:pPr>
        <w:pStyle w:val="Recuodecorpodetexto"/>
        <w:ind w:left="1080"/>
        <w:jc w:val="both"/>
      </w:pPr>
    </w:p>
    <w:p w:rsidR="00142A1A" w:rsidRDefault="00142A1A" w:rsidP="00142A1A">
      <w:pPr>
        <w:pStyle w:val="Ttulo2"/>
        <w:widowControl w:val="0"/>
        <w:tabs>
          <w:tab w:val="left" w:pos="1080"/>
        </w:tabs>
        <w:spacing w:before="0" w:after="0" w:line="240" w:lineRule="auto"/>
        <w:ind w:left="1080" w:hanging="720"/>
      </w:pPr>
      <w:bookmarkStart w:id="61" w:name="_Toc75254794"/>
      <w:r>
        <w:t>RN19: Verificar se o afastamento com motivo com tipo de vinculação = pessoa pode confirmar retorno</w:t>
      </w:r>
      <w:bookmarkEnd w:id="61"/>
    </w:p>
    <w:p w:rsidR="00142A1A" w:rsidRDefault="00142A1A" w:rsidP="00142A1A">
      <w:pPr>
        <w:pStyle w:val="Recuodecorpodetexto"/>
        <w:ind w:left="1080"/>
        <w:jc w:val="both"/>
      </w:pPr>
      <w:r>
        <w:lastRenderedPageBreak/>
        <w:t>Tentativa de confirmar retorno de um Afastamento do vínculo que tem Motivo de afastamento com tipo de vinculação = pessoa e o mesmo não for o Afastamento do vínculo que gerou o Afastamento da pessoa. O sistema exibe a mensagem MSG1161 ("Não é possível &lt;operação&gt; pois este afastamento tem o tipo de vinculação igual à pessoa e não foi gerado por este vínculo.").</w:t>
      </w:r>
    </w:p>
    <w:p w:rsidR="00142A1A" w:rsidRDefault="00142A1A" w:rsidP="00142A1A">
      <w:pPr>
        <w:pStyle w:val="Recuodecorpodetexto"/>
        <w:ind w:left="1080"/>
        <w:jc w:val="both"/>
      </w:pPr>
    </w:p>
    <w:p w:rsidR="00142A1A" w:rsidRDefault="00142A1A" w:rsidP="00142A1A">
      <w:pPr>
        <w:pStyle w:val="Ttulo2"/>
        <w:widowControl w:val="0"/>
        <w:tabs>
          <w:tab w:val="left" w:pos="1080"/>
        </w:tabs>
        <w:spacing w:before="0" w:after="0" w:line="240" w:lineRule="auto"/>
        <w:ind w:left="1080" w:hanging="720"/>
      </w:pPr>
      <w:bookmarkStart w:id="62" w:name="_Toc75254795"/>
      <w:r>
        <w:t>RN20: Validar o comunicado de acidente</w:t>
      </w:r>
      <w:bookmarkEnd w:id="62"/>
    </w:p>
    <w:p w:rsidR="00142A1A" w:rsidRDefault="00142A1A" w:rsidP="00142A1A">
      <w:pPr>
        <w:pStyle w:val="Recuodecorpodetexto"/>
        <w:ind w:left="1080"/>
        <w:jc w:val="both"/>
      </w:pPr>
      <w:r>
        <w:t>Tentativa de selecionar mais que um comunicado de acidente. O sistema exibe a mensagem MSG1444 ("Não é permitido selecionar mais que um Comunicado de acidente.").</w:t>
      </w:r>
    </w:p>
    <w:p w:rsidR="00142A1A" w:rsidRDefault="00142A1A" w:rsidP="00142A1A">
      <w:pPr>
        <w:pStyle w:val="Recuodecorpodetexto"/>
        <w:ind w:left="1080"/>
        <w:jc w:val="both"/>
      </w:pPr>
    </w:p>
    <w:p w:rsidR="00142A1A" w:rsidRDefault="00142A1A" w:rsidP="00142A1A">
      <w:pPr>
        <w:pStyle w:val="Ttulo2"/>
        <w:widowControl w:val="0"/>
        <w:tabs>
          <w:tab w:val="left" w:pos="1080"/>
        </w:tabs>
        <w:spacing w:before="0" w:after="0" w:line="240" w:lineRule="auto"/>
        <w:ind w:left="1080" w:hanging="720"/>
      </w:pPr>
      <w:bookmarkStart w:id="63" w:name="_Toc193526211"/>
      <w:bookmarkStart w:id="64" w:name="_Toc75254796"/>
      <w:r>
        <w:t>RN21: Verificar se a Unidade organizacional informada pertence ao Órgão</w:t>
      </w:r>
      <w:bookmarkEnd w:id="63"/>
      <w:r>
        <w:t xml:space="preserve"> </w:t>
      </w:r>
      <w:proofErr w:type="spellStart"/>
      <w:r>
        <w:t>logado</w:t>
      </w:r>
      <w:bookmarkEnd w:id="64"/>
      <w:proofErr w:type="spellEnd"/>
    </w:p>
    <w:p w:rsidR="00142A1A" w:rsidRDefault="00142A1A" w:rsidP="00142A1A">
      <w:pPr>
        <w:pStyle w:val="Recuodecorpodetexto"/>
        <w:ind w:left="1080"/>
        <w:jc w:val="both"/>
      </w:pPr>
      <w:r>
        <w:t xml:space="preserve">Tentativa de informar uma Unidade organizacional que não pertence ao Órgão (que o ator está </w:t>
      </w:r>
      <w:proofErr w:type="spellStart"/>
      <w:r>
        <w:t>logado</w:t>
      </w:r>
      <w:proofErr w:type="spellEnd"/>
      <w:r>
        <w:t>). O sistema exibe a mensagem MSG1255 ("A unidade organizacional deve pertencer ao Órgão.").</w:t>
      </w:r>
    </w:p>
    <w:p w:rsidR="00142A1A" w:rsidRDefault="00142A1A" w:rsidP="00142A1A">
      <w:pPr>
        <w:pStyle w:val="Recuodecorpodetexto"/>
        <w:ind w:left="1080"/>
        <w:jc w:val="both"/>
      </w:pPr>
    </w:p>
    <w:p w:rsidR="00142A1A" w:rsidRDefault="00142A1A" w:rsidP="00142A1A">
      <w:pPr>
        <w:pStyle w:val="Ttulo2"/>
        <w:widowControl w:val="0"/>
        <w:tabs>
          <w:tab w:val="left" w:pos="1080"/>
        </w:tabs>
        <w:spacing w:before="0" w:after="0" w:line="240" w:lineRule="auto"/>
        <w:ind w:left="1080" w:hanging="720"/>
      </w:pPr>
      <w:bookmarkStart w:id="65" w:name="_Toc193526214"/>
      <w:bookmarkStart w:id="66" w:name="_Toc75254797"/>
      <w:r>
        <w:t>RN22: Verificar se a Matrícula informada pertence ao Órgão</w:t>
      </w:r>
      <w:bookmarkEnd w:id="65"/>
      <w:r>
        <w:t xml:space="preserve"> </w:t>
      </w:r>
      <w:proofErr w:type="spellStart"/>
      <w:r>
        <w:t>logado</w:t>
      </w:r>
      <w:bookmarkEnd w:id="66"/>
      <w:proofErr w:type="spellEnd"/>
    </w:p>
    <w:p w:rsidR="00142A1A" w:rsidRDefault="00142A1A" w:rsidP="00142A1A">
      <w:pPr>
        <w:pStyle w:val="Recuodecorpodetexto"/>
        <w:ind w:left="1080"/>
        <w:jc w:val="both"/>
      </w:pPr>
      <w:r>
        <w:t xml:space="preserve">Tentativa de informar uma matrícula da qual o órgão do Vínculo não pertence ao Órgão (que o ator está </w:t>
      </w:r>
      <w:proofErr w:type="spellStart"/>
      <w:r>
        <w:t>logado</w:t>
      </w:r>
      <w:proofErr w:type="spellEnd"/>
      <w:r>
        <w:t>). O sistema exibe a mensagem MSG1058 ("A matrícula do servidor não pertence a este órgão.").</w:t>
      </w:r>
    </w:p>
    <w:p w:rsidR="00142A1A" w:rsidRDefault="00142A1A" w:rsidP="00142A1A">
      <w:pPr>
        <w:pStyle w:val="Recuodecorpodetexto"/>
        <w:ind w:left="1080"/>
        <w:jc w:val="both"/>
      </w:pPr>
    </w:p>
    <w:p w:rsidR="00142A1A" w:rsidRDefault="00142A1A" w:rsidP="00142A1A">
      <w:pPr>
        <w:pStyle w:val="Ttulo2"/>
        <w:widowControl w:val="0"/>
        <w:tabs>
          <w:tab w:val="left" w:pos="1080"/>
        </w:tabs>
        <w:spacing w:before="0" w:after="0" w:line="240" w:lineRule="auto"/>
        <w:ind w:left="1080" w:hanging="720"/>
      </w:pPr>
      <w:bookmarkStart w:id="67" w:name="_Toc75254798"/>
      <w:r>
        <w:t>RN23: Verificar o motivo de afastamento</w:t>
      </w:r>
      <w:bookmarkEnd w:id="67"/>
    </w:p>
    <w:p w:rsidR="00142A1A" w:rsidRDefault="00142A1A" w:rsidP="00142A1A">
      <w:pPr>
        <w:pStyle w:val="Recuodecorpodetexto"/>
        <w:ind w:left="1080"/>
        <w:jc w:val="both"/>
      </w:pPr>
      <w:r>
        <w:t xml:space="preserve">Tentativa de informar um Motivo de afastamento temporário/definitivo que não esteja ativo e vigente (na data inicial do afastamento), no Agrupamento (que o ator está </w:t>
      </w:r>
      <w:proofErr w:type="spellStart"/>
      <w:r>
        <w:t>logado</w:t>
      </w:r>
      <w:proofErr w:type="spellEnd"/>
      <w:r>
        <w:t>). O sistema exibe a mensagem MSG1446 ("O Motivo do afastamento não está vigente na Data inicial do afastamento.").</w:t>
      </w:r>
    </w:p>
    <w:p w:rsidR="00142A1A" w:rsidRDefault="00142A1A" w:rsidP="00142A1A">
      <w:pPr>
        <w:pStyle w:val="Recuodecorpodetexto"/>
        <w:ind w:left="1080"/>
        <w:jc w:val="both"/>
      </w:pPr>
    </w:p>
    <w:p w:rsidR="00142A1A" w:rsidRDefault="00142A1A" w:rsidP="00142A1A">
      <w:pPr>
        <w:pStyle w:val="Ttulo2"/>
        <w:widowControl w:val="0"/>
        <w:tabs>
          <w:tab w:val="left" w:pos="1080"/>
        </w:tabs>
        <w:spacing w:before="0" w:after="0" w:line="240" w:lineRule="auto"/>
        <w:ind w:left="1080" w:hanging="720"/>
      </w:pPr>
      <w:bookmarkStart w:id="68" w:name="_Toc75254799"/>
      <w:r>
        <w:t>RN24: Verificar se o afastamento agendou perícia médica</w:t>
      </w:r>
      <w:bookmarkEnd w:id="68"/>
    </w:p>
    <w:p w:rsidR="00142A1A" w:rsidRDefault="00142A1A" w:rsidP="00142A1A">
      <w:pPr>
        <w:pStyle w:val="Recuodecorpodetexto"/>
        <w:ind w:left="1080"/>
        <w:jc w:val="both"/>
      </w:pPr>
      <w:r>
        <w:t>Tentativa de alterar/excluir/anular/confirmar retorno um Afastamento sendo que o afastamento agendou perícia médica. O sistema exibe a mensagem MSG1462 ("Não é possível &lt;operação&gt; pois este afastamento agendou perícia médica.").</w:t>
      </w:r>
    </w:p>
    <w:p w:rsidR="00142A1A" w:rsidRDefault="00142A1A" w:rsidP="00142A1A">
      <w:pPr>
        <w:pStyle w:val="Recuodecorpodetexto"/>
        <w:ind w:left="1080"/>
        <w:jc w:val="both"/>
      </w:pPr>
    </w:p>
    <w:p w:rsidR="00142A1A" w:rsidRDefault="00142A1A" w:rsidP="00142A1A">
      <w:pPr>
        <w:pStyle w:val="Ttulo2"/>
        <w:widowControl w:val="0"/>
        <w:tabs>
          <w:tab w:val="left" w:pos="1080"/>
        </w:tabs>
        <w:spacing w:before="0" w:after="0" w:line="240" w:lineRule="auto"/>
        <w:ind w:left="1080" w:hanging="720"/>
      </w:pPr>
      <w:bookmarkStart w:id="69" w:name="_Toc75254800"/>
      <w:r>
        <w:t>RN25: Verificar se o motivo de afastamento é de funcionalidade específica</w:t>
      </w:r>
      <w:bookmarkEnd w:id="69"/>
    </w:p>
    <w:p w:rsidR="00142A1A" w:rsidRDefault="00142A1A" w:rsidP="00142A1A">
      <w:pPr>
        <w:pStyle w:val="Recuodecorpodetexto"/>
        <w:ind w:left="1080"/>
        <w:jc w:val="both"/>
      </w:pPr>
      <w:r>
        <w:t xml:space="preserve">Tentativa de manter (incluir/alterar/excluir/anular/confirmar retorno) um Afastamento com um motivo que indique que o lançamento deve ser realizado em funcionalidade específica. O sistema exibe a </w:t>
      </w:r>
      <w:r>
        <w:lastRenderedPageBreak/>
        <w:t>mensagem MSG1156 ("Não é possível &lt;operação&gt; pois o afastamento é de uma funcionalidade específica.").</w:t>
      </w:r>
    </w:p>
    <w:p w:rsidR="00142A1A" w:rsidRDefault="00142A1A" w:rsidP="00142A1A">
      <w:pPr>
        <w:pStyle w:val="Recuodecorpodetexto"/>
        <w:ind w:left="1080"/>
        <w:jc w:val="both"/>
      </w:pPr>
    </w:p>
    <w:p w:rsidR="00142A1A" w:rsidRDefault="00142A1A" w:rsidP="00142A1A">
      <w:pPr>
        <w:pStyle w:val="Ttulo2"/>
        <w:widowControl w:val="0"/>
        <w:tabs>
          <w:tab w:val="left" w:pos="1080"/>
        </w:tabs>
        <w:spacing w:before="0" w:after="0" w:line="240" w:lineRule="auto"/>
        <w:ind w:left="1080" w:hanging="720"/>
      </w:pPr>
      <w:bookmarkStart w:id="70" w:name="_Toc75254801"/>
      <w:r>
        <w:t>RN26: Verificar se a data final informada é válida</w:t>
      </w:r>
      <w:bookmarkEnd w:id="70"/>
    </w:p>
    <w:p w:rsidR="00142A1A" w:rsidRDefault="00142A1A" w:rsidP="00142A1A">
      <w:pPr>
        <w:pStyle w:val="Recuodecorpodetexto"/>
        <w:ind w:left="1080"/>
        <w:jc w:val="both"/>
      </w:pPr>
      <w:r>
        <w:t>Tentativa de alterar a data final de um afastamento temporário que não exige confirmação de retorno e informar a data final maior que a data final atual. O sistema exibe a mensagem MSG1782 ("Não é permitido prorrogar a data de retorno para afastamento com motivo que não exige a confirmação de retorno. Deve ser incluído um novo afastamento.").</w:t>
      </w:r>
    </w:p>
    <w:p w:rsidR="00142A1A" w:rsidRDefault="00142A1A" w:rsidP="00142A1A">
      <w:pPr>
        <w:pStyle w:val="Recuodecorpodetexto"/>
        <w:ind w:left="1080"/>
        <w:jc w:val="both"/>
      </w:pPr>
    </w:p>
    <w:p w:rsidR="00142A1A" w:rsidRDefault="00142A1A" w:rsidP="00142A1A">
      <w:pPr>
        <w:pStyle w:val="Ttulo2"/>
        <w:widowControl w:val="0"/>
        <w:tabs>
          <w:tab w:val="left" w:pos="1080"/>
        </w:tabs>
        <w:spacing w:before="0" w:after="0" w:line="240" w:lineRule="auto"/>
        <w:ind w:left="1080" w:hanging="720"/>
      </w:pPr>
      <w:bookmarkStart w:id="71" w:name="_Toc75254802"/>
      <w:r>
        <w:t>RN27: Verificar se informou a data final do afastamento</w:t>
      </w:r>
      <w:bookmarkEnd w:id="71"/>
    </w:p>
    <w:p w:rsidR="00142A1A" w:rsidRDefault="00142A1A" w:rsidP="00142A1A">
      <w:pPr>
        <w:pStyle w:val="Recuodecorpodetexto"/>
        <w:ind w:left="1080"/>
        <w:jc w:val="both"/>
      </w:pPr>
      <w:r>
        <w:t>Tentativa de alterar/confirmar a data de retorno de um afastamento com motivo de afastamento temporário que não exige a confirmação de retorno e não informar a data final do afastamento. O sistema exibe a mensagem MSG1781 ("A data final deve ser informada para afastamento temporário que não exige confirmação de retorno.").</w:t>
      </w:r>
    </w:p>
    <w:p w:rsidR="00142A1A" w:rsidRDefault="00142A1A" w:rsidP="00142A1A">
      <w:pPr>
        <w:pStyle w:val="Recuodecorpodetexto"/>
        <w:ind w:left="1080"/>
        <w:jc w:val="both"/>
      </w:pPr>
    </w:p>
    <w:p w:rsidR="00142A1A" w:rsidRDefault="00142A1A" w:rsidP="00142A1A">
      <w:pPr>
        <w:pStyle w:val="Ttulo2"/>
        <w:widowControl w:val="0"/>
        <w:tabs>
          <w:tab w:val="left" w:pos="1080"/>
        </w:tabs>
        <w:spacing w:before="0" w:after="0" w:line="240" w:lineRule="auto"/>
        <w:ind w:left="1080" w:hanging="720"/>
      </w:pPr>
      <w:bookmarkStart w:id="72" w:name="_Toc75254803"/>
      <w:r>
        <w:t>RN28: Verificar se informou a data de retorno</w:t>
      </w:r>
      <w:bookmarkEnd w:id="72"/>
    </w:p>
    <w:p w:rsidR="00142A1A" w:rsidRDefault="00142A1A" w:rsidP="00142A1A">
      <w:pPr>
        <w:pStyle w:val="Recuodecorpodetexto"/>
        <w:ind w:left="1080"/>
        <w:jc w:val="both"/>
      </w:pPr>
      <w:r>
        <w:t>Tentativa de alterar/confirmar a data de retorno de um afastamento indicando o retorno confirmado e não informar a data final do afastamento. O sistema exibe a mensagem MSG1784 ("Ao Confirmar retorno é necessário informar a Nova data de retorno.").</w:t>
      </w:r>
    </w:p>
    <w:p w:rsidR="00131B5F" w:rsidRDefault="00131B5F" w:rsidP="00142A1A">
      <w:pPr>
        <w:pStyle w:val="Recuodecorpodetexto"/>
        <w:ind w:left="1080"/>
        <w:jc w:val="both"/>
      </w:pPr>
    </w:p>
    <w:p w:rsidR="00131B5F" w:rsidRDefault="00131B5F" w:rsidP="00131B5F">
      <w:pPr>
        <w:pStyle w:val="Ttulo2"/>
        <w:widowControl w:val="0"/>
        <w:tabs>
          <w:tab w:val="left" w:pos="1080"/>
        </w:tabs>
        <w:spacing w:before="0" w:after="0" w:line="240" w:lineRule="auto"/>
        <w:ind w:left="1080" w:hanging="720"/>
      </w:pPr>
      <w:bookmarkStart w:id="73" w:name="_Toc75254804"/>
      <w:r>
        <w:t xml:space="preserve">RN29: Verificar </w:t>
      </w:r>
      <w:r w:rsidR="00060EAB">
        <w:t xml:space="preserve">geração/alteração do protocolo da declaração de bens </w:t>
      </w:r>
      <w:r w:rsidR="006611C9">
        <w:t xml:space="preserve">no </w:t>
      </w:r>
      <w:r>
        <w:t>retorno</w:t>
      </w:r>
      <w:bookmarkEnd w:id="73"/>
      <w:r w:rsidR="006611C9">
        <w:t xml:space="preserve"> </w:t>
      </w:r>
    </w:p>
    <w:p w:rsidR="00131B5F" w:rsidRDefault="00060EAB" w:rsidP="00131B5F">
      <w:pPr>
        <w:pStyle w:val="Recuodecorpodetexto"/>
        <w:ind w:left="1080"/>
        <w:jc w:val="both"/>
      </w:pPr>
      <w:r>
        <w:t>Ao alterar/</w:t>
      </w:r>
      <w:r w:rsidR="00131B5F">
        <w:t xml:space="preserve">confirmar a data de retorno de um afastamento o sistema verifica se </w:t>
      </w:r>
      <w:r>
        <w:t>gera protocolo de declaração de bens ou se altera a data início da vigência do protocolo existente</w:t>
      </w:r>
      <w:r w:rsidR="00131B5F">
        <w:t xml:space="preserve">. </w:t>
      </w:r>
    </w:p>
    <w:p w:rsidR="00131B5F" w:rsidRDefault="00131B5F" w:rsidP="00142A1A">
      <w:pPr>
        <w:pStyle w:val="Recuodecorpodetexto"/>
        <w:ind w:left="1080"/>
        <w:jc w:val="both"/>
      </w:pPr>
    </w:p>
    <w:p w:rsidR="00142A1A" w:rsidRDefault="00142A1A" w:rsidP="00142A1A">
      <w:pPr>
        <w:pStyle w:val="Recuodecorpodetexto"/>
        <w:ind w:left="1080"/>
        <w:jc w:val="both"/>
      </w:pPr>
    </w:p>
    <w:p w:rsidR="00142A1A" w:rsidRDefault="00142A1A" w:rsidP="00142A1A">
      <w:pPr>
        <w:pStyle w:val="Recuodecorpodetexto"/>
        <w:ind w:left="1080"/>
        <w:jc w:val="both"/>
      </w:pPr>
    </w:p>
    <w:p w:rsidR="00142A1A" w:rsidRDefault="00142A1A" w:rsidP="00142A1A">
      <w:pPr>
        <w:pStyle w:val="Recuodecorpodetexto"/>
        <w:ind w:left="1080"/>
        <w:jc w:val="both"/>
      </w:pPr>
    </w:p>
    <w:p w:rsidR="00142A1A" w:rsidRDefault="00142A1A" w:rsidP="00142A1A">
      <w:pPr>
        <w:pStyle w:val="Recuodecorpodetexto"/>
        <w:ind w:left="1080"/>
        <w:jc w:val="both"/>
      </w:pPr>
    </w:p>
    <w:p w:rsidR="00142A1A" w:rsidRDefault="00142A1A" w:rsidP="00142A1A">
      <w:pPr>
        <w:pStyle w:val="Recuodecorpodetexto"/>
        <w:ind w:left="1080"/>
        <w:jc w:val="both"/>
      </w:pPr>
    </w:p>
    <w:p w:rsidR="00142A1A" w:rsidRDefault="00142A1A" w:rsidP="00142A1A">
      <w:pPr>
        <w:pStyle w:val="Recuodecorpodetexto"/>
        <w:ind w:left="1080"/>
        <w:jc w:val="both"/>
      </w:pPr>
    </w:p>
    <w:p w:rsidR="00142A1A" w:rsidRDefault="00142A1A" w:rsidP="00142A1A">
      <w:pPr>
        <w:pStyle w:val="Ttulo1"/>
        <w:keepNext w:val="0"/>
        <w:widowControl w:val="0"/>
        <w:spacing w:before="0" w:line="240" w:lineRule="auto"/>
        <w:ind w:left="540" w:hanging="540"/>
      </w:pPr>
      <w:r>
        <w:rPr>
          <w:highlight w:val="green"/>
        </w:rPr>
        <w:br w:type="page"/>
      </w:r>
      <w:bookmarkStart w:id="74" w:name="_Toc75254805"/>
      <w:r>
        <w:lastRenderedPageBreak/>
        <w:t>Mapeamento conceito X tabela do banco de dados</w:t>
      </w:r>
      <w:bookmarkEnd w:id="74"/>
    </w:p>
    <w:p w:rsidR="00142A1A" w:rsidRDefault="00142A1A" w:rsidP="00142A1A"/>
    <w:tbl>
      <w:tblPr>
        <w:tblW w:w="9062" w:type="dxa"/>
        <w:tblInd w:w="8" w:type="dxa"/>
        <w:tblLayout w:type="fixed"/>
        <w:tblCellMar>
          <w:left w:w="0" w:type="dxa"/>
          <w:right w:w="70" w:type="dxa"/>
        </w:tblCellMar>
        <w:tblLook w:val="0000" w:firstRow="0" w:lastRow="0" w:firstColumn="0" w:lastColumn="0" w:noHBand="0" w:noVBand="0"/>
      </w:tblPr>
      <w:tblGrid>
        <w:gridCol w:w="3600"/>
        <w:gridCol w:w="5462"/>
      </w:tblGrid>
      <w:tr w:rsidR="00142A1A" w:rsidTr="00131B5F">
        <w:trPr>
          <w:trHeight w:val="285"/>
        </w:trPr>
        <w:tc>
          <w:tcPr>
            <w:tcW w:w="3600" w:type="dxa"/>
            <w:shd w:val="clear" w:color="auto" w:fill="FF9900"/>
          </w:tcPr>
          <w:p w:rsidR="00142A1A" w:rsidRDefault="00142A1A" w:rsidP="00131B5F">
            <w:pPr>
              <w:pStyle w:val="Cabealho"/>
              <w:rPr>
                <w:rFonts w:cs="Arial"/>
                <w:b/>
              </w:rPr>
            </w:pPr>
            <w:r>
              <w:rPr>
                <w:rFonts w:cs="Arial"/>
                <w:b/>
              </w:rPr>
              <w:t>Conceito</w:t>
            </w:r>
          </w:p>
        </w:tc>
        <w:tc>
          <w:tcPr>
            <w:tcW w:w="5462" w:type="dxa"/>
            <w:shd w:val="clear" w:color="auto" w:fill="FF9900"/>
          </w:tcPr>
          <w:p w:rsidR="00142A1A" w:rsidRDefault="00142A1A" w:rsidP="00131B5F">
            <w:pPr>
              <w:pStyle w:val="Cabealho"/>
              <w:rPr>
                <w:rFonts w:cs="Arial"/>
                <w:b/>
                <w:bCs/>
              </w:rPr>
            </w:pPr>
            <w:r>
              <w:rPr>
                <w:rFonts w:cs="Arial"/>
                <w:b/>
                <w:bCs/>
              </w:rPr>
              <w:t>Tabela</w:t>
            </w:r>
          </w:p>
        </w:tc>
      </w:tr>
      <w:tr w:rsidR="00142A1A" w:rsidTr="00131B5F">
        <w:trPr>
          <w:trHeight w:val="361"/>
        </w:trPr>
        <w:tc>
          <w:tcPr>
            <w:tcW w:w="3600" w:type="dxa"/>
          </w:tcPr>
          <w:p w:rsidR="00142A1A" w:rsidRDefault="00142A1A" w:rsidP="00131B5F">
            <w:pPr>
              <w:pStyle w:val="Cabealho"/>
              <w:rPr>
                <w:rFonts w:cs="Arial"/>
                <w:bCs/>
              </w:rPr>
            </w:pPr>
            <w:r>
              <w:rPr>
                <w:rFonts w:cs="Arial"/>
                <w:bCs/>
              </w:rPr>
              <w:t>Motivo de afastamento temporário</w:t>
            </w:r>
          </w:p>
        </w:tc>
        <w:tc>
          <w:tcPr>
            <w:tcW w:w="5462" w:type="dxa"/>
          </w:tcPr>
          <w:p w:rsidR="00142A1A" w:rsidRDefault="00142A1A" w:rsidP="00131B5F">
            <w:pPr>
              <w:pStyle w:val="Cabealho"/>
              <w:rPr>
                <w:rFonts w:cs="Arial"/>
              </w:rPr>
            </w:pPr>
            <w:proofErr w:type="spellStart"/>
            <w:proofErr w:type="gramStart"/>
            <w:r>
              <w:rPr>
                <w:rFonts w:cs="Arial"/>
              </w:rPr>
              <w:t>EAFAMotivoAfastTemporario</w:t>
            </w:r>
            <w:proofErr w:type="spellEnd"/>
            <w:proofErr w:type="gramEnd"/>
            <w:r>
              <w:rPr>
                <w:rFonts w:cs="Arial"/>
              </w:rPr>
              <w:t xml:space="preserve">, </w:t>
            </w:r>
            <w:proofErr w:type="spellStart"/>
            <w:r>
              <w:rPr>
                <w:rFonts w:cs="Arial"/>
              </w:rPr>
              <w:t>EAFAHistMotivoAfastTemp</w:t>
            </w:r>
            <w:proofErr w:type="spellEnd"/>
            <w:r>
              <w:rPr>
                <w:rFonts w:cs="Arial"/>
              </w:rPr>
              <w:t xml:space="preserve">, </w:t>
            </w:r>
            <w:proofErr w:type="spellStart"/>
            <w:r>
              <w:rPr>
                <w:rFonts w:cs="Arial"/>
              </w:rPr>
              <w:t>EAFAMotAfastTempRegTrab</w:t>
            </w:r>
            <w:proofErr w:type="spellEnd"/>
            <w:r>
              <w:rPr>
                <w:rFonts w:cs="Arial"/>
              </w:rPr>
              <w:t xml:space="preserve">, </w:t>
            </w:r>
            <w:proofErr w:type="spellStart"/>
            <w:r>
              <w:rPr>
                <w:rFonts w:cs="Arial"/>
              </w:rPr>
              <w:t>EAFAMotAfastTempRelTrab</w:t>
            </w:r>
            <w:proofErr w:type="spellEnd"/>
            <w:r>
              <w:rPr>
                <w:rFonts w:cs="Arial"/>
              </w:rPr>
              <w:t xml:space="preserve">, </w:t>
            </w:r>
            <w:proofErr w:type="spellStart"/>
            <w:r>
              <w:rPr>
                <w:rFonts w:cs="Arial"/>
              </w:rPr>
              <w:t>EAFAMotAfastTempSitPrev</w:t>
            </w:r>
            <w:proofErr w:type="spellEnd"/>
            <w:r>
              <w:rPr>
                <w:rFonts w:cs="Arial"/>
              </w:rPr>
              <w:t xml:space="preserve">, </w:t>
            </w:r>
            <w:proofErr w:type="spellStart"/>
            <w:r>
              <w:rPr>
                <w:rFonts w:cs="Arial"/>
              </w:rPr>
              <w:t>EAFAAfastamentoRemunerado</w:t>
            </w:r>
            <w:proofErr w:type="spellEnd"/>
            <w:r>
              <w:rPr>
                <w:rFonts w:cs="Arial"/>
              </w:rPr>
              <w:t xml:space="preserve">, </w:t>
            </w:r>
            <w:proofErr w:type="spellStart"/>
            <w:r>
              <w:rPr>
                <w:rFonts w:cs="Arial"/>
              </w:rPr>
              <w:t>EAFARegraNovoAfastamento</w:t>
            </w:r>
            <w:proofErr w:type="spellEnd"/>
            <w:r>
              <w:rPr>
                <w:rFonts w:cs="Arial"/>
              </w:rPr>
              <w:t xml:space="preserve">, </w:t>
            </w:r>
            <w:proofErr w:type="spellStart"/>
            <w:r>
              <w:rPr>
                <w:rFonts w:cs="Arial"/>
              </w:rPr>
              <w:t>EAFAMotAfastTempCEFNaoAplica</w:t>
            </w:r>
            <w:proofErr w:type="spellEnd"/>
          </w:p>
        </w:tc>
      </w:tr>
      <w:tr w:rsidR="00142A1A" w:rsidTr="00131B5F">
        <w:trPr>
          <w:trHeight w:val="361"/>
        </w:trPr>
        <w:tc>
          <w:tcPr>
            <w:tcW w:w="3600" w:type="dxa"/>
          </w:tcPr>
          <w:p w:rsidR="00142A1A" w:rsidRDefault="00142A1A" w:rsidP="00131B5F">
            <w:pPr>
              <w:pStyle w:val="Cabealho"/>
              <w:rPr>
                <w:rFonts w:cs="Arial"/>
                <w:bCs/>
              </w:rPr>
            </w:pPr>
            <w:r>
              <w:rPr>
                <w:rFonts w:cs="Arial"/>
                <w:bCs/>
              </w:rPr>
              <w:t>Motivo de afastamento temporário por itens de carreira</w:t>
            </w:r>
          </w:p>
        </w:tc>
        <w:tc>
          <w:tcPr>
            <w:tcW w:w="5462" w:type="dxa"/>
          </w:tcPr>
          <w:p w:rsidR="00142A1A" w:rsidRDefault="00142A1A" w:rsidP="00131B5F">
            <w:pPr>
              <w:pStyle w:val="Cabealho"/>
              <w:rPr>
                <w:rFonts w:cs="Arial"/>
              </w:rPr>
            </w:pPr>
            <w:proofErr w:type="spellStart"/>
            <w:proofErr w:type="gramStart"/>
            <w:r>
              <w:rPr>
                <w:rFonts w:cs="Arial"/>
              </w:rPr>
              <w:t>EAFMotAfastTempCarreira</w:t>
            </w:r>
            <w:proofErr w:type="spellEnd"/>
            <w:proofErr w:type="gramEnd"/>
            <w:r>
              <w:rPr>
                <w:rFonts w:cs="Arial"/>
              </w:rPr>
              <w:t xml:space="preserve">, </w:t>
            </w:r>
            <w:proofErr w:type="spellStart"/>
            <w:r>
              <w:rPr>
                <w:rFonts w:cs="Arial"/>
              </w:rPr>
              <w:t>EAFAHistMotAfastTempCarreira</w:t>
            </w:r>
            <w:proofErr w:type="spellEnd"/>
            <w:r>
              <w:rPr>
                <w:rFonts w:cs="Arial"/>
              </w:rPr>
              <w:t xml:space="preserve">, </w:t>
            </w:r>
            <w:proofErr w:type="spellStart"/>
            <w:r>
              <w:rPr>
                <w:rFonts w:cs="Arial"/>
              </w:rPr>
              <w:t>EAFARegraNovoAfastItemCarreira</w:t>
            </w:r>
            <w:proofErr w:type="spellEnd"/>
          </w:p>
        </w:tc>
      </w:tr>
      <w:tr w:rsidR="00142A1A" w:rsidTr="00131B5F">
        <w:trPr>
          <w:trHeight w:val="361"/>
        </w:trPr>
        <w:tc>
          <w:tcPr>
            <w:tcW w:w="3600" w:type="dxa"/>
          </w:tcPr>
          <w:p w:rsidR="00142A1A" w:rsidRDefault="00142A1A" w:rsidP="00131B5F">
            <w:pPr>
              <w:pStyle w:val="Cabealho"/>
              <w:rPr>
                <w:rFonts w:cs="Arial"/>
                <w:bCs/>
              </w:rPr>
            </w:pPr>
            <w:r>
              <w:rPr>
                <w:rFonts w:cs="Arial"/>
                <w:bCs/>
              </w:rPr>
              <w:t>Evento do motivo de afastamento temporário</w:t>
            </w:r>
          </w:p>
        </w:tc>
        <w:tc>
          <w:tcPr>
            <w:tcW w:w="5462" w:type="dxa"/>
          </w:tcPr>
          <w:p w:rsidR="00142A1A" w:rsidRDefault="00142A1A" w:rsidP="00131B5F">
            <w:pPr>
              <w:pStyle w:val="Cabealho"/>
              <w:rPr>
                <w:rFonts w:cs="Arial"/>
              </w:rPr>
            </w:pPr>
            <w:proofErr w:type="spellStart"/>
            <w:proofErr w:type="gramStart"/>
            <w:r>
              <w:rPr>
                <w:rFonts w:cs="Arial"/>
              </w:rPr>
              <w:t>EAFAEventoMotivoAfastTemp</w:t>
            </w:r>
            <w:proofErr w:type="spellEnd"/>
            <w:proofErr w:type="gramEnd"/>
            <w:r>
              <w:rPr>
                <w:rFonts w:cs="Arial"/>
              </w:rPr>
              <w:t xml:space="preserve">, </w:t>
            </w:r>
            <w:proofErr w:type="spellStart"/>
            <w:r>
              <w:rPr>
                <w:rFonts w:cs="Arial"/>
              </w:rPr>
              <w:t>EAFAHistEventoMotAfastTemp</w:t>
            </w:r>
            <w:proofErr w:type="spellEnd"/>
            <w:r>
              <w:rPr>
                <w:rFonts w:cs="Arial"/>
              </w:rPr>
              <w:t xml:space="preserve">, </w:t>
            </w:r>
            <w:proofErr w:type="spellStart"/>
            <w:r>
              <w:rPr>
                <w:rFonts w:cs="Arial"/>
              </w:rPr>
              <w:t>EFAEventoMotivoSemCarencia</w:t>
            </w:r>
            <w:proofErr w:type="spellEnd"/>
            <w:r>
              <w:rPr>
                <w:rFonts w:cs="Arial"/>
              </w:rPr>
              <w:t xml:space="preserve">, </w:t>
            </w:r>
            <w:proofErr w:type="spellStart"/>
            <w:r>
              <w:rPr>
                <w:rFonts w:cs="Arial"/>
              </w:rPr>
              <w:t>EAFAEventoMotivoComCarencia</w:t>
            </w:r>
            <w:proofErr w:type="spellEnd"/>
            <w:r>
              <w:rPr>
                <w:rFonts w:cs="Arial"/>
              </w:rPr>
              <w:t xml:space="preserve">, </w:t>
            </w:r>
            <w:proofErr w:type="spellStart"/>
            <w:r>
              <w:rPr>
                <w:rFonts w:cs="Arial"/>
              </w:rPr>
              <w:t>EAFAEventoPrazoCarencia</w:t>
            </w:r>
            <w:proofErr w:type="spellEnd"/>
            <w:r>
              <w:rPr>
                <w:rFonts w:cs="Arial"/>
              </w:rPr>
              <w:t>,</w:t>
            </w:r>
          </w:p>
          <w:p w:rsidR="00142A1A" w:rsidRDefault="00142A1A" w:rsidP="00131B5F">
            <w:pPr>
              <w:pStyle w:val="Cabealho"/>
              <w:rPr>
                <w:rFonts w:cs="Arial"/>
              </w:rPr>
            </w:pPr>
            <w:proofErr w:type="spellStart"/>
            <w:proofErr w:type="gramStart"/>
            <w:r>
              <w:rPr>
                <w:rFonts w:cs="Arial"/>
              </w:rPr>
              <w:t>EAFAPeriodoVerificaCarencia</w:t>
            </w:r>
            <w:proofErr w:type="spellEnd"/>
            <w:proofErr w:type="gramEnd"/>
            <w:r>
              <w:rPr>
                <w:rFonts w:cs="Arial"/>
              </w:rPr>
              <w:t xml:space="preserve">, </w:t>
            </w:r>
            <w:proofErr w:type="spellStart"/>
            <w:r>
              <w:rPr>
                <w:rFonts w:cs="Arial"/>
              </w:rPr>
              <w:t>EAFAPrazoCarenciaCarreira</w:t>
            </w:r>
            <w:proofErr w:type="spellEnd"/>
            <w:r>
              <w:rPr>
                <w:rFonts w:cs="Arial"/>
              </w:rPr>
              <w:t xml:space="preserve">, </w:t>
            </w:r>
            <w:proofErr w:type="spellStart"/>
            <w:r>
              <w:rPr>
                <w:rFonts w:cs="Arial"/>
              </w:rPr>
              <w:t>EAFAEventoCarreiraSemCarencia</w:t>
            </w:r>
            <w:proofErr w:type="spellEnd"/>
          </w:p>
        </w:tc>
      </w:tr>
      <w:tr w:rsidR="00142A1A" w:rsidTr="00131B5F">
        <w:trPr>
          <w:trHeight w:val="355"/>
        </w:trPr>
        <w:tc>
          <w:tcPr>
            <w:tcW w:w="3600" w:type="dxa"/>
          </w:tcPr>
          <w:p w:rsidR="00142A1A" w:rsidRDefault="00142A1A" w:rsidP="00131B5F">
            <w:pPr>
              <w:pStyle w:val="Cabealho"/>
              <w:rPr>
                <w:rFonts w:eastAsia="Arial Unicode MS"/>
                <w:bCs/>
              </w:rPr>
            </w:pPr>
            <w:r>
              <w:rPr>
                <w:rFonts w:eastAsia="Arial Unicode MS"/>
                <w:bCs/>
              </w:rPr>
              <w:t>Motivo de afastamento definitivo</w:t>
            </w:r>
          </w:p>
        </w:tc>
        <w:tc>
          <w:tcPr>
            <w:tcW w:w="5462" w:type="dxa"/>
          </w:tcPr>
          <w:p w:rsidR="00142A1A" w:rsidRDefault="00142A1A" w:rsidP="00131B5F">
            <w:pPr>
              <w:pStyle w:val="Cabealho"/>
              <w:rPr>
                <w:rFonts w:cs="Arial"/>
              </w:rPr>
            </w:pPr>
            <w:proofErr w:type="spellStart"/>
            <w:proofErr w:type="gramStart"/>
            <w:r>
              <w:rPr>
                <w:rFonts w:cs="Arial"/>
              </w:rPr>
              <w:t>EAFAMotivoAfastDefinitivo</w:t>
            </w:r>
            <w:proofErr w:type="spellEnd"/>
            <w:proofErr w:type="gramEnd"/>
            <w:r>
              <w:rPr>
                <w:rFonts w:cs="Arial"/>
              </w:rPr>
              <w:t xml:space="preserve">, </w:t>
            </w:r>
            <w:proofErr w:type="spellStart"/>
            <w:r>
              <w:rPr>
                <w:rFonts w:cs="Arial"/>
              </w:rPr>
              <w:t>EAFAHistMotivoAfastDef</w:t>
            </w:r>
            <w:proofErr w:type="spellEnd"/>
            <w:r>
              <w:rPr>
                <w:rFonts w:cs="Arial"/>
              </w:rPr>
              <w:t xml:space="preserve">, </w:t>
            </w:r>
            <w:proofErr w:type="spellStart"/>
            <w:r>
              <w:rPr>
                <w:rFonts w:cs="Arial"/>
              </w:rPr>
              <w:t>EAFAMotAfastRegTrab</w:t>
            </w:r>
            <w:proofErr w:type="spellEnd"/>
            <w:r>
              <w:rPr>
                <w:rFonts w:cs="Arial"/>
              </w:rPr>
              <w:t xml:space="preserve">, </w:t>
            </w:r>
            <w:proofErr w:type="spellStart"/>
            <w:r>
              <w:rPr>
                <w:rFonts w:cs="Arial"/>
              </w:rPr>
              <w:t>EAFAMotAfastDefRelTrab</w:t>
            </w:r>
            <w:proofErr w:type="spellEnd"/>
            <w:r>
              <w:rPr>
                <w:rFonts w:cs="Arial"/>
              </w:rPr>
              <w:t xml:space="preserve">, </w:t>
            </w:r>
            <w:proofErr w:type="spellStart"/>
            <w:r>
              <w:rPr>
                <w:rFonts w:cs="Arial"/>
              </w:rPr>
              <w:t>EAFAMotAfastDefSitPrev</w:t>
            </w:r>
            <w:proofErr w:type="spellEnd"/>
            <w:r>
              <w:rPr>
                <w:rFonts w:cs="Arial"/>
              </w:rPr>
              <w:t xml:space="preserve">, </w:t>
            </w:r>
            <w:proofErr w:type="spellStart"/>
            <w:r>
              <w:rPr>
                <w:rFonts w:cs="Arial"/>
              </w:rPr>
              <w:t>EAFAMotAfastDefCEFNaoAplica</w:t>
            </w:r>
            <w:proofErr w:type="spellEnd"/>
          </w:p>
        </w:tc>
      </w:tr>
      <w:tr w:rsidR="00142A1A" w:rsidTr="00131B5F">
        <w:trPr>
          <w:trHeight w:val="355"/>
        </w:trPr>
        <w:tc>
          <w:tcPr>
            <w:tcW w:w="3600" w:type="dxa"/>
          </w:tcPr>
          <w:p w:rsidR="00142A1A" w:rsidRDefault="00142A1A" w:rsidP="00131B5F">
            <w:pPr>
              <w:pStyle w:val="Cabealho"/>
              <w:rPr>
                <w:rFonts w:eastAsia="Arial Unicode MS"/>
                <w:bCs/>
              </w:rPr>
            </w:pPr>
            <w:r>
              <w:rPr>
                <w:rFonts w:eastAsia="Arial Unicode MS"/>
                <w:bCs/>
              </w:rPr>
              <w:t>Justificativa do afastamento</w:t>
            </w:r>
          </w:p>
        </w:tc>
        <w:tc>
          <w:tcPr>
            <w:tcW w:w="5462" w:type="dxa"/>
          </w:tcPr>
          <w:p w:rsidR="00142A1A" w:rsidRDefault="00142A1A" w:rsidP="00131B5F">
            <w:pPr>
              <w:pStyle w:val="Cabealho"/>
              <w:rPr>
                <w:rFonts w:cs="Arial"/>
              </w:rPr>
            </w:pPr>
            <w:proofErr w:type="spellStart"/>
            <w:proofErr w:type="gramStart"/>
            <w:r>
              <w:rPr>
                <w:rFonts w:cs="Arial"/>
              </w:rPr>
              <w:t>EAFAJustificativaAfastamento</w:t>
            </w:r>
            <w:proofErr w:type="spellEnd"/>
            <w:proofErr w:type="gramEnd"/>
          </w:p>
        </w:tc>
      </w:tr>
      <w:tr w:rsidR="00142A1A" w:rsidTr="00131B5F">
        <w:trPr>
          <w:trHeight w:val="355"/>
        </w:trPr>
        <w:tc>
          <w:tcPr>
            <w:tcW w:w="3600" w:type="dxa"/>
          </w:tcPr>
          <w:p w:rsidR="00142A1A" w:rsidRDefault="00142A1A" w:rsidP="00131B5F">
            <w:pPr>
              <w:pStyle w:val="Cabealho"/>
              <w:rPr>
                <w:rFonts w:eastAsia="Arial Unicode MS"/>
                <w:bCs/>
              </w:rPr>
            </w:pPr>
            <w:r>
              <w:rPr>
                <w:rFonts w:eastAsia="Arial Unicode MS"/>
                <w:bCs/>
              </w:rPr>
              <w:t>Atestado médico</w:t>
            </w:r>
          </w:p>
        </w:tc>
        <w:tc>
          <w:tcPr>
            <w:tcW w:w="5462" w:type="dxa"/>
          </w:tcPr>
          <w:p w:rsidR="00142A1A" w:rsidRDefault="00142A1A" w:rsidP="00131B5F">
            <w:pPr>
              <w:pStyle w:val="Cabealho"/>
              <w:rPr>
                <w:rFonts w:cs="Arial"/>
              </w:rPr>
            </w:pPr>
            <w:proofErr w:type="spellStart"/>
            <w:proofErr w:type="gramStart"/>
            <w:r>
              <w:rPr>
                <w:rFonts w:cs="Arial"/>
              </w:rPr>
              <w:t>EPVDAtestadoMedico</w:t>
            </w:r>
            <w:proofErr w:type="spellEnd"/>
            <w:proofErr w:type="gramEnd"/>
          </w:p>
        </w:tc>
      </w:tr>
      <w:tr w:rsidR="00142A1A" w:rsidTr="00131B5F">
        <w:trPr>
          <w:trHeight w:val="355"/>
        </w:trPr>
        <w:tc>
          <w:tcPr>
            <w:tcW w:w="3600" w:type="dxa"/>
          </w:tcPr>
          <w:p w:rsidR="00142A1A" w:rsidRDefault="00142A1A" w:rsidP="00131B5F">
            <w:pPr>
              <w:pStyle w:val="Cabealho"/>
              <w:rPr>
                <w:rFonts w:eastAsia="Arial Unicode MS"/>
                <w:bCs/>
              </w:rPr>
            </w:pPr>
            <w:r>
              <w:rPr>
                <w:rFonts w:eastAsia="Arial Unicode MS"/>
                <w:bCs/>
              </w:rPr>
              <w:lastRenderedPageBreak/>
              <w:t>Dependente</w:t>
            </w:r>
          </w:p>
        </w:tc>
        <w:tc>
          <w:tcPr>
            <w:tcW w:w="5462" w:type="dxa"/>
          </w:tcPr>
          <w:p w:rsidR="00142A1A" w:rsidRDefault="00142A1A" w:rsidP="00131B5F">
            <w:pPr>
              <w:pStyle w:val="Cabealho"/>
              <w:rPr>
                <w:rFonts w:cs="Arial"/>
              </w:rPr>
            </w:pPr>
            <w:proofErr w:type="spellStart"/>
            <w:proofErr w:type="gramStart"/>
            <w:r>
              <w:rPr>
                <w:rFonts w:cs="Arial"/>
              </w:rPr>
              <w:t>ECADDependente</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Afastamento do vínculo</w:t>
            </w:r>
          </w:p>
        </w:tc>
        <w:tc>
          <w:tcPr>
            <w:tcW w:w="5462" w:type="dxa"/>
          </w:tcPr>
          <w:p w:rsidR="00142A1A" w:rsidRDefault="00142A1A" w:rsidP="00131B5F">
            <w:pPr>
              <w:pStyle w:val="Cabealho"/>
              <w:rPr>
                <w:rFonts w:cs="Arial"/>
              </w:rPr>
            </w:pPr>
            <w:proofErr w:type="spellStart"/>
            <w:proofErr w:type="gramStart"/>
            <w:r>
              <w:rPr>
                <w:rFonts w:cs="Arial"/>
              </w:rPr>
              <w:t>EAFAAfastamentoVinculo</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Afastamento da pessoa</w:t>
            </w:r>
          </w:p>
        </w:tc>
        <w:tc>
          <w:tcPr>
            <w:tcW w:w="5462" w:type="dxa"/>
          </w:tcPr>
          <w:p w:rsidR="00142A1A" w:rsidRDefault="00142A1A" w:rsidP="00131B5F">
            <w:pPr>
              <w:pStyle w:val="Cabealho"/>
              <w:rPr>
                <w:rFonts w:cs="Arial"/>
              </w:rPr>
            </w:pPr>
            <w:proofErr w:type="spellStart"/>
            <w:proofErr w:type="gramStart"/>
            <w:r>
              <w:rPr>
                <w:rFonts w:cs="Arial"/>
              </w:rPr>
              <w:t>EAFAAfastamentoPessoa</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Histórico de retorno do afastamento</w:t>
            </w:r>
          </w:p>
        </w:tc>
        <w:tc>
          <w:tcPr>
            <w:tcW w:w="5462" w:type="dxa"/>
          </w:tcPr>
          <w:p w:rsidR="00142A1A" w:rsidRDefault="00142A1A" w:rsidP="00131B5F">
            <w:pPr>
              <w:pStyle w:val="Cabealho"/>
              <w:rPr>
                <w:rFonts w:cs="Arial"/>
              </w:rPr>
            </w:pPr>
            <w:proofErr w:type="spellStart"/>
            <w:proofErr w:type="gramStart"/>
            <w:r>
              <w:rPr>
                <w:rFonts w:cs="Arial"/>
              </w:rPr>
              <w:t>EAFAAfastamentoVinculoRetorno</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 xml:space="preserve">Relações de vínculo, Relações de vínculo </w:t>
            </w:r>
            <w:proofErr w:type="gramStart"/>
            <w:r>
              <w:rPr>
                <w:rFonts w:cs="Arial"/>
              </w:rPr>
              <w:t>substituídas</w:t>
            </w:r>
            <w:proofErr w:type="gramEnd"/>
          </w:p>
        </w:tc>
        <w:tc>
          <w:tcPr>
            <w:tcW w:w="5462" w:type="dxa"/>
          </w:tcPr>
          <w:p w:rsidR="00142A1A" w:rsidRDefault="00142A1A" w:rsidP="00131B5F">
            <w:pPr>
              <w:pStyle w:val="Cabealho"/>
              <w:rPr>
                <w:rFonts w:cs="Arial"/>
              </w:rPr>
            </w:pPr>
            <w:proofErr w:type="spellStart"/>
            <w:proofErr w:type="gramStart"/>
            <w:r>
              <w:rPr>
                <w:rFonts w:cs="Arial"/>
              </w:rPr>
              <w:t>ECADHistFuncaoChefia</w:t>
            </w:r>
            <w:proofErr w:type="spellEnd"/>
            <w:proofErr w:type="gramEnd"/>
            <w:r>
              <w:rPr>
                <w:rFonts w:cs="Arial"/>
              </w:rPr>
              <w:t xml:space="preserve">, </w:t>
            </w:r>
            <w:proofErr w:type="spellStart"/>
            <w:r>
              <w:rPr>
                <w:rFonts w:cs="Arial"/>
              </w:rPr>
              <w:t>ECADHistCargoEfetivo</w:t>
            </w:r>
            <w:proofErr w:type="spellEnd"/>
            <w:r>
              <w:rPr>
                <w:rFonts w:cs="Arial"/>
              </w:rPr>
              <w:t xml:space="preserve">, </w:t>
            </w:r>
            <w:proofErr w:type="spellStart"/>
            <w:r>
              <w:rPr>
                <w:rFonts w:cs="Arial"/>
              </w:rPr>
              <w:t>ECADHistCargoCom</w:t>
            </w:r>
            <w:proofErr w:type="spellEnd"/>
          </w:p>
        </w:tc>
      </w:tr>
      <w:tr w:rsidR="00142A1A" w:rsidTr="00131B5F">
        <w:trPr>
          <w:trHeight w:val="355"/>
        </w:trPr>
        <w:tc>
          <w:tcPr>
            <w:tcW w:w="3600" w:type="dxa"/>
          </w:tcPr>
          <w:p w:rsidR="00142A1A" w:rsidRDefault="00142A1A" w:rsidP="00131B5F">
            <w:pPr>
              <w:pStyle w:val="Cabealho"/>
              <w:rPr>
                <w:rFonts w:cs="Arial"/>
              </w:rPr>
            </w:pPr>
            <w:proofErr w:type="spellStart"/>
            <w:r>
              <w:rPr>
                <w:rFonts w:cs="Arial"/>
              </w:rPr>
              <w:t>Enturmações</w:t>
            </w:r>
            <w:proofErr w:type="spellEnd"/>
            <w:r>
              <w:rPr>
                <w:rFonts w:cs="Arial"/>
              </w:rPr>
              <w:t xml:space="preserve">, </w:t>
            </w:r>
            <w:proofErr w:type="spellStart"/>
            <w:r>
              <w:rPr>
                <w:rFonts w:cs="Arial"/>
              </w:rPr>
              <w:t>Enturmações</w:t>
            </w:r>
            <w:proofErr w:type="spellEnd"/>
            <w:r>
              <w:rPr>
                <w:rFonts w:cs="Arial"/>
              </w:rPr>
              <w:t xml:space="preserve"> </w:t>
            </w:r>
            <w:proofErr w:type="gramStart"/>
            <w:r>
              <w:rPr>
                <w:rFonts w:cs="Arial"/>
              </w:rPr>
              <w:t>substituídas</w:t>
            </w:r>
            <w:proofErr w:type="gramEnd"/>
          </w:p>
        </w:tc>
        <w:tc>
          <w:tcPr>
            <w:tcW w:w="5462" w:type="dxa"/>
          </w:tcPr>
          <w:p w:rsidR="00142A1A" w:rsidRDefault="00142A1A" w:rsidP="00131B5F">
            <w:pPr>
              <w:pStyle w:val="Cabealho"/>
              <w:rPr>
                <w:rFonts w:cs="Arial"/>
              </w:rPr>
            </w:pPr>
            <w:proofErr w:type="spellStart"/>
            <w:proofErr w:type="gramStart"/>
            <w:r>
              <w:rPr>
                <w:rFonts w:cs="Arial"/>
              </w:rPr>
              <w:t>ECADEnturmacao</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Relações de vínculo afastadas</w:t>
            </w:r>
          </w:p>
        </w:tc>
        <w:tc>
          <w:tcPr>
            <w:tcW w:w="5462" w:type="dxa"/>
          </w:tcPr>
          <w:p w:rsidR="00142A1A" w:rsidRDefault="00142A1A" w:rsidP="00131B5F">
            <w:pPr>
              <w:pStyle w:val="Cabealho"/>
              <w:rPr>
                <w:rFonts w:cs="Arial"/>
              </w:rPr>
            </w:pPr>
            <w:proofErr w:type="spellStart"/>
            <w:proofErr w:type="gramStart"/>
            <w:r>
              <w:rPr>
                <w:rFonts w:cs="Arial"/>
              </w:rPr>
              <w:t>EAFAAfastamentoRelVinc</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Licença prêmio</w:t>
            </w:r>
          </w:p>
        </w:tc>
        <w:tc>
          <w:tcPr>
            <w:tcW w:w="5462" w:type="dxa"/>
          </w:tcPr>
          <w:p w:rsidR="00142A1A" w:rsidRDefault="00142A1A" w:rsidP="00131B5F">
            <w:pPr>
              <w:pStyle w:val="Cabealho"/>
              <w:rPr>
                <w:rFonts w:cs="Arial"/>
              </w:rPr>
            </w:pPr>
            <w:proofErr w:type="spellStart"/>
            <w:proofErr w:type="gramStart"/>
            <w:r>
              <w:rPr>
                <w:rFonts w:cs="Arial"/>
              </w:rPr>
              <w:t>EAFALicencaPremio</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Férias</w:t>
            </w:r>
          </w:p>
        </w:tc>
        <w:tc>
          <w:tcPr>
            <w:tcW w:w="5462" w:type="dxa"/>
          </w:tcPr>
          <w:p w:rsidR="00142A1A" w:rsidRDefault="00142A1A" w:rsidP="00131B5F">
            <w:pPr>
              <w:pStyle w:val="Cabealho"/>
              <w:rPr>
                <w:rFonts w:cs="Arial"/>
              </w:rPr>
            </w:pPr>
            <w:proofErr w:type="spellStart"/>
            <w:proofErr w:type="gramStart"/>
            <w:r>
              <w:rPr>
                <w:rFonts w:cs="Arial"/>
              </w:rPr>
              <w:t>EMOVFerias</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Jornada de trabalho</w:t>
            </w:r>
          </w:p>
        </w:tc>
        <w:tc>
          <w:tcPr>
            <w:tcW w:w="5462" w:type="dxa"/>
          </w:tcPr>
          <w:p w:rsidR="00142A1A" w:rsidRDefault="00142A1A" w:rsidP="00131B5F">
            <w:pPr>
              <w:pStyle w:val="Cabealho"/>
              <w:rPr>
                <w:rFonts w:cs="Arial"/>
              </w:rPr>
            </w:pPr>
            <w:proofErr w:type="spellStart"/>
            <w:proofErr w:type="gramStart"/>
            <w:r>
              <w:rPr>
                <w:rFonts w:cs="Arial"/>
              </w:rPr>
              <w:t>ECADHistJornadaTrabalho</w:t>
            </w:r>
            <w:proofErr w:type="spellEnd"/>
            <w:proofErr w:type="gramEnd"/>
            <w:r>
              <w:rPr>
                <w:rFonts w:cs="Arial"/>
              </w:rPr>
              <w:t xml:space="preserve">, </w:t>
            </w:r>
            <w:proofErr w:type="spellStart"/>
            <w:r>
              <w:rPr>
                <w:rFonts w:cs="Arial"/>
              </w:rPr>
              <w:t>ECADJornadaTrabalho</w:t>
            </w:r>
            <w:proofErr w:type="spellEnd"/>
          </w:p>
        </w:tc>
      </w:tr>
      <w:tr w:rsidR="00142A1A" w:rsidTr="00131B5F">
        <w:trPr>
          <w:trHeight w:val="355"/>
        </w:trPr>
        <w:tc>
          <w:tcPr>
            <w:tcW w:w="3600" w:type="dxa"/>
          </w:tcPr>
          <w:p w:rsidR="00142A1A" w:rsidRDefault="00142A1A" w:rsidP="00131B5F">
            <w:pPr>
              <w:pStyle w:val="Cabealho"/>
              <w:rPr>
                <w:rFonts w:cs="Arial"/>
              </w:rPr>
            </w:pPr>
            <w:r>
              <w:rPr>
                <w:rFonts w:cs="Arial"/>
              </w:rPr>
              <w:t>Local de trabalho</w:t>
            </w:r>
          </w:p>
        </w:tc>
        <w:tc>
          <w:tcPr>
            <w:tcW w:w="5462" w:type="dxa"/>
          </w:tcPr>
          <w:p w:rsidR="00142A1A" w:rsidRDefault="00142A1A" w:rsidP="00131B5F">
            <w:pPr>
              <w:pStyle w:val="Cabealho"/>
              <w:rPr>
                <w:rFonts w:cs="Arial"/>
              </w:rPr>
            </w:pPr>
            <w:proofErr w:type="spellStart"/>
            <w:proofErr w:type="gramStart"/>
            <w:r>
              <w:rPr>
                <w:rFonts w:cs="Arial"/>
              </w:rPr>
              <w:t>ECADLocalTrabalho</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Carga horária</w:t>
            </w:r>
          </w:p>
        </w:tc>
        <w:tc>
          <w:tcPr>
            <w:tcW w:w="5462" w:type="dxa"/>
          </w:tcPr>
          <w:p w:rsidR="00142A1A" w:rsidRDefault="00142A1A" w:rsidP="00131B5F">
            <w:pPr>
              <w:pStyle w:val="Cabealho"/>
              <w:rPr>
                <w:rFonts w:cs="Arial"/>
              </w:rPr>
            </w:pPr>
            <w:proofErr w:type="spellStart"/>
            <w:proofErr w:type="gramStart"/>
            <w:r>
              <w:rPr>
                <w:rFonts w:cs="Arial"/>
              </w:rPr>
              <w:t>ECADHistCargaHoraria</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Vínculo</w:t>
            </w:r>
          </w:p>
        </w:tc>
        <w:tc>
          <w:tcPr>
            <w:tcW w:w="5462" w:type="dxa"/>
          </w:tcPr>
          <w:p w:rsidR="00142A1A" w:rsidRDefault="00142A1A" w:rsidP="00131B5F">
            <w:pPr>
              <w:pStyle w:val="Cabealho"/>
              <w:rPr>
                <w:rFonts w:cs="Arial"/>
              </w:rPr>
            </w:pPr>
            <w:proofErr w:type="spellStart"/>
            <w:proofErr w:type="gramStart"/>
            <w:r>
              <w:rPr>
                <w:rFonts w:cs="Arial"/>
              </w:rPr>
              <w:t>ECADVinculo</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Relação de Vínculo</w:t>
            </w:r>
          </w:p>
        </w:tc>
        <w:tc>
          <w:tcPr>
            <w:tcW w:w="5462" w:type="dxa"/>
          </w:tcPr>
          <w:p w:rsidR="00142A1A" w:rsidRDefault="00142A1A" w:rsidP="00131B5F">
            <w:pPr>
              <w:pStyle w:val="Cabealho"/>
              <w:rPr>
                <w:rFonts w:cs="Arial"/>
              </w:rPr>
            </w:pPr>
            <w:proofErr w:type="spellStart"/>
            <w:proofErr w:type="gramStart"/>
            <w:r>
              <w:rPr>
                <w:rFonts w:cs="Arial"/>
              </w:rPr>
              <w:t>ECADHistCargoEfetivo</w:t>
            </w:r>
            <w:proofErr w:type="spellEnd"/>
            <w:proofErr w:type="gramEnd"/>
            <w:r>
              <w:rPr>
                <w:rFonts w:cs="Arial"/>
              </w:rPr>
              <w:t xml:space="preserve">, </w:t>
            </w:r>
            <w:proofErr w:type="spellStart"/>
            <w:r>
              <w:rPr>
                <w:rFonts w:cs="Arial"/>
              </w:rPr>
              <w:t>ECADHistCargoCom</w:t>
            </w:r>
            <w:proofErr w:type="spellEnd"/>
            <w:r>
              <w:rPr>
                <w:rFonts w:cs="Arial"/>
              </w:rPr>
              <w:t xml:space="preserve">, </w:t>
            </w:r>
            <w:proofErr w:type="spellStart"/>
            <w:r>
              <w:rPr>
                <w:rFonts w:cs="Arial"/>
              </w:rPr>
              <w:t>ECADHistFuncaoChefia</w:t>
            </w:r>
            <w:proofErr w:type="spellEnd"/>
            <w:r>
              <w:rPr>
                <w:rFonts w:cs="Arial"/>
              </w:rPr>
              <w:t xml:space="preserve">, </w:t>
            </w:r>
            <w:proofErr w:type="spellStart"/>
            <w:r>
              <w:rPr>
                <w:rFonts w:cs="Arial"/>
              </w:rPr>
              <w:t>ECADHistEstagio</w:t>
            </w:r>
            <w:proofErr w:type="spellEnd"/>
          </w:p>
        </w:tc>
      </w:tr>
      <w:tr w:rsidR="00142A1A" w:rsidTr="00131B5F">
        <w:trPr>
          <w:trHeight w:val="355"/>
        </w:trPr>
        <w:tc>
          <w:tcPr>
            <w:tcW w:w="3600" w:type="dxa"/>
          </w:tcPr>
          <w:p w:rsidR="00142A1A" w:rsidRDefault="00142A1A" w:rsidP="00131B5F">
            <w:pPr>
              <w:pStyle w:val="Cabealho"/>
              <w:rPr>
                <w:rFonts w:cs="Arial"/>
              </w:rPr>
            </w:pPr>
            <w:r>
              <w:rPr>
                <w:rFonts w:cs="Arial"/>
              </w:rPr>
              <w:t>Turno</w:t>
            </w:r>
          </w:p>
        </w:tc>
        <w:tc>
          <w:tcPr>
            <w:tcW w:w="5462" w:type="dxa"/>
          </w:tcPr>
          <w:p w:rsidR="00142A1A" w:rsidRDefault="00142A1A" w:rsidP="00131B5F">
            <w:pPr>
              <w:pStyle w:val="Cabealho"/>
              <w:rPr>
                <w:rFonts w:cs="Arial"/>
              </w:rPr>
            </w:pPr>
            <w:proofErr w:type="spellStart"/>
            <w:proofErr w:type="gramStart"/>
            <w:r>
              <w:rPr>
                <w:rFonts w:cs="Arial"/>
              </w:rPr>
              <w:t>ECADPeriodoTurno</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Comunicado de acidente</w:t>
            </w:r>
          </w:p>
        </w:tc>
        <w:tc>
          <w:tcPr>
            <w:tcW w:w="5462" w:type="dxa"/>
          </w:tcPr>
          <w:p w:rsidR="00142A1A" w:rsidRDefault="00142A1A" w:rsidP="00131B5F">
            <w:pPr>
              <w:pStyle w:val="Cabealho"/>
              <w:rPr>
                <w:rFonts w:cs="Arial"/>
              </w:rPr>
            </w:pPr>
            <w:proofErr w:type="spellStart"/>
            <w:proofErr w:type="gramStart"/>
            <w:r>
              <w:rPr>
                <w:rFonts w:cs="Arial"/>
              </w:rPr>
              <w:t>ERACComunicadoAcidente</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Autorização de acesso</w:t>
            </w:r>
          </w:p>
        </w:tc>
        <w:tc>
          <w:tcPr>
            <w:tcW w:w="5462" w:type="dxa"/>
          </w:tcPr>
          <w:p w:rsidR="00142A1A" w:rsidRDefault="00142A1A" w:rsidP="00131B5F">
            <w:pPr>
              <w:pStyle w:val="Cabealho"/>
              <w:rPr>
                <w:rFonts w:cs="Arial"/>
              </w:rPr>
            </w:pPr>
            <w:proofErr w:type="spellStart"/>
            <w:proofErr w:type="gramStart"/>
            <w:r>
              <w:rPr>
                <w:rFonts w:cs="Arial"/>
              </w:rPr>
              <w:t>ESEGAutorizacaoAcesso</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Agrupamento</w:t>
            </w:r>
          </w:p>
        </w:tc>
        <w:tc>
          <w:tcPr>
            <w:tcW w:w="5462" w:type="dxa"/>
          </w:tcPr>
          <w:p w:rsidR="00142A1A" w:rsidRDefault="00142A1A" w:rsidP="00131B5F">
            <w:pPr>
              <w:pStyle w:val="Cabealho"/>
              <w:rPr>
                <w:rFonts w:cs="Arial"/>
              </w:rPr>
            </w:pPr>
            <w:proofErr w:type="spellStart"/>
            <w:proofErr w:type="gramStart"/>
            <w:r>
              <w:rPr>
                <w:rFonts w:cs="Arial"/>
              </w:rPr>
              <w:t>ECADAgrupamento</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Funcionalidade</w:t>
            </w:r>
          </w:p>
        </w:tc>
        <w:tc>
          <w:tcPr>
            <w:tcW w:w="5462" w:type="dxa"/>
          </w:tcPr>
          <w:p w:rsidR="00142A1A" w:rsidRDefault="00142A1A" w:rsidP="00131B5F">
            <w:pPr>
              <w:pStyle w:val="Cabealho"/>
              <w:rPr>
                <w:rFonts w:cs="Arial"/>
              </w:rPr>
            </w:pPr>
            <w:proofErr w:type="spellStart"/>
            <w:proofErr w:type="gramStart"/>
            <w:r>
              <w:rPr>
                <w:rFonts w:cs="Arial"/>
              </w:rPr>
              <w:t>ESEGFuncionalidade</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Funcionalidade no agrupamento</w:t>
            </w:r>
          </w:p>
        </w:tc>
        <w:tc>
          <w:tcPr>
            <w:tcW w:w="5462" w:type="dxa"/>
          </w:tcPr>
          <w:p w:rsidR="00142A1A" w:rsidRDefault="00142A1A" w:rsidP="00131B5F">
            <w:pPr>
              <w:pStyle w:val="Cabealho"/>
              <w:rPr>
                <w:rFonts w:cs="Arial"/>
              </w:rPr>
            </w:pPr>
            <w:proofErr w:type="spellStart"/>
            <w:proofErr w:type="gramStart"/>
            <w:r>
              <w:rPr>
                <w:rFonts w:cs="Arial"/>
              </w:rPr>
              <w:t>ESEGFuncionalidadeAgrupamento</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t xml:space="preserve">Funcionalidade do </w:t>
            </w:r>
            <w:r>
              <w:rPr>
                <w:rFonts w:cs="Arial"/>
              </w:rPr>
              <w:lastRenderedPageBreak/>
              <w:t>gestor</w:t>
            </w:r>
          </w:p>
        </w:tc>
        <w:tc>
          <w:tcPr>
            <w:tcW w:w="5462" w:type="dxa"/>
          </w:tcPr>
          <w:p w:rsidR="00142A1A" w:rsidRDefault="00142A1A" w:rsidP="00131B5F">
            <w:pPr>
              <w:pStyle w:val="Cabealho"/>
              <w:rPr>
                <w:rFonts w:cs="Arial"/>
              </w:rPr>
            </w:pPr>
            <w:proofErr w:type="spellStart"/>
            <w:proofErr w:type="gramStart"/>
            <w:r>
              <w:rPr>
                <w:rFonts w:cs="Arial"/>
              </w:rPr>
              <w:lastRenderedPageBreak/>
              <w:t>ESEGFuncionalidadeGestor</w:t>
            </w:r>
            <w:proofErr w:type="spellEnd"/>
            <w:proofErr w:type="gramEnd"/>
          </w:p>
        </w:tc>
      </w:tr>
      <w:tr w:rsidR="00142A1A" w:rsidTr="00131B5F">
        <w:trPr>
          <w:trHeight w:val="355"/>
        </w:trPr>
        <w:tc>
          <w:tcPr>
            <w:tcW w:w="3600" w:type="dxa"/>
          </w:tcPr>
          <w:p w:rsidR="00142A1A" w:rsidRDefault="00142A1A" w:rsidP="00131B5F">
            <w:pPr>
              <w:pStyle w:val="Cabealho"/>
              <w:rPr>
                <w:rFonts w:cs="Arial"/>
              </w:rPr>
            </w:pPr>
            <w:r>
              <w:rPr>
                <w:rFonts w:cs="Arial"/>
              </w:rPr>
              <w:lastRenderedPageBreak/>
              <w:t>Usuário</w:t>
            </w:r>
          </w:p>
        </w:tc>
        <w:tc>
          <w:tcPr>
            <w:tcW w:w="5462" w:type="dxa"/>
          </w:tcPr>
          <w:p w:rsidR="00142A1A" w:rsidRDefault="00142A1A" w:rsidP="00131B5F">
            <w:pPr>
              <w:pStyle w:val="Cabealho"/>
              <w:rPr>
                <w:rFonts w:cs="Arial"/>
              </w:rPr>
            </w:pPr>
            <w:proofErr w:type="spellStart"/>
            <w:proofErr w:type="gramStart"/>
            <w:r>
              <w:rPr>
                <w:rFonts w:cs="Arial"/>
              </w:rPr>
              <w:t>ESEGUsuario</w:t>
            </w:r>
            <w:proofErr w:type="spellEnd"/>
            <w:proofErr w:type="gramEnd"/>
          </w:p>
        </w:tc>
      </w:tr>
    </w:tbl>
    <w:p w:rsidR="00142A1A" w:rsidRDefault="00142A1A" w:rsidP="00142A1A"/>
    <w:p w:rsidR="00142A1A" w:rsidRDefault="00142A1A" w:rsidP="00142A1A">
      <w:pPr>
        <w:pStyle w:val="Ttulo1"/>
        <w:keepNext w:val="0"/>
        <w:widowControl w:val="0"/>
        <w:tabs>
          <w:tab w:val="clear" w:pos="360"/>
          <w:tab w:val="num" w:pos="540"/>
        </w:tabs>
        <w:spacing w:before="0" w:line="240" w:lineRule="auto"/>
        <w:ind w:left="540" w:hanging="540"/>
      </w:pPr>
      <w:r>
        <w:br w:type="page"/>
      </w:r>
      <w:bookmarkStart w:id="75" w:name="_Toc75254806"/>
      <w:r>
        <w:lastRenderedPageBreak/>
        <w:t>Anexos</w:t>
      </w:r>
      <w:bookmarkEnd w:id="75"/>
    </w:p>
    <w:p w:rsidR="00142A1A" w:rsidRDefault="00142A1A" w:rsidP="00142A1A"/>
    <w:p w:rsidR="00142A1A" w:rsidRDefault="00142A1A" w:rsidP="00142A1A">
      <w:pPr>
        <w:pStyle w:val="Ttulo2"/>
        <w:widowControl w:val="0"/>
        <w:tabs>
          <w:tab w:val="left" w:pos="1080"/>
        </w:tabs>
        <w:spacing w:before="0" w:after="0" w:line="240" w:lineRule="auto"/>
        <w:ind w:left="1080" w:hanging="720"/>
      </w:pPr>
      <w:bookmarkStart w:id="76" w:name="_Toc75254807"/>
      <w:r>
        <w:t>Quando o Afastamento Interrompe Outro Existente</w:t>
      </w:r>
      <w:bookmarkEnd w:id="76"/>
    </w:p>
    <w:p w:rsidR="00142A1A" w:rsidRDefault="00142A1A" w:rsidP="00142A1A">
      <w:pPr>
        <w:widowControl w:val="0"/>
        <w:ind w:left="1080"/>
        <w:rPr>
          <w:rFonts w:cs="Arial"/>
        </w:rPr>
      </w:pPr>
    </w:p>
    <w:p w:rsidR="00142A1A" w:rsidRDefault="00142A1A" w:rsidP="00142A1A">
      <w:pPr>
        <w:widowControl w:val="0"/>
        <w:numPr>
          <w:ilvl w:val="0"/>
          <w:numId w:val="19"/>
        </w:numPr>
        <w:spacing w:line="240" w:lineRule="auto"/>
        <w:rPr>
          <w:rFonts w:cs="Arial"/>
        </w:rPr>
      </w:pPr>
      <w:r>
        <w:rPr>
          <w:rFonts w:cs="Arial"/>
        </w:rPr>
        <w:t>Quando o motivo informado é temporário:</w:t>
      </w:r>
    </w:p>
    <w:p w:rsidR="00142A1A" w:rsidRDefault="00142A1A" w:rsidP="00142A1A">
      <w:pPr>
        <w:widowControl w:val="0"/>
        <w:numPr>
          <w:ilvl w:val="1"/>
          <w:numId w:val="19"/>
        </w:numPr>
        <w:spacing w:line="240" w:lineRule="auto"/>
        <w:rPr>
          <w:rFonts w:cs="Arial"/>
        </w:rPr>
      </w:pPr>
      <w:r>
        <w:rPr>
          <w:rFonts w:cs="Arial"/>
        </w:rPr>
        <w:t xml:space="preserve">O sistema verifica se existe outro afastamento temporário concomitante (anexo “Afastamento Concomitante”) no agrupamento, e o motivo do afastamento informado esteja indicado neste outro motivo que pode interromper este. </w:t>
      </w:r>
    </w:p>
    <w:p w:rsidR="00142A1A" w:rsidRDefault="00142A1A" w:rsidP="00142A1A">
      <w:pPr>
        <w:widowControl w:val="0"/>
        <w:ind w:left="1440"/>
        <w:rPr>
          <w:rFonts w:cs="Arial"/>
        </w:rPr>
      </w:pPr>
    </w:p>
    <w:p w:rsidR="00142A1A" w:rsidRDefault="00142A1A" w:rsidP="00142A1A">
      <w:pPr>
        <w:widowControl w:val="0"/>
        <w:numPr>
          <w:ilvl w:val="0"/>
          <w:numId w:val="19"/>
        </w:numPr>
        <w:spacing w:line="240" w:lineRule="auto"/>
        <w:rPr>
          <w:rFonts w:cs="Arial"/>
        </w:rPr>
      </w:pPr>
      <w:r>
        <w:rPr>
          <w:rFonts w:cs="Arial"/>
        </w:rPr>
        <w:t>Quando o motivo informado é definitivo:</w:t>
      </w:r>
    </w:p>
    <w:p w:rsidR="00142A1A" w:rsidRDefault="00142A1A" w:rsidP="00142A1A">
      <w:pPr>
        <w:widowControl w:val="0"/>
        <w:numPr>
          <w:ilvl w:val="1"/>
          <w:numId w:val="19"/>
        </w:numPr>
        <w:spacing w:line="240" w:lineRule="auto"/>
        <w:rPr>
          <w:rFonts w:cs="Arial"/>
        </w:rPr>
      </w:pPr>
      <w:r>
        <w:rPr>
          <w:rFonts w:cs="Arial"/>
        </w:rPr>
        <w:t>O sistema verifica se existe um afastamento temporário concomitante (*) (anexo “Afastamento Concomitante”) no agrupamento, e este permite ser interrompido por motivos de afastamentos definitivos.</w:t>
      </w:r>
    </w:p>
    <w:p w:rsidR="00142A1A" w:rsidRDefault="00142A1A" w:rsidP="00142A1A">
      <w:pPr>
        <w:widowControl w:val="0"/>
        <w:numPr>
          <w:ilvl w:val="1"/>
          <w:numId w:val="19"/>
        </w:numPr>
        <w:spacing w:line="240" w:lineRule="auto"/>
        <w:rPr>
          <w:rFonts w:cs="Arial"/>
        </w:rPr>
      </w:pPr>
      <w:r>
        <w:rPr>
          <w:rFonts w:cs="Arial"/>
        </w:rPr>
        <w:t>O sistema verifica se existe outro afastamento definitivo concomitante (anexo “Afastamento Concomitante”) no agrupamento, e este possua o motivo informado indicando que pode cessar o afastamento definitivo vigente.</w:t>
      </w:r>
    </w:p>
    <w:p w:rsidR="00142A1A" w:rsidRDefault="00142A1A" w:rsidP="00142A1A">
      <w:pPr>
        <w:widowControl w:val="0"/>
        <w:ind w:left="1440"/>
        <w:rPr>
          <w:rFonts w:cs="Arial"/>
        </w:rPr>
      </w:pPr>
    </w:p>
    <w:p w:rsidR="00142A1A" w:rsidRDefault="00142A1A" w:rsidP="00142A1A">
      <w:pPr>
        <w:widowControl w:val="0"/>
        <w:ind w:left="1440"/>
      </w:pPr>
      <w:r>
        <w:t>(*) Com data inicial inferior ou igual à data inicial do afastamento recebido.</w:t>
      </w:r>
    </w:p>
    <w:p w:rsidR="00142A1A" w:rsidRDefault="00142A1A" w:rsidP="00142A1A">
      <w:pPr>
        <w:widowControl w:val="0"/>
        <w:ind w:left="1440"/>
        <w:rPr>
          <w:rFonts w:cs="Arial"/>
        </w:rPr>
      </w:pPr>
    </w:p>
    <w:p w:rsidR="00142A1A" w:rsidRDefault="00142A1A" w:rsidP="00142A1A">
      <w:pPr>
        <w:pStyle w:val="Ttulo2"/>
        <w:widowControl w:val="0"/>
        <w:tabs>
          <w:tab w:val="left" w:pos="1080"/>
        </w:tabs>
        <w:spacing w:before="0" w:after="0" w:line="240" w:lineRule="auto"/>
        <w:ind w:left="1080" w:hanging="720"/>
      </w:pPr>
      <w:bookmarkStart w:id="77" w:name="_Toc75254808"/>
      <w:r>
        <w:t>Motivo a Ser Utilizado no Afastamento</w:t>
      </w:r>
      <w:bookmarkEnd w:id="77"/>
      <w:r>
        <w:t xml:space="preserve"> </w:t>
      </w:r>
    </w:p>
    <w:p w:rsidR="00142A1A" w:rsidRDefault="00142A1A" w:rsidP="00142A1A">
      <w:pPr>
        <w:widowControl w:val="0"/>
        <w:ind w:left="1080"/>
        <w:rPr>
          <w:rFonts w:cs="Arial"/>
        </w:rPr>
      </w:pPr>
    </w:p>
    <w:p w:rsidR="00142A1A" w:rsidRDefault="00142A1A" w:rsidP="00142A1A">
      <w:pPr>
        <w:widowControl w:val="0"/>
        <w:ind w:left="1440"/>
        <w:rPr>
          <w:rFonts w:cs="Arial"/>
        </w:rPr>
      </w:pPr>
      <w:r>
        <w:rPr>
          <w:rFonts w:cs="Arial"/>
        </w:rPr>
        <w:t xml:space="preserve">De acordo com o tipo de afastamento informado, o sistema utiliza o respectivo motivo descrito abaixo para a recuperação das informações. O sistema localiza o respectivo motivo onde </w:t>
      </w:r>
      <w:proofErr w:type="gramStart"/>
      <w:r>
        <w:rPr>
          <w:rFonts w:cs="Arial"/>
        </w:rPr>
        <w:t>a</w:t>
      </w:r>
      <w:proofErr w:type="gramEnd"/>
      <w:r>
        <w:rPr>
          <w:rFonts w:cs="Arial"/>
        </w:rPr>
        <w:t xml:space="preserve"> data inicial do afastamento informada esteja dentro da vigência do motivo </w:t>
      </w:r>
      <w:r>
        <w:rPr>
          <w:rFonts w:cs="Arial"/>
          <w:sz w:val="18"/>
        </w:rPr>
        <w:t>ativo</w:t>
      </w:r>
      <w:r>
        <w:rPr>
          <w:rFonts w:cs="Arial"/>
        </w:rPr>
        <w:t>, ou seja, a data inicial do afastamento não pode estar fora da vigência do motivo informado.</w:t>
      </w:r>
    </w:p>
    <w:p w:rsidR="00142A1A" w:rsidRDefault="00142A1A" w:rsidP="00142A1A">
      <w:pPr>
        <w:widowControl w:val="0"/>
        <w:ind w:left="1440"/>
        <w:rPr>
          <w:rFonts w:cs="Arial"/>
        </w:rPr>
      </w:pPr>
    </w:p>
    <w:p w:rsidR="00142A1A" w:rsidRDefault="00142A1A" w:rsidP="00142A1A">
      <w:pPr>
        <w:widowControl w:val="0"/>
        <w:numPr>
          <w:ilvl w:val="0"/>
          <w:numId w:val="19"/>
        </w:numPr>
        <w:spacing w:line="240" w:lineRule="auto"/>
        <w:rPr>
          <w:rFonts w:cs="Arial"/>
        </w:rPr>
      </w:pPr>
      <w:r>
        <w:rPr>
          <w:rFonts w:cs="Arial"/>
        </w:rPr>
        <w:t xml:space="preserve">Tipo de afastamento definitivo: Deve ser utilizado o conceito Motivo de Afastamento Definitivo. O sistema verifica se a carreira e item da carreira </w:t>
      </w:r>
      <w:r>
        <w:rPr>
          <w:rFonts w:cs="Arial"/>
          <w:sz w:val="18"/>
        </w:rPr>
        <w:t xml:space="preserve">da </w:t>
      </w:r>
      <w:r>
        <w:rPr>
          <w:rFonts w:cs="Arial"/>
        </w:rPr>
        <w:t xml:space="preserve">relação de vínculo de cargo efetivo de titular </w:t>
      </w:r>
      <w:proofErr w:type="gramStart"/>
      <w:r>
        <w:rPr>
          <w:rFonts w:cs="Arial"/>
        </w:rPr>
        <w:t>vigente recuperadas do vínculo informado</w:t>
      </w:r>
      <w:proofErr w:type="gramEnd"/>
      <w:r>
        <w:rPr>
          <w:rFonts w:cs="Arial"/>
        </w:rPr>
        <w:t xml:space="preserve"> são </w:t>
      </w:r>
      <w:r>
        <w:rPr>
          <w:rFonts w:cs="Arial"/>
        </w:rPr>
        <w:lastRenderedPageBreak/>
        <w:t xml:space="preserve">aplicáveis ao motivo definitivo, ou seja, estas não devem estar cadastradas para o motivo como carreiras não aplicáveis. </w:t>
      </w:r>
    </w:p>
    <w:p w:rsidR="00142A1A" w:rsidRDefault="00142A1A" w:rsidP="00142A1A">
      <w:pPr>
        <w:widowControl w:val="0"/>
        <w:ind w:left="1440"/>
        <w:rPr>
          <w:rFonts w:cs="Arial"/>
        </w:rPr>
      </w:pPr>
    </w:p>
    <w:p w:rsidR="00142A1A" w:rsidRDefault="00142A1A" w:rsidP="00142A1A">
      <w:pPr>
        <w:widowControl w:val="0"/>
        <w:numPr>
          <w:ilvl w:val="0"/>
          <w:numId w:val="19"/>
        </w:numPr>
        <w:spacing w:line="240" w:lineRule="auto"/>
        <w:rPr>
          <w:rFonts w:cs="Arial"/>
        </w:rPr>
      </w:pPr>
      <w:r>
        <w:rPr>
          <w:rFonts w:cs="Arial"/>
        </w:rPr>
        <w:t xml:space="preserve">Tipo de afastamento temporário: Deve ser utilizado o conceito Motivo de Afastamento Temporário. O sistema verifica se a carreira e item da carreira da relação de vínculo de cargo efetivo de titular </w:t>
      </w:r>
      <w:proofErr w:type="gramStart"/>
      <w:r>
        <w:rPr>
          <w:rFonts w:cs="Arial"/>
        </w:rPr>
        <w:t>vigente recuperadas do vínculo informado</w:t>
      </w:r>
      <w:proofErr w:type="gramEnd"/>
      <w:r>
        <w:rPr>
          <w:rFonts w:cs="Arial"/>
        </w:rPr>
        <w:t xml:space="preserve"> é aplicável ao motivo temporário, ou seja, esta não deve estar cadastrada para o motivo como carreiras não aplicáveis. </w:t>
      </w:r>
    </w:p>
    <w:p w:rsidR="00142A1A" w:rsidRDefault="00142A1A" w:rsidP="00142A1A">
      <w:pPr>
        <w:widowControl w:val="0"/>
        <w:numPr>
          <w:ilvl w:val="1"/>
          <w:numId w:val="19"/>
        </w:numPr>
        <w:spacing w:line="240" w:lineRule="auto"/>
        <w:rPr>
          <w:rFonts w:cs="Arial"/>
        </w:rPr>
      </w:pPr>
      <w:r>
        <w:rPr>
          <w:rFonts w:cs="Arial"/>
        </w:rPr>
        <w:t>Caso a carreira e item da carreira recuperadas do vínculo informado seja aplicável ao motivo temporário, o sistema verifica se a mesma está cadastrada em Motivo de Afastamento Temporário para Determinados Itens da Carreira (ou as estruturas de carreira superiores à carreira do servidor), onde a data inicial do afastamento informada esteja dentro da vigência do motivo, para também utilizar este conceito (o sistema utiliza as informações diferenciadas para a carreira em questão).</w:t>
      </w:r>
    </w:p>
    <w:p w:rsidR="00142A1A" w:rsidRDefault="00142A1A" w:rsidP="00142A1A">
      <w:pPr>
        <w:widowControl w:val="0"/>
        <w:rPr>
          <w:rFonts w:cs="Arial"/>
        </w:rPr>
      </w:pPr>
    </w:p>
    <w:p w:rsidR="00142A1A" w:rsidRDefault="00142A1A" w:rsidP="00142A1A">
      <w:pPr>
        <w:pStyle w:val="Ttulo2"/>
        <w:widowControl w:val="0"/>
        <w:tabs>
          <w:tab w:val="left" w:pos="1080"/>
        </w:tabs>
        <w:spacing w:before="0" w:after="0" w:line="240" w:lineRule="auto"/>
        <w:ind w:left="1080" w:hanging="720"/>
      </w:pPr>
      <w:bookmarkStart w:id="78" w:name="_Toc75254809"/>
      <w:r>
        <w:t>Afastamento Concomitante</w:t>
      </w:r>
      <w:bookmarkEnd w:id="78"/>
      <w:r>
        <w:t xml:space="preserve"> </w:t>
      </w:r>
    </w:p>
    <w:p w:rsidR="00142A1A" w:rsidRDefault="00142A1A" w:rsidP="00142A1A">
      <w:pPr>
        <w:widowControl w:val="0"/>
        <w:ind w:left="1080"/>
        <w:rPr>
          <w:rFonts w:cs="Arial"/>
        </w:rPr>
      </w:pPr>
    </w:p>
    <w:p w:rsidR="00142A1A" w:rsidRDefault="00142A1A" w:rsidP="00142A1A">
      <w:pPr>
        <w:widowControl w:val="0"/>
        <w:ind w:left="1440"/>
        <w:rPr>
          <w:rFonts w:cs="Arial"/>
        </w:rPr>
      </w:pPr>
      <w:r>
        <w:rPr>
          <w:rFonts w:cs="Arial"/>
        </w:rPr>
        <w:t>Um afastamento é concomitante com outro, quando o período da vigência (data inicial e *final) do afastamento existente é concomitante com o período da vigência (data inicial e *final) do afastamento informado.</w:t>
      </w:r>
    </w:p>
    <w:p w:rsidR="00142A1A" w:rsidRDefault="00142A1A" w:rsidP="00142A1A">
      <w:pPr>
        <w:widowControl w:val="0"/>
        <w:ind w:left="1440"/>
        <w:rPr>
          <w:rFonts w:cs="Arial"/>
        </w:rPr>
      </w:pPr>
    </w:p>
    <w:p w:rsidR="00142A1A" w:rsidRDefault="00142A1A" w:rsidP="00142A1A">
      <w:pPr>
        <w:widowControl w:val="0"/>
        <w:ind w:left="1440"/>
        <w:rPr>
          <w:rFonts w:cs="Arial"/>
        </w:rPr>
      </w:pPr>
      <w:r>
        <w:rPr>
          <w:rFonts w:cs="Arial"/>
        </w:rPr>
        <w:t>*Observação: para a data final do afastamento, considerar a data real (final) e não a data prevista do fim do afastamento. Caso a data final não esteja preenchida, significa que o afastamento não possui uma data final, então deve ser considerado o afastamento como vigente a partir da sua data inicial.</w:t>
      </w:r>
    </w:p>
    <w:p w:rsidR="00142A1A" w:rsidRDefault="00142A1A" w:rsidP="00142A1A">
      <w:pPr>
        <w:widowControl w:val="0"/>
        <w:ind w:left="1440"/>
        <w:rPr>
          <w:rFonts w:cs="Arial"/>
        </w:rPr>
      </w:pPr>
    </w:p>
    <w:p w:rsidR="00142A1A" w:rsidRDefault="00142A1A" w:rsidP="00142A1A">
      <w:pPr>
        <w:pStyle w:val="Ttulo2"/>
        <w:widowControl w:val="0"/>
        <w:tabs>
          <w:tab w:val="left" w:pos="1080"/>
        </w:tabs>
        <w:spacing w:before="0" w:after="0" w:line="240" w:lineRule="auto"/>
        <w:ind w:left="1080" w:hanging="720"/>
      </w:pPr>
      <w:bookmarkStart w:id="79" w:name="_Toc75254810"/>
      <w:r>
        <w:t>Eventos para Motivos de Afastamentos Temporários</w:t>
      </w:r>
      <w:bookmarkEnd w:id="79"/>
    </w:p>
    <w:p w:rsidR="00142A1A" w:rsidRDefault="00142A1A" w:rsidP="00142A1A"/>
    <w:p w:rsidR="00142A1A" w:rsidRDefault="00142A1A" w:rsidP="00142A1A">
      <w:pPr>
        <w:numPr>
          <w:ilvl w:val="0"/>
          <w:numId w:val="20"/>
        </w:numPr>
        <w:spacing w:line="240" w:lineRule="auto"/>
        <w:jc w:val="left"/>
        <w:rPr>
          <w:rFonts w:cs="Arial"/>
        </w:rPr>
      </w:pPr>
      <w:r>
        <w:rPr>
          <w:rFonts w:cs="Arial"/>
        </w:rPr>
        <w:t xml:space="preserve">O sistema verifica que o motivo informado é temporário e está cadastrado em “eventos para motivos de afastamentos temporários”, </w:t>
      </w:r>
      <w:r>
        <w:rPr>
          <w:rFonts w:cs="Arial"/>
        </w:rPr>
        <w:lastRenderedPageBreak/>
        <w:t>associado para o evento sem prazo de carência ou para o evento com prazo de carência.</w:t>
      </w:r>
    </w:p>
    <w:p w:rsidR="00142A1A" w:rsidRDefault="00142A1A" w:rsidP="00142A1A">
      <w:pPr>
        <w:numPr>
          <w:ilvl w:val="0"/>
          <w:numId w:val="20"/>
        </w:numPr>
        <w:spacing w:line="240" w:lineRule="auto"/>
        <w:jc w:val="left"/>
        <w:rPr>
          <w:rFonts w:cs="Arial"/>
        </w:rPr>
      </w:pPr>
      <w:r>
        <w:rPr>
          <w:rFonts w:cs="Arial"/>
        </w:rPr>
        <w:t>O sistema recupera qual o evento associado ao motivo.</w:t>
      </w:r>
    </w:p>
    <w:p w:rsidR="00142A1A" w:rsidRDefault="00142A1A" w:rsidP="00142A1A">
      <w:pPr>
        <w:numPr>
          <w:ilvl w:val="0"/>
          <w:numId w:val="20"/>
        </w:numPr>
        <w:spacing w:line="240" w:lineRule="auto"/>
        <w:jc w:val="left"/>
        <w:rPr>
          <w:rFonts w:cs="Arial"/>
        </w:rPr>
      </w:pPr>
      <w:r>
        <w:rPr>
          <w:rFonts w:cs="Arial"/>
        </w:rPr>
        <w:t>O evento será aplicado à carreira/item da carreira da relação de vínculo de cargo efetivo (titular) da pessoa informada, caso satisfaça uma das condições (de nº 1 ou de nº 2), descritas a seguir:</w:t>
      </w:r>
    </w:p>
    <w:p w:rsidR="00142A1A" w:rsidRDefault="00142A1A" w:rsidP="00142A1A">
      <w:pPr>
        <w:ind w:left="709"/>
        <w:rPr>
          <w:rFonts w:cs="Arial"/>
        </w:rPr>
      </w:pPr>
    </w:p>
    <w:p w:rsidR="00142A1A" w:rsidRDefault="00142A1A" w:rsidP="00142A1A">
      <w:pPr>
        <w:numPr>
          <w:ilvl w:val="0"/>
          <w:numId w:val="21"/>
        </w:numPr>
        <w:tabs>
          <w:tab w:val="num" w:pos="1778"/>
        </w:tabs>
        <w:spacing w:line="240" w:lineRule="auto"/>
        <w:ind w:left="1778"/>
        <w:rPr>
          <w:rFonts w:cs="Arial"/>
        </w:rPr>
      </w:pPr>
      <w:r>
        <w:rPr>
          <w:rFonts w:cs="Arial"/>
        </w:rPr>
        <w:t xml:space="preserve">Caso o motivo esteja cadastrado para o evento sem prazo de carência, o sistema verifica se a carreira e/ou item da carreira, da relação de vínculo de cargo efetivo (titular) da pessoa informada, não está associada como carreira e/ou item da carreira na qual o prazo sem carência não se aplica. O evento será aplicado caso </w:t>
      </w:r>
      <w:proofErr w:type="gramStart"/>
      <w:r>
        <w:rPr>
          <w:rFonts w:cs="Arial"/>
        </w:rPr>
        <w:t>a</w:t>
      </w:r>
      <w:proofErr w:type="gramEnd"/>
      <w:r>
        <w:rPr>
          <w:rFonts w:cs="Arial"/>
        </w:rPr>
        <w:t xml:space="preserve"> carreira e/ou item da carreira, da relação de vínculo de cargo efetivo (titular) da pessoa informada, não esteja associada.</w:t>
      </w:r>
    </w:p>
    <w:p w:rsidR="00142A1A" w:rsidRDefault="00142A1A" w:rsidP="00142A1A">
      <w:pPr>
        <w:ind w:left="2127"/>
        <w:rPr>
          <w:rFonts w:cs="Arial"/>
        </w:rPr>
      </w:pPr>
    </w:p>
    <w:p w:rsidR="00142A1A" w:rsidRDefault="00142A1A" w:rsidP="00142A1A">
      <w:pPr>
        <w:numPr>
          <w:ilvl w:val="0"/>
          <w:numId w:val="21"/>
        </w:numPr>
        <w:tabs>
          <w:tab w:val="num" w:pos="1778"/>
        </w:tabs>
        <w:spacing w:line="240" w:lineRule="auto"/>
        <w:ind w:left="1778"/>
        <w:rPr>
          <w:rFonts w:cs="Arial"/>
        </w:rPr>
      </w:pPr>
      <w:r>
        <w:rPr>
          <w:rFonts w:cs="Arial"/>
        </w:rPr>
        <w:t>Caso o motivo esteja cadastrado para o evento com prazo de carência:</w:t>
      </w:r>
    </w:p>
    <w:p w:rsidR="00142A1A" w:rsidRDefault="00142A1A" w:rsidP="00142A1A">
      <w:pPr>
        <w:numPr>
          <w:ilvl w:val="2"/>
          <w:numId w:val="20"/>
        </w:numPr>
        <w:spacing w:line="240" w:lineRule="auto"/>
        <w:rPr>
          <w:rFonts w:cs="Arial"/>
        </w:rPr>
      </w:pPr>
      <w:r>
        <w:rPr>
          <w:rFonts w:cs="Arial"/>
        </w:rPr>
        <w:t xml:space="preserve">O sistema recupera os prazos de carência em que a carreira e/ou item da carreira, da relação de vínculo de cargo efetivo (titular) da pessoa informada esteja associada como carreira e/ou item da carreira na qual os prazos com carência se aplicam. </w:t>
      </w:r>
    </w:p>
    <w:p w:rsidR="00142A1A" w:rsidRDefault="00142A1A" w:rsidP="00142A1A">
      <w:pPr>
        <w:numPr>
          <w:ilvl w:val="2"/>
          <w:numId w:val="20"/>
        </w:numPr>
        <w:spacing w:line="240" w:lineRule="auto"/>
        <w:rPr>
          <w:rFonts w:cs="Arial"/>
        </w:rPr>
      </w:pPr>
      <w:r>
        <w:rPr>
          <w:rFonts w:cs="Arial"/>
        </w:rPr>
        <w:t>Para os prazos de carência recuperados, o sistema recupera as opções de verificação da carência (Período para verificação da quantidade de dias de carência, Nos últimos dias, Considerar apenas o último lançamento, Considerar os dias de todos os afastamentos com prazo de carência).</w:t>
      </w:r>
    </w:p>
    <w:p w:rsidR="00142A1A" w:rsidRDefault="00142A1A" w:rsidP="00142A1A">
      <w:pPr>
        <w:numPr>
          <w:ilvl w:val="2"/>
          <w:numId w:val="20"/>
        </w:numPr>
        <w:spacing w:line="240" w:lineRule="auto"/>
        <w:jc w:val="left"/>
        <w:rPr>
          <w:rFonts w:cs="Arial"/>
        </w:rPr>
      </w:pPr>
      <w:r>
        <w:rPr>
          <w:rFonts w:cs="Arial"/>
        </w:rPr>
        <w:t>Para cada uma das opções de verificação recuperadas, o sistema calcula a quantidade de dias conforme descrito abaixo.</w:t>
      </w:r>
    </w:p>
    <w:p w:rsidR="00142A1A" w:rsidRDefault="00142A1A" w:rsidP="00142A1A">
      <w:pPr>
        <w:numPr>
          <w:ilvl w:val="3"/>
          <w:numId w:val="20"/>
        </w:numPr>
        <w:tabs>
          <w:tab w:val="num" w:pos="4680"/>
        </w:tabs>
        <w:spacing w:line="240" w:lineRule="auto"/>
        <w:rPr>
          <w:rFonts w:cs="Arial"/>
        </w:rPr>
      </w:pPr>
      <w:r>
        <w:rPr>
          <w:rFonts w:cs="Arial"/>
          <w:u w:val="single"/>
        </w:rPr>
        <w:t>Período para verificação da quantidade</w:t>
      </w:r>
      <w:r>
        <w:rPr>
          <w:rFonts w:cs="Arial"/>
        </w:rPr>
        <w:t xml:space="preserve"> (uma das opções a seguir):</w:t>
      </w:r>
    </w:p>
    <w:p w:rsidR="00142A1A" w:rsidRDefault="00142A1A" w:rsidP="00142A1A">
      <w:pPr>
        <w:numPr>
          <w:ilvl w:val="4"/>
          <w:numId w:val="20"/>
        </w:numPr>
        <w:spacing w:line="240" w:lineRule="auto"/>
        <w:rPr>
          <w:rFonts w:cs="Arial"/>
        </w:rPr>
      </w:pPr>
      <w:r>
        <w:rPr>
          <w:rFonts w:cs="Arial"/>
        </w:rPr>
        <w:t>“No exercício”: o sistema soma todas as quantidades de dias de afastamentos do servidor com o respectivo motivo (*), do primeiro dia de exercício até a data inicial do afastamento e também soma a quantidade de dias informada do afastamento. O sistema verifica se a quantidade de dias de carência foi ultrapassada, ou seja, se é menor que a quantidade de dias somada. Em caso positivo, o evento será aplicado, levando-se em consideração esta quantidade de dias de carência ultrapassada.</w:t>
      </w:r>
    </w:p>
    <w:p w:rsidR="00142A1A" w:rsidRDefault="00142A1A" w:rsidP="00142A1A">
      <w:pPr>
        <w:numPr>
          <w:ilvl w:val="4"/>
          <w:numId w:val="20"/>
        </w:numPr>
        <w:spacing w:line="240" w:lineRule="auto"/>
        <w:rPr>
          <w:rFonts w:cs="Arial"/>
        </w:rPr>
      </w:pPr>
      <w:r>
        <w:rPr>
          <w:rFonts w:cs="Arial"/>
        </w:rPr>
        <w:lastRenderedPageBreak/>
        <w:t>“No último ano”: o sistema soma todas as quantidades de dias de afastamentos do servidor com o respectivo motivo (*), desde o ano anterior à data inicial do afastamento e também soma a quantidade de dias informada do afastamento. O sistema verifica se a quantidade de dias de carência foi ultrapassada, ou seja, se é menor que a quantidade de dias somada. Em caso positivo, o evento será aplicado, levando-se em consideração esta quantidade de dias de carência ultrapassada.</w:t>
      </w:r>
    </w:p>
    <w:p w:rsidR="00142A1A" w:rsidRDefault="00142A1A" w:rsidP="00142A1A">
      <w:pPr>
        <w:numPr>
          <w:ilvl w:val="4"/>
          <w:numId w:val="20"/>
        </w:numPr>
        <w:spacing w:line="240" w:lineRule="auto"/>
        <w:rPr>
          <w:rFonts w:cs="Arial"/>
        </w:rPr>
      </w:pPr>
      <w:r>
        <w:rPr>
          <w:rFonts w:cs="Arial"/>
        </w:rPr>
        <w:t>“No período aquisitivo de férias” ou “Período aquisitivo de licença prêmio”: o sistema soma todas as quantidades de dias de afastamentos do servidor com o respectivo motivo (*), do primeiro dia do período aquisitivo de férias em aberto / período aquisitivo de licença prêmio em aberto até a data inicial do afastamento e também soma a quantidade de dias informada. O sistema verifica se a quantidade de dias de carência foi ultrapassada, ou seja, se é menor que a quantidade de dias somada. Em caso positivo, o evento será aplicado, levando-se em consideração esta quantidade de dias de carência ultrapassada.</w:t>
      </w:r>
    </w:p>
    <w:p w:rsidR="00142A1A" w:rsidRDefault="00142A1A" w:rsidP="00142A1A">
      <w:pPr>
        <w:numPr>
          <w:ilvl w:val="3"/>
          <w:numId w:val="20"/>
        </w:numPr>
        <w:tabs>
          <w:tab w:val="num" w:pos="4680"/>
        </w:tabs>
        <w:spacing w:line="240" w:lineRule="auto"/>
        <w:rPr>
          <w:rFonts w:cs="Arial"/>
        </w:rPr>
      </w:pPr>
      <w:r>
        <w:rPr>
          <w:rFonts w:cs="Arial"/>
          <w:u w:val="single"/>
        </w:rPr>
        <w:t>Nos últimos dias</w:t>
      </w:r>
      <w:r>
        <w:rPr>
          <w:rFonts w:cs="Arial"/>
        </w:rPr>
        <w:t>: o sistema soma todas as quantidades de dias de afastamentos do servidor com o respectivo motivo (*), desde os últimos dias em questão anteriormente à data inicial do afastamento e também soma a quantidade de dias informada. O sistema verifica se a quantidade de dias de carência foi ultrapassada, ou seja, se é menor que a quantidade de dias somada. Em caso positivo, o evento será aplicado, levando-se em consideração esta quantidade de dias de carência ultrapassada.</w:t>
      </w:r>
    </w:p>
    <w:p w:rsidR="00142A1A" w:rsidRDefault="00142A1A" w:rsidP="00142A1A">
      <w:pPr>
        <w:numPr>
          <w:ilvl w:val="3"/>
          <w:numId w:val="20"/>
        </w:numPr>
        <w:spacing w:line="240" w:lineRule="auto"/>
        <w:rPr>
          <w:rFonts w:cs="Arial"/>
        </w:rPr>
      </w:pPr>
      <w:r>
        <w:rPr>
          <w:rFonts w:cs="Arial"/>
          <w:u w:val="single"/>
        </w:rPr>
        <w:t>Considerar apenas o último lançamento</w:t>
      </w:r>
      <w:r>
        <w:rPr>
          <w:rFonts w:cs="Arial"/>
        </w:rPr>
        <w:t xml:space="preserve">: o sistema considera a quantidade de dias informada do afastamento (*). O sistema verifica se a quantidade de dias de carência foi ultrapassada, ou seja, se é menor que a quantidade de dias considerada. Em caso positivo, o evento será aplicado, levando-se em </w:t>
      </w:r>
      <w:r>
        <w:rPr>
          <w:rFonts w:cs="Arial"/>
        </w:rPr>
        <w:lastRenderedPageBreak/>
        <w:t>consideração esta quantidade de dias de carência ultrapassada.</w:t>
      </w:r>
    </w:p>
    <w:p w:rsidR="00142A1A" w:rsidRDefault="00142A1A" w:rsidP="00142A1A">
      <w:pPr>
        <w:rPr>
          <w:rFonts w:cs="Arial"/>
        </w:rPr>
      </w:pPr>
    </w:p>
    <w:p w:rsidR="00142A1A" w:rsidRDefault="00142A1A" w:rsidP="00142A1A">
      <w:pPr>
        <w:ind w:left="2869"/>
        <w:rPr>
          <w:rFonts w:cs="Arial"/>
        </w:rPr>
      </w:pPr>
      <w:r>
        <w:rPr>
          <w:rFonts w:cs="Arial"/>
          <w:u w:val="single"/>
        </w:rPr>
        <w:t>(*) Considerar os dias de todos os afastamentos com prazo de carência</w:t>
      </w:r>
      <w:r>
        <w:rPr>
          <w:rFonts w:cs="Arial"/>
        </w:rPr>
        <w:t>: o sistema deve considerar, além do respectivo afastamento, todos os outros afastamentos com os motivos cadastrados para o evento com prazo de carência em questão, na qual o servidor foi afastado.</w:t>
      </w:r>
    </w:p>
    <w:p w:rsidR="00142A1A" w:rsidRDefault="00142A1A" w:rsidP="00142A1A">
      <w:pPr>
        <w:ind w:left="2149"/>
        <w:rPr>
          <w:rFonts w:cs="Arial"/>
        </w:rPr>
      </w:pPr>
    </w:p>
    <w:p w:rsidR="00142A1A" w:rsidRDefault="00142A1A" w:rsidP="00142A1A">
      <w:r>
        <w:rPr>
          <w:rFonts w:cs="Arial"/>
          <w:i/>
          <w:iCs/>
        </w:rPr>
        <w:t>O evento só poderá ser aplicado caso tenha ultrapassado a quantidade de dias de carência de algum dos itens anteriores.</w:t>
      </w:r>
    </w:p>
    <w:p w:rsidR="00142A1A" w:rsidRDefault="00142A1A" w:rsidP="00142A1A"/>
    <w:p w:rsidR="00142A1A" w:rsidRDefault="00142A1A" w:rsidP="00142A1A">
      <w:pPr>
        <w:pStyle w:val="Ttulo2"/>
        <w:widowControl w:val="0"/>
        <w:tabs>
          <w:tab w:val="left" w:pos="1080"/>
        </w:tabs>
        <w:spacing w:before="0" w:after="0" w:line="240" w:lineRule="auto"/>
        <w:ind w:left="1080" w:hanging="720"/>
      </w:pPr>
      <w:bookmarkStart w:id="80" w:name="_Toc144093203"/>
      <w:bookmarkStart w:id="81" w:name="_Toc75254811"/>
      <w:r>
        <w:t>Unidade Organizacional</w:t>
      </w:r>
      <w:bookmarkEnd w:id="80"/>
      <w:bookmarkEnd w:id="81"/>
    </w:p>
    <w:p w:rsidR="00142A1A" w:rsidRDefault="00142A1A" w:rsidP="00142A1A">
      <w:pPr>
        <w:widowControl w:val="0"/>
        <w:ind w:left="1080"/>
        <w:rPr>
          <w:rFonts w:cs="Arial"/>
        </w:rPr>
      </w:pPr>
    </w:p>
    <w:p w:rsidR="00142A1A" w:rsidRDefault="00142A1A" w:rsidP="00142A1A">
      <w:pPr>
        <w:pStyle w:val="Ttulo4"/>
        <w:keepNext w:val="0"/>
        <w:widowControl w:val="0"/>
        <w:tabs>
          <w:tab w:val="clear" w:pos="1985"/>
          <w:tab w:val="num" w:pos="1800"/>
        </w:tabs>
        <w:spacing w:line="240" w:lineRule="auto"/>
        <w:ind w:left="1728" w:hanging="648"/>
      </w:pPr>
      <w:r>
        <w:t>Ao informar a unidade organizacional e informar a opção de incluir as subordinadas, o sistema deve levar em consideração para a realização da pesquisa, a unidade organizacional informada e também as respectivas unidades organizacionais subordinadas, através do seu atributo “subordinação hierárquica”. Caso contrário (opção somente da unidade), o sistema deve levar em consideração somente a unidade organizacional informada.</w:t>
      </w:r>
    </w:p>
    <w:p w:rsidR="00142A1A" w:rsidRDefault="00142A1A" w:rsidP="00142A1A">
      <w:pPr>
        <w:pStyle w:val="Ttulo4"/>
        <w:numPr>
          <w:ilvl w:val="0"/>
          <w:numId w:val="0"/>
        </w:numPr>
        <w:ind w:left="1728" w:hanging="648"/>
      </w:pPr>
    </w:p>
    <w:p w:rsidR="00142A1A" w:rsidRDefault="00142A1A" w:rsidP="00142A1A">
      <w:pPr>
        <w:pStyle w:val="Ttulo4"/>
        <w:numPr>
          <w:ilvl w:val="0"/>
          <w:numId w:val="0"/>
        </w:numPr>
        <w:ind w:left="1728" w:hanging="648"/>
      </w:pPr>
    </w:p>
    <w:p w:rsidR="00142A1A" w:rsidRDefault="00142A1A" w:rsidP="00142A1A">
      <w:pPr>
        <w:pStyle w:val="Ttulo2"/>
        <w:widowControl w:val="0"/>
        <w:tabs>
          <w:tab w:val="left" w:pos="1080"/>
        </w:tabs>
        <w:spacing w:before="0" w:after="0" w:line="240" w:lineRule="auto"/>
        <w:ind w:left="1080" w:hanging="720"/>
        <w:rPr>
          <w:rFonts w:eastAsia="Arial Unicode MS"/>
        </w:rPr>
      </w:pPr>
      <w:bookmarkStart w:id="82" w:name="_Toc75254812"/>
      <w:r>
        <w:t>Localizar responsáveis para envio do e-mail</w:t>
      </w:r>
      <w:bookmarkEnd w:id="82"/>
    </w:p>
    <w:p w:rsidR="00142A1A" w:rsidRDefault="00142A1A" w:rsidP="00142A1A">
      <w:pPr>
        <w:pStyle w:val="Recuodecorpodetexto"/>
        <w:jc w:val="both"/>
      </w:pPr>
      <w:r>
        <w:t>Para localizar os responsáveis por uma unidade organizacional basta recuperar as pessoas que foram definidas como autoridades competentes pela mesma.</w:t>
      </w:r>
    </w:p>
    <w:p w:rsidR="00142A1A" w:rsidRDefault="00142A1A" w:rsidP="00142A1A">
      <w:pPr>
        <w:pStyle w:val="Recuodecorpodetexto"/>
        <w:jc w:val="both"/>
      </w:pPr>
      <w:r>
        <w:t>Já existe um método que realiza esta consulta, “</w:t>
      </w:r>
      <w:proofErr w:type="spellStart"/>
      <w:proofErr w:type="gramStart"/>
      <w:r>
        <w:t>ListarAutoridadeCompetente</w:t>
      </w:r>
      <w:proofErr w:type="spellEnd"/>
      <w:proofErr w:type="gramEnd"/>
      <w:r>
        <w:t>”.</w:t>
      </w:r>
    </w:p>
    <w:p w:rsidR="00142A1A" w:rsidRDefault="00142A1A" w:rsidP="00142A1A">
      <w:pPr>
        <w:pStyle w:val="Ttulo3"/>
        <w:numPr>
          <w:ilvl w:val="0"/>
          <w:numId w:val="0"/>
        </w:numPr>
        <w:ind w:left="720"/>
      </w:pPr>
    </w:p>
    <w:p w:rsidR="00142A1A" w:rsidRDefault="00142A1A" w:rsidP="00142A1A">
      <w:pPr>
        <w:pStyle w:val="Ttulo2"/>
        <w:widowControl w:val="0"/>
        <w:tabs>
          <w:tab w:val="left" w:pos="1080"/>
        </w:tabs>
        <w:spacing w:before="0" w:after="0" w:line="240" w:lineRule="auto"/>
        <w:ind w:left="1080" w:hanging="720"/>
        <w:rPr>
          <w:rFonts w:eastAsia="Arial Unicode MS"/>
        </w:rPr>
      </w:pPr>
      <w:bookmarkStart w:id="83" w:name="_Toc187467966"/>
      <w:bookmarkStart w:id="84" w:name="_Toc192928803"/>
      <w:bookmarkStart w:id="85" w:name="_Toc75254813"/>
      <w:r>
        <w:t>E-mail</w:t>
      </w:r>
      <w:bookmarkEnd w:id="83"/>
      <w:bookmarkEnd w:id="84"/>
      <w:bookmarkEnd w:id="85"/>
    </w:p>
    <w:p w:rsidR="00142A1A" w:rsidRDefault="00142A1A" w:rsidP="00142A1A">
      <w:pPr>
        <w:pStyle w:val="Ttulo3"/>
        <w:keepNext w:val="0"/>
        <w:widowControl w:val="0"/>
        <w:spacing w:before="120" w:line="240" w:lineRule="auto"/>
      </w:pPr>
      <w:bookmarkStart w:id="86" w:name="_Toc187467967"/>
      <w:bookmarkStart w:id="87" w:name="_Toc192928804"/>
      <w:bookmarkStart w:id="88" w:name="_Toc75254814"/>
      <w:r>
        <w:t>Assunto do e-mail</w:t>
      </w:r>
      <w:bookmarkEnd w:id="86"/>
      <w:bookmarkEnd w:id="87"/>
      <w:bookmarkEnd w:id="88"/>
    </w:p>
    <w:p w:rsidR="00142A1A" w:rsidRDefault="00142A1A" w:rsidP="00142A1A">
      <w:pPr>
        <w:ind w:left="709"/>
      </w:pPr>
      <w:r>
        <w:rPr>
          <w:rFonts w:cs="Arial"/>
        </w:rPr>
        <w:t>Afastamento do servidor</w:t>
      </w:r>
    </w:p>
    <w:p w:rsidR="00142A1A" w:rsidRDefault="00142A1A" w:rsidP="00142A1A">
      <w:pPr>
        <w:pStyle w:val="Ttulo3"/>
        <w:keepNext w:val="0"/>
        <w:widowControl w:val="0"/>
        <w:spacing w:before="120" w:line="240" w:lineRule="auto"/>
      </w:pPr>
      <w:bookmarkStart w:id="89" w:name="_Toc187467968"/>
      <w:bookmarkStart w:id="90" w:name="_Toc192928805"/>
      <w:bookmarkStart w:id="91" w:name="_Toc75254815"/>
      <w:r>
        <w:t>Corpo do e-mail</w:t>
      </w:r>
      <w:bookmarkEnd w:id="89"/>
      <w:bookmarkEnd w:id="90"/>
      <w:bookmarkEnd w:id="91"/>
    </w:p>
    <w:p w:rsidR="00142A1A" w:rsidRDefault="00142A1A" w:rsidP="00142A1A">
      <w:pPr>
        <w:ind w:left="540"/>
        <w:rPr>
          <w:rFonts w:cs="Arial"/>
        </w:rPr>
      </w:pPr>
      <w:r>
        <w:rPr>
          <w:rFonts w:cs="Arial"/>
        </w:rPr>
        <w:t xml:space="preserve">Caro </w:t>
      </w:r>
      <w:proofErr w:type="spellStart"/>
      <w:proofErr w:type="gramStart"/>
      <w:r>
        <w:rPr>
          <w:rFonts w:cs="Arial"/>
        </w:rPr>
        <w:t>Sr</w:t>
      </w:r>
      <w:proofErr w:type="spellEnd"/>
      <w:r>
        <w:rPr>
          <w:rFonts w:cs="Arial"/>
        </w:rPr>
        <w:t>(</w:t>
      </w:r>
      <w:proofErr w:type="gramEnd"/>
      <w:r>
        <w:rPr>
          <w:rFonts w:cs="Arial"/>
        </w:rPr>
        <w:t>a) &lt;Nome do responsável pela unidade&gt;</w:t>
      </w:r>
    </w:p>
    <w:p w:rsidR="00142A1A" w:rsidRDefault="00142A1A" w:rsidP="00142A1A">
      <w:pPr>
        <w:ind w:left="540"/>
        <w:rPr>
          <w:rFonts w:cs="Arial"/>
        </w:rPr>
      </w:pPr>
    </w:p>
    <w:p w:rsidR="00142A1A" w:rsidRDefault="00142A1A" w:rsidP="00142A1A">
      <w:pPr>
        <w:ind w:left="540"/>
        <w:rPr>
          <w:rFonts w:cs="Arial"/>
        </w:rPr>
      </w:pPr>
      <w:r>
        <w:rPr>
          <w:rFonts w:cs="Arial"/>
        </w:rPr>
        <w:t>Responsável pela unidade &lt;Nome da unidade&gt;</w:t>
      </w:r>
    </w:p>
    <w:p w:rsidR="00142A1A" w:rsidRDefault="00142A1A" w:rsidP="00142A1A">
      <w:pPr>
        <w:ind w:left="540"/>
        <w:rPr>
          <w:rFonts w:cs="Arial"/>
        </w:rPr>
      </w:pPr>
    </w:p>
    <w:p w:rsidR="00142A1A" w:rsidRDefault="00142A1A" w:rsidP="00142A1A">
      <w:pPr>
        <w:ind w:left="1980"/>
        <w:rPr>
          <w:rFonts w:cs="Arial"/>
        </w:rPr>
      </w:pPr>
      <w:r>
        <w:rPr>
          <w:rFonts w:cs="Arial"/>
        </w:rPr>
        <w:t>Esta mensagem tem o objetivo de alertá-lo que o servidor &lt;nome&gt; foi afastado, na data &lt;data inicial do afastamento&gt; pelo motivo &lt;motivo&gt;, no agrupamento &lt;agrupamento&gt;.</w:t>
      </w:r>
    </w:p>
    <w:p w:rsidR="00142A1A" w:rsidRDefault="00142A1A" w:rsidP="00142A1A">
      <w:pPr>
        <w:ind w:left="1980"/>
        <w:rPr>
          <w:rFonts w:cs="Arial"/>
        </w:rPr>
      </w:pPr>
    </w:p>
    <w:p w:rsidR="00142A1A" w:rsidRDefault="00142A1A" w:rsidP="00142A1A">
      <w:pPr>
        <w:ind w:left="540"/>
        <w:rPr>
          <w:rFonts w:cs="Arial"/>
        </w:rPr>
      </w:pPr>
      <w:r>
        <w:rPr>
          <w:rFonts w:cs="Arial"/>
        </w:rPr>
        <w:t>Atenciosamente,</w:t>
      </w:r>
    </w:p>
    <w:p w:rsidR="00142A1A" w:rsidRDefault="00142A1A" w:rsidP="00142A1A">
      <w:pPr>
        <w:ind w:left="540"/>
        <w:rPr>
          <w:rFonts w:cs="Arial"/>
        </w:rPr>
      </w:pPr>
    </w:p>
    <w:p w:rsidR="00142A1A" w:rsidRDefault="00142A1A" w:rsidP="00142A1A">
      <w:pPr>
        <w:widowControl w:val="0"/>
        <w:ind w:left="540"/>
        <w:rPr>
          <w:rFonts w:cs="Arial"/>
        </w:rPr>
      </w:pPr>
      <w:proofErr w:type="spellStart"/>
      <w:proofErr w:type="gramStart"/>
      <w:r>
        <w:rPr>
          <w:rFonts w:cs="Arial"/>
        </w:rPr>
        <w:t>SINDRAPESistema</w:t>
      </w:r>
      <w:proofErr w:type="spellEnd"/>
      <w:proofErr w:type="gramEnd"/>
      <w:r>
        <w:rPr>
          <w:rFonts w:cs="Arial"/>
        </w:rPr>
        <w:t xml:space="preserve"> Integrado de Gestão de Recursos Humanos</w:t>
      </w:r>
    </w:p>
    <w:p w:rsidR="00142A1A" w:rsidRDefault="00142A1A" w:rsidP="00142A1A"/>
    <w:p w:rsidR="00142A1A" w:rsidRDefault="00142A1A" w:rsidP="00142A1A">
      <w:pPr>
        <w:pStyle w:val="Ttulo2"/>
        <w:widowControl w:val="0"/>
        <w:tabs>
          <w:tab w:val="left" w:pos="1080"/>
        </w:tabs>
        <w:spacing w:before="0" w:after="0" w:line="240" w:lineRule="auto"/>
        <w:ind w:left="1080" w:hanging="720"/>
      </w:pPr>
      <w:bookmarkStart w:id="92" w:name="_Toc151873538"/>
      <w:bookmarkStart w:id="93" w:name="_Toc75254816"/>
      <w:r>
        <w:t>Acumulação/Interrupção de Afastamento</w:t>
      </w:r>
      <w:bookmarkEnd w:id="92"/>
      <w:r>
        <w:t xml:space="preserve"> Temporário</w:t>
      </w:r>
      <w:bookmarkEnd w:id="93"/>
    </w:p>
    <w:p w:rsidR="00142A1A" w:rsidRDefault="00142A1A" w:rsidP="00142A1A"/>
    <w:p w:rsidR="00142A1A" w:rsidRDefault="00142A1A" w:rsidP="00142A1A">
      <w:pPr>
        <w:ind w:left="709"/>
        <w:rPr>
          <w:rFonts w:cs="Arial"/>
        </w:rPr>
      </w:pPr>
      <w:r>
        <w:rPr>
          <w:rFonts w:cs="Arial"/>
        </w:rPr>
        <w:t>Um determinado motivo pode conter uma lista de motivos que permitem acumular ou interromper um afastamento existente.</w:t>
      </w:r>
    </w:p>
    <w:p w:rsidR="00142A1A" w:rsidRDefault="00142A1A" w:rsidP="00142A1A">
      <w:pPr>
        <w:ind w:left="709"/>
        <w:rPr>
          <w:rFonts w:cs="Arial"/>
        </w:rPr>
      </w:pPr>
      <w:r>
        <w:rPr>
          <w:rFonts w:cs="Arial"/>
        </w:rPr>
        <w:t xml:space="preserve">Caso exista um afastamento concomitante, o sistema verifica se o motivo informado está cadastrado para o motivo do afastamento concomitante, como “motivo permitido para acumulação ou interrupção”. </w:t>
      </w:r>
    </w:p>
    <w:p w:rsidR="00142A1A" w:rsidRDefault="00142A1A" w:rsidP="00142A1A">
      <w:pPr>
        <w:ind w:left="709"/>
        <w:rPr>
          <w:rFonts w:cs="Arial"/>
        </w:rPr>
      </w:pPr>
      <w:r>
        <w:rPr>
          <w:rFonts w:cs="Arial"/>
        </w:rPr>
        <w:t xml:space="preserve">Em caso positivo, significa que o motivo informado permite acumular com o afastamento concomitante ou interromper o afastamento concomitante. </w:t>
      </w:r>
    </w:p>
    <w:p w:rsidR="00142A1A" w:rsidRDefault="00142A1A" w:rsidP="00142A1A">
      <w:pPr>
        <w:ind w:left="709"/>
        <w:rPr>
          <w:rFonts w:cs="Arial"/>
        </w:rPr>
      </w:pPr>
      <w:r>
        <w:rPr>
          <w:rFonts w:cs="Arial"/>
        </w:rPr>
        <w:t xml:space="preserve">Em caso negativo, significa que o motivo informado </w:t>
      </w:r>
      <w:r>
        <w:rPr>
          <w:rFonts w:cs="Arial"/>
          <w:u w:val="single"/>
        </w:rPr>
        <w:t>não</w:t>
      </w:r>
      <w:r>
        <w:rPr>
          <w:rFonts w:cs="Arial"/>
        </w:rPr>
        <w:t xml:space="preserve"> permite acumular com o afastamento concomitante ou interromper o afastamento concomitante.</w:t>
      </w:r>
    </w:p>
    <w:p w:rsidR="00142A1A" w:rsidRDefault="00142A1A" w:rsidP="00142A1A">
      <w:pPr>
        <w:ind w:left="709"/>
        <w:rPr>
          <w:rFonts w:cs="Arial"/>
        </w:rPr>
      </w:pPr>
    </w:p>
    <w:p w:rsidR="00142A1A" w:rsidRDefault="00142A1A" w:rsidP="00142A1A">
      <w:pPr>
        <w:pStyle w:val="Ttulo2"/>
        <w:widowControl w:val="0"/>
        <w:tabs>
          <w:tab w:val="left" w:pos="1080"/>
        </w:tabs>
        <w:spacing w:before="0" w:after="0" w:line="240" w:lineRule="auto"/>
        <w:ind w:left="1080" w:hanging="720"/>
      </w:pPr>
      <w:bookmarkStart w:id="94" w:name="_Toc75254817"/>
      <w:r>
        <w:t>Verificar existência de substitutos no período de afastamento</w:t>
      </w:r>
      <w:bookmarkEnd w:id="94"/>
    </w:p>
    <w:p w:rsidR="00142A1A" w:rsidRDefault="00142A1A" w:rsidP="00142A1A">
      <w:pPr>
        <w:pStyle w:val="Recuodecorpodetexto"/>
        <w:jc w:val="both"/>
      </w:pPr>
      <w:r>
        <w:t>Para verificar se existem substitutos do servidor durante seu afastamento deve-se consultar o conceito de “Relação de Vínculo” identificando os servidores que tem como titular o servidor afastado. Lembrando que para isso deve-se levar em consideração o período de afastamento e o período do cargo.</w:t>
      </w:r>
    </w:p>
    <w:p w:rsidR="00142A1A" w:rsidRDefault="00142A1A" w:rsidP="00142A1A">
      <w:pPr>
        <w:pStyle w:val="Recuodecorpodetexto"/>
        <w:jc w:val="both"/>
      </w:pPr>
    </w:p>
    <w:p w:rsidR="00142A1A" w:rsidRDefault="00142A1A" w:rsidP="00142A1A">
      <w:pPr>
        <w:pStyle w:val="Ttulo2"/>
        <w:widowControl w:val="0"/>
        <w:tabs>
          <w:tab w:val="left" w:pos="1080"/>
        </w:tabs>
        <w:spacing w:before="0" w:after="0" w:line="240" w:lineRule="auto"/>
        <w:ind w:left="1080" w:hanging="720"/>
      </w:pPr>
      <w:bookmarkStart w:id="95" w:name="_Toc75254818"/>
      <w:r>
        <w:lastRenderedPageBreak/>
        <w:t>Identificando um usuário gestor</w:t>
      </w:r>
      <w:bookmarkEnd w:id="95"/>
    </w:p>
    <w:p w:rsidR="00142A1A" w:rsidRDefault="00142A1A" w:rsidP="00142A1A">
      <w:pPr>
        <w:pStyle w:val="Recuodecorpodetexto"/>
        <w:jc w:val="both"/>
      </w:pPr>
      <w:r>
        <w:t xml:space="preserve">Para o usuário </w:t>
      </w:r>
      <w:proofErr w:type="spellStart"/>
      <w:r>
        <w:t>logado</w:t>
      </w:r>
      <w:proofErr w:type="spellEnd"/>
      <w:r>
        <w:t xml:space="preserve"> é conhecida a sua Autorização de acesso no Agrupamento e também a Funcionalidade que está acessando. </w:t>
      </w:r>
    </w:p>
    <w:p w:rsidR="00142A1A" w:rsidRDefault="00142A1A" w:rsidP="00142A1A">
      <w:pPr>
        <w:pStyle w:val="Recuodecorpodetexto"/>
        <w:ind w:firstLine="518"/>
        <w:jc w:val="both"/>
      </w:pPr>
      <w:r>
        <w:t>- Recuperar a "Funcionalidade no agrupamento" através da identificação do Agrupamento e da Funcionalidade.</w:t>
      </w:r>
    </w:p>
    <w:p w:rsidR="00142A1A" w:rsidRDefault="00142A1A" w:rsidP="00142A1A">
      <w:pPr>
        <w:pStyle w:val="Recuodecorpodetexto"/>
        <w:numPr>
          <w:ilvl w:val="5"/>
          <w:numId w:val="20"/>
        </w:numPr>
        <w:tabs>
          <w:tab w:val="clear" w:pos="5179"/>
          <w:tab w:val="num" w:pos="1800"/>
        </w:tabs>
        <w:ind w:left="1440" w:firstLine="0"/>
        <w:jc w:val="both"/>
      </w:pPr>
      <w:r>
        <w:t>Recuperar a "Funcionalidade do gestor" através da identificação da Autorização de acesso e da Funcionalidade do agrupamento. Caso encontre o registro verificar se está vigente, através da data de início e data de fim de vigência.</w:t>
      </w:r>
    </w:p>
    <w:p w:rsidR="00142A1A" w:rsidRDefault="00142A1A" w:rsidP="00142A1A">
      <w:pPr>
        <w:pStyle w:val="Recuodecorpodetexto"/>
        <w:jc w:val="both"/>
      </w:pPr>
    </w:p>
    <w:p w:rsidR="00142A1A" w:rsidRDefault="00142A1A" w:rsidP="00142A1A">
      <w:pPr>
        <w:pStyle w:val="Ttulo2"/>
        <w:widowControl w:val="0"/>
        <w:tabs>
          <w:tab w:val="left" w:pos="1080"/>
        </w:tabs>
        <w:spacing w:before="0" w:after="0" w:line="240" w:lineRule="auto"/>
        <w:ind w:left="1080" w:hanging="720"/>
      </w:pPr>
      <w:bookmarkStart w:id="96" w:name="_Toc75254819"/>
      <w:r>
        <w:t>Identificando que o plano de saúde permite inscrição de inativos (aposentados)</w:t>
      </w:r>
      <w:bookmarkEnd w:id="96"/>
    </w:p>
    <w:p w:rsidR="00142A1A" w:rsidRDefault="00142A1A" w:rsidP="00142A1A">
      <w:pPr>
        <w:pStyle w:val="Recuodecorpodetexto"/>
        <w:numPr>
          <w:ilvl w:val="5"/>
          <w:numId w:val="20"/>
        </w:numPr>
        <w:tabs>
          <w:tab w:val="clear" w:pos="5179"/>
          <w:tab w:val="num" w:pos="1080"/>
        </w:tabs>
        <w:ind w:left="1080" w:firstLine="360"/>
        <w:jc w:val="both"/>
      </w:pPr>
      <w:r>
        <w:t>Recuperar a Pessoa do Vínculo;</w:t>
      </w:r>
    </w:p>
    <w:p w:rsidR="00142A1A" w:rsidRDefault="00142A1A" w:rsidP="00142A1A">
      <w:pPr>
        <w:pStyle w:val="Recuodecorpodetexto"/>
        <w:numPr>
          <w:ilvl w:val="5"/>
          <w:numId w:val="20"/>
        </w:numPr>
        <w:tabs>
          <w:tab w:val="clear" w:pos="5179"/>
          <w:tab w:val="num" w:pos="900"/>
        </w:tabs>
        <w:ind w:left="900" w:firstLine="540"/>
        <w:jc w:val="both"/>
      </w:pPr>
      <w:r>
        <w:t>Recuperar a Inscrição do plano de saúde através da Pessoa recuperada e que seja vigente durante o período do afastamento.</w:t>
      </w:r>
    </w:p>
    <w:p w:rsidR="00142A1A" w:rsidRDefault="00142A1A" w:rsidP="00142A1A">
      <w:pPr>
        <w:pStyle w:val="Recuodecorpodetexto"/>
        <w:numPr>
          <w:ilvl w:val="5"/>
          <w:numId w:val="20"/>
        </w:numPr>
        <w:tabs>
          <w:tab w:val="clear" w:pos="5179"/>
          <w:tab w:val="num" w:pos="900"/>
        </w:tabs>
        <w:ind w:left="900" w:firstLine="540"/>
        <w:jc w:val="both"/>
      </w:pPr>
      <w:r>
        <w:t>Recuperar o Histórico do convênio do plano de saúde através do Tipo de plano do convênio encontrado na Inscrição do plano de saúde recuperada.</w:t>
      </w:r>
    </w:p>
    <w:p w:rsidR="00142A1A" w:rsidRDefault="00142A1A" w:rsidP="00142A1A">
      <w:pPr>
        <w:pStyle w:val="Recuodecorpodetexto"/>
        <w:numPr>
          <w:ilvl w:val="5"/>
          <w:numId w:val="20"/>
        </w:numPr>
        <w:tabs>
          <w:tab w:val="clear" w:pos="5179"/>
          <w:tab w:val="num" w:pos="900"/>
        </w:tabs>
        <w:ind w:left="900" w:firstLine="540"/>
        <w:jc w:val="both"/>
      </w:pPr>
      <w:r>
        <w:t xml:space="preserve">Com o Histórico do convênio do plano de saúde recuperado tem-se a </w:t>
      </w:r>
      <w:proofErr w:type="spellStart"/>
      <w:r>
        <w:t>flag</w:t>
      </w:r>
      <w:proofErr w:type="spellEnd"/>
      <w:r>
        <w:t xml:space="preserve"> Inscrição de inativos, que indica se o Convênio permite ou não a inscrição de inativos.</w:t>
      </w:r>
    </w:p>
    <w:p w:rsidR="00142A1A" w:rsidRDefault="00142A1A" w:rsidP="00142A1A">
      <w:pPr>
        <w:pStyle w:val="Recuodecorpodetexto"/>
        <w:jc w:val="both"/>
      </w:pPr>
    </w:p>
    <w:p w:rsidR="00142A1A" w:rsidRDefault="00142A1A" w:rsidP="00142A1A">
      <w:pPr>
        <w:pStyle w:val="Ttulo2"/>
        <w:widowControl w:val="0"/>
        <w:tabs>
          <w:tab w:val="left" w:pos="1080"/>
        </w:tabs>
        <w:spacing w:before="0" w:after="0" w:line="240" w:lineRule="auto"/>
        <w:ind w:left="1080" w:hanging="720"/>
      </w:pPr>
      <w:bookmarkStart w:id="97" w:name="_Toc75254820"/>
      <w:r>
        <w:t>Identificando o vínculo mais antigo</w:t>
      </w:r>
      <w:bookmarkEnd w:id="97"/>
    </w:p>
    <w:p w:rsidR="00142A1A" w:rsidRDefault="00142A1A" w:rsidP="00142A1A">
      <w:pPr>
        <w:pStyle w:val="Recuodecorpodetexto"/>
        <w:numPr>
          <w:ilvl w:val="5"/>
          <w:numId w:val="20"/>
        </w:numPr>
        <w:tabs>
          <w:tab w:val="clear" w:pos="5179"/>
          <w:tab w:val="num" w:pos="1080"/>
        </w:tabs>
        <w:ind w:left="1080" w:firstLine="360"/>
        <w:jc w:val="both"/>
      </w:pPr>
      <w:r>
        <w:t>Recuperar a Pessoa do Vínculo;</w:t>
      </w:r>
    </w:p>
    <w:p w:rsidR="00142A1A" w:rsidRDefault="00142A1A" w:rsidP="00142A1A">
      <w:pPr>
        <w:pStyle w:val="Recuodecorpodetexto"/>
        <w:numPr>
          <w:ilvl w:val="5"/>
          <w:numId w:val="20"/>
        </w:numPr>
        <w:tabs>
          <w:tab w:val="clear" w:pos="5179"/>
          <w:tab w:val="num" w:pos="900"/>
        </w:tabs>
        <w:ind w:left="900" w:firstLine="540"/>
        <w:jc w:val="both"/>
      </w:pPr>
      <w:r>
        <w:t>Recuperar todos os Vínculos da Pessoa recuperada.</w:t>
      </w:r>
    </w:p>
    <w:p w:rsidR="00142A1A" w:rsidRDefault="00142A1A" w:rsidP="00142A1A">
      <w:pPr>
        <w:pStyle w:val="Recuodecorpodetexto"/>
        <w:numPr>
          <w:ilvl w:val="5"/>
          <w:numId w:val="20"/>
        </w:numPr>
        <w:tabs>
          <w:tab w:val="clear" w:pos="5179"/>
          <w:tab w:val="num" w:pos="900"/>
        </w:tabs>
        <w:ind w:left="900" w:firstLine="540"/>
        <w:jc w:val="both"/>
      </w:pPr>
      <w:r>
        <w:t>Com os Vínculos recuperados selecionar aquele que tenha a data de admissão mais antiga e que tenha a data de desligamento maior que a data de início do afastamento ou a mesma esteja nula.</w:t>
      </w:r>
    </w:p>
    <w:p w:rsidR="00142A1A" w:rsidRDefault="00142A1A" w:rsidP="00142A1A">
      <w:pPr>
        <w:pStyle w:val="Recuodecorpodetexto"/>
        <w:jc w:val="both"/>
      </w:pPr>
    </w:p>
    <w:p w:rsidR="00142A1A" w:rsidRDefault="00142A1A" w:rsidP="00142A1A">
      <w:pPr>
        <w:pStyle w:val="Ttulo2"/>
        <w:widowControl w:val="0"/>
        <w:tabs>
          <w:tab w:val="left" w:pos="1080"/>
        </w:tabs>
        <w:spacing w:before="0" w:after="0" w:line="240" w:lineRule="auto"/>
        <w:ind w:left="1080" w:hanging="720"/>
      </w:pPr>
      <w:bookmarkStart w:id="98" w:name="_Toc190692548"/>
      <w:bookmarkStart w:id="99" w:name="_Toc192558514"/>
      <w:bookmarkStart w:id="100" w:name="_Toc193526220"/>
      <w:bookmarkStart w:id="101" w:name="_Toc75254821"/>
      <w:r>
        <w:t>Abrangência</w:t>
      </w:r>
      <w:bookmarkEnd w:id="98"/>
      <w:bookmarkEnd w:id="99"/>
      <w:bookmarkEnd w:id="100"/>
      <w:bookmarkEnd w:id="101"/>
    </w:p>
    <w:p w:rsidR="00142A1A" w:rsidRDefault="00142A1A" w:rsidP="00142A1A">
      <w:pPr>
        <w:pStyle w:val="Ttulo3"/>
        <w:keepNext w:val="0"/>
        <w:widowControl w:val="0"/>
        <w:spacing w:before="120" w:line="240" w:lineRule="auto"/>
      </w:pPr>
      <w:bookmarkStart w:id="102" w:name="_Toc190692549"/>
      <w:bookmarkStart w:id="103" w:name="_Toc192558515"/>
      <w:bookmarkStart w:id="104" w:name="_Toc193526221"/>
      <w:bookmarkStart w:id="105" w:name="_Toc75254822"/>
      <w:r>
        <w:t xml:space="preserve">Abrangência na </w:t>
      </w:r>
      <w:bookmarkEnd w:id="102"/>
      <w:bookmarkEnd w:id="103"/>
      <w:r>
        <w:t>pesquisa</w:t>
      </w:r>
      <w:bookmarkEnd w:id="104"/>
      <w:bookmarkEnd w:id="105"/>
    </w:p>
    <w:p w:rsidR="00142A1A" w:rsidRDefault="00142A1A" w:rsidP="00142A1A">
      <w:pPr>
        <w:pStyle w:val="Ttulo4"/>
        <w:keepNext w:val="0"/>
        <w:widowControl w:val="0"/>
        <w:tabs>
          <w:tab w:val="clear" w:pos="1985"/>
          <w:tab w:val="num" w:pos="1800"/>
        </w:tabs>
        <w:spacing w:line="240" w:lineRule="auto"/>
        <w:ind w:left="1728" w:hanging="648"/>
      </w:pPr>
      <w:r>
        <w:t xml:space="preserve">O sistema certifica que o ator pode pesquisar os servidores afastados, verificando a abrangência de acesso a dados - </w:t>
      </w:r>
      <w:r>
        <w:rPr>
          <w:b/>
          <w:bCs w:val="0"/>
          <w:u w:val="single"/>
        </w:rPr>
        <w:t>quanto à consulta/inclusão/alteração/exclusão/anulação</w:t>
      </w:r>
      <w:r>
        <w:t xml:space="preserve"> - que o mesmo possuir, levando em consideração:</w:t>
      </w:r>
    </w:p>
    <w:p w:rsidR="00142A1A" w:rsidRDefault="00142A1A" w:rsidP="00142A1A">
      <w:pPr>
        <w:pStyle w:val="Ttulo4"/>
        <w:keepNext w:val="0"/>
        <w:widowControl w:val="0"/>
        <w:numPr>
          <w:ilvl w:val="4"/>
          <w:numId w:val="22"/>
        </w:numPr>
        <w:tabs>
          <w:tab w:val="clear" w:pos="4320"/>
          <w:tab w:val="num" w:pos="2520"/>
        </w:tabs>
        <w:spacing w:line="240" w:lineRule="auto"/>
        <w:ind w:left="2232" w:hanging="792"/>
      </w:pPr>
      <w:r>
        <w:t>A situação previdenciária do vínculo escolhido.</w:t>
      </w:r>
    </w:p>
    <w:p w:rsidR="00142A1A" w:rsidRDefault="00142A1A" w:rsidP="00142A1A">
      <w:pPr>
        <w:pStyle w:val="Ttulo4"/>
        <w:keepNext w:val="0"/>
        <w:widowControl w:val="0"/>
        <w:numPr>
          <w:ilvl w:val="4"/>
          <w:numId w:val="22"/>
        </w:numPr>
        <w:tabs>
          <w:tab w:val="clear" w:pos="4320"/>
          <w:tab w:val="num" w:pos="2520"/>
        </w:tabs>
        <w:spacing w:line="240" w:lineRule="auto"/>
        <w:ind w:left="2232" w:hanging="792"/>
      </w:pPr>
      <w:r>
        <w:t>A relação de trabalho da relação de vínculo de cargo efetivo vigente de titular do servidor.</w:t>
      </w:r>
    </w:p>
    <w:p w:rsidR="00142A1A" w:rsidRDefault="00142A1A" w:rsidP="00142A1A">
      <w:pPr>
        <w:pStyle w:val="Ttulo4"/>
        <w:keepNext w:val="0"/>
        <w:widowControl w:val="0"/>
        <w:numPr>
          <w:ilvl w:val="4"/>
          <w:numId w:val="22"/>
        </w:numPr>
        <w:tabs>
          <w:tab w:val="clear" w:pos="4320"/>
          <w:tab w:val="num" w:pos="2520"/>
        </w:tabs>
        <w:spacing w:line="240" w:lineRule="auto"/>
        <w:ind w:left="2232" w:hanging="792"/>
      </w:pPr>
      <w:r>
        <w:t>A carreira da relação de vínculo de cargo efetivo vigente de titular do servidor.</w:t>
      </w:r>
    </w:p>
    <w:p w:rsidR="00142A1A" w:rsidRDefault="00142A1A" w:rsidP="00142A1A">
      <w:pPr>
        <w:pStyle w:val="Ttulo4"/>
        <w:keepNext w:val="0"/>
        <w:widowControl w:val="0"/>
        <w:numPr>
          <w:ilvl w:val="4"/>
          <w:numId w:val="22"/>
        </w:numPr>
        <w:tabs>
          <w:tab w:val="clear" w:pos="4320"/>
          <w:tab w:val="num" w:pos="2520"/>
        </w:tabs>
        <w:spacing w:line="240" w:lineRule="auto"/>
        <w:ind w:left="2232" w:hanging="792"/>
      </w:pPr>
      <w:r>
        <w:t>A unidade organizacional principal (local de trabalho) da relação de vínculo de cargo efetivo vigente de titular do servidor.</w:t>
      </w:r>
    </w:p>
    <w:p w:rsidR="00142A1A" w:rsidRDefault="00142A1A" w:rsidP="00142A1A">
      <w:pPr>
        <w:pStyle w:val="Ttulo4"/>
        <w:keepNext w:val="0"/>
        <w:widowControl w:val="0"/>
        <w:numPr>
          <w:ilvl w:val="4"/>
          <w:numId w:val="22"/>
        </w:numPr>
        <w:tabs>
          <w:tab w:val="clear" w:pos="4320"/>
          <w:tab w:val="num" w:pos="2520"/>
        </w:tabs>
        <w:spacing w:line="240" w:lineRule="auto"/>
        <w:ind w:left="2232" w:hanging="792"/>
      </w:pPr>
      <w:r>
        <w:lastRenderedPageBreak/>
        <w:t>A região sob a qual a unidade organizacional principal (local de trabalho) da relação de vínculo de cargo efetivo vigente de titular, do servidor.</w:t>
      </w:r>
    </w:p>
    <w:p w:rsidR="00142A1A" w:rsidRDefault="00142A1A" w:rsidP="00142A1A">
      <w:pPr>
        <w:pStyle w:val="Ttulo3"/>
        <w:keepNext w:val="0"/>
        <w:widowControl w:val="0"/>
        <w:spacing w:before="120" w:line="240" w:lineRule="auto"/>
      </w:pPr>
      <w:bookmarkStart w:id="106" w:name="_Toc190692551"/>
      <w:bookmarkStart w:id="107" w:name="_Toc192558517"/>
      <w:bookmarkStart w:id="108" w:name="_Toc193526222"/>
      <w:bookmarkStart w:id="109" w:name="_Toc75254823"/>
      <w:r>
        <w:t>Exceções</w:t>
      </w:r>
      <w:bookmarkEnd w:id="106"/>
      <w:bookmarkEnd w:id="107"/>
      <w:bookmarkEnd w:id="108"/>
      <w:bookmarkEnd w:id="109"/>
    </w:p>
    <w:p w:rsidR="00142A1A" w:rsidRDefault="00142A1A" w:rsidP="00142A1A">
      <w:pPr>
        <w:pStyle w:val="Ttulo4"/>
        <w:keepNext w:val="0"/>
        <w:widowControl w:val="0"/>
        <w:tabs>
          <w:tab w:val="clear" w:pos="1985"/>
          <w:tab w:val="num" w:pos="1800"/>
        </w:tabs>
        <w:spacing w:line="240" w:lineRule="auto"/>
        <w:ind w:left="1728" w:hanging="648"/>
      </w:pPr>
      <w:r>
        <w:t xml:space="preserve">Tentativa de realizar operação - exceto listagem/impressão -, sem que o usuário tenha abrangência para realizá-la. O sistema exibe a mensagem MSG0183 ("Este registro não faz parte de sua abrangência de dados"). </w:t>
      </w:r>
    </w:p>
    <w:p w:rsidR="00142A1A" w:rsidRDefault="00142A1A" w:rsidP="00142A1A">
      <w:pPr>
        <w:pStyle w:val="Ttulo3"/>
        <w:keepNext w:val="0"/>
        <w:widowControl w:val="0"/>
        <w:spacing w:before="120" w:line="240" w:lineRule="auto"/>
      </w:pPr>
      <w:bookmarkStart w:id="110" w:name="_Toc190692552"/>
      <w:bookmarkStart w:id="111" w:name="_Toc192558518"/>
      <w:bookmarkStart w:id="112" w:name="_Toc193526223"/>
      <w:bookmarkStart w:id="113" w:name="_Toc75254824"/>
      <w:r>
        <w:t>Abrangência na pesquisa auxiliar de unidade organizacional</w:t>
      </w:r>
      <w:bookmarkEnd w:id="110"/>
      <w:bookmarkEnd w:id="111"/>
      <w:bookmarkEnd w:id="112"/>
      <w:bookmarkEnd w:id="113"/>
    </w:p>
    <w:p w:rsidR="00142A1A" w:rsidRDefault="00142A1A" w:rsidP="00142A1A">
      <w:pPr>
        <w:pStyle w:val="Recuodecorpodetexto"/>
        <w:jc w:val="both"/>
        <w:rPr>
          <w:color w:val="000000"/>
        </w:rPr>
      </w:pPr>
      <w:r>
        <w:rPr>
          <w:color w:val="000000"/>
        </w:rPr>
        <w:t>Sistema deve ligar a abrangência antes de recuperar os registros.</w:t>
      </w:r>
    </w:p>
    <w:p w:rsidR="00142A1A" w:rsidRDefault="00142A1A" w:rsidP="00142A1A">
      <w:pPr>
        <w:pStyle w:val="Ttulo3"/>
        <w:keepNext w:val="0"/>
        <w:widowControl w:val="0"/>
        <w:spacing w:before="120" w:line="240" w:lineRule="auto"/>
      </w:pPr>
      <w:bookmarkStart w:id="114" w:name="_Toc193526224"/>
      <w:bookmarkStart w:id="115" w:name="_Toc75254825"/>
      <w:r>
        <w:t>Abrangência na pesquisa auxiliar de pessoa (com vínculo)</w:t>
      </w:r>
      <w:bookmarkEnd w:id="114"/>
      <w:bookmarkEnd w:id="115"/>
    </w:p>
    <w:p w:rsidR="00142A1A" w:rsidRDefault="00142A1A" w:rsidP="00142A1A">
      <w:pPr>
        <w:pStyle w:val="Recuodecorpodetexto"/>
        <w:jc w:val="both"/>
        <w:rPr>
          <w:color w:val="000000"/>
        </w:rPr>
      </w:pPr>
      <w:r>
        <w:rPr>
          <w:color w:val="000000"/>
        </w:rPr>
        <w:t>Sistema deve ligar a abrangência antes de recuperar os registros.</w:t>
      </w:r>
    </w:p>
    <w:p w:rsidR="00142A1A" w:rsidRDefault="00142A1A" w:rsidP="00142A1A">
      <w:pPr>
        <w:widowControl w:val="0"/>
        <w:ind w:left="1080"/>
        <w:rPr>
          <w:rFonts w:cs="Arial"/>
        </w:rPr>
      </w:pPr>
    </w:p>
    <w:p w:rsidR="00142A1A" w:rsidRDefault="00142A1A" w:rsidP="00142A1A">
      <w:pPr>
        <w:rPr>
          <w:rFonts w:cs="Arial"/>
        </w:rPr>
      </w:pPr>
      <w:proofErr w:type="spellStart"/>
      <w:r>
        <w:rPr>
          <w:rFonts w:cs="Arial"/>
        </w:rPr>
        <w:t>Obs</w:t>
      </w:r>
      <w:proofErr w:type="spellEnd"/>
      <w:r>
        <w:rPr>
          <w:rFonts w:cs="Arial"/>
        </w:rPr>
        <w:t xml:space="preserve">: </w:t>
      </w:r>
    </w:p>
    <w:p w:rsidR="00142A1A" w:rsidRDefault="00142A1A" w:rsidP="00142A1A">
      <w:pPr>
        <w:numPr>
          <w:ilvl w:val="0"/>
          <w:numId w:val="22"/>
        </w:numPr>
        <w:spacing w:line="240" w:lineRule="auto"/>
        <w:jc w:val="left"/>
        <w:rPr>
          <w:rFonts w:cs="Arial"/>
        </w:rPr>
      </w:pPr>
      <w:r>
        <w:rPr>
          <w:rFonts w:cs="Arial"/>
        </w:rPr>
        <w:t>A abrangência será verificada apenas para a Unidade organizacional selecionada. As unidades organizacionais subordinadas não devem ser consideradas.</w:t>
      </w:r>
    </w:p>
    <w:p w:rsidR="00142A1A" w:rsidRDefault="00142A1A" w:rsidP="00142A1A">
      <w:pPr>
        <w:numPr>
          <w:ilvl w:val="0"/>
          <w:numId w:val="22"/>
        </w:numPr>
        <w:spacing w:line="240" w:lineRule="auto"/>
        <w:jc w:val="left"/>
      </w:pPr>
      <w:r>
        <w:rPr>
          <w:rFonts w:cs="Arial"/>
        </w:rPr>
        <w:t xml:space="preserve">A abrangência também deve verificada na consulta. </w:t>
      </w:r>
    </w:p>
    <w:p w:rsidR="00142A1A" w:rsidRDefault="00142A1A" w:rsidP="00142A1A">
      <w:pPr>
        <w:rPr>
          <w:rFonts w:cs="Arial"/>
        </w:rPr>
      </w:pPr>
    </w:p>
    <w:p w:rsidR="00142A1A" w:rsidRDefault="00142A1A" w:rsidP="00142A1A">
      <w:pPr>
        <w:pStyle w:val="Ttulo2"/>
        <w:widowControl w:val="0"/>
        <w:tabs>
          <w:tab w:val="left" w:pos="1080"/>
        </w:tabs>
        <w:spacing w:before="0" w:after="0" w:line="240" w:lineRule="auto"/>
        <w:ind w:left="1080" w:hanging="720"/>
      </w:pPr>
      <w:bookmarkStart w:id="116" w:name="_Toc75254826"/>
      <w:r>
        <w:t>Suspender as Autorizações de acesso</w:t>
      </w:r>
      <w:bookmarkEnd w:id="116"/>
    </w:p>
    <w:p w:rsidR="00142A1A" w:rsidRDefault="00142A1A" w:rsidP="00142A1A">
      <w:pPr>
        <w:rPr>
          <w:rFonts w:cs="Arial"/>
        </w:rPr>
      </w:pPr>
      <w:r>
        <w:rPr>
          <w:rFonts w:cs="Arial"/>
        </w:rPr>
        <w:t>Recuperar as “Autorizações de aceso” ativas (situação), com data limite maior ou igual à data inicial do afastamento, que sejam do Órgão do Vínculo afastado ou do Agrupamento (do Órgão do Vínculo) desde que o servidor (Pessoa) não possua nenhum outro Vínculo vigente no mesmo Órgão ou em um dos Órgãos que compõe o Agrupamento.</w:t>
      </w:r>
    </w:p>
    <w:p w:rsidR="00142A1A" w:rsidRDefault="00142A1A" w:rsidP="00142A1A">
      <w:pPr>
        <w:rPr>
          <w:rFonts w:cs="Arial"/>
        </w:rPr>
      </w:pPr>
    </w:p>
    <w:p w:rsidR="00142A1A" w:rsidRDefault="00142A1A" w:rsidP="00142A1A"/>
    <w:p w:rsidR="00142A1A" w:rsidRDefault="00142A1A" w:rsidP="00142A1A">
      <w:pPr>
        <w:ind w:left="1080"/>
        <w:rPr>
          <w:rFonts w:cs="Arial"/>
        </w:rPr>
      </w:pPr>
    </w:p>
    <w:p w:rsidR="00142A1A" w:rsidRDefault="00142A1A" w:rsidP="00142A1A">
      <w:pPr>
        <w:pStyle w:val="Recuodecorpodetexto"/>
        <w:jc w:val="both"/>
      </w:pPr>
    </w:p>
    <w:p w:rsidR="00142A1A" w:rsidRDefault="00142A1A" w:rsidP="00142A1A">
      <w:pPr>
        <w:pStyle w:val="Recuodecorpodetexto"/>
        <w:jc w:val="both"/>
      </w:pPr>
    </w:p>
    <w:p w:rsidR="00142A1A" w:rsidRDefault="00142A1A" w:rsidP="00142A1A">
      <w:pPr>
        <w:pStyle w:val="Recuodecorpodetexto"/>
        <w:ind w:firstLine="518"/>
        <w:jc w:val="both"/>
      </w:pPr>
    </w:p>
    <w:p w:rsidR="00142A1A" w:rsidRDefault="00142A1A" w:rsidP="00142A1A">
      <w:pPr>
        <w:pStyle w:val="Ttulo1"/>
        <w:keepNext w:val="0"/>
        <w:widowControl w:val="0"/>
        <w:spacing w:before="0" w:line="240" w:lineRule="auto"/>
        <w:ind w:left="540" w:hanging="540"/>
        <w:rPr>
          <w:rFonts w:eastAsia="Arial Unicode MS"/>
        </w:rPr>
      </w:pPr>
      <w:r>
        <w:br w:type="page"/>
      </w:r>
      <w:bookmarkStart w:id="117" w:name="_Toc75254827"/>
      <w:r>
        <w:lastRenderedPageBreak/>
        <w:t>Revisões</w:t>
      </w:r>
      <w:bookmarkEnd w:id="117"/>
    </w:p>
    <w:p w:rsidR="00142A1A" w:rsidRDefault="00142A1A" w:rsidP="00142A1A">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142A1A" w:rsidTr="00131B5F">
        <w:trPr>
          <w:jc w:val="center"/>
        </w:trPr>
        <w:tc>
          <w:tcPr>
            <w:tcW w:w="1870" w:type="dxa"/>
            <w:tcBorders>
              <w:top w:val="single" w:sz="12" w:space="0" w:color="000000"/>
              <w:left w:val="single" w:sz="4" w:space="0" w:color="auto"/>
              <w:bottom w:val="single" w:sz="12" w:space="0" w:color="000000"/>
              <w:right w:val="single" w:sz="4" w:space="0" w:color="auto"/>
            </w:tcBorders>
          </w:tcPr>
          <w:p w:rsidR="00142A1A" w:rsidRPr="00142A1A" w:rsidRDefault="00142A1A" w:rsidP="00131B5F">
            <w:pPr>
              <w:widowControl w:val="0"/>
              <w:rPr>
                <w:rFonts w:cs="Arial"/>
                <w:b/>
                <w:bCs/>
                <w:color w:val="000080"/>
                <w:sz w:val="20"/>
                <w:szCs w:val="20"/>
              </w:rPr>
            </w:pPr>
            <w:r w:rsidRPr="00142A1A">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142A1A" w:rsidRPr="00142A1A" w:rsidRDefault="00142A1A" w:rsidP="00131B5F">
            <w:pPr>
              <w:widowControl w:val="0"/>
              <w:rPr>
                <w:rFonts w:cs="Arial"/>
                <w:b/>
                <w:bCs/>
                <w:color w:val="000080"/>
                <w:sz w:val="20"/>
                <w:szCs w:val="20"/>
              </w:rPr>
            </w:pPr>
            <w:r w:rsidRPr="00142A1A">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142A1A" w:rsidRPr="00142A1A" w:rsidRDefault="00142A1A" w:rsidP="00131B5F">
            <w:pPr>
              <w:widowControl w:val="0"/>
              <w:jc w:val="center"/>
              <w:rPr>
                <w:rFonts w:cs="Arial"/>
                <w:b/>
                <w:bCs/>
                <w:color w:val="000080"/>
                <w:sz w:val="20"/>
                <w:szCs w:val="20"/>
              </w:rPr>
            </w:pPr>
            <w:r w:rsidRPr="00142A1A">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142A1A" w:rsidRPr="00142A1A" w:rsidRDefault="00142A1A" w:rsidP="00131B5F">
            <w:pPr>
              <w:widowControl w:val="0"/>
              <w:jc w:val="center"/>
              <w:rPr>
                <w:rFonts w:cs="Arial"/>
                <w:b/>
                <w:bCs/>
                <w:color w:val="000080"/>
                <w:sz w:val="20"/>
              </w:rPr>
            </w:pPr>
            <w:r w:rsidRPr="00142A1A">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142A1A" w:rsidRPr="00142A1A" w:rsidRDefault="00142A1A" w:rsidP="00131B5F">
            <w:pPr>
              <w:widowControl w:val="0"/>
              <w:jc w:val="center"/>
              <w:rPr>
                <w:rFonts w:cs="Arial"/>
                <w:b/>
                <w:bCs/>
                <w:color w:val="000080"/>
                <w:sz w:val="20"/>
                <w:szCs w:val="20"/>
              </w:rPr>
            </w:pPr>
            <w:r w:rsidRPr="00142A1A">
              <w:rPr>
                <w:rFonts w:cs="Arial"/>
                <w:b/>
                <w:bCs/>
                <w:color w:val="000080"/>
                <w:sz w:val="20"/>
              </w:rPr>
              <w:t>Observações</w:t>
            </w:r>
          </w:p>
        </w:tc>
      </w:tr>
      <w:tr w:rsidR="00142A1A" w:rsidTr="00131B5F">
        <w:trPr>
          <w:jc w:val="center"/>
        </w:trPr>
        <w:tc>
          <w:tcPr>
            <w:tcW w:w="1870" w:type="dxa"/>
            <w:tcBorders>
              <w:top w:val="single" w:sz="12" w:space="0" w:color="000000"/>
              <w:left w:val="single" w:sz="4" w:space="0" w:color="auto"/>
              <w:bottom w:val="single" w:sz="6" w:space="0" w:color="000000"/>
              <w:right w:val="single" w:sz="4" w:space="0" w:color="auto"/>
            </w:tcBorders>
          </w:tcPr>
          <w:p w:rsidR="00142A1A" w:rsidRDefault="00142A1A" w:rsidP="00131B5F">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142A1A" w:rsidRDefault="00142A1A" w:rsidP="00BB7776">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p>
        </w:tc>
      </w:tr>
      <w:tr w:rsidR="00142A1A" w:rsidTr="00131B5F">
        <w:trPr>
          <w:jc w:val="center"/>
        </w:trPr>
        <w:tc>
          <w:tcPr>
            <w:tcW w:w="1870" w:type="dxa"/>
            <w:tcBorders>
              <w:top w:val="single" w:sz="6" w:space="0" w:color="000000"/>
              <w:left w:val="single" w:sz="4" w:space="0" w:color="auto"/>
              <w:bottom w:val="single" w:sz="6" w:space="0" w:color="000000"/>
              <w:right w:val="single" w:sz="4" w:space="0" w:color="auto"/>
            </w:tcBorders>
          </w:tcPr>
          <w:p w:rsidR="00142A1A" w:rsidRDefault="00142A1A" w:rsidP="00131B5F">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142A1A" w:rsidRPr="00BB7776" w:rsidRDefault="00142A1A" w:rsidP="00BB7776">
            <w:pPr>
              <w:widowControl w:val="0"/>
              <w:ind w:left="0"/>
              <w:rPr>
                <w:rFonts w:cs="Arial"/>
                <w:sz w:val="16"/>
              </w:rPr>
            </w:pPr>
            <w:r w:rsidRPr="00BB7776">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p>
        </w:tc>
      </w:tr>
      <w:tr w:rsidR="00142A1A" w:rsidTr="00131B5F">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142A1A" w:rsidRDefault="00142A1A" w:rsidP="00131B5F">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142A1A" w:rsidRPr="00BB7776" w:rsidRDefault="00142A1A" w:rsidP="00BB7776">
            <w:pPr>
              <w:widowControl w:val="0"/>
              <w:ind w:left="0"/>
              <w:rPr>
                <w:rFonts w:cs="Arial"/>
                <w:sz w:val="16"/>
              </w:rPr>
            </w:pPr>
            <w:r w:rsidRPr="00BB7776">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p>
        </w:tc>
      </w:tr>
      <w:tr w:rsidR="00142A1A" w:rsidTr="00131B5F">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142A1A" w:rsidRDefault="00142A1A" w:rsidP="00131B5F">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142A1A" w:rsidRPr="00BB7776" w:rsidRDefault="00142A1A" w:rsidP="00BB7776">
            <w:pPr>
              <w:widowControl w:val="0"/>
              <w:ind w:left="0"/>
              <w:rPr>
                <w:rFonts w:cs="Arial"/>
                <w:sz w:val="16"/>
              </w:rPr>
            </w:pPr>
            <w:r w:rsidRPr="00BB7776">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p>
        </w:tc>
      </w:tr>
      <w:tr w:rsidR="00142A1A" w:rsidTr="00131B5F">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142A1A" w:rsidRDefault="00142A1A" w:rsidP="00131B5F">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142A1A" w:rsidRPr="00BB7776" w:rsidRDefault="00142A1A" w:rsidP="00BB7776">
            <w:pPr>
              <w:widowControl w:val="0"/>
              <w:ind w:left="0"/>
              <w:rPr>
                <w:rFonts w:cs="Arial"/>
                <w:sz w:val="16"/>
              </w:rPr>
            </w:pPr>
            <w:r w:rsidRPr="00BB7776">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p>
        </w:tc>
      </w:tr>
      <w:tr w:rsidR="00142A1A" w:rsidTr="00131B5F">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142A1A" w:rsidRDefault="00142A1A" w:rsidP="00131B5F">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142A1A" w:rsidRPr="00BB7776" w:rsidRDefault="00142A1A" w:rsidP="00BB7776">
            <w:pPr>
              <w:widowControl w:val="0"/>
              <w:ind w:left="0"/>
              <w:rPr>
                <w:rFonts w:cs="Arial"/>
                <w:sz w:val="16"/>
              </w:rPr>
            </w:pPr>
            <w:r w:rsidRPr="00BB7776">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4" w:space="0" w:color="auto"/>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4" w:space="0" w:color="auto"/>
              <w:right w:val="single" w:sz="4" w:space="0" w:color="auto"/>
            </w:tcBorders>
          </w:tcPr>
          <w:p w:rsidR="00142A1A" w:rsidRDefault="00142A1A" w:rsidP="00131B5F">
            <w:pPr>
              <w:widowControl w:val="0"/>
              <w:jc w:val="center"/>
              <w:rPr>
                <w:rFonts w:cs="Arial"/>
                <w:sz w:val="20"/>
                <w:szCs w:val="20"/>
              </w:rPr>
            </w:pPr>
          </w:p>
        </w:tc>
      </w:tr>
      <w:tr w:rsidR="00142A1A" w:rsidTr="00131B5F">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42A1A" w:rsidRDefault="00142A1A" w:rsidP="00131B5F">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142A1A" w:rsidRPr="00BB7776" w:rsidRDefault="00142A1A" w:rsidP="00BB7776">
            <w:pPr>
              <w:widowControl w:val="0"/>
              <w:ind w:left="0"/>
              <w:rPr>
                <w:rFonts w:cs="Arial"/>
                <w:sz w:val="16"/>
              </w:rPr>
            </w:pPr>
            <w:r w:rsidRPr="00BB7776">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540" w:type="dxa"/>
            <w:tcBorders>
              <w:top w:val="single" w:sz="4" w:space="0" w:color="auto"/>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3060" w:type="dxa"/>
            <w:tcBorders>
              <w:top w:val="single" w:sz="4" w:space="0" w:color="auto"/>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p>
        </w:tc>
      </w:tr>
      <w:tr w:rsidR="00142A1A" w:rsidTr="00131B5F">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42A1A" w:rsidRDefault="00142A1A" w:rsidP="00131B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42A1A" w:rsidRPr="00BB7776" w:rsidRDefault="00142A1A" w:rsidP="00BB7776">
            <w:pPr>
              <w:widowControl w:val="0"/>
              <w:ind w:left="0"/>
              <w:rPr>
                <w:rFonts w:cs="Arial"/>
                <w:sz w:val="16"/>
              </w:rPr>
            </w:pPr>
            <w:r w:rsidRPr="00BB7776">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p>
        </w:tc>
      </w:tr>
      <w:tr w:rsidR="00142A1A" w:rsidTr="00131B5F">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42A1A" w:rsidRDefault="00142A1A" w:rsidP="00131B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42A1A" w:rsidRPr="00BB7776" w:rsidRDefault="00142A1A" w:rsidP="00BB7776">
            <w:pPr>
              <w:widowControl w:val="0"/>
              <w:ind w:left="0"/>
              <w:rPr>
                <w:rFonts w:cs="Arial"/>
                <w:sz w:val="16"/>
              </w:rPr>
            </w:pPr>
            <w:r w:rsidRPr="00BB7776">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p>
        </w:tc>
      </w:tr>
      <w:tr w:rsidR="00142A1A" w:rsidTr="00131B5F">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42A1A" w:rsidRDefault="00142A1A" w:rsidP="00131B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42A1A" w:rsidRPr="00BB7776" w:rsidRDefault="00142A1A" w:rsidP="00BB7776">
            <w:pPr>
              <w:widowControl w:val="0"/>
              <w:ind w:left="0"/>
              <w:rPr>
                <w:rFonts w:cs="Arial"/>
                <w:sz w:val="16"/>
              </w:rPr>
            </w:pPr>
            <w:r w:rsidRPr="00BB7776">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p>
        </w:tc>
      </w:tr>
      <w:tr w:rsidR="00142A1A" w:rsidTr="00131B5F">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42A1A" w:rsidRDefault="00142A1A" w:rsidP="00131B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42A1A" w:rsidRPr="00BB7776" w:rsidRDefault="00142A1A" w:rsidP="00BB7776">
            <w:pPr>
              <w:widowControl w:val="0"/>
              <w:ind w:left="0"/>
              <w:rPr>
                <w:rFonts w:cs="Arial"/>
                <w:sz w:val="16"/>
              </w:rPr>
            </w:pPr>
            <w:r w:rsidRPr="00BB7776">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p>
        </w:tc>
      </w:tr>
      <w:tr w:rsidR="00142A1A" w:rsidTr="00131B5F">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42A1A" w:rsidRDefault="00142A1A" w:rsidP="00131B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42A1A" w:rsidRPr="00BB7776" w:rsidRDefault="00142A1A" w:rsidP="00BB7776">
            <w:pPr>
              <w:widowControl w:val="0"/>
              <w:ind w:left="0"/>
              <w:rPr>
                <w:rFonts w:cs="Arial"/>
                <w:sz w:val="16"/>
              </w:rPr>
            </w:pPr>
            <w:r w:rsidRPr="00BB7776">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NA</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NA</w:t>
            </w:r>
          </w:p>
        </w:tc>
        <w:tc>
          <w:tcPr>
            <w:tcW w:w="306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p>
        </w:tc>
      </w:tr>
      <w:tr w:rsidR="00142A1A" w:rsidTr="00131B5F">
        <w:trPr>
          <w:jc w:val="center"/>
        </w:trPr>
        <w:tc>
          <w:tcPr>
            <w:tcW w:w="1870" w:type="dxa"/>
            <w:tcBorders>
              <w:top w:val="single" w:sz="6" w:space="0" w:color="000000"/>
              <w:left w:val="single" w:sz="4" w:space="0" w:color="auto"/>
              <w:bottom w:val="single" w:sz="6" w:space="0" w:color="000000"/>
              <w:right w:val="single" w:sz="4" w:space="0" w:color="auto"/>
            </w:tcBorders>
          </w:tcPr>
          <w:p w:rsidR="00142A1A" w:rsidRDefault="00142A1A" w:rsidP="00131B5F">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142A1A" w:rsidRPr="00BB7776" w:rsidRDefault="00142A1A" w:rsidP="00BB7776">
            <w:pPr>
              <w:widowControl w:val="0"/>
              <w:ind w:left="0"/>
              <w:rPr>
                <w:rFonts w:cs="Arial"/>
                <w:sz w:val="16"/>
              </w:rPr>
            </w:pPr>
            <w:r w:rsidRPr="00BB7776">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NA</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NA</w:t>
            </w:r>
          </w:p>
        </w:tc>
        <w:tc>
          <w:tcPr>
            <w:tcW w:w="306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p>
        </w:tc>
      </w:tr>
      <w:tr w:rsidR="00142A1A" w:rsidTr="00131B5F">
        <w:trPr>
          <w:jc w:val="center"/>
        </w:trPr>
        <w:tc>
          <w:tcPr>
            <w:tcW w:w="1870" w:type="dxa"/>
            <w:tcBorders>
              <w:top w:val="single" w:sz="6" w:space="0" w:color="000000"/>
              <w:left w:val="single" w:sz="4" w:space="0" w:color="auto"/>
              <w:bottom w:val="single" w:sz="6" w:space="0" w:color="000000"/>
              <w:right w:val="single" w:sz="4" w:space="0" w:color="auto"/>
            </w:tcBorders>
          </w:tcPr>
          <w:p w:rsidR="00142A1A" w:rsidRDefault="00142A1A" w:rsidP="00131B5F">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142A1A" w:rsidRPr="00BB7776" w:rsidRDefault="00142A1A" w:rsidP="00BB7776">
            <w:pPr>
              <w:widowControl w:val="0"/>
              <w:ind w:left="0"/>
              <w:rPr>
                <w:rFonts w:cs="Arial"/>
                <w:sz w:val="16"/>
              </w:rPr>
            </w:pPr>
            <w:r w:rsidRPr="00BB7776">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142A1A" w:rsidRDefault="00142A1A" w:rsidP="00131B5F">
            <w:pPr>
              <w:widowControl w:val="0"/>
              <w:jc w:val="center"/>
              <w:rPr>
                <w:rFonts w:cs="Arial"/>
                <w:sz w:val="20"/>
                <w:szCs w:val="20"/>
              </w:rPr>
            </w:pPr>
          </w:p>
        </w:tc>
      </w:tr>
      <w:tr w:rsidR="00142A1A" w:rsidTr="00131B5F">
        <w:trPr>
          <w:jc w:val="center"/>
        </w:trPr>
        <w:tc>
          <w:tcPr>
            <w:tcW w:w="1870" w:type="dxa"/>
            <w:tcBorders>
              <w:top w:val="single" w:sz="6" w:space="0" w:color="000000"/>
              <w:left w:val="single" w:sz="4" w:space="0" w:color="auto"/>
              <w:bottom w:val="single" w:sz="12" w:space="0" w:color="000000"/>
              <w:right w:val="single" w:sz="4" w:space="0" w:color="auto"/>
            </w:tcBorders>
          </w:tcPr>
          <w:p w:rsidR="00142A1A" w:rsidRDefault="00142A1A" w:rsidP="00131B5F">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142A1A" w:rsidRDefault="00142A1A" w:rsidP="00BB7776">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142A1A" w:rsidRDefault="00142A1A" w:rsidP="00131B5F">
            <w:pPr>
              <w:widowControl w:val="0"/>
              <w:jc w:val="center"/>
              <w:rPr>
                <w:rFonts w:cs="Arial"/>
                <w:sz w:val="20"/>
                <w:szCs w:val="20"/>
              </w:rPr>
            </w:pPr>
          </w:p>
        </w:tc>
        <w:tc>
          <w:tcPr>
            <w:tcW w:w="540" w:type="dxa"/>
            <w:tcBorders>
              <w:top w:val="single" w:sz="6" w:space="0" w:color="000000"/>
              <w:left w:val="single" w:sz="4" w:space="0" w:color="auto"/>
              <w:bottom w:val="single" w:sz="12" w:space="0" w:color="000000"/>
              <w:right w:val="single" w:sz="4" w:space="0" w:color="auto"/>
            </w:tcBorders>
          </w:tcPr>
          <w:p w:rsidR="00142A1A" w:rsidRDefault="00142A1A" w:rsidP="00131B5F">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12" w:space="0" w:color="000000"/>
              <w:right w:val="single" w:sz="4" w:space="0" w:color="auto"/>
            </w:tcBorders>
          </w:tcPr>
          <w:p w:rsidR="00142A1A" w:rsidRDefault="00142A1A" w:rsidP="00131B5F">
            <w:pPr>
              <w:widowControl w:val="0"/>
              <w:jc w:val="center"/>
              <w:rPr>
                <w:rFonts w:cs="Arial"/>
                <w:sz w:val="20"/>
                <w:szCs w:val="20"/>
              </w:rPr>
            </w:pPr>
          </w:p>
        </w:tc>
      </w:tr>
    </w:tbl>
    <w:p w:rsidR="00142A1A" w:rsidRDefault="00142A1A" w:rsidP="00142A1A">
      <w:pPr>
        <w:pStyle w:val="Recuodecorpodetexto"/>
      </w:pPr>
    </w:p>
    <w:p w:rsidR="00F41655" w:rsidRPr="00142A1A" w:rsidRDefault="00F41655" w:rsidP="00142A1A"/>
    <w:sectPr w:rsidR="00F41655" w:rsidRPr="00142A1A"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6712" w:rsidRDefault="00C26712" w:rsidP="002908D9">
      <w:r>
        <w:separator/>
      </w:r>
    </w:p>
  </w:endnote>
  <w:endnote w:type="continuationSeparator" w:id="0">
    <w:p w:rsidR="00C26712" w:rsidRDefault="00C26712"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1)">
    <w:altName w:val="Arial"/>
    <w:charset w:val="00"/>
    <w:family w:val="swiss"/>
    <w:pitch w:val="variable"/>
    <w:sig w:usb0="00000000"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1B5F" w:rsidRDefault="00131B5F"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131B5F" w:rsidRDefault="00131B5F"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1B5F" w:rsidRPr="00BD3501" w:rsidRDefault="00131B5F"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6611C9">
      <w:rPr>
        <w:rStyle w:val="Nmerodepgina"/>
        <w:noProof/>
        <w:szCs w:val="20"/>
      </w:rPr>
      <w:t>6</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131B5F" w:rsidTr="0000536A">
      <w:trPr>
        <w:trHeight w:val="1065"/>
      </w:trPr>
      <w:tc>
        <w:tcPr>
          <w:tcW w:w="2958" w:type="dxa"/>
        </w:tcPr>
        <w:p w:rsidR="00131B5F" w:rsidRPr="009C40FA" w:rsidRDefault="00131B5F" w:rsidP="00BD3501">
          <w:pPr>
            <w:pStyle w:val="Rodap"/>
            <w:ind w:left="0" w:right="360"/>
            <w:jc w:val="left"/>
            <w:rPr>
              <w:b/>
              <w:sz w:val="4"/>
              <w:szCs w:val="20"/>
            </w:rPr>
          </w:pPr>
        </w:p>
        <w:p w:rsidR="00131B5F" w:rsidRPr="00BD3501" w:rsidRDefault="00131B5F" w:rsidP="00BD3501">
          <w:pPr>
            <w:pStyle w:val="Rodap"/>
            <w:ind w:left="0" w:right="360"/>
            <w:jc w:val="left"/>
            <w:rPr>
              <w:b/>
              <w:sz w:val="20"/>
              <w:szCs w:val="20"/>
            </w:rPr>
          </w:pPr>
          <w:r w:rsidRPr="00BD3501">
            <w:rPr>
              <w:b/>
              <w:sz w:val="20"/>
              <w:szCs w:val="20"/>
            </w:rPr>
            <w:t>Elaborado por:</w:t>
          </w:r>
        </w:p>
        <w:p w:rsidR="00131B5F" w:rsidRDefault="00131B5F" w:rsidP="00BD3501">
          <w:pPr>
            <w:pStyle w:val="Rodap"/>
            <w:ind w:left="0"/>
            <w:jc w:val="left"/>
            <w:rPr>
              <w:sz w:val="20"/>
              <w:szCs w:val="20"/>
            </w:rPr>
          </w:pPr>
          <w:r>
            <w:rPr>
              <w:sz w:val="20"/>
              <w:szCs w:val="20"/>
            </w:rPr>
            <w:t>Gisele de Jesus Silva</w:t>
          </w:r>
        </w:p>
        <w:p w:rsidR="00131B5F" w:rsidRPr="00BD3501" w:rsidRDefault="00131B5F" w:rsidP="00BD3501">
          <w:pPr>
            <w:pStyle w:val="Rodap"/>
            <w:ind w:left="0"/>
            <w:jc w:val="left"/>
            <w:rPr>
              <w:b/>
              <w:sz w:val="20"/>
              <w:szCs w:val="20"/>
            </w:rPr>
          </w:pPr>
          <w:r w:rsidRPr="00BD3501">
            <w:rPr>
              <w:b/>
              <w:sz w:val="20"/>
              <w:szCs w:val="20"/>
            </w:rPr>
            <w:t>Revisado por:</w:t>
          </w:r>
        </w:p>
        <w:p w:rsidR="00131B5F" w:rsidRPr="00BD3501" w:rsidRDefault="00131B5F" w:rsidP="00BD3501">
          <w:pPr>
            <w:pStyle w:val="Rodap"/>
            <w:ind w:left="0"/>
            <w:jc w:val="left"/>
            <w:rPr>
              <w:sz w:val="20"/>
              <w:szCs w:val="20"/>
            </w:rPr>
          </w:pPr>
          <w:r w:rsidRPr="00BB7776">
            <w:rPr>
              <w:sz w:val="20"/>
              <w:szCs w:val="20"/>
            </w:rPr>
            <w:t xml:space="preserve">Keila </w:t>
          </w:r>
          <w:proofErr w:type="spellStart"/>
          <w:r w:rsidRPr="00BB7776">
            <w:rPr>
              <w:sz w:val="20"/>
              <w:szCs w:val="20"/>
            </w:rPr>
            <w:t>Joanês</w:t>
          </w:r>
          <w:proofErr w:type="spellEnd"/>
          <w:r w:rsidRPr="00BB7776">
            <w:rPr>
              <w:sz w:val="20"/>
              <w:szCs w:val="20"/>
            </w:rPr>
            <w:t xml:space="preserve"> Fiabani</w:t>
          </w:r>
        </w:p>
      </w:tc>
      <w:tc>
        <w:tcPr>
          <w:tcW w:w="5107" w:type="dxa"/>
        </w:tcPr>
        <w:p w:rsidR="00131B5F" w:rsidRDefault="00131B5F" w:rsidP="0037750D">
          <w:pPr>
            <w:pStyle w:val="Rodap"/>
            <w:ind w:left="0"/>
            <w:rPr>
              <w:sz w:val="20"/>
              <w:szCs w:val="20"/>
            </w:rPr>
          </w:pPr>
        </w:p>
        <w:p w:rsidR="00131B5F" w:rsidRPr="00BD3501" w:rsidRDefault="00131B5F" w:rsidP="00BB7776">
          <w:pPr>
            <w:pStyle w:val="Rodap"/>
            <w:ind w:left="0"/>
            <w:jc w:val="center"/>
            <w:rPr>
              <w:b/>
              <w:sz w:val="20"/>
              <w:szCs w:val="20"/>
            </w:rPr>
          </w:pPr>
          <w:r>
            <w:rPr>
              <w:b/>
              <w:sz w:val="20"/>
              <w:szCs w:val="20"/>
            </w:rPr>
            <w:t>SINDRAPE - Afastamentos - AFA - UCS0244</w:t>
          </w:r>
          <w:r w:rsidRPr="00BD3501">
            <w:rPr>
              <w:b/>
              <w:sz w:val="20"/>
              <w:szCs w:val="20"/>
            </w:rPr>
            <w:t xml:space="preserve"> </w:t>
          </w:r>
          <w:r>
            <w:rPr>
              <w:b/>
              <w:sz w:val="20"/>
              <w:szCs w:val="20"/>
            </w:rPr>
            <w:t>–</w:t>
          </w:r>
          <w:r w:rsidRPr="00BD3501">
            <w:rPr>
              <w:b/>
              <w:sz w:val="20"/>
              <w:szCs w:val="20"/>
            </w:rPr>
            <w:t xml:space="preserve"> </w:t>
          </w:r>
          <w:r>
            <w:rPr>
              <w:b/>
              <w:sz w:val="20"/>
              <w:szCs w:val="20"/>
            </w:rPr>
            <w:t>Manter Afastamentos</w:t>
          </w:r>
        </w:p>
      </w:tc>
      <w:tc>
        <w:tcPr>
          <w:tcW w:w="1041" w:type="dxa"/>
        </w:tcPr>
        <w:p w:rsidR="00131B5F" w:rsidRDefault="00131B5F" w:rsidP="00BD3501">
          <w:pPr>
            <w:pStyle w:val="Rodap"/>
            <w:ind w:left="0"/>
            <w:jc w:val="right"/>
          </w:pPr>
        </w:p>
      </w:tc>
    </w:tr>
  </w:tbl>
  <w:p w:rsidR="00131B5F" w:rsidRDefault="00131B5F"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1B5F" w:rsidRDefault="00131B5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6712" w:rsidRDefault="00C26712" w:rsidP="002908D9">
      <w:r>
        <w:separator/>
      </w:r>
    </w:p>
  </w:footnote>
  <w:footnote w:type="continuationSeparator" w:id="0">
    <w:p w:rsidR="00C26712" w:rsidRDefault="00C26712"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1B5F" w:rsidRDefault="00131B5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1B5F" w:rsidRDefault="00131B5F" w:rsidP="00DF1DDA">
                          <w:pPr>
                            <w:pStyle w:val="Caixatexto"/>
                          </w:pPr>
                          <w:r w:rsidRPr="00B53128">
                            <w:t xml:space="preserve">SOLUÇÃO INTEGRADA DE </w:t>
                          </w:r>
                          <w:r>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253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131B5F" w:rsidRDefault="00131B5F" w:rsidP="00DF1DDA">
                    <w:pPr>
                      <w:pStyle w:val="Caixatexto"/>
                    </w:pPr>
                    <w:r w:rsidRPr="00B53128">
                      <w:t xml:space="preserve">SOLUÇÃO INTEGRADA DE </w:t>
                    </w:r>
                    <w:r>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1B5F" w:rsidRDefault="00131B5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648C2"/>
    <w:multiLevelType w:val="hybridMultilevel"/>
    <w:tmpl w:val="1FCAE486"/>
    <w:lvl w:ilvl="0" w:tplc="6B261798">
      <w:start w:val="1"/>
      <w:numFmt w:val="decimal"/>
      <w:lvlText w:val="%1."/>
      <w:lvlJc w:val="left"/>
      <w:pPr>
        <w:tabs>
          <w:tab w:val="num" w:pos="1080"/>
        </w:tabs>
        <w:ind w:left="1080" w:hanging="360"/>
      </w:p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3">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4">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5">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7">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0">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11">
    <w:nsid w:val="53C15558"/>
    <w:multiLevelType w:val="hybridMultilevel"/>
    <w:tmpl w:val="C10A50C2"/>
    <w:lvl w:ilvl="0" w:tplc="04160005">
      <w:start w:val="1"/>
      <w:numFmt w:val="bullet"/>
      <w:lvlText w:val=""/>
      <w:lvlJc w:val="left"/>
      <w:pPr>
        <w:tabs>
          <w:tab w:val="num" w:pos="1800"/>
        </w:tabs>
        <w:ind w:left="1800" w:hanging="360"/>
      </w:pPr>
      <w:rPr>
        <w:rFonts w:ascii="Wingdings" w:hAnsi="Wingdings" w:hint="default"/>
      </w:rPr>
    </w:lvl>
    <w:lvl w:ilvl="1" w:tplc="04160003">
      <w:start w:val="1"/>
      <w:numFmt w:val="bullet"/>
      <w:lvlText w:val="o"/>
      <w:lvlJc w:val="left"/>
      <w:pPr>
        <w:tabs>
          <w:tab w:val="num" w:pos="2520"/>
        </w:tabs>
        <w:ind w:left="2520" w:hanging="360"/>
      </w:pPr>
      <w:rPr>
        <w:rFonts w:ascii="Courier New" w:hAnsi="Courier New" w:hint="default"/>
      </w:rPr>
    </w:lvl>
    <w:lvl w:ilvl="2" w:tplc="04160005" w:tentative="1">
      <w:start w:val="1"/>
      <w:numFmt w:val="bullet"/>
      <w:lvlText w:val=""/>
      <w:lvlJc w:val="left"/>
      <w:pPr>
        <w:tabs>
          <w:tab w:val="num" w:pos="3240"/>
        </w:tabs>
        <w:ind w:left="3240" w:hanging="360"/>
      </w:pPr>
      <w:rPr>
        <w:rFonts w:ascii="Wingdings" w:hAnsi="Wingdings" w:hint="default"/>
      </w:rPr>
    </w:lvl>
    <w:lvl w:ilvl="3" w:tplc="04160001" w:tentative="1">
      <w:start w:val="1"/>
      <w:numFmt w:val="bullet"/>
      <w:lvlText w:val=""/>
      <w:lvlJc w:val="left"/>
      <w:pPr>
        <w:tabs>
          <w:tab w:val="num" w:pos="3960"/>
        </w:tabs>
        <w:ind w:left="3960" w:hanging="360"/>
      </w:pPr>
      <w:rPr>
        <w:rFonts w:ascii="Symbol" w:hAnsi="Symbol" w:hint="default"/>
      </w:rPr>
    </w:lvl>
    <w:lvl w:ilvl="4" w:tplc="04160003" w:tentative="1">
      <w:start w:val="1"/>
      <w:numFmt w:val="bullet"/>
      <w:lvlText w:val="o"/>
      <w:lvlJc w:val="left"/>
      <w:pPr>
        <w:tabs>
          <w:tab w:val="num" w:pos="4680"/>
        </w:tabs>
        <w:ind w:left="4680" w:hanging="360"/>
      </w:pPr>
      <w:rPr>
        <w:rFonts w:ascii="Courier New" w:hAnsi="Courier New" w:hint="default"/>
      </w:rPr>
    </w:lvl>
    <w:lvl w:ilvl="5" w:tplc="04160005" w:tentative="1">
      <w:start w:val="1"/>
      <w:numFmt w:val="bullet"/>
      <w:lvlText w:val=""/>
      <w:lvlJc w:val="left"/>
      <w:pPr>
        <w:tabs>
          <w:tab w:val="num" w:pos="5400"/>
        </w:tabs>
        <w:ind w:left="5400" w:hanging="360"/>
      </w:pPr>
      <w:rPr>
        <w:rFonts w:ascii="Wingdings" w:hAnsi="Wingdings" w:hint="default"/>
      </w:rPr>
    </w:lvl>
    <w:lvl w:ilvl="6" w:tplc="04160001" w:tentative="1">
      <w:start w:val="1"/>
      <w:numFmt w:val="bullet"/>
      <w:lvlText w:val=""/>
      <w:lvlJc w:val="left"/>
      <w:pPr>
        <w:tabs>
          <w:tab w:val="num" w:pos="6120"/>
        </w:tabs>
        <w:ind w:left="6120" w:hanging="360"/>
      </w:pPr>
      <w:rPr>
        <w:rFonts w:ascii="Symbol" w:hAnsi="Symbol" w:hint="default"/>
      </w:rPr>
    </w:lvl>
    <w:lvl w:ilvl="7" w:tplc="04160003" w:tentative="1">
      <w:start w:val="1"/>
      <w:numFmt w:val="bullet"/>
      <w:lvlText w:val="o"/>
      <w:lvlJc w:val="left"/>
      <w:pPr>
        <w:tabs>
          <w:tab w:val="num" w:pos="6840"/>
        </w:tabs>
        <w:ind w:left="6840" w:hanging="360"/>
      </w:pPr>
      <w:rPr>
        <w:rFonts w:ascii="Courier New" w:hAnsi="Courier New" w:hint="default"/>
      </w:rPr>
    </w:lvl>
    <w:lvl w:ilvl="8" w:tplc="04160005" w:tentative="1">
      <w:start w:val="1"/>
      <w:numFmt w:val="bullet"/>
      <w:lvlText w:val=""/>
      <w:lvlJc w:val="left"/>
      <w:pPr>
        <w:tabs>
          <w:tab w:val="num" w:pos="7560"/>
        </w:tabs>
        <w:ind w:left="7560" w:hanging="360"/>
      </w:pPr>
      <w:rPr>
        <w:rFonts w:ascii="Wingdings" w:hAnsi="Wingdings" w:hint="default"/>
      </w:rPr>
    </w:lvl>
  </w:abstractNum>
  <w:abstractNum w:abstractNumId="12">
    <w:nsid w:val="56083715"/>
    <w:multiLevelType w:val="hybridMultilevel"/>
    <w:tmpl w:val="CA70BBB0"/>
    <w:lvl w:ilvl="0" w:tplc="F188821C">
      <w:numFmt w:val="bullet"/>
      <w:lvlText w:val="-"/>
      <w:lvlJc w:val="left"/>
      <w:pPr>
        <w:tabs>
          <w:tab w:val="num" w:pos="1440"/>
        </w:tabs>
        <w:ind w:left="1440" w:hanging="360"/>
      </w:pPr>
      <w:rPr>
        <w:rFonts w:ascii="Times New Roman" w:eastAsia="Times New Roman" w:hAnsi="Times New Roman" w:cs="Times New Roman" w:hint="default"/>
      </w:rPr>
    </w:lvl>
    <w:lvl w:ilvl="1" w:tplc="04160003" w:tentative="1">
      <w:start w:val="1"/>
      <w:numFmt w:val="bullet"/>
      <w:lvlText w:val="o"/>
      <w:lvlJc w:val="left"/>
      <w:pPr>
        <w:tabs>
          <w:tab w:val="num" w:pos="2160"/>
        </w:tabs>
        <w:ind w:left="2160" w:hanging="360"/>
      </w:pPr>
      <w:rPr>
        <w:rFonts w:ascii="Courier New" w:hAnsi="Courier New" w:hint="default"/>
      </w:rPr>
    </w:lvl>
    <w:lvl w:ilvl="2" w:tplc="04160005" w:tentative="1">
      <w:start w:val="1"/>
      <w:numFmt w:val="bullet"/>
      <w:lvlText w:val=""/>
      <w:lvlJc w:val="left"/>
      <w:pPr>
        <w:tabs>
          <w:tab w:val="num" w:pos="2880"/>
        </w:tabs>
        <w:ind w:left="2880" w:hanging="360"/>
      </w:pPr>
      <w:rPr>
        <w:rFonts w:ascii="Wingdings" w:hAnsi="Wingdings" w:hint="default"/>
      </w:rPr>
    </w:lvl>
    <w:lvl w:ilvl="3" w:tplc="04160001" w:tentative="1">
      <w:start w:val="1"/>
      <w:numFmt w:val="bullet"/>
      <w:lvlText w:val=""/>
      <w:lvlJc w:val="left"/>
      <w:pPr>
        <w:tabs>
          <w:tab w:val="num" w:pos="3600"/>
        </w:tabs>
        <w:ind w:left="3600" w:hanging="360"/>
      </w:pPr>
      <w:rPr>
        <w:rFonts w:ascii="Symbol" w:hAnsi="Symbol" w:hint="default"/>
      </w:rPr>
    </w:lvl>
    <w:lvl w:ilvl="4" w:tplc="04160003">
      <w:start w:val="1"/>
      <w:numFmt w:val="bullet"/>
      <w:lvlText w:val="o"/>
      <w:lvlJc w:val="left"/>
      <w:pPr>
        <w:tabs>
          <w:tab w:val="num" w:pos="4320"/>
        </w:tabs>
        <w:ind w:left="4320" w:hanging="360"/>
      </w:pPr>
      <w:rPr>
        <w:rFonts w:ascii="Courier New" w:hAnsi="Courier New" w:hint="default"/>
      </w:rPr>
    </w:lvl>
    <w:lvl w:ilvl="5" w:tplc="04160005">
      <w:start w:val="1"/>
      <w:numFmt w:val="bullet"/>
      <w:lvlText w:val=""/>
      <w:lvlJc w:val="left"/>
      <w:pPr>
        <w:tabs>
          <w:tab w:val="num" w:pos="5040"/>
        </w:tabs>
        <w:ind w:left="5040" w:hanging="360"/>
      </w:pPr>
      <w:rPr>
        <w:rFonts w:ascii="Wingdings" w:hAnsi="Wingdings" w:hint="default"/>
      </w:rPr>
    </w:lvl>
    <w:lvl w:ilvl="6" w:tplc="04160001">
      <w:start w:val="1"/>
      <w:numFmt w:val="bullet"/>
      <w:lvlText w:val=""/>
      <w:lvlJc w:val="left"/>
      <w:pPr>
        <w:tabs>
          <w:tab w:val="num" w:pos="5760"/>
        </w:tabs>
        <w:ind w:left="5760" w:hanging="360"/>
      </w:pPr>
      <w:rPr>
        <w:rFonts w:ascii="Symbol" w:hAnsi="Symbol" w:hint="default"/>
      </w:rPr>
    </w:lvl>
    <w:lvl w:ilvl="7" w:tplc="04160003">
      <w:start w:val="1"/>
      <w:numFmt w:val="bullet"/>
      <w:lvlText w:val="o"/>
      <w:lvlJc w:val="left"/>
      <w:pPr>
        <w:tabs>
          <w:tab w:val="num" w:pos="6480"/>
        </w:tabs>
        <w:ind w:left="6480" w:hanging="360"/>
      </w:pPr>
      <w:rPr>
        <w:rFonts w:ascii="Courier New" w:hAnsi="Courier New" w:hint="default"/>
      </w:rPr>
    </w:lvl>
    <w:lvl w:ilvl="8" w:tplc="04160005" w:tentative="1">
      <w:start w:val="1"/>
      <w:numFmt w:val="bullet"/>
      <w:lvlText w:val=""/>
      <w:lvlJc w:val="left"/>
      <w:pPr>
        <w:tabs>
          <w:tab w:val="num" w:pos="7200"/>
        </w:tabs>
        <w:ind w:left="7200" w:hanging="360"/>
      </w:pPr>
      <w:rPr>
        <w:rFonts w:ascii="Wingdings" w:hAnsi="Wingdings" w:hint="default"/>
      </w:rPr>
    </w:lvl>
  </w:abstractNum>
  <w:abstractNum w:abstractNumId="13">
    <w:nsid w:val="56ED0D4F"/>
    <w:multiLevelType w:val="hybridMultilevel"/>
    <w:tmpl w:val="F16E9398"/>
    <w:lvl w:ilvl="0" w:tplc="04160005">
      <w:start w:val="1"/>
      <w:numFmt w:val="bullet"/>
      <w:lvlText w:val=""/>
      <w:lvlJc w:val="left"/>
      <w:pPr>
        <w:tabs>
          <w:tab w:val="num" w:pos="1069"/>
        </w:tabs>
        <w:ind w:left="1069" w:hanging="360"/>
      </w:pPr>
      <w:rPr>
        <w:rFonts w:ascii="Wingdings" w:hAnsi="Wingdings" w:hint="default"/>
      </w:rPr>
    </w:lvl>
    <w:lvl w:ilvl="1" w:tplc="04160003">
      <w:start w:val="1"/>
      <w:numFmt w:val="bullet"/>
      <w:lvlText w:val="o"/>
      <w:lvlJc w:val="left"/>
      <w:pPr>
        <w:tabs>
          <w:tab w:val="num" w:pos="1789"/>
        </w:tabs>
        <w:ind w:left="1789" w:hanging="360"/>
      </w:pPr>
      <w:rPr>
        <w:rFonts w:ascii="Courier New" w:hAnsi="Courier New" w:hint="default"/>
      </w:rPr>
    </w:lvl>
    <w:lvl w:ilvl="2" w:tplc="04160005">
      <w:start w:val="1"/>
      <w:numFmt w:val="bullet"/>
      <w:lvlText w:val=""/>
      <w:lvlJc w:val="left"/>
      <w:pPr>
        <w:tabs>
          <w:tab w:val="num" w:pos="2509"/>
        </w:tabs>
        <w:ind w:left="2509" w:hanging="360"/>
      </w:pPr>
      <w:rPr>
        <w:rFonts w:ascii="Wingdings" w:hAnsi="Wingdings" w:hint="default"/>
      </w:rPr>
    </w:lvl>
    <w:lvl w:ilvl="3" w:tplc="04160001">
      <w:start w:val="1"/>
      <w:numFmt w:val="bullet"/>
      <w:lvlText w:val=""/>
      <w:lvlJc w:val="left"/>
      <w:pPr>
        <w:tabs>
          <w:tab w:val="num" w:pos="3229"/>
        </w:tabs>
        <w:ind w:left="3229" w:hanging="360"/>
      </w:pPr>
      <w:rPr>
        <w:rFonts w:ascii="Symbol" w:hAnsi="Symbol" w:hint="default"/>
      </w:rPr>
    </w:lvl>
    <w:lvl w:ilvl="4" w:tplc="04160003">
      <w:start w:val="1"/>
      <w:numFmt w:val="bullet"/>
      <w:lvlText w:val="o"/>
      <w:lvlJc w:val="left"/>
      <w:pPr>
        <w:tabs>
          <w:tab w:val="num" w:pos="3949"/>
        </w:tabs>
        <w:ind w:left="3949" w:hanging="360"/>
      </w:pPr>
      <w:rPr>
        <w:rFonts w:ascii="Courier New" w:hAnsi="Courier New" w:hint="default"/>
      </w:rPr>
    </w:lvl>
    <w:lvl w:ilvl="5" w:tplc="D070FB14">
      <w:numFmt w:val="bullet"/>
      <w:lvlText w:val="-"/>
      <w:lvlJc w:val="left"/>
      <w:pPr>
        <w:tabs>
          <w:tab w:val="num" w:pos="5179"/>
        </w:tabs>
        <w:ind w:left="5179" w:hanging="870"/>
      </w:pPr>
      <w:rPr>
        <w:rFonts w:ascii="Times New Roman" w:eastAsia="Times New Roman" w:hAnsi="Times New Roman" w:cs="Times New Roman" w:hint="default"/>
      </w:rPr>
    </w:lvl>
    <w:lvl w:ilvl="6" w:tplc="04160001" w:tentative="1">
      <w:start w:val="1"/>
      <w:numFmt w:val="bullet"/>
      <w:lvlText w:val=""/>
      <w:lvlJc w:val="left"/>
      <w:pPr>
        <w:tabs>
          <w:tab w:val="num" w:pos="5389"/>
        </w:tabs>
        <w:ind w:left="5389" w:hanging="360"/>
      </w:pPr>
      <w:rPr>
        <w:rFonts w:ascii="Symbol" w:hAnsi="Symbol" w:hint="default"/>
      </w:rPr>
    </w:lvl>
    <w:lvl w:ilvl="7" w:tplc="04160003" w:tentative="1">
      <w:start w:val="1"/>
      <w:numFmt w:val="bullet"/>
      <w:lvlText w:val="o"/>
      <w:lvlJc w:val="left"/>
      <w:pPr>
        <w:tabs>
          <w:tab w:val="num" w:pos="6109"/>
        </w:tabs>
        <w:ind w:left="6109" w:hanging="360"/>
      </w:pPr>
      <w:rPr>
        <w:rFonts w:ascii="Courier New" w:hAnsi="Courier New" w:hint="default"/>
      </w:rPr>
    </w:lvl>
    <w:lvl w:ilvl="8" w:tplc="04160005" w:tentative="1">
      <w:start w:val="1"/>
      <w:numFmt w:val="bullet"/>
      <w:lvlText w:val=""/>
      <w:lvlJc w:val="left"/>
      <w:pPr>
        <w:tabs>
          <w:tab w:val="num" w:pos="6829"/>
        </w:tabs>
        <w:ind w:left="6829" w:hanging="360"/>
      </w:pPr>
      <w:rPr>
        <w:rFonts w:ascii="Wingdings" w:hAnsi="Wingdings" w:hint="default"/>
      </w:rPr>
    </w:lvl>
  </w:abstractNum>
  <w:abstractNum w:abstractNumId="14">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5">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6">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7">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8">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9">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0">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8"/>
  </w:num>
  <w:num w:numId="2">
    <w:abstractNumId w:val="15"/>
  </w:num>
  <w:num w:numId="3">
    <w:abstractNumId w:val="4"/>
  </w:num>
  <w:num w:numId="4">
    <w:abstractNumId w:val="21"/>
  </w:num>
  <w:num w:numId="5">
    <w:abstractNumId w:val="17"/>
  </w:num>
  <w:num w:numId="6">
    <w:abstractNumId w:val="20"/>
  </w:num>
  <w:num w:numId="7">
    <w:abstractNumId w:val="9"/>
  </w:num>
  <w:num w:numId="8">
    <w:abstractNumId w:val="2"/>
  </w:num>
  <w:num w:numId="9">
    <w:abstractNumId w:val="7"/>
  </w:num>
  <w:num w:numId="10">
    <w:abstractNumId w:val="1"/>
  </w:num>
  <w:num w:numId="11">
    <w:abstractNumId w:val="19"/>
  </w:num>
  <w:num w:numId="12">
    <w:abstractNumId w:val="18"/>
  </w:num>
  <w:num w:numId="13">
    <w:abstractNumId w:val="3"/>
  </w:num>
  <w:num w:numId="14">
    <w:abstractNumId w:val="14"/>
  </w:num>
  <w:num w:numId="15">
    <w:abstractNumId w:val="6"/>
  </w:num>
  <w:num w:numId="16">
    <w:abstractNumId w:val="16"/>
  </w:num>
  <w:num w:numId="17">
    <w:abstractNumId w:val="5"/>
  </w:num>
  <w:num w:numId="18">
    <w:abstractNumId w:val="10"/>
  </w:num>
  <w:num w:numId="19">
    <w:abstractNumId w:val="11"/>
  </w:num>
  <w:num w:numId="20">
    <w:abstractNumId w:val="13"/>
  </w:num>
  <w:num w:numId="21">
    <w:abstractNumId w:val="0"/>
  </w:num>
  <w:num w:numId="22">
    <w:abstractNumId w:val="12"/>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A1A"/>
    <w:rsid w:val="0000536A"/>
    <w:rsid w:val="00010C94"/>
    <w:rsid w:val="00011A7E"/>
    <w:rsid w:val="00060EAB"/>
    <w:rsid w:val="00080AA2"/>
    <w:rsid w:val="000A2BFB"/>
    <w:rsid w:val="000B4005"/>
    <w:rsid w:val="000C165A"/>
    <w:rsid w:val="000E3631"/>
    <w:rsid w:val="000F0299"/>
    <w:rsid w:val="00111169"/>
    <w:rsid w:val="00131B5F"/>
    <w:rsid w:val="00142A1A"/>
    <w:rsid w:val="001A25E3"/>
    <w:rsid w:val="001C7A01"/>
    <w:rsid w:val="00290019"/>
    <w:rsid w:val="002908D9"/>
    <w:rsid w:val="00290E77"/>
    <w:rsid w:val="002B3568"/>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6611C9"/>
    <w:rsid w:val="007249D5"/>
    <w:rsid w:val="00772123"/>
    <w:rsid w:val="007A4B3D"/>
    <w:rsid w:val="007E2985"/>
    <w:rsid w:val="00845060"/>
    <w:rsid w:val="008714E3"/>
    <w:rsid w:val="008806C7"/>
    <w:rsid w:val="0091194C"/>
    <w:rsid w:val="009123FD"/>
    <w:rsid w:val="009C40FA"/>
    <w:rsid w:val="00A331DE"/>
    <w:rsid w:val="00A92AC7"/>
    <w:rsid w:val="00AC3B1F"/>
    <w:rsid w:val="00AD3724"/>
    <w:rsid w:val="00AD7490"/>
    <w:rsid w:val="00B15821"/>
    <w:rsid w:val="00B53128"/>
    <w:rsid w:val="00B9480F"/>
    <w:rsid w:val="00B94A14"/>
    <w:rsid w:val="00BB7776"/>
    <w:rsid w:val="00BD3501"/>
    <w:rsid w:val="00C0328A"/>
    <w:rsid w:val="00C06B86"/>
    <w:rsid w:val="00C26712"/>
    <w:rsid w:val="00C80215"/>
    <w:rsid w:val="00CA0CEF"/>
    <w:rsid w:val="00DB0139"/>
    <w:rsid w:val="00DF1DDA"/>
    <w:rsid w:val="00E81253"/>
    <w:rsid w:val="00F071FA"/>
    <w:rsid w:val="00F41655"/>
    <w:rsid w:val="00F43BE9"/>
    <w:rsid w:val="00F6652D"/>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42A1A"/>
    <w:pPr>
      <w:spacing w:line="360" w:lineRule="auto"/>
      <w:ind w:left="851"/>
      <w:jc w:val="both"/>
    </w:pPr>
    <w:rPr>
      <w:rFonts w:ascii="Arial" w:hAnsi="Arial"/>
      <w:sz w:val="24"/>
      <w:szCs w:val="24"/>
    </w:rPr>
  </w:style>
  <w:style w:type="paragraph" w:styleId="Ttulo1">
    <w:name w:val="heading 1"/>
    <w:basedOn w:val="Normal"/>
    <w:next w:val="Normal"/>
    <w:autoRedefine/>
    <w:qFormat/>
    <w:rsid w:val="00142A1A"/>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142A1A"/>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142A1A"/>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142A1A"/>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142A1A"/>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142A1A"/>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142A1A"/>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142A1A"/>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142A1A"/>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142A1A"/>
    <w:pPr>
      <w:spacing w:line="240" w:lineRule="auto"/>
      <w:ind w:left="0"/>
    </w:pPr>
  </w:style>
  <w:style w:type="paragraph" w:customStyle="1" w:styleId="Sumrio">
    <w:name w:val="Sumário"/>
    <w:basedOn w:val="ndicedeilustraes"/>
    <w:next w:val="Normal"/>
    <w:autoRedefine/>
    <w:rsid w:val="00142A1A"/>
    <w:pPr>
      <w:spacing w:before="240" w:after="240"/>
      <w:jc w:val="center"/>
    </w:pPr>
    <w:rPr>
      <w:b/>
      <w:color w:val="000080"/>
      <w:sz w:val="36"/>
    </w:rPr>
  </w:style>
  <w:style w:type="paragraph" w:customStyle="1" w:styleId="Capa">
    <w:name w:val="Capa"/>
    <w:basedOn w:val="Normal"/>
    <w:autoRedefine/>
    <w:rsid w:val="00142A1A"/>
    <w:pPr>
      <w:jc w:val="right"/>
    </w:pPr>
    <w:rPr>
      <w:b/>
      <w:color w:val="000080"/>
      <w:sz w:val="40"/>
    </w:rPr>
  </w:style>
  <w:style w:type="paragraph" w:styleId="Sumrio1">
    <w:name w:val="toc 1"/>
    <w:basedOn w:val="Normal"/>
    <w:next w:val="Normal"/>
    <w:autoRedefine/>
    <w:uiPriority w:val="39"/>
    <w:rsid w:val="00142A1A"/>
    <w:pPr>
      <w:ind w:left="0"/>
    </w:pPr>
  </w:style>
  <w:style w:type="paragraph" w:styleId="ndicedeilustraes">
    <w:name w:val="table of figures"/>
    <w:basedOn w:val="Normal"/>
    <w:next w:val="Normal"/>
    <w:semiHidden/>
    <w:rsid w:val="00142A1A"/>
  </w:style>
  <w:style w:type="paragraph" w:styleId="Sumrio2">
    <w:name w:val="toc 2"/>
    <w:basedOn w:val="Normal"/>
    <w:next w:val="Normal"/>
    <w:autoRedefine/>
    <w:uiPriority w:val="39"/>
    <w:rsid w:val="00142A1A"/>
    <w:pPr>
      <w:ind w:left="240"/>
    </w:pPr>
  </w:style>
  <w:style w:type="paragraph" w:styleId="Sumrio3">
    <w:name w:val="toc 3"/>
    <w:basedOn w:val="Normal"/>
    <w:next w:val="Normal"/>
    <w:autoRedefine/>
    <w:uiPriority w:val="39"/>
    <w:rsid w:val="00142A1A"/>
    <w:pPr>
      <w:ind w:left="480"/>
    </w:pPr>
  </w:style>
  <w:style w:type="character" w:styleId="Hyperlink">
    <w:name w:val="Hyperlink"/>
    <w:basedOn w:val="Fontepargpadro"/>
    <w:uiPriority w:val="99"/>
    <w:rsid w:val="00142A1A"/>
    <w:rPr>
      <w:rFonts w:ascii="Arial" w:hAnsi="Arial"/>
      <w:color w:val="000080"/>
      <w:sz w:val="24"/>
      <w:u w:val="single"/>
    </w:rPr>
  </w:style>
  <w:style w:type="paragraph" w:styleId="Cabealho">
    <w:name w:val="header"/>
    <w:basedOn w:val="Normal"/>
    <w:rsid w:val="00142A1A"/>
    <w:pPr>
      <w:tabs>
        <w:tab w:val="center" w:pos="4252"/>
        <w:tab w:val="right" w:pos="8504"/>
      </w:tabs>
    </w:pPr>
  </w:style>
  <w:style w:type="paragraph" w:styleId="Rodap">
    <w:name w:val="footer"/>
    <w:basedOn w:val="Normal"/>
    <w:rsid w:val="00142A1A"/>
    <w:pPr>
      <w:tabs>
        <w:tab w:val="center" w:pos="4252"/>
        <w:tab w:val="right" w:pos="8504"/>
      </w:tabs>
      <w:spacing w:line="240" w:lineRule="auto"/>
    </w:pPr>
  </w:style>
  <w:style w:type="character" w:customStyle="1" w:styleId="Ttulo4Char">
    <w:name w:val="Título 4 Char"/>
    <w:basedOn w:val="Fontepargpadro"/>
    <w:link w:val="Ttulo4"/>
    <w:rsid w:val="00142A1A"/>
    <w:rPr>
      <w:rFonts w:ascii="Arial" w:hAnsi="Arial"/>
      <w:bCs/>
      <w:sz w:val="24"/>
      <w:szCs w:val="28"/>
    </w:rPr>
  </w:style>
  <w:style w:type="paragraph" w:customStyle="1" w:styleId="Tabela2">
    <w:name w:val="Tabela 2"/>
    <w:basedOn w:val="Tabela1"/>
    <w:rsid w:val="00142A1A"/>
    <w:rPr>
      <w:b/>
      <w:bCs/>
      <w:color w:val="000080"/>
      <w:sz w:val="20"/>
    </w:rPr>
  </w:style>
  <w:style w:type="paragraph" w:styleId="Subttulo">
    <w:name w:val="Subtitle"/>
    <w:basedOn w:val="Normal"/>
    <w:next w:val="Normal"/>
    <w:autoRedefine/>
    <w:qFormat/>
    <w:rsid w:val="00142A1A"/>
    <w:pPr>
      <w:ind w:left="567"/>
      <w:outlineLvl w:val="1"/>
    </w:pPr>
    <w:rPr>
      <w:rFonts w:cs="Arial"/>
      <w:b/>
      <w:color w:val="000080"/>
      <w:sz w:val="28"/>
    </w:rPr>
  </w:style>
  <w:style w:type="paragraph" w:customStyle="1" w:styleId="Tabela28pt">
    <w:name w:val="Tabela 2 + 8 pt"/>
    <w:basedOn w:val="Tabela1"/>
    <w:rsid w:val="00142A1A"/>
    <w:rPr>
      <w:sz w:val="16"/>
    </w:rPr>
  </w:style>
  <w:style w:type="character" w:styleId="Nmerodepgina">
    <w:name w:val="page number"/>
    <w:basedOn w:val="Fontepargpadro"/>
    <w:rsid w:val="00142A1A"/>
    <w:rPr>
      <w:rFonts w:ascii="Arial" w:hAnsi="Arial"/>
      <w:sz w:val="20"/>
    </w:rPr>
  </w:style>
  <w:style w:type="paragraph" w:customStyle="1" w:styleId="Caixatexto">
    <w:name w:val="Caixa texto"/>
    <w:basedOn w:val="Normal"/>
    <w:next w:val="Normal"/>
    <w:rsid w:val="00142A1A"/>
    <w:pPr>
      <w:ind w:left="0"/>
    </w:pPr>
    <w:rPr>
      <w:color w:val="999999"/>
      <w:sz w:val="16"/>
      <w:lang w:eastAsia="es-ES"/>
    </w:rPr>
  </w:style>
  <w:style w:type="paragraph" w:styleId="Textodebalo">
    <w:name w:val="Balloon Text"/>
    <w:basedOn w:val="Normal"/>
    <w:link w:val="TextodebaloChar"/>
    <w:rsid w:val="00142A1A"/>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142A1A"/>
    <w:rPr>
      <w:rFonts w:ascii="Tahoma" w:hAnsi="Tahoma" w:cs="Tahoma"/>
      <w:sz w:val="16"/>
      <w:szCs w:val="16"/>
    </w:rPr>
  </w:style>
  <w:style w:type="paragraph" w:customStyle="1" w:styleId="ESTILOINDRADESCRICAOSISTEMA">
    <w:name w:val="ESTILO_INDRA_DESCRICAO_SISTEMA"/>
    <w:basedOn w:val="Capa"/>
    <w:autoRedefine/>
    <w:qFormat/>
    <w:rsid w:val="00142A1A"/>
  </w:style>
  <w:style w:type="character" w:customStyle="1" w:styleId="Ttulo5Char">
    <w:name w:val="Título 5 Char"/>
    <w:basedOn w:val="Fontepargpadro"/>
    <w:link w:val="Ttulo5"/>
    <w:rsid w:val="00142A1A"/>
    <w:rPr>
      <w:rFonts w:ascii="Arial" w:hAnsi="Arial" w:cs="Arial"/>
      <w:b/>
      <w:bCs/>
      <w:sz w:val="48"/>
      <w:szCs w:val="24"/>
    </w:rPr>
  </w:style>
  <w:style w:type="character" w:customStyle="1" w:styleId="Ttulo6Char">
    <w:name w:val="Título 6 Char"/>
    <w:basedOn w:val="Fontepargpadro"/>
    <w:link w:val="Ttulo6"/>
    <w:rsid w:val="00142A1A"/>
    <w:rPr>
      <w:rFonts w:ascii="Arial" w:hAnsi="Arial" w:cs="Arial"/>
      <w:sz w:val="48"/>
      <w:szCs w:val="24"/>
    </w:rPr>
  </w:style>
  <w:style w:type="character" w:customStyle="1" w:styleId="Ttulo7Char">
    <w:name w:val="Título 7 Char"/>
    <w:basedOn w:val="Fontepargpadro"/>
    <w:link w:val="Ttulo7"/>
    <w:rsid w:val="00142A1A"/>
    <w:rPr>
      <w:rFonts w:ascii="Arial" w:hAnsi="Arial" w:cs="Arial"/>
      <w:sz w:val="32"/>
      <w:szCs w:val="24"/>
    </w:rPr>
  </w:style>
  <w:style w:type="character" w:customStyle="1" w:styleId="Ttulo8Char">
    <w:name w:val="Título 8 Char"/>
    <w:basedOn w:val="Fontepargpadro"/>
    <w:link w:val="Ttulo8"/>
    <w:rsid w:val="00142A1A"/>
    <w:rPr>
      <w:rFonts w:ascii="Arial" w:hAnsi="Arial" w:cs="Arial"/>
      <w:sz w:val="28"/>
      <w:szCs w:val="24"/>
    </w:rPr>
  </w:style>
  <w:style w:type="character" w:customStyle="1" w:styleId="Ttulo9Char">
    <w:name w:val="Título 9 Char"/>
    <w:basedOn w:val="Fontepargpadro"/>
    <w:link w:val="Ttulo9"/>
    <w:rsid w:val="00142A1A"/>
    <w:rPr>
      <w:rFonts w:ascii="Arial" w:hAnsi="Arial" w:cs="Arial"/>
      <w:b/>
      <w:bCs/>
      <w:i/>
      <w:iCs/>
      <w:szCs w:val="24"/>
    </w:rPr>
  </w:style>
  <w:style w:type="paragraph" w:styleId="NormalWeb">
    <w:name w:val="Normal (Web)"/>
    <w:basedOn w:val="Normal"/>
    <w:rsid w:val="00142A1A"/>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142A1A"/>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142A1A"/>
    <w:rPr>
      <w:rFonts w:ascii="Arial" w:eastAsia="Arial Unicode MS" w:hAnsi="Arial" w:cs="Arial"/>
      <w:b/>
      <w:bCs/>
      <w:sz w:val="36"/>
      <w:szCs w:val="36"/>
    </w:rPr>
  </w:style>
  <w:style w:type="paragraph" w:customStyle="1" w:styleId="infoblue">
    <w:name w:val="infoblue"/>
    <w:basedOn w:val="Normal"/>
    <w:rsid w:val="00142A1A"/>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142A1A"/>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142A1A"/>
    <w:rPr>
      <w:rFonts w:eastAsia="Arial Unicode MS"/>
    </w:rPr>
  </w:style>
  <w:style w:type="paragraph" w:customStyle="1" w:styleId="tabletext">
    <w:name w:val="tabletext"/>
    <w:basedOn w:val="Normal"/>
    <w:rsid w:val="00142A1A"/>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142A1A"/>
    <w:rPr>
      <w:color w:val="800080"/>
      <w:u w:val="single"/>
    </w:rPr>
  </w:style>
  <w:style w:type="paragraph" w:styleId="Sumrio4">
    <w:name w:val="toc 4"/>
    <w:basedOn w:val="Normal"/>
    <w:next w:val="Normal"/>
    <w:autoRedefine/>
    <w:uiPriority w:val="39"/>
    <w:rsid w:val="00142A1A"/>
    <w:pPr>
      <w:spacing w:line="240" w:lineRule="auto"/>
      <w:ind w:left="720"/>
      <w:jc w:val="left"/>
    </w:pPr>
    <w:rPr>
      <w:rFonts w:ascii="Times New Roman" w:hAnsi="Times New Roman"/>
    </w:rPr>
  </w:style>
  <w:style w:type="paragraph" w:customStyle="1" w:styleId="TITULO10">
    <w:name w:val="TITULO10"/>
    <w:autoRedefine/>
    <w:rsid w:val="00142A1A"/>
    <w:pPr>
      <w:spacing w:line="360" w:lineRule="auto"/>
    </w:pPr>
    <w:rPr>
      <w:rFonts w:ascii="Arial (W1)" w:hAnsi="Arial (W1)" w:cs="Arial"/>
      <w:b/>
      <w:bCs/>
      <w:sz w:val="28"/>
    </w:rPr>
  </w:style>
  <w:style w:type="paragraph" w:styleId="Sumrio5">
    <w:name w:val="toc 5"/>
    <w:basedOn w:val="Normal"/>
    <w:next w:val="Normal"/>
    <w:autoRedefine/>
    <w:uiPriority w:val="39"/>
    <w:rsid w:val="00142A1A"/>
    <w:pPr>
      <w:spacing w:line="240" w:lineRule="auto"/>
      <w:ind w:left="960"/>
      <w:jc w:val="left"/>
    </w:pPr>
    <w:rPr>
      <w:rFonts w:ascii="Times New Roman" w:hAnsi="Times New Roman"/>
    </w:rPr>
  </w:style>
  <w:style w:type="paragraph" w:styleId="Sumrio6">
    <w:name w:val="toc 6"/>
    <w:basedOn w:val="Normal"/>
    <w:next w:val="Normal"/>
    <w:autoRedefine/>
    <w:uiPriority w:val="39"/>
    <w:rsid w:val="00142A1A"/>
    <w:pPr>
      <w:spacing w:line="240" w:lineRule="auto"/>
      <w:ind w:left="1200"/>
      <w:jc w:val="left"/>
    </w:pPr>
    <w:rPr>
      <w:rFonts w:ascii="Times New Roman" w:hAnsi="Times New Roman"/>
    </w:rPr>
  </w:style>
  <w:style w:type="paragraph" w:styleId="Sumrio7">
    <w:name w:val="toc 7"/>
    <w:basedOn w:val="Normal"/>
    <w:next w:val="Normal"/>
    <w:autoRedefine/>
    <w:uiPriority w:val="39"/>
    <w:rsid w:val="00142A1A"/>
    <w:pPr>
      <w:spacing w:line="240" w:lineRule="auto"/>
      <w:ind w:left="1440"/>
      <w:jc w:val="left"/>
    </w:pPr>
    <w:rPr>
      <w:rFonts w:ascii="Times New Roman" w:hAnsi="Times New Roman"/>
    </w:rPr>
  </w:style>
  <w:style w:type="paragraph" w:styleId="Sumrio8">
    <w:name w:val="toc 8"/>
    <w:basedOn w:val="Normal"/>
    <w:next w:val="Normal"/>
    <w:autoRedefine/>
    <w:uiPriority w:val="39"/>
    <w:rsid w:val="00142A1A"/>
    <w:pPr>
      <w:spacing w:line="240" w:lineRule="auto"/>
      <w:ind w:left="1680"/>
      <w:jc w:val="left"/>
    </w:pPr>
    <w:rPr>
      <w:rFonts w:ascii="Times New Roman" w:hAnsi="Times New Roman"/>
    </w:rPr>
  </w:style>
  <w:style w:type="paragraph" w:styleId="Sumrio9">
    <w:name w:val="toc 9"/>
    <w:basedOn w:val="Normal"/>
    <w:next w:val="Normal"/>
    <w:autoRedefine/>
    <w:uiPriority w:val="39"/>
    <w:rsid w:val="00142A1A"/>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142A1A"/>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142A1A"/>
    <w:rPr>
      <w:rFonts w:ascii="Arial" w:hAnsi="Arial" w:cs="Arial"/>
      <w:sz w:val="24"/>
      <w:szCs w:val="24"/>
    </w:rPr>
  </w:style>
  <w:style w:type="paragraph" w:styleId="Recuodecorpodetexto2">
    <w:name w:val="Body Text Indent 2"/>
    <w:basedOn w:val="Normal"/>
    <w:link w:val="Recuodecorpodetexto2Char"/>
    <w:rsid w:val="00142A1A"/>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142A1A"/>
    <w:rPr>
      <w:rFonts w:ascii="Arial" w:hAnsi="Arial" w:cs="Arial"/>
      <w:szCs w:val="24"/>
    </w:rPr>
  </w:style>
  <w:style w:type="paragraph" w:styleId="Recuodecorpodetexto3">
    <w:name w:val="Body Text Indent 3"/>
    <w:basedOn w:val="Normal"/>
    <w:link w:val="Recuodecorpodetexto3Char"/>
    <w:rsid w:val="00142A1A"/>
    <w:pPr>
      <w:ind w:left="1979"/>
    </w:pPr>
    <w:rPr>
      <w:rFonts w:cs="Arial"/>
      <w:sz w:val="20"/>
    </w:rPr>
  </w:style>
  <w:style w:type="character" w:customStyle="1" w:styleId="Recuodecorpodetexto3Char">
    <w:name w:val="Recuo de corpo de texto 3 Char"/>
    <w:basedOn w:val="Fontepargpadro"/>
    <w:link w:val="Recuodecorpodetexto3"/>
    <w:rsid w:val="00142A1A"/>
    <w:rPr>
      <w:rFonts w:ascii="Arial" w:hAnsi="Arial" w:cs="Arial"/>
      <w:szCs w:val="24"/>
    </w:rPr>
  </w:style>
  <w:style w:type="paragraph" w:styleId="Partesuperior-zdoformulrio">
    <w:name w:val="HTML Top of Form"/>
    <w:basedOn w:val="Normal"/>
    <w:next w:val="Normal"/>
    <w:link w:val="Partesuperior-zdoformulrioChar"/>
    <w:hidden/>
    <w:rsid w:val="00142A1A"/>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142A1A"/>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142A1A"/>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142A1A"/>
    <w:rPr>
      <w:rFonts w:ascii="Arial" w:eastAsia="Arial Unicode MS" w:hAnsi="Arial" w:cs="Arial"/>
      <w:vanish/>
      <w:sz w:val="16"/>
      <w:szCs w:val="16"/>
    </w:rPr>
  </w:style>
  <w:style w:type="character" w:customStyle="1" w:styleId="SoDAField">
    <w:name w:val="SoDA Field"/>
    <w:basedOn w:val="Fontepargpadro"/>
    <w:rsid w:val="00142A1A"/>
    <w:rPr>
      <w:color w:val="0000FF"/>
    </w:rPr>
  </w:style>
  <w:style w:type="character" w:styleId="Refdecomentrio">
    <w:name w:val="annotation reference"/>
    <w:basedOn w:val="Fontepargpadro"/>
    <w:rsid w:val="00142A1A"/>
    <w:rPr>
      <w:color w:val="FF00FF"/>
      <w:sz w:val="16"/>
      <w:shd w:val="clear" w:color="auto" w:fill="FFFF99"/>
    </w:rPr>
  </w:style>
  <w:style w:type="paragraph" w:styleId="Textodecomentrio">
    <w:name w:val="annotation text"/>
    <w:basedOn w:val="Normal"/>
    <w:link w:val="TextodecomentrioChar"/>
    <w:rsid w:val="00142A1A"/>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142A1A"/>
    <w:rPr>
      <w:lang w:eastAsia="en-US"/>
    </w:rPr>
  </w:style>
  <w:style w:type="paragraph" w:styleId="Corpodetexto2">
    <w:name w:val="Body Text 2"/>
    <w:basedOn w:val="Normal"/>
    <w:link w:val="Corpodetexto2Char"/>
    <w:rsid w:val="00142A1A"/>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142A1A"/>
    <w:rPr>
      <w:rFonts w:ascii="Arial" w:hAnsi="Arial"/>
      <w:b/>
      <w:color w:val="000080"/>
      <w:sz w:val="40"/>
      <w:szCs w:val="24"/>
    </w:rPr>
  </w:style>
  <w:style w:type="paragraph" w:styleId="Corpodetexto3">
    <w:name w:val="Body Text 3"/>
    <w:basedOn w:val="Normal"/>
    <w:link w:val="Corpodetexto3Char"/>
    <w:rsid w:val="00142A1A"/>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142A1A"/>
    <w:rPr>
      <w:rFonts w:ascii="Arial" w:hAnsi="Arial"/>
      <w:b/>
      <w:color w:val="000080"/>
      <w:sz w:val="40"/>
      <w:szCs w:val="16"/>
    </w:rPr>
  </w:style>
  <w:style w:type="paragraph" w:customStyle="1" w:styleId="Heading">
    <w:name w:val="Heading"/>
    <w:rsid w:val="00142A1A"/>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42A1A"/>
    <w:pPr>
      <w:spacing w:line="360" w:lineRule="auto"/>
      <w:ind w:left="851"/>
      <w:jc w:val="both"/>
    </w:pPr>
    <w:rPr>
      <w:rFonts w:ascii="Arial" w:hAnsi="Arial"/>
      <w:sz w:val="24"/>
      <w:szCs w:val="24"/>
    </w:rPr>
  </w:style>
  <w:style w:type="paragraph" w:styleId="Ttulo1">
    <w:name w:val="heading 1"/>
    <w:basedOn w:val="Normal"/>
    <w:next w:val="Normal"/>
    <w:autoRedefine/>
    <w:qFormat/>
    <w:rsid w:val="00142A1A"/>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142A1A"/>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142A1A"/>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142A1A"/>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142A1A"/>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142A1A"/>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142A1A"/>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142A1A"/>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142A1A"/>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142A1A"/>
    <w:pPr>
      <w:spacing w:line="240" w:lineRule="auto"/>
      <w:ind w:left="0"/>
    </w:pPr>
  </w:style>
  <w:style w:type="paragraph" w:customStyle="1" w:styleId="Sumrio">
    <w:name w:val="Sumário"/>
    <w:basedOn w:val="ndicedeilustraes"/>
    <w:next w:val="Normal"/>
    <w:autoRedefine/>
    <w:rsid w:val="00142A1A"/>
    <w:pPr>
      <w:spacing w:before="240" w:after="240"/>
      <w:jc w:val="center"/>
    </w:pPr>
    <w:rPr>
      <w:b/>
      <w:color w:val="000080"/>
      <w:sz w:val="36"/>
    </w:rPr>
  </w:style>
  <w:style w:type="paragraph" w:customStyle="1" w:styleId="Capa">
    <w:name w:val="Capa"/>
    <w:basedOn w:val="Normal"/>
    <w:autoRedefine/>
    <w:rsid w:val="00142A1A"/>
    <w:pPr>
      <w:jc w:val="right"/>
    </w:pPr>
    <w:rPr>
      <w:b/>
      <w:color w:val="000080"/>
      <w:sz w:val="40"/>
    </w:rPr>
  </w:style>
  <w:style w:type="paragraph" w:styleId="Sumrio1">
    <w:name w:val="toc 1"/>
    <w:basedOn w:val="Normal"/>
    <w:next w:val="Normal"/>
    <w:autoRedefine/>
    <w:uiPriority w:val="39"/>
    <w:rsid w:val="00142A1A"/>
    <w:pPr>
      <w:ind w:left="0"/>
    </w:pPr>
  </w:style>
  <w:style w:type="paragraph" w:styleId="ndicedeilustraes">
    <w:name w:val="table of figures"/>
    <w:basedOn w:val="Normal"/>
    <w:next w:val="Normal"/>
    <w:semiHidden/>
    <w:rsid w:val="00142A1A"/>
  </w:style>
  <w:style w:type="paragraph" w:styleId="Sumrio2">
    <w:name w:val="toc 2"/>
    <w:basedOn w:val="Normal"/>
    <w:next w:val="Normal"/>
    <w:autoRedefine/>
    <w:uiPriority w:val="39"/>
    <w:rsid w:val="00142A1A"/>
    <w:pPr>
      <w:ind w:left="240"/>
    </w:pPr>
  </w:style>
  <w:style w:type="paragraph" w:styleId="Sumrio3">
    <w:name w:val="toc 3"/>
    <w:basedOn w:val="Normal"/>
    <w:next w:val="Normal"/>
    <w:autoRedefine/>
    <w:uiPriority w:val="39"/>
    <w:rsid w:val="00142A1A"/>
    <w:pPr>
      <w:ind w:left="480"/>
    </w:pPr>
  </w:style>
  <w:style w:type="character" w:styleId="Hyperlink">
    <w:name w:val="Hyperlink"/>
    <w:basedOn w:val="Fontepargpadro"/>
    <w:uiPriority w:val="99"/>
    <w:rsid w:val="00142A1A"/>
    <w:rPr>
      <w:rFonts w:ascii="Arial" w:hAnsi="Arial"/>
      <w:color w:val="000080"/>
      <w:sz w:val="24"/>
      <w:u w:val="single"/>
    </w:rPr>
  </w:style>
  <w:style w:type="paragraph" w:styleId="Cabealho">
    <w:name w:val="header"/>
    <w:basedOn w:val="Normal"/>
    <w:rsid w:val="00142A1A"/>
    <w:pPr>
      <w:tabs>
        <w:tab w:val="center" w:pos="4252"/>
        <w:tab w:val="right" w:pos="8504"/>
      </w:tabs>
    </w:pPr>
  </w:style>
  <w:style w:type="paragraph" w:styleId="Rodap">
    <w:name w:val="footer"/>
    <w:basedOn w:val="Normal"/>
    <w:rsid w:val="00142A1A"/>
    <w:pPr>
      <w:tabs>
        <w:tab w:val="center" w:pos="4252"/>
        <w:tab w:val="right" w:pos="8504"/>
      </w:tabs>
      <w:spacing w:line="240" w:lineRule="auto"/>
    </w:pPr>
  </w:style>
  <w:style w:type="character" w:customStyle="1" w:styleId="Ttulo4Char">
    <w:name w:val="Título 4 Char"/>
    <w:basedOn w:val="Fontepargpadro"/>
    <w:link w:val="Ttulo4"/>
    <w:rsid w:val="00142A1A"/>
    <w:rPr>
      <w:rFonts w:ascii="Arial" w:hAnsi="Arial"/>
      <w:bCs/>
      <w:sz w:val="24"/>
      <w:szCs w:val="28"/>
    </w:rPr>
  </w:style>
  <w:style w:type="paragraph" w:customStyle="1" w:styleId="Tabela2">
    <w:name w:val="Tabela 2"/>
    <w:basedOn w:val="Tabela1"/>
    <w:rsid w:val="00142A1A"/>
    <w:rPr>
      <w:b/>
      <w:bCs/>
      <w:color w:val="000080"/>
      <w:sz w:val="20"/>
    </w:rPr>
  </w:style>
  <w:style w:type="paragraph" w:styleId="Subttulo">
    <w:name w:val="Subtitle"/>
    <w:basedOn w:val="Normal"/>
    <w:next w:val="Normal"/>
    <w:autoRedefine/>
    <w:qFormat/>
    <w:rsid w:val="00142A1A"/>
    <w:pPr>
      <w:ind w:left="567"/>
      <w:outlineLvl w:val="1"/>
    </w:pPr>
    <w:rPr>
      <w:rFonts w:cs="Arial"/>
      <w:b/>
      <w:color w:val="000080"/>
      <w:sz w:val="28"/>
    </w:rPr>
  </w:style>
  <w:style w:type="paragraph" w:customStyle="1" w:styleId="Tabela28pt">
    <w:name w:val="Tabela 2 + 8 pt"/>
    <w:basedOn w:val="Tabela1"/>
    <w:rsid w:val="00142A1A"/>
    <w:rPr>
      <w:sz w:val="16"/>
    </w:rPr>
  </w:style>
  <w:style w:type="character" w:styleId="Nmerodepgina">
    <w:name w:val="page number"/>
    <w:basedOn w:val="Fontepargpadro"/>
    <w:rsid w:val="00142A1A"/>
    <w:rPr>
      <w:rFonts w:ascii="Arial" w:hAnsi="Arial"/>
      <w:sz w:val="20"/>
    </w:rPr>
  </w:style>
  <w:style w:type="paragraph" w:customStyle="1" w:styleId="Caixatexto">
    <w:name w:val="Caixa texto"/>
    <w:basedOn w:val="Normal"/>
    <w:next w:val="Normal"/>
    <w:rsid w:val="00142A1A"/>
    <w:pPr>
      <w:ind w:left="0"/>
    </w:pPr>
    <w:rPr>
      <w:color w:val="999999"/>
      <w:sz w:val="16"/>
      <w:lang w:eastAsia="es-ES"/>
    </w:rPr>
  </w:style>
  <w:style w:type="paragraph" w:styleId="Textodebalo">
    <w:name w:val="Balloon Text"/>
    <w:basedOn w:val="Normal"/>
    <w:link w:val="TextodebaloChar"/>
    <w:rsid w:val="00142A1A"/>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142A1A"/>
    <w:rPr>
      <w:rFonts w:ascii="Tahoma" w:hAnsi="Tahoma" w:cs="Tahoma"/>
      <w:sz w:val="16"/>
      <w:szCs w:val="16"/>
    </w:rPr>
  </w:style>
  <w:style w:type="paragraph" w:customStyle="1" w:styleId="ESTILOINDRADESCRICAOSISTEMA">
    <w:name w:val="ESTILO_INDRA_DESCRICAO_SISTEMA"/>
    <w:basedOn w:val="Capa"/>
    <w:autoRedefine/>
    <w:qFormat/>
    <w:rsid w:val="00142A1A"/>
  </w:style>
  <w:style w:type="character" w:customStyle="1" w:styleId="Ttulo5Char">
    <w:name w:val="Título 5 Char"/>
    <w:basedOn w:val="Fontepargpadro"/>
    <w:link w:val="Ttulo5"/>
    <w:rsid w:val="00142A1A"/>
    <w:rPr>
      <w:rFonts w:ascii="Arial" w:hAnsi="Arial" w:cs="Arial"/>
      <w:b/>
      <w:bCs/>
      <w:sz w:val="48"/>
      <w:szCs w:val="24"/>
    </w:rPr>
  </w:style>
  <w:style w:type="character" w:customStyle="1" w:styleId="Ttulo6Char">
    <w:name w:val="Título 6 Char"/>
    <w:basedOn w:val="Fontepargpadro"/>
    <w:link w:val="Ttulo6"/>
    <w:rsid w:val="00142A1A"/>
    <w:rPr>
      <w:rFonts w:ascii="Arial" w:hAnsi="Arial" w:cs="Arial"/>
      <w:sz w:val="48"/>
      <w:szCs w:val="24"/>
    </w:rPr>
  </w:style>
  <w:style w:type="character" w:customStyle="1" w:styleId="Ttulo7Char">
    <w:name w:val="Título 7 Char"/>
    <w:basedOn w:val="Fontepargpadro"/>
    <w:link w:val="Ttulo7"/>
    <w:rsid w:val="00142A1A"/>
    <w:rPr>
      <w:rFonts w:ascii="Arial" w:hAnsi="Arial" w:cs="Arial"/>
      <w:sz w:val="32"/>
      <w:szCs w:val="24"/>
    </w:rPr>
  </w:style>
  <w:style w:type="character" w:customStyle="1" w:styleId="Ttulo8Char">
    <w:name w:val="Título 8 Char"/>
    <w:basedOn w:val="Fontepargpadro"/>
    <w:link w:val="Ttulo8"/>
    <w:rsid w:val="00142A1A"/>
    <w:rPr>
      <w:rFonts w:ascii="Arial" w:hAnsi="Arial" w:cs="Arial"/>
      <w:sz w:val="28"/>
      <w:szCs w:val="24"/>
    </w:rPr>
  </w:style>
  <w:style w:type="character" w:customStyle="1" w:styleId="Ttulo9Char">
    <w:name w:val="Título 9 Char"/>
    <w:basedOn w:val="Fontepargpadro"/>
    <w:link w:val="Ttulo9"/>
    <w:rsid w:val="00142A1A"/>
    <w:rPr>
      <w:rFonts w:ascii="Arial" w:hAnsi="Arial" w:cs="Arial"/>
      <w:b/>
      <w:bCs/>
      <w:i/>
      <w:iCs/>
      <w:szCs w:val="24"/>
    </w:rPr>
  </w:style>
  <w:style w:type="paragraph" w:styleId="NormalWeb">
    <w:name w:val="Normal (Web)"/>
    <w:basedOn w:val="Normal"/>
    <w:rsid w:val="00142A1A"/>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142A1A"/>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142A1A"/>
    <w:rPr>
      <w:rFonts w:ascii="Arial" w:eastAsia="Arial Unicode MS" w:hAnsi="Arial" w:cs="Arial"/>
      <w:b/>
      <w:bCs/>
      <w:sz w:val="36"/>
      <w:szCs w:val="36"/>
    </w:rPr>
  </w:style>
  <w:style w:type="paragraph" w:customStyle="1" w:styleId="infoblue">
    <w:name w:val="infoblue"/>
    <w:basedOn w:val="Normal"/>
    <w:rsid w:val="00142A1A"/>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142A1A"/>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142A1A"/>
    <w:rPr>
      <w:rFonts w:eastAsia="Arial Unicode MS"/>
    </w:rPr>
  </w:style>
  <w:style w:type="paragraph" w:customStyle="1" w:styleId="tabletext">
    <w:name w:val="tabletext"/>
    <w:basedOn w:val="Normal"/>
    <w:rsid w:val="00142A1A"/>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142A1A"/>
    <w:rPr>
      <w:color w:val="800080"/>
      <w:u w:val="single"/>
    </w:rPr>
  </w:style>
  <w:style w:type="paragraph" w:styleId="Sumrio4">
    <w:name w:val="toc 4"/>
    <w:basedOn w:val="Normal"/>
    <w:next w:val="Normal"/>
    <w:autoRedefine/>
    <w:uiPriority w:val="39"/>
    <w:rsid w:val="00142A1A"/>
    <w:pPr>
      <w:spacing w:line="240" w:lineRule="auto"/>
      <w:ind w:left="720"/>
      <w:jc w:val="left"/>
    </w:pPr>
    <w:rPr>
      <w:rFonts w:ascii="Times New Roman" w:hAnsi="Times New Roman"/>
    </w:rPr>
  </w:style>
  <w:style w:type="paragraph" w:customStyle="1" w:styleId="TITULO10">
    <w:name w:val="TITULO10"/>
    <w:autoRedefine/>
    <w:rsid w:val="00142A1A"/>
    <w:pPr>
      <w:spacing w:line="360" w:lineRule="auto"/>
    </w:pPr>
    <w:rPr>
      <w:rFonts w:ascii="Arial (W1)" w:hAnsi="Arial (W1)" w:cs="Arial"/>
      <w:b/>
      <w:bCs/>
      <w:sz w:val="28"/>
    </w:rPr>
  </w:style>
  <w:style w:type="paragraph" w:styleId="Sumrio5">
    <w:name w:val="toc 5"/>
    <w:basedOn w:val="Normal"/>
    <w:next w:val="Normal"/>
    <w:autoRedefine/>
    <w:uiPriority w:val="39"/>
    <w:rsid w:val="00142A1A"/>
    <w:pPr>
      <w:spacing w:line="240" w:lineRule="auto"/>
      <w:ind w:left="960"/>
      <w:jc w:val="left"/>
    </w:pPr>
    <w:rPr>
      <w:rFonts w:ascii="Times New Roman" w:hAnsi="Times New Roman"/>
    </w:rPr>
  </w:style>
  <w:style w:type="paragraph" w:styleId="Sumrio6">
    <w:name w:val="toc 6"/>
    <w:basedOn w:val="Normal"/>
    <w:next w:val="Normal"/>
    <w:autoRedefine/>
    <w:uiPriority w:val="39"/>
    <w:rsid w:val="00142A1A"/>
    <w:pPr>
      <w:spacing w:line="240" w:lineRule="auto"/>
      <w:ind w:left="1200"/>
      <w:jc w:val="left"/>
    </w:pPr>
    <w:rPr>
      <w:rFonts w:ascii="Times New Roman" w:hAnsi="Times New Roman"/>
    </w:rPr>
  </w:style>
  <w:style w:type="paragraph" w:styleId="Sumrio7">
    <w:name w:val="toc 7"/>
    <w:basedOn w:val="Normal"/>
    <w:next w:val="Normal"/>
    <w:autoRedefine/>
    <w:uiPriority w:val="39"/>
    <w:rsid w:val="00142A1A"/>
    <w:pPr>
      <w:spacing w:line="240" w:lineRule="auto"/>
      <w:ind w:left="1440"/>
      <w:jc w:val="left"/>
    </w:pPr>
    <w:rPr>
      <w:rFonts w:ascii="Times New Roman" w:hAnsi="Times New Roman"/>
    </w:rPr>
  </w:style>
  <w:style w:type="paragraph" w:styleId="Sumrio8">
    <w:name w:val="toc 8"/>
    <w:basedOn w:val="Normal"/>
    <w:next w:val="Normal"/>
    <w:autoRedefine/>
    <w:uiPriority w:val="39"/>
    <w:rsid w:val="00142A1A"/>
    <w:pPr>
      <w:spacing w:line="240" w:lineRule="auto"/>
      <w:ind w:left="1680"/>
      <w:jc w:val="left"/>
    </w:pPr>
    <w:rPr>
      <w:rFonts w:ascii="Times New Roman" w:hAnsi="Times New Roman"/>
    </w:rPr>
  </w:style>
  <w:style w:type="paragraph" w:styleId="Sumrio9">
    <w:name w:val="toc 9"/>
    <w:basedOn w:val="Normal"/>
    <w:next w:val="Normal"/>
    <w:autoRedefine/>
    <w:uiPriority w:val="39"/>
    <w:rsid w:val="00142A1A"/>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142A1A"/>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142A1A"/>
    <w:rPr>
      <w:rFonts w:ascii="Arial" w:hAnsi="Arial" w:cs="Arial"/>
      <w:sz w:val="24"/>
      <w:szCs w:val="24"/>
    </w:rPr>
  </w:style>
  <w:style w:type="paragraph" w:styleId="Recuodecorpodetexto2">
    <w:name w:val="Body Text Indent 2"/>
    <w:basedOn w:val="Normal"/>
    <w:link w:val="Recuodecorpodetexto2Char"/>
    <w:rsid w:val="00142A1A"/>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142A1A"/>
    <w:rPr>
      <w:rFonts w:ascii="Arial" w:hAnsi="Arial" w:cs="Arial"/>
      <w:szCs w:val="24"/>
    </w:rPr>
  </w:style>
  <w:style w:type="paragraph" w:styleId="Recuodecorpodetexto3">
    <w:name w:val="Body Text Indent 3"/>
    <w:basedOn w:val="Normal"/>
    <w:link w:val="Recuodecorpodetexto3Char"/>
    <w:rsid w:val="00142A1A"/>
    <w:pPr>
      <w:ind w:left="1979"/>
    </w:pPr>
    <w:rPr>
      <w:rFonts w:cs="Arial"/>
      <w:sz w:val="20"/>
    </w:rPr>
  </w:style>
  <w:style w:type="character" w:customStyle="1" w:styleId="Recuodecorpodetexto3Char">
    <w:name w:val="Recuo de corpo de texto 3 Char"/>
    <w:basedOn w:val="Fontepargpadro"/>
    <w:link w:val="Recuodecorpodetexto3"/>
    <w:rsid w:val="00142A1A"/>
    <w:rPr>
      <w:rFonts w:ascii="Arial" w:hAnsi="Arial" w:cs="Arial"/>
      <w:szCs w:val="24"/>
    </w:rPr>
  </w:style>
  <w:style w:type="paragraph" w:styleId="Partesuperior-zdoformulrio">
    <w:name w:val="HTML Top of Form"/>
    <w:basedOn w:val="Normal"/>
    <w:next w:val="Normal"/>
    <w:link w:val="Partesuperior-zdoformulrioChar"/>
    <w:hidden/>
    <w:rsid w:val="00142A1A"/>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142A1A"/>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142A1A"/>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142A1A"/>
    <w:rPr>
      <w:rFonts w:ascii="Arial" w:eastAsia="Arial Unicode MS" w:hAnsi="Arial" w:cs="Arial"/>
      <w:vanish/>
      <w:sz w:val="16"/>
      <w:szCs w:val="16"/>
    </w:rPr>
  </w:style>
  <w:style w:type="character" w:customStyle="1" w:styleId="SoDAField">
    <w:name w:val="SoDA Field"/>
    <w:basedOn w:val="Fontepargpadro"/>
    <w:rsid w:val="00142A1A"/>
    <w:rPr>
      <w:color w:val="0000FF"/>
    </w:rPr>
  </w:style>
  <w:style w:type="character" w:styleId="Refdecomentrio">
    <w:name w:val="annotation reference"/>
    <w:basedOn w:val="Fontepargpadro"/>
    <w:rsid w:val="00142A1A"/>
    <w:rPr>
      <w:color w:val="FF00FF"/>
      <w:sz w:val="16"/>
      <w:shd w:val="clear" w:color="auto" w:fill="FFFF99"/>
    </w:rPr>
  </w:style>
  <w:style w:type="paragraph" w:styleId="Textodecomentrio">
    <w:name w:val="annotation text"/>
    <w:basedOn w:val="Normal"/>
    <w:link w:val="TextodecomentrioChar"/>
    <w:rsid w:val="00142A1A"/>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142A1A"/>
    <w:rPr>
      <w:lang w:eastAsia="en-US"/>
    </w:rPr>
  </w:style>
  <w:style w:type="paragraph" w:styleId="Corpodetexto2">
    <w:name w:val="Body Text 2"/>
    <w:basedOn w:val="Normal"/>
    <w:link w:val="Corpodetexto2Char"/>
    <w:rsid w:val="00142A1A"/>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142A1A"/>
    <w:rPr>
      <w:rFonts w:ascii="Arial" w:hAnsi="Arial"/>
      <w:b/>
      <w:color w:val="000080"/>
      <w:sz w:val="40"/>
      <w:szCs w:val="24"/>
    </w:rPr>
  </w:style>
  <w:style w:type="paragraph" w:styleId="Corpodetexto3">
    <w:name w:val="Body Text 3"/>
    <w:basedOn w:val="Normal"/>
    <w:link w:val="Corpodetexto3Char"/>
    <w:rsid w:val="00142A1A"/>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142A1A"/>
    <w:rPr>
      <w:rFonts w:ascii="Arial" w:hAnsi="Arial"/>
      <w:b/>
      <w:color w:val="000080"/>
      <w:sz w:val="40"/>
      <w:szCs w:val="16"/>
    </w:rPr>
  </w:style>
  <w:style w:type="paragraph" w:customStyle="1" w:styleId="Heading">
    <w:name w:val="Heading"/>
    <w:rsid w:val="00142A1A"/>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39D60-C67A-4E0B-8036-C4C82A511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TEMPLATE_UCS_OFICIAL_ALTERADO2.DOTX</Template>
  <TotalTime>108</TotalTime>
  <Pages>65</Pages>
  <Words>19318</Words>
  <Characters>104322</Characters>
  <Application>Microsoft Office Word</Application>
  <DocSecurity>0</DocSecurity>
  <Lines>869</Lines>
  <Paragraphs>246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123394</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Homobono Balieiro, Debora Maria</cp:lastModifiedBy>
  <cp:revision>10</cp:revision>
  <cp:lastPrinted>2014-11-08T02:51:00Z</cp:lastPrinted>
  <dcterms:created xsi:type="dcterms:W3CDTF">2021-06-21T18:07:00Z</dcterms:created>
  <dcterms:modified xsi:type="dcterms:W3CDTF">2021-06-22T14:45:00Z</dcterms:modified>
</cp:coreProperties>
</file>