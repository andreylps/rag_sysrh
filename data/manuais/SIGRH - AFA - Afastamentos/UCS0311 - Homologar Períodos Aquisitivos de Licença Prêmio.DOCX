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825" w:rsidRDefault="00593825" w:rsidP="005938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93825" w:rsidRDefault="00593825" w:rsidP="00593825">
      <w:pPr>
        <w:widowControl w:val="0"/>
        <w:rPr>
          <w:rFonts w:cs="Arial"/>
          <w:sz w:val="20"/>
          <w:u w:val="single"/>
        </w:rPr>
      </w:pPr>
    </w:p>
    <w:p w:rsidR="00593825" w:rsidRDefault="00593825" w:rsidP="005938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  <w:sz w:val="20"/>
        </w:rPr>
      </w:pPr>
    </w:p>
    <w:p w:rsidR="00593825" w:rsidRDefault="00593825" w:rsidP="00593825">
      <w:pPr>
        <w:widowControl w:val="0"/>
        <w:rPr>
          <w:rFonts w:cs="Arial"/>
        </w:rPr>
      </w:pPr>
    </w:p>
    <w:p w:rsidR="00593825" w:rsidRDefault="00593825" w:rsidP="00593825">
      <w:pPr>
        <w:pStyle w:val="Capa"/>
        <w:rPr>
          <w:color w:val="FF9900"/>
        </w:rPr>
      </w:pPr>
      <w:r>
        <w:t>SINDRAPE</w:t>
      </w:r>
    </w:p>
    <w:p w:rsidR="00593825" w:rsidRDefault="00593825" w:rsidP="0059382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93825" w:rsidRPr="00593825" w:rsidRDefault="00593825" w:rsidP="00593825">
      <w:pPr>
        <w:widowControl w:val="0"/>
        <w:rPr>
          <w:color w:val="000080"/>
        </w:rPr>
      </w:pPr>
    </w:p>
    <w:p w:rsidR="00593825" w:rsidRPr="00593825" w:rsidRDefault="00593825" w:rsidP="00593825">
      <w:pPr>
        <w:widowControl w:val="0"/>
        <w:jc w:val="right"/>
        <w:rPr>
          <w:rFonts w:cs="Arial"/>
          <w:b/>
          <w:bCs/>
          <w:color w:val="000080"/>
        </w:rPr>
      </w:pPr>
    </w:p>
    <w:p w:rsidR="00593825" w:rsidRDefault="00593825" w:rsidP="00593825">
      <w:pPr>
        <w:pStyle w:val="Capa"/>
      </w:pPr>
      <w:r>
        <w:t>UCS0311– Homologar Períodos Aquisitivos de Licença Prêmio</w:t>
      </w:r>
    </w:p>
    <w:p w:rsidR="00593825" w:rsidRDefault="00593825" w:rsidP="00593825">
      <w:pPr>
        <w:widowControl w:val="0"/>
        <w:rPr>
          <w:rFonts w:cs="Arial"/>
        </w:rPr>
      </w:pPr>
    </w:p>
    <w:p w:rsidR="00593825" w:rsidRDefault="00593825" w:rsidP="00593825">
      <w:pPr>
        <w:widowControl w:val="0"/>
      </w:pPr>
    </w:p>
    <w:p w:rsidR="00593825" w:rsidRDefault="00593825" w:rsidP="0059382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93825" w:rsidRPr="00593825" w:rsidRDefault="00593825" w:rsidP="00593825">
      <w:pPr>
        <w:pStyle w:val="Corpodetexto3"/>
        <w:widowControl w:val="0"/>
        <w:spacing w:after="0"/>
        <w:rPr>
          <w:rFonts w:cs="Arial"/>
        </w:rPr>
      </w:pPr>
      <w:r w:rsidRPr="00593825">
        <w:rPr>
          <w:rFonts w:cs="Arial"/>
        </w:rPr>
        <w:lastRenderedPageBreak/>
        <w:t>Histórico de Revisões</w:t>
      </w:r>
    </w:p>
    <w:p w:rsidR="00593825" w:rsidRDefault="00593825" w:rsidP="00593825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09"/>
        <w:gridCol w:w="1735"/>
        <w:gridCol w:w="2128"/>
      </w:tblGrid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03/11/2006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 de Caso de Uso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Igor Contreras</w:t>
            </w:r>
          </w:p>
        </w:tc>
      </w:tr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01/10/2007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02/03/2009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Pr="00467424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 w:rsidRPr="00467424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467424">
              <w:rPr>
                <w:rFonts w:cs="Arial"/>
              </w:rPr>
              <w:t>DocsOpen</w:t>
            </w:r>
            <w:proofErr w:type="spellEnd"/>
            <w:proofErr w:type="gramEnd"/>
            <w:r w:rsidRPr="00467424">
              <w:rPr>
                <w:rFonts w:cs="Arial"/>
              </w:rPr>
              <w:t xml:space="preserve"> entregue.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93825" w:rsidTr="0059382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5938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93825" w:rsidRDefault="00593825" w:rsidP="0059382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93825" w:rsidRPr="00593825" w:rsidRDefault="00593825" w:rsidP="00593825">
      <w:pPr>
        <w:pStyle w:val="Corpodetexto3"/>
        <w:widowControl w:val="0"/>
        <w:spacing w:after="0"/>
        <w:jc w:val="left"/>
        <w:rPr>
          <w:rFonts w:cs="Arial"/>
        </w:rPr>
      </w:pPr>
      <w:r w:rsidRPr="00593825">
        <w:rPr>
          <w:rFonts w:cs="Arial"/>
        </w:rPr>
        <w:lastRenderedPageBreak/>
        <w:t>Índice</w:t>
      </w:r>
    </w:p>
    <w:p w:rsidR="00593825" w:rsidRPr="00593825" w:rsidRDefault="00593825" w:rsidP="0059382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4211B" w:rsidRDefault="0059382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212" w:history="1">
        <w:r w:rsidR="0004211B" w:rsidRPr="00F17B05">
          <w:rPr>
            <w:rStyle w:val="Hyperlink"/>
            <w:noProof/>
          </w:rPr>
          <w:t>1.</w:t>
        </w:r>
        <w:r w:rsidR="0004211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4211B" w:rsidRPr="00F17B05">
          <w:rPr>
            <w:rStyle w:val="Hyperlink"/>
            <w:noProof/>
          </w:rPr>
          <w:t>Pacote/Caso de Uso</w:t>
        </w:r>
        <w:r w:rsidR="0004211B">
          <w:rPr>
            <w:noProof/>
            <w:webHidden/>
          </w:rPr>
          <w:tab/>
        </w:r>
        <w:r w:rsidR="0004211B">
          <w:rPr>
            <w:noProof/>
            <w:webHidden/>
          </w:rPr>
          <w:fldChar w:fldCharType="begin"/>
        </w:r>
        <w:r w:rsidR="0004211B">
          <w:rPr>
            <w:noProof/>
            <w:webHidden/>
          </w:rPr>
          <w:instrText xml:space="preserve"> PAGEREF _Toc404182212 \h </w:instrText>
        </w:r>
        <w:r w:rsidR="0004211B">
          <w:rPr>
            <w:noProof/>
            <w:webHidden/>
          </w:rPr>
        </w:r>
        <w:r w:rsidR="0004211B">
          <w:rPr>
            <w:noProof/>
            <w:webHidden/>
          </w:rPr>
          <w:fldChar w:fldCharType="separate"/>
        </w:r>
        <w:r w:rsidR="0004211B">
          <w:rPr>
            <w:noProof/>
            <w:webHidden/>
          </w:rPr>
          <w:t>4</w:t>
        </w:r>
        <w:r w:rsidR="0004211B"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3" w:history="1">
        <w:r w:rsidRPr="00F17B05">
          <w:rPr>
            <w:rStyle w:val="Hyperlink"/>
            <w:noProof/>
          </w:rPr>
          <w:t>Homologar Períodos Aquisitivos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4" w:history="1">
        <w:r w:rsidRPr="00F17B0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5" w:history="1">
        <w:r w:rsidRPr="00F17B0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6" w:history="1">
        <w:r w:rsidRPr="00F17B0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7" w:history="1">
        <w:r w:rsidRPr="00F17B0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8" w:history="1">
        <w:r w:rsidRPr="00F17B0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19" w:history="1">
        <w:r w:rsidRPr="00F17B0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0" w:history="1">
        <w:r w:rsidRPr="00F17B0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1" w:history="1">
        <w:r w:rsidRPr="00F17B0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Homologar Períodos Aquisitivos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2" w:history="1">
        <w:r w:rsidRPr="00F17B0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3" w:history="1">
        <w:r w:rsidRPr="00F17B0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5" w:history="1">
        <w:r w:rsidRPr="00F17B0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Cancelar Homologação de Períodos Aquisitivos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6" w:history="1">
        <w:r w:rsidRPr="00F17B0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7" w:history="1">
        <w:r w:rsidRPr="00F17B0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8" w:history="1">
        <w:r w:rsidRPr="00F17B0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Listar Períodos Aquisitivos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29" w:history="1">
        <w:r w:rsidRPr="00F17B0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Fluxo Básico – Passível de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30" w:history="1">
        <w:r w:rsidRPr="00F17B0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Fluxo Alternativo – Passível de cancelamento de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31" w:history="1">
        <w:r w:rsidRPr="00F17B05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Fluxo Alternativo –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32" w:history="1">
        <w:r w:rsidRPr="00F17B0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33" w:history="1">
        <w:r w:rsidRPr="00F17B0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Consultar dias concedidos, utilizados, perdidos e saldo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211B" w:rsidRDefault="000421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34" w:history="1">
        <w:r w:rsidRPr="00F17B0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7B0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93825" w:rsidRDefault="00593825" w:rsidP="00593825">
      <w:pPr>
        <w:pStyle w:val="Sumrio1"/>
        <w:jc w:val="left"/>
      </w:pPr>
      <w:r>
        <w:fldChar w:fldCharType="end"/>
      </w:r>
    </w:p>
    <w:p w:rsidR="00593825" w:rsidRDefault="00593825" w:rsidP="00593825">
      <w:pPr>
        <w:widowControl w:val="0"/>
        <w:rPr>
          <w:rFonts w:cs="Arial"/>
          <w:b/>
          <w:bCs/>
          <w:color w:val="000000"/>
        </w:rPr>
      </w:pPr>
    </w:p>
    <w:p w:rsidR="00593825" w:rsidRDefault="00593825" w:rsidP="00593825">
      <w:pPr>
        <w:pStyle w:val="Heading"/>
        <w:rPr>
          <w:rFonts w:cs="Arial"/>
          <w:szCs w:val="24"/>
          <w:lang w:val="pt-BR"/>
        </w:rPr>
      </w:pPr>
    </w:p>
    <w:p w:rsidR="00593825" w:rsidRDefault="00593825" w:rsidP="00593825">
      <w:pPr>
        <w:pStyle w:val="Heading"/>
      </w:pPr>
    </w:p>
    <w:p w:rsidR="00593825" w:rsidRDefault="00593825" w:rsidP="00593825">
      <w:pPr>
        <w:pStyle w:val="Heading"/>
        <w:jc w:val="center"/>
      </w:pPr>
    </w:p>
    <w:p w:rsidR="00593825" w:rsidRDefault="00593825" w:rsidP="0059382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212"/>
      <w:r>
        <w:lastRenderedPageBreak/>
        <w:t>Pacote/Caso de Uso</w:t>
      </w:r>
      <w:bookmarkEnd w:id="1"/>
    </w:p>
    <w:p w:rsidR="00593825" w:rsidRDefault="00593825" w:rsidP="00593825"/>
    <w:p w:rsidR="00593825" w:rsidRDefault="00593825" w:rsidP="0004211B">
      <w:pPr>
        <w:pStyle w:val="Subttulo"/>
      </w:pPr>
      <w:bookmarkStart w:id="2" w:name="_Toc404182213"/>
      <w:r>
        <w:t>Homologar Períodos Aquisitivos de Licença Prêmio</w:t>
      </w:r>
      <w:bookmarkEnd w:id="2"/>
    </w:p>
    <w:p w:rsidR="00593825" w:rsidRDefault="00593825" w:rsidP="00593825">
      <w:pPr>
        <w:widowControl w:val="0"/>
        <w:ind w:left="902"/>
        <w:rPr>
          <w:rFonts w:cs="Arial"/>
          <w:b/>
          <w:bCs/>
          <w:color w:val="FF0000"/>
        </w:rPr>
      </w:pPr>
    </w:p>
    <w:p w:rsidR="00593825" w:rsidRDefault="00593825" w:rsidP="005938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2214"/>
      <w:r>
        <w:t>Descrição</w:t>
      </w:r>
      <w:bookmarkEnd w:id="3"/>
    </w:p>
    <w:p w:rsidR="00593825" w:rsidRDefault="00593825" w:rsidP="00593825">
      <w:pPr>
        <w:pStyle w:val="Recuodecorpodetexto2"/>
        <w:widowControl w:val="0"/>
        <w:ind w:left="1620" w:firstLine="0"/>
        <w:rPr>
          <w:sz w:val="24"/>
        </w:rPr>
      </w:pPr>
    </w:p>
    <w:p w:rsidR="00593825" w:rsidRDefault="00593825" w:rsidP="0059382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homologação de períodos aquisitivos de licença prêmio.</w:t>
      </w:r>
    </w:p>
    <w:p w:rsidR="00593825" w:rsidRDefault="00593825" w:rsidP="00593825">
      <w:pPr>
        <w:pStyle w:val="Recuodecorpodetexto2"/>
        <w:widowControl w:val="0"/>
        <w:ind w:left="1620" w:firstLine="0"/>
        <w:rPr>
          <w:sz w:val="24"/>
        </w:rPr>
      </w:pPr>
    </w:p>
    <w:p w:rsidR="00593825" w:rsidRDefault="00593825" w:rsidP="005938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2215"/>
      <w:r>
        <w:t>Requisitos atendidos</w:t>
      </w:r>
      <w:bookmarkEnd w:id="4"/>
    </w:p>
    <w:p w:rsidR="00593825" w:rsidRDefault="00593825" w:rsidP="00593825"/>
    <w:p w:rsidR="00593825" w:rsidRDefault="00593825" w:rsidP="00593825">
      <w:pPr>
        <w:pStyle w:val="Recuodecorpodetexto"/>
        <w:ind w:left="1260"/>
      </w:pPr>
      <w:r>
        <w:t>R10 – Manter licença prêmio</w:t>
      </w:r>
    </w:p>
    <w:p w:rsidR="00593825" w:rsidRDefault="00593825" w:rsidP="00593825"/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216"/>
      <w:r>
        <w:t>Conceito</w:t>
      </w:r>
      <w:bookmarkEnd w:id="5"/>
      <w:r>
        <w:tab/>
      </w:r>
    </w:p>
    <w:p w:rsidR="00593825" w:rsidRDefault="00593825" w:rsidP="00593825"/>
    <w:p w:rsidR="00593825" w:rsidRDefault="00593825" w:rsidP="005938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217"/>
      <w:r>
        <w:t>Conceitos principais</w:t>
      </w:r>
      <w:bookmarkEnd w:id="6"/>
    </w:p>
    <w:p w:rsidR="00593825" w:rsidRDefault="00593825" w:rsidP="0059382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93825" w:rsidTr="001B5E1C">
        <w:trPr>
          <w:trHeight w:val="600"/>
        </w:trPr>
        <w:tc>
          <w:tcPr>
            <w:tcW w:w="1600" w:type="dxa"/>
          </w:tcPr>
          <w:p w:rsidR="00593825" w:rsidRDefault="00593825" w:rsidP="0059382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licença prêmio</w:t>
            </w:r>
          </w:p>
        </w:tc>
        <w:tc>
          <w:tcPr>
            <w:tcW w:w="4606" w:type="dxa"/>
          </w:tcPr>
          <w:p w:rsidR="00593825" w:rsidRDefault="0059382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licença prêmio dos servidores</w:t>
            </w:r>
          </w:p>
        </w:tc>
      </w:tr>
    </w:tbl>
    <w:p w:rsidR="00593825" w:rsidRDefault="00593825" w:rsidP="00593825">
      <w:pPr>
        <w:pStyle w:val="Cabealho"/>
        <w:rPr>
          <w:rFonts w:cs="Arial"/>
        </w:rPr>
      </w:pPr>
    </w:p>
    <w:p w:rsidR="00593825" w:rsidRDefault="00593825" w:rsidP="00593825">
      <w:pPr>
        <w:rPr>
          <w:rFonts w:cs="Arial"/>
        </w:rPr>
      </w:pPr>
    </w:p>
    <w:p w:rsidR="00593825" w:rsidRDefault="00593825" w:rsidP="005938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182218"/>
      <w:r>
        <w:t>Conceitos associados</w:t>
      </w:r>
      <w:bookmarkEnd w:id="7"/>
    </w:p>
    <w:p w:rsidR="00593825" w:rsidRDefault="00593825" w:rsidP="00593825">
      <w:pPr>
        <w:pStyle w:val="Cabealho"/>
        <w:rPr>
          <w:rFonts w:cs="Arial"/>
        </w:rPr>
      </w:pPr>
    </w:p>
    <w:p w:rsidR="00593825" w:rsidRDefault="00593825" w:rsidP="00593825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593825" w:rsidRDefault="00593825" w:rsidP="00593825">
      <w:pPr>
        <w:rPr>
          <w:rFonts w:eastAsia="Arial Unicode MS"/>
        </w:rPr>
      </w:pPr>
    </w:p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2219"/>
      <w:r>
        <w:lastRenderedPageBreak/>
        <w:t>Diagrama</w:t>
      </w:r>
      <w:bookmarkEnd w:id="8"/>
    </w:p>
    <w:p w:rsidR="00593825" w:rsidRDefault="00593825" w:rsidP="0059382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93825" w:rsidRDefault="00E53E38" w:rsidP="00593825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AFB8580" wp14:editId="6E3D330C">
                <wp:simplePos x="0" y="0"/>
                <wp:positionH relativeFrom="column">
                  <wp:posOffset>-318135</wp:posOffset>
                </wp:positionH>
                <wp:positionV relativeFrom="paragraph">
                  <wp:posOffset>125730</wp:posOffset>
                </wp:positionV>
                <wp:extent cx="5789930" cy="4249420"/>
                <wp:effectExtent l="0" t="0" r="1270" b="0"/>
                <wp:wrapNone/>
                <wp:docPr id="418" name="Tela 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13" name="Group 41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41035" cy="4237355"/>
                            <a:chOff x="237" y="-362"/>
                            <a:chExt cx="8804" cy="6673"/>
                          </a:xfrm>
                        </wpg:grpSpPr>
                        <wps:wsp>
                          <wps:cNvPr id="214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6" y="2085"/>
                              <a:ext cx="1863" cy="11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6" y="2189"/>
                              <a:ext cx="4658" cy="258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1" y="2313"/>
                              <a:ext cx="3254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014 –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Homologar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17" name="Oval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" y="2913"/>
                              <a:ext cx="171" cy="17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Line 217"/>
                          <wps:cNvCnPr/>
                          <wps:spPr bwMode="auto">
                            <a:xfrm>
                              <a:off x="475" y="3084"/>
                              <a:ext cx="0" cy="1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18"/>
                          <wps:cNvCnPr/>
                          <wps:spPr bwMode="auto">
                            <a:xfrm>
                              <a:off x="380" y="3151"/>
                              <a:ext cx="20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19"/>
                          <wps:cNvCnPr/>
                          <wps:spPr bwMode="auto">
                            <a:xfrm flipH="1">
                              <a:off x="361" y="3255"/>
                              <a:ext cx="114" cy="1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20"/>
                          <wps:cNvCnPr/>
                          <wps:spPr bwMode="auto">
                            <a:xfrm>
                              <a:off x="475" y="3255"/>
                              <a:ext cx="114" cy="1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" y="3427"/>
                              <a:ext cx="46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23" name="Line 222"/>
                          <wps:cNvCnPr/>
                          <wps:spPr bwMode="auto">
                            <a:xfrm>
                              <a:off x="627" y="3208"/>
                              <a:ext cx="1189" cy="0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Oval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96" y="2808"/>
                              <a:ext cx="2139" cy="64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34" y="2903"/>
                              <a:ext cx="1223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Homologar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26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67" y="3056"/>
                              <a:ext cx="132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27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2" y="3208"/>
                              <a:ext cx="42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28" name="Oval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2" y="3703"/>
                              <a:ext cx="2082" cy="81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15" y="3827"/>
                              <a:ext cx="138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Cancelar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Homologação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0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47" y="3979"/>
                              <a:ext cx="70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1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4" y="4131"/>
                              <a:ext cx="137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2" name="Oval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40" y="3255"/>
                              <a:ext cx="2139" cy="64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9" y="3351"/>
                              <a:ext cx="90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4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1" y="3503"/>
                              <a:ext cx="132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5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5" y="3655"/>
                              <a:ext cx="42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6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1" y="19"/>
                              <a:ext cx="818" cy="11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1" y="124"/>
                              <a:ext cx="2063" cy="142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58" y="247"/>
                              <a:ext cx="1523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048 -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9" name="Line 238"/>
                          <wps:cNvCnPr/>
                          <wps:spPr bwMode="auto">
                            <a:xfrm>
                              <a:off x="192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0" name="Line 239"/>
                          <wps:cNvCnPr/>
                          <wps:spPr bwMode="auto">
                            <a:xfrm>
                              <a:off x="1920" y="38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240"/>
                          <wps:cNvCnPr/>
                          <wps:spPr bwMode="auto">
                            <a:xfrm flipH="1">
                              <a:off x="1930" y="48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241"/>
                          <wps:cNvCnPr/>
                          <wps:spPr bwMode="auto">
                            <a:xfrm flipV="1">
                              <a:off x="1930" y="48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242"/>
                          <wps:cNvCnPr/>
                          <wps:spPr bwMode="auto">
                            <a:xfrm>
                              <a:off x="1920" y="3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243"/>
                          <wps:cNvCnPr/>
                          <wps:spPr bwMode="auto">
                            <a:xfrm>
                              <a:off x="1920" y="67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" name="Line 244"/>
                          <wps:cNvCnPr/>
                          <wps:spPr bwMode="auto">
                            <a:xfrm>
                              <a:off x="193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245"/>
                          <wps:cNvCnPr/>
                          <wps:spPr bwMode="auto">
                            <a:xfrm>
                              <a:off x="1920" y="4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246"/>
                          <wps:cNvCnPr/>
                          <wps:spPr bwMode="auto">
                            <a:xfrm>
                              <a:off x="1920" y="4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8" name="Line 247"/>
                          <wps:cNvCnPr/>
                          <wps:spPr bwMode="auto">
                            <a:xfrm>
                              <a:off x="193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Line 248"/>
                          <wps:cNvCnPr/>
                          <wps:spPr bwMode="auto">
                            <a:xfrm>
                              <a:off x="193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Line 249"/>
                          <wps:cNvCnPr/>
                          <wps:spPr bwMode="auto">
                            <a:xfrm>
                              <a:off x="1920" y="3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Line 250"/>
                          <wps:cNvCnPr/>
                          <wps:spPr bwMode="auto">
                            <a:xfrm>
                              <a:off x="1920" y="4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2" name="Line 251"/>
                          <wps:cNvCnPr/>
                          <wps:spPr bwMode="auto">
                            <a:xfrm>
                              <a:off x="192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3" name="Line 252"/>
                          <wps:cNvCnPr/>
                          <wps:spPr bwMode="auto">
                            <a:xfrm flipH="1">
                              <a:off x="1920" y="3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253"/>
                          <wps:cNvCnPr/>
                          <wps:spPr bwMode="auto">
                            <a:xfrm>
                              <a:off x="1930" y="48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254"/>
                          <wps:cNvCnPr/>
                          <wps:spPr bwMode="auto">
                            <a:xfrm flipH="1" flipV="1">
                              <a:off x="1930" y="48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255"/>
                          <wps:cNvCnPr/>
                          <wps:spPr bwMode="auto">
                            <a:xfrm flipH="1" flipV="1">
                              <a:off x="1930" y="38"/>
                              <a:ext cx="4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256"/>
                          <wps:cNvCnPr/>
                          <wps:spPr bwMode="auto">
                            <a:xfrm flipH="1" flipV="1">
                              <a:off x="1930" y="48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257"/>
                          <wps:cNvCnPr/>
                          <wps:spPr bwMode="auto">
                            <a:xfrm flipH="1" flipV="1">
                              <a:off x="1930" y="48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258"/>
                          <wps:cNvCnPr/>
                          <wps:spPr bwMode="auto">
                            <a:xfrm flipH="1" flipV="1">
                              <a:off x="1920" y="48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259"/>
                          <wps:cNvCnPr/>
                          <wps:spPr bwMode="auto">
                            <a:xfrm flipH="1" flipV="1">
                              <a:off x="1939" y="48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260"/>
                          <wps:cNvCnPr/>
                          <wps:spPr bwMode="auto">
                            <a:xfrm>
                              <a:off x="1920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261"/>
                          <wps:cNvCnPr/>
                          <wps:spPr bwMode="auto">
                            <a:xfrm>
                              <a:off x="1920" y="38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Oval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7" y="828"/>
                              <a:ext cx="1588" cy="40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2" y="895"/>
                              <a:ext cx="1001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5" name="Line 264"/>
                          <wps:cNvCnPr/>
                          <wps:spPr bwMode="auto">
                            <a:xfrm>
                              <a:off x="219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265"/>
                          <wps:cNvCnPr/>
                          <wps:spPr bwMode="auto">
                            <a:xfrm>
                              <a:off x="2196" y="847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266"/>
                          <wps:cNvCnPr/>
                          <wps:spPr bwMode="auto">
                            <a:xfrm flipH="1">
                              <a:off x="2206" y="857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267"/>
                          <wps:cNvCnPr/>
                          <wps:spPr bwMode="auto">
                            <a:xfrm flipV="1">
                              <a:off x="2206" y="857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268"/>
                          <wps:cNvCnPr/>
                          <wps:spPr bwMode="auto">
                            <a:xfrm>
                              <a:off x="2196" y="84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269"/>
                          <wps:cNvCnPr/>
                          <wps:spPr bwMode="auto">
                            <a:xfrm>
                              <a:off x="2196" y="876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270"/>
                          <wps:cNvCnPr/>
                          <wps:spPr bwMode="auto">
                            <a:xfrm>
                              <a:off x="220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2" name="Line 271"/>
                          <wps:cNvCnPr/>
                          <wps:spPr bwMode="auto">
                            <a:xfrm>
                              <a:off x="2196" y="85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272"/>
                          <wps:cNvCnPr/>
                          <wps:spPr bwMode="auto">
                            <a:xfrm>
                              <a:off x="2196" y="85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273"/>
                          <wps:cNvCnPr/>
                          <wps:spPr bwMode="auto">
                            <a:xfrm>
                              <a:off x="220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274"/>
                          <wps:cNvCnPr/>
                          <wps:spPr bwMode="auto">
                            <a:xfrm>
                              <a:off x="220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275"/>
                          <wps:cNvCnPr/>
                          <wps:spPr bwMode="auto">
                            <a:xfrm>
                              <a:off x="2196" y="84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276"/>
                          <wps:cNvCnPr/>
                          <wps:spPr bwMode="auto">
                            <a:xfrm>
                              <a:off x="2196" y="85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77"/>
                          <wps:cNvCnPr/>
                          <wps:spPr bwMode="auto">
                            <a:xfrm>
                              <a:off x="219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278"/>
                          <wps:cNvCnPr/>
                          <wps:spPr bwMode="auto">
                            <a:xfrm flipH="1">
                              <a:off x="2196" y="84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79"/>
                          <wps:cNvCnPr/>
                          <wps:spPr bwMode="auto">
                            <a:xfrm>
                              <a:off x="2206" y="857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80"/>
                          <wps:cNvCnPr/>
                          <wps:spPr bwMode="auto">
                            <a:xfrm flipH="1" flipV="1">
                              <a:off x="2206" y="857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81"/>
                          <wps:cNvCnPr/>
                          <wps:spPr bwMode="auto">
                            <a:xfrm flipH="1" flipV="1">
                              <a:off x="2206" y="847"/>
                              <a:ext cx="4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82"/>
                          <wps:cNvCnPr/>
                          <wps:spPr bwMode="auto">
                            <a:xfrm flipH="1" flipV="1">
                              <a:off x="2206" y="857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83"/>
                          <wps:cNvCnPr/>
                          <wps:spPr bwMode="auto">
                            <a:xfrm flipH="1" flipV="1">
                              <a:off x="2206" y="857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284"/>
                          <wps:cNvCnPr/>
                          <wps:spPr bwMode="auto">
                            <a:xfrm flipH="1" flipV="1">
                              <a:off x="2196" y="8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85"/>
                          <wps:cNvCnPr/>
                          <wps:spPr bwMode="auto">
                            <a:xfrm flipH="1" flipV="1">
                              <a:off x="2215" y="857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86"/>
                          <wps:cNvCnPr/>
                          <wps:spPr bwMode="auto">
                            <a:xfrm>
                              <a:off x="2196" y="847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87"/>
                          <wps:cNvCnPr/>
                          <wps:spPr bwMode="auto">
                            <a:xfrm>
                              <a:off x="2196" y="847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5" y="5054"/>
                              <a:ext cx="1026" cy="11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5" y="5159"/>
                              <a:ext cx="2566" cy="115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0" y="5283"/>
                              <a:ext cx="195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102 -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2" name="Line 291"/>
                          <wps:cNvCnPr/>
                          <wps:spPr bwMode="auto">
                            <a:xfrm>
                              <a:off x="2824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292"/>
                          <wps:cNvCnPr/>
                          <wps:spPr bwMode="auto">
                            <a:xfrm>
                              <a:off x="2824" y="5074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293"/>
                          <wps:cNvCnPr/>
                          <wps:spPr bwMode="auto">
                            <a:xfrm flipH="1">
                              <a:off x="2833" y="5083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294"/>
                          <wps:cNvCnPr/>
                          <wps:spPr bwMode="auto">
                            <a:xfrm flipV="1">
                              <a:off x="2833" y="5083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95"/>
                          <wps:cNvCnPr/>
                          <wps:spPr bwMode="auto">
                            <a:xfrm>
                              <a:off x="2824" y="5074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Line 296"/>
                          <wps:cNvCnPr/>
                          <wps:spPr bwMode="auto">
                            <a:xfrm>
                              <a:off x="2824" y="5102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297"/>
                          <wps:cNvCnPr/>
                          <wps:spPr bwMode="auto">
                            <a:xfrm>
                              <a:off x="2833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Line 298"/>
                          <wps:cNvCnPr/>
                          <wps:spPr bwMode="auto">
                            <a:xfrm>
                              <a:off x="2824" y="5083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Line 299"/>
                          <wps:cNvCnPr/>
                          <wps:spPr bwMode="auto">
                            <a:xfrm>
                              <a:off x="2824" y="5083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1" name="Line 300"/>
                          <wps:cNvCnPr/>
                          <wps:spPr bwMode="auto">
                            <a:xfrm>
                              <a:off x="2833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Line 301"/>
                          <wps:cNvCnPr/>
                          <wps:spPr bwMode="auto">
                            <a:xfrm>
                              <a:off x="2833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Line 302"/>
                          <wps:cNvCnPr/>
                          <wps:spPr bwMode="auto">
                            <a:xfrm>
                              <a:off x="2824" y="5074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303"/>
                          <wps:cNvCnPr/>
                          <wps:spPr bwMode="auto">
                            <a:xfrm>
                              <a:off x="2824" y="5083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04"/>
                          <wps:cNvCnPr/>
                          <wps:spPr bwMode="auto">
                            <a:xfrm>
                              <a:off x="2824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305"/>
                          <wps:cNvCnPr/>
                          <wps:spPr bwMode="auto">
                            <a:xfrm flipH="1">
                              <a:off x="2824" y="5074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306"/>
                          <wps:cNvCnPr/>
                          <wps:spPr bwMode="auto">
                            <a:xfrm>
                              <a:off x="2833" y="5083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07"/>
                          <wps:cNvCnPr/>
                          <wps:spPr bwMode="auto">
                            <a:xfrm flipH="1" flipV="1">
                              <a:off x="2833" y="5083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308"/>
                          <wps:cNvCnPr/>
                          <wps:spPr bwMode="auto">
                            <a:xfrm flipH="1" flipV="1">
                              <a:off x="2833" y="5074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309"/>
                          <wps:cNvCnPr/>
                          <wps:spPr bwMode="auto">
                            <a:xfrm flipH="1" flipV="1">
                              <a:off x="2833" y="5083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310"/>
                          <wps:cNvCnPr/>
                          <wps:spPr bwMode="auto">
                            <a:xfrm flipH="1" flipV="1">
                              <a:off x="2833" y="5083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311"/>
                          <wps:cNvCnPr/>
                          <wps:spPr bwMode="auto">
                            <a:xfrm flipH="1" flipV="1">
                              <a:off x="2824" y="508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312"/>
                          <wps:cNvCnPr/>
                          <wps:spPr bwMode="auto">
                            <a:xfrm flipH="1" flipV="1">
                              <a:off x="2843" y="5083"/>
                              <a:ext cx="47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313"/>
                          <wps:cNvCnPr/>
                          <wps:spPr bwMode="auto">
                            <a:xfrm>
                              <a:off x="2824" y="5074"/>
                              <a:ext cx="0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314"/>
                          <wps:cNvCnPr/>
                          <wps:spPr bwMode="auto">
                            <a:xfrm>
                              <a:off x="2824" y="5074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Oval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5597"/>
                              <a:ext cx="1949" cy="42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8" y="5664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18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0" y="5816"/>
                              <a:ext cx="56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Matrícula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19" name="Line 318"/>
                          <wps:cNvCnPr/>
                          <wps:spPr bwMode="auto">
                            <a:xfrm>
                              <a:off x="3185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19"/>
                          <wps:cNvCnPr/>
                          <wps:spPr bwMode="auto">
                            <a:xfrm>
                              <a:off x="3185" y="5616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20"/>
                          <wps:cNvCnPr/>
                          <wps:spPr bwMode="auto">
                            <a:xfrm flipH="1">
                              <a:off x="3194" y="5626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321"/>
                          <wps:cNvCnPr/>
                          <wps:spPr bwMode="auto">
                            <a:xfrm flipV="1">
                              <a:off x="3194" y="5626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322"/>
                          <wps:cNvCnPr/>
                          <wps:spPr bwMode="auto">
                            <a:xfrm>
                              <a:off x="3185" y="561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323"/>
                          <wps:cNvCnPr/>
                          <wps:spPr bwMode="auto">
                            <a:xfrm>
                              <a:off x="3185" y="5645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4"/>
                          <wps:cNvCnPr/>
                          <wps:spPr bwMode="auto">
                            <a:xfrm>
                              <a:off x="3194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5"/>
                          <wps:cNvCnPr/>
                          <wps:spPr bwMode="auto">
                            <a:xfrm>
                              <a:off x="3185" y="562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326"/>
                          <wps:cNvCnPr/>
                          <wps:spPr bwMode="auto">
                            <a:xfrm>
                              <a:off x="3185" y="562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Line 327"/>
                          <wps:cNvCnPr/>
                          <wps:spPr bwMode="auto">
                            <a:xfrm>
                              <a:off x="3194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9" name="Line 328"/>
                          <wps:cNvCnPr/>
                          <wps:spPr bwMode="auto">
                            <a:xfrm>
                              <a:off x="3194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0" name="Line 329"/>
                          <wps:cNvCnPr/>
                          <wps:spPr bwMode="auto">
                            <a:xfrm>
                              <a:off x="3185" y="561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330"/>
                          <wps:cNvCnPr/>
                          <wps:spPr bwMode="auto">
                            <a:xfrm>
                              <a:off x="3185" y="562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31"/>
                          <wps:cNvCnPr/>
                          <wps:spPr bwMode="auto">
                            <a:xfrm>
                              <a:off x="3185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332"/>
                          <wps:cNvCnPr/>
                          <wps:spPr bwMode="auto">
                            <a:xfrm flipH="1">
                              <a:off x="3185" y="561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333"/>
                          <wps:cNvCnPr/>
                          <wps:spPr bwMode="auto">
                            <a:xfrm>
                              <a:off x="3194" y="5626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34"/>
                          <wps:cNvCnPr/>
                          <wps:spPr bwMode="auto">
                            <a:xfrm flipH="1" flipV="1">
                              <a:off x="3194" y="5626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35"/>
                          <wps:cNvCnPr/>
                          <wps:spPr bwMode="auto">
                            <a:xfrm flipH="1" flipV="1">
                              <a:off x="3194" y="5616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336"/>
                          <wps:cNvCnPr/>
                          <wps:spPr bwMode="auto">
                            <a:xfrm flipH="1" flipV="1">
                              <a:off x="3194" y="5626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337"/>
                          <wps:cNvCnPr/>
                          <wps:spPr bwMode="auto">
                            <a:xfrm flipH="1" flipV="1">
                              <a:off x="3194" y="5626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Line 338"/>
                          <wps:cNvCnPr/>
                          <wps:spPr bwMode="auto">
                            <a:xfrm flipH="1" flipV="1">
                              <a:off x="3185" y="5626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0" name="Line 339"/>
                          <wps:cNvCnPr/>
                          <wps:spPr bwMode="auto">
                            <a:xfrm flipH="1" flipV="1">
                              <a:off x="3204" y="5626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Line 340"/>
                          <wps:cNvCnPr/>
                          <wps:spPr bwMode="auto">
                            <a:xfrm>
                              <a:off x="3185" y="5616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341"/>
                          <wps:cNvCnPr/>
                          <wps:spPr bwMode="auto">
                            <a:xfrm>
                              <a:off x="3185" y="5616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Line 342"/>
                          <wps:cNvCnPr/>
                          <wps:spPr bwMode="auto">
                            <a:xfrm flipV="1">
                              <a:off x="4858" y="4769"/>
                              <a:ext cx="0" cy="895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343"/>
                          <wps:cNvCnPr/>
                          <wps:spPr bwMode="auto">
                            <a:xfrm flipH="1">
                              <a:off x="4820" y="4769"/>
                              <a:ext cx="38" cy="76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5" name="Line 344"/>
                          <wps:cNvCnPr/>
                          <wps:spPr bwMode="auto">
                            <a:xfrm>
                              <a:off x="4858" y="4769"/>
                              <a:ext cx="38" cy="76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345"/>
                          <wps:cNvCnPr/>
                          <wps:spPr bwMode="auto">
                            <a:xfrm>
                              <a:off x="2472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Line 346"/>
                          <wps:cNvCnPr/>
                          <wps:spPr bwMode="auto">
                            <a:xfrm>
                              <a:off x="2472" y="3198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" name="Line 347"/>
                          <wps:cNvCnPr/>
                          <wps:spPr bwMode="auto">
                            <a:xfrm flipH="1">
                              <a:off x="2481" y="3208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348"/>
                          <wps:cNvCnPr/>
                          <wps:spPr bwMode="auto">
                            <a:xfrm flipV="1">
                              <a:off x="2481" y="3208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Line 349"/>
                          <wps:cNvCnPr/>
                          <wps:spPr bwMode="auto">
                            <a:xfrm>
                              <a:off x="2472" y="319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1" name="Line 350"/>
                          <wps:cNvCnPr/>
                          <wps:spPr bwMode="auto">
                            <a:xfrm>
                              <a:off x="2472" y="3227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Line 351"/>
                          <wps:cNvCnPr/>
                          <wps:spPr bwMode="auto">
                            <a:xfrm>
                              <a:off x="2481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3" name="Line 352"/>
                          <wps:cNvCnPr/>
                          <wps:spPr bwMode="auto">
                            <a:xfrm>
                              <a:off x="2472" y="320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Line 353"/>
                          <wps:cNvCnPr/>
                          <wps:spPr bwMode="auto">
                            <a:xfrm>
                              <a:off x="2472" y="320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Line 354"/>
                          <wps:cNvCnPr/>
                          <wps:spPr bwMode="auto">
                            <a:xfrm>
                              <a:off x="2481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6" name="Line 355"/>
                          <wps:cNvCnPr/>
                          <wps:spPr bwMode="auto">
                            <a:xfrm>
                              <a:off x="2481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" name="Line 356"/>
                          <wps:cNvCnPr/>
                          <wps:spPr bwMode="auto">
                            <a:xfrm>
                              <a:off x="2472" y="319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357"/>
                          <wps:cNvCnPr/>
                          <wps:spPr bwMode="auto">
                            <a:xfrm>
                              <a:off x="2472" y="320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358"/>
                          <wps:cNvCnPr/>
                          <wps:spPr bwMode="auto">
                            <a:xfrm>
                              <a:off x="2472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359"/>
                          <wps:cNvCnPr/>
                          <wps:spPr bwMode="auto">
                            <a:xfrm flipH="1">
                              <a:off x="2472" y="319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60"/>
                          <wps:cNvCnPr/>
                          <wps:spPr bwMode="auto">
                            <a:xfrm>
                              <a:off x="2481" y="3208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61"/>
                          <wps:cNvCnPr/>
                          <wps:spPr bwMode="auto">
                            <a:xfrm flipH="1" flipV="1">
                              <a:off x="2481" y="3208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2"/>
                          <wps:cNvCnPr/>
                          <wps:spPr bwMode="auto">
                            <a:xfrm flipH="1" flipV="1">
                              <a:off x="2481" y="3198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Line 363"/>
                          <wps:cNvCnPr/>
                          <wps:spPr bwMode="auto">
                            <a:xfrm flipH="1" flipV="1">
                              <a:off x="2481" y="3208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364"/>
                          <wps:cNvCnPr/>
                          <wps:spPr bwMode="auto">
                            <a:xfrm flipH="1" flipV="1">
                              <a:off x="2481" y="3208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365"/>
                          <wps:cNvCnPr/>
                          <wps:spPr bwMode="auto">
                            <a:xfrm flipH="1" flipV="1">
                              <a:off x="2472" y="3208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366"/>
                          <wps:cNvCnPr/>
                          <wps:spPr bwMode="auto">
                            <a:xfrm flipH="1" flipV="1">
                              <a:off x="2491" y="3208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7"/>
                          <wps:cNvCnPr/>
                          <wps:spPr bwMode="auto">
                            <a:xfrm>
                              <a:off x="2472" y="319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8"/>
                          <wps:cNvCnPr/>
                          <wps:spPr bwMode="auto">
                            <a:xfrm>
                              <a:off x="2472" y="319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6" y="4921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71" name="Line 370"/>
                          <wps:cNvCnPr/>
                          <wps:spPr bwMode="auto">
                            <a:xfrm flipH="1">
                              <a:off x="3052" y="1209"/>
                              <a:ext cx="190" cy="876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371"/>
                          <wps:cNvCnPr/>
                          <wps:spPr bwMode="auto">
                            <a:xfrm flipH="1" flipV="1">
                              <a:off x="3033" y="1999"/>
                              <a:ext cx="19" cy="86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2"/>
                          <wps:cNvCnPr/>
                          <wps:spPr bwMode="auto">
                            <a:xfrm flipV="1">
                              <a:off x="3052" y="2018"/>
                              <a:ext cx="57" cy="6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3"/>
                          <wps:cNvCnPr/>
                          <wps:spPr bwMode="auto">
                            <a:xfrm>
                              <a:off x="761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4"/>
                          <wps:cNvCnPr/>
                          <wps:spPr bwMode="auto">
                            <a:xfrm>
                              <a:off x="761" y="-362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5"/>
                          <wps:cNvCnPr/>
                          <wps:spPr bwMode="auto">
                            <a:xfrm flipH="1">
                              <a:off x="770" y="-352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6"/>
                          <wps:cNvCnPr/>
                          <wps:spPr bwMode="auto">
                            <a:xfrm flipV="1">
                              <a:off x="770" y="-352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377"/>
                          <wps:cNvCnPr/>
                          <wps:spPr bwMode="auto">
                            <a:xfrm>
                              <a:off x="761" y="-36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378"/>
                          <wps:cNvCnPr/>
                          <wps:spPr bwMode="auto">
                            <a:xfrm>
                              <a:off x="761" y="-333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379"/>
                          <wps:cNvCnPr/>
                          <wps:spPr bwMode="auto">
                            <a:xfrm>
                              <a:off x="770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380"/>
                          <wps:cNvCnPr/>
                          <wps:spPr bwMode="auto">
                            <a:xfrm>
                              <a:off x="761" y="-35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381"/>
                          <wps:cNvCnPr/>
                          <wps:spPr bwMode="auto">
                            <a:xfrm>
                              <a:off x="761" y="-35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2"/>
                          <wps:cNvCnPr/>
                          <wps:spPr bwMode="auto">
                            <a:xfrm>
                              <a:off x="770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383"/>
                          <wps:cNvCnPr/>
                          <wps:spPr bwMode="auto">
                            <a:xfrm>
                              <a:off x="770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384"/>
                          <wps:cNvCnPr/>
                          <wps:spPr bwMode="auto">
                            <a:xfrm>
                              <a:off x="761" y="-36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5"/>
                          <wps:cNvCnPr/>
                          <wps:spPr bwMode="auto">
                            <a:xfrm>
                              <a:off x="761" y="-35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6"/>
                          <wps:cNvCnPr/>
                          <wps:spPr bwMode="auto">
                            <a:xfrm>
                              <a:off x="761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7"/>
                          <wps:cNvCnPr/>
                          <wps:spPr bwMode="auto">
                            <a:xfrm flipH="1">
                              <a:off x="761" y="-36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8"/>
                          <wps:cNvCnPr/>
                          <wps:spPr bwMode="auto">
                            <a:xfrm>
                              <a:off x="770" y="-35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9"/>
                          <wps:cNvCnPr/>
                          <wps:spPr bwMode="auto">
                            <a:xfrm flipH="1" flipV="1">
                              <a:off x="770" y="-35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390"/>
                          <wps:cNvCnPr/>
                          <wps:spPr bwMode="auto">
                            <a:xfrm flipH="1" flipV="1">
                              <a:off x="770" y="-362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391"/>
                          <wps:cNvCnPr/>
                          <wps:spPr bwMode="auto">
                            <a:xfrm flipH="1" flipV="1">
                              <a:off x="770" y="-35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2"/>
                          <wps:cNvCnPr/>
                          <wps:spPr bwMode="auto">
                            <a:xfrm flipH="1" flipV="1">
                              <a:off x="770" y="-35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3"/>
                          <wps:cNvCnPr/>
                          <wps:spPr bwMode="auto">
                            <a:xfrm flipH="1" flipV="1">
                              <a:off x="761" y="-352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4"/>
                          <wps:cNvCnPr/>
                          <wps:spPr bwMode="auto">
                            <a:xfrm flipH="1" flipV="1">
                              <a:off x="780" y="-352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5"/>
                          <wps:cNvCnPr/>
                          <wps:spPr bwMode="auto">
                            <a:xfrm>
                              <a:off x="761" y="-3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6"/>
                          <wps:cNvCnPr/>
                          <wps:spPr bwMode="auto">
                            <a:xfrm>
                              <a:off x="761" y="-36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1685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99" name="Freeform 398"/>
                          <wps:cNvSpPr>
                            <a:spLocks/>
                          </wps:cNvSpPr>
                          <wps:spPr bwMode="auto">
                            <a:xfrm>
                              <a:off x="4069" y="3027"/>
                              <a:ext cx="1179" cy="228"/>
                            </a:xfrm>
                            <a:custGeom>
                              <a:avLst/>
                              <a:gdLst>
                                <a:gd name="T0" fmla="*/ 1179 w 1179"/>
                                <a:gd name="T1" fmla="*/ 228 h 228"/>
                                <a:gd name="T2" fmla="*/ 1179 w 1179"/>
                                <a:gd name="T3" fmla="*/ 0 h 228"/>
                                <a:gd name="T4" fmla="*/ 0 w 1179"/>
                                <a:gd name="T5" fmla="*/ 0 h 2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79" h="228">
                                  <a:moveTo>
                                    <a:pt x="1179" y="228"/>
                                  </a:moveTo>
                                  <a:lnTo>
                                    <a:pt x="1179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Line 399"/>
                          <wps:cNvCnPr/>
                          <wps:spPr bwMode="auto">
                            <a:xfrm flipV="1">
                              <a:off x="4069" y="2989"/>
                              <a:ext cx="76" cy="38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400"/>
                          <wps:cNvCnPr/>
                          <wps:spPr bwMode="auto">
                            <a:xfrm>
                              <a:off x="4069" y="3027"/>
                              <a:ext cx="76" cy="38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9" y="3065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03" name="Freeform 402"/>
                          <wps:cNvSpPr>
                            <a:spLocks/>
                          </wps:cNvSpPr>
                          <wps:spPr bwMode="auto">
                            <a:xfrm>
                              <a:off x="4164" y="3884"/>
                              <a:ext cx="1464" cy="238"/>
                            </a:xfrm>
                            <a:custGeom>
                              <a:avLst/>
                              <a:gdLst>
                                <a:gd name="T0" fmla="*/ 1464 w 1464"/>
                                <a:gd name="T1" fmla="*/ 0 h 238"/>
                                <a:gd name="T2" fmla="*/ 1464 w 1464"/>
                                <a:gd name="T3" fmla="*/ 238 h 238"/>
                                <a:gd name="T4" fmla="*/ 0 w 1464"/>
                                <a:gd name="T5" fmla="*/ 238 h 2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64" h="238">
                                  <a:moveTo>
                                    <a:pt x="1464" y="0"/>
                                  </a:moveTo>
                                  <a:lnTo>
                                    <a:pt x="1464" y="238"/>
                                  </a:lnTo>
                                  <a:lnTo>
                                    <a:pt x="0" y="238"/>
                                  </a:lnTo>
                                </a:path>
                              </a:pathLst>
                            </a:cu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" name="Line 403"/>
                          <wps:cNvCnPr/>
                          <wps:spPr bwMode="auto">
                            <a:xfrm flipV="1">
                              <a:off x="4164" y="4084"/>
                              <a:ext cx="76" cy="38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404"/>
                          <wps:cNvCnPr/>
                          <wps:spPr bwMode="auto">
                            <a:xfrm>
                              <a:off x="4164" y="4122"/>
                              <a:ext cx="76" cy="38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9" y="4160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07" name="Rectangle 4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59" y="2627"/>
                              <a:ext cx="913" cy="11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59" y="2732"/>
                              <a:ext cx="2282" cy="167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6" y="2856"/>
                              <a:ext cx="168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023 –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Consultar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Saldo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Dias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10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5" y="3008"/>
                              <a:ext cx="941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11" name="Oval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45" y="3436"/>
                              <a:ext cx="2044" cy="6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3541"/>
                              <a:ext cx="124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Consultar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Saldo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Dias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13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1" y="3693"/>
                              <a:ext cx="109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3E38" w:rsidRDefault="00E53E3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Aquisitivo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wgp>
                      <wps:wsp>
                        <wps:cNvPr id="414" name="Line 414"/>
                        <wps:cNvCnPr/>
                        <wps:spPr bwMode="auto">
                          <a:xfrm>
                            <a:off x="4050665" y="2502535"/>
                            <a:ext cx="410845" cy="635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415"/>
                        <wps:cNvCnPr/>
                        <wps:spPr bwMode="auto">
                          <a:xfrm flipH="1" flipV="1">
                            <a:off x="4412615" y="2484755"/>
                            <a:ext cx="48895" cy="2413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Line 416"/>
                        <wps:cNvCnPr/>
                        <wps:spPr bwMode="auto">
                          <a:xfrm flipH="1">
                            <a:off x="4412615" y="2508885"/>
                            <a:ext cx="48895" cy="2413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129405" y="229108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3E38" w:rsidRDefault="00E53E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18" o:spid="_x0000_s1026" editas="canvas" style="position:absolute;left:0;text-align:left;margin-left:-25.05pt;margin-top:9.9pt;width:455.9pt;height:334.6pt;z-index:251660288" coordsize="57899,42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99;height:42494;visibility:visible;mso-wrap-style:square">
                  <v:fill o:detectmouseclick="t"/>
                  <v:path o:connecttype="none"/>
                </v:shape>
                <v:group id="Group 413" o:spid="_x0000_s1028" style="position:absolute;width:57410;height:42373" coordorigin="237,-362" coordsize="8804,6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<v:rect id="Rectangle 213" o:spid="_x0000_s1029" style="position:absolute;left:1816;top:2085;width:1863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ivm8QA&#10;AADcAAAADwAAAGRycy9kb3ducmV2LnhtbESPzWrDMBCE74W8g9hALiWRY4obnCghLQR6KaVpHmBj&#10;bfyrlZEU2337qlDocZiZb5jdYTKdGMj52rKC9SoBQVxYXXOp4PJ1Wm5A+ICssbNMCr7Jw2E/e9hh&#10;ru3InzScQykihH2OCqoQ+lxKX1Rk0K9sTxy9m3UGQ5SulNrhGOGmk2mSZNJgzXGhwp5eKyra890o&#10;OLbSP7YF+eb9/vzRZNY1+HJVajGfjlsQgabwH/5rv2kF6foJfs/EI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or5vEAAAA3AAAAA8AAAAAAAAAAAAAAAAAmAIAAGRycy9k&#10;b3ducmV2LnhtbFBLBQYAAAAABAAEAPUAAACJAwAAAAA=&#10;" fillcolor="#ffc" strokecolor="#903" strokeweight="0"/>
                  <v:rect id="Rectangle 214" o:spid="_x0000_s1030" style="position:absolute;left:1816;top:2189;width:4658;height:2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QKAMQA&#10;AADcAAAADwAAAGRycy9kb3ducmV2LnhtbESPzWrDMBCE74W8g9hALiWRY6gbnCghLQR6KaVpHmBj&#10;bfyrlZEU2337qlDocZiZb5jdYTKdGMj52rKC9SoBQVxYXXOp4PJ1Wm5A+ICssbNMCr7Jw2E/e9hh&#10;ru3InzScQykihH2OCqoQ+lxKX1Rk0K9sTxy9m3UGQ5SulNrhGOGmk2mSZNJgzXGhwp5eKyra890o&#10;OLbSP7YF+eb9/vzRZNY1+HJVajGfjlsQgabwH/5rv2kF6foJfs/EI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kCgDEAAAA3AAAAA8AAAAAAAAAAAAAAAAAmAIAAGRycy9k&#10;b3ducmV2LnhtbFBLBQYAAAAABAAEAPUAAACJAwAAAAA=&#10;" fillcolor="#ffc" strokecolor="#903" strokeweight="0"/>
                  <v:rect id="Rectangle 215" o:spid="_x0000_s1031" style="position:absolute;left:2481;top:2313;width:3254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ImBMYA&#10;AADc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awWsbwe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ImBM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014 –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Homologar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</w:p>
                      </w:txbxContent>
                    </v:textbox>
                  </v:rect>
                  <v:oval id="Oval 216" o:spid="_x0000_s1032" style="position:absolute;left:390;top:2913;width:171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7Q8QA&#10;AADcAAAADwAAAGRycy9kb3ducmV2LnhtbESPQWsCMRSE7wX/Q3gFb92si2jZGqUIQsFD1fbQ43Pz&#10;3A3dvMRNqvHfN4WCx2FmvmEWq2R7caEhGMcKJkUJgrhx2nCr4PNj8/QMIkRkjb1jUnCjAKvl6GGB&#10;tXZX3tPlEFuRIRxqVNDF6GspQ9ORxVA4T5y9kxssxiyHVuoBrxlue1mV5UxaNJwXOvS07qj5PvxY&#10;Bd7vptOU3k2o0ulstnzc376OSo0f0+sLiEgp3sP/7TetoJrM4e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Ue0PEAAAA3AAAAA8AAAAAAAAAAAAAAAAAmAIAAGRycy9k&#10;b3ducmV2LnhtbFBLBQYAAAAABAAEAPUAAACJAwAAAAA=&#10;" fillcolor="#ffc" strokecolor="#903" strokeweight="0"/>
                  <v:line id="Line 217" o:spid="_x0000_s1033" style="position:absolute;visibility:visible;mso-wrap-style:square" from="475,3084" to="475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TnKMEAAADcAAAADwAAAGRycy9kb3ducmV2LnhtbERPTWsCMRC9F/ofwhS81awepKxGEVEU&#10;RGhdDz1Ok3GzmEzWTdT13zeHQo+P9z1b9N6JO3WxCaxgNCxAEOtgGq4VnKrN+weImJANusCk4EkR&#10;FvPXlxmWJjz4i+7HVIscwrFEBTaltpQyakse4zC0xJk7h85jyrCrpenwkcO9k+OimEiPDecGiy2t&#10;LOnL8eYVuPQpv/VPEar1tu31+mr3B2eVGrz1yymIRH36F/+5d0bBeJTX5jP5CMj5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FOcowQAAANwAAAAPAAAAAAAAAAAAAAAA&#10;AKECAABkcnMvZG93bnJldi54bWxQSwUGAAAAAAQABAD5AAAAjwMAAAAA&#10;" strokecolor="#903" strokeweight="0"/>
                  <v:line id="Line 218" o:spid="_x0000_s1034" style="position:absolute;visibility:visible;mso-wrap-style:square" from="380,3151" to="580,3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hCs8QAAADcAAAADwAAAGRycy9kb3ducmV2LnhtbESPQWsCMRSE74X+h/AK3mpWD2K3RpGi&#10;KIjQag89PpPnZjF52W6irv++EYQeh5n5hpnMOu/EhdpYB1Yw6BcgiHUwNVcKvvfL1zGImJANusCk&#10;4EYRZtPnpwmWJlz5iy67VIkM4ViiAptSU0oZtSWPsR8a4uwdQ+sxZdlW0rR4zXDv5LAoRtJjzXnB&#10;YkMflvRpd/YKXPqUP/pQhP1i1XR68Ws3W2eV6r1083cQibr0H36010bBcPAG9zP5CMjp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WEKzxAAAANwAAAAPAAAAAAAAAAAA&#10;AAAAAKECAABkcnMvZG93bnJldi54bWxQSwUGAAAAAAQABAD5AAAAkgMAAAAA&#10;" strokecolor="#903" strokeweight="0"/>
                  <v:line id="Line 219" o:spid="_x0000_s1035" style="position:absolute;flip:x;visibility:visible;mso-wrap-style:square" from="361,3255" to="475,3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QYX7sAAADcAAAADwAAAGRycy9kb3ducmV2LnhtbERPuwrCMBTdBf8hXMFNUzuIVqNIQdDR&#10;1+B2aW4f2NyUJmr8ezMIjofzXm+DacWLetdYVjCbJiCIC6sbrhRcL/vJAoTzyBpby6TgQw62m+Fg&#10;jZm2bz7R6+wrEUPYZaig9r7LpHRFTQbd1HbEkSttb9BH2FdS9/iO4aaVaZLMpcGGY0ONHeU1FY/z&#10;0yg45qf7IYTb/fYp8xQrF8qlDkqNR2G3AuEp+L/45z5oBWka58cz8QjIz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cBBhfuwAAANwAAAAPAAAAAAAAAAAAAAAAAKECAABk&#10;cnMvZG93bnJldi54bWxQSwUGAAAAAAQABAD5AAAAiQMAAAAA&#10;" strokecolor="#903" strokeweight="0"/>
                  <v:line id="Line 220" o:spid="_x0000_s1036" style="position:absolute;visibility:visible;mso-wrap-style:square" from="475,3255" to="589,3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KECMMAAADcAAAADwAAAGRycy9kb3ducmV2LnhtbESPQWsCMRSE7wX/Q3hCbzXrHqSsRhFR&#10;KkihVQ8en8lzs5i8bDdRt/++KRR6HGbmG2a26L0Td+piE1jBeFSAINbBNFwrOB42L68gYkI26AKT&#10;gm+KsJgPnmZYmfDgT7rvUy0yhGOFCmxKbSVl1JY8xlFoibN3CZ3HlGVXS9PhI8O9k2VRTKTHhvOC&#10;xZZWlvR1f/MKXPqQJ30uwmH91vZ6/WV3784q9Tzsl1MQifr0H/5rb42CshzD75l8BOT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ChAjDAAAA3AAAAA8AAAAAAAAAAAAA&#10;AAAAoQIAAGRycy9kb3ducmV2LnhtbFBLBQYAAAAABAAEAPkAAACRAwAAAAA=&#10;" strokecolor="#903" strokeweight="0"/>
                  <v:rect id="Rectangle 221" o:spid="_x0000_s1037" style="position:absolute;left:237;top:3427;width:462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qu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/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Neq6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222" o:spid="_x0000_s1038" style="position:absolute;visibility:visible;mso-wrap-style:square" from="627,3208" to="1816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FV4cMAAADcAAAADwAAAGRycy9kb3ducmV2LnhtbESPQYvCMBSE7wv+h/CEvWlqhUWrUVQQ&#10;PAmrVj0+m2dbbF5KE7X7740g7HGYmW+Y6bw1lXhQ40rLCgb9CARxZnXJuYLDft0bgXAeWWNlmRT8&#10;kYP5rPM1xUTbJ//SY+dzESDsElRQeF8nUrqsIIOub2vi4F1tY9AH2eRSN/gMcFPJOIp+pMGSw0KB&#10;Na0Kym67u1GwdNExHdvtNU1Xi3N+3uIpu6BS3912MQHhqfX/4U97oxXE8RDeZ8IRkL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BVeHDAAAA3AAAAA8AAAAAAAAAAAAA&#10;AAAAoQIAAGRycy9kb3ducmV2LnhtbFBLBQYAAAAABAAEAPkAAACRAwAAAAA=&#10;" strokecolor="#903" strokeweight="28e-5mm"/>
                  <v:oval id="Oval 223" o:spid="_x0000_s1039" style="position:absolute;left:1996;top:2808;width:2139;height: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vicQA&#10;AADcAAAADwAAAGRycy9kb3ducmV2LnhtbESPQWsCMRSE74L/ITyhN826LKVsjVIKgtBD1fbQ43Pz&#10;3A3dvMRNqvHfm4LgcZiZb5jFKtlenGkIxrGC+awAQdw4bbhV8P21nr6ACBFZY++YFFwpwGo5Hi2w&#10;1u7COzrvYysyhEONCroYfS1laDqyGGbOE2fv6AaLMcuhlXrAS4bbXpZF8SwtGs4LHXp676j53f9Z&#10;Bd5vqyqlTxPKdDyZDz7srj8HpZ4m6e0VRKQUH+F7e6MVlGUF/2fy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qL4nEAAAA3AAAAA8AAAAAAAAAAAAAAAAAmAIAAGRycy9k&#10;b3ducmV2LnhtbFBLBQYAAAAABAAEAPUAAACJAwAAAAA=&#10;" fillcolor="#ffc" strokecolor="#903" strokeweight="0"/>
                  <v:rect id="Rectangle 224" o:spid="_x0000_s1040" style="position:absolute;left:2434;top:2903;width:1223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xyzs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3HLO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Homologar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5" o:spid="_x0000_s1041" style="position:absolute;left:2367;top:3056;width:1329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7sucUA&#10;AADc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xE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Duy5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6" o:spid="_x0000_s1042" style="position:absolute;left:2862;top:3208;width:42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JJIs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jjI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kki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</w:p>
                      </w:txbxContent>
                    </v:textbox>
                  </v:rect>
                  <v:oval id="Oval 227" o:spid="_x0000_s1043" style="position:absolute;left:2082;top:3703;width:2082;height:8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cljMAA&#10;AADc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ZnX5jP5CM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ecljMAAAADcAAAADwAAAAAAAAAAAAAAAACYAgAAZHJzL2Rvd25y&#10;ZXYueG1sUEsFBgAAAAAEAAQA9QAAAIUDAAAAAA==&#10;" fillcolor="#ffc" strokecolor="#903" strokeweight="0"/>
                  <v:rect id="Rectangle 228" o:spid="_x0000_s1044" style="position:absolute;left:2415;top:3827;width:1380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F4y8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xAs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ReMvEAAAA3AAAAA8AAAAAAAAAAAAAAAAAmAIAAGRycy9k&#10;b3ducmV2LnhtbFBLBQYAAAAABAAEAPUAAACJ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Cancelar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Homologação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9" o:spid="_x0000_s1045" style="position:absolute;left:2747;top:3979;width:706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JHi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JHi8MAAADcAAAADwAAAAAAAAAAAAAAAACYAgAAZHJzL2Rv&#10;d25yZXYueG1sUEsFBgAAAAAEAAQA9QAAAIg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" o:spid="_x0000_s1046" style="position:absolute;left:2424;top:4131;width:1370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iE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+4hDEAAAA3AAAAA8AAAAAAAAAAAAAAAAAmAIAAGRycy9k&#10;b3ducmV2LnhtbFBLBQYAAAAABAAEAPUAAACJ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oval id="Oval 231" o:spid="_x0000_s1047" style="position:absolute;left:4240;top:3255;width:2139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aEu8QA&#10;AADc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5K+DuTj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WhLvEAAAA3AAAAA8AAAAAAAAAAAAAAAAAmAIAAGRycy9k&#10;b3ducmV2LnhtbFBLBQYAAAAABAAEAPUAAACJAwAAAAA=&#10;" fillcolor="#ffc" strokecolor="#903" strokeweight="0"/>
                  <v:rect id="Rectangle 232" o:spid="_x0000_s1048" style="position:absolute;left:4829;top:3351;width:900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3" o:spid="_x0000_s1049" style="position:absolute;left:4611;top:3503;width:1329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4" o:spid="_x0000_s1050" style="position:absolute;left:5105;top:3655;width:42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kE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eQT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</w:p>
                      </w:txbxContent>
                    </v:textbox>
                  </v:rect>
                  <v:rect id="Rectangle 235" o:spid="_x0000_s1051" style="position:absolute;left:1901;top:19;width:818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PIF8MA&#10;AADcAAAADwAAAGRycy9kb3ducmV2LnhtbESP3WoCMRSE74W+QzgFb6RmVdiWrVGsIPRGxLUPcLo5&#10;3d+cLEnU7dsbQfBymJlvmOV6MJ24kPO1ZQWzaQKCuLC65lLBz2n39gHCB2SNnWVS8E8e1quX0RIz&#10;ba98pEseShEh7DNUUIXQZ1L6oiKDfmp74uj9WWcwROlKqR1eI9x0cp4kqTRYc1yosKdtRUWbn42C&#10;TSv9pC3IN/vz+6FJrWvw61ep8euw+QQRaAjP8KP9rRXMFyncz8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PIF8MAAADcAAAADwAAAAAAAAAAAAAAAACYAgAAZHJzL2Rv&#10;d25yZXYueG1sUEsFBgAAAAAEAAQA9QAAAIgDAAAAAA==&#10;" fillcolor="#ffc" strokecolor="#903" strokeweight="0"/>
                  <v:rect id="Rectangle 236" o:spid="_x0000_s1052" style="position:absolute;left:1901;top:124;width:2063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9tjMQA&#10;AADcAAAADwAAAGRycy9kb3ducmV2LnhtbESPzWrDMBCE74G+g9hCL6GRm0JcnCjBLRR6CSVOHmBj&#10;bf2rlZHkxH37qFDIcZiZb5jNbjK9uJDzjWUFL4sEBHFpdcOVgtPx8/kNhA/IGnvLpOCXPOy2D7MN&#10;Ztpe+UCXIlQiQthnqKAOYcik9GVNBv3CDsTR+7HOYIjSVVI7vEa46eUySVbSYMNxocaBPmoqu2I0&#10;CvJO+nlXkm/3Y/rdrqxr8f2s1NPjlK9BBJrCPfzf/tIKlq8p/J2JR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PbYzEAAAA3AAAAA8AAAAAAAAAAAAAAAAAmAIAAGRycy9k&#10;b3ducmV2LnhtbFBLBQYAAAAABAAEAPUAAACJAwAAAAA=&#10;" fillcolor="#ffc" strokecolor="#903" strokeweight="0"/>
                  <v:rect id="Rectangle 237" o:spid="_x0000_s1053" style="position:absolute;left:2158;top:247;width:1523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048 -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38" o:spid="_x0000_s1054" style="position:absolute;visibility:visible;mso-wrap-style:square" from="1920,38" to="192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  <v:line id="Line 239" o:spid="_x0000_s1055" style="position:absolute;visibility:visible;mso-wrap-style:square" from="1920,38" to="1958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  <v:line id="Line 240" o:spid="_x0000_s1056" style="position:absolute;flip:x;visibility:visible;mso-wrap-style:square" from="1930,48" to="1958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EwYs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Zx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hMGLGAAAA3AAAAA8AAAAAAAAA&#10;AAAAAAAAoQIAAGRycy9kb3ducmV2LnhtbFBLBQYAAAAABAAEAPkAAACUAwAAAAA=&#10;" strokeweight="0"/>
                  <v:line id="Line 241" o:spid="_x0000_s1057" style="position:absolute;flip:y;visibility:visible;mso-wrap-style:square" from="1930,48" to="1930,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OuFccAAADcAAAADwAAAGRycy9kb3ducmV2LnhtbESPT2sCMRTE70K/Q3iF3jTrUtqyGkVa&#10;WkrBiv8O3p6b5+7i5mVJopt+e1Mo9DjMzG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s64VxwAAANwAAAAPAAAAAAAA&#10;AAAAAAAAAKECAABkcnMvZG93bnJldi54bWxQSwUGAAAAAAQABAD5AAAAlQMAAAAA&#10;" strokeweight="0"/>
                  <v:line id="Line 242" o:spid="_x0000_s1058" style="position:absolute;visibility:visible;mso-wrap-style:square" from="1920,38" to="1968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  <v:line id="Line 243" o:spid="_x0000_s1059" style="position:absolute;visibility:visible;mso-wrap-style:square" from="1920,67" to="192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  <v:line id="Line 244" o:spid="_x0000_s1060" style="position:absolute;visibility:visible;mso-wrap-style:square" from="1930,38" to="193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  <v:line id="Line 245" o:spid="_x0000_s1061" style="position:absolute;visibility:visible;mso-wrap-style:square" from="1920,48" to="1968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  <v:line id="Line 246" o:spid="_x0000_s1062" style="position:absolute;visibility:visible;mso-wrap-style:square" from="1920,48" to="1968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  <v:line id="Line 247" o:spid="_x0000_s1063" style="position:absolute;visibility:visible;mso-wrap-style:square" from="1930,38" to="193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  <v:line id="Line 248" o:spid="_x0000_s1064" style="position:absolute;visibility:visible;mso-wrap-style:square" from="1930,38" to="193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  <v:line id="Line 249" o:spid="_x0000_s1065" style="position:absolute;visibility:visible;mso-wrap-style:square" from="1920,38" to="1968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  <v:line id="Line 250" o:spid="_x0000_s1066" style="position:absolute;visibility:visible;mso-wrap-style:square" from="1920,48" to="1968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  <v:line id="Line 251" o:spid="_x0000_s1067" style="position:absolute;visibility:visible;mso-wrap-style:square" from="1920,38" to="192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  <v:line id="Line 252" o:spid="_x0000_s1068" style="position:absolute;flip:x;visibility:visible;mso-wrap-style:square" from="1920,38" to="1968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adU8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mnVPGAAAA3AAAAA8AAAAAAAAA&#10;AAAAAAAAoQIAAGRycy9kb3ducmV2LnhtbFBLBQYAAAAABAAEAPkAAACUAwAAAAA=&#10;" strokeweight="0"/>
                  <v:line id="Line 253" o:spid="_x0000_s1069" style="position:absolute;visibility:visible;mso-wrap-style:square" from="1930,48" to="197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DC6McAAADcAAAADwAAAGRycy9kb3ducmV2LnhtbESP3WrCQBSE7wu+w3IKvau7DVokdZW2&#10;KIqFgj9ULw/Z0ySYPRuy25j49G6h0MthZr5hpvPOVqKlxpeONTwNFQjizJmScw2H/fJxAsIHZIOV&#10;Y9LQk4f5bHA3xdS4C2+p3YVcRAj7FDUUIdSplD4ryKIfupo4et+usRiibHJpGrxEuK1kotSztFhy&#10;XCiwpveCsvPux2qo1bH/XKhD+fG279WmHSXX0+pL64f77vUFRKAu/If/2mujIRmP4Pd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EMLoxwAAANwAAAAPAAAAAAAA&#10;AAAAAAAAAKECAABkcnMvZG93bnJldi54bWxQSwUGAAAAAAQABAD5AAAAlQMAAAAA&#10;" strokeweight="53e-5mm"/>
                  <v:line id="Line 254" o:spid="_x0000_s1070" style="position:absolute;flip:x y;visibility:visible;mso-wrap-style:square" from="1930,48" to="197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stsMAAADcAAAADwAAAGRycy9kb3ducmV2LnhtbESPQWsCMRSE74X+h/AKXopmq2h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aLLbDAAAA3AAAAA8AAAAAAAAAAAAA&#10;AAAAoQIAAGRycy9kb3ducmV2LnhtbFBLBQYAAAAABAAEAPkAAACRAwAAAAA=&#10;" strokeweight="0"/>
                  <v:line id="Line 255" o:spid="_x0000_s1071" style="position:absolute;flip:x y;visibility:visible;mso-wrap-style:square" from="1930,38" to="197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iywc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IssHDAAAA3AAAAA8AAAAAAAAAAAAA&#10;AAAAoQIAAGRycy9kb3ducmV2LnhtbFBLBQYAAAAABAAEAPkAAACRAwAAAAA=&#10;" strokeweight="0"/>
                  <v:line id="Line 256" o:spid="_x0000_s1072" style="position:absolute;flip:x y;visibility:visible;mso-wrap-style:square" from="1930,48" to="197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QXW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EF1rDAAAA3AAAAA8AAAAAAAAAAAAA&#10;AAAAoQIAAGRycy9kb3ducmV2LnhtbFBLBQYAAAAABAAEAPkAAACRAwAAAAA=&#10;" strokeweight="0"/>
                  <v:line id="Line 257" o:spid="_x0000_s1073" style="position:absolute;flip:x y;visibility:visible;mso-wrap-style:square" from="1930,48" to="197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uDKM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bgyjAAAAA3AAAAA8AAAAAAAAAAAAAAAAA&#10;oQIAAGRycy9kb3ducmV2LnhtbFBLBQYAAAAABAAEAPkAAACOAwAAAAA=&#10;" strokeweight="0"/>
                  <v:line id="Line 258" o:spid="_x0000_s1074" style="position:absolute;flip:x y;visibility:visible;mso-wrap-style:square" from="1920,48" to="1977,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ms8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XJrPDAAAA3AAAAA8AAAAAAAAAAAAA&#10;AAAAoQIAAGRycy9kb3ducmV2LnhtbFBLBQYAAAAABAAEAPkAAACRAwAAAAA=&#10;" strokeweight="0"/>
                  <v:line id="Line 259" o:spid="_x0000_s1075" style="position:absolute;flip:x y;visibility:visible;mso-wrap-style:square" from="1939,48" to="198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FFk8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7BRZPAAAAA3AAAAA8AAAAAAAAAAAAAAAAA&#10;oQIAAGRycy9kb3ducmV2LnhtbFBLBQYAAAAABAAEAPkAAACOAwAAAAA=&#10;" strokeweight="0"/>
                  <v:line id="Line 260" o:spid="_x0000_s1076" style="position:absolute;visibility:visible;mso-wrap-style:square" from="1920,38" to="192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  <v:line id="Line 261" o:spid="_x0000_s1077" style="position:absolute;visibility:visible;mso-wrap-style:square" from="1920,38" to="1968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  <v:oval id="Oval 262" o:spid="_x0000_s1078" style="position:absolute;left:2177;top:828;width:1588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kOPcQA&#10;AADcAAAADwAAAGRycy9kb3ducmV2LnhtbESPQWsCMRSE7wX/Q3iCt5rtKlK2RimCIPRQtT30+Nw8&#10;d0M3L3GTavz3jSB4HGbmG2a+TLYTZ+qDcazgZVyAIK6dNtwo+P5aP7+CCBFZY+eYFFwpwHIxeJpj&#10;pd2Fd3Tex0ZkCIcKFbQx+krKULdkMYydJ87e0fUWY5Z9I3WPlwy3nSyLYiYtGs4LLXpatVT/7v+s&#10;Au+302lKnyaU6XgyH3zYXX8OSo2G6f0NRKQUH+F7e6MVlLMJ3M7kI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pDj3EAAAA3AAAAA8AAAAAAAAAAAAAAAAAmAIAAGRycy9k&#10;b3ducmV2LnhtbFBLBQYAAAAABAAEAPUAAACJAwAAAAA=&#10;" fillcolor="#ffc" strokecolor="#903" strokeweight="0"/>
                  <v:rect id="Rectangle 263" o:spid="_x0000_s1079" style="position:absolute;left:2472;top:895;width:1001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pul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5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6bpXEAAAA3AAAAA8AAAAAAAAAAAAAAAAAmAIAAGRycy9k&#10;b3ducmV2LnhtbFBLBQYAAAAABAAEAPUAAACJ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264" o:spid="_x0000_s1080" style="position:absolute;visibility:visible;mso-wrap-style:square" from="2196,847" to="219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  <v:line id="Line 265" o:spid="_x0000_s1081" style="position:absolute;visibility:visible;mso-wrap-style:square" from="2196,847" to="2234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nHs8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qZp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2cezxAAAANwAAAAPAAAAAAAAAAAA&#10;AAAAAKECAABkcnMvZG93bnJldi54bWxQSwUGAAAAAAQABAD5AAAAkgMAAAAA&#10;" strokeweight="0"/>
                  <v:line id="Line 266" o:spid="_x0000_s1082" style="position:absolute;flip:x;visibility:visible;mso-wrap-style:square" from="2206,857" to="2234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FR7cYAAADcAAAADwAAAGRycy9kb3ducmV2LnhtbESPQWsCMRSE74X+h/CE3mpWDypbo0hL&#10;SylUcVsPvT03r7uLm5cliW7890YQPA4z8w0zX0bTihM531hWMBpmIIhLqxuuFPz+vD/PQPiArLG1&#10;TArO5GG5eHyYY65tz1s6FaESCcI+RwV1CF0upS9rMuiHtiNO3r91BkOSrpLaYZ/gppXjLJtIgw2n&#10;hRo7eq2pPBRHo2C7nvLefRzjIe77783frvrava2UehrE1QuIQDHcw7f2p1YwnkzheiYdAbm4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xUe3GAAAA3AAAAA8AAAAAAAAA&#10;AAAAAAAAoQIAAGRycy9kb3ducmV2LnhtbFBLBQYAAAAABAAEAPkAAACUAwAAAAA=&#10;" strokeweight="0"/>
                  <v:line id="Line 267" o:spid="_x0000_s1083" style="position:absolute;flip:y;visibility:visible;mso-wrap-style:square" from="2206,857" to="2206,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7Fn8MAAADcAAAADwAAAGRycy9kb3ducmV2LnhtbERPTWsCMRC9F/wPYQRvNasHLatRRLEU&#10;wRatHryNm3F3cTNZkuim/745FHp8vO/5MppGPMn52rKC0TADQVxYXXOp4PS9fX0D4QOyxsYyKfgh&#10;D8tF72WOubYdH+h5DKVIIexzVFCF0OZS+qIig35oW+LE3awzGBJ0pdQOuxRuGjnOsok0WHNqqLCl&#10;dUXF/fgwCg6fU76690e8x2u3/7qcy915s1Jq0I+rGYhAMfyL/9wfWsF4ktam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juxZ/DAAAA3AAAAA8AAAAAAAAAAAAA&#10;AAAAoQIAAGRycy9kb3ducmV2LnhtbFBLBQYAAAAABAAEAPkAAACRAwAAAAA=&#10;" strokeweight="0"/>
                  <v:line id="Line 268" o:spid="_x0000_s1084" style="position:absolute;visibility:visible;mso-wrap-style:square" from="2196,847" to="2244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  <v:line id="Line 269" o:spid="_x0000_s1085" style="position:absolute;visibility:visible;mso-wrap-style:square" from="2196,876" to="219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  <v:line id="Line 270" o:spid="_x0000_s1086" style="position:absolute;visibility:visible;mso-wrap-style:square" from="2206,847" to="220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  <v:line id="Line 271" o:spid="_x0000_s1087" style="position:absolute;visibility:visible;mso-wrap-style:square" from="2196,857" to="2244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  <v:line id="Line 272" o:spid="_x0000_s1088" style="position:absolute;visibility:visible;mso-wrap-style:square" from="2196,857" to="2244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  <v:line id="Line 273" o:spid="_x0000_s1089" style="position:absolute;visibility:visible;mso-wrap-style:square" from="2206,847" to="220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  <v:line id="Line 274" o:spid="_x0000_s1090" style="position:absolute;visibility:visible;mso-wrap-style:square" from="2206,847" to="220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  <v:line id="Line 275" o:spid="_x0000_s1091" style="position:absolute;visibility:visible;mso-wrap-style:square" from="2196,847" to="2244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  <v:line id="Line 276" o:spid="_x0000_s1092" style="position:absolute;visibility:visible;mso-wrap-style:square" from="2196,857" to="2244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  <v:line id="Line 277" o:spid="_x0000_s1093" style="position:absolute;visibility:visible;mso-wrap-style:square" from="2196,847" to="219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  <v:line id="Line 278" o:spid="_x0000_s1094" style="position:absolute;flip:x;visibility:visible;mso-wrap-style:square" from="2196,847" to="2244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v22c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jSf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J79tnGAAAA3AAAAA8AAAAAAAAA&#10;AAAAAAAAoQIAAGRycy9kb3ducmV2LnhtbFBLBQYAAAAABAAEAPkAAACUAwAAAAA=&#10;" strokeweight="0"/>
                  <v:line id="Line 279" o:spid="_x0000_s1095" style="position:absolute;visibility:visible;mso-wrap-style:square" from="2206,857" to="225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vorMMAAADcAAAADwAAAGRycy9kb3ducmV2LnhtbERPXWvCMBR9H/gfwhV8m4lFRDqjbKIo&#10;CoOpbHu8NHdtWXNTmlhbf715GOzxcL4Xq85WoqXGl441TMYKBHHmTMm5hst5+zwH4QOywcoxaejJ&#10;w2o5eFpgatyNP6g9hVzEEPYpaihCqFMpfVaQRT92NXHkflxjMUTY5NI0eIvhtpKJUjNpseTYUGBN&#10;64Ky39PVaqjVV/++UZfy+Hbu1aGdJvfv3afWo2H3+gIiUBf+xX/uvdGQzOP8eCYeAb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L6KzDAAAA3AAAAA8AAAAAAAAAAAAA&#10;AAAAoQIAAGRycy9kb3ducmV2LnhtbFBLBQYAAAAABAAEAPkAAACRAwAAAAA=&#10;" strokeweight="53e-5mm"/>
                  <v:line id="Line 280" o:spid="_x0000_s1096" style="position:absolute;flip:x y;visibility:visible;mso-wrap-style:square" from="2206,857" to="225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EG8s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MY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YEG8sIAAADcAAAADwAAAAAAAAAAAAAA&#10;AAChAgAAZHJzL2Rvd25yZXYueG1sUEsFBgAAAAAEAAQA+QAAAJADAAAAAA==&#10;" strokeweight="0"/>
                  <v:line id="Line 281" o:spid="_x0000_s1097" style="position:absolute;flip:x y;visibility:visible;mso-wrap-style:square" from="2206,847" to="225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OYhcMAAADcAAAADwAAAGRycy9kb3ducmV2LnhtbESPQWsCMRSE74X+h/AKXkrNdgsqq1FK&#10;URFvXe39sXluFpOXJUl1/femIPQ4zMw3zGI1OCsuFGLnWcH7uABB3HjdcavgeNi8zUDEhKzReiYF&#10;N4qwWj4/LbDS/srfdKlTKzKEY4UKTEp9JWVsDDmMY98TZ+/kg8OUZWilDnjNcGdlWRQT6bDjvGCw&#10;py9Dzbn+dQo+pj+H3dm+mv0mOrPe2rqZhJtSo5fhcw4i0ZD+w4/2TisoZ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TmIXDAAAA3AAAAA8AAAAAAAAAAAAA&#10;AAAAoQIAAGRycy9kb3ducmV2LnhtbFBLBQYAAAAABAAEAPkAAACRAwAAAAA=&#10;" strokeweight="0"/>
                  <v:line id="Line 282" o:spid="_x0000_s1098" style="position:absolute;flip:x y;visibility:visible;mso-wrap-style:square" from="2206,857" to="225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89HsIAAADcAAAADwAAAGRycy9kb3ducmV2LnhtbESPQWsCMRSE70L/Q3gFL1KzVVDZGqWU&#10;KtKbq94fm9fNYvKyJKmu/94IBY/DzHzDLNe9s+JCIbaeFbyPCxDEtdctNwqOh83bAkRMyBqtZ1Jw&#10;owjr1ctgiaX2V97TpUqNyBCOJSowKXWllLE25DCOfUecvV8fHKYsQyN1wGuGOysnRTGTDlvOCwY7&#10;+jJUn6s/p2A6Px12ZzsyP5vozPfWVvUs3JQavvafHyAS9ekZ/m/vtILJYgq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89HsIAAADcAAAADwAAAAAAAAAAAAAA&#10;AAChAgAAZHJzL2Rvd25yZXYueG1sUEsFBgAAAAAEAAQA+QAAAJADAAAAAA==&#10;" strokeweight="0"/>
                  <v:line id="Line 283" o:spid="_x0000_s1099" style="position:absolute;flip:x y;visibility:visible;mso-wrap-style:square" from="2206,857" to="225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alasMAAADcAAAADwAAAGRycy9kb3ducmV2LnhtbESPQWsCMRSE74X+h/AKvRTNaou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2pWrDAAAA3AAAAA8AAAAAAAAAAAAA&#10;AAAAoQIAAGRycy9kb3ducmV2LnhtbFBLBQYAAAAABAAEAPkAAACRAwAAAAA=&#10;" strokeweight="0"/>
                  <v:line id="Line 284" o:spid="_x0000_s1100" style="position:absolute;flip:x y;visibility:visible;mso-wrap-style:square" from="2196,857" to="2253,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A8cMAAADcAAAADwAAAGRycy9kb3ducmV2LnhtbESPQWsCMRSE74X+h/AKvRTNaqm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6APHDAAAA3AAAAA8AAAAAAAAAAAAA&#10;AAAAoQIAAGRycy9kb3ducmV2LnhtbFBLBQYAAAAABAAEAPkAAACRAwAAAAA=&#10;" strokeweight="0"/>
                  <v:line id="Line 285" o:spid="_x0000_s1101" style="position:absolute;flip:x y;visibility:visible;mso-wrap-style:square" from="2215,857" to="2263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ehsMAAADcAAAADwAAAGRycy9kb3ducmV2LnhtbESPQWsCMRSE74X+h/AKXkrNVmErq1FK&#10;URFvXdv7Y/PcLCYvS5Lq+u+NIPQ4zMw3zGI1OCvOFGLnWcH7uABB3Hjdcavg57B5m4GICVmj9UwK&#10;rhRhtXx+WmCl/YW/6VynVmQIxwoVmJT6SsrYGHIYx74nzt7RB4cpy9BKHfCS4c7KSVGU0mHHecFg&#10;T1+GmlP95xRMP34Pu5N9NftNdGa9tXVThqtSo5fhcw4i0ZD+w4/2TiuYzEq4n8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onobDAAAA3AAAAA8AAAAAAAAAAAAA&#10;AAAAoQIAAGRycy9kb3ducmV2LnhtbFBLBQYAAAAABAAEAPkAAACRAwAAAAA=&#10;" strokeweight="0"/>
                  <v:line id="Line 286" o:spid="_x0000_s1102" style="position:absolute;visibility:visible;mso-wrap-style:square" from="2196,847" to="2196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  <v:line id="Line 287" o:spid="_x0000_s1103" style="position:absolute;visibility:visible;mso-wrap-style:square" from="2196,847" to="2244,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  <v:rect id="Rectangle 288" o:spid="_x0000_s1104" style="position:absolute;left:2805;top:5054;width:1026;height: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OVgsQA&#10;AADcAAAADwAAAGRycy9kb3ducmV2LnhtbESPzWrDMBCE74W8g9hCLiWR60OaOFGCUwjkUkrTPsDG&#10;2vpXKyPJjvP2VaHQ4zAz3zC7w2Q6MZLztWUFz8sEBHFhdc2lgq/P02INwgdkjZ1lUnAnD4f97GGH&#10;mbY3/qDxEkoRIewzVFCF0GdS+qIig35pe+LofVtnMETpSqkd3iLcdDJNkpU0WHNcqLCn14qK9jIY&#10;BXkr/VNbkG/ehpf3ZmVdg8erUvPHKd+CCDSF//Bf+6wVpOsN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jlYLEAAAA3AAAAA8AAAAAAAAAAAAAAAAAmAIAAGRycy9k&#10;b3ducmV2LnhtbFBLBQYAAAAABAAEAPUAAACJAwAAAAA=&#10;" fillcolor="#ffc" strokecolor="#903" strokeweight="0"/>
                  <v:rect id="Rectangle 289" o:spid="_x0000_s1105" style="position:absolute;left:2805;top:5159;width:256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Cqwr8A&#10;AADcAAAADwAAAGRycy9kb3ducmV2LnhtbERPy2oCMRTdF/oP4RbcFM3owtrRKCoIbkQ69gOuk+s8&#10;czMkUce/NwvB5eG8F6vetOJGzleWFYxHCQji3OqKCwX/p91wBsIHZI2tZVLwIA+r5efHAlNt7/xH&#10;tywUIoawT1FBGUKXSunzkgz6ke2II3exzmCI0BVSO7zHcNPKSZJMpcGKY0OJHW1LypvsahSsG+m/&#10;m5x8fbj+HOupdTVuzkoNvvr1HESgPrzFL/deK5j8xvnxTDwC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gKrCvwAAANwAAAAPAAAAAAAAAAAAAAAAAJgCAABkcnMvZG93bnJl&#10;di54bWxQSwUGAAAAAAQABAD1AAAAhAMAAAAA&#10;" fillcolor="#ffc" strokecolor="#903" strokeweight="0"/>
                  <v:rect id="Rectangle 290" o:spid="_x0000_s1106" style="position:absolute;left:3080;top:5283;width:1959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i9K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CezO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L0q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102 -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91" o:spid="_x0000_s1107" style="position:absolute;visibility:visible;mso-wrap-style:square" from="2824,5074" to="2824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xl8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M5S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7GXxAAAANwAAAAPAAAAAAAAAAAA&#10;AAAAAKECAABkcnMvZG93bnJldi54bWxQSwUGAAAAAAQABAD5AAAAkgMAAAAA&#10;" strokeweight="0"/>
                  <v:line id="Line 292" o:spid="_x0000_s1108" style="position:absolute;visibility:visible;mso-wrap-style:square" from="2824,5074" to="2862,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sUD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exQMxAAAANwAAAAPAAAAAAAAAAAA&#10;AAAAAKECAABkcnMvZG93bnJldi54bWxQSwUGAAAAAAQABAD5AAAAkgMAAAAA&#10;" strokeweight="0"/>
                  <v:line id="Line 293" o:spid="_x0000_s1109" style="position:absolute;flip:x;visibility:visible;mso-wrap-style:square" from="2833,5083" to="2862,5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a/vcYAAADcAAAADwAAAGRycy9kb3ducmV2LnhtbESPQWsCMRSE7wX/Q3iCt5qtlNpujSJK&#10;pQi2aOuht+fmdXdx87Ik0Y3/3giFHoeZ+YaZzKJpxJmcry0reBhmIIgLq2suFXx/vd0/g/ABWWNj&#10;mRRcyMNs2rubYK5tx1s670IpEoR9jgqqENpcSl9UZNAPbUucvF/rDIYkXSm1wy7BTSNHWfYkDdac&#10;FipsaVFRcdydjILtx5gPbnWKx3joNp8/+3K9X86VGvTj/BVEoBj+w3/td61g9PI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2v73GAAAA3AAAAA8AAAAAAAAA&#10;AAAAAAAAoQIAAGRycy9kb3ducmV2LnhtbFBLBQYAAAAABAAEAPkAAACUAwAAAAA=&#10;" strokeweight="0"/>
                  <v:line id="Line 294" o:spid="_x0000_s1110" style="position:absolute;flip:y;visibility:visible;mso-wrap-style:square" from="2833,5083" to="2833,5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oaJsYAAADcAAAADwAAAGRycy9kb3ducmV2LnhtbESPQWsCMRSE7wX/Q3iCt5qt0NpujSJK&#10;pQi2aOuht+fmdXdx87Ik0Y3/3giFHoeZ+YaZzKJpxJmcry0reBhmIIgLq2suFXx/vd0/g/ABWWNj&#10;mRRcyMNs2rubYK5tx1s670IpEoR9jgqqENpcSl9UZNAPbUucvF/rDIYkXSm1wy7BTSNHWfYkDdac&#10;FipsaVFRcdydjILtx5gPbnWKx3joNp8/+3K9X86VGvTj/BVEoBj+w3/td61g9PI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6GibGAAAA3AAAAA8AAAAAAAAA&#10;AAAAAAAAoQIAAGRycy9kb3ducmV2LnhtbFBLBQYAAAAABAAEAPkAAACUAwAAAAA=&#10;" strokeweight="0"/>
                  <v:line id="Line 295" o:spid="_x0000_s1111" style="position:absolute;visibility:visible;mso-wrap-style:square" from="2824,5074" to="2871,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  <v:line id="Line 296" o:spid="_x0000_s1112" style="position:absolute;visibility:visible;mso-wrap-style:square" from="2824,5102" to="2824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  <v:line id="Line 297" o:spid="_x0000_s1113" style="position:absolute;visibility:visible;mso-wrap-style:square" from="2833,5074" to="2833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  <v:line id="Line 298" o:spid="_x0000_s1114" style="position:absolute;visibility:visible;mso-wrap-style:square" from="2824,5083" to="2871,5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  <v:line id="Line 299" o:spid="_x0000_s1115" style="position:absolute;visibility:visible;mso-wrap-style:square" from="2824,5083" to="2871,5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  <v:line id="Line 300" o:spid="_x0000_s1116" style="position:absolute;visibility:visible;mso-wrap-style:square" from="2833,5074" to="2833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  <v:line id="Line 301" o:spid="_x0000_s1117" style="position:absolute;visibility:visible;mso-wrap-style:square" from="2833,5074" to="2833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  <v:line id="Line 302" o:spid="_x0000_s1118" style="position:absolute;visibility:visible;mso-wrap-style:square" from="2824,5074" to="2871,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  <v:line id="Line 303" o:spid="_x0000_s1119" style="position:absolute;visibility:visible;mso-wrap-style:square" from="2824,5083" to="2871,5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  <v:line id="Line 304" o:spid="_x0000_s1120" style="position:absolute;visibility:visible;mso-wrap-style:square" from="2824,5074" to="2824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  <v:line id="Line 305" o:spid="_x0000_s1121" style="position:absolute;flip:x;visibility:visible;mso-wrap-style:square" from="2824,5074" to="2871,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MeS8YAAADc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swn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DHkvGAAAA3AAAAA8AAAAAAAAA&#10;AAAAAAAAoQIAAGRycy9kb3ducmV2LnhtbFBLBQYAAAAABAAEAPkAAACUAwAAAAA=&#10;" strokeweight="0"/>
                  <v:line id="Line 306" o:spid="_x0000_s1122" style="position:absolute;visibility:visible;mso-wrap-style:square" from="2833,5083" to="2881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B8H8cAAADcAAAADwAAAGRycy9kb3ducmV2LnhtbESPQWvCQBSE70L/w/IKvelurVhJXaUt&#10;LS0KglG0x0f2NQnNvg3ZbUz6611B6HGYmW+Y+bKzlWip8aVjDfcjBYI4c6bkXMN+9z6cgfAB2WDl&#10;mDT05GG5uBnMMTHuxFtq05CLCGGfoIYihDqR0mcFWfQjVxNH79s1FkOUTS5Ng6cIt5UcKzWVFkuO&#10;CwXW9FpQ9pP+Wg21OvabN7Uv1y+7Xq3ayfjv6+Og9d1t9/wEIlAX/sPX9qfR8KAe4XImHgG5O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kHwfxwAAANwAAAAPAAAAAAAA&#10;AAAAAAAAAKECAABkcnMvZG93bnJldi54bWxQSwUGAAAAAAQABAD5AAAAlQMAAAAA&#10;" strokeweight="53e-5mm"/>
                  <v:line id="Line 307" o:spid="_x0000_s1123" style="position:absolute;flip:x y;visibility:visible;mso-wrap-style:square" from="2833,5083" to="2881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jqMAAAADcAAAADwAAAGRycy9kb3ducmV2LnhtbERPTWsCMRC9F/ofwhR6KZptCypbo4jU&#10;Ir111fuwmW4Wk8mSpLr++86h0OPjfS/XY/DqQin3kQ08TytQxG20PXcGjofdZAEqF2SLPjIZuFGG&#10;9er+bom1jVf+oktTOiUhnGs04EoZaq1z6yhgnsaBWLjvmAIWganTNuFVwoPXL1U10wF7lgaHA20d&#10;tefmJxh4nZ8O+7N/cp+7HNz7h2/aWboZ8/gwbt5AFRrLv/jPvbfiq2St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uJo6jAAAAA3AAAAA8AAAAAAAAAAAAAAAAA&#10;oQIAAGRycy9kb3ducmV2LnhtbFBLBQYAAAAABAAEAPkAAACOAwAAAAA=&#10;" strokeweight="0"/>
                  <v:line id="Line 308" o:spid="_x0000_s1124" style="position:absolute;flip:x y;visibility:visible;mso-wrap-style:square" from="2833,5074" to="2881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UGM8IAAADc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kr3uHvTD4C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MUGM8IAAADcAAAADwAAAAAAAAAAAAAA&#10;AAChAgAAZHJzL2Rvd25yZXYueG1sUEsFBgAAAAAEAAQA+QAAAJADAAAAAA==&#10;" strokeweight="0"/>
                  <v:line id="Line 309" o:spid="_x0000_s1125" style="position:absolute;flip:x y;visibility:visible;mso-wrap-style:square" from="2833,5083" to="2881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Y5c8AAAADcAAAADwAAAGRycy9kb3ducmV2LnhtbERPTWsCMRC9F/wPYQpeimZtwZbVKFKq&#10;SG9d2/uwmW4Wk8mSpLr++86h0OPjfa+3Y/DqQin3kQ0s5hUo4jbanjsDn6f97AVULsgWfWQycKMM&#10;283kbo21jVf+oEtTOiUhnGs04EoZaq1z6yhgnseBWLjvmAIWganTNuFVwoPXj1W11AF7lgaHA706&#10;as/NTzDw9Px1Op79g3vf5+DeDr5pl+lmzPR+3K1AFRrLv/jPfbTiW8h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mOXPAAAAA3AAAAA8AAAAAAAAAAAAAAAAA&#10;oQIAAGRycy9kb3ducmV2LnhtbFBLBQYAAAAABAAEAPkAAACOAwAAAAA=&#10;" strokeweight="0"/>
                  <v:line id="Line 310" o:spid="_x0000_s1126" style="position:absolute;flip:x y;visibility:visible;mso-wrap-style:square" from="2833,5083" to="2881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qc6MIAAADcAAAADwAAAGRycy9kb3ducmV2LnhtbESPQWsCMRSE74X+h/AKXopm14LK1iil&#10;VBFvXfX+2LxuFpOXJUl1/femIPQ4zHwzzHI9OCsuFGLnWUE5KUAQN1533Co4HjbjBYiYkDVaz6Tg&#10;RhHWq+enJVbaX/mbLnVqRS7hWKECk1JfSRkbQw7jxPfE2fvxwWHKMrRSB7zmcmfltChm0mHHecFg&#10;T5+GmnP96xS8zU+H3dm+mv0mOvO1tXUzCzelRi/DxzuIREP6Dz/onc5cWcLfmXwE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qc6MIAAADcAAAADwAAAAAAAAAAAAAA&#10;AAChAgAAZHJzL2Rvd25yZXYueG1sUEsFBgAAAAAEAAQA+QAAAJADAAAAAA==&#10;" strokeweight="0"/>
                  <v:line id="Line 311" o:spid="_x0000_s1127" style="position:absolute;flip:x y;visibility:visible;mso-wrap-style:square" from="2824,5083" to="2881,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gCn8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YmU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gCn8IAAADcAAAADwAAAAAAAAAAAAAA&#10;AAChAgAAZHJzL2Rvd25yZXYueG1sUEsFBgAAAAAEAAQA+QAAAJADAAAAAA==&#10;" strokeweight="0"/>
                  <v:line id="Line 312" o:spid="_x0000_s1128" style="position:absolute;flip:x y;visibility:visible;mso-wrap-style:square" from="2843,5083" to="2890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SnB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yNp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SnBMIAAADcAAAADwAAAAAAAAAAAAAA&#10;AAChAgAAZHJzL2Rvd25yZXYueG1sUEsFBgAAAAAEAAQA+QAAAJADAAAAAA==&#10;" strokeweight="0"/>
                  <v:line id="Line 313" o:spid="_x0000_s1129" style="position:absolute;visibility:visible;mso-wrap-style:square" from="2824,5074" to="2824,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  <v:line id="Line 314" o:spid="_x0000_s1130" style="position:absolute;visibility:visible;mso-wrap-style:square" from="2824,5074" to="2871,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  <v:oval id="Oval 315" o:spid="_x0000_s1131" style="position:absolute;left:3166;top:5597;width:1949;height: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nRRcQA&#10;AADcAAAADwAAAGRycy9kb3ducmV2LnhtbESPT2sCMRTE7wW/Q3hCbzWrFZHVKCIUCj1Y/xw8PjfP&#10;3eDmJW5Sjd/eFAo9DjPzG2a+TLYVN+qCcaxgOChAEFdOG64VHPYfb1MQISJrbB2TggcFWC56L3Ms&#10;tbvzlm67WIsM4VCigiZGX0oZqoYshoHzxNk7u85izLKrpe7wnuG2laOimEiLhvNCg57WDVWX3Y9V&#10;4P33eJzSxoRROl/NF5+2j+NJqdd+Ws1ARErxP/zX/tQK3ocT+D2Tj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50UXEAAAA3AAAAA8AAAAAAAAAAAAAAAAAmAIAAGRycy9k&#10;b3ducmV2LnhtbFBLBQYAAAAABAAEAPUAAACJAwAAAAA=&#10;" fillcolor="#ffc" strokecolor="#903" strokeweight="0"/>
                  <v:rect id="Rectangle 316" o:spid="_x0000_s1132" style="position:absolute;left:3508;top:5664;width:1216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MAs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+MAs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17" o:spid="_x0000_s1133" style="position:absolute;left:3860;top:5816;width:566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AYcMIA&#10;AADcAAAADwAAAGRycy9kb3ducmV2LnhtbERPTWvCQBC9C/6HZQredGOF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BhwwgAAANwAAAAPAAAAAAAAAAAAAAAAAJgCAABkcnMvZG93&#10;bnJldi54bWxQSwUGAAAAAAQABAD1AAAAhw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Matrícula</w:t>
                          </w:r>
                          <w:proofErr w:type="spellEnd"/>
                        </w:p>
                      </w:txbxContent>
                    </v:textbox>
                  </v:rect>
                  <v:line id="Line 318" o:spid="_x0000_s1134" style="position:absolute;visibility:visible;mso-wrap-style:square" from="3185,5616" to="3185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EvI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6EvIcUAAADcAAAADwAAAAAAAAAA&#10;AAAAAAChAgAAZHJzL2Rvd25yZXYueG1sUEsFBgAAAAAEAAQA+QAAAJMDAAAAAA==&#10;" strokeweight="0"/>
                  <v:line id="Line 319" o:spid="_x0000_s1135" style="position:absolute;visibility:visible;mso-wrap-style:square" from="3185,5616" to="3223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MA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u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PdMAcIAAADcAAAADwAAAAAAAAAAAAAA&#10;AAChAgAAZHJzL2Rvd25yZXYueG1sUEsFBgAAAAAEAAQA+QAAAJADAAAAAA==&#10;" strokeweight="0"/>
                  <v:line id="Line 320" o:spid="_x0000_s1136" style="position:absolute;flip:x;visibility:visible;mso-wrap-style:square" from="3194,5626" to="32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/aX8YAAADcAAAADwAAAGRycy9kb3ducmV2LnhtbESPQWsCMRSE74L/ITzBm2ZVaGVrFFFa&#10;SsEWtR56e25edxc3L0sS3fTfm0Khx2FmvmEWq2gacSPna8sKJuMMBHFhdc2lgs/j82gOwgdkjY1l&#10;UvBDHlbLfm+BubYd7+l2CKVIEPY5KqhCaHMpfVGRQT+2LXHyvq0zGJJ0pdQOuwQ3jZxm2YM0WHNa&#10;qLClTUXF5XA1Cvbvj3x2L9d4iedu9/F1Kt9O27VSw0FcP4EIFMN/+K/9qhXMph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f2l/GAAAA3AAAAA8AAAAAAAAA&#10;AAAAAAAAoQIAAGRycy9kb3ducmV2LnhtbFBLBQYAAAAABAAEAPkAAACUAwAAAAA=&#10;" strokeweight="0"/>
                  <v:line id="Line 321" o:spid="_x0000_s1137" style="position:absolute;flip:y;visibility:visible;mso-wrap-style:square" from="3194,5626" to="3194,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1EKMcAAADcAAAADwAAAGRycy9kb3ducmV2LnhtbESPT2sCMRTE70K/Q3iF3jTrFtqyGkVa&#10;WkrBiv8O3p6b5+7i5mVJopt+e1Mo9DjMzG+Y6TyaVlzJ+caygvEoA0FcWt1wpWC3fR++gPABWWNr&#10;mRT8kIf57G4wxULbntd03YRKJAj7AhXUIXSFlL6syaAf2Y44eSfrDIYkXSW1wz7BTSvzLHuSBhtO&#10;CzV29FpTed5cjIL19zMf3cclnuOxX64O++pr/7ZQ6uE+LiYgAsXwH/5rf2oFj3k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jUQoxwAAANwAAAAPAAAAAAAA&#10;AAAAAAAAAKECAABkcnMvZG93bnJldi54bWxQSwUGAAAAAAQABAD5AAAAlQMAAAAA&#10;" strokeweight="0"/>
                  <v:line id="Line 322" o:spid="_x0000_s1138" style="position:absolute;visibility:visible;mso-wrap-style:square" from="3185,5616" to="323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  <v:line id="Line 323" o:spid="_x0000_s1139" style="position:absolute;visibility:visible;mso-wrap-style:square" from="3185,5645" to="3185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  <v:line id="Line 324" o:spid="_x0000_s1140" style="position:absolute;visibility:visible;mso-wrap-style:square" from="3194,5616" to="3194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Dvm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DvmcUAAADcAAAADwAAAAAAAAAA&#10;AAAAAAChAgAAZHJzL2Rvd25yZXYueG1sUEsFBgAAAAAEAAQA+QAAAJMDAAAAAA==&#10;" strokeweight="0"/>
                  <v:line id="Line 325" o:spid="_x0000_s1141" style="position:absolute;visibility:visible;mso-wrap-style:square" from="3185,5626" to="3232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  <v:line id="Line 326" o:spid="_x0000_s1142" style="position:absolute;visibility:visible;mso-wrap-style:square" from="3185,5626" to="3232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  <v:line id="Line 327" o:spid="_x0000_s1143" style="position:absolute;visibility:visible;mso-wrap-style:square" from="3194,5616" to="3194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FAB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t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FAB8IAAADcAAAADwAAAAAAAAAAAAAA&#10;AAChAgAAZHJzL2Rvd25yZXYueG1sUEsFBgAAAAAEAAQA+QAAAJADAAAAAA==&#10;" strokeweight="0"/>
                  <v:line id="Line 328" o:spid="_x0000_s1144" style="position:absolute;visibility:visible;mso-wrap-style:square" from="3194,5616" to="3194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ln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2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zeWcxAAAANwAAAAPAAAAAAAAAAAA&#10;AAAAAKECAABkcnMvZG93bnJldi54bWxQSwUGAAAAAAQABAD5AAAAkgMAAAAA&#10;" strokeweight="0"/>
                  <v:line id="Line 329" o:spid="_x0000_s1145" style="position:absolute;visibility:visible;mso-wrap-style:square" from="3185,5616" to="323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  <v:line id="Line 330" o:spid="_x0000_s1146" style="position:absolute;visibility:visible;mso-wrap-style:square" from="3185,5626" to="3232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  <v:line id="Line 331" o:spid="_x0000_s1147" style="position:absolute;visibility:visible;mso-wrap-style:square" from="3185,5616" to="3185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  <v:line id="Line 332" o:spid="_x0000_s1148" style="position:absolute;flip:x;visibility:visible;mso-wrap-style:square" from="3185,5616" to="323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h3bscAAADcAAAADwAAAGRycy9kb3ducmV2LnhtbESPT2sCMRTE74V+h/AKvdWsXWjLahRp&#10;aRHBiv8O3p6b5+7i5mVJopt+e1Mo9DjMzG+Y8TSaVlzJ+cayguEgA0FcWt1wpWC3/Xx6A+EDssbW&#10;Min4IQ/Tyf3dGAtte17TdRMqkSDsC1RQh9AVUvqyJoN+YDvi5J2sMxiSdJXUDvsEN618zrIXabDh&#10;tFBjR+81lefNxShYf7/y0X1d4jke++XqsK8W+4+ZUo8PcTYCESiG//Bfe64V5HkOv2fSEZCT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GHduxwAAANwAAAAPAAAAAAAA&#10;AAAAAAAAAKECAABkcnMvZG93bnJldi54bWxQSwUGAAAAAAQABAD5AAAAlQMAAAAA&#10;" strokeweight="0"/>
                  <v:line id="Line 333" o:spid="_x0000_s1149" style="position:absolute;visibility:visible;mso-wrap-style:square" from="3194,5626" to="3242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4o1cYAAADcAAAADwAAAGRycy9kb3ducmV2LnhtbESPQWvCQBSE7wX/w/KE3upuVaREV6li&#10;sbQgVKX2+Mi+JsHs25BdY+KvdwtCj8PMfMPMFq0tRUO1LxxreB4oEMSpMwVnGg77t6cXED4gGywd&#10;k4aOPCzmvYcZJsZd+IuaXchEhLBPUEMeQpVI6dOcLPqBq4ij9+tqiyHKOpOmxkuE21IOlZpIiwXH&#10;hRwrWuWUnnZnq6FSx267Vofic7nv1EczHl5/Nt9aP/bb1ymIQG34D9/b70bDaDSGvzPxCMj5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uKNXGAAAA3AAAAA8AAAAAAAAA&#10;AAAAAAAAoQIAAGRycy9kb3ducmV2LnhtbFBLBQYAAAAABAAEAPkAAACUAwAAAAA=&#10;" strokeweight="53e-5mm"/>
                  <v:line id="Line 334" o:spid="_x0000_s1150" style="position:absolute;flip:x y;visibility:visible;mso-wrap-style:square" from="3194,5626" to="3242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TGi8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+TGi8IAAADcAAAADwAAAAAAAAAAAAAA&#10;AAChAgAAZHJzL2Rvd25yZXYueG1sUEsFBgAAAAAEAAQA+QAAAJADAAAAAA==&#10;" strokeweight="0"/>
                  <v:line id="Line 335" o:spid="_x0000_s1151" style="position:absolute;flip:x y;visibility:visible;mso-wrap-style:square" from="3194,5616" to="3242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ZY/MIAAADcAAAADwAAAGRycy9kb3ducmV2LnhtbESPQWsCMRSE7wX/Q3hCL0WzVlhlNYpI&#10;LdJb1/b+2Dw3i8nLkkRd/31TKPQ4zHwzzHo7OCtuFGLnWcFsWoAgbrzuuFXwdTpMliBiQtZoPZOC&#10;B0XYbkZPa6y0v/Mn3erUilzCsUIFJqW+kjI2hhzGqe+Js3f2wWHKMrRSB7zncmfla1GU0mHHecFg&#10;T3tDzaW+OgXzxffpeLEv5uMQnXl7t3VThodSz+NhtwKRaEj/4T/6qDM3L+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ZY/MIAAADcAAAADwAAAAAAAAAAAAAA&#10;AAChAgAAZHJzL2Rvd25yZXYueG1sUEsFBgAAAAAEAAQA+QAAAJADAAAAAA==&#10;" strokeweight="0"/>
                  <v:line id="Line 336" o:spid="_x0000_s1152" style="position:absolute;flip:x y;visibility:visible;mso-wrap-style:square" from="3194,5626" to="3242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r9Z8IAAADcAAAADwAAAGRycy9kb3ducmV2LnhtbESPQWsCMRSE74X+h/AKXkrNqqBlaxQR&#10;FfHWVe+PzetmMXlZkqjrv28KQo/DzDfDzJe9s+JGIbaeFYyGBQji2uuWGwWn4/bjE0RMyBqtZ1Lw&#10;oAjLxevLHEvt7/xNtyo1IpdwLFGBSakrpYy1IYdx6Dvi7P344DBlGRqpA95zubNyXBRT6bDlvGCw&#10;o7Wh+lJdnYLJ7HzcX+y7OWyjM5udreppeCg1eOtXXyAS9ek//KT3OnOTGfydyUdAL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Hr9Z8IAAADcAAAADwAAAAAAAAAAAAAA&#10;AAChAgAAZHJzL2Rvd25yZXYueG1sUEsFBgAAAAAEAAQA+QAAAJADAAAAAA==&#10;" strokeweight="0"/>
                  <v:line id="Line 337" o:spid="_x0000_s1153" style="position:absolute;flip:x y;visibility:visible;mso-wrap-style:square" from="3194,5626" to="3242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VpFcAAAADcAAAADwAAAGRycy9kb3ducmV2LnhtbERPTWsCMRC9F/wPYQq9FM22gi2rUaTU&#10;It5c2/uwmW4Wk8mSpLr++86h0OPjfa82Y/DqQin3kQ08zSpQxG20PXcGPk+76SuoXJAt+shk4EYZ&#10;NuvJ3QprG698pEtTOiUhnGs04EoZaq1z6yhgnsWBWLjvmAIWganTNuFVwoPXz1W10AF7lgaHA705&#10;as/NTzAwf/k67c/+0R12Obj3D9+0i3Qz5uF+3C5BFRrLv/jPvbfim8taOSNHQK9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laRXAAAAA3AAAAA8AAAAAAAAAAAAAAAAA&#10;oQIAAGRycy9kb3ducmV2LnhtbFBLBQYAAAAABAAEAPkAAACOAwAAAAA=&#10;" strokeweight="0"/>
                  <v:line id="Line 338" o:spid="_x0000_s1154" style="position:absolute;flip:x y;visibility:visible;mso-wrap-style:square" from="3185,5626" to="3242,5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nMjsIAAADcAAAADwAAAGRycy9kb3ducmV2LnhtbESPQWsCMRSE7wX/Q3iCl1KzVbB2NYoU&#10;Femtq70/Nq+bxeRlSaKu/94UCj0OM98Ms1z3zoorhdh6VvA6LkAQ11633Cg4HXcvcxAxIWu0nknB&#10;nSKsV4OnJZba3/iLrlVqRC7hWKICk1JXShlrQw7j2HfE2fvxwWHKMjRSB7zlcmflpChm0mHLecFg&#10;Rx+G6nN1cQqmb9/Hw9k+m89ddGa7t1U9C3elRsN+swCRqE//4T/6oDM3fYff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nMjsIAAADcAAAADwAAAAAAAAAAAAAA&#10;AAChAgAAZHJzL2Rvd25yZXYueG1sUEsFBgAAAAAEAAQA+QAAAJADAAAAAA==&#10;" strokeweight="0"/>
                  <v:line id="Line 339" o:spid="_x0000_s1155" style="position:absolute;flip:x y;visibility:visible;mso-wrap-style:square" from="3204,5626" to="3251,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UWbs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VFm7AAAAA3AAAAA8AAAAAAAAAAAAAAAAA&#10;oQIAAGRycy9kb3ducmV2LnhtbFBLBQYAAAAABAAEAPkAAACOAwAAAAA=&#10;" strokeweight="0"/>
                  <v:line id="Line 340" o:spid="_x0000_s1156" style="position:absolute;visibility:visible;mso-wrap-style:square" from="3185,5616" to="3185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  <v:line id="Line 341" o:spid="_x0000_s1157" style="position:absolute;visibility:visible;mso-wrap-style:square" from="3185,5616" to="323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  <v:line id="Line 342" o:spid="_x0000_s1158" style="position:absolute;flip:y;visibility:visible;mso-wrap-style:square" from="4858,4769" to="4858,5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aN1cYAAADcAAAADwAAAGRycy9kb3ducmV2LnhtbESPS2/CMBCE75X4D9Yi9YIah1dUhRhE&#10;K/VxyAUo9228JBHxOsQmpP++roTU42hmvtFkm8E0oqfO1ZYVTKMYBHFhdc2lgq/D29MzCOeRNTaW&#10;ScEPOdisRw8ZptreeEf93pciQNilqKDyvk2ldEVFBl1kW+LgnWxn0AfZlVJ3eAtw08hZHCfSYM1h&#10;ocKWXisqzvurUfC99cf+8jLJ3y/6OLvmy0TnH4lSj+NhuwLhafD/4Xv7UyuYL+bwdyYcAb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qGjdXGAAAA3AAAAA8AAAAAAAAA&#10;AAAAAAAAoQIAAGRycy9kb3ducmV2LnhtbFBLBQYAAAAABAAEAPkAAACUAwAAAAA=&#10;" strokecolor="#903" strokeweight="28e-5mm">
                    <v:stroke dashstyle="1 1"/>
                  </v:line>
                  <v:line id="Line 343" o:spid="_x0000_s1159" style="position:absolute;flip:x;visibility:visible;mso-wrap-style:square" from="4820,4769" to="4858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2JrcYAAADcAAAADwAAAGRycy9kb3ducmV2LnhtbESPQWvCQBSE70L/w/IKvemmVUuMrtIq&#10;BUE8NBG8PrLPJDb7NmS3Gv31riB4HGbmG2a26EwtTtS6yrKC90EEgji3uuJCwS776ccgnEfWWFsm&#10;BRdysJi/9GaYaHvmXzqlvhABwi5BBaX3TSKly0sy6Aa2IQ7ewbYGfZBtIXWL5wA3tfyIok9psOKw&#10;UGJDy5Lyv/TfKMjSVbzcfG/kOh7X2+aIw8nqulfq7bX7moLw1Pln+NFeawXD0QjuZ8IRkP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9ia3GAAAA3AAAAA8AAAAAAAAA&#10;AAAAAAAAoQIAAGRycy9kb3ducmV2LnhtbFBLBQYAAAAABAAEAPkAAACUAwAAAAA=&#10;" strokecolor="#903" strokeweight="28e-5mm"/>
                  <v:line id="Line 344" o:spid="_x0000_s1160" style="position:absolute;visibility:visible;mso-wrap-style:square" from="4858,4769" to="4896,4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qCM8UAAADcAAAADwAAAGRycy9kb3ducmV2LnhtbESPQWvCQBSE7wX/w/IEb3VjbUWjq6SB&#10;Qk9CrVGPz+wzCWbfhuw2Sf99t1DocZiZb5jNbjC16Kh1lWUFs2kEgji3uuJCwfHz7XEJwnlkjbVl&#10;UvBNDnbb0cMGY217/qDu4AsRIOxiVFB638RSurwkg25qG+Lg3Wxr0AfZFlK32Ae4qeVTFC2kwYrD&#10;QokNpSXl98OXUfDqolO2svtblqXJpbjs8ZxfUanJeEjWIDwN/j/8137XCubPL/B7Jhw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NqCM8UAAADcAAAADwAAAAAAAAAA&#10;AAAAAAChAgAAZHJzL2Rvd25yZXYueG1sUEsFBgAAAAAEAAQA+QAAAJMDAAAAAA==&#10;" strokecolor="#903" strokeweight="28e-5mm"/>
                  <v:line id="Line 345" o:spid="_x0000_s1161" style="position:absolute;visibility:visible;mso-wrap-style:square" from="2472,3198" to="2472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  <v:line id="Line 346" o:spid="_x0000_s1162" style="position:absolute;visibility:visible;mso-wrap-style:square" from="2472,3198" to="2510,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Ex1c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Ex1cUAAADcAAAADwAAAAAAAAAA&#10;AAAAAAChAgAAZHJzL2Rvd25yZXYueG1sUEsFBgAAAAAEAAQA+QAAAJMDAAAAAA==&#10;" strokeweight="0"/>
                  <v:line id="Line 347" o:spid="_x0000_s1163" style="position:absolute;flip:x;visibility:visible;mso-wrap-style:square" from="2481,3208" to="2510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qWYsMAAADcAAAADwAAAGRycy9kb3ducmV2LnhtbERPTWsCMRC9F/ofwhR6q9laUVmNIpaW&#10;Iqho68HbuJnuLm4mSxLd+O/NodDj431P59E04krO15YVvPYyEMSF1TWXCn6+P17GIHxA1thYJgU3&#10;8jCfPT5MMde24x1d96EUKYR9jgqqENpcSl9UZND3bEucuF/rDIYEXSm1wy6Fm0b2s2woDdacGips&#10;aVlRcd5fjILdZsQn93mJ53jq1tvjoVwd3hdKPT/FxQREoBj+xX/uL63gbZDWpjPp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6lmLDAAAA3AAAAA8AAAAAAAAAAAAA&#10;AAAAoQIAAGRycy9kb3ducmV2LnhtbFBLBQYAAAAABAAEAPkAAACRAwAAAAA=&#10;" strokeweight="0"/>
                  <v:line id="Line 348" o:spid="_x0000_s1164" style="position:absolute;flip:y;visibility:visible;mso-wrap-style:square" from="2481,3208" to="2481,3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Yz+ccAAADcAAAADwAAAGRycy9kb3ducmV2LnhtbESPQWsCMRSE7wX/Q3gFbzVbLVW3RpGW&#10;liK0otZDb8/N6+7i5mVJopv++0YoeBxm5htmtoimEWdyvras4H6QgSAurK65VPC1e72bgPABWWNj&#10;mRT8kofFvHczw1zbjjd03oZSJAj7HBVUIbS5lL6oyKAf2JY4eT/WGQxJulJqh12Cm0YOs+xRGqw5&#10;LVTY0nNFxXF7Mgo2n2M+uLdTPMZD97H+3per/ctSqf5tXD6BCBTDNfzfftcKRg9T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9jP5xwAAANwAAAAPAAAAAAAA&#10;AAAAAAAAAKECAABkcnMvZG93bnJldi54bWxQSwUGAAAAAAQABAD5AAAAlQMAAAAA&#10;" strokeweight="0"/>
                  <v:line id="Line 349" o:spid="_x0000_s1165" style="position:absolute;visibility:visible;mso-wrap-style:square" from="2472,3198" to="2519,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E/fM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/Oj2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8T98wQAAANwAAAAPAAAAAAAAAAAAAAAA&#10;AKECAABkcnMvZG93bnJldi54bWxQSwUGAAAAAAQABAD5AAAAjwMAAAAA&#10;" strokeweight="0"/>
                  <v:line id="Line 350" o:spid="_x0000_s1166" style="position:absolute;visibility:visible;mso-wrap-style:square" from="2472,3227" to="2472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2a58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XC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vZrnxAAAANwAAAAPAAAAAAAAAAAA&#10;AAAAAKECAABkcnMvZG93bnJldi54bWxQSwUGAAAAAAQABAD5AAAAkgMAAAAA&#10;" strokeweight="0"/>
                  <v:line id="Line 351" o:spid="_x0000_s1167" style="position:absolute;visibility:visible;mso-wrap-style:square" from="2481,3198" to="2481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8Ek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8EkMUAAADcAAAADwAAAAAAAAAA&#10;AAAAAAChAgAAZHJzL2Rvd25yZXYueG1sUEsFBgAAAAAEAAQA+QAAAJMDAAAAAA==&#10;" strokeweight="0"/>
                  <v:line id="Line 352" o:spid="_x0000_s1168" style="position:absolute;visibility:visible;mso-wrap-style:square" from="2472,3208" to="2519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  <v:line id="Line 353" o:spid="_x0000_s1169" style="position:absolute;visibility:visible;mso-wrap-style:square" from="2472,3208" to="2519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  <v:line id="Line 354" o:spid="_x0000_s1170" style="position:absolute;visibility:visible;mso-wrap-style:square" from="2481,3198" to="2481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ac5MQAAADcAAAADwAAAGRycy9kb3ducmV2LnhtbESPT2vCQBTE7wW/w/KE3urGSjRGV5Fi&#10;0d78Cx4f2WeymH0bsltNv71bKPQ4zMxvmPmys7W4U+uNYwXDQQKCuHDacKngdPx8y0D4gKyxdkwK&#10;fsjDctF7mWOu3YP3dD+EUkQI+xwVVCE0uZS+qMiiH7iGOHpX11oMUbal1C0+ItzW8j1JxtKi4bhQ&#10;YUMfFRW3w7dVYHbjTfo1OU/Pcr0Jw0t2y4w9KfXa71YzEIG68B/+a2+1glGa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hpzkxAAAANwAAAAPAAAAAAAAAAAA&#10;AAAAAKECAABkcnMvZG93bnJldi54bWxQSwUGAAAAAAQABAD5AAAAkgMAAAAA&#10;" strokeweight="0"/>
                  <v:line id="Line 355" o:spid="_x0000_s1171" style="position:absolute;visibility:visible;mso-wrap-style:square" from="2481,3198" to="2481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QCk8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DxJ4f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VAKTxAAAANwAAAAPAAAAAAAAAAAA&#10;AAAAAKECAABkcnMvZG93bnJldi54bWxQSwUGAAAAAAQABAD5AAAAkgMAAAAA&#10;" strokeweight="0"/>
                  <v:line id="Line 356" o:spid="_x0000_s1172" style="position:absolute;visibility:visible;mso-wrap-style:square" from="2472,3198" to="2519,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inC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AyS+F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inCMUAAADcAAAADwAAAAAAAAAA&#10;AAAAAAChAgAAZHJzL2Rvd25yZXYueG1sUEsFBgAAAAAEAAQA+QAAAJMDAAAAAA==&#10;" strokeweight="0"/>
                  <v:line id="Line 357" o:spid="_x0000_s1173" style="position:absolute;visibility:visible;mso-wrap-style:square" from="2472,3208" to="2519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    <v:line id="Line 358" o:spid="_x0000_s1174" style="position:absolute;visibility:visible;mso-wrap-style:square" from="2472,3198" to="2472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uW4c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4Bn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uW4cUAAADcAAAADwAAAAAAAAAA&#10;AAAAAAChAgAAZHJzL2Rvd25yZXYueG1sUEsFBgAAAAAEAAQA+QAAAJMDAAAAAA==&#10;" strokeweight="0"/>
                  <v:line id="Line 359" o:spid="_x0000_s1175" style="position:absolute;flip:x;visibility:visible;mso-wrap-style:square" from="2472,3198" to="2519,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nGBMMAAADcAAAADwAAAGRycy9kb3ducmV2LnhtbERPy2oCMRTdF/yHcIXuakYFW0ajiKKU&#10;Qlt8LdxdJ9eZwcnNkEQn/ftmUejycN6zRTSNeJDztWUFw0EGgriwuuZSwfGweXkD4QOyxsYyKfgh&#10;D4t572mGubYd7+ixD6VIIexzVFCF0OZS+qIig35gW+LEXa0zGBJ0pdQOuxRuGjnKsok0WHNqqLCl&#10;VUXFbX83CnZfr3xx23u8xUv3+X0+lR+n9VKp5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5xgTDAAAA3AAAAA8AAAAAAAAAAAAA&#10;AAAAoQIAAGRycy9kb3ducmV2LnhtbFBLBQYAAAAABAAEAPkAAACRAwAAAAA=&#10;" strokeweight="0"/>
                  <v:line id="Line 360" o:spid="_x0000_s1176" style="position:absolute;visibility:visible;mso-wrap-style:square" from="2481,3208" to="2529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qkUMYAAADcAAAADwAAAGRycy9kb3ducmV2LnhtbESPQWvCQBSE74L/YXmF3nRXW6REV2lL&#10;i0VBqEr1+Mg+k2D2bciuMfHXdwtCj8PMfMPMFq0tRUO1LxxrGA0VCOLUmYIzDfvd5+AFhA/IBkvH&#10;pKEjD4t5vzfDxLgrf1OzDZmIEPYJashDqBIpfZqTRT90FXH0Tq62GKKsM2lqvEa4LeVYqYm0WHBc&#10;yLGi95zS8/ZiNVTq0G0+1L5Yv+06tWqex7fj8kfrx4f2dQoiUBv+w/f2l9HwNBnB35l4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qpFDGAAAA3AAAAA8AAAAAAAAA&#10;AAAAAAAAoQIAAGRycy9kb3ducmV2LnhtbFBLBQYAAAAABAAEAPkAAACUAwAAAAA=&#10;" strokeweight="53e-5mm"/>
                  <v:line id="Line 361" o:spid="_x0000_s1177" style="position:absolute;flip:x y;visibility:visible;mso-wrap-style:square" from="2481,3208" to="2529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5x4sIAAADcAAAADwAAAGRycy9kb3ducmV2LnhtbESPQWsCMRSE70L/Q3gFL6LZWlhla5RS&#10;VKS3rnp/bF43i8nLkqS6/ntTKPQ4zHwzzGozOCuuFGLnWcHLrABB3HjdcavgdNxNlyBiQtZoPZOC&#10;O0XYrJ9GK6y0v/EXXevUilzCsUIFJqW+kjI2hhzGme+Js/ftg8OUZWilDnjL5c7KeVGU0mHHecFg&#10;Tx+Gmkv94xS8Ls7Hw8VOzOcuOrPd27opw12p8fPw/gYi0ZD+w3/0QWeunMPvmXwE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75x4sIAAADcAAAADwAAAAAAAAAAAAAA&#10;AAChAgAAZHJzL2Rvd25yZXYueG1sUEsFBgAAAAAEAAQA+QAAAJADAAAAAA==&#10;" strokeweight="0"/>
                  <v:line id="Line 362" o:spid="_x0000_s1178" style="position:absolute;flip:x y;visibility:visible;mso-wrap-style:square" from="2481,3198" to="2529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LUecIAAADcAAAADwAAAGRycy9kb3ducmV2LnhtbESPQWsCMRSE7wX/Q3hCL0WzVlhlNYpI&#10;LdJb1/b+2Dw3i8nLkkRd/31TKPQ4zHwzzHo7OCtuFGLnWcFsWoAgbrzuuFXwdTpMliBiQtZoPZOC&#10;B0XYbkZPa6y0v/Mn3erUilzCsUIFJqW+kjI2hhzGqe+Js3f2wWHKMrRSB7zncmfla1GU0mHHecFg&#10;T3tDzaW+OgXzxffpeLEv5uMQnXl7t3VThodSz+NhtwKRaEj/4T/6qDNXzu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LUecIAAADcAAAADwAAAAAAAAAAAAAA&#10;AAChAgAAZHJzL2Rvd25yZXYueG1sUEsFBgAAAAAEAAQA+QAAAJADAAAAAA==&#10;" strokeweight="0"/>
                  <v:line id="Line 363" o:spid="_x0000_s1179" style="position:absolute;flip:x y;visibility:visible;mso-wrap-style:square" from="2481,3208" to="2529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tMDcMAAADcAAAADwAAAGRycy9kb3ducmV2LnhtbESPQWsCMRSE74X+h/CEXopm28pWVqOU&#10;Uot4c633x+a5WUxeliTV9d83BcHjMPPNMIvV4Kw4U4idZwUvkwIEceN1x62Cn/16PAMRE7JG65kU&#10;XCnCavn4sMBK+wvv6FynVuQSjhUqMCn1lZSxMeQwTnxPnL2jDw5TlqGVOuAllzsrX4uilA47zgsG&#10;e/o01JzqX6fg7f2w35zss9muozNf37ZuynBV6mk0fMxBJBrSPXyjNzpz5RT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bTA3DAAAA3AAAAA8AAAAAAAAAAAAA&#10;AAAAoQIAAGRycy9kb3ducmV2LnhtbFBLBQYAAAAABAAEAPkAAACRAwAAAAA=&#10;" strokeweight="0"/>
                  <v:line id="Line 364" o:spid="_x0000_s1180" style="position:absolute;flip:x y;visibility:visible;mso-wrap-style:square" from="2481,3208" to="2529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fplsMAAADcAAAADwAAAGRycy9kb3ducmV2LnhtbESPQWsCMRSE74X+h/CEXopm2+JWVqOU&#10;Uot4c633x+a5WUxeliTV9d83BcHjMPPNMIvV4Kw4U4idZwUvkwIEceN1x62Cn/16PAMRE7JG65kU&#10;XCnCavn4sMBK+wvv6FynVuQSjhUqMCn1lZSxMeQwTnxPnL2jDw5TlqGVOuAllzsrX4uilA47zgsG&#10;e/o01JzqX6fg7f2w35zss9muozNf37ZuynBV6mk0fMxBJBrSPXyjNzpz5RT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X6ZbDAAAA3AAAAA8AAAAAAAAAAAAA&#10;AAAAoQIAAGRycy9kb3ducmV2LnhtbFBLBQYAAAAABAAEAPkAAACRAwAAAAA=&#10;" strokeweight="0"/>
                  <v:line id="Line 365" o:spid="_x0000_s1181" style="position:absolute;flip:x y;visibility:visible;mso-wrap-style:square" from="2472,3208" to="2529,3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V34cIAAADcAAAADwAAAGRycy9kb3ducmV2LnhtbESPQWsCMRSE7wX/Q3iCl6LZWtiW1ShS&#10;VKS3ru39sXluFpOXJYm6/ntTKPQ4zHwzzHI9OCuuFGLnWcHLrABB3Hjdcavg+7ibvoOICVmj9UwK&#10;7hRhvRo9LbHS/sZfdK1TK3IJxwoVmJT6SsrYGHIYZ74nzt7JB4cpy9BKHfCWy52V86IopcOO84LB&#10;nj4MNef64hS8vv0cD2f7bD530Znt3tZNGe5KTcbDZgEi0ZD+w3/0QWeuLOH3TD4Cc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V34cIAAADcAAAADwAAAAAAAAAAAAAA&#10;AAChAgAAZHJzL2Rvd25yZXYueG1sUEsFBgAAAAAEAAQA+QAAAJADAAAAAA==&#10;" strokeweight="0"/>
                  <v:line id="Line 366" o:spid="_x0000_s1182" style="position:absolute;flip:x y;visibility:visible;mso-wrap-style:square" from="2491,3208" to="2538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nSesIAAADcAAAADwAAAGRycy9kb3ducmV2LnhtbESPQWsCMRSE70L/Q3gFL6JZLaxlNUoR&#10;LdJbV3t/bF43i8nLkkRd/31TKPQ4zHwzzHo7OCtuFGLnWcF8VoAgbrzuuFVwPh2mryBiQtZoPZOC&#10;B0XYbp5Ga6y0v/Mn3erUilzCsUIFJqW+kjI2hhzGme+Js/ftg8OUZWilDnjP5c7KRVGU0mHHecFg&#10;TztDzaW+OgUvy6/T8WIn5uMQndm/27opw0Op8fPwtgKRaEj/4T/6qDNXLu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8nSesIAAADcAAAADwAAAAAAAAAAAAAA&#10;AAChAgAAZHJzL2Rvd25yZXYueG1sUEsFBgAAAAAEAAQA+QAAAJADAAAAAA==&#10;" strokeweight="0"/>
                  <v:line id="Line 367" o:spid="_x0000_s1183" style="position:absolute;visibility:visible;mso-wrap-style:square" from="2472,3198" to="2472,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v5x8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t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6/nHwQAAANwAAAAPAAAAAAAAAAAAAAAA&#10;AKECAABkcnMvZG93bnJldi54bWxQSwUGAAAAAAQABAD5AAAAjwMAAAAA&#10;" strokeweight="0"/>
                  <v:line id="Line 368" o:spid="_x0000_s1184" style="position:absolute;visibility:visible;mso-wrap-style:square" from="2472,3198" to="2519,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dcXM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D2d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p1xcxAAAANwAAAAPAAAAAAAAAAAA&#10;AAAAAKECAABkcnMvZG93bnJldi54bWxQSwUGAAAAAAQABAD5AAAAkgMAAAAA&#10;" strokeweight="0"/>
                  <v:rect id="Rectangle 369" o:spid="_x0000_s1185" style="position:absolute;left:4326;top:4921;width:49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x1s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DL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58dbBAAAA3AAAAA8AAAAAAAAAAAAAAAAAmAIAAGRycy9kb3du&#10;cmV2LnhtbFBLBQYAAAAABAAEAPUAAACG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370" o:spid="_x0000_s1186" style="position:absolute;flip:x;visibility:visible;mso-wrap-style:square" from="3052,1209" to="3242,2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R8hMYAAADcAAAADwAAAGRycy9kb3ducmV2LnhtbESPQWvCQBSE70L/w/IKvYhutBgldRNs&#10;odVDLrV6f82+JqHZtzG7xvjvuwXB4zAz3zDrbDCN6KlztWUFs2kEgriwuuZSweHrfbIC4TyyxsYy&#10;KbiSgyx9GK0x0fbCn9TvfSkChF2CCirv20RKV1Rk0E1tSxy8H9sZ9EF2pdQdXgLcNHIeRbE0WHNY&#10;qLClt4qK3/3ZKPje+GN/eh3nHyd9nJ/zRazzbazU0+OweQHhafD38K290wqelzP4PxOOgE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t0fITGAAAA3AAAAA8AAAAAAAAA&#10;AAAAAAAAoQIAAGRycy9kb3ducmV2LnhtbFBLBQYAAAAABAAEAPkAAACUAwAAAAA=&#10;" strokecolor="#903" strokeweight="28e-5mm">
                    <v:stroke dashstyle="1 1"/>
                  </v:line>
                  <v:line id="Line 371" o:spid="_x0000_s1187" style="position:absolute;flip:x y;visibility:visible;mso-wrap-style:square" from="3033,1999" to="3052,2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L1/MUAAADcAAAADwAAAGRycy9kb3ducmV2LnhtbESP0WrCQBRE3wX/YblC3+rGSKtEVxGL&#10;tLQqGP2AS/aaDWbvhuxW49+7hYKPw8ycYebLztbiSq2vHCsYDRMQxIXTFZcKTsfN6xSED8gaa8ek&#10;4E4elot+b46Zdjc+0DUPpYgQ9hkqMCE0mZS+MGTRD11DHL2zay2GKNtS6hZvEW5rmSbJu7RYcVww&#10;2NDaUHHJf62CQz75LraX5nM/3n1s3tIqmJ+VVupl0K1mIAJ14Rn+b39pBeNJCn9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lL1/MUAAADcAAAADwAAAAAAAAAA&#10;AAAAAAChAgAAZHJzL2Rvd25yZXYueG1sUEsFBgAAAAAEAAQA+QAAAJMDAAAAAA==&#10;" strokecolor="#903" strokeweight="28e-5mm"/>
                  <v:line id="Line 372" o:spid="_x0000_s1188" style="position:absolute;flip:y;visibility:visible;mso-wrap-style:square" from="3052,2018" to="3109,2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jbZMYAAADcAAAADwAAAGRycy9kb3ducmV2LnhtbESPQWvCQBSE70L/w/IK3nTThtaYZiOt&#10;UhDEQ6Pg9ZF9TaLZtyG7atpf7wqFHoeZ+YbJFoNpxYV611hW8DSNQBCXVjdcKdjvPicJCOeRNbaW&#10;ScEPOVjkD6MMU22v/EWXwlciQNilqKD2vkuldGVNBt3UdsTB+7a9QR9kX0nd4zXATSufo+hVGmw4&#10;LNTY0bKm8lScjYJdsUqWm4+NXCcv7bY7Yjxf/R6UGj8O728gPA3+P/zXXmsF8SyG+5lwBGR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422TGAAAA3AAAAA8AAAAAAAAA&#10;AAAAAAAAoQIAAGRycy9kb3ducmV2LnhtbFBLBQYAAAAABAAEAPkAAACUAwAAAAA=&#10;" strokecolor="#903" strokeweight="28e-5mm"/>
                  <v:line id="Line 373" o:spid="_x0000_s1189" style="position:absolute;visibility:visible;mso-wrap-style:square" from="761,-362" to="761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9lH8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9lH8UAAADcAAAADwAAAAAAAAAA&#10;AAAAAAChAgAAZHJzL2Rvd25yZXYueG1sUEsFBgAAAAAEAAQA+QAAAJMDAAAAAA==&#10;" strokeweight="0"/>
                  <v:line id="Line 374" o:spid="_x0000_s1190" style="position:absolute;visibility:visible;mso-wrap-style:square" from="761,-362" to="799,-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PAh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CSzuB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zPAhMUAAADcAAAADwAAAAAAAAAA&#10;AAAAAAChAgAAZHJzL2Rvd25yZXYueG1sUEsFBgAAAAAEAAQA+QAAAJMDAAAAAA==&#10;" strokeweight="0"/>
                  <v:line id="Line 375" o:spid="_x0000_s1191" style="position:absolute;flip:x;visibility:visible;mso-wrap-style:square" from="770,-352" to="799,-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VtNsYAAADcAAAADwAAAGRycy9kb3ducmV2LnhtbESPQWsCMRSE74L/ITyhN83agsrWKGJp&#10;EaEtaj309ty87i5uXpYkuum/N0Khx2FmvmHmy2gacSXna8sKxqMMBHFhdc2lgq/D63AGwgdkjY1l&#10;UvBLHpaLfm+OubYd7+i6D6VIEPY5KqhCaHMpfVGRQT+yLXHyfqwzGJJ0pdQOuwQ3jXzMsok0WHNa&#10;qLCldUXFeX8xCnYfUz65t0s8x1P3/vl9LLfHl5VSD4O4egYRKIb/8F97oxU8TSdwP5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FbTbGAAAA3AAAAA8AAAAAAAAA&#10;AAAAAAAAoQIAAGRycy9kb3ducmV2LnhtbFBLBQYAAAAABAAEAPkAAACUAwAAAAA=&#10;" strokeweight="0"/>
                  <v:line id="Line 376" o:spid="_x0000_s1192" style="position:absolute;flip:y;visibility:visible;mso-wrap-style:square" from="770,-352" to="770,-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nIrccAAADcAAAADwAAAGRycy9kb3ducmV2LnhtbESPT2sCMRTE74V+h/AK3mrWFrplNYq0&#10;tEihFf8dvD03z93FzcuSRDf99kYo9DjMzG+YySyaVlzI+caygtEwA0FcWt1wpWC7+Xh8BeEDssbW&#10;Min4JQ+z6f3dBAtte17RZR0qkSDsC1RQh9AVUvqyJoN+aDvi5B2tMxiSdJXUDvsEN618yrIXabDh&#10;tFBjR281laf12ShY/eR8cJ/neIqH/nu531Vfu/e5UoOHOB+DCBTDf/ivvdAKnvMcbmfSEZDT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ScitxwAAANwAAAAPAAAAAAAA&#10;AAAAAAAAAKECAABkcnMvZG93bnJldi54bWxQSwUGAAAAAAQABAD5AAAAlQMAAAAA&#10;" strokeweight="0"/>
                  <v:line id="Line 377" o:spid="_x0000_s1193" style="position:absolute;visibility:visible;mso-wrap-style:square" from="761,-362" to="808,-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JvGsIAAADcAAAADwAAAGRycy9kb3ducmV2LnhtbERPz2vCMBS+C/sfwhvspmkdaldNy5CJ&#10;87Y5BY+P5q0NbV5Kk2n33y+HgceP7/emHG0nrjR441hBOktAEFdOG64VnL520wyED8gaO8ek4Jc8&#10;lMXDZIO5djf+pOsx1CKGsM9RQRNCn0vpq4Ys+pnriSP37QaLIcKhlnrAWwy3nZwnyVJaNBwbGuxp&#10;21DVHn+sAvOx3C8Oq/PLWb7tQ3rJ2szYk1JPj+PrGkSgMdzF/+53reB5F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TJvGsIAAADcAAAADwAAAAAAAAAAAAAA&#10;AAChAgAAZHJzL2Rvd25yZXYueG1sUEsFBgAAAAAEAAQA+QAAAJADAAAAAA==&#10;" strokeweight="0"/>
                  <v:line id="Line 378" o:spid="_x0000_s1194" style="position:absolute;visibility:visible;mso-wrap-style:square" from="761,-333" to="761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7Kgc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bLF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7KgcUAAADcAAAADwAAAAAAAAAA&#10;AAAAAAChAgAAZHJzL2Rvd25yZXYueG1sUEsFBgAAAAAEAAQA+QAAAJMDAAAAAA==&#10;" strokeweight="0"/>
                  <v:line id="Line 379" o:spid="_x0000_s1195" style="position:absolute;visibility:visible;mso-wrap-style:square" from="770,-362" to="770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ETO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kRM7wQAAANwAAAAPAAAAAAAAAAAAAAAA&#10;AKECAABkcnMvZG93bnJldi54bWxQSwUGAAAAAAQABAD5AAAAjwMAAAAA&#10;" strokeweight="0"/>
                  <v:line id="Line 380" o:spid="_x0000_s1196" style="position:absolute;visibility:visible;mso-wrap-style:square" from="761,-352" to="808,-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22oM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+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d22oMUAAADcAAAADwAAAAAAAAAA&#10;AAAAAAChAgAAZHJzL2Rvd25yZXYueG1sUEsFBgAAAAAEAAQA+QAAAJMDAAAAAA==&#10;" strokeweight="0"/>
                  <v:line id="Line 381" o:spid="_x0000_s1197" style="position:absolute;visibility:visible;mso-wrap-style:square" from="761,-352" to="808,-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8o18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mE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8o18UAAADcAAAADwAAAAAAAAAA&#10;AAAAAAChAgAAZHJzL2Rvd25yZXYueG1sUEsFBgAAAAAEAAQA+QAAAJMDAAAAAA==&#10;" strokeweight="0"/>
                  <v:line id="Line 382" o:spid="_x0000_s1198" style="position:absolute;visibility:visible;mso-wrap-style:square" from="770,-362" to="770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ONTMQAAADcAAAADwAAAGRycy9kb3ducmV2LnhtbESPT4vCMBTE78J+h/AWvGmqsm6tRllE&#10;cb25/gGPj+ZtG2xeShO1++03guBxmJnfMLNFaytxo8YbxwoG/QQEce604ULB8bDupSB8QNZYOSYF&#10;f+RhMX/rzDDT7s4/dNuHQkQI+wwVlCHUmZQ+L8mi77uaOHq/rrEYomwKqRu8R7it5DBJxtKi4bhQ&#10;Yk3LkvLL/moVmN1487H9PE1OcrUJg3N6SY09KtV9b7+mIAK14RV+tr+1glE6gseZe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Q41MxAAAANwAAAAPAAAAAAAAAAAA&#10;AAAAAKECAABkcnMvZG93bnJldi54bWxQSwUGAAAAAAQABAD5AAAAkgMAAAAA&#10;" strokeweight="0"/>
                  <v:line id="Line 383" o:spid="_x0000_s1199" style="position:absolute;visibility:visible;mso-wrap-style:square" from="770,-362" to="770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oVOMUAAADcAAAADwAAAGRycy9kb3ducmV2LnhtbESPQWvCQBSE7wX/w/KE3uomttoYs4pI&#10;i/VmrUKPj+wzWcy+Ddmtpv++WxA8DjPzDVMse9uIC3XeOFaQjhIQxKXThisFh6/3pwyED8gaG8ek&#10;4Jc8LBeDhwJz7a78SZd9qESEsM9RQR1Cm0vpy5os+pFriaN3cp3FEGVXSd3hNcJtI8dJMpUWDceF&#10;Glta11Se9z9WgdlNN5Pt63F2lG+bkH5n58zYg1KPw341BxGoD/fwrf2hFTxnL/B/Jh4B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oVOMUAAADcAAAADwAAAAAAAAAA&#10;AAAAAAChAgAAZHJzL2Rvd25yZXYueG1sUEsFBgAAAAAEAAQA+QAAAJMDAAAAAA==&#10;" strokeweight="0"/>
                  <v:line id="Line 384" o:spid="_x0000_s1200" style="position:absolute;visibility:visible;mso-wrap-style:square" from="761,-362" to="808,-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awo8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K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5rCjxAAAANwAAAAPAAAAAAAAAAAA&#10;AAAAAKECAABkcnMvZG93bnJldi54bWxQSwUGAAAAAAQABAD5AAAAkgMAAAAA&#10;" strokeweight="0"/>
                  <v:line id="Line 385" o:spid="_x0000_s1201" style="position:absolute;visibility:visible;mso-wrap-style:square" from="761,-352" to="808,-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Qu1M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h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jQu1MUAAADcAAAADwAAAAAAAAAA&#10;AAAAAAChAgAAZHJzL2Rvd25yZXYueG1sUEsFBgAAAAAEAAQA+QAAAJMDAAAAAA==&#10;" strokeweight="0"/>
                  <v:line id="Line 386" o:spid="_x0000_s1202" style="position:absolute;visibility:visible;mso-wrap-style:square" from="761,-362" to="761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iLT8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X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iLT8UAAADcAAAADwAAAAAAAAAA&#10;AAAAAAChAgAAZHJzL2Rvd25yZXYueG1sUEsFBgAAAAAEAAQA+QAAAJMDAAAAAA==&#10;" strokeweight="0"/>
                  <v:line id="Line 387" o:spid="_x0000_s1203" style="position:absolute;flip:x;visibility:visible;mso-wrap-style:square" from="761,-362" to="808,-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Ms+MMAAADcAAAADwAAAGRycy9kb3ducmV2LnhtbERPTWsCMRC9F/ofwhS81WwVrKxGEUUR&#10;wRZtPXgbN9Pdxc1kSaIb/31zKPT4eN/TeTSNuJPztWUFb/0MBHFhdc2lgu+v9esYhA/IGhvLpOBB&#10;Huaz56cp5tp2fKD7MZQihbDPUUEVQptL6YuKDPq+bYkT92OdwZCgK6V22KVw08hBlo2kwZpTQ4Ut&#10;LSsqrsebUXD4eOeL29ziNV66/ef5VO5Oq4VSvZe4mIAIFMO/+M+91QqG47Q2nUlHQ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DLPjDAAAA3AAAAA8AAAAAAAAAAAAA&#10;AAAAoQIAAGRycy9kb3ducmV2LnhtbFBLBQYAAAAABAAEAPkAAACRAwAAAAA=&#10;" strokeweight="0"/>
                  <v:line id="Line 388" o:spid="_x0000_s1204" style="position:absolute;visibility:visible;mso-wrap-style:square" from="770,-352" to="818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BOrMcAAADcAAAADwAAAGRycy9kb3ducmV2LnhtbESP3WrCQBSE7wt9h+UUeld3a4todJW2&#10;VFoUCv6gXh6yxyQ0ezZk15j49F2h4OUwM98wk1lrS9FQ7QvHGp57CgRx6kzBmYbtZv40BOEDssHS&#10;MWnoyMNsen83wcS4M6+oWYdMRAj7BDXkIVSJlD7NyaLvuYo4ekdXWwxR1pk0NZ4j3Jayr9RAWiw4&#10;LuRY0UdO6e/6ZDVUat/9fKptsXzfdGrRvPYvh6+d1o8P7dsYRKA23ML/7W+j4WU4guuZeATk9A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9kE6sxwAAANwAAAAPAAAAAAAA&#10;AAAAAAAAAKECAABkcnMvZG93bnJldi54bWxQSwUGAAAAAAQABAD5AAAAlQMAAAAA&#10;" strokeweight="53e-5mm"/>
                  <v:line id="Line 389" o:spid="_x0000_s1205" style="position:absolute;flip:x y;visibility:visible;mso-wrap-style:square" from="770,-352" to="818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U6KcAAAADcAAAADwAAAGRycy9kb3ducmV2LnhtbERPTUsDMRC9C/6HMIIXabMq1Lo2LSK2&#10;FG9u2/uwGTdLk8mSxHb77zsHwePjfS9WY/DqRCn3kQ08TitQxG20PXcG9rv1ZA4qF2SLPjIZuFCG&#10;1fL2ZoG1jWf+plNTOiUhnGs04EoZaq1z6yhgnsaBWLifmAIWganTNuFZwoPXT1U10wF7lgaHA304&#10;ao/NbzDw/HLYbY/+wX2tc3CfG9+0s3Qx5v5ufH8DVWgs/+I/99aK71Xmyxk5Anp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31OinAAAAA3AAAAA8AAAAAAAAAAAAAAAAA&#10;oQIAAGRycy9kb3ducmV2LnhtbFBLBQYAAAAABAAEAPkAAACOAwAAAAA=&#10;" strokeweight="0"/>
                  <v:line id="Line 390" o:spid="_x0000_s1206" style="position:absolute;flip:x y;visibility:visible;mso-wrap-style:square" from="770,-362" to="818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mfssIAAADcAAAADwAAAGRycy9kb3ducmV2LnhtbESPQWsCMRSE74L/IbxCL1KztqB2axQp&#10;tYg3V3t/bF43i8nLkqS6/vtGEDwOM98Ms1j1zoozhdh6VjAZFyCIa69bbhQcD5uXOYiYkDVaz6Tg&#10;ShFWy+FggaX2F97TuUqNyCUcS1RgUupKKWNtyGEc+444e78+OExZhkbqgJdc7qx8LYqpdNhyXjDY&#10;0aeh+lT9OQVvs5/D9mRHZreJznx926qehqtSz0/9+gNEoj49wnd6qzP3PoHbmXwE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rmfssIAAADcAAAADwAAAAAAAAAAAAAA&#10;AAChAgAAZHJzL2Rvd25yZXYueG1sUEsFBgAAAAAEAAQA+QAAAJADAAAAAA==&#10;" strokeweight="0"/>
                  <v:line id="Line 391" o:spid="_x0000_s1207" style="position:absolute;flip:x y;visibility:visible;mso-wrap-style:square" from="770,-352" to="818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sBxcIAAADcAAAADwAAAGRycy9kb3ducmV2LnhtbESPQWsCMRSE7wX/Q3iFXkrNVkHt1ihS&#10;qog3V3t/bF43i8nLkqS6/vtGEDwOM98MM1/2zoozhdh6VvA+LEAQ11633Cg4HtZvMxAxIWu0nknB&#10;lSIsF4OnOZbaX3hP5yo1IpdwLFGBSakrpYy1IYdx6Dvi7P364DBlGRqpA15yubNyVBQT6bDlvGCw&#10;oy9D9an6cwrG05/D9mRfzW4dnfne2KqehKtSL8/96hNEoj49wnd6qzP3MYLbmXw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msBxcIAAADcAAAADwAAAAAAAAAAAAAA&#10;AAChAgAAZHJzL2Rvd25yZXYueG1sUEsFBgAAAAAEAAQA+QAAAJADAAAAAA==&#10;" strokeweight="0"/>
                  <v:line id="Line 392" o:spid="_x0000_s1208" style="position:absolute;flip:x y;visibility:visible;mso-wrap-style:square" from="770,-352" to="818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ekXsIAAADcAAAADwAAAGRycy9kb3ducmV2LnhtbESPQWsCMRSE7wX/Q3iCl1KzVbB2NYoU&#10;Femtq70/Nq+bxeRlSaKu/94UCj0OM98Ms1z3zoorhdh6VvA6LkAQ11633Cg4HXcvcxAxIWu0nknB&#10;nSKsV4OnJZba3/iLrlVqRC7hWKICk1JXShlrQw7j2HfE2fvxwWHKMjRSB7zlcmflpChm0mHLecFg&#10;Rx+G6nN1cQqmb9/Hw9k+m89ddGa7t1U9C3elRsN+swCRqE//4T/6oDP3PoXf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SekXsIAAADcAAAADwAAAAAAAAAAAAAA&#10;AAChAgAAZHJzL2Rvd25yZXYueG1sUEsFBgAAAAAEAAQA+QAAAJADAAAAAA==&#10;" strokeweight="0"/>
                  <v:line id="Line 393" o:spid="_x0000_s1209" style="position:absolute;flip:x y;visibility:visible;mso-wrap-style:square" from="761,-352" to="818,-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48KsMAAADcAAAADwAAAGRycy9kb3ducmV2LnhtbESPQWsCMRSE74X+h/AKXopm1aLt1ihS&#10;tIg31/b+2LxuFpOXJUl1/feNIPQ4zHwzzGLVOyvOFGLrWcF4VIAgrr1uuVHwddwOX0HEhKzReiYF&#10;V4qwWj4+LLDU/sIHOlepEbmEY4kKTEpdKWWsDTmMI98RZ+/HB4cpy9BIHfCSy52Vk6KYSYct5wWD&#10;HX0Yqk/Vr1MwnX8fdyf7bPbb6Mzm01b1LFyVGjz163cQifr0H77TO525tx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OPCrDAAAA3AAAAA8AAAAAAAAAAAAA&#10;AAAAoQIAAGRycy9kb3ducmV2LnhtbFBLBQYAAAAABAAEAPkAAACRAwAAAAA=&#10;" strokeweight="0"/>
                  <v:line id="Line 394" o:spid="_x0000_s1210" style="position:absolute;flip:x y;visibility:visible;mso-wrap-style:square" from="780,-352" to="827,-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KZscMAAADcAAAADwAAAGRycy9kb3ducmV2LnhtbESPQWsCMRSE74X+h/AKXopmVart1ihS&#10;tIg31/b+2LxuFpOXJUl1/feNIPQ4zHwzzGLVOyvOFGLrWcF4VIAgrr1uuVHwddwOX0HEhKzReiYF&#10;V4qwWj4+LLDU/sIHOlepEbmEY4kKTEpdKWWsDTmMI98RZ+/HB4cpy9BIHfCSy52Vk6KYSYct5wWD&#10;HX0Yqk/Vr1MwnX8fdyf7bPbb6Mzm01b1LFyVGjz163cQifr0H77TO525tx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CmbHDAAAA3AAAAA8AAAAAAAAAAAAA&#10;AAAAoQIAAGRycy9kb3ducmV2LnhtbFBLBQYAAAAABAAEAPkAAACRAwAAAAA=&#10;" strokeweight="0"/>
                  <v:line id="Line 395" o:spid="_x0000_s1211" style="position:absolute;visibility:visible;mso-wrap-style:square" from="761,-362" to="761,-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24Cc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H2a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7bgJxAAAANwAAAAPAAAAAAAAAAAA&#10;AAAAAKECAABkcnMvZG93bnJldi54bWxQSwUGAAAAAAQABAD5AAAAkgMAAAAA&#10;" strokeweight="0"/>
                  <v:line id="Line 396" o:spid="_x0000_s1212" style="position:absolute;visibility:visible;mso-wrap-style:square" from="761,-362" to="808,-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dks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arJ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EdksUAAADcAAAADwAAAAAAAAAA&#10;AAAAAAChAgAAZHJzL2Rvd25yZXYueG1sUEsFBgAAAAAEAAQA+QAAAJMDAAAAAA==&#10;" strokeweight="0"/>
                  <v:rect id="Rectangle 397" o:spid="_x0000_s1213" style="position:absolute;left:3185;top:1685;width:49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MbKs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DGyrBAAAA3AAAAA8AAAAAAAAAAAAAAAAAmAIAAGRycy9kb3du&#10;cmV2LnhtbFBLBQYAAAAABAAEAPUAAACG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398" o:spid="_x0000_s1214" style="position:absolute;left:4069;top:3027;width:1179;height:228;visibility:visible;mso-wrap-style:square;v-text-anchor:top" coordsize="1179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FyUMcA&#10;AADcAAAADwAAAGRycy9kb3ducmV2LnhtbESPQWvCQBSE7wX/w/KEXkrdWEFMmo1YacF6kaYK9fbI&#10;PpNg9m3Ibk38911B6HGYmW+YdDmYRlyoc7VlBdNJBIK4sLrmUsH+++N5AcJ5ZI2NZVJwJQfLbPSQ&#10;YqJtz190yX0pAoRdggoq79tESldUZNBNbEscvJPtDPogu1LqDvsAN418iaK5NFhzWKiwpXVFxTn/&#10;NQryfPPzeTwutrJe96tmNx3eD09vSj2Oh9UrCE+D/w/f2xutYBbHcDsTjoDM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hclDHAAAA3AAAAA8AAAAAAAAAAAAAAAAAmAIAAGRy&#10;cy9kb3ducmV2LnhtbFBLBQYAAAAABAAEAPUAAACMAwAAAAA=&#10;" path="m1179,228l1179,,,e" filled="f" strokecolor="#903" strokeweight="28e-5mm">
                    <v:stroke dashstyle="1 1"/>
                    <v:path arrowok="t" o:connecttype="custom" o:connectlocs="1179,228;1179,0;0,0" o:connectangles="0,0,0"/>
                  </v:shape>
                  <v:line id="Line 399" o:spid="_x0000_s1215" style="position:absolute;flip:y;visibility:visible;mso-wrap-style:square" from="4069,2989" to="4145,30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b7C8MAAADcAAAADwAAAGRycy9kb3ducmV2LnhtbERPz2vCMBS+D/Y/hDfYTVPdHLUaxVUG&#10;gnhYFbw+mre2s3kJTVa7/fXmIOz48f1ergfTip4631hWMBknIIhLqxuuFJyOH6MUhA/IGlvLpOCX&#10;PKxXjw9LzLS98if1RahEDGGfoYI6BJdJ6cuaDPqxdcSR+7KdwRBhV0nd4TWGm1ZOk+RNGmw4NtTo&#10;KK+pvBQ/RsGx2Kb5/n0vd+msPbhvfJlv/85KPT8NmwWIQEP4F9/dO63gNYnz45l4BO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G+wvDAAAA3AAAAA8AAAAAAAAAAAAA&#10;AAAAoQIAAGRycy9kb3ducmV2LnhtbFBLBQYAAAAABAAEAPkAAACRAwAAAAA=&#10;" strokecolor="#903" strokeweight="28e-5mm"/>
                  <v:line id="Line 400" o:spid="_x0000_s1216" style="position:absolute;visibility:visible;mso-wrap-style:square" from="4069,3027" to="4145,3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HwlcMAAADcAAAADwAAAGRycy9kb3ducmV2LnhtbESPT4vCMBTE74LfITzBmyYui7jVKK4g&#10;7EnwT1ePz+bZFpuX0kSt336zIHgcZuY3zGzR2krcqfGlYw2joQJBnDlTcq7hsF8PJiB8QDZYOSYN&#10;T/KwmHc7M0yMe/CW7ruQiwhhn6CGIoQ6kdJnBVn0Q1cTR+/iGoshyiaXpsFHhNtKfig1lhZLjgsF&#10;1rQqKLvublbDt1e/6ZfbXNJ0tTzlpw0eszNq3e+1yymIQG14h1/tH6PhU43g/0w8An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h8JXDAAAA3AAAAA8AAAAAAAAAAAAA&#10;AAAAoQIAAGRycy9kb3ducmV2LnhtbFBLBQYAAAAABAAEAPkAAACRAwAAAAA=&#10;" strokecolor="#903" strokeweight="28e-5mm"/>
                  <v:rect id="Rectangle 401" o:spid="_x0000_s1217" style="position:absolute;left:4459;top:3065;width:49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t0Is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t0Is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402" o:spid="_x0000_s1218" style="position:absolute;left:4164;top:3884;width:1464;height:238;visibility:visible;mso-wrap-style:square;v-text-anchor:top" coordsize="1464,2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lQIcMA&#10;AADcAAAADwAAAGRycy9kb3ducmV2LnhtbESPS2vDMBCE74H+B7GF3BI5D4Jxo4TSUOg1r0Jvi7W1&#10;3ForR1Ic599HgUCOw8x8wyzXvW1ERz7UjhVMxhkI4tLpmisFh/3nKAcRIrLGxjEpuFKA9eplsMRC&#10;uwtvqdvFSiQIhwIVmBjbQspQGrIYxq4lTt6v8xZjkr6S2uMlwW0jp1m2kBZrTgsGW/owVP7vzlaB&#10;LbfHif87b765lyb/OV1dN62VGr72728gIvXxGX60v7SCeTaD+5l0BO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lQIcMAAADcAAAADwAAAAAAAAAAAAAAAACYAgAAZHJzL2Rv&#10;d25yZXYueG1sUEsFBgAAAAAEAAQA9QAAAIgDAAAAAA==&#10;" path="m1464,r,238l,238e" filled="f" strokecolor="#903" strokeweight="28e-5mm">
                    <v:stroke dashstyle="1 1"/>
                    <v:path arrowok="t" o:connecttype="custom" o:connectlocs="1464,0;1464,238;0,238" o:connectangles="0,0,0"/>
                  </v:shape>
                  <v:line id="Line 403" o:spid="_x0000_s1219" style="position:absolute;flip:y;visibility:visible;mso-wrap-style:square" from="4164,4084" to="4240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39CMYAAADcAAAADwAAAGRycy9kb3ducmV2LnhtbESPQWvCQBSE70L/w/IKvemmVktM3YSq&#10;CIJ4aFLw+si+Jmmzb0N21eiv7xaEHoeZ+YZZZoNpxZl611hW8DyJQBCXVjdcKfgstuMYhPPIGlvL&#10;pOBKDrL0YbTERNsLf9A595UIEHYJKqi97xIpXVmTQTexHXHwvmxv0AfZV1L3eAlw08ppFL1Kgw2H&#10;hRo7WtdU/uQno6DIN/F6v9rLXTxvD903viw2t6NST4/D+xsIT4P/D9/bO61gFs3g70w4AjL9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9/QjGAAAA3AAAAA8AAAAAAAAA&#10;AAAAAAAAoQIAAGRycy9kb3ducmV2LnhtbFBLBQYAAAAABAAEAPkAAACUAwAAAAA=&#10;" strokecolor="#903" strokeweight="28e-5mm"/>
                  <v:line id="Line 404" o:spid="_x0000_s1220" style="position:absolute;visibility:visible;mso-wrap-style:square" from="4164,4122" to="4240,4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r2lsQAAADcAAAADwAAAGRycy9kb3ducmV2LnhtbESPQWsCMRSE74L/ITyhN02UVupqFBWE&#10;noRqVz0+N8/dxc3Lskl1++8bQfA4zMw3zGzR2krcqPGlYw3DgQJBnDlTcq7hZ7/pf4LwAdlg5Zg0&#10;/JGHxbzbmWFi3J2/6bYLuYgQ9glqKEKoEyl9VpBFP3A1cfQurrEYomxyaRq8R7it5EipsbRYclwo&#10;sKZ1Qdl192s1rLw6pBO3vaTpennKT1s8ZmfU+q3XLqcgArXhFX62v4yGd/UBjzPxCMj5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GvaWxAAAANwAAAAPAAAAAAAAAAAA&#10;AAAAAKECAABkcnMvZG93bnJldi54bWxQSwUGAAAAAAQABAD5AAAAkgMAAAAA&#10;" strokecolor="#903" strokeweight="28e-5mm"/>
                  <v:rect id="Rectangle 405" o:spid="_x0000_s1221" style="position:absolute;left:5029;top:4160;width:497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ByIcUA&#10;AADcAAAADwAAAGRycy9kb3ducmV2LnhtbESPQWvCQBSE74X+h+UVequbliI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8HIhxQAAANwAAAAPAAAAAAAAAAAAAAAAAJgCAABkcnMv&#10;ZG93bnJldi54bWxQSwUGAAAAAAQABAD1AAAAig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406" o:spid="_x0000_s1222" style="position:absolute;left:6759;top:2627;width:913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hlycQA&#10;AADcAAAADwAAAGRycy9kb3ducmV2LnhtbESPzWrDMBCE74W+g9hCLiWWE0oSXMsmKRRyKaVJHmBj&#10;bf2rlZGUxHn7qlDocZiZb5i8nMwgruR8a1nBIklBEFdWt1wrOB3f5xsQPiBrHCyTgjt5KIvHhxwz&#10;bW/8RddDqEWEsM9QQRPCmEnpq4YM+sSOxNH7ts5giNLVUju8RbgZ5DJNV9Jgy3GhwZHeGqr6w8Uo&#10;2PbSP/cV+e7jsv7sVtZ1uDsrNXuatq8gAk3hP/zX3msFL+kafs/EI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oZcnEAAAA3AAAAA8AAAAAAAAAAAAAAAAAmAIAAGRycy9k&#10;b3ducmV2LnhtbFBLBQYAAAAABAAEAPUAAACJAwAAAAA=&#10;" fillcolor="#ffc" strokecolor="#903" strokeweight="0"/>
                  <v:rect id="Rectangle 407" o:spid="_x0000_s1223" style="position:absolute;left:6759;top:2732;width:2282;height:16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fxu78A&#10;AADcAAAADwAAAGRycy9kb3ducmV2LnhtbERPy2oCMRTdC/5DuIVupGYU0TI1igpCNyKOfsDt5Hae&#10;uRmSqOPfm4Xg8nDey3VvWnEj5yvLCibjBARxbnXFhYLLef/1DcIHZI2tZVLwIA/r1XCwxFTbO5/o&#10;loVCxBD2KSooQ+hSKX1ekkE/th1x5P6tMxgidIXUDu8x3LRymiRzabDi2FBiR7uS8ia7GgWbRvpR&#10;k5OvD9fFsZ5bV+P2T6nPj37zAyJQH97il/tXK5glcW08E4+A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t/G7vwAAANwAAAAPAAAAAAAAAAAAAAAAAJgCAABkcnMvZG93bnJl&#10;di54bWxQSwUGAAAAAAQABAD1AAAAhAMAAAAA&#10;" fillcolor="#ffc" strokecolor="#903" strokeweight="0"/>
                  <v:rect id="Rectangle 408" o:spid="_x0000_s1224" style="position:absolute;left:7026;top:2856;width:1680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/mU8YA&#10;AADcAAAADwAAAGRycy9kb3ducmV2LnhtbESPT2vCQBTE70K/w/KE3nRjK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/mU8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023 –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Consultar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Saldo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Dias </w:t>
                          </w:r>
                        </w:p>
                      </w:txbxContent>
                    </v:textbox>
                  </v:rect>
                  <v:rect id="Rectangle 409" o:spid="_x0000_s1225" style="position:absolute;left:7425;top:3008;width:941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ZE8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NkTwgAAANwAAAAPAAAAAAAAAAAAAAAAAJgCAABkcnMvZG93&#10;bnJldi54bWxQSwUGAAAAAAQABAD1AAAAhwMAAAAA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</w:t>
                          </w:r>
                          <w:proofErr w:type="spellEnd"/>
                        </w:p>
                      </w:txbxContent>
                    </v:textbox>
                  </v:rect>
                  <v:oval id="Oval 410" o:spid="_x0000_s1226" style="position:absolute;left:6845;top:3436;width:2044;height: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qEVMQA&#10;AADcAAAADwAAAGRycy9kb3ducmV2LnhtbESPQWsCMRSE7wX/Q3iCt5pdWUpZjSJCodCD1Xrw+Nw8&#10;d4Obl7hJNf77plDocZiZb5jFKtle3GgIxrGCclqAIG6cNtwqOHy9Pb+CCBFZY++YFDwowGo5elpg&#10;rd2dd3Tbx1ZkCIcaFXQx+lrK0HRkMUydJ87e2Q0WY5ZDK/WA9wy3vZwVxYu0aDgvdOhp01Fz2X9b&#10;Bd5/VlVKWxNm6Xw1H3zaPY4npSbjtJ6DiJTif/iv/a4VVGUJv2fyE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6hFTEAAAA3AAAAA8AAAAAAAAAAAAAAAAAmAIAAGRycy9k&#10;b3ducmV2LnhtbFBLBQYAAAAABAAEAPUAAACJAwAAAAA=&#10;" fillcolor="#ffc" strokecolor="#903" strokeweight="0"/>
                  <v:rect id="Rectangle 411" o:spid="_x0000_s1227" style="position:absolute;left:7225;top:3541;width:1245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Li/8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S4v/EAAAA3AAAAA8AAAAAAAAAAAAAAAAAmAIAAGRycy9k&#10;b3ducmV2LnhtbFBLBQYAAAAABAAEAPUAAACJAwAAAAA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Consultar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Saldo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Dias </w:t>
                          </w:r>
                        </w:p>
                      </w:txbxContent>
                    </v:textbox>
                  </v:rect>
                  <v:rect id="Rectangle 412" o:spid="_x0000_s1228" style="position:absolute;left:7311;top:3693;width:1096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5HZ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15HZMYAAADcAAAADwAAAAAAAAAAAAAAAACYAgAAZHJz&#10;L2Rvd25yZXYueG1sUEsFBgAAAAAEAAQA9QAAAIsDAAAAAA==&#10;" filled="f" stroked="f">
                    <v:textbox inset="0,0,0,0">
                      <w:txbxContent>
                        <w:p w:rsidR="00E53E38" w:rsidRDefault="00E53E3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Aquisitivo</w:t>
                          </w:r>
                          <w:proofErr w:type="spellEnd"/>
                        </w:p>
                      </w:txbxContent>
                    </v:textbox>
                  </v:rect>
                </v:group>
                <v:line id="Line 414" o:spid="_x0000_s1229" style="position:absolute;visibility:visible;mso-wrap-style:square" from="40506,25025" to="44615,25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OdB8EAAADcAAAADwAAAGRycy9kb3ducmV2LnhtbESPS4vCMBSF9wP+h3AFd2Oq+KJjFBFE&#10;dz4XM7tLc6cpNjelibX+eyMILg/n8XHmy9aWoqHaF44VDPoJCOLM6YJzBZfz5nsGwgdkjaVjUvAg&#10;D8tF52uOqXZ3PlJzCrmII+xTVGBCqFIpfWbIou+7ijh6/662GKKsc6lrvMdxW8phkkykxYIjwWBF&#10;a0PZ9XSzEVLuisPWNLO9nq4ymci/5nczVqrXbVc/IAK14RN+t3dawWgwgteZeAT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050HwQAAANwAAAAPAAAAAAAAAAAAAAAA&#10;AKECAABkcnMvZG93bnJldi54bWxQSwUGAAAAAAQABAD5AAAAjwMAAAAA&#10;" strokecolor="#903" strokeweight="28e-5mm">
                  <v:stroke dashstyle="1 1"/>
                </v:line>
                <v:line id="Line 415" o:spid="_x0000_s1230" style="position:absolute;flip:x y;visibility:visible;mso-wrap-style:square" from="44126,24847" to="44615,25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5FTcYAAADcAAAADwAAAGRycy9kb3ducmV2LnhtbESP0WrCQBRE3wX/YblC33SjrW2JriIt&#10;UqlVMO0HXLLXbDB7N2S3Sfr3bkHwcZiZM8xy3dtKtNT40rGC6SQBQZw7XXKh4Od7O34F4QOyxsox&#10;KfgjD+vVcLDEVLuOT9RmoRARwj5FBSaEOpXS54Ys+omriaN3do3FEGVTSN1gF+G2krMkeZYWS44L&#10;Bmt6M5Rfsl+r4JS9fOZfl/rj+Hh4385nZTD7jVbqYdRvFiAC9eEevrV3WsHTdA7/Z+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ORU3GAAAA3AAAAA8AAAAAAAAA&#10;AAAAAAAAoQIAAGRycy9kb3ducmV2LnhtbFBLBQYAAAAABAAEAPkAAACUAwAAAAA=&#10;" strokecolor="#903" strokeweight="28e-5mm"/>
                <v:line id="Line 416" o:spid="_x0000_s1231" style="position:absolute;flip:x;visibility:visible;mso-wrap-style:square" from="44126,25088" to="44615,2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pQOcUAAADcAAAADwAAAGRycy9kb3ducmV2LnhtbESPQWvCQBSE7wX/w/IEb3WjtRKjq1hF&#10;EKQHo+D1kX0m0ezbkF017a93hUKPw8x8w8wWranEnRpXWlYw6EcgiDOrS84VHA+b9xiE88gaK8uk&#10;4IccLOadtxkm2j54T/fU5yJA2CWooPC+TqR0WUEGXd/WxME728agD7LJpW7wEeCmksMoGkuDJYeF&#10;AmtaFZRd05tRcEjX8Wr3tZPb+LP6ri/4MVn/npTqddvlFISn1v+H/9pbrWA0GMPrTDgCcv4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fpQOcUAAADcAAAADwAAAAAAAAAA&#10;AAAAAAChAgAAZHJzL2Rvd25yZXYueG1sUEsFBgAAAAAEAAQA+QAAAJMDAAAAAA==&#10;" strokecolor="#903" strokeweight="28e-5mm"/>
                <v:rect id="Rectangle 417" o:spid="_x0000_s1232" style="position:absolute;left:41294;top:22910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USw8IA&#10;AADcAAAADwAAAGRycy9kb3ducmV2LnhtbESPzYoCMRCE74LvEFrwphlFXBmNIoLgLl4cfYBm0vOD&#10;SWdIojP79puFhT0WVfUVtTsM1og3+dA6VrCYZyCIS6dbrhU87ufZBkSIyBqNY1LwTQEO+/Foh7l2&#10;Pd/oXcRaJAiHHBU0MXa5lKFsyGKYu444eZXzFmOSvpbaY5/g1shllq2lxZbTQoMdnRoqn8XLKpD3&#10;4txvCuMz97WsrubzcqvIKTWdDMctiEhD/A//tS9awWrx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RLDwgAAANwAAAAPAAAAAAAAAAAAAAAAAJgCAABkcnMvZG93&#10;bnJldi54bWxQSwUGAAAAAAQABAD1AAAAhwMAAAAA&#10;" filled="f" stroked="f">
                  <v:textbox style="mso-fit-shape-to-text:t" inset="0,0,0,0">
                    <w:txbxContent>
                      <w:p w:rsidR="00E53E38" w:rsidRDefault="00E53E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93825" w:rsidRDefault="00593825" w:rsidP="00593825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  <w:t xml:space="preserve"> </w:t>
      </w:r>
    </w:p>
    <w:p w:rsidR="00593825" w:rsidRDefault="00593825" w:rsidP="00593825">
      <w:pPr>
        <w:widowControl w:val="0"/>
        <w:jc w:val="center"/>
        <w:rPr>
          <w:rFonts w:cs="Arial"/>
        </w:rPr>
      </w:pPr>
    </w:p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2220"/>
      <w:r>
        <w:lastRenderedPageBreak/>
        <w:t>Casos de Uso</w:t>
      </w:r>
      <w:bookmarkEnd w:id="9"/>
    </w:p>
    <w:p w:rsidR="00593825" w:rsidRDefault="00593825" w:rsidP="00593825">
      <w:pPr>
        <w:pStyle w:val="Ttulo2"/>
      </w:pPr>
      <w:r>
        <w:rPr>
          <w:vanish/>
        </w:rPr>
        <w:t xml:space="preserve">UCS58 </w:t>
      </w:r>
      <w:bookmarkStart w:id="10" w:name="_Toc404182221"/>
      <w:r>
        <w:t>Homologar Períodos Aquisitivos de Licença Prêmio</w:t>
      </w:r>
      <w:bookmarkEnd w:id="10"/>
      <w:r>
        <w:t> </w:t>
      </w:r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182222"/>
      <w:r>
        <w:t>Fluxo Básico</w:t>
      </w:r>
      <w:bookmarkEnd w:id="11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“Homologar” após executar o caso de uso “Listar Períodos Aquisitivos de Licença Prêmio” e identifica o(s) Período(s) Aquisitivo(s) para homologação. (opção disponível somente para listagem resultado da opção “passível de homologação”).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solicita a confirmação através da mensagem MSG0712 ("Deseja homologar os períodos aquisitivos de licença prêmio para todos os servidores marcados?"</w:t>
      </w:r>
      <w:proofErr w:type="gramStart"/>
      <w:r>
        <w:t>)</w:t>
      </w:r>
      <w:proofErr w:type="gramEnd"/>
      <w:r>
        <w:t xml:space="preserve">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confirma a homologação,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sistema, para cada "Período Aquisitivo de Licença Prêmio” recebido, registra a homologação, ou seja, altera o indicativo que o período aquisitivo está homologado, identifica a autorização de acesso do ator que homologou e atribui a data atual como Data da homologação e exibe a mensagem MSG0006 ("Operação efetuada com sucesso!"</w:t>
      </w:r>
      <w:proofErr w:type="gramStart"/>
      <w:r>
        <w:t>)</w:t>
      </w:r>
      <w:proofErr w:type="gramEnd"/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182223"/>
      <w:r>
        <w:t>Exceções</w:t>
      </w:r>
      <w:bookmarkEnd w:id="12"/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  <w:rPr>
          <w:vanish/>
        </w:rPr>
      </w:pPr>
      <w:r>
        <w:rPr>
          <w:vanish/>
        </w:rPr>
        <w:t>Exceções</w:t>
      </w:r>
      <w:bookmarkStart w:id="13" w:name="_Toc182023935"/>
      <w:bookmarkStart w:id="14" w:name="_Toc195341639"/>
      <w:bookmarkStart w:id="15" w:name="_Toc195341677"/>
      <w:bookmarkStart w:id="16" w:name="_Toc403171415"/>
      <w:bookmarkStart w:id="17" w:name="_Toc404173581"/>
      <w:bookmarkStart w:id="18" w:name="_Toc404182201"/>
      <w:bookmarkStart w:id="19" w:name="_Toc404182224"/>
      <w:bookmarkEnd w:id="13"/>
      <w:bookmarkEnd w:id="14"/>
      <w:bookmarkEnd w:id="15"/>
      <w:bookmarkEnd w:id="16"/>
      <w:bookmarkEnd w:id="17"/>
      <w:bookmarkEnd w:id="18"/>
      <w:bookmarkEnd w:id="19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homologar período aquisitivo com situação diferente de conquistado. O sistema exibe a mensagem MSG0710 ("</w:t>
      </w:r>
      <w:r w:rsidRPr="0071358A">
        <w:rPr>
          <w:dstrike/>
          <w:color w:val="FF0000"/>
        </w:rPr>
        <w:t>A situação do período aquisitivo de licença prêmio deve ser "conquistado</w:t>
      </w:r>
      <w:r>
        <w:t>".);</w:t>
      </w:r>
      <w:proofErr w:type="gramStart"/>
      <w:r>
        <w:t xml:space="preserve"> </w:t>
      </w:r>
      <w:r w:rsidRPr="00F841A1">
        <w:t>"</w:t>
      </w:r>
      <w:proofErr w:type="gramEnd"/>
      <w:r w:rsidRPr="004539CA">
        <w:rPr>
          <w:color w:val="000080"/>
          <w:sz w:val="20"/>
          <w:szCs w:val="20"/>
        </w:rPr>
        <w:t xml:space="preserve"> </w:t>
      </w:r>
      <w:r>
        <w:rPr>
          <w:color w:val="000080"/>
          <w:sz w:val="20"/>
          <w:szCs w:val="20"/>
        </w:rPr>
        <w:t>Para &lt;nome da operação&gt; o(s) período(s) aquisitivo(s) de licença prêmio dos servidor(es) a seguir, estes devem estar com situação igual a conquistado: %1</w:t>
      </w:r>
      <w:r w:rsidRPr="00F841A1">
        <w:t>".</w:t>
      </w:r>
    </w:p>
    <w:p w:rsidR="00593825" w:rsidRDefault="00593825" w:rsidP="00593825">
      <w:pPr>
        <w:pStyle w:val="Ttulo2"/>
      </w:pPr>
      <w:r>
        <w:rPr>
          <w:vanish/>
        </w:rPr>
        <w:t xml:space="preserve">UCS59 </w:t>
      </w:r>
      <w:bookmarkStart w:id="20" w:name="_Toc404182225"/>
      <w:r>
        <w:t>Cancelar Homologação de Períodos Aquisitivos de Licença Prêmio</w:t>
      </w:r>
      <w:bookmarkEnd w:id="20"/>
      <w:r>
        <w:t> </w:t>
      </w:r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182226"/>
      <w:r>
        <w:t>Fluxo Básico</w:t>
      </w:r>
      <w:bookmarkEnd w:id="21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“Cancelar homologação” após executar o caso de uso “Listar Períodos Aquisitivos de Licença Prêmio” e identificar o(s) Período(s) Aquisitivo(s) para cancelamento. (opção disponível somente para listagem resultado da opção “passível de cancelamento de homologação”).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solicita a confirmação da operação através da mensagem MSG0713 ("Deseja cancelar a homologação dos períodos aquisitivos de licença prêmio para todos os servidores marcados?"</w:t>
      </w:r>
      <w:proofErr w:type="gramStart"/>
      <w:r>
        <w:t>)</w:t>
      </w:r>
      <w:proofErr w:type="gramEnd"/>
      <w:r>
        <w:t xml:space="preserve">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confirma o cancelamento da homologação,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sistema, para cada "Período Aquisitivo de Licença Prêmio” recebido, cancela a homologação, ou seja, altera o indicativo que o período aquisitivo para não homologado, excluir identificador do vínculo do ator que homologou e excluir a Data da homologação e exibe a mensagem MSG0006 ("Operação efetuada com sucesso!"</w:t>
      </w:r>
      <w:proofErr w:type="gramStart"/>
      <w:r>
        <w:t>)</w:t>
      </w:r>
      <w:proofErr w:type="gramEnd"/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182227"/>
      <w:r>
        <w:t>Exceções</w:t>
      </w:r>
      <w:bookmarkEnd w:id="22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cancelar uma homologação de período aquisitivo que esteja associado a alguma ocorrência de “Licença Prêmio”, o sistema exibe a mensagem MSG1507: "Cancelamento de homologação não permitida para o(s) período(s) aquisitivo(s) </w:t>
      </w:r>
      <w:proofErr w:type="gramStart"/>
      <w:r>
        <w:t>dos servidor</w:t>
      </w:r>
      <w:proofErr w:type="gramEnd"/>
      <w:r>
        <w:t>(es) listados abaixo porque possuem &lt;</w:t>
      </w:r>
      <w:proofErr w:type="spellStart"/>
      <w:r>
        <w:t>nome_do_conceito</w:t>
      </w:r>
      <w:proofErr w:type="spellEnd"/>
      <w:r>
        <w:t>&gt;: &lt;Matrícula&gt;&lt;</w:t>
      </w:r>
      <w:proofErr w:type="spellStart"/>
      <w:r>
        <w:t>spaço</w:t>
      </w:r>
      <w:proofErr w:type="spellEnd"/>
      <w:r>
        <w:t>&gt;&lt;</w:t>
      </w:r>
      <w:proofErr w:type="spellStart"/>
      <w:r>
        <w:t>Nome_do_Servidor</w:t>
      </w:r>
      <w:proofErr w:type="spellEnd"/>
      <w:r>
        <w:t xml:space="preserve">&gt;".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Exemplo: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Cancelamento de homologação não permitida para o(s) período(s) aquisitivo(s) do(s) </w:t>
      </w:r>
      <w:proofErr w:type="gramStart"/>
      <w:r>
        <w:t>servidor(</w:t>
      </w:r>
      <w:proofErr w:type="gramEnd"/>
      <w:r>
        <w:t>es) listados abaixo porque possuem fruições de licença prêmio: 6359520-2-01 José da Silva; 6523590-1-05 Maria José Fonseca;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b/>
          <w:bCs w:val="0"/>
        </w:rPr>
        <w:t>02</w:t>
      </w:r>
      <w:r>
        <w:t xml:space="preserve">: Tentativa de cancelar a homologação de período aquisitivo associado a alguma Averbação.  O sistema exibe a mensagem MSG1507: "Cancelamento de homologação não permitida para o(s) período(s) aquisitivo(s) do(s) </w:t>
      </w:r>
      <w:proofErr w:type="gramStart"/>
      <w:r>
        <w:t>servidor(</w:t>
      </w:r>
      <w:proofErr w:type="gramEnd"/>
      <w:r>
        <w:t>es) listados abaixo porque possuem &lt;</w:t>
      </w:r>
      <w:proofErr w:type="spellStart"/>
      <w:r>
        <w:t>nome_do_conceito</w:t>
      </w:r>
      <w:proofErr w:type="spellEnd"/>
      <w:r>
        <w:t>&gt;: &lt;Matrícula&gt;&lt;</w:t>
      </w:r>
      <w:proofErr w:type="spellStart"/>
      <w:r>
        <w:t>spaço</w:t>
      </w:r>
      <w:proofErr w:type="spellEnd"/>
      <w:r>
        <w:t>&gt;&lt;</w:t>
      </w:r>
      <w:proofErr w:type="spellStart"/>
      <w:r>
        <w:t>Nome_do_Servidor</w:t>
      </w:r>
      <w:proofErr w:type="spellEnd"/>
      <w:r>
        <w:t>&gt;"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Exemplo: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Cancelamento de homologação não permitida para o(s) período(s) aquisitivo(s) do(s) </w:t>
      </w:r>
      <w:proofErr w:type="gramStart"/>
      <w:r>
        <w:t>servidor(</w:t>
      </w:r>
      <w:proofErr w:type="gramEnd"/>
      <w:r>
        <w:t xml:space="preserve">es) listados abaixo porque possuem </w:t>
      </w:r>
      <w:proofErr w:type="spellStart"/>
      <w:r>
        <w:t>abervações</w:t>
      </w:r>
      <w:proofErr w:type="spellEnd"/>
      <w:r>
        <w:t>: 6359520-2-01 José da Silva; 6523590-1-05 Maria José Fonseca;</w:t>
      </w:r>
    </w:p>
    <w:p w:rsidR="00593825" w:rsidRDefault="00593825" w:rsidP="00593825">
      <w:pPr>
        <w:pStyle w:val="Recuodecorpodetexto"/>
      </w:pPr>
    </w:p>
    <w:p w:rsidR="00593825" w:rsidRDefault="00593825" w:rsidP="00593825">
      <w:pPr>
        <w:pStyle w:val="Ttulo2"/>
      </w:pPr>
      <w:r>
        <w:rPr>
          <w:vanish/>
        </w:rPr>
        <w:t xml:space="preserve">UCS60 </w:t>
      </w:r>
      <w:bookmarkStart w:id="23" w:name="_Toc404182228"/>
      <w:r>
        <w:t>Listar Períodos Aquisitivos de Licença Prêmio</w:t>
      </w:r>
      <w:bookmarkEnd w:id="23"/>
      <w:r>
        <w:t> </w:t>
      </w:r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182229"/>
      <w:r>
        <w:t>Fluxo Básico – Passível de Homologação</w:t>
      </w:r>
      <w:bookmarkEnd w:id="24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homologação de Períodos Aquisitivos de Licença Prêmio.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escolhe o tipo de licença, escolhe a opção “passível de homologação”, informa os dados necessários e submete a operação.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apresenta uma listagem de Vínculos do Órgão do ator que possuem “Período Aquisitivo de Licença Prêmio” com situação igual a conquistado, com indicativo de homologação obrigatória e que ainda não </w:t>
      </w:r>
      <w:proofErr w:type="gramStart"/>
      <w:r>
        <w:t>foram</w:t>
      </w:r>
      <w:proofErr w:type="gramEnd"/>
      <w:r>
        <w:t xml:space="preserve"> homologados o tipo de licença escolhido, considerando o filtro de pesquisa informado pelo ator. Consultar o item “Anexos - Consultar dias concedidos, utilizados, perdidos e saldo”.</w:t>
      </w:r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182230"/>
      <w:r>
        <w:t>Fluxo Alternativo – Passível de cancelamento de homologação</w:t>
      </w:r>
      <w:bookmarkEnd w:id="25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escolhe o tipo de licença, escolhe a opção “passível de cancelamento de homologação”, informa os dados necessários e submete a operação. 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uma listagem de Vínculos do Órgão do ator que possuem “Período Aquisitivo de Licença Prêmio” com situação igual a conquistado que possui indicativo que foi homologado para o tipo de licença escolhido, considerando o filtro de pesquisa informado pelo ator. Consultar o item “Anexos - Consultar dias concedidos, utilizados, perdidos e saldo”.</w:t>
      </w:r>
    </w:p>
    <w:p w:rsidR="00593825" w:rsidRDefault="00593825" w:rsidP="005938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182231"/>
      <w:r>
        <w:t>Fluxo Alternativo – Detalhar Vínculo</w:t>
      </w:r>
      <w:bookmarkEnd w:id="26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um item.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“Detalhar Vínculo”.</w:t>
      </w:r>
    </w:p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404182232"/>
      <w:r>
        <w:lastRenderedPageBreak/>
        <w:t>Anexos</w:t>
      </w:r>
      <w:bookmarkEnd w:id="27"/>
    </w:p>
    <w:p w:rsidR="00593825" w:rsidRDefault="00593825" w:rsidP="00593825"/>
    <w:p w:rsidR="00593825" w:rsidRDefault="00593825" w:rsidP="005938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8" w:name="_Toc404182233"/>
      <w:r>
        <w:t xml:space="preserve">Consultar dias concedidos, utilizados, perdidos e </w:t>
      </w:r>
      <w:proofErr w:type="gramStart"/>
      <w:r>
        <w:t>saldo</w:t>
      </w:r>
      <w:bookmarkEnd w:id="28"/>
      <w:proofErr w:type="gramEnd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1. Quantidade de dias concedidos: *</w:t>
      </w:r>
      <w:proofErr w:type="gramStart"/>
      <w:r>
        <w:t xml:space="preserve"> .</w:t>
      </w:r>
      <w:proofErr w:type="gramEnd"/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2. Quantidade de dias utilizados: *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3. Quantidade de dias Perdidos: identificado no</w:t>
      </w:r>
      <w:proofErr w:type="gramStart"/>
      <w:r>
        <w:t xml:space="preserve">  </w:t>
      </w:r>
      <w:proofErr w:type="gramEnd"/>
      <w:r>
        <w:t>Período de Aquisitivo de Licença Prêmio.</w:t>
      </w:r>
    </w:p>
    <w:p w:rsidR="00593825" w:rsidRDefault="00593825" w:rsidP="005938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4. Saldo</w:t>
      </w:r>
      <w:r>
        <w:rPr>
          <w:b/>
          <w:bCs w:val="0"/>
        </w:rPr>
        <w:t>: *</w:t>
      </w:r>
    </w:p>
    <w:p w:rsidR="00593825" w:rsidRDefault="00593825" w:rsidP="00593825">
      <w:pPr>
        <w:ind w:left="2160"/>
        <w:rPr>
          <w:rFonts w:cs="Arial"/>
        </w:rPr>
      </w:pPr>
    </w:p>
    <w:p w:rsidR="00593825" w:rsidRDefault="00593825" w:rsidP="00593825">
      <w:pPr>
        <w:ind w:left="2160"/>
      </w:pPr>
      <w:r>
        <w:rPr>
          <w:rFonts w:cs="Arial"/>
        </w:rPr>
        <w:t xml:space="preserve">* Para identificar as quantidades de dias concedidos, utilizados e o saldo </w:t>
      </w:r>
      <w:proofErr w:type="gramStart"/>
      <w:r>
        <w:rPr>
          <w:rFonts w:cs="Arial"/>
        </w:rPr>
        <w:t>executar</w:t>
      </w:r>
      <w:proofErr w:type="gramEnd"/>
      <w:r>
        <w:rPr>
          <w:rFonts w:cs="Arial"/>
        </w:rPr>
        <w:t xml:space="preserve"> o caso de uso “Consultar Saldo de Dias do Período Aquisitivo”, passando a identificação do Período Aquisitivo e o indicativo de soma que deseja realizar.</w:t>
      </w:r>
    </w:p>
    <w:p w:rsidR="00593825" w:rsidRDefault="00593825" w:rsidP="00593825"/>
    <w:p w:rsidR="00593825" w:rsidRDefault="00593825" w:rsidP="00593825"/>
    <w:p w:rsidR="00593825" w:rsidRDefault="00593825" w:rsidP="00593825">
      <w:pPr>
        <w:widowControl w:val="0"/>
        <w:ind w:left="1080"/>
        <w:rPr>
          <w:rFonts w:cs="Arial"/>
        </w:rPr>
      </w:pPr>
    </w:p>
    <w:p w:rsidR="00593825" w:rsidRDefault="00593825" w:rsidP="00593825">
      <w:pPr>
        <w:widowControl w:val="0"/>
        <w:ind w:left="1080"/>
      </w:pPr>
    </w:p>
    <w:p w:rsidR="00593825" w:rsidRDefault="00593825" w:rsidP="00593825">
      <w:pPr>
        <w:widowControl w:val="0"/>
        <w:ind w:left="1080"/>
        <w:rPr>
          <w:rFonts w:cs="Arial"/>
        </w:rPr>
      </w:pPr>
    </w:p>
    <w:p w:rsidR="00593825" w:rsidRDefault="00593825" w:rsidP="00593825">
      <w:pPr>
        <w:widowControl w:val="0"/>
        <w:ind w:left="540"/>
        <w:rPr>
          <w:rFonts w:cs="Arial"/>
        </w:rPr>
      </w:pPr>
    </w:p>
    <w:p w:rsidR="00593825" w:rsidRDefault="00593825" w:rsidP="0059382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9" w:name="_Toc404182234"/>
      <w:r>
        <w:lastRenderedPageBreak/>
        <w:t>Revisões</w:t>
      </w:r>
      <w:bookmarkEnd w:id="29"/>
    </w:p>
    <w:p w:rsidR="00593825" w:rsidRDefault="00593825" w:rsidP="0059382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93825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Pr="00593825" w:rsidRDefault="00593825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9382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Pr="00593825" w:rsidRDefault="00593825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9382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Pr="00593825" w:rsidRDefault="0059382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9382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Pr="00593825" w:rsidRDefault="0059382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9382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Pr="00593825" w:rsidRDefault="0059382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9382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93825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E53E3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93825" w:rsidRDefault="0059382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Pr="00E53E38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 w:rsidRPr="00E53E3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9382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Default="0059382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Default="00593825" w:rsidP="00E53E3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93825" w:rsidRDefault="0059382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93825" w:rsidRDefault="00593825" w:rsidP="00593825">
      <w:pPr>
        <w:pStyle w:val="Recuodecorpodetexto"/>
      </w:pPr>
    </w:p>
    <w:p w:rsidR="00593825" w:rsidRDefault="00593825" w:rsidP="00593825"/>
    <w:p w:rsidR="00593825" w:rsidRDefault="00593825" w:rsidP="00593825">
      <w:bookmarkStart w:id="30" w:name="_Toc195341666"/>
      <w:bookmarkStart w:id="31" w:name="_Toc195341704"/>
      <w:bookmarkEnd w:id="30"/>
      <w:bookmarkEnd w:id="31"/>
    </w:p>
    <w:p w:rsidR="00F41655" w:rsidRPr="00593825" w:rsidRDefault="00F41655" w:rsidP="00593825"/>
    <w:sectPr w:rsidR="00F41655" w:rsidRPr="0059382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825" w:rsidRDefault="00593825" w:rsidP="002908D9">
      <w:r>
        <w:separator/>
      </w:r>
    </w:p>
  </w:endnote>
  <w:endnote w:type="continuationSeparator" w:id="0">
    <w:p w:rsidR="00593825" w:rsidRDefault="005938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4211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938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53E3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53E38">
            <w:rPr>
              <w:sz w:val="20"/>
              <w:szCs w:val="20"/>
            </w:rPr>
            <w:t xml:space="preserve">Keila </w:t>
          </w:r>
          <w:proofErr w:type="spellStart"/>
          <w:r w:rsidRPr="00E53E38">
            <w:rPr>
              <w:sz w:val="20"/>
              <w:szCs w:val="20"/>
            </w:rPr>
            <w:t>Joanês</w:t>
          </w:r>
          <w:proofErr w:type="spellEnd"/>
          <w:r w:rsidRPr="00E53E3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53E3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93825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53E38">
            <w:rPr>
              <w:b/>
              <w:sz w:val="20"/>
              <w:szCs w:val="20"/>
            </w:rPr>
            <w:t>AFA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93825">
            <w:rPr>
              <w:b/>
              <w:sz w:val="20"/>
              <w:szCs w:val="20"/>
            </w:rPr>
            <w:t>UCS0311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53E3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53E38">
            <w:rPr>
              <w:b/>
              <w:sz w:val="20"/>
              <w:szCs w:val="20"/>
            </w:rPr>
            <w:t>Homologar Períodos Aquisitivos de Licença Prêmio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825" w:rsidRDefault="00593825" w:rsidP="002908D9">
      <w:r>
        <w:separator/>
      </w:r>
    </w:p>
  </w:footnote>
  <w:footnote w:type="continuationSeparator" w:id="0">
    <w:p w:rsidR="00593825" w:rsidRDefault="005938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3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825"/>
    <w:rsid w:val="0000536A"/>
    <w:rsid w:val="00010C94"/>
    <w:rsid w:val="00011A7E"/>
    <w:rsid w:val="0004211B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93825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15B38"/>
    <w:rsid w:val="00C80215"/>
    <w:rsid w:val="00CA0CEF"/>
    <w:rsid w:val="00DB0139"/>
    <w:rsid w:val="00DF1DDA"/>
    <w:rsid w:val="00E53E38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38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938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938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938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938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938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938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938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93825"/>
    <w:pPr>
      <w:ind w:left="0"/>
    </w:pPr>
  </w:style>
  <w:style w:type="paragraph" w:styleId="ndicedeilustraes">
    <w:name w:val="table of figures"/>
    <w:basedOn w:val="Normal"/>
    <w:next w:val="Normal"/>
    <w:semiHidden/>
    <w:rsid w:val="00593825"/>
  </w:style>
  <w:style w:type="paragraph" w:styleId="Sumrio2">
    <w:name w:val="toc 2"/>
    <w:basedOn w:val="Normal"/>
    <w:next w:val="Normal"/>
    <w:autoRedefine/>
    <w:uiPriority w:val="39"/>
    <w:rsid w:val="005938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93825"/>
    <w:pPr>
      <w:ind w:left="480"/>
    </w:pPr>
  </w:style>
  <w:style w:type="character" w:styleId="Hyperlink">
    <w:name w:val="Hyperlink"/>
    <w:basedOn w:val="Fontepargpadro"/>
    <w:uiPriority w:val="99"/>
    <w:rsid w:val="005938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938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938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938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938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938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93825"/>
    <w:rPr>
      <w:sz w:val="16"/>
    </w:rPr>
  </w:style>
  <w:style w:type="character" w:styleId="Nmerodepgina">
    <w:name w:val="page number"/>
    <w:basedOn w:val="Fontepargpadro"/>
    <w:rsid w:val="005938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938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938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938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93825"/>
  </w:style>
  <w:style w:type="paragraph" w:styleId="Corpodetexto">
    <w:name w:val="Body Text"/>
    <w:basedOn w:val="Normal"/>
    <w:link w:val="CorpodetextoChar"/>
    <w:rsid w:val="005938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93825"/>
    <w:rPr>
      <w:rFonts w:eastAsia="Arial Unicode MS"/>
    </w:rPr>
  </w:style>
  <w:style w:type="paragraph" w:customStyle="1" w:styleId="tabletext">
    <w:name w:val="tabletext"/>
    <w:basedOn w:val="Normal"/>
    <w:rsid w:val="005938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938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938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938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938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938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938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938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938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9382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38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938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938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938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938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938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938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938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93825"/>
    <w:pPr>
      <w:ind w:left="0"/>
    </w:pPr>
  </w:style>
  <w:style w:type="paragraph" w:styleId="ndicedeilustraes">
    <w:name w:val="table of figures"/>
    <w:basedOn w:val="Normal"/>
    <w:next w:val="Normal"/>
    <w:semiHidden/>
    <w:rsid w:val="00593825"/>
  </w:style>
  <w:style w:type="paragraph" w:styleId="Sumrio2">
    <w:name w:val="toc 2"/>
    <w:basedOn w:val="Normal"/>
    <w:next w:val="Normal"/>
    <w:autoRedefine/>
    <w:uiPriority w:val="39"/>
    <w:rsid w:val="005938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93825"/>
    <w:pPr>
      <w:ind w:left="480"/>
    </w:pPr>
  </w:style>
  <w:style w:type="character" w:styleId="Hyperlink">
    <w:name w:val="Hyperlink"/>
    <w:basedOn w:val="Fontepargpadro"/>
    <w:uiPriority w:val="99"/>
    <w:rsid w:val="005938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938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938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938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938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938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93825"/>
    <w:rPr>
      <w:sz w:val="16"/>
    </w:rPr>
  </w:style>
  <w:style w:type="character" w:styleId="Nmerodepgina">
    <w:name w:val="page number"/>
    <w:basedOn w:val="Fontepargpadro"/>
    <w:rsid w:val="005938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938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938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938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93825"/>
  </w:style>
  <w:style w:type="paragraph" w:styleId="Corpodetexto">
    <w:name w:val="Body Text"/>
    <w:basedOn w:val="Normal"/>
    <w:link w:val="CorpodetextoChar"/>
    <w:rsid w:val="005938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93825"/>
    <w:rPr>
      <w:rFonts w:eastAsia="Arial Unicode MS"/>
    </w:rPr>
  </w:style>
  <w:style w:type="paragraph" w:customStyle="1" w:styleId="tabletext">
    <w:name w:val="tabletext"/>
    <w:basedOn w:val="Normal"/>
    <w:rsid w:val="005938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938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938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938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938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938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938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938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938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9382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68262-6A86-4C76-84C7-53AAAC001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10</Pages>
  <Words>1481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9466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2014-11-08T02:53:00Z</cp:lastPrinted>
  <dcterms:created xsi:type="dcterms:W3CDTF">2014-11-08T02:53:00Z</dcterms:created>
  <dcterms:modified xsi:type="dcterms:W3CDTF">2014-11-19T19:41:00Z</dcterms:modified>
</cp:coreProperties>
</file>