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7EF" w:rsidRDefault="005C77EF" w:rsidP="005C77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C77EF" w:rsidRDefault="005C77EF" w:rsidP="005C77EF">
      <w:pPr>
        <w:widowControl w:val="0"/>
        <w:rPr>
          <w:rFonts w:cs="Arial"/>
          <w:sz w:val="20"/>
        </w:rPr>
      </w:pPr>
    </w:p>
    <w:p w:rsidR="005C77EF" w:rsidRDefault="005C77EF" w:rsidP="005C77EF">
      <w:pPr>
        <w:widowControl w:val="0"/>
        <w:rPr>
          <w:rFonts w:cs="Arial"/>
          <w:sz w:val="20"/>
        </w:rPr>
      </w:pPr>
    </w:p>
    <w:p w:rsidR="005C77EF" w:rsidRDefault="005C77EF" w:rsidP="005C77EF">
      <w:pPr>
        <w:widowControl w:val="0"/>
        <w:rPr>
          <w:rFonts w:cs="Arial"/>
          <w:sz w:val="20"/>
        </w:rPr>
      </w:pPr>
    </w:p>
    <w:p w:rsidR="005C77EF" w:rsidRDefault="005C77EF" w:rsidP="005C77EF">
      <w:pPr>
        <w:widowControl w:val="0"/>
        <w:rPr>
          <w:rFonts w:cs="Arial"/>
          <w:sz w:val="20"/>
        </w:rPr>
      </w:pPr>
    </w:p>
    <w:p w:rsidR="005C77EF" w:rsidRDefault="005C77EF" w:rsidP="005C77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C77EF" w:rsidRDefault="005C77EF" w:rsidP="005C77EF">
      <w:pPr>
        <w:widowControl w:val="0"/>
        <w:rPr>
          <w:rFonts w:cs="Arial"/>
          <w:sz w:val="20"/>
          <w:u w:val="single"/>
        </w:rPr>
      </w:pPr>
    </w:p>
    <w:p w:rsidR="005C77EF" w:rsidRDefault="005C77EF" w:rsidP="005C77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C77EF" w:rsidRDefault="005C77EF" w:rsidP="005C77EF">
      <w:pPr>
        <w:widowControl w:val="0"/>
        <w:rPr>
          <w:rFonts w:cs="Arial"/>
          <w:sz w:val="20"/>
        </w:rPr>
      </w:pPr>
    </w:p>
    <w:p w:rsidR="005C77EF" w:rsidRDefault="005C77EF" w:rsidP="005C77EF">
      <w:pPr>
        <w:widowControl w:val="0"/>
        <w:rPr>
          <w:rFonts w:cs="Arial"/>
          <w:sz w:val="20"/>
        </w:rPr>
      </w:pPr>
    </w:p>
    <w:p w:rsidR="005C77EF" w:rsidRDefault="005C77EF" w:rsidP="005C77EF">
      <w:pPr>
        <w:widowControl w:val="0"/>
        <w:rPr>
          <w:rFonts w:cs="Arial"/>
          <w:sz w:val="20"/>
        </w:rPr>
      </w:pPr>
    </w:p>
    <w:p w:rsidR="005C77EF" w:rsidRDefault="005C77EF" w:rsidP="005C77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C77EF" w:rsidRDefault="005C77EF" w:rsidP="005C77EF">
      <w:pPr>
        <w:widowControl w:val="0"/>
        <w:rPr>
          <w:rFonts w:cs="Arial"/>
          <w:sz w:val="20"/>
        </w:rPr>
      </w:pPr>
    </w:p>
    <w:p w:rsidR="005C77EF" w:rsidRDefault="005C77EF" w:rsidP="005C77EF">
      <w:pPr>
        <w:widowControl w:val="0"/>
        <w:rPr>
          <w:rFonts w:cs="Arial"/>
          <w:sz w:val="20"/>
        </w:rPr>
      </w:pPr>
    </w:p>
    <w:p w:rsidR="005C77EF" w:rsidRDefault="005C77EF" w:rsidP="005C77EF">
      <w:pPr>
        <w:widowControl w:val="0"/>
        <w:rPr>
          <w:rFonts w:cs="Arial"/>
        </w:rPr>
      </w:pPr>
    </w:p>
    <w:p w:rsidR="005C77EF" w:rsidRDefault="005C77EF" w:rsidP="005C77EF">
      <w:pPr>
        <w:pStyle w:val="Capa"/>
        <w:rPr>
          <w:color w:val="FF9900"/>
        </w:rPr>
      </w:pPr>
      <w:r>
        <w:t>SINDRAPE</w:t>
      </w:r>
    </w:p>
    <w:p w:rsidR="005C77EF" w:rsidRDefault="005C77EF" w:rsidP="005C77E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C77EF" w:rsidRPr="005C77EF" w:rsidRDefault="005C77EF" w:rsidP="005C77EF">
      <w:pPr>
        <w:widowControl w:val="0"/>
        <w:rPr>
          <w:color w:val="000080"/>
        </w:rPr>
      </w:pPr>
    </w:p>
    <w:p w:rsidR="005C77EF" w:rsidRPr="005C77EF" w:rsidRDefault="005C77EF" w:rsidP="005C77EF">
      <w:pPr>
        <w:widowControl w:val="0"/>
        <w:jc w:val="right"/>
        <w:rPr>
          <w:rFonts w:cs="Arial"/>
          <w:b/>
          <w:bCs/>
          <w:color w:val="000080"/>
        </w:rPr>
      </w:pPr>
    </w:p>
    <w:p w:rsidR="005C77EF" w:rsidRDefault="005C77EF" w:rsidP="005C77EF">
      <w:pPr>
        <w:pStyle w:val="Capa"/>
      </w:pPr>
      <w:r>
        <w:t>UCS0310</w:t>
      </w:r>
      <w:r w:rsidR="005B4CC8">
        <w:t xml:space="preserve"> </w:t>
      </w:r>
      <w:r>
        <w:t xml:space="preserve">– Converter </w:t>
      </w:r>
      <w:r w:rsidR="005B4CC8">
        <w:t xml:space="preserve">Indenizar </w:t>
      </w:r>
      <w:r>
        <w:t>Licença Prêmio</w:t>
      </w:r>
    </w:p>
    <w:p w:rsidR="005C77EF" w:rsidRDefault="005C77EF" w:rsidP="005C77EF">
      <w:pPr>
        <w:widowControl w:val="0"/>
        <w:rPr>
          <w:rFonts w:cs="Arial"/>
        </w:rPr>
      </w:pPr>
    </w:p>
    <w:p w:rsidR="005C77EF" w:rsidRDefault="005C77EF" w:rsidP="005C77EF">
      <w:pPr>
        <w:widowControl w:val="0"/>
      </w:pPr>
    </w:p>
    <w:p w:rsidR="005C77EF" w:rsidRDefault="005C77EF" w:rsidP="005C77E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5C77EF" w:rsidRPr="005C77EF" w:rsidRDefault="005C77EF" w:rsidP="005C77EF">
      <w:pPr>
        <w:pStyle w:val="Corpodetexto3"/>
        <w:widowControl w:val="0"/>
        <w:spacing w:after="0"/>
        <w:rPr>
          <w:rFonts w:cs="Arial"/>
        </w:rPr>
      </w:pPr>
      <w:r w:rsidRPr="005C77EF">
        <w:rPr>
          <w:rFonts w:cs="Arial"/>
        </w:rPr>
        <w:lastRenderedPageBreak/>
        <w:t>Histórico de Revisões</w:t>
      </w:r>
    </w:p>
    <w:p w:rsidR="005C77EF" w:rsidRDefault="005C77EF" w:rsidP="005C77EF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1002"/>
        <w:gridCol w:w="2924"/>
        <w:gridCol w:w="1364"/>
        <w:gridCol w:w="2481"/>
      </w:tblGrid>
      <w:tr w:rsidR="005C77EF" w:rsidTr="005C77EF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C77EF" w:rsidTr="005C77EF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14/04/2008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Brandão Luiz</w:t>
            </w:r>
          </w:p>
        </w:tc>
      </w:tr>
      <w:tr w:rsidR="005C77EF" w:rsidTr="005C77EF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17/02/2009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Pr="00467424" w:rsidRDefault="005C77EF" w:rsidP="005C77EF">
            <w:pPr>
              <w:widowControl w:val="0"/>
              <w:ind w:left="0"/>
              <w:jc w:val="left"/>
              <w:rPr>
                <w:rFonts w:cs="Arial"/>
              </w:rPr>
            </w:pPr>
            <w:r w:rsidRPr="00467424">
              <w:rPr>
                <w:rFonts w:cs="Arial"/>
              </w:rPr>
              <w:t xml:space="preserve">Versão </w:t>
            </w:r>
            <w:proofErr w:type="spellStart"/>
            <w:proofErr w:type="gramStart"/>
            <w:r w:rsidRPr="00467424">
              <w:rPr>
                <w:rFonts w:cs="Arial"/>
              </w:rPr>
              <w:t>DocsOpen</w:t>
            </w:r>
            <w:proofErr w:type="spellEnd"/>
            <w:proofErr w:type="gramEnd"/>
            <w:r w:rsidRPr="00467424">
              <w:rPr>
                <w:rFonts w:cs="Arial"/>
              </w:rPr>
              <w:t xml:space="preserve"> entregue.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043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5C77EF" w:rsidTr="005C77EF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  <w:highlight w:val="cyan"/>
              </w:rPr>
            </w:pPr>
            <w:r w:rsidRPr="00844601">
              <w:rPr>
                <w:rFonts w:cs="Arial"/>
              </w:rPr>
              <w:t>20/04/2009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  <w:highlight w:val="cyan"/>
              </w:rPr>
            </w:pPr>
            <w:proofErr w:type="gramStart"/>
            <w:r w:rsidRPr="00844601">
              <w:rPr>
                <w:rFonts w:cs="Arial"/>
              </w:rPr>
              <w:t>v3</w:t>
            </w:r>
            <w:proofErr w:type="gramEnd"/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  <w:highlight w:val="cyan"/>
              </w:rPr>
            </w:pPr>
            <w:r w:rsidRPr="00844601">
              <w:rPr>
                <w:rFonts w:cs="Arial"/>
              </w:rPr>
              <w:t xml:space="preserve">Versão </w:t>
            </w:r>
            <w:proofErr w:type="spellStart"/>
            <w:proofErr w:type="gramStart"/>
            <w:r w:rsidRPr="00844601">
              <w:rPr>
                <w:rFonts w:cs="Arial"/>
              </w:rPr>
              <w:t>DocsOpen</w:t>
            </w:r>
            <w:proofErr w:type="spellEnd"/>
            <w:proofErr w:type="gramEnd"/>
            <w:r w:rsidRPr="00844601">
              <w:rPr>
                <w:rFonts w:cs="Arial"/>
              </w:rPr>
              <w:t xml:space="preserve"> entregue.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  <w:highlight w:val="cyan"/>
              </w:rPr>
            </w:pPr>
            <w:r w:rsidRPr="00844601">
              <w:rPr>
                <w:rFonts w:cs="Arial"/>
              </w:rPr>
              <w:t>047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  <w:highlight w:val="cyan"/>
              </w:rPr>
            </w:pPr>
            <w:r w:rsidRPr="00844601">
              <w:rPr>
                <w:rFonts w:cs="Arial"/>
              </w:rPr>
              <w:t xml:space="preserve">Keila </w:t>
            </w:r>
            <w:proofErr w:type="spellStart"/>
            <w:r w:rsidRPr="00844601">
              <w:rPr>
                <w:rFonts w:cs="Arial"/>
              </w:rPr>
              <w:t>Joanês</w:t>
            </w:r>
            <w:proofErr w:type="spellEnd"/>
            <w:r w:rsidRPr="00844601">
              <w:rPr>
                <w:rFonts w:cs="Arial"/>
              </w:rPr>
              <w:t xml:space="preserve"> Fiabani</w:t>
            </w:r>
          </w:p>
        </w:tc>
      </w:tr>
      <w:tr w:rsidR="005C77EF" w:rsidTr="005C77EF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5C77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C77EF" w:rsidRDefault="005C77EF" w:rsidP="005C77E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C77EF" w:rsidRPr="005C77EF" w:rsidRDefault="005C77EF" w:rsidP="005C77EF">
      <w:pPr>
        <w:pStyle w:val="Corpodetexto3"/>
        <w:widowControl w:val="0"/>
        <w:spacing w:after="0"/>
        <w:jc w:val="left"/>
        <w:rPr>
          <w:rFonts w:cs="Arial"/>
        </w:rPr>
      </w:pPr>
      <w:r w:rsidRPr="005C77EF">
        <w:rPr>
          <w:rFonts w:cs="Arial"/>
        </w:rPr>
        <w:lastRenderedPageBreak/>
        <w:t>Índice</w:t>
      </w:r>
    </w:p>
    <w:p w:rsidR="005C77EF" w:rsidRPr="005C77EF" w:rsidRDefault="005C77EF" w:rsidP="005C77EF">
      <w:pPr>
        <w:pStyle w:val="Corpodetexto3"/>
        <w:widowControl w:val="0"/>
        <w:spacing w:after="0"/>
        <w:jc w:val="left"/>
        <w:rPr>
          <w:rFonts w:cs="Arial"/>
          <w:sz w:val="2"/>
        </w:rPr>
      </w:pPr>
    </w:p>
    <w:bookmarkStart w:id="0" w:name="_GoBack"/>
    <w:bookmarkEnd w:id="0"/>
    <w:p w:rsidR="00A3304B" w:rsidRDefault="005C77E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2160" w:history="1">
        <w:r w:rsidR="00A3304B" w:rsidRPr="0035256D">
          <w:rPr>
            <w:rStyle w:val="Hyperlink"/>
            <w:noProof/>
          </w:rPr>
          <w:t>1.</w:t>
        </w:r>
        <w:r w:rsidR="00A3304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3304B" w:rsidRPr="0035256D">
          <w:rPr>
            <w:rStyle w:val="Hyperlink"/>
            <w:noProof/>
          </w:rPr>
          <w:t>Pacote/Caso de Uso</w:t>
        </w:r>
        <w:r w:rsidR="00A3304B">
          <w:rPr>
            <w:noProof/>
            <w:webHidden/>
          </w:rPr>
          <w:tab/>
        </w:r>
        <w:r w:rsidR="00A3304B">
          <w:rPr>
            <w:noProof/>
            <w:webHidden/>
          </w:rPr>
          <w:fldChar w:fldCharType="begin"/>
        </w:r>
        <w:r w:rsidR="00A3304B">
          <w:rPr>
            <w:noProof/>
            <w:webHidden/>
          </w:rPr>
          <w:instrText xml:space="preserve"> PAGEREF _Toc404182160 \h </w:instrText>
        </w:r>
        <w:r w:rsidR="00A3304B">
          <w:rPr>
            <w:noProof/>
            <w:webHidden/>
          </w:rPr>
        </w:r>
        <w:r w:rsidR="00A3304B">
          <w:rPr>
            <w:noProof/>
            <w:webHidden/>
          </w:rPr>
          <w:fldChar w:fldCharType="separate"/>
        </w:r>
        <w:r w:rsidR="00A3304B">
          <w:rPr>
            <w:noProof/>
            <w:webHidden/>
          </w:rPr>
          <w:t>5</w:t>
        </w:r>
        <w:r w:rsidR="00A3304B"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1" w:history="1">
        <w:r w:rsidRPr="0035256D">
          <w:rPr>
            <w:rStyle w:val="Hyperlink"/>
            <w:noProof/>
          </w:rPr>
          <w:t>Converter Indenizar Licença Prêmio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2" w:history="1">
        <w:r w:rsidRPr="0035256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3" w:history="1">
        <w:r w:rsidRPr="0035256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4" w:history="1">
        <w:r w:rsidRPr="0035256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5" w:history="1">
        <w:r w:rsidRPr="0035256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6" w:history="1">
        <w:r w:rsidRPr="0035256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7" w:history="1">
        <w:r w:rsidRPr="0035256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8" w:history="1">
        <w:r w:rsidRPr="0035256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69" w:history="1">
        <w:r w:rsidRPr="0035256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Incluir Conversão da Licença Prêmio em Pecúnia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70" w:history="1">
        <w:r w:rsidRPr="0035256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71" w:history="1">
        <w:r w:rsidRPr="0035256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Alterar Conversão da Licença Prêmio em Pecúnia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72" w:history="1">
        <w:r w:rsidRPr="0035256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73" w:history="1">
        <w:r w:rsidRPr="0035256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Excluir Conversão da Licença Prêmio em Pecúnia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74" w:history="1">
        <w:r w:rsidRPr="0035256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75" w:history="1">
        <w:r w:rsidRPr="0035256D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Anular Conversão da Licença Prêmio em Pecúnia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76" w:history="1">
        <w:r w:rsidRPr="0035256D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77" w:history="1">
        <w:r w:rsidRPr="0035256D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Listar Conversão da Licença Prêmio em Pecúnia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78" w:history="1">
        <w:r w:rsidRPr="0035256D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79" w:history="1">
        <w:r w:rsidRPr="0035256D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Fluxo Alternativo – Detalhar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80" w:history="1">
        <w:r w:rsidRPr="0035256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81" w:history="1">
        <w:r w:rsidRPr="0035256D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82" w:history="1">
        <w:r w:rsidRPr="0035256D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RN01: Verificar Cálculo definitivo da folha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83" w:history="1">
        <w:r w:rsidRPr="0035256D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RN02: Verificar pendência de homologação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84" w:history="1">
        <w:r w:rsidRPr="0035256D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RN03: Verificar Limite Dias Convertidos com o Saldo de Dias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85" w:history="1">
        <w:r w:rsidRPr="0035256D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RN04: Verificar Afastamento definitivo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86" w:history="1">
        <w:r w:rsidRPr="0035256D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RN05: Verificar quantidade de dias permitidos a Indenizar Período Aquisitivo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87" w:history="1">
        <w:r w:rsidRPr="0035256D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RN06: Verificar meses permitidos para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88" w:history="1">
        <w:r w:rsidRPr="0035256D">
          <w:rPr>
            <w:rStyle w:val="Hyperlink"/>
            <w:noProof/>
            <w:w w:val="90"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  <w:w w:val="90"/>
          </w:rPr>
          <w:t>RN07: Verificar quantidade máxima de dias permitida a indeniza por mês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89" w:history="1">
        <w:r w:rsidRPr="0035256D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RN08: Verificar período suspenso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90" w:history="1">
        <w:r w:rsidRPr="0035256D">
          <w:rPr>
            <w:rStyle w:val="Hyperlink"/>
            <w:noProof/>
          </w:rPr>
          <w:t>5.1.9.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RN09: Verificar quantidade máxima anual de dias indenizados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91" w:history="1">
        <w:r w:rsidRPr="0035256D">
          <w:rPr>
            <w:rStyle w:val="Hyperlink"/>
            <w:noProof/>
          </w:rPr>
          <w:t>5.1.10.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RN10: Verificar existência de usufruto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92" w:history="1">
        <w:r w:rsidRPr="0035256D">
          <w:rPr>
            <w:rStyle w:val="Hyperlink"/>
            <w:noProof/>
          </w:rPr>
          <w:t>5.1.11.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RN11: Verificar existências de dias averbados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93" w:history="1">
        <w:r w:rsidRPr="0035256D">
          <w:rPr>
            <w:rStyle w:val="Hyperlink"/>
            <w:dstrike/>
            <w:noProof/>
          </w:rPr>
          <w:t>5.1.12.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dstrike/>
            <w:noProof/>
          </w:rPr>
          <w:t>RN12: Verificar na existência de mais um período, mais antigo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94" w:history="1">
        <w:r w:rsidRPr="0035256D">
          <w:rPr>
            <w:rStyle w:val="Hyperlink"/>
            <w:noProof/>
          </w:rPr>
          <w:t>5.1.13.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RN13: Verificar Indenização do Saldo Total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95" w:history="1">
        <w:r w:rsidRPr="0035256D">
          <w:rPr>
            <w:rStyle w:val="Hyperlink"/>
            <w:noProof/>
            <w:w w:val="90"/>
          </w:rPr>
          <w:t>5.1.14.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  <w:w w:val="90"/>
          </w:rPr>
          <w:t>RN14: Verificar Gestor da Funcionalidade com autorização para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96" w:history="1">
        <w:r w:rsidRPr="0035256D">
          <w:rPr>
            <w:rStyle w:val="Hyperlink"/>
            <w:noProof/>
          </w:rPr>
          <w:t>5.1.15.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RN15: Verificar Matrícula informada está cadastrada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97" w:history="1">
        <w:r w:rsidRPr="0035256D">
          <w:rPr>
            <w:rStyle w:val="Hyperlink"/>
            <w:noProof/>
          </w:rPr>
          <w:t>5.1.16.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RN16: Verificar se o período já foi indenizado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98" w:history="1">
        <w:r w:rsidRPr="0035256D">
          <w:rPr>
            <w:rStyle w:val="Hyperlink"/>
            <w:noProof/>
          </w:rPr>
          <w:t>5.1.17.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RN17: Verificar se permite indenizar dias perdidos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199" w:history="1">
        <w:r w:rsidRPr="0035256D">
          <w:rPr>
            <w:rStyle w:val="Hyperlink"/>
            <w:noProof/>
          </w:rPr>
          <w:t>5.1.18.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RN18: Verificar matrícula está cadastrada no órgão do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00" w:history="1">
        <w:r w:rsidRPr="0035256D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Listagem: Unidade Organizacional Subordinada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01" w:history="1">
        <w:r w:rsidRPr="0035256D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Registro de Fruição de Licença Prêmio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3304B" w:rsidRDefault="00A3304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202" w:history="1">
        <w:r w:rsidRPr="0035256D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5256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5C77EF" w:rsidRDefault="005C77EF" w:rsidP="005C77EF">
      <w:pPr>
        <w:pStyle w:val="Sumrio1"/>
        <w:rPr>
          <w:rFonts w:cs="Arial"/>
        </w:rPr>
      </w:pPr>
      <w:r>
        <w:fldChar w:fldCharType="end"/>
      </w:r>
      <w:r>
        <w:br w:type="page"/>
      </w:r>
    </w:p>
    <w:p w:rsidR="005C77EF" w:rsidRDefault="005C77EF" w:rsidP="005C77EF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182160"/>
      <w:r>
        <w:lastRenderedPageBreak/>
        <w:t>Pacote/Caso de Uso</w:t>
      </w:r>
      <w:bookmarkEnd w:id="1"/>
    </w:p>
    <w:p w:rsidR="005C77EF" w:rsidRDefault="005C77EF" w:rsidP="005C77EF"/>
    <w:p w:rsidR="005C77EF" w:rsidRDefault="005C77EF" w:rsidP="00A3304B">
      <w:pPr>
        <w:pStyle w:val="Subttulo"/>
      </w:pPr>
      <w:bookmarkStart w:id="2" w:name="_Toc404182161"/>
      <w:r>
        <w:t xml:space="preserve">Converter </w:t>
      </w:r>
      <w:r w:rsidR="005B4CC8">
        <w:t xml:space="preserve">Indenizar </w:t>
      </w:r>
      <w:r>
        <w:t>Licença Prêmio</w:t>
      </w:r>
      <w:bookmarkEnd w:id="2"/>
    </w:p>
    <w:p w:rsidR="005C77EF" w:rsidRDefault="005C77EF" w:rsidP="005C77EF">
      <w:pPr>
        <w:widowControl w:val="0"/>
        <w:ind w:left="902"/>
        <w:rPr>
          <w:rFonts w:cs="Arial"/>
          <w:b/>
          <w:bCs/>
          <w:color w:val="FF0000"/>
        </w:rPr>
      </w:pPr>
    </w:p>
    <w:p w:rsidR="005C77EF" w:rsidRDefault="005C77EF" w:rsidP="005C77E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182162"/>
      <w:r>
        <w:t>Descrição</w:t>
      </w:r>
      <w:bookmarkEnd w:id="3"/>
    </w:p>
    <w:p w:rsidR="005C77EF" w:rsidRDefault="005C77EF" w:rsidP="005C77EF">
      <w:pPr>
        <w:pStyle w:val="Recuodecorpodetexto2"/>
        <w:widowControl w:val="0"/>
        <w:ind w:left="1620" w:firstLine="0"/>
        <w:rPr>
          <w:sz w:val="24"/>
        </w:rPr>
      </w:pPr>
    </w:p>
    <w:p w:rsidR="005C77EF" w:rsidRDefault="005C77EF" w:rsidP="005C77E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conversão da licença prêmio.</w:t>
      </w:r>
    </w:p>
    <w:p w:rsidR="005C77EF" w:rsidRDefault="005C77EF" w:rsidP="005C77EF">
      <w:pPr>
        <w:pStyle w:val="Recuodecorpodetexto2"/>
        <w:widowControl w:val="0"/>
        <w:ind w:left="1620" w:firstLine="0"/>
        <w:rPr>
          <w:sz w:val="24"/>
        </w:rPr>
      </w:pPr>
    </w:p>
    <w:p w:rsidR="005C77EF" w:rsidRDefault="005C77EF" w:rsidP="005C77E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182163"/>
      <w:r>
        <w:t>Requisitos atendidos</w:t>
      </w:r>
      <w:bookmarkEnd w:id="4"/>
    </w:p>
    <w:p w:rsidR="005C77EF" w:rsidRDefault="005C77EF" w:rsidP="005C77EF"/>
    <w:p w:rsidR="005C77EF" w:rsidRDefault="005C77EF" w:rsidP="005C77EF">
      <w:pPr>
        <w:pStyle w:val="Recuodecorpodetexto"/>
        <w:ind w:left="1260"/>
      </w:pPr>
      <w:r>
        <w:t>R11 – Converter licença prêmio em pecúnia</w:t>
      </w:r>
    </w:p>
    <w:p w:rsidR="005C77EF" w:rsidRDefault="005C77EF" w:rsidP="005C77EF"/>
    <w:p w:rsidR="005C77EF" w:rsidRDefault="005C77EF" w:rsidP="005C77EF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182164"/>
      <w:r>
        <w:t>Conceito</w:t>
      </w:r>
      <w:bookmarkEnd w:id="5"/>
      <w:r>
        <w:tab/>
      </w:r>
    </w:p>
    <w:p w:rsidR="005C77EF" w:rsidRDefault="005C77EF" w:rsidP="005C77EF"/>
    <w:p w:rsidR="005C77EF" w:rsidRDefault="005C77EF" w:rsidP="005C77E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182165"/>
      <w:r>
        <w:t>Conceitos principais</w:t>
      </w:r>
      <w:bookmarkEnd w:id="6"/>
    </w:p>
    <w:p w:rsidR="005C77EF" w:rsidRDefault="005C77EF" w:rsidP="005C77EF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5C77EF" w:rsidTr="001B5E1C">
        <w:trPr>
          <w:trHeight w:val="600"/>
        </w:trPr>
        <w:tc>
          <w:tcPr>
            <w:tcW w:w="1600" w:type="dxa"/>
          </w:tcPr>
          <w:p w:rsidR="005C77EF" w:rsidRDefault="005C77EF" w:rsidP="005C77EF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Período aquisitivo de licença prêmio</w:t>
            </w:r>
          </w:p>
        </w:tc>
        <w:tc>
          <w:tcPr>
            <w:tcW w:w="4606" w:type="dxa"/>
          </w:tcPr>
          <w:p w:rsidR="005C77EF" w:rsidRDefault="005C77EF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períodos aquisitivos de licença prêmio dos servidores</w:t>
            </w:r>
          </w:p>
        </w:tc>
      </w:tr>
    </w:tbl>
    <w:p w:rsidR="005C77EF" w:rsidRDefault="005C77EF" w:rsidP="005C77EF">
      <w:pPr>
        <w:pStyle w:val="Cabealho"/>
        <w:rPr>
          <w:rFonts w:cs="Arial"/>
        </w:rPr>
      </w:pPr>
    </w:p>
    <w:p w:rsidR="005C77EF" w:rsidRDefault="005C77EF" w:rsidP="005C77EF">
      <w:pPr>
        <w:rPr>
          <w:rFonts w:cs="Arial"/>
        </w:rPr>
      </w:pPr>
    </w:p>
    <w:p w:rsidR="005C77EF" w:rsidRDefault="005C77EF" w:rsidP="005C77E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404182166"/>
      <w:r>
        <w:t>Conceitos associados</w:t>
      </w:r>
      <w:bookmarkEnd w:id="7"/>
    </w:p>
    <w:p w:rsidR="005C77EF" w:rsidRDefault="005C77EF" w:rsidP="005C77EF">
      <w:pPr>
        <w:pStyle w:val="Cabealho"/>
        <w:rPr>
          <w:rFonts w:cs="Arial"/>
        </w:rPr>
      </w:pPr>
    </w:p>
    <w:p w:rsidR="005C77EF" w:rsidRDefault="005C77EF" w:rsidP="005C77EF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5C77EF" w:rsidRDefault="005C77EF" w:rsidP="005C77EF">
      <w:pPr>
        <w:rPr>
          <w:rFonts w:eastAsia="Arial Unicode MS"/>
        </w:rPr>
      </w:pPr>
    </w:p>
    <w:p w:rsidR="005C77EF" w:rsidRDefault="005C77EF" w:rsidP="005C77E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182167"/>
      <w:r>
        <w:lastRenderedPageBreak/>
        <w:t>Diagrama</w:t>
      </w:r>
      <w:bookmarkEnd w:id="8"/>
    </w:p>
    <w:p w:rsidR="005C77EF" w:rsidRDefault="005C77EF" w:rsidP="005C77E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C77EF" w:rsidRDefault="005C77EF" w:rsidP="005C77EF">
      <w:pPr>
        <w:widowControl w:val="0"/>
        <w:jc w:val="center"/>
        <w:rPr>
          <w:rFonts w:cs="Arial"/>
        </w:rPr>
      </w:pPr>
    </w:p>
    <w:p w:rsidR="005C77EF" w:rsidRDefault="005C77EF" w:rsidP="005C77EF">
      <w:pPr>
        <w:widowControl w:val="0"/>
        <w:ind w:left="0"/>
        <w:jc w:val="center"/>
        <w:rPr>
          <w:rFonts w:cs="Arial"/>
        </w:rPr>
      </w:pPr>
    </w:p>
    <w:p w:rsidR="005C77EF" w:rsidRDefault="005B4CC8" w:rsidP="005C77EF">
      <w:pPr>
        <w:widowControl w:val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462496F1" wp14:editId="04BF7372">
                <wp:simplePos x="0" y="0"/>
                <wp:positionH relativeFrom="column">
                  <wp:posOffset>-167640</wp:posOffset>
                </wp:positionH>
                <wp:positionV relativeFrom="paragraph">
                  <wp:posOffset>238760</wp:posOffset>
                </wp:positionV>
                <wp:extent cx="5875020" cy="5114925"/>
                <wp:effectExtent l="0" t="0" r="0" b="9525"/>
                <wp:wrapNone/>
                <wp:docPr id="365" name="Tela 3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48895" y="12065"/>
                            <a:ext cx="3940810" cy="4237990"/>
                            <a:chOff x="77" y="19"/>
                            <a:chExt cx="6206" cy="6674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446" y="2196"/>
                              <a:ext cx="1935" cy="115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446" y="2301"/>
                              <a:ext cx="4837" cy="2935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528" y="2426"/>
                              <a:ext cx="2589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UCS 012 – Converter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Licença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Prêmio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em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Pecúnia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393" y="2484"/>
                              <a:ext cx="172" cy="17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Line 9"/>
                          <wps:cNvCnPr/>
                          <wps:spPr bwMode="auto">
                            <a:xfrm>
                              <a:off x="479" y="2656"/>
                              <a:ext cx="0" cy="1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0"/>
                          <wps:cNvCnPr/>
                          <wps:spPr bwMode="auto">
                            <a:xfrm>
                              <a:off x="383" y="2723"/>
                              <a:ext cx="20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1"/>
                          <wps:cNvCnPr/>
                          <wps:spPr bwMode="auto">
                            <a:xfrm flipH="1">
                              <a:off x="364" y="2829"/>
                              <a:ext cx="115" cy="17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"/>
                          <wps:cNvCnPr/>
                          <wps:spPr bwMode="auto">
                            <a:xfrm>
                              <a:off x="479" y="2829"/>
                              <a:ext cx="115" cy="17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7" y="3031"/>
                              <a:ext cx="462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Line 14"/>
                          <wps:cNvCnPr/>
                          <wps:spPr bwMode="auto">
                            <a:xfrm flipV="1">
                              <a:off x="623" y="2695"/>
                              <a:ext cx="814" cy="28"/>
                            </a:xfrm>
                            <a:prstGeom prst="line">
                              <a:avLst/>
                            </a:pr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1" y="2829"/>
                              <a:ext cx="2020" cy="65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55" y="2925"/>
                              <a:ext cx="1249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Incluir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Conversão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da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22" y="3078"/>
                              <a:ext cx="1135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Licença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Prêmio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em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576" y="3232"/>
                              <a:ext cx="47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Pecúnia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1" y="3644"/>
                              <a:ext cx="2116" cy="65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74" y="3740"/>
                              <a:ext cx="1265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Conversão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da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270" y="3893"/>
                              <a:ext cx="1135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Licença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Prêmio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em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24" y="4047"/>
                              <a:ext cx="47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Pecúnia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" name="Oval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1" y="4459"/>
                              <a:ext cx="2039" cy="65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4" y="4555"/>
                              <a:ext cx="1260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Excluir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Conversão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da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31" y="4708"/>
                              <a:ext cx="1135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Licença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Prêmio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em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2586" y="4862"/>
                              <a:ext cx="47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Pecúnia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" name="Oval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4070" y="2915"/>
                              <a:ext cx="2059" cy="65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4434" y="3011"/>
                              <a:ext cx="1245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Anular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Conversão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da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4511" y="3164"/>
                              <a:ext cx="1135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Licença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Prêmio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em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5" y="3318"/>
                              <a:ext cx="47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Pecúnia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" name="Oval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4156" y="3826"/>
                              <a:ext cx="1983" cy="652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4511" y="3922"/>
                              <a:ext cx="1190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Conversão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da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4559" y="4075"/>
                              <a:ext cx="1135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Licença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Prêmio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em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4913" y="4229"/>
                              <a:ext cx="47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Pecúnia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1532" y="19"/>
                              <a:ext cx="1226" cy="115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532" y="125"/>
                              <a:ext cx="3065" cy="172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50" y="249"/>
                              <a:ext cx="1959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UCS 102 -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" name="Line 38"/>
                          <wps:cNvCnPr/>
                          <wps:spPr bwMode="auto">
                            <a:xfrm>
                              <a:off x="1552" y="3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>
                              <a:off x="1552" y="38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 flipH="1">
                              <a:off x="1561" y="48"/>
                              <a:ext cx="2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 flipV="1">
                              <a:off x="1561" y="48"/>
                              <a:ext cx="0" cy="2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>
                              <a:off x="1552" y="38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>
                              <a:off x="1552" y="67"/>
                              <a:ext cx="0" cy="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>
                              <a:off x="1561" y="3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>
                              <a:off x="1552" y="48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6"/>
                          <wps:cNvCnPr/>
                          <wps:spPr bwMode="auto">
                            <a:xfrm>
                              <a:off x="1552" y="48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7"/>
                          <wps:cNvCnPr/>
                          <wps:spPr bwMode="auto">
                            <a:xfrm>
                              <a:off x="1561" y="3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8"/>
                          <wps:cNvCnPr/>
                          <wps:spPr bwMode="auto">
                            <a:xfrm>
                              <a:off x="1561" y="3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9"/>
                          <wps:cNvCnPr/>
                          <wps:spPr bwMode="auto">
                            <a:xfrm>
                              <a:off x="1552" y="38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0"/>
                          <wps:cNvCnPr/>
                          <wps:spPr bwMode="auto">
                            <a:xfrm>
                              <a:off x="1552" y="48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1"/>
                          <wps:cNvCnPr/>
                          <wps:spPr bwMode="auto">
                            <a:xfrm>
                              <a:off x="1552" y="3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 flipH="1">
                              <a:off x="1552" y="38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>
                              <a:off x="1561" y="48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19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 flipH="1" flipV="1">
                              <a:off x="1561" y="48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 flipH="1" flipV="1">
                              <a:off x="1561" y="38"/>
                              <a:ext cx="48" cy="5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/>
                          <wps:spPr bwMode="auto">
                            <a:xfrm flipH="1" flipV="1">
                              <a:off x="1561" y="48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7"/>
                          <wps:cNvCnPr/>
                          <wps:spPr bwMode="auto">
                            <a:xfrm flipH="1" flipV="1">
                              <a:off x="1561" y="48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8"/>
                          <wps:cNvCnPr/>
                          <wps:spPr bwMode="auto">
                            <a:xfrm flipH="1" flipV="1">
                              <a:off x="1552" y="48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 flipH="1" flipV="1">
                              <a:off x="1571" y="48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>
                              <a:off x="1552" y="3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>
                              <a:off x="1552" y="38"/>
                              <a:ext cx="47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Oval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1982" y="470"/>
                              <a:ext cx="1964" cy="44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7" y="537"/>
                              <a:ext cx="121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7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2682" y="690"/>
                              <a:ext cx="56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Matrícula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8" name="Line 65"/>
                          <wps:cNvCnPr/>
                          <wps:spPr bwMode="auto">
                            <a:xfrm>
                              <a:off x="2002" y="489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>
                              <a:off x="2002" y="489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 flipH="1">
                              <a:off x="2011" y="499"/>
                              <a:ext cx="2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 flipV="1">
                              <a:off x="2011" y="499"/>
                              <a:ext cx="0" cy="2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>
                              <a:off x="2002" y="489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>
                              <a:off x="2002" y="518"/>
                              <a:ext cx="0" cy="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>
                              <a:off x="2011" y="489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>
                              <a:off x="2002" y="499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>
                              <a:off x="2002" y="499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>
                              <a:off x="2011" y="489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>
                              <a:off x="2011" y="489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>
                              <a:off x="2002" y="489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>
                              <a:off x="2002" y="499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>
                              <a:off x="2002" y="489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 flipH="1">
                              <a:off x="2002" y="489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>
                              <a:off x="2011" y="499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19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 flipH="1" flipV="1">
                              <a:off x="2011" y="499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 flipH="1" flipV="1">
                              <a:off x="2011" y="489"/>
                              <a:ext cx="48" cy="5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3"/>
                          <wps:cNvCnPr/>
                          <wps:spPr bwMode="auto">
                            <a:xfrm flipH="1" flipV="1">
                              <a:off x="2011" y="499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 flipH="1" flipV="1">
                              <a:off x="2011" y="499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5"/>
                          <wps:cNvCnPr/>
                          <wps:spPr bwMode="auto">
                            <a:xfrm flipH="1" flipV="1">
                              <a:off x="2002" y="499"/>
                              <a:ext cx="57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 flipH="1" flipV="1">
                              <a:off x="2021" y="499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7"/>
                          <wps:cNvCnPr/>
                          <wps:spPr bwMode="auto">
                            <a:xfrm>
                              <a:off x="2002" y="489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8"/>
                          <wps:cNvCnPr/>
                          <wps:spPr bwMode="auto">
                            <a:xfrm>
                              <a:off x="2002" y="489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Oval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0" y="1103"/>
                              <a:ext cx="2174" cy="441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0" y="1170"/>
                              <a:ext cx="1216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4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2643" y="1323"/>
                              <a:ext cx="1430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5" name="Line 92"/>
                          <wps:cNvCnPr/>
                          <wps:spPr bwMode="auto">
                            <a:xfrm>
                              <a:off x="2279" y="112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3"/>
                          <wps:cNvCnPr/>
                          <wps:spPr bwMode="auto">
                            <a:xfrm>
                              <a:off x="2279" y="1122"/>
                              <a:ext cx="3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 flipH="1">
                              <a:off x="2289" y="1132"/>
                              <a:ext cx="2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 flipV="1">
                              <a:off x="2289" y="1132"/>
                              <a:ext cx="0" cy="2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>
                              <a:off x="2279" y="1122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>
                              <a:off x="2279" y="1151"/>
                              <a:ext cx="0" cy="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>
                              <a:off x="2289" y="112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>
                              <a:off x="2279" y="1132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0"/>
                          <wps:cNvCnPr/>
                          <wps:spPr bwMode="auto">
                            <a:xfrm>
                              <a:off x="2279" y="1132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1"/>
                          <wps:cNvCnPr/>
                          <wps:spPr bwMode="auto">
                            <a:xfrm>
                              <a:off x="2289" y="112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Line 102"/>
                          <wps:cNvCnPr/>
                          <wps:spPr bwMode="auto">
                            <a:xfrm>
                              <a:off x="2289" y="112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103"/>
                          <wps:cNvCnPr/>
                          <wps:spPr bwMode="auto">
                            <a:xfrm>
                              <a:off x="2279" y="1122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4"/>
                          <wps:cNvCnPr/>
                          <wps:spPr bwMode="auto">
                            <a:xfrm>
                              <a:off x="2279" y="1132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5"/>
                          <wps:cNvCnPr/>
                          <wps:spPr bwMode="auto">
                            <a:xfrm>
                              <a:off x="2279" y="112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06"/>
                          <wps:cNvCnPr/>
                          <wps:spPr bwMode="auto">
                            <a:xfrm flipH="1">
                              <a:off x="2279" y="1122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7"/>
                          <wps:cNvCnPr/>
                          <wps:spPr bwMode="auto">
                            <a:xfrm>
                              <a:off x="2289" y="1132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19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 flipH="1" flipV="1">
                              <a:off x="2289" y="1132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 flipH="1" flipV="1">
                              <a:off x="2289" y="1122"/>
                              <a:ext cx="48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 flipH="1" flipV="1">
                              <a:off x="2289" y="1132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 flipH="1" flipV="1">
                              <a:off x="2289" y="1132"/>
                              <a:ext cx="48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 flipH="1" flipV="1">
                              <a:off x="2279" y="1132"/>
                              <a:ext cx="58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 flipH="1" flipV="1">
                              <a:off x="2299" y="1132"/>
                              <a:ext cx="47" cy="4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>
                              <a:off x="2279" y="112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5"/>
                          <wps:cNvCnPr/>
                          <wps:spPr bwMode="auto">
                            <a:xfrm>
                              <a:off x="2279" y="1122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>
                              <a:off x="3342" y="1544"/>
                              <a:ext cx="39" cy="767"/>
                            </a:xfrm>
                            <a:prstGeom prst="line">
                              <a:avLst/>
                            </a:pr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7"/>
                          <wps:cNvCnPr/>
                          <wps:spPr bwMode="auto">
                            <a:xfrm flipH="1" flipV="1">
                              <a:off x="3342" y="2234"/>
                              <a:ext cx="39" cy="77"/>
                            </a:xfrm>
                            <a:prstGeom prst="line">
                              <a:avLst/>
                            </a:pr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 flipV="1">
                              <a:off x="3381" y="2234"/>
                              <a:ext cx="38" cy="77"/>
                            </a:xfrm>
                            <a:prstGeom prst="line">
                              <a:avLst/>
                            </a:pr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>
                              <a:off x="1628" y="2560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>
                              <a:off x="1628" y="2560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 flipH="1">
                              <a:off x="1638" y="2570"/>
                              <a:ext cx="2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 flipV="1">
                              <a:off x="1638" y="2570"/>
                              <a:ext cx="0" cy="2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>
                              <a:off x="1628" y="2560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>
                              <a:off x="1628" y="2589"/>
                              <a:ext cx="0" cy="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>
                              <a:off x="1638" y="2560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>
                              <a:off x="1628" y="2570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7"/>
                          <wps:cNvCnPr/>
                          <wps:spPr bwMode="auto">
                            <a:xfrm>
                              <a:off x="1628" y="2570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8"/>
                          <wps:cNvCnPr/>
                          <wps:spPr bwMode="auto">
                            <a:xfrm>
                              <a:off x="1638" y="2560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29"/>
                          <wps:cNvCnPr/>
                          <wps:spPr bwMode="auto">
                            <a:xfrm>
                              <a:off x="1638" y="2560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30"/>
                          <wps:cNvCnPr/>
                          <wps:spPr bwMode="auto">
                            <a:xfrm>
                              <a:off x="1628" y="2560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131"/>
                          <wps:cNvCnPr/>
                          <wps:spPr bwMode="auto">
                            <a:xfrm>
                              <a:off x="1628" y="2570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132"/>
                          <wps:cNvCnPr/>
                          <wps:spPr bwMode="auto">
                            <a:xfrm>
                              <a:off x="1628" y="2560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133"/>
                          <wps:cNvCnPr/>
                          <wps:spPr bwMode="auto">
                            <a:xfrm flipH="1">
                              <a:off x="1628" y="2560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34"/>
                          <wps:cNvCnPr/>
                          <wps:spPr bwMode="auto">
                            <a:xfrm>
                              <a:off x="1638" y="2570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19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 flipH="1" flipV="1">
                              <a:off x="1638" y="2570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 flipH="1" flipV="1">
                              <a:off x="1638" y="2560"/>
                              <a:ext cx="48" cy="5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 flipH="1" flipV="1">
                              <a:off x="1638" y="2570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 flipH="1" flipV="1">
                              <a:off x="1638" y="2570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 flipH="1" flipV="1">
                              <a:off x="1628" y="2570"/>
                              <a:ext cx="58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 flipH="1" flipV="1">
                              <a:off x="1647" y="2570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>
                              <a:off x="1628" y="2560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>
                              <a:off x="1628" y="2560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3400" y="1582"/>
                              <a:ext cx="497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7" name="Freeform 144"/>
                          <wps:cNvSpPr>
                            <a:spLocks/>
                          </wps:cNvSpPr>
                          <wps:spPr bwMode="auto">
                            <a:xfrm>
                              <a:off x="1810" y="681"/>
                              <a:ext cx="172" cy="1515"/>
                            </a:xfrm>
                            <a:custGeom>
                              <a:avLst/>
                              <a:gdLst>
                                <a:gd name="T0" fmla="*/ 172 w 172"/>
                                <a:gd name="T1" fmla="*/ 0 h 1515"/>
                                <a:gd name="T2" fmla="*/ 0 w 172"/>
                                <a:gd name="T3" fmla="*/ 0 h 1515"/>
                                <a:gd name="T4" fmla="*/ 0 w 172"/>
                                <a:gd name="T5" fmla="*/ 1515 h 1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72" h="1515">
                                  <a:moveTo>
                                    <a:pt x="17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15"/>
                                  </a:lnTo>
                                </a:path>
                              </a:pathLst>
                            </a:cu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" name="Line 145"/>
                          <wps:cNvCnPr/>
                          <wps:spPr bwMode="auto">
                            <a:xfrm flipH="1" flipV="1">
                              <a:off x="1772" y="2119"/>
                              <a:ext cx="38" cy="77"/>
                            </a:xfrm>
                            <a:prstGeom prst="line">
                              <a:avLst/>
                            </a:pr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 flipV="1">
                              <a:off x="1810" y="2119"/>
                              <a:ext cx="38" cy="77"/>
                            </a:xfrm>
                            <a:prstGeom prst="line">
                              <a:avLst/>
                            </a:prstGeom>
                            <a:noFill/>
                            <a:ln w="1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>
                              <a:off x="77" y="2081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>
                              <a:off x="77" y="2081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9"/>
                          <wps:cNvCnPr/>
                          <wps:spPr bwMode="auto">
                            <a:xfrm flipH="1">
                              <a:off x="86" y="2090"/>
                              <a:ext cx="2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 flipV="1">
                              <a:off x="86" y="2090"/>
                              <a:ext cx="0" cy="2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1"/>
                          <wps:cNvCnPr/>
                          <wps:spPr bwMode="auto">
                            <a:xfrm>
                              <a:off x="77" y="2081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2"/>
                          <wps:cNvCnPr/>
                          <wps:spPr bwMode="auto">
                            <a:xfrm>
                              <a:off x="77" y="2110"/>
                              <a:ext cx="0" cy="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>
                              <a:off x="86" y="2081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>
                              <a:off x="77" y="2090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5"/>
                          <wps:cNvCnPr/>
                          <wps:spPr bwMode="auto">
                            <a:xfrm>
                              <a:off x="77" y="2090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6"/>
                          <wps:cNvCnPr/>
                          <wps:spPr bwMode="auto">
                            <a:xfrm>
                              <a:off x="86" y="2081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7"/>
                          <wps:cNvCnPr/>
                          <wps:spPr bwMode="auto">
                            <a:xfrm>
                              <a:off x="86" y="2081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158"/>
                          <wps:cNvCnPr/>
                          <wps:spPr bwMode="auto">
                            <a:xfrm>
                              <a:off x="77" y="2081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159"/>
                          <wps:cNvCnPr/>
                          <wps:spPr bwMode="auto">
                            <a:xfrm>
                              <a:off x="77" y="2090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160"/>
                          <wps:cNvCnPr/>
                          <wps:spPr bwMode="auto">
                            <a:xfrm>
                              <a:off x="77" y="2081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161"/>
                          <wps:cNvCnPr/>
                          <wps:spPr bwMode="auto">
                            <a:xfrm flipH="1">
                              <a:off x="77" y="2081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2"/>
                          <wps:cNvCnPr/>
                          <wps:spPr bwMode="auto">
                            <a:xfrm>
                              <a:off x="86" y="2090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19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 flipH="1" flipV="1">
                              <a:off x="86" y="2090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 flipH="1" flipV="1">
                              <a:off x="86" y="2081"/>
                              <a:ext cx="48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 flipH="1" flipV="1">
                              <a:off x="86" y="2090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 flipH="1" flipV="1">
                              <a:off x="86" y="2090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 flipH="1" flipV="1">
                              <a:off x="77" y="2090"/>
                              <a:ext cx="57" cy="5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 flipH="1" flipV="1">
                              <a:off x="96" y="2090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>
                              <a:off x="77" y="2081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>
                              <a:off x="77" y="2081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Rectangle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48" y="940"/>
                              <a:ext cx="497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5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1" y="5543"/>
                              <a:ext cx="976" cy="115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" name="Rectangle 1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1" y="5648"/>
                              <a:ext cx="2451" cy="1045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" name="Rectangle 174"/>
                          <wps:cNvSpPr>
                            <a:spLocks noChangeArrowheads="1"/>
                          </wps:cNvSpPr>
                          <wps:spPr bwMode="auto">
                            <a:xfrm>
                              <a:off x="2241" y="5773"/>
                              <a:ext cx="1523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UCS 048 -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8" name="Line 175"/>
                          <wps:cNvCnPr/>
                          <wps:spPr bwMode="auto">
                            <a:xfrm>
                              <a:off x="1820" y="556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>
                              <a:off x="1820" y="5562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 flipH="1">
                              <a:off x="1829" y="5571"/>
                              <a:ext cx="2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 flipV="1">
                              <a:off x="1829" y="5571"/>
                              <a:ext cx="0" cy="2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>
                              <a:off x="1820" y="5562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>
                              <a:off x="1820" y="5591"/>
                              <a:ext cx="0" cy="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>
                              <a:off x="1829" y="556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2"/>
                          <wps:cNvCnPr/>
                          <wps:spPr bwMode="auto">
                            <a:xfrm>
                              <a:off x="1820" y="5571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3"/>
                          <wps:cNvCnPr/>
                          <wps:spPr bwMode="auto">
                            <a:xfrm>
                              <a:off x="1820" y="5571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4"/>
                          <wps:cNvCnPr/>
                          <wps:spPr bwMode="auto">
                            <a:xfrm>
                              <a:off x="1829" y="556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185"/>
                          <wps:cNvCnPr/>
                          <wps:spPr bwMode="auto">
                            <a:xfrm>
                              <a:off x="1829" y="556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186"/>
                          <wps:cNvCnPr/>
                          <wps:spPr bwMode="auto">
                            <a:xfrm>
                              <a:off x="1820" y="5562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7"/>
                          <wps:cNvCnPr/>
                          <wps:spPr bwMode="auto">
                            <a:xfrm>
                              <a:off x="1820" y="5571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8"/>
                          <wps:cNvCnPr/>
                          <wps:spPr bwMode="auto">
                            <a:xfrm>
                              <a:off x="1820" y="556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9"/>
                          <wps:cNvCnPr/>
                          <wps:spPr bwMode="auto">
                            <a:xfrm flipH="1">
                              <a:off x="1820" y="5562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90"/>
                          <wps:cNvCnPr/>
                          <wps:spPr bwMode="auto">
                            <a:xfrm>
                              <a:off x="1829" y="5571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19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1"/>
                          <wps:cNvCnPr/>
                          <wps:spPr bwMode="auto">
                            <a:xfrm flipH="1" flipV="1">
                              <a:off x="1829" y="5571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 flipH="1" flipV="1">
                              <a:off x="1829" y="5562"/>
                              <a:ext cx="48" cy="5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 flipH="1" flipV="1">
                              <a:off x="1829" y="5571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4"/>
                          <wps:cNvCnPr/>
                          <wps:spPr bwMode="auto">
                            <a:xfrm flipH="1" flipV="1">
                              <a:off x="1829" y="5571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5"/>
                          <wps:cNvCnPr/>
                          <wps:spPr bwMode="auto">
                            <a:xfrm flipH="1" flipV="1">
                              <a:off x="1820" y="5571"/>
                              <a:ext cx="57" cy="5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6"/>
                          <wps:cNvCnPr/>
                          <wps:spPr bwMode="auto">
                            <a:xfrm flipH="1" flipV="1">
                              <a:off x="1839" y="5571"/>
                              <a:ext cx="48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7"/>
                          <wps:cNvCnPr/>
                          <wps:spPr bwMode="auto">
                            <a:xfrm>
                              <a:off x="1820" y="5562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8"/>
                          <wps:cNvCnPr/>
                          <wps:spPr bwMode="auto">
                            <a:xfrm>
                              <a:off x="1820" y="5562"/>
                              <a:ext cx="4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Oval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4" y="6089"/>
                              <a:ext cx="1600" cy="403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61" y="6156"/>
                              <a:ext cx="1001" cy="2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B4CC8" w:rsidRDefault="005B4CC8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val="en-US"/>
                                  </w:rPr>
                                  <w:t>Vínculo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4" name="Line 201"/>
                          <wps:cNvCnPr/>
                          <wps:spPr bwMode="auto">
                            <a:xfrm>
                              <a:off x="2184" y="6108"/>
                              <a:ext cx="0" cy="4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2"/>
                          <wps:cNvCnPr/>
                          <wps:spPr bwMode="auto">
                            <a:xfrm>
                              <a:off x="2184" y="6108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3"/>
                          <wps:cNvCnPr/>
                          <wps:spPr bwMode="auto">
                            <a:xfrm flipH="1">
                              <a:off x="2193" y="6118"/>
                              <a:ext cx="2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 flipV="1">
                              <a:off x="2193" y="6118"/>
                              <a:ext cx="0" cy="2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8" name="Line 206"/>
                        <wps:cNvCnPr/>
                        <wps:spPr bwMode="auto">
                          <a:xfrm>
                            <a:off x="1386840" y="3878580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207"/>
                        <wps:cNvCnPr/>
                        <wps:spPr bwMode="auto">
                          <a:xfrm>
                            <a:off x="1386840" y="3896995"/>
                            <a:ext cx="0" cy="120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8"/>
                        <wps:cNvCnPr/>
                        <wps:spPr bwMode="auto">
                          <a:xfrm>
                            <a:off x="1392555" y="387858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9"/>
                        <wps:cNvCnPr/>
                        <wps:spPr bwMode="auto">
                          <a:xfrm>
                            <a:off x="1386840" y="3884930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210"/>
                        <wps:cNvCnPr/>
                        <wps:spPr bwMode="auto">
                          <a:xfrm>
                            <a:off x="1386840" y="3884930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11"/>
                        <wps:cNvCnPr/>
                        <wps:spPr bwMode="auto">
                          <a:xfrm>
                            <a:off x="1392555" y="387858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2"/>
                        <wps:cNvCnPr/>
                        <wps:spPr bwMode="auto">
                          <a:xfrm>
                            <a:off x="1392555" y="387858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213"/>
                        <wps:cNvCnPr/>
                        <wps:spPr bwMode="auto">
                          <a:xfrm>
                            <a:off x="1386840" y="3878580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14"/>
                        <wps:cNvCnPr/>
                        <wps:spPr bwMode="auto">
                          <a:xfrm>
                            <a:off x="1386840" y="3884930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215"/>
                        <wps:cNvCnPr/>
                        <wps:spPr bwMode="auto">
                          <a:xfrm>
                            <a:off x="1386840" y="387858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16"/>
                        <wps:cNvCnPr/>
                        <wps:spPr bwMode="auto">
                          <a:xfrm flipH="1">
                            <a:off x="1386840" y="3878580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217"/>
                        <wps:cNvCnPr/>
                        <wps:spPr bwMode="auto">
                          <a:xfrm>
                            <a:off x="1392555" y="3884930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1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218"/>
                        <wps:cNvCnPr/>
                        <wps:spPr bwMode="auto">
                          <a:xfrm flipH="1" flipV="1">
                            <a:off x="1392555" y="3884930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219"/>
                        <wps:cNvCnPr/>
                        <wps:spPr bwMode="auto">
                          <a:xfrm flipH="1" flipV="1">
                            <a:off x="1392555" y="3878580"/>
                            <a:ext cx="30480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220"/>
                        <wps:cNvCnPr/>
                        <wps:spPr bwMode="auto">
                          <a:xfrm flipH="1" flipV="1">
                            <a:off x="1392555" y="3884930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221"/>
                        <wps:cNvCnPr/>
                        <wps:spPr bwMode="auto">
                          <a:xfrm flipH="1" flipV="1">
                            <a:off x="1392555" y="3884930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222"/>
                        <wps:cNvCnPr/>
                        <wps:spPr bwMode="auto">
                          <a:xfrm flipH="1" flipV="1">
                            <a:off x="1386840" y="3884930"/>
                            <a:ext cx="36195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23"/>
                        <wps:cNvCnPr/>
                        <wps:spPr bwMode="auto">
                          <a:xfrm flipH="1" flipV="1">
                            <a:off x="1398905" y="3884930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224"/>
                        <wps:cNvCnPr/>
                        <wps:spPr bwMode="auto">
                          <a:xfrm>
                            <a:off x="1386840" y="387858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25"/>
                        <wps:cNvCnPr/>
                        <wps:spPr bwMode="auto">
                          <a:xfrm>
                            <a:off x="1386840" y="3878580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26"/>
                        <wps:cNvCnPr/>
                        <wps:spPr bwMode="auto">
                          <a:xfrm flipV="1">
                            <a:off x="2055495" y="3324860"/>
                            <a:ext cx="528955" cy="54800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27"/>
                        <wps:cNvCnPr/>
                        <wps:spPr bwMode="auto">
                          <a:xfrm flipH="1">
                            <a:off x="2536190" y="3324860"/>
                            <a:ext cx="48260" cy="1841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228"/>
                        <wps:cNvCnPr/>
                        <wps:spPr bwMode="auto">
                          <a:xfrm flipH="1">
                            <a:off x="2566670" y="3324860"/>
                            <a:ext cx="17780" cy="5461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29"/>
                        <wps:cNvCnPr/>
                        <wps:spPr bwMode="auto">
                          <a:xfrm>
                            <a:off x="1216025" y="400685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30"/>
                        <wps:cNvCnPr/>
                        <wps:spPr bwMode="auto">
                          <a:xfrm>
                            <a:off x="1216025" y="4006850"/>
                            <a:ext cx="247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31"/>
                        <wps:cNvCnPr/>
                        <wps:spPr bwMode="auto">
                          <a:xfrm flipH="1">
                            <a:off x="1222375" y="4012565"/>
                            <a:ext cx="184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32"/>
                        <wps:cNvCnPr/>
                        <wps:spPr bwMode="auto">
                          <a:xfrm flipV="1">
                            <a:off x="1222375" y="4012565"/>
                            <a:ext cx="0" cy="184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33"/>
                        <wps:cNvCnPr/>
                        <wps:spPr bwMode="auto">
                          <a:xfrm>
                            <a:off x="1216025" y="400685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34"/>
                        <wps:cNvCnPr/>
                        <wps:spPr bwMode="auto">
                          <a:xfrm>
                            <a:off x="1216025" y="4025265"/>
                            <a:ext cx="0" cy="120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35"/>
                        <wps:cNvCnPr/>
                        <wps:spPr bwMode="auto">
                          <a:xfrm>
                            <a:off x="1222375" y="400685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36"/>
                        <wps:cNvCnPr/>
                        <wps:spPr bwMode="auto">
                          <a:xfrm>
                            <a:off x="1216025" y="4012565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37"/>
                        <wps:cNvCnPr/>
                        <wps:spPr bwMode="auto">
                          <a:xfrm>
                            <a:off x="1216025" y="4012565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238"/>
                        <wps:cNvCnPr/>
                        <wps:spPr bwMode="auto">
                          <a:xfrm>
                            <a:off x="1222375" y="400685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239"/>
                        <wps:cNvCnPr/>
                        <wps:spPr bwMode="auto">
                          <a:xfrm>
                            <a:off x="1222375" y="400685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240"/>
                        <wps:cNvCnPr/>
                        <wps:spPr bwMode="auto">
                          <a:xfrm>
                            <a:off x="1216025" y="400685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241"/>
                        <wps:cNvCnPr/>
                        <wps:spPr bwMode="auto">
                          <a:xfrm>
                            <a:off x="1216025" y="4012565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242"/>
                        <wps:cNvCnPr/>
                        <wps:spPr bwMode="auto">
                          <a:xfrm>
                            <a:off x="1216025" y="400685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243"/>
                        <wps:cNvCnPr/>
                        <wps:spPr bwMode="auto">
                          <a:xfrm flipH="1">
                            <a:off x="1216025" y="400685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Line 244"/>
                        <wps:cNvCnPr/>
                        <wps:spPr bwMode="auto">
                          <a:xfrm>
                            <a:off x="1222375" y="4012565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1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Line 245"/>
                        <wps:cNvCnPr/>
                        <wps:spPr bwMode="auto">
                          <a:xfrm flipH="1" flipV="1">
                            <a:off x="1222375" y="4012565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246"/>
                        <wps:cNvCnPr/>
                        <wps:spPr bwMode="auto">
                          <a:xfrm flipH="1" flipV="1">
                            <a:off x="1222375" y="4006850"/>
                            <a:ext cx="30480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Line 247"/>
                        <wps:cNvCnPr/>
                        <wps:spPr bwMode="auto">
                          <a:xfrm flipH="1" flipV="1">
                            <a:off x="1222375" y="4012565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Line 248"/>
                        <wps:cNvCnPr/>
                        <wps:spPr bwMode="auto">
                          <a:xfrm flipH="1" flipV="1">
                            <a:off x="1222375" y="4012565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Line 249"/>
                        <wps:cNvCnPr/>
                        <wps:spPr bwMode="auto">
                          <a:xfrm flipH="1" flipV="1">
                            <a:off x="1216025" y="4012565"/>
                            <a:ext cx="36830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" name="Line 250"/>
                        <wps:cNvCnPr/>
                        <wps:spPr bwMode="auto">
                          <a:xfrm flipH="1" flipV="1">
                            <a:off x="1228725" y="4012565"/>
                            <a:ext cx="29845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251"/>
                        <wps:cNvCnPr/>
                        <wps:spPr bwMode="auto">
                          <a:xfrm>
                            <a:off x="1216025" y="400685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52"/>
                        <wps:cNvCnPr/>
                        <wps:spPr bwMode="auto">
                          <a:xfrm>
                            <a:off x="1216025" y="400685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1982470" y="3379470"/>
                            <a:ext cx="3155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6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2985770" y="12065"/>
                            <a:ext cx="541655" cy="730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Rectangle 255"/>
                        <wps:cNvSpPr>
                          <a:spLocks noChangeArrowheads="1"/>
                        </wps:cNvSpPr>
                        <wps:spPr bwMode="auto">
                          <a:xfrm>
                            <a:off x="2985770" y="79375"/>
                            <a:ext cx="1362710" cy="10960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Rectangle 256"/>
                        <wps:cNvSpPr>
                          <a:spLocks noChangeArrowheads="1"/>
                        </wps:cNvSpPr>
                        <wps:spPr bwMode="auto">
                          <a:xfrm>
                            <a:off x="3119755" y="158115"/>
                            <a:ext cx="104457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AFA - UCS 015 –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Gerar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9" name="Rectangle 257"/>
                        <wps:cNvSpPr>
                          <a:spLocks noChangeArrowheads="1"/>
                        </wps:cNvSpPr>
                        <wps:spPr bwMode="auto">
                          <a:xfrm>
                            <a:off x="3180715" y="255905"/>
                            <a:ext cx="95567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Aquisitivo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Licença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Prêmio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0" name="Oval 258"/>
                        <wps:cNvSpPr>
                          <a:spLocks noChangeArrowheads="1"/>
                        </wps:cNvSpPr>
                        <wps:spPr bwMode="auto">
                          <a:xfrm>
                            <a:off x="3041015" y="529590"/>
                            <a:ext cx="1203960" cy="2743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3241675" y="572135"/>
                            <a:ext cx="78613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Consultar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...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2" name="Rectangle 260"/>
                        <wps:cNvSpPr>
                          <a:spLocks noChangeArrowheads="1"/>
                        </wps:cNvSpPr>
                        <wps:spPr bwMode="auto">
                          <a:xfrm>
                            <a:off x="4074795" y="1394460"/>
                            <a:ext cx="662940" cy="730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4074795" y="1461135"/>
                            <a:ext cx="1666240" cy="18637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4281170" y="1540510"/>
                            <a:ext cx="119062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UCS 020 -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Consultar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Parametros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5" name="Rectangle 263"/>
                        <wps:cNvSpPr>
                          <a:spLocks noChangeArrowheads="1"/>
                        </wps:cNvSpPr>
                        <wps:spPr bwMode="auto">
                          <a:xfrm>
                            <a:off x="4652645" y="1638300"/>
                            <a:ext cx="50482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Licenca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Premio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6" name="Oval 264"/>
                        <wps:cNvSpPr>
                          <a:spLocks noChangeArrowheads="1"/>
                        </wps:cNvSpPr>
                        <wps:spPr bwMode="auto">
                          <a:xfrm>
                            <a:off x="4190365" y="1796415"/>
                            <a:ext cx="1447165" cy="4140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4579620" y="1857375"/>
                            <a:ext cx="62738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Consultar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Meses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8" name="Rectangle 266"/>
                        <wps:cNvSpPr>
                          <a:spLocks noChangeArrowheads="1"/>
                        </wps:cNvSpPr>
                        <wps:spPr bwMode="auto">
                          <a:xfrm>
                            <a:off x="4445635" y="1954530"/>
                            <a:ext cx="90932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Permitidos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9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4579620" y="2052320"/>
                            <a:ext cx="66421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Indenização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0" name="Oval 268"/>
                        <wps:cNvSpPr>
                          <a:spLocks noChangeArrowheads="1"/>
                        </wps:cNvSpPr>
                        <wps:spPr bwMode="auto">
                          <a:xfrm>
                            <a:off x="4190365" y="2259330"/>
                            <a:ext cx="1447165" cy="3162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Rectangle 269"/>
                        <wps:cNvSpPr>
                          <a:spLocks noChangeArrowheads="1"/>
                        </wps:cNvSpPr>
                        <wps:spPr bwMode="auto">
                          <a:xfrm>
                            <a:off x="4554855" y="2307590"/>
                            <a:ext cx="6838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Consultar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2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4421505" y="2405380"/>
                            <a:ext cx="97155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Suspenso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Indenização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3" name="Oval 271"/>
                        <wps:cNvSpPr>
                          <a:spLocks noChangeArrowheads="1"/>
                        </wps:cNvSpPr>
                        <wps:spPr bwMode="auto">
                          <a:xfrm>
                            <a:off x="4190365" y="2600325"/>
                            <a:ext cx="1447165" cy="2984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Rectangle 272"/>
                        <wps:cNvSpPr>
                          <a:spLocks noChangeArrowheads="1"/>
                        </wps:cNvSpPr>
                        <wps:spPr bwMode="auto">
                          <a:xfrm>
                            <a:off x="4506595" y="2642870"/>
                            <a:ext cx="7727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Consultar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Regras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5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4682490" y="2740025"/>
                            <a:ext cx="46926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Indenização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6" name="Freeform 274"/>
                        <wps:cNvSpPr>
                          <a:spLocks/>
                        </wps:cNvSpPr>
                        <wps:spPr bwMode="auto">
                          <a:xfrm>
                            <a:off x="3302000" y="3324860"/>
                            <a:ext cx="1058545" cy="176530"/>
                          </a:xfrm>
                          <a:custGeom>
                            <a:avLst/>
                            <a:gdLst>
                              <a:gd name="T0" fmla="*/ 0 w 1667"/>
                              <a:gd name="T1" fmla="*/ 0 h 278"/>
                              <a:gd name="T2" fmla="*/ 0 w 1667"/>
                              <a:gd name="T3" fmla="*/ 278 h 278"/>
                              <a:gd name="T4" fmla="*/ 1667 w 1667"/>
                              <a:gd name="T5" fmla="*/ 278 h 278"/>
                              <a:gd name="T6" fmla="*/ 1667 w 1667"/>
                              <a:gd name="T7" fmla="*/ 0 h 2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667" h="278">
                                <a:moveTo>
                                  <a:pt x="0" y="0"/>
                                </a:moveTo>
                                <a:lnTo>
                                  <a:pt x="0" y="278"/>
                                </a:lnTo>
                                <a:lnTo>
                                  <a:pt x="1667" y="278"/>
                                </a:lnTo>
                                <a:lnTo>
                                  <a:pt x="1667" y="0"/>
                                </a:lnTo>
                              </a:path>
                            </a:pathLst>
                          </a:cu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Line 275"/>
                        <wps:cNvCnPr/>
                        <wps:spPr bwMode="auto">
                          <a:xfrm flipH="1">
                            <a:off x="4336415" y="3324860"/>
                            <a:ext cx="24130" cy="4826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Line 276"/>
                        <wps:cNvCnPr/>
                        <wps:spPr bwMode="auto">
                          <a:xfrm>
                            <a:off x="4360545" y="3324860"/>
                            <a:ext cx="24130" cy="4826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Rectangle 277"/>
                        <wps:cNvSpPr>
                          <a:spLocks noChangeArrowheads="1"/>
                        </wps:cNvSpPr>
                        <wps:spPr bwMode="auto">
                          <a:xfrm>
                            <a:off x="3703320" y="3525520"/>
                            <a:ext cx="32512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0" name="Rectangle 278"/>
                        <wps:cNvSpPr>
                          <a:spLocks noChangeArrowheads="1"/>
                        </wps:cNvSpPr>
                        <wps:spPr bwMode="auto">
                          <a:xfrm>
                            <a:off x="4074795" y="3580765"/>
                            <a:ext cx="662940" cy="730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Rectangle 279"/>
                        <wps:cNvSpPr>
                          <a:spLocks noChangeArrowheads="1"/>
                        </wps:cNvSpPr>
                        <wps:spPr bwMode="auto">
                          <a:xfrm>
                            <a:off x="4074795" y="3647440"/>
                            <a:ext cx="1666240" cy="6578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4202430" y="3726815"/>
                            <a:ext cx="134239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UCS 023 –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Consultar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Saldo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Dias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3" name="Rectangle 281"/>
                        <wps:cNvSpPr>
                          <a:spLocks noChangeArrowheads="1"/>
                        </wps:cNvSpPr>
                        <wps:spPr bwMode="auto">
                          <a:xfrm>
                            <a:off x="4749800" y="3823970"/>
                            <a:ext cx="32194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Aquisitivo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4" name="Oval 282"/>
                        <wps:cNvSpPr>
                          <a:spLocks noChangeArrowheads="1"/>
                        </wps:cNvSpPr>
                        <wps:spPr bwMode="auto">
                          <a:xfrm>
                            <a:off x="4250690" y="3927475"/>
                            <a:ext cx="1271270" cy="2743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Rectangle 283"/>
                        <wps:cNvSpPr>
                          <a:spLocks noChangeArrowheads="1"/>
                        </wps:cNvSpPr>
                        <wps:spPr bwMode="auto">
                          <a:xfrm>
                            <a:off x="4476115" y="3970020"/>
                            <a:ext cx="79057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Consultar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Saldo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Dias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6" name="Rectangle 284"/>
                        <wps:cNvSpPr>
                          <a:spLocks noChangeArrowheads="1"/>
                        </wps:cNvSpPr>
                        <wps:spPr bwMode="auto">
                          <a:xfrm>
                            <a:off x="4530725" y="4067810"/>
                            <a:ext cx="69596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Aquisitivo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7" name="Freeform 285"/>
                        <wps:cNvSpPr>
                          <a:spLocks/>
                        </wps:cNvSpPr>
                        <wps:spPr bwMode="auto">
                          <a:xfrm>
                            <a:off x="3253740" y="3324860"/>
                            <a:ext cx="821055" cy="578485"/>
                          </a:xfrm>
                          <a:custGeom>
                            <a:avLst/>
                            <a:gdLst>
                              <a:gd name="T0" fmla="*/ 0 w 1293"/>
                              <a:gd name="T1" fmla="*/ 0 h 911"/>
                              <a:gd name="T2" fmla="*/ 0 w 1293"/>
                              <a:gd name="T3" fmla="*/ 911 h 911"/>
                              <a:gd name="T4" fmla="*/ 1293 w 1293"/>
                              <a:gd name="T5" fmla="*/ 911 h 9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3" h="911">
                                <a:moveTo>
                                  <a:pt x="0" y="0"/>
                                </a:moveTo>
                                <a:lnTo>
                                  <a:pt x="0" y="911"/>
                                </a:lnTo>
                                <a:lnTo>
                                  <a:pt x="1293" y="911"/>
                                </a:lnTo>
                              </a:path>
                            </a:pathLst>
                          </a:cu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Line 286"/>
                        <wps:cNvCnPr/>
                        <wps:spPr bwMode="auto">
                          <a:xfrm flipH="1" flipV="1">
                            <a:off x="4025900" y="3878580"/>
                            <a:ext cx="48895" cy="2476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Line 287"/>
                        <wps:cNvCnPr/>
                        <wps:spPr bwMode="auto">
                          <a:xfrm flipH="1">
                            <a:off x="4025900" y="3903345"/>
                            <a:ext cx="48895" cy="2413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Rectangle 288"/>
                        <wps:cNvSpPr>
                          <a:spLocks noChangeArrowheads="1"/>
                        </wps:cNvSpPr>
                        <wps:spPr bwMode="auto">
                          <a:xfrm>
                            <a:off x="3344545" y="3684270"/>
                            <a:ext cx="32512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1" name="Oval 289"/>
                        <wps:cNvSpPr>
                          <a:spLocks noChangeArrowheads="1"/>
                        </wps:cNvSpPr>
                        <wps:spPr bwMode="auto">
                          <a:xfrm>
                            <a:off x="4190365" y="2947035"/>
                            <a:ext cx="1380490" cy="2743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Rectangle 290"/>
                        <wps:cNvSpPr>
                          <a:spLocks noChangeArrowheads="1"/>
                        </wps:cNvSpPr>
                        <wps:spPr bwMode="auto">
                          <a:xfrm>
                            <a:off x="4408805" y="2989580"/>
                            <a:ext cx="92265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Consultar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Regras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de U...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3" name="Rectangle 291"/>
                        <wps:cNvSpPr>
                          <a:spLocks noChangeArrowheads="1"/>
                        </wps:cNvSpPr>
                        <wps:spPr bwMode="auto">
                          <a:xfrm>
                            <a:off x="2237740" y="4384040"/>
                            <a:ext cx="626745" cy="730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2237740" y="4451350"/>
                            <a:ext cx="1569085" cy="6515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Rectangle 293"/>
                        <wps:cNvSpPr>
                          <a:spLocks noChangeArrowheads="1"/>
                        </wps:cNvSpPr>
                        <wps:spPr bwMode="auto">
                          <a:xfrm>
                            <a:off x="2480945" y="4530090"/>
                            <a:ext cx="104902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6" name="Line 294"/>
                        <wps:cNvCnPr/>
                        <wps:spPr bwMode="auto">
                          <a:xfrm>
                            <a:off x="2250440" y="4396105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Line 295"/>
                        <wps:cNvCnPr/>
                        <wps:spPr bwMode="auto">
                          <a:xfrm>
                            <a:off x="2250440" y="4396105"/>
                            <a:ext cx="241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Line 296"/>
                        <wps:cNvCnPr/>
                        <wps:spPr bwMode="auto">
                          <a:xfrm flipH="1">
                            <a:off x="2256155" y="4402455"/>
                            <a:ext cx="184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Line 297"/>
                        <wps:cNvCnPr/>
                        <wps:spPr bwMode="auto">
                          <a:xfrm flipV="1">
                            <a:off x="2256155" y="4402455"/>
                            <a:ext cx="0" cy="184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Line 298"/>
                        <wps:cNvCnPr/>
                        <wps:spPr bwMode="auto">
                          <a:xfrm>
                            <a:off x="2250440" y="4396105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Line 299"/>
                        <wps:cNvCnPr/>
                        <wps:spPr bwMode="auto">
                          <a:xfrm>
                            <a:off x="2250440" y="4414520"/>
                            <a:ext cx="0" cy="120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Line 300"/>
                        <wps:cNvCnPr/>
                        <wps:spPr bwMode="auto">
                          <a:xfrm>
                            <a:off x="2256155" y="4396105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" name="Line 301"/>
                        <wps:cNvCnPr/>
                        <wps:spPr bwMode="auto">
                          <a:xfrm>
                            <a:off x="2250440" y="4402455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" name="Line 302"/>
                        <wps:cNvCnPr/>
                        <wps:spPr bwMode="auto">
                          <a:xfrm>
                            <a:off x="2250440" y="4402455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Line 303"/>
                        <wps:cNvCnPr/>
                        <wps:spPr bwMode="auto">
                          <a:xfrm>
                            <a:off x="2256155" y="4396105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Line 304"/>
                        <wps:cNvCnPr/>
                        <wps:spPr bwMode="auto">
                          <a:xfrm>
                            <a:off x="2256155" y="4396105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" name="Line 305"/>
                        <wps:cNvCnPr/>
                        <wps:spPr bwMode="auto">
                          <a:xfrm>
                            <a:off x="2250440" y="4396105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Line 306"/>
                        <wps:cNvCnPr/>
                        <wps:spPr bwMode="auto">
                          <a:xfrm>
                            <a:off x="2250440" y="4402455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" name="Line 307"/>
                        <wps:cNvCnPr/>
                        <wps:spPr bwMode="auto">
                          <a:xfrm>
                            <a:off x="2250440" y="4396105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" name="Line 308"/>
                        <wps:cNvCnPr/>
                        <wps:spPr bwMode="auto">
                          <a:xfrm flipH="1">
                            <a:off x="2250440" y="4396105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" name="Line 309"/>
                        <wps:cNvCnPr/>
                        <wps:spPr bwMode="auto">
                          <a:xfrm>
                            <a:off x="2256155" y="4402455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1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" name="Line 310"/>
                        <wps:cNvCnPr/>
                        <wps:spPr bwMode="auto">
                          <a:xfrm flipH="1" flipV="1">
                            <a:off x="2256155" y="4402455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" name="Line 311"/>
                        <wps:cNvCnPr/>
                        <wps:spPr bwMode="auto">
                          <a:xfrm flipH="1" flipV="1">
                            <a:off x="2256155" y="4396105"/>
                            <a:ext cx="30480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Line 312"/>
                        <wps:cNvCnPr/>
                        <wps:spPr bwMode="auto">
                          <a:xfrm flipH="1" flipV="1">
                            <a:off x="2256155" y="4402455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" name="Line 313"/>
                        <wps:cNvCnPr/>
                        <wps:spPr bwMode="auto">
                          <a:xfrm flipH="1" flipV="1">
                            <a:off x="2256155" y="4402455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Line 314"/>
                        <wps:cNvCnPr/>
                        <wps:spPr bwMode="auto">
                          <a:xfrm flipH="1" flipV="1">
                            <a:off x="2250440" y="4402455"/>
                            <a:ext cx="36195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Line 315"/>
                        <wps:cNvCnPr/>
                        <wps:spPr bwMode="auto">
                          <a:xfrm flipH="1" flipV="1">
                            <a:off x="2262505" y="4402455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" name="Line 316"/>
                        <wps:cNvCnPr/>
                        <wps:spPr bwMode="auto">
                          <a:xfrm>
                            <a:off x="2250440" y="4396105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Line 317"/>
                        <wps:cNvCnPr/>
                        <wps:spPr bwMode="auto">
                          <a:xfrm>
                            <a:off x="2250440" y="4396105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0" name="Oval 318"/>
                        <wps:cNvSpPr>
                          <a:spLocks noChangeArrowheads="1"/>
                        </wps:cNvSpPr>
                        <wps:spPr bwMode="auto">
                          <a:xfrm>
                            <a:off x="2408555" y="4670425"/>
                            <a:ext cx="1331595" cy="2800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Rectangle 319"/>
                        <wps:cNvSpPr>
                          <a:spLocks noChangeArrowheads="1"/>
                        </wps:cNvSpPr>
                        <wps:spPr bwMode="auto">
                          <a:xfrm>
                            <a:off x="2639060" y="4712970"/>
                            <a:ext cx="82042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2" name="Rectangle 320"/>
                        <wps:cNvSpPr>
                          <a:spLocks noChangeArrowheads="1"/>
                        </wps:cNvSpPr>
                        <wps:spPr bwMode="auto">
                          <a:xfrm>
                            <a:off x="2894965" y="4810760"/>
                            <a:ext cx="35877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3" name="Line 321"/>
                        <wps:cNvCnPr/>
                        <wps:spPr bwMode="auto">
                          <a:xfrm>
                            <a:off x="2420620" y="468249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" name="Line 322"/>
                        <wps:cNvCnPr/>
                        <wps:spPr bwMode="auto">
                          <a:xfrm>
                            <a:off x="2420620" y="4682490"/>
                            <a:ext cx="241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" name="Line 323"/>
                        <wps:cNvCnPr/>
                        <wps:spPr bwMode="auto">
                          <a:xfrm flipH="1">
                            <a:off x="2426335" y="4688840"/>
                            <a:ext cx="184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" name="Line 324"/>
                        <wps:cNvCnPr/>
                        <wps:spPr bwMode="auto">
                          <a:xfrm flipV="1">
                            <a:off x="2426335" y="4688840"/>
                            <a:ext cx="0" cy="184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" name="Line 325"/>
                        <wps:cNvCnPr/>
                        <wps:spPr bwMode="auto">
                          <a:xfrm>
                            <a:off x="2420620" y="468249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" name="Line 326"/>
                        <wps:cNvCnPr/>
                        <wps:spPr bwMode="auto">
                          <a:xfrm>
                            <a:off x="2420620" y="4700905"/>
                            <a:ext cx="0" cy="120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" name="Line 327"/>
                        <wps:cNvCnPr/>
                        <wps:spPr bwMode="auto">
                          <a:xfrm>
                            <a:off x="2426335" y="468249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" name="Line 328"/>
                        <wps:cNvCnPr/>
                        <wps:spPr bwMode="auto">
                          <a:xfrm>
                            <a:off x="2420620" y="468884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" name="Line 329"/>
                        <wps:cNvCnPr/>
                        <wps:spPr bwMode="auto">
                          <a:xfrm>
                            <a:off x="2420620" y="468884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" name="Line 330"/>
                        <wps:cNvCnPr/>
                        <wps:spPr bwMode="auto">
                          <a:xfrm>
                            <a:off x="2426335" y="468249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Line 331"/>
                        <wps:cNvCnPr/>
                        <wps:spPr bwMode="auto">
                          <a:xfrm>
                            <a:off x="2426335" y="468249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" name="Line 332"/>
                        <wps:cNvCnPr/>
                        <wps:spPr bwMode="auto">
                          <a:xfrm>
                            <a:off x="2420620" y="468249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" name="Line 333"/>
                        <wps:cNvCnPr/>
                        <wps:spPr bwMode="auto">
                          <a:xfrm>
                            <a:off x="2420620" y="468884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Line 334"/>
                        <wps:cNvCnPr/>
                        <wps:spPr bwMode="auto">
                          <a:xfrm>
                            <a:off x="2420620" y="468249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" name="Line 335"/>
                        <wps:cNvCnPr/>
                        <wps:spPr bwMode="auto">
                          <a:xfrm flipH="1">
                            <a:off x="2420620" y="468249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" name="Line 336"/>
                        <wps:cNvCnPr/>
                        <wps:spPr bwMode="auto">
                          <a:xfrm>
                            <a:off x="2426335" y="4688840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1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" name="Line 337"/>
                        <wps:cNvCnPr/>
                        <wps:spPr bwMode="auto">
                          <a:xfrm flipH="1" flipV="1">
                            <a:off x="2426335" y="4688840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0" name="Line 338"/>
                        <wps:cNvCnPr/>
                        <wps:spPr bwMode="auto">
                          <a:xfrm flipH="1" flipV="1">
                            <a:off x="2426335" y="4682490"/>
                            <a:ext cx="30480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" name="Line 339"/>
                        <wps:cNvCnPr/>
                        <wps:spPr bwMode="auto">
                          <a:xfrm flipH="1" flipV="1">
                            <a:off x="2426335" y="4688840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2" name="Line 340"/>
                        <wps:cNvCnPr/>
                        <wps:spPr bwMode="auto">
                          <a:xfrm flipH="1" flipV="1">
                            <a:off x="2426335" y="4688840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3" name="Line 341"/>
                        <wps:cNvCnPr/>
                        <wps:spPr bwMode="auto">
                          <a:xfrm flipH="1" flipV="1">
                            <a:off x="2420620" y="4688840"/>
                            <a:ext cx="36195" cy="361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" name="Line 342"/>
                        <wps:cNvCnPr/>
                        <wps:spPr bwMode="auto">
                          <a:xfrm flipH="1" flipV="1">
                            <a:off x="2432685" y="4688840"/>
                            <a:ext cx="3048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" name="Line 343"/>
                        <wps:cNvCnPr/>
                        <wps:spPr bwMode="auto">
                          <a:xfrm>
                            <a:off x="2420620" y="4682490"/>
                            <a:ext cx="0" cy="304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6" name="Line 344"/>
                        <wps:cNvCnPr/>
                        <wps:spPr bwMode="auto">
                          <a:xfrm>
                            <a:off x="2420620" y="468249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7" name="Line 345"/>
                        <wps:cNvCnPr/>
                        <wps:spPr bwMode="auto">
                          <a:xfrm flipH="1">
                            <a:off x="2907030" y="3324860"/>
                            <a:ext cx="12065" cy="135191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" name="Line 346"/>
                        <wps:cNvCnPr/>
                        <wps:spPr bwMode="auto">
                          <a:xfrm flipH="1" flipV="1">
                            <a:off x="2882900" y="4627880"/>
                            <a:ext cx="24130" cy="4889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" name="Line 347"/>
                        <wps:cNvCnPr/>
                        <wps:spPr bwMode="auto">
                          <a:xfrm flipV="1">
                            <a:off x="2907030" y="4627880"/>
                            <a:ext cx="24130" cy="4889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0" name="Rectangle 348"/>
                        <wps:cNvSpPr>
                          <a:spLocks noChangeArrowheads="1"/>
                        </wps:cNvSpPr>
                        <wps:spPr bwMode="auto">
                          <a:xfrm>
                            <a:off x="2937510" y="3903345"/>
                            <a:ext cx="32512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1" name="Rectangle 349"/>
                        <wps:cNvSpPr>
                          <a:spLocks noChangeArrowheads="1"/>
                        </wps:cNvSpPr>
                        <wps:spPr bwMode="auto">
                          <a:xfrm>
                            <a:off x="4451350" y="12065"/>
                            <a:ext cx="511175" cy="730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Rectangle 350"/>
                        <wps:cNvSpPr>
                          <a:spLocks noChangeArrowheads="1"/>
                        </wps:cNvSpPr>
                        <wps:spPr bwMode="auto">
                          <a:xfrm>
                            <a:off x="4451350" y="79375"/>
                            <a:ext cx="1289685" cy="10960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Rectangle 351"/>
                        <wps:cNvSpPr>
                          <a:spLocks noChangeArrowheads="1"/>
                        </wps:cNvSpPr>
                        <wps:spPr bwMode="auto">
                          <a:xfrm>
                            <a:off x="4537075" y="158115"/>
                            <a:ext cx="108394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UCS 001 -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Afastamento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4" name="Oval 352"/>
                        <wps:cNvSpPr>
                          <a:spLocks noChangeArrowheads="1"/>
                        </wps:cNvSpPr>
                        <wps:spPr bwMode="auto">
                          <a:xfrm>
                            <a:off x="4537075" y="474980"/>
                            <a:ext cx="1088390" cy="3346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Rectangle 353"/>
                        <wps:cNvSpPr>
                          <a:spLocks noChangeArrowheads="1"/>
                        </wps:cNvSpPr>
                        <wps:spPr bwMode="auto">
                          <a:xfrm>
                            <a:off x="4901565" y="523875"/>
                            <a:ext cx="32385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6" name="Rectangle 354"/>
                        <wps:cNvSpPr>
                          <a:spLocks noChangeArrowheads="1"/>
                        </wps:cNvSpPr>
                        <wps:spPr bwMode="auto">
                          <a:xfrm>
                            <a:off x="4822825" y="621030"/>
                            <a:ext cx="48895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Afastamento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7" name="Line 355"/>
                        <wps:cNvCnPr/>
                        <wps:spPr bwMode="auto">
                          <a:xfrm flipV="1">
                            <a:off x="3515360" y="803910"/>
                            <a:ext cx="97155" cy="66357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8" name="Line 356"/>
                        <wps:cNvCnPr/>
                        <wps:spPr bwMode="auto">
                          <a:xfrm flipH="1">
                            <a:off x="3582035" y="803910"/>
                            <a:ext cx="30480" cy="4254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9" name="Line 357"/>
                        <wps:cNvCnPr/>
                        <wps:spPr bwMode="auto">
                          <a:xfrm>
                            <a:off x="3612515" y="803910"/>
                            <a:ext cx="18415" cy="4889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0" name="Rectangle 358"/>
                        <wps:cNvSpPr>
                          <a:spLocks noChangeArrowheads="1"/>
                        </wps:cNvSpPr>
                        <wps:spPr bwMode="auto">
                          <a:xfrm>
                            <a:off x="3211195" y="919480"/>
                            <a:ext cx="32512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1" name="Line 359"/>
                        <wps:cNvCnPr/>
                        <wps:spPr bwMode="auto">
                          <a:xfrm flipV="1">
                            <a:off x="3776345" y="785495"/>
                            <a:ext cx="1021715" cy="68199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Line 360"/>
                        <wps:cNvCnPr/>
                        <wps:spPr bwMode="auto">
                          <a:xfrm flipH="1">
                            <a:off x="4743450" y="785495"/>
                            <a:ext cx="54610" cy="635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Line 361"/>
                        <wps:cNvCnPr/>
                        <wps:spPr bwMode="auto">
                          <a:xfrm flipH="1">
                            <a:off x="4773930" y="785495"/>
                            <a:ext cx="24130" cy="4889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Rectangle 362"/>
                        <wps:cNvSpPr>
                          <a:spLocks noChangeArrowheads="1"/>
                        </wps:cNvSpPr>
                        <wps:spPr bwMode="auto">
                          <a:xfrm>
                            <a:off x="3934460" y="907415"/>
                            <a:ext cx="325120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4CC8" w:rsidRDefault="005B4CC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65" o:spid="_x0000_s1026" editas="canvas" style="position:absolute;left:0;text-align:left;margin-left:-13.2pt;margin-top:18.8pt;width:462.6pt;height:402.75pt;z-index:251660288" coordsize="58750,5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750;height:51149;visibility:visible;mso-wrap-style:square">
                  <v:fill o:detectmouseclick="t"/>
                  <v:path o:connecttype="none"/>
                </v:shape>
                <v:group id="Group 205" o:spid="_x0000_s1028" style="position:absolute;left:488;top:120;width:39409;height:42380" coordorigin="77,19" coordsize="6206,66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1446;top:2196;width:1935;height:1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6" o:spid="_x0000_s1030" style="position:absolute;left:1446;top:2301;width:4837;height:2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7" o:spid="_x0000_s1031" style="position:absolute;left:2528;top:2426;width:2589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UCS 012 – Converter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Licença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Prêmio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em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Pecúnia</w:t>
                          </w:r>
                          <w:proofErr w:type="spellEnd"/>
                        </w:p>
                      </w:txbxContent>
                    </v:textbox>
                  </v:rect>
                  <v:oval id="Oval 8" o:spid="_x0000_s1032" style="position:absolute;left:393;top:2484;width:172;height:1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  <v:line id="Line 9" o:spid="_x0000_s1033" style="position:absolute;visibility:visible;mso-wrap-style:square" from="479,2656" to="479,28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  <v:line id="Line 10" o:spid="_x0000_s1034" style="position:absolute;visibility:visible;mso-wrap-style:square" from="383,2723" to="584,2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  <v:line id="Line 11" o:spid="_x0000_s1035" style="position:absolute;flip:x;visibility:visible;mso-wrap-style:square" from="364,2829" to="479,3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  <v:line id="Line 12" o:spid="_x0000_s1036" style="position:absolute;visibility:visible;mso-wrap-style:square" from="479,2829" to="594,3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  <v:rect id="Rectangle 13" o:spid="_x0000_s1037" style="position:absolute;left:267;top:3031;width:462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Line 14" o:spid="_x0000_s1038" style="position:absolute;flip:y;visibility:visible;mso-wrap-style:square" from="623,2695" to="1437,27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WCesIAAADbAAAADwAAAGRycy9kb3ducmV2LnhtbERPS2vCQBC+C/6HZYTedKNSG6Or+KAg&#10;SA+NgtchO01Ss7Mhu9Xor3cFobf5+J4zX7amEhdqXGlZwXAQgSDOrC45V3A8fPZjEM4ja6wsk4Ib&#10;OVguup05Jtpe+Zsuqc9FCGGXoILC+zqR0mUFGXQDWxMH7sc2Bn2ATS51g9cQbio5iqKJNFhyaCiw&#10;pk1B2Tn9MwoO6Tbe7Nd7uYvfq6/6F8fT7f2k1FuvXc1AeGr9v/jl3ukw/wOev4QD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fWCesIAAADbAAAADwAAAAAAAAAAAAAA&#10;AAChAgAAZHJzL2Rvd25yZXYueG1sUEsFBgAAAAAEAAQA+QAAAJADAAAAAA==&#10;" strokecolor="#903" strokeweight="28e-5mm"/>
                  <v:oval id="Oval 15" o:spid="_x0000_s1039" style="position:absolute;left:1801;top:2829;width:2020;height: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  <v:rect id="Rectangle 16" o:spid="_x0000_s1040" style="position:absolute;left:2155;top:2925;width:1249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Incluir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Conversão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da </w:t>
                          </w:r>
                        </w:p>
                      </w:txbxContent>
                    </v:textbox>
                  </v:rect>
                  <v:rect id="Rectangle 17" o:spid="_x0000_s1041" style="position:absolute;left:2222;top:3078;width:1135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Licença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Prêmio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em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8" o:spid="_x0000_s1042" style="position:absolute;left:2576;top:3232;width:47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Pecúnia</w:t>
                          </w:r>
                          <w:proofErr w:type="spellEnd"/>
                        </w:p>
                      </w:txbxContent>
                    </v:textbox>
                  </v:rect>
                  <v:oval id="Oval 19" o:spid="_x0000_s1043" style="position:absolute;left:1801;top:3644;width:2116;height: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  <v:rect id="Rectangle 20" o:spid="_x0000_s1044" style="position:absolute;left:2174;top:3740;width:1265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Conversão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da </w:t>
                          </w:r>
                        </w:p>
                      </w:txbxContent>
                    </v:textbox>
                  </v:rect>
                  <v:rect id="Rectangle 21" o:spid="_x0000_s1045" style="position:absolute;left:2270;top:3893;width:1135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Licença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Prêmio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em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2" o:spid="_x0000_s1046" style="position:absolute;left:2624;top:4047;width:47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Pecúnia</w:t>
                          </w:r>
                          <w:proofErr w:type="spellEnd"/>
                        </w:p>
                      </w:txbxContent>
                    </v:textbox>
                  </v:rect>
                  <v:oval id="Oval 23" o:spid="_x0000_s1047" style="position:absolute;left:1801;top:4459;width:2039;height: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  <v:rect id="Rectangle 24" o:spid="_x0000_s1048" style="position:absolute;left:2164;top:4555;width:1260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Excluir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Conversão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da </w:t>
                          </w:r>
                        </w:p>
                      </w:txbxContent>
                    </v:textbox>
                  </v:rect>
                  <v:rect id="Rectangle 25" o:spid="_x0000_s1049" style="position:absolute;left:2231;top:4708;width:1135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Licença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Prêmio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em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6" o:spid="_x0000_s1050" style="position:absolute;left:2586;top:4862;width:47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Pecúnia</w:t>
                          </w:r>
                          <w:proofErr w:type="spellEnd"/>
                        </w:p>
                      </w:txbxContent>
                    </v:textbox>
                  </v:rect>
                  <v:oval id="Oval 27" o:spid="_x0000_s1051" style="position:absolute;left:4070;top:2915;width:2059;height: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6ZTs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7w+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x6ZTsAAAADbAAAADwAAAAAAAAAAAAAAAACYAgAAZHJzL2Rvd25y&#10;ZXYueG1sUEsFBgAAAAAEAAQA9QAAAIUDAAAAAA==&#10;" fillcolor="#ffc" strokecolor="#903" strokeweight="0"/>
                  <v:rect id="Rectangle 28" o:spid="_x0000_s1052" style="position:absolute;left:4434;top:3011;width:1245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Anular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Conversão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da </w:t>
                          </w:r>
                        </w:p>
                      </w:txbxContent>
                    </v:textbox>
                  </v:rect>
                  <v:rect id="Rectangle 29" o:spid="_x0000_s1053" style="position:absolute;left:4511;top:3164;width:1135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Licença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Prêmio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em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0" o:spid="_x0000_s1054" style="position:absolute;left:4865;top:3318;width:47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Pecúnia</w:t>
                          </w:r>
                          <w:proofErr w:type="spellEnd"/>
                        </w:p>
                      </w:txbxContent>
                    </v:textbox>
                  </v:rect>
                  <v:oval id="Oval 31" o:spid="_x0000_s1055" style="position:absolute;left:4156;top:3826;width:1983;height: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WfTcMA&#10;AADbAAAADwAAAGRycy9kb3ducmV2LnhtbESPT2sCMRTE7wW/Q3hCbzWrXYqsRhGhUOih/jt4fG6e&#10;u8HNS7pJNX57Uyj0OMzMb5j5MtlOXKkPxrGC8agAQVw7bbhRcNi/v0xBhIissXNMCu4UYLkYPM2x&#10;0u7GW7ruYiMyhEOFCtoYfSVlqFuyGEbOE2fv7HqLMcu+kbrHW4bbTk6K4k1aNJwXWvS0bqm+7H6s&#10;Au83ZZnSlwmTdP42n3za3o8npZ6HaTUDESnF//Bf+0MreC3h90v+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WfTcMAAADbAAAADwAAAAAAAAAAAAAAAACYAgAAZHJzL2Rv&#10;d25yZXYueG1sUEsFBgAAAAAEAAQA9QAAAIgDAAAAAA==&#10;" fillcolor="#ffc" strokecolor="#903" strokeweight="0"/>
                  <v:rect id="Rectangle 32" o:spid="_x0000_s1056" style="position:absolute;left:4511;top:3922;width:1190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Conversão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da </w:t>
                          </w:r>
                        </w:p>
                      </w:txbxContent>
                    </v:textbox>
                  </v:rect>
                  <v:rect id="Rectangle 33" o:spid="_x0000_s1057" style="position:absolute;left:4559;top:4075;width:1135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Licença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Prêmio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em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4" o:spid="_x0000_s1058" style="position:absolute;left:4913;top:4229;width:47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Pecúnia</w:t>
                          </w:r>
                          <w:proofErr w:type="spellEnd"/>
                        </w:p>
                      </w:txbxContent>
                    </v:textbox>
                  </v:rect>
                  <v:rect id="Rectangle 35" o:spid="_x0000_s1059" style="position:absolute;left:1532;top:19;width:1226;height:1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cgCL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s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DHIAi+AAAA2wAAAA8AAAAAAAAAAAAAAAAAmAIAAGRycy9kb3ducmV2&#10;LnhtbFBLBQYAAAAABAAEAPUAAACDAwAAAAA=&#10;" fillcolor="#ffc" strokecolor="#903" strokeweight="0"/>
                  <v:rect id="Rectangle 36" o:spid="_x0000_s1060" style="position:absolute;left:1532;top:125;width:3065;height:17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uFk8MA&#10;AADbAAAADwAAAGRycy9kb3ducmV2LnhtbESP3WoCMRSE7wXfIRyhN0WzVtB2NbvYQsGbUlz7AMfN&#10;6f7mZEmibt++KRS8HGbmG2aXj6YXV3K+saxguUhAEJdWN1wp+Dq9z59B+ICssbdMCn7IQ55NJztM&#10;tb3xka5FqESEsE9RQR3CkErpy5oM+oUdiKP3bZ3BEKWrpHZ4i3DTy6ckWUuDDceFGgd6q6nsiotR&#10;sO+kf+xK8u3HZfPZrq1r8fWs1MNs3G9BBBrDPfzfPmgFqxf4+xJ/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uFk8MAAADbAAAADwAAAAAAAAAAAAAAAACYAgAAZHJzL2Rv&#10;d25yZXYueG1sUEsFBgAAAAAEAAQA9QAAAIgDAAAAAA==&#10;" fillcolor="#ffc" strokecolor="#903" strokeweight="0"/>
                  <v:rect id="Rectangle 37" o:spid="_x0000_s1061" style="position:absolute;left:2050;top:249;width:1959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5n7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hTmfvwAAANsAAAAPAAAAAAAAAAAAAAAAAJgCAABkcnMvZG93bnJl&#10;di54bWxQSwUGAAAAAAQABAD1AAAAhAMAAAAA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UCS 102 -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38" o:spid="_x0000_s1062" style="position:absolute;visibility:visible;mso-wrap-style:square" from="1552,38" to="1552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  <v:line id="Line 39" o:spid="_x0000_s1063" style="position:absolute;visibility:visible;mso-wrap-style:square" from="1552,38" to="1590,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  <v:line id="Line 40" o:spid="_x0000_s1064" style="position:absolute;flip:x;visibility:visible;mso-wrap-style:square" from="1561,48" to="1590,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bjy8YAAADbAAAADwAAAGRycy9kb3ducmV2LnhtbESPQWsCMRSE7wX/Q3gFbzVbK23ZGkWU&#10;ighatPXQ23Pzuru4eVmS6MZ/bwqFHoeZ+YYZT6NpxIWcry0reBxkIIgLq2suFXx9vj+8gvABWWNj&#10;mRRcycN00rsbY65txzu67EMpEoR9jgqqENpcSl9UZNAPbEucvB/rDIYkXSm1wy7BTSOHWfYsDdac&#10;FipsaV5RcdqfjYLd9oWPbnmOp3jsNh/fh3J9WMyU6t/H2RuIQDH8h//aK61g9A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i248vGAAAA2wAAAA8AAAAAAAAA&#10;AAAAAAAAoQIAAGRycy9kb3ducmV2LnhtbFBLBQYAAAAABAAEAPkAAACUAwAAAAA=&#10;" strokeweight="0"/>
                  <v:line id="Line 41" o:spid="_x0000_s1065" style="position:absolute;flip:y;visibility:visible;mso-wrap-style:square" from="1561,48" to="1561,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97v8UAAADbAAAADwAAAGRycy9kb3ducmV2LnhtbESPT2sCMRTE7wW/Q3hCbzVbk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197v8UAAADbAAAADwAAAAAAAAAA&#10;AAAAAAChAgAAZHJzL2Rvd25yZXYueG1sUEsFBgAAAAAEAAQA+QAAAJMDAAAAAA==&#10;" strokeweight="0"/>
                  <v:line id="Line 42" o:spid="_x0000_s1066" style="position:absolute;visibility:visible;mso-wrap-style:square" from="1552,38" to="1599,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  <v:line id="Line 43" o:spid="_x0000_s1067" style="position:absolute;visibility:visible;mso-wrap-style:square" from="1552,67" to="1552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  <v:line id="Line 44" o:spid="_x0000_s1068" style="position:absolute;visibility:visible;mso-wrap-style:square" from="1561,38" to="1561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  <v:line id="Line 45" o:spid="_x0000_s1069" style="position:absolute;visibility:visible;mso-wrap-style:square" from="1552,48" to="1599,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  <v:line id="Line 46" o:spid="_x0000_s1070" style="position:absolute;visibility:visible;mso-wrap-style:square" from="1552,48" to="1599,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4LqM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DguoxAAAANsAAAAPAAAAAAAAAAAA&#10;AAAAAKECAABkcnMvZG93bnJldi54bWxQSwUGAAAAAAQABAD5AAAAkgMAAAAA&#10;" strokeweight="0"/>
                  <v:line id="Line 47" o:spid="_x0000_s1071" style="position:absolute;visibility:visible;mso-wrap-style:square" from="1561,38" to="1561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006L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X3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e006L8AAADbAAAADwAAAAAAAAAAAAAAAACh&#10;AgAAZHJzL2Rvd25yZXYueG1sUEsFBgAAAAAEAAQA+QAAAI0DAAAAAA==&#10;" strokeweight="0"/>
                  <v:line id="Line 48" o:spid="_x0000_s1072" style="position:absolute;visibility:visible;mso-wrap-style:square" from="1561,38" to="1561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GRc8QAAADbAAAADwAAAGRycy9kb3ducmV2LnhtbESPQWvCQBSE70L/w/KE3nSTgjaNbqQU&#10;i/bWpgoeH9lnsiT7NmRXjf++Wyj0OMzMN8x6M9pOXGnwxrGCdJ6AIK6cNlwrOHy/zzIQPiBr7ByT&#10;gjt52BQPkzXm2t34i65lqEWEsM9RQRNCn0vpq4Ys+rnriaN3doPFEOVQSz3gLcJtJ5+SZCktGo4L&#10;Dfb01lDVlherwHwud4uP5+PLUW53IT1lbWbsQanH6fi6AhFoDP/hv/ZeK1ik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oZFzxAAAANsAAAAPAAAAAAAAAAAA&#10;AAAAAKECAABkcnMvZG93bnJldi54bWxQSwUGAAAAAAQABAD5AAAAkgMAAAAA&#10;" strokeweight="0"/>
                  <v:line id="Line 49" o:spid="_x0000_s1073" style="position:absolute;visibility:visible;mso-wrap-style:square" from="1552,38" to="1599,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MPBMQAAADb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wX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cw8ExAAAANsAAAAPAAAAAAAAAAAA&#10;AAAAAKECAABkcnMvZG93bnJldi54bWxQSwUGAAAAAAQABAD5AAAAkgMAAAAA&#10;" strokeweight="0"/>
                  <v:line id="Line 50" o:spid="_x0000_s1074" style="position:absolute;visibility:visible;mso-wrap-style:square" from="1552,48" to="1599,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+qn8QAAADbAAAADwAAAGRycy9kb3ducmV2LnhtbESPQWvCQBSE70L/w/IK3upGiz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P6qfxAAAANsAAAAPAAAAAAAAAAAA&#10;AAAAAKECAABkcnMvZG93bnJldi54bWxQSwUGAAAAAAQABAD5AAAAkgMAAAAA&#10;" strokeweight="0"/>
                  <v:line id="Line 51" o:spid="_x0000_s1075" style="position:absolute;visibility:visible;mso-wrap-style:square" from="1552,38" to="1552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y68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1jLrxAAAANsAAAAPAAAAAAAAAAAA&#10;AAAAAKECAABkcnMvZG93bnJldi54bWxQSwUGAAAAAAQABAD5AAAAkgMAAAAA&#10;" strokeweight="0"/>
                  <v:line id="Line 52" o:spid="_x0000_s1076" style="position:absolute;flip:x;visibility:visible;mso-wrap-style:square" from="1552,38" to="1599,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pI+cUAAADbAAAADwAAAGRycy9kb3ducmV2LnhtbESPT2sCMRTE7wW/Q3hCbzVbwVZWo0iL&#10;RYRW/Hfw9ty87i5uXpYkuum3bwoFj8PM/IaZzqNpxI2cry0reB5kIIgLq2suFRz2y6cxCB+QNTaW&#10;ScEPeZjPeg9TzLXteEu3XShFgrDPUUEVQptL6YuKDPqBbYmT922dwZCkK6V22CW4aeQwy16kwZrT&#10;QoUtvVVUXHZXo2D79cpn93GNl3juPjenY7k+vi+UeuzHxQREoBju4f/2SisYjeDvS/oBcv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cpI+cUAAADbAAAADwAAAAAAAAAA&#10;AAAAAAChAgAAZHJzL2Rvd25yZXYueG1sUEsFBgAAAAAEAAQA+QAAAJMDAAAAAA==&#10;" strokeweight="0"/>
                  <v:line id="Line 53" o:spid="_x0000_s1077" style="position:absolute;visibility:visible;mso-wrap-style:square" from="1561,48" to="1609,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2c88YAAADbAAAADwAAAGRycy9kb3ducmV2LnhtbESPQWvCQBSE70L/w/IKvelupUqJrlKl&#10;RWlBqIp6fGRfk9Ds25BdY9Jf7woFj8PMfMNM560tRUO1LxxreB4oEMSpMwVnGva7j/4rCB+QDZaO&#10;SUNHHuazh94UE+Mu/E3NNmQiQtgnqCEPoUqk9GlOFv3AVcTR+3G1xRBlnUlT4yXCbSmHSo2lxYLj&#10;Qo4VLXNKf7dnq6FSx27zrvbF12LXqc/mZfh3Wh20fnps3yYgArXhHv5vr42G0RhuX+IPkL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v9nPPGAAAA2wAAAA8AAAAAAAAA&#10;AAAAAAAAoQIAAGRycy9kb3ducmV2LnhtbFBLBQYAAAAABAAEAPkAAACUAwAAAAA=&#10;" strokeweight="53e-5mm"/>
                  <v:line id="Line 54" o:spid="_x0000_s1078" style="position:absolute;flip:x y;visibility:visible;mso-wrap-style:square" from="1561,48" to="1609,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uEm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bhJnDAAAA2wAAAA8AAAAAAAAAAAAA&#10;AAAAoQIAAGRycy9kb3ducmV2LnhtbFBLBQYAAAAABAAEAPkAAACRAwAAAAA=&#10;" strokeweight="0"/>
                  <v:line id="Line 55" o:spid="_x0000_s1079" style="position:absolute;flip:x y;visibility:visible;mso-wrap-style:square" from="1561,38" to="1609,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QQ67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cQQ678AAADbAAAADwAAAAAAAAAAAAAAAACh&#10;AgAAZHJzL2Rvd25yZXYueG1sUEsFBgAAAAAEAAQA+QAAAI0DAAAAAA==&#10;" strokeweight="0"/>
                  <v:line id="Line 56" o:spid="_x0000_s1080" style="position:absolute;flip:x y;visibility:visible;mso-wrap-style:square" from="1561,48" to="1609,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i1cMMAAADbAAAADwAAAGRycy9kb3ducmV2LnhtbESPQWsCMRSE74X+h/AKXopmVar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KItXDDAAAA2wAAAA8AAAAAAAAAAAAA&#10;AAAAoQIAAGRycy9kb3ducmV2LnhtbFBLBQYAAAAABAAEAPkAAACRAwAAAAA=&#10;" strokeweight="0"/>
                  <v:line id="Line 57" o:spid="_x0000_s1081" style="position:absolute;flip:x y;visibility:visible;mso-wrap-style:square" from="1561,48" to="1609,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7WUL8AAADbAAAADwAAAGRycy9kb3ducmV2LnhtbERPTWsCMRC9F/ofwhR6KTVbC2tZjSKi&#10;Rby56n3YjJvFZLIkqa7/vjkIHh/ve7YYnBVXCrHzrOBrVIAgbrzuuFVwPGw+f0DEhKzReiYFd4qw&#10;mL++zLDS/sZ7utapFTmEY4UKTEp9JWVsDDmMI98TZ+7sg8OUYWilDnjL4c7KcVGU0mHHucFgTytD&#10;zaX+cwq+J6fD9mI/zG4TnVn/2ropw12p97dhOQWRaEhP8cO91QrKvD5/yT9Az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d7WUL8AAADbAAAADwAAAAAAAAAAAAAAAACh&#10;AgAAZHJzL2Rvd25yZXYueG1sUEsFBgAAAAAEAAQA+QAAAI0DAAAAAA==&#10;" strokeweight="0"/>
                  <v:line id="Line 58" o:spid="_x0000_s1082" style="position:absolute;flip:x y;visibility:visible;mso-wrap-style:square" from="1552,48" to="1609,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Jzy8IAAADbAAAADwAAAGRycy9kb3ducmV2LnhtbESPQWsCMRSE70L/Q3gFL6JZLayyNUop&#10;tYi3rnp/bF43i8nLkqS6/vumIPQ4zMw3zHo7OCuuFGLnWcF8VoAgbrzuuFVwOu6mKxAxIWu0nknB&#10;nSJsN0+jNVba3/iLrnVqRYZwrFCBSamvpIyNIYdx5nvi7H374DBlGVqpA94y3Fm5KIpSOuw4Lxjs&#10;6d1Qc6l/nIKX5fm4v9iJOeyiMx+ftm7KcFdq/Dy8vYJINKT/8KO91wrKOfx9yT9Ab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pJzy8IAAADbAAAADwAAAAAAAAAAAAAA&#10;AAChAgAAZHJzL2Rvd25yZXYueG1sUEsFBgAAAAAEAAQA+QAAAJADAAAAAA==&#10;" strokeweight="0"/>
                  <v:line id="Line 59" o:spid="_x0000_s1083" style="position:absolute;flip:x y;visibility:visible;mso-wrap-style:square" from="1571,48" to="1619,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DtvMIAAADbAAAADwAAAGRycy9kb3ducmV2LnhtbESPQWsCMRSE70L/Q3gFL6LZWlhla5RS&#10;VKS3rnp/bF43i8nLkqS6/ntTKPQ4zMw3zGozOCuuFGLnWcHLrABB3HjdcavgdNxNlyBiQtZoPZOC&#10;O0XYrJ9GK6y0v/EXXevUigzhWKECk1JfSRkbQw7jzPfE2fv2wWHKMrRSB7xluLNyXhSldNhxXjDY&#10;04eh5lL/OAWvi/PxcLET87mLzmz3tm7KcFdq/Dy8v4FINKT/8F/7oBWUc/j9kn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kDtvMIAAADbAAAADwAAAAAAAAAAAAAA&#10;AAChAgAAZHJzL2Rvd25yZXYueG1sUEsFBgAAAAAEAAQA+QAAAJADAAAAAA==&#10;" strokeweight="0"/>
                  <v:line id="Line 60" o:spid="_x0000_s1084" style="position:absolute;visibility:visible;mso-wrap-style:square" from="1552,38" to="1552,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1" o:spid="_x0000_s1085" style="position:absolute;visibility:visible;mso-wrap-style:square" from="1552,38" to="1599,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oval id="Oval 62" o:spid="_x0000_s1086" style="position:absolute;left:1982;top:470;width:1964;height: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oVy8MA&#10;AADbAAAADwAAAGRycy9kb3ducmV2LnhtbESPT2sCMRTE7wW/Q3iCt5pVrMhqFBEKhR780x48PjfP&#10;3eDmJW5Sjd/eFAo9DjPzG2axSrYVN+qCcaxgNCxAEFdOG64VfH+9v85AhIissXVMCh4UYLXsvSyw&#10;1O7Oe7odYi0yhEOJCpoYfSllqBqyGIbOE2fv7DqLMcuulrrDe4bbVo6LYiotGs4LDXraNFRdDj9W&#10;gfe7ySSlrQnjdL6aTz7tH8eTUoN+Ws9BRErxP/zX/tAKpm/w+yX/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NoVy8MAAADbAAAADwAAAAAAAAAAAAAAAACYAgAAZHJzL2Rv&#10;d25yZXYueG1sUEsFBgAAAAAEAAQA9QAAAIgDAAAAAA==&#10;" fillcolor="#ffc" strokecolor="#903" strokeweight="0"/>
                  <v:rect id="Rectangle 63" o:spid="_x0000_s1087" style="position:absolute;left:2327;top:537;width:121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VYEMAA&#10;AADbAAAADwAAAGRycy9kb3ducmV2LnhtbESPzYoCMRCE7wu+Q2jB25rRwyCzRhFBUPHiuA/QTHp+&#10;2KQzJNEZ394Iwh6LqvqKWm9Ha8SDfOgcK1jMMxDEldMdNwp+b4fvFYgQkTUax6TgSQG2m8nXGgvt&#10;Br7So4yNSBAOBSpoY+wLKUPVksUwdz1x8mrnLcYkfSO1xyHBrZHLLMulxY7TQos97Vuq/sq7VSBv&#10;5WFYlcZn7rysL+Z0vNbklJpNx90PiEhj/A9/2ketIM/h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JVYE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64" o:spid="_x0000_s1088" style="position:absolute;left:2682;top:690;width:56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n9i8AA&#10;AADbAAAADwAAAGRycy9kb3ducmV2LnhtbESPzYoCMRCE7wu+Q2jB25rRgyujUUQQXPHi6AM0k54f&#10;TDpDEp3ZtzeCsMeiqr6i1tvBGvEkH1rHCmbTDARx6XTLtYLb9fC9BBEiskbjmBT8UYDtZvS1xly7&#10;ni/0LGItEoRDjgqaGLtcylA2ZDFMXUecvMp5izFJX0vtsU9wa+Q8yxbSYstpocGO9g2V9+JhFchr&#10;ceiXhfGZO82rs/k9XipySk3Gw24FItIQ/8Of9lErWPz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9n9i8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Matrícula</w:t>
                          </w:r>
                          <w:proofErr w:type="spellEnd"/>
                        </w:p>
                      </w:txbxContent>
                    </v:textbox>
                  </v:rect>
                  <v:line id="Line 65" o:spid="_x0000_s1089" style="position:absolute;visibility:visible;mso-wrap-style:square" from="2002,489" to="2002,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  <v:line id="Line 66" o:spid="_x0000_s1090" style="position:absolute;visibility:visible;mso-wrap-style:square" from="2002,489" to="2040,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  <v:line id="Line 67" o:spid="_x0000_s1091" style="position:absolute;flip:x;visibility:visible;mso-wrap-style:square" from="2011,499" to="2040,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i3AcIAAADbAAAADwAAAGRycy9kb3ducmV2LnhtbERPTWsCMRC9C/6HMIXeNFsPVbZGEcVS&#10;ClW09dDbuBl3FzeTJYlu/PfmIHh8vO/pPJpGXMn52rKCt2EGgriwuuZSwd/vejAB4QOyxsYyKbiR&#10;h/ms35tirm3HO7ruQylSCPscFVQhtLmUvqjIoB/aljhxJ+sMhgRdKbXDLoWbRo6y7F0arDk1VNjS&#10;sqLivL8YBbvNmI/u8xLP8dj9bP8P5fdhtVDq9SUuPkAEiuEpfri/tIJxWp++pB8gZ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i3AcIAAADbAAAADwAAAAAAAAAAAAAA&#10;AAChAgAAZHJzL2Rvd25yZXYueG1sUEsFBgAAAAAEAAQA+QAAAJADAAAAAA==&#10;" strokeweight="0"/>
                  <v:line id="Line 68" o:spid="_x0000_s1092" style="position:absolute;flip:y;visibility:visible;mso-wrap-style:square" from="2011,499" to="2011,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QSmsUAAADbAAAADwAAAGRycy9kb3ducmV2LnhtbESPQWsCMRSE70L/Q3iF3jRrD1W2RpGW&#10;llKo4loPvT03r7uLm5cliW7890YQPA4z8w0zW0TTihM531hWMB5lIIhLqxuuFPxuP4ZTED4ga2wt&#10;k4IzeVjMHwYzzLXteUOnIlQiQdjnqKAOocul9GVNBv3IdsTJ+7fOYEjSVVI77BPctPI5y16kwYbT&#10;Qo0dvdVUHoqjUbBZTXjvPo/xEPf9z/pvV33v3pdKPT3G5SuIQDHcw7f2l1YwGcP1S/oBc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UQSmsUAAADbAAAADwAAAAAAAAAA&#10;AAAAAAChAgAAZHJzL2Rvd25yZXYueG1sUEsFBgAAAAAEAAQA+QAAAJMDAAAAAA==&#10;" strokeweight="0"/>
                  <v:line id="Line 69" o:spid="_x0000_s1093" style="position:absolute;visibility:visible;mso-wrap-style:square" from="2002,489" to="2050,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  <v:line id="Line 70" o:spid="_x0000_s1094" style="position:absolute;visibility:visible;mso-wrap-style:square" from="2002,518" to="2002,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  <v:line id="Line 71" o:spid="_x0000_s1095" style="position:absolute;visibility:visible;mso-wrap-style:square" from="2011,489" to="2011,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  <v:line id="Line 72" o:spid="_x0000_s1096" style="position:absolute;visibility:visible;mso-wrap-style:square" from="2002,499" to="2050,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  <v:line id="Line 73" o:spid="_x0000_s1097" style="position:absolute;visibility:visible;mso-wrap-style:square" from="2002,499" to="2050,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1VZ8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/VVnxAAAANsAAAAPAAAAAAAAAAAA&#10;AAAAAKECAABkcnMvZG93bnJldi54bWxQSwUGAAAAAAQABAD5AAAAkgMAAAAA&#10;" strokeweight="0"/>
                  <v:line id="Line 74" o:spid="_x0000_s1098" style="position:absolute;visibility:visible;mso-wrap-style:square" from="2011,489" to="2011,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Hw/MQAAADbAAAADwAAAGRycy9kb3ducmV2LnhtbESPT2vCQBTE7wW/w/KE3upGQROjGxGp&#10;2N5a/4DHR/aZLMm+Ddmtpt++Wyj0OMzMb5j1ZrCtuFPvjWMF00kCgrh02nCl4Hzav2QgfEDW2Dom&#10;Bd/kYVOMntaYa/fgT7ofQyUihH2OCuoQulxKX9Zk0U9cRxy9m+sthij7SuoeHxFuWzlLkoW0aDgu&#10;1NjRrqayOX5ZBeZjcZi/p5flRb4ewvSaNZmxZ6Wex8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sfD8xAAAANsAAAAPAAAAAAAAAAAA&#10;AAAAAKECAABkcnMvZG93bnJldi54bWxQSwUGAAAAAAQABAD5AAAAkgMAAAAA&#10;" strokeweight="0"/>
                  <v:line id="Line 75" o:spid="_x0000_s1099" style="position:absolute;visibility:visible;mso-wrap-style:square" from="2011,489" to="2011,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5kjs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bP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LmSOwQAAANsAAAAPAAAAAAAAAAAAAAAA&#10;AKECAABkcnMvZG93bnJldi54bWxQSwUGAAAAAAQABAD5AAAAjwMAAAAA&#10;" strokeweight="0"/>
                  <v:line id="Line 76" o:spid="_x0000_s1100" style="position:absolute;visibility:visible;mso-wrap-style:square" from="2002,489" to="2050,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LBFc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1jm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YsEVxAAAANsAAAAPAAAAAAAAAAAA&#10;AAAAAKECAABkcnMvZG93bnJldi54bWxQSwUGAAAAAAQABAD5AAAAkgMAAAAA&#10;" strokeweight="0"/>
                  <v:line id="Line 77" o:spid="_x0000_s1101" style="position:absolute;visibility:visible;mso-wrap-style:square" from="2002,499" to="2050,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0Yr8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Vwf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uNGK/AAAAA2wAAAA8AAAAAAAAAAAAAAAAA&#10;oQIAAGRycy9kb3ducmV2LnhtbFBLBQYAAAAABAAEAPkAAACOAwAAAAA=&#10;" strokeweight="0"/>
                  <v:line id="Line 78" o:spid="_x0000_s1102" style="position:absolute;visibility:visible;mso-wrap-style:square" from="2002,489" to="2002,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  <v:line id="Line 79" o:spid="_x0000_s1103" style="position:absolute;flip:x;visibility:visible;mso-wrap-style:square" from="2002,489" to="2050,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P8ysUAAADbAAAADwAAAGRycy9kb3ducmV2LnhtbESPT2sCMRTE7wW/Q3iCt5qtByurUaRi&#10;KYVa/Hfo7bl53V3cvCxJdNNvbwqCx2FmfsPMFtE04krO15YVvAwzEMSF1TWXCg779fMEhA/IGhvL&#10;pOCPPCzmvacZ5tp2vKXrLpQiQdjnqKAKoc2l9EVFBv3QtsTJ+7XOYEjSlVI77BLcNHKUZWNpsOa0&#10;UGFLbxUV593FKNhuXvnk3i/xHE/d1/fPsfw8rpZKDfpxOQURKIZH+N7+0AomI/j/kn6An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EP8ysUAAADbAAAADwAAAAAAAAAA&#10;AAAAAAChAgAAZHJzL2Rvd25yZXYueG1sUEsFBgAAAAAEAAQA+QAAAJMDAAAAAA==&#10;" strokeweight="0"/>
                  <v:line id="Line 80" o:spid="_x0000_s1104" style="position:absolute;visibility:visible;mso-wrap-style:square" from="2011,499" to="2059,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oTLMYAAADbAAAADwAAAGRycy9kb3ducmV2LnhtbESPQWvCQBSE70L/w/IK3nS3WkRSV6mi&#10;WBQKVWl7fGRfk9Ds25BdY+Kvd4VCj8PMfMPMFq0tRUO1LxxreBoqEMSpMwVnGk7HzWAKwgdkg6Vj&#10;0tCRh8X8oTfDxLgLf1BzCJmIEPYJashDqBIpfZqTRT90FXH0flxtMURZZ9LUeIlwW8qRUhNpseC4&#10;kGNFq5zS38PZaqjUV/e+Vqdivzx2atc8j67f20+t+4/t6wuIQG34D/+134yG6RjuX+IPkP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XqEyzGAAAA2wAAAA8AAAAAAAAA&#10;AAAAAAAAoQIAAGRycy9kb3ducmV2LnhtbFBLBQYAAAAABAAEAPkAAACUAwAAAAA=&#10;" strokeweight="53e-5mm"/>
                  <v:line id="Line 81" o:spid="_x0000_s1105" style="position:absolute;flip:x y;visibility:visible;mso-wrap-style:square" from="2011,499" to="2059,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k2qcMAAADbAAAADwAAAGRycy9kb3ducmV2LnhtbESPQWsCMRSE7wX/Q3hCL6VmW8tWVqNI&#10;0SK9da33x+a5WUxeliTq+u8bodDjMDPfMIvV4Ky4UIidZwUvkwIEceN1x62Cn/32eQYiJmSN1jMp&#10;uFGE1XL0sMBK+yt/06VOrcgQjhUqMCn1lZSxMeQwTnxPnL2jDw5TlqGVOuA1w52Vr0VRSocd5wWD&#10;PX0Yak712SmYvh/2u5N9Ml/b6Mzm09ZNGW5KPY6H9RxEoiH9h//aO61g9gb3L/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pNqnDAAAA2wAAAA8AAAAAAAAAAAAA&#10;AAAAoQIAAGRycy9kb3ducmV2LnhtbFBLBQYAAAAABAAEAPkAAACRAwAAAAA=&#10;" strokeweight="0"/>
                  <v:line id="Line 82" o:spid="_x0000_s1106" style="position:absolute;flip:x y;visibility:visible;mso-wrap-style:square" from="2011,489" to="2059,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WTMsMAAADbAAAADwAAAGRycy9kb3ducmV2LnhtbESPQWsCMRSE7wX/Q3hCL6VmW+lWVqNI&#10;0SK9da33x+a5WUxeliTq+u8bodDjMDPfMIvV4Ky4UIidZwUvkwIEceN1x62Cn/32eQYiJmSN1jMp&#10;uFGE1XL0sMBK+yt/06VOrcgQjhUqMCn1lZSxMeQwTnxPnL2jDw5TlqGVOuA1w52Vr0VRSocd5wWD&#10;PX0Yak712SmYvh/2u5N9Ml/b6Mzm09ZNGW5KPY6H9RxEoiH9h//aO61g9gb3L/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2lkzLDAAAA2wAAAA8AAAAAAAAAAAAA&#10;AAAAoQIAAGRycy9kb3ducmV2LnhtbFBLBQYAAAAABAAEAPkAAACRAwAAAAA=&#10;" strokeweight="0"/>
                  <v:line id="Line 83" o:spid="_x0000_s1107" style="position:absolute;flip:x y;visibility:visible;mso-wrap-style:square" from="2011,499" to="2059,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cNRcIAAADbAAAADwAAAGRycy9kb3ducmV2LnhtbESPQWsCMRSE70L/Q3iCF6lZLayyNUoR&#10;LdJb1/b+2Dw3i8nLkkRd/31TKPQ4zMw3zHo7OCtuFGLnWcF8VoAgbrzuuFXwdTo8r0DEhKzReiYF&#10;D4qw3TyN1lhpf+dPutWpFRnCsUIFJqW+kjI2hhzGme+Js3f2wWHKMrRSB7xnuLNyURSldNhxXjDY&#10;085Qc6mvTsHL8vt0vNip+ThEZ/bvtm7K8FBqMh7eXkEkGtJ/+K991Ap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XcNRcIAAADbAAAADwAAAAAAAAAAAAAA&#10;AAChAgAAZHJzL2Rvd25yZXYueG1sUEsFBgAAAAAEAAQA+QAAAJADAAAAAA==&#10;" strokeweight="0"/>
                  <v:line id="Line 84" o:spid="_x0000_s1108" style="position:absolute;flip:x y;visibility:visible;mso-wrap-style:square" from="2011,499" to="2059,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uo3sIAAADbAAAADwAAAGRycy9kb3ducmV2LnhtbESPQWsCMRSE70L/Q3iCF9FsLaisRilF&#10;i/TWVe+PzXOzmLwsSdT13zeFQo/DzHzDrLe9s+JOIbaeFbxOCxDEtdctNwpOx/1kCSImZI3WMyl4&#10;UoTt5mWwxlL7B3/TvUqNyBCOJSowKXWllLE25DBOfUecvYsPDlOWoZE64CPDnZWzophLhy3nBYMd&#10;fRiqr9XNKXhbnI+Hqx2br310Zvdpq3oenkqNhv37CkSiPv2H/9oHrWC5gN8v+QfIz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juo3sIAAADbAAAADwAAAAAAAAAAAAAA&#10;AAChAgAAZHJzL2Rvd25yZXYueG1sUEsFBgAAAAAEAAQA+QAAAJADAAAAAA==&#10;" strokeweight="0"/>
                  <v:line id="Line 85" o:spid="_x0000_s1109" style="position:absolute;flip:x y;visibility:visible;mso-wrap-style:square" from="2002,499" to="2059,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6Q8rL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x+Y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6Q8rL8AAADbAAAADwAAAAAAAAAAAAAAAACh&#10;AgAAZHJzL2Rvd25yZXYueG1sUEsFBgAAAAAEAAQA+QAAAI0DAAAAAA==&#10;" strokeweight="0"/>
                  <v:line id="Line 86" o:spid="_x0000_s1110" style="position:absolute;flip:x y;visibility:visible;mso-wrap-style:square" from="2021,499" to="2069,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iZN8IAAADbAAAADwAAAGRycy9kb3ducmV2LnhtbESPQWsCMRSE74X+h/AKvZSatQWrq1FE&#10;ahFvXev9sXluFpOXJYm6/vtGEDwOM/MNM1v0zoozhdh6VjAcFCCIa69bbhT87dbvYxAxIWu0nknB&#10;lSIs5s9PMyy1v/AvnavUiAzhWKICk1JXShlrQw7jwHfE2Tv44DBlGRqpA14y3Fn5URQj6bDlvGCw&#10;o5Wh+lidnILPr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iZN8IAAADbAAAADwAAAAAAAAAAAAAA&#10;AAChAgAAZHJzL2Rvd25yZXYueG1sUEsFBgAAAAAEAAQA+QAAAJADAAAAAA==&#10;" strokeweight="0"/>
                  <v:line id="Line 87" o:spid="_x0000_s1111" style="position:absolute;visibility:visible;mso-wrap-style:square" from="2002,489" to="2002,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88" o:spid="_x0000_s1112" style="position:absolute;visibility:visible;mso-wrap-style:square" from="2002,489" to="2050,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oval id="Oval 89" o:spid="_x0000_s1113" style="position:absolute;left:2260;top:1103;width:2174;height: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b9mM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YFHC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ub9mMMAAADbAAAADwAAAAAAAAAAAAAAAACYAgAAZHJzL2Rv&#10;d25yZXYueG1sUEsFBgAAAAAEAAQA9QAAAIgDAAAAAA==&#10;" fillcolor="#ffc" strokecolor="#903" strokeweight="0"/>
                  <v:rect id="Rectangle 90" o:spid="_x0000_s1114" style="position:absolute;left:2720;top:1170;width:1216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eLr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lYL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3i6/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91" o:spid="_x0000_s1115" style="position:absolute;left:2643;top:1323;width:1430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4T28EA&#10;AADbAAAADwAAAGRycy9kb3ducmV2LnhtbESPzYoCMRCE7wu+Q2jB25pRZNHRKCIIKntx9AGaSc8P&#10;Jp0hyTqzb2+EhT0WVfUVtdkN1ogn+dA6VjCbZiCIS6dbrhXcb8fPJYgQkTUax6TglwLstqOPDeba&#10;9XylZxFrkSAcclTQxNjlUoayIYth6jri5FXOW4xJ+lpqj32CWyPnWfYlLbacFhrs6NBQ+Sh+rAJ5&#10;K479sjA+c5d59W3Op2tFTqnJeNivQUQa4n/4r33SClYL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beE9vBAAAA2wAAAA8AAAAAAAAAAAAAAAAAmAIAAGRycy9kb3du&#10;cmV2LnhtbFBLBQYAAAAABAAEAPUAAACGAwAAAAA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line id="Line 92" o:spid="_x0000_s1116" style="position:absolute;visibility:visible;mso-wrap-style:square" from="2279,1122" to="2279,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  <v:line id="Line 93" o:spid="_x0000_s1117" style="position:absolute;visibility:visible;mso-wrap-style:square" from="2279,1122" to="2318,1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  <v:line id="Line 94" o:spid="_x0000_s1118" style="position:absolute;flip:x;visibility:visible;mso-wrap-style:square" from="2289,1132" to="2318,1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3Jj8UAAADbAAAADwAAAGRycy9kb3ducmV2LnhtbESPQWsCMRSE7wX/Q3iCt5qtB61bo0iL&#10;IgUr2nro7bl53V3cvCxJdNN/bwoFj8PMfMPMFtE04krO15YVPA0zEMSF1TWXCr4+V4/PIHxA1thY&#10;JgW/5GEx7z3MMNe24z1dD6EUCcI+RwVVCG0upS8qMuiHtiVO3o91BkOSrpTaYZfgppGjLBtLgzWn&#10;hQpbeq2oOB8uRsH+Y8Int77Eczx12933sXw/vi2VGvTj8gVEoBju4f/2RiuYTuDvS/oBc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e3Jj8UAAADbAAAADwAAAAAAAAAA&#10;AAAAAAChAgAAZHJzL2Rvd25yZXYueG1sUEsFBgAAAAAEAAQA+QAAAJMDAAAAAA==&#10;" strokeweight="0"/>
                  <v:line id="Line 95" o:spid="_x0000_s1119" style="position:absolute;flip:y;visibility:visible;mso-wrap-style:square" from="2289,1132" to="2289,1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Jd/cIAAADbAAAADwAAAGRycy9kb3ducmV2LnhtbERPy2oCMRTdF/yHcAV3NWMXto5GEYtS&#10;Cq34Wri7Tq4zg5ObIYlO+vfNotDl4bxni2ga8SDna8sKRsMMBHFhdc2lguNh/fwGwgdkjY1lUvBD&#10;Hhbz3tMMc2073tFjH0qRQtjnqKAKoc2l9EVFBv3QtsSJu1pnMCToSqkddincNPIly8bSYM2pocKW&#10;VhUVt/3dKNh9v/LFbe7xFi/d1/Z8Kj9P70ulBv24nIIIFMO/+M/9oRVM0tj0Jf0AOf8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HJd/cIAAADbAAAADwAAAAAAAAAAAAAA&#10;AAChAgAAZHJzL2Rvd25yZXYueG1sUEsFBgAAAAAEAAQA+QAAAJADAAAAAA==&#10;" strokeweight="0"/>
                  <v:line id="Line 96" o:spid="_x0000_s1120" style="position:absolute;visibility:visible;mso-wrap-style:square" from="2279,1122" to="2327,1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  <v:line id="Line 97" o:spid="_x0000_s1121" style="position:absolute;visibility:visible;mso-wrap-style:square" from="2279,1151" to="2279,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  <v:line id="Line 98" o:spid="_x0000_s1122" style="position:absolute;visibility:visible;mso-wrap-style:square" from="2289,1122" to="2289,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  <v:line id="Line 99" o:spid="_x0000_s1123" style="position:absolute;visibility:visible;mso-wrap-style:square" from="2279,1132" to="2327,1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  <v:line id="Line 100" o:spid="_x0000_s1124" style="position:absolute;visibility:visible;mso-wrap-style:square" from="2279,1132" to="2327,1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  <v:line id="Line 101" o:spid="_x0000_s1125" style="position:absolute;visibility:visible;mso-wrap-style:square" from="2289,1122" to="2289,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14g8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14g8IAAADcAAAADwAAAAAAAAAAAAAA&#10;AAChAgAAZHJzL2Rvd25yZXYueG1sUEsFBgAAAAAEAAQA+QAAAJADAAAAAA==&#10;" strokeweight="0"/>
                  <v:line id="Line 102" o:spid="_x0000_s1126" style="position:absolute;visibility:visible;mso-wrap-style:square" from="2289,1122" to="2289,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HdGM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p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x3RjDAAAA3AAAAA8AAAAAAAAAAAAA&#10;AAAAoQIAAGRycy9kb3ducmV2LnhtbFBLBQYAAAAABAAEAPkAAACRAwAAAAA=&#10;" strokeweight="0"/>
                  <v:line id="Line 103" o:spid="_x0000_s1127" style="position:absolute;visibility:visible;mso-wrap-style:square" from="2279,1122" to="2327,1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NDb8IAAADcAAAADwAAAGRycy9kb3ducmV2LnhtbERPTWvCQBC9C/0PyxR6041CY5q6SimK&#10;9aZRocchO00Ws7Mhu2r6711B8DaP9zmzRW8bcaHOG8cKxqMEBHHptOFKwWG/GmYgfEDW2DgmBf/k&#10;YTF/Gcww1+7KO7oUoRIxhH2OCuoQ2lxKX9Zk0Y9cSxy5P9dZDBF2ldQdXmO4beQkSVJp0XBsqLGl&#10;75rKU3G2Csw2Xb9vpsePo1yuw/g3O2XGHpR6e+2/PkEE6sNT/HD/6Dg/SeH+TLxAz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iNDb8IAAADcAAAADwAAAAAAAAAAAAAA&#10;AAChAgAAZHJzL2Rvd25yZXYueG1sUEsFBgAAAAAEAAQA+QAAAJADAAAAAA==&#10;" strokeweight="0"/>
                  <v:line id="Line 104" o:spid="_x0000_s1128" style="position:absolute;visibility:visible;mso-wrap-style:square" from="2279,1132" to="2327,1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/m9M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Z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b+b0wQAAANwAAAAPAAAAAAAAAAAAAAAA&#10;AKECAABkcnMvZG93bnJldi54bWxQSwUGAAAAAAQABAD5AAAAjwMAAAAA&#10;" strokeweight="0"/>
                  <v:line id="Line 105" o:spid="_x0000_s1129" style="position:absolute;visibility:visible;mso-wrap-style:square" from="2279,1122" to="2279,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yh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ByhsUAAADcAAAADwAAAAAAAAAA&#10;AAAAAAChAgAAZHJzL2Rvd25yZXYueG1sUEsFBgAAAAAEAAQA+QAAAJMDAAAAAA==&#10;" strokeweight="0"/>
                  <v:line id="Line 106" o:spid="_x0000_s1130" style="position:absolute;flip:x;visibility:visible;mso-wrap-style:square" from="2279,1122" to="2327,1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jk2MQAAADcAAAADwAAAGRycy9kb3ducmV2LnhtbERPTWsCMRC9C/0PYQq9abYeWt0aRSot&#10;pWBFrQdv42bcXdxMliS66b83BcHbPN7nTGbRNOJCzteWFTwPMhDEhdU1lwp+tx/9EQgfkDU2lknB&#10;H3mYTR96E8y17XhNl00oRQphn6OCKoQ2l9IXFRn0A9sSJ+5oncGQoCuldtilcNPIYZa9SIM1p4YK&#10;W3qvqDhtzkbB+ueVD+7zHE/x0C1X+135vVvMlXp6jPM3EIFiuItv7i+d5mdj+H8mXSC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WOTYxAAAANwAAAAPAAAAAAAAAAAA&#10;AAAAAKECAABkcnMvZG93bnJldi54bWxQSwUGAAAAAAQABAD5AAAAkgMAAAAA&#10;" strokeweight="0"/>
                  <v:line id="Line 107" o:spid="_x0000_s1131" style="position:absolute;visibility:visible;mso-wrap-style:square" from="2289,1132" to="2337,1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QcV8cAAADcAAAADwAAAGRycy9kb3ducmV2LnhtbESPQWvCQBCF7wX/wzJCb3VXKaVEV7Fi&#10;aWmhUBX1OGTHJDQ7G7LbmPTXdw6F3mZ4b977ZrHqfa06amMV2MJ0YkAR58FVXFg47J/vHkHFhOyw&#10;DkwWBoqwWo5uFpi5cOVP6napUBLCMUMLZUpNpnXMS/IYJ6EhFu0SWo9J1rbQrsWrhPtaz4x50B4r&#10;loYSG9qUlH/tvr2FxpyGj605VO9P+8G8dfezn/PL0drbcb+eg0rUp3/z3/WrE/yp4MszMoFe/g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pZBxXxwAAANwAAAAPAAAAAAAA&#10;AAAAAAAAAKECAABkcnMvZG93bnJldi54bWxQSwUGAAAAAAQABAD5AAAAlQMAAAAA&#10;" strokeweight="53e-5mm"/>
                  <v:line id="Line 108" o:spid="_x0000_s1132" style="position:absolute;flip:x y;visibility:visible;mso-wrap-style:square" from="2289,1132" to="2337,1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7yCcEAAADcAAAADwAAAGRycy9kb3ducmV2LnhtbERPTWsCMRC9F/ofwhS8FM2uBZWtUUqp&#10;It666n3YTDeLyWRJUl3/vSkIvc3jfc5yPTgrLhRi51lBOSlAEDded9wqOB424wWImJA1Ws+k4EYR&#10;1qvnpyVW2l/5my51akUO4VihApNSX0kZG0MO48T3xJn78cFhyjC0Uge85nBn5bQoZtJhx7nBYE+f&#10;hppz/esUvM1Ph93Zvpr9JjrztbV1Mws3pUYvw8c7iERD+hc/3Dud55cl/D2TL5Cr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rvIJwQAAANwAAAAPAAAAAAAAAAAAAAAA&#10;AKECAABkcnMvZG93bnJldi54bWxQSwUGAAAAAAQABAD5AAAAjwMAAAAA&#10;" strokeweight="0"/>
                  <v:line id="Line 109" o:spid="_x0000_s1133" style="position:absolute;flip:x y;visibility:visible;mso-wrap-style:square" from="2289,1122" to="2337,1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xsfsAAAADcAAAADwAAAGRycy9kb3ducmV2LnhtbERPTWsCMRC9C/6HMIVepGa1oLI1ipQq&#10;4q2r3ofNdLOYTJYk1fXfm4LQ2zze5yzXvbPiSiG2nhVMxgUI4trrlhsFp+P2bQEiJmSN1jMpuFOE&#10;9Wo4WGKp/Y2/6VqlRuQQjiUqMCl1pZSxNuQwjn1HnLkfHxymDEMjdcBbDndWTotiJh22nBsMdvRp&#10;qL5Uv07B+/x83F/syBy20Zmvna3qWbgr9frSbz5AJOrTv/jp3us8fzK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J8bH7AAAAA3AAAAA8AAAAAAAAAAAAAAAAA&#10;oQIAAGRycy9kb3ducmV2LnhtbFBLBQYAAAAABAAEAPkAAACOAwAAAAA=&#10;" strokeweight="0"/>
                  <v:line id="Line 110" o:spid="_x0000_s1134" style="position:absolute;flip:x y;visibility:visible;mso-wrap-style:square" from="2289,1132" to="2337,1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DJ5cAAAADcAAAADwAAAGRycy9kb3ducmV2LnhtbERPTWsCMRC9F/wPYQpeSs2qYGVrFCkq&#10;4q1rvQ+b6WYxmSxJquu/N4LQ2zze5yxWvbPiQiG2nhWMRwUI4trrlhsFP8ft+xxETMgarWdScKMI&#10;q+XgZYGl9lf+pkuVGpFDOJaowKTUlVLG2pDDOPIdceZ+fXCYMgyN1AGvOdxZOSmKmXTYcm4w2NGX&#10;ofpc/TkF04/TcX+2b+awjc5sdraqZ+Gm1PC1X3+CSNSnf/HTvdd5/ngKj2fyB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0wyeXAAAAA3AAAAA8AAAAAAAAAAAAAAAAA&#10;oQIAAGRycy9kb3ducmV2LnhtbFBLBQYAAAAABAAEAPkAAACOAwAAAAA=&#10;" strokeweight="0"/>
                  <v:line id="Line 111" o:spid="_x0000_s1135" style="position:absolute;flip:x y;visibility:visible;mso-wrap-style:square" from="2289,1132" to="2337,1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lRkcEAAADcAAAADwAAAGRycy9kb3ducmV2LnhtbERPTWsCMRC9F/wPYYReSs3aFiurUUqp&#10;Ir256n3YjJvFZLIkqa7/3hQEb/N4nzNf9s6KM4XYelYwHhUgiGuvW24U7Her1ymImJA1Ws+k4EoR&#10;lovB0xxL7S+8pXOVGpFDOJaowKTUlVLG2pDDOPIdceaOPjhMGYZG6oCXHO6sfCuKiXTYcm4w2NG3&#10;ofpU/TkF75+H3eZkX8zvKjrzs7ZVPQlXpZ6H/dcMRKI+PcR390bn+eMP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2VGRwQAAANwAAAAPAAAAAAAAAAAAAAAA&#10;AKECAABkcnMvZG93bnJldi54bWxQSwUGAAAAAAQABAD5AAAAjwMAAAAA&#10;" strokeweight="0"/>
                  <v:line id="Line 112" o:spid="_x0000_s1136" style="position:absolute;flip:x y;visibility:visible;mso-wrap-style:square" from="2279,1132" to="2337,11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X0CsEAAADcAAAADwAAAGRycy9kb3ducmV2LnhtbERPTWsCMRC9F/wPYYReSs3aUiurUUqp&#10;Ir256n3YjJvFZLIkqa7/3hQEb/N4nzNf9s6KM4XYelYwHhUgiGuvW24U7Her1ymImJA1Ws+k4EoR&#10;lovB0xxL7S+8pXOVGpFDOJaowKTUlVLG2pDDOPIdceaOPjhMGYZG6oCXHO6sfCuKiXTYcm4w2NG3&#10;ofpU/TkF75+H3eZkX8zvKjrzs7ZVPQlXpZ6H/dcMRKI+PcR390bn+eMP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lfQKwQAAANwAAAAPAAAAAAAAAAAAAAAA&#10;AKECAABkcnMvZG93bnJldi54bWxQSwUGAAAAAAQABAD5AAAAjwMAAAAA&#10;" strokeweight="0"/>
                  <v:line id="Line 113" o:spid="_x0000_s1137" style="position:absolute;flip:x y;visibility:visible;mso-wrap-style:square" from="2299,1132" to="2346,1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dqfcEAAADcAAAADwAAAGRycy9kb3ducmV2LnhtbERPTWsCMRC9C/0PYQpeRLNaWGVrlFJq&#10;EW9d9T5sppvFZLIkqa7/vikIvc3jfc56OzgrrhRi51nBfFaAIG687rhVcDrupisQMSFrtJ5JwZ0i&#10;bDdPozVW2t/4i651akUO4VihApNSX0kZG0MO48z3xJn79sFhyjC0Uge85XBn5aIoSumw49xgsKd3&#10;Q82l/nEKXpbn4/5iJ+awi858fNq6KcNdqfHz8PYKItGQ/sUP917n+fMS/p7JF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R2p9wQAAANwAAAAPAAAAAAAAAAAAAAAA&#10;AKECAABkcnMvZG93bnJldi54bWxQSwUGAAAAAAQABAD5AAAAjwMAAAAA&#10;" strokeweight="0"/>
                  <v:line id="Line 114" o:spid="_x0000_s1138" style="position:absolute;visibility:visible;mso-wrap-style:square" from="2279,1122" to="2279,11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5" o:spid="_x0000_s1139" style="position:absolute;visibility:visible;mso-wrap-style:square" from="2279,1122" to="2327,1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6" o:spid="_x0000_s1140" style="position:absolute;visibility:visible;mso-wrap-style:square" from="3342,1544" to="3381,2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yRHcMAAADcAAAADwAAAGRycy9kb3ducmV2LnhtbESPQYvCMBCF7wv+hzCCtzVV0NVqFBFE&#10;b7ruHvQ2NGNTbCalibX+eyMI3mZ4b973Zr5sbSkaqn3hWMGgn4AgzpwuOFfw/7f5noDwAVlj6ZgU&#10;PMjDctH5mmOq3Z1/qTmGXMQQ9ikqMCFUqZQ+M2TR911FHLWLqy2GuNa51DXeY7gt5TBJxtJiwZFg&#10;sKK1oex6vNkIKXfFYWuayV7/rDKZyHNz2oyU6nXb1QxEoDZ8zO/rnY71B1N4PRMnkI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+8kR3DAAAA3AAAAA8AAAAAAAAAAAAA&#10;AAAAoQIAAGRycy9kb3ducmV2LnhtbFBLBQYAAAAABAAEAPkAAACRAwAAAAA=&#10;" strokecolor="#903" strokeweight="28e-5mm">
                    <v:stroke dashstyle="1 1"/>
                  </v:line>
                  <v:line id="Line 117" o:spid="_x0000_s1141" style="position:absolute;flip:x y;visibility:visible;mso-wrap-style:square" from="3342,2234" to="3381,2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uP7MYAAADcAAAADwAAAGRycy9kb3ducmV2LnhtbESP0WrCQBBF3wv9h2UKfaubRmwluopU&#10;pKW1gtEPGLJjNpidDdmtxr/vPBT6NsO9c++Z+XLwrbpQH5vABp5HGSjiKtiGawPHw+ZpCiomZItt&#10;YDJwowjLxf3dHAsbrrynS5lqJSEcCzTgUuoKrWPlyGMchY5YtFPoPSZZ+1rbHq8S7ludZ9mL9tiw&#10;NDjs6M1RdS5/vIF9+fpZbc/d+278vd5M8ia5r5U15vFhWM1AJRrSv/nv+sMKfi748oxMo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e7j+zGAAAA3AAAAA8AAAAAAAAA&#10;AAAAAAAAoQIAAGRycy9kb3ducmV2LnhtbFBLBQYAAAAABAAEAPkAAACUAwAAAAA=&#10;" strokecolor="#903" strokeweight="28e-5mm"/>
                  <v:line id="Line 118" o:spid="_x0000_s1142" style="position:absolute;flip:y;visibility:visible;mso-wrap-style:square" from="3381,2234" to="3419,2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GhdMIAAADcAAAADwAAAGRycy9kb3ducmV2LnhtbERPTYvCMBC9C/sfwizsTVMVpVaj7CoL&#10;gnjYuuB1aMa22kxKE7X6640geJvH+5zZojWVuFDjSssK+r0IBHFmdcm5gv/dbzcG4TyyxsoyKbiR&#10;g8X8ozPDRNsr/9El9bkIIewSVFB4XydSuqwgg65na+LAHWxj0AfY5FI3eA3hppKDKBpLgyWHhgJr&#10;WhaUndKzUbBLV/Fy87OR63hUbesjDier+16pr8/2ewrCU+vf4pd7rcP8QR+ez4QL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RGhdMIAAADcAAAADwAAAAAAAAAAAAAA&#10;AAChAgAAZHJzL2Rvd25yZXYueG1sUEsFBgAAAAAEAAQA+QAAAJADAAAAAA==&#10;" strokecolor="#903" strokeweight="28e-5mm"/>
                  <v:line id="Line 119" o:spid="_x0000_s1143" style="position:absolute;visibility:visible;mso-wrap-style:square" from="1628,2560" to="1628,2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  <v:line id="Line 120" o:spid="_x0000_s1144" style="position:absolute;visibility:visible;mso-wrap-style:square" from="1628,2560" to="1666,2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  <v:line id="Line 121" o:spid="_x0000_s1145" style="position:absolute;flip:x;visibility:visible;mso-wrap-style:square" from="1638,2570" to="1666,2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OwXJsQAAADcAAAADwAAAGRycy9kb3ducmV2LnhtbERPTWsCMRC9C/6HMEJvmq2UKlujSEuL&#10;CFa09dDbuJnuLm4mSxLd9N+bguBtHu9zZotoGnEh52vLCh5HGQjiwuqaSwXfX+/DKQgfkDU2lknB&#10;H3lYzPu9Gebadryjyz6UIoWwz1FBFUKbS+mLigz6kW2JE/drncGQoCuldtilcNPIcZY9S4M1p4YK&#10;W3qtqDjtz0bB7nPCR/dxjqd47Dbbn0O5PrwtlXoYxOULiEAx3MU390qn+eMn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7BcmxAAAANwAAAAPAAAAAAAAAAAA&#10;AAAAAKECAABkcnMvZG93bnJldi54bWxQSwUGAAAAAAQABAD5AAAAkgMAAAAA&#10;" strokeweight="0"/>
                  <v:line id="Line 122" o:spid="_x0000_s1146" style="position:absolute;flip:y;visibility:visible;mso-wrap-style:square" from="1638,2570" to="1638,2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6CyvcQAAADcAAAADwAAAGRycy9kb3ducmV2LnhtbERPTWsCMRC9C/6HMEJvmq3QKlujSEuL&#10;CFa09dDbuJnuLm4mSxLd9N+bguBtHu9zZotoGnEh52vLCh5HGQjiwuqaSwXfX+/DKQgfkDU2lknB&#10;H3lYzPu9Gebadryjyz6UIoWwz1FBFUKbS+mLigz6kW2JE/drncGQoCuldtilcNPIcZY9S4M1p4YK&#10;W3qtqDjtz0bB7nPCR/dxjqd47Dbbn0O5PrwtlXoYxOULiEAx3MU390qn+eMn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oLK9xAAAANwAAAAPAAAAAAAAAAAA&#10;AAAAAKECAABkcnMvZG93bnJldi54bWxQSwUGAAAAAAQABAD5AAAAkgMAAAAA&#10;" strokeweight="0"/>
                  <v:line id="Line 123" o:spid="_x0000_s1147" style="position:absolute;visibility:visible;mso-wrap-style:square" from="1628,2560" to="1676,2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  <v:line id="Line 124" o:spid="_x0000_s1148" style="position:absolute;visibility:visible;mso-wrap-style:square" from="1628,2589" to="1628,2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  <v:line id="Line 125" o:spid="_x0000_s1149" style="position:absolute;visibility:visible;mso-wrap-style:square" from="1638,2560" to="1638,2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  <v:line id="Line 126" o:spid="_x0000_s1150" style="position:absolute;visibility:visible;mso-wrap-style:square" from="1628,2570" to="1676,2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  <v:line id="Line 127" o:spid="_x0000_s1151" style="position:absolute;visibility:visible;mso-wrap-style:square" from="1628,2570" to="1676,2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  <v:line id="Line 128" o:spid="_x0000_s1152" style="position:absolute;visibility:visible;mso-wrap-style:square" from="1638,2560" to="1638,2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YRp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YRpsIAAADcAAAADwAAAAAAAAAAAAAA&#10;AAChAgAAZHJzL2Rvd25yZXYueG1sUEsFBgAAAAAEAAQA+QAAAJADAAAAAA==&#10;" strokeweight="0"/>
                  <v:line id="Line 129" o:spid="_x0000_s1153" style="position:absolute;visibility:visible;mso-wrap-style:square" from="1638,2560" to="1638,2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SP0c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SP0cIAAADcAAAADwAAAAAAAAAAAAAA&#10;AAChAgAAZHJzL2Rvd25yZXYueG1sUEsFBgAAAAAEAAQA+QAAAJADAAAAAA==&#10;" strokeweight="0"/>
                  <v:line id="Line 130" o:spid="_x0000_s1154" style="position:absolute;visibility:visible;mso-wrap-style:square" from="1628,2560" to="1676,2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gqSsMAAADcAAAADwAAAGRycy9kb3ducmV2LnhtbERPTWvCQBC9F/oflhF6qxsV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4KkrDAAAA3AAAAA8AAAAAAAAAAAAA&#10;AAAAoQIAAGRycy9kb3ducmV2LnhtbFBLBQYAAAAABAAEAPkAAACRAwAAAAA=&#10;" strokeweight="0"/>
                  <v:line id="Line 131" o:spid="_x0000_s1155" style="position:absolute;visibility:visible;mso-wrap-style:square" from="1628,2570" to="1676,2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GyPs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4Qi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9GyPsIAAADcAAAADwAAAAAAAAAAAAAA&#10;AAChAgAAZHJzL2Rvd25yZXYueG1sUEsFBgAAAAAEAAQA+QAAAJADAAAAAA==&#10;" strokeweight="0"/>
                  <v:line id="Line 132" o:spid="_x0000_s1156" style="position:absolute;visibility:visible;mso-wrap-style:square" from="1628,2560" to="1628,2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  <v:line id="Line 133" o:spid="_x0000_s1157" style="position:absolute;flip:x;visibility:visible;mso-wrap-style:square" from="1628,2560" to="1676,2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u6F8QAAADcAAAADwAAAGRycy9kb3ducmV2LnhtbERPTWsCMRC9F/wPYQRvNVsFK1ujSIsi&#10;BSvaeuht3Ex3FzeTJYlu+u9NoeBtHu9zZotoGnEl52vLCp6GGQjiwuqaSwVfn6vHKQgfkDU2lknB&#10;L3lYzHsPM8y17XhP10MoRQphn6OCKoQ2l9IXFRn0Q9sSJ+7HOoMhQVdK7bBL4aaRoyybSIM1p4YK&#10;W3qtqDgfLkbB/uOZT259ied46ra772P5fnxbKjXox+ULiEAx3MX/7o1O88cT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q7oXxAAAANwAAAAPAAAAAAAAAAAA&#10;AAAAAKECAABkcnMvZG93bnJldi54bWxQSwUGAAAAAAQABAD5AAAAkgMAAAAA&#10;" strokeweight="0"/>
                  <v:line id="Line 134" o:spid="_x0000_s1158" style="position:absolute;visibility:visible;mso-wrap-style:square" from="1638,2570" to="1686,2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jYQ8UAAADcAAAADwAAAGRycy9kb3ducmV2LnhtbERP32vCMBB+F/wfwgl700QdbnRGccOx&#10;MUFYlW2PR3O2xeZSmqy2++uXgbC3+/h+3nLd2Uq01PjSsYbpRIEgzpwpOddwPDyP70H4gGywckwa&#10;evKwXg0HS0yMu/A7tWnIRQxhn6CGIoQ6kdJnBVn0E1cTR+7kGoshwiaXpsFLDLeVnCm1kBZLjg0F&#10;1vRUUHZOv62GWn32+606lrvHQ6/e2tvZz9fLh9Y3o27zACJQF/7FV/erifPnd/D3TLx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TjYQ8UAAADcAAAADwAAAAAAAAAA&#10;AAAAAAChAgAAZHJzL2Rvd25yZXYueG1sUEsFBgAAAAAEAAQA+QAAAJMDAAAAAA==&#10;" strokeweight="53e-5mm"/>
                  <v:line id="Line 135" o:spid="_x0000_s1159" style="position:absolute;flip:x y;visibility:visible;mso-wrap-style:square" from="1638,2570" to="1686,2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EH9M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Wn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IQf0xAAAANwAAAAPAAAAAAAAAAAA&#10;AAAAAKECAABkcnMvZG93bnJldi54bWxQSwUGAAAAAAQABAD5AAAAkgMAAAAA&#10;" strokeweight="0"/>
                  <v:line id="Line 136" o:spid="_x0000_s1160" style="position:absolute;flip:x y;visibility:visible;mso-wrap-style:square" from="1638,2560" to="1686,2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2ib8EAAADcAAAADwAAAGRycy9kb3ducmV2LnhtbERPTWsCMRC9F/wPYQQvpWarYO1qFCkq&#10;0ltXex82081iMlmSqOu/N4VCb/N4n7Nc986KK4XYelbwOi5AENdet9woOB13L3MQMSFrtJ5JwZ0i&#10;rFeDpyWW2t/4i65VakQO4ViiApNSV0oZa0MO49h3xJn78cFhyjA0Uge85XBn5aQoZtJhy7nBYEcf&#10;hupzdXEKpm/fx8PZPpvPXXRmu7dVPQt3pUbDfrMAkahP/+I/90Hn+dN3+H0mX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baJvwQAAANwAAAAPAAAAAAAAAAAAAAAA&#10;AKECAABkcnMvZG93bnJldi54bWxQSwUGAAAAAAQABAD5AAAAjwMAAAAA&#10;" strokeweight="0"/>
                  <v:line id="Line 137" o:spid="_x0000_s1161" style="position:absolute;flip:x y;visibility:visible;mso-wrap-style:square" from="1638,2570" to="1686,2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F4j8QAAADcAAAADwAAAGRycy9kb3ducmV2LnhtbESPQUsDMRCF70L/Q5iCF7HZqtSyNi1F&#10;rBRvbu192IybpclkSWK7/ffOQfA2w3vz3jerzRi8OlPKfWQD81kFiriNtufOwNdhd78ElQuyRR+Z&#10;DFwpw2Y9uVlhbeOFP+nclE5JCOcaDbhShlrr3DoKmGdxIBbtO6aARdbUaZvwIuHB64eqWuiAPUuD&#10;w4FeHbWn5icYeHw+HvYnf+c+djm4t3fftIt0NeZ2Om5fQBUay7/573pvBf9J8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UXiPxAAAANwAAAAPAAAAAAAAAAAA&#10;AAAAAKECAABkcnMvZG93bnJldi54bWxQSwUGAAAAAAQABAD5AAAAkgMAAAAA&#10;" strokeweight="0"/>
                  <v:line id="Line 138" o:spid="_x0000_s1162" style="position:absolute;flip:x y;visibility:visible;mso-wrap-style:square" from="1638,2570" to="1686,2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3dFMEAAADcAAAADwAAAGRycy9kb3ducmV2LnhtbERPTWsCMRC9F/wPYYReSs3aFiurUUqp&#10;Ir256n3YjJvFZLIkqa7/3hQEb/N4nzNf9s6KM4XYelYwHhUgiGuvW24U7Her1ymImJA1Ws+k4EoR&#10;lovB0xxL7S+8pXOVGpFDOJaowKTUlVLG2pDDOPIdceaOPjhMGYZG6oCXHO6sfCuKiXTYcm4w2NG3&#10;ofpU/TkF75+H3eZkX8zvKjrzs7ZVPQlXpZ6H/dcMRKI+PcR390bn+R9j+H8mX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Hd0UwQAAANwAAAAPAAAAAAAAAAAAAAAA&#10;AKECAABkcnMvZG93bnJldi54bWxQSwUGAAAAAAQABAD5AAAAjwMAAAAA&#10;" strokeweight="0"/>
                  <v:line id="Line 139" o:spid="_x0000_s1163" style="position:absolute;flip:x y;visibility:visible;mso-wrap-style:square" from="1628,2570" to="1686,26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c9DY8EAAADcAAAADwAAAGRycy9kb3ducmV2LnhtbERPTWsCMRC9F/wPYQQvpWarZSurUUrR&#10;Ir11rfdhM24Wk8mSpLr++0Yo9DaP9zmrzeCsuFCInWcFz9MCBHHjdcetgu/D7mkBIiZkjdYzKbhR&#10;hM169LDCSvsrf9GlTq3IIRwrVGBS6ispY2PIYZz6njhzJx8cpgxDK3XAaw53Vs6KopQOO84NBnt6&#10;N9Sc6x+nYP56POzP9tF87qIz2w9bN2W4KTUZD29LEImG9C/+c+91nv8yg/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xz0NjwQAAANwAAAAPAAAAAAAAAAAAAAAA&#10;AKECAABkcnMvZG93bnJldi54bWxQSwUGAAAAAAQABAD5AAAAjwMAAAAA&#10;" strokeweight="0"/>
                  <v:line id="Line 140" o:spid="_x0000_s1164" style="position:absolute;flip:x y;visibility:visible;mso-wrap-style:square" from="1647,2570" to="1695,2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Pm+M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PcJ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g+b4wQAAANwAAAAPAAAAAAAAAAAAAAAA&#10;AKECAABkcnMvZG93bnJldi54bWxQSwUGAAAAAAQABAD5AAAAjwMAAAAA&#10;" strokeweight="0"/>
                  <v:line id="Line 141" o:spid="_x0000_s1165" style="position:absolute;visibility:visible;mso-wrap-style:square" from="1628,2560" to="1628,2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2" o:spid="_x0000_s1166" style="position:absolute;visibility:visible;mso-wrap-style:square" from="1628,2560" to="1676,2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rect id="Rectangle 143" o:spid="_x0000_s1167" style="position:absolute;left:3400;top:1582;width:497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Q7wb4A&#10;AADcAAAADwAAAGRycy9kb3ducmV2LnhtbERP24rCMBB9X/Afwgi+raki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7UO8G+AAAA3AAAAA8AAAAAAAAAAAAAAAAAmAIAAGRycy9kb3ducmV2&#10;LnhtbFBLBQYAAAAABAAEAPUAAACDAwAAAAA=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shape id="Freeform 144" o:spid="_x0000_s1168" style="position:absolute;left:1810;top:681;width:172;height:1515;visibility:visible;mso-wrap-style:square;v-text-anchor:top" coordsize="172,1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+b+cUA&#10;AADcAAAADwAAAGRycy9kb3ducmV2LnhtbERP22rCQBB9L/gPyxT6IrqxeGmjq0hp6wWkNAq+Dtlp&#10;EszOhuw2iX/fFYS+zeFcZ7HqTCkaql1hWcFoGIEgTq0uOFNwOn4MXkA4j6yxtEwKruRgtew9LDDW&#10;tuVvahKfiRDCLkYFufdVLKVLczLohrYiDtyPrQ36AOtM6hrbEG5K+RxFU2mw4NCQY0VvOaWX5Nco&#10;mIyn53Tzde732e6az/3r4b09eqWeHrv1HISnzv+L7+6tDvPHM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r5v5xQAAANwAAAAPAAAAAAAAAAAAAAAAAJgCAABkcnMv&#10;ZG93bnJldi54bWxQSwUGAAAAAAQABAD1AAAAigMAAAAA&#10;" path="m172,l,,,1515e" filled="f" strokecolor="#903" strokeweight="28e-5mm">
                    <v:stroke dashstyle="1 1"/>
                    <v:path arrowok="t" o:connecttype="custom" o:connectlocs="172,0;0,0;0,1515" o:connectangles="0,0,0"/>
                  </v:shape>
                  <v:line id="Line 145" o:spid="_x0000_s1169" style="position:absolute;flip:x y;visibility:visible;mso-wrap-style:square" from="1772,2119" to="1810,21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BJmSsYAAADcAAAADwAAAGRycy9kb3ducmV2LnhtbESP0WrCQBBF3wv+wzJC3+qm1tqSuoq0&#10;iFK1YNoPGLLTbDA7G7Krxr93Hgp9m+HeuffMbNH7Rp2pi3VgA4+jDBRxGWzNlYGf79XDK6iYkC02&#10;gcnAlSIs5oO7GeY2XPhA5yJVSkI45mjApdTmWsfSkcc4Ci2xaL+h85hk7SptO7xIuG/0OMum2mPN&#10;0uCwpXdH5bE4eQOH4uWz3B3b9dfT/mP1PK6T2y6tMffDfvkGKlGf/s1/1xsr+BOhlWdkAj2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QSZkrGAAAA3AAAAA8AAAAAAAAA&#10;AAAAAAAAoQIAAGRycy9kb3ducmV2LnhtbFBLBQYAAAAABAAEAPkAAACUAwAAAAA=&#10;" strokecolor="#903" strokeweight="28e-5mm"/>
                  <v:line id="Line 146" o:spid="_x0000_s1170" style="position:absolute;flip:y;visibility:visible;mso-wrap-style:square" from="1810,2119" to="1848,21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hI0sMAAADcAAAADwAAAGRycy9kb3ducmV2LnhtbERPTWvCQBC9F/wPywje6kbbSoyuYpWC&#10;IB6MgtchOybR7GzIrpr217tCwds83udM562pxI0aV1pWMOhHIIgzq0vOFRz2P+8xCOeRNVaWScEv&#10;OZjPOm9TTLS9845uqc9FCGGXoILC+zqR0mUFGXR9WxMH7mQbgz7AJpe6wXsIN5UcRtFIGiw5NBRY&#10;07Kg7JJejYJ9uoqXm++NXMdf1bY+48d49XdUqtdtFxMQnlr/Ev+71zrM/xzD85lwgZ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4SNLDAAAA3AAAAA8AAAAAAAAAAAAA&#10;AAAAoQIAAGRycy9kb3ducmV2LnhtbFBLBQYAAAAABAAEAPkAAACRAwAAAAA=&#10;" strokecolor="#903" strokeweight="28e-5mm"/>
                  <v:line id="Line 147" o:spid="_x0000_s1171" style="position:absolute;visibility:visible;mso-wrap-style:square" from="77,2081" to="77,2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  <v:line id="Line 148" o:spid="_x0000_s1172" style="position:absolute;visibility:visible;mso-wrap-style:square" from="77,2081" to="115,20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  <v:line id="Line 149" o:spid="_x0000_s1173" style="position:absolute;flip:x;visibility:visible;mso-wrap-style:square" from="86,2090" to="115,2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9ZtMQAAADcAAAADwAAAGRycy9kb3ducmV2LnhtbERPTWsCMRC9C/6HMEJvmq3QKlujSEuL&#10;CFa09dDbuJnuLm4mSxLd9N+bguBtHu9zZotoGnEh52vLCh5HGQjiwuqaSwXfX+/DKQgfkDU2lknB&#10;H3lYzPu9Gebadryjyz6UIoWwz1FBFUKbS+mLigz6kW2JE/drncGQoCuldtilcNPIcZY9S4M1p4YK&#10;W3qtqDjtz0bB7nPCR/dxjqd47Dbbn0O5PrwtlXoYxOULiEAx3MU390qn+U9j+H8mXS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T1m0xAAAANwAAAAPAAAAAAAAAAAA&#10;AAAAAKECAABkcnMvZG93bnJldi54bWxQSwUGAAAAAAQABAD5AAAAkgMAAAAA&#10;" strokeweight="0"/>
                  <v:line id="Line 150" o:spid="_x0000_s1174" style="position:absolute;flip:y;visibility:visible;mso-wrap-style:square" from="86,2090" to="86,21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P8L8QAAADcAAAADwAAAGRycy9kb3ducmV2LnhtbERPTWsCMRC9F/wPYQrearYW27I1iigV&#10;EbRo66G3cTPdXdxMliS68d+bQqG3ebzPGU+jacSFnK8tK3gcZCCIC6trLhV8fb4/vILwAVljY5kU&#10;XMnDdNK7G2Oubcc7uuxDKVII+xwVVCG0uZS+qMigH9iWOHE/1hkMCbpSaoddCjeNHGbZszRYc2qo&#10;sKV5RcVpfzYKdtsXPrrlOZ7isdt8fB/K9WExU6p/H2dvIALF8C/+c690mj96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A/wvxAAAANwAAAAPAAAAAAAAAAAA&#10;AAAAAKECAABkcnMvZG93bnJldi54bWxQSwUGAAAAAAQABAD5AAAAkgMAAAAA&#10;" strokeweight="0"/>
                  <v:line id="Line 151" o:spid="_x0000_s1175" style="position:absolute;visibility:visible;mso-wrap-style:square" from="77,2081" to="125,20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  <v:line id="Line 152" o:spid="_x0000_s1176" style="position:absolute;visibility:visible;mso-wrap-style:square" from="77,2110" to="77,2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yBcMAAADcAAAADwAAAGRycy9kb3ducmV2LnhtbERPS2vCQBC+F/wPywje6kYhNkY3IlKx&#10;vbU+wOOQHZMl2dmQ3Wr677uFQm/z8T1nvRlsK+7Ue+NYwWyagCAunTZcKTif9s8ZCB+QNbaOScE3&#10;edgUo6c15to9+JPux1CJGMI+RwV1CF0upS9rsuinriOO3M31FkOEfSV1j48Ybls5T5KFtGg4NtTY&#10;0a6msjl+WQXmY3FI318uy4t8PYTZNWsyY89KTcb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C8gXDAAAA3AAAAA8AAAAAAAAAAAAA&#10;AAAAoQIAAGRycy9kb3ducmV2LnhtbFBLBQYAAAAABAAEAPkAAACRAwAAAAA=&#10;" strokeweight="0"/>
                  <v:line id="Line 153" o:spid="_x0000_s1177" style="position:absolute;visibility:visible;mso-wrap-style:square" from="86,2081" to="86,2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scs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z1L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2QbHLDAAAA3AAAAA8AAAAAAAAAAAAA&#10;AAAAoQIAAGRycy9kb3ducmV2LnhtbFBLBQYAAAAABAAEAPkAAACRAwAAAAA=&#10;" strokeweight="0"/>
                  <v:line id="Line 154" o:spid="_x0000_s1178" style="position:absolute;visibility:visible;mso-wrap-style:square" from="77,2090" to="125,2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zJ6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cw9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3MnpwQAAANwAAAAPAAAAAAAAAAAAAAAA&#10;AKECAABkcnMvZG93bnJldi54bWxQSwUGAAAAAAQABAD5AAAAjwMAAAAA&#10;" strokeweight="0"/>
                  <v:line id="Line 155" o:spid="_x0000_s1179" style="position:absolute;visibility:visible;mso-wrap-style:square" from="77,2090" to="125,2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0Ndm8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lp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0Ndm8UAAADcAAAADwAAAAAAAAAA&#10;AAAAAAChAgAAZHJzL2Rvd25yZXYueG1sUEsFBgAAAAAEAAQA+QAAAJMDAAAAAA==&#10;" strokeweight="0"/>
                  <v:line id="Line 156" o:spid="_x0000_s1180" style="position:absolute;visibility:visible;mso-wrap-style:square" from="86,2081" to="86,2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/4AM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4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D/gAwQAAANwAAAAPAAAAAAAAAAAAAAAA&#10;AKECAABkcnMvZG93bnJldi54bWxQSwUGAAAAAAQABAD5AAAAjwMAAAAA&#10;" strokeweight="0"/>
                  <v:line id="Line 157" o:spid="_x0000_s1181" style="position:absolute;visibility:visible;mso-wrap-style:square" from="86,2081" to="86,2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1mbIM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8GX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1mbIMUAAADcAAAADwAAAAAAAAAA&#10;AAAAAAChAgAAZHJzL2Rvd25yZXYueG1sUEsFBgAAAAAEAAQA+QAAAJMDAAAAAA==&#10;" strokeweight="0"/>
                  <v:line id="Line 158" o:spid="_x0000_s1182" style="position:absolute;visibility:visible;mso-wrap-style:square" from="77,2081" to="125,20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U+u8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S+H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U+u8IAAADcAAAADwAAAAAAAAAAAAAA&#10;AAChAgAAZHJzL2Rvd25yZXYueG1sUEsFBgAAAAAEAAQA+QAAAJADAAAAAA==&#10;" strokeweight="0"/>
                  <v:line id="Line 159" o:spid="_x0000_s1183" style="position:absolute;visibility:visible;mso-wrap-style:square" from="77,2090" to="125,2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egzM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F+Oo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MegzMIAAADcAAAADwAAAAAAAAAAAAAA&#10;AAChAgAAZHJzL2Rvd25yZXYueG1sUEsFBgAAAAAEAAQA+QAAAJADAAAAAA==&#10;" strokeweight="0"/>
                  <v:line id="Line 160" o:spid="_x0000_s1184" style="position:absolute;visibility:visible;mso-wrap-style:square" from="77,2081" to="77,2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sFV8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OLBVfDAAAA3AAAAA8AAAAAAAAAAAAA&#10;AAAAoQIAAGRycy9kb3ducmV2LnhtbFBLBQYAAAAABAAEAPkAAACRAwAAAAA=&#10;" strokeweight="0"/>
                  <v:line id="Line 161" o:spid="_x0000_s1185" style="position:absolute;flip:x;visibility:visible;mso-wrap-style:square" from="77,2081" to="125,20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au5sQAAADcAAAADwAAAGRycy9kb3ducmV2LnhtbERPTWsCMRC9F/wPYQRvNVsRK1ujSIsi&#10;BSvaeuht3Ex3FzeTJYlu+u9NoeBtHu9zZotoGnEl52vLCp6GGQjiwuqaSwVfn6vHKQgfkDU2lknB&#10;L3lYzHsPM8y17XhP10MoRQphn6OCKoQ2l9IXFRn0Q9sSJ+7HOoMhQVdK7bBL4aaRoyybSIM1p4YK&#10;W3qtqDgfLkbB/uOZT259ied46ra772P5fnxbKjXox+ULiEAx3MX/7o1O8ydj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hq7mxAAAANwAAAAPAAAAAAAAAAAA&#10;AAAAAKECAABkcnMvZG93bnJldi54bWxQSwUGAAAAAAQABAD5AAAAkgMAAAAA&#10;" strokeweight="0"/>
                  <v:line id="Line 162" o:spid="_x0000_s1186" style="position:absolute;visibility:visible;mso-wrap-style:square" from="86,2090" to="134,2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XMssQAAADcAAAADwAAAGRycy9kb3ducmV2LnhtbERP32vCMBB+F/Y/hBvsTZPJlFGNMmVD&#10;2UCYivp4NLe2rLmUJtZ2f70RBr7dx/fzpvPWlqKh2heONTwPFAji1JmCMw373Uf/FYQPyAZLx6Sh&#10;Iw/z2UNviolxF/6mZhsyEUPYJ6ghD6FKpPRpThb9wFXEkftxtcUQYZ1JU+MlhttSDpUaS4sFx4Yc&#10;K1rmlP5uz1ZDpY7d5l3ti6/FrlOfzcvw77Q6aP302L5NQARqw138716bOH88gtsz8QI5u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FcyyxAAAANwAAAAPAAAAAAAAAAAA&#10;AAAAAKECAABkcnMvZG93bnJldi54bWxQSwUGAAAAAAQABAD5AAAAkgMAAAAA&#10;" strokeweight="53e-5mm"/>
                  <v:line id="Line 163" o:spid="_x0000_s1187" style="position:absolute;flip:x y;visibility:visible;mso-wrap-style:square" from="86,2090" to="134,2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EZAMAAAADcAAAADwAAAGRycy9kb3ducmV2LnhtbERPTWsCMRC9F/wPYQQvRbO1sC2rUaSo&#10;SG9d2/uwGTeLyWRJoq7/3hQKvc3jfc5yPTgrrhRi51nBy6wAQdx43XGr4Pu4m76DiAlZo/VMCu4U&#10;Yb0aPS2x0v7GX3StUytyCMcKFZiU+krK2BhyGGe+J87cyQeHKcPQSh3wlsOdlfOiKKXDjnODwZ4+&#10;DDXn+uIUvL79HA9n+2w+d9GZ7d7WTRnuSk3Gw2YBItGQ/sV/7oPO88sSfp/JF8jV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VBGQDAAAAA3AAAAA8AAAAAAAAAAAAAAAAA&#10;oQIAAGRycy9kb3ducmV2LnhtbFBLBQYAAAAABAAEAPkAAACOAwAAAAA=&#10;" strokeweight="0"/>
                  <v:line id="Line 164" o:spid="_x0000_s1188" style="position:absolute;flip:x y;visibility:visible;mso-wrap-style:square" from="86,2081" to="134,2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28m8EAAADcAAAADwAAAGRycy9kb3ducmV2LnhtbERPTWsCMRC9C/0PYQpeRLNaWMtqlCJa&#10;pLeu9j5sppvFZLIkUdd/3xQKvc3jfc56OzgrbhRi51nBfFaAIG687rhVcD4dpq8gYkLWaD2TggdF&#10;2G6eRmustL/zJ93q1IocwrFCBSalvpIyNoYcxpnviTP37YPDlGFopQ54z+HOykVRlNJhx7nBYE87&#10;Q82lvjoFL8uv0/FiJ+bjEJ3Zv9u6KcNDqfHz8LYCkWhI/+I/91Hn+eU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DbybwQAAANwAAAAPAAAAAAAAAAAAAAAA&#10;AKECAABkcnMvZG93bnJldi54bWxQSwUGAAAAAAQABAD5AAAAjwMAAAAA&#10;" strokeweight="0"/>
                  <v:line id="Line 165" o:spid="_x0000_s1189" style="position:absolute;flip:x y;visibility:visible;mso-wrap-style:square" from="86,2090" to="134,2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5Io6cQAAADcAAAADwAAAGRycy9kb3ducmV2LnhtbESPQUsDMRCF74L/IYzgRWzWCltZmxaR&#10;Voo3t+192IybpclkSWK7/ffOQfA2w3vz3jfL9RS8OlPKQ2QDT7MKFHEX7cC9gcN++/gCKhdkiz4y&#10;GbhShvXq9maJjY0X/qJzW3olIZwbNOBKGRutc+coYJ7FkVi075gCFllTr23Ci4QHr+dVVeuAA0uD&#10;w5HeHXWn9icYeF4c97uTf3Cf2xzc5sO3XZ2uxtzfTW+voApN5d/8d72zgl8L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kijpxAAAANwAAAAPAAAAAAAAAAAA&#10;AAAAAKECAABkcnMvZG93bnJldi54bWxQSwUGAAAAAAQABAD5AAAAkgMAAAAA&#10;" strokeweight="0"/>
                  <v:line id="Line 166" o:spid="_x0000_s1190" style="position:absolute;flip:x y;visibility:visible;mso-wrap-style:square" from="86,2090" to="134,2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6NcsEAAADcAAAADwAAAGRycy9kb3ducmV2LnhtbERPTWsCMRC9F/ofwhS8FM3WwlZXo5Si&#10;RXpzrfdhM24Wk8mSpLr+e1Mo9DaP9znL9eCsuFCInWcFL5MCBHHjdcetgu/DdjwDEROyRuuZFNwo&#10;wnr1+LDESvsr7+lSp1bkEI4VKjAp9ZWUsTHkME58T5y5kw8OU4ahlTrgNYc7K6dFUUqHHecGgz19&#10;GGrO9Y9T8Pp2POzO9tl8baMzm09bN2W4KTV6Gt4XIBIN6V/8597pPL+cw+8z+QK5u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03o1ywQAAANwAAAAPAAAAAAAAAAAAAAAA&#10;AKECAABkcnMvZG93bnJldi54bWxQSwUGAAAAAAQABAD5AAAAjwMAAAAA&#10;" strokeweight="0"/>
                  <v:line id="Line 167" o:spid="_x0000_s1191" style="position:absolute;flip:x y;visibility:visible;mso-wrap-style:square" from="77,2090" to="134,2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2yMsQAAADcAAAADwAAAGRycy9kb3ducmV2LnhtbESPQWsCMRCF7wX/Qxihl1KztaBlaxQR&#10;LdJb1/Y+bKabxWSyJKmu/75zKPQ2w3vz3jerzRi8ulDKfWQDT7MKFHEbbc+dgc/T4fEFVC7IFn1k&#10;MnCjDJv15G6FtY1X/qBLUzolIZxrNOBKGWqtc+soYJ7FgVi075gCFllTp23Cq4QHr+dVtdABe5YG&#10;hwPtHLXn5icYeF5+nY5n/+DeDzm4/Ztv2kW6GXM/HbevoAqN5d/8d320gr8UfH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PbIyxAAAANwAAAAPAAAAAAAAAAAA&#10;AAAAAKECAABkcnMvZG93bnJldi54bWxQSwUGAAAAAAQABAD5AAAAkgMAAAAA&#10;" strokeweight="0"/>
                  <v:line id="Line 168" o:spid="_x0000_s1192" style="position:absolute;flip:x y;visibility:visible;mso-wrap-style:square" from="96,2090" to="144,2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EXqc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6B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9xF6nAAAAA3AAAAA8AAAAAAAAAAAAAAAAA&#10;oQIAAGRycy9kb3ducmV2LnhtbFBLBQYAAAAABAAEAPkAAACOAwAAAAA=&#10;" strokeweight="0"/>
                  <v:line id="Line 169" o:spid="_x0000_s1193" style="position:absolute;visibility:visible;mso-wrap-style:square" from="77,2081" to="77,2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70" o:spid="_x0000_s1194" style="position:absolute;visibility:visible;mso-wrap-style:square" from="77,2081" to="125,20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rect id="Rectangle 171" o:spid="_x0000_s1195" style="position:absolute;left:1848;top:940;width:497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bKkL8A&#10;AADcAAAADwAAAGRycy9kb3ducmV2LnhtbERP24rCMBB9F/yHMIJvmiqyK9UoIgi67IvVDxia6QWT&#10;SUmirX+/WVjYtzmc62z3gzXiRT60jhUs5hkI4tLplmsF99tptgYRIrJG45gUvCnAfjcebTHXrucr&#10;vYpYixTCIUcFTYxdLmUoG7IY5q4jTlzlvMWYoK+l9tincGvkMss+pMWWU0ODHR0bKh/F0yqQt+LU&#10;rwvjM/e1rL7N5XytyCk1nQyHDYhIQ/wX/7nPOs3/X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JsqQvwAAANwAAAAPAAAAAAAAAAAAAAAAAJgCAABkcnMvZG93bnJl&#10;di54bWxQSwUGAAAAAAQABAD1AAAAhAMAAAAA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rect id="Rectangle 172" o:spid="_x0000_s1196" style="position:absolute;left:1801;top:5543;width:976;height:1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6O3L8A&#10;AADcAAAADwAAAGRycy9kb3ducmV2LnhtbERP22oCMRB9L/gPYQRfimYVvLAaRQXBl1KqfsC4Gfea&#10;yZJEXf++EQp9m8O5zmrTmUY8yPnSsoLxKAFBnFldcq7gcj4MFyB8QNbYWCYFL/KwWfc+Vphq++Qf&#10;epxCLmII+xQVFCG0qZQ+K8igH9mWOHI36wyGCF0utcNnDDeNnCTJTBosOTYU2NK+oKw+3Y2CbS39&#10;Z52Rr77u8+9qZl2Fu6tSg363XYII1IV/8Z/7qOP8+RTez8QL5Po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3o7cvwAAANwAAAAPAAAAAAAAAAAAAAAAAJgCAABkcnMvZG93bnJl&#10;di54bWxQSwUGAAAAAAQABAD1AAAAhAMAAAAA&#10;" fillcolor="#ffc" strokecolor="#903" strokeweight="0"/>
                  <v:rect id="Rectangle 173" o:spid="_x0000_s1197" style="position:absolute;left:1801;top:5648;width:2451;height:1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wQq8EA&#10;AADcAAAADwAAAGRycy9kb3ducmV2LnhtbERPzWoCMRC+C32HMEIv0s3aw1q2G8UKhV5KqfoA02Tc&#10;30yWJOr27RtB6G0+vt+pNpMdxIV8aB0rWGY5CGLtTMu1guPh/ekFRIjIBgfHpOCXAmzWD7MKS+Ou&#10;/E2XfaxFCuFQooImxrGUMuiGLIbMjcSJOzlvMSboa2k8XlO4HeRznhfSYsupocGRdg3pfn+2Cra9&#10;DIteU+g+z6uvrnC+w7cfpR7n0/YVRKQp/ovv7g+T5q8KuD2TLpD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wMEKvBAAAA3AAAAA8AAAAAAAAAAAAAAAAAmAIAAGRycy9kb3du&#10;cmV2LnhtbFBLBQYAAAAABAAEAPUAAACGAwAAAAA=&#10;" fillcolor="#ffc" strokecolor="#903" strokeweight="0"/>
                  <v:rect id="Rectangle 174" o:spid="_x0000_s1198" style="position:absolute;left:2241;top:5773;width:1523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RU578A&#10;AADcAAAADwAAAGRycy9kb3ducmV2LnhtbERPzYrCMBC+L/gOYQRva6oHlWoUEQRXvFh9gKGZ/mAy&#10;KUm03bc3wsLe5uP7nc1usEa8yIfWsYLZNANBXDrdcq3gfjt+r0CEiKzROCYFvxRgtx19bTDXrucr&#10;vYpYixTCIUcFTYxdLmUoG7IYpq4jTlzlvMWYoK+l9tincGvkPMsW0mLLqaHBjg4NlY/iaRXIW3Hs&#10;V4XxmTvPq4v5OV0rckpNxsN+DSLSEP/Ff+6TTvOXS/g8ky6Q2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9FTnvwAAANwAAAAPAAAAAAAAAAAAAAAAAJgCAABkcnMvZG93bnJl&#10;di54bWxQSwUGAAAAAAQABAD1AAAAhAMAAAAA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UCS 048 -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175" o:spid="_x0000_s1199" style="position:absolute;visibility:visible;mso-wrap-style:square" from="1820,5562" to="1820,5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B+8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rT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YB+8UAAADcAAAADwAAAAAAAAAA&#10;AAAAAAChAgAAZHJzL2Rvd25yZXYueG1sUEsFBgAAAAAEAAQA+QAAAJMDAAAAAA==&#10;" strokeweight="0"/>
                  <v:line id="Line 176" o:spid="_x0000_s1200" style="position:absolute;visibility:visible;mso-wrap-style:square" from="1820,5562" to="1858,5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qkYM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8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3uqRgwQAAANwAAAAPAAAAAAAAAAAAAAAA&#10;AKECAABkcnMvZG93bnJldi54bWxQSwUGAAAAAAQABAD5AAAAjwMAAAAA&#10;" strokeweight="0"/>
                  <v:line id="Line 177" o:spid="_x0000_s1201" style="position:absolute;flip:x;visibility:visible;mso-wrap-style:square" from="1829,5571" to="1858,5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FOH8cAAADcAAAADwAAAGRycy9kb3ducmV2LnhtbESPT0sDMRDF70K/QxjBm83qQcvatJQW&#10;RQSV/jt4m26mu0s3kyVJu/HbOwehtxnem/d+M51n16kLhdh6NvAwLkARV962XBvYbV/vJ6BiQrbY&#10;eSYDvxRhPhvdTLG0fuA1XTapVhLCsUQDTUp9qXWsGnIYx74nFu3og8Mka6i1DThIuOv0Y1E8aYct&#10;S0ODPS0bqk6bszOw/nrmQ3g751M+DJ/fP/v6Y79aGHN3mxcvoBLldDX/X79bwZ8Ivj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9sU4fxwAAANwAAAAPAAAAAAAA&#10;AAAAAAAAAKECAABkcnMvZG93bnJldi54bWxQSwUGAAAAAAQABAD5AAAAlQMAAAAA&#10;" strokeweight="0"/>
                  <v:line id="Line 178" o:spid="_x0000_s1202" style="position:absolute;flip:y;visibility:visible;mso-wrap-style:square" from="1829,5571" to="1829,5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3rhMMAAADcAAAADwAAAGRycy9kb3ducmV2LnhtbERPTWsCMRC9C/0PYQq9adYeqmyNIi0t&#10;RVBR66G3cTPdXdxMliS68d8bQfA2j/c5k1k0jTiT87VlBcNBBoK4sLrmUsHv7qs/BuEDssbGMim4&#10;kIfZ9Kk3wVzbjjd03oZSpBD2OSqoQmhzKX1RkUE/sC1x4v6tMxgSdKXUDrsUbhr5mmVv0mDNqaHC&#10;lj4qKo7bk1GwWY344L5P8RgP3XL9ty8X+8+5Ui/Pcf4OIlAMD/Hd/aPT/PEQbs+kC+T0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964TDAAAA3AAAAA8AAAAAAAAAAAAA&#10;AAAAoQIAAGRycy9kb3ducmV2LnhtbFBLBQYAAAAABAAEAPkAAACRAwAAAAA=&#10;" strokeweight="0"/>
                  <v:line id="Line 179" o:spid="_x0000_s1203" style="position:absolute;visibility:visible;mso-wrap-style:square" from="1820,5562" to="1868,5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tGNsMAAADcAAAADwAAAGRycy9kb3ducmV2LnhtbERPTWvCQBC9F/wPywi9NRuFpjG6iogl&#10;7a2NCh6H7JgsZmdDdqvpv+8WCr3N433OajPaTtxo8MaxglmSgiCunTbcKDgeXp9yED4ga+wck4Jv&#10;8rBZTx5WWGh350+6VaERMYR9gQraEPpCSl+3ZNEnrieO3MUNFkOEQyP1gPcYbjs5T9NMWjQcG1rs&#10;addSfa2+rALzkZXP7y+nxUnuyzA759fc2KNSj9NxuwQRaAz/4j/3m47z8z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LRjbDAAAA3AAAAA8AAAAAAAAAAAAA&#10;AAAAoQIAAGRycy9kb3ducmV2LnhtbFBLBQYAAAAABAAEAPkAAACRAwAAAAA=&#10;" strokeweight="0"/>
                  <v:line id="Line 180" o:spid="_x0000_s1204" style="position:absolute;visibility:visible;mso-wrap-style:square" from="1820,5591" to="1820,5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fjrc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4fjrcIAAADcAAAADwAAAAAAAAAAAAAA&#10;AAChAgAAZHJzL2Rvd25yZXYueG1sUEsFBgAAAAAEAAQA+QAAAJADAAAAAA==&#10;" strokeweight="0"/>
                  <v:line id="Line 181" o:spid="_x0000_s1205" style="position:absolute;visibility:visible;mso-wrap-style:square" from="1829,5562" to="1829,5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572c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G572cIAAADcAAAADwAAAAAAAAAAAAAA&#10;AAChAgAAZHJzL2Rvd25yZXYueG1sUEsFBgAAAAAEAAQA+QAAAJADAAAAAA==&#10;" strokeweight="0"/>
                  <v:line id="Line 182" o:spid="_x0000_s1206" style="position:absolute;visibility:visible;mso-wrap-style:square" from="1820,5571" to="1868,5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LeQs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5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i3kLDAAAA3AAAAA8AAAAAAAAAAAAA&#10;AAAAoQIAAGRycy9kb3ducmV2LnhtbFBLBQYAAAAABAAEAPkAAACRAwAAAAA=&#10;" strokeweight="0"/>
                  <v:line id="Line 183" o:spid="_x0000_s1207" style="position:absolute;visibility:visible;mso-wrap-style:square" from="1820,5571" to="1868,5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BANcIAAADcAAAADwAAAGRycy9kb3ducmV2LnhtbERPTWvCQBC9C/0PyxR6041CY4yuUorF&#10;erOpgschOyaL2dmQ3Wr6711B8DaP9zmLVW8bcaHOG8cKxqMEBHHptOFKwf73a5iB8AFZY+OYFPyT&#10;h9XyZbDAXLsr/9ClCJWIIexzVFCH0OZS+rImi37kWuLInVxnMUTYVVJ3eI3htpGTJEmlRcOxocaW&#10;Pmsqz8WfVWB26eZ9Oz3MDnK9CeNjds6M3Sv19tp/zEEE6sNT/HB/6zg/S+H+TLxAL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/BANcIAAADcAAAADwAAAAAAAAAAAAAA&#10;AAChAgAAZHJzL2Rvd25yZXYueG1sUEsFBgAAAAAEAAQA+QAAAJADAAAAAA==&#10;" strokeweight="0"/>
                  <v:line id="Line 184" o:spid="_x0000_s1208" style="position:absolute;visibility:visible;mso-wrap-style:square" from="1829,5562" to="1829,5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zlrs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d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vOWuwQAAANwAAAAPAAAAAAAAAAAAAAAA&#10;AKECAABkcnMvZG93bnJldi54bWxQSwUGAAAAAAQABAD5AAAAjwMAAAAA&#10;" strokeweight="0"/>
                  <v:line id="Line 185" o:spid="_x0000_s1209" style="position:absolute;visibility:visible;mso-wrap-style:square" from="1829,5562" to="1829,5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x3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X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x3MUAAADcAAAADwAAAAAAAAAA&#10;AAAAAAChAgAAZHJzL2Rvd25yZXYueG1sUEsFBgAAAAAEAAQA+QAAAJMDAAAAAA==&#10;" strokeweight="0"/>
                  <v:line id="Line 186" o:spid="_x0000_s1210" style="position:absolute;visibility:visible;mso-wrap-style:square" from="1820,5562" to="1868,5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/UR8MAAADcAAAADwAAAGRycy9kb3ducmV2LnhtbERPTWvCQBC9F/wPywi91Y2F2iS6ikgl&#10;7a2NCh6H7JgsZmdDdjXpv+8WCr3N433OajPaVtyp98axgvksAUFcOW24VnA87J9SED4ga2wdk4Jv&#10;8rBZTx5WmGs38Bfdy1CLGMI+RwVNCF0upa8asuhnriOO3MX1FkOEfS11j0MMt618TpKFtGg4NjTY&#10;0a6h6lrerALzuShePl5P2Um+FWF+Tq+psUelHqfjdgki0Bj+xX/udx3npxn8PhMvkO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v1EfDAAAA3AAAAA8AAAAAAAAAAAAA&#10;AAAAoQIAAGRycy9kb3ducmV2LnhtbFBLBQYAAAAABAAEAPkAAACRAwAAAAA=&#10;" strokeweight="0"/>
                  <v:line id="Line 187" o:spid="_x0000_s1211" style="position:absolute;visibility:visible;mso-wrap-style:square" from="1820,5571" to="1868,5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zrB8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3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ozrB8UAAADcAAAADwAAAAAAAAAA&#10;AAAAAAChAgAAZHJzL2Rvd25yZXYueG1sUEsFBgAAAAAEAAQA+QAAAJMDAAAAAA==&#10;" strokeweight="0"/>
                  <v:line id="Line 188" o:spid="_x0000_s1212" style="position:absolute;visibility:visible;mso-wrap-style:square" from="1820,5562" to="1820,5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BOn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aQa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cBOnMIAAADcAAAADwAAAAAAAAAAAAAA&#10;AAChAgAAZHJzL2Rvd25yZXYueG1sUEsFBgAAAAAEAAQA+QAAAJADAAAAAA==&#10;" strokeweight="0"/>
                  <v:line id="Line 189" o:spid="_x0000_s1213" style="position:absolute;flip:x;visibility:visible;mso-wrap-style:square" from="1820,5562" to="1868,5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/bjLsQAAADcAAAADwAAAGRycy9kb3ducmV2LnhtbERPTWsCMRC9C/6HMEJvmq2HVrdGkZYW&#10;Eaxo66G3cTPdXdxMliS66b83BcHbPN7nzBbRNOJCzteWFTyOMhDEhdU1lwq+v96HExA+IGtsLJOC&#10;P/KwmPd7M8y17XhHl30oRQphn6OCKoQ2l9IXFRn0I9sSJ+7XOoMhQVdK7bBL4aaR4yx7kgZrTg0V&#10;tvRaUXHan42C3eczH93HOZ7isdtsfw7l+vC2VOphEJcvIALFcBff3Cud5k/H8P9MukDO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9uMuxAAAANwAAAAPAAAAAAAAAAAA&#10;AAAAAKECAABkcnMvZG93bnJldi54bWxQSwUGAAAAAAQABAD5AAAAkgMAAAAA&#10;" strokeweight="0"/>
                  <v:line id="Line 190" o:spid="_x0000_s1214" style="position:absolute;visibility:visible;mso-wrap-style:square" from="1829,5571" to="1877,5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WBesUAAADcAAAADwAAAGRycy9kb3ducmV2LnhtbERP32vCMBB+F/wfwgl700QdsnVGccOx&#10;MUFYlW2PR3O2xeZSmqy2++uXgbC3+/h+3nLd2Uq01PjSsYbpRIEgzpwpOddwPDyP70D4gGywckwa&#10;evKwXg0HS0yMu/A7tWnIRQxhn6CGIoQ6kdJnBVn0E1cTR+7kGoshwiaXpsFLDLeVnCm1kBZLjg0F&#10;1vRUUHZOv62GWn32+606lrvHQ6/e2tvZz9fLh9Y3o27zACJQF/7FV/erifPv5/D3TLx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GWBesUAAADcAAAADwAAAAAAAAAA&#10;AAAAAAChAgAAZHJzL2Rvd25yZXYueG1sUEsFBgAAAAAEAAQA+QAAAJMDAAAAAA==&#10;" strokeweight="53e-5mm"/>
                  <v:line id="Line 191" o:spid="_x0000_s1215" style="position:absolute;flip:x y;visibility:visible;mso-wrap-style:square" from="1829,5571" to="1877,5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pSy8EAAADcAAAADwAAAGRycy9kb3ducmV2LnhtbERPTWsCMRC9F/ofwhS8FM2qRdutUaRo&#10;EW+u7X3YTDeLyWRJUl3/fSMIvc3jfc5i1TsrzhRi61nBeFSAIK69brlR8HXcDl9BxISs0XomBVeK&#10;sFo+Piyw1P7CBzpXqRE5hGOJCkxKXSllrA05jCPfEWfuxweHKcPQSB3wksOdlZOimEmHLecGgx19&#10;GKpP1a9TMJ1/H3cn+2z22+jM5tNW9SxclRo89et3EIn69C++u3c6z3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ClLLwQAAANwAAAAPAAAAAAAAAAAAAAAA&#10;AKECAABkcnMvZG93bnJldi54bWxQSwUGAAAAAAQABAD5AAAAjwMAAAAA&#10;" strokeweight="0"/>
                  <v:line id="Line 192" o:spid="_x0000_s1216" style="position:absolute;flip:x y;visibility:visible;mso-wrap-style:square" from="1829,5562" to="1877,5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b3UMEAAADcAAAADwAAAGRycy9kb3ducmV2LnhtbERPTWsCMRC9F/ofwhS8FM2qVNutUaRo&#10;EW+u7X3YTDeLyWRJUl3/fSMIvc3jfc5i1TsrzhRi61nBeFSAIK69brlR8HXcDl9BxISs0XomBVeK&#10;sFo+Piyw1P7CBzpXqRE5hGOJCkxKXSllrA05jCPfEWfuxweHKcPQSB3wksOdlZOimEmHLecGgx19&#10;GKpP1a9TMJ1/H3cn+2z22+jM5tNW9SxclRo89et3EIn69C++u3c6z3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RvdQwQAAANwAAAAPAAAAAAAAAAAAAAAA&#10;AKECAABkcnMvZG93bnJldi54bWxQSwUGAAAAAAQABAD5AAAAjwMAAAAA&#10;" strokeweight="0"/>
                  <v:line id="Line 193" o:spid="_x0000_s1217" style="position:absolute;flip:x y;visibility:visible;mso-wrap-style:square" from="1829,5571" to="1877,5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JRpJ8EAAADcAAAADwAAAGRycy9kb3ducmV2LnhtbERPTWsCMRC9F/ofwhS8FM3WwlZXo5Si&#10;RXpzrfdhM24Wk8mSpLr+e1Mo9DaP9znL9eCsuFCInWcFL5MCBHHjdcetgu/DdjwDEROyRuuZFNwo&#10;wnr1+LDESvsr7+lSp1bkEI4VKjAp9ZWUsTHkME58T5y5kw8OU4ahlTrgNYc7K6dFUUqHHecGgz19&#10;GGrO9Y9T8Pp2POzO9tl8baMzm09bN2W4KTV6Gt4XIBIN6V/8597pPH9ewu8z+QK5u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lGknwQAAANwAAAAPAAAAAAAAAAAAAAAA&#10;AKECAABkcnMvZG93bnJldi54bWxQSwUGAAAAAAQABAD5AAAAjwMAAAAA&#10;" strokeweight="0"/>
                  <v:line id="Line 194" o:spid="_x0000_s1218" style="position:absolute;flip:x y;visibility:visible;mso-wrap-style:square" from="1829,5571" to="1877,5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jMvMEAAADcAAAADwAAAGRycy9kb3ducmV2LnhtbERPTWsCMRC9F/ofwhR6KTVrC1pXo4jU&#10;It661vuwGTeLyWRJoq7/vhEEb/N4nzNb9M6KM4XYelYwHBQgiGuvW24U/O3W718gYkLWaD2TgitF&#10;WMyfn2ZYan/hXzpXqRE5hGOJCkxKXSllrA05jAPfEWfu4IPDlGFopA54yeHOyo+iGEmHLecGgx2t&#10;DNXH6uQUfI73u83RvpntOjrz/WOrehSuSr2+9MspiER9eojv7o3O8yd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2My8wQAAANwAAAAPAAAAAAAAAAAAAAAA&#10;AKECAABkcnMvZG93bnJldi54bWxQSwUGAAAAAAQABAD5AAAAjwMAAAAA&#10;" strokeweight="0"/>
                  <v:line id="Line 195" o:spid="_x0000_s1219" style="position:absolute;flip:x y;visibility:visible;mso-wrap-style:square" from="1820,5571" to="1877,5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dYzsQAAADcAAAADwAAAGRycy9kb3ducmV2LnhtbESPQUsDMRCF74L/IYzgRdqsCrWuTYuI&#10;LcWb2/Y+bMbN0mSyJLHd/vvOQfA2w3vz3jeL1Ri8OlHKfWQDj9MKFHEbbc+dgf1uPZmDygXZoo9M&#10;Bi6UYbW8vVlgbeOZv+nUlE5JCOcaDbhShlrr3DoKmKdxIBbtJ6aARdbUaZvwLOHB66eqmumAPUuD&#10;w4E+HLXH5jcYeH457LZH/+C+1jm4z41v2lm6GHN/N76/gSo0ln/z3/XWCv6r0MozMoFeX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R1jOxAAAANwAAAAPAAAAAAAAAAAA&#10;AAAAAKECAABkcnMvZG93bnJldi54bWxQSwUGAAAAAAQABAD5AAAAkgMAAAAA&#10;" strokeweight="0"/>
                  <v:line id="Line 196" o:spid="_x0000_s1220" style="position:absolute;flip:x y;visibility:visible;mso-wrap-style:square" from="1839,5571" to="1887,5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v9VcEAAADcAAAADwAAAGRycy9kb3ducmV2LnhtbERPTWsCMRC9F/ofwhR6KZq1BVtXo4jU&#10;It661vuwGTeLyWRJoq7/vhEEb/N4nzNb9M6KM4XYelYwGhYgiGuvW24U/O3Wgy8QMSFrtJ5JwZUi&#10;LObPTzMstb/wL52r1IgcwrFEBSalrpQy1oYcxqHviDN38MFhyjA0Uge85HBn5XtRjKXDlnODwY5W&#10;hupjdXIKPj73u83RvpntOjrz/WOrehyuSr2+9MspiER9eojv7o3O8ycT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BC/1VwQAAANwAAAAPAAAAAAAAAAAAAAAA&#10;AKECAABkcnMvZG93bnJldi54bWxQSwUGAAAAAAQABAD5AAAAjwMAAAAA&#10;" strokeweight="0"/>
                  <v:line id="Line 197" o:spid="_x0000_s1221" style="position:absolute;visibility:visible;mso-wrap-style:square" from="1820,5562" to="1820,5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line id="Line 198" o:spid="_x0000_s1222" style="position:absolute;visibility:visible;mso-wrap-style:square" from="1820,5562" to="1868,5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+6Z8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u+6Z8UAAADcAAAADwAAAAAAAAAA&#10;AAAAAAChAgAAZHJzL2Rvd25yZXYueG1sUEsFBgAAAAAEAAQA+QAAAJMDAAAAAA==&#10;" strokeweight="0"/>
                  <v:oval id="Oval 199" o:spid="_x0000_s1223" style="position:absolute;left:2164;top:6089;width:1600;height: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pOBsMA&#10;AADc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Er4P5OPgF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7pOBsMAAADcAAAADwAAAAAAAAAAAAAAAACYAgAAZHJzL2Rv&#10;d25yZXYueG1sUEsFBgAAAAAEAAQA9QAAAIgDAAAAAA==&#10;" fillcolor="#ffc" strokecolor="#903" strokeweight="0"/>
                  <v:rect id="Rectangle 200" o:spid="_x0000_s1224" style="position:absolute;left:2461;top:6156;width:1001;height:21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xA5cIA&#10;AADcAAAADwAAAGRycy9kb3ducmV2LnhtbESP3WoCMRSE74W+QziF3mnSFURWo0hBsNIbVx/gsDn7&#10;g8nJkqTu9u2bQsHLYWa+Ybb7yVnxoBB7zxreFwoEce1Nz62G2/U4X4OICdmg9UwafijCfvcy22Jp&#10;/MgXelSpFRnCsUQNXUpDKWWsO3IYF34gzl7jg8OUZWilCThmuLOyUGolHfacFzoc6KOj+l59Ow3y&#10;Wh3HdWWD8uei+bKfp0tDXuu31+mwAZFoSs/wf/tkNBRqCX9n8hG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7EDlwgAAANwAAAAPAAAAAAAAAAAAAAAAAJgCAABkcnMvZG93&#10;bnJldi54bWxQSwUGAAAAAAQABAD1AAAAhwMAAAAA&#10;" filled="f" stroked="f">
                    <v:textbox style="mso-fit-shape-to-text:t" inset="0,0,0,0">
                      <w:txbxContent>
                        <w:p w:rsidR="005B4CC8" w:rsidRDefault="005B4CC8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2"/>
                              <w:szCs w:val="12"/>
                              <w:lang w:val="en-US"/>
                            </w:rPr>
                            <w:t>Vínculo</w:t>
                          </w:r>
                          <w:proofErr w:type="spellEnd"/>
                        </w:p>
                      </w:txbxContent>
                    </v:textbox>
                  </v:rect>
                  <v:line id="Line 201" o:spid="_x0000_s1225" style="position:absolute;visibility:visible;mso-wrap-style:square" from="2184,6108" to="2184,61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gZ/8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gZ/8UAAADcAAAADwAAAAAAAAAA&#10;AAAAAAChAgAAZHJzL2Rvd25yZXYueG1sUEsFBgAAAAAEAAQA+QAAAJMDAAAAAA==&#10;" strokeweight="0"/>
                  <v:line id="Line 202" o:spid="_x0000_s1226" style="position:absolute;visibility:visible;mso-wrap-style:square" from="2184,6108" to="2222,61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S8ZMMAAADcAAAADwAAAGRycy9kb3ducmV2LnhtbESPT4vCMBTE78J+h/AW9qapglqrUZbF&#10;xfXmX/D4aJ5tsHkpTdTutzeC4HGYmd8ws0VrK3GjxhvHCvq9BARx7rThQsFh/9tNQfiArLFyTAr+&#10;ycNi/tGZYabdnbd024VCRAj7DBWUIdSZlD4vyaLvuZo4emfXWAxRNoXUDd4j3FZykCQjadFwXCix&#10;pp+S8svuahWYzWg1XI+Pk6NcrkL/lF5SYw9KfX2231MQgdrwDr/af1rBIBnC80w8An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UvGTDAAAA3AAAAA8AAAAAAAAAAAAA&#10;AAAAoQIAAGRycy9kb3ducmV2LnhtbFBLBQYAAAAABAAEAPkAAACRAwAAAAA=&#10;" strokeweight="0"/>
                  <v:line id="Line 203" o:spid="_x0000_s1227" style="position:absolute;flip:x;visibility:visible;mso-wrap-style:square" from="2193,6118" to="2222,61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IR1sUAAADcAAAADwAAAGRycy9kb3ducmV2LnhtbESPQWsCMRSE74X+h/AKvdWsHmzZGkUU&#10;RQptUevB23Pz3F3cvCxJdOO/NwXB4zAz3zCjSTSNuJDztWUF/V4GgriwuuZSwd928fYBwgdkjY1l&#10;UnAlD5Px89MIc207XtNlE0qRIOxzVFCF0OZS+qIig75nW+LkHa0zGJJ0pdQOuwQ3jRxk2VAarDkt&#10;VNjSrKLitDkbBeufdz645Tme4qH7/t3vyq/dfKrU60ucfoIIFMMjfG+vtIJBNoT/M+kIyPE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+IR1sUAAADcAAAADwAAAAAAAAAA&#10;AAAAAAChAgAAZHJzL2Rvd25yZXYueG1sUEsFBgAAAAAEAAQA+QAAAJMDAAAAAA==&#10;" strokeweight="0"/>
                  <v:line id="Line 204" o:spid="_x0000_s1228" style="position:absolute;flip:y;visibility:visible;mso-wrap-style:square" from="2193,6118" to="2193,61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60TcYAAADcAAAADwAAAGRycy9kb3ducmV2LnhtbESPQWsCMRSE70L/Q3iF3jRbD1W2RpGK&#10;pRSquK2H3p6b193FzcuSRDf+eyMIPQ4z8w0zW0TTijM531hW8DzKQBCXVjdcKfj5Xg+nIHxA1tha&#10;JgUX8rCYPwxmmGvb847ORahEgrDPUUEdQpdL6cuaDPqR7YiT92edwZCkq6R22Ce4aeU4y16kwYbT&#10;Qo0dvdVUHouTUbDbTPjg3k/xGA/91/Z3X33uV0ulnh7j8hVEoBj+w/f2h1YwziZwO5OOgJxf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SutE3GAAAA3AAAAA8AAAAAAAAA&#10;AAAAAAAAoQIAAGRycy9kb3ducmV2LnhtbFBLBQYAAAAABAAEAPkAAACUAwAAAAA=&#10;" strokeweight="0"/>
                </v:group>
                <v:line id="Line 206" o:spid="_x0000_s1229" style="position:absolute;visibility:visible;mso-wrap-style:square" from="13868,38785" to="14166,38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UT+sIAAADcAAAADwAAAGRycy9kb3ducmV2LnhtbERPz2vCMBS+D/wfwhN2W1OFuVqNImOj&#10;8za1gsdH82yDzUtpMtv99+Yw2PHj+73ejrYVd+q9caxglqQgiCunDdcKytPnSwbCB2SNrWNS8Ese&#10;tpvJ0xpz7QY+0P0YahFD2OeooAmhy6X0VUMWfeI64shdXW8xRNjXUvc4xHDbynmaLqRFw7GhwY7e&#10;G6puxx+rwHwvitf923l5lh9FmF2yW2ZsqdTzdNytQAQaw7/4z/2lFczTuDaeiUdAb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UT+sIAAADcAAAADwAAAAAAAAAAAAAA&#10;AAChAgAAZHJzL2Rvd25yZXYueG1sUEsFBgAAAAAEAAQA+QAAAJADAAAAAA==&#10;" strokeweight="0"/>
                <v:line id="Line 207" o:spid="_x0000_s1230" style="position:absolute;visibility:visible;mso-wrap-style:square" from="13868,38969" to="13868,39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m2YcUAAADcAAAADwAAAGRycy9kb3ducmV2LnhtbESPQWvCQBSE74X+h+UJvdWNQm0SXaWU&#10;luitTRU8PrLPZDH7NmS3Jv57t1DwOMzMN8xqM9pWXKj3xrGC2TQBQVw5bbhWsP/5fE5B+ICssXVM&#10;Cq7kYbN+fFhhrt3A33QpQy0ihH2OCpoQulxKXzVk0U9dRxy9k+sthij7Wuoehwi3rZwnyUJaNBwX&#10;GuzovaHqXP5aBeZrUbzsXg/ZQX4UYXZMz6mxe6WeJuPbEkSgMdzD/+2tVjBPMvg7E4+A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Jm2YcUAAADcAAAADwAAAAAAAAAA&#10;AAAAAAChAgAAZHJzL2Rvd25yZXYueG1sUEsFBgAAAAAEAAQA+QAAAJMDAAAAAA==&#10;" strokeweight="0"/>
                <v:line id="Line 208" o:spid="_x0000_s1231" style="position:absolute;visibility:visible;mso-wrap-style:square" from="13925,38785" to="13925,39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qJIcIAAADcAAAADwAAAGRycy9kb3ducmV2LnhtbERPz2vCMBS+C/sfwhN207SFaVeNMsZG&#10;t5s6BY+P5tkGm5fSZG333y+HwY4f3+/tfrKtGKj3xrGCdJmAIK6cNlwrOH+9L3IQPiBrbB2Tgh/y&#10;sN89zLZYaDfykYZTqEUMYV+ggiaErpDSVw1Z9EvXEUfu5nqLIcK+lrrHMYbbVmZJspIWDceGBjt6&#10;bai6n76tAnNYlU+f68vzRb6VIb3m99zYs1KP8+llAyLQFP7Ff+4PrSBL4/x4Jh4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HqJIcIAAADcAAAADwAAAAAAAAAAAAAA&#10;AAChAgAAZHJzL2Rvd25yZXYueG1sUEsFBgAAAAAEAAQA+QAAAJADAAAAAA==&#10;" strokeweight="0"/>
                <v:line id="Line 209" o:spid="_x0000_s1232" style="position:absolute;visibility:visible;mso-wrap-style:square" from="13868,38849" to="14166,38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Ysus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/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zYsusUAAADcAAAADwAAAAAAAAAA&#10;AAAAAAChAgAAZHJzL2Rvd25yZXYueG1sUEsFBgAAAAAEAAQA+QAAAJMDAAAAAA==&#10;" strokeweight="0"/>
                <v:line id="Line 210" o:spid="_x0000_s1233" style="position:absolute;visibility:visible;mso-wrap-style:square" from="13868,38849" to="14166,38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SyzcQAAADcAAAADwAAAGRycy9kb3ducmV2LnhtbESPQWvCQBSE7wX/w/IK3uomAW0aXUXE&#10;Yr1Vq+DxkX1NFrNvQ3ar6b93BcHjMDPfMLNFbxtxoc4bxwrSUQKCuHTacKXg8PP5loPwAVlj45gU&#10;/JOHxXzwMsNCuyvv6LIPlYgQ9gUqqENoCyl9WZNFP3ItcfR+XWcxRNlVUnd4jXDbyCxJJtKi4bhQ&#10;Y0urmsrz/s8qMN+TzXj7fvw4yvUmpKf8nBt7UGr42i+nIAL14Rl+tL+0giz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5LLNxAAAANwAAAAPAAAAAAAAAAAA&#10;AAAAAKECAABkcnMvZG93bnJldi54bWxQSwUGAAAAAAQABAD5AAAAkgMAAAAA&#10;" strokeweight="0"/>
                <v:line id="Line 211" o:spid="_x0000_s1234" style="position:absolute;visibility:visible;mso-wrap-style:square" from="13925,38785" to="13925,39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gXV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qBdWxAAAANwAAAAPAAAAAAAAAAAA&#10;AAAAAKECAABkcnMvZG93bnJldi54bWxQSwUGAAAAAAQABAD5AAAAkgMAAAAA&#10;" strokeweight="0"/>
                <v:line id="Line 212" o:spid="_x0000_s1235" style="position:absolute;visibility:visible;mso-wrap-style:square" from="13925,38785" to="13925,39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GPIs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QY8ixAAAANwAAAAPAAAAAAAAAAAA&#10;AAAAAKECAABkcnMvZG93bnJldi54bWxQSwUGAAAAAAQABAD5AAAAkgMAAAAA&#10;" strokeweight="0"/>
                <v:line id="Line 213" o:spid="_x0000_s1236" style="position:absolute;visibility:visible;mso-wrap-style:square" from="13868,38785" to="14166,38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0quc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Er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DSq5xAAAANwAAAAPAAAAAAAAAAAA&#10;AAAAAKECAABkcnMvZG93bnJldi54bWxQSwUGAAAAAAQABAD5AAAAkgMAAAAA&#10;" strokeweight="0"/>
                <v:line id="Line 214" o:spid="_x0000_s1237" style="position:absolute;visibility:visible;mso-wrap-style:square" from="13868,38849" to="14166,38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0zsQAAADcAAAADwAAAGRycy9kb3ducmV2LnhtbESPQWvCQBSE7wX/w/IK3uomgmkaXUXE&#10;Yr1Vq+DxkX1NFrNvQ3ar6b93BcHjMDPfMLNFbxtxoc4bxwrSUQKCuHTacKXg8PP5loPwAVlj45gU&#10;/JOHxXzwMsNCuyvv6LIPlYgQ9gUqqENoCyl9WZNFP3ItcfR+XWcxRNlVUnd4jXDbyHGSZNKi4bhQ&#10;Y0urmsrz/s8qMN/ZZrJ9P34c5XoT0lN+zo09KDV87ZdTEIH68Aw/2l9awTj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37TOxAAAANwAAAAPAAAAAAAAAAAA&#10;AAAAAKECAABkcnMvZG93bnJldi54bWxQSwUGAAAAAAQABAD5AAAAkgMAAAAA&#10;" strokeweight="0"/>
                <v:line id="Line 215" o:spid="_x0000_s1238" style="position:absolute;visibility:visible;mso-wrap-style:square" from="13868,38785" to="13868,39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MRVcQAAADcAAAADwAAAGRycy9kb3ducmV2LnhtbESPT4vCMBTE7wt+h/CEva1pBbVWo4go&#10;7t7Wf+Dx0TzbYPNSmqjdb79ZWPA4zMxvmPmys7V4UOuNYwXpIAFBXDhtuFRwOm4/MhA+IGusHZOC&#10;H/KwXPTe5phr9+Q9PQ6hFBHCPkcFVQhNLqUvKrLoB64hjt7VtRZDlG0pdYvPCLe1HCbJWFo0HBcq&#10;bGhdUXE73K0C8z3ejb4m5+lZbnYhvWS3zNiTUu/9bjUDEagLr/B/+1MrGKYT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kxFVxAAAANwAAAAPAAAAAAAAAAAA&#10;AAAAAKECAABkcnMvZG93bnJldi54bWxQSwUGAAAAAAQABAD5AAAAkgMAAAAA&#10;" strokeweight="0"/>
                <v:line id="Line 216" o:spid="_x0000_s1239" style="position:absolute;flip:x;visibility:visible;mso-wrap-style:square" from="13868,38785" to="14166,38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i24sMAAADcAAAADwAAAGRycy9kb3ducmV2LnhtbERPy2oCMRTdF/oP4Qrd1YwuWhmNIpaW&#10;Uqjia+HuOrnODE5uhiQ68e/NQnB5OO/JLJpGXMn52rKCQT8DQVxYXXOpYLf9fh+B8AFZY2OZFNzI&#10;w2z6+jLBXNuO13TdhFKkEPY5KqhCaHMpfVGRQd+3LXHiTtYZDAm6UmqHXQo3jRxm2Yc0WHNqqLCl&#10;RUXFeXMxCtbLTz66n0s8x2P3vzrsy7/911ypt16cj0EEiuEpfrh/tYLhIK1NZ9IRkN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otuLDAAAA3AAAAA8AAAAAAAAAAAAA&#10;AAAAoQIAAGRycy9kb3ducmV2LnhtbFBLBQYAAAAABAAEAPkAAACRAwAAAAA=&#10;" strokeweight="0"/>
                <v:line id="Line 217" o:spid="_x0000_s1240" style="position:absolute;visibility:visible;mso-wrap-style:square" from="13925,38849" to="14230,39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vUtscAAADcAAAADwAAAGRycy9kb3ducmV2LnhtbESP3WrCQBSE7wt9h+UUeld3DUU0dZUq&#10;lhYLBX+oXh6yp0kwezZktzHx6d2C0MthZr5hpvPOVqKlxpeONQwHCgRx5kzJuYb97u1pDMIHZIOV&#10;Y9LQk4f57P5uiqlxZ95Quw25iBD2KWooQqhTKX1WkEU/cDVx9H5cYzFE2eTSNHiOcFvJRKmRtFhy&#10;XCiwpmVB2Wn7azXU6tB/rdS+/FzserVun5PL8f1b68eH7vUFRKAu/Idv7Q+jIRlO4O9MPAJyd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je9S2xwAAANwAAAAPAAAAAAAA&#10;AAAAAAAAAKECAABkcnMvZG93bnJldi54bWxQSwUGAAAAAAQABAD5AAAAlQMAAAAA&#10;" strokeweight="53e-5mm"/>
                <v:line id="Line 218" o:spid="_x0000_s1241" style="position:absolute;flip:x y;visibility:visible;mso-wrap-style:square" from="13925,38849" to="14230,39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v8U8AAAADcAAAADwAAAGRycy9kb3ducmV2LnhtbERPTWsCMRC9F/ofwhS8lJp1BS1boxRR&#10;kd662vuwmW4Wk8mSRF3/vTkIHh/ve7EanBUXCrHzrGAyLkAQN1533Co4HrYfnyBiQtZoPZOCG0VY&#10;LV9fFlhpf+VfutSpFTmEY4UKTEp9JWVsDDmMY98TZ+7fB4cpw9BKHfCaw52VZVHMpMOOc4PBntaG&#10;mlN9dgqm87/D/mTfzc82OrPZ2bqZhZtSo7fh+wtEoiE9xQ/3Xisoyzw/n8lHQC7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ir/FPAAAAA3AAAAA8AAAAAAAAAAAAAAAAA&#10;oQIAAGRycy9kb3ducmV2LnhtbFBLBQYAAAAABAAEAPkAAACOAwAAAAA=&#10;" strokeweight="0"/>
                <v:line id="Line 219" o:spid="_x0000_s1242" style="position:absolute;flip:x y;visibility:visible;mso-wrap-style:square" from="13925,38785" to="14230,39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+dZyM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5RT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fnWcjDAAAA3AAAAA8AAAAAAAAAAAAA&#10;AAAAoQIAAGRycy9kb3ducmV2LnhtbFBLBQYAAAAABAAEAPkAAACRAwAAAAA=&#10;" strokeweight="0"/>
                <v:line id="Line 220" o:spid="_x0000_s1243" style="position:absolute;flip:x y;visibility:visible;mso-wrap-style:square" from="13925,38849" to="14230,39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XHv8MAAADcAAAADwAAAGRycy9kb3ducmV2LnhtbESPQWsCMRSE70L/Q3gFL6LZbkFla5RS&#10;tEhvrnp/bF43i8nLkqS6/vumUPA4zMw3zGozOCuuFGLnWcHLrABB3HjdcavgdNxNlyBiQtZoPZOC&#10;O0XYrJ9GK6y0v/GBrnVqRYZwrFCBSamvpIyNIYdx5nvi7H374DBlGVqpA94y3FlZFsVcOuw4Lxjs&#10;6cNQc6l/nILXxfm4v9iJ+dpFZ7aftm7m4a7U+Hl4fwORaEiP8H97rxWUZQl/Z/IRkO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c1x7/DAAAA3AAAAA8AAAAAAAAAAAAA&#10;AAAAoQIAAGRycy9kb3ducmV2LnhtbFBLBQYAAAAABAAEAPkAAACRAwAAAAA=&#10;" strokeweight="0"/>
                <v:line id="Line 221" o:spid="_x0000_s1244" style="position:absolute;flip:x y;visibility:visible;mso-wrap-style:square" from="13925,38849" to="14230,39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liJMMAAADcAAAADwAAAGRycy9kb3ducmV2LnhtbESPQWsCMRSE70L/Q3gFL6JZV7BlNUoR&#10;Femta3t/bF43i8nLkkRd/31TKPQ4zMw3zHo7OCtuFGLnWcF8VoAgbrzuuFXweT5MX0HEhKzReiYF&#10;D4qw3TyN1lhpf+cPutWpFRnCsUIFJqW+kjI2hhzGme+Js/ftg8OUZWilDnjPcGdlWRRL6bDjvGCw&#10;p52h5lJfnYLFy9f5dLET836IzuyPtm6W4aHU+Hl4W4FINKT/8F/7pBWU5QJ+z+QjID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h5YiTDAAAA3AAAAA8AAAAAAAAAAAAA&#10;AAAAoQIAAGRycy9kb3ducmV2LnhtbFBLBQYAAAAABAAEAPkAAACRAwAAAAA=&#10;" strokeweight="0"/>
                <v:line id="Line 222" o:spid="_x0000_s1245" style="position:absolute;flip:x y;visibility:visible;mso-wrap-style:square" from="13868,38849" to="14230,39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D6UMMAAADcAAAADwAAAGRycy9kb3ducmV2LnhtbESPQWsCMRSE74X+h/AKvRTNdltUVqMU&#10;qUV6c9X7Y/PcLCYvSxJ1/fdNodDjMDPfMIvV4Ky4UoidZwWv4wIEceN1x62Cw34zmoGICVmj9UwK&#10;7hRhtXx8WGCl/Y13dK1TKzKEY4UKTEp9JWVsDDmMY98TZ+/kg8OUZWilDnjLcGdlWRQT6bDjvGCw&#10;p7Wh5lxfnIK36XG/PdsX872Jznx+2bqZhLtSz0/DxxxEoiH9h//aW62gLN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Q+lDDAAAA3AAAAA8AAAAAAAAAAAAA&#10;AAAAoQIAAGRycy9kb3ducmV2LnhtbFBLBQYAAAAABAAEAPkAAACRAwAAAAA=&#10;" strokeweight="0"/>
                <v:line id="Line 223" o:spid="_x0000_s1246" style="position:absolute;flip:x y;visibility:visible;mso-wrap-style:square" from="13989,38849" to="14293,39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xfy8MAAADcAAAADwAAAGRycy9kb3ducmV2LnhtbESPQWsCMRSE74X+h/AKvRTNdktVVqMU&#10;qUV6c9X7Y/PcLCYvSxJ1/fdNodDjMDPfMIvV4Ky4UoidZwWv4wIEceN1x62Cw34zmoGICVmj9UwK&#10;7hRhtXx8WGCl/Y13dK1TKzKEY4UKTEp9JWVsDDmMY98TZ+/kg8OUZWilDnjLcGdlWRQT6bDjvGCw&#10;p7Wh5lxfnIK36XG/PdsX872Jznx+2bqZhLtSz0/DxxxEoiH9h//aW62gLN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cX8vDAAAA3AAAAA8AAAAAAAAAAAAA&#10;AAAAoQIAAGRycy9kb3ducmV2LnhtbFBLBQYAAAAABAAEAPkAAACRAwAAAAA=&#10;" strokeweight="0"/>
                <v:line id="Line 224" o:spid="_x0000_s1247" style="position:absolute;visibility:visible;mso-wrap-style:square" from="13868,38785" to="13868,39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N+c8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T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s35zxAAAANwAAAAPAAAAAAAAAAAA&#10;AAAAAKECAABkcnMvZG93bnJldi54bWxQSwUGAAAAAAQABAD5AAAAkgMAAAAA&#10;" strokeweight="0"/>
                <v:line id="Line 225" o:spid="_x0000_s1248" style="position:absolute;visibility:visible;mso-wrap-style:square" from="13868,38785" to="14166,38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/b6M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KZ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/9voxAAAANwAAAAPAAAAAAAAAAAA&#10;AAAAAKECAABkcnMvZG93bnJldi54bWxQSwUGAAAAAAQABAD5AAAAkgMAAAAA&#10;" strokeweight="0"/>
                <v:line id="Line 226" o:spid="_x0000_s1249" style="position:absolute;flip:y;visibility:visible;mso-wrap-style:square" from="20554,33248" to="25844,387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z1mcMAAADcAAAADwAAAGRycy9kb3ducmV2LnhtbERPu2rDMBTdA/0HcQtdQiPHEFOcKCEt&#10;pMngpW6931i3tql15VjyI39fDYWOh/PeHWbTipF611hWsF5FIIhLqxuuFHx9np5fQDiPrLG1TAru&#10;5OCwf1jsMNV24g8ac1+JEMIuRQW1910qpStrMuhWtiMO3LftDfoA+0rqHqcQbloZR1EiDTYcGmrs&#10;6K2m8icfjILr0Rfj7XWZvd90EQ/ZJtHZOVHq6XE+bkF4mv2/+M990QriOKwNZ8IRkP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8c9ZnDAAAA3AAAAA8AAAAAAAAAAAAA&#10;AAAAoQIAAGRycy9kb3ducmV2LnhtbFBLBQYAAAAABAAEAPkAAACRAwAAAAA=&#10;" strokecolor="#903" strokeweight="28e-5mm">
                  <v:stroke dashstyle="1 1"/>
                </v:line>
                <v:line id="Line 227" o:spid="_x0000_s1250" style="position:absolute;flip:x;visibility:visible;mso-wrap-style:square" from="25361,33248" to="25844,33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LMDscAAADcAAAADwAAAGRycy9kb3ducmV2LnhtbESPzWrDMBCE74W8g9hAb40clwbHtRzy&#10;QyEQeogd6HWxtrYba2UsNXH79FUhkOMwM98w2Wo0nbjQ4FrLCuazCARxZXXLtYJT+faUgHAeWWNn&#10;mRT8kINVPnnIMNX2yke6FL4WAcIuRQWN930qpasaMuhmticO3qcdDPogh1rqAa8BbjoZR9FCGmw5&#10;LDTY07ah6lx8GwVlsUu2h81B7pOX7r3/wufl7vdDqcfpuH4F4Wn09/CtvdcK4ngJ/2fCEZD5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QQswOxwAAANwAAAAPAAAAAAAA&#10;AAAAAAAAAKECAABkcnMvZG93bnJldi54bWxQSwUGAAAAAAQABAD5AAAAlQMAAAAA&#10;" strokecolor="#903" strokeweight="28e-5mm"/>
                <v:line id="Line 228" o:spid="_x0000_s1251" style="position:absolute;flip:x;visibility:visible;mso-wrap-style:square" from="25666,33248" to="25844,337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HzTsQAAADcAAAADwAAAGRycy9kb3ducmV2LnhtbERPTWvCQBC9F/oflin0VjdGLGl0lTZS&#10;CIQemhS8DtkxiWZnQ3arqb/ePQg9Pt73ejuZXpxpdJ1lBfNZBIK4trrjRsFP9fmSgHAeWWNvmRT8&#10;kYPt5vFhjam2F/6mc+kbEULYpaig9X5IpXR1SwbdzA7EgTvY0aAPcGykHvESwk0v4yh6lQY7Dg0t&#10;DpS1VJ/KX6OgKndJVnwUMk+W/ddwxMXb7rpX6vlpel+B8DT5f/HdnWsF8SLMD2fCEZCb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ofNOxAAAANwAAAAPAAAAAAAAAAAA&#10;AAAAAKECAABkcnMvZG93bnJldi54bWxQSwUGAAAAAAQABAD5AAAAkgMAAAAA&#10;" strokecolor="#903" strokeweight="28e-5mm"/>
                <v:line id="Line 229" o:spid="_x0000_s1252" style="position:absolute;visibility:visible;mso-wrap-style:square" from="12160,40068" to="12160,40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Nw2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g3DaxAAAANwAAAAPAAAAAAAAAAAA&#10;AAAAAKECAABkcnMvZG93bnJldi54bWxQSwUGAAAAAAQABAD5AAAAkgMAAAAA&#10;" strokeweight="0"/>
                <v:line id="Line 230" o:spid="_x0000_s1253" style="position:absolute;visibility:visible;mso-wrap-style:square" from="12160,40068" to="12407,400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Hurc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Ue6txAAAANwAAAAPAAAAAAAAAAAA&#10;AAAAAKECAABkcnMvZG93bnJldi54bWxQSwUGAAAAAAQABAD5AAAAkgMAAAAA&#10;" strokeweight="0"/>
                <v:line id="Line 231" o:spid="_x0000_s1254" style="position:absolute;flip:x;visibility:visible;mso-wrap-style:square" from="12223,40125" to="12407,40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l488YAAADcAAAADwAAAGRycy9kb3ducmV2LnhtbESPT2sCMRTE74V+h/CE3mpWhSqrUaSl&#10;pRRa8d/B23Pz3F3cvCxJdNNv3xQEj8PM/IaZLaJpxJWcry0rGPQzEMSF1TWXCnbb9+cJCB+QNTaW&#10;ScEveVjMHx9mmGvb8Zqum1CKBGGfo4IqhDaX0hcVGfR92xIn72SdwZCkK6V22CW4aeQwy16kwZrT&#10;QoUtvVZUnDcXo2D9M+aj+7jEczx236vDvvzavy2VeurF5RREoBju4Vv7UysYjkbwfyYdATn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X5ePPGAAAA3AAAAA8AAAAAAAAA&#10;AAAAAAAAoQIAAGRycy9kb3ducmV2LnhtbFBLBQYAAAAABAAEAPkAAACUAwAAAAA=&#10;" strokeweight="0"/>
                <v:line id="Line 232" o:spid="_x0000_s1255" style="position:absolute;flip:y;visibility:visible;mso-wrap-style:square" from="12223,40125" to="12223,40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Dgh8YAAADcAAAADwAAAGRycy9kb3ducmV2LnhtbESPQWsCMRSE7wX/Q3iCt5qtLbZsjSJK&#10;pQi2aOuht+fmdXdx87Ik0Y3/3giFHoeZ+YaZzKJpxJmcry0reBhmIIgLq2suFXx/vd2/gPABWWNj&#10;mRRcyMNs2rubYK5tx1s670IpEoR9jgqqENpcSl9UZNAPbUucvF/rDIYkXSm1wy7BTSNHWTaWBmtO&#10;CxW2tKioOO5ORsH245kPbnWKx3joNp8/+3K9X86VGvTj/BVEoBj+w3/td61g9PgE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oQ4IfGAAAA3AAAAA8AAAAAAAAA&#10;AAAAAAAAoQIAAGRycy9kb3ducmV2LnhtbFBLBQYAAAAABAAEAPkAAACUAwAAAAA=&#10;" strokeweight="0"/>
                <v:line id="Line 233" o:spid="_x0000_s1256" style="position:absolute;visibility:visible;mso-wrap-style:square" from="12160,40068" to="12465,400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h22c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xeU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7h22cUAAADcAAAADwAAAAAAAAAA&#10;AAAAAAChAgAAZHJzL2Rvd25yZXYueG1sUEsFBgAAAAAEAAQA+QAAAJMDAAAAAA==&#10;" strokeweight="0"/>
                <v:line id="Line 234" o:spid="_x0000_s1257" style="position:absolute;visibility:visible;mso-wrap-style:square" from="12160,40252" to="12160,40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2rorsQAAADcAAAADwAAAGRycy9kb3ducmV2LnhtbESPQWvCQBSE7wX/w/IKvelGi2kaXUVE&#10;0d6sVfD4yL4mi9m3Ibtq/PduQehxmJlvmOm8s7W4UuuNYwXDQQKCuHDacKng8LPuZyB8QNZYOyYF&#10;d/Iwn/Vepphrd+Nvuu5DKSKEfY4KqhCaXEpfVGTRD1xDHL1f11oMUbal1C3eItzWcpQkqbRoOC5U&#10;2NCyouK8v1gFZpduxl8fx8+jXG3C8JSdM2MPSr29dosJiEBd+A8/21utYPSewt+ZeAT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auiuxAAAANwAAAAPAAAAAAAAAAAA&#10;AAAAAKECAABkcnMvZG93bnJldi54bWxQSwUGAAAAAAQABAD5AAAAkgMAAAAA&#10;" strokeweight="0"/>
                <v:line id="Line 235" o:spid="_x0000_s1258" style="position:absolute;visibility:visible;mso-wrap-style:square" from="12223,40068" to="12223,40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ZNN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Jk01xAAAANwAAAAPAAAAAAAAAAAA&#10;AAAAAKECAABkcnMvZG93bnJldi54bWxQSwUGAAAAAAQABAD5AAAAkgMAAAAA&#10;" strokeweight="0"/>
                <v:line id="Line 236" o:spid="_x0000_s1259" style="position:absolute;visibility:visible;mso-wrap-style:square" from="12160,40125" to="12465,40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ZR8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bnZR8IAAADcAAAADwAAAAAAAAAAAAAA&#10;AAChAgAAZHJzL2Rvd25yZXYueG1sUEsFBgAAAAAEAAQA+QAAAJADAAAAAA==&#10;" strokeweight="0"/>
                <v:line id="Line 237" o:spid="_x0000_s1260" style="position:absolute;visibility:visible;mso-wrap-style:square" from="12160,40125" to="12465,40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V83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9XzcxAAAANwAAAAPAAAAAAAAAAAA&#10;AAAAAKECAABkcnMvZG93bnJldi54bWxQSwUGAAAAAAQABAD5AAAAkgMAAAAA&#10;" strokeweight="0"/>
                <v:line id="Line 238" o:spid="_x0000_s1261" style="position:absolute;visibility:visible;mso-wrap-style:square" from="12223,40068" to="12223,40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mmPM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mmPMIAAADcAAAADwAAAAAAAAAAAAAA&#10;AAChAgAAZHJzL2Rvd25yZXYueG1sUEsFBgAAAAAEAAQA+QAAAJADAAAAAA==&#10;" strokeweight="0"/>
                <v:line id="Line 239" o:spid="_x0000_s1262" style="position:absolute;visibility:visible;mso-wrap-style:square" from="12223,40068" to="12223,40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Dp8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hQOnxAAAANwAAAAPAAAAAAAAAAAA&#10;AAAAAKECAABkcnMvZG93bnJldi54bWxQSwUGAAAAAAQABAD5AAAAkgMAAAAA&#10;" strokeweight="0"/>
                <v:line id="Line 240" o:spid="_x0000_s1263" style="position:absolute;visibility:visible;mso-wrap-style:square" from="12160,40068" to="12465,400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ed0M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3QxAAAANwAAAAPAAAAAAAAAAAA&#10;AAAAAKECAABkcnMvZG93bnJldi54bWxQSwUGAAAAAAQABAD5AAAAkgMAAAAA&#10;" strokeweight="0"/>
                <v:line id="Line 241" o:spid="_x0000_s1264" style="position:absolute;visibility:visible;mso-wrap-style:square" from="12160,40125" to="12465,40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s4S8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DyNIX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xs4S8UAAADcAAAADwAAAAAAAAAA&#10;AAAAAAChAgAAZHJzL2Rvd25yZXYueG1sUEsFBgAAAAAEAAQA+QAAAJMDAAAAAA==&#10;" strokeweight="0"/>
                <v:line id="Line 242" o:spid="_x0000_s1265" style="position:absolute;visibility:visible;mso-wrap-style:square" from="12160,40068" to="12160,40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KgP8UAAADcAAAADwAAAGRycy9kb3ducmV2LnhtbESPQWvCQBSE74X+h+UVvOlGU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KgP8UAAADcAAAADwAAAAAAAAAA&#10;AAAAAAChAgAAZHJzL2Rvd25yZXYueG1sUEsFBgAAAAAEAAQA+QAAAJMDAAAAAA==&#10;" strokeweight="0"/>
                <v:line id="Line 243" o:spid="_x0000_s1266" style="position:absolute;flip:x;visibility:visible;mso-wrap-style:square" from="12160,40068" to="12465,400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o2YcYAAADcAAAADwAAAGRycy9kb3ducmV2LnhtbESPQWsCMRSE7wX/Q3iCt5qttLZsjSJK&#10;pQi2aOuht+fmdXdx87Ik0Y3/3giFHoeZ+YaZzKJpxJmcry0reBhmIIgLq2suFXx/vd2/gPABWWNj&#10;mRRcyMNs2rubYK5tx1s670IpEoR9jgqqENpcSl9UZNAPbUucvF/rDIYkXSm1wy7BTSNHWTaWBmtO&#10;CxW2tKioOO5ORsH245kPbnWKx3joNp8/+3K9X86VGvTj/BVEoBj+w3/td61g9PgE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1aNmHGAAAA3AAAAA8AAAAAAAAA&#10;AAAAAAAAoQIAAGRycy9kb3ducmV2LnhtbFBLBQYAAAAABAAEAPkAAACUAwAAAAA=&#10;" strokeweight="0"/>
                <v:line id="Line 244" o:spid="_x0000_s1267" style="position:absolute;visibility:visible;mso-wrap-style:square" from="12223,40125" to="12528,40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dv2cYAAADcAAAADwAAAGRycy9kb3ducmV2LnhtbESPQWvCQBSE7wX/w/IEb3XXIFKiq6i0&#10;WFooVEU9PrLPJJh9G7LbmPTXdwuFHoeZ+YZZrDpbiZYaXzrWMBkrEMSZMyXnGo6Hl8cnED4gG6wc&#10;k4aePKyWg4cFpsbd+ZPafchFhLBPUUMRQp1K6bOCLPqxq4mjd3WNxRBlk0vT4D3CbSUTpWbSYslx&#10;ocCatgVlt/2X1VCrc//xrI7l++bQq7d2mnxfdietR8NuPQcRqAv/4b/2q9GQTGfweyYeAbn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FXb9nGAAAA3AAAAA8AAAAAAAAA&#10;AAAAAAAAoQIAAGRycy9kb3ducmV2LnhtbFBLBQYAAAAABAAEAPkAAACUAwAAAAA=&#10;" strokeweight="53e-5mm"/>
                <v:line id="Line 245" o:spid="_x0000_s1268" style="position:absolute;flip:x y;visibility:visible;mso-wrap-style:square" from="12223,40125" to="12528,40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2Bh8MAAADcAAAADwAAAGRycy9kb3ducmV2LnhtbESPQWsCMRSE74X+h/AKvZSa1RaV1Sgi&#10;tUhvrvX+2Dw3i8nLkkRd/31TEDwOM/MNM1/2zooLhdh6VjAcFCCIa69bbhT87jfvUxAxIWu0nknB&#10;jSIsF89Pcyy1v/KOLlVqRIZwLFGBSakrpYy1IYdx4Dvi7B19cJiyDI3UAa8Z7qwcFcVYOmw5Lxjs&#10;aG2oPlVnp+BjcthvT/bN/GyiM1/ftqrH4abU60u/moFI1KdH+N7eagWjzwn8n8lH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qdgYfDAAAA3AAAAA8AAAAAAAAAAAAA&#10;AAAAoQIAAGRycy9kb3ducmV2LnhtbFBLBQYAAAAABAAEAPkAAACRAwAAAAA=&#10;" strokeweight="0"/>
                <v:line id="Line 246" o:spid="_x0000_s1269" style="position:absolute;flip:x y;visibility:visible;mso-wrap-style:square" from="12223,40068" to="12528,40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IV9cAAAADcAAAADwAAAGRycy9kb3ducmV2LnhtbERPTWsCMRC9F/wPYQQvpWarRctqFCkq&#10;0purvQ+b6WYxmSxJ1PXfm0Ohx8f7Xq57Z8WNQmw9K3gfFyCIa69bbhScT7u3TxAxIWu0nknBgyKs&#10;V4OXJZba3/lItyo1IodwLFGBSakrpYy1IYdx7DvizP364DBlGBqpA95zuLNyUhQz6bDl3GCwoy9D&#10;9aW6OgXT+c/pcLGv5nsXndnubVXPwkOp0bDfLEAk6tO/+M990AomH3lt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sCFfXAAAAA3AAAAA8AAAAAAAAAAAAAAAAA&#10;oQIAAGRycy9kb3ducmV2LnhtbFBLBQYAAAAABAAEAPkAAACOAwAAAAA=&#10;" strokeweight="0"/>
                <v:line id="Line 247" o:spid="_x0000_s1270" style="position:absolute;flip:x y;visibility:visible;mso-wrap-style:square" from="12223,40125" to="12528,40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6wbsMAAADcAAAADwAAAGRycy9kb3ducmV2LnhtbESPQWsCMRSE74X+h/AEL0Wz1WLtapQi&#10;WsRbV70/Nq+bxeRlSVJd/31TKPQ4zMw3zHLdOyuuFGLrWcHzuABBXHvdcqPgdNyN5iBiQtZoPZOC&#10;O0VYrx4fllhqf+NPulapERnCsUQFJqWulDLWhhzGse+Is/flg8OUZWikDnjLcGflpChm0mHLecFg&#10;RxtD9aX6dgqmr+fj/mKfzGEXndl+2KqehbtSw0H/vgCRqE//4b/2XiuYvLzB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OsG7DAAAA3AAAAA8AAAAAAAAAAAAA&#10;AAAAoQIAAGRycy9kb3ducmV2LnhtbFBLBQYAAAAABAAEAPkAAACRAwAAAAA=&#10;" strokeweight="0"/>
                <v:line id="Line 248" o:spid="_x0000_s1271" style="position:absolute;flip:x y;visibility:visible;mso-wrap-style:square" from="12223,40125" to="12528,40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2PLsAAAADcAAAADwAAAGRycy9kb3ducmV2LnhtbERPTWsCMRC9F/wPYQQvpWarVMtqFCkq&#10;0purvQ+b6WYxmSxJ1PXfm0Ohx8f7Xq57Z8WNQmw9K3gfFyCIa69bbhScT7u3TxAxIWu0nknBgyKs&#10;V4OXJZba3/lItyo1IodwLFGBSakrpYy1IYdx7DvizP364DBlGBqpA95zuLNyUhQz6bDl3GCwoy9D&#10;9aW6OgXT+c/pcLGv5nsXndnubVXPwkOp0bDfLEAk6tO/+M990AomH3l+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Ctjy7AAAAA3AAAAA8AAAAAAAAAAAAAAAAA&#10;oQIAAGRycy9kb3ducmV2LnhtbFBLBQYAAAAABAAEAPkAAACOAwAAAAA=&#10;" strokeweight="0"/>
                <v:line id="Line 249" o:spid="_x0000_s1272" style="position:absolute;flip:x y;visibility:visible;mso-wrap-style:square" from="12160,40125" to="12528,40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EqtcMAAADcAAAADwAAAGRycy9kb3ducmV2LnhtbESPQWsCMRSE70L/Q3hCL6JZLVpZjVJK&#10;LeLNtd4fm+dmMXlZklTXf98UCj0OM/MNs972zoobhdh6VjCdFCCIa69bbhR8nXbjJYiYkDVaz6Tg&#10;QRG2m6fBGkvt73ykW5UakSEcS1RgUupKKWNtyGGc+I44excfHKYsQyN1wHuGOytnRbGQDlvOCwY7&#10;ejdUX6tvp+Dl9XzaX+3IHHbRmY9PW9WL8FDqedi/rUAk6tN/+K+91wpm8yn8nslHQG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/hKrXDAAAA3AAAAA8AAAAAAAAAAAAA&#10;AAAAoQIAAGRycy9kb3ducmV2LnhtbFBLBQYAAAAABAAEAPkAAACRAwAAAAA=&#10;" strokeweight="0"/>
                <v:line id="Line 250" o:spid="_x0000_s1273" style="position:absolute;flip:x y;visibility:visible;mso-wrap-style:square" from="12287,40125" to="12585,40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O0wsMAAADcAAAADwAAAGRycy9kb3ducmV2LnhtbESPQWsCMRSE74X+h/AKvRTNdktVVqMU&#10;qUV6c9X7Y/PcLCYvSxJ1/fdNodDjMDPfMIvV4Ky4UoidZwWv4wIEceN1x62Cw34zmoGICVmj9UwK&#10;7hRhtXx8WGCl/Y13dK1TKzKEY4UKTEp9JWVsDDmMY98TZ+/kg8OUZWilDnjLcGdlWRQT6bDjvGCw&#10;p7Wh5lxfnIK36XG/PdsX872Jznx+2bqZhLtSz0/DxxxEoiH9h//aW62gfC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8ztMLDAAAA3AAAAA8AAAAAAAAAAAAA&#10;AAAAoQIAAGRycy9kb3ducmV2LnhtbFBLBQYAAAAABAAEAPkAAACRAwAAAAA=&#10;" strokeweight="0"/>
                <v:line id="Line 251" o:spid="_x0000_s1274" style="position:absolute;visibility:visible;mso-wrap-style:square" from="12160,40068" to="12160,40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Kuls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sKulsUAAADcAAAADwAAAAAAAAAA&#10;AAAAAAChAgAAZHJzL2Rvd25yZXYueG1sUEsFBgAAAAAEAAQA+QAAAJMDAAAAAA==&#10;" strokeweight="0"/>
                <v:line id="Line 252" o:spid="_x0000_s1275" style="position:absolute;visibility:visible;mso-wrap-style:square" from="12160,40068" to="12465,400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s24s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s24sUAAADcAAAADwAAAAAAAAAA&#10;AAAAAAChAgAAZHJzL2Rvd25yZXYueG1sUEsFBgAAAAAEAAQA+QAAAJMDAAAAAA==&#10;" strokeweight="0"/>
                <v:rect id="Rectangle 253" o:spid="_x0000_s1276" style="position:absolute;left:19824;top:33794;width:315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pSF8EA&#10;AADcAAAADwAAAGRycy9kb3ducmV2LnhtbESP3YrCMBSE74V9h3CEvdPUgotUo4gguOKN1Qc4NKc/&#10;mJyUJGu7b28WhL0cZuYbZrMbrRFP8qFzrGAxz0AQV0533Ci4346zFYgQkTUax6TglwLsth+TDRba&#10;DXylZxkbkSAcClTQxtgXUoaqJYth7nri5NXOW4xJ+kZqj0OCWyPzLPuSFjtOCy32dGipepQ/VoG8&#10;lcdhVRqfuXNeX8z36VqTU+pzOu7XICKN8T/8bp+0gny5hL8z6Qj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6UhfBAAAA3AAAAA8AAAAAAAAAAAAAAAAAmAIAAGRycy9kb3du&#10;cmV2LnhtbFBLBQYAAAAABAAEAPUAAACGAwAAAAA=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54" o:spid="_x0000_s1277" style="position:absolute;left:29857;top:120;width:5417;height: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wtt8MA&#10;AADcAAAADwAAAGRycy9kb3ducmV2LnhtbESP3WoCMRSE74W+QzgFb6RmFdyWrVGsIPRGxLUPcLo5&#10;3d+cLEnU7dsbQfBymJlvmOV6MJ24kPO1ZQWzaQKCuLC65lLBz2n39gHCB2SNnWVS8E8e1quX0RIz&#10;ba98pEseShEh7DNUUIXQZ1L6oiKDfmp74uj9WWcwROlKqR1eI9x0cp4kqTRYc1yosKdtRUWbn42C&#10;TSv9pC3IN/vz+6FJrWvw61ep8euw+QQRaAjP8KP9rRXMFyncz8QjIF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Jwtt8MAAADcAAAADwAAAAAAAAAAAAAAAACYAgAAZHJzL2Rv&#10;d25yZXYueG1sUEsFBgAAAAAEAAQA9QAAAIgDAAAAAA==&#10;" fillcolor="#ffc" strokecolor="#903" strokeweight="0"/>
                <v:rect id="Rectangle 255" o:spid="_x0000_s1278" style="position:absolute;left:29857;top:793;width:13627;height:10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CILMQA&#10;AADcAAAADwAAAGRycy9kb3ducmV2LnhtbESPzWrDMBCE74G+g9hCL6GRG2hcnCjBLRR6CSVOHmBj&#10;bf2rlZHkxH37qFDIcZiZb5jNbjK9uJDzjWUFL4sEBHFpdcOVgtPx8/kNhA/IGnvLpOCXPOy2D7MN&#10;Ztpe+UCXIlQiQthnqKAOYcik9GVNBv3CDsTR+7HOYIjSVVI7vEa46eUySVbSYMNxocaBPmoqu2I0&#10;CvJO+nlXkm/3Y/rdrqxr8f2s1NPjlK9BBJrCPfzf/tIKlq8p/J2JR0B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QiCzEAAAA3AAAAA8AAAAAAAAAAAAAAAAAmAIAAGRycy9k&#10;b3ducmV2LnhtbFBLBQYAAAAABAAEAPUAAACJAwAAAAA=&#10;" fillcolor="#ffc" strokecolor="#903" strokeweight="0"/>
                <v:rect id="Rectangle 256" o:spid="_x0000_s1279" style="position:absolute;left:31197;top:1581;width:1044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v9ib4A&#10;AADcAAAADwAAAGRycy9kb3ducmV2LnhtbERPy4rCMBTdC/5DuMLsNLUwItUoIgiOzMbqB1ya2wcm&#10;NyWJtvP3ZjHg8nDe2/1ojXiRD51jBctFBoK4crrjRsH9dpqvQYSIrNE4JgV/FGC/m062WGg38JVe&#10;ZWxECuFQoII2xr6QMlQtWQwL1xMnrnbeYkzQN1J7HFK4NTLPspW02HFqaLGnY0vVo3xaBfJWnoZ1&#10;aXzmLnn9a37O15qcUl+z8bABEWmMH/G/+6wV5N9pbTqTjoD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77/Ym+AAAA3AAAAA8AAAAAAAAAAAAAAAAAmAIAAGRycy9kb3ducmV2&#10;LnhtbFBLBQYAAAAABAAEAPUAAACDAwAAAAA=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AFA - UCS 015 –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Gerar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280" style="position:absolute;left:31807;top:2559;width:955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dYEsIA&#10;AADcAAAADwAAAGRycy9kb3ducmV2LnhtbESP3WoCMRSE7wu+QziCdzXrgkVXo4ggaOmNqw9w2Jz9&#10;weRkSVJ3+/amUOjlMDPfMNv9aI14kg+dYwWLeQaCuHK640bB/XZ6X4EIEVmjcUwKfijAfjd522Kh&#10;3cBXepaxEQnCoUAFbYx9IWWoWrIY5q4nTl7tvMWYpG+k9jgkuDUyz7IPabHjtNBiT8eWqkf5bRXI&#10;W3kaVqXxmfvM6y9zOV9rckrNpuNhAyLSGP/Df+2zVpAv1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t1gSwgAAANwAAAAPAAAAAAAAAAAAAAAAAJgCAABkcnMvZG93&#10;bnJldi54bWxQSwUGAAAAAAQABAD1AAAAhw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Aquisitivo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Licença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Prêmio</w:t>
                        </w:r>
                        <w:proofErr w:type="spellEnd"/>
                      </w:p>
                    </w:txbxContent>
                  </v:textbox>
                </v:rect>
                <v:oval id="Oval 258" o:spid="_x0000_s1281" style="position:absolute;left:30410;top:5295;width:12039;height:27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uQSsAA&#10;AADcAAAADwAAAGRycy9kb3ducmV2LnhtbERPTWsCMRC9F/wPYQRvNesiIqtRRCgUPFi1hx7Hzbgb&#10;3EziJmr8982h0OPjfS/XyXbiQX0wjhVMxgUI4tppw42C79PH+xxEiMgaO8ek4EUB1qvB2xIr7Z58&#10;oMcxNiKHcKhQQRujr6QMdUsWw9h54sxdXG8xZtg3Uvf4zOG2k2VRzKRFw7mhRU/blurr8W4VeP81&#10;naa0N6FMl5vZ8fnw+jkrNRqmzQJEpBT/xX/uT62gnOX5+Uw+AnL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fuQSsAAAADcAAAADwAAAAAAAAAAAAAAAACYAgAAZHJzL2Rvd25y&#10;ZXYueG1sUEsFBgAAAAAEAAQA9QAAAIUDAAAAAA==&#10;" fillcolor="#ffc" strokecolor="#903" strokeweight="0"/>
                <v:rect id="Rectangle 259" o:spid="_x0000_s1282" style="position:absolute;left:32416;top:5721;width:7862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2eqcEA&#10;AADcAAAADwAAAGRycy9kb3ducmV2LnhtbESPzYoCMRCE74LvEFrYm2acg8hoFBEElb047gM0k54f&#10;TDpDEp3x7c3Cwh6LqvqK2u5Ha8SLfOgcK1guMhDEldMdNwp+7qf5GkSIyBqNY1LwpgD73XSyxUK7&#10;gW/0KmMjEoRDgQraGPtCylC1ZDEsXE+cvNp5izFJ30jtcUhwa2SeZStpseO00GJPx5aqR/m0CuS9&#10;PA3r0vjMXfP621zOt5qcUl+z8bABEWmM/+G/9lkryFdL+D2TjoDc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tnqnBAAAA3AAAAA8AAAAAAAAAAAAAAAAAmAIAAGRycy9kb3du&#10;cmV2LnhtbFBLBQYAAAAABAAEAPUAAACGAwAAAAA=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Consultar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...</w:t>
                        </w:r>
                        <w:proofErr w:type="gramEnd"/>
                      </w:p>
                    </w:txbxContent>
                  </v:textbox>
                </v:rect>
                <v:rect id="Rectangle 260" o:spid="_x0000_s1283" style="position:absolute;left:40747;top:13944;width:6630;height: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vhCcMA&#10;AADcAAAADwAAAGRycy9kb3ducmV2LnhtbESP3WoCMRSE74W+QzhCb0Sz7sVa1o1ihUJvimj7AKeb&#10;4/7mZEmibt++EQQvh5n5him2o+nFlZxvLCtYLhIQxKXVDVcKfr4/5m8gfEDW2FsmBX/kYbt5mRSY&#10;a3vjI11PoRIRwj5HBXUIQy6lL2sy6Bd2II7e2TqDIUpXSe3wFuGml2mSZNJgw3GhxoH2NZXd6WIU&#10;7DrpZ11Jvv26rA5tZl2L779KvU7H3RpEoDE8w4/2p1aQZincz8QjID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cvhCcMAAADcAAAADwAAAAAAAAAAAAAAAACYAgAAZHJzL2Rv&#10;d25yZXYueG1sUEsFBgAAAAAEAAQA9QAAAIgDAAAAAA==&#10;" fillcolor="#ffc" strokecolor="#903" strokeweight="0"/>
                <v:rect id="Rectangle 261" o:spid="_x0000_s1284" style="position:absolute;left:40747;top:14611;width:16663;height:186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dEksMA&#10;AADcAAAADwAAAGRycy9kb3ducmV2LnhtbESP3WoCMRSE74W+QzgFb6RmVdiWrVGsIPRGxLUPcLo5&#10;3d+cLEnU7dsbQfBymJlvmOV6MJ24kPO1ZQWzaQKCuLC65lLBz2n39gHCB2SNnWVS8E8e1quX0RIz&#10;ba98pEseShEh7DNUUIXQZ1L6oiKDfmp74uj9WWcwROlKqR1eI9x0cp4kqTRYc1yosKdtRUWbn42C&#10;TSv9pC3IN/vz+6FJrWvw61ep8euw+QQRaAjP8KP9rRXM0wXcz8QjIF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dEksMAAADcAAAADwAAAAAAAAAAAAAAAACYAgAAZHJzL2Rv&#10;d25yZXYueG1sUEsFBgAAAAAEAAQA9QAAAIgDAAAAAA==&#10;" fillcolor="#ffc" strokecolor="#903" strokeweight="0"/>
                <v:rect id="Rectangle 262" o:spid="_x0000_s1285" style="position:absolute;left:42811;top:15405;width:1190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o9McEA&#10;AADcAAAADwAAAGRycy9kb3ducmV2LnhtbESP3YrCMBSE7xd8h3AWvFvTLSJSjbIsCCp7Y/UBDs3p&#10;DyYnJYm2vr1ZELwcZuYbZr0drRF38qFzrOB7loEgrpzuuFFwOe++liBCRNZoHJOCBwXYbiYfayy0&#10;G/hE9zI2IkE4FKigjbEvpAxVSxbDzPXEyaudtxiT9I3UHocEt0bmWbaQFjtOCy329NtSdS1vVoE8&#10;l7thWRqfuWNe/5nD/lSTU2r6Of6sQEQa4zv8au+1gnwxh/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aPTHBAAAA3AAAAA8AAAAAAAAAAAAAAAAAmAIAAGRycy9kb3du&#10;cmV2LnhtbFBLBQYAAAAABAAEAPUAAACGAwAAAAA=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UCS 020 -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Consultar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Parametros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263" o:spid="_x0000_s1286" style="position:absolute;left:46526;top:16383;width:5048;height:137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aYqsEA&#10;AADcAAAADwAAAGRycy9kb3ducmV2LnhtbESP3YrCMBSE7xd8h3AWvFvTLShSjbIsCCp7Y/UBDs3p&#10;DyYnJYm2vr1ZELwcZuYbZr0drRF38qFzrOB7loEgrpzuuFFwOe++liBCRNZoHJOCBwXYbiYfayy0&#10;G/hE9zI2IkE4FKigjbEvpAxVSxbDzPXEyaudtxiT9I3UHocEt0bmWbaQFjtOCy329NtSdS1vVoE8&#10;l7thWRqfuWNe/5nD/lSTU2r6Of6sQEQa4zv8au+1gnwxh/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6WmKrBAAAA3AAAAA8AAAAAAAAAAAAAAAAAmAIAAGRycy9kb3du&#10;cmV2LnhtbFBLBQYAAAAABAAEAPUAAACGAwAAAAA=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Licenca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Premio</w:t>
                        </w:r>
                        <w:proofErr w:type="spellEnd"/>
                      </w:p>
                    </w:txbxContent>
                  </v:textbox>
                </v:rect>
                <v:oval id="Oval 264" o:spid="_x0000_s1287" style="position:absolute;left:41903;top:17964;width:14472;height:4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6tpcQA&#10;AADcAAAADwAAAGRycy9kb3ducmV2LnhtbESPQWsCMRSE74L/ITyhN826yFJWo4hQKPTQaj14fG6e&#10;u8HNS7pJNf77plDocZiZb5jVJtle3GgIxrGC+awAQdw4bbhVcPx8mT6DCBFZY++YFDwowGY9Hq2w&#10;1u7Oe7odYisyhEONCroYfS1laDqyGGbOE2fv4gaLMcuhlXrAe4bbXpZFUUmLhvNCh552HTXXw7dV&#10;4P3HYpHSuwllunyZNz7vH6ezUk+TtF2CiJTif/iv/aoVlFUFv2fyEZ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eraXEAAAA3AAAAA8AAAAAAAAAAAAAAAAAmAIAAGRycy9k&#10;b3ducmV2LnhtbFBLBQYAAAAABAAEAPUAAACJAwAAAAA=&#10;" fillcolor="#ffc" strokecolor="#903" strokeweight="0"/>
                <v:rect id="Rectangle 265" o:spid="_x0000_s1288" style="position:absolute;left:45796;top:18573;width:6274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ijRsIA&#10;AADcAAAADwAAAGRycy9kb3ducmV2LnhtbESPzYoCMRCE78K+Q2hhb5pxDq6MRhFBcMWLow/QTHp+&#10;MOkMSdaZfXuzIOyxqKqvqM1utEY8yYfOsYLFPANBXDndcaPgfjvOViBCRNZoHJOCXwqw235MNlho&#10;N/CVnmVsRIJwKFBBG2NfSBmqliyGueuJk1c7bzEm6RupPQ4Jbo3Ms2wpLXacFlrs6dBS9Sh/rAJ5&#10;K4/DqjQ+c+e8vpjv07Ump9TndNyvQUQa43/43T5pBfnyC/7OpCMgt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CKNGwgAAANwAAAAPAAAAAAAAAAAAAAAAAJgCAABkcnMvZG93&#10;bnJldi54bWxQSwUGAAAAAAQABAD1AAAAhw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Consultar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Meses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" o:spid="_x0000_s1289" style="position:absolute;left:44456;top:19545;width:9093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c3NL8A&#10;AADcAAAADwAAAGRycy9kb3ducmV2LnhtbERPy4rCMBTdC/MP4Q6403S6EKlGGQYKHXFj9QMuze2D&#10;SW5KkrH1781CcHk47/1xtkbcyYfBsYKvdQaCuHF64E7B7VqutiBCRNZoHJOCBwU4Hj4Weyy0m/hC&#10;9zp2IoVwKFBBH+NYSBmaniyGtRuJE9c6bzEm6DupPU4p3BqZZ9lGWhw4NfQ40k9PzV/9bxXIa11O&#10;29r4zJ3y9mx+q0tLTqnl5/y9AxFpjm/xy11pBfkmrU1n0hGQh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lzc0vwAAANwAAAAPAAAAAAAAAAAAAAAAAJgCAABkcnMvZG93bnJl&#10;di54bWxQSwUGAAAAAAQABAD1AAAAhA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Permitidos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290" style="position:absolute;left:45796;top:20523;width:6642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uSr8IA&#10;AADcAAAADwAAAGRycy9kb3ducmV2LnhtbESPzYoCMRCE7wv7DqGFva0Z5yDuaBQRBBUvjj5AM+n5&#10;waQzJFlnfHuzIOyxqKqvqNVmtEY8yIfOsYLZNANBXDndcaPgdt1/L0CEiKzROCYFTwqwWX9+rLDQ&#10;buALPcrYiAThUKCCNsa+kDJULVkMU9cTJ6923mJM0jdSexwS3BqZZ9lcWuw4LbTY066l6l7+WgXy&#10;Wu6HRWl85k55fTbHw6Ump9TXZNwuQUQa43/43T5oBfn8B/7OpCM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25KvwgAAANwAAAAPAAAAAAAAAAAAAAAAAJgCAABkcnMvZG93&#10;bnJldi54bWxQSwUGAAAAAAQABAD1AAAAhw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para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Indenização</w:t>
                        </w:r>
                        <w:proofErr w:type="spellEnd"/>
                      </w:p>
                    </w:txbxContent>
                  </v:textbox>
                </v:rect>
                <v:oval id="Oval 268" o:spid="_x0000_s1291" style="position:absolute;left:41903;top:22593;width:14472;height:31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IGl8EA&#10;AADcAAAADwAAAGRycy9kb3ducmV2LnhtbERPTWsCMRC9F/wPYQRvNesiraxGEaFQ8GC1PXgcN+Nu&#10;cDOJm6jx3zeHQo+P971YJduJO/XBOFYwGRcgiGunDTcKfr4/XmcgQkTW2DkmBU8KsFoOXhZYaffg&#10;Pd0PsRE5hEOFCtoYfSVlqFuyGMbOE2fu7HqLMcO+kbrHRw63nSyL4k1aNJwbWvS0aam+HG5Wgfdf&#10;02lKOxPKdL6aLZ/2z+NJqdEwrecgIqX4L/5zf2oF5Xuen8/kIyC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QiBpfBAAAA3AAAAA8AAAAAAAAAAAAAAAAAmAIAAGRycy9kb3du&#10;cmV2LnhtbFBLBQYAAAAABAAEAPUAAACGAwAAAAA=&#10;" fillcolor="#ffc" strokecolor="#903" strokeweight="0"/>
                <v:rect id="Rectangle 269" o:spid="_x0000_s1292" style="position:absolute;left:45548;top:23075;width:6839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QIdMIA&#10;AADcAAAADwAAAGRycy9kb3ducmV2LnhtbESPzYoCMRCE7wu+Q2jB25pxDq7MGmVZEFS8OPoAzaTn&#10;h006QxKd8e2NIOyxqKqvqPV2tEbcyYfOsYLFPANBXDndcaPgetl9rkCEiKzROCYFDwqw3Uw+1lho&#10;N/CZ7mVsRIJwKFBBG2NfSBmqliyGueuJk1c7bzEm6RupPQ4Jbo3Ms2wpLXacFlrs6bel6q+8WQXy&#10;Uu6GVWl85o55fTKH/bkmp9RsOv58g4g0xv/wu73XCvKvBbzOpCM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dAh0wgAAANwAAAAPAAAAAAAAAAAAAAAAAJgCAABkcnMvZG93&#10;bnJldi54bWxQSwUGAAAAAAQABAD1AAAAhw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Consultar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o:spid="_x0000_s1293" style="position:absolute;left:44215;top:24053;width:9715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WA8IA&#10;AADc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lnDr9n0hGQ2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ppYDwgAAANwAAAAPAAAAAAAAAAAAAAAAAJgCAABkcnMvZG93&#10;bnJldi54bWxQSwUGAAAAAAQABAD1AAAAhw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Suspenso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Indenização</w:t>
                        </w:r>
                        <w:proofErr w:type="spellEnd"/>
                      </w:p>
                    </w:txbxContent>
                  </v:textbox>
                </v:rect>
                <v:oval id="Oval 271" o:spid="_x0000_s1294" style="position:absolute;left:41903;top:26003;width:14472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CY4MUA&#10;AADcAAAADwAAAGRycy9kb3ducmV2LnhtbESPT2sCMRTE74LfIbxCb5rtKm3ZGkUKBaEH//XQ43Pz&#10;3A3dvKSbVOO3N0LB4zAzv2Fmi2Q7caI+GMcKnsYFCOLaacONgq/9x+gVRIjIGjvHpOBCARbz4WCG&#10;lXZn3tJpFxuRIRwqVNDG6CspQ92SxTB2njh7R9dbjFn2jdQ9njPcdrIsimdp0XBeaNHTe0v1z+7P&#10;KvB+M52mtDahTMdf88mH7eX7oNTjQ1q+gYiU4j38315pBeXLBG5n8hG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8JjgxQAAANwAAAAPAAAAAAAAAAAAAAAAAJgCAABkcnMv&#10;ZG93bnJldi54bWxQSwUGAAAAAAQABAD1AAAAigMAAAAA&#10;" fillcolor="#ffc" strokecolor="#903" strokeweight="0"/>
                <v:rect id="Rectangle 272" o:spid="_x0000_s1295" style="position:absolute;left:45065;top:26428;width:7728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Or7MIA&#10;AADcAAAADwAAAGRycy9kb3ducmV2LnhtbESP3WoCMRSE7wXfIRzBO826SCurUUQQbOmNqw9w2Jz9&#10;weRkSaK7ffumUOjlMDPfMLvDaI14kQ+dYwWrZQaCuHK640bB/XZebECEiKzROCYF3xTgsJ9Odlho&#10;N/CVXmVsRIJwKFBBG2NfSBmqliyGpeuJk1c7bzEm6RupPQ4Jbo3Ms+xNWuw4LbTY06ml6lE+rQJ5&#10;K8/DpjQ+c595/WU+LteanFLz2Xjcgog0xv/wX/uiFeT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A6vswgAAANwAAAAPAAAAAAAAAAAAAAAAAJgCAABkcnMvZG93&#10;bnJldi54bWxQSwUGAAAAAAQABAD1AAAAhw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Consultar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Regras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73" o:spid="_x0000_s1296" style="position:absolute;left:46824;top:27400;width:4693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8Od8IA&#10;AADcAAAADwAAAGRycy9kb3ducmV2LnhtbESP3WoCMRSE7wXfIRzBO826YCurUUQQbOmNqw9w2Jz9&#10;weRkSaK7ffumUOjlMDPfMLvDaI14kQ+dYwWrZQaCuHK640bB/XZebECEiKzROCYF3xTgsJ9Odlho&#10;N/CVXmVsRIJwKFBBG2NfSBmqliyGpeuJk1c7bzEm6RupPQ4Jbo3Ms+xNWuw4LbTY06ml6lE+rQJ5&#10;K8/DpjQ+c595/WU+LteanFLz2Xjcgog0xv/wX/uiFeT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Tw53wgAAANwAAAAPAAAAAAAAAAAAAAAAAJgCAABkcnMvZG93&#10;bnJldi54bWxQSwUGAAAAAAQABAD1AAAAhw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Indenização</w:t>
                        </w:r>
                        <w:proofErr w:type="spellEnd"/>
                      </w:p>
                    </w:txbxContent>
                  </v:textbox>
                </v:rect>
                <v:shape id="Freeform 274" o:spid="_x0000_s1297" style="position:absolute;left:33020;top:33248;width:10585;height:1765;visibility:visible;mso-wrap-style:square;v-text-anchor:top" coordsize="1667,2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Y+psQA&#10;AADcAAAADwAAAGRycy9kb3ducmV2LnhtbESPzWrCQBSF94W+w3AL7uqkURNJHSUUhNKNGBW318xt&#10;Epq5k2ammr69IwguD+fn4yxWg2nFmXrXWFbwNo5AEJdWN1wp2O/Wr3MQziNrbC2Tgn9ysFo+Py0w&#10;0/bCWzoXvhJhhF2GCmrvu0xKV9Zk0I1tRxy8b9sb9EH2ldQ9XsK4aWUcRYk02HAg1NjRR03lT/Fn&#10;AqR0u8NpNqST6THdfM2mv/naolKjlyF/B+Fp8I/wvf2pFcRpArcz4Qj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mPqbEAAAA3AAAAA8AAAAAAAAAAAAAAAAAmAIAAGRycy9k&#10;b3ducmV2LnhtbFBLBQYAAAAABAAEAPUAAACJAwAAAAA=&#10;" path="m,l,278r1667,l1667,e" filled="f" strokecolor="#903" strokeweight="28e-5mm">
                  <v:stroke dashstyle="1 1"/>
                  <v:path arrowok="t" o:connecttype="custom" o:connectlocs="0,0;0,176530;1058545,176530;1058545,0" o:connectangles="0,0,0,0"/>
                </v:shape>
                <v:line id="Line 275" o:spid="_x0000_s1298" style="position:absolute;flip:x;visibility:visible;mso-wrap-style:square" from="43364,33248" to="43605,33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LS+sYAAADcAAAADwAAAGRycy9kb3ducmV2LnhtbESPQWvCQBSE7wX/w/KE3pqNljYxdRWr&#10;FATx0Fjw+si+JtHs25DdmrS/3hUKHoeZ+YaZLwfTiAt1rrasYBLFIIgLq2suFXwdPp5SEM4ja2ws&#10;k4JfcrBcjB7mmGnb8yddcl+KAGGXoYLK+zaT0hUVGXSRbYmD9207gz7IrpS6wz7ATSOncfwqDdYc&#10;FipsaV1Rcc5/jIJDvknXu/ed3KYvzb494fNs83dU6nE8rN5AeBr8Pfzf3moF0ySB25lwBOTi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0i0vrGAAAA3AAAAA8AAAAAAAAA&#10;AAAAAAAAoQIAAGRycy9kb3ducmV2LnhtbFBLBQYAAAAABAAEAPkAAACUAwAAAAA=&#10;" strokecolor="#903" strokeweight="28e-5mm"/>
                <v:line id="Line 276" o:spid="_x0000_s1299" style="position:absolute;visibility:visible;mso-wrap-style:square" from="43605,33248" to="43846,33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bojcEAAADcAAAADwAAAGRycy9kb3ducmV2LnhtbERPy4rCMBTdC/MP4Q64s6kufFRTcYSB&#10;WQk+OuPy2tw+sLkpTUbr35uF4PJw3qt1bxpxo87VlhWMoxgEcW51zaWC0/F7NAfhPLLGxjIpeJCD&#10;dfoxWGGi7Z33dDv4UoQQdgkqqLxvEyldXpFBF9mWOHCF7Qz6ALtS6g7vIdw0chLHU2mw5tBQYUvb&#10;ivLr4d8o+HLxb7awuyLLtptzed7hX35BpYaf/WYJwlPv3+KX+0crmMzC2nAmHAGZP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VuiNwQAAANwAAAAPAAAAAAAAAAAAAAAA&#10;AKECAABkcnMvZG93bnJldi54bWxQSwUGAAAAAAQABAD5AAAAjwMAAAAA&#10;" strokecolor="#903" strokeweight="28e-5mm"/>
                <v:rect id="Rectangle 277" o:spid="_x0000_s1300" style="position:absolute;left:37033;top:35255;width:325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IEcsIA&#10;AADcAAAADwAAAGRycy9kb3ducmV2LnhtbESP3WoCMRSE7wu+QziCdzXrXlhdjSKCoKU3rj7AYXP2&#10;B5OTJUnd7dubQqGXw8x8w2z3ozXiST50jhUs5hkI4srpjhsF99vpfQUiRGSNxjEp+KEA+93kbYuF&#10;dgNf6VnGRiQIhwIVtDH2hZShaslimLueOHm18xZjkr6R2uOQ4NbIPMuW0mLHaaHFno4tVY/y2yqQ&#10;t/I0rErjM/eZ11/mcr7W5JSaTcfDBkSkMf6H/9pnrSD/WMPvmXQE5O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AgRywgAAANwAAAAPAAAAAAAAAAAAAAAAAJgCAABkcnMvZG93&#10;bnJldi54bWxQSwUGAAAAAAQABAD1AAAAhw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78" o:spid="_x0000_s1301" style="position:absolute;left:40747;top:35807;width:6630;height: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k8H8AA&#10;AADcAAAADwAAAGRycy9kb3ducmV2LnhtbERPyWrDMBC9F/oPYgq5lEauD0lwoxi3UMglhCwfMLWm&#10;XjUykhI7fx8dAjk+3r7OJ9OLKznfWFbwOU9AEJdWN1wpOJ9+P1YgfEDW2FsmBTfykG9eX9aYaTvy&#10;ga7HUIkYwj5DBXUIQyalL2sy6Od2II7cv3UGQ4SuktrhGMNNL9MkWUiDDceGGgf6qansjhejoOik&#10;f+9K8u3usty3C+ta/P5TavY2FV8gAk3hKX64t1pBuorz45l4BOTm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lk8H8AAAADcAAAADwAAAAAAAAAAAAAAAACYAgAAZHJzL2Rvd25y&#10;ZXYueG1sUEsFBgAAAAAEAAQA9QAAAIUDAAAAAA==&#10;" fillcolor="#ffc" strokecolor="#903" strokeweight="0"/>
                <v:rect id="Rectangle 279" o:spid="_x0000_s1302" style="position:absolute;left:40747;top:36474;width:16663;height:65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WZhMQA&#10;AADcAAAADwAAAGRycy9kb3ducmV2LnhtbESPzWrDMBCE74W+g9hCLiWR44Mb3CghCQRyCaVuH2Bj&#10;bf2rlZGU2Hn7qFDocZiZb5j1djK9uJHzjWUFy0UCgri0uuFKwffXcb4C4QOyxt4yKbiTh+3m+WmN&#10;ubYjf9KtCJWIEPY5KqhDGHIpfVmTQb+wA3H0fqwzGKJ0ldQOxwg3vUyTJJMGG44LNQ50qKnsiqtR&#10;sOukf+1K8u35+vbRZta1uL8oNXuZdu8gAk3hP/zXPmkF6WoJv2fiEZ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VmYTEAAAA3AAAAA8AAAAAAAAAAAAAAAAAmAIAAGRycy9k&#10;b3ducmV2LnhtbFBLBQYAAAAABAAEAPUAAACJAwAAAAA=&#10;" fillcolor="#ffc" strokecolor="#903" strokeweight="0"/>
                <v:rect id="Rectangle 280" o:spid="_x0000_s1303" style="position:absolute;left:42024;top:37268;width:13424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PmJMEA&#10;AADcAAAADwAAAGRycy9kb3ducmV2LnhtbESP3YrCMBSE7xd8h3AE79Z0eyGlGkUWBF28se4DHJrT&#10;H0xOShJt9+2NIOzlMDPfMJvdZI14kA+9YwVfywwEce10z62C3+vhswARIrJG45gU/FGA3Xb2scFS&#10;u5Ev9KhiKxKEQ4kKuhiHUspQd2QxLN1AnLzGeYsxSd9K7XFMcGtknmUrabHntNDhQN8d1bfqbhXI&#10;a3UYi8r4zP3kzdmcjpeGnFKL+bRfg4g0xf/wu33UCvIih9eZdATk9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z5iTBAAAA3AAAAA8AAAAAAAAAAAAAAAAAmAIAAGRycy9kb3du&#10;cmV2LnhtbFBLBQYAAAAABAAEAPUAAACGAwAAAAA=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UCS 023 –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Consultar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Saldo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Dias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304" style="position:absolute;left:47498;top:38239;width:3219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9Dv8IA&#10;AADcAAAADwAAAGRycy9kb3ducmV2LnhtbESP3WoCMRSE7wu+QziCdzXbFcqyNUopCCreuPYBDpuz&#10;PzQ5WZLorm9vBKGXw8x8w6y3kzXiRj70jhV8LDMQxLXTPbcKfi+79wJEiMgajWNScKcA283sbY2l&#10;diOf6VbFViQIhxIVdDEOpZSh7shiWLqBOHmN8xZjkr6V2uOY4NbIPMs+pcWe00KHA/10VP9VV6tA&#10;XqrdWFTGZ+6YNydz2J8bckot5tP3F4hIU/wPv9p7rSAvVvA8k46A3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P0O/wgAAANwAAAAPAAAAAAAAAAAAAAAAAJgCAABkcnMvZG93&#10;bnJldi54bWxQSwUGAAAAAAQABAD1AAAAhw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Aquisitivo</w:t>
                        </w:r>
                        <w:proofErr w:type="spellEnd"/>
                      </w:p>
                    </w:txbxContent>
                  </v:textbox>
                </v:rect>
                <v:oval id="Oval 282" o:spid="_x0000_s1305" style="position:absolute;left:42506;top:39274;width:12713;height:2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xws8QA&#10;AADcAAAADwAAAGRycy9kb3ducmV2LnhtbESPQWsCMRSE70L/Q3iF3jTbZSmyNYoUCkIPrdZDj283&#10;z93g5iXdRI3/vhGEHoeZ+YZZrJIdxJnGYBwreJ4VIIhbpw13Cvbf79M5iBCRNQ6OScGVAqyWD5MF&#10;1tpdeEvnXexEhnCoUUEfo6+lDG1PFsPMeeLsHdxoMWY5dlKPeMlwO8iyKF6kRcN5oUdPbz21x93J&#10;KvD+q6pS+jShTIdf88HN9vrTKPX0mNavICKl+B++tzdaQTmv4HYmHw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McLPEAAAA3AAAAA8AAAAAAAAAAAAAAAAAmAIAAGRycy9k&#10;b3ducmV2LnhtbFBLBQYAAAAABAAEAPUAAACJAwAAAAA=&#10;" fillcolor="#ffc" strokecolor="#903" strokeweight="0"/>
                <v:rect id="Rectangle 283" o:spid="_x0000_s1306" style="position:absolute;left:44761;top:39700;width:7905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p+UMIA&#10;AADcAAAADwAAAGRycy9kb3ducmV2LnhtbESP3WoCMRSE7wu+QziCdzXbBcuyNUopCCreuPYBDpuz&#10;PzQ5WZLorm9vBKGXw8x8w6y3kzXiRj70jhV8LDMQxLXTPbcKfi+79wJEiMgajWNScKcA283sbY2l&#10;diOf6VbFViQIhxIVdDEOpZSh7shiWLqBOHmN8xZjkr6V2uOY4NbIPMs+pcWe00KHA/10VP9VV6tA&#10;XqrdWFTGZ+6YNydz2J8bckot5tP3F4hIU/wPv9p7rSAvVvA8k46A3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mn5QwgAAANwAAAAPAAAAAAAAAAAAAAAAAJgCAABkcnMvZG93&#10;bnJldi54bWxQSwUGAAAAAAQABAD1AAAAhw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Consultar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Saldo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Dias </w:t>
                        </w:r>
                      </w:p>
                    </w:txbxContent>
                  </v:textbox>
                </v:rect>
                <v:rect id="Rectangle 284" o:spid="_x0000_s1307" style="position:absolute;left:45307;top:40678;width:6959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jgJ8EA&#10;AADcAAAADwAAAGRycy9kb3ducmV2LnhtbESP3YrCMBSE7wXfIZwF7zTdXkjpGmVZEFS8se4DHJrT&#10;HzY5KUm09e2NIOzlMDPfMJvdZI24kw+9YwWfqwwEce10z62C3+t+WYAIEVmjcUwKHhRgt53PNlhq&#10;N/KF7lVsRYJwKFFBF+NQShnqjiyGlRuIk9c4bzEm6VupPY4Jbo3Ms2wtLfacFjoc6Kej+q+6WQXy&#10;Wu3HojI+c6e8OZvj4dKQU2rxMX1/gYg0xf/wu33QCvJiDa8z6QjI7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5I4CfBAAAA3AAAAA8AAAAAAAAAAAAAAAAAmAIAAGRycy9kb3du&#10;cmV2LnhtbFBLBQYAAAAABAAEAPUAAACGAwAAAAA=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Aquisitivo</w:t>
                        </w:r>
                        <w:proofErr w:type="spellEnd"/>
                      </w:p>
                    </w:txbxContent>
                  </v:textbox>
                </v:rect>
                <v:shape id="Freeform 285" o:spid="_x0000_s1308" style="position:absolute;left:32537;top:33248;width:8210;height:5785;visibility:visible;mso-wrap-style:square;v-text-anchor:top" coordsize="1293,9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qR3cUA&#10;AADcAAAADwAAAGRycy9kb3ducmV2LnhtbESPQWvCQBSE70L/w/IKvemmHqqNriGUFnooSGNb8PbI&#10;PpOQ7Nuwuybx37sFweMwM98w22wynRjI+caygudFAoK4tLrhSsHP4WO+BuEDssbOMim4kIds9zDb&#10;YqrtyN80FKESEcI+RQV1CH0qpS9rMugXtieO3sk6gyFKV0ntcIxw08llkrxIgw3HhRp7equpbIuz&#10;UdDu//LzL0v7eizzU0Bqvt5dodTT45RvQASawj18a39qBcv1Cv7PxCMgd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OpHdxQAAANwAAAAPAAAAAAAAAAAAAAAAAJgCAABkcnMv&#10;ZG93bnJldi54bWxQSwUGAAAAAAQABAD1AAAAigMAAAAA&#10;" path="m,l,911r1293,e" filled="f" strokecolor="#903" strokeweight="28e-5mm">
                  <v:stroke dashstyle="1 1"/>
                  <v:path arrowok="t" o:connecttype="custom" o:connectlocs="0,0;0,578485;821055,578485" o:connectangles="0,0,0"/>
                </v:shape>
                <v:line id="Line 286" o:spid="_x0000_s1309" style="position:absolute;flip:x y;visibility:visible;mso-wrap-style:square" from="40259,38785" to="40747,39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69rMIAAADcAAAADwAAAGRycy9kb3ducmV2LnhtbERP3WrCMBS+F/YO4Qx2N9N1OEs1imzI&#10;hn9g9QEOzbEpNielybS+vbkQvPz4/qfz3jbiQp2vHSv4GCYgiEuna64UHA/L9wyED8gaG8ek4EYe&#10;5rOXwRRz7a68p0sRKhFD2OeowITQ5lL60pBFP3QtceROrrMYIuwqqTu8xnDbyDRJvqTFmmODwZa+&#10;DZXn4t8q2BfjVbk5t7+7z+3PcpTWwawXWqm3134xARGoD0/xw/2nFaRZXBvPxCMgZ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I69rMIAAADcAAAADwAAAAAAAAAAAAAA&#10;AAChAgAAZHJzL2Rvd25yZXYueG1sUEsFBgAAAAAEAAQA+QAAAJADAAAAAA==&#10;" strokecolor="#903" strokeweight="28e-5mm"/>
                <v:line id="Line 287" o:spid="_x0000_s1310" style="position:absolute;flip:x;visibility:visible;mso-wrap-style:square" from="40259,39033" to="40747,39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iSTNMQAAADcAAAADwAAAGRycy9kb3ducmV2LnhtbESPQYvCMBSE78L+h/AWvGm6ilK7RtlV&#10;BEE8WIW9PppnW7d5KU3U6q83guBxmJlvmOm8NZW4UONKywq++hEI4szqknMFh/2qF4NwHlljZZkU&#10;3MjBfPbRmWKi7ZV3dEl9LgKEXYIKCu/rREqXFWTQ9W1NHLyjbQz6IJtc6gavAW4qOYiisTRYclgo&#10;sKZFQdl/ejYK9ukyXmx+N3Idj6ptfcLhZHn/U6r72f58g/DU+nf41V5rBYN4As8z4QjI2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JJM0xAAAANwAAAAPAAAAAAAAAAAA&#10;AAAAAKECAABkcnMvZG93bnJldi54bWxQSwUGAAAAAAQABAD5AAAAkgMAAAAA&#10;" strokecolor="#903" strokeweight="28e-5mm"/>
                <v:rect id="Rectangle 288" o:spid="_x0000_s1311" style="position:absolute;left:33445;top:36842;width:325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RLFb4A&#10;AADcAAAADwAAAGRycy9kb3ducmV2LnhtbERPy4rCMBTdC/5DuMLsNLWLwalGEUFQmY3VD7g0tw9M&#10;bkoSbf17sxiY5eG8N7vRGvEiHzrHCpaLDARx5XTHjYL77ThfgQgRWaNxTAreFGC3nU42WGg38JVe&#10;ZWxECuFQoII2xr6QMlQtWQwL1xMnrnbeYkzQN1J7HFK4NTLPsm9psePU0GJPh5aqR/m0CuStPA6r&#10;0vjMXfL615xP15qcUl+zcb8GEWmM/+I/90kryH/S/HQmHQG5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s0SxW+AAAA3AAAAA8AAAAAAAAAAAAAAAAAmAIAAGRycy9kb3ducmV2&#10;LnhtbFBLBQYAAAAABAAEAPUAAACDAwAAAAA=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289" o:spid="_x0000_s1312" style="position:absolute;left:41903;top:29470;width:13805;height:27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JF9sQA&#10;AADcAAAADwAAAGRycy9kb3ducmV2LnhtbESPQWsCMRSE7wX/Q3gFb92si4jdGqUIQsFD1fbQ43Pz&#10;3A3dvMRNqvHfN4WCx2FmvmEWq2R7caEhGMcKJkUJgrhx2nCr4PNj8zQHESKyxt4xKbhRgNVy9LDA&#10;Wrsr7+lyiK3IEA41Kuhi9LWUoenIYiicJ87eyQ0WY5ZDK/WA1wy3vazKciYtGs4LHXpad9R8H36s&#10;Au9302lK7yZU6XQ2Wz7ub19HpcaP6fUFRKQU7+H/9ptWUD1P4O9MPg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iRfbEAAAA3AAAAA8AAAAAAAAAAAAAAAAAmAIAAGRycy9k&#10;b3ducmV2LnhtbFBLBQYAAAAABAAEAPUAAACJAwAAAAA=&#10;" fillcolor="#ffc" strokecolor="#903" strokeweight="0"/>
                <v:rect id="Rectangle 290" o:spid="_x0000_s1313" style="position:absolute;left:44088;top:29895;width:9226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pw+cIA&#10;AADc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JVDn9n0hGQm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qnD5wgAAANwAAAAPAAAAAAAAAAAAAAAAAJgCAABkcnMvZG93&#10;bnJldi54bWxQSwUGAAAAAAQABAD1AAAAhw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Consultar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Regras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de U...</w:t>
                        </w:r>
                      </w:p>
                    </w:txbxContent>
                  </v:textbox>
                </v:rect>
                <v:rect id="Rectangle 291" o:spid="_x0000_s1314" style="position:absolute;left:22377;top:43840;width:6267;height: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I0tcQA&#10;AADcAAAADwAAAGRycy9kb3ducmV2LnhtbESP3WoCMRSE7wt9h3AKvRHNVkHt1uxiCwVvRNz2AU43&#10;p/ubkyWJun17Iwi9HGbmG2aTj6YXZ3K+sazgZZaAIC6tbrhS8P31OV2D8AFZY2+ZFPyRhzx7fNhg&#10;qu2Fj3QuQiUihH2KCuoQhlRKX9Zk0M/sQBy9X+sMhihdJbXDS4SbXs6TZCkNNhwXahzoo6ayK05G&#10;wbaTftKV5Nv9aXVol9a1+P6j1PPTuH0DEWgM/+F7e6cVzF8XcDsTj4DM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SNLXEAAAA3AAAAA8AAAAAAAAAAAAAAAAAmAIAAGRycy9k&#10;b3ducmV2LnhtbFBLBQYAAAAABAAEAPUAAACJAwAAAAA=&#10;" fillcolor="#ffc" strokecolor="#903" strokeweight="0"/>
                <v:rect id="Rectangle 292" o:spid="_x0000_s1315" style="position:absolute;left:22377;top:44513;width:15691;height:6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uswcQA&#10;AADcAAAADwAAAGRycy9kb3ducmV2LnhtbESP3WoCMRSE7wt9h3AKvRHNVkTt1uxiCwVvRNz2AU43&#10;p/ubkyWJun17Iwi9HGbmG2aTj6YXZ3K+sazgZZaAIC6tbrhS8P31OV2D8AFZY2+ZFPyRhzx7fNhg&#10;qu2Fj3QuQiUihH2KCuoQhlRKX9Zk0M/sQBy9X+sMhihdJbXDS4SbXs6TZCkNNhwXahzoo6ayK05G&#10;wbaTftKV5Nv9aXVol9a1+P6j1PPTuH0DEWgM/+F7e6cVzF8XcDsTj4DM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7rMHEAAAA3AAAAA8AAAAAAAAAAAAAAAAAmAIAAGRycy9k&#10;b3ducmV2LnhtbFBLBQYAAAAABAAEAPUAAACJAwAAAAA=&#10;" fillcolor="#ffc" strokecolor="#903" strokeweight="0"/>
                <v:rect id="Rectangle 293" o:spid="_x0000_s1316" style="position:absolute;left:24809;top:45300;width:10490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PojcIA&#10;AADcAAAADwAAAGRycy9kb3ducmV2LnhtbESP3WoCMRSE7wu+QziCdzXrgkVXo4ggaOmNqw9w2Jz9&#10;weRkSVJ3+/amUOjlMDPfMNv9aI14kg+dYwWLeQaCuHK640bB/XZ6X4EIEVmjcUwKfijAfjd522Kh&#10;3cBXepaxEQnCoUAFbYx9IWWoWrIY5q4nTl7tvMWYpG+k9jgkuDUyz7IPabHjtNBiT8eWqkf5bRXI&#10;W3kaVqXxmfvM6y9zOV9rckrNpuNhAyLSGP/Df+2zVpCvl/B7Jh0Bu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Q+iNwgAAANwAAAAPAAAAAAAAAAAAAAAAAJgCAABkcnMvZG93&#10;bnJldi54bWxQSwUGAAAAAAQABAD1AAAAhw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line id="Line 294" o:spid="_x0000_s1317" style="position:absolute;visibility:visible;mso-wrap-style:square" from="22504,43961" to="22504,44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y3lMQAAADcAAAADwAAAGRycy9kb3ducmV2LnhtbESPT4vCMBTE7wt+h/AEb2uqYK1do4i4&#10;uHvzL+zx0TzbYPNSmqx2v/1GEDwOM/MbZr7sbC1u1HrjWMFomIAgLpw2XCo4HT/fMxA+IGusHZOC&#10;P/KwXPTe5phrd+c93Q6hFBHCPkcFVQhNLqUvKrLoh64hjt7FtRZDlG0pdYv3CLe1HCdJKi0ajgsV&#10;NrSuqLgefq0Cs0u3k+/peXaWm20Y/WTXzNiTUoN+t/oAEagLr/Cz/aUVjGcp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DLeUxAAAANwAAAAPAAAAAAAAAAAA&#10;AAAAAKECAABkcnMvZG93bnJldi54bWxQSwUGAAAAAAQABAD5AAAAkgMAAAAA&#10;" strokeweight="0"/>
                <v:line id="Line 295" o:spid="_x0000_s1318" style="position:absolute;visibility:visible;mso-wrap-style:square" from="22504,43961" to="22745,43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ASD8UAAADcAAAADwAAAGRycy9kb3ducmV2LnhtbESPQWvCQBSE74X+h+UVeqsbA2qSuoqI&#10;Yntro4LHR/Y1Wcy+Ddk1pv++Wyj0OMzMN8xyPdpWDNR741jBdJKAIK6cNlwrOB33LxkIH5A1to5J&#10;wTd5WK8eH5ZYaHfnTxrKUIsIYV+ggiaErpDSVw1Z9BPXEUfvy/UWQ5R9LXWP9wi3rUyTZC4tGo4L&#10;DXa0bai6ljerwHzMD7P3xTk/y90hTC/ZNTP2pNTz07h5BRFoDP/hv/abVpDmC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ASD8UAAADcAAAADwAAAAAAAAAA&#10;AAAAAAChAgAAZHJzL2Rvd25yZXYueG1sUEsFBgAAAAAEAAQA+QAAAJMDAAAAAA==&#10;" strokeweight="0"/>
                <v:line id="Line 296" o:spid="_x0000_s1319" style="position:absolute;flip:x;visibility:visible;mso-wrap-style:square" from="22561,44024" to="22745,44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u1uMMAAADcAAAADwAAAGRycy9kb3ducmV2LnhtbERPy2oCMRTdF/yHcAV3NaML245GEUUp&#10;hbb4Wri7Tq4zg5ObIYlO+vfNotDl4bxni2ga8SDna8sKRsMMBHFhdc2lguNh8/wKwgdkjY1lUvBD&#10;Hhbz3tMMc2073tFjH0qRQtjnqKAKoc2l9EVFBv3QtsSJu1pnMCToSqkddincNHKcZRNpsObUUGFL&#10;q4qK2/5uFOy+Xvjitvd4i5fu8/t8Kj9O66VSg35cTkEEiuFf/Od+1wrGb2ltOpOOgJ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07tbjDAAAA3AAAAA8AAAAAAAAAAAAA&#10;AAAAoQIAAGRycy9kb3ducmV2LnhtbFBLBQYAAAAABAAEAPkAAACRAwAAAAA=&#10;" strokeweight="0"/>
                <v:line id="Line 297" o:spid="_x0000_s1320" style="position:absolute;flip:y;visibility:visible;mso-wrap-style:square" from="22561,44024" to="22561,44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cQI8YAAADcAAAADwAAAGRycy9kb3ducmV2LnhtbESPQWsCMRSE74L/ITzBm2b1YOvWKKK0&#10;lIIt2nro7bl57i5uXpYkuum/N4VCj8PMfMMsVtE04kbO15YVTMYZCOLC6ppLBV+fz6NHED4ga2ws&#10;k4If8rBa9nsLzLXteE+3QyhFgrDPUUEVQptL6YuKDPqxbYmTd7bOYEjSlVI77BLcNHKaZTNpsOa0&#10;UGFLm4qKy+FqFOzfH/jkXq7xEk/d7uP7WL4dt2ulhoO4fgIRKIb/8F/7VSuYzufweyYdAbm8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J3ECPGAAAA3AAAAA8AAAAAAAAA&#10;AAAAAAAAoQIAAGRycy9kb3ducmV2LnhtbFBLBQYAAAAABAAEAPkAAACUAwAAAAA=&#10;" strokeweight="0"/>
                <v:line id="Line 298" o:spid="_x0000_s1321" style="position:absolute;visibility:visible;mso-wrap-style:square" from="22504,43961" to="22802,43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IQYc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kmcH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QhBhwQAAANwAAAAPAAAAAAAAAAAAAAAA&#10;AKECAABkcnMvZG93bnJldi54bWxQSwUGAAAAAAQABAD5AAAAjwMAAAAA&#10;" strokeweight="0"/>
                <v:line id="Line 299" o:spid="_x0000_s1322" style="position:absolute;visibility:visible;mso-wrap-style:square" from="22504,44145" to="22504,44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61+sUAAADcAAAADwAAAGRycy9kb3ducmV2LnhtbESPQWvCQBSE70L/w/IKvdVNWrQxugml&#10;tKi31ip4fGSfyWL2bchuNf57Vyh4HGbmG2ZRDrYVJ+q9cawgHScgiCunDdcKtr9fzxkIH5A1to5J&#10;wYU8lMXDaIG5dmf+odMm1CJC2OeooAmhy6X0VUMW/dh1xNE7uN5iiLKvpe7xHOG2lS9JMpUWDceF&#10;Bjv6aKg6bv6sAvM9XU7Wb7vZTn4uQ7rPjpmxW6WeHof3OYhAQ7iH/9srreA1SeF2Jh4BW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A61+sUAAADcAAAADwAAAAAAAAAA&#10;AAAAAAChAgAAZHJzL2Rvd25yZXYueG1sUEsFBgAAAAAEAAQA+QAAAJMDAAAAAA==&#10;" strokeweight="0"/>
                <v:line id="Line 300" o:spid="_x0000_s1323" style="position:absolute;visibility:visible;mso-wrap-style:square" from="22561,43961" to="22561,44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wrjc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hJpv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NwrjcUAAADcAAAADwAAAAAAAAAA&#10;AAAAAAChAgAAZHJzL2Rvd25yZXYueG1sUEsFBgAAAAAEAAQA+QAAAJMDAAAAAA==&#10;" strokeweight="0"/>
                <v:line id="Line 301" o:spid="_x0000_s1324" style="position:absolute;visibility:visible;mso-wrap-style:square" from="22504,44024" to="22802,44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COFsQAAADcAAAADwAAAGRycy9kb3ducmV2LnhtbESPT4vCMBTE74LfIbwFb5q6slqrUWRx&#10;cb35Fzw+mrdtsHkpTVa7334jCB6HmfkNM1+2thI3arxxrGA4SEAQ504bLhScjl/9FIQPyBorx6Tg&#10;jzwsF93OHDPt7ryn2yEUIkLYZ6igDKHOpPR5SRb9wNXE0ftxjcUQZVNI3eA9wm0l35NkLC0ajgsl&#10;1vRZUn49/FoFZjfefGwn5+lZrjdheEmvqbEnpXpv7WoGIlAbXuFn+1srGCUjeJyJR0A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kI4WxAAAANwAAAAPAAAAAAAAAAAA&#10;AAAAAKECAABkcnMvZG93bnJldi54bWxQSwUGAAAAAAQABAD5AAAAkgMAAAAA&#10;" strokeweight="0"/>
                <v:line id="Line 302" o:spid="_x0000_s1325" style="position:absolute;visibility:visible;mso-wrap-style:square" from="22504,44024" to="22802,44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kWYsUAAADc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yTETzPxCMgZ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HkWYsUAAADcAAAADwAAAAAAAAAA&#10;AAAAAAChAgAAZHJzL2Rvd25yZXYueG1sUEsFBgAAAAAEAAQA+QAAAJMDAAAAAA==&#10;" strokeweight="0"/>
                <v:line id="Line 303" o:spid="_x0000_s1326" style="position:absolute;visibility:visible;mso-wrap-style:square" from="22561,43961" to="22561,44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Wz+cQAAADcAAAADwAAAGRycy9kb3ducmV2LnhtbESPT4vCMBTE7wt+h/CEvWnqilqrUWRx&#10;0b35Fzw+mmcbbF5Kk9XutzcLwh6HmfkNM1+2thJ3arxxrGDQT0AQ504bLhScjl+9FIQPyBorx6Tg&#10;lzwsF523OWbaPXhP90MoRISwz1BBGUKdSenzkiz6vquJo3d1jcUQZVNI3eAjwm0lP5JkLC0ajgsl&#10;1vRZUn47/FgFZjfejL4n5+lZrjdhcElvqbEnpd677WoGIlAb/sOv9lYrGCYj+DsTj4BcP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NbP5xAAAANwAAAAPAAAAAAAAAAAA&#10;AAAAAKECAABkcnMvZG93bnJldi54bWxQSwUGAAAAAAQABAD5AAAAkgMAAAAA&#10;" strokeweight="0"/>
                <v:line id="Line 304" o:spid="_x0000_s1327" style="position:absolute;visibility:visible;mso-wrap-style:square" from="22561,43961" to="22561,44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+ctjsUAAADc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glKdzPxCM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+ctjsUAAADcAAAADwAAAAAAAAAA&#10;AAAAAAChAgAAZHJzL2Rvd25yZXYueG1sUEsFBgAAAAAEAAQA+QAAAJMDAAAAAA==&#10;" strokeweight="0"/>
                <v:line id="Line 305" o:spid="_x0000_s1328" style="position:absolute;visibility:visible;mso-wrap-style:square" from="22504,43961" to="22802,43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uIFcUAAADc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pHA7E4+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KuIFcUAAADcAAAADwAAAAAAAAAA&#10;AAAAAAChAgAAZHJzL2Rvd25yZXYueG1sUEsFBgAAAAAEAAQA+QAAAJMDAAAAAA==&#10;" strokeweight="0"/>
                <v:line id="Line 306" o:spid="_x0000_s1329" style="position:absolute;visibility:visible;mso-wrap-style:square" from="22504,44024" to="22802,44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QcZ8EAAADcAAAADwAAAGRycy9kb3ducmV2LnhtbERPTYvCMBC9C/sfwix401RF7VajLKK4&#10;3tRV8Dg0s22wmZQmav335rDg8fG+58vWVuJOjTeOFQz6CQji3GnDhYLT76aXgvABWWPlmBQ8ycNy&#10;8dGZY6bdgw90P4ZCxBD2GSooQ6gzKX1ekkXfdzVx5P5cYzFE2BRSN/iI4baSwySZSIuGY0OJNa1K&#10;yq/Hm1Vg9pPteDc9f53lehsGl/SaGntSqvvZfs9ABGrDW/zv/tEKRklcG8/EI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NBxnwQAAANwAAAAPAAAAAAAAAAAAAAAA&#10;AKECAABkcnMvZG93bnJldi54bWxQSwUGAAAAAAQABAD5AAAAjwMAAAAA&#10;" strokeweight="0"/>
                <v:line id="Line 307" o:spid="_x0000_s1330" style="position:absolute;visibility:visible;mso-wrap-style:square" from="22504,43961" to="22504,44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i5/MUAAADcAAAADwAAAGRycy9kb3ducmV2LnhtbESPQWvCQBSE70L/w/IKvdWNLdqYuoYi&#10;ivVmU4UeH9nXZDH7NmTXGP99Vyh4HGbmG2aRD7YRPXXeOFYwGScgiEunDVcKDt+b5xSED8gaG8ek&#10;4Eoe8uXDaIGZdhf+or4IlYgQ9hkqqENoMyl9WZNFP3YtcfR+XWcxRNlVUnd4iXDbyJckmUmLhuNC&#10;jS2taipPxdkqMPvZdrp7O86Pcr0Nk5/0lBp7UOrpcfh4BxFoCPfwf/tTK3hN5nA7E4+AXP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ni5/MUAAADcAAAADwAAAAAAAAAA&#10;AAAAAAChAgAAZHJzL2Rvd25yZXYueG1sUEsFBgAAAAAEAAQA+QAAAJMDAAAAAA==&#10;" strokeweight="0"/>
                <v:line id="Line 308" o:spid="_x0000_s1331" style="position:absolute;flip:x;visibility:visible;mso-wrap-style:square" from="22504,43961" to="22802,43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H+1ecMAAADcAAAADwAAAGRycy9kb3ducmV2LnhtbERPy2oCMRTdF/yHcIXuNKOFtoxGEUUp&#10;hbb4Wri7Tq4zg5ObIYlO+vfNQujycN7TeTSNuJPztWUFo2EGgriwuuZSwWG/HryD8AFZY2OZFPyS&#10;h/ms9zTFXNuOt3TfhVKkEPY5KqhCaHMpfVGRQT+0LXHiLtYZDAm6UmqHXQo3jRxn2as0WHNqqLCl&#10;ZUXFdXczCrbfb3x2m1u8xnP39XM6lp/H1UKp535cTEAEiuFf/HB/aAUvozQ/nUlHQM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h/tXnDAAAA3AAAAA8AAAAAAAAAAAAA&#10;AAAAoQIAAGRycy9kb3ducmV2LnhtbFBLBQYAAAAABAAEAPkAAACRAwAAAAA=&#10;" strokeweight="0"/>
                <v:line id="Line 309" o:spid="_x0000_s1332" style="position:absolute;visibility:visible;mso-wrap-style:square" from="22561,44024" to="22866,44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zXLccAAADcAAAADwAAAGRycy9kb3ducmV2LnhtbESP3WrCQBSE7wt9h+UUvKu7sSKSukot&#10;LS0WCv5QvTxkT5Ng9mzIrjHx6d2C0MthZr5hZovOVqKlxpeONSRDBYI4c6bkXMNu+/44BeEDssHK&#10;MWnoycNifn83w9S4M6+p3YRcRAj7FDUUIdSplD4ryKIfupo4er+usRiibHJpGjxHuK3kSKmJtFhy&#10;XCiwpteCsuPmZDXUat9/v6ld+bXc9mrVjkeXw8eP1oOH7uUZRKAu/Idv7U+j4SlJ4O9MPAJyf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r7NctxwAAANwAAAAPAAAAAAAA&#10;AAAAAAAAAKECAABkcnMvZG93bnJldi54bWxQSwUGAAAAAAQABAD5AAAAlQMAAAAA&#10;" strokeweight="53e-5mm"/>
                <v:line id="Line 310" o:spid="_x0000_s1333" style="position:absolute;flip:x y;visibility:visible;mso-wrap-style:square" from="22561,44024" to="22866,44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gCn8IAAADcAAAADwAAAGRycy9kb3ducmV2LnhtbESPQWsCMRSE74L/IbxCL1KzWlDZGkVK&#10;FfHWVe+PzetmMXlZklTXf28KQo/DzDfDLNe9s+JKIbaeFUzGBQji2uuWGwWn4/ZtASImZI3WMym4&#10;U4T1ajhYYqn9jb/pWqVG5BKOJSowKXWllLE25DCOfUecvR8fHKYsQyN1wFsud1ZOi2ImHbacFwx2&#10;9GmovlS/TsH7/HzcX+zIHLbRma+drepZuCv1+tJvPkAk6tN/+EnvdeYmU/g7k4+AXD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7gCn8IAAADcAAAADwAAAAAAAAAAAAAA&#10;AAChAgAAZHJzL2Rvd25yZXYueG1sUEsFBgAAAAAEAAQA+QAAAJADAAAAAA==&#10;" strokeweight="0"/>
                <v:line id="Line 311" o:spid="_x0000_s1334" style="position:absolute;flip:x y;visibility:visible;mso-wrap-style:square" from="22561,43961" to="22866,44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SnBMIAAADcAAAADwAAAGRycy9kb3ducmV2LnhtbESPQWsCMRSE7wX/Q3gFL6VmVbCyNYoU&#10;FfHWtd4fm9fNYvKyJKmu/94IQo/DzDfDLFa9s+JCIbaeFYxHBQji2uuWGwU/x+37HERMyBqtZ1Jw&#10;owir5eBlgaX2V/6mS5UakUs4lqjApNSVUsbakMM48h1x9n59cJiyDI3UAa+53Fk5KYqZdNhyXjDY&#10;0Zeh+lz9OQXTj9Nxf7Zv5rCNzmx2tqpn4abU8LVff4JI1Kf/8JPe68yNp/A4k4+AX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PSnBMIAAADcAAAADwAAAAAAAAAAAAAA&#10;AAChAgAAZHJzL2Rvd25yZXYueG1sUEsFBgAAAAAEAAQA+QAAAJADAAAAAA==&#10;" strokeweight="0"/>
                <v:line id="Line 312" o:spid="_x0000_s1335" style="position:absolute;flip:x y;visibility:visible;mso-wrap-style:square" from="22561,44024" to="22866,44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0/cMIAAADcAAAADwAAAGRycy9kb3ducmV2LnhtbESPQWsCMRSE7wX/Q3hCL6VmbYuV1Sil&#10;VJHeXPX+2Dw3i8nLkqS6/ntTEDwOM98MM1/2zoozhdh6VjAeFSCIa69bbhTsd6vXKYiYkDVaz6Tg&#10;ShGWi8HTHEvtL7ylc5UakUs4lqjApNSVUsbakMM48h1x9o4+OExZhkbqgJdc7qx8K4qJdNhyXjDY&#10;0beh+lT9OQXvn4fd5mRfzO8qOvOztlU9CVelnof91wxEoj49wnd6ozM3/oD/M/kIy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x0/cMIAAADcAAAADwAAAAAAAAAAAAAA&#10;AAChAgAAZHJzL2Rvd25yZXYueG1sUEsFBgAAAAAEAAQA+QAAAJADAAAAAA==&#10;" strokeweight="0"/>
                <v:line id="Line 313" o:spid="_x0000_s1336" style="position:absolute;flip:x y;visibility:visible;mso-wrap-style:square" from="22561,44024" to="22866,44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Ga68IAAADcAAAADwAAAGRycy9kb3ducmV2LnhtbESPQWsCMRSE7wX/Q3hCL6VmbamV1Sil&#10;VJHeXPX+2Dw3i8nLkqS6/ntTEDwOM98MM1/2zoozhdh6VjAeFSCIa69bbhTsd6vXKYiYkDVaz6Tg&#10;ShGWi8HTHEvtL7ylc5UakUs4lqjApNSVUsbakMM48h1x9o4+OExZhkbqgJdc7qx8K4qJdNhyXjDY&#10;0beh+lT9OQXvn4fd5mRfzO8qOvOztlU9CVelnof91wxEoj49wnd6ozM3/oD/M/kIy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FGa68IAAADcAAAADwAAAAAAAAAAAAAA&#10;AAChAgAAZHJzL2Rvd25yZXYueG1sUEsFBgAAAAAEAAQA+QAAAJADAAAAAA==&#10;" strokeweight="0"/>
                <v:line id="Line 314" o:spid="_x0000_s1337" style="position:absolute;flip:x y;visibility:visible;mso-wrap-style:square" from="22504,44024" to="22866,44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MEnMIAAADcAAAADwAAAGRycy9kb3ducmV2LnhtbESPQWsCMRSE70L/Q3gFL6JZLayyNUop&#10;tYi3rnp/bF43i8nLkqS6/vumIPQ4zHwzzHo7OCuuFGLnWcF8VoAgbrzuuFVwOu6mKxAxIWu0nknB&#10;nSJsN0+jNVba3/iLrnVqRS7hWKECk1JfSRkbQw7jzPfE2fv2wWHKMrRSB7zlcmfloihK6bDjvGCw&#10;p3dDzaX+cQpelufj/mIn5rCLznx82ropw12p8fPw9goi0ZD+ww96rzM3L+HvTD4CcvM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IMEnMIAAADcAAAADwAAAAAAAAAAAAAA&#10;AAChAgAAZHJzL2Rvd25yZXYueG1sUEsFBgAAAAAEAAQA+QAAAJADAAAAAA==&#10;" strokeweight="0"/>
                <v:line id="Line 315" o:spid="_x0000_s1338" style="position:absolute;flip:x y;visibility:visible;mso-wrap-style:square" from="22625,44024" to="22929,443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+hB8IAAADcAAAADwAAAGRycy9kb3ducmV2LnhtbESPQWsCMRSE70L/Q3gFL1KzWtCyNUop&#10;KuKtq94fm9fNYvKyJFHXf28KQo/DzDfDLFa9s+JKIbaeFUzGBQji2uuWGwXHw+btA0RMyBqtZ1Jw&#10;pwir5ctggaX2N/6ha5UakUs4lqjApNSVUsbakMM49h1x9n59cJiyDI3UAW+53Fk5LYqZdNhyXjDY&#10;0beh+lxdnIL3+emwO9uR2W+iM+utrepZuCs1fO2/PkEk6tN/+EnvdOYmc/g7k4+AXD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8+hB8IAAADcAAAADwAAAAAAAAAAAAAA&#10;AAChAgAAZHJzL2Rvd25yZXYueG1sUEsFBgAAAAAEAAQA+QAAAJADAAAAAA==&#10;" strokeweight="0"/>
                <v:line id="Line 316" o:spid="_x0000_s1339" style="position:absolute;visibility:visible;mso-wrap-style:square" from="22504,43961" to="22504,442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O2KusIAAADcAAAADwAAAGRycy9kb3ducmV2LnhtbERPz2vCMBS+C/sfwht407SKruuMMkRx&#10;3lynsOOjeWuDzUtpotb/3hwGHj++34tVbxtxpc4bxwrScQKCuHTacKXg+LMdZSB8QNbYOCYFd/Kw&#10;Wr4MFphrd+NvuhahEjGEfY4K6hDaXEpf1mTRj11LHLk/11kMEXaV1B3eYrht5CRJ5tKi4dhQY0vr&#10;mspzcbEKzGG+m+3fTu8nudmF9Dc7Z8YelRq+9p8fIAL14Sn+d39pBdM0ro1n4hGQy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O2KusIAAADcAAAADwAAAAAAAAAAAAAA&#10;AAChAgAAZHJzL2Rvd25yZXYueG1sUEsFBgAAAAAEAAQA+QAAAJADAAAAAA==&#10;" strokeweight="0"/>
                <v:line id="Line 317" o:spid="_x0000_s1340" style="position:absolute;visibility:visible;mso-wrap-style:square" from="22504,43961" to="22802,43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6EvIcUAAADcAAAADwAAAGRycy9kb3ducmV2LnhtbESPT2vCQBTE70K/w/IK3uomSm2MriJi&#10;0d6sf8DjI/tMFrNvQ3ar6bd3CwWPw8z8hpktOluLG7XeOFaQDhIQxIXThksFx8PnWwbCB2SNtWNS&#10;8EseFvOX3gxz7e78Tbd9KEWEsM9RQRVCk0vpi4os+oFriKN3ca3FEGVbSt3iPcJtLYdJMpYWDceF&#10;ChtaVVRc9z9WgdmNN+9fH6fJSa43IT1n18zYo1L91245BRGoC8/wf3urFYzSCfydiUdAz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6EvIcUAAADcAAAADwAAAAAAAAAA&#10;AAAAAAChAgAAZHJzL2Rvd25yZXYueG1sUEsFBgAAAAAEAAQA+QAAAJMDAAAAAA==&#10;" strokeweight="0"/>
                <v:oval id="Oval 318" o:spid="_x0000_s1341" style="position:absolute;left:24085;top:46704;width:13316;height:2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AmF8EA&#10;AADcAAAADwAAAGRycy9kb3ducmV2LnhtbERPTWsCMRC9F/wPYYTeatatiKxGEaFQ8NBqe/A4bsbd&#10;4GYSN1Hjv28OBY+P971YJduJG/XBOFYwHhUgiGunDTcKfn8+3mYgQkTW2DkmBQ8KsFoOXhZYaXfn&#10;Hd32sRE5hEOFCtoYfSVlqFuyGEbOE2fu5HqLMcO+kbrHew63nSyLYiotGs4NLXratFSf91erwPvv&#10;ySSlLxPKdLqYLR93j8NRqddhWs9BRErxKf53f2oF72Wen8/kIy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FwJhfBAAAA3AAAAA8AAAAAAAAAAAAAAAAAmAIAAGRycy9kb3du&#10;cmV2LnhtbFBLBQYAAAAABAAEAPUAAACGAwAAAAA=&#10;" fillcolor="#ffc" strokecolor="#903" strokeweight="0"/>
                <v:rect id="Rectangle 319" o:spid="_x0000_s1342" style="position:absolute;left:26390;top:47129;width:8204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Yo9MEA&#10;AADcAAAADwAAAGRycy9kb3ducmV2LnhtbESP3YrCMBSE7xd8h3AE79bUCot0jbIsCCreWH2AQ3P6&#10;wyYnJYm2vr0RhL0cZuYbZr0drRF38qFzrGAxz0AQV0533Ci4XnafKxAhIms0jknBgwJsN5OPNRba&#10;DXymexkbkSAcClTQxtgXUoaqJYth7nri5NXOW4xJ+kZqj0OCWyPzLPuSFjtOCy329NtS9VferAJ5&#10;KXfDqjQ+c8e8PpnD/lyTU2o2HX++QUQa43/43d5rBct8Aa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EmKPTBAAAA3AAAAA8AAAAAAAAAAAAAAAAAmAIAAGRycy9kb3du&#10;cmV2LnhtbFBLBQYAAAAABAAEAPUAAACGAwAAAAA=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343" style="position:absolute;left:28949;top:48107;width:3588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S2g8EA&#10;AADc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Wew++Zd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0toPBAAAA3AAAAA8AAAAAAAAAAAAAAAAAmAIAAGRycy9kb3du&#10;cmV2LnhtbFBLBQYAAAAABAAEAPUAAACGAwAAAAA=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line id="Line 321" o:spid="_x0000_s1344" style="position:absolute;visibility:visible;mso-wrap-style:square" from="24206,46824" to="24206,47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XSds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P5v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CXSdsUAAADcAAAADwAAAAAAAAAA&#10;AAAAAAChAgAAZHJzL2Rvd25yZXYueG1sUEsFBgAAAAAEAAQA+QAAAJMDAAAAAA==&#10;" strokeweight="0"/>
                <v:line id="Line 322" o:spid="_x0000_s1345" style="position:absolute;visibility:visible;mso-wrap-style:square" from="24206,46824" to="24447,46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xKAsUAAADcAAAADwAAAGRycy9kb3ducmV2LnhtbESPQWvCQBSE70L/w/IK3nQTrTZNs0op&#10;Fu2ttQo9PrKvyWL2bciuGv+9Kwg9DjPzDVMse9uIE3XeOFaQjhMQxKXThisFu5+PUQbCB2SNjWNS&#10;cCEPy8XDoMBcuzN/02kbKhEh7HNUUIfQ5lL6siaLfuxa4uj9uc5iiLKrpO7wHOG2kZMkmUuLhuNC&#10;jS2911QetkerwHzN17PP5/3LXq7WIf3NDpmxO6WGj/3bK4hAffgP39sbrWA6eYLbmXg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8xKAsUAAADcAAAADwAAAAAAAAAA&#10;AAAAAAChAgAAZHJzL2Rvd25yZXYueG1sUEsFBgAAAAAEAAQA+QAAAJMDAAAAAA==&#10;" strokeweight="0"/>
                <v:line id="Line 323" o:spid="_x0000_s1346" style="position:absolute;flip:x;visibility:visible;mso-wrap-style:square" from="24263,46888" to="24447,46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TcXMYAAADcAAAADwAAAGRycy9kb3ducmV2LnhtbESPQWsCMRSE7wX/Q3iCt5qtpbZsjSJK&#10;pQi2aOuht+fmdXdx87Ik0Y3/3giFHoeZ+YaZzKJpxJmcry0reBhmIIgLq2suFXx/vd2/gPABWWNj&#10;mRRcyMNs2rubYK5tx1s670IpEoR9jgqqENpcSl9UZNAPbUucvF/rDIYkXSm1wy7BTSNHWTaWBmtO&#10;CxW2tKioOO5ORsH245kPbnWKx3joNp8/+3K9X86VGvTj/BVEoBj+w3/td63gcfQE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k3FzGAAAA3AAAAA8AAAAAAAAA&#10;AAAAAAAAoQIAAGRycy9kb3ducmV2LnhtbFBLBQYAAAAABAAEAPkAAACUAwAAAAA=&#10;" strokeweight="0"/>
                <v:line id="Line 324" o:spid="_x0000_s1347" style="position:absolute;flip:y;visibility:visible;mso-wrap-style:square" from="24263,46888" to="24263,47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rZCK8YAAADcAAAADwAAAGRycy9kb3ducmV2LnhtbESPQWsCMRSE7wX/Q3hCbzWrBStbo4hi&#10;KQUraj309ty87i5uXpYkuum/N4WCx2FmvmGm82gacSXna8sKhoMMBHFhdc2lgq/D+mkCwgdkjY1l&#10;UvBLHuaz3sMUc2073tF1H0qRIOxzVFCF0OZS+qIig35gW+Lk/VhnMCTpSqkddgluGjnKsrE0WHNa&#10;qLClZUXFeX8xCnafL3xyb5d4jqdus/0+lh/H1UKpx35cvIIIFMM9/N9+1wqeR2P4O5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a2QivGAAAA3AAAAA8AAAAAAAAA&#10;AAAAAAAAoQIAAGRycy9kb3ducmV2LnhtbFBLBQYAAAAABAAEAPkAAACUAwAAAAA=&#10;" strokeweight="0"/>
                <v:line id="Line 325" o:spid="_x0000_s1348" style="position:absolute;visibility:visible;mso-wrap-style:square" from="24206,46824" to="24511,46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7Ud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A0n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HtR1xAAAANwAAAAPAAAAAAAAAAAA&#10;AAAAAKECAABkcnMvZG93bnJldi54bWxQSwUGAAAAAAQABAD5AAAAkgMAAAAA&#10;" strokeweight="0"/>
                <v:line id="Line 326" o:spid="_x0000_s1349" style="position:absolute;visibility:visible;mso-wrap-style:square" from="24206,47009" to="24206,47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FAB8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iHt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FAB8IAAADcAAAADwAAAAAAAAAAAAAA&#10;AAChAgAAZHJzL2Rvd25yZXYueG1sUEsFBgAAAAAEAAQA+QAAAJADAAAAAA==&#10;" strokeweight="0"/>
                <v:line id="Line 327" o:spid="_x0000_s1350" style="position:absolute;visibility:visible;mso-wrap-style:square" from="24263,46824" to="24263,47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3ln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A2n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zeWcxAAAANwAAAAPAAAAAAAAAAAA&#10;AAAAAKECAABkcnMvZG93bnJldi54bWxQSwUGAAAAAAQABAD5AAAAkgMAAAAA&#10;" strokeweight="0"/>
                <v:line id="Line 328" o:spid="_x0000_s1351" style="position:absolute;visibility:visible;mso-wrap-style:square" from="24206,46888" to="24511,46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7a3MIAAADcAAAADwAAAGRycy9kb3ducmV2LnhtbERPz2vCMBS+D/wfwhN2m2mVua6aiowN&#10;3W1zLez4aJ5tsHkpTab1vzcHYceP7/d6M9pOnGnwxrGCdJaAIK6dNtwoKH8+njIQPiBr7ByTgit5&#10;2BSThzXm2l34m86H0IgYwj5HBW0IfS6lr1uy6GeuJ47c0Q0WQ4RDI/WAlxhuOzlPkqW0aDg2tNjT&#10;W0v16fBnFZiv5e7586V6reT7LqS/2SkztlTqcTpuVyACjeFffHfvtYLFIs6PZ+IRk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S7a3MIAAADcAAAADwAAAAAAAAAAAAAA&#10;AAChAgAAZHJzL2Rvd25yZXYueG1sUEsFBgAAAAAEAAQA+QAAAJADAAAAAA==&#10;" strokeweight="0"/>
                <v:line id="Line 329" o:spid="_x0000_s1352" style="position:absolute;visibility:visible;mso-wrap-style:square" from="24206,46888" to="24511,46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J/R8QAAADcAAAADwAAAGRycy9kb3ducmV2LnhtbESPT2vCQBTE7wW/w/IEb3WTSjVGV5Fi&#10;0d78Cx4f2WeymH0bsltNv71bKPQ4zMxvmPmys7W4U+uNYwXpMAFBXDhtuFRwOn6+ZiB8QNZYOyYF&#10;P+Rhuei9zDHX7sF7uh9CKSKEfY4KqhCaXEpfVGTRD11DHL2ray2GKNtS6hYfEW5r+ZYkY2nRcFyo&#10;sKGPiorb4dsqMLvx5v1rcp6e5XoT0kt2y4w9KTXod6sZiEBd+A//tbdawWiU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Yn9HxAAAANwAAAAPAAAAAAAAAAAA&#10;AAAAAKECAABkcnMvZG93bnJldi54bWxQSwUGAAAAAAQABAD5AAAAkgMAAAAA&#10;" strokeweight="0"/>
                <v:line id="Line 330" o:spid="_x0000_s1353" style="position:absolute;visibility:visible;mso-wrap-style:square" from="24263,46824" to="24263,47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DhMM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PZ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rDhMMUAAADcAAAADwAAAAAAAAAA&#10;AAAAAAChAgAAZHJzL2Rvd25yZXYueG1sUEsFBgAAAAAEAAQA+QAAAJMDAAAAAA==&#10;" strokeweight="0"/>
                <v:line id="Line 331" o:spid="_x0000_s1354" style="position:absolute;visibility:visible;mso-wrap-style:square" from="24263,46824" to="24263,47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xEq8QAAADcAAAADwAAAGRycy9kb3ducmV2LnhtbESPQWvCQBSE74L/YXmF3nSjoTaNriJS&#10;0d6sVfD4yL4mi9m3Ibtq+u/dguBxmJlvmNmis7W4UuuNYwWjYQKCuHDacKng8LMeZCB8QNZYOyYF&#10;f+RhMe/3Zphrd+Nvuu5DKSKEfY4KqhCaXEpfVGTRD11DHL1f11oMUbal1C3eItzWcpwkE2nRcFyo&#10;sKFVRcV5f7EKzG6yeft6P34c5ecmjE7ZOTP2oNTrS7ecggjUhWf40d5qBWmawv+ZeAT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/ESrxAAAANwAAAAPAAAAAAAAAAAA&#10;AAAAAKECAABkcnMvZG93bnJldi54bWxQSwUGAAAAAAQABAD5AAAAkgMAAAAA&#10;" strokeweight="0"/>
                <v:line id="Line 332" o:spid="_x0000_s1355" style="position:absolute;visibility:visible;mso-wrap-style:square" from="24206,46824" to="24511,46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Xc38UAAADcAAAADwAAAGRycy9kb3ducmV2LnhtbESPQWvCQBSE70L/w/IK3nSTWm2aZpUi&#10;Fu2ttQo9PrKvyWL2bciuGv+9Kwg9DjPzDVMsetuIE3XeOFaQjhMQxKXThisFu5+PUQbCB2SNjWNS&#10;cCEPi/nDoMBcuzN/02kbKhEh7HNUUIfQ5lL6siaLfuxa4uj9uc5iiLKrpO7wHOG2kU9JMpMWDceF&#10;Glta1lQetkerwHzN1tPPl/3rXq7WIf3NDpmxO6WGj/37G4hAffgP39sbrWAyeYbbmXgE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hXc38UAAADcAAAADwAAAAAAAAAA&#10;AAAAAAChAgAAZHJzL2Rvd25yZXYueG1sUEsFBgAAAAAEAAQA+QAAAJMDAAAAAA==&#10;" strokeweight="0"/>
                <v:line id="Line 333" o:spid="_x0000_s1356" style="position:absolute;visibility:visible;mso-wrap-style:square" from="24206,46888" to="24511,46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l5RMUAAADcAAAADwAAAGRycy9kb3ducmV2LnhtbESPT2vCQBTE74V+h+UVetONSjRNXUVE&#10;sb35L9DjI/uaLGbfhuxW47fvFoQeh5n5DTNf9rYRV+q8caxgNExAEJdOG64UnE/bQQbCB2SNjWNS&#10;cCcPy8Xz0xxz7W58oOsxVCJC2OeooA6hzaX0ZU0W/dC1xNH7dp3FEGVXSd3hLcJtI8dJMpUWDceF&#10;Glta11Rejj9WgdlPd+nnrHgr5GYXRl/ZJTP2rNTrS796BxGoD//hR/tDK5hMUv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Vl5RMUAAADcAAAADwAAAAAAAAAA&#10;AAAAAAChAgAAZHJzL2Rvd25yZXYueG1sUEsFBgAAAAAEAAQA+QAAAJMDAAAAAA==&#10;" strokeweight="0"/>
                <v:line id="Line 334" o:spid="_x0000_s1357" style="position:absolute;visibility:visible;mso-wrap-style:square" from="24206,46824" to="24206,47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vnM8QAAADcAAAADwAAAGRycy9kb3ducmV2LnhtbESPT2vCQBTE7wW/w/IEb3VjpTFGV5Fi&#10;0d78Cx4f2WeymH0bsltNv71bKPQ4zMxvmPmys7W4U+uNYwWjYQKCuHDacKngdPx8zUD4gKyxdkwK&#10;fsjDctF7mWOu3YP3dD+EUkQI+xwVVCE0uZS+qMiiH7qGOHpX11oMUbal1C0+ItzW8i1JUmnRcFyo&#10;sKGPiorb4dsqMLt08/41OU/Pcr0Jo0t2y4w9KTXod6sZiEBd+A//tbdawXicwu+ZeATk4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i+czxAAAANwAAAAPAAAAAAAAAAAA&#10;AAAAAKECAABkcnMvZG93bnJldi54bWxQSwUGAAAAAAQABAD5AAAAkgMAAAAA&#10;" strokeweight="0"/>
                <v:line id="Line 335" o:spid="_x0000_s1358" style="position:absolute;flip:x;visibility:visible;mso-wrap-style:square" from="24206,46824" to="24511,46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NxbcYAAADcAAAADwAAAGRycy9kb3ducmV2LnhtbESPQWsCMRSE70L/Q3iCN81aocrWKNKi&#10;SMEWtR56e25edxc3L0sS3fjvm0Khx2FmvmHmy2gacSPna8sKxqMMBHFhdc2lgs/jejgD4QOyxsYy&#10;KbiTh+XioTfHXNuO93Q7hFIkCPscFVQhtLmUvqjIoB/Zljh539YZDEm6UmqHXYKbRj5m2ZM0WHNa&#10;qLCll4qKy+FqFOzfp3x2m2u8xHO3+/g6lW+n15VSg35cPYMIFMN/+K+91Qomkyn8nklHQC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wjcW3GAAAA3AAAAA8AAAAAAAAA&#10;AAAAAAAAoQIAAGRycy9kb3ducmV2LnhtbFBLBQYAAAAABAAEAPkAAACUAwAAAAA=&#10;" strokeweight="0"/>
                <v:line id="Line 336" o:spid="_x0000_s1359" style="position:absolute;visibility:visible;mso-wrap-style:square" from="24263,46888" to="24568,47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Mi0MQAAADcAAAADwAAAGRycy9kb3ducmV2LnhtbERPW2vCMBR+H+w/hDPY20y8MKQaxY2N&#10;iYKwKurjoTm2Zc1JabLa+uvNw2CPH999vuxsJVpqfOlYw3CgQBBnzpScazjsP1+mIHxANlg5Jg09&#10;eVguHh/mmBh35W9q05CLGMI+QQ1FCHUipc8KsugHriaO3MU1FkOETS5Ng9cYbis5UupVWiw5NhRY&#10;03tB2U/6azXU6tTvPtSh3L7te7VpJ6Pb+euo9fNTt5qBCNSFf/Gfe200jMdxbTwTj4Bc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yLQxAAAANwAAAAPAAAAAAAAAAAA&#10;AAAAAKECAABkcnMvZG93bnJldi54bWxQSwUGAAAAAAQABAD5AAAAkgMAAAAA&#10;" strokeweight="53e-5mm"/>
                <v:line id="Line 337" o:spid="_x0000_s1360" style="position:absolute;flip:x y;visibility:visible;mso-wrap-style:square" from="24263,46888" to="24568,47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nMjsIAAADcAAAADwAAAGRycy9kb3ducmV2LnhtbESPQWsCMRSE7wX/Q3iCl1KzVbB2NYoU&#10;Femtq70/Nq+bxeRlSaKu/94UCj0OM98Ms1z3zoorhdh6VvA6LkAQ11633Cg4HXcvcxAxIWu0nknB&#10;nSKsV4OnJZba3/iLrlVqRC7hWKICk1JXShlrQw7j2HfE2fvxwWHKMjRSB7zlcmflpChm0mHLecFg&#10;Rx+G6nN1cQqmb9/Hw9k+m89ddGa7t1U9C3elRsN+swCRqE//4T/6oDM3fYffM/kI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qnMjsIAAADcAAAADwAAAAAAAAAAAAAA&#10;AAChAgAAZHJzL2Rvd25yZXYueG1sUEsFBgAAAAAEAAQA+QAAAJADAAAAAA==&#10;" strokeweight="0"/>
                <v:line id="Line 338" o:spid="_x0000_s1361" style="position:absolute;flip:x y;visibility:visible;mso-wrap-style:square" from="24263,46824" to="24568,47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UWbsAAAADcAAAADwAAAGRycy9kb3ducmV2LnhtbERPTUsDMRC9C/0PYQpexGarUsvatBSx&#10;Ury5tfdhM26WJpMlie323zsHwePjfa82Y/DqTCn3kQ3MZxUo4jbanjsDX4fd/RJULsgWfWQycKUM&#10;m/XkZoW1jRf+pHNTOiUhnGs04EoZaq1z6yhgnsWBWLjvmAIWganTNuFFwoPXD1W10AF7lgaHA706&#10;ak/NTzDw+Hw87E/+zn3scnBv775pF+lqzO103L6AKjSWf/Gfe2/F9yTz5YwcAb3+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OVFm7AAAAA3AAAAA8AAAAAAAAAAAAAAAAA&#10;oQIAAGRycy9kb3ducmV2LnhtbFBLBQYAAAAABAAEAPkAAACOAwAAAAA=&#10;" strokeweight="0"/>
                <v:line id="Line 339" o:spid="_x0000_s1362" style="position:absolute;flip:x y;visibility:visible;mso-wrap-style:square" from="24263,46888" to="24568,47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mz9cIAAADcAAAADwAAAGRycy9kb3ducmV2LnhtbESPQWsCMRSE7wX/Q3hCL6VmbYuV1Sil&#10;VJHeXPX+2Dw3i8nLkqS6/ntTEDwOM98MM1/2zoozhdh6VjAeFSCIa69bbhTsd6vXKYiYkDVaz6Tg&#10;ShGWi8HTHEvtL7ylc5UakUs4lqjApNSVUsbakMM48h1x9o4+OExZhkbqgJdc7qx8K4qJdNhyXjDY&#10;0beh+lT9OQXvn4fd5mRfzO8qOvOztlU9CVelnof91wxEoj49wnd6ozP3MYb/M/kIy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Nmz9cIAAADcAAAADwAAAAAAAAAAAAAA&#10;AAChAgAAZHJzL2Rvd25yZXYueG1sUEsFBgAAAAAEAAQA+QAAAJADAAAAAA==&#10;" strokeweight="0"/>
                <v:line id="Line 340" o:spid="_x0000_s1363" style="position:absolute;flip:x y;visibility:visible;mso-wrap-style:square" from="24263,46888" to="24568,47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stgsMAAADcAAAADwAAAGRycy9kb3ducmV2LnhtbESPQWsCMRSE7wX/Q3iCl1Kz1bKV1Sil&#10;aJHeutb7Y/PcLCYvS5Lq+u8bodDjMPPNMKvN4Ky4UIidZwXP0wIEceN1x62C78PuaQEiJmSN1jMp&#10;uFGEzXr0sMJK+yt/0aVOrcglHCtUYFLqKyljY8hhnPqeOHsnHxymLEMrdcBrLndWzoqilA47zgsG&#10;e3o31JzrH6dg/no87M/20XzuojPbD1s3ZbgpNRkPb0sQiYb0H/6j9zpzLzO4n8lH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wLLYLDAAAA3AAAAA8AAAAAAAAAAAAA&#10;AAAAoQIAAGRycy9kb3ducmV2LnhtbFBLBQYAAAAABAAEAPkAAACRAwAAAAA=&#10;" strokeweight="0"/>
                <v:line id="Line 341" o:spid="_x0000_s1364" style="position:absolute;flip:x y;visibility:visible;mso-wrap-style:square" from="24206,46888" to="24568,47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0eIGcIAAADcAAAADwAAAGRycy9kb3ducmV2LnhtbESPQWsCMRSE7wX/Q3hCL6VmrcXKahSR&#10;WqS3rvX+2Dw3i8nLkkRd/31TEDwOM98Ms1j1zooLhdh6VjAeFSCIa69bbhT87revMxAxIWu0nknB&#10;jSKsloOnBZbaX/mHLlVqRC7hWKICk1JXShlrQw7jyHfE2Tv64DBlGRqpA15zubPyrSim0mHLecFg&#10;RxtD9ak6OwWTj8N+d7Iv5nsbnfn8slU9DTelnof9eg4iUZ8e4Tu905l7n8D/mXwE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0eIGcIAAADcAAAADwAAAAAAAAAAAAAA&#10;AAChAgAAZHJzL2Rvd25yZXYueG1sUEsFBgAAAAAEAAQA+QAAAJADAAAAAA==&#10;" strokeweight="0"/>
                <v:line id="Line 342" o:spid="_x0000_s1365" style="position:absolute;flip:x y;visibility:visible;mso-wrap-style:square" from="24326,46888" to="24631,47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4QbcIAAADcAAAADwAAAGRycy9kb3ducmV2LnhtbESPQWsCMRSE74X+h/AKvZSatRUrq1FE&#10;ahFvXev9sXluFpOXJYm6/vtGEDwOM98MM1v0zoozhdh6VjAcFCCIa69bbhT87dbvExAxIWu0nknB&#10;lSIs5s9PMyy1v/AvnavUiFzCsUQFJqWulDLWhhzGge+Is3fwwWHKMjRSB7zkcmflR1GMpcOW84LB&#10;jlaG6mN1cgo+v/a7zdG+me06OvP9Y6t6HK5Kvb70yymIRH16hO/0RmduNILbmXwE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K4QbcIAAADcAAAADwAAAAAAAAAAAAAA&#10;AAChAgAAZHJzL2Rvd25yZXYueG1sUEsFBgAAAAAEAAQA+QAAAJADAAAAAA==&#10;" strokeweight="0"/>
                <v:line id="Line 343" o:spid="_x0000_s1366" style="position:absolute;visibility:visible;mso-wrap-style:square" from="24206,46824" to="24206,471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8KOcUAAADcAAAADwAAAGRycy9kb3ducmV2LnhtbESPT2sCMRTE7wW/Q3iCt5q1Vl23Rimi&#10;aG+tf8DjY/O6G9y8LJuo229vBKHHYWZ+w8wWra3ElRpvHCsY9BMQxLnThgsFh/36NQXhA7LGyjEp&#10;+CMPi3nnZYaZdjf+oesuFCJC2GeooAyhzqT0eUkWfd/VxNH7dY3FEGVTSN3gLcJtJd+SZCwtGo4L&#10;Jda0LCk/7y5Wgfkeb0Zfk+P0KFebMDil59TYg1K9bvv5ASJQG/7Dz/ZWKxi+j+BxJh4BO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V8KOcUAAADcAAAADwAAAAAAAAAA&#10;AAAAAAChAgAAZHJzL2Rvd25yZXYueG1sUEsFBgAAAAAEAAQA+QAAAJMDAAAAAA==&#10;" strokeweight="0"/>
                <v:line id="Line 344" o:spid="_x0000_s1367" style="position:absolute;visibility:visible;mso-wrap-style:square" from="24206,46824" to="24511,46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2UTsUAAADcAAAADwAAAGRycy9kb3ducmV2LnhtbESPT2vCQBTE74LfYXlCb7rR1jRNXUWk&#10;xXpr/QMeH9lnsph9G7Jbjd/eLQg9DjPzG2a26GwtLtR641jBeJSAIC6cNlwq2O8+hxkIH5A11o5J&#10;wY08LOb93gxz7a78Q5dtKEWEsM9RQRVCk0vpi4os+pFriKN3cq3FEGVbSt3iNcJtLSdJkkqLhuNC&#10;hQ2tKirO21+rwHyn6+nm9fB2kB/rMD5m58zYvVJPg275DiJQF/7Dj/aXVvD8ksLfmXgE5P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Y2UTsUAAADcAAAADwAAAAAAAAAA&#10;AAAAAAChAgAAZHJzL2Rvd25yZXYueG1sUEsFBgAAAAAEAAQA+QAAAJMDAAAAAA==&#10;" strokeweight="0"/>
                <v:line id="Line 345" o:spid="_x0000_s1368" style="position:absolute;flip:x;visibility:visible;mso-wrap-style:square" from="29070,33248" to="29190,46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2L1sYAAADcAAAADwAAAGRycy9kb3ducmV2LnhtbESPQWvCQBSE7wX/w/IEL6Vuamsq0VW0&#10;0NZDLqb1/sw+k9Ds25hdY/z3bqHgcZiZb5jFqje16Kh1lWUFz+MIBHFudcWFgp/vj6cZCOeRNdaW&#10;ScGVHKyWg4cFJtpeeEdd5gsRIOwSVFB63yRSurwkg25sG+LgHW1r0AfZFlK3eAlwU8tJFMXSYMVh&#10;ocSG3kvKf7OzUXBY+3132jymnye9n5zTaazTr1ip0bBfz0F46v09/N/eagUvr2/wdyYcAbm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W9i9bGAAAA3AAAAA8AAAAAAAAA&#10;AAAAAAAAoQIAAGRycy9kb3ducmV2LnhtbFBLBQYAAAAABAAEAPkAAACUAwAAAAA=&#10;" strokecolor="#903" strokeweight="28e-5mm">
                  <v:stroke dashstyle="1 1"/>
                </v:line>
                <v:line id="Line 346" o:spid="_x0000_s1369" style="position:absolute;flip:x y;visibility:visible;mso-wrap-style:square" from="28829,46278" to="29070,46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YIq8MAAADcAAAADwAAAGRycy9kb3ducmV2LnhtbERP3WrCMBS+F/YO4Qy8s+n8mdKZikxk&#10;Q7eB3R7g0Jw1pc1JaTKtb79cCF5+fP/rzWBbcabe144VPCUpCOLS6ZorBT/f+8kKhA/IGlvHpOBK&#10;Hjb5w2iNmXYXPtG5CJWIIewzVGBC6DIpfWnIok9cRxy5X9dbDBH2ldQ9XmK4beU0TZ+lxZpjg8GO&#10;Xg2VTfFnFZyK5aH8aLq3r9nnbr+Y1sEct1qp8eOwfQERaAh38c39rhXM5nFtPBOPgM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nWCKvDAAAA3AAAAA8AAAAAAAAAAAAA&#10;AAAAoQIAAGRycy9kb3ducmV2LnhtbFBLBQYAAAAABAAEAPkAAACRAwAAAAA=&#10;" strokecolor="#903" strokeweight="28e-5mm"/>
                <v:line id="Line 347" o:spid="_x0000_s1370" style="position:absolute;flip:y;visibility:visible;mso-wrap-style:square" from="29070,46278" to="29311,46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3wmM8UAAADcAAAADwAAAGRycy9kb3ducmV2LnhtbESPT2vCQBTE70K/w/IK3nRT/xGjq1RF&#10;EKQHo+D1kX0mabNvQ3bV6KfvFoQeh5n5DTNftqYSN2pcaVnBRz8CQZxZXXKu4HTc9mIQziNrrCyT&#10;ggc5WC7eOnNMtL3zgW6pz0WAsEtQQeF9nUjpsoIMur6tiYN3sY1BH2STS93gPcBNJQdRNJEGSw4L&#10;Bda0Lij7Sa9GwTHdxOv9ai938bj6qr9xON08z0p139vPGQhPrf8Pv9o7rWA4msLfmXAE5O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3wmM8UAAADcAAAADwAAAAAAAAAA&#10;AAAAAAChAgAAZHJzL2Rvd25yZXYueG1sUEsFBgAAAAAEAAQA+QAAAJMDAAAAAA==&#10;" strokecolor="#903" strokeweight="28e-5mm"/>
                <v:rect id="Rectangle 348" o:spid="_x0000_s1371" style="position:absolute;left:29375;top:39033;width:325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z+Er8A&#10;AADcAAAADwAAAGRycy9kb3ducmV2LnhtbERPy4rCMBTdC/MP4Q7MTtNRFKlGkQFBBze2fsCluX1g&#10;clOSaOvfTxYDLg/nvd2P1ogn+dA5VvA9y0AQV0533Ci4lcfpGkSIyBqNY1LwogD73cdki7l2A1/p&#10;WcRGpBAOOSpoY+xzKUPVksUwcz1x4mrnLcYEfSO1xyGFWyPnWbaSFjtODS329NNSdS8eVoEsi+Ow&#10;LozP3O+8vpjz6VqTU+rrczxsQEQa41v87z5pBYtlmp/OpCMgd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WbP4SvwAAANwAAAAPAAAAAAAAAAAAAAAAAJgCAABkcnMvZG93bnJl&#10;di54bWxQSwUGAAAAAAQABAD1AAAAhA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349" o:spid="_x0000_s1372" style="position:absolute;left:44513;top:120;width:5112;height: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S6XsMA&#10;AADcAAAADwAAAGRycy9kb3ducmV2LnhtbESP3WoCMRSE7wXfIRyhN6JZK2rZGkUFwZsiXX2A083p&#10;/uZkSaKub98UCr0cZuYbZr3tTSvu5HxlWcFsmoAgzq2uuFBwvRwnbyB8QNbYWiYFT/Kw3QwHa0y1&#10;ffAn3bNQiAhhn6KCMoQuldLnJRn0U9sRR+/bOoMhSldI7fAR4aaVr0mylAYrjgsldnQoKW+ym1Gw&#10;a6QfNzn5+uO2OtdL62rcfyn1Mup37yAC9eE//Nc+aQXzxQx+z8Qj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S6XsMAAADcAAAADwAAAAAAAAAAAAAAAACYAgAAZHJzL2Rv&#10;d25yZXYueG1sUEsFBgAAAAAEAAQA9QAAAIgDAAAAAA==&#10;" fillcolor="#ffc" strokecolor="#903" strokeweight="0"/>
                <v:rect id="Rectangle 350" o:spid="_x0000_s1373" style="position:absolute;left:44513;top:793;width:12897;height:10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YkKcIA&#10;AADcAAAADwAAAGRycy9kb3ducmV2LnhtbESP3WoCMRSE7wu+QziCN0WzWqqyGkUFoTdSqj7AcXPc&#10;35wsSdT17U2h0MthZr5hluvONOJOzpeWFYxHCQjizOqScwXn0344B+EDssbGMil4kof1qve2xFTb&#10;B//Q/RhyESHsU1RQhNCmUvqsIIN+ZFvi6F2tMxiidLnUDh8Rbho5SZKpNFhyXCiwpV1BWX28GQWb&#10;Wvr3OiNfHW6z72pqXYXbi1KDfrdZgAjUhf/wX/tLK/j4nMDvmXg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RiQpwgAAANwAAAAPAAAAAAAAAAAAAAAAAJgCAABkcnMvZG93&#10;bnJldi54bWxQSwUGAAAAAAQABAD1AAAAhwMAAAAA&#10;" fillcolor="#ffc" strokecolor="#903" strokeweight="0"/>
                <v:rect id="Rectangle 351" o:spid="_x0000_s1374" style="position:absolute;left:45370;top:1581;width:10840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5gZcIA&#10;AADcAAAADwAAAGRycy9kb3ducmV2LnhtbESPzYoCMRCE74LvEFrwphkVRWaNIoKgixfHfYBm0vOD&#10;SWdIss7s228WFjwWVfUVtTsM1ogX+dA6VrCYZyCIS6dbrhV8Pc6zLYgQkTUax6TghwIc9uPRDnPt&#10;er7Tq4i1SBAOOSpoYuxyKUPZkMUwdx1x8irnLcYkfS21xz7BrZHLLNtIiy2nhQY7OjVUPotvq0A+&#10;inO/LYzP3Oeyupnr5V6RU2o6GY4fICIN8R3+b1+0gtV6BX9n0hG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vmBlwgAAANwAAAAPAAAAAAAAAAAAAAAAAJgCAABkcnMvZG93&#10;bnJldi54bWxQSwUGAAAAAAQABAD1AAAAhw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UCS 001 -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Afastamento</w:t>
                        </w:r>
                        <w:proofErr w:type="spellEnd"/>
                      </w:p>
                    </w:txbxContent>
                  </v:textbox>
                </v:rect>
                <v:oval id="Oval 352" o:spid="_x0000_s1375" style="position:absolute;left:45370;top:4749;width:10884;height:33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1TacQA&#10;AADcAAAADwAAAGRycy9kb3ducmV2LnhtbESPQWsCMRSE74L/IbyCN81Wt6VsjSIFQfBQtT30+Nw8&#10;d0M3L+kmavz3jVDocZiZb5j5MtlOXKgPxrGCx0kBgrh22nCj4PNjPX4BESKyxs4xKbhRgOViOJhj&#10;pd2V93Q5xEZkCIcKFbQx+krKULdkMUycJ87eyfUWY5Z9I3WP1wy3nZwWxbO0aDgvtOjpraX6+3C2&#10;CrzflWVK7yZM0+nHbPm4v30dlRo9pNUriEgp/of/2hutYPZUwv1MPgJ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NU2nEAAAA3AAAAA8AAAAAAAAAAAAAAAAAmAIAAGRycy9k&#10;b3ducmV2LnhtbFBLBQYAAAAABAAEAPUAAACJAwAAAAA=&#10;" fillcolor="#ffc" strokecolor="#903" strokeweight="0"/>
                <v:rect id="Rectangle 353" o:spid="_x0000_s1376" style="position:absolute;left:49015;top:5238;width:3239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tdisIA&#10;AADcAAAADwAAAGRycy9kb3ducmV2LnhtbESPzYoCMRCE74LvEFrYm2ZUXGTWKCIIKl4c9wGaSc8P&#10;Jp0hyTqzb78RhD0WVfUVtdkN1ogn+dA6VjCfZSCIS6dbrhV834/TNYgQkTUax6TglwLstuPRBnPt&#10;er7Rs4i1SBAOOSpoYuxyKUPZkMUwcx1x8irnLcYkfS21xz7BrZGLLPuUFltOCw12dGiofBQ/VoG8&#10;F8d+XRifucuiuprz6VaRU+pjMuy/QEQa4n/43T5pBcvVCl5n0hG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G12KwgAAANwAAAAPAAAAAAAAAAAAAAAAAJgCAABkcnMvZG93&#10;bnJldi54bWxQSwUGAAAAAAQABAD1AAAAhw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" o:spid="_x0000_s1377" style="position:absolute;left:48228;top:6210;width:4889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nD/cIA&#10;AADcAAAADwAAAGRycy9kb3ducmV2LnhtbESPzYoCMRCE74LvEFrwphmVFZk1igiCLl4c9wGaSc8P&#10;Jp0hyTqzb28WhD0WVfUVtd0P1ogn+dA6VrCYZyCIS6dbrhV830+zDYgQkTUax6TglwLsd+PRFnPt&#10;er7Rs4i1SBAOOSpoYuxyKUPZkMUwdx1x8irnLcYkfS21xz7BrZHLLFtLiy2nhQY7OjZUPoofq0De&#10;i1O/KYzP3NeyuprL+VaRU2o6GQ6fICIN8T/8bp+1gtXHGv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ycP9wgAAANwAAAAPAAAAAAAAAAAAAAAAAJgCAABkcnMvZG93&#10;bnJldi54bWxQSwUGAAAAAAQABAD1AAAAhw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2"/>
                            <w:szCs w:val="12"/>
                            <w:lang w:val="en-US"/>
                          </w:rPr>
                          <w:t>Afastamento</w:t>
                        </w:r>
                        <w:proofErr w:type="spellEnd"/>
                      </w:p>
                    </w:txbxContent>
                  </v:textbox>
                </v:rect>
                <v:line id="Line 355" o:spid="_x0000_s1378" style="position:absolute;flip:y;visibility:visible;mso-wrap-style:square" from="35153,8039" to="36125,14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QdC8YAAADcAAAADwAAAGRycy9kb3ducmV2LnhtbESPT2vCQBTE7wW/w/IEL6XZaDEtMauo&#10;0D+HXNR6f2afSTD7NmbXmH77bqHQ4zAzv2Gy1WAa0VPnassKplEMgriwuuZSwdfh7ekVhPPIGhvL&#10;pOCbHKyWo4cMU23vvKN+70sRIOxSVFB536ZSuqIigy6yLXHwzrYz6IPsSqk7vAe4aeQsjhNpsOaw&#10;UGFL24qKy/5mFJzW/thfN4/5+1UfZ7d8nuj8I1FqMh7WCxCeBv8f/mt/agXP8xf4PROO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BkHQvGAAAA3AAAAA8AAAAAAAAA&#10;AAAAAAAAoQIAAGRycy9kb3ducmV2LnhtbFBLBQYAAAAABAAEAPkAAACUAwAAAAA=&#10;" strokecolor="#903" strokeweight="28e-5mm">
                  <v:stroke dashstyle="1 1"/>
                </v:line>
                <v:line id="Line 356" o:spid="_x0000_s1379" style="position:absolute;flip:x;visibility:visible;mso-wrap-style:square" from="35820,8039" to="36125,8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kVdcQAAADcAAAADwAAAGRycy9kb3ducmV2LnhtbERPTWvCQBC9F/oflin0VjdWlDS6Bo0U&#10;AuKhScHrkB2TaHY2ZLcm7a/vHgo9Pt73Jp1MJ+40uNaygvksAkFcWd1yreCzfH+JQTiPrLGzTAq+&#10;yUG6fXzYYKLtyB90L3wtQgi7BBU03veJlK5qyKCb2Z44cBc7GPQBDrXUA44h3HTyNYpW0mDLoaHB&#10;nrKGqlvxZRSUxSHOjvujzONld+qvuHg7/JyVen6admsQnib/L/5z51rBYhnWhjPhCMjt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6RV1xAAAANwAAAAPAAAAAAAAAAAA&#10;AAAAAKECAABkcnMvZG93bnJldi54bWxQSwUGAAAAAAQABAD5AAAAkgMAAAAA&#10;" strokecolor="#903" strokeweight="28e-5mm"/>
                <v:line id="Line 357" o:spid="_x0000_s1380" style="position:absolute;visibility:visible;mso-wrap-style:square" from="36125,8039" to="36309,8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4e68UAAADcAAAADwAAAGRycy9kb3ducmV2LnhtbESPQWvCQBSE70L/w/IKvdVNWxQTXcUK&#10;hZ4Cpo31+Jp9JsHs25DdJvHfu0LB4zAz3zCrzWga0VPnassKXqYRCOLC6ppLBd9fH88LEM4ja2ws&#10;k4ILOdisHyYrTLQdeE995ksRIOwSVFB53yZSuqIig25qW+LgnWxn0AfZlVJ3OAS4aeRrFM2lwZrD&#10;QoUt7SoqztmfUfDuokMe2/SU57vtsTym+FP8olJPj+N2CcLT6O/h//anVvA2i+F2JhwBub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E4e68UAAADcAAAADwAAAAAAAAAA&#10;AAAAAAChAgAAZHJzL2Rvd25yZXYueG1sUEsFBgAAAAAEAAQA+QAAAJMDAAAAAA==&#10;" strokecolor="#903" strokeweight="28e-5mm"/>
                <v:rect id="Rectangle 358" o:spid="_x0000_s1381" style="position:absolute;left:32111;top:9194;width:3252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A0r8AA&#10;AADcAAAADwAAAGRycy9kb3ducmV2LnhtbERPS2rDMBDdF3IHMYHuGjkuBONGCSUQSEo2sXuAwRp/&#10;qDQykmK7t68WhSwf778/LtaIiXwYHCvYbjIQxI3TA3cKvuvzWwEiRGSNxjEp+KUAx8PqZY+ldjPf&#10;aapiJ1IIhxIV9DGOpZSh6cli2LiROHGt8xZjgr6T2uOcwq2ReZbtpMWBU0OPI516an6qh1Ug6+o8&#10;F5XxmfvK25u5Xu4tOaVe18vnB4hIS3yK/90XreB9l+anM+kIyMM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AA0r8AAAADcAAAADwAAAAAAAAAAAAAAAACYAgAAZHJzL2Rvd25y&#10;ZXYueG1sUEsFBgAAAAAEAAQA9QAAAIUDAAAAAA==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359" o:spid="_x0000_s1382" style="position:absolute;flip:y;visibility:visible;mso-wrap-style:square" from="37763,7854" to="47980,14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3qWcUAAADcAAAADwAAAGRycy9kb3ducmV2LnhtbESPQWvCQBSE70L/w/IKXkQ3WgySuooV&#10;tD3kYtT7M/uahGbfxuwa03/fLQgeh5n5hlmue1OLjlpXWVYwnUQgiHOrKy4UnI678QKE88gaa8uk&#10;4JccrFcvgyUm2t75QF3mCxEg7BJUUHrfJFK6vCSDbmIb4uB929agD7ItpG7xHuCmlrMoiqXBisNC&#10;iQ1tS8p/sptRcNn4c3f9GKX7qz7Pbuk81ulnrNTwtd+8g/DU+2f40f7SCt7iKfyfCUdAr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q3qWcUAAADcAAAADwAAAAAAAAAA&#10;AAAAAAChAgAAZHJzL2Rvd25yZXYueG1sUEsFBgAAAAAEAAQA+QAAAJMDAAAAAA==&#10;" strokecolor="#903" strokeweight="28e-5mm">
                  <v:stroke dashstyle="1 1"/>
                </v:line>
                <v:line id="Line 360" o:spid="_x0000_s1383" style="position:absolute;flip:x;visibility:visible;mso-wrap-style:square" from="47434,7854" to="47980,79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3oIsUAAADcAAAADwAAAGRycy9kb3ducmV2LnhtbESPQYvCMBSE74L/ITxhb5quotRqlF1F&#10;EMTDVsHro3m2dZuX0mS1+uuNIOxxmJlvmPmyNZW4UuNKywo+BxEI4szqknMFx8OmH4NwHlljZZkU&#10;3MnBctHtzDHR9sY/dE19LgKEXYIKCu/rREqXFWTQDWxNHLyzbQz6IJtc6gZvAW4qOYyiiTRYclgo&#10;sKZVQdlv+mcUHNJ1vNp97+Q2Hlf7+oKj6fpxUuqj137NQHhq/X/43d5qBaPJEF5nwhGQi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m3oIsUAAADcAAAADwAAAAAAAAAA&#10;AAAAAAChAgAAZHJzL2Rvd25yZXYueG1sUEsFBgAAAAAEAAQA+QAAAJMDAAAAAA==&#10;" strokecolor="#903" strokeweight="28e-5mm"/>
                <v:line id="Line 361" o:spid="_x0000_s1384" style="position:absolute;flip:x;visibility:visible;mso-wrap-style:square" from="47739,7854" to="47980,83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FNucYAAADcAAAADwAAAGRycy9kb3ducmV2LnhtbESPT2vCQBTE7wW/w/KE3upGQyVGV/EP&#10;BUF6MBG8PrLPJJp9G7JbTfvpu4WCx2FmfsMsVr1pxJ06V1tWMB5FIIgLq2suFZzyj7cEhPPIGhvL&#10;pOCbHKyWg5cFpto++Ej3zJciQNilqKDyvk2ldEVFBt3ItsTBu9jOoA+yK6Xu8BHgppGTKJpKgzWH&#10;hQpb2lZU3LIvoyDPdsn2sDnIffLefLZXjGe7n7NSr8N+PQfhqffP8H97rxXE0xj+zoQjIJ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EhTbnGAAAA3AAAAA8AAAAAAAAA&#10;AAAAAAAAoQIAAGRycy9kb3ducmV2LnhtbFBLBQYAAAAABAAEAPkAAACUAwAAAAA=&#10;" strokecolor="#903" strokeweight="28e-5mm"/>
                <v:rect id="Rectangle 362" o:spid="_x0000_s1385" style="position:absolute;left:39344;top:9074;width:3251;height:13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syrMIA&#10;AADcAAAADwAAAGRycy9kb3ducmV2LnhtbESPzYoCMRCE74LvEFrwphl1EZk1igiCLl4c9wGaSc8P&#10;Jp0hyTqzb28WhD0WVfUVtd0P1ogn+dA6VrCYZyCIS6dbrhV830+zDYgQkTUax6TglwLsd+PRFnPt&#10;er7Rs4i1SBAOOSpoYuxyKUPZkMUwdx1x8irnLcYkfS21xz7BrZHLLFtLiy2nhQY7OjZUPoofq0De&#10;i1O/KYzP3NeyuprL+VaRU2o6GQ6fICIN8T/8bp+1gtX6A/7Op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OzKswgAAANwAAAAPAAAAAAAAAAAAAAAAAJgCAABkcnMvZG93&#10;bnJldi54bWxQSwUGAAAAAAQABAD1AAAAhwMAAAAA&#10;" filled="f" stroked="f">
                  <v:textbox style="mso-fit-shape-to-text:t" inset="0,0,0,0">
                    <w:txbxContent>
                      <w:p w:rsidR="005B4CC8" w:rsidRDefault="005B4CC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2"/>
                            <w:szCs w:val="12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5C77EF" w:rsidRDefault="005C77EF" w:rsidP="005C77E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182168"/>
      <w:r>
        <w:lastRenderedPageBreak/>
        <w:t>Casos de Uso</w:t>
      </w:r>
      <w:bookmarkEnd w:id="9"/>
    </w:p>
    <w:p w:rsidR="005C77EF" w:rsidRDefault="005C77EF" w:rsidP="005C77EF">
      <w:pPr>
        <w:pStyle w:val="Ttulo2"/>
      </w:pPr>
      <w:r>
        <w:rPr>
          <w:vanish/>
        </w:rPr>
        <w:t xml:space="preserve">UCS53 </w:t>
      </w:r>
      <w:bookmarkStart w:id="10" w:name="_Toc404182169"/>
      <w:r>
        <w:t>Incluir Conversão da Licença Prêmio em Pecúnia</w:t>
      </w:r>
      <w:bookmarkEnd w:id="10"/>
      <w:r>
        <w:t> 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11" w:name="_Toc404182170"/>
      <w:r>
        <w:t>Fluxo Básico</w:t>
      </w:r>
      <w:bookmarkEnd w:id="11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ator solicita a funcionalidade de Conversão da Licença Prêmio em Pecúnia e seleciona </w:t>
      </w:r>
      <w:proofErr w:type="gramStart"/>
      <w:r>
        <w:t>a opção “Novo”</w:t>
      </w:r>
      <w:proofErr w:type="gramEnd"/>
      <w:r>
        <w:t>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sistema apresenta o 1º. Formulário para o ator informar a matrícula do servidor e escolher o tipo de licença prêmio.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ator informa ou pesquisa a matrícula do servidor, seleciona a opção tipo da licença prêmio e seleciona a opção prosseguir. 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sistema executa a regra de negócio descrita no item “Anexos – Regras de Negócios”: 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 xml:space="preserve"> RN15: Verificar Matrícula informada está </w:t>
      </w:r>
      <w:proofErr w:type="gramStart"/>
      <w:r>
        <w:t>cadastrada</w:t>
      </w:r>
      <w:proofErr w:type="gramEnd"/>
      <w:r>
        <w:t>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sistema apresenta o 2º. Formulário, com o tipo da opção de licença prêmio escolhida, a matrícula informada e o nome do servidor, obtido do conceito Pessoa através do vínculo consultado pela matrícula e órgão do ator </w:t>
      </w:r>
      <w:proofErr w:type="spellStart"/>
      <w:r>
        <w:t>logado</w:t>
      </w:r>
      <w:proofErr w:type="spellEnd"/>
      <w:r>
        <w:t>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sistema exibe uma lista “Períodos Aquisitivos da Licença Prêmio/Assiduidade” que são todos os períodos aquisitivos do vínculo do servidor com situação igual a conquistado ou perdido. Nesta lista consta a data inicial e final, situação, </w:t>
      </w:r>
      <w:proofErr w:type="gramStart"/>
      <w:r>
        <w:t>data</w:t>
      </w:r>
      <w:proofErr w:type="gramEnd"/>
      <w:r>
        <w:t xml:space="preserve"> de conquista, saldo de dias concedidos e dias perdidos. 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ator escolhe um “Período Aquisitivo” e seleciona a opção prosseguir.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sistema apresenta </w:t>
      </w:r>
      <w:proofErr w:type="gramStart"/>
      <w:r>
        <w:t>as informações do servidor, as informações do período aquisitivo, as informações</w:t>
      </w:r>
      <w:proofErr w:type="gramEnd"/>
      <w:r>
        <w:t xml:space="preserve"> de licenças prêmios de indenização do período aquisitivo e as informações da indenização para o ator informar. 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ator informa a data da indenização, escolhe o mês para pagamento da indenização e a quantidade de dias a converter em pecúnia. (passo </w:t>
      </w:r>
      <w:proofErr w:type="gramStart"/>
      <w:r>
        <w:t>1</w:t>
      </w:r>
      <w:proofErr w:type="gramEnd"/>
      <w:r>
        <w:t>)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ator preenche as informações do documento/publicação e submete a operação. (passo </w:t>
      </w:r>
      <w:proofErr w:type="gramStart"/>
      <w:r>
        <w:t>2</w:t>
      </w:r>
      <w:proofErr w:type="gramEnd"/>
      <w:r>
        <w:t xml:space="preserve">). 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sistema consulta a principal Relação de Vínculo do servidor, executando o caso de uso “Consultar Relação de Vínculo Principal” do pacote de caso de uso “Gerar Período Aquisitivo”, passando como informação a identificação do Vínculo do servidor. Será utilizado para validar as regras de negócios abaixo.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sistema consulta o Período Aquisitivo recebido para realizar validação.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sistema executa o caso de uso “Consultar Regras de </w:t>
      </w:r>
      <w:r>
        <w:lastRenderedPageBreak/>
        <w:t>Indenização” passando a identificação do Órgão, o “Item de Carreira*”, caso a relação de vínculo consultada seja cargo efetivo, a data atual para identificar a vigência e a data de conquista do período aquisitivo do servidor. Como resultado é esperado um registro com as regras de indenização que possui</w:t>
      </w:r>
      <w:proofErr w:type="gramStart"/>
      <w:r>
        <w:t xml:space="preserve">  </w:t>
      </w:r>
      <w:proofErr w:type="gramEnd"/>
      <w:r>
        <w:t>parâmetros necessários a validação das regras de negócios.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sistema executa as regras de negócios listadas abaixo: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> RN16: Verificar se o período já foi indenizado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> RN02: Verificar pendência de homologação.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> RN04: Verificar Afastamento definitivo.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> RN01: Verificar Cálculo definitivo da folha normal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> RN03: Verificar Limite Dias Convertidos com o Saldo de Dias.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> RN10: Verificar existência de usufruto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> RN05: Verificar quantidade de dias permitidos a Indenizar Período Aquisitivo.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 xml:space="preserve"> RN07: Verificar </w:t>
      </w:r>
      <w:r>
        <w:rPr>
          <w:w w:val="90"/>
        </w:rPr>
        <w:t>quantidade máxima de dias permitida a indeniza por mês</w:t>
      </w:r>
      <w:r>
        <w:t>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noBreakHyphen/>
        <w:t> RN09: Verificar quantidade máxima anual de dias indenizados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noBreakHyphen/>
        <w:t> RN11: Verificar existências de dias averbados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noBreakHyphen/>
        <w:t> RN13: Verificar Indenização do Saldo Total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noBreakHyphen/>
        <w:t> RN06: Verificar meses permitidos para pagamento.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noBreakHyphen/>
        <w:t> RN08: Verificar período suspenso.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noBreakHyphen/>
        <w:t> RN17: Verificar se permite indenizar dias perdidos.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sistema inclui um novo registro de fruição de Licença Prêmio com situação de Indenizado, conforme o item “Anexos – Registro de Fruição de Licença Prêmio”. 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sistema processa a solicitação e exibe a mensagem MSG0050 ("Inclusão efetuada com sucesso!"). </w:t>
      </w:r>
    </w:p>
    <w:p w:rsidR="005C77EF" w:rsidRDefault="005C77EF" w:rsidP="005C77EF">
      <w:pPr>
        <w:pStyle w:val="Ttulo2"/>
      </w:pPr>
      <w:r>
        <w:rPr>
          <w:vanish/>
        </w:rPr>
        <w:t xml:space="preserve">UCS54 </w:t>
      </w:r>
      <w:bookmarkStart w:id="12" w:name="_Toc404182171"/>
      <w:r>
        <w:t>Alterar Conversão da Licença Prêmio em Pecúnia</w:t>
      </w:r>
      <w:bookmarkEnd w:id="12"/>
      <w:r>
        <w:t> 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13" w:name="_Toc404182172"/>
      <w:r>
        <w:t>Fluxo Básico</w:t>
      </w:r>
      <w:bookmarkEnd w:id="13"/>
      <w:r>
        <w:t xml:space="preserve"> 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ator solicita a funcionalidade referente alteração de informações principais, após executar o caso de uso “Listar Conversão de Licença Prêmio em Pecúnia” e identificar um item.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sistema recebe a identificação do período aquisitivo de licença prêmio do servidor. 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sistema apresenta as informações principais: tipo de licença prêmio, matrícula e nome do servidor.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sistema obtém o saldo de dias, executando o caso de uso “Consultar Saldo de Dias do Período Aquisitivo”, passando a </w:t>
      </w:r>
      <w:r>
        <w:lastRenderedPageBreak/>
        <w:t>identificação do período aquisitivo, indicativo para calcular o saldo.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sistema apresenta as fruições de licença prêmio de indenização ativas do período aquisitivo recebido. 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ator seleciona uma indenização de fruição de licença prêmio.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sistema apresenta as informações da fruição de licença indenizada para o ator alterar.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ator altera os dados necessários e submete a operação.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sistema executa as regras de negócios listadas abaixo, desde que alguma informação tenha sido alterada: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> RN16: Verificar se o período já foi indenizado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> RN04: Verificar Afastamento definitivo.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> RN01: Verificar Cálculo definitivo da folha normal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> RN03: Verificar Limite Dias Convertidos com o Saldo de Dias.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> RN10: Verificar existência de usufruto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> RN05: Verificar quantidade de dias permitidos a Indenizar Período Aquisitivo.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 xml:space="preserve"> RN07: Verificar </w:t>
      </w:r>
      <w:r>
        <w:rPr>
          <w:w w:val="90"/>
        </w:rPr>
        <w:t>quantidade máxima de dias permitida a indeniza por mês</w:t>
      </w:r>
      <w:r>
        <w:t>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noBreakHyphen/>
        <w:t> RN09: Verificar quantidade máxima anual de dias indenizados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noBreakHyphen/>
        <w:t> RN11: Verificar existências de dias averbados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noBreakHyphen/>
        <w:t> RN13: Verificar Indenização do Saldo Total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noBreakHyphen/>
        <w:t> RN06: Verificar meses permitidos para pagamento.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noBreakHyphen/>
        <w:t> RN08: Verificar período suspenso.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noBreakHyphen/>
        <w:t> RN17: Verificar se permite indenizar dias perdidos.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sistema processa a operação, atualizando o registro de fruição e exibe a mensagem MSG0051 ("Alteração efetuada com sucesso!").</w:t>
      </w:r>
    </w:p>
    <w:p w:rsidR="005C77EF" w:rsidRDefault="005C77EF" w:rsidP="005C77EF">
      <w:pPr>
        <w:pStyle w:val="Ttulo2"/>
      </w:pPr>
      <w:r>
        <w:rPr>
          <w:vanish/>
        </w:rPr>
        <w:t xml:space="preserve">UCS55 </w:t>
      </w:r>
      <w:bookmarkStart w:id="14" w:name="_Toc404182173"/>
      <w:r>
        <w:t>Excluir Conversão da Licença Prêmio em Pecúnia</w:t>
      </w:r>
      <w:bookmarkEnd w:id="14"/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15" w:name="_Toc404182174"/>
      <w:r>
        <w:t>Fluxo Básico</w:t>
      </w:r>
      <w:bookmarkEnd w:id="15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ator após executar o caso de uso “Listar Conversão da Licença Prêmio em Pecúnia”, identifica um item e seleciona a opção Excluir.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sistema recebe a identificação da fruição da licença prêmio.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sistema aplica a regra de negócio definida no item “Anexos – Regras de Negócios”: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> RN01: Verificar Cálculo definitivo da folha normal.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sistema excluir a fruição da licença prêmio recebida e exibe a mensagem MSG0052 ("Exclusão efetuada com </w:t>
      </w:r>
      <w:r>
        <w:lastRenderedPageBreak/>
        <w:t>sucesso!").</w:t>
      </w:r>
    </w:p>
    <w:p w:rsidR="005C77EF" w:rsidRDefault="005C77EF" w:rsidP="005C77EF">
      <w:pPr>
        <w:pStyle w:val="Ttulo2"/>
      </w:pPr>
      <w:r>
        <w:rPr>
          <w:vanish/>
        </w:rPr>
        <w:t xml:space="preserve">UCS56 </w:t>
      </w:r>
      <w:bookmarkStart w:id="16" w:name="_Toc404182175"/>
      <w:r>
        <w:t>Anular Conversão da Licença Prêmio em Pecúnia</w:t>
      </w:r>
      <w:bookmarkEnd w:id="16"/>
      <w:r>
        <w:t> 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17" w:name="_Toc404182176"/>
      <w:r>
        <w:t>Fluxo Básico</w:t>
      </w:r>
      <w:bookmarkEnd w:id="17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ator após executar o caso de uso “Listar Conversão da Licença Prêmio em Pecúnia”, identifica um item e seleciona a opção Anular.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sistema recebe a identificação da fruição da licença prêmio.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sistema aplica a regra de negócio definida no item “Anexos – Regras de Negócios”: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 </w:t>
      </w:r>
      <w:r>
        <w:noBreakHyphen/>
        <w:t> RN14: Verificar Gestor da Funcionalidade com autorização para Anular.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sistema anula o registro selecionado e exibe a mensagem MSG0007 ("Anulação efetuada com sucesso!").</w:t>
      </w:r>
    </w:p>
    <w:p w:rsidR="005C77EF" w:rsidRDefault="005C77EF" w:rsidP="005C77EF">
      <w:pPr>
        <w:pStyle w:val="Ttulo2"/>
      </w:pPr>
      <w:r>
        <w:rPr>
          <w:vanish/>
        </w:rPr>
        <w:t xml:space="preserve">UCS57 </w:t>
      </w:r>
      <w:bookmarkStart w:id="18" w:name="_Toc404182177"/>
      <w:r>
        <w:t>Listar Conversão da Licença Prêmio em Pecúnia</w:t>
      </w:r>
      <w:bookmarkEnd w:id="18"/>
      <w:r>
        <w:t> 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19" w:name="_Toc404182178"/>
      <w:r>
        <w:t>Fluxo Básico</w:t>
      </w:r>
      <w:bookmarkEnd w:id="19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ator solicita a funcionalidade de Conversão da Licença Prêmio em Pecúnia.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sistema exibe os filtros de pesquisa. 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ator identifica o tipo de licença prêmio, informa a Unidade Organizacional, escolhe a opção e submete a operação.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sistema exibe uma lista de fruições de licença prêmio </w:t>
      </w:r>
      <w:proofErr w:type="gramStart"/>
      <w:r>
        <w:t>indenizadas</w:t>
      </w:r>
      <w:proofErr w:type="gramEnd"/>
      <w:r>
        <w:t xml:space="preserve">, no qual o Período Aquisitivo seja de vínculos do Órgão do ator, considerando o tipo de licença, Unidade Organizacional, opção e matrícula. 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20" w:name="_Toc143510554"/>
      <w:bookmarkStart w:id="21" w:name="_Toc143568306"/>
      <w:bookmarkStart w:id="22" w:name="_Toc143587749"/>
      <w:bookmarkStart w:id="23" w:name="_Toc404182179"/>
      <w:r>
        <w:t xml:space="preserve">Fluxo Alternativo – Detalhar </w:t>
      </w:r>
      <w:bookmarkEnd w:id="20"/>
      <w:bookmarkEnd w:id="21"/>
      <w:bookmarkEnd w:id="22"/>
      <w:r>
        <w:t>Vínculo</w:t>
      </w:r>
      <w:bookmarkEnd w:id="23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ator identifica um item.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sistema realiza o Caso de Uso “Detalhar Vínculo”, passando a identificação do vínculo do servidor.</w:t>
      </w:r>
    </w:p>
    <w:p w:rsidR="005C77EF" w:rsidRDefault="005C77EF" w:rsidP="005C77EF">
      <w:pPr>
        <w:pStyle w:val="Recuodecorpodetexto"/>
      </w:pPr>
    </w:p>
    <w:p w:rsidR="005B4CC8" w:rsidRDefault="005B4CC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C77EF" w:rsidRDefault="005C77EF" w:rsidP="005C77EF">
      <w:pPr>
        <w:pStyle w:val="Ttulo1"/>
        <w:keepNext w:val="0"/>
        <w:widowControl w:val="0"/>
        <w:spacing w:before="0" w:line="240" w:lineRule="auto"/>
        <w:ind w:left="0" w:firstLine="0"/>
      </w:pPr>
      <w:bookmarkStart w:id="24" w:name="_Toc404182180"/>
      <w:r>
        <w:lastRenderedPageBreak/>
        <w:t>Anexos</w:t>
      </w:r>
      <w:bookmarkEnd w:id="24"/>
    </w:p>
    <w:p w:rsidR="005C77EF" w:rsidRDefault="005C77EF" w:rsidP="005C77E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25" w:name="_Toc404182181"/>
      <w:r>
        <w:t>Regras de Negócios</w:t>
      </w:r>
      <w:bookmarkEnd w:id="25"/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26" w:name="_Toc404182182"/>
      <w:r>
        <w:t>RN01: Verificar Cálculo definitivo da folha normal</w:t>
      </w:r>
      <w:bookmarkEnd w:id="26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Tentativa de incluir/alterar a conversão quando existir cálculo definitivo da folha normal no mês indicado e ano atual para pagamento da indenização. O sistema exibe a mensagem MSG0663 ("A folha de pagamento já foi calculada definitivamente."). O sistema executa o caso de uso “Verificar Folha de Pagamento”, passando a identificação do Órgão,</w:t>
      </w:r>
      <w:proofErr w:type="gramStart"/>
      <w:r>
        <w:t xml:space="preserve">  </w:t>
      </w:r>
      <w:proofErr w:type="gramEnd"/>
      <w:r>
        <w:t>o mês de pagamento informado, ano atual, e indicativo de folha normal.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27" w:name="_Toc404182183"/>
      <w:r>
        <w:t>RN02: Verificar pendência de homologação</w:t>
      </w:r>
      <w:bookmarkEnd w:id="27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Tentativa de incluir uma conversão quando o Período Aquisitivo que exige homologação não estiver homologado, o sistema exibe a mensagem MSG0646 ("O período aquisitivo inerente ao usufruto está pendente de homologação.") No período aquisitivo existe um indicativo se exige ou não a homologação e um indicativo se foi homologado. 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28" w:name="_Toc404182184"/>
      <w:r>
        <w:t>RN03: Verificar Limite Dias Convertidos com o Saldo de Dias</w:t>
      </w:r>
      <w:bookmarkEnd w:id="28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sistema verifica se a quantidade de dias solicitados para indenização é superior </w:t>
      </w:r>
      <w:proofErr w:type="gramStart"/>
      <w:r>
        <w:t>a</w:t>
      </w:r>
      <w:proofErr w:type="gramEnd"/>
      <w:r>
        <w:t xml:space="preserve"> quantidade máxima de dias permitidos. A quantidade máxima de dias permitidos corresponde ao Saldo de dias + Quantidade de dias perdidos – dias indenizados. 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Para obter as quantidades de dias necessárias para realizar o cálculo, executar o caso de uso “Consultar Saldo de Dias Período Aquisitivo”, conforme os dias desejados: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a) Saldo de dias + Quantidade de dias perdidos: executar passando a identificação do Período Aquisitivo do vínculo do servidor, indicativo para calcular saldo. 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b) dias indenizados: executar passando a identificação do Período Aquisitivo do vínculo do servidor, indicativo para calcular dias indenizados.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c) Calcular o saldo.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Caso o número de dias solicitados para converter seja maior que saldo, o sistema exibe mensagem de exceção </w:t>
      </w:r>
      <w:r w:rsidRPr="00F10856">
        <w:t>MSG1142</w:t>
      </w:r>
      <w:r>
        <w:t xml:space="preserve"> “Não é possível realizar indenização para um período aquisitivo que não possua saldo de dias”.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29" w:name="_Toc404182185"/>
      <w:r>
        <w:t>RN04: Verificar Afastamento definitivo</w:t>
      </w:r>
      <w:bookmarkEnd w:id="29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Tentativa de incluir/alterar a conversão quando existir afastamento definitivo para o vínculo do servidor no período da indenização. O sistema exibe a mensagem MSG0654 ("O </w:t>
      </w:r>
      <w:r>
        <w:lastRenderedPageBreak/>
        <w:t>vínculo do servidor não pode estar afastado definitivamente."). Executar o caso de uso “Verificar Afastamento”, passando a identificação do vínculo do servidor, o período da indenização.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30" w:name="_Toc404182186"/>
      <w:r>
        <w:t>RN05: Verificar quantidade de dias permitidos a Indenizar Período Aquisitivo</w:t>
      </w:r>
      <w:bookmarkEnd w:id="30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Tentativa de incluir/alterar uma conversão informando uma quantidade de dias diferente do número de dias permitido por período aquisitivo conquistado. Executar o caso de uso “Consultar Regras de Indenização” passando a identificação do Órgão, o “Item de Carreira*”, caso seja relação de cargo efetivo, a data atual para identificar a vigência e a data de conquista do servidor. Caso a consulta retorne quantidade de dias, o sistema verifica se a quantidade de dias informados é superior ao parâmetro consultado. Caso o sistema identifica que a regra não foi obedecida, </w:t>
      </w:r>
      <w:r>
        <w:rPr>
          <w:color w:val="000000"/>
        </w:rPr>
        <w:t xml:space="preserve">levanta exceção </w:t>
      </w:r>
      <w:r>
        <w:t xml:space="preserve">MSG0697 ("A quantidade de dias a converter em pecúnia deve ser o máximo de dias permitido por período aquisitivo conquistado </w:t>
      </w:r>
      <w:r>
        <w:rPr>
          <w:dstrike/>
          <w:color w:val="FF0000"/>
        </w:rPr>
        <w:t>ou deve ser o saldo de dias existente caso permitido</w:t>
      </w:r>
      <w:r>
        <w:t>.").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31" w:name="_Toc404182187"/>
      <w:r>
        <w:t>RN06: Verificar meses permitidos para pagamento</w:t>
      </w:r>
      <w:bookmarkEnd w:id="31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  <w:rPr>
          <w:highlight w:val="lightGray"/>
        </w:rPr>
      </w:pPr>
      <w:r>
        <w:t>Tentativa de incluir/alterar uma conversão para o mês de pagamento de indenização informado que não é permitido, o sistema levanta exceção MSG0698 ("O mês para pagamento da indenização não está dentro do período de meses para pagamento."). Para obter os meses permitidos, executar o caso de uso “Consultar Meses Pagamentos Permitidos para Indenização”, passando a identificação do Órgão, “Item de Carreira*”, data atual e tipo de licença.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  <w:rPr>
          <w:w w:val="90"/>
        </w:rPr>
      </w:pPr>
      <w:bookmarkStart w:id="32" w:name="_Toc404182188"/>
      <w:r>
        <w:rPr>
          <w:w w:val="90"/>
        </w:rPr>
        <w:t>RN07: Verificar quantidade máxima de dias permitida a indeniza por mês</w:t>
      </w:r>
      <w:bookmarkEnd w:id="32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Tentativa de incluir/alterar a conversão na qual a quantidade de dias informados para conversão é superior ao parâmetro “quantidade máxima de dias </w:t>
      </w:r>
      <w:proofErr w:type="gramStart"/>
      <w:r>
        <w:t>indenizados mensalmente” definida para o Órgão/Carreira</w:t>
      </w:r>
      <w:proofErr w:type="gramEnd"/>
      <w:r>
        <w:t>. Para obter o parâmetro, executar o caso de uso “Consultar Regras de Indenização” passando a identificação do Órgão, o “Item de Carreira*”, caso seja relação de cargo efetivo, a data atual para identificar a vigência e a data de conquista do servidor.</w:t>
      </w:r>
    </w:p>
    <w:p w:rsidR="005C77EF" w:rsidRPr="00DC2728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 w:rsidRPr="00DC2728">
        <w:t>O sistema exibe a mensagem MSG0699 ("O total de dias a ser convertido em pecúnia não pode ultrapassar o limite máximo de dias permitidos por mês."</w:t>
      </w:r>
      <w:proofErr w:type="gramStart"/>
      <w:r w:rsidRPr="00DC2728">
        <w:t>)</w:t>
      </w:r>
      <w:proofErr w:type="gramEnd"/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33" w:name="_Toc404182189"/>
      <w:r>
        <w:t>RN08: Verificar período suspenso</w:t>
      </w:r>
      <w:bookmarkEnd w:id="33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Tentativa de incluir/alterar a conversão para um mês de pagamento escolhido que esteja dentro de um período de </w:t>
      </w:r>
      <w:r>
        <w:lastRenderedPageBreak/>
        <w:t>indenização suspenso, o sistema exibe a mensagem MSG0700 ("O mês para pagamento da indenização está dentro de um período de indenização suspenso."</w:t>
      </w:r>
      <w:proofErr w:type="gramStart"/>
      <w:r>
        <w:t>)</w:t>
      </w:r>
      <w:proofErr w:type="gramEnd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Para obter os meses suspensos, executar o caso de uso "Consultar Período Suspenso de Indenização" passando a identificação do Órgão, do “Item de Carreira*”, uma “data atual” para identificar a vigência e o tipo de licença.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34" w:name="_Toc404182190"/>
      <w:r>
        <w:t>RN09: Verificar quantidade máxima anual de dias indenizados</w:t>
      </w:r>
      <w:bookmarkEnd w:id="34"/>
    </w:p>
    <w:p w:rsidR="005C77EF" w:rsidRPr="00DC2728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 w:rsidRPr="00DC2728">
        <w:t xml:space="preserve">Tentativa de incluir/alterar a conversão no qual, a quantidade de dias informados </w:t>
      </w:r>
      <w:r w:rsidRPr="00DC2728">
        <w:rPr>
          <w:b/>
          <w:bCs w:val="0"/>
        </w:rPr>
        <w:t>mais</w:t>
      </w:r>
      <w:r w:rsidRPr="00DC2728">
        <w:t xml:space="preserve"> a quantidade de dias já indenizados (considerar também outros períodos aquisitivos do vinculo do servidor no mesmo ano de indenização pago) é superior ao parâmetro que determina a quantidade máxima de dias permitidos </w:t>
      </w:r>
      <w:proofErr w:type="gramStart"/>
      <w:r w:rsidRPr="00DC2728">
        <w:t>converter</w:t>
      </w:r>
      <w:proofErr w:type="gramEnd"/>
      <w:r w:rsidRPr="00DC2728">
        <w:t xml:space="preserve"> no ano. Para obter o parâmetro, executar o caso de uso “Consultar Regras de Indenização” passando a identificação do Órgão, o “Item de Carreira*”, caso seja relação de cargo efetivo, a data atual para identificar a vigência e a data de conquista do servidor. Caso o sistema identifica que</w:t>
      </w:r>
      <w:proofErr w:type="gramStart"/>
      <w:r w:rsidRPr="00DC2728">
        <w:t xml:space="preserve">  </w:t>
      </w:r>
      <w:proofErr w:type="gramEnd"/>
      <w:r w:rsidRPr="00DC2728">
        <w:t>a regra não foi obedecida, levanta exceção com a mensagem MSG0701 ("A quantidade máxima de dias permitidos a indenizar por ano não foi respeitada "). Para obter a quantidade de dias indenizados no ano para o servidor, realizar os seguintes passos: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1. Consultar os Períodos Aquisitivos do vínculo do servidor com situação igual a conquistado ou perdido. 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2. Para cada Período Aquisitivo recuperado, obter o número de dias indenizados, executando o caso de uso “UCS 023 – Consultar Saldo Dias Período Aquisitivo” deste mesmo módulo, passando como parâmetros a identificação do Período Aquisitivo, indicativo para calcular dias indenizados e o ano atual.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2.1 Acumular a quantidade de dias indenizados e no final realizar a verificação.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35" w:name="_Toc404182191"/>
      <w:r>
        <w:t>RN10: Verificar existência de usufruto</w:t>
      </w:r>
      <w:bookmarkEnd w:id="35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sistema verifica se é permitido indenizar quando existe usufruto. Consultar o parâmetro 'Permite indenização caso já exista usufruto', executando o caso de uso “Consultar Regras de Indenização” passando a identificação do Órgão, o “Item de Carreira*”, caso seja relação de cargo efetivo, a data atual para identificar a vigência e a data de conquista do servidor.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Caso o resultado da consulta indica que não permitido, executar o caso de uso "Consultar Saldo de dias do Período Aquisitivo", passando a identificação do Período Aquisitivo, indicativo para calcular Dias Usufruídos e indicativos para </w:t>
      </w:r>
      <w:r>
        <w:lastRenderedPageBreak/>
        <w:t>Desconsiderar indenização. Se a consultar retornar dias usufruídos, O sistema exibe a mensagem MSG0702 ("Não é permitida a indenização</w:t>
      </w:r>
      <w:proofErr w:type="gramStart"/>
      <w:r>
        <w:t xml:space="preserve"> pois</w:t>
      </w:r>
      <w:proofErr w:type="gramEnd"/>
      <w:r>
        <w:t xml:space="preserve"> já existe usufruto no período aquisitivo informado.")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36" w:name="_Toc404182192"/>
      <w:r>
        <w:t>RN11: Verificar existências de dias averbados</w:t>
      </w:r>
      <w:bookmarkEnd w:id="36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Tentativa de incluir/alterar a conversão e já existam dias averbados dentro do período aquisitivo em questão e </w:t>
      </w:r>
      <w:r>
        <w:rPr>
          <w:b/>
          <w:bCs w:val="0"/>
        </w:rPr>
        <w:t>não</w:t>
      </w:r>
      <w:r>
        <w:t xml:space="preserve"> é permitida indenização caso já exista dias averbados, de acordo com o respectivo parâmetro. O sistema exibe a mensagem MSG0703 ("Não é permitida a indenização</w:t>
      </w:r>
      <w:proofErr w:type="gramStart"/>
      <w:r>
        <w:t xml:space="preserve"> pois</w:t>
      </w:r>
      <w:proofErr w:type="gramEnd"/>
      <w:r>
        <w:t xml:space="preserve"> já existe dias averbados no período aquisitivo informado.")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Para obter o parâmetro “Indicativo se permite indenização caso já exista dias averbados dentro do período aquisitivo”, executar o caso de uso "Consultar Regras de Indenização" passando a identificação do Órgão, "Item de Carreira*", data de conquista do servidor, data atual para identificar a vigência, e tipo de licença.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Não existe definição para obter os dias averbados, portanto esta regra não será implementada 13/04/2008 </w:t>
      </w:r>
      <w:proofErr w:type="gramStart"/>
      <w:r>
        <w:t>Nelson</w:t>
      </w:r>
      <w:proofErr w:type="gramEnd"/>
    </w:p>
    <w:p w:rsidR="005C77EF" w:rsidRPr="00174687" w:rsidRDefault="005C77EF" w:rsidP="005C77EF">
      <w:pPr>
        <w:pStyle w:val="Ttulo3"/>
        <w:keepNext w:val="0"/>
        <w:widowControl w:val="0"/>
        <w:spacing w:before="120" w:line="240" w:lineRule="auto"/>
        <w:rPr>
          <w:dstrike/>
        </w:rPr>
      </w:pPr>
      <w:bookmarkStart w:id="37" w:name="_Toc404182193"/>
      <w:r w:rsidRPr="00174687">
        <w:rPr>
          <w:dstrike/>
        </w:rPr>
        <w:t xml:space="preserve">RN12: Verificar na existência de mais um período, mais </w:t>
      </w:r>
      <w:proofErr w:type="gramStart"/>
      <w:r w:rsidRPr="00174687">
        <w:rPr>
          <w:dstrike/>
        </w:rPr>
        <w:t>antigo</w:t>
      </w:r>
      <w:bookmarkEnd w:id="37"/>
      <w:proofErr w:type="gramEnd"/>
    </w:p>
    <w:p w:rsidR="005C77EF" w:rsidRPr="00174687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  <w:rPr>
          <w:highlight w:val="red"/>
        </w:rPr>
      </w:pPr>
      <w:r w:rsidRPr="00174687">
        <w:rPr>
          <w:highlight w:val="red"/>
        </w:rPr>
        <w:t>Tentativa de incluir uma conversão informando um período aquisitivo que não seja o mais antigo. O sistema exibe a mensagem MSG0821 ("Deve ser informado o primeiro período com direito a usufruto."</w:t>
      </w:r>
      <w:proofErr w:type="gramStart"/>
      <w:r w:rsidRPr="00174687">
        <w:rPr>
          <w:highlight w:val="red"/>
        </w:rPr>
        <w:t>)</w:t>
      </w:r>
      <w:proofErr w:type="gramEnd"/>
      <w:r w:rsidRPr="00174687">
        <w:rPr>
          <w:highlight w:val="red"/>
        </w:rPr>
        <w:t> </w:t>
      </w:r>
    </w:p>
    <w:p w:rsidR="005C77EF" w:rsidRPr="001E2182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  <w:rPr>
          <w:highlight w:val="red"/>
        </w:rPr>
      </w:pPr>
      <w:r w:rsidRPr="001E2182">
        <w:rPr>
          <w:highlight w:val="red"/>
        </w:rPr>
        <w:t xml:space="preserve">Para considerar esta regra, seria necessário verificar saldo para indenização, considerando as Regras de Indenização. 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38" w:name="_Toc404182194"/>
      <w:r>
        <w:t>RN13: Verificar Indenização do Saldo Total</w:t>
      </w:r>
      <w:bookmarkEnd w:id="38"/>
      <w:r>
        <w:t xml:space="preserve"> </w:t>
      </w:r>
    </w:p>
    <w:p w:rsidR="005C77EF" w:rsidRPr="00F10856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 w:rsidRPr="00F10856">
        <w:t xml:space="preserve">Quando o ator informar um número de dias a serem convertidos que corresponda ao saldo total de dias, verificar no parâmetro “Indicativo se permite indenizar o saldo de dias existente.” se é permito. Para obter o parâmetro, executar o caso de uso "Consultar Regras de Indenização" passando a identificação do Órgão, "Item de Carreira*", data de conquista do servidor, data atual para identificar a vigência, e tipo de licença. Caso esteja tentando indenizar o saldo restante e não é permitido, o sistema exibe a mensagem MSG1141 ("Não é permitido </w:t>
      </w:r>
      <w:proofErr w:type="gramStart"/>
      <w:r w:rsidRPr="00F10856">
        <w:t>a</w:t>
      </w:r>
      <w:proofErr w:type="gramEnd"/>
      <w:r w:rsidRPr="00F10856">
        <w:t xml:space="preserve"> indenização do saldo total do período aquisitivo")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  <w:rPr>
          <w:w w:val="90"/>
        </w:rPr>
      </w:pPr>
      <w:bookmarkStart w:id="39" w:name="_Toc181442570"/>
      <w:bookmarkStart w:id="40" w:name="_Toc404182195"/>
      <w:r>
        <w:rPr>
          <w:w w:val="90"/>
        </w:rPr>
        <w:t>RN14: Verificar Gestor da Funcionalidade com autorização para Anular</w:t>
      </w:r>
      <w:bookmarkEnd w:id="39"/>
      <w:bookmarkEnd w:id="40"/>
    </w:p>
    <w:p w:rsidR="005C77EF" w:rsidRDefault="005C77EF" w:rsidP="005C77EF">
      <w:pPr>
        <w:ind w:left="1440"/>
        <w:rPr>
          <w:rFonts w:cs="Arial"/>
        </w:rPr>
      </w:pPr>
      <w:r>
        <w:rPr>
          <w:rFonts w:cs="Arial"/>
        </w:rPr>
        <w:t xml:space="preserve">O sistema verifica se o ator é gestor da funcionalidade e está autorizado a anular. Consultar o conceito “Autorização </w:t>
      </w:r>
      <w:r>
        <w:rPr>
          <w:rFonts w:cs="Arial"/>
        </w:rPr>
        <w:lastRenderedPageBreak/>
        <w:t>Funcionalidade” para a funcionalidade referência, considerando a autorização de acesso do ator e se permite a anulação.</w:t>
      </w:r>
    </w:p>
    <w:p w:rsidR="005C77EF" w:rsidRDefault="005C77EF" w:rsidP="005C77EF">
      <w:pPr>
        <w:ind w:left="1440"/>
        <w:rPr>
          <w:rFonts w:cs="Arial"/>
        </w:rPr>
      </w:pPr>
      <w:r>
        <w:rPr>
          <w:rFonts w:cs="Arial"/>
        </w:rPr>
        <w:t>Caso o ator não esteja autorizado, o sistema levanta exceção de mensagem MSG0644: “Esta operação é restrita ao gestor.”.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41" w:name="_Toc404182196"/>
      <w:r>
        <w:t xml:space="preserve">RN15: Verificar Matrícula informada está </w:t>
      </w:r>
      <w:proofErr w:type="gramStart"/>
      <w:r>
        <w:t>cadastrada</w:t>
      </w:r>
      <w:bookmarkEnd w:id="41"/>
      <w:proofErr w:type="gramEnd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  <w:rPr>
          <w:color w:val="000000"/>
        </w:rPr>
      </w:pPr>
      <w:r>
        <w:t xml:space="preserve">Quando o ator informa uma matrícula, o sistema verifica se está cadastrada. Realizar uma consulta exata considerando as informações: Identificação do Órgão do ator, número de matrícula, dígito verificador e número </w:t>
      </w:r>
      <w:proofErr w:type="spellStart"/>
      <w:r>
        <w:t>seqüencial</w:t>
      </w:r>
      <w:proofErr w:type="spellEnd"/>
      <w:r>
        <w:t>. Caso não encontre o sistema levanta mensagem MSG0005 “&lt;conceito&gt; não cadastrado”.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42" w:name="_Toc404182197"/>
      <w:r>
        <w:t>RN16: Verificar se o período já foi indenizado</w:t>
      </w:r>
      <w:bookmarkEnd w:id="42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O sistema verifica na inclusão e alteração, quando alterado o período de fruição/quantidade de dias se está </w:t>
      </w:r>
      <w:proofErr w:type="spellStart"/>
      <w:r>
        <w:t>concomitando</w:t>
      </w:r>
      <w:proofErr w:type="spellEnd"/>
      <w:r>
        <w:t xml:space="preserve"> com outro período já registrado. Realizar uma consulta de fruição de licença prêmio com situação de indenizado para o período (data de início e fim) do Período Aquisitivo do vínculo do servidor, desconsiderando a própria fruição caso seja uma alteração. Caso encontre o sistema levanta a exceção com a mensagem MSG0723 ("Este período aquisitivo já foi indenizado."</w:t>
      </w:r>
      <w:proofErr w:type="gramStart"/>
      <w:r>
        <w:t>)</w:t>
      </w:r>
      <w:proofErr w:type="gramEnd"/>
      <w:r>
        <w:t xml:space="preserve"> </w:t>
      </w:r>
    </w:p>
    <w:p w:rsidR="005C77EF" w:rsidRDefault="005C77EF" w:rsidP="005C77EF">
      <w:pPr>
        <w:pStyle w:val="Ttulo3"/>
        <w:keepNext w:val="0"/>
        <w:widowControl w:val="0"/>
        <w:spacing w:before="120" w:line="240" w:lineRule="auto"/>
      </w:pPr>
      <w:bookmarkStart w:id="43" w:name="_Toc404182198"/>
      <w:r>
        <w:t>RN17: Verificar se permite indenizar dias perdidos</w:t>
      </w:r>
      <w:bookmarkEnd w:id="43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sistema identifica que está indenizando dias perdidos, então verificar se é permitido. Caso a situação do período aquisitivo é igual Perdido ou a quantidade de dias é superior ao saldo, então está indenizando dias perdidos.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 xml:space="preserve"> Consultar o parâmetro ‘Indicativo se permite a conversão dos dias perdidos em pecúnia’, executando o caso de uso “Consultar Regras de Usufruto”, passando a identificação Órgão do ator, tipo de licença prêmio do período aquisitivo, data atual para identificar a vigência, a data de conquista do período aquisitivo e a identificação do Item de Carreira, caso a relação de vínculo seja cargo efetivo.</w:t>
      </w:r>
    </w:p>
    <w:p w:rsidR="005C77EF" w:rsidRPr="00683BB6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 w:rsidRPr="00683BB6">
        <w:t>Caso não seja permitido indenizar dias perdidos o sistema levanta a exceção com a mensagem MSG2088 ("Não é permitido é indenizar dias perdidos."</w:t>
      </w:r>
      <w:proofErr w:type="gramStart"/>
      <w:r w:rsidRPr="00683BB6">
        <w:t>)</w:t>
      </w:r>
      <w:proofErr w:type="gramEnd"/>
      <w:r w:rsidRPr="00683BB6">
        <w:t xml:space="preserve"> 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</w:p>
    <w:p w:rsidR="005C77EF" w:rsidRDefault="005C77EF" w:rsidP="005C77EF">
      <w:pPr>
        <w:pStyle w:val="Ttulo3"/>
        <w:keepNext w:val="0"/>
        <w:widowControl w:val="0"/>
        <w:tabs>
          <w:tab w:val="clear" w:pos="1440"/>
          <w:tab w:val="num" w:pos="1800"/>
        </w:tabs>
        <w:spacing w:before="120" w:line="240" w:lineRule="auto"/>
      </w:pPr>
      <w:bookmarkStart w:id="44" w:name="_Toc404182199"/>
      <w:r w:rsidRPr="00D2074A">
        <w:t>RN1</w:t>
      </w:r>
      <w:r>
        <w:t>8</w:t>
      </w:r>
      <w:r w:rsidRPr="00D2074A">
        <w:t xml:space="preserve">: Verificar matrícula está </w:t>
      </w:r>
      <w:proofErr w:type="gramStart"/>
      <w:r w:rsidRPr="00D2074A">
        <w:t>cadastrada</w:t>
      </w:r>
      <w:proofErr w:type="gramEnd"/>
      <w:r w:rsidRPr="00D2074A">
        <w:t xml:space="preserve"> no </w:t>
      </w:r>
      <w:r w:rsidRPr="00D2074A">
        <w:lastRenderedPageBreak/>
        <w:t>órgão do usuário</w:t>
      </w:r>
      <w:bookmarkEnd w:id="44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  <w:r>
        <w:t>O sistema identifica que a matrícula informada pelo ator não está cadastrada para o órgão do ator, então exibe mensagem 1058: “</w:t>
      </w:r>
      <w:r w:rsidRPr="00D2074A">
        <w:t>A matrícula do servidor não pertence a este órgão.</w:t>
      </w:r>
      <w:proofErr w:type="gramStart"/>
      <w:r>
        <w:t>”</w:t>
      </w:r>
      <w:proofErr w:type="gramEnd"/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</w:p>
    <w:p w:rsidR="005C77EF" w:rsidRDefault="005C77EF" w:rsidP="005C77EF">
      <w:pPr>
        <w:ind w:left="1440"/>
        <w:rPr>
          <w:rFonts w:cs="Arial"/>
          <w:b/>
        </w:rPr>
      </w:pPr>
      <w:r>
        <w:rPr>
          <w:rFonts w:cs="Arial"/>
          <w:b/>
        </w:rPr>
        <w:t xml:space="preserve">Item de Carreira* </w:t>
      </w:r>
    </w:p>
    <w:p w:rsidR="005C77EF" w:rsidRDefault="005C77EF" w:rsidP="005C77EF">
      <w:pPr>
        <w:ind w:left="1440"/>
        <w:rPr>
          <w:rFonts w:cs="Arial"/>
        </w:rPr>
      </w:pPr>
      <w:r>
        <w:rPr>
          <w:rFonts w:cs="Arial"/>
        </w:rPr>
        <w:t xml:space="preserve">Quando o sistema identificar que a principal relação de vínculo do servidor for um Cargo Efetivo (CEF), então </w:t>
      </w:r>
      <w:proofErr w:type="gramStart"/>
      <w:r>
        <w:rPr>
          <w:rFonts w:cs="Arial"/>
        </w:rPr>
        <w:t>temos</w:t>
      </w:r>
      <w:proofErr w:type="gramEnd"/>
      <w:r>
        <w:rPr>
          <w:rFonts w:cs="Arial"/>
        </w:rPr>
        <w:t xml:space="preserve"> um Item de Carreira (corresponde ao atributo que identifica uma estrutura de carreira no registro de cargo efetivo) e será passado. Necessário para identificar os parâmetros de licença prêmio usado nas validações de algumas regras de negócios.</w:t>
      </w:r>
    </w:p>
    <w:p w:rsidR="005C77EF" w:rsidRDefault="005C77EF" w:rsidP="005C77EF">
      <w:pPr>
        <w:ind w:left="1440"/>
        <w:rPr>
          <w:rFonts w:cs="Arial"/>
        </w:rPr>
      </w:pPr>
    </w:p>
    <w:p w:rsidR="005C77EF" w:rsidRDefault="005C77EF" w:rsidP="005C77EF">
      <w:pPr>
        <w:ind w:left="1440"/>
        <w:rPr>
          <w:rFonts w:cs="Arial"/>
        </w:rPr>
      </w:pPr>
      <w:r>
        <w:rPr>
          <w:rFonts w:cs="Arial"/>
        </w:rPr>
        <w:t xml:space="preserve">“Saldo de Dias*”: </w:t>
      </w:r>
    </w:p>
    <w:p w:rsidR="005C77EF" w:rsidRDefault="005C77EF" w:rsidP="005C77EF">
      <w:pPr>
        <w:ind w:left="1440"/>
        <w:rPr>
          <w:rFonts w:cs="Arial"/>
        </w:rPr>
      </w:pPr>
      <w:r>
        <w:rPr>
          <w:rFonts w:cs="Arial"/>
        </w:rPr>
        <w:t xml:space="preserve">O saldo de dias, obtido por meio do caso de uso “Consultar saldo de Dias do Período Aquisitivo”, receberá o parâmetro que indica se é para desconsiderar os dias perdidos, ou seja, </w:t>
      </w:r>
      <w:proofErr w:type="gramStart"/>
      <w:r>
        <w:rPr>
          <w:rFonts w:cs="Arial"/>
        </w:rPr>
        <w:t>estes dias</w:t>
      </w:r>
      <w:proofErr w:type="gramEnd"/>
      <w:r>
        <w:rPr>
          <w:rFonts w:cs="Arial"/>
        </w:rPr>
        <w:t xml:space="preserve"> não serão abatidos dos dias conquistados. Consultar o parâmetro “Indicativo se permite a conversão dos dias perdidos em pecúnia” das regras de perda através do caso de uso “Consultar Regras para Perda usufruto”, passando a identificação do Órgão, “Item de Carreira*”, data de conquista, data atual, e tipo de licença para verificar se deverá desconsiderar.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</w:p>
    <w:p w:rsidR="005C77EF" w:rsidRDefault="005C77EF" w:rsidP="005C77E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5" w:name="_Toc144093203"/>
      <w:bookmarkStart w:id="46" w:name="_Toc404182200"/>
      <w:r>
        <w:t>Listagem: Unidade Organizacional</w:t>
      </w:r>
      <w:bookmarkEnd w:id="45"/>
      <w:r>
        <w:t xml:space="preserve"> Subordinada</w:t>
      </w:r>
      <w:bookmarkEnd w:id="46"/>
    </w:p>
    <w:p w:rsidR="005C77EF" w:rsidRDefault="005C77EF" w:rsidP="005C77EF">
      <w:pPr>
        <w:widowControl w:val="0"/>
        <w:ind w:left="1080"/>
        <w:rPr>
          <w:rFonts w:cs="Arial"/>
        </w:rPr>
      </w:pP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  <w:rPr>
          <w:color w:val="000000"/>
        </w:rPr>
      </w:pPr>
      <w:r>
        <w:t>Ao informar uma Unidade Organizacional e selecionar a opção “incluir subordinadas”, o sistema deve levar em consideração para a realização da pesquisa, a Unidade Organizacional informada e também as respectivas Unidades Organizacionais subordinadas hierarquicamente vigentes. Usar a data atual como referência.</w:t>
      </w:r>
      <w:r>
        <w:rPr>
          <w:color w:val="000000"/>
        </w:rPr>
        <w:t xml:space="preserve"> </w:t>
      </w: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</w:p>
    <w:p w:rsidR="005C77EF" w:rsidRDefault="005C77EF" w:rsidP="005C77E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974" w:hanging="894"/>
      </w:pPr>
    </w:p>
    <w:p w:rsidR="005C77EF" w:rsidRDefault="005C77EF" w:rsidP="005C77EF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7" w:name="_Toc404182201"/>
      <w:r>
        <w:t>Registro de Fruição de Licença Prêmio</w:t>
      </w:r>
      <w:bookmarkEnd w:id="47"/>
    </w:p>
    <w:p w:rsidR="005C77EF" w:rsidRDefault="005C77EF" w:rsidP="005C77EF">
      <w:pPr>
        <w:widowControl w:val="0"/>
        <w:tabs>
          <w:tab w:val="left" w:pos="1620"/>
        </w:tabs>
        <w:autoSpaceDE w:val="0"/>
        <w:autoSpaceDN w:val="0"/>
        <w:adjustRightInd w:val="0"/>
        <w:ind w:left="360"/>
        <w:rPr>
          <w:rFonts w:cs="Arial"/>
          <w:color w:val="00000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5C77EF" w:rsidTr="001B5E1C">
        <w:trPr>
          <w:tblHeader/>
        </w:trPr>
        <w:tc>
          <w:tcPr>
            <w:tcW w:w="9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9D9D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lastRenderedPageBreak/>
              <w:fldChar w:fldCharType="begin"/>
            </w:r>
            <w:r>
              <w:rPr>
                <w:sz w:val="20"/>
                <w:szCs w:val="20"/>
                <w:lang w:val="en-US"/>
              </w:rPr>
              <w:instrText>TC  \l 1 "1. 'Table' section"</w:instrTex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  <w:lang w:val="en-US"/>
              </w:rPr>
              <w:instrText>TC  \l 2 "Table Table"</w:instrTex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Table</w:t>
            </w:r>
          </w:p>
        </w:tc>
      </w:tr>
      <w:tr w:rsidR="005C77EF" w:rsidTr="001B5E1C">
        <w:trPr>
          <w:tblHeader/>
        </w:trPr>
        <w:tc>
          <w:tcPr>
            <w:tcW w:w="4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b/>
                <w:bCs/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b/>
                <w:bCs/>
                <w:snapToGrid w:val="0"/>
                <w:color w:val="000000"/>
                <w:sz w:val="16"/>
                <w:szCs w:val="16"/>
                <w:lang w:val="en-US"/>
              </w:rPr>
              <w:t>Name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b/>
                <w:bCs/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b/>
                <w:bCs/>
                <w:snapToGrid w:val="0"/>
                <w:color w:val="000000"/>
                <w:sz w:val="16"/>
                <w:szCs w:val="16"/>
                <w:lang w:val="en-US"/>
              </w:rPr>
              <w:t>Comment</w:t>
            </w:r>
          </w:p>
        </w:tc>
      </w:tr>
      <w:tr w:rsidR="005C77EF" w:rsidTr="001B5E1C">
        <w:tc>
          <w:tcPr>
            <w:tcW w:w="4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EAfaLicencaPremio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Licenças prêmio dos servidores.</w:t>
            </w:r>
          </w:p>
        </w:tc>
      </w:tr>
    </w:tbl>
    <w:p w:rsidR="005C77EF" w:rsidRDefault="005C77EF" w:rsidP="005C77E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tbl>
      <w:tblPr>
        <w:tblW w:w="945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18"/>
        <w:gridCol w:w="1332"/>
        <w:gridCol w:w="750"/>
        <w:gridCol w:w="2879"/>
        <w:gridCol w:w="2879"/>
      </w:tblGrid>
      <w:tr w:rsidR="005C77EF" w:rsidTr="001B5E1C">
        <w:trPr>
          <w:tblHeader/>
        </w:trPr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b/>
                <w:bCs/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b/>
                <w:bCs/>
                <w:snapToGrid w:val="0"/>
                <w:color w:val="000000"/>
                <w:sz w:val="16"/>
                <w:szCs w:val="16"/>
                <w:lang w:val="en-US"/>
              </w:rPr>
              <w:t>Name</w:t>
            </w:r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b/>
                <w:bCs/>
                <w:snapToGrid w:val="0"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b/>
                <w:bCs/>
                <w:snapToGrid w:val="0"/>
                <w:color w:val="000000"/>
                <w:sz w:val="16"/>
                <w:szCs w:val="16"/>
                <w:lang w:val="en-US"/>
              </w:rPr>
              <w:t>Datatype</w:t>
            </w:r>
            <w:proofErr w:type="spellEnd"/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b/>
                <w:bCs/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b/>
                <w:bCs/>
                <w:snapToGrid w:val="0"/>
                <w:color w:val="000000"/>
                <w:sz w:val="16"/>
                <w:szCs w:val="16"/>
                <w:lang w:val="en-US"/>
              </w:rPr>
              <w:t>Null Option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b/>
                <w:bCs/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b/>
                <w:bCs/>
                <w:snapToGrid w:val="0"/>
                <w:color w:val="000000"/>
                <w:sz w:val="16"/>
                <w:szCs w:val="16"/>
                <w:lang w:val="en-US"/>
              </w:rPr>
              <w:t>Comment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b/>
                <w:bCs/>
                <w:snapToGrid w:val="0"/>
                <w:color w:val="000000"/>
                <w:sz w:val="16"/>
                <w:szCs w:val="16"/>
              </w:rPr>
            </w:pPr>
            <w:r>
              <w:rPr>
                <w:b/>
                <w:bCs/>
                <w:snapToGrid w:val="0"/>
                <w:color w:val="000000"/>
                <w:sz w:val="16"/>
                <w:szCs w:val="16"/>
              </w:rPr>
              <w:t>Origem da informação/valor atribuído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CdLicencaPremio</w:t>
            </w:r>
            <w:proofErr w:type="spell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INTEGER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NOT 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Código da licença prêmio.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safaLicencaPremio</w:t>
            </w:r>
            <w:proofErr w:type="gramEnd"/>
            <w:r>
              <w:rPr>
                <w:snapToGrid w:val="0"/>
                <w:color w:val="000000"/>
                <w:sz w:val="16"/>
                <w:szCs w:val="16"/>
              </w:rPr>
              <w:t>.NextVal</w:t>
            </w:r>
            <w:proofErr w:type="spellEnd"/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CdPeriodoAquisitivo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NOT 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Código do período aquisitivo.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Selecionado pelo ator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DtInicioFruicao</w:t>
            </w:r>
            <w:proofErr w:type="spell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DATE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NOT 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Data de início do período da fruição.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Informado pelo ator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DtFimFruicao</w:t>
            </w:r>
            <w:proofErr w:type="spell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DATE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NOT 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Data final do período aquisitivo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 xml:space="preserve">Calculado= (data inicio + </w:t>
            </w: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qtDias</w:t>
            </w:r>
            <w:proofErr w:type="spellEnd"/>
            <w:proofErr w:type="gramEnd"/>
            <w:r>
              <w:rPr>
                <w:snapToGrid w:val="0"/>
                <w:color w:val="000000"/>
                <w:sz w:val="16"/>
                <w:szCs w:val="16"/>
              </w:rPr>
              <w:t>)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lastRenderedPageBreak/>
              <w:t>CdSitFruicaoLicencaPremio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NOT 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 xml:space="preserve">Código da situação do período de fruição da licença prêmio </w:t>
            </w:r>
          </w:p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8 - Indenizado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DtSitFruicaoLicencaPremio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Data da situação do período de fruição.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Data atual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QtDias</w:t>
            </w:r>
            <w:proofErr w:type="spell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INTEGER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NOT 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Quantidade de dias de fruição da licença prêmio.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Informado pelo ator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QtDiasPagos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NOT 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Quantidade de dias pagos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 xml:space="preserve">Nulo, será gravado pela folha de </w:t>
            </w:r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pagamento</w:t>
            </w:r>
            <w:proofErr w:type="gramEnd"/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NuMesPagamento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INTEGER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NOT 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Indica o mês que será pago a indenização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Informado pelo ator.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lastRenderedPageBreak/>
              <w:t>NuAnoPagamento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NOT 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Ano que será pago a indenização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Ano atual. &lt;ANO DA FRUIÇÃO&gt;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CdMovimentacao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Identificador do histórico de movimentação de cargo efetivo ou cargo comissionado que originou a suspensão ou interrupção da licença prêmio.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Nulo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CdTipoDocumento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Código do tipo de documento.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Painel documento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NuDocAmparo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Número do documento que amparou o fato.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Painel documento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DtDocAmparo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Data do documento que amparou o fato.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Painel documento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CdDocumento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Código do documento.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gerado</w:t>
            </w:r>
            <w:proofErr w:type="gramEnd"/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NuPublicacao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DECIMAL(</w:t>
            </w:r>
            <w:proofErr w:type="gramEnd"/>
            <w:r>
              <w:rPr>
                <w:snapToGrid w:val="0"/>
                <w:color w:val="000000"/>
                <w:sz w:val="16"/>
                <w:szCs w:val="16"/>
              </w:rPr>
              <w:t>11)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Número da publicação.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Painel documento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DtPublic</w:t>
            </w:r>
            <w:r>
              <w:rPr>
                <w:snapToGrid w:val="0"/>
                <w:color w:val="000000"/>
                <w:sz w:val="16"/>
                <w:szCs w:val="16"/>
                <w:lang w:val="en-US"/>
              </w:rPr>
              <w:lastRenderedPageBreak/>
              <w:t>acao</w:t>
            </w:r>
            <w:proofErr w:type="spell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lastRenderedPageBreak/>
              <w:t>DAT</w:t>
            </w:r>
            <w:r>
              <w:rPr>
                <w:snapToGrid w:val="0"/>
                <w:color w:val="000000"/>
                <w:sz w:val="16"/>
                <w:szCs w:val="16"/>
                <w:lang w:val="en-US"/>
              </w:rPr>
              <w:lastRenderedPageBreak/>
              <w:t>E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lastRenderedPageBreak/>
              <w:t>N</w:t>
            </w:r>
            <w:r>
              <w:rPr>
                <w:snapToGrid w:val="0"/>
                <w:color w:val="000000"/>
                <w:sz w:val="16"/>
                <w:szCs w:val="16"/>
                <w:lang w:val="en-US"/>
              </w:rPr>
              <w:lastRenderedPageBreak/>
              <w:t>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lastRenderedPageBreak/>
              <w:t>Data da publicação.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Painel documento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lastRenderedPageBreak/>
              <w:t>NuPagInicial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DECIMAL(</w:t>
            </w:r>
            <w:proofErr w:type="gramEnd"/>
            <w:r>
              <w:rPr>
                <w:snapToGrid w:val="0"/>
                <w:color w:val="000000"/>
                <w:sz w:val="16"/>
                <w:szCs w:val="16"/>
              </w:rPr>
              <w:t>10)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Número da página inicial da publicação.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Painel documento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CdTipoPublicacao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Código do tipo de publicação.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Painel documento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CdMeioPublicacao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Código do meio de publicação.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Painel documento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snapToGrid w:val="0"/>
                <w:color w:val="000000"/>
                <w:sz w:val="16"/>
                <w:szCs w:val="16"/>
              </w:rPr>
              <w:t>DeOutroMeio</w:t>
            </w:r>
            <w:proofErr w:type="spell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 xml:space="preserve">CHARACTER </w:t>
            </w:r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VARYING(</w:t>
            </w:r>
            <w:proofErr w:type="gramEnd"/>
            <w:r>
              <w:rPr>
                <w:snapToGrid w:val="0"/>
                <w:color w:val="000000"/>
                <w:sz w:val="16"/>
                <w:szCs w:val="16"/>
              </w:rPr>
              <w:t>200)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Outros meios de publicação.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Painel documento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FlTipoSuspensao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VARCHAR2(1)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Tipo da suspensão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Nulo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snapToGrid w:val="0"/>
                <w:color w:val="000000"/>
                <w:sz w:val="16"/>
                <w:szCs w:val="16"/>
              </w:rPr>
              <w:t>DeMotivoSuspensao</w:t>
            </w:r>
            <w:proofErr w:type="spell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CHARACTER VARYING(400)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Motivo da suspensão da licença prêmio.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Nulo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CdAfastamento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</w:t>
            </w:r>
            <w:r>
              <w:rPr>
                <w:snapToGrid w:val="0"/>
                <w:color w:val="000000"/>
                <w:sz w:val="16"/>
                <w:szCs w:val="16"/>
              </w:rPr>
              <w:lastRenderedPageBreak/>
              <w:t>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lastRenderedPageBreak/>
              <w:t xml:space="preserve">Identificador do histórico de afastamento do vínculo que originou a suspensão </w:t>
            </w:r>
            <w:r>
              <w:rPr>
                <w:snapToGrid w:val="0"/>
                <w:color w:val="000000"/>
                <w:sz w:val="16"/>
                <w:szCs w:val="16"/>
              </w:rPr>
              <w:lastRenderedPageBreak/>
              <w:t>da licença prêmio.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lastRenderedPageBreak/>
              <w:t>Nulo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lastRenderedPageBreak/>
              <w:t>NuCpfCadastrador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CHAR(</w:t>
            </w:r>
            <w:proofErr w:type="gramEnd"/>
            <w:r>
              <w:rPr>
                <w:snapToGrid w:val="0"/>
                <w:color w:val="000000"/>
                <w:sz w:val="16"/>
                <w:szCs w:val="16"/>
              </w:rPr>
              <w:t>11)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NOT 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CPF do usuário cadastrador do registro.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CPF do usuário (sessão)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DtInclusao</w:t>
            </w:r>
            <w:proofErr w:type="spell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DATE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NOT 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Data em que o registro foi incluído.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Data atual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FlAnulado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CHAR(</w:t>
            </w:r>
            <w:proofErr w:type="gramEnd"/>
            <w:r>
              <w:rPr>
                <w:snapToGrid w:val="0"/>
                <w:color w:val="000000"/>
                <w:sz w:val="16"/>
                <w:szCs w:val="16"/>
              </w:rPr>
              <w:t>1)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NOT 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Indica se o registro está anulado.</w:t>
            </w:r>
          </w:p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'S' - Registro anulado</w:t>
            </w:r>
          </w:p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'N' - Registro não anulado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Não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DtAnulado</w:t>
            </w:r>
            <w:proofErr w:type="spellEnd"/>
            <w:proofErr w:type="gram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Data de lançamento da anulação.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t>Nulo</w:t>
            </w:r>
          </w:p>
        </w:tc>
      </w:tr>
      <w:tr w:rsidR="005C77EF" w:rsidTr="001B5E1C">
        <w:tc>
          <w:tcPr>
            <w:tcW w:w="1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proofErr w:type="spellStart"/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DtUltAlteracao</w:t>
            </w:r>
            <w:proofErr w:type="spellEnd"/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TIMESTAMP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  <w:lang w:val="en-US"/>
              </w:rPr>
            </w:pPr>
            <w:r>
              <w:rPr>
                <w:snapToGrid w:val="0"/>
                <w:color w:val="000000"/>
                <w:sz w:val="16"/>
                <w:szCs w:val="16"/>
                <w:lang w:val="en-US"/>
              </w:rPr>
              <w:t>NOT NUL</w:t>
            </w:r>
            <w:r>
              <w:rPr>
                <w:snapToGrid w:val="0"/>
                <w:color w:val="000000"/>
                <w:sz w:val="16"/>
                <w:szCs w:val="16"/>
                <w:lang w:val="en-US"/>
              </w:rPr>
              <w:lastRenderedPageBreak/>
              <w:t>L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r>
              <w:rPr>
                <w:snapToGrid w:val="0"/>
                <w:color w:val="000000"/>
                <w:sz w:val="16"/>
                <w:szCs w:val="16"/>
              </w:rPr>
              <w:lastRenderedPageBreak/>
              <w:t>Data da última alteração do registro.</w:t>
            </w:r>
          </w:p>
        </w:tc>
        <w:tc>
          <w:tcPr>
            <w:tcW w:w="2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5C77EF" w:rsidRDefault="005C77EF" w:rsidP="001B5E1C">
            <w:pPr>
              <w:widowControl w:val="0"/>
              <w:autoSpaceDE w:val="0"/>
              <w:autoSpaceDN w:val="0"/>
              <w:rPr>
                <w:snapToGrid w:val="0"/>
                <w:color w:val="000000"/>
                <w:sz w:val="16"/>
                <w:szCs w:val="16"/>
              </w:rPr>
            </w:pPr>
            <w:proofErr w:type="gramStart"/>
            <w:r>
              <w:rPr>
                <w:snapToGrid w:val="0"/>
                <w:color w:val="000000"/>
                <w:sz w:val="16"/>
                <w:szCs w:val="16"/>
              </w:rPr>
              <w:t>framework</w:t>
            </w:r>
            <w:proofErr w:type="gramEnd"/>
          </w:p>
        </w:tc>
      </w:tr>
    </w:tbl>
    <w:p w:rsidR="005C77EF" w:rsidRDefault="005C77EF" w:rsidP="005C77EF"/>
    <w:p w:rsidR="005C77EF" w:rsidRDefault="005C77EF" w:rsidP="005C77EF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48" w:name="_Toc404182202"/>
      <w:r>
        <w:lastRenderedPageBreak/>
        <w:t>Revisões</w:t>
      </w:r>
      <w:bookmarkEnd w:id="48"/>
    </w:p>
    <w:p w:rsidR="005C77EF" w:rsidRDefault="005C77EF" w:rsidP="005C77EF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5C77EF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77EF" w:rsidRPr="005C77EF" w:rsidRDefault="005C77EF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C77EF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77EF" w:rsidRPr="005C77EF" w:rsidRDefault="005C77EF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C77EF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77EF" w:rsidRPr="005C77EF" w:rsidRDefault="005C77EF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C77EF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77EF" w:rsidRPr="005C77EF" w:rsidRDefault="005C77EF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C77EF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77EF" w:rsidRPr="005C77EF" w:rsidRDefault="005C77EF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C77EF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C77EF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5B4CC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C77EF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Pr="005B4CC8" w:rsidRDefault="005C77EF" w:rsidP="005B4CC8">
            <w:pPr>
              <w:widowControl w:val="0"/>
              <w:ind w:left="0"/>
              <w:rPr>
                <w:rFonts w:cs="Arial"/>
                <w:sz w:val="16"/>
              </w:rPr>
            </w:pPr>
            <w:r w:rsidRPr="005B4CC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C77EF" w:rsidTr="001B5E1C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Pr="005B4CC8" w:rsidRDefault="005C77EF" w:rsidP="005B4CC8">
            <w:pPr>
              <w:widowControl w:val="0"/>
              <w:ind w:left="0"/>
              <w:rPr>
                <w:rFonts w:cs="Arial"/>
                <w:sz w:val="16"/>
              </w:rPr>
            </w:pPr>
            <w:r w:rsidRPr="005B4CC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C77EF" w:rsidTr="001B5E1C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Pr="005B4CC8" w:rsidRDefault="005C77EF" w:rsidP="005B4CC8">
            <w:pPr>
              <w:widowControl w:val="0"/>
              <w:ind w:left="0"/>
              <w:rPr>
                <w:rFonts w:cs="Arial"/>
                <w:sz w:val="16"/>
              </w:rPr>
            </w:pPr>
            <w:r w:rsidRPr="005B4CC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C77EF" w:rsidTr="001B5E1C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7EF" w:rsidRDefault="005C77EF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Pr="005B4CC8" w:rsidRDefault="005C77EF" w:rsidP="005B4CC8">
            <w:pPr>
              <w:widowControl w:val="0"/>
              <w:ind w:left="0"/>
              <w:rPr>
                <w:rFonts w:cs="Arial"/>
                <w:sz w:val="16"/>
              </w:rPr>
            </w:pPr>
            <w:r w:rsidRPr="005B4CC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C77EF" w:rsidTr="001B5E1C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Pr="005B4CC8" w:rsidRDefault="005C77EF" w:rsidP="005B4CC8">
            <w:pPr>
              <w:widowControl w:val="0"/>
              <w:ind w:left="0"/>
              <w:rPr>
                <w:rFonts w:cs="Arial"/>
                <w:sz w:val="16"/>
              </w:rPr>
            </w:pPr>
            <w:r w:rsidRPr="005B4CC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C77EF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C77EF" w:rsidRDefault="005C77EF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Pr="005B4CC8" w:rsidRDefault="005C77EF" w:rsidP="005B4CC8">
            <w:pPr>
              <w:widowControl w:val="0"/>
              <w:ind w:left="0"/>
              <w:rPr>
                <w:rFonts w:cs="Arial"/>
                <w:sz w:val="16"/>
              </w:rPr>
            </w:pPr>
            <w:r w:rsidRPr="005B4CC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C77EF" w:rsidTr="001B5E1C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C77EF" w:rsidRDefault="005C77EF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Pr="005B4CC8" w:rsidRDefault="005C77EF" w:rsidP="005B4CC8">
            <w:pPr>
              <w:widowControl w:val="0"/>
              <w:ind w:left="0"/>
              <w:rPr>
                <w:rFonts w:cs="Arial"/>
                <w:sz w:val="16"/>
              </w:rPr>
            </w:pPr>
            <w:r w:rsidRPr="005B4CC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C77EF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C77EF" w:rsidRDefault="005C77EF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Pr="005B4CC8" w:rsidRDefault="005C77EF" w:rsidP="005B4CC8">
            <w:pPr>
              <w:widowControl w:val="0"/>
              <w:ind w:left="0"/>
              <w:rPr>
                <w:rFonts w:cs="Arial"/>
                <w:sz w:val="16"/>
              </w:rPr>
            </w:pPr>
            <w:r w:rsidRPr="005B4CC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C77EF" w:rsidTr="001B5E1C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C77EF" w:rsidRDefault="005C77EF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Pr="005B4CC8" w:rsidRDefault="005C77EF" w:rsidP="005B4CC8">
            <w:pPr>
              <w:widowControl w:val="0"/>
              <w:ind w:left="0"/>
              <w:rPr>
                <w:rFonts w:cs="Arial"/>
                <w:sz w:val="16"/>
              </w:rPr>
            </w:pPr>
            <w:r w:rsidRPr="005B4CC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C77EF" w:rsidTr="001B5E1C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C77EF" w:rsidRDefault="005C77EF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Pr="005B4CC8" w:rsidRDefault="005C77EF" w:rsidP="005B4CC8">
            <w:pPr>
              <w:widowControl w:val="0"/>
              <w:ind w:left="0"/>
              <w:rPr>
                <w:rFonts w:cs="Arial"/>
                <w:sz w:val="16"/>
              </w:rPr>
            </w:pPr>
            <w:r w:rsidRPr="005B4CC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C77EF" w:rsidTr="001B5E1C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C77EF" w:rsidRDefault="005C77EF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Pr="005B4CC8" w:rsidRDefault="005C77EF" w:rsidP="005B4CC8">
            <w:pPr>
              <w:widowControl w:val="0"/>
              <w:ind w:left="0"/>
              <w:rPr>
                <w:rFonts w:cs="Arial"/>
                <w:sz w:val="16"/>
              </w:rPr>
            </w:pPr>
            <w:r w:rsidRPr="005B4CC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C77EF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Pr="005B4CC8" w:rsidRDefault="005C77EF" w:rsidP="005B4CC8">
            <w:pPr>
              <w:widowControl w:val="0"/>
              <w:ind w:left="0"/>
              <w:rPr>
                <w:rFonts w:cs="Arial"/>
                <w:sz w:val="16"/>
              </w:rPr>
            </w:pPr>
            <w:r w:rsidRPr="005B4CC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C77EF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Pr="005B4CC8" w:rsidRDefault="005C77EF" w:rsidP="005B4CC8">
            <w:pPr>
              <w:widowControl w:val="0"/>
              <w:ind w:left="0"/>
              <w:rPr>
                <w:rFonts w:cs="Arial"/>
                <w:sz w:val="16"/>
              </w:rPr>
            </w:pPr>
            <w:r w:rsidRPr="005B4CC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C77EF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77EF" w:rsidRDefault="005C77EF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77EF" w:rsidRDefault="005C77EF" w:rsidP="005B4CC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C77EF" w:rsidRDefault="005C77EF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5C77EF" w:rsidRDefault="005C77EF" w:rsidP="005C77EF">
      <w:pPr>
        <w:pStyle w:val="Recuodecorpodetexto"/>
      </w:pPr>
    </w:p>
    <w:p w:rsidR="005C77EF" w:rsidRDefault="005C77EF" w:rsidP="005C77EF"/>
    <w:p w:rsidR="005C77EF" w:rsidRDefault="005C77EF" w:rsidP="005C77EF"/>
    <w:p w:rsidR="005C77EF" w:rsidRDefault="005C77EF" w:rsidP="005C77EF"/>
    <w:p w:rsidR="00F41655" w:rsidRPr="005C77EF" w:rsidRDefault="00F41655" w:rsidP="005C77EF"/>
    <w:sectPr w:rsidR="00F41655" w:rsidRPr="005C77EF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77EF" w:rsidRDefault="005C77EF" w:rsidP="002908D9">
      <w:r>
        <w:separator/>
      </w:r>
    </w:p>
  </w:endnote>
  <w:endnote w:type="continuationSeparator" w:id="0">
    <w:p w:rsidR="005C77EF" w:rsidRDefault="005C77E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3304B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5B4CC8">
      <w:trPr>
        <w:trHeight w:val="1065"/>
      </w:trPr>
      <w:tc>
        <w:tcPr>
          <w:tcW w:w="2958" w:type="dxa"/>
          <w:tcBorders>
            <w:bottom w:val="single" w:sz="4" w:space="0" w:color="auto"/>
          </w:tcBorders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C77E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B4CC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B4CC8">
            <w:rPr>
              <w:sz w:val="20"/>
              <w:szCs w:val="20"/>
            </w:rPr>
            <w:t xml:space="preserve">Keila </w:t>
          </w:r>
          <w:proofErr w:type="spellStart"/>
          <w:r w:rsidRPr="005B4CC8">
            <w:rPr>
              <w:sz w:val="20"/>
              <w:szCs w:val="20"/>
            </w:rPr>
            <w:t>Joanês</w:t>
          </w:r>
          <w:proofErr w:type="spellEnd"/>
          <w:r w:rsidRPr="005B4CC8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B4CC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C77EF">
            <w:rPr>
              <w:b/>
              <w:sz w:val="20"/>
              <w:szCs w:val="20"/>
            </w:rPr>
            <w:t>Afastamentos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B4CC8">
            <w:rPr>
              <w:b/>
              <w:sz w:val="20"/>
              <w:szCs w:val="20"/>
            </w:rPr>
            <w:t>AFA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C77EF">
            <w:rPr>
              <w:b/>
              <w:sz w:val="20"/>
              <w:szCs w:val="20"/>
            </w:rPr>
            <w:t>UCS0310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B4CC8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B4CC8">
            <w:rPr>
              <w:b/>
              <w:sz w:val="20"/>
              <w:szCs w:val="20"/>
            </w:rPr>
            <w:t>Converter Indenizar Licença Prêmio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77EF" w:rsidRDefault="005C77EF" w:rsidP="002908D9">
      <w:r>
        <w:separator/>
      </w:r>
    </w:p>
  </w:footnote>
  <w:footnote w:type="continuationSeparator" w:id="0">
    <w:p w:rsidR="005C77EF" w:rsidRDefault="005C77E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38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7EF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90E77"/>
    <w:rsid w:val="002A5B44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B4CC8"/>
    <w:rsid w:val="005C77EF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304B"/>
    <w:rsid w:val="00A92AC7"/>
    <w:rsid w:val="00AC3B1F"/>
    <w:rsid w:val="00AD1411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C77E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C77E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C77E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C77E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C77E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C77E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C77E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C77E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C77EF"/>
    <w:pPr>
      <w:ind w:left="0"/>
    </w:pPr>
  </w:style>
  <w:style w:type="paragraph" w:styleId="ndicedeilustraes">
    <w:name w:val="table of figures"/>
    <w:basedOn w:val="Normal"/>
    <w:next w:val="Normal"/>
    <w:semiHidden/>
    <w:rsid w:val="005C77EF"/>
  </w:style>
  <w:style w:type="paragraph" w:styleId="Sumrio2">
    <w:name w:val="toc 2"/>
    <w:basedOn w:val="Normal"/>
    <w:next w:val="Normal"/>
    <w:autoRedefine/>
    <w:uiPriority w:val="39"/>
    <w:rsid w:val="005C77E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C77EF"/>
    <w:pPr>
      <w:ind w:left="480"/>
    </w:pPr>
  </w:style>
  <w:style w:type="character" w:styleId="Hyperlink">
    <w:name w:val="Hyperlink"/>
    <w:basedOn w:val="Fontepargpadro"/>
    <w:uiPriority w:val="99"/>
    <w:rsid w:val="005C77E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C77E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C77E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C77E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C77E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C77E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C77EF"/>
    <w:rPr>
      <w:sz w:val="16"/>
    </w:rPr>
  </w:style>
  <w:style w:type="character" w:styleId="Nmerodepgina">
    <w:name w:val="page number"/>
    <w:basedOn w:val="Fontepargpadro"/>
    <w:rsid w:val="005C77E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C77E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C77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C77E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C77EF"/>
  </w:style>
  <w:style w:type="paragraph" w:styleId="Corpodetexto">
    <w:name w:val="Body Text"/>
    <w:basedOn w:val="Normal"/>
    <w:link w:val="CorpodetextoChar"/>
    <w:rsid w:val="005C77E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C77EF"/>
    <w:rPr>
      <w:rFonts w:eastAsia="Arial Unicode MS"/>
    </w:rPr>
  </w:style>
  <w:style w:type="paragraph" w:customStyle="1" w:styleId="tabletext">
    <w:name w:val="tabletext"/>
    <w:basedOn w:val="Normal"/>
    <w:rsid w:val="005C77E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C77E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C77E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C77E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C77E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C77E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C77E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C77E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C77E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C77E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C77E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C77E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C77E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C77E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C77E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C77E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C77E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C77E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C77EF"/>
    <w:pPr>
      <w:ind w:left="0"/>
    </w:pPr>
  </w:style>
  <w:style w:type="paragraph" w:styleId="ndicedeilustraes">
    <w:name w:val="table of figures"/>
    <w:basedOn w:val="Normal"/>
    <w:next w:val="Normal"/>
    <w:semiHidden/>
    <w:rsid w:val="005C77EF"/>
  </w:style>
  <w:style w:type="paragraph" w:styleId="Sumrio2">
    <w:name w:val="toc 2"/>
    <w:basedOn w:val="Normal"/>
    <w:next w:val="Normal"/>
    <w:autoRedefine/>
    <w:uiPriority w:val="39"/>
    <w:rsid w:val="005C77E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C77EF"/>
    <w:pPr>
      <w:ind w:left="480"/>
    </w:pPr>
  </w:style>
  <w:style w:type="character" w:styleId="Hyperlink">
    <w:name w:val="Hyperlink"/>
    <w:basedOn w:val="Fontepargpadro"/>
    <w:uiPriority w:val="99"/>
    <w:rsid w:val="005C77E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C77E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C77E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C77E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C77E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C77E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C77EF"/>
    <w:rPr>
      <w:sz w:val="16"/>
    </w:rPr>
  </w:style>
  <w:style w:type="character" w:styleId="Nmerodepgina">
    <w:name w:val="page number"/>
    <w:basedOn w:val="Fontepargpadro"/>
    <w:rsid w:val="005C77E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C77E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C77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C77E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C77EF"/>
  </w:style>
  <w:style w:type="paragraph" w:styleId="Corpodetexto">
    <w:name w:val="Body Text"/>
    <w:basedOn w:val="Normal"/>
    <w:link w:val="CorpodetextoChar"/>
    <w:rsid w:val="005C77E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C77EF"/>
    <w:rPr>
      <w:rFonts w:eastAsia="Arial Unicode MS"/>
    </w:rPr>
  </w:style>
  <w:style w:type="paragraph" w:customStyle="1" w:styleId="tabletext">
    <w:name w:val="tabletext"/>
    <w:basedOn w:val="Normal"/>
    <w:rsid w:val="005C77E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C77E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C77E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C77E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C77E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C77E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C77E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C77E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C77E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C77E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C1734E-A0DF-4530-93C1-918B41415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23</Pages>
  <Words>4150</Words>
  <Characters>25044</Characters>
  <Application>Microsoft Office Word</Application>
  <DocSecurity>0</DocSecurity>
  <Lines>208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29136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2014-11-08T02:53:00Z</cp:lastPrinted>
  <dcterms:created xsi:type="dcterms:W3CDTF">2014-11-08T02:52:00Z</dcterms:created>
  <dcterms:modified xsi:type="dcterms:W3CDTF">2014-11-19T19:40:00Z</dcterms:modified>
</cp:coreProperties>
</file>