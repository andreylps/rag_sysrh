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A45" w:rsidRDefault="00E24A45" w:rsidP="00E24A4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24A45" w:rsidRDefault="00E24A45" w:rsidP="00E24A45">
      <w:pPr>
        <w:widowControl w:val="0"/>
        <w:rPr>
          <w:rFonts w:cs="Arial"/>
          <w:sz w:val="20"/>
        </w:rPr>
      </w:pPr>
    </w:p>
    <w:p w:rsidR="00E24A45" w:rsidRDefault="00E24A45" w:rsidP="00E24A45">
      <w:pPr>
        <w:widowControl w:val="0"/>
        <w:rPr>
          <w:rFonts w:cs="Arial"/>
          <w:sz w:val="20"/>
        </w:rPr>
      </w:pPr>
    </w:p>
    <w:p w:rsidR="00E24A45" w:rsidRDefault="00E24A45" w:rsidP="00E24A45">
      <w:pPr>
        <w:widowControl w:val="0"/>
        <w:rPr>
          <w:rFonts w:cs="Arial"/>
          <w:sz w:val="20"/>
        </w:rPr>
      </w:pPr>
    </w:p>
    <w:p w:rsidR="00E24A45" w:rsidRDefault="00E24A45" w:rsidP="00E24A45">
      <w:pPr>
        <w:widowControl w:val="0"/>
        <w:rPr>
          <w:rFonts w:cs="Arial"/>
          <w:sz w:val="20"/>
        </w:rPr>
      </w:pPr>
    </w:p>
    <w:p w:rsidR="00E24A45" w:rsidRDefault="00E24A45" w:rsidP="00E24A4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24A45" w:rsidRDefault="00E24A45" w:rsidP="00E24A45">
      <w:pPr>
        <w:widowControl w:val="0"/>
        <w:rPr>
          <w:rFonts w:cs="Arial"/>
          <w:sz w:val="20"/>
          <w:u w:val="single"/>
        </w:rPr>
      </w:pPr>
    </w:p>
    <w:p w:rsidR="00E24A45" w:rsidRDefault="00E24A45" w:rsidP="00E24A4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24A45" w:rsidRDefault="00E24A45" w:rsidP="00E24A45">
      <w:pPr>
        <w:widowControl w:val="0"/>
        <w:rPr>
          <w:rFonts w:cs="Arial"/>
          <w:sz w:val="20"/>
        </w:rPr>
      </w:pPr>
    </w:p>
    <w:p w:rsidR="00E24A45" w:rsidRDefault="00E24A45" w:rsidP="00E24A45">
      <w:pPr>
        <w:widowControl w:val="0"/>
        <w:rPr>
          <w:rFonts w:cs="Arial"/>
          <w:sz w:val="20"/>
        </w:rPr>
      </w:pPr>
    </w:p>
    <w:p w:rsidR="00E24A45" w:rsidRDefault="00E24A45" w:rsidP="00E24A45">
      <w:pPr>
        <w:widowControl w:val="0"/>
        <w:rPr>
          <w:rFonts w:cs="Arial"/>
          <w:sz w:val="20"/>
        </w:rPr>
      </w:pPr>
    </w:p>
    <w:p w:rsidR="00E24A45" w:rsidRDefault="00E24A45" w:rsidP="00E24A4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24A45" w:rsidRDefault="00E24A45" w:rsidP="00E24A45">
      <w:pPr>
        <w:widowControl w:val="0"/>
        <w:rPr>
          <w:rFonts w:cs="Arial"/>
          <w:sz w:val="20"/>
        </w:rPr>
      </w:pPr>
    </w:p>
    <w:p w:rsidR="00E24A45" w:rsidRDefault="00E24A45" w:rsidP="00E24A45">
      <w:pPr>
        <w:widowControl w:val="0"/>
        <w:rPr>
          <w:rFonts w:cs="Arial"/>
          <w:sz w:val="20"/>
        </w:rPr>
      </w:pPr>
    </w:p>
    <w:p w:rsidR="00E24A45" w:rsidRDefault="00E24A45" w:rsidP="00E24A45">
      <w:pPr>
        <w:widowControl w:val="0"/>
        <w:rPr>
          <w:rFonts w:cs="Arial"/>
        </w:rPr>
      </w:pPr>
    </w:p>
    <w:p w:rsidR="00E24A45" w:rsidRDefault="00E24A45" w:rsidP="00E24A45">
      <w:pPr>
        <w:pStyle w:val="Capa"/>
        <w:rPr>
          <w:color w:val="FF9900"/>
        </w:rPr>
      </w:pPr>
      <w:r>
        <w:t>SINDRAPE</w:t>
      </w:r>
    </w:p>
    <w:p w:rsidR="00E24A45" w:rsidRDefault="00E24A45" w:rsidP="00E24A4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24A45" w:rsidRPr="00E24A45" w:rsidRDefault="00E24A45" w:rsidP="00E24A45">
      <w:pPr>
        <w:widowControl w:val="0"/>
        <w:rPr>
          <w:color w:val="000080"/>
        </w:rPr>
      </w:pPr>
    </w:p>
    <w:p w:rsidR="00E24A45" w:rsidRPr="00E24A45" w:rsidRDefault="00E24A45" w:rsidP="00E24A45">
      <w:pPr>
        <w:widowControl w:val="0"/>
        <w:jc w:val="right"/>
        <w:rPr>
          <w:rFonts w:cs="Arial"/>
          <w:b/>
          <w:bCs/>
          <w:color w:val="000080"/>
        </w:rPr>
      </w:pPr>
    </w:p>
    <w:p w:rsidR="00E24A45" w:rsidRPr="00E24A45" w:rsidRDefault="00E24A45" w:rsidP="00E24A45">
      <w:pPr>
        <w:pStyle w:val="Capa"/>
      </w:pPr>
      <w:r w:rsidRPr="00E24A45">
        <w:rPr>
          <w:vanish/>
        </w:rPr>
        <w:t xml:space="preserve">DOC174 </w:t>
      </w:r>
      <w:r w:rsidRPr="00E24A45">
        <w:t>U</w:t>
      </w:r>
      <w:r w:rsidRPr="00E24A45">
        <w:rPr>
          <w:vanish/>
        </w:rPr>
        <w:t xml:space="preserve">DOC172 </w:t>
      </w:r>
      <w:r w:rsidRPr="00E24A45">
        <w:t xml:space="preserve">CS </w:t>
      </w:r>
      <w:r w:rsidR="00B073CC">
        <w:t>0588</w:t>
      </w:r>
      <w:r w:rsidRPr="00E24A45">
        <w:t xml:space="preserve"> – </w:t>
      </w:r>
      <w:r w:rsidR="00B073CC">
        <w:t>Emitir Escala/</w:t>
      </w:r>
      <w:r w:rsidRPr="00E24A45">
        <w:t>Pesquisar Férias Não Programadas </w:t>
      </w:r>
    </w:p>
    <w:p w:rsidR="00E24A45" w:rsidRDefault="00E24A45" w:rsidP="00E24A45">
      <w:pPr>
        <w:widowControl w:val="0"/>
      </w:pPr>
    </w:p>
    <w:p w:rsidR="00E24A45" w:rsidRDefault="00E24A45" w:rsidP="00E24A45">
      <w:pPr>
        <w:widowControl w:val="0"/>
        <w:rPr>
          <w:rFonts w:cs="Arial"/>
        </w:rPr>
      </w:pPr>
    </w:p>
    <w:p w:rsidR="00E24A45" w:rsidRDefault="00E24A45" w:rsidP="00E24A45">
      <w:pPr>
        <w:widowControl w:val="0"/>
      </w:pPr>
    </w:p>
    <w:p w:rsidR="00E24A45" w:rsidRDefault="00E24A45" w:rsidP="00E24A45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E24A45" w:rsidRPr="00E24A45" w:rsidRDefault="00E24A45" w:rsidP="00E24A45">
      <w:pPr>
        <w:pStyle w:val="Corpodetexto3"/>
        <w:widowControl w:val="0"/>
        <w:spacing w:after="0"/>
        <w:rPr>
          <w:rFonts w:cs="Arial"/>
        </w:rPr>
      </w:pPr>
      <w:r w:rsidRPr="00E24A45">
        <w:rPr>
          <w:rFonts w:cs="Arial"/>
        </w:rPr>
        <w:lastRenderedPageBreak/>
        <w:t>Histórico de Revisões</w:t>
      </w:r>
    </w:p>
    <w:p w:rsidR="00E24A45" w:rsidRDefault="00E24A45" w:rsidP="00E24A4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24A45" w:rsidTr="00E24A45">
        <w:tc>
          <w:tcPr>
            <w:tcW w:w="1501" w:type="dxa"/>
          </w:tcPr>
          <w:p w:rsidR="00E24A45" w:rsidRDefault="00E24A45" w:rsidP="00E24A4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E24A45" w:rsidRDefault="00E24A45" w:rsidP="00E24A4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E24A45" w:rsidRDefault="00E24A45" w:rsidP="00E24A4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E24A45" w:rsidRDefault="00E24A45" w:rsidP="00E24A4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24A45" w:rsidTr="00E24A45">
        <w:tc>
          <w:tcPr>
            <w:tcW w:w="1501" w:type="dxa"/>
          </w:tcPr>
          <w:p w:rsidR="00E24A45" w:rsidRDefault="00E24A45" w:rsidP="00E24A4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30/03/2010</w:t>
            </w:r>
          </w:p>
        </w:tc>
        <w:tc>
          <w:tcPr>
            <w:tcW w:w="1033" w:type="dxa"/>
          </w:tcPr>
          <w:p w:rsidR="00E24A45" w:rsidRDefault="00E24A45" w:rsidP="00E24A4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E24A45" w:rsidRDefault="00E24A45" w:rsidP="00E24A4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E24A45" w:rsidRDefault="00E24A45" w:rsidP="00E24A4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Brandão Luiz</w:t>
            </w:r>
          </w:p>
        </w:tc>
      </w:tr>
      <w:tr w:rsidR="00E24A45" w:rsidTr="00E24A45">
        <w:tc>
          <w:tcPr>
            <w:tcW w:w="1501" w:type="dxa"/>
          </w:tcPr>
          <w:p w:rsidR="00E24A45" w:rsidRDefault="00E24A45" w:rsidP="00E24A4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E24A45" w:rsidRDefault="00E24A45" w:rsidP="00E24A4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E24A45" w:rsidRDefault="00E24A45" w:rsidP="00E24A4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E24A45" w:rsidRDefault="00E24A45" w:rsidP="00E24A4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24A45" w:rsidRDefault="00E24A45" w:rsidP="00E24A45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E24A45" w:rsidRPr="00E24A45" w:rsidRDefault="00E24A45" w:rsidP="00E24A45">
      <w:pPr>
        <w:pStyle w:val="Corpodetexto3"/>
        <w:widowControl w:val="0"/>
        <w:spacing w:after="0"/>
        <w:jc w:val="left"/>
        <w:rPr>
          <w:rFonts w:cs="Arial"/>
        </w:rPr>
      </w:pPr>
      <w:r w:rsidRPr="00E24A45">
        <w:rPr>
          <w:rFonts w:cs="Arial"/>
        </w:rPr>
        <w:lastRenderedPageBreak/>
        <w:t>Índice</w:t>
      </w:r>
    </w:p>
    <w:p w:rsidR="00E24A45" w:rsidRPr="00E24A45" w:rsidRDefault="00E24A45" w:rsidP="00E24A45">
      <w:pPr>
        <w:pStyle w:val="Corpodetexto3"/>
        <w:widowControl w:val="0"/>
        <w:spacing w:after="0"/>
        <w:jc w:val="left"/>
        <w:rPr>
          <w:rFonts w:cs="Arial"/>
          <w:sz w:val="2"/>
        </w:rPr>
      </w:pPr>
    </w:p>
    <w:bookmarkStart w:id="0" w:name="_GoBack"/>
    <w:bookmarkEnd w:id="0"/>
    <w:p w:rsidR="00E648D9" w:rsidRDefault="00E24A4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2398" w:history="1">
        <w:r w:rsidR="00E648D9" w:rsidRPr="00321CFD">
          <w:rPr>
            <w:rStyle w:val="Hyperlink"/>
            <w:noProof/>
          </w:rPr>
          <w:t>1.</w:t>
        </w:r>
        <w:r w:rsidR="00E648D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648D9" w:rsidRPr="00321CFD">
          <w:rPr>
            <w:rStyle w:val="Hyperlink"/>
            <w:noProof/>
          </w:rPr>
          <w:t>Pacote/Caso de Uso</w:t>
        </w:r>
        <w:r w:rsidR="00E648D9">
          <w:rPr>
            <w:noProof/>
            <w:webHidden/>
          </w:rPr>
          <w:tab/>
        </w:r>
        <w:r w:rsidR="00E648D9">
          <w:rPr>
            <w:noProof/>
            <w:webHidden/>
          </w:rPr>
          <w:fldChar w:fldCharType="begin"/>
        </w:r>
        <w:r w:rsidR="00E648D9">
          <w:rPr>
            <w:noProof/>
            <w:webHidden/>
          </w:rPr>
          <w:instrText xml:space="preserve"> PAGEREF _Toc404182398 \h </w:instrText>
        </w:r>
        <w:r w:rsidR="00E648D9">
          <w:rPr>
            <w:noProof/>
            <w:webHidden/>
          </w:rPr>
        </w:r>
        <w:r w:rsidR="00E648D9">
          <w:rPr>
            <w:noProof/>
            <w:webHidden/>
          </w:rPr>
          <w:fldChar w:fldCharType="separate"/>
        </w:r>
        <w:r w:rsidR="00E648D9">
          <w:rPr>
            <w:noProof/>
            <w:webHidden/>
          </w:rPr>
          <w:t>4</w:t>
        </w:r>
        <w:r w:rsidR="00E648D9">
          <w:rPr>
            <w:noProof/>
            <w:webHidden/>
          </w:rPr>
          <w:fldChar w:fldCharType="end"/>
        </w:r>
      </w:hyperlink>
    </w:p>
    <w:p w:rsidR="00E648D9" w:rsidRDefault="00E648D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99" w:history="1">
        <w:r w:rsidRPr="00321CFD">
          <w:rPr>
            <w:rStyle w:val="Hyperlink"/>
            <w:noProof/>
          </w:rPr>
          <w:t>Emitir Escala/Pesquisar Férias Não Programadas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48D9" w:rsidRDefault="00E648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0" w:history="1">
        <w:r w:rsidRPr="00321CF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1CF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48D9" w:rsidRDefault="00E648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1" w:history="1">
        <w:r w:rsidRPr="00321CF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1CF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48D9" w:rsidRDefault="00E648D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2" w:history="1">
        <w:r w:rsidRPr="00321CF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1CF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48D9" w:rsidRDefault="00E648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3" w:history="1">
        <w:r w:rsidRPr="00321CF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1CF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48D9" w:rsidRDefault="00E648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4" w:history="1">
        <w:r w:rsidRPr="00321CF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1CF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48D9" w:rsidRDefault="00E648D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5" w:history="1">
        <w:r w:rsidRPr="00321CF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1CF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48D9" w:rsidRDefault="00E648D9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6" w:history="1">
        <w:r w:rsidRPr="00321CF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48D9" w:rsidRDefault="00E648D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7" w:history="1">
        <w:r w:rsidRPr="00321CFD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1CFD">
          <w:rPr>
            <w:rStyle w:val="Hyperlink"/>
            <w:noProof/>
          </w:rPr>
          <w:t>Pesquisar Histórico de Férias Não Programadas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48D9" w:rsidRDefault="00E648D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8" w:history="1">
        <w:r w:rsidRPr="00321CFD">
          <w:rPr>
            <w:rStyle w:val="Hyperlink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1CF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48D9" w:rsidRDefault="00E648D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9" w:history="1">
        <w:r w:rsidRPr="00321CFD">
          <w:rPr>
            <w:rStyle w:val="Hyperlink"/>
            <w:noProof/>
          </w:rPr>
          <w:t>3.1.2.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1CFD">
          <w:rPr>
            <w:rStyle w:val="Hyperlink"/>
            <w:noProof/>
          </w:rPr>
          <w:t>Fluxo Alternativo – Pesquisar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48D9" w:rsidRDefault="00E648D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10" w:history="1">
        <w:r w:rsidRPr="00321CFD">
          <w:rPr>
            <w:rStyle w:val="Hyperlink"/>
            <w:noProof/>
          </w:rPr>
          <w:t>3.1.3.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1CFD">
          <w:rPr>
            <w:rStyle w:val="Hyperlink"/>
            <w:noProof/>
          </w:rPr>
          <w:t>Fluxo Alternativo – Pesquisar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48D9" w:rsidRDefault="00E648D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11" w:history="1">
        <w:r w:rsidRPr="00321CFD">
          <w:rPr>
            <w:rStyle w:val="Hyperlink"/>
            <w:noProof/>
          </w:rPr>
          <w:t>3.1.4.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1CFD">
          <w:rPr>
            <w:rStyle w:val="Hyperlink"/>
            <w:noProof/>
          </w:rPr>
          <w:t>Fluxo Alternativo – Detalhar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48D9" w:rsidRDefault="00E648D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12" w:history="1">
        <w:r w:rsidRPr="00321CFD">
          <w:rPr>
            <w:rStyle w:val="Hyperlink"/>
            <w:noProof/>
          </w:rPr>
          <w:t>3.1.5.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1CFD">
          <w:rPr>
            <w:rStyle w:val="Hyperlink"/>
            <w:noProof/>
          </w:rPr>
          <w:t>Fluxo Alternativo – Detalhar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48D9" w:rsidRDefault="00E648D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13" w:history="1">
        <w:r w:rsidRPr="00321CF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1CF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648D9" w:rsidRDefault="00E648D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14" w:history="1">
        <w:r w:rsidRPr="00321CF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21CF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4A45" w:rsidRDefault="00E24A45" w:rsidP="00E24A45">
      <w:pPr>
        <w:pStyle w:val="Sumrio1"/>
      </w:pPr>
      <w:r>
        <w:fldChar w:fldCharType="end"/>
      </w:r>
    </w:p>
    <w:p w:rsidR="00E24A45" w:rsidRDefault="00E24A45" w:rsidP="00E24A45">
      <w:pPr>
        <w:widowControl w:val="0"/>
        <w:rPr>
          <w:rFonts w:cs="Arial"/>
          <w:b/>
          <w:bCs/>
          <w:color w:val="000000"/>
        </w:rPr>
      </w:pPr>
    </w:p>
    <w:p w:rsidR="00E24A45" w:rsidRDefault="00E24A45" w:rsidP="00E24A45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E24A45" w:rsidRDefault="00E24A45" w:rsidP="00E24A45">
      <w:pPr>
        <w:pStyle w:val="Heading"/>
      </w:pPr>
    </w:p>
    <w:p w:rsidR="00E24A45" w:rsidRDefault="00E24A45" w:rsidP="00E24A45">
      <w:pPr>
        <w:pStyle w:val="Heading"/>
        <w:jc w:val="center"/>
      </w:pPr>
    </w:p>
    <w:p w:rsidR="00E24A45" w:rsidRDefault="00E24A45" w:rsidP="00E24A4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24A45" w:rsidRDefault="00E24A45" w:rsidP="00E24A45">
      <w:pPr>
        <w:pStyle w:val="Ttulo1"/>
        <w:keepNext w:val="0"/>
        <w:widowControl w:val="0"/>
        <w:spacing w:before="0" w:line="240" w:lineRule="auto"/>
      </w:pPr>
      <w:bookmarkStart w:id="2" w:name="_Toc404182398"/>
      <w:r>
        <w:lastRenderedPageBreak/>
        <w:t>Pacote/Caso de Uso</w:t>
      </w:r>
      <w:bookmarkEnd w:id="2"/>
    </w:p>
    <w:p w:rsidR="00E24A45" w:rsidRDefault="00E24A45" w:rsidP="00E24A45"/>
    <w:p w:rsidR="00E24A45" w:rsidRDefault="00B073CC" w:rsidP="00E648D9">
      <w:pPr>
        <w:pStyle w:val="Subttulo"/>
      </w:pPr>
      <w:bookmarkStart w:id="3" w:name="_Toc404182399"/>
      <w:r>
        <w:t>Emitir Escala/</w:t>
      </w:r>
      <w:r w:rsidR="00E24A45">
        <w:t>Pesquisar Férias Não Programadas</w:t>
      </w:r>
      <w:bookmarkEnd w:id="3"/>
    </w:p>
    <w:p w:rsidR="00E24A45" w:rsidRDefault="00E24A45" w:rsidP="00E24A45">
      <w:pPr>
        <w:widowControl w:val="0"/>
        <w:ind w:left="902"/>
        <w:rPr>
          <w:rFonts w:cs="Arial"/>
          <w:b/>
          <w:bCs/>
          <w:color w:val="FF0000"/>
        </w:rPr>
      </w:pPr>
    </w:p>
    <w:p w:rsidR="00E24A45" w:rsidRDefault="00E24A45" w:rsidP="00E24A4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182400"/>
      <w:r>
        <w:t>Descrição</w:t>
      </w:r>
      <w:bookmarkEnd w:id="4"/>
      <w:bookmarkEnd w:id="5"/>
    </w:p>
    <w:p w:rsidR="00E24A45" w:rsidRDefault="00E24A45" w:rsidP="00E24A45">
      <w:pPr>
        <w:pStyle w:val="Recuodecorpodetexto2"/>
        <w:widowControl w:val="0"/>
        <w:ind w:left="1620" w:firstLine="0"/>
        <w:rPr>
          <w:sz w:val="24"/>
        </w:rPr>
      </w:pPr>
    </w:p>
    <w:p w:rsidR="00E24A45" w:rsidRDefault="00E24A45" w:rsidP="00E24A4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pesquisar as férias não programadas de servidores para um determinado ano.</w:t>
      </w:r>
    </w:p>
    <w:p w:rsidR="00E24A45" w:rsidRDefault="00E24A45" w:rsidP="00E24A45">
      <w:pPr>
        <w:pStyle w:val="Recuodecorpodetexto2"/>
        <w:widowControl w:val="0"/>
        <w:ind w:left="1620" w:firstLine="0"/>
        <w:rPr>
          <w:sz w:val="24"/>
        </w:rPr>
      </w:pPr>
    </w:p>
    <w:p w:rsidR="00E24A45" w:rsidRDefault="00E24A45" w:rsidP="00E24A4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182401"/>
      <w:r>
        <w:t>Requisitos atendidos</w:t>
      </w:r>
      <w:bookmarkEnd w:id="6"/>
    </w:p>
    <w:p w:rsidR="00E24A45" w:rsidRDefault="00E24A45" w:rsidP="00E24A45"/>
    <w:p w:rsidR="00E24A45" w:rsidRDefault="00E24A45" w:rsidP="00E24A45">
      <w:pPr>
        <w:pStyle w:val="Recuodecorpodetexto"/>
        <w:ind w:left="1260"/>
      </w:pPr>
      <w:r>
        <w:t>R2 – Manter programação de férias individuais</w:t>
      </w:r>
    </w:p>
    <w:p w:rsidR="00E24A45" w:rsidRDefault="00E24A45" w:rsidP="00E24A45"/>
    <w:p w:rsidR="00E24A45" w:rsidRDefault="00E24A45" w:rsidP="00E24A45">
      <w:pPr>
        <w:pStyle w:val="Ttulo1"/>
        <w:keepNext w:val="0"/>
        <w:widowControl w:val="0"/>
        <w:spacing w:before="0" w:line="240" w:lineRule="auto"/>
      </w:pPr>
      <w:bookmarkStart w:id="7" w:name="_Toc404182402"/>
      <w:r>
        <w:t>Conceito</w:t>
      </w:r>
      <w:bookmarkEnd w:id="7"/>
      <w:r>
        <w:tab/>
      </w:r>
    </w:p>
    <w:p w:rsidR="00E24A45" w:rsidRDefault="00E24A45" w:rsidP="00E24A45"/>
    <w:p w:rsidR="00E24A45" w:rsidRDefault="00E24A45" w:rsidP="00E24A4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182403"/>
      <w:r>
        <w:t>Conceitos principais</w:t>
      </w:r>
      <w:bookmarkEnd w:id="8"/>
    </w:p>
    <w:p w:rsidR="00E24A45" w:rsidRDefault="00E24A45" w:rsidP="00E24A45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E24A45" w:rsidTr="001B5E1C">
        <w:trPr>
          <w:trHeight w:val="600"/>
        </w:trPr>
        <w:tc>
          <w:tcPr>
            <w:tcW w:w="3428" w:type="dxa"/>
          </w:tcPr>
          <w:p w:rsidR="00E24A45" w:rsidRDefault="00E24A45" w:rsidP="00E24A45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Período aquisitivo de férias</w:t>
            </w:r>
          </w:p>
        </w:tc>
        <w:tc>
          <w:tcPr>
            <w:tcW w:w="5642" w:type="dxa"/>
          </w:tcPr>
          <w:p w:rsidR="00E24A45" w:rsidRDefault="00E24A45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períodos aquisitivos de férias dos servidores.</w:t>
            </w:r>
          </w:p>
        </w:tc>
      </w:tr>
    </w:tbl>
    <w:p w:rsidR="00E24A45" w:rsidRPr="00191283" w:rsidRDefault="00E24A45" w:rsidP="00E24A45"/>
    <w:p w:rsidR="00E24A45" w:rsidRDefault="00E24A45" w:rsidP="00E24A45"/>
    <w:p w:rsidR="00E24A45" w:rsidRDefault="00E24A45" w:rsidP="00E24A4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182404"/>
      <w:r>
        <w:t>Conceitos associados</w:t>
      </w:r>
      <w:bookmarkEnd w:id="9"/>
      <w:bookmarkEnd w:id="10"/>
    </w:p>
    <w:p w:rsidR="00E24A45" w:rsidRPr="00191283" w:rsidRDefault="00E24A45" w:rsidP="00E24A45">
      <w:pPr>
        <w:rPr>
          <w:sz w:val="14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E24A45" w:rsidTr="001B5E1C">
        <w:trPr>
          <w:trHeight w:val="600"/>
        </w:trPr>
        <w:tc>
          <w:tcPr>
            <w:tcW w:w="2708" w:type="dxa"/>
          </w:tcPr>
          <w:p w:rsidR="00E24A45" w:rsidRDefault="00E24A45" w:rsidP="00E24A45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Eletivo</w:t>
            </w:r>
          </w:p>
        </w:tc>
        <w:tc>
          <w:tcPr>
            <w:tcW w:w="6362" w:type="dxa"/>
          </w:tcPr>
          <w:p w:rsidR="00E24A45" w:rsidRDefault="00E24A45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itens que compõem os cargos eletivos do Estado.</w:t>
            </w:r>
          </w:p>
        </w:tc>
      </w:tr>
    </w:tbl>
    <w:p w:rsidR="00E24A45" w:rsidRPr="00191283" w:rsidRDefault="00E24A45" w:rsidP="00E24A45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E24A45" w:rsidTr="001B5E1C">
        <w:trPr>
          <w:trHeight w:val="600"/>
        </w:trPr>
        <w:tc>
          <w:tcPr>
            <w:tcW w:w="2708" w:type="dxa"/>
          </w:tcPr>
          <w:p w:rsidR="00E24A45" w:rsidRDefault="00E24A45" w:rsidP="00E24A45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comissionado</w:t>
            </w:r>
          </w:p>
        </w:tc>
        <w:tc>
          <w:tcPr>
            <w:tcW w:w="6362" w:type="dxa"/>
          </w:tcPr>
          <w:p w:rsidR="00E24A45" w:rsidRDefault="00E24A45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dos cargos em comissão existentes no agrupamento.</w:t>
            </w:r>
          </w:p>
        </w:tc>
      </w:tr>
    </w:tbl>
    <w:p w:rsidR="00E24A45" w:rsidRDefault="00E24A45" w:rsidP="00E24A45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E24A45" w:rsidTr="001B5E1C">
        <w:trPr>
          <w:trHeight w:val="600"/>
        </w:trPr>
        <w:tc>
          <w:tcPr>
            <w:tcW w:w="2708" w:type="dxa"/>
          </w:tcPr>
          <w:p w:rsidR="00E24A45" w:rsidRDefault="00E24A45" w:rsidP="00E24A45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Período de fruição das férias</w:t>
            </w:r>
          </w:p>
        </w:tc>
        <w:tc>
          <w:tcPr>
            <w:tcW w:w="6362" w:type="dxa"/>
          </w:tcPr>
          <w:p w:rsidR="00E24A45" w:rsidRDefault="00E24A45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períodos de fruição de férias dos servidores, relativos ao pagamento dos benefícios.</w:t>
            </w:r>
          </w:p>
        </w:tc>
      </w:tr>
    </w:tbl>
    <w:p w:rsidR="00E24A45" w:rsidRDefault="00E24A45" w:rsidP="00E24A45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E24A45" w:rsidTr="001B5E1C">
        <w:trPr>
          <w:trHeight w:val="600"/>
        </w:trPr>
        <w:tc>
          <w:tcPr>
            <w:tcW w:w="2708" w:type="dxa"/>
          </w:tcPr>
          <w:p w:rsidR="00E24A45" w:rsidRDefault="00E24A45" w:rsidP="00E24A45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Órgão</w:t>
            </w:r>
          </w:p>
        </w:tc>
        <w:tc>
          <w:tcPr>
            <w:tcW w:w="6362" w:type="dxa"/>
          </w:tcPr>
          <w:p w:rsidR="00E24A45" w:rsidRDefault="00E24A45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Instituições dos diversos Poderes do Estado.</w:t>
            </w:r>
          </w:p>
        </w:tc>
      </w:tr>
    </w:tbl>
    <w:p w:rsidR="00E24A45" w:rsidRDefault="00E24A45" w:rsidP="00E24A45">
      <w:pPr>
        <w:rPr>
          <w:rFonts w:eastAsia="Arial Unicode MS"/>
        </w:rPr>
      </w:pPr>
    </w:p>
    <w:p w:rsidR="00E24A45" w:rsidRDefault="00E24A45" w:rsidP="00E24A45">
      <w:pPr>
        <w:rPr>
          <w:rFonts w:eastAsia="Arial Unicode MS"/>
        </w:rPr>
      </w:pPr>
    </w:p>
    <w:p w:rsidR="00E24A45" w:rsidRDefault="00E24A45" w:rsidP="00E24A45">
      <w:pPr>
        <w:pStyle w:val="Ttulo1"/>
        <w:keepNext w:val="0"/>
        <w:widowControl w:val="0"/>
        <w:spacing w:before="0" w:line="240" w:lineRule="auto"/>
      </w:pPr>
      <w:bookmarkStart w:id="11" w:name="_Toc77584279"/>
      <w:r>
        <w:br w:type="page"/>
      </w:r>
      <w:bookmarkStart w:id="12" w:name="_Toc404182405"/>
      <w:r>
        <w:lastRenderedPageBreak/>
        <w:t>Diagrama</w:t>
      </w:r>
      <w:bookmarkEnd w:id="12"/>
    </w:p>
    <w:p w:rsidR="00E24A45" w:rsidRDefault="00E24A45" w:rsidP="00E24A45">
      <w:pPr>
        <w:pStyle w:val="Cabealho"/>
        <w:widowControl w:val="0"/>
        <w:rPr>
          <w:rFonts w:cs="Arial"/>
        </w:rPr>
      </w:pPr>
    </w:p>
    <w:p w:rsidR="00E24A45" w:rsidRPr="00191283" w:rsidRDefault="00E24A45" w:rsidP="00E24A45">
      <w:pPr>
        <w:widowControl w:val="0"/>
        <w:ind w:left="0"/>
        <w:jc w:val="center"/>
        <w:rPr>
          <w:rFonts w:cs="Arial"/>
        </w:rPr>
      </w:pPr>
    </w:p>
    <w:p w:rsidR="00E24A45" w:rsidRDefault="00B073CC" w:rsidP="00B073CC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360"/>
      </w:pPr>
      <w:bookmarkStart w:id="13" w:name="_Toc404182406"/>
      <w:bookmarkEnd w:id="11"/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7DC17C31" wp14:editId="02C66FC5">
                <wp:simplePos x="0" y="0"/>
                <wp:positionH relativeFrom="column">
                  <wp:posOffset>491490</wp:posOffset>
                </wp:positionH>
                <wp:positionV relativeFrom="paragraph">
                  <wp:posOffset>39370</wp:posOffset>
                </wp:positionV>
                <wp:extent cx="4362450" cy="3514725"/>
                <wp:effectExtent l="0" t="0" r="0" b="9525"/>
                <wp:wrapNone/>
                <wp:docPr id="155" name="Tela 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42875" y="695325"/>
                            <a:ext cx="635" cy="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0500" y="742950"/>
                            <a:ext cx="4143375" cy="2743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190500" y="742950"/>
                            <a:ext cx="2590800" cy="180975"/>
                          </a:xfrm>
                          <a:custGeom>
                            <a:avLst/>
                            <a:gdLst>
                              <a:gd name="T0" fmla="*/ 0 w 272"/>
                              <a:gd name="T1" fmla="*/ 19 h 19"/>
                              <a:gd name="T2" fmla="*/ 259 w 272"/>
                              <a:gd name="T3" fmla="*/ 19 h 19"/>
                              <a:gd name="T4" fmla="*/ 272 w 272"/>
                              <a:gd name="T5" fmla="*/ 5 h 19"/>
                              <a:gd name="T6" fmla="*/ 272 w 272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2" h="19">
                                <a:moveTo>
                                  <a:pt x="0" y="19"/>
                                </a:moveTo>
                                <a:lnTo>
                                  <a:pt x="259" y="19"/>
                                </a:lnTo>
                                <a:lnTo>
                                  <a:pt x="272" y="5"/>
                                </a:lnTo>
                                <a:lnTo>
                                  <a:pt x="272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38125" y="771525"/>
                            <a:ext cx="247332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Histórico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Não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Programadas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266825" y="1247775"/>
                            <a:ext cx="2876550" cy="1924050"/>
                          </a:xfrm>
                          <a:prstGeom prst="rect">
                            <a:avLst/>
                          </a:prstGeom>
                          <a:solidFill>
                            <a:srgbClr val="C0BFC0"/>
                          </a:solidFill>
                          <a:ln w="15">
                            <a:solidFill>
                              <a:srgbClr val="C0BFC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266825" y="1076325"/>
                            <a:ext cx="2390775" cy="171450"/>
                          </a:xfrm>
                          <a:prstGeom prst="rect">
                            <a:avLst/>
                          </a:prstGeom>
                          <a:solidFill>
                            <a:srgbClr val="C0BFC0"/>
                          </a:solidFill>
                          <a:ln w="15">
                            <a:solidFill>
                              <a:srgbClr val="C0BFC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238250" y="1219200"/>
                            <a:ext cx="2876550" cy="192405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238250" y="1047750"/>
                            <a:ext cx="2390775" cy="17145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B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B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0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0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0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8EE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8EE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8EE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7E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7E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E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E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E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2E8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2E8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5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6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7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8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9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0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3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4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5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3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4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5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6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7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9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1285875" y="1076325"/>
                            <a:ext cx="232664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Histórico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Não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Programadas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0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2181225" y="3200400"/>
                            <a:ext cx="105029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Use Case Model)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1" name="Oval 79"/>
                        <wps:cNvSpPr>
                          <a:spLocks noChangeArrowheads="1"/>
                        </wps:cNvSpPr>
                        <wps:spPr bwMode="auto">
                          <a:xfrm>
                            <a:off x="2276475" y="1905000"/>
                            <a:ext cx="990600" cy="65722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5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Oval 80"/>
                        <wps:cNvSpPr>
                          <a:spLocks noChangeArrowheads="1"/>
                        </wps:cNvSpPr>
                        <wps:spPr bwMode="auto">
                          <a:xfrm>
                            <a:off x="2247900" y="1876425"/>
                            <a:ext cx="990600" cy="65722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B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4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BF1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5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0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6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AF0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7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8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9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0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8EE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1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8EE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2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7E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3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7E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4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E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5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6EC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6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7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8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9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0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4EA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1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2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3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2E8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4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2E8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5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6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1E7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7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8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9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0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1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2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3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4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5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6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7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8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9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0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1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2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3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5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6" name="Rectangle 1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7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8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9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0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1" name="Rectangle 1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2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3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4" name="Rectangle 132"/>
                        <wps:cNvSpPr>
                          <a:spLocks noChangeArrowheads="1"/>
                        </wps:cNvSpPr>
                        <wps:spPr bwMode="auto">
                          <a:xfrm>
                            <a:off x="2266950" y="2019300"/>
                            <a:ext cx="95440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Histórico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5" name="Rectangle 133"/>
                        <wps:cNvSpPr>
                          <a:spLocks noChangeArrowheads="1"/>
                        </wps:cNvSpPr>
                        <wps:spPr bwMode="auto">
                          <a:xfrm>
                            <a:off x="2409825" y="2143125"/>
                            <a:ext cx="66675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Não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6" name="Rectangle 134"/>
                        <wps:cNvSpPr>
                          <a:spLocks noChangeArrowheads="1"/>
                        </wps:cNvSpPr>
                        <wps:spPr bwMode="auto">
                          <a:xfrm>
                            <a:off x="2428875" y="2266950"/>
                            <a:ext cx="649605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Programadas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7" name="Oval 135"/>
                        <wps:cNvSpPr>
                          <a:spLocks noChangeArrowheads="1"/>
                        </wps:cNvSpPr>
                        <wps:spPr bwMode="auto">
                          <a:xfrm>
                            <a:off x="504825" y="1905000"/>
                            <a:ext cx="200025" cy="20002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9EF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9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7ED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0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5EB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1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3E9D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2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F0E6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3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4" name="Rectangle 14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5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6" name="Rectangle 1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7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8" name="Line 146"/>
                        <wps:cNvCnPr/>
                        <wps:spPr bwMode="auto">
                          <a:xfrm>
                            <a:off x="609600" y="2114550"/>
                            <a:ext cx="0" cy="20955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147"/>
                        <wps:cNvCnPr/>
                        <wps:spPr bwMode="auto">
                          <a:xfrm>
                            <a:off x="466725" y="2162175"/>
                            <a:ext cx="1428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148"/>
                        <wps:cNvCnPr/>
                        <wps:spPr bwMode="auto">
                          <a:xfrm flipH="1">
                            <a:off x="609600" y="2162175"/>
                            <a:ext cx="152400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149"/>
                        <wps:cNvCnPr/>
                        <wps:spPr bwMode="auto">
                          <a:xfrm flipH="1">
                            <a:off x="495300" y="2324100"/>
                            <a:ext cx="114300" cy="1905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150"/>
                        <wps:cNvCnPr/>
                        <wps:spPr bwMode="auto">
                          <a:xfrm>
                            <a:off x="609600" y="2324100"/>
                            <a:ext cx="123825" cy="1905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Rectangle 151"/>
                        <wps:cNvSpPr>
                          <a:spLocks noChangeArrowheads="1"/>
                        </wps:cNvSpPr>
                        <wps:spPr bwMode="auto">
                          <a:xfrm>
                            <a:off x="457200" y="2514600"/>
                            <a:ext cx="37846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73CC" w:rsidRDefault="00B073C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4" name="Line 152"/>
                        <wps:cNvCnPr/>
                        <wps:spPr bwMode="auto">
                          <a:xfrm flipV="1">
                            <a:off x="204470" y="814070"/>
                            <a:ext cx="96520" cy="127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155" o:spid="_x0000_s1026" editas="canvas" style="position:absolute;left:0;text-align:left;margin-left:38.7pt;margin-top:3.1pt;width:343.5pt;height:276.75pt;z-index:251660288" coordsize="43624,35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3624;height:35147;visibility:visible;mso-wrap-style:square">
                  <v:fill o:detectmouseclick="t"/>
                  <v:path o:connecttype="none"/>
                </v:shape>
                <v:rect id="Rectangle 5" o:spid="_x0000_s1028" style="position:absolute;left:1428;top:6953;width:7;height: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1905;top:7429;width:41433;height:27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1905;top:7429;width:25908;height:1810;visibility:visible;mso-wrap-style:square;v-text-anchor:top" coordsize="272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lghsQA&#10;AADaAAAADwAAAGRycy9kb3ducmV2LnhtbESPQWsCMRSE7wX/Q3iCl1KzWhXdGkWEQgVp0SpeH8nr&#10;7uLmZdmk7uqvN0Khx2FmvmHmy9aW4kK1LxwrGPQTEMTamYIzBYfv95cpCB+QDZaOScGVPCwXnac5&#10;psY1vKPLPmQiQtinqCAPoUql9Doni77vKuLo/bjaYoiyzqSpsYlwW8phkkykxYLjQo4VrXPS5/2v&#10;VcCDr9H28+jGw+1toouTPm2em1elet129QYiUBv+w3/tD6NgBo8r8Qb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JYIbEAAAA2gAAAA8AAAAAAAAAAAAAAAAAmAIAAGRycy9k&#10;b3ducmV2LnhtbFBLBQYAAAAABAAEAPUAAACJAwAAAAA=&#10;" path="m,19r259,l272,5r,-5e" filled="f" strokeweight="0">
                  <v:path arrowok="t" o:connecttype="custom" o:connectlocs="0,180975;2466975,180975;2590800,47625;2590800,0" o:connectangles="0,0,0,0"/>
                </v:shape>
                <v:rect id="Rectangle 8" o:spid="_x0000_s1031" style="position:absolute;left:2381;top:7715;width:24733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Histórico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Férias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Não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Programadas</w:t>
                        </w:r>
                        <w:proofErr w:type="spellEnd"/>
                      </w:p>
                    </w:txbxContent>
                  </v:textbox>
                </v:rect>
                <v:rect id="Rectangle 9" o:spid="_x0000_s1032" style="position:absolute;left:12668;top:12477;width:28765;height:19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cZdMIA&#10;AADbAAAADwAAAGRycy9kb3ducmV2LnhtbERP32vCMBB+H+x/CCfsTVN1iFTTIitjY4hoHXs+mrPt&#10;1lxKkmn97xdB2Nt9fD9vnQ+mE2dyvrWsYDpJQBBXVrdcK/g8vo6XIHxA1thZJgVX8pBnjw9rTLW9&#10;8IHOZahFDGGfooImhD6V0lcNGfQT2xNH7mSdwRChq6V2eInhppOzJFlIgy3HhgZ7emmo+il/jYJd&#10;8e3sx373htv5c1FdF7O5L76UehoNmxWIQEP4F9/d7zrOn8Ltl3iAz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Jxl0wgAAANsAAAAPAAAAAAAAAAAAAAAAAJgCAABkcnMvZG93&#10;bnJldi54bWxQSwUGAAAAAAQABAD1AAAAhwMAAAAA&#10;" fillcolor="#c0bfc0" strokecolor="#c0bfc0" strokeweight="42e-5mm"/>
                <v:rect id="Rectangle 10" o:spid="_x0000_s1033" style="position:absolute;left:12668;top:10763;width:23908;height:1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WHA8EA&#10;AADbAAAADwAAAGRycy9kb3ducmV2LnhtbERP32vCMBB+H/g/hBN809Q6RDqjiGVsDBF1Y89Hc7bV&#10;5lKSqPW/XwRhb/fx/bz5sjONuJLztWUF41ECgriwuuZSwc/3+3AGwgdkjY1lUnAnD8tF72WOmbY3&#10;3tP1EEoRQ9hnqKAKoc2k9EVFBv3ItsSRO1pnMEToSqkd3mK4aWSaJFNpsObYUGFL64qK8+FiFGzz&#10;k7Nfu+0HbiaveXGfphOf/yo16HerNxCBuvAvfro/dZyfwuOXeIB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1hwPBAAAA2wAAAA8AAAAAAAAAAAAAAAAAmAIAAGRycy9kb3du&#10;cmV2LnhtbFBLBQYAAAAABAAEAPUAAACGAwAAAAA=&#10;" fillcolor="#c0bfc0" strokecolor="#c0bfc0" strokeweight="42e-5mm"/>
                <v:rect id="Rectangle 11" o:spid="_x0000_s1034" style="position:absolute;left:12382;top:12192;width:28766;height:19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tLL8EA&#10;AADbAAAADwAAAGRycy9kb3ducmV2LnhtbERP24rCMBB9X/Afwgi+LJqqoFKNooKgUBAv4OvQjG21&#10;mdQmavfvN8LCvs3hXGe2aEwpXlS7wrKCfi8CQZxaXXCm4HzadCcgnEfWWFomBT/kYDFvfc0w1vbN&#10;B3odfSZCCLsYFeTeV7GULs3JoOvZijhwV1sb9AHWmdQ1vkO4KeUgikbSYMGhIceK1jml9+PTKBhe&#10;76vkvF/jPvle8u0xTneXVaJUp90spyA8Nf5f/Ofe6jB/CJ9fwgFy/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lbSy/BAAAA2wAAAA8AAAAAAAAAAAAAAAAAmAIAAGRycy9kb3du&#10;cmV2LnhtbFBLBQYAAAAABAAEAPUAAACGAwAAAAA=&#10;" fillcolor="#fcf2e3" strokeweight="42e-5mm"/>
                <v:rect id="Rectangle 12" o:spid="_x0000_s1035" style="position:absolute;left:12382;top:10477;width:23908;height:1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LTW8MA&#10;AADbAAAADwAAAGRycy9kb3ducmV2LnhtbERP22rCQBB9L/gPywh9kWZjlbak2YgKBQsB0Qp9HbKT&#10;S83OxuxW0793BaFvczjXSReDacWZetdYVjCNYhDEhdUNVwoOXx9PbyCcR9bYWiYFf+RgkY0eUky0&#10;vfCOzntfiRDCLkEFtfddIqUrajLoItsRB660vUEfYF9J3eMlhJtWPsfxizTYcGiosaN1TcVx/2sU&#10;zMrjKj9s17jNJ0v+Ob0Wn9+rXKnH8bB8B+Fp8P/iu3ujw/w53H4JB8js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rLTW8MAAADbAAAADwAAAAAAAAAAAAAAAACYAgAAZHJzL2Rv&#10;d25yZXYueG1sUEsFBgAAAAAEAAQA9QAAAIgDAAAAAA==&#10;" fillcolor="#fcf2e3" strokeweight="42e-5mm"/>
                <v:rect id="Rectangle 13" o:spid="_x0000_s1036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HDWMAA&#10;AADbAAAADwAAAGRycy9kb3ducmV2LnhtbERPS4vCMBC+C/6HMMLeNNVVd+k2FSm4eBJfuNehGdti&#10;MylN1O6/N4LgbT6+5ySLztTiRq2rLCsYjyIQxLnVFRcKjofV8BuE88gaa8uk4J8cLNJ+L8FY2zvv&#10;6Lb3hQgh7GJUUHrfxFK6vCSDbmQb4sCdbWvQB9gWUrd4D+GmlpMomkuDFYeGEhvKSsov+6tRsKEs&#10;r/+2k9/Zkfwpyr7c9PPklPoYdMsfEJ46/xa/3Gsd5s/g+Us4QKY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JHDWMAAAADbAAAADwAAAAAAAAAAAAAAAACYAgAAZHJzL2Rvd25y&#10;ZXYueG1sUEsFBgAAAAAEAAQA9QAAAIUDAAAAAA==&#10;" fillcolor="#fcf2e3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4" o:spid="_x0000_s1037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80TcAA&#10;AADbAAAADwAAAGRycy9kb3ducmV2LnhtbERPTYvCMBC9L+x/CLOwl2VNXUSkaxRRBG+LrYjHoRnb&#10;YjOpTWyz/94Igrd5vM+ZL4NpRE+dqy0rGI8SEMSF1TWXCg759nsGwnlkjY1lUvBPDpaL97c5ptoO&#10;vKc+86WIIexSVFB536ZSuqIig25kW+LInW1n0EfYlVJ3OMRw08ifJJlKgzXHhgpbWldUXLKbUXBL&#10;XDhOctxevk4U3OnPbq5jq9TnR1j9gvAU/Ev8dO90nD+Fxy/xALm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f80TcAAAADbAAAADwAAAAAAAAAAAAAAAACYAgAAZHJzL2Rvd25y&#10;ZXYueG1sUEsFBgAAAAAEAAQA9QAAAIUDAAAAAA==&#10;" fillcolor="#fbf1e2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5" o:spid="_x0000_s1038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OR1sAA&#10;AADbAAAADwAAAGRycy9kb3ducmV2LnhtbERPTYvCMBC9C/6HMIIX0VRZVqmmIorgbVkV8Tg0Y1va&#10;TGoTNf77zcLC3ubxPme1DqYRT+pcZVnBdJKAIM6trrhQcD7txwsQziNrbCyTgjc5WGf93gpTbV/8&#10;Tc+jL0QMYZeigtL7NpXS5SUZdBPbEkfuZjuDPsKukLrDVww3jZwlyac0WHFsKLGlbUl5fXwYBY/E&#10;hcvHCff16ErBXb/s7j61Sg0HYbME4Sn4f/Gf+6Dj/Dn8/hIPkNk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rOR1sAAAADbAAAADwAAAAAAAAAAAAAAAACYAgAAZHJzL2Rvd25y&#10;ZXYueG1sUEsFBgAAAAAEAAQA9QAAAIUDAAAAAA==&#10;" fillcolor="#fbf1e2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6" o:spid="_x0000_s1039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wPQMUA&#10;AADbAAAADwAAAGRycy9kb3ducmV2LnhtbESPQW/CMAyF75P4D5GRuI2USYOtIyDEhsQVmMa4WY3X&#10;djRO1YS28OvxYdJutt7ze5/ny95VqqUmlJ4NTMYJKOLM25JzA5+HzeMLqBCRLVaeycCVAiwXg4c5&#10;ptZ3vKN2H3MlIRxSNFDEWKdah6wgh2Hsa2LRfnzjMMra5No22Em4q/RTkky1w5KlocCa1gVl5/3F&#10;Gehu7WxSrb5fP/gyO+Lz6f3rePo1ZjTsV2+gIvXx3/x3vbWCL7Dyiwy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LA9AxQAAANsAAAAPAAAAAAAAAAAAAAAAAJgCAABkcnMv&#10;ZG93bnJldi54bWxQSwUGAAAAAAQABAD1AAAAigMAAAAA&#10;" fillcolor="#faf0e1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7" o:spid="_x0000_s1040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Cq28MA&#10;AADbAAAADwAAAGRycy9kb3ducmV2LnhtbERPS2vCQBC+F/oflil4q5sU1Ca6EakWeq0WH7chOybR&#10;7GzIrknsr+8WCr3Nx/ecxXIwteiodZVlBfE4AkGcW11xoeBr9/78CsJ5ZI21ZVJwJwfL7PFhgam2&#10;PX9St/WFCCHsUlRQet+kUrq8JINubBviwJ1ta9AH2BZSt9iHcFPLlyiaSoMVh4YSG3orKb9ub0ZB&#10;/93N4np1TDZ8mx1wclrvD6eLUqOnYTUH4Wnw/+I/94cO8x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Cq28MAAADbAAAADwAAAAAAAAAAAAAAAACYAgAAZHJzL2Rv&#10;d25yZXYueG1sUEsFBgAAAAAEAAQA9QAAAIgDAAAAAA==&#10;" fillcolor="#faf0e1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8" o:spid="_x0000_s1041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bJ+8EA&#10;AADbAAAADwAAAGRycy9kb3ducmV2LnhtbERPy4rCMBTdC/5DuIK7MVXwMR2jiA9wqzPouLs0d9pq&#10;c1Oa2Fa/3iwGXB7Oe75sTSFqqlxuWcFwEIEgTqzOOVXw8737mIFwHlljYZkUPMjBctHtzDHWtuED&#10;1UefihDCLkYFmfdlLKVLMjLoBrYkDtyfrQz6AKtU6gqbEG4KOYqiiTSYc2jIsKR1RsnteDcKmmc9&#10;HRar388t36dnHF82p/PlqlS/166+QHhq/Vv8795rBaOwPnwJP0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2yfvBAAAA2wAAAA8AAAAAAAAAAAAAAAAAmAIAAGRycy9kb3du&#10;cmV2LnhtbFBLBQYAAAAABAAEAPUAAACGAwAAAAA=&#10;" fillcolor="#faf0e1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9" o:spid="_x0000_s1042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pGRsUA&#10;AADbAAAADwAAAGRycy9kb3ducmV2LnhtbESPS4vCQBCE7wv+h6GFva0TPQSJjrIogh4W1gcGb72Z&#10;zgMzPSEzatZf7wiCx6KqvqKm887U4kqtqywrGA4iEMSZ1RUXCg771dcYhPPIGmvLpOCfHMxnvY8p&#10;JtreeEvXnS9EgLBLUEHpfZNI6bKSDLqBbYiDl9vWoA+yLaRu8RbgppajKIqlwYrDQokNLUrKzruL&#10;URCnl79DsTr9/B7TPMs34+XSx3elPvvd9wSEp86/w6/2WisYDeH5JfwAO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GkZGxQAAANsAAAAPAAAAAAAAAAAAAAAAAJgCAABkcnMv&#10;ZG93bnJldi54bWxQSwUGAAAAAAQABAD1AAAAigMAAAAA&#10;" fillcolor="#f9efe0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20" o:spid="_x0000_s1043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jYMcYA&#10;AADbAAAADwAAAGRycy9kb3ducmV2LnhtbESPT2vCQBTE74V+h+UVequb5hBCdJVSEfRQaFNRvD2z&#10;L39o9m3IrknaT+8KBY/DzPyGWawm04qBetdYVvA6i0AQF1Y3XCnYf29eUhDOI2tsLZOCX3KwWj4+&#10;LDDTduQvGnJfiQBhl6GC2vsuk9IVNRl0M9sRB6+0vUEfZF9J3eMY4KaVcRQl0mDDYaHGjt5rKn7y&#10;i1GQHC/nfbU5fXwejmVR7tL12id/Sj0/TW9zEJ4mfw//t7daQRzD7Uv4A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MjYMcYAAADbAAAADwAAAAAAAAAAAAAAAACYAgAAZHJz&#10;L2Rvd25yZXYueG1sUEsFBgAAAAAEAAQA9QAAAIsDAAAAAA==&#10;" fillcolor="#f9efe0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21" o:spid="_x0000_s1044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R9qsUA&#10;AADbAAAADwAAAGRycy9kb3ducmV2LnhtbESPT4vCMBTE7wt+h/AEb2uqQpFqFFEEPQirK4q3Z/P6&#10;B5uX0kSt++nNwsIeh5n5DTOdt6YSD2pcaVnBoB+BIE6tLjlXcPxef45BOI+ssbJMCl7kYD7rfEwx&#10;0fbJe3ocfC4ChF2CCgrv60RKlxZk0PVtTRy8zDYGfZBNLnWDzwA3lRxGUSwNlhwWCqxpWVB6O9yN&#10;gvh8vx7z9WX3dTpnabYdr1Y+/lGq120XExCeWv8f/mtvtILhCH6/hB8gZ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hH2qxQAAANsAAAAPAAAAAAAAAAAAAAAAAJgCAABkcnMv&#10;ZG93bnJldi54bWxQSwUGAAAAAAQABAD1AAAAigMAAAAA&#10;" fillcolor="#f9efe0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22" o:spid="_x0000_s1045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7g+cMA&#10;AADbAAAADwAAAGRycy9kb3ducmV2LnhtbESPS4vCMBSF9wP+h3AFN4OmI4NINYojDIg7n+Du2lzb&#10;YnJTmkyt/vqJILg8nMfHmc5ba0RDtS8dK/gaJCCIM6dLzhXsd7/9MQgfkDUax6TgTh7ms87HFFPt&#10;bryhZhtyEUfYp6igCKFKpfRZQRb9wFXE0bu42mKIss6lrvEWx62RwyQZSYslR0KBFS0Lyq7bPxsh&#10;q6M8Hu7r7LH/PJ1/Gmkey41RqtdtFxMQgdrwDr/aK61g+A3PL/EHyN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Q7g+cMAAADbAAAADwAAAAAAAAAAAAAAAACYAgAAZHJzL2Rv&#10;d25yZXYueG1sUEsFBgAAAAAEAAQA9QAAAIgDAAAAAA==&#10;" fillcolor="#f8eedf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23" o:spid="_x0000_s1046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JFYsMA&#10;AADbAAAADwAAAGRycy9kb3ducmV2LnhtbESPS4vCMBSF9wP+h3AFN4OmI4xINYojDIg7n+Du2lzb&#10;YnJTmkyt/vqJILg8nMfHmc5ba0RDtS8dK/gaJCCIM6dLzhXsd7/9MQgfkDUax6TgTh7ms87HFFPt&#10;bryhZhtyEUfYp6igCKFKpfRZQRb9wFXE0bu42mKIss6lrvEWx62RwyQZSYslR0KBFS0Lyq7bPxsh&#10;q6M8Hu7r7LH/PJ1/Gmkey41RqtdtFxMQgdrwDr/aK61g+A3PL/EHyN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kJFYsMAAADbAAAADwAAAAAAAAAAAAAAAACYAgAAZHJzL2Rv&#10;d25yZXYueG1sUEsFBgAAAAAEAAQA9QAAAIgDAAAAAA==&#10;" fillcolor="#f8eedf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24" o:spid="_x0000_s1047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DbFcMA&#10;AADbAAAADwAAAGRycy9kb3ducmV2LnhtbESPS4vCMBSF98L8h3AHZiOa6kKkGsURBmR2vgrurs21&#10;LSY3pYm1+usnA4LLw3l8nPmys0a01PjKsYLRMAFBnDtdcaHgsP8ZTEH4gKzROCYFD/KwXHz05phq&#10;d+cttbtQiDjCPkUFZQh1KqXPS7Loh64mjt7FNRZDlE0hdYP3OG6NHCfJRFqsOBJKrGldUn7d3WyE&#10;bDKZHR+/+fPQP52/W2me661R6uuzW81ABOrCO/xqb7SC8QT+v8Qf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pDbFcMAAADbAAAADwAAAAAAAAAAAAAAAACYAgAAZHJzL2Rv&#10;d25yZXYueG1sUEsFBgAAAAAEAAQA9QAAAIgDAAAAAA==&#10;" fillcolor="#f8eedf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25" o:spid="_x0000_s1048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feRsQA&#10;AADbAAAADwAAAGRycy9kb3ducmV2LnhtbESPQWvCQBSE74X+h+UVequbCraaZhURhCJFaNScH9ln&#10;NiT7NmZXjf/eLRQ8DjPzDZMtBtuKC/W+dqzgfZSAIC6drrlSsN+t36YgfEDW2DomBTfysJg/P2WY&#10;anflX7rkoRIRwj5FBSaELpXSl4Ys+pHriKN3dL3FEGVfSd3jNcJtK8dJ8iEt1hwXDHa0MlQ2+dkq&#10;2Mlt/eMmpp01x83kdCiKbpkXSr2+DMsvEIGG8Aj/t7+1gvEn/H2JP0D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33kbEAAAA2wAAAA8AAAAAAAAAAAAAAAAAmAIAAGRycy9k&#10;b3ducmV2LnhtbFBLBQYAAAAABAAEAPUAAACJAwAAAAA=&#10;" fillcolor="#f7edde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26" o:spid="_x0000_s1049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hKNMAA&#10;AADbAAAADwAAAGRycy9kb3ducmV2LnhtbERPTYvCMBC9C/6HMII3TVdQ3K5RZEGQRQRbt+ehGZti&#10;M+k2Wa3/3hwEj4/3vdr0thE36nztWMHHNAFBXDpdc6XgnO8mSxA+IGtsHJOCB3nYrIeDFaba3flE&#10;tyxUIoawT1GBCaFNpfSlIYt+6lriyF1cZzFE2FVSd3iP4baRsyRZSIs1xwaDLX0bKq/Zv1WQy2N9&#10;cHPTfF4vP/O/36Jot1mh1HjUb79ABOrDW/xy77WCWRwbv8Qf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uhKNMAAAADbAAAADwAAAAAAAAAAAAAAAACYAgAAZHJzL2Rvd25y&#10;ZXYueG1sUEsFBgAAAAAEAAQA9QAAAIUDAAAAAA==&#10;" fillcolor="#f7edde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27" o:spid="_x0000_s1050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rSp78A&#10;AADbAAAADwAAAGRycy9kb3ducmV2LnhtbESPzarCMBSE94LvEI7gTlO9ILYa5VIQ3fqzcXdojk25&#10;zUlJota3vxEEl8PMfMOst71txYN8aBwrmE0zEMSV0w3XCi7n3WQJIkRkja1jUvCiANvNcLDGQrsn&#10;H+lxirVIEA4FKjAxdoWUoTJkMUxdR5y8m/MWY5K+ltrjM8FtK+dZtpAWG04LBjsqDVV/p7tVYH92&#10;sbouyvbAvl/m+c2UtD8qNR71vysQkfr4DX/aB61gnsP7S/oBcvM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+KtKnvwAAANsAAAAPAAAAAAAAAAAAAAAAAJgCAABkcnMvZG93bnJl&#10;di54bWxQSwUGAAAAAAQABAD1AAAAhAMAAAAA&#10;" fillcolor="#f6ecdd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28" o:spid="_x0000_s1051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nt57oA&#10;AADbAAAADwAAAGRycy9kb3ducmV2LnhtbERPuwrCMBTdBf8hXMFNUxVEq1GkILr6WNwuzbUpNjcl&#10;iVr/3gyC4+G819vONuJFPtSOFUzGGQji0umaKwXXy360ABEissbGMSn4UIDtpt9bY67dm0/0OsdK&#10;pBAOOSowMba5lKE0ZDGMXUucuLvzFmOCvpLa4zuF20ZOs2wuLdacGgy2VBgqH+enVWBn+1je5kVz&#10;ZN8tlsu7KehwUmo46HYrEJG6+Bf/3EetYJbWpy/pB8jNF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asnt57oAAADbAAAADwAAAAAAAAAAAAAAAACYAgAAZHJzL2Rvd25yZXYueG1s&#10;UEsFBgAAAAAEAAQA9QAAAH8DAAAAAA==&#10;" fillcolor="#f6ecdd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29" o:spid="_x0000_s1052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VIfMEA&#10;AADbAAAADwAAAGRycy9kb3ducmV2LnhtbESPQYvCMBSE7wv+h/AWvK1pVxCtxrIUZHutuxdvj+bZ&#10;FJuXkkSt/94IC3scZuYbZldOdhA38qF3rCBfZCCIW6d77hT8/hw+1iBCRNY4OCYFDwpQ7mdvOyy0&#10;u3NDt2PsRIJwKFCBiXEspAytIYth4Ubi5J2dtxiT9J3UHu8Jbgf5mWUrabHntGBwpMpQezlerQK7&#10;PMT2tKqGmv203mzOpqLvRqn5+/S1BRFpiv/hv3atFSxzeH1JP0D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WFSHzBAAAA2wAAAA8AAAAAAAAAAAAAAAAAmAIAAGRycy9kb3du&#10;cmV2LnhtbFBLBQYAAAAABAAEAPUAAACGAwAAAAA=&#10;" fillcolor="#f6ecdd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30" o:spid="_x0000_s1053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8TyMQA&#10;AADbAAAADwAAAGRycy9kb3ducmV2LnhtbESPQWsCMRSE70L/Q3gFb5qtUmm3RimiIIiCtoLenpvX&#10;3WWTl2UTdfvvjSB4HGbmG2Y8ba0RF2p86VjBWz8BQZw5XXKu4Pdn0fsA4QOyRuOYFPyTh+nkpTPG&#10;VLsrb+myC7mIEPYpKihCqFMpfVaQRd93NXH0/lxjMUTZ5FI3eI1wa+QgSUbSYslxocCaZgVl1e5s&#10;FWza/ar8PFTV8GTWfn6aHd/JHJXqvrbfXyACteEZfrSXWsFwAPcv8QfIy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/E8jEAAAA2wAAAA8AAAAAAAAAAAAAAAAAmAIAAGRycy9k&#10;b3ducmV2LnhtbFBLBQYAAAAABAAEAPUAAACJAwAAAAA=&#10;" fillcolor="#f5ebdc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31" o:spid="_x0000_s1054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O2U8UA&#10;AADbAAAADwAAAGRycy9kb3ducmV2LnhtbESPQWvCQBSE70L/w/IK3symDYpNXaVIC4WioG2h3p7Z&#10;1yRk923Irhr/vSsIHoeZ+YaZLXprxJE6XztW8JSkIIgLp2suFfx8f4ymIHxA1mgck4IzeVjMHwYz&#10;zLU78YaO21CKCGGfo4IqhDaX0hcVWfSJa4mj9+86iyHKrpS6w1OEWyOf03QiLdYcFypsaVlR0WwP&#10;VsG6//2qX/6aJtublX/fL3djMjulho/92yuIQH24h2/tT60gy+D6Jf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c7ZTxQAAANsAAAAPAAAAAAAAAAAAAAAAAJgCAABkcnMv&#10;ZG93bnJldi54bWxQSwUGAAAAAAQABAD1AAAAigMAAAAA&#10;" fillcolor="#f5ebdc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32" o:spid="_x0000_s1055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ouJ8UA&#10;AADbAAAADwAAAGRycy9kb3ducmV2LnhtbESP3WoCMRSE7wu+QziCdzWrtqKrUUQUCqWF+gN6d9wc&#10;d5dNTpZN1O3bN4VCL4eZ+YaZL1trxJ0aXzpWMOgnIIgzp0vOFRz22+cJCB+QNRrHpOCbPCwXnac5&#10;pto9+Ivuu5CLCGGfooIihDqV0mcFWfR9VxNH7+oaiyHKJpe6wUeEWyOHSTKWFkuOCwXWtC4oq3Y3&#10;q+CzPb6X01NVjS7mw28u6/MrmbNSvW67moEI1Ib/8F/7TSsYvcDvl/gD5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mi4nxQAAANsAAAAPAAAAAAAAAAAAAAAAAJgCAABkcnMv&#10;ZG93bnJldi54bWxQSwUGAAAAAAQABAD1AAAAigMAAAAA&#10;" fillcolor="#f5ebdc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33" o:spid="_x0000_s1056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Q9hMIA&#10;AADbAAAADwAAAGRycy9kb3ducmV2LnhtbESPQYvCMBSE78L+h/AWvGlaRXG7jbIIam+iLnt+2zzb&#10;0ualNFHrvzeC4HGYmW+YdNWbRlypc5VlBfE4AkGcW11xoeD3tBktQDiPrLGxTAru5GC1/BikmGh7&#10;4wNdj74QAcIuQQWl920ipctLMujGtiUO3tl2Bn2QXSF1h7cAN42cRNFcGqw4LJTY0rqkvD5ejIJm&#10;X5/ji7FT/oqLzPzv/g6LbKvU8LP/+Qbhqffv8KudaQXTGTy/h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pD2EwgAAANsAAAAPAAAAAAAAAAAAAAAAAJgCAABkcnMvZG93&#10;bnJldi54bWxQSwUGAAAAAAQABAD1AAAAhwMAAAAA&#10;" fillcolor="#f4eadb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34" o:spid="_x0000_s1057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aj88AA&#10;AADbAAAADwAAAGRycy9kb3ducmV2LnhtbESPzarCMBSE9xd8h3AEd9e0CqLVKCKo3Yk/uD42x7bY&#10;nJQman17Iwguh5n5hpktWlOJBzWutKwg7kcgiDOrS84VnI7r/zEI55E1VpZJwYscLOadvxkm2j55&#10;T4+Dz0WAsEtQQeF9nUjpsoIMur6tiYN3tY1BH2STS93gM8BNJQdRNJIGSw4LBda0Kii7He5GQbW7&#10;XeO7sUOexHlqLtvzfpxulOp12+UUhKfW/8LfdqoVDEfw+RJ+gJ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aj88AAAADbAAAADwAAAAAAAAAAAAAAAACYAgAAZHJzL2Rvd25y&#10;ZXYueG1sUEsFBgAAAAAEAAQA9QAAAIUDAAAAAA==&#10;" fillcolor="#f4eadb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35" o:spid="_x0000_s1058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GaMIA&#10;AADbAAAADwAAAGRycy9kb3ducmV2LnhtbESPQYvCMBSE78L+h/AWvGlaBXW7jbIIam+iLnt+2zzb&#10;0ualNFHrvzeC4HGYmW+YdNWbRlypc5VlBfE4AkGcW11xoeD3tBktQDiPrLGxTAru5GC1/BikmGh7&#10;4wNdj74QAcIuQQWl920ipctLMujGtiUO3tl2Bn2QXSF1h7cAN42cRNFMGqw4LJTY0rqkvD5ejIJm&#10;X5/ji7FT/oqLzPzv/g6LbKvU8LP/+Qbhqffv8KudaQXTOTy/h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OgZowgAAANsAAAAPAAAAAAAAAAAAAAAAAJgCAABkcnMvZG93&#10;bnJldi54bWxQSwUGAAAAAAQABAD1AAAAhwMAAAAA&#10;" fillcolor="#f4eadb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36" o:spid="_x0000_s1059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GpHsIA&#10;AADbAAAADwAAAGRycy9kb3ducmV2LnhtbERP3WrCMBS+F3yHcAa7W9M5KNIZRQSdQxmu2wMcmmNb&#10;bE5qE9vq05sLwcuP73+2GEwtOmpdZVnBexSDIM6trrhQ8P+3fpuCcB5ZY22ZFFzJwWI+Hs0w1bbn&#10;X+oyX4gQwi5FBaX3TSqly0sy6CLbEAfuaFuDPsC2kLrFPoSbWk7iOJEGKw4NJTa0Kik/ZRejINlU&#10;Ozftz/vj9ofizenr+3C5NUq9vgzLTxCeBv8UP9xbreAjjA1fwg+Q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8akewgAAANsAAAAPAAAAAAAAAAAAAAAAAJgCAABkcnMvZG93&#10;bnJldi54bWxQSwUGAAAAAAQABAD1AAAAhwMAAAAA&#10;" fillcolor="#f3e9da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37" o:spid="_x0000_s1060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0MhcQA&#10;AADbAAAADwAAAGRycy9kb3ducmV2LnhtbESP3YrCMBSE7xd8h3AE7zRVQbRrFBH8w0Vcdx/g0Bzb&#10;YnNSm2irT28WhL0cZuYbZjpvTCHuVLncsoJ+LwJBnFidc6rg92fVHYNwHlljYZkUPMjBfNb6mGKs&#10;bc3fdD/5VAQIuxgVZN6XsZQuycig69mSOHhnWxn0QVap1BXWAW4KOYiikTSYc1jIsKRlRsnldDMK&#10;Rut878b19eu8PVC0vmx2x9uzVKrTbhafIDw1/j/8bm+1guEE/r6EHyB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9DIXEAAAA2wAAAA8AAAAAAAAAAAAAAAAAmAIAAGRycy9k&#10;b3ducmV2LnhtbFBLBQYAAAAABAAEAPUAAACJAwAAAAA=&#10;" fillcolor="#f3e9da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38" o:spid="_x0000_s1061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HWZcIA&#10;AADbAAAADwAAAGRycy9kb3ducmV2LnhtbERP3WrCMBS+F3yHcAa7W9PJKNIZRQSdQxmu2wMcmmNb&#10;bE5qE9vq05sLwcuP73+2GEwtOmpdZVnBexSDIM6trrhQ8P+3fpuCcB5ZY22ZFFzJwWI+Hs0w1bbn&#10;X+oyX4gQwi5FBaX3TSqly0sy6CLbEAfuaFuDPsC2kLrFPoSbWk7iOJEGKw4NJTa0Kik/ZRejINlU&#10;Ozftz/vj9ofizenr+3C5NUq9vgzLTxCeBv8UP9xbreAjrA9fwg+Q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gdZlwgAAANsAAAAPAAAAAAAAAAAAAAAAAJgCAABkcnMvZG93&#10;bnJldi54bWxQSwUGAAAAAAQABAD1AAAAhwMAAAAA&#10;" fillcolor="#f3e9da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39" o:spid="_x0000_s1062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6RzMUA&#10;AADbAAAADwAAAGRycy9kb3ducmV2LnhtbESPQWsCMRSE7wX/Q3hCbzWrbbWuRhHp0iLYohW8PjbP&#10;zeLmZUlS3f77plDwOMzMN8x82dlGXMiH2rGC4SADQVw6XXOl4PBVPLyACBFZY+OYFPxQgOWidzfH&#10;XLsr7+iyj5VIEA45KjAxtrmUoTRkMQxcS5y8k/MWY5K+ktrjNcFtI0dZNpYWa04LBltaGyrP+2+r&#10;AN8K8/F83ExeC9+Ex6zYfm5PU6Xu+91qBiJSF2/h//a7VvA0hL8v6Qf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rpHMxQAAANsAAAAPAAAAAAAAAAAAAAAAAJgCAABkcnMv&#10;ZG93bnJldi54bWxQSwUGAAAAAAQABAD1AAAAigMAAAAA&#10;" fillcolor="#f2e8d9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40" o:spid="_x0000_s1063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wPu8UA&#10;AADbAAAADwAAAGRycy9kb3ducmV2LnhtbESPQWsCMRSE7wX/Q3hCbzWrrVpXo5TSpUWwRSt4fWye&#10;m8XNy5Kkuv33TUHwOMzMN8xi1dlGnMmH2rGC4SADQVw6XXOlYP9dPDyDCBFZY+OYFPxSgNWyd7fA&#10;XLsLb+m8i5VIEA45KjAxtrmUoTRkMQxcS5y8o/MWY5K+ktrjJcFtI0dZNpEWa04LBlt6NVSedj9W&#10;Ab4X5nN8WE/fCt+Ex6zYfG2OM6Xu+93LHESkLt7C1/aHVvA0gv8v6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fA+7xQAAANsAAAAPAAAAAAAAAAAAAAAAAJgCAABkcnMv&#10;ZG93bnJldi54bWxQSwUGAAAAAAQABAD1AAAAigMAAAAA&#10;" fillcolor="#f2e8d9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41" o:spid="_x0000_s1064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gtaMIA&#10;AADbAAAADwAAAGRycy9kb3ducmV2LnhtbESP3WoCMRSE7wXfIRyhN1IT22JlaxRRLN6JPw9w2Bw3&#10;SzcnSxLd9e2bgtDLYWa+YRar3jXiTiHWnjVMJwoEcelNzZWGy3n3OgcRE7LBxjNpeFCE1XI4WGBh&#10;fMdHup9SJTKEY4EabEptIWUsLTmME98SZ+/qg8OUZaikCdhluGvkm1Iz6bDmvGCxpY2l8ud0cxrG&#10;9thXm8PlG+Wj3IZPpbrDTmn9MurXXyAS9ek//GzvjYaPd/j7k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OC1owgAAANsAAAAPAAAAAAAAAAAAAAAAAJgCAABkcnMvZG93&#10;bnJldi54bWxQSwUGAAAAAAQABAD1AAAAhwMAAAAA&#10;" fillcolor="#f1e7d8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42" o:spid="_x0000_s1065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G1HMIA&#10;AADbAAAADwAAAGRycy9kb3ducmV2LnhtbESP3WoCMRSE74W+QzgFb6QmFdGyGqUoFu/Enwc4bI6b&#10;pZuTJUnd9e1NQfBymJlvmOW6d424UYi1Zw2fYwWCuPSm5krD5bz7+AIRE7LBxjNpuFOE9eptsMTC&#10;+I6PdDulSmQIxwI12JTaQspYWnIYx74lzt7VB4cpy1BJE7DLcNfIiVIz6bDmvGCxpY2l8vf05zSM&#10;7LGvNofLD8p7uQ1zpbrDTmk9fO+/FyAS9ekVfrb3RsN0Cv9f8g+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0bUcwgAAANsAAAAPAAAAAAAAAAAAAAAAAJgCAABkcnMvZG93&#10;bnJldi54bWxQSwUGAAAAAAQABAD1AAAAhwMAAAAA&#10;" fillcolor="#f1e7d8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43" o:spid="_x0000_s1066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0Qh8IA&#10;AADbAAAADwAAAGRycy9kb3ducmV2LnhtbESP3WoCMRSE7wXfIRyhN1ITS2tlaxRRLN6JPw9w2Bw3&#10;SzcnSxLd9e2bgtDLYWa+YRar3jXiTiHWnjVMJwoEcelNzZWGy3n3OgcRE7LBxjNpeFCE1XI4WGBh&#10;fMdHup9SJTKEY4EabEptIWUsLTmME98SZ+/qg8OUZaikCdhluGvkm1Iz6bDmvGCxpY2l8ud0cxrG&#10;9thXm8PlG+Wj3IZPpbrDTmn9MurXXyAS9ek//GzvjYb3D/j7k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nRCHwgAAANsAAAAPAAAAAAAAAAAAAAAAAJgCAABkcnMvZG93&#10;bnJldi54bWxQSwUGAAAAAAQABAD1AAAAhwMAAAAA&#10;" fillcolor="#f1e7d8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44" o:spid="_x0000_s1067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9GpcQA&#10;AADbAAAADwAAAGRycy9kb3ducmV2LnhtbESPQWvCQBSE7wX/w/IEb3WjiJToKqJYCh5KbA96e8k+&#10;s8Hs25DdmPjvu4VCj8PMfMOst4OtxYNaXzlWMJsmIIgLpysuFXx/HV/fQPiArLF2TAqe5GG7Gb2s&#10;MdWu54we51CKCGGfogITQpNK6QtDFv3UNcTRu7nWYoiyLaVusY9wW8t5kiylxYrjgsGG9oaK+7mz&#10;Cq561vXdofzMzJDn72F+ym6XXKnJeNitQAQawn/4r/2hFSyW8Psl/gC5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fRqXEAAAA2wAAAA8AAAAAAAAAAAAAAAAAmAIAAGRycy9k&#10;b3ducmV2LnhtbFBLBQYAAAAABAAEAPUAAACJAwAAAAA=&#10;" fillcolor="#f0e6d7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45" o:spid="_x0000_s1068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PjPsUA&#10;AADbAAAADwAAAGRycy9kb3ducmV2LnhtbESPQWvCQBSE7wX/w/IK3upGKVaiqxTFIvQgsR7a20v2&#10;mQ1m34bsxqT/3hUKPQ4z8w2z2gy2FjdqfeVYwXSSgCAunK64VHD+2r8sQPiArLF2TAp+ycNmPXpa&#10;YapdzxndTqEUEcI+RQUmhCaV0heGLPqJa4ijd3GtxRBlW0rdYh/htpazJJlLixXHBYMNbQ0V11Nn&#10;Ffzoadd3u/KYmSHPP8LsM7t850qNn4f3JYhAQ/gP/7UPWsHrGzy+xB8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U+M+xQAAANsAAAAPAAAAAAAAAAAAAAAAAJgCAABkcnMv&#10;ZG93bnJldi54bWxQSwUGAAAAAAQABAD1AAAAigMAAAAA&#10;" fillcolor="#f0e6d7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46" o:spid="_x0000_s1069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x3TMEA&#10;AADbAAAADwAAAGRycy9kb3ducmV2LnhtbERPz2vCMBS+C/sfwhvsZlNliFSjiGMi7CB1O2y31+bZ&#10;FJuX0qS2++/NQfD48f1eb0fbiBt1vnasYJakIIhLp2uuFPx8f06XIHxA1tg4JgX/5GG7eZmsMdNu&#10;4Jxu51CJGMI+QwUmhDaT0peGLPrEtcSRu7jOYoiwq6TucIjhtpHzNF1IizXHBoMt7Q2V13NvFfzp&#10;WT/0H9UpN2NRHML8K7/8Fkq9vY67FYhAY3iKH+6jVvAex8Yv8Q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LMd0zBAAAA2wAAAA8AAAAAAAAAAAAAAAAAmAIAAGRycy9kb3du&#10;cmV2LnhtbFBLBQYAAAAABAAEAPUAAACGAwAAAAA=&#10;" fillcolor="#f0e6d7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47" o:spid="_x0000_s1070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xzB8QA&#10;AADbAAAADwAAAGRycy9kb3ducmV2LnhtbESPQWvCQBSE7wX/w/KE3upGscVGV1HBYg8Fo/X+yD6T&#10;YPZt2F2T2F/fLRQ8DjPzDbNY9aYWLTlfWVYwHiUgiHOrKy4UfJ92LzMQPiBrrC2Tgjt5WC0HTwtM&#10;te04o/YYChEh7FNUUIbQpFL6vCSDfmQb4uhdrDMYonSF1A67CDe1nCTJmzRYcVwosaFtSfn1eDMK&#10;wld2mHxsstyc93f32f4cxq9Fp9TzsF/PQQTqwyP8395rBdN3+PsSf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McwfEAAAA2wAAAA8AAAAAAAAAAAAAAAAAmAIAAGRycy9k&#10;b3ducmV2LnhtbFBLBQYAAAAABAAEAPUAAACJAwAAAAA=&#10;" fillcolor="#efe5d6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48" o:spid="_x0000_s1071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9MR8AA&#10;AADbAAAADwAAAGRycy9kb3ducmV2LnhtbERPTYvCMBC9C/sfwizsTVMFRapR3AUXPQhWd+9DM7bF&#10;ZlKS2FZ/vTkIHh/ve7nuTS1acr6yrGA8SkAQ51ZXXCj4O2+HcxA+IGusLZOCO3lYrz4GS0y17Tij&#10;9hQKEUPYp6igDKFJpfR5SQb9yDbEkbtYZzBE6AqpHXYx3NRykiQzabDi2FBiQz8l5dfTzSgIh+w4&#10;+f3OcvO/u7t9+ziOp0Wn1Ndnv1mACNSHt/jl3mkF07g+fok/QK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K9MR8AAAADbAAAADwAAAAAAAAAAAAAAAACYAgAAZHJzL2Rvd25y&#10;ZXYueG1sUEsFBgAAAAAEAAQA9QAAAIUDAAAAAA==&#10;" fillcolor="#efe5d6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49" o:spid="_x0000_s1072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Pp3MMA&#10;AADbAAAADwAAAGRycy9kb3ducmV2LnhtbESPQWvCQBSE7wX/w/IEb3UTwVKiq6hg0UPB2Hp/ZJ9J&#10;MPs27G6T6K93C4Ueh5n5hlmuB9OIjpyvLStIpwkI4sLqmksF31/713cQPiBrbCyTgjt5WK9GL0vM&#10;tO05p+4cShEh7DNUUIXQZlL6oiKDfmpb4uhdrTMYonSl1A77CDeNnCXJmzRYc1yosKVdRcXt/GMU&#10;hM/8NPvY5oW5HO7u2D1O6bzslZqMh80CRKAh/If/2getYJ7C75f4A+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+Pp3MMAAADbAAAADwAAAAAAAAAAAAAAAACYAgAAZHJzL2Rv&#10;d25yZXYueG1sUEsFBgAAAAAEAAQA9QAAAIgDAAAAAA==&#10;" fillcolor="#efe5d6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50" o:spid="_x0000_s1073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UHuMYA&#10;AADbAAAADwAAAGRycy9kb3ducmV2LnhtbESPT2vCQBTE7wW/w/KEXorZVbHWmFVKqdBeBP9centm&#10;n0kw+zbNbk389t2C0OMwM79hsnVva3Gl1leONYwTBYI4d6biQsPxsBm9gPAB2WDtmDTcyMN6NXjI&#10;MDWu4x1d96EQEcI+RQ1lCE0qpc9LsugT1xBH7+xaiyHKtpCmxS7CbS0nSj1LixXHhRIbeispv+x/&#10;rIau2n7l48/iXd3mJ7XD02L69G20fhz2r0sQgfrwH763P4yG2QT+vsQf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QUHuMYAAADbAAAADwAAAAAAAAAAAAAAAACYAgAAZHJz&#10;L2Rvd25yZXYueG1sUEsFBgAAAAAEAAQA9QAAAIsDAAAAAA==&#10;" fillcolor="#eee4d5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51" o:spid="_x0000_s1074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miI8UA&#10;AADbAAAADwAAAGRycy9kb3ducmV2LnhtbESPQWvCQBSE74L/YXlCL2J2rdjWmFVKacFeBK2X3p7Z&#10;ZxLMvk2zWxP/vVsQehxm5hsmW/e2FhdqfeVYwzRRIIhzZyouNBy+PiYvIHxANlg7Jg1X8rBeDQcZ&#10;psZ1vKPLPhQiQtinqKEMoUml9HlJFn3iGuLonVxrMUTZFtK02EW4reWjUk/SYsVxocSG3krKz/tf&#10;q6Grtt/59LN4V9fno9rhcTEb/xitH0b96xJEoD78h+/tjdEwn8Hfl/gD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SaIjxQAAANsAAAAPAAAAAAAAAAAAAAAAAJgCAABkcnMv&#10;ZG93bnJldi54bWxQSwUGAAAAAAQABAD1AAAAigMAAAAA&#10;" fillcolor="#eee4d5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52" o:spid="_x0000_s1075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or38IA&#10;AADbAAAADwAAAGRycy9kb3ducmV2LnhtbESPQUvDQBSE74L/YXkFb3ZTMaXEbosogkeNJdDba/aZ&#10;DWbfht1nmv57VxA8DjPzDbPdz35QE8XUBzawWhagiNtge+4MHD5ebjegkiBbHAKTgQsl2O+ur7ZY&#10;2XDmd5pq6VSGcKrQgBMZK61T68hjWoaROHufIXqULGOnbcRzhvtB3xXFWnvsOS84HOnJUftVf3sD&#10;66msny/9qYlvDTWTOx5FYmnMzWJ+fAAlNMt/+K/9ag2U9/D7Jf8Av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eivfwgAAANsAAAAPAAAAAAAAAAAAAAAAAJgCAABkcnMvZG93&#10;bnJldi54bWxQSwUGAAAAAAQABAD1AAAAhwMAAAAA&#10;" fillcolor="#ede3d4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53" o:spid="_x0000_s1076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aORMIA&#10;AADbAAAADwAAAGRycy9kb3ducmV2LnhtbESPQUvDQBSE70L/w/KE3uxGIUVit6W0CB5rlEBvz+wz&#10;G8y+DbvPNP33riB4HGbmG2azm/2gJoqpD2zgflWAIm6D7bkz8P72fPcIKgmyxSEwGbhSgt12cbPB&#10;yoYLv9JUS6cyhFOFBpzIWGmdWkce0yqMxNn7DNGjZBk7bSNeMtwP+qEo1tpjz3nB4UgHR+1X/e0N&#10;rKeyPl77jyaeGmomdz6LxNKY5e28fwIlNMt/+K/9Yg2UJfx+yT9Ab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No5EwgAAANsAAAAPAAAAAAAAAAAAAAAAAJgCAABkcnMvZG93&#10;bnJldi54bWxQSwUGAAAAAAQABAD1AAAAhwMAAAAA&#10;" fillcolor="#ede3d4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54" o:spid="_x0000_s1077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QQM8IA&#10;AADbAAAADwAAAGRycy9kb3ducmV2LnhtbESPQUvDQBSE70L/w/IK3uymQoLEbotYBI8aJdDbM/vM&#10;BrNvw+4zTf+9Kwgeh5n5htkdFj+qmWIaAhvYbgpQxF2wA/cG3t+ebu5AJUG2OAYmAxdKcNivrnZY&#10;23DmV5ob6VWGcKrRgBOZaq1T58hj2oSJOHufIXqULGOvbcRzhvtR3xZFpT0OnBccTvToqPtqvr2B&#10;ai6b42X4aONLS+3sTieRWBpzvV4e7kEJLfIf/ms/WwNlBb9f8g/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5BAzwgAAANsAAAAPAAAAAAAAAAAAAAAAAJgCAABkcnMvZG93&#10;bnJldi54bWxQSwUGAAAAAAQABAD1AAAAhwMAAAAA&#10;" fillcolor="#ede3d4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55" o:spid="_x0000_s1078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kmwsIA&#10;AADbAAAADwAAAGRycy9kb3ducmV2LnhtbESPzWrDMBCE74W8g9hAb40cQ5PiRAlOodCTIU4pPS7W&#10;xjaxVkZS/fP2UaDQ4zAz3zD742Q6MZDzrWUF61UCgriyuuVawdfl4+UNhA/IGjvLpGAmD8fD4mmP&#10;mbYjn2koQy0ihH2GCpoQ+kxKXzVk0K9sTxy9q3UGQ5SultrhGOGmk2mSbKTBluNCgz29N1Tdyl+j&#10;AE1ZuO8iLfmEA5/mLv9xmCv1vJzyHYhAU/gP/7U/tYLXLTy+xB8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6SbCwgAAANsAAAAPAAAAAAAAAAAAAAAAAJgCAABkcnMvZG93&#10;bnJldi54bWxQSwUGAAAAAAQABAD1AAAAhwMAAAAA&#10;" fillcolor="#ece2d3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56" o:spid="_x0000_s1079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aysL4A&#10;AADbAAAADwAAAGRycy9kb3ducmV2LnhtbERPTYvCMBC9L/gfwgjetqmCslRjaYWFPQlWWfY4NGNb&#10;bCYlibX+e3NY8Ph437t8Mr0YyfnOsoJlkoIgrq3uuFFwOX9/foHwAVljb5kUPMlDvp997DDT9sEn&#10;GqvQiBjCPkMFbQhDJqWvWzLoEzsQR+5qncEQoWukdviI4aaXqzTdSIMdx4YWBzq0VN+qu1GApjq6&#10;3+Oq4hJHLp998eewUGoxn4otiEBTeIv/3T9awTqOjV/iD5D7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2srC+AAAA2wAAAA8AAAAAAAAAAAAAAAAAmAIAAGRycy9kb3ducmV2&#10;LnhtbFBLBQYAAAAABAAEAPUAAACDAwAAAAA=&#10;" fillcolor="#ece2d3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57" o:spid="_x0000_s1080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oXK8IA&#10;AADbAAAADwAAAGRycy9kb3ducmV2LnhtbESPzWrDMBCE74W8g9hAb40cQ0PqRAlOodCTIU4pPS7W&#10;xjaxVkZS/fP2UaDQ4zAz3zD742Q6MZDzrWUF61UCgriyuuVawdfl42ULwgdkjZ1lUjCTh+Nh8bTH&#10;TNuRzzSUoRYRwj5DBU0IfSalrxoy6Fe2J47e1TqDIUpXS+1wjHDTyTRJNtJgy3GhwZ7eG6pu5a9R&#10;gKYs3HeRlnzCgU9zl/84zJV6Xk75DkSgKfyH/9qfWsHrGzy+xB8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OhcrwgAAANsAAAAPAAAAAAAAAAAAAAAAAJgCAABkcnMvZG93&#10;bnJldi54bWxQSwUGAAAAAAQABAD1AAAAhwMAAAAA&#10;" fillcolor="#ece2d3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58" o:spid="_x0000_s1081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ZSzb4A&#10;AADbAAAADwAAAGRycy9kb3ducmV2LnhtbERPzYrCMBC+C75DGMHbmqrgSjUtKoh72MNu9QGGZmyK&#10;zaQkUevbbw4LHj++/2052E48yIfWsYL5LANBXDvdcqPgcj5+rEGEiKyxc0wKXhSgLMajLebaPfmX&#10;HlVsRArhkKMCE2OfSxlqQxbDzPXEibs6bzEm6BupPT5TuO3kIstW0mLLqcFgTwdD9a26WwWHz599&#10;dfLfhtaX5U7O/R7ZGqWmk2G3ARFpiG/xv/tLK1il9elL+gGy+A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uGUs2+AAAA2wAAAA8AAAAAAAAAAAAAAAAAmAIAAGRycy9kb3ducmV2&#10;LnhtbFBLBQYAAAAABAAEAPUAAACDAwAAAAA=&#10;" fillcolor="#ebe1d2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59" o:spid="_x0000_s1082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r3VsEA&#10;AADbAAAADwAAAGRycy9kb3ducmV2LnhtbESPQYvCMBSE74L/ITxhb5p2F1SqUVRY1oMHrf6AR/Ns&#10;is1LSbLa/fcbQfA4zMw3zHLd21bcyYfGsYJ8koEgrpxuuFZwOX+P5yBCRNbYOiYFfxRgvRoOllho&#10;9+AT3ctYiwThUKACE2NXSBkqQxbDxHXEybs6bzEm6WupPT4S3LbyM8um0mLDacFgRztD1a38tQp2&#10;s+O2/PEHQ/PL10bmfotsjVIfo36zABGpj+/wq73XCqY5PL+kH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K91bBAAAA2wAAAA8AAAAAAAAAAAAAAAAAmAIAAGRycy9kb3du&#10;cmV2LnhtbFBLBQYAAAAABAAEAPUAAACGAwAAAAA=&#10;" fillcolor="#ebe1d2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60" o:spid="_x0000_s1083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hpIcEA&#10;AADbAAAADwAAAGRycy9kb3ducmV2LnhtbESPQYvCMBSE78L+h/AWvGmqgpauUVQQPXjQ6g94NG+b&#10;ss1LSbLa/fcbQfA4zMw3zHLd21bcyYfGsYLJOANBXDndcK3gdt2PchAhImtsHZOCPwqwXn0Mllho&#10;9+AL3ctYiwThUKACE2NXSBkqQxbD2HXEyft23mJM0tdSe3wkuG3lNMvm0mLDacFgRztD1U/5axXs&#10;FudtefAnQ/lttpETv0W2RqnhZ7/5AhGpj+/wq33UCuZTeH5JP0C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YaSHBAAAA2wAAAA8AAAAAAAAAAAAAAAAAmAIAAGRycy9kb3du&#10;cmV2LnhtbFBLBQYAAAAABAAEAPUAAACGAwAAAAA=&#10;" fillcolor="#ebe1d2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61" o:spid="_x0000_s1084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/Ch8QA&#10;AADbAAAADwAAAGRycy9kb3ducmV2LnhtbESPzWrDMBCE74W8g9hAbrXcBkJwophS0uBDDs1PocfF&#10;2sim1sqRFMd9+6pQ6HGYmW+YdTnaTgzkQ+tYwVOWgyCunW7ZKDif3h6XIEJE1tg5JgXfFKDcTB7W&#10;WGh35wMNx2hEgnAoUEETY19IGeqGLIbM9cTJuzhvMSbpjdQe7wluO/mc5wtpseW00GBPrw3VX8eb&#10;VbA0O/O5r6uDidX7h9/286tBVmo2HV9WICKN8T/81660gsUcfr+kHy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PwofEAAAA2wAAAA8AAAAAAAAAAAAAAAAAmAIAAGRycy9k&#10;b3ducmV2LnhtbFBLBQYAAAAABAAEAPUAAACJAwAAAAA=&#10;" fillcolor="#eae0d1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62" o:spid="_x0000_s1085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Za88MA&#10;AADbAAAADwAAAGRycy9kb3ducmV2LnhtbESPT2sCMRTE7wW/Q3hCbzWrLSKrUUS07KEH/7Tg8bF5&#10;zS7dvKxJ1O23N4LgcZiZ3zCzRWcbcSEfascKhoMMBHHpdM1Gwfdh8zYBESKyxsYxKfinAIt572WG&#10;uXZX3tFlH41IEA45KqhibHMpQ1mRxTBwLXHyfp23GJP0RmqP1wS3jRxl2VharDktVNjSqqLyb3+2&#10;Cibm0xy/ymJnYrH98ev2/WSQlXrtd8spiEhdfIYf7UIrGH/A/Uv6AX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SZa88MAAADbAAAADwAAAAAAAAAAAAAAAACYAgAAZHJzL2Rv&#10;d25yZXYueG1sUEsFBgAAAAAEAAQA9QAAAIgDAAAAAA==&#10;" fillcolor="#eae0d1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63" o:spid="_x0000_s1086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r/aMMA&#10;AADbAAAADwAAAGRycy9kb3ducmV2LnhtbESPT2sCMRTE7wW/Q3hCbzWrpSKrUUS07KEH/7Tg8bF5&#10;zS7dvKxJ1O23N4LgcZiZ3zCzRWcbcSEfascKhoMMBHHpdM1Gwfdh8zYBESKyxsYxKfinAIt572WG&#10;uXZX3tFlH41IEA45KqhibHMpQ1mRxTBwLXHyfp23GJP0RmqP1wS3jRxl2VharDktVNjSqqLyb3+2&#10;Cibm0xy/ymJnYrH98ev2/WSQlXrtd8spiEhdfIYf7UIrGH/A/Uv6AXJ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r/aMMAAADbAAAADwAAAAAAAAAAAAAAAACYAgAAZHJzL2Rv&#10;d25yZXYueG1sUEsFBgAAAAAEAAQA9QAAAIgDAAAAAA==&#10;" fillcolor="#eae0d1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64" o:spid="_x0000_s1087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5lYcEA&#10;AADbAAAADwAAAGRycy9kb3ducmV2LnhtbESPX2vCMBTF3wd+h3CFvc1UN8qoRpHK2B5nHGyPl+ba&#10;BJub0mTafftFEHw8nD8/zmoz+k6caYgusIL5rABB3ATjuFXwdXh7egURE7LBLjAp+KMIm/XkYYWV&#10;CRfe01mnVuQRjhUqsCn1lZSxseQxzkJPnL1jGDymLIdWmgEvedx3clEUpfToOBMs9lRbak7612fI&#10;s999f3r9U7/0dWtZ63d3dEo9TsftEkSiMd3Dt/aHUVCWcP2Sf4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uZWHBAAAA2wAAAA8AAAAAAAAAAAAAAAAAmAIAAGRycy9kb3du&#10;cmV2LnhtbFBLBQYAAAAABAAEAPUAAACGAwAAAAA=&#10;" fillcolor="#e9dfd0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65" o:spid="_x0000_s1088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LA+sEA&#10;AADbAAAADwAAAGRycy9kb3ducmV2LnhtbESPzWoCMRSF94W+Q7gFdzVTFStTo5QRsUubFuryMrlO&#10;Qic3wyTq+PaNIHR5OD8fZ7kefCvO1EcXWMHLuABBXAfjuFHw/bV9XoCICdlgG5gUXCnCevX4sMTS&#10;hAt/0lmnRuQRjiUqsCl1pZSxtuQxjkNHnL1j6D2mLPtGmh4vedy3clIUc+nRcSZY7KiyVP/qk8+Q&#10;qd/87L0+VLOuaixrvXNHp9ToaXh/A5FoSP/he/vDKJi/wu1L/gFy9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iwPrBAAAA2wAAAA8AAAAAAAAAAAAAAAAAmAIAAGRycy9kb3du&#10;cmV2LnhtbFBLBQYAAAAABAAEAPUAAACGAwAAAAA=&#10;" fillcolor="#e9dfd0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66" o:spid="_x0000_s1089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ycN78A&#10;AADbAAAADwAAAGRycy9kb3ducmV2LnhtbERPzYrCMBC+C/sOYRa8aboKtVRj2RWW6kWw+gBjM7bF&#10;ZtJtslrf3hwEjx/f/yobTCtu1LvGsoKvaQSCuLS64UrB6fg7SUA4j6yxtUwKHuQgW3+MVphqe+cD&#10;3QpfiRDCLkUFtfddKqUrazLoprYjDtzF9gZ9gH0ldY/3EG5aOYuiWBpsODTU2NGmpvJa/BsFNtn9&#10;cMFxO/zZebfYn3OTn+ZKjT+H7yUIT4N/i1/urVYQh7HhS/gBcv0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vJw3vwAAANsAAAAPAAAAAAAAAAAAAAAAAJgCAABkcnMvZG93bnJl&#10;di54bWxQSwUGAAAAAAQABAD1AAAAhAMAAAAA&#10;" fillcolor="#e8decf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67" o:spid="_x0000_s1090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A5rMMA&#10;AADbAAAADwAAAGRycy9kb3ducmV2LnhtbESP0WrCQBRE3wv+w3KFvtWNFdIYs4oVStqXgjEfcM1e&#10;k2D2bsyumv59t1DwcZiZM0y2GU0nbjS41rKC+SwCQVxZ3XKtoDx8vCQgnEfW2FkmBT/kYLOePGWY&#10;anvnPd0KX4sAYZeigsb7PpXSVQ0ZdDPbEwfvZAeDPsihlnrAe4CbTr5GUSwNthwWGuxp11B1Lq5G&#10;gU2+3rnguBsvdtG/fR9zk5cLpZ6n43YFwtPoH+H/9qdWEC/h70v4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PA5rMMAAADbAAAADwAAAAAAAAAAAAAAAACYAgAAZHJzL2Rv&#10;d25yZXYueG1sUEsFBgAAAAAEAAQA9QAAAIgDAAAAAA==&#10;" fillcolor="#e8decf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68" o:spid="_x0000_s1091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MG7LsA&#10;AADbAAAADwAAAGRycy9kb3ducmV2LnhtbERPzQ7BQBC+S7zDZiRubJEgZQkSwUWiPMDojrbRna3u&#10;ot7eHiSOX77/+bIxpXhR7QrLCgb9CARxanXBmYLLedubgnAeWWNpmRR8yMFy0W7NMdb2zSd6JT4T&#10;IYRdjApy76tYSpfmZND1bUUcuJutDfoA60zqGt8h3JRyGEVjabDg0JBjRZuc0nvyNArs9LDmhMdl&#10;87CjanK87szuMlKq22lWMxCeGv8X/9x7rWAS1ocv4QfIxR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GATBuy7AAAA2wAAAA8AAAAAAAAAAAAAAAAAmAIAAGRycy9kb3ducmV2Lnht&#10;bFBLBQYAAAAABAAEAPUAAACAAwAAAAA=&#10;" fillcolor="#e8decf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69" o:spid="_x0000_s1092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Z2XsMA&#10;AADbAAAADwAAAGRycy9kb3ducmV2LnhtbESPwW7CMBBE70j9B2uRuIETDoUGTBS1jVrEqWk/YBUv&#10;cUS8jmKXhL+vKyFxHM3MG80+n2wnrjT41rGCdJWAIK6dbrlR8PNdLrcgfEDW2DkmBTfykB+eZnvM&#10;tBv5i65VaESEsM9QgQmhz6T0tSGLfuV64uid3WAxRDk0Ug84Rrjt5DpJnqXFluOCwZ5eDdWX6tcq&#10;eHt3Wh/7YmPql+OpKse0+1iXSi3mU7EDEWgKj/C9/akVbFL4/xJ/gD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wZ2XsMAAADbAAAADwAAAAAAAAAAAAAAAACYAgAAZHJzL2Rv&#10;d25yZXYueG1sUEsFBgAAAAAEAAQA9QAAAIgDAAAAAA==&#10;" fillcolor="#e7ddce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70" o:spid="_x0000_s1093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ToKcMA&#10;AADbAAAADwAAAGRycy9kb3ducmV2LnhtbESPwW7CMBBE70j8g7WVegMnOQBNMRGiRBRxauADVvE2&#10;jhqvo9gl6d/jSpV6HM3MG822mGwn7jT41rGCdJmAIK6dbrlRcLuWiw0IH5A1do5JwQ95KHbz2RZz&#10;7Ub+oHsVGhEh7HNUYELocyl9bciiX7qeOHqfbrAYohwaqQccI9x2MkuSlbTYclww2NPBUP1VfVsF&#10;b0en9bnfr039cr5U5Zh2p6xU6vlp2r+CCDSF//Bf+10rWGfw+yX+AL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9ToKcMAAADbAAAADwAAAAAAAAAAAAAAAACYAgAAZHJzL2Rv&#10;d25yZXYueG1sUEsFBgAAAAAEAAQA9QAAAIgDAAAAAA==&#10;" fillcolor="#e7ddce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71" o:spid="_x0000_s1094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hNssQA&#10;AADbAAAADwAAAGRycy9kb3ducmV2LnhtbESPwWrDMBBE74X+g9hCb7UcF5LWiRJMG5OGnOrmAxZr&#10;Y5lYK2Mpsfv3VSGQ4zAzb5jVZrKduNLgW8cKZkkKgrh2uuVGwfGnfHkD4QOyxs4xKfglD5v148MK&#10;c+1G/qZrFRoRIexzVGBC6HMpfW3Iok9cTxy9kxsshiiHRuoBxwi3nczSdC4tthwXDPb0Yag+Vxer&#10;4HPrtN73xcLU7/tDVY6zbpeVSj0/TcUSRKAp3MO39pdWsHiF/y/xB8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YTbLEAAAA2wAAAA8AAAAAAAAAAAAAAAAAmAIAAGRycy9k&#10;b3ducmV2LnhtbFBLBQYAAAAABAAEAPUAAACJAwAAAAA=&#10;" fillcolor="#e7ddce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72" o:spid="_x0000_s1095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uy88MA&#10;AADbAAAADwAAAGRycy9kb3ducmV2LnhtbESP0WrCQBRE3wv+w3IF3+pGqTakriJiUeyTST/gNnub&#10;hGbvht1Vo1/vCkIfh5k5wyxWvWnFmZxvLCuYjBMQxKXVDVcKvovP1xSED8gaW8uk4EoeVsvBywIz&#10;bS98pHMeKhEh7DNUUIfQZVL6siaDfmw74uj9WmcwROkqqR1eIty0cpokc2mw4bhQY0ebmsq//GQU&#10;8G27Kbr052vvkoPczfP0sJ2lSo2G/foDRKA+/Ief7b1W8P4Gjy/xB8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juy88MAAADbAAAADwAAAAAAAAAAAAAAAACYAgAAZHJzL2Rv&#10;d25yZXYueG1sUEsFBgAAAAAEAAQA9QAAAIgDAAAAAA==&#10;" fillcolor="#e6dccd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73" o:spid="_x0000_s1096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cXaMQA&#10;AADbAAAADwAAAGRycy9kb3ducmV2LnhtbESPwWrDMBBE74X8g9hAbo3cgl3jRAklJMSkpzr5gI21&#10;tU2tlZHU2OnXV4VCj8PMvGHW28n04kbOd5YVPC0TEMS11R03Ci7nw2MOwgdkjb1lUnAnD9vN7GGN&#10;hbYjv9OtCo2IEPYFKmhDGAopfd2SQb+0A3H0PqwzGKJ0jdQOxwg3vXxOkkwa7DgutDjQrqX6s/oy&#10;Cvh7vzsP+fWtdMlJHrMqP+3TXKnFfHpdgQg0hf/wX7vUCl5S+P0Sf4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3F2jEAAAA2wAAAA8AAAAAAAAAAAAAAAAAmAIAAGRycy9k&#10;b3ducmV2LnhtbFBLBQYAAAAABAAEAPUAAACJAwAAAAA=&#10;" fillcolor="#e6dccd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74" o:spid="_x0000_s1097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WJH8MA&#10;AADbAAAADwAAAGRycy9kb3ducmV2LnhtbESP0WrCQBRE3wv+w3IF3+pGwTSkrlJEUfSpsR9wm71N&#10;QrN3w+6q0a93BcHHYWbOMPNlb1pxJucbywom4wQEcWl1w5WCn+PmPQPhA7LG1jIpuJKH5WLwNsdc&#10;2wt/07kIlYgQ9jkqqEPocil9WZNBP7YdcfT+rDMYonSV1A4vEW5aOU2SVBpsOC7U2NGqpvK/OBkF&#10;fFuvjl32e9i5ZC+3aZHt17NMqdGw//oEEagPr/CzvdMKPlJ4fIk/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WJH8MAAADbAAAADwAAAAAAAAAAAAAAAACYAgAAZHJzL2Rv&#10;d25yZXYueG1sUEsFBgAAAAAEAAQA9QAAAIgDAAAAAA==&#10;" fillcolor="#e6dccd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75" o:spid="_x0000_s1098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yrssMA&#10;AADbAAAADwAAAGRycy9kb3ducmV2LnhtbESPUWvCQBCE3wv+h2OFvhS9a6FGoqeIUGz7VKM/YM2t&#10;STC3F3Krpv++Vyj0cZiZb5jlevCtulEfm8AWnqcGFHEZXMOVhePhbTIHFQXZYRuYLHxThPVq9LDE&#10;3IU77+lWSKUShGOOFmqRLtc6ljV5jNPQESfvHHqPkmRfadfjPcF9q1+MmWmPDaeFGjva1lReiqu3&#10;ENvXU3GS0nyYp68dDtlMtp9o7eN42CxACQ3yH/5rvzsLWQa/X9IP0K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yrssMAAADbAAAADwAAAAAAAAAAAAAAAACYAgAAZHJzL2Rv&#10;d25yZXYueG1sUEsFBgAAAAAEAAQA9QAAAIgDAAAAAA==&#10;" fillcolor="#e5dbcc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76" o:spid="_x0000_s1099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M/wL8A&#10;AADbAAAADwAAAGRycy9kb3ducmV2LnhtbERPzWrCQBC+C77DMoIXqbsKVUldRYSi7UmjDzBmp0lo&#10;djZkp5q+ffdQ8Pjx/a+3vW/UnbpYB7YwmxpQxEVwNZcWrpf3lxWoKMgOm8Bk4ZcibDfDwRozFx58&#10;pnsupUohHDO0UIm0mdaxqMhjnIaWOHFfofMoCXaldh0+Urhv9NyYhfZYc2qosKV9RcV3/uMtxOb1&#10;lt+kMB9mcjpgv1zI/hOtHY/63RsooV6e4n/30VlYprHpS/oBevM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/Az/AvwAAANsAAAAPAAAAAAAAAAAAAAAAAJgCAABkcnMvZG93bnJl&#10;di54bWxQSwUGAAAAAAQABAD1AAAAhAMAAAAA&#10;" fillcolor="#e5dbcc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77" o:spid="_x0000_s1100" style="position:absolute;left:12858;top:10763;width:23267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Nav8EA&#10;AADbAAAADwAAAGRycy9kb3ducmV2LnhtbESPzYoCMRCE7wu+Q2jB25rRg6ujUUQQVPbi6AM0k54f&#10;TDpDknVm394IC3ssquorarMbrBFP8qF1rGA2zUAQl063XCu4346fSxAhIms0jknBLwXYbUcfG8y1&#10;6/lKzyLWIkE45KigibHLpQxlQxbD1HXEyauctxiT9LXUHvsEt0bOs2whLbacFhrs6NBQ+Sh+rAJ5&#10;K479sjA+c5d59W3Op2tFTqnJeNivQUQa4n/4r33SCr5W8P6SfoD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jTWr/BAAAA2wAAAA8AAAAAAAAAAAAAAAAAmAIAAGRycy9kb3du&#10;cmV2LnhtbFBLBQYAAAAABAAEAPUAAACGAwAAAAA=&#10;" filled="f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Histórico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Férias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Não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Programadas</w:t>
                        </w:r>
                        <w:proofErr w:type="spellEnd"/>
                      </w:p>
                    </w:txbxContent>
                  </v:textbox>
                </v:rect>
                <v:rect id="Rectangle 78" o:spid="_x0000_s1101" style="position:absolute;left:21812;top:32004;width:10503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DBb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lan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w8gwW+AAAA2wAAAA8AAAAAAAAAAAAAAAAAmAIAAGRycy9kb3ducmV2&#10;LnhtbFBLBQYAAAAABAAEAPUAAACDAwAAAAA=&#10;" filled="f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6"/>
                            <w:szCs w:val="16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6"/>
                            <w:szCs w:val="16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Use Case Model)</w:t>
                        </w:r>
                      </w:p>
                    </w:txbxContent>
                  </v:textbox>
                </v:rect>
                <v:oval id="Oval 79" o:spid="_x0000_s1102" style="position:absolute;left:22764;top:19050;width:9906;height:6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2b4SMIA&#10;AADbAAAADwAAAGRycy9kb3ducmV2LnhtbESP0WrCQBRE3wX/YbkF33STCpKmrlLEgr4ENPmAS/Y2&#10;Cc3eDbsbjX/vFgo+DjNzhtnuJ9OLGznfWVaQrhIQxLXVHTcKqvJ7mYHwAVljb5kUPMjDfjefbTHX&#10;9s4Xul1DIyKEfY4K2hCGXEpft2TQr+xAHL0f6wyGKF0jtcN7hJtevifJRhrsOC60ONChpfr3OhoF&#10;xWG9+cjOReGqbCzL1FepHY9KLd6mr08QgabwCv+3T1pBlsLfl/gD5O4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ZvhIwgAAANsAAAAPAAAAAAAAAAAAAAAAAJgCAABkcnMvZG93&#10;bnJldi54bWxQSwUGAAAAAAQABAD1AAAAhwMAAAAA&#10;" fillcolor="#c0bfc0" strokecolor="#c0bfc0" strokeweight="42e-5mm"/>
                <v:oval id="Oval 80" o:spid="_x0000_s1103" style="position:absolute;left:22479;top:18764;width:9906;height:6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+ZmsIA&#10;AADbAAAADwAAAGRycy9kb3ducmV2LnhtbESPQYvCMBSE78L+h/AWvGm6PUjpGkWWLexp0agHb4/m&#10;bVNsXkqT1frvjSB4HGbmG2a5Hl0nLjSE1rOCj3kGgrj2puVGwWFfzQoQISIb7DyTghsFWK/eJkss&#10;jb/yji46NiJBOJSowMbYl1KG2pLDMPc9cfL+/OAwJjk00gx4TXDXyTzLFtJhy2nBYk9fluqz/ncK&#10;juP+97uyp8J0Jq+OldZb0lqp6fu4+QQRaYyv8LP9YxQUOTy+pB8gV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z5mawgAAANsAAAAPAAAAAAAAAAAAAAAAAJgCAABkcnMvZG93&#10;bnJldi54bWxQSwUGAAAAAAQABAD1AAAAhwMAAAAA&#10;" fillcolor="#fcf2e3" strokeweight="42e-5mm"/>
                <v:rect id="Rectangle 81" o:spid="_x0000_s1104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ICUsQA&#10;AADbAAAADwAAAGRycy9kb3ducmV2LnhtbESPQWvCQBSE70L/w/IKvUjd2EqRmE0QJdBbqZbi8ZF9&#10;JiHZtzG7xu2/7xYKHoeZ+YbJimB6MdHoWssKlosEBHFldcu1gq9j+bwG4Tyyxt4yKfghB0X+MMsw&#10;1fbGnzQdfC0ihF2KChrvh1RKVzVk0C3sQBy9sx0N+ijHWuoRbxFuevmSJG/SYMtxocGBdg1V3eFq&#10;FFwTF75XRyy7+YmCO33Y/WVplXp6DNsNCE/B38P/7XetYP0Kf1/iD5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CAlLEAAAA2wAAAA8AAAAAAAAAAAAAAAAAmAIAAGRycy9k&#10;b3ducmV2LnhtbFBLBQYAAAAABAAEAPUAAACJAwAAAAA=&#10;" fillcolor="#fbf1e2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82" o:spid="_x0000_s1105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uaJsAA&#10;AADbAAAADwAAAGRycy9kb3ducmV2LnhtbESPQYvCMBSE74L/ITzBi2iqiEg1iiiCN1ldFo+P5tkW&#10;m5fapBr//UYQPA4z8w2zXAdTiQc1rrSsYDxKQBBnVpecK/g974dzEM4ja6wsk4IXOVivup0lpto+&#10;+YceJ5+LCGGXooLC+zqV0mUFGXQjWxNH72obgz7KJpe6wWeEm0pOkmQmDZYcFwqsaVtQdju1RkGb&#10;uPA3PeP+NrhQcJej3d3HVql+L2wWIDwF/w1/2getYD6F95f4A+Tq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muaJsAAAADbAAAADwAAAAAAAAAAAAAAAACYAgAAZHJzL2Rvd25y&#10;ZXYueG1sUEsFBgAAAAAEAAQA9QAAAIUDAAAAAA==&#10;" fillcolor="#fbf1e2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83" o:spid="_x0000_s1106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c1WcQA&#10;AADbAAAADwAAAGRycy9kb3ducmV2LnhtbESPT2vCQBTE74V+h+UVvNWNBf9FV5Gq4FVbqt4e2WcS&#10;zb4N2TWJfnpXEHocZuY3zHTemkLUVLncsoJeNwJBnFidc6rg92f9OQLhPLLGwjIpuJGD+ez9bYqx&#10;tg1vqd75VAQIuxgVZN6XsZQuycig69qSOHgnWxn0QVap1BU2AW4K+RVFA2kw57CQYUnfGSWX3dUo&#10;aO71sFcsDuMVX4d77B+Xf/vjWanOR7uYgPDU+v/wq73RCkZ9eH4JP0D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nNVnEAAAA2wAAAA8AAAAAAAAAAAAAAAAAmAIAAGRycy9k&#10;b3ducmV2LnhtbFBLBQYAAAAABAAEAPUAAACJAwAAAAA=&#10;" fillcolor="#faf0e1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84" o:spid="_x0000_s1107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WrLsUA&#10;AADbAAAADwAAAGRycy9kb3ducmV2LnhtbESPS2vDMBCE74H+B7GF3GI5hbwcyyH0Ab0mKU1yW6yN&#10;7dZaGUux3f76KlDIcZiZb5h0M5hadNS6yrKCaRSDIM6trrhQ8HF4myxBOI+ssbZMCn7IwSZ7GKWY&#10;aNvzjrq9L0SAsEtQQel9k0jp8pIMusg2xMG72NagD7ItpG6xD3BTy6c4nkuDFYeFEht6Lin/3l+N&#10;gv63W0zr7Wn1ytfFEWfnl8/j+Uup8eOwXYPwNPh7+L/9rhUs53D7En6Az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9asuxQAAANsAAAAPAAAAAAAAAAAAAAAAAJgCAABkcnMv&#10;ZG93bnJldi54bWxQSwUGAAAAAAQABAD1AAAAigMAAAAA&#10;" fillcolor="#faf0e1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85" o:spid="_x0000_s1108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kkk8YA&#10;AADbAAAADwAAAGRycy9kb3ducmV2LnhtbESPT2vCQBTE70K/w/IKvemmPcQQXYMYhPZQqFYq3p7Z&#10;lz+YfRuyq6Z+erdQ8DjMzG+YeTaYVlyod41lBa+TCARxYXXDlYLd93qcgHAeWWNrmRT8koNs8TSa&#10;Y6rtlTd02fpKBAi7FBXU3neplK6oyaCb2I44eKXtDfog+0rqHq8Bblr5FkWxNNhwWKixo1VNxWl7&#10;Ngri/fm4q9aHz6+ffVmUH0me+/im1MvzsJyB8DT4R/i//a4VJFP4+xJ+gF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tkkk8YAAADbAAAADwAAAAAAAAAAAAAAAACYAgAAZHJz&#10;L2Rvd25yZXYueG1sUEsFBgAAAAAEAAQA9QAAAIsDAAAAAA==&#10;" fillcolor="#f9efe0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86" o:spid="_x0000_s1109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aw4cIA&#10;AADbAAAADwAAAGRycy9kb3ducmV2LnhtbERPy4rCMBTdC/MP4Qqz01QXpXSMIoowLgZGLcrsrs3t&#10;A5ub0kTt+PVmIbg8nPds0ZtG3KhztWUFk3EEgji3uuZSQXbYjBIQziNrbCyTgn9ysJh/DGaYanvn&#10;Hd32vhQhhF2KCirv21RKl1dk0I1tSxy4wnYGfYBdKXWH9xBuGjmNolgarDk0VNjSqqL8sr8aBfHp&#10;es7Kzd/P7/FU5MU2Wa99/FDqc9gvv0B46v1b/HJ/awVJGBu+hB8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RrDhwgAAANsAAAAPAAAAAAAAAAAAAAAAAJgCAABkcnMvZG93&#10;bnJldi54bWxQSwUGAAAAAAQABAD1AAAAhwMAAAAA&#10;" fillcolor="#f9efe0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87" o:spid="_x0000_s1110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oVesYA&#10;AADbAAAADwAAAGRycy9kb3ducmV2LnhtbESPT2vCQBTE70K/w/IKvemmPYQ0ugYxCO2hUK1UvD2z&#10;L38w+zZkV0399K5Q8DjMzG+YWTaYVpypd41lBa+TCARxYXXDlYLtz2qcgHAeWWNrmRT8kYNs/jSa&#10;Yarthdd03vhKBAi7FBXU3neplK6oyaCb2I44eKXtDfog+0rqHi8Bblr5FkWxNNhwWKixo2VNxXFz&#10;Mgri3emwrVb7r+/fXVmUn0me+/iq1MvzsJiC8DT4R/i//aEVJO9w/xJ+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AoVesYAAADbAAAADwAAAAAAAAAAAAAAAACYAgAAZHJz&#10;L2Rvd25yZXYueG1sUEsFBgAAAAAEAAQA9QAAAIsDAAAAAA==&#10;" fillcolor="#f9efe0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88" o:spid="_x0000_s1111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ovHcEA&#10;AADbAAAADwAAAGRycy9kb3ducmV2LnhtbERPTWvCQBC9F/wPywheim7qodTUVVQoiDetCt6m2WkS&#10;ujsbsmuM/vrOodDj433Pl713qqM21oENvEwyUMRFsDWXBo6fH+M3UDEhW3SBycCdIiwXg6c55jbc&#10;eE/dIZVKQjjmaKBKqcm1jkVFHuMkNMTCfYfWYxLYltq2eJNw7/Q0y161x5qlocKGNhUVP4erl5Lt&#10;WZ9P913xOD5fvtaddo/N3hkzGvard1CJ+vQv/nNvrYGZrJcv8gP04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GKLx3BAAAA2wAAAA8AAAAAAAAAAAAAAAAAmAIAAGRycy9kb3du&#10;cmV2LnhtbFBLBQYAAAAABAAEAPUAAACGAwAAAAA=&#10;" fillcolor="#f8eedf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89" o:spid="_x0000_s1112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aKhsMA&#10;AADbAAAADwAAAGRycy9kb3ducmV2LnhtbESPS4vCMBSF98L8h3AH3IimuhCnGmVGGBB3PmF21+ba&#10;lkluShNr9dcbQXB5OI+PM1u01oiGal86VjAcJCCIM6dLzhXsd7/9CQgfkDUax6TgRh4W84/ODFPt&#10;rryhZhtyEUfYp6igCKFKpfRZQRb9wFXE0Tu72mKIss6lrvEax62RoyQZS4slR0KBFS0Lyv63Fxsh&#10;q6M8Hm7r7L7v/Z1+Gmnuy41RqvvZfk9BBGrDO/xqr7SCryE8v8QfIO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aKhsMAAADbAAAADwAAAAAAAAAAAAAAAACYAgAAZHJzL2Rv&#10;d25yZXYueG1sUEsFBgAAAAAEAAQA9QAAAIgDAAAAAA==&#10;" fillcolor="#f8eedf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90" o:spid="_x0000_s1113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+0OcIA&#10;AADbAAAADwAAAGRycy9kb3ducmV2LnhtbESPQYvCMBSE78L+h/AWvGm6grJWo8jCgogIVu350Tyb&#10;YvPSbaLWf28EYY/DzHzDzJedrcWNWl85VvA1TEAQF05XXCo4Hn4H3yB8QNZYOyYFD/KwXHz05phq&#10;d+c93bJQighhn6ICE0KTSukLQxb90DXE0Tu71mKIsi2lbvEe4baWoySZSIsVxwWDDf0YKi7Z1So4&#10;yF21dWNTTy/nzfjvlOfNKsuV6n92qxmIQF34D7/ba61gOoLXl/gD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v7Q5wgAAANsAAAAPAAAAAAAAAAAAAAAAAJgCAABkcnMvZG93&#10;bnJldi54bWxQSwUGAAAAAAQABAD1AAAAhwMAAAAA&#10;" fillcolor="#f7edde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91" o:spid="_x0000_s1114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MRosQA&#10;AADbAAAADwAAAGRycy9kb3ducmV2LnhtbESPQWvCQBSE74X+h+UJ3upGi6XGrCJCoYgUGmvOj+xL&#10;Nph9m2a3Gv99VxA8DjPzDZOtB9uKM/W+caxgOklAEJdON1wr+Dl8vLyD8AFZY+uYFFzJw3r1/JRh&#10;qt2Fv+mch1pECPsUFZgQulRKXxqy6CeuI45e5XqLIcq+lrrHS4TbVs6S5E1abDguGOxoa6g85X9W&#10;wUF+NXs3N+3iVO3mv8ei6DZ5odR4NGyWIAIN4RG+tz+1gsUr3L7EH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zEaLEAAAA2wAAAA8AAAAAAAAAAAAAAAAAmAIAAGRycy9k&#10;b3ducmV2LnhtbFBLBQYAAAAABAAEAPUAAACJAwAAAAA=&#10;" fillcolor="#f7edde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92" o:spid="_x0000_s1115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S03sIA&#10;AADbAAAADwAAAGRycy9kb3ducmV2LnhtbESPwWrDMBBE74X+g9hCb7XctATbjRKKIdRXp7nktlhr&#10;y9RaGUlJ3L+PAoUeh5l5w2x2i53EhXwYHSt4zXIQxJ3TIw8Kjt/7lwJEiMgaJ8ek4JcC7LaPDxus&#10;tLtyS5dDHESCcKhQgYlxrqQMnSGLIXMzcfJ65y3GJP0gtcdrgttJrvJ8LS2OnBYMzlQb6n4OZ6vA&#10;vu1jd1rXU8N+KcqyNzV9tUo9Py2fHyAiLfE//NdutILyHe5f0g+Q2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lLTewgAAANsAAAAPAAAAAAAAAAAAAAAAAJgCAABkcnMvZG93&#10;bnJldi54bWxQSwUGAAAAAAQABAD1AAAAhwMAAAAA&#10;" fillcolor="#f6ecdd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93" o:spid="_x0000_s1116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gRRcIA&#10;AADbAAAADwAAAGRycy9kb3ducmV2LnhtbESPwWrDMBBE74X+g9hCb7XclAbbjRKKIdRXp7nktlhr&#10;y9RaGUlJ3L+PAoUeh5l5w2x2i53EhXwYHSt4zXIQxJ3TIw8Kjt/7lwJEiMgaJ8ek4JcC7LaPDxus&#10;tLtyS5dDHESCcKhQgYlxrqQMnSGLIXMzcfJ65y3GJP0gtcdrgttJrvJ8LS2OnBYMzlQb6n4OZ6vA&#10;vu1jd1rXU8N+KcqyNzV9tUo9Py2fHyAiLfE//NdutILyHe5f0g+Q2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2BFFwgAAANsAAAAPAAAAAAAAAAAAAAAAAJgCAABkcnMvZG93&#10;bnJldi54bWxQSwUGAAAAAAQABAD1AAAAhwMAAAAA&#10;" fillcolor="#f6ecdd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94" o:spid="_x0000_s1117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JK8cUA&#10;AADbAAAADwAAAGRycy9kb3ducmV2LnhtbESP3WoCMRSE7wu+QziCdzWrUtHVKCItFIoF/0Dvjpvj&#10;7rLJybJJdX37plDwcpiZb5j5srVG3KjxpWMFg34CgjhzuuRcwWH/8ToB4QOyRuOYFDzIw3LReZlj&#10;qt2dt3TbhVxECPsUFRQh1KmUPivIou+7mjh6V9dYDFE2udQN3iPcGjlMkrG0WHJcKLCmdUFZtfux&#10;Cr7b41c5PVXV6GI2/v2yPr+ROSvV67arGYhAbXiG/9ufWsF0DH9f4g+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krxxQAAANsAAAAPAAAAAAAAAAAAAAAAAJgCAABkcnMv&#10;ZG93bnJldi54bWxQSwUGAAAAAAQABAD1AAAAigMAAAAA&#10;" fillcolor="#f5ebdc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95" o:spid="_x0000_s1118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7vasUA&#10;AADbAAAADwAAAGRycy9kb3ducmV2LnhtbESP3WoCMRSE74W+QzgF72q2lVZdjVKkQkEs1B/Qu+Pm&#10;uLtscrJsoq5vbwoFL4eZ+YaZzFprxIUaXzpW8NpLQBBnTpecK9huFi9DED4gazSOScGNPMymT50J&#10;ptpd+Zcu65CLCGGfooIihDqV0mcFWfQ9VxNH7+QaiyHKJpe6wWuEWyPfkuRDWiw5LhRY07ygrFqf&#10;rYKfdrcsR/uq6h/Nyn8d54d3Mgelus/t5xhEoDY8wv/tb61gNIC/L/EH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Lu9qxQAAANsAAAAPAAAAAAAAAAAAAAAAAJgCAABkcnMv&#10;ZG93bnJldi54bWxQSwUGAAAAAAQABAD1AAAAigMAAAAA&#10;" fillcolor="#f5ebdc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96" o:spid="_x0000_s1119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PNILwA&#10;AADbAAAADwAAAGRycy9kb3ducmV2LnhtbERPSwrCMBDdC94hjOBO0yqIVqOIoHYnfnA9NmNbbCal&#10;iVpvbxaCy8f7L1atqcSLGldaVhAPIxDEmdUl5wou5+1gCsJ5ZI2VZVLwIQerZbezwETbNx/pdfK5&#10;CCHsElRQeF8nUrqsIINuaGviwN1tY9AH2ORSN/gO4aaSoyiaSIMlh4YCa9oUlD1OT6OgOjzu8dPY&#10;Mc/iPDW3/fU4TXdK9Xvteg7CU+v/4p871QpmYWz4En6AXH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5w80gvAAAANsAAAAPAAAAAAAAAAAAAAAAAJgCAABkcnMvZG93bnJldi54&#10;bWxQSwUGAAAAAAQABAD1AAAAgQMAAAAA&#10;" fillcolor="#f4eadb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97" o:spid="_x0000_s1120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9ou8MA&#10;AADbAAAADwAAAGRycy9kb3ducmV2LnhtbESPwWrDMBBE74H+g9hCbrHsFkrsWgklkNa3kLT0vLU2&#10;som1MpbsOH8fFQo9DjPzhim3s+3ERINvHSvIkhQEce10y0bB1+d+tQbhA7LGzjEpuJGH7eZhUWKh&#10;3ZWPNJ2CERHCvkAFTQh9IaWvG7LoE9cTR+/sBoshysFIPeA1wm0nn9L0RVpsOS402NOuofpyGq2C&#10;7nA5Z6N1z5xnprI/H9/HdfWu1PJxfnsFEWgO/+G/dqUV5Dn8fok/QG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9ou8MAAADbAAAADwAAAAAAAAAAAAAAAACYAgAAZHJzL2Rv&#10;d25yZXYueG1sUEsFBgAAAAAEAAQA9QAAAIgDAAAAAA==&#10;" fillcolor="#f4eadb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98" o:spid="_x0000_s1121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BEtMMA&#10;AADcAAAADwAAAGRycy9kb3ducmV2LnhtbESPT4vCQAzF78J+hyHC3nRaF8StjiILam/iH/YcO7Et&#10;djKlM2r3228OgreE9/LeL4tV7xr1oC7Ung2k4wQUceFtzaWB82kzmoEKEdli45kM/FGA1fJjsMDM&#10;+icf6HGMpZIQDhkaqGJsM61DUZHDMPYtsWhX3zmMsnalth0+Jdw1epIkU+2wZmmosKWfiorb8e4M&#10;NPvbNb07/8XfaZm7y+73MMu3xnwO+/UcVKQ+vs2v69wKfiL48oxMoJ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BEtMMAAADcAAAADwAAAAAAAAAAAAAAAACYAgAAZHJzL2Rv&#10;d25yZXYueG1sUEsFBgAAAAAEAAQA9QAAAIgDAAAAAA==&#10;" fillcolor="#f4eadb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99" o:spid="_x0000_s1122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3GF/8IA&#10;AADcAAAADwAAAGRycy9kb3ducmV2LnhtbERPzYrCMBC+C/sOYRb2pokeRKpRRFh1UUTdfYChGdti&#10;M+k20Vaf3giCt/n4fmcya20prlT7wrGGfk+BIE6dKTjT8Pf73R2B8AHZYOmYNNzIw2z60ZlgYlzD&#10;B7oeQyZiCPsENeQhVImUPs3Jou+5ijhyJ1dbDBHWmTQ1NjHclnKg1FBaLDg25FjRIqf0fLxYDcNl&#10;sfGj5n97Wu9ILc+rn/3lXmn99dnOxyACteEtfrnXJs5XfXg+Ey+Q0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cYX/wgAAANwAAAAPAAAAAAAAAAAAAAAAAJgCAABkcnMvZG93&#10;bnJldi54bWxQSwUGAAAAAAQABAD1AAAAhwMAAAAA&#10;" fillcolor="#f3e9da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00" o:spid="_x0000_s1123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MbiMMA&#10;AADcAAAADwAAAGRycy9kb3ducmV2LnhtbERP22rCQBB9F/oPyxR80936IBJdpRSaKi2ith8wZMck&#10;JDubZjeX9uvdQsG3OZzrbHajrUVPrS8da3iaKxDEmTMl5xq+Pl9nKxA+IBusHZOGH/Kw2z5MNpgY&#10;N/CZ+kvIRQxhn6CGIoQmkdJnBVn0c9cQR+7qWoshwjaXpsUhhttaLpRaSoslx4YCG3opKKsundWw&#10;TMt3vxq+P677I6m0ejucut9G6+nj+LwGEWgMd/G/e2/ifLWAv2fiBXJ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6MbiMMAAADcAAAADwAAAAAAAAAAAAAAAACYAgAAZHJzL2Rv&#10;d25yZXYueG1sUEsFBgAAAAAEAAQA9QAAAIgDAAAAAA==&#10;" fillcolor="#f3e9da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01" o:spid="_x0000_s1124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RZ88MA&#10;AADcAAAADwAAAGRycy9kb3ducmV2LnhtbERPTWsCMRC9F/wPYYTeNKlSbbdGKdJFKVipLfQ6bMbN&#10;0s1kSaJu/70pFHqbx/ucxap3rThTiI1nDXdjBYK48qbhWsPnRzl6ABETssHWM2n4oQir5eBmgYXx&#10;F36n8yHVIodwLFCDTakrpIyVJYdx7DvizB19cJgyDLU0AS853LVyotRMOmw4N1jsaG2p+j6cnAbc&#10;lPbt/ut1/lKGNk5Vudvvjo9a3w775ycQifr0L/5zb02er6bw+0y+QC6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eRZ88MAAADcAAAADwAAAAAAAAAAAAAAAACYAgAAZHJzL2Rv&#10;d25yZXYueG1sUEsFBgAAAAAEAAQA9QAAAIgDAAAAAA==&#10;" fillcolor="#f2e8d9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02" o:spid="_x0000_s1125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3Bh8MA&#10;AADcAAAADwAAAGRycy9kb3ducmV2LnhtbERPTUsDMRC9C/6HMEJvNqm1VbdNSykuitCKVfA6bKab&#10;xc1kSWK7/feNUPA2j/c582XvWnGgEBvPGkZDBYK48qbhWsPXZ3n7CCImZIOtZ9JwogjLxfXVHAvj&#10;j/xBh12qRQ7hWKAGm1JXSBkrSw7j0HfEmdv74DBlGGppAh5zuGvlnVJT6bDh3GCxo7Wl6mf36zTg&#10;S2m3k++3h+cytHGsys37Zv+k9eCmX81AJOrTv/jifjV5vrqHv2fyBXJ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3Bh8MAAADcAAAADwAAAAAAAAAAAAAAAACYAgAAZHJzL2Rv&#10;d25yZXYueG1sUEsFBgAAAAAEAAQA9QAAAIgDAAAAAA==&#10;" fillcolor="#f2e8d9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03" o:spid="_x0000_s1126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klj8AA&#10;AADcAAAADwAAAGRycy9kb3ducmV2LnhtbERP22oCMRB9L/gPYQRfiiYKrbIaRSxK38TLBwybcbO4&#10;mSxJ6q5/bwqFvs3hXGe16V0jHhRi7VnDdKJAEJfe1FxpuF724wWImJANNp5Jw5MibNaDtxUWxnd8&#10;osc5VSKHcCxQg02pLaSMpSWHceJb4szdfHCYMgyVNAG7HO4aOVPqUzqsOTdYbGlnqbyff5yGd3vq&#10;q93xekD5LL/CXKnuuFdaj4b9dgkiUZ/+xX/ub5Pnqw/4fSZ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Dklj8AAAADcAAAADwAAAAAAAAAAAAAAAACYAgAAZHJzL2Rvd25y&#10;ZXYueG1sUEsFBgAAAAAEAAQA9QAAAIUDAAAAAA==&#10;" fillcolor="#f1e7d8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04" o:spid="_x0000_s1127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u7+L8A&#10;AADcAAAADwAAAGRycy9kb3ducmV2LnhtbERPzYrCMBC+C75DGGEvsia7B12qUURx2Zv48wBDMzbF&#10;ZlKSaOvbbwTB23x8v7NY9a4Rdwqx9qzha6JAEJfe1FxpOJ92nz8gYkI22HgmDQ+KsFoOBwssjO/4&#10;QPdjqkQO4VigBptSW0gZS0sO48S3xJm7+OAwZRgqaQJ2Odw18lupqXRYc26w2NLGUnk93pyGsT30&#10;1WZ//kX5KLdhplS33ymtP0b9eg4iUZ/e4pf7z+T5agrPZ/IFcvk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67v4vwAAANwAAAAPAAAAAAAAAAAAAAAAAJgCAABkcnMvZG93bnJl&#10;di54bWxQSwUGAAAAAAQABAD1AAAAhAMAAAAA&#10;" fillcolor="#f1e7d8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05" o:spid="_x0000_s1128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r228MA&#10;AADcAAAADwAAAGRycy9kb3ducmV2LnhtbERPTWvCQBC9F/wPywi91Y0ebImuIkqL0EOJetDbJDtm&#10;g9nZkN2Y+O/dQqG3ebzPWa4HW4s7tb5yrGA6SUAQF05XXCo4HT/fPkD4gKyxdkwKHuRhvRq9LDHV&#10;rueM7odQihjCPkUFJoQmldIXhiz6iWuII3d1rcUQYVtK3WIfw20tZ0kylxYrjg0GG9oaKm6Hziq4&#10;6GnXd7vyJzNDnn+F2Xd2PedKvY6HzQJEoCH8i//cex3nJ+/w+0y8QK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Mr228MAAADcAAAADwAAAAAAAAAAAAAAAACYAgAAZHJzL2Rv&#10;d25yZXYueG1sUEsFBgAAAAAEAAQA9QAAAIgDAAAAAA==&#10;" fillcolor="#f0e6d7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06" o:spid="_x0000_s1129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ViqcYA&#10;AADcAAAADwAAAGRycy9kb3ducmV2LnhtbESPQWvDMAyF74P+B6PCbqvTHspI65ax0jHoYaTrobsp&#10;sRqHxXKInSb799NhsJvEe3rv03Y/+VbdqY9NYAPLRQaKuAq24drA5fP49AwqJmSLbWAy8EMR9rvZ&#10;wxZzG0Yu6H5OtZIQjjkacCl1udaxcuQxLkJHLNot9B6TrH2tbY+jhPtWr7JsrT02LA0OO3p1VH2f&#10;B2/gyy6HcTjUH4WbyvItrU7F7Voa8zifXjagEk3p3/x3/W4FPxNaeUYm0L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VViqcYAAADcAAAADwAAAAAAAAAAAAAAAACYAgAAZHJz&#10;L2Rvd25yZXYueG1sUEsFBgAAAAAEAAQA9QAAAIsDAAAAAA==&#10;" fillcolor="#f0e6d7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07" o:spid="_x0000_s1130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nHMsMA&#10;AADcAAAADwAAAGRycy9kb3ducmV2LnhtbERPTWvCQBC9F/wPywi91Y0epI2uIkqL0EOJetDbJDtm&#10;g9nZkN2Y+O/dQqG3ebzPWa4HW4s7tb5yrGA6SUAQF05XXCo4HT/f3kH4gKyxdkwKHuRhvRq9LDHV&#10;rueM7odQihjCPkUFJoQmldIXhiz6iWuII3d1rcUQYVtK3WIfw20tZ0kylxYrjg0GG9oaKm6Hziq4&#10;6GnXd7vyJzNDnn+F2Xd2PedKvY6HzQJEoCH8i//cex3nJx/w+0y8QK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nHMsMAAADcAAAADwAAAAAAAAAAAAAAAACYAgAAZHJzL2Rv&#10;d25yZXYueG1sUEsFBgAAAAAEAAQA9QAAAIgDAAAAAA==&#10;" fillcolor="#f0e6d7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08" o:spid="_x0000_s1131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gg9cUA&#10;AADcAAAADwAAAGRycy9kb3ducmV2LnhtbESPQUvDQBCF74L/YRnBm92kYCmx26KCUg9Ck9b7kB2T&#10;YHY27K5J6q93DoXeZnhv3vtms5tdr0YKsfNsIF9koIhrbztuDJyObw9rUDEhW+w9k4EzRdhtb282&#10;WFg/cUljlRolIRwLNNCmNBRax7olh3HhB2LRvn1wmGQNjbYBJwl3vV5m2Uo77FgaWhzotaX6p/p1&#10;BtJneVi+v5S1+9qfw8f4d8gfm8mY+7v5+QlUojldzZfrvRX8XPDlGZlAb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+CD1xQAAANwAAAAPAAAAAAAAAAAAAAAAAJgCAABkcnMv&#10;ZG93bnJldi54bWxQSwUGAAAAAAQABAD1AAAAigMAAAAA&#10;" fillcolor="#efe5d6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09" o:spid="_x0000_s1132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SFbsIA&#10;AADcAAAADwAAAGRycy9kb3ducmV2LnhtbERPS2vCQBC+F/wPywi91U0ES4muokLFHgrGx33Ijkkw&#10;Oxt2t0n017uFQm/z8T1nsRpMIzpyvrasIJ0kIIgLq2suFZxPn28fIHxA1thYJgV38rBajl4WmGnb&#10;c07dMZQihrDPUEEVQptJ6YuKDPqJbYkjd7XOYIjQlVI77GO4aeQ0Sd6lwZpjQ4UtbSsqbscfoyB8&#10;54fpbpMX5rK/u6/ucUhnZa/U63hYz0EEGsK/+M+913F+msLvM/ECuX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tIVuwgAAANwAAAAPAAAAAAAAAAAAAAAAAJgCAABkcnMvZG93&#10;bnJldi54bWxQSwUGAAAAAAQABAD1AAAAhwMAAAAA&#10;" fillcolor="#efe5d6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10" o:spid="_x0000_s1133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VibMQA&#10;AADcAAAADwAAAGRycy9kb3ducmV2LnhtbERPTWvCQBC9F/oflil4KbobBavRTShiwV4K2l68jdkx&#10;Cc3OxuzWxH/fLQi9zeN9zjofbCOu1PnasYZkokAQF87UXGr4+nwbL0D4gGywcUwabuQhzx4f1pga&#10;1/OerodQihjCPkUNVQhtKqUvKrLoJ64ljtzZdRZDhF0pTYd9DLeNnCo1lxZrjg0VtrSpqPg+/FgN&#10;ff1xLJL3cqtuLye1x9Ny9nwxWo+ehtcViEBD+Bff3TsT5ydT+HsmXi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1YmzEAAAA3AAAAA8AAAAAAAAAAAAAAAAAmAIAAGRycy9k&#10;b3ducmV2LnhtbFBLBQYAAAAABAAEAPUAAACJAwAAAAA=&#10;" fillcolor="#eee4d5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11" o:spid="_x0000_s1134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nH98MA&#10;AADcAAAADwAAAGRycy9kb3ducmV2LnhtbERPTWvCQBC9F/oflhG8FN2NgtroKqUo6KWg7aW3MTsm&#10;wexsml1N/PduQfA2j/c5i1VnK3GlxpeONSRDBYI4c6bkXMPP92YwA+EDssHKMWm4kYfV8vVlgalx&#10;Le/pegi5iCHsU9RQhFCnUvqsIIt+6GriyJ1cYzFE2OTSNNjGcFvJkVITabHk2FBgTZ8FZefDxWpo&#10;y6/fLNnla3WbHtUej+/jtz+jdb/XfcxBBOrCU/xwb02cn4zh/5l4gV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PnH98MAAADcAAAADwAAAAAAAAAAAAAAAACYAgAAZHJzL2Rv&#10;d25yZXYueG1sUEsFBgAAAAAEAAQA9QAAAIgDAAAAAA==&#10;" fillcolor="#eee4d5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12" o:spid="_x0000_s1135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zYecEA&#10;AADcAAAADwAAAGRycy9kb3ducmV2LnhtbERPTUvDQBC9C/0PyxS82U3FFondllIRPGqUQG9jdpoN&#10;zc6G3TFN/70rCN7m8T5ns5t8r0aKqQtsYLkoQBE3wXbcGvj8eLl7BJUE2WIfmAxcKcFuO7vZYGnD&#10;hd9prKRVOYRTiQacyFBqnRpHHtMiDMSZO4XoUTKMrbYRLznc9/q+KNbaY8e5weFAB0fNufr2Btbj&#10;qnq+dl91fKupHt3xKBJXxtzOp/0TKKFJ/sV/7leb5y8f4PeZfIHe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82HnBAAAA3AAAAA8AAAAAAAAAAAAAAAAAmAIAAGRycy9kb3du&#10;cmV2LnhtbFBLBQYAAAAABAAEAPUAAACGAwAAAAA=&#10;" fillcolor="#ede3d4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13" o:spid="_x0000_s1136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B94sEA&#10;AADcAAAADwAAAGRycy9kb3ducmV2LnhtbERPTUvDQBC9C/0PyxS82U2FFIndFmkRPGqUQG/T7JgN&#10;ZmfD7pim/94VBG/zeJ+z3c9+UBPF1Ac2sF4VoIjbYHvuDHy8P989gEqCbHEITAaulGC/W9xssbLh&#10;wm801dKpHMKpQgNOZKy0Tq0jj2kVRuLMfYboUTKMnbYRLzncD/q+KDbaY8+5weFIB0ftV/3tDWym&#10;sj5e+3MTXxtqJnc6icTSmNvl/PQISmiWf/Gf+8Xm+esSfp/JF+jd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wfeLBAAAA3AAAAA8AAAAAAAAAAAAAAAAAmAIAAGRycy9kb3du&#10;cmV2LnhtbFBLBQYAAAAABAAEAPUAAACGAwAAAAA=&#10;" fillcolor="#ede3d4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14" o:spid="_x0000_s1137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I9sb8A&#10;AADcAAAADwAAAGRycy9kb3ducmV2LnhtbERPTYvCMBC9L+x/CLOwN03bg0htKnVhwZNgFfE4NLNt&#10;2WZSkljrvzcLwt7m8T6n2M5mEBM531tWkC4TEMSN1T23Cs6n78UahA/IGgfLpOBBHrbl+1uBubZ3&#10;PtJUh1bEEPY5KuhCGHMpfdORQb+0I3HkfqwzGCJ0rdQO7zHcDDJLkpU02HNs6HCkr46a3/pmFKCp&#10;D+5yyGre4cS7x1BdHVZKfX7M1QZEoDn8i1/uvY7z0xX8PRMvkO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6kj2xvwAAANwAAAAPAAAAAAAAAAAAAAAAAJgCAABkcnMvZG93bnJl&#10;di54bWxQSwUGAAAAAAQABAD1AAAAhAMAAAAA&#10;" fillcolor="#ece2d3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15" o:spid="_x0000_s1138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6YKsAA&#10;AADcAAAADwAAAGRycy9kb3ducmV2LnhtbERPTWvCQBC9F/oflhG86SY5WEldJSkInoRGKT0O2WkS&#10;zM6G3TWJ/94tFHqbx/uc3WE2vRjJ+c6ygnSdgCCure64UXC9HFdbED4ga+wtk4IHeTjsX192mGs7&#10;8SeNVWhEDGGfo4I2hCGX0tctGfRrOxBH7sc6gyFC10jtcIrhppdZkmykwY5jQ4sDfbRU36q7UYCm&#10;Oruvc1ZxiSOXj774dlgotVzMxTuIQHP4F/+5TzrOT9/g95l4gd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d6YKsAAAADcAAAADwAAAAAAAAAAAAAAAACYAgAAZHJzL2Rvd25y&#10;ZXYueG1sUEsFBgAAAAAEAAQA9QAAAIUDAAAAAA==&#10;" fillcolor="#ece2d3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16" o:spid="_x0000_s1139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USYMMA&#10;AADcAAAADwAAAGRycy9kb3ducmV2LnhtbESPQW/CMAyF70j8h8hIu0HaTdqqjoAAaRoHDlvHD7Aa&#10;r6nWOFWSQffv5wMSN1vv+b3P6+3kB3WhmPrABspVAYq4DbbnzsD5621ZgUoZ2eIQmAz8UYLtZj5b&#10;Y23DlT/p0uROSQinGg24nMda69Q68phWYSQW7TtEj1nW2Gkb8SrhftCPRfGsPfYsDQ5HOjhqf5pf&#10;b+Dw8rFv3uPJUXV+2uky7pG9M+ZhMe1eQWWa8t18uz5awS+FVp6RCfTm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qUSYMMAAADcAAAADwAAAAAAAAAAAAAAAACYAgAAZHJzL2Rv&#10;d25yZXYueG1sUEsFBgAAAAAEAAQA9QAAAIgDAAAAAA==&#10;" fillcolor="#ebe1d2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17" o:spid="_x0000_s1140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m3+8AA&#10;AADcAAAADwAAAGRycy9kb3ducmV2LnhtbERPzYrCMBC+L/gOYQRva1qFXa1GUUHcwx7W6gMMzdgU&#10;m0lJota3NwsLe5uP73eW69624k4+NI4V5OMMBHHldMO1gvNp/z4DESKyxtYxKXhSgPVq8LbEQrsH&#10;H+lexlqkEA4FKjAxdoWUoTJkMYxdR5y4i/MWY4K+ltrjI4XbVk6y7ENabDg1GOxoZ6i6ljerYPf5&#10;sy0P/tvQ7DzdyNxvka1RajTsNwsQkfr4L/5zf+k0P5/D7zPpArl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em3+8AAAADcAAAADwAAAAAAAAAAAAAAAACYAgAAZHJzL2Rvd25y&#10;ZXYueG1sUEsFBgAAAAAEAAQA9QAAAIUDAAAAAA==&#10;" fillcolor="#ebe1d2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18" o:spid="_x0000_s1141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/U28QA&#10;AADcAAAADwAAAGRycy9kb3ducmV2LnhtbESPQW/CMAyF75P2HyIj7QYpTNpQR1oB0jQOHLbCD7Aa&#10;r6lonCrJoPv38wFpN1vv+b3Pm3ryg7pSTH1gA8tFAYq4DbbnzsD59D5fg0oZ2eIQmAz8UoK6enzY&#10;YGnDjb/o2uROSQinEg24nMdS69Q68pgWYSQW7TtEj1nW2Gkb8SbhftCronjRHnuWBocj7R21l+bH&#10;G9i/fu6aj3h0tD4/b/Uy7pC9M+ZpNm3fQGWa8r/5fn2wgr8SfHlGJtD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/1NvEAAAA3AAAAA8AAAAAAAAAAAAAAAAAmAIAAGRycy9k&#10;b3ducmV2LnhtbFBLBQYAAAAABAAEAPUAAACJAwAAAAA=&#10;" fillcolor="#ebe1d2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19" o:spid="_x0000_s1142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GTBcIA&#10;AADcAAAADwAAAGRycy9kb3ducmV2LnhtbERPS2sCMRC+C/6HMIXe3KwWRFajlGJlDx7qo9DjsBmz&#10;SzeTbRJ1/feNIHibj+85i1VvW3EhHxrHCsZZDoK4crpho+B4+BzNQISIrLF1TApuFGC1HA4WWGh3&#10;5R1d9tGIFMKhQAV1jF0hZahqshgy1xEn7uS8xZigN1J7vKZw28pJnk+lxYZTQ40dfdRU/e7PVsHM&#10;bMzPtip3JpZf337dvf0ZZKVeX/r3OYhIfXyKH+5Sp/mTMdyfSRfI5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oZMFwgAAANwAAAAPAAAAAAAAAAAAAAAAAJgCAABkcnMvZG93&#10;bnJldi54bWxQSwUGAAAAAAQABAD1AAAAhwMAAAAA&#10;" fillcolor="#eae0d1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20" o:spid="_x0000_s1143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MNcsEA&#10;AADcAAAADwAAAGRycy9kb3ducmV2LnhtbERPTWsCMRC9C/6HMEJvmnULIqtRSrFlDx6qtuBx2IzZ&#10;xc1km6S6/vtGELzN433Oct3bVlzIh8axgukkA0FcOd2wUfB9+BjPQYSIrLF1TApuFGC9Gg6WWGh3&#10;5R1d9tGIFMKhQAV1jF0hZahqshgmriNO3Ml5izFBb6T2eE3htpV5ls2kxYZTQ40dvddUnfd/VsHc&#10;fJrjtip3JpZfP37Tvf4aZKVeRv3bAkSkPj7FD3ep0/w8h/sz6QK5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zDXLBAAAA3AAAAA8AAAAAAAAAAAAAAAAAmAIAAGRycy9kb3du&#10;cmV2LnhtbFBLBQYAAAAABAAEAPUAAACGAwAAAAA=&#10;" fillcolor="#eae0d1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21" o:spid="_x0000_s1144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cO28MA&#10;AADcAAAADwAAAGRycy9kb3ducmV2LnhtbESPQWsCMRCF7wX/QxjBW82qpchqFFkpemzTgh6HzbgJ&#10;bibLJtX13zeFQm8zvDfve7PeDr4VN+qjC6xgNi1AENfBOG4UfH2+PS9BxIRssA1MCh4UYbsZPa2x&#10;NOHOH3TTqRE5hGOJCmxKXSllrC15jNPQEWftEnqPKa99I02P9xzuWzkvilfp0XEmWOyoslRf9bfP&#10;kIXfn969PlcvXdVY1vrgLk6pyXjYrUAkGtK/+e/6aHL9+QJ+n8kT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VcO28MAAADcAAAADwAAAAAAAAAAAAAAAACYAgAAZHJzL2Rv&#10;d25yZXYueG1sUEsFBgAAAAAEAAQA9QAAAIgDAAAAAA==&#10;" fillcolor="#e9dfd0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22" o:spid="_x0000_s1145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6Wr8MA&#10;AADcAAAADwAAAGRycy9kb3ducmV2LnhtbESPT2sCMRDF7wW/QxjBW836hyKrUWSl2GObFvQ4bMZN&#10;cDNZNqmu374pFHqb4b15vzeb3eBbcaM+usAKZtMCBHEdjONGwdfn6/MKREzIBtvApOBBEXbb0dMG&#10;SxPu/EE3nRqRQziWqMCm1JVSxtqSxzgNHXHWLqH3mPLaN9L0eM/hvpXzoniRHh1ngsWOKkv1VX/7&#10;DFn4w+nd63O17KrGstZHd3FKTcbDfg0i0ZD+zX/XbybXny/h95k8gd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6Wr8MAAADcAAAADwAAAAAAAAAAAAAAAACYAgAAZHJzL2Rv&#10;d25yZXYueG1sUEsFBgAAAAAEAAQA9QAAAIgDAAAAAA==&#10;" fillcolor="#e9dfd0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23" o:spid="_x0000_s1146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ZYz8IA&#10;AADcAAAADwAAAGRycy9kb3ducmV2LnhtbERPzWrCQBC+C77DMkJvujFBK6mbYAtFexGa+gDT7DQJ&#10;7s7G7FbTt+8WCt7m4/udbTlaI640+M6xguUiAUFcO91xo+D08TrfgPABWaNxTAp+yENZTCdbzLW7&#10;8Ttdq9CIGMI+RwVtCH0upa9bsugXrieO3JcbLIYIh0bqAW8x3BqZJslaWuw4NrTY00tL9bn6tgrc&#10;5u2ZK16b8eKy/vH4ubf7U6bUw2zcPYEINIa7+N990HF+uoK/Z+IFsvg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dljPwgAAANwAAAAPAAAAAAAAAAAAAAAAAJgCAABkcnMvZG93&#10;bnJldi54bWxQSwUGAAAAAAQABAD1AAAAhwMAAAAA&#10;" fillcolor="#e8decf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24" o:spid="_x0000_s1147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TGuMAA&#10;AADcAAAADwAAAGRycy9kb3ducmV2LnhtbERPzYrCMBC+L/gOYQRva6pClWpaVBDXy4LVBxibsS02&#10;k9pE7b69WVjY23x8v7PKetOIJ3WutqxgMo5AEBdW11wqOJ92nwsQziNrbCyTgh9ykKWDjxUm2r74&#10;SM/clyKEsEtQQeV9m0jpiooMurFtiQN3tZ1BH2BXSt3hK4SbRk6jKJYGaw4NFba0rai45Q+jwC4O&#10;G845bvq7nbXz78ve7M8zpUbDfr0E4an3/+I/95cO86cx/D4TLpDp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aTGuMAAAADcAAAADwAAAAAAAAAAAAAAAACYAgAAZHJzL2Rvd25y&#10;ZXYueG1sUEsFBgAAAAAEAAQA9QAAAIUDAAAAAA==&#10;" fillcolor="#e8decf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25" o:spid="_x0000_s1148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1KI8IA&#10;AADcAAAADwAAAGRycy9kb3ducmV2LnhtbERPS2rDMBDdB3oHMYXuYtleNIkbxYSmpglZxe0BBmtq&#10;mVojYymxe/sqUOhuHu8723K2vbjR6DvHCrIkBUHcON1xq+Dzo1quQfiArLF3TAp+yEO5e1hssdBu&#10;4gvd6tCKGMK+QAUmhKGQ0jeGLPrEDcSR+3KjxRDh2Eo94hTDbS/zNH2WFjuODQYHejXUfNdXq+Dw&#10;5rQ+DfuVaTanc11NWf+eV0o9Pc77FxCB5vAv/nMfdZyfr+D+TLx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PUojwgAAANwAAAAPAAAAAAAAAAAAAAAAAJgCAABkcnMvZG93&#10;bnJldi54bWxQSwUGAAAAAAQABAD1AAAAhwMAAAAA&#10;" fillcolor="#e7ddce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26" o:spid="_x0000_s1149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LeUcQA&#10;AADcAAAADwAAAGRycy9kb3ducmV2LnhtbESPQW/CMAyF75P2HyJP2m2k9DCgEBDaVg3EiW4/wGpM&#10;U61xqiaj3b+fD0jcbL3n9z5vdpPv1JWG2AY2MJ9loIjrYFtuDHx/lS9LUDEhW+wCk4E/irDbPj5s&#10;sLBh5DNdq9QoCeFYoAGXUl9oHWtHHuMs9MSiXcLgMck6NNoOOEq473SeZa/aY8vS4LCnN0f1T/Xr&#10;Dbx/BGuP/X7h6tXxVJXjvPvMS2Oen6b9GlSiKd3Nt+uDFfxcaOUZmUBv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i3lHEAAAA3AAAAA8AAAAAAAAAAAAAAAAAmAIAAGRycy9k&#10;b3ducmV2LnhtbFBLBQYAAAAABAAEAPUAAACJAwAAAAA=&#10;" fillcolor="#e7ddce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27" o:spid="_x0000_s1150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57ysIA&#10;AADcAAAADwAAAGRycy9kb3ducmV2LnhtbERPzWrCQBC+F/oOyxR6qxtzqDW6CdIaWunJ6AMM2TEb&#10;zM6G7GrSt+8Kgrf5+H5nXUy2E1cafOtYwXyWgCCunW65UXA8lG8fIHxA1tg5JgV/5KHIn5/WmGk3&#10;8p6uVWhEDGGfoQITQp9J6WtDFv3M9cSRO7nBYohwaKQecIzhtpNpkrxLiy3HBoM9fRqqz9XFKvja&#10;Oq13/WZh6uXutyrHefedlkq9vkybFYhAU3iI7+4fHeenS7g9Ey+Q+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7nvKwgAAANwAAAAPAAAAAAAAAAAAAAAAAJgCAABkcnMvZG93&#10;bnJldi54bWxQSwUGAAAAAAQABAD1AAAAhwMAAAAA&#10;" fillcolor="#e7ddce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28" o:spid="_x0000_s1151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Kt88UA&#10;AADcAAAADwAAAGRycy9kb3ducmV2LnhtbESPQW/CMAyF70j7D5En7QbpNoGqjoAmxDTETrT8AK8x&#10;bUXjVEkG3X49PkziZus9v/d5uR5dry4UYufZwPMsA0Vce9txY+BYfUxzUDEhW+w9k4FfirBePUyW&#10;WFh/5QNdytQoCeFYoIE2paHQOtYtOYwzPxCLdvLBYZI1NNoGvEq46/VLli20w46locWBNi3V5/LH&#10;GeC/7aYa8u+vXcj2+nNR5vvtPDfm6XF8fwOVaEx38//1zgr+q+DLMzKBXt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0q3zxQAAANwAAAAPAAAAAAAAAAAAAAAAAJgCAABkcnMv&#10;ZG93bnJldi54bWxQSwUGAAAAAAQABAD1AAAAigMAAAAA&#10;" fillcolor="#e6dccd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29" o:spid="_x0000_s1152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4IaMEA&#10;AADcAAAADwAAAGRycy9kb3ducmV2LnhtbERPzYrCMBC+C/sOYYS9aeouSukaRURZ0ZPVB5htxrbY&#10;TEoStevTG0HwNh/f70znnWnElZyvLSsYDRMQxIXVNZcKjof1IAXhA7LGxjIp+CcP89lHb4qZtjfe&#10;0zUPpYgh7DNUUIXQZlL6oiKDfmhb4sidrDMYInSl1A5vMdw08itJJtJgzbGhwpaWFRXn/GIU8H21&#10;PLTp327jkq38neTpdjVOlfrsd4sfEIG68Ba/3Bsd53+P4PlMvEDO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ieCGjBAAAA3AAAAA8AAAAAAAAAAAAAAAAAmAIAAGRycy9kb3du&#10;cmV2LnhtbFBLBQYAAAAABAAEAPUAAACGAwAAAAA=&#10;" fillcolor="#e6dccd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30" o:spid="_x0000_s1153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MVKsEA&#10;AADcAAAADwAAAGRycy9kb3ducmV2LnhtbERPzWrCQBC+F/oOyxS8FN1VqS2pq4hQrJ409QHG7DQJ&#10;zc6G7FTTt3cFobf5+H5nvux9o87UxTqwhfHIgCIugqu5tHD8+hi+gYqC7LAJTBb+KMJy8fgwx8yF&#10;Cx/onEupUgjHDC1UIm2mdSwq8hhHoSVO3HfoPEqCXaldh5cU7hs9MWamPdacGipsaV1R8ZP/egux&#10;eTnlJynM1jzvN9i/zmS9Q2sHT/3qHZRQL//iu/vTpfnTCdyeSRfox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djFSrBAAAA3AAAAA8AAAAAAAAAAAAAAAAAmAIAAGRycy9kb3du&#10;cmV2LnhtbFBLBQYAAAAABAAEAPUAAACGAwAAAAA=&#10;" fillcolor="#e5dbcc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31" o:spid="_x0000_s1154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+wscEA&#10;AADcAAAADwAAAGRycy9kb3ducmV2LnhtbERPzWrCQBC+C32HZQpeiu6q1JbUVUQoVk9t6gOM2WkS&#10;mp0N2anGt+8Kgrf5+H5nsep9o07UxTqwhcnYgCIugqu5tHD4fh+9goqC7LAJTBYuFGG1fBgsMHPh&#10;zF90yqVUKYRjhhYqkTbTOhYVeYzj0BIn7id0HiXBrtSuw3MK942eGjPXHmtODRW2tKmo+M3/vIXY&#10;PB/zoxRmZ54+t9i/zGWzR2uHj/36DZRQL3fxzf3h0vzZDK7PpAv08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vsLHBAAAA3AAAAA8AAAAAAAAAAAAAAAAAmAIAAGRycy9kb3du&#10;cmV2LnhtbFBLBQYAAAAABAAEAPUAAACGAwAAAAA=&#10;" fillcolor="#e5dbcc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32" o:spid="_x0000_s1155" style="position:absolute;left:22669;top:20193;width:9544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xzUL8A&#10;AADcAAAADwAAAGRycy9kb3ducmV2LnhtbERP24rCMBB9F/yHMIJvmqrLItUoIgi67IvVDxia6QWT&#10;SUmirX+/WVjYtzmc62z3gzXiRT60jhUs5hkI4tLplmsF99tptgYRIrJG45gUvCnAfjcebTHXrucr&#10;vYpYixTCIUcFTYxdLmUoG7IY5q4jTlzlvMWYoK+l9tincGvkMss+pcWWU0ODHR0bKh/F0yqQt+LU&#10;rwvjM/e1rL7N5XytyCk1nQyHDYhIQ/wX/7nPOs1ffcD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ZTHNQvwAAANwAAAAPAAAAAAAAAAAAAAAAAJgCAABkcnMvZG93bnJl&#10;di54bWxQSwUGAAAAAAQABAD1AAAAhAMAAAAA&#10;" filled="f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Histórico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156" style="position:absolute;left:24098;top:21431;width:6667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DWy78A&#10;AADcAAAADwAAAGRycy9kb3ducmV2LnhtbERP24rCMBB9F/yHMIJvmqrsItUoIgi67IvVDxia6QWT&#10;SUmirX+/WVjYtzmc62z3gzXiRT60jhUs5hkI4tLplmsF99tptgYRIrJG45gUvCnAfjcebTHXrucr&#10;vYpYixTCIUcFTYxdLmUoG7IY5q4jTlzlvMWYoK+l9tincGvkMss+pcWWU0ODHR0bKh/F0yqQt+LU&#10;rwvjM/e1rL7N5XytyCk1nQyHDYhIQ/wX/7nPOs1ffcD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2ANbLvwAAANwAAAAPAAAAAAAAAAAAAAAAAJgCAABkcnMvZG93bnJl&#10;di54bWxQSwUGAAAAAAQABAD1AAAAhAMAAAAA&#10;" filled="f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Férias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Não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157" style="position:absolute;left:24288;top:22669;width:6496;height:17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JIvL4A&#10;AADcAAAADwAAAGRycy9kb3ducmV2LnhtbERP24rCMBB9X/Afwgi+rakK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bSSLy+AAAA3AAAAA8AAAAAAAAAAAAAAAAAmAIAAGRycy9kb3ducmV2&#10;LnhtbFBLBQYAAAAABAAEAPUAAACDAwAAAAA=&#10;" filled="f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Programadas</w:t>
                        </w:r>
                        <w:proofErr w:type="spellEnd"/>
                      </w:p>
                    </w:txbxContent>
                  </v:textbox>
                </v:rect>
                <v:oval id="Oval 135" o:spid="_x0000_s1158" style="position:absolute;left:5048;top:19050;width:2000;height:2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NK3MIA&#10;AADcAAAADwAAAGRycy9kb3ducmV2LnhtbERPTWvCQBC9C/0PyxR6000tVIluQikN9FTsRg/ehuyY&#10;DWZnQ3ar6b93CwVv83ifsy0n14sLjaHzrOB5kYEgbrzpuFWwr6v5GkSIyAZ7z6TglwKUxcNsi7nx&#10;V/6mi46tSCEcclRgYxxyKUNjyWFY+IE4cSc/OowJjq00I15TuOvlMstepcOOU4PFgd4tNWf94xQc&#10;pvrro7LHtenNsjpUWu9Ia6WeHqe3DYhIU7yL/92fJs1/WcHfM+kCW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80rcwgAAANwAAAAPAAAAAAAAAAAAAAAAAJgCAABkcnMvZG93&#10;bnJldi54bWxQSwUGAAAAAAQABAD1AAAAhwMAAAAA&#10;" fillcolor="#fcf2e3" strokeweight="42e-5mm"/>
                <v:rect id="Rectangle 136" o:spid="_x0000_s1159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uaTscA&#10;AADcAAAADwAAAGRycy9kb3ducmV2LnhtbESPS2sCQRCE7wH/w9CCtzhrhEU2jhIUIR6E+CCSW2en&#10;90F2epadUTf59emD4K2bqq76er7sXaOu1IXas4HJOAFFnHtbc2ngdNw8z0CFiGyx8UwGfinAcjF4&#10;mmNm/Y33dD3EUkkIhwwNVDG2mdYhr8hhGPuWWLTCdw6jrF2pbYc3CXeNfkmSVDusWRoqbGlVUf5z&#10;uDgD6fnyfSo3X7uPz3ORF9vZeh3TP2NGw/7tFVSkPj7M9+t3K/hToZVnZAK9+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+bmk7HAAAA3AAAAA8AAAAAAAAAAAAAAAAAmAIAAGRy&#10;cy9kb3ducmV2LnhtbFBLBQYAAAAABAAEAPUAAACMAwAAAAA=&#10;" fillcolor="#f9efe0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37" o:spid="_x0000_s1160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JrAcIA&#10;AADcAAAADwAAAGRycy9kb3ducmV2LnhtbERP32vCMBB+F/wfwg32pukminZGkYEgYwi2rs9HczbF&#10;5lKbqN1/bwYD3+7j+3nLdW8bcaPO144VvI0TEMSl0zVXCo75djQH4QOyxsYxKfglD+vVcLDEVLs7&#10;H+iWhUrEEPYpKjAhtKmUvjRk0Y9dSxy5k+sshgi7SuoO7zHcNvI9SWbSYs2xwWBLn4bKc3a1CnK5&#10;r7/d1DSL8+lrevkpinaTFUq9vvSbDxCB+vAU/7t3Os6fLODvmXiBX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QmsBwgAAANwAAAAPAAAAAAAAAAAAAAAAAJgCAABkcnMvZG93&#10;bnJldi54bWxQSwUGAAAAAAQABAD1AAAAhwMAAAAA&#10;" fillcolor="#f7edde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38" o:spid="_x0000_s1161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/GTccA&#10;AADcAAAADwAAAGRycy9kb3ducmV2LnhtbESPT0vDQBDF7wW/wzKCN7uxf0Rjt6WUCkKpYFWwt2l2&#10;TEJ2Z0N2bdNv3zkIvc3w3rz3m9mi904dqYt1YAMPwwwUcRFszaWBr8/X+ydQMSFbdIHJwJkiLOY3&#10;gxnmNpz4g467VCoJ4ZijgSqlNtc6FhV5jMPQEov2GzqPSdau1LbDk4R7p0dZ9qg91iwNFba0qqho&#10;dn/ewHv/vamff5pmfHDbuD6s9lNye2PubvvlC6hEfbqa/6/frOBPBF+ekQn0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V/xk3HAAAA3AAAAA8AAAAAAAAAAAAAAAAAmAIAAGRy&#10;cy9kb3ducmV2LnhtbFBLBQYAAAAABAAEAPUAAACMAwAAAAA=&#10;" fillcolor="#f5ebdc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39" o:spid="_x0000_s1162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s8P8QA&#10;AADcAAAADwAAAGRycy9kb3ducmV2LnhtbERP22rCQBB9L/gPywh9azaWEiRmFRFqLZai0Q8YsmMS&#10;zM6m2TVJ/fpuodC3OZzrZKvRNKKnztWWFcyiGARxYXXNpYLz6fVpDsJ5ZI2NZVLwTQ5Wy8lDhqm2&#10;Ax+pz30pQgi7FBVU3replK6oyKCLbEscuIvtDPoAu1LqDocQbhr5HMeJNFhzaKiwpU1FxTW/GQXJ&#10;tt67+fD1cdl9Ury9vr0fbvdWqcfpuF6A8DT6f/Gfe6fD/JcZ/D4TLp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bPD/EAAAA3AAAAA8AAAAAAAAAAAAAAAAAmAIAAGRycy9k&#10;b3ducmV2LnhtbFBLBQYAAAAABAAEAPUAAACJAwAAAAA=&#10;" fillcolor="#f3e9da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40" o:spid="_x0000_s1163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fsg8MA&#10;AADcAAAADwAAAGRycy9kb3ducmV2LnhtbERPTWvCQBC9F/wPyxR6azaGUkp0FakohR5K1IPeJtkx&#10;G8zOhuzGpP++Wyj0No/3Ocv1ZFtxp943jhXMkxQEceV0w7WC03H3/AbCB2SNrWNS8E0e1qvZwxJz&#10;7UYu6H4ItYgh7HNUYELocil9ZciiT1xHHLmr6y2GCPta6h7HGG5bmaXpq7TYcGww2NG7oep2GKyC&#10;i54P47CtvwozleU+ZJ/F9Vwq9fQ4bRYgAk3hX/zn/tBx/ksGv8/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tfsg8MAAADcAAAADwAAAAAAAAAAAAAAAACYAgAAZHJzL2Rv&#10;d25yZXYueG1sUEsFBgAAAAAEAAQA9QAAAIgDAAAAAA==&#10;" fillcolor="#f0e6d7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41" o:spid="_x0000_s1164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ro6sMA&#10;AADcAAAADwAAAGRycy9kb3ducmV2LnhtbERPS2sCMRC+F/ofwhS8FE3UonZrFBGFehF8XLyNm+nu&#10;0s1k3UR3/feNUPA2H99zpvPWluJGtS8ca+j3FAji1JmCMw3Hw7o7AeEDssHSMWm4k4f57PVliolx&#10;De/otg+ZiCHsE9SQh1AlUvo0J4u+5yriyP242mKIsM6kqbGJ4baUA6VG0mLBsSHHipY5pb/7q9XQ&#10;FNtT2t9kK3Ufn9UOz5/D94vRuvPWLr5ABGrDU/zv/jZx/scQHs/EC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0ro6sMAAADcAAAADwAAAAAAAAAAAAAAAACYAgAAZHJzL2Rv&#10;d25yZXYueG1sUEsFBgAAAAAEAAQA9QAAAIgDAAAAAA==&#10;" fillcolor="#eee4d5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42" o:spid="_x0000_s1165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8pQL8A&#10;AADcAAAADwAAAGRycy9kb3ducmV2LnhtbERPTYvCMBC9C/6HMII3TVdEpGtaqrCwJ8Eqyx6HZrYt&#10;20xKEmv990YQvM3jfc4uH00nBnK+tazgY5mAIK6sbrlWcDl/LbYgfEDW2FkmBXfykGfTyQ5TbW98&#10;oqEMtYgh7FNU0ITQp1L6qiGDfml74sj9WWcwROhqqR3eYrjp5CpJNtJgy7GhwZ4ODVX/5dUoQFMe&#10;3c9xVfIeB97fu+LXYaHUfDYWnyACjeEtfrm/dZy/XsPzmXiBzB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2vylAvwAAANwAAAAPAAAAAAAAAAAAAAAAAJgCAABkcnMvZG93bnJl&#10;di54bWxQSwUGAAAAAAQABAD1AAAAhAMAAAAA&#10;" fillcolor="#ece2d3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43" o:spid="_x0000_s1166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3WlMMA&#10;AADcAAAADwAAAGRycy9kb3ducmV2LnhtbESPQWsCMRCF74X+hzAFbzXbaotsjVK2iB5tWqjHYTNu&#10;QjeTZRN1/fdGELzN8N687818OfhWHKmPLrCCl3EBgrgOxnGj4Pdn9TwDEROywTYwKThThOXi8WGO&#10;pQkn/qajTo3IIRxLVGBT6kopY23JYxyHjjhr+9B7THntG2l6POVw38rXoniXHh1ngsWOKkv1vz74&#10;DJn4r7+t17tq2lWNZa3Xbu+UGj0Nnx8gEg3pbr5db0yuP32D6zN5Arm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C3WlMMAAADcAAAADwAAAAAAAAAAAAAAAACYAgAAZHJzL2Rv&#10;d25yZXYueG1sUEsFBgAAAAAEAAQA9QAAAIgDAAAAAA==&#10;" fillcolor="#e9dfd0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44" o:spid="_x0000_s1167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4KGMEA&#10;AADcAAAADwAAAGRycy9kb3ducmV2LnhtbERP24rCMBB9F/yHMIJvmiripWsU0S274pN1P2BoZpuy&#10;zaQ0WVv/3iws+DaHc53tvre1uFPrK8cKZtMEBHHhdMWlgq9bNlmD8AFZY+2YFDzIw343HGwx1a7j&#10;K93zUIoYwj5FBSaEJpXSF4Ys+qlriCP37VqLIcK2lLrFLobbWs6TZCktVhwbDDZ0NFT85L9Wwend&#10;aX1uDitTbM6XPOtm9cc8U2o86g9vIAL14SX+d3/qOH+xhL9n4gVy9w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GuChjBAAAA3AAAAA8AAAAAAAAAAAAAAAAAmAIAAGRycy9kb3du&#10;cmV2LnhtbFBLBQYAAAAABAAEAPUAAACGAwAAAAA=&#10;" fillcolor="#e7ddce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rect id="Rectangle 145" o:spid="_x0000_s1168" style="position:absolute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LFz8IA&#10;AADcAAAADwAAAGRycy9kb3ducmV2LnhtbERP22rCQBB9F/yHZYS+SN1tqRdSVxGhtPVJUz9gzE6T&#10;YHY2ZKea/n23IPg2h3Od5br3jbpQF+vAFp4mBhRxEVzNpYXj19vjAlQUZIdNYLLwSxHWq+FgiZkL&#10;Vz7QJZdSpRCOGVqoRNpM61hU5DFOQkucuO/QeZQEu1K7Dq8p3Df62ZiZ9lhzaqiwpW1FxTn/8RZi&#10;Mz3lJynMpxnv37Gfz2S7Q2sfRv3mFZRQL3fxzf3h0vyXOfw/ky7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EsXPwgAAANwAAAAPAAAAAAAAAAAAAAAAAJgCAABkcnMvZG93&#10;bnJldi54bWxQSwUGAAAAAAQABAD1AAAAhwMAAAAA&#10;" fillcolor="#e5dbcc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</w:p>
                    </w:txbxContent>
                  </v:textbox>
                </v:rect>
                <v:line id="Line 146" o:spid="_x0000_s1169" style="position:absolute;visibility:visible;mso-wrap-style:square" from="6096,21145" to="6096,232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67xK8UAAADcAAAADwAAAGRycy9kb3ducmV2LnhtbESPT2vCQBDF7wW/wzJCb3WjLUGiq4it&#10;kNJL/XPwOGTHJJidDburpt++cyj0NsN7895vluvBdepOIbaeDUwnGSjiytuWawOn4+5lDiomZIud&#10;ZzLwQxHWq9HTEgvrH7yn+yHVSkI4FmigSakvtI5VQw7jxPfEol18cJhkDbW2AR8S7jo9y7JcO2xZ&#10;GhrsadtQdT3cnIESYz7wVyxf89nH+/kzfJf9uTbmeTxsFqASDenf/HddWsF/E1p5RibQq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67xK8UAAADcAAAADwAAAAAAAAAA&#10;AAAAAAChAgAAZHJzL2Rvd25yZXYueG1sUEsFBgAAAAAEAAQA+QAAAJMDAAAAAA==&#10;" strokeweight="42e-5mm"/>
                <v:line id="Line 147" o:spid="_x0000_s1170" style="position:absolute;visibility:visible;mso-wrap-style:square" from="4667,21621" to="6096,216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JUsMIAAADcAAAADwAAAGRycy9kb3ducmV2LnhtbERPTWvCQBC9C/6HZYTedFNbQo3ZiNgW&#10;Urxo6sHjkB2T0Oxs2N1q+u+7hYK3ebzPyTej6cWVnO8sK3hcJCCIa6s7bhScPt/nLyB8QNbYWyYF&#10;P+RhU0wnOWba3vhI1yo0Ioawz1BBG8KQSenrlgz6hR2II3exzmCI0DVSO7zFcNPLZZKk0mDHsaHF&#10;gXYt1V/Vt1FQok9H3vvyKV2+vZ4/3KEczo1SD7NxuwYRaAx38b+71HH+8wr+nokXyO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OJUsMIAAADcAAAADwAAAAAAAAAAAAAA&#10;AAChAgAAZHJzL2Rvd25yZXYueG1sUEsFBgAAAAAEAAQA+QAAAJADAAAAAA==&#10;" strokeweight="42e-5mm"/>
                <v:line id="Line 148" o:spid="_x0000_s1171" style="position:absolute;flip:x;visibility:visible;mso-wrap-style:square" from="6096,21621" to="7620,216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DkcMYAAADcAAAADwAAAGRycy9kb3ducmV2LnhtbESPQWvCQBCF7wX/wzIFL6VuKtiW6CpS&#10;KHiw2EZ/wJAds6HZ2TS7Jqm/3jkUepvhvXnvm9Vm9I3qqYt1YANPswwUcRlszZWB0/H98RVUTMgW&#10;m8Bk4JcibNaTuxXmNgz8RX2RKiUhHHM04FJqc61j6chjnIWWWLRz6DwmWbtK2w4HCfeNnmfZs/ZY&#10;szQ4bOnNUfldXLyBw4f90deieXnY7ekwuOtn1vaDMdP7cbsElWhM/+a/650V/IXgyzMygV7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5w5HDGAAAA3AAAAA8AAAAAAAAA&#10;AAAAAAAAoQIAAGRycy9kb3ducmV2LnhtbFBLBQYAAAAABAAEAPkAAACUAwAAAAA=&#10;" strokeweight="42e-5mm"/>
                <v:line id="Line 149" o:spid="_x0000_s1172" style="position:absolute;flip:x;visibility:visible;mso-wrap-style:square" from="4953,23241" to="6096,25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xB68MAAADcAAAADwAAAGRycy9kb3ducmV2LnhtbERPzWrCQBC+C77DMgUvohuFWkndBCkI&#10;Hlpsow8wZKfZ0Oxsml2T1KfvFgre5uP7nV0+2kb01PnasYLVMgFBXDpdc6Xgcj4stiB8QNbYOCYF&#10;P+Qhz6aTHabaDfxBfREqEUPYp6jAhNCmUvrSkEW/dC1x5D5dZzFE2FVSdzjEcNvIdZJspMWaY4PB&#10;ll4MlV/F1So4velveSuap/nxlU6Dub0nbT8oNXsY988gAo3hLv53H3Wc/7iCv2fiBTL7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E8QevDAAAA3AAAAA8AAAAAAAAAAAAA&#10;AAAAoQIAAGRycy9kb3ducmV2LnhtbFBLBQYAAAAABAAEAPkAAACRAwAAAAA=&#10;" strokeweight="42e-5mm"/>
                <v:line id="Line 150" o:spid="_x0000_s1173" style="position:absolute;visibility:visible;mso-wrap-style:square" from="6096,23241" to="7334,25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59QHMEAAADcAAAADwAAAGRycy9kb3ducmV2LnhtbERPTWvCQBC9C/0PyxR6001TDBJdpbQW&#10;Urxo9OBxyI5JMDsbdldN/31XELzN433OYjWYTlzJ+daygvdJAoK4srrlWsFh/zOegfABWWNnmRT8&#10;kYfV8mW0wFzbG+/oWoZaxBD2OSpoQuhzKX3VkEE/sT1x5E7WGQwRulpqh7cYbjqZJkkmDbYcGxrs&#10;6auh6lxejIICfTbwxhcfWbr+Pv66bdEfa6XeXofPOYhAQ3iKH+5Cx/nTFO7PxAvk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n1AcwQAAANwAAAAPAAAAAAAAAAAAAAAA&#10;AKECAABkcnMvZG93bnJldi54bWxQSwUGAAAAAAQABAD5AAAAjwMAAAAA&#10;" strokeweight="42e-5mm"/>
                <v:rect id="Rectangle 151" o:spid="_x0000_s1174" style="position:absolute;left:4572;top:25146;width:3784;height:175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oOhL8A&#10;AADcAAAADwAAAGRycy9kb3ducmV2LnhtbERP24rCMBB9F/yHMIJvmqrsItUoIgi67IvVDxia6QWT&#10;SUmirX+/WVjYtzmc62z3gzXiRT60jhUs5hkI4tLplmsF99tptgYRIrJG45gUvCnAfjcebTHXrucr&#10;vYpYixTCIUcFTYxdLmUoG7IY5q4jTlzlvMWYoK+l9tincGvkMss+pcWWU0ODHR0bKh/F0yqQt+LU&#10;rwvjM/e1rL7N5XytyCk1nQyHDYhIQ/wX/7nPOs3/W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Leg6EvwAAANwAAAAPAAAAAAAAAAAAAAAAAJgCAABkcnMvZG93bnJl&#10;di54bWxQSwUGAAAAAAQABAD1AAAAhAMAAAAA&#10;" filled="f" stroked="f">
                  <v:textbox style="mso-fit-shape-to-text:t" inset="0,0,0,0">
                    <w:txbxContent>
                      <w:p w:rsidR="00B073CC" w:rsidRDefault="00B073CC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line id="Line 152" o:spid="_x0000_s1175" style="position:absolute;flip:y;visibility:visible;mso-wrap-style:square" from="2044,8140" to="3009,8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vic8MAAADcAAAADwAAAGRycy9kb3ducmV2LnhtbERPzWrCQBC+F3yHZQQvpW4q1UrqKkUQ&#10;PFRsow8wZKfZYHY2Ztck+vSuUOhtPr7fWax6W4mWGl86VvA6TkAQ506XXCg4HjYvcxA+IGusHJOC&#10;K3lYLQdPC0y16/iH2iwUIoawT1GBCaFOpfS5IYt+7GriyP26xmKIsCmkbrCL4baSkySZSYslxwaD&#10;Na0N5afsYhXsd/osb1n1/rz9on1nbt9J3XZKjYb95weIQH34F/+5tzrOn77B4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FL4nPDAAAA3AAAAA8AAAAAAAAAAAAA&#10;AAAAoQIAAGRycy9kb3ducmV2LnhtbFBLBQYAAAAABAAEAPkAAACRAwAAAAA=&#10;" strokeweight="42e-5mm"/>
              </v:group>
            </w:pict>
          </mc:Fallback>
        </mc:AlternateContent>
      </w:r>
      <w:r w:rsidR="00E24A45">
        <w:br w:type="page"/>
      </w:r>
      <w:r w:rsidR="00E24A45">
        <w:lastRenderedPageBreak/>
        <w:t>Casos de Uso</w:t>
      </w:r>
      <w:bookmarkEnd w:id="13"/>
    </w:p>
    <w:p w:rsidR="00E24A45" w:rsidRPr="008C0B78" w:rsidRDefault="00E24A45" w:rsidP="00E24A45">
      <w:pPr>
        <w:pStyle w:val="Ttulo2"/>
      </w:pPr>
      <w:r w:rsidRPr="008C0B78">
        <w:rPr>
          <w:vanish/>
        </w:rPr>
        <w:t xml:space="preserve">UCS547 UCS548 </w:t>
      </w:r>
      <w:bookmarkStart w:id="14" w:name="_Toc404182407"/>
      <w:r w:rsidRPr="008C0B78">
        <w:t>Pesquisar Histórico de Férias Não Programadas</w:t>
      </w:r>
      <w:bookmarkEnd w:id="14"/>
      <w:r w:rsidRPr="008C0B78">
        <w:t> </w:t>
      </w:r>
    </w:p>
    <w:p w:rsidR="00E24A45" w:rsidRDefault="00E24A45" w:rsidP="00E24A4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182408"/>
      <w:r>
        <w:t>Fluxo Básico</w:t>
      </w:r>
      <w:bookmarkEnd w:id="15"/>
      <w:r>
        <w:t xml:space="preserve"> </w:t>
      </w:r>
    </w:p>
    <w:p w:rsidR="00E24A45" w:rsidRDefault="00E24A45" w:rsidP="00E24A4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Pesquisa de Histórico de Férias Não Programadas.</w:t>
      </w:r>
    </w:p>
    <w:p w:rsidR="00E24A45" w:rsidRDefault="00E24A45" w:rsidP="00E24A4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pesquisa.</w:t>
      </w:r>
    </w:p>
    <w:p w:rsidR="00E24A45" w:rsidRDefault="00E24A45" w:rsidP="00E24A4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 de pesquisa.</w:t>
      </w:r>
    </w:p>
    <w:p w:rsidR="00E24A45" w:rsidRDefault="00E24A45" w:rsidP="00E24A4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períodos aquisitivos dos servidores que possua uma relação de vínculo vigente de cargo efetivo ou cargo comissionado vigente no órgão do ator para o ano informado, observando a opção da situação do período aquisitivo selecionada. Caso seja informada uma unidade organizacional, o sistema irá filtras os servidores que estejam lotados nesta unidade.</w:t>
      </w:r>
    </w:p>
    <w:p w:rsidR="00E24A45" w:rsidRDefault="00E24A45" w:rsidP="00E24A4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182409"/>
      <w:r>
        <w:t>Fluxo Alternativo – Pesquisar Unidade Organizacional</w:t>
      </w:r>
      <w:bookmarkEnd w:id="16"/>
    </w:p>
    <w:p w:rsidR="00E24A45" w:rsidRDefault="00E24A45" w:rsidP="00E24A4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de pesquisa de unidade organizacional.</w:t>
      </w:r>
    </w:p>
    <w:p w:rsidR="00E24A45" w:rsidRDefault="00E24A45" w:rsidP="00E24A4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o caso de uso “Pesquisa Auxiliar de Unidade Organizacional”.</w:t>
      </w:r>
    </w:p>
    <w:p w:rsidR="00E24A45" w:rsidRDefault="00E24A45" w:rsidP="00E24A4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182410"/>
      <w:r>
        <w:t>Fluxo Alternativo – Pesquisar Matrícula</w:t>
      </w:r>
      <w:bookmarkEnd w:id="17"/>
    </w:p>
    <w:p w:rsidR="00E24A45" w:rsidRDefault="00E24A45" w:rsidP="00E24A4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de pesquisa de servidor.</w:t>
      </w:r>
    </w:p>
    <w:p w:rsidR="00E24A45" w:rsidRDefault="00E24A45" w:rsidP="00E24A4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o caso de uso “Pesquisa Auxiliar de Pessoa”.</w:t>
      </w:r>
    </w:p>
    <w:p w:rsidR="00E24A45" w:rsidRDefault="00E24A45" w:rsidP="00E24A4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182411"/>
      <w:r>
        <w:t>Fluxo Alternativo – Detalhar Servidor</w:t>
      </w:r>
      <w:bookmarkEnd w:id="18"/>
    </w:p>
    <w:p w:rsidR="00E24A45" w:rsidRDefault="00E24A45" w:rsidP="00E24A4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identifica um registro e seleciona a opção de detalhamento do servidor.</w:t>
      </w:r>
    </w:p>
    <w:p w:rsidR="00E24A45" w:rsidRDefault="00E24A45" w:rsidP="00E24A4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o caso de uso “Detalhar Vínculo do Servidor” que apresenta as principais informações do vínculo do servidor.</w:t>
      </w:r>
    </w:p>
    <w:p w:rsidR="00E24A45" w:rsidRDefault="00E24A45" w:rsidP="00E24A4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182412"/>
      <w:r>
        <w:t>Fluxo Alternativo – Detalhar Pessoa</w:t>
      </w:r>
      <w:bookmarkEnd w:id="19"/>
    </w:p>
    <w:p w:rsidR="00E24A45" w:rsidRDefault="00E24A45" w:rsidP="00E24A4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identifica um registro e seleciona a opção de detalhamento da pessoa.</w:t>
      </w:r>
    </w:p>
    <w:p w:rsidR="00E24A45" w:rsidRDefault="00E24A45" w:rsidP="00E24A4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o caso de uso “Detalhar Pessoa” que apresenta as informações cadastrais do servidor.</w:t>
      </w:r>
    </w:p>
    <w:p w:rsidR="00E24A45" w:rsidRDefault="00E24A45" w:rsidP="00E24A45">
      <w:pPr>
        <w:pStyle w:val="Recuodecorpodetexto"/>
      </w:pPr>
    </w:p>
    <w:p w:rsidR="00E24A45" w:rsidRDefault="00E24A45" w:rsidP="00E24A45">
      <w:pPr>
        <w:pStyle w:val="Ttulo1"/>
        <w:keepNext w:val="0"/>
        <w:widowControl w:val="0"/>
        <w:spacing w:before="0" w:line="240" w:lineRule="auto"/>
      </w:pPr>
      <w:bookmarkStart w:id="20" w:name="_Toc91234987"/>
      <w:bookmarkStart w:id="21" w:name="_Toc91236521"/>
      <w:bookmarkStart w:id="22" w:name="_Toc77584298"/>
      <w:r>
        <w:br w:type="page"/>
      </w:r>
      <w:bookmarkStart w:id="23" w:name="_Toc404182413"/>
      <w:r>
        <w:lastRenderedPageBreak/>
        <w:t>Anexos</w:t>
      </w:r>
      <w:bookmarkEnd w:id="20"/>
      <w:bookmarkEnd w:id="21"/>
      <w:bookmarkEnd w:id="23"/>
    </w:p>
    <w:p w:rsidR="00E24A45" w:rsidRDefault="00E24A45" w:rsidP="00E24A45"/>
    <w:bookmarkEnd w:id="22"/>
    <w:p w:rsidR="00E24A45" w:rsidRDefault="00E24A45" w:rsidP="00E24A45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E24A45" w:rsidRDefault="00E24A45" w:rsidP="00E24A45">
      <w:pPr>
        <w:widowControl w:val="0"/>
        <w:ind w:left="540"/>
        <w:rPr>
          <w:rFonts w:cs="Arial"/>
        </w:rPr>
      </w:pPr>
    </w:p>
    <w:p w:rsidR="00E24A45" w:rsidRPr="005A4136" w:rsidRDefault="00E24A45" w:rsidP="00E24A4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rPr>
          <w:rFonts w:eastAsia="Arial Unicode MS"/>
          <w:highlight w:val="lightGray"/>
        </w:rPr>
        <w:br w:type="page"/>
      </w:r>
      <w:bookmarkStart w:id="24" w:name="_Toc404182414"/>
      <w:r>
        <w:lastRenderedPageBreak/>
        <w:t>Revisões</w:t>
      </w:r>
      <w:bookmarkEnd w:id="24"/>
    </w:p>
    <w:p w:rsidR="00E24A45" w:rsidRDefault="00E24A45" w:rsidP="00E24A4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E24A45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4A45" w:rsidRPr="00E24A45" w:rsidRDefault="00E24A45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24A4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4A45" w:rsidRPr="00E24A45" w:rsidRDefault="00E24A45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24A4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4A45" w:rsidRPr="00E24A45" w:rsidRDefault="00E24A45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24A4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4A45" w:rsidRPr="00E24A45" w:rsidRDefault="00E24A45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24A4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4A45" w:rsidRPr="00E24A45" w:rsidRDefault="00E24A45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24A4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24A45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B073C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4A45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Pr="00B073CC" w:rsidRDefault="00E24A45" w:rsidP="00B073CC">
            <w:pPr>
              <w:widowControl w:val="0"/>
              <w:ind w:left="0"/>
              <w:rPr>
                <w:rFonts w:cs="Arial"/>
                <w:sz w:val="16"/>
              </w:rPr>
            </w:pPr>
            <w:r w:rsidRPr="00B073C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4A45" w:rsidTr="001B5E1C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Pr="00B073CC" w:rsidRDefault="00E24A45" w:rsidP="00B073CC">
            <w:pPr>
              <w:widowControl w:val="0"/>
              <w:ind w:left="0"/>
              <w:rPr>
                <w:rFonts w:cs="Arial"/>
                <w:sz w:val="16"/>
              </w:rPr>
            </w:pPr>
            <w:r w:rsidRPr="00B073C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4A45" w:rsidTr="001B5E1C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A45" w:rsidRDefault="00E24A45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Pr="00B073CC" w:rsidRDefault="00E24A45" w:rsidP="00B073CC">
            <w:pPr>
              <w:widowControl w:val="0"/>
              <w:ind w:left="0"/>
              <w:rPr>
                <w:rFonts w:cs="Arial"/>
                <w:sz w:val="16"/>
              </w:rPr>
            </w:pPr>
            <w:r w:rsidRPr="00B073C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4A45" w:rsidTr="001B5E1C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4A45" w:rsidRDefault="00E24A45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A45" w:rsidRPr="00B073CC" w:rsidRDefault="00E24A45" w:rsidP="00B073CC">
            <w:pPr>
              <w:widowControl w:val="0"/>
              <w:ind w:left="0"/>
              <w:rPr>
                <w:rFonts w:cs="Arial"/>
                <w:sz w:val="16"/>
              </w:rPr>
            </w:pPr>
            <w:r w:rsidRPr="00B073C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4A45" w:rsidTr="001B5E1C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A45" w:rsidRPr="00B073CC" w:rsidRDefault="00E24A45" w:rsidP="00B073CC">
            <w:pPr>
              <w:widowControl w:val="0"/>
              <w:ind w:left="0"/>
              <w:rPr>
                <w:rFonts w:cs="Arial"/>
                <w:sz w:val="16"/>
              </w:rPr>
            </w:pPr>
            <w:r w:rsidRPr="00B073C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4A45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24A45" w:rsidRDefault="00E24A45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Pr="00B073CC" w:rsidRDefault="00E24A45" w:rsidP="00B073CC">
            <w:pPr>
              <w:widowControl w:val="0"/>
              <w:ind w:left="0"/>
              <w:rPr>
                <w:rFonts w:cs="Arial"/>
                <w:sz w:val="16"/>
              </w:rPr>
            </w:pPr>
            <w:r w:rsidRPr="00B073C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4A45" w:rsidTr="001B5E1C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24A45" w:rsidRDefault="00E24A45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Pr="00B073CC" w:rsidRDefault="00E24A45" w:rsidP="00B073CC">
            <w:pPr>
              <w:widowControl w:val="0"/>
              <w:ind w:left="0"/>
              <w:rPr>
                <w:rFonts w:cs="Arial"/>
                <w:sz w:val="16"/>
              </w:rPr>
            </w:pPr>
            <w:r w:rsidRPr="00B073C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4A45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24A45" w:rsidRDefault="00E24A45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Pr="00B073CC" w:rsidRDefault="00E24A45" w:rsidP="00B073CC">
            <w:pPr>
              <w:widowControl w:val="0"/>
              <w:ind w:left="0"/>
              <w:rPr>
                <w:rFonts w:cs="Arial"/>
                <w:sz w:val="16"/>
              </w:rPr>
            </w:pPr>
            <w:r w:rsidRPr="00B073C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4A45" w:rsidTr="001B5E1C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24A45" w:rsidRDefault="00E24A45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Pr="00B073CC" w:rsidRDefault="00E24A45" w:rsidP="00B073CC">
            <w:pPr>
              <w:widowControl w:val="0"/>
              <w:ind w:left="0"/>
              <w:rPr>
                <w:rFonts w:cs="Arial"/>
                <w:sz w:val="16"/>
              </w:rPr>
            </w:pPr>
            <w:r w:rsidRPr="00B073C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4A45" w:rsidTr="001B5E1C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24A45" w:rsidRDefault="00E24A45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Pr="00B073CC" w:rsidRDefault="00E24A45" w:rsidP="00B073CC">
            <w:pPr>
              <w:widowControl w:val="0"/>
              <w:ind w:left="0"/>
              <w:rPr>
                <w:rFonts w:cs="Arial"/>
                <w:sz w:val="16"/>
              </w:rPr>
            </w:pPr>
            <w:r w:rsidRPr="00B073C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4A45" w:rsidTr="001B5E1C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24A45" w:rsidRDefault="00E24A45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Pr="00B073CC" w:rsidRDefault="00E24A45" w:rsidP="00B073CC">
            <w:pPr>
              <w:widowControl w:val="0"/>
              <w:ind w:left="0"/>
              <w:rPr>
                <w:rFonts w:cs="Arial"/>
                <w:sz w:val="16"/>
              </w:rPr>
            </w:pPr>
            <w:r w:rsidRPr="00B073C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4A45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Pr="00B073CC" w:rsidRDefault="00E24A45" w:rsidP="00B073CC">
            <w:pPr>
              <w:widowControl w:val="0"/>
              <w:ind w:left="0"/>
              <w:rPr>
                <w:rFonts w:cs="Arial"/>
                <w:sz w:val="16"/>
              </w:rPr>
            </w:pPr>
            <w:r w:rsidRPr="00B073C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4A45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Pr="00B073CC" w:rsidRDefault="00E24A45" w:rsidP="00B073CC">
            <w:pPr>
              <w:widowControl w:val="0"/>
              <w:ind w:left="0"/>
              <w:rPr>
                <w:rFonts w:cs="Arial"/>
                <w:sz w:val="16"/>
              </w:rPr>
            </w:pPr>
            <w:r w:rsidRPr="00B073C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24A45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4A45" w:rsidRDefault="00E24A45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4A45" w:rsidRDefault="00E24A45" w:rsidP="00B073C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24A45" w:rsidRDefault="00E24A45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E24A45" w:rsidRDefault="00E24A45" w:rsidP="00E24A45">
      <w:pPr>
        <w:pStyle w:val="Recuodecorpodetexto"/>
      </w:pPr>
    </w:p>
    <w:p w:rsidR="00F41655" w:rsidRPr="00E24A45" w:rsidRDefault="00F41655" w:rsidP="00E24A45"/>
    <w:sectPr w:rsidR="00F41655" w:rsidRPr="00E24A45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4A45" w:rsidRDefault="00E24A45" w:rsidP="002908D9">
      <w:r>
        <w:separator/>
      </w:r>
    </w:p>
  </w:endnote>
  <w:endnote w:type="continuationSeparator" w:id="0">
    <w:p w:rsidR="00E24A45" w:rsidRDefault="00E24A4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648D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24A4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073C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B073CC">
            <w:rPr>
              <w:sz w:val="20"/>
              <w:szCs w:val="20"/>
            </w:rPr>
            <w:t xml:space="preserve">Keila </w:t>
          </w:r>
          <w:proofErr w:type="spellStart"/>
          <w:r w:rsidRPr="00B073CC">
            <w:rPr>
              <w:sz w:val="20"/>
              <w:szCs w:val="20"/>
            </w:rPr>
            <w:t>Joanês</w:t>
          </w:r>
          <w:proofErr w:type="spellEnd"/>
          <w:r w:rsidRPr="00B073C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073C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24A45">
            <w:rPr>
              <w:b/>
              <w:sz w:val="20"/>
              <w:szCs w:val="20"/>
            </w:rPr>
            <w:t>Afastamento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E24A45">
            <w:rPr>
              <w:b/>
              <w:sz w:val="20"/>
              <w:szCs w:val="20"/>
            </w:rPr>
            <w:t xml:space="preserve"> </w:t>
          </w:r>
          <w:proofErr w:type="gramEnd"/>
          <w:r w:rsidR="00E24A45">
            <w:rPr>
              <w:b/>
              <w:sz w:val="20"/>
              <w:szCs w:val="20"/>
            </w:rPr>
            <w:t>Férias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B073CC">
            <w:rPr>
              <w:b/>
              <w:sz w:val="20"/>
              <w:szCs w:val="20"/>
            </w:rPr>
            <w:t>0588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073CC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073CC">
            <w:rPr>
              <w:b/>
              <w:sz w:val="20"/>
              <w:szCs w:val="20"/>
            </w:rPr>
            <w:t>Emitir Escala/Pesquisar Férias não Programadas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4A45" w:rsidRDefault="00E24A45" w:rsidP="002908D9">
      <w:r>
        <w:separator/>
      </w:r>
    </w:p>
  </w:footnote>
  <w:footnote w:type="continuationSeparator" w:id="0">
    <w:p w:rsidR="00E24A45" w:rsidRDefault="00E24A4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7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A4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90E77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3B1F"/>
    <w:rsid w:val="00AD3724"/>
    <w:rsid w:val="00AD7490"/>
    <w:rsid w:val="00B073CC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24A45"/>
    <w:rsid w:val="00E648D9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A4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24A4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24A4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24A4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24A4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24A4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24A4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24A4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24A45"/>
    <w:pPr>
      <w:ind w:left="0"/>
    </w:pPr>
  </w:style>
  <w:style w:type="paragraph" w:styleId="ndicedeilustraes">
    <w:name w:val="table of figures"/>
    <w:basedOn w:val="Normal"/>
    <w:next w:val="Normal"/>
    <w:semiHidden/>
    <w:rsid w:val="00E24A45"/>
  </w:style>
  <w:style w:type="paragraph" w:styleId="Sumrio2">
    <w:name w:val="toc 2"/>
    <w:basedOn w:val="Normal"/>
    <w:next w:val="Normal"/>
    <w:autoRedefine/>
    <w:uiPriority w:val="39"/>
    <w:rsid w:val="00E24A4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24A45"/>
    <w:pPr>
      <w:ind w:left="480"/>
    </w:pPr>
  </w:style>
  <w:style w:type="character" w:styleId="Hyperlink">
    <w:name w:val="Hyperlink"/>
    <w:basedOn w:val="Fontepargpadro"/>
    <w:uiPriority w:val="99"/>
    <w:rsid w:val="00E24A4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24A4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A4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24A4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24A4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24A4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24A45"/>
    <w:rPr>
      <w:sz w:val="16"/>
    </w:rPr>
  </w:style>
  <w:style w:type="character" w:styleId="Nmerodepgina">
    <w:name w:val="page number"/>
    <w:basedOn w:val="Fontepargpadro"/>
    <w:rsid w:val="00E24A4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24A4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24A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24A4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24A45"/>
  </w:style>
  <w:style w:type="paragraph" w:styleId="Corpodetexto">
    <w:name w:val="Body Text"/>
    <w:basedOn w:val="Normal"/>
    <w:link w:val="CorpodetextoChar"/>
    <w:rsid w:val="00E24A4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24A45"/>
    <w:rPr>
      <w:rFonts w:eastAsia="Arial Unicode MS"/>
    </w:rPr>
  </w:style>
  <w:style w:type="paragraph" w:customStyle="1" w:styleId="tabletext">
    <w:name w:val="tabletext"/>
    <w:basedOn w:val="Normal"/>
    <w:rsid w:val="00E24A4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24A4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24A4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24A4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24A4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24A4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24A4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24A4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24A4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24A4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A4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24A4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24A4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24A4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24A4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24A4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24A4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24A4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24A45"/>
    <w:pPr>
      <w:ind w:left="0"/>
    </w:pPr>
  </w:style>
  <w:style w:type="paragraph" w:styleId="ndicedeilustraes">
    <w:name w:val="table of figures"/>
    <w:basedOn w:val="Normal"/>
    <w:next w:val="Normal"/>
    <w:semiHidden/>
    <w:rsid w:val="00E24A45"/>
  </w:style>
  <w:style w:type="paragraph" w:styleId="Sumrio2">
    <w:name w:val="toc 2"/>
    <w:basedOn w:val="Normal"/>
    <w:next w:val="Normal"/>
    <w:autoRedefine/>
    <w:uiPriority w:val="39"/>
    <w:rsid w:val="00E24A4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24A45"/>
    <w:pPr>
      <w:ind w:left="480"/>
    </w:pPr>
  </w:style>
  <w:style w:type="character" w:styleId="Hyperlink">
    <w:name w:val="Hyperlink"/>
    <w:basedOn w:val="Fontepargpadro"/>
    <w:uiPriority w:val="99"/>
    <w:rsid w:val="00E24A4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24A4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A4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24A4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24A4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24A4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24A45"/>
    <w:rPr>
      <w:sz w:val="16"/>
    </w:rPr>
  </w:style>
  <w:style w:type="character" w:styleId="Nmerodepgina">
    <w:name w:val="page number"/>
    <w:basedOn w:val="Fontepargpadro"/>
    <w:rsid w:val="00E24A4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24A4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24A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24A4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24A45"/>
  </w:style>
  <w:style w:type="paragraph" w:styleId="Corpodetexto">
    <w:name w:val="Body Text"/>
    <w:basedOn w:val="Normal"/>
    <w:link w:val="CorpodetextoChar"/>
    <w:rsid w:val="00E24A4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24A45"/>
    <w:rPr>
      <w:rFonts w:eastAsia="Arial Unicode MS"/>
    </w:rPr>
  </w:style>
  <w:style w:type="paragraph" w:customStyle="1" w:styleId="tabletext">
    <w:name w:val="tabletext"/>
    <w:basedOn w:val="Normal"/>
    <w:rsid w:val="00E24A4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24A4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24A4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24A4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24A4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24A4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24A4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24A4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24A4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24A4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E8CF33-2FB8-4CAE-8E39-4F416AD97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9</Pages>
  <Words>674</Words>
  <Characters>4753</Characters>
  <Application>Microsoft Office Word</Application>
  <DocSecurity>0</DocSecurity>
  <Lines>39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5417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dcterms:created xsi:type="dcterms:W3CDTF">2014-11-08T02:59:00Z</dcterms:created>
  <dcterms:modified xsi:type="dcterms:W3CDTF">2014-11-19T19:44:00Z</dcterms:modified>
</cp:coreProperties>
</file>