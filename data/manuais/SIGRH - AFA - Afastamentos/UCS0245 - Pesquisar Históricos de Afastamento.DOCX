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4E4" w:rsidRDefault="00C834E4" w:rsidP="00C834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4E4" w:rsidRDefault="00C834E4" w:rsidP="00C834E4">
      <w:pPr>
        <w:widowControl w:val="0"/>
        <w:rPr>
          <w:rFonts w:cs="Arial"/>
          <w:sz w:val="20"/>
          <w:u w:val="single"/>
        </w:rPr>
      </w:pPr>
    </w:p>
    <w:p w:rsidR="00C834E4" w:rsidRDefault="00C834E4" w:rsidP="00C834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  <w:sz w:val="20"/>
        </w:rPr>
      </w:pPr>
    </w:p>
    <w:p w:rsidR="00C834E4" w:rsidRDefault="00C834E4" w:rsidP="00C834E4">
      <w:pPr>
        <w:widowControl w:val="0"/>
        <w:rPr>
          <w:rFonts w:cs="Arial"/>
        </w:rPr>
      </w:pPr>
    </w:p>
    <w:p w:rsidR="00C834E4" w:rsidRDefault="00C834E4" w:rsidP="00C834E4">
      <w:pPr>
        <w:pStyle w:val="Capa"/>
        <w:rPr>
          <w:color w:val="FF9900"/>
        </w:rPr>
      </w:pPr>
      <w:r>
        <w:t>SINDRAPE</w:t>
      </w:r>
    </w:p>
    <w:p w:rsidR="00C834E4" w:rsidRDefault="00C834E4" w:rsidP="00C834E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834E4" w:rsidRPr="00C834E4" w:rsidRDefault="00C834E4" w:rsidP="00C834E4">
      <w:pPr>
        <w:widowControl w:val="0"/>
        <w:rPr>
          <w:color w:val="000080"/>
        </w:rPr>
      </w:pPr>
    </w:p>
    <w:p w:rsidR="00C834E4" w:rsidRPr="00C834E4" w:rsidRDefault="00C834E4" w:rsidP="00C834E4">
      <w:pPr>
        <w:widowControl w:val="0"/>
        <w:jc w:val="right"/>
        <w:rPr>
          <w:rFonts w:cs="Arial"/>
          <w:b/>
          <w:bCs/>
          <w:color w:val="000080"/>
        </w:rPr>
      </w:pPr>
    </w:p>
    <w:p w:rsidR="00C834E4" w:rsidRDefault="00C834E4" w:rsidP="00C834E4">
      <w:pPr>
        <w:pStyle w:val="Capa"/>
      </w:pPr>
      <w:r>
        <w:t>UCS0245 – Pesquisar Históricos de Afastamentos</w:t>
      </w:r>
    </w:p>
    <w:p w:rsidR="00C834E4" w:rsidRDefault="00C834E4" w:rsidP="00C834E4">
      <w:pPr>
        <w:widowControl w:val="0"/>
        <w:rPr>
          <w:rFonts w:cs="Arial"/>
        </w:rPr>
      </w:pPr>
    </w:p>
    <w:p w:rsidR="00C834E4" w:rsidRDefault="00C834E4" w:rsidP="00C834E4">
      <w:pPr>
        <w:widowControl w:val="0"/>
      </w:pPr>
    </w:p>
    <w:p w:rsidR="00C834E4" w:rsidRDefault="00C834E4" w:rsidP="00C834E4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C834E4" w:rsidRPr="00C834E4" w:rsidRDefault="00C834E4" w:rsidP="00C834E4">
      <w:pPr>
        <w:pStyle w:val="Corpodetexto3"/>
        <w:widowControl w:val="0"/>
        <w:spacing w:after="0"/>
        <w:rPr>
          <w:rFonts w:cs="Arial"/>
        </w:rPr>
      </w:pPr>
      <w:r w:rsidRPr="00C834E4">
        <w:rPr>
          <w:rFonts w:cs="Arial"/>
        </w:rPr>
        <w:lastRenderedPageBreak/>
        <w:t>Histórico de Revisões</w:t>
      </w:r>
    </w:p>
    <w:p w:rsidR="00C834E4" w:rsidRDefault="00C834E4" w:rsidP="00C834E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834E4" w:rsidTr="00C834E4">
        <w:tc>
          <w:tcPr>
            <w:tcW w:w="1501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834E4" w:rsidTr="00C834E4">
        <w:tc>
          <w:tcPr>
            <w:tcW w:w="1501" w:type="dxa"/>
            <w:tcBorders>
              <w:bottom w:val="single" w:sz="4" w:space="0" w:color="auto"/>
            </w:tcBorders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11/08/2006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bottom w:val="single" w:sz="4" w:space="0" w:color="auto"/>
            </w:tcBorders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C834E4" w:rsidTr="00C834E4">
        <w:tc>
          <w:tcPr>
            <w:tcW w:w="1501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12/09/2006</w:t>
            </w:r>
          </w:p>
        </w:tc>
        <w:tc>
          <w:tcPr>
            <w:tcW w:w="1033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do documento.</w:t>
            </w:r>
          </w:p>
        </w:tc>
        <w:tc>
          <w:tcPr>
            <w:tcW w:w="2700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André </w:t>
            </w:r>
            <w:proofErr w:type="spellStart"/>
            <w:r>
              <w:rPr>
                <w:rFonts w:cs="Arial"/>
              </w:rPr>
              <w:t>Frare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Gallo</w:t>
            </w:r>
            <w:proofErr w:type="spellEnd"/>
          </w:p>
        </w:tc>
      </w:tr>
      <w:tr w:rsidR="00C834E4" w:rsidTr="00C834E4">
        <w:tc>
          <w:tcPr>
            <w:tcW w:w="1501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13/03/2008</w:t>
            </w:r>
          </w:p>
        </w:tc>
        <w:tc>
          <w:tcPr>
            <w:tcW w:w="1033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C834E4" w:rsidTr="00C834E4">
        <w:tc>
          <w:tcPr>
            <w:tcW w:w="1501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C834E4" w:rsidRDefault="00C834E4" w:rsidP="00C834E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834E4" w:rsidRDefault="00C834E4" w:rsidP="00C834E4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C834E4" w:rsidRPr="00C834E4" w:rsidRDefault="00C834E4" w:rsidP="00C834E4">
      <w:pPr>
        <w:pStyle w:val="Corpodetexto3"/>
        <w:widowControl w:val="0"/>
        <w:spacing w:after="0"/>
        <w:jc w:val="left"/>
        <w:rPr>
          <w:rFonts w:cs="Arial"/>
        </w:rPr>
      </w:pPr>
      <w:r w:rsidRPr="00C834E4">
        <w:rPr>
          <w:rFonts w:cs="Arial"/>
        </w:rPr>
        <w:lastRenderedPageBreak/>
        <w:t>Índice</w:t>
      </w:r>
    </w:p>
    <w:p w:rsidR="00C834E4" w:rsidRPr="00C834E4" w:rsidRDefault="00C834E4" w:rsidP="00C834E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D31F9" w:rsidRDefault="00C834E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135" w:history="1">
        <w:r w:rsidR="007D31F9" w:rsidRPr="00F47269">
          <w:rPr>
            <w:rStyle w:val="Hyperlink"/>
            <w:noProof/>
          </w:rPr>
          <w:t>1.</w:t>
        </w:r>
        <w:r w:rsidR="007D31F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D31F9" w:rsidRPr="00F47269">
          <w:rPr>
            <w:rStyle w:val="Hyperlink"/>
            <w:noProof/>
          </w:rPr>
          <w:t>Pacote/Caso de Uso</w:t>
        </w:r>
        <w:r w:rsidR="007D31F9">
          <w:rPr>
            <w:noProof/>
            <w:webHidden/>
          </w:rPr>
          <w:tab/>
        </w:r>
        <w:r w:rsidR="007D31F9">
          <w:rPr>
            <w:noProof/>
            <w:webHidden/>
          </w:rPr>
          <w:fldChar w:fldCharType="begin"/>
        </w:r>
        <w:r w:rsidR="007D31F9">
          <w:rPr>
            <w:noProof/>
            <w:webHidden/>
          </w:rPr>
          <w:instrText xml:space="preserve"> PAGEREF _Toc404182135 \h </w:instrText>
        </w:r>
        <w:r w:rsidR="007D31F9">
          <w:rPr>
            <w:noProof/>
            <w:webHidden/>
          </w:rPr>
        </w:r>
        <w:r w:rsidR="007D31F9">
          <w:rPr>
            <w:noProof/>
            <w:webHidden/>
          </w:rPr>
          <w:fldChar w:fldCharType="separate"/>
        </w:r>
        <w:r w:rsidR="007D31F9">
          <w:rPr>
            <w:noProof/>
            <w:webHidden/>
          </w:rPr>
          <w:t>5</w:t>
        </w:r>
        <w:r w:rsidR="007D31F9"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36" w:history="1">
        <w:r w:rsidRPr="00F47269">
          <w:rPr>
            <w:rStyle w:val="Hyperlink"/>
            <w:noProof/>
          </w:rPr>
          <w:t>Pesquisar Históricos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37" w:history="1">
        <w:r w:rsidRPr="00F4726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38" w:history="1">
        <w:r w:rsidRPr="00F4726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39" w:history="1">
        <w:r w:rsidRPr="00F4726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0" w:history="1">
        <w:r w:rsidRPr="00F4726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1" w:history="1">
        <w:r w:rsidRPr="00F4726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2" w:history="1">
        <w:r w:rsidRPr="00F4726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3" w:history="1">
        <w:r w:rsidRPr="00F4726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4" w:history="1">
        <w:r w:rsidRPr="00F4726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Pesquisar Históricos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5" w:history="1">
        <w:r w:rsidRPr="00F4726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6" w:history="1">
        <w:r w:rsidRPr="00F47269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Alternativo – Pesquisa auxiliar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7" w:history="1">
        <w:r w:rsidRPr="00F47269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Alternativo – Pesquisa auxiliar de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8" w:history="1">
        <w:r w:rsidRPr="00F47269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Alternativo – Pesquisa auxiliar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49" w:history="1">
        <w:r w:rsidRPr="00F47269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Alternativo – Pesquisa auxiliar de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0" w:history="1">
        <w:r w:rsidRPr="00F47269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Alternativo – Detalhar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1" w:history="1">
        <w:r w:rsidRPr="00F47269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2" w:history="1">
        <w:r w:rsidRPr="00F4726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3" w:history="1">
        <w:r w:rsidRPr="00F4726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RN01: Verificar se o usuário possui Autorização de acesso ao Órgão selecionado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4" w:history="1">
        <w:r w:rsidRPr="00F47269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RN02: Verificar se a Unidade organizacional informada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5" w:history="1">
        <w:r w:rsidRPr="00F47269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RN03: Verificar se a Unidade organizacional informada pertence a um dos Órgãos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6" w:history="1">
        <w:r w:rsidRPr="00F47269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RN04: Validar os campos informados para a Relação = Sintético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7" w:history="1">
        <w:r w:rsidRPr="00F47269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RN05: Verificar se a Matrícula informada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8" w:history="1">
        <w:r w:rsidRPr="00F47269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RN06: Verificar se a Matrícula informada pertence a um dos Órgãos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59" w:history="1">
        <w:r w:rsidRPr="00F47269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RN07: Verificar se o Município informado pertence a Região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0" w:history="1">
        <w:r w:rsidRPr="00F47269">
          <w:rPr>
            <w:rStyle w:val="Hyperlink"/>
            <w:strike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strike/>
            <w:noProof/>
            <w:highlight w:val="lightGray"/>
          </w:rPr>
          <w:t>RN08: Verificar se o Município informado pertence a alguma Região dos órgãos (do Agrupamento)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1" w:history="1">
        <w:r w:rsidRPr="00F47269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RN09: Verificar o CPF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2" w:history="1">
        <w:r w:rsidRPr="00F47269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RN10: Validar os campos informados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3" w:history="1">
        <w:r w:rsidRPr="00F4726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4" w:history="1">
        <w:r w:rsidRPr="00F47269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5" w:history="1">
        <w:r w:rsidRPr="00F47269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6" w:history="1">
        <w:r w:rsidRPr="00F47269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7" w:history="1">
        <w:r w:rsidRPr="00F47269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 na pesquisa auxiliar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8" w:history="1">
        <w:r w:rsidRPr="00F47269">
          <w:rPr>
            <w:rStyle w:val="Hyperlink"/>
            <w:noProof/>
          </w:rPr>
          <w:t>6.1.4.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 na pesquisa auxiliar de pessoa (com vínculo)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9" w:history="1">
        <w:r w:rsidRPr="00F47269">
          <w:rPr>
            <w:rStyle w:val="Hyperlink"/>
            <w:noProof/>
          </w:rPr>
          <w:t>6.1.5.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 no combo região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0" w:history="1">
        <w:r w:rsidRPr="00F47269">
          <w:rPr>
            <w:rStyle w:val="Hyperlink"/>
            <w:noProof/>
          </w:rPr>
          <w:t>6.1.6.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 no combo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1" w:history="1">
        <w:r w:rsidRPr="00F47269">
          <w:rPr>
            <w:rStyle w:val="Hyperlink"/>
            <w:noProof/>
          </w:rPr>
          <w:t>6.1.7.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Abrangência no combo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1F9" w:rsidRDefault="007D31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2" w:history="1">
        <w:r w:rsidRPr="00F47269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26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834E4" w:rsidRDefault="00C834E4" w:rsidP="00C834E4">
      <w:pPr>
        <w:pStyle w:val="Sumrio1"/>
      </w:pPr>
      <w:r>
        <w:fldChar w:fldCharType="end"/>
      </w:r>
    </w:p>
    <w:p w:rsidR="00C834E4" w:rsidRDefault="00C834E4" w:rsidP="00C834E4">
      <w:pPr>
        <w:widowControl w:val="0"/>
        <w:rPr>
          <w:rFonts w:cs="Arial"/>
          <w:b/>
          <w:bCs/>
          <w:color w:val="000000"/>
        </w:rPr>
      </w:pPr>
    </w:p>
    <w:p w:rsidR="00C834E4" w:rsidRDefault="00C834E4" w:rsidP="00C834E4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C834E4" w:rsidRDefault="00C834E4" w:rsidP="00C834E4">
      <w:pPr>
        <w:pStyle w:val="Heading"/>
      </w:pPr>
    </w:p>
    <w:p w:rsidR="00C834E4" w:rsidRDefault="00C834E4" w:rsidP="00C834E4">
      <w:pPr>
        <w:pStyle w:val="Heading"/>
        <w:jc w:val="center"/>
      </w:pPr>
    </w:p>
    <w:p w:rsidR="00C834E4" w:rsidRDefault="00C834E4" w:rsidP="00C834E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182135"/>
      <w:r>
        <w:lastRenderedPageBreak/>
        <w:t>Pacote/Caso de Uso</w:t>
      </w:r>
      <w:bookmarkEnd w:id="2"/>
    </w:p>
    <w:p w:rsidR="00C834E4" w:rsidRDefault="00C834E4" w:rsidP="00C834E4"/>
    <w:p w:rsidR="00C834E4" w:rsidRDefault="00C834E4" w:rsidP="007D31F9">
      <w:pPr>
        <w:pStyle w:val="Subttulo"/>
      </w:pPr>
      <w:bookmarkStart w:id="3" w:name="_Toc404182136"/>
      <w:r>
        <w:t>Pesquisar Históricos de Afastamentos</w:t>
      </w:r>
      <w:bookmarkEnd w:id="3"/>
    </w:p>
    <w:p w:rsidR="00C834E4" w:rsidRDefault="00C834E4" w:rsidP="00C834E4">
      <w:pPr>
        <w:widowControl w:val="0"/>
        <w:ind w:left="902"/>
        <w:rPr>
          <w:rFonts w:cs="Arial"/>
          <w:b/>
          <w:bCs/>
          <w:color w:val="FF0000"/>
        </w:rPr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182137"/>
      <w:r>
        <w:t>Descrição</w:t>
      </w:r>
      <w:bookmarkEnd w:id="4"/>
      <w:bookmarkEnd w:id="5"/>
    </w:p>
    <w:p w:rsidR="00C834E4" w:rsidRDefault="00C834E4" w:rsidP="00C834E4">
      <w:pPr>
        <w:pStyle w:val="Recuodecorpodetexto2"/>
        <w:widowControl w:val="0"/>
        <w:ind w:left="1620" w:firstLine="0"/>
        <w:rPr>
          <w:sz w:val="24"/>
        </w:rPr>
      </w:pPr>
    </w:p>
    <w:p w:rsidR="00C834E4" w:rsidRDefault="00C834E4" w:rsidP="00C834E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Históricos de Afastamentos cadastrados.</w:t>
      </w:r>
    </w:p>
    <w:p w:rsidR="00C834E4" w:rsidRDefault="00C834E4" w:rsidP="00C834E4">
      <w:pPr>
        <w:pStyle w:val="Recuodecorpodetexto2"/>
        <w:widowControl w:val="0"/>
        <w:ind w:left="1620" w:firstLine="0"/>
        <w:rPr>
          <w:sz w:val="24"/>
        </w:rPr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2138"/>
      <w:r>
        <w:t>Requisitos atendidos</w:t>
      </w:r>
      <w:bookmarkEnd w:id="6"/>
    </w:p>
    <w:p w:rsidR="00C834E4" w:rsidRDefault="00C834E4" w:rsidP="00C834E4"/>
    <w:p w:rsidR="00C834E4" w:rsidRDefault="00C834E4" w:rsidP="00C834E4">
      <w:pPr>
        <w:pStyle w:val="Recuodecorpodetexto"/>
        <w:ind w:left="1260"/>
      </w:pPr>
      <w:r>
        <w:t>R5 – Pesquisar Históricos de Afastamentos</w:t>
      </w:r>
    </w:p>
    <w:p w:rsidR="00C834E4" w:rsidRDefault="00C834E4" w:rsidP="00C834E4"/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182139"/>
      <w:r>
        <w:t>Conceito</w:t>
      </w:r>
      <w:bookmarkEnd w:id="7"/>
      <w:r>
        <w:tab/>
      </w:r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182140"/>
      <w:r>
        <w:t>Conceitos principais</w:t>
      </w:r>
      <w:bookmarkEnd w:id="8"/>
    </w:p>
    <w:p w:rsidR="00C834E4" w:rsidRDefault="00C834E4" w:rsidP="00C834E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834E4" w:rsidTr="001B5E1C">
        <w:trPr>
          <w:trHeight w:val="600"/>
        </w:trPr>
        <w:tc>
          <w:tcPr>
            <w:tcW w:w="2338" w:type="dxa"/>
          </w:tcPr>
          <w:p w:rsidR="00C834E4" w:rsidRDefault="00C834E4" w:rsidP="00C834E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Pessoa: Histórico de afastamentos</w:t>
            </w:r>
          </w:p>
        </w:tc>
        <w:tc>
          <w:tcPr>
            <w:tcW w:w="6732" w:type="dxa"/>
          </w:tcPr>
          <w:p w:rsidR="00C834E4" w:rsidRDefault="00C834E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todos os afastamentos definitivos e temporários relativos ao vínculo do servidor</w:t>
            </w:r>
          </w:p>
        </w:tc>
      </w:tr>
      <w:tr w:rsidR="00C834E4" w:rsidTr="001B5E1C">
        <w:trPr>
          <w:trHeight w:val="600"/>
        </w:trPr>
        <w:tc>
          <w:tcPr>
            <w:tcW w:w="2338" w:type="dxa"/>
          </w:tcPr>
          <w:p w:rsidR="00C834E4" w:rsidRDefault="00C834E4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Vínculo: Histórico de afastamentos</w:t>
            </w:r>
          </w:p>
        </w:tc>
        <w:tc>
          <w:tcPr>
            <w:tcW w:w="6732" w:type="dxa"/>
          </w:tcPr>
          <w:p w:rsidR="00C834E4" w:rsidRDefault="00C834E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todos os afastamentos definitivos e temporários relativos ao vínculo do servidor</w:t>
            </w:r>
          </w:p>
        </w:tc>
      </w:tr>
      <w:tr w:rsidR="00C834E4" w:rsidTr="001B5E1C">
        <w:trPr>
          <w:trHeight w:val="600"/>
        </w:trPr>
        <w:tc>
          <w:tcPr>
            <w:tcW w:w="2338" w:type="dxa"/>
          </w:tcPr>
          <w:p w:rsidR="00C834E4" w:rsidRDefault="00C834E4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Vínculo: Histórico de data de retorno do afastamento</w:t>
            </w:r>
          </w:p>
        </w:tc>
        <w:tc>
          <w:tcPr>
            <w:tcW w:w="6732" w:type="dxa"/>
          </w:tcPr>
          <w:p w:rsidR="00C834E4" w:rsidRDefault="00C834E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Relações das diversas datas de retorno previstas para o servidor afastado</w:t>
            </w:r>
          </w:p>
        </w:tc>
      </w:tr>
    </w:tbl>
    <w:p w:rsidR="00C834E4" w:rsidRDefault="00C834E4" w:rsidP="00C834E4">
      <w:pPr>
        <w:pStyle w:val="Cabealho"/>
        <w:rPr>
          <w:rFonts w:cs="Arial"/>
        </w:rPr>
      </w:pPr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182141"/>
      <w:r>
        <w:t>Conceitos associados</w:t>
      </w:r>
      <w:bookmarkEnd w:id="9"/>
      <w:bookmarkEnd w:id="10"/>
    </w:p>
    <w:p w:rsidR="00C834E4" w:rsidRDefault="00C834E4" w:rsidP="00C834E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834E4" w:rsidTr="001B5E1C">
        <w:trPr>
          <w:trHeight w:val="600"/>
        </w:trPr>
        <w:tc>
          <w:tcPr>
            <w:tcW w:w="2338" w:type="dxa"/>
          </w:tcPr>
          <w:p w:rsidR="00C834E4" w:rsidRDefault="00C834E4" w:rsidP="00C834E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Motivo de afastamento </w:t>
            </w:r>
            <w:r>
              <w:rPr>
                <w:rFonts w:cs="Arial"/>
                <w:b/>
              </w:rPr>
              <w:lastRenderedPageBreak/>
              <w:t>definitivo</w:t>
            </w:r>
          </w:p>
        </w:tc>
        <w:tc>
          <w:tcPr>
            <w:tcW w:w="6732" w:type="dxa"/>
          </w:tcPr>
          <w:p w:rsidR="00C834E4" w:rsidRDefault="00C834E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lastRenderedPageBreak/>
              <w:t>Relação dos motivos que afastam o vínculo definitivamente</w:t>
            </w:r>
          </w:p>
        </w:tc>
      </w:tr>
      <w:tr w:rsidR="00C834E4" w:rsidTr="001B5E1C">
        <w:trPr>
          <w:trHeight w:val="600"/>
        </w:trPr>
        <w:tc>
          <w:tcPr>
            <w:tcW w:w="2338" w:type="dxa"/>
          </w:tcPr>
          <w:p w:rsidR="00C834E4" w:rsidRDefault="00C834E4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Motivo de afastamento temporário</w:t>
            </w:r>
          </w:p>
        </w:tc>
        <w:tc>
          <w:tcPr>
            <w:tcW w:w="6732" w:type="dxa"/>
          </w:tcPr>
          <w:p w:rsidR="00C834E4" w:rsidRDefault="00C834E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motivos que afastam o vínculo temporariamente</w:t>
            </w:r>
          </w:p>
        </w:tc>
      </w:tr>
    </w:tbl>
    <w:p w:rsidR="00C834E4" w:rsidRDefault="00C834E4" w:rsidP="00C834E4">
      <w:pPr>
        <w:pStyle w:val="Cabealho"/>
        <w:rPr>
          <w:rFonts w:cs="Arial"/>
        </w:rPr>
      </w:pPr>
    </w:p>
    <w:p w:rsidR="00C834E4" w:rsidRDefault="00C834E4" w:rsidP="00C834E4">
      <w:pPr>
        <w:rPr>
          <w:rFonts w:eastAsia="Arial Unicode MS"/>
        </w:rPr>
      </w:pPr>
    </w:p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182142"/>
      <w:r>
        <w:lastRenderedPageBreak/>
        <w:t>Diagrama</w:t>
      </w:r>
      <w:bookmarkEnd w:id="12"/>
    </w:p>
    <w:p w:rsidR="00C834E4" w:rsidRDefault="00990F77" w:rsidP="00C834E4">
      <w:pPr>
        <w:pStyle w:val="Cabealho"/>
        <w:widowControl w:val="0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57175000" wp14:editId="3464FD52">
                <wp:simplePos x="0" y="0"/>
                <wp:positionH relativeFrom="column">
                  <wp:posOffset>-160020</wp:posOffset>
                </wp:positionH>
                <wp:positionV relativeFrom="paragraph">
                  <wp:posOffset>197485</wp:posOffset>
                </wp:positionV>
                <wp:extent cx="5766875" cy="7372350"/>
                <wp:effectExtent l="0" t="0" r="5715" b="0"/>
                <wp:wrapNone/>
                <wp:docPr id="404" name="Tela 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13775" y="22225"/>
                            <a:ext cx="5730876" cy="7327900"/>
                            <a:chOff x="474" y="35"/>
                            <a:chExt cx="8551" cy="11540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45" y="4976"/>
                              <a:ext cx="1886" cy="20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845" y="5168"/>
                              <a:ext cx="4749" cy="295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1" y="5395"/>
                              <a:ext cx="3625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UCS 008 –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Históricos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6" y="5674"/>
                              <a:ext cx="1440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Afastamentos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" y="6180"/>
                              <a:ext cx="314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873" y="6495"/>
                              <a:ext cx="0" cy="31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>
                              <a:off x="698" y="6617"/>
                              <a:ext cx="36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 flipH="1">
                              <a:off x="663" y="6809"/>
                              <a:ext cx="210" cy="31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3"/>
                          <wps:cNvCnPr/>
                          <wps:spPr bwMode="auto">
                            <a:xfrm>
                              <a:off x="873" y="6809"/>
                              <a:ext cx="209" cy="31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4" y="7168"/>
                              <a:ext cx="875" cy="6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  <wps:wsp>
                          <wps:cNvPr id="18" name="Line 15"/>
                          <wps:cNvCnPr/>
                          <wps:spPr bwMode="auto">
                            <a:xfrm>
                              <a:off x="1047" y="6477"/>
                              <a:ext cx="1781" cy="0"/>
                            </a:xfrm>
                            <a:prstGeom prst="line">
                              <a:avLst/>
                            </a:prstGeom>
                            <a:noFill/>
                            <a:ln w="17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7" y="6477"/>
                              <a:ext cx="4120" cy="78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93" y="6599"/>
                              <a:ext cx="2809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Históricos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1" y="6879"/>
                              <a:ext cx="1664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Afastamentos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" y="35"/>
                              <a:ext cx="3317" cy="20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" y="227"/>
                              <a:ext cx="8327" cy="350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0" y="454"/>
                              <a:ext cx="3918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UCS 102 -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733" y="70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733" y="70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 flipH="1">
                              <a:off x="751" y="87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V="1">
                              <a:off x="751" y="87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733" y="7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733" y="122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>
                              <a:off x="751" y="70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733" y="87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733" y="87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751" y="70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751" y="70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733" y="7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733" y="87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733" y="70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 flipH="1">
                              <a:off x="733" y="7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751" y="87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 flipH="1" flipV="1">
                              <a:off x="751" y="87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 flipV="1">
                              <a:off x="751" y="70"/>
                              <a:ext cx="87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 flipV="1">
                              <a:off x="751" y="87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 flipV="1">
                              <a:off x="751" y="87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733" y="87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 flipV="1">
                              <a:off x="768" y="87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733" y="70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733" y="7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7" y="1187"/>
                              <a:ext cx="3177" cy="87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8" y="1327"/>
                              <a:ext cx="2067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5" y="1606"/>
                              <a:ext cx="1495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Matrícula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1222" y="1222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1222" y="1222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>
                              <a:off x="1239" y="1240"/>
                              <a:ext cx="5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V="1">
                              <a:off x="1239" y="1240"/>
                              <a:ext cx="0" cy="5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1222" y="122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1222" y="1274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1239" y="1222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1222" y="124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1222" y="124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1239" y="1222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1239" y="1222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1222" y="122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1222" y="1240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1222" y="1222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 flipH="1">
                              <a:off x="1222" y="122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1239" y="1240"/>
                              <a:ext cx="88" cy="87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 flipH="1" flipV="1">
                              <a:off x="1239" y="1240"/>
                              <a:ext cx="88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 flipV="1">
                              <a:off x="1239" y="1222"/>
                              <a:ext cx="88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 flipV="1">
                              <a:off x="1239" y="1240"/>
                              <a:ext cx="88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1239" y="1240"/>
                              <a:ext cx="88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1222" y="1240"/>
                              <a:ext cx="105" cy="1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1257" y="1240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1222" y="1222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1222" y="122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Oval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" y="2339"/>
                              <a:ext cx="3020" cy="90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5" y="2462"/>
                              <a:ext cx="2067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4" y="2741"/>
                              <a:ext cx="1203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Pessoa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1397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1397" y="2374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>
                              <a:off x="1414" y="2392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V="1">
                              <a:off x="1414" y="2392"/>
                              <a:ext cx="0" cy="5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1397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1397" y="2427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1414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1397" y="239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1397" y="239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1414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1414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1397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1397" y="239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1397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 flipH="1">
                              <a:off x="1397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1414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 flipH="1" flipV="1">
                              <a:off x="1414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 flipV="1">
                              <a:off x="1414" y="2374"/>
                              <a:ext cx="87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 flipV="1">
                              <a:off x="1414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1414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1397" y="2392"/>
                              <a:ext cx="104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1431" y="2392"/>
                              <a:ext cx="88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1397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1397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Oval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18" y="1030"/>
                              <a:ext cx="3980" cy="78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6" y="1152"/>
                              <a:ext cx="2431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6" y="1432"/>
                              <a:ext cx="2859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4853" y="1065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4853" y="1065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 flipH="1">
                              <a:off x="4870" y="1082"/>
                              <a:ext cx="5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V="1">
                              <a:off x="4870" y="108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4853" y="1065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4853" y="1117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4870" y="1065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4853" y="108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4853" y="108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4870" y="1065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4870" y="1065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4853" y="1065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4853" y="108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4853" y="1065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 flipH="1">
                              <a:off x="4853" y="1065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4870" y="1082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 flipH="1" flipV="1">
                              <a:off x="4870" y="1082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H="1" flipV="1">
                              <a:off x="4870" y="1065"/>
                              <a:ext cx="88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4870" y="1082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4870" y="1082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4853" y="1082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4888" y="1082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4853" y="1065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4853" y="1065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Oval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5" y="2339"/>
                              <a:ext cx="3596" cy="80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4" y="2462"/>
                              <a:ext cx="2431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9" y="2741"/>
                              <a:ext cx="1165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Município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5010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5010" y="237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 flipH="1">
                              <a:off x="5028" y="2392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V="1">
                              <a:off x="5028" y="2392"/>
                              <a:ext cx="0" cy="5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5010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5010" y="2427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5028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5010" y="239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5010" y="239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5028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5028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5010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5010" y="239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5010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 flipH="1">
                              <a:off x="5010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5028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 flipH="1" flipV="1">
                              <a:off x="5028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 flipV="1">
                              <a:off x="5028" y="2374"/>
                              <a:ext cx="87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 flipV="1">
                              <a:off x="5028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 flipV="1">
                              <a:off x="5028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5010" y="2392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5045" y="2392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5010" y="2374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5010" y="237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8" y="8939"/>
                              <a:ext cx="2548" cy="20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8" y="9131"/>
                              <a:ext cx="6371" cy="244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1" y="9358"/>
                              <a:ext cx="3045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UCS 048 -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2042" y="8974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2042" y="897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 flipH="1">
                              <a:off x="2060" y="8991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V="1">
                              <a:off x="2060" y="8991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2042" y="8974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2042" y="9026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2060" y="8974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2042" y="8991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2042" y="8991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2060" y="8974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2060" y="8974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2042" y="8974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2042" y="8991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2042" y="8974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 flipH="1">
                              <a:off x="2042" y="8974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2060" y="8991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 flipH="1" flipV="1">
                              <a:off x="2060" y="8991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 flipV="1">
                              <a:off x="2060" y="8974"/>
                              <a:ext cx="87" cy="1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H="1" flipV="1">
                              <a:off x="2060" y="8991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 flipV="1">
                              <a:off x="2060" y="8991"/>
                              <a:ext cx="87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2042" y="8991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2077" y="8991"/>
                              <a:ext cx="88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2042" y="8974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2042" y="8974"/>
                              <a:ext cx="8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Oval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82" y="10091"/>
                              <a:ext cx="2915" cy="73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3" y="10213"/>
                              <a:ext cx="1951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F77" w:rsidRDefault="00990F77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Pessoa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2217" y="10126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2217" y="10126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H="1">
                              <a:off x="2234" y="10143"/>
                              <a:ext cx="5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 flipV="1">
                              <a:off x="2234" y="10143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2217" y="10126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2217" y="10178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2234" y="10126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2217" y="10143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2217" y="10143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2234" y="10126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2234" y="10126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2217" y="10126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2217" y="10143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2217" y="10126"/>
                              <a:ext cx="0" cy="8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 flipH="1">
                              <a:off x="2217" y="10126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2234" y="10143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3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 flipH="1" flipV="1">
                              <a:off x="2234" y="10143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 flipH="1" flipV="1">
                              <a:off x="2234" y="10126"/>
                              <a:ext cx="88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 flipH="1" flipV="1">
                              <a:off x="2234" y="10143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H="1" flipV="1">
                              <a:off x="2234" y="10143"/>
                              <a:ext cx="88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 flipV="1">
                              <a:off x="2217" y="10143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 flipV="1">
                              <a:off x="2252" y="10143"/>
                              <a:ext cx="87" cy="8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1421570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1421570" y="643001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Oval 208"/>
                        <wps:cNvSpPr>
                          <a:spLocks noChangeArrowheads="1"/>
                        </wps:cNvSpPr>
                        <wps:spPr bwMode="auto">
                          <a:xfrm>
                            <a:off x="3494210" y="6407785"/>
                            <a:ext cx="1851660" cy="4654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3838380" y="6485255"/>
                            <a:ext cx="12706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3516435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3516435" y="643001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>
                            <a:off x="3527865" y="644080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 flipV="1">
                            <a:off x="3527865" y="6440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>
                            <a:off x="3516435" y="643001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3516435" y="646303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3527865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>
                            <a:off x="3516435" y="6440805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>
                            <a:off x="3516435" y="6440805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>
                            <a:off x="3527865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>
                            <a:off x="3527865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3516435" y="643001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3516435" y="6440805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3516435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 flipH="1">
                            <a:off x="3516435" y="643001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3527865" y="6440805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 flipH="1" flipV="1">
                            <a:off x="3527865" y="6440805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H="1" flipV="1">
                            <a:off x="3527865" y="6430010"/>
                            <a:ext cx="5524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 flipH="1" flipV="1">
                            <a:off x="3527865" y="6440805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 flipH="1" flipV="1">
                            <a:off x="3527865" y="6440805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 flipH="1" flipV="1">
                            <a:off x="3516435" y="6440805"/>
                            <a:ext cx="6667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H="1" flipV="1">
                            <a:off x="3538660" y="6440805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3516435" y="643001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3516435" y="643001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1632390" y="2061845"/>
                            <a:ext cx="731520" cy="110871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 flipH="1" flipV="1">
                            <a:off x="2275010" y="3126105"/>
                            <a:ext cx="88900" cy="4445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 flipH="1" flipV="1">
                            <a:off x="2352480" y="3070860"/>
                            <a:ext cx="11430" cy="9969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2441380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>
                            <a:off x="2441380" y="268287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 flipH="1">
                            <a:off x="2452175" y="269367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 flipV="1">
                            <a:off x="2452175" y="2693670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>
                            <a:off x="2441380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>
                            <a:off x="2441380" y="271589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>
                            <a:off x="2452175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>
                            <a:off x="2441380" y="26936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>
                            <a:off x="2441380" y="26936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>
                            <a:off x="2452175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>
                            <a:off x="2452175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>
                            <a:off x="2441380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>
                            <a:off x="2441380" y="26936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2441380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 flipH="1">
                            <a:off x="2441380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>
                            <a:off x="2452175" y="2693670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 flipH="1" flipV="1">
                            <a:off x="2452175" y="2693670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 flipH="1" flipV="1">
                            <a:off x="2452175" y="2682875"/>
                            <a:ext cx="55880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 flipH="1" flipV="1">
                            <a:off x="2452175" y="2693670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 flipH="1" flipV="1">
                            <a:off x="2452175" y="2693670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 flipH="1" flipV="1">
                            <a:off x="2441380" y="2693670"/>
                            <a:ext cx="6667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 flipH="1" flipV="1">
                            <a:off x="2463605" y="2693670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>
                            <a:off x="2441380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2441380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2042600" y="220599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4" name="Line 262"/>
                        <wps:cNvCnPr/>
                        <wps:spPr bwMode="auto">
                          <a:xfrm flipH="1">
                            <a:off x="2995735" y="997585"/>
                            <a:ext cx="188595" cy="216217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 flipH="1" flipV="1">
                            <a:off x="2962080" y="3070860"/>
                            <a:ext cx="33655" cy="8890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 flipV="1">
                            <a:off x="2995735" y="3070860"/>
                            <a:ext cx="55245" cy="8890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>
                            <a:off x="3538660" y="216154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>
                            <a:off x="3538660" y="216154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 flipH="1">
                            <a:off x="3550090" y="217297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 flipV="1">
                            <a:off x="3550090" y="217297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>
                            <a:off x="3538660" y="21615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>
                            <a:off x="3538660" y="219519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>
                            <a:off x="3550090" y="216154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>
                            <a:off x="3538660" y="21729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3"/>
                        <wps:cNvCnPr/>
                        <wps:spPr bwMode="auto">
                          <a:xfrm>
                            <a:off x="3538660" y="21729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4"/>
                        <wps:cNvCnPr/>
                        <wps:spPr bwMode="auto">
                          <a:xfrm>
                            <a:off x="3550090" y="216154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5"/>
                        <wps:cNvCnPr/>
                        <wps:spPr bwMode="auto">
                          <a:xfrm>
                            <a:off x="3550090" y="216154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6"/>
                        <wps:cNvCnPr/>
                        <wps:spPr bwMode="auto">
                          <a:xfrm>
                            <a:off x="3538660" y="21615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7"/>
                        <wps:cNvCnPr/>
                        <wps:spPr bwMode="auto">
                          <a:xfrm>
                            <a:off x="3538660" y="21729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>
                            <a:off x="3538660" y="216154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 flipH="1">
                            <a:off x="3538660" y="21615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80"/>
                        <wps:cNvCnPr/>
                        <wps:spPr bwMode="auto">
                          <a:xfrm>
                            <a:off x="3550090" y="217297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1"/>
                        <wps:cNvCnPr/>
                        <wps:spPr bwMode="auto">
                          <a:xfrm flipH="1" flipV="1">
                            <a:off x="3550090" y="217297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 flipH="1" flipV="1">
                            <a:off x="3550090" y="2161540"/>
                            <a:ext cx="5524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 flipH="1" flipV="1">
                            <a:off x="3550090" y="217297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 flipH="1" flipV="1">
                            <a:off x="3550090" y="217297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 flipH="1" flipV="1">
                            <a:off x="3538660" y="2172970"/>
                            <a:ext cx="6667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 flipH="1" flipV="1">
                            <a:off x="3560885" y="217297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3538660" y="216154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>
                            <a:off x="3538660" y="21615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3128450" y="212852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2" name="Line 290"/>
                        <wps:cNvCnPr/>
                        <wps:spPr bwMode="auto">
                          <a:xfrm flipH="1">
                            <a:off x="4204140" y="1917700"/>
                            <a:ext cx="886460" cy="137477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 flipV="1">
                            <a:off x="4204140" y="3192780"/>
                            <a:ext cx="10795" cy="9969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 flipV="1">
                            <a:off x="4204140" y="3237230"/>
                            <a:ext cx="88265" cy="5524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>
                            <a:off x="5079805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>
                            <a:off x="5079805" y="268287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 flipH="1">
                            <a:off x="5090600" y="269367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 flipV="1">
                            <a:off x="5090600" y="2693670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>
                            <a:off x="5079805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5079805" y="271589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>
                            <a:off x="5090600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00"/>
                        <wps:cNvCnPr/>
                        <wps:spPr bwMode="auto">
                          <a:xfrm>
                            <a:off x="5079805" y="26936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01"/>
                        <wps:cNvCnPr/>
                        <wps:spPr bwMode="auto">
                          <a:xfrm>
                            <a:off x="5079805" y="26936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2"/>
                        <wps:cNvCnPr/>
                        <wps:spPr bwMode="auto">
                          <a:xfrm>
                            <a:off x="5090600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>
                            <a:off x="5090600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>
                            <a:off x="5079805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>
                            <a:off x="5079805" y="26936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>
                            <a:off x="5079805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 flipH="1">
                            <a:off x="5079805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>
                            <a:off x="5090600" y="2693670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 flipH="1" flipV="1">
                            <a:off x="5090600" y="2693670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 flipH="1" flipV="1">
                            <a:off x="5090600" y="2682875"/>
                            <a:ext cx="5524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 flipH="1" flipV="1">
                            <a:off x="5090600" y="2693670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 flipH="1" flipV="1">
                            <a:off x="5090600" y="2693670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 flipH="1" flipV="1">
                            <a:off x="5079805" y="2693670"/>
                            <a:ext cx="66040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 flipH="1" flipV="1">
                            <a:off x="5102030" y="2693670"/>
                            <a:ext cx="5524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>
                            <a:off x="5079805" y="2682875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>
                            <a:off x="5079805" y="268287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4680390" y="2649855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0" name="Line 318"/>
                        <wps:cNvCnPr/>
                        <wps:spPr bwMode="auto">
                          <a:xfrm flipH="1" flipV="1">
                            <a:off x="2020375" y="5166360"/>
                            <a:ext cx="22225" cy="126365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19"/>
                        <wps:cNvCnPr/>
                        <wps:spPr bwMode="auto">
                          <a:xfrm flipH="1">
                            <a:off x="1975925" y="5166360"/>
                            <a:ext cx="44450" cy="8826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0"/>
                        <wps:cNvCnPr/>
                        <wps:spPr bwMode="auto">
                          <a:xfrm>
                            <a:off x="2020375" y="5166360"/>
                            <a:ext cx="43815" cy="8826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321"/>
                        <wps:cNvCnPr/>
                        <wps:spPr bwMode="auto">
                          <a:xfrm>
                            <a:off x="247440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>
                            <a:off x="2474400" y="586486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 flipH="1">
                            <a:off x="2485830" y="587565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24"/>
                        <wps:cNvCnPr/>
                        <wps:spPr bwMode="auto">
                          <a:xfrm flipV="1">
                            <a:off x="2485830" y="587565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>
                            <a:off x="2474400" y="586486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>
                            <a:off x="2474400" y="589788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>
                            <a:off x="248583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328"/>
                        <wps:cNvCnPr/>
                        <wps:spPr bwMode="auto">
                          <a:xfrm>
                            <a:off x="2474400" y="5875655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329"/>
                        <wps:cNvCnPr/>
                        <wps:spPr bwMode="auto">
                          <a:xfrm>
                            <a:off x="2474400" y="5875655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0"/>
                        <wps:cNvCnPr/>
                        <wps:spPr bwMode="auto">
                          <a:xfrm>
                            <a:off x="248583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1"/>
                        <wps:cNvCnPr/>
                        <wps:spPr bwMode="auto">
                          <a:xfrm>
                            <a:off x="248583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2"/>
                        <wps:cNvCnPr/>
                        <wps:spPr bwMode="auto">
                          <a:xfrm>
                            <a:off x="2474400" y="586486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3"/>
                        <wps:cNvCnPr/>
                        <wps:spPr bwMode="auto">
                          <a:xfrm>
                            <a:off x="2474400" y="5875655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247440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 flipH="1">
                            <a:off x="2474400" y="586486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336"/>
                        <wps:cNvCnPr/>
                        <wps:spPr bwMode="auto">
                          <a:xfrm>
                            <a:off x="2485830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337"/>
                        <wps:cNvCnPr/>
                        <wps:spPr bwMode="auto">
                          <a:xfrm flipH="1" flipV="1">
                            <a:off x="2485830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338"/>
                        <wps:cNvCnPr/>
                        <wps:spPr bwMode="auto">
                          <a:xfrm flipH="1" flipV="1">
                            <a:off x="2485830" y="5864860"/>
                            <a:ext cx="55245" cy="66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339"/>
                        <wps:cNvCnPr/>
                        <wps:spPr bwMode="auto">
                          <a:xfrm flipH="1" flipV="1">
                            <a:off x="2485830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40"/>
                        <wps:cNvCnPr/>
                        <wps:spPr bwMode="auto">
                          <a:xfrm flipH="1" flipV="1">
                            <a:off x="2485830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41"/>
                        <wps:cNvCnPr/>
                        <wps:spPr bwMode="auto">
                          <a:xfrm flipH="1" flipV="1">
                            <a:off x="2474400" y="5875655"/>
                            <a:ext cx="66675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42"/>
                        <wps:cNvCnPr/>
                        <wps:spPr bwMode="auto">
                          <a:xfrm flipH="1" flipV="1">
                            <a:off x="2496625" y="5875655"/>
                            <a:ext cx="5588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343"/>
                        <wps:cNvCnPr/>
                        <wps:spPr bwMode="auto">
                          <a:xfrm>
                            <a:off x="247440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344"/>
                        <wps:cNvCnPr/>
                        <wps:spPr bwMode="auto">
                          <a:xfrm>
                            <a:off x="2474400" y="5864860"/>
                            <a:ext cx="558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Rectangle 345"/>
                        <wps:cNvSpPr>
                          <a:spLocks noChangeArrowheads="1"/>
                        </wps:cNvSpPr>
                        <wps:spPr bwMode="auto">
                          <a:xfrm>
                            <a:off x="1410775" y="539877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8" name="Line 346"/>
                        <wps:cNvCnPr/>
                        <wps:spPr bwMode="auto">
                          <a:xfrm flipV="1">
                            <a:off x="4369875" y="5166360"/>
                            <a:ext cx="11430" cy="125285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347"/>
                        <wps:cNvCnPr/>
                        <wps:spPr bwMode="auto">
                          <a:xfrm flipH="1">
                            <a:off x="4336855" y="5166360"/>
                            <a:ext cx="44450" cy="8826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348"/>
                        <wps:cNvCnPr/>
                        <wps:spPr bwMode="auto">
                          <a:xfrm>
                            <a:off x="4381305" y="5166360"/>
                            <a:ext cx="44450" cy="8826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Line 349"/>
                        <wps:cNvCnPr/>
                        <wps:spPr bwMode="auto">
                          <a:xfrm>
                            <a:off x="481374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Line 350"/>
                        <wps:cNvCnPr/>
                        <wps:spPr bwMode="auto">
                          <a:xfrm>
                            <a:off x="4813740" y="586486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351"/>
                        <wps:cNvCnPr/>
                        <wps:spPr bwMode="auto">
                          <a:xfrm flipH="1">
                            <a:off x="4824535" y="58756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352"/>
                        <wps:cNvCnPr/>
                        <wps:spPr bwMode="auto">
                          <a:xfrm flipV="1">
                            <a:off x="4824535" y="587565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353"/>
                        <wps:cNvCnPr/>
                        <wps:spPr bwMode="auto">
                          <a:xfrm>
                            <a:off x="4813740" y="586486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354"/>
                        <wps:cNvCnPr/>
                        <wps:spPr bwMode="auto">
                          <a:xfrm>
                            <a:off x="4813740" y="589788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355"/>
                        <wps:cNvCnPr/>
                        <wps:spPr bwMode="auto">
                          <a:xfrm>
                            <a:off x="4824535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356"/>
                        <wps:cNvCnPr/>
                        <wps:spPr bwMode="auto">
                          <a:xfrm>
                            <a:off x="4813740" y="587565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357"/>
                        <wps:cNvCnPr/>
                        <wps:spPr bwMode="auto">
                          <a:xfrm>
                            <a:off x="4813740" y="587565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358"/>
                        <wps:cNvCnPr/>
                        <wps:spPr bwMode="auto">
                          <a:xfrm>
                            <a:off x="4824535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359"/>
                        <wps:cNvCnPr/>
                        <wps:spPr bwMode="auto">
                          <a:xfrm>
                            <a:off x="4824535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0"/>
                        <wps:cNvCnPr/>
                        <wps:spPr bwMode="auto">
                          <a:xfrm>
                            <a:off x="4813740" y="586486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1"/>
                        <wps:cNvCnPr/>
                        <wps:spPr bwMode="auto">
                          <a:xfrm>
                            <a:off x="4813740" y="5875655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2"/>
                        <wps:cNvCnPr/>
                        <wps:spPr bwMode="auto">
                          <a:xfrm>
                            <a:off x="481374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3"/>
                        <wps:cNvCnPr/>
                        <wps:spPr bwMode="auto">
                          <a:xfrm flipH="1">
                            <a:off x="4813740" y="586486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4"/>
                        <wps:cNvCnPr/>
                        <wps:spPr bwMode="auto">
                          <a:xfrm>
                            <a:off x="4824535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5"/>
                        <wps:cNvCnPr/>
                        <wps:spPr bwMode="auto">
                          <a:xfrm flipH="1" flipV="1">
                            <a:off x="4824535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366"/>
                        <wps:cNvCnPr/>
                        <wps:spPr bwMode="auto">
                          <a:xfrm flipH="1" flipV="1">
                            <a:off x="4824535" y="5864860"/>
                            <a:ext cx="55245" cy="66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367"/>
                        <wps:cNvCnPr/>
                        <wps:spPr bwMode="auto">
                          <a:xfrm flipH="1" flipV="1">
                            <a:off x="4824535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368"/>
                        <wps:cNvCnPr/>
                        <wps:spPr bwMode="auto">
                          <a:xfrm flipH="1" flipV="1">
                            <a:off x="4824535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369"/>
                        <wps:cNvCnPr/>
                        <wps:spPr bwMode="auto">
                          <a:xfrm flipH="1" flipV="1">
                            <a:off x="4813740" y="5875655"/>
                            <a:ext cx="66040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Line 370"/>
                        <wps:cNvCnPr/>
                        <wps:spPr bwMode="auto">
                          <a:xfrm flipH="1" flipV="1">
                            <a:off x="4835965" y="5875655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" name="Line 371"/>
                        <wps:cNvCnPr/>
                        <wps:spPr bwMode="auto">
                          <a:xfrm>
                            <a:off x="4813740" y="586486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Line 372"/>
                        <wps:cNvCnPr/>
                        <wps:spPr bwMode="auto">
                          <a:xfrm>
                            <a:off x="4813740" y="586486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3760275" y="544322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6" name="Line 374"/>
                        <wps:cNvCnPr/>
                        <wps:spPr bwMode="auto">
                          <a:xfrm>
                            <a:off x="2596320" y="1186180"/>
                            <a:ext cx="155575" cy="197358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Line 375"/>
                        <wps:cNvCnPr/>
                        <wps:spPr bwMode="auto">
                          <a:xfrm flipH="1" flipV="1">
                            <a:off x="2696650" y="3070860"/>
                            <a:ext cx="55245" cy="8890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" name="Line 376"/>
                        <wps:cNvCnPr/>
                        <wps:spPr bwMode="auto">
                          <a:xfrm flipV="1">
                            <a:off x="2751895" y="3070860"/>
                            <a:ext cx="33020" cy="8890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" name="Line 377"/>
                        <wps:cNvCnPr/>
                        <wps:spPr bwMode="auto">
                          <a:xfrm>
                            <a:off x="3117655" y="225044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Line 378"/>
                        <wps:cNvCnPr/>
                        <wps:spPr bwMode="auto">
                          <a:xfrm>
                            <a:off x="3117655" y="225044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" name="Line 379"/>
                        <wps:cNvCnPr/>
                        <wps:spPr bwMode="auto">
                          <a:xfrm flipH="1">
                            <a:off x="3128450" y="226187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" name="Line 380"/>
                        <wps:cNvCnPr/>
                        <wps:spPr bwMode="auto">
                          <a:xfrm flipV="1">
                            <a:off x="3128450" y="226187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" name="Line 381"/>
                        <wps:cNvCnPr/>
                        <wps:spPr bwMode="auto">
                          <a:xfrm>
                            <a:off x="3117655" y="22504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" name="Line 382"/>
                        <wps:cNvCnPr/>
                        <wps:spPr bwMode="auto">
                          <a:xfrm>
                            <a:off x="3117655" y="228346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" name="Line 383"/>
                        <wps:cNvCnPr/>
                        <wps:spPr bwMode="auto">
                          <a:xfrm>
                            <a:off x="3128450" y="225044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" name="Line 384"/>
                        <wps:cNvCnPr/>
                        <wps:spPr bwMode="auto">
                          <a:xfrm>
                            <a:off x="3117655" y="22618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" name="Line 385"/>
                        <wps:cNvCnPr/>
                        <wps:spPr bwMode="auto">
                          <a:xfrm>
                            <a:off x="3117655" y="22618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8" name="Line 386"/>
                        <wps:cNvCnPr/>
                        <wps:spPr bwMode="auto">
                          <a:xfrm>
                            <a:off x="3128450" y="225044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" name="Line 387"/>
                        <wps:cNvCnPr/>
                        <wps:spPr bwMode="auto">
                          <a:xfrm>
                            <a:off x="3128450" y="225044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Line 388"/>
                        <wps:cNvCnPr/>
                        <wps:spPr bwMode="auto">
                          <a:xfrm>
                            <a:off x="3117655" y="22504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Line 389"/>
                        <wps:cNvCnPr/>
                        <wps:spPr bwMode="auto">
                          <a:xfrm>
                            <a:off x="3117655" y="226187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Line 390"/>
                        <wps:cNvCnPr/>
                        <wps:spPr bwMode="auto">
                          <a:xfrm>
                            <a:off x="3117655" y="225044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Line 391"/>
                        <wps:cNvCnPr/>
                        <wps:spPr bwMode="auto">
                          <a:xfrm flipH="1">
                            <a:off x="3117655" y="22504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" name="Line 392"/>
                        <wps:cNvCnPr/>
                        <wps:spPr bwMode="auto">
                          <a:xfrm>
                            <a:off x="3128450" y="2261870"/>
                            <a:ext cx="55880" cy="55245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Line 393"/>
                        <wps:cNvCnPr/>
                        <wps:spPr bwMode="auto">
                          <a:xfrm flipH="1" flipV="1">
                            <a:off x="3128450" y="2261870"/>
                            <a:ext cx="5588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Line 394"/>
                        <wps:cNvCnPr/>
                        <wps:spPr bwMode="auto">
                          <a:xfrm flipH="1" flipV="1">
                            <a:off x="3128450" y="2250440"/>
                            <a:ext cx="55880" cy="666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Line 395"/>
                        <wps:cNvCnPr/>
                        <wps:spPr bwMode="auto">
                          <a:xfrm flipH="1" flipV="1">
                            <a:off x="3128450" y="2261870"/>
                            <a:ext cx="5588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396"/>
                        <wps:cNvCnPr/>
                        <wps:spPr bwMode="auto">
                          <a:xfrm flipH="1" flipV="1">
                            <a:off x="3128450" y="2261870"/>
                            <a:ext cx="5588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" name="Line 397"/>
                        <wps:cNvCnPr/>
                        <wps:spPr bwMode="auto">
                          <a:xfrm flipH="1" flipV="1">
                            <a:off x="3117655" y="2261870"/>
                            <a:ext cx="66675" cy="66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Line 398"/>
                        <wps:cNvCnPr/>
                        <wps:spPr bwMode="auto">
                          <a:xfrm flipH="1" flipV="1">
                            <a:off x="3139880" y="2261870"/>
                            <a:ext cx="55245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Line 399"/>
                        <wps:cNvCnPr/>
                        <wps:spPr bwMode="auto">
                          <a:xfrm>
                            <a:off x="3117655" y="2250440"/>
                            <a:ext cx="0" cy="552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" name="Line 400"/>
                        <wps:cNvCnPr/>
                        <wps:spPr bwMode="auto">
                          <a:xfrm>
                            <a:off x="3117655" y="2250440"/>
                            <a:ext cx="55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2718240" y="1784985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F77" w:rsidRDefault="00990F77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04" o:spid="_x0000_s1026" editas="canvas" style="position:absolute;left:0;text-align:left;margin-left:-12.6pt;margin-top:15.55pt;width:454.1pt;height:580.5pt;z-index:251660288" coordsize="57664,7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64;height:73723;visibility:visible;mso-wrap-style:square">
                  <v:fill o:detectmouseclick="t"/>
                  <v:path o:connecttype="none"/>
                </v:shape>
                <v:group id="Group 205" o:spid="_x0000_s1028" style="position:absolute;left:137;top:222;width:57309;height:73279" coordorigin="474,35" coordsize="8551,11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845;top:4976;width:1886;height: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845;top:5168;width:4749;height:2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3491;top:5395;width:36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UCS 008 –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Históricos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8" o:spid="_x0000_s1032" style="position:absolute;left:4556;top:5674;width:144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Afastamentos</w:t>
                          </w:r>
                          <w:proofErr w:type="spellEnd"/>
                        </w:p>
                      </w:txbxContent>
                    </v:textbox>
                  </v:rect>
                  <v:oval id="Oval 9" o:spid="_x0000_s1033" style="position:absolute;left:716;top:6180;width:31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line id="Line 10" o:spid="_x0000_s1034" style="position:absolute;visibility:visible;mso-wrap-style:square" from="873,6495" to="873,6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visibility:visible;mso-wrap-style:square" from="698,6617" to="1065,6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  <v:line id="Line 12" o:spid="_x0000_s1036" style="position:absolute;flip:x;visibility:visible;mso-wrap-style:square" from="663,6809" to="873,7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  <v:line id="Line 13" o:spid="_x0000_s1037" style="position:absolute;visibility:visible;mso-wrap-style:square" from="873,6809" to="1082,7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  <v:rect id="Rectangle 14" o:spid="_x0000_s1038" style="position:absolute;left:474;top:7168;width:875;height:64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5vFsIA&#10;AADbAAAADwAAAGRycy9kb3ducmV2LnhtbERP3WrCMBS+H/gO4Qx2N9PK8KczFR0Mx8ALdQ9waI5N&#10;XXNSk6x2b78MBO/Ox/d7lqvBtqInHxrHCvJxBoK4crrhWsHX8f15DiJEZI2tY1LwSwFW5ehhiYV2&#10;V95Tf4i1SCEcClRgYuwKKUNlyGIYu444cSfnLcYEfS21x2sKt62cZNlUWmw4NRjs6M1Q9X34sQpo&#10;s90vzutgdtLnId99Thcv24tST4/D+hVEpCHexTf3h07zZ/D/SzpA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fm8WwgAAANsAAAAPAAAAAAAAAAAAAAAAAJgCAABkcnMvZG93&#10;bnJldi54bWxQSwUGAAAAAAQABAD1AAAAhw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5" o:spid="_x0000_s1039" style="position:absolute;visibility:visible;mso-wrap-style:square" from="1047,6477" to="2828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BOKsQAAADbAAAADwAAAGRycy9kb3ducmV2LnhtbESPQWvCQBCF74X+h2UKvdWNFapEVxGl&#10;0PYgmBa8jrtjEszOhuwa47/vHARvM7w3732zWA2+UT11sQ5sYDzKQBHb4GouDfz9fr7NQMWE7LAJ&#10;TAZuFGG1fH5aYO7ClffUF6lUEsIxRwNVSm2udbQVeYyj0BKLdgqdxyRrV2rX4VXCfaPfs+xDe6xZ&#10;GipsaVORPRcXb+BSjH+O39ud3W8ns82t54OdthNjXl+G9RxUoiE9zPfrLyf4Aiu/yAB6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ME4qxAAAANsAAAAPAAAAAAAAAAAA&#10;AAAAAKECAABkcnMvZG93bnJldi54bWxQSwUGAAAAAAQABAD5AAAAkgMAAAAA&#10;" strokecolor="#903" strokeweight="47e-5mm"/>
                  <v:oval id="Oval 16" o:spid="_x0000_s1040" style="position:absolute;left:3177;top:6477;width:4120;height:7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  <v:rect id="Rectangle 17" o:spid="_x0000_s1041" style="position:absolute;left:3893;top:6599;width:280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Históricos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8" o:spid="_x0000_s1042" style="position:absolute;left:4451;top:6879;width:166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Afastamentos</w:t>
                          </w:r>
                          <w:proofErr w:type="spellEnd"/>
                        </w:p>
                      </w:txbxContent>
                    </v:textbox>
                  </v:rect>
                  <v:rect id="Rectangle 19" o:spid="_x0000_s1043" style="position:absolute;left:698;top:35;width:3317;height: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  <v:rect id="Rectangle 20" o:spid="_x0000_s1044" style="position:absolute;left:698;top:227;width:8327;height:3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kpM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6JKTBAAAA2wAAAA8AAAAAAAAAAAAAAAAAmAIAAGRycy9kb3du&#10;cmV2LnhtbFBLBQYAAAAABAAEAPUAAACGAwAAAAA=&#10;" fillcolor="#ffc" strokecolor="#903" strokeweight="0"/>
                  <v:rect id="Rectangle 21" o:spid="_x0000_s1045" style="position:absolute;left:3020;top:454;width:3918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UCS 102 -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2" o:spid="_x0000_s1046" style="position:absolute;visibility:visible;mso-wrap-style:square" from="733,70" to="733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3" o:spid="_x0000_s1047" style="position:absolute;visibility:visible;mso-wrap-style:square" from="733,70" to="803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56es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qY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Tnp6xAAAANsAAAAPAAAAAAAAAAAA&#10;AAAAAKECAABkcnMvZG93bnJldi54bWxQSwUGAAAAAAQABAD5AAAAkgMAAAAA&#10;" strokeweight="0"/>
                  <v:line id="Line 24" o:spid="_x0000_s1048" style="position:absolute;flip:x;visibility:visible;mso-wrap-style:square" from="751,87" to="803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AaM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pGE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AaMUAAADbAAAADwAAAAAAAAAA&#10;AAAAAAChAgAAZHJzL2Rvd25yZXYueG1sUEsFBgAAAAAEAAQA+QAAAJMDAAAAAA==&#10;" strokeweight="0"/>
                  <v:line id="Line 25" o:spid="_x0000_s1049" style="position:absolute;flip:y;visibility:visible;mso-wrap-style:square" from="751,87" to="751,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2UGsIAAADbAAAADwAAAGRycy9kb3ducmV2LnhtbERPy2oCMRTdF/yHcIXuakYXWkajiNIi&#10;BVt8LdxdJ9eZwcnNkEQn/ftmUXB5OO/ZIppGPMj52rKC4SADQVxYXXOp4Hj4eHsH4QOyxsYyKfgl&#10;D4t572WGubYd7+ixD6VIIexzVFCF0OZS+qIig35gW+LEXa0zGBJ0pdQOuxRuGjnKsrE0WHNqqLCl&#10;VUXFbX83CnbfE764z3u8xUu3/Tmfyq/TeqnUaz8upyACxfAU/7s3WsEo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82UGsIAAADbAAAADwAAAAAAAAAAAAAA&#10;AAChAgAAZHJzL2Rvd25yZXYueG1sUEsFBgAAAAAEAAQA+QAAAJADAAAAAA==&#10;" strokeweight="0"/>
                  <v:line id="Line 26" o:spid="_x0000_s1050" style="position:absolute;visibility:visible;mso-wrap-style:square" from="733,70" to="820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7" o:spid="_x0000_s1051" style="position:absolute;visibility:visible;mso-wrap-style:square" from="733,122" to="733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8" o:spid="_x0000_s1052" style="position:absolute;visibility:visible;mso-wrap-style:square" from="751,70" to="751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9" o:spid="_x0000_s1053" style="position:absolute;visibility:visible;mso-wrap-style:square" from="733,87" to="820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30" o:spid="_x0000_s1054" style="position:absolute;visibility:visible;mso-wrap-style:square" from="733,87" to="820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751,70" to="751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751,70" to="751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733,70" to="820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733,87" to="820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visibility:visible;mso-wrap-style:square" from="733,70" to="733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6" o:spid="_x0000_s1060" style="position:absolute;flip:x;visibility:visible;mso-wrap-style:square" from="733,70" to="820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  <v:line id="Line 37" o:spid="_x0000_s1061" style="position:absolute;visibility:visible;mso-wrap-style:square" from="751,87" to="838,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ZmkMIAAADbAAAADwAAAGRycy9kb3ducmV2LnhtbERPTWvCQBC9C/0PyxS8mY2likRXsaVC&#10;wIIktvchOyZps7Npdk3S/vruQfD4eN+b3Wga0VPnassK5lEMgriwuuZSwcf5MFuBcB5ZY2OZFPyS&#10;g932YbLBRNuBM+pzX4oQwi5BBZX3bSKlKyoy6CLbEgfuYjuDPsCulLrDIYSbRj7F8VIarDk0VNjS&#10;a0XFd341Cl7Gw9vf5+L4lTZ26X7qrD+9Z1Kp6eO4X4PwNPq7+OZOtYLnsD58CT9Ab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YZmkMIAAADbAAAADwAAAAAAAAAAAAAA&#10;AAChAgAAZHJzL2Rvd25yZXYueG1sUEsFBgAAAAAEAAQA+QAAAJADAAAAAA==&#10;" strokeweight="97e-5mm"/>
                  <v:line id="Line 38" o:spid="_x0000_s1062" style="position:absolute;flip:x y;visibility:visible;mso-wrap-style:square" from="751,87" to="838,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  <v:line id="Line 39" o:spid="_x0000_s1063" style="position:absolute;flip:x y;visibility:visible;mso-wrap-style:square" from="751,70" to="838,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  <v:line id="Line 40" o:spid="_x0000_s1064" style="position:absolute;flip:x y;visibility:visible;mso-wrap-style:square" from="751,87" to="838,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  <v:line id="Line 41" o:spid="_x0000_s1065" style="position:absolute;flip:x y;visibility:visible;mso-wrap-style:square" from="751,87" to="838,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  <v:line id="Line 42" o:spid="_x0000_s1066" style="position:absolute;flip:x y;visibility:visible;mso-wrap-style:square" from="733,87" to="838,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3" o:spid="_x0000_s1067" style="position:absolute;flip:x y;visibility:visible;mso-wrap-style:square" from="768,87" to="855,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4" o:spid="_x0000_s1068" style="position:absolute;visibility:visible;mso-wrap-style:square" from="733,70" to="733,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733,70" to="820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oval id="Oval 46" o:spid="_x0000_s1070" style="position:absolute;left:1187;top:1187;width:3177;height: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DrsMA&#10;AADbAAAADwAAAGRycy9kb3ducmV2LnhtbESPT2sCMRTE7wW/Q3hCbzWrLKWuRhGhIPTQ+ufg8bl5&#10;7gY3L+kmavz2TaHQ4zAzv2Hmy2Q7caM+GMcKxqMCBHHttOFGwWH//vIGIkRkjZ1jUvCgAMvF4GmO&#10;lXZ33tJtFxuRIRwqVNDG6CspQ92SxTBynjh7Z9dbjFn2jdQ93jPcdnJSFK/SouG80KKndUv1ZXe1&#10;Crz/KsuUPk2YpPO3+eDT9nE8KfU8TKsZiEgp/of/2hutoJz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JDrsMAAADbAAAADwAAAAAAAAAAAAAAAACYAgAAZHJzL2Rv&#10;d25yZXYueG1sUEsFBgAAAAAEAAQA9QAAAIgDAAAAAA==&#10;" fillcolor="#ffc" strokecolor="#903" strokeweight="0"/>
                  <v:rect id="Rectangle 47" o:spid="_x0000_s1071" style="position:absolute;left:1798;top:1327;width:2067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8" o:spid="_x0000_s1072" style="position:absolute;left:2095;top:1606;width:149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Matrícula</w:t>
                          </w:r>
                          <w:proofErr w:type="spellEnd"/>
                        </w:p>
                      </w:txbxContent>
                    </v:textbox>
                  </v:rect>
                  <v:line id="Line 49" o:spid="_x0000_s1073" style="position:absolute;visibility:visible;mso-wrap-style:square" from="1222,1222" to="1222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1222,1222" to="1292,1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flip:x;visibility:visible;mso-wrap-style:square" from="1239,1240" to="1292,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tYs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G7WLGAAAA2wAAAA8AAAAAAAAA&#10;AAAAAAAAoQIAAGRycy9kb3ducmV2LnhtbFBLBQYAAAAABAAEAPkAAACUAwAAAAA=&#10;" strokeweight="0"/>
                  <v:line id="Line 52" o:spid="_x0000_s1076" style="position:absolute;flip:y;visibility:visible;mso-wrap-style:square" from="1239,1240" to="1239,1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  <v:line id="Line 53" o:spid="_x0000_s1077" style="position:absolute;visibility:visible;mso-wrap-style:square" from="1222,1222" to="1309,1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visibility:visible;mso-wrap-style:square" from="1222,1274" to="1222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1239,1222" to="1239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80" style="position:absolute;visibility:visible;mso-wrap-style:square" from="1222,1240" to="1309,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1222,1240" to="1309,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1239,1222" to="1239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1239,1222" to="1239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1222,1222" to="1309,1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1222,1240" to="1309,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1222,1222" to="1222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flip:x;visibility:visible;mso-wrap-style:square" from="1222,1222" to="1309,1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  <v:line id="Line 64" o:spid="_x0000_s1088" style="position:absolute;visibility:visible;mso-wrap-style:square" from="1239,1240" to="1327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qihMQAAADbAAAADwAAAGRycy9kb3ducmV2LnhtbESPQWvCQBSE74L/YXlCb7qxYCqpm6Ci&#10;IFgo0fb+yL4m0ezbNLuNsb++Wyj0OMzMN8wqG0wjeupcbVnBfBaBIC6srrlU8HbeT5cgnEfW2Fgm&#10;BXdykKXj0QoTbW+cU3/ypQgQdgkqqLxvEyldUZFBN7MtcfA+bGfQB9mVUnd4C3DTyMcoiqXBmsNC&#10;hS1tKyqupy+jYDPsd9/vi+Pl0NjYfdZ5//qSS6UeJsP6GYSnwf+H/9oHrSB+gt8v4QfI9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2qKExAAAANsAAAAPAAAAAAAAAAAA&#10;AAAAAKECAABkcnMvZG93bnJldi54bWxQSwUGAAAAAAQABAD5AAAAkgMAAAAA&#10;" strokeweight="97e-5mm"/>
                  <v:line id="Line 65" o:spid="_x0000_s1089" style="position:absolute;flip:x y;visibility:visible;mso-wrap-style:square" from="1239,1240" to="1327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  <v:line id="Line 66" o:spid="_x0000_s1090" style="position:absolute;flip:x y;visibility:visible;mso-wrap-style:square" from="1239,1222" to="1327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  <v:line id="Line 67" o:spid="_x0000_s1091" style="position:absolute;flip:x y;visibility:visible;mso-wrap-style:square" from="1239,1240" to="1327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  <v:line id="Line 68" o:spid="_x0000_s1092" style="position:absolute;flip:x y;visibility:visible;mso-wrap-style:square" from="1239,1240" to="1327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1222,1240" to="1327,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1257,1240" to="1344,1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visibility:visible;mso-wrap-style:square" from="1222,1222" to="1222,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1222,1222" to="1309,1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oval id="Oval 73" o:spid="_x0000_s1097" style="position:absolute;left:1362;top:2339;width:3020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dYcMA&#10;AADbAAAADwAAAGRycy9kb3ducmV2LnhtbESPT2sCMRTE7wW/Q3iCt5pVxMpqFBEKhR780x48PjfP&#10;3eDmJW5Sjd/eFAo9DjPzG2axSrYVN+qCcaxgNCxAEFdOG64VfH+9v85AhIissXVMCh4UYLXsvSyw&#10;1O7Oe7odYi0yhEOJCpoYfSllqBqyGIbOE2fv7DqLMcuulrrDe4bbVo6LYiotGs4LDXraNFRdDj9W&#10;gfe7ySSlrQnjdL6aTz7tH8eTUoN+Ws9BRErxP/zX/tAK3qb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EdYcMAAADbAAAADwAAAAAAAAAAAAAAAACYAgAAZHJzL2Rv&#10;d25yZXYueG1sUEsFBgAAAAAEAAQA9QAAAIgDAAAAAA==&#10;" fillcolor="#ffc" strokecolor="#903" strokeweight="0"/>
                  <v:rect id="Rectangle 74" o:spid="_x0000_s1098" style="position:absolute;left:1885;top:2462;width:2067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5" o:spid="_x0000_s1099" style="position:absolute;left:2304;top:2741;width:1203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Pessoa</w:t>
                          </w:r>
                        </w:p>
                      </w:txbxContent>
                    </v:textbox>
                  </v:rect>
                  <v:line id="Line 76" o:spid="_x0000_s1100" style="position:absolute;visibility:visible;mso-wrap-style:square" from="1397,2374" to="1397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1397,2374" to="1466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flip:x;visibility:visible;mso-wrap-style:square" from="1414,2392" to="1466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  <v:line id="Line 79" o:spid="_x0000_s1103" style="position:absolute;flip:y;visibility:visible;mso-wrap-style:square" from="1414,2392" to="1414,2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  <v:line id="Line 80" o:spid="_x0000_s1104" style="position:absolute;visibility:visible;mso-wrap-style:square" from="1397,2374" to="1484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1397,2427" to="1397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visibility:visible;mso-wrap-style:square" from="1414,2374" to="1414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7" style="position:absolute;visibility:visible;mso-wrap-style:square" from="1397,2392" to="1484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1397,2392" to="1484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1414,2374" to="1414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1414,2374" to="1414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1397,2374" to="1484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1397,2392" to="1484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1397,2374" to="1397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flip:x;visibility:visible;mso-wrap-style:square" from="1397,2374" to="1484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  <v:line id="Line 91" o:spid="_x0000_s1115" style="position:absolute;visibility:visible;mso-wrap-style:square" from="1414,2392" to="1501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1M1MQAAADbAAAADwAAAGRycy9kb3ducmV2LnhtbESP3WrCQBSE7wXfYTlC73SjVKmpq2ip&#10;IChI/Lk/ZE+TtNmzaXYbo0/vCkIvh5n5hpktWlOKhmpXWFYwHEQgiFOrC84UnI7r/hsI55E1lpZJ&#10;wZUcLObdzgxjbS+cUHPwmQgQdjEqyL2vYildmpNBN7AVcfC+bG3QB1lnUtd4CXBTylEUTaTBgsNC&#10;jhV95JT+HP6MglW7/rydx9vvTWkn7rdImv0ukUq99NrlOwhPrf8PP9sbrWD6Co8v4QfI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3UzUxAAAANsAAAAPAAAAAAAAAAAA&#10;AAAAAKECAABkcnMvZG93bnJldi54bWxQSwUGAAAAAAQABAD5AAAAkgMAAAAA&#10;" strokeweight="97e-5mm"/>
                  <v:line id="Line 92" o:spid="_x0000_s1116" style="position:absolute;flip:x y;visibility:visible;mso-wrap-style:square" from="1414,2392" to="1501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  <v:line id="Line 93" o:spid="_x0000_s1117" style="position:absolute;flip:x y;visibility:visible;mso-wrap-style:square" from="1414,2374" to="1501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  <v:line id="Line 94" o:spid="_x0000_s1118" style="position:absolute;flip:x y;visibility:visible;mso-wrap-style:square" from="1414,2392" to="1501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  <v:line id="Line 95" o:spid="_x0000_s1119" style="position:absolute;flip:x y;visibility:visible;mso-wrap-style:square" from="1414,2392" to="1501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1397,2392" to="1501,2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1431,2392" to="1519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visibility:visible;mso-wrap-style:square" from="1397,2374" to="1397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1397,2374" to="1484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oval id="Oval 100" o:spid="_x0000_s1124" style="position:absolute;left:4818;top:1030;width:3980;height:7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OK4cEA&#10;AADc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l+8w98z+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TiuHBAAAA3AAAAA8AAAAAAAAAAAAAAAAAmAIAAGRycy9kb3du&#10;cmV2LnhtbFBLBQYAAAAABAAEAPUAAACGAwAAAAA=&#10;" fillcolor="#ffc" strokecolor="#903" strokeweight="0"/>
                  <v:rect id="Rectangle 101" o:spid="_x0000_s1125" style="position:absolute;left:5656;top:1152;width:243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qScEA&#10;AADc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A6knBAAAA3AAAAA8AAAAAAAAAAAAAAAAAmAIAAGRycy9kb3du&#10;cmV2LnhtbFBLBQYAAAAABAAEAPUAAACG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2" o:spid="_x0000_s1126" style="position:absolute;left:5516;top:1432;width:285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xP0sEA&#10;AADc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MT9LBAAAA3AAAAA8AAAAAAAAAAAAAAAAAmAIAAGRycy9kb3du&#10;cmV2LnhtbFBLBQYAAAAABAAEAPUAAACGAwAAAAA=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103" o:spid="_x0000_s1127" style="position:absolute;visibility:visible;mso-wrap-style:square" from="4853,1065" to="4853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4853,1065" to="4923,1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flip:x;visibility:visible;mso-wrap-style:square" from="4870,1082" to="4923,1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RBQ8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Wn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FEFDxwAAANwAAAAPAAAAAAAA&#10;AAAAAAAAAKECAABkcnMvZG93bnJldi54bWxQSwUGAAAAAAQABAD5AAAAlQMAAAAA&#10;" strokeweight="0"/>
                  <v:line id="Line 106" o:spid="_x0000_s1130" style="position:absolute;flip:y;visibility:visible;mso-wrap-style:square" from="4870,1082" to="4870,1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k2MQAAADcAAAADwAAAGRycy9kb3ducmV2LnhtbERPTWsCMRC9C/0PYQq9abYeWt0aRSot&#10;pWBFrQdv42bcXdxMliS66b83BcHbPN7nTGbRNOJCzteWFTwPMhDEhdU1lwp+tx/9EQgfkDU2lknB&#10;H3mYTR96E8y17XhNl00oRQphn6OCKoQ2l9IXFRn0A9sSJ+5oncGQoCuldtilcNPIYZa9SIM1p4YK&#10;W3qvqDhtzkbB+ueVD+7zHE/x0C1X+135vVvMlXp6jPM3EIFiuItv7i+d5mdj+H8mXSC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OTYxAAAANwAAAAPAAAAAAAAAAAA&#10;AAAAAKECAABkcnMvZG93bnJldi54bWxQSwUGAAAAAAQABAD5AAAAkgMAAAAA&#10;" strokeweight="0"/>
                  <v:line id="Line 107" o:spid="_x0000_s1131" style="position:absolute;visibility:visible;mso-wrap-style:square" from="4853,1065" to="4940,1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visibility:visible;mso-wrap-style:square" from="4853,1117" to="4853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visibility:visible;mso-wrap-style:square" from="4870,1065" to="4870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4853,1082" to="4940,1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4853,1082" to="4940,1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4870,1065" to="4870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4870,1065" to="4870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4853,1065" to="4940,1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4853,1082" to="4940,1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4853,1065" to="4853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flip:x;visibility:visible;mso-wrap-style:square" from="4853,1065" to="4940,1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cRJccAAADc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1xElxwAAANwAAAAPAAAAAAAA&#10;AAAAAAAAAKECAABkcnMvZG93bnJldi54bWxQSwUGAAAAAAQABAD5AAAAlQMAAAAA&#10;" strokeweight="0"/>
                  <v:line id="Line 118" o:spid="_x0000_s1142" style="position:absolute;visibility:visible;mso-wrap-style:square" from="4870,1082" to="4958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8mMMIAAADcAAAADwAAAGRycy9kb3ducmV2LnhtbERP24rCMBB9F/yHMMK+aaqgSDWKygrC&#10;Lki9vA/N2FabSbeJtbtfvxEE3+ZwrjNftqYUDdWusKxgOIhAEKdWF5wpOB23/SkI55E1lpZJwS85&#10;WC66nTnG2j44oebgMxFC2MWoIPe+iqV0aU4G3cBWxIG72NqgD7DOpK7xEcJNKUdRNJEGCw4NOVa0&#10;ySm9He5Gwbrdfv6dx1/XXWkn7qdImv13IpX66LWrGQhPrX+LX+6dDvNHQ3g+Ey6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28mMMIAAADcAAAADwAAAAAAAAAAAAAA&#10;AAChAgAAZHJzL2Rvd25yZXYueG1sUEsFBgAAAAAEAAQA+QAAAJADAAAAAA==&#10;" strokeweight="97e-5mm"/>
                  <v:line id="Line 119" o:spid="_x0000_s1143" style="position:absolute;flip:x y;visibility:visible;mso-wrap-style:square" from="4870,1082" to="4958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  <v:line id="Line 120" o:spid="_x0000_s1144" style="position:absolute;flip:x y;visibility:visible;mso-wrap-style:square" from="4870,1065" to="4958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  <v:line id="Line 121" o:spid="_x0000_s1145" style="position:absolute;flip:x y;visibility:visible;mso-wrap-style:square" from="4870,1082" to="4958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6" style="position:absolute;flip:x y;visibility:visible;mso-wrap-style:square" from="4870,1082" to="4958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7" style="position:absolute;flip:x y;visibility:visible;mso-wrap-style:square" from="4853,1082" to="4958,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4888,1082" to="4975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visibility:visible;mso-wrap-style:square" from="4853,1065" to="4853,1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4853,1065" to="4940,1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oval id="Oval 127" o:spid="_x0000_s1151" style="position:absolute;left:4975;top:2339;width:3596;height: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3eK8UA&#10;AADcAAAADwAAAGRycy9kb3ducmV2LnhtbESPT0sDMRDF7wW/QxjBWzdrLSJr0yKCIHjoHz14nG6m&#10;u8HNJG5im377zqHgbYb35r3fLFbFD+pIY3KBDdxXNSjiNljHnYGvz7fpE6iUkS0OgcnAmRKsljeT&#10;BTY2nHhLx13ulIRwatBAn3NstE5tTx5TFSKxaIcwesyyjp22I54k3A96VteP2qNjaegx0mtP7c/u&#10;zxuIcTOfl7J2aVYOv+6D99vz996Yu9vy8gwqU8n/5uv1uxX8B8GXZ2QCvb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bd4rxQAAANwAAAAPAAAAAAAAAAAAAAAAAJgCAABkcnMv&#10;ZG93bnJldi54bWxQSwUGAAAAAAQABAD1AAAAigMAAAAA&#10;" fillcolor="#ffc" strokecolor="#903" strokeweight="0"/>
                  <v:rect id="Rectangle 128" o:spid="_x0000_s1152" style="position:absolute;left:5604;top:2462;width:243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29" o:spid="_x0000_s1153" style="position:absolute;left:6249;top:2741;width:11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Município</w:t>
                          </w:r>
                          <w:proofErr w:type="spellEnd"/>
                        </w:p>
                      </w:txbxContent>
                    </v:textbox>
                  </v:rect>
                  <v:line id="Line 130" o:spid="_x0000_s1154" style="position:absolute;visibility:visible;mso-wrap-style:square" from="5010,2374" to="5010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5010,2374" to="5080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flip:x;visibility:visible;mso-wrap-style:square" from="5028,2392" to="5080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kkYMQAAADcAAAADwAAAGRycy9kb3ducmV2LnhtbERPTWsCMRC9F/wPYQrearYW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eSRgxAAAANwAAAAPAAAAAAAAAAAA&#10;AAAAAKECAABkcnMvZG93bnJldi54bWxQSwUGAAAAAAQABAD5AAAAkgMAAAAA&#10;" strokeweight="0"/>
                  <v:line id="Line 133" o:spid="_x0000_s1157" style="position:absolute;flip:y;visibility:visible;mso-wrap-style:square" from="5028,2392" to="5028,2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visibility:visible;mso-wrap-style:square" from="5010,2374" to="5097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visibility:visible;mso-wrap-style:square" from="5010,2427" to="5010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5028,2374" to="5028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5010,2392" to="5097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5010,2392" to="5097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5028,2374" to="5028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5028,2374" to="5028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5010,2374" to="5097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5010,2392" to="5097,2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5010,2374" to="5010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flip:x;visibility:visible;mso-wrap-style:square" from="5010,2374" to="5097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Fs8c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4WzxxAAAANwAAAAPAAAAAAAAAAAA&#10;AAAAAKECAABkcnMvZG93bnJldi54bWxQSwUGAAAAAAQABAD5AAAAkgMAAAAA&#10;" strokeweight="0"/>
                  <v:line id="Line 145" o:spid="_x0000_s1169" style="position:absolute;visibility:visible;mso-wrap-style:square" from="5028,2392" to="5115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pqDcUAAADcAAAADwAAAGRycy9kb3ducmV2LnhtbESPQWvCQBCF7wX/wzJCb3VjsSLRVVQU&#10;hAol2t6H7Jikzc6m2W1M++udQ8HbDO/Ne98sVr2rVUdtqDwbGI8SUMS5txUXBt7P+6cZqBCRLdae&#10;ycAvBVgtBw8LTK2/ckbdKRZKQjikaKCMsUm1DnlJDsPIN8SiXXzrMMraFtq2eJVwV+vnJJlqhxVL&#10;Q4kNbUvKv04/zsCm3+/+Pl5ePw+1n4bvKuvejpk25nHYr+egIvXxbv6/PljBnwitPCMT6O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4pqDcUAAADcAAAADwAAAAAAAAAA&#10;AAAAAAChAgAAZHJzL2Rvd25yZXYueG1sUEsFBgAAAAAEAAQA+QAAAJMDAAAAAA==&#10;" strokeweight="97e-5mm"/>
                  <v:line id="Line 146" o:spid="_x0000_s1170" style="position:absolute;flip:x y;visibility:visible;mso-wrap-style:square" from="5028,2392" to="5115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  <v:line id="Line 147" o:spid="_x0000_s1171" style="position:absolute;flip:x y;visibility:visible;mso-wrap-style:square" from="5028,2374" to="5115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8" o:spid="_x0000_s1172" style="position:absolute;flip:x y;visibility:visible;mso-wrap-style:square" from="5028,2392" to="5115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9" o:spid="_x0000_s1173" style="position:absolute;flip:x y;visibility:visible;mso-wrap-style:square" from="5028,2392" to="5115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50" o:spid="_x0000_s1174" style="position:absolute;flip:x y;visibility:visible;mso-wrap-style:square" from="5010,2392" to="5115,2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5045,2392" to="5132,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visibility:visible;mso-wrap-style:square" from="5010,2374" to="5010,2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visibility:visible;mso-wrap-style:square" from="5010,2374" to="5097,2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rect id="Rectangle 154" o:spid="_x0000_s1178" style="position:absolute;left:2008;top:8939;width:2548;height: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XpUL8A&#10;AADcAAAADwAAAGRycy9kb3ducmV2LnhtbERP22oCMRB9L/gPYQRfimYVvLAaRQXBl1KqfsC4Gfea&#10;yZJEXf++EQp9m8O5zmrTmUY8yPnSsoLxKAFBnFldcq7gcj4MFyB8QNbYWCYFL/KwWfc+Vphq++Qf&#10;epxCLmII+xQVFCG0qZQ+K8igH9mWOHI36wyGCF0utcNnDDeNnCTJTBosOTYU2NK+oKw+3Y2CbS39&#10;Z52Rr77u8+9qZl2Fu6tSg363XYII1IV/8Z/7qOP86Rzez8QL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9elQvwAAANwAAAAPAAAAAAAAAAAAAAAAAJgCAABkcnMvZG93bnJl&#10;di54bWxQSwUGAAAAAAQABAD1AAAAhAMAAAAA&#10;" fillcolor="#ffc" strokecolor="#903" strokeweight="0"/>
                  <v:rect id="Rectangle 155" o:spid="_x0000_s1179" style="position:absolute;left:2008;top:9131;width:6371;height:2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p9IsMA&#10;AADcAAAADwAAAGRycy9kb3ducmV2LnhtbESPzWoCQRCE7wHfYehALiHOKkTDxlFUEHIJ4s8DdHY6&#10;+zs9y8yom7dPHwRv3VR11deL1eA6daUQa88GJuMMFHHhbc2lgfNp9/YBKiZki51nMvBHEVbL0dMC&#10;c+tvfKDrMZVKQjjmaKBKqc+1jkVFDuPY98Si/frgMMkaSm0D3iTcdXqaZTPtsGZpqLCnbUVFe7w4&#10;A+tWx9e2oNh8X+b7ZuZDg5sfY16eh/UnqERDepjv119W8N+FVp6RCf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p9IsMAAADcAAAADwAAAAAAAAAAAAAAAACYAgAAZHJzL2Rv&#10;d25yZXYueG1sUEsFBgAAAAAEAAQA9QAAAIgDAAAAAA==&#10;" fillcolor="#ffc" strokecolor="#903" strokeweight="0"/>
                  <v:rect id="Rectangle 156" o:spid="_x0000_s1180" style="position:absolute;left:3771;top:9358;width:304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UCS 048 -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157" o:spid="_x0000_s1181" style="position:absolute;visibility:visible;mso-wrap-style:square" from="2042,8974" to="2042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8" o:spid="_x0000_s1182" style="position:absolute;visibility:visible;mso-wrap-style:square" from="2042,8974" to="2112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flip:x;visibility:visible;mso-wrap-style:square" from="2060,8991" to="2112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OTCc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nAA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jkwnDAAAA3AAAAA8AAAAAAAAAAAAA&#10;AAAAoQIAAGRycy9kb3ducmV2LnhtbFBLBQYAAAAABAAEAPkAAACRAwAAAAA=&#10;" strokeweight="0"/>
                  <v:line id="Line 160" o:spid="_x0000_s1184" style="position:absolute;flip:y;visibility:visible;mso-wrap-style:square" from="2060,8991" to="2060,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82ks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bzaSxAAAANwAAAAPAAAAAAAAAAAA&#10;AAAAAKECAABkcnMvZG93bnJldi54bWxQSwUGAAAAAAQABAD5AAAAkgMAAAAA&#10;" strokeweight="0"/>
                  <v:line id="Line 161" o:spid="_x0000_s1185" style="position:absolute;visibility:visible;mso-wrap-style:square" from="2042,8974" to="2130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visibility:visible;mso-wrap-style:square" from="2042,9026" to="2042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2060,8974" to="2060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visibility:visible;mso-wrap-style:square" from="2042,8991" to="213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2042,8991" to="213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2060,8974" to="2060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2060,8974" to="2060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2042,8974" to="2130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2042,8991" to="213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2042,8974" to="2042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flip:x;visibility:visible;mso-wrap-style:square" from="2042,8974" to="2130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84O8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Xzg7xAAAANwAAAAPAAAAAAAAAAAA&#10;AAAAAKECAABkcnMvZG93bnJldi54bWxQSwUGAAAAAAQABAD5AAAAkgMAAAAA&#10;" strokeweight="0"/>
                  <v:line id="Line 172" o:spid="_x0000_s1196" style="position:absolute;visibility:visible;mso-wrap-style:square" from="2060,8991" to="2147,9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cPLsMAAADcAAAADwAAAGRycy9kb3ducmV2LnhtbERPTWvCQBC9F/wPywi9NRsLsZK6Bi0V&#10;hAolau9DdpqkZmfT7Dam/npXELzN433OPBtMI3rqXG1ZwSSKQRAXVtdcKjjs108zEM4ja2wsk4J/&#10;cpAtRg9zTLU9cU79zpcihLBLUUHlfZtK6YqKDLrItsSB+7adQR9gV0rd4SmEm0Y+x/FUGqw5NFTY&#10;0ltFxXH3ZxSshvX7+Sv5+Nk0dup+67z/3OZSqcfxsHwF4Wnwd/HNvdFh/ksC12fCB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nDy7DAAAA3AAAAA8AAAAAAAAAAAAA&#10;AAAAoQIAAGRycy9kb3ducmV2LnhtbFBLBQYAAAAABAAEAPkAAACRAwAAAAA=&#10;" strokeweight="97e-5mm"/>
                  <v:line id="Line 173" o:spid="_x0000_s1197" style="position:absolute;flip:x y;visibility:visible;mso-wrap-style:square" from="2060,8991" to="2147,9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P3c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c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mI/dwQAAANwAAAAPAAAAAAAAAAAAAAAA&#10;AKECAABkcnMvZG93bnJldi54bWxQSwUGAAAAAAQABAD5AAAAjwMAAAAA&#10;" strokeweight="0"/>
                  <v:line id="Line 174" o:spid="_x0000_s1198" style="position:absolute;flip:x y;visibility:visible;mso-wrap-style:square" from="2060,8974" to="2147,9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QqRsEAAADcAAAADwAAAGRycy9kb3ducmV2LnhtbERPTWsCMRC9C/0PYQpeRLO14JbVKKVo&#10;kd5c7X3YTDeLyWRJoq7/vikUvM3jfc5qMzgrrhRi51nBy6wAQdx43XGr4HTcTd9AxISs0XomBXeK&#10;sFk/jVZYaX/jA13r1IocwrFCBSalvpIyNoYcxpnviTP344PDlGFopQ54y+HOynlRLKTDjnODwZ4+&#10;DDXn+uIUvJbfx/3ZTszXLjqz/bR1swh3pcbPw/sS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1CpGwQAAANwAAAAPAAAAAAAAAAAAAAAA&#10;AKECAABkcnMvZG93bnJldi54bWxQSwUGAAAAAAQABAD5AAAAjwMAAAAA&#10;" strokeweight="0"/>
                  <v:line id="Line 175" o:spid="_x0000_s1199" style="position:absolute;flip:x y;visibility:visible;mso-wrap-style:square" from="2060,8991" to="2147,9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u+NM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740xAAAANwAAAAPAAAAAAAAAAAA&#10;AAAAAKECAABkcnMvZG93bnJldi54bWxQSwUGAAAAAAQABAD5AAAAkgMAAAAA&#10;" strokeweight="0"/>
                  <v:line id="Line 176" o:spid="_x0000_s1200" style="position:absolute;flip:x y;visibility:visible;mso-wrap-style:square" from="2060,8991" to="2147,9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  <v:line id="Line 177" o:spid="_x0000_s1201" style="position:absolute;flip:x y;visibility:visible;mso-wrap-style:square" from="2042,8991" to="2147,9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2" style="position:absolute;flip:x y;visibility:visible;mso-wrap-style:square" from="2077,8991" to="2165,9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visibility:visible;mso-wrap-style:square" from="2042,8974" to="2042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visibility:visible;mso-wrap-style:square" from="2042,8974" to="2130,8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oval id="Oval 181" o:spid="_x0000_s1205" style="position:absolute;left:2182;top:10091;width:2915;height: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kRz8EA&#10;AADcAAAADwAAAGRycy9kb3ducmV2LnhtbERPS2sCMRC+F/wPYQRvNVtZRFajlIJQ8OCjHjyOm3E3&#10;dDOJm1TjvzeFQm/z8T1nsUq2Ezfqg3Gs4G1cgCCunTbcKDh+rV9nIEJE1tg5JgUPCrBaDl4WWGl3&#10;5z3dDrEROYRDhQraGH0lZahbshjGzhNn7uJ6izHDvpG6x3sOt52cFMVUWjScG1r09NFS/X34sQq8&#10;35VlSlsTJulyNRs+7x+ns1KjYXqfg4iU4r/4z/2p8/xZCb/P5Av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pEc/BAAAA3AAAAA8AAAAAAAAAAAAAAAAAmAIAAGRycy9kb3du&#10;cmV2LnhtbFBLBQYAAAAABAAEAPUAAACGAwAAAAA=&#10;" fillcolor="#ffc" strokecolor="#903" strokeweight="0"/>
                  <v:rect id="Rectangle 182" o:spid="_x0000_s1206" style="position:absolute;left:2723;top:10213;width:195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9MiMIA&#10;AADcAAAADwAAAGRycy9kb3ducmV2LnhtbERPS4vCMBC+L+x/CCN4W1OFXW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0yIwgAAANwAAAAPAAAAAAAAAAAAAAAAAJgCAABkcnMvZG93&#10;bnJldi54bWxQSwUGAAAAAAQABAD1AAAAhwMAAAAA&#10;" filled="f" stroked="f">
                    <v:textbox inset="0,0,0,0">
                      <w:txbxContent>
                        <w:p w:rsidR="00990F77" w:rsidRDefault="00990F77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lang w:val="en-US"/>
                            </w:rPr>
                            <w:t xml:space="preserve"> Pessoa</w:t>
                          </w:r>
                        </w:p>
                      </w:txbxContent>
                    </v:textbox>
                  </v:rect>
                  <v:line id="Line 183" o:spid="_x0000_s1207" style="position:absolute;visibility:visible;mso-wrap-style:square" from="2217,10126" to="2217,10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visibility:visible;mso-wrap-style:square" from="2217,10126" to="2287,10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flip:x;visibility:visible;mso-wrap-style:square" from="2234,10143" to="2287,10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dCGccAAADcAAAADwAAAGRycy9kb3ducmV2LnhtbESPT0sDMRDF70K/QxjBm83qQcvatJQW&#10;RQSV/jt4m26mu0s3kyVJu/HbOwehtxnem/d+M51n16kLhdh6NvAwLkARV962XBvYbV/vJ6BiQrbY&#10;eSYDvxRhPhvdTLG0fuA1XTapVhLCsUQDTUp9qXWsGnIYx74nFu3og8Mka6i1DThIuOv0Y1E8aYct&#10;S0ODPS0bqk6bszOw/nrmQ3g751M+DJ/fP/v6Y79aGHN3mxcvoBLldDX/X79bwZ8I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x0IZxwAAANwAAAAPAAAAAAAA&#10;AAAAAAAAAKECAABkcnMvZG93bnJldi54bWxQSwUGAAAAAAQABAD5AAAAlQMAAAAA&#10;" strokeweight="0"/>
                  <v:line id="Line 186" o:spid="_x0000_s1210" style="position:absolute;flip:y;visibility:visible;mso-wrap-style:square" from="2234,10143" to="2234,10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vngsQAAADcAAAADwAAAGRycy9kb3ducmV2LnhtbERPTWsCMRC9C/6HMII3zbaHqlujSEuL&#10;CFa09dDbuJnuLm4mSxLd+O+bQsHbPN7nzJfRNOJKzteWFTyMMxDEhdU1lwq+Pt9GUxA+IGtsLJOC&#10;G3lYLvq9Oebadryn6yGUIoWwz1FBFUKbS+mLigz6sW2JE/djncGQoCuldtilcNPIxyx7kgZrTg0V&#10;tvRSUXE+XIyC/ceET+79Es/x1G1338dyc3xdKTUcxNUziEAx3MX/7rVO86cz+HsmXS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i+eCxAAAANwAAAAPAAAAAAAAAAAA&#10;AAAAAKECAABkcnMvZG93bnJldi54bWxQSwUGAAAAAAQABAD5AAAAkgMAAAAA&#10;" strokeweight="0"/>
                  <v:line id="Line 187" o:spid="_x0000_s1211" style="position:absolute;visibility:visible;mso-wrap-style:square" from="2217,10126" to="2304,10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visibility:visible;mso-wrap-style:square" from="2217,10178" to="2217,10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visibility:visible;mso-wrap-style:square" from="2234,10126" to="2234,10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4" style="position:absolute;visibility:visible;mso-wrap-style:square" from="2217,10143" to="2304,10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2217,10143" to="2304,10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visibility:visible;mso-wrap-style:square" from="2234,10126" to="2234,10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2234,10126" to="2234,10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2217,10126" to="2304,10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2217,10143" to="2304,10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2217,10126" to="2217,10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flip:x;visibility:visible;mso-wrap-style:square" from="2217,10126" to="2304,10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csOcUAAADcAAAADwAAAGRycy9kb3ducmV2LnhtbESPT2sCMRTE74V+h/AKvdWsHmxZjSKW&#10;ihTa4r+Dt+fmubu4eVmS6MZvbwqCx2FmfsOMp9E04kLO15YV9HsZCOLC6ppLBdvN19sHCB+QNTaW&#10;ScGVPEwnz09jzLXteEWXdShFgrDPUUEVQptL6YuKDPqebYmTd7TOYEjSlVI77BLcNHKQZUNpsOa0&#10;UGFL84qK0/psFKx+3/ngFud4iofu52+/K793nzOlXl/ibAQiUAyP8L291AoSEf7PpCMgJ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0csOcUAAADcAAAADwAAAAAAAAAA&#10;AAAAAAChAgAAZHJzL2Rvd25yZXYueG1sUEsFBgAAAAAEAAQA+QAAAJMDAAAAAA==&#10;" strokeweight="0"/>
                  <v:line id="Line 198" o:spid="_x0000_s1222" style="position:absolute;visibility:visible;mso-wrap-style:square" from="2234,10143" to="2322,10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8bLMQAAADcAAAADwAAAGRycy9kb3ducmV2LnhtbESPQYvCMBSE7wv+h/AEb2uqoCxdo6go&#10;CApSde+P5m3btXmpTazVX2+EBY/DzHzDTGatKUVDtSssKxj0IxDEqdUFZwpOx/XnFwjnkTWWlknB&#10;nRzMpp2PCcba3jih5uAzESDsYlSQe1/FUro0J4Oubyvi4P3a2qAPss6krvEW4KaUwygaS4MFh4Uc&#10;K1rmlJ4PV6Ng0a5Xj5/R9m9T2rG7FEmz3yVSqV63nX+D8NT6d/i/vdEKhtEAXmfCEZDT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/xssxAAAANwAAAAPAAAAAAAAAAAA&#10;AAAAAKECAABkcnMvZG93bnJldi54bWxQSwUGAAAAAAQABAD5AAAAkgMAAAAA&#10;" strokeweight="97e-5mm"/>
                  <v:line id="Line 199" o:spid="_x0000_s1223" style="position:absolute;flip:x y;visibility:visible;mso-wrap-style:square" from="2234,10143" to="2322,10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Cb38MAAADcAAAADwAAAGRycy9kb3ducmV2LnhtbESPQWsCMRSE74L/ITyhF9Fst6CyGqWU&#10;WqQ31/b+2Dw3i8nLkqS6/vumUPA4zMw3zGY3OCuuFGLnWcHzvABB3Hjdcavg67SfrUDEhKzReiYF&#10;d4qw245HG6y0v/GRrnVqRYZwrFCBSamvpIyNIYdx7nvi7J19cJiyDK3UAW8Z7qwsi2IhHXacFwz2&#10;9GaoudQ/TsHL8vt0uNip+dxHZ94/bN0swl2pp8nwugaRaEiP8H/7oBWURQl/Z/IRkN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Am9/DAAAA3AAAAA8AAAAAAAAAAAAA&#10;AAAAoQIAAGRycy9kb3ducmV2LnhtbFBLBQYAAAAABAAEAPkAAACRAwAAAAA=&#10;" strokeweight="0"/>
                  <v:line id="Line 200" o:spid="_x0000_s1224" style="position:absolute;flip:x y;visibility:visible;mso-wrap-style:square" from="2234,10126" to="2322,10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w+RMIAAADcAAAADwAAAGRycy9kb3ducmV2LnhtbESPQWsCMRSE7wX/Q3gFL6Vmq2BlaxQp&#10;KuKta70/Nq+bxeRlSaKu/94IQo/DzHzDzJe9s+JCIbaeFXyMChDEtdctNwp+D5v3GYiYkDVaz6Tg&#10;RhGWi8HLHEvtr/xDlyo1IkM4lqjApNSVUsbakMM48h1x9v58cJiyDI3UAa8Z7qwcF8VUOmw5Lxjs&#10;6NtQfarOTsHk83jYneyb2W+iM+utreppuCk1fO1XXyAS9ek//GzvtIJxMYHHmXwE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8w+RMIAAADcAAAADwAAAAAAAAAAAAAA&#10;AAChAgAAZHJzL2Rvd25yZXYueG1sUEsFBgAAAAAEAAQA+QAAAJADAAAAAA==&#10;" strokeweight="0"/>
                  <v:line id="Line 201" o:spid="_x0000_s1225" style="position:absolute;flip:x y;visibility:visible;mso-wrap-style:square" from="2234,10143" to="2322,10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WmMMMAAADc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pjDDAAAA3AAAAA8AAAAAAAAAAAAA&#10;AAAAoQIAAGRycy9kb3ducmV2LnhtbFBLBQYAAAAABAAEAPkAAACRAwAAAAA=&#10;" strokeweight="0"/>
                  <v:line id="Line 202" o:spid="_x0000_s1226" style="position:absolute;flip:x y;visibility:visible;mso-wrap-style:square" from="2234,10143" to="2322,10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kDq8MAAADc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pA6vDAAAA3AAAAA8AAAAAAAAAAAAA&#10;AAAAoQIAAGRycy9kb3ducmV2LnhtbFBLBQYAAAAABAAEAPkAAACRAwAAAAA=&#10;" strokeweight="0"/>
                  <v:line id="Line 203" o:spid="_x0000_s1227" style="position:absolute;flip:x y;visibility:visible;mso-wrap-style:square" from="2217,10143" to="2322,10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ud3MMAAADcAAAADwAAAGRycy9kb3ducmV2LnhtbESPQWsCMRSE74L/ITyhF9FsLayyGqWU&#10;KtJb1/b+2Dw3i8nLkqS6/ntTKPQ4zMw3zGY3OCuuFGLnWcHzvABB3Hjdcavg67SfrUDEhKzReiYF&#10;d4qw245HG6y0v/EnXevUigzhWKECk1JfSRkbQw7j3PfE2Tv74DBlGVqpA94y3Fm5KIpSOuw4Lxjs&#10;6c1Qc6l/nIKX5ffpeLFT87GPzrwfbN2U4a7U02R4XYNINKT/8F/7qBUsihJ+z+Qj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7ndzDAAAA3AAAAA8AAAAAAAAAAAAA&#10;AAAAoQIAAGRycy9kb3ducmV2LnhtbFBLBQYAAAAABAAEAPkAAACRAwAAAAA=&#10;" strokeweight="0"/>
                  <v:line id="Line 204" o:spid="_x0000_s1228" style="position:absolute;flip:x y;visibility:visible;mso-wrap-style:square" from="2252,10143" to="2339,10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</v:group>
                <v:line id="Line 206" o:spid="_x0000_s1229" style="position:absolute;visibility:visible;mso-wrap-style:square" from="14215,64300" to="14215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visibility:visible;mso-wrap-style:square" from="14215,64300" to="14768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oval id="Oval 208" o:spid="_x0000_s1231" style="position:absolute;left:34942;top:64077;width:18516;height:4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3jN8EA&#10;AADcAAAADwAAAGRycy9kb3ducmV2LnhtbERPy2oCMRTdF/yHcAV3NeMgUkajiCAUXPhoF11eJ9eZ&#10;4OQmTlKNf28WhS4P571YJduJO/XBOFYwGRcgiGunDTcKvr+27x8gQkTW2DkmBU8KsFoO3hZYaffg&#10;I91PsRE5hEOFCtoYfSVlqFuyGMbOE2fu4nqLMcO+kbrHRw63nSyLYiYtGs4NLXratFRfT79WgfeH&#10;6TSlvQllutzMjs/H589ZqdEwrecgIqX4L/5zf2oF5STPz2fyE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94zfBAAAA3AAAAA8AAAAAAAAAAAAAAAAAmAIAAGRycy9kb3du&#10;cmV2LnhtbFBLBQYAAAAABAAEAPUAAACGAwAAAAA=&#10;" fillcolor="#ffc" strokecolor="#903" strokeweight="0"/>
                <v:rect id="Rectangle 209" o:spid="_x0000_s1232" style="position:absolute;left:38383;top:64852;width:1270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vt1MEA&#10;AADcAAAADwAAAGRycy9kb3ducmV2LnhtbESP3YrCMBSE74V9h3AWvNO0vRDpGmVZEFS8se4DHJrT&#10;HzY5KUm09e2NIOzlMDPfMJvdZI24kw+9YwX5MgNBXDvdc6vg97pfrEGEiKzROCYFDwqw237MNlhq&#10;N/KF7lVsRYJwKFFBF+NQShnqjiyGpRuIk9c4bzEm6VupPY4Jbo0ssmwlLfacFjoc6Kej+q+6WQXy&#10;Wu3HdWV85k5FczbHw6Uhp9T8c/r+AhFpiv/hd/ugFRR5Dq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r7dTBAAAA3AAAAA8AAAAAAAAAAAAAAAAAmAIAAGRycy9kb3du&#10;cmV2LnhtbFBLBQYAAAAABAAEAPUAAACGAwAAAAA=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line id="Line 210" o:spid="_x0000_s1233" style="position:absolute;visibility:visible;mso-wrap-style:square" from="35164,64300" to="35164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1" o:spid="_x0000_s1234" style="position:absolute;visibility:visible;mso-wrap-style:square" from="35164,64300" to="35608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flip:x;visibility:visible;mso-wrap-style:square" from="35278,64408" to="35608,64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W858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GlvOfGAAAA3AAAAA8AAAAAAAAA&#10;AAAAAAAAoQIAAGRycy9kb3ducmV2LnhtbFBLBQYAAAAABAAEAPkAAACUAwAAAAA=&#10;" strokeweight="0"/>
                <v:line id="Line 213" o:spid="_x0000_s1236" style="position:absolute;flip:y;visibility:visible;mso-wrap-style:square" from="35278,64408" to="35278,64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kZfMYAAADcAAAADwAAAGRycy9kb3ducmV2LnhtbESPQWsCMRSE74L/ITzBm2YVbG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pGXzGAAAA3AAAAA8AAAAAAAAA&#10;AAAAAAAAoQIAAGRycy9kb3ducmV2LnhtbFBLBQYAAAAABAAEAPkAAACUAwAAAAA=&#10;" strokeweight="0"/>
                <v:line id="Line 214" o:spid="_x0000_s1237" style="position:absolute;visibility:visible;mso-wrap-style:square" from="35164,64300" to="35723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line id="Line 215" o:spid="_x0000_s1238" style="position:absolute;visibility:visible;mso-wrap-style:square" from="35164,64630" to="35164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visibility:visible;mso-wrap-style:square" from="35278,64300" to="35278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line id="Line 217" o:spid="_x0000_s1240" style="position:absolute;visibility:visible;mso-wrap-style:square" from="35164,64408" to="35723,64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line id="Line 218" o:spid="_x0000_s1241" style="position:absolute;visibility:visible;mso-wrap-style:square" from="35164,64408" to="35723,64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<v:line id="Line 219" o:spid="_x0000_s1242" style="position:absolute;visibility:visible;mso-wrap-style:square" from="35278,64300" to="35278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mB8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x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WuYHxAAAANwAAAAPAAAAAAAAAAAA&#10;AAAAAKECAABkcnMvZG93bnJldi54bWxQSwUGAAAAAAQABAD5AAAAkgMAAAAA&#10;" strokeweight="0"/>
                <v:line id="Line 220" o:spid="_x0000_s1243" style="position:absolute;visibility:visible;mso-wrap-style:square" from="35278,64300" to="35278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<v:line id="Line 221" o:spid="_x0000_s1244" style="position:absolute;visibility:visible;mso-wrap-style:square" from="35164,64300" to="35723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2" o:spid="_x0000_s1245" style="position:absolute;visibility:visible;mso-wrap-style:square" from="35164,64408" to="35723,64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6" style="position:absolute;visibility:visible;mso-wrap-style:square" from="35164,64300" to="35164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line id="Line 224" o:spid="_x0000_s1247" style="position:absolute;flip:x;visibility:visible;mso-wrap-style:square" from="35164,64300" to="35723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dNtsYAAADcAAAADwAAAGRycy9kb3ducmV2LnhtbESPQWsCMRSE74X+h/AKvdWse7BlNYpY&#10;WkqhFq0evD03z93FzcuSRDf+eyMIPQ4z8w0zmUXTijM531hWMBxkIIhLqxuuFGz+Pl7eQPiArLG1&#10;TAou5GE2fXyYYKFtzys6r0MlEoR9gQrqELpCSl/WZNAPbEecvIN1BkOSrpLaYZ/gppV5lo2kwYbT&#10;Qo0dLWoqj+uTUbBavvLefZ7iMe77n9/dtvrevs+Ven6K8zGIQDH8h+/tL60gz0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XTbbGAAAA3AAAAA8AAAAAAAAA&#10;AAAAAAAAoQIAAGRycy9kb3ducmV2LnhtbFBLBQYAAAAABAAEAPkAAACUAwAAAAA=&#10;" strokeweight="0"/>
                <v:line id="Line 225" o:spid="_x0000_s1248" style="position:absolute;visibility:visible;mso-wrap-style:square" from="35278,64408" to="35831,6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96o8UAAADcAAAADwAAAGRycy9kb3ducmV2LnhtbESPQWvCQBSE74X+h+UJvdWNgapEN6Et&#10;FQQFia33R/Y1SZt9m2a3MfrrXUHwOMzMN8wyG0wjeupcbVnBZByBIC6srrlU8PW5ep6DcB5ZY2OZ&#10;FJzIQZY+Piwx0fbIOfV7X4oAYZeggsr7NpHSFRUZdGPbEgfv23YGfZBdKXWHxwA3jYyjaCoN1hwW&#10;KmzpvaLid/9vFLwNq4/z4WXzs27s1P3Veb/b5lKpp9HwugDhafD38K291grieAbXM+EIyPQ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96o8UAAADcAAAADwAAAAAAAAAA&#10;AAAAAAChAgAAZHJzL2Rvd25yZXYueG1sUEsFBgAAAAAEAAQA+QAAAJMDAAAAAA==&#10;" strokeweight="97e-5mm"/>
                <v:line id="Line 226" o:spid="_x0000_s1249" style="position:absolute;flip:x y;visibility:visible;mso-wrap-style:square" from="35278,64408" to="35831,6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3wVc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7w2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d8FXAAAAA3AAAAA8AAAAAAAAAAAAAAAAA&#10;oQIAAGRycy9kb3ducmV2LnhtbFBLBQYAAAAABAAEAPkAAACOAwAAAAA=&#10;" strokeweight="0"/>
                <v:line id="Line 227" o:spid="_x0000_s1250" style="position:absolute;flip:x y;visibility:visible;mso-wrap-style:square" from="35278,64300" to="35831,6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FVzs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slzA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RVc7DAAAA3AAAAA8AAAAAAAAAAAAA&#10;AAAAoQIAAGRycy9kb3ducmV2LnhtbFBLBQYAAAAABAAEAPkAAACRAwAAAAA=&#10;" strokeweight="0"/>
                <v:line id="Line 228" o:spid="_x0000_s1251" style="position:absolute;flip:x y;visibility:visible;mso-wrap-style:square" from="35278,64408" to="35831,6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Jqjr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efn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7XJqjr8AAADcAAAADwAAAAAAAAAAAAAAAACh&#10;AgAAZHJzL2Rvd25yZXYueG1sUEsFBgAAAAAEAAQA+QAAAI0DAAAAAA==&#10;" strokeweight="0"/>
                <v:line id="Line 229" o:spid="_x0000_s1252" style="position:absolute;flip:x y;visibility:visible;mso-wrap-style:square" from="35278,64408" to="35831,6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PF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dAz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j7PFcIAAADcAAAADwAAAAAAAAAAAAAA&#10;AAChAgAAZHJzL2Rvd25yZXYueG1sUEsFBgAAAAAEAAQA+QAAAJADAAAAAA==&#10;" strokeweight="0"/>
                <v:line id="Line 230" o:spid="_x0000_s1253" style="position:absolute;flip:x y;visibility:visible;mso-wrap-style:square" from="35164,64408" to="35831,6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xRYs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ix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sUWLDAAAA3AAAAA8AAAAAAAAAAAAA&#10;AAAAoQIAAGRycy9kb3ducmV2LnhtbFBLBQYAAAAABAAEAPkAAACRAwAAAAA=&#10;" strokeweight="0"/>
                <v:line id="Line 231" o:spid="_x0000_s1254" style="position:absolute;flip:x y;visibility:visible;mso-wrap-style:square" from="35386,64408" to="35939,6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D0+cMAAADcAAAADwAAAGRycy9kb3ducmV2LnhtbESPQWsCMRSE74X+h/CEXopmdcGW1ShF&#10;ahFvXdv7Y/PcLCYvS5Lq+u+NIPQ4zMw3zHI9OCvOFGLnWcF0UoAgbrzuuFXwc9iO30HEhKzReiYF&#10;V4qwXj0/LbHS/sLfdK5TKzKEY4UKTEp9JWVsDDmME98TZ+/og8OUZWilDnjJcGflrCjm0mHHecFg&#10;TxtDzan+cwrKt9/D7mRfzX4bnfn8snUzD1elXkbDxwJEoiH9hx/tnVYwK0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g9PnDAAAA3AAAAA8AAAAAAAAAAAAA&#10;AAAAoQIAAGRycy9kb3ducmV2LnhtbFBLBQYAAAAABAAEAPkAAACRAwAAAAA=&#10;" strokeweight="0"/>
                <v:line id="Line 232" o:spid="_x0000_s1255" style="position:absolute;visibility:visible;mso-wrap-style:square" from="35164,64300" to="35164,6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35164,64300" to="35723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16323,20618" to="23639,3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m1FMMAAADcAAAADwAAAGRycy9kb3ducmV2LnhtbESPwWrDMBBE74H+g9hCb4lcF4LrRjbF&#10;UJqLD07S+9ba2CLWyliq4/59VQjkOMzMG2ZXLnYQM03eOFbwvElAELdOG+4UnI4f6wyED8gaB8ek&#10;4Jc8lMXDaoe5dlduaD6ETkQI+xwV9CGMuZS+7cmi37iROHpnN1kMUU6d1BNeI9wOMk2SrbRoOC70&#10;OFLVU3s5/FgFntpj87mvq0zX38mrGc08fFVKPT0u728gAi3hHr6191pB+rKF/zPxCMj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5tRTDAAAA3AAAAA8AAAAAAAAAAAAA&#10;AAAAoQIAAGRycy9kb3ducmV2LnhtbFBLBQYAAAAABAAEAPkAAACRAwAAAAA=&#10;" strokecolor="#903" strokeweight="47e-5mm">
                  <v:stroke dashstyle="1 1"/>
                </v:line>
                <v:line id="Line 235" o:spid="_x0000_s1258" style="position:absolute;flip:x y;visibility:visible;mso-wrap-style:square" from="22750,31261" to="23639,3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6NwMQAAADcAAAADwAAAGRycy9kb3ducmV2LnhtbESPQWsCMRSE70L/Q3iF3jRRQWVrFBEF&#10;qb2ohfb4SF53t25elk1c139vCoLHYWa+YebLzlWipSaUnjUMBwoEsfG25FzD12nbn4EIEdli5Zk0&#10;3CjAcvHSm2Nm/ZUP1B5jLhKEQ4YaihjrTMpgCnIYBr4mTt6vbxzGJJtc2gavCe4qOVJqIh2WnBYK&#10;rGldkDkfL05DO9urA10mf2r8c1t9fJ/Mp98Yrd9eu9U7iEhdfIYf7Z3VMBpP4f9MOg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jo3AxAAAANwAAAAPAAAAAAAAAAAA&#10;AAAAAKECAABkcnMvZG93bnJldi54bWxQSwUGAAAAAAQABAD5AAAAkgMAAAAA&#10;" strokecolor="#903" strokeweight="47e-5mm"/>
                <v:line id="Line 236" o:spid="_x0000_s1259" style="position:absolute;flip:x y;visibility:visible;mso-wrap-style:square" from="23524,30708" to="23639,3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EZssEAAADcAAAADwAAAGRycy9kb3ducmV2LnhtbERPy4rCMBTdD/gP4QruxkQFkY5RRGZA&#10;1I0PmFlekjtttbkpTaz1781CcHk47/myc5VoqQmlZw2joQJBbLwtOddwPv18zkCEiGyx8kwaHhRg&#10;ueh9zDGz/s4Hao8xFymEQ4YaihjrTMpgCnIYhr4mTty/bxzGBJtc2gbvKdxVcqzUVDosOTUUWNO6&#10;IHM93pyGdrZTB7pNL2ry91htf09m77+N1oN+t/oCEamLb/HLvbEaxpO0Np1JR0A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ERmywQAAANwAAAAPAAAAAAAAAAAAAAAA&#10;AKECAABkcnMvZG93bnJldi54bWxQSwUGAAAAAAQABAD5AAAAjwMAAAAA&#10;" strokecolor="#903" strokeweight="47e-5mm"/>
                <v:line id="Line 237" o:spid="_x0000_s1260" style="position:absolute;visibility:visible;mso-wrap-style:square" from="24413,26828" to="24413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8" o:spid="_x0000_s1261" style="position:absolute;visibility:visible;mso-wrap-style:square" from="24413,26828" to="24858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9" o:spid="_x0000_s1262" style="position:absolute;flip:x;visibility:visible;mso-wrap-style:square" from="24521,26936" to="24858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EwYs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Zx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hMGLGAAAA3AAAAA8AAAAAAAAA&#10;AAAAAAAAoQIAAGRycy9kb3ducmV2LnhtbFBLBQYAAAAABAAEAPkAAACUAwAAAAA=&#10;" strokeweight="0"/>
                <v:line id="Line 240" o:spid="_x0000_s1263" style="position:absolute;flip:y;visibility:visible;mso-wrap-style:square" from="24521,26936" to="24521,27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OuFccAAADcAAAADwAAAGRycy9kb3ducmV2LnhtbESPT2sCMRTE70K/Q3iF3jTrUtqyGkVa&#10;WkrBiv8O3p6b5+7i5mVJopt+e1Mo9DjMzG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s64VxwAAANwAAAAPAAAAAAAA&#10;AAAAAAAAAKECAABkcnMvZG93bnJldi54bWxQSwUGAAAAAAQABAD5AAAAlQMAAAAA&#10;" strokeweight="0"/>
                <v:line id="Line 241" o:spid="_x0000_s1264" style="position:absolute;visibility:visible;mso-wrap-style:square" from="24413,26828" to="24966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2" o:spid="_x0000_s1265" style="position:absolute;visibility:visible;mso-wrap-style:square" from="24413,27158" to="24413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3" o:spid="_x0000_s1266" style="position:absolute;visibility:visible;mso-wrap-style:square" from="24521,26828" to="24521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line id="Line 244" o:spid="_x0000_s1267" style="position:absolute;visibility:visible;mso-wrap-style:square" from="24413,26936" to="24966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<v:line id="Line 245" o:spid="_x0000_s1268" style="position:absolute;visibility:visible;mso-wrap-style:square" from="24413,26936" to="24966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<v:line id="Line 246" o:spid="_x0000_s1269" style="position:absolute;visibility:visible;mso-wrap-style:square" from="24521,26828" to="24521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<v:line id="Line 247" o:spid="_x0000_s1270" style="position:absolute;visibility:visible;mso-wrap-style:square" from="24521,26828" to="24521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<v:line id="Line 248" o:spid="_x0000_s1271" style="position:absolute;visibility:visible;mso-wrap-style:square" from="24413,26828" to="24966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<v:line id="Line 249" o:spid="_x0000_s1272" style="position:absolute;visibility:visible;mso-wrap-style:square" from="24413,26936" to="24966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50" o:spid="_x0000_s1273" style="position:absolute;visibility:visible;mso-wrap-style:square" from="24413,26828" to="24413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4" style="position:absolute;flip:x;visibility:visible;mso-wrap-style:square" from="24413,26828" to="24966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adU8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mnVPGAAAA3AAAAA8AAAAAAAAA&#10;AAAAAAAAoQIAAGRycy9kb3ducmV2LnhtbFBLBQYAAAAABAAEAPkAAACUAwAAAAA=&#10;" strokeweight="0"/>
                <v:line id="Line 252" o:spid="_x0000_s1275" style="position:absolute;visibility:visible;mso-wrap-style:square" from="24521,26936" to="25080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uXqcUAAADcAAAADwAAAGRycy9kb3ducmV2LnhtbESPQWvCQBSE74L/YXmCN7MxqEjqGmyp&#10;ILQg0fb+yL4m0ezbNLuNaX+9Wyj0OMzMN8wmG0wjeupcbVnBPIpBEBdW11wqeDvvZ2sQziNrbCyT&#10;gm9ykG3How2m2t44p/7kSxEg7FJUUHnfplK6oiKDLrItcfA+bGfQB9mVUnd4C3DTyCSOV9JgzWGh&#10;wpaeKiqupy+j4HHYP/+8L18uh8au3Ged98fXXCo1nQy7BxCeBv8f/msftIJkuYDfM+EIyO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DuXqcUAAADcAAAADwAAAAAAAAAA&#10;AAAAAAChAgAAZHJzL2Rvd25yZXYueG1sUEsFBgAAAAAEAAQA+QAAAJMDAAAAAA==&#10;" strokeweight="97e-5mm"/>
                <v:line id="Line 253" o:spid="_x0000_s1276" style="position:absolute;flip:x y;visibility:visible;mso-wrap-style:square" from="24521,26936" to="25080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stsMAAADcAAAADwAAAGRycy9kb3ducmV2LnhtbESPQWsCMRSE74X+h/AKXopmq2h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aLLbDAAAA3AAAAA8AAAAAAAAAAAAA&#10;AAAAoQIAAGRycy9kb3ducmV2LnhtbFBLBQYAAAAABAAEAPkAAACRAwAAAAA=&#10;" strokeweight="0"/>
                <v:line id="Line 254" o:spid="_x0000_s1277" style="position:absolute;flip:x y;visibility:visible;mso-wrap-style:square" from="24521,26828" to="25080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iywc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IssHDAAAA3AAAAA8AAAAAAAAAAAAA&#10;AAAAoQIAAGRycy9kb3ducmV2LnhtbFBLBQYAAAAABAAEAPkAAACRAwAAAAA=&#10;" strokeweight="0"/>
                <v:line id="Line 255" o:spid="_x0000_s1278" style="position:absolute;flip:x y;visibility:visible;mso-wrap-style:square" from="24521,26936" to="25080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QXWsMAAADcAAAADwAAAGRycy9kb3ducmV2LnhtbESPQWsCMRSE74X+h/AKvZSa1VK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EF1rDAAAA3AAAAA8AAAAAAAAAAAAA&#10;AAAAoQIAAGRycy9kb3ducmV2LnhtbFBLBQYAAAAABAAEAPkAAACRAwAAAAA=&#10;" strokeweight="0"/>
                <v:line id="Line 256" o:spid="_x0000_s1279" style="position:absolute;flip:x y;visibility:visible;mso-wrap-style:square" from="24521,26936" to="25080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uDKM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7bgyjAAAAA3AAAAA8AAAAAAAAAAAAAAAAA&#10;oQIAAGRycy9kb3ducmV2LnhtbFBLBQYAAAAABAAEAPkAAACOAwAAAAA=&#10;" strokeweight="0"/>
                <v:line id="Line 257" o:spid="_x0000_s1280" style="position:absolute;flip:x y;visibility:visible;mso-wrap-style:square" from="24413,26936" to="25080,27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ms8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XJrPDAAAA3AAAAA8AAAAAAAAAAAAA&#10;AAAAoQIAAGRycy9kb3ducmV2LnhtbFBLBQYAAAAABAAEAPkAAACRAwAAAAA=&#10;" strokeweight="0"/>
                <v:line id="Line 258" o:spid="_x0000_s1281" style="position:absolute;flip:x y;visibility:visible;mso-wrap-style:square" from="24636,26936" to="25188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FFk8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7BRZPAAAAA3AAAAA8AAAAAAAAAAAAAAAAA&#10;oQIAAGRycy9kb3ducmV2LnhtbFBLBQYAAAAABAAEAPkAAACOAwAAAAA=&#10;" strokeweight="0"/>
                <v:line id="Line 259" o:spid="_x0000_s1282" style="position:absolute;visibility:visible;mso-wrap-style:square" from="24413,26828" to="24413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<v:line id="Line 260" o:spid="_x0000_s1283" style="position:absolute;visibility:visible;mso-wrap-style:square" from="24413,26828" to="24966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rect id="Rectangle 261" o:spid="_x0000_s1284" style="position:absolute;left:20426;top:22059;width:631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OlRcEA&#10;AADcAAAADwAAAGRycy9kb3ducmV2LnhtbESP3YrCMBSE7xd8h3AWvFvTrSB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zpUXBAAAA3AAAAA8AAAAAAAAAAAAAAAAAmAIAAGRycy9kb3du&#10;cmV2LnhtbFBLBQYAAAAABAAEAPUAAACGAwAAAAA=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62" o:spid="_x0000_s1285" style="position:absolute;flip:x;visibility:visible;mso-wrap-style:square" from="29957,9975" to="31843,3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F0acQAAADcAAAADwAAAGRycy9kb3ducmV2LnhtbESPQWvCQBSE74L/YXmF3nTTUIKkrkEE&#10;QeqlWtHra/aZLMm+jdmtSf+9Wyj0OMzMN8yyGG0r7tR741jByzwBQVw6bbhScPrczhYgfEDW2Dom&#10;BT/koVhNJ0vMtRv4QPdjqESEsM9RQR1Cl0vpy5os+rnriKN3db3FEGVfSd3jEOG2lWmSZNKi4bhQ&#10;Y0ebmsrm+G0VDOnH/uvWmcXmlpXmvTGX3XnPSj0/jes3EIHG8B/+a++0gjR7hd8z8QjI1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cXRpxAAAANwAAAAPAAAAAAAAAAAA&#10;AAAAAKECAABkcnMvZG93bnJldi54bWxQSwUGAAAAAAQABAD5AAAAkgMAAAAA&#10;" strokecolor="#903" strokeweight="47e-5mm">
                  <v:stroke dashstyle="1 1"/>
                </v:line>
                <v:line id="Line 263" o:spid="_x0000_s1286" style="position:absolute;flip:x y;visibility:visible;mso-wrap-style:square" from="29620,30708" to="29957,3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OZMcUAAADcAAAADwAAAGRycy9kb3ducmV2LnhtbESPQWsCMRSE70L/Q3hCb5po6bJsjSJF&#10;obRe1IIeH8nr7rabl2UT1/Xfm0Khx2FmvmEWq8E1oqcu1J41zKYKBLHxtuZSw+dxO8lBhIhssfFM&#10;Gm4UYLV8GC2wsP7Ke+oPsRQJwqFADVWMbSFlMBU5DFPfEifvy3cOY5JdKW2H1wR3jZwrlUmHNaeF&#10;Clt6rcj8HC5OQ59/qD1dsm/1dL6t309Hs/Mbo/XjeFi/gIg0xP/wX/vNaphnz/B7Jh0B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KOZMcUAAADcAAAADwAAAAAAAAAA&#10;AAAAAAChAgAAZHJzL2Rvd25yZXYueG1sUEsFBgAAAAAEAAQA+QAAAJMDAAAAAA==&#10;" strokecolor="#903" strokeweight="47e-5mm"/>
                <v:line id="Line 264" o:spid="_x0000_s1287" style="position:absolute;flip:y;visibility:visible;mso-wrap-style:square" from="29957,30708" to="30509,3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6k+8YAAADcAAAADwAAAGRycy9kb3ducmV2LnhtbESPS2vDMBCE74X8B7GB3Bo5PpjiRAnG&#10;IQ9CH9TppbfF2tqm1spYcuz8+6pQ6HGYmW+YzW4yrbhR7xrLClbLCARxaXXDlYKP6+HxCYTzyBpb&#10;y6TgTg5229nDBlNtR36nW+ErESDsUlRQe9+lUrqyJoNuaTvi4H3Z3qAPsq+k7nEMcNPKOIoSabDh&#10;sFBjR3lN5XcxGAXHLD9mn8/DSxYX9vKWj6/74URKLeZTtgbhafL/4b/2WSuIkwR+z4QjIL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/epPvGAAAA3AAAAA8AAAAAAAAA&#10;AAAAAAAAoQIAAGRycy9kb3ducmV2LnhtbFBLBQYAAAAABAAEAPkAAACUAwAAAAA=&#10;" strokecolor="#903" strokeweight="47e-5mm"/>
                <v:line id="Line 265" o:spid="_x0000_s1288" style="position:absolute;visibility:visible;mso-wrap-style:square" from="35386,21615" to="35386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ViKM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Eon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WIoxAAAANwAAAAPAAAAAAAAAAAA&#10;AAAAAKECAABkcnMvZG93bnJldi54bWxQSwUGAAAAAAQABAD5AAAAkgMAAAAA&#10;" strokeweight="0"/>
                <v:line id="Line 266" o:spid="_x0000_s1289" style="position:absolute;visibility:visible;mso-wrap-style:square" from="35386,21615" to="35831,21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r2Ws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bX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r2WsIAAADcAAAADwAAAAAAAAAAAAAA&#10;AAChAgAAZHJzL2Rvd25yZXYueG1sUEsFBgAAAAAEAAQA+QAAAJADAAAAAA==&#10;" strokeweight="0"/>
                <v:line id="Line 267" o:spid="_x0000_s1290" style="position:absolute;flip:x;visibility:visible;mso-wrap-style:square" from="35500,21729" to="35831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JgBMYAAADcAAAADwAAAGRycy9kb3ducmV2LnhtbESPT2sCMRTE74V+h/CE3mpWD1ZXo0hL&#10;Sym04r+Dt+fmubu4eVmS6KbfvikIHoeZ+Q0zW0TTiCs5X1tWMOhnIIgLq2suFey2789jED4ga2ws&#10;k4Jf8rCYPz7MMNe24zVdN6EUCcI+RwVVCG0upS8qMuj7tiVO3sk6gyFJV0rtsEtw08hhlo2kwZrT&#10;QoUtvVZUnDcXo2D988JH93GJ53jsvleHffm1f1sq9dSLyymIQDHcw7f2p1YwHE3g/0w6AnL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eiYATGAAAA3AAAAA8AAAAAAAAA&#10;AAAAAAAAoQIAAGRycy9kb3ducmV2LnhtbFBLBQYAAAAABAAEAPkAAACUAwAAAAA=&#10;" strokeweight="0"/>
                <v:line id="Line 268" o:spid="_x0000_s1291" style="position:absolute;flip:y;visibility:visible;mso-wrap-style:square" from="35500,21729" to="35500,22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FfRMMAAADcAAAADwAAAGRycy9kb3ducmV2LnhtbERPTWsCMRC9F/wPYYTearYeatkaRSqK&#10;CFrUevA2bsbdxc1kSaKb/vvmIHh8vO/xNJpG3Mn52rKC90EGgriwuuZSwe9h8fYJwgdkjY1lUvBH&#10;HqaT3ssYc2073tF9H0qRQtjnqKAKoc2l9EVFBv3AtsSJu1hnMCToSqkddincNHKYZR/SYM2pocKW&#10;visqrvubUbDbjvjslrd4jedu83M6luvjfKbUaz/OvkAEiuEpfrhXWsFwlOanM+kIyM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BX0TDAAAA3AAAAA8AAAAAAAAAAAAA&#10;AAAAoQIAAGRycy9kb3ducmV2LnhtbFBLBQYAAAAABAAEAPkAAACRAwAAAAA=&#10;" strokeweight="0"/>
                <v:line id="Line 269" o:spid="_x0000_s1292" style="position:absolute;visibility:visible;mso-wrap-style:square" from="35386,21615" to="35939,21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<v:line id="Line 270" o:spid="_x0000_s1293" style="position:absolute;visibility:visible;mso-wrap-style:square" from="35386,21951" to="35386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<v:line id="Line 271" o:spid="_x0000_s1294" style="position:absolute;visibility:visible;mso-wrap-style:square" from="35500,21615" to="35500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<v:line id="Line 272" o:spid="_x0000_s1295" style="position:absolute;visibility:visible;mso-wrap-style:square" from="35386,21729" to="35939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line id="Line 273" o:spid="_x0000_s1296" style="position:absolute;visibility:visible;mso-wrap-style:square" from="35386,21729" to="35939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<v:line id="Line 274" o:spid="_x0000_s1297" style="position:absolute;visibility:visible;mso-wrap-style:square" from="35500,21615" to="35500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<v:line id="Line 275" o:spid="_x0000_s1298" style="position:absolute;visibility:visible;mso-wrap-style:square" from="35500,21615" to="35500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<v:line id="Line 276" o:spid="_x0000_s1299" style="position:absolute;visibility:visible;mso-wrap-style:square" from="35386,21615" to="35939,21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77" o:spid="_x0000_s1300" style="position:absolute;visibility:visible;mso-wrap-style:square" from="35386,21729" to="35939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78" o:spid="_x0000_s1301" style="position:absolute;visibility:visible;mso-wrap-style:square" from="35386,21615" to="35386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9" o:spid="_x0000_s1302" style="position:absolute;flip:x;visibility:visible;mso-wrap-style:square" from="35386,21615" to="35939,21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iK+MYAAADcAAAADwAAAGRycy9kb3ducmV2LnhtbESPQWsCMRSE74L/ITyhN83qocrWKFKx&#10;FMEWbT309ty87i5uXpYkuvHfNwXB4zAz3zDzZTSNuJLztWUF41EGgriwuuZSwffXZjgD4QOyxsYy&#10;KbiRh+Wi35tjrm3He7oeQikShH2OCqoQ2lxKX1Rk0I9sS5y8X+sMhiRdKbXDLsFNIydZ9iwN1pwW&#10;KmzptaLifLgYBfuPKZ/c2yWe46nbff4cy+1xvVLqaRBXLyACxfAI39vvWsFkNob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YivjGAAAA3AAAAA8AAAAAAAAA&#10;AAAAAAAAoQIAAGRycy9kb3ducmV2LnhtbFBLBQYAAAAABAAEAPkAAACUAwAAAAA=&#10;" strokeweight="0"/>
                <v:line id="Line 280" o:spid="_x0000_s1303" style="position:absolute;visibility:visible;mso-wrap-style:square" from="35500,21729" to="36053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6GAcUAAADcAAAADwAAAGRycy9kb3ducmV2LnhtbESP3WrCQBSE7wu+w3IE7+rGgCLRVVQq&#10;CC1I/Lk/ZI9JNHs2Zrcx7dO7hYKXw8x8w8yXnalES40rLSsYDSMQxJnVJecKTsft+xSE88gaK8uk&#10;4IccLBe9tzkm2j44pfbgcxEg7BJUUHhfJ1K6rCCDbmhr4uBdbGPQB9nkUjf4CHBTyTiKJtJgyWGh&#10;wJo2BWW3w7dRsO62H7/n8ed1V9mJu5dpu/9KpVKDfreagfDU+Vf4v73TCuJpDH9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v6GAcUAAADcAAAADwAAAAAAAAAA&#10;AAAAAAChAgAAZHJzL2Rvd25yZXYueG1sUEsFBgAAAAAEAAQA+QAAAJMDAAAAAA==&#10;" strokeweight="97e-5mm"/>
                <v:line id="Line 281" o:spid="_x0000_s1304" style="position:absolute;flip:x y;visibility:visible;mso-wrap-style:square" from="35500,21729" to="36053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89HsIAAADcAAAADwAAAGRycy9kb3ducmV2LnhtbESPQWsCMRSE70L/Q3gFL1KzVVDZGqWU&#10;KtKbq94fm9fNYvKyJKmu/94IBY/DzHzDLNe9s+JCIbaeFbyPCxDEtdctNwqOh83bAkRMyBqtZ1Jw&#10;owjr1ctgiaX2V97TpUqNyBCOJSowKXWllLE25DCOfUecvV8fHKYsQyN1wGuGOysnRTGTDlvOCwY7&#10;+jJUn6s/p2A6Px12ZzsyP5vozPfWVvUs3JQavvafHyAS9ekZ/m/vtILJYgq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89HsIAAADcAAAADwAAAAAAAAAAAAAA&#10;AAChAgAAZHJzL2Rvd25yZXYueG1sUEsFBgAAAAAEAAQA+QAAAJADAAAAAA==&#10;" strokeweight="0"/>
                <v:line id="Line 282" o:spid="_x0000_s1305" style="position:absolute;flip:x y;visibility:visible;mso-wrap-style:square" from="35500,21615" to="36053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alasMAAADcAAAADwAAAGRycy9kb3ducmV2LnhtbESPQWsCMRSE74X+h/AKvRTNaou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2pWrDAAAA3AAAAA8AAAAAAAAAAAAA&#10;AAAAoQIAAGRycy9kb3ducmV2LnhtbFBLBQYAAAAABAAEAPkAAACRAwAAAAA=&#10;" strokeweight="0"/>
                <v:line id="Line 283" o:spid="_x0000_s1306" style="position:absolute;flip:x y;visibility:visible;mso-wrap-style:square" from="35500,21729" to="36053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oA8cMAAADcAAAADwAAAGRycy9kb3ducmV2LnhtbESPQWsCMRSE74X+h/AKvRTNaqm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6APHDAAAA3AAAAA8AAAAAAAAAAAAA&#10;AAAAoQIAAGRycy9kb3ducmV2LnhtbFBLBQYAAAAABAAEAPkAAACRAwAAAAA=&#10;" strokeweight="0"/>
                <v:line id="Line 284" o:spid="_x0000_s1307" style="position:absolute;flip:x y;visibility:visible;mso-wrap-style:square" from="35500,21729" to="36053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ehsMAAADcAAAADwAAAGRycy9kb3ducmV2LnhtbESPQWsCMRSE74X+h/AKXkrNVmErq1FK&#10;URFvXdv7Y/PcLCYvS5Lq+u+NIPQ4zMw3zGI1OCvOFGLnWcH7uABB3Hjdcavg57B5m4GICVmj9UwK&#10;rhRhtXx+WmCl/YW/6VynVmQIxwoVmJT6SsrYGHIYx74nzt7RB4cpy9BKHfCS4c7KSVGU0mHHecFg&#10;T1+GmlP95xRMP34Pu5N9NftNdGa9tXVThqtSo5fhcw4i0ZD+w4/2TiuYzEq4n8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onobDAAAA3AAAAA8AAAAAAAAAAAAA&#10;AAAAoQIAAGRycy9kb3ducmV2LnhtbFBLBQYAAAAABAAEAPkAAACRAwAAAAA=&#10;" strokeweight="0"/>
                <v:line id="Line 285" o:spid="_x0000_s1308" style="position:absolute;flip:x y;visibility:visible;mso-wrap-style:square" from="35386,21729" to="36053,2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Q7HcIAAADcAAAADwAAAGRycy9kb3ducmV2LnhtbESPQWsCMRSE74L/ITzBi9RsLahsjVKK&#10;injrau+PzetmMXlZklTXf28KQo/DzHzDrDa9s+JKIbaeFbxOCxDEtdctNwrOp93LEkRMyBqtZ1Jw&#10;pwib9XCwwlL7G3/RtUqNyBCOJSowKXWllLE25DBOfUecvR8fHKYsQyN1wFuGOytnRTGXDlvOCwY7&#10;+jRUX6pfp+Bt8X06XOzEHHfRme3eVvU83JUaj/qPdxCJ+vQffrYPWsFsuYC/M/kI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SQ7HcIAAADcAAAADwAAAAAAAAAAAAAA&#10;AAChAgAAZHJzL2Rvd25yZXYueG1sUEsFBgAAAAAEAAQA+QAAAJADAAAAAA==&#10;" strokeweight="0"/>
                <v:line id="Line 286" o:spid="_x0000_s1309" style="position:absolute;flip:x y;visibility:visible;mso-wrap-style:square" from="35608,21729" to="36161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uvb78AAADcAAAADwAAAGRycy9kb3ducmV2LnhtbERPTWsCMRC9C/6HMAUvotlaUFmNIqWK&#10;9NZV78NmullMJkuS6vrvm4Pg8fG+19veWXGjEFvPCt6nBQji2uuWGwXn036yBBETskbrmRQ8KMJ2&#10;MxyssdT+zj90q1IjcgjHEhWYlLpSylgbchinviPO3K8PDlOGoZE64D2HOytnRTGXDlvODQY7+jRU&#10;X6s/p+BjcTkdr3ZsvvfRma+Drep5eCg1eut3KxCJ+vQSP91HrWC2zGvzmXwE5OY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Luvb78AAADcAAAADwAAAAAAAAAAAAAAAACh&#10;AgAAZHJzL2Rvd25yZXYueG1sUEsFBgAAAAAEAAQA+QAAAI0DAAAAAA==&#10;" strokeweight="0"/>
                <v:line id="Line 287" o:spid="_x0000_s1310" style="position:absolute;visibility:visible;mso-wrap-style:square" from="35386,21615" to="35386,2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88" o:spid="_x0000_s1311" style="position:absolute;visibility:visible;mso-wrap-style:square" from="35386,21615" to="35939,21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rect id="Rectangle 289" o:spid="_x0000_s1312" style="position:absolute;left:31284;top:21285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jujsIA&#10;AADcAAAADwAAAGRycy9kb3ducmV2LnhtbESPzYoCMRCE7wu+Q2jB25pxDuLOGmVZEFS8OPoAzaTn&#10;h006QxKd8e2NIOyxqKqvqPV2tEbcyYfOsYLFPANBXDndcaPgetl9rkCEiKzROCYFDwqw3Uw+1lho&#10;N/CZ7mVsRIJwKFBBG2NfSBmqliyGueuJk1c7bzEm6RupPQ4Jbo3Ms2wpLXacFlrs6bel6q+8WQXy&#10;Uu6GVWl85o55fTKH/bkmp9RsOv58g4g0xv/wu73XCvKvBb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eO6OwgAAANwAAAAPAAAAAAAAAAAAAAAAAJgCAABkcnMvZG93&#10;bnJldi54bWxQSwUGAAAAAAQABAD1AAAAhwMAAAAA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90" o:spid="_x0000_s1313" style="position:absolute;flip:x;visibility:visible;mso-wrap-style:square" from="42041,19177" to="50906,32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E5ocUAAADcAAAADwAAAGRycy9kb3ducmV2LnhtbESPQWvCQBSE7wX/w/KE3urGHEKaukoJ&#10;CFIvrRW9vmZfkyXZtzG7NfHfu4VCj8PMfMOsNpPtxJUGbxwrWC4SEMSV04ZrBcfP7VMOwgdkjZ1j&#10;UnAjD5v17GGFhXYjf9D1EGoRIewLVNCE0BdS+qohi37heuLofbvBYohyqKUecIxw28k0STJp0XBc&#10;aLCnsqGqPfxYBWP6vv+69CYvL1ll3lpz3p32rNTjfHp9ARFoCv/hv/ZOK0ifU/g9E4+AX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E5ocUAAADcAAAADwAAAAAAAAAA&#10;AAAAAAChAgAAZHJzL2Rvd25yZXYueG1sUEsFBgAAAAAEAAQA+QAAAJMDAAAAAA==&#10;" strokecolor="#903" strokeweight="47e-5mm">
                  <v:stroke dashstyle="1 1"/>
                </v:line>
                <v:line id="Line 291" o:spid="_x0000_s1314" style="position:absolute;flip:y;visibility:visible;mso-wrap-style:square" from="42041,31927" to="42149,32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x3RMYAAADcAAAADwAAAGRycy9kb3ducmV2LnhtbESPQWvCQBSE74X+h+UVetNNI0hNXSVE&#10;tCLV0rSX3h7Z1ySYfRuyGxP/fbcg9DjMzDfMcj2aRlyoc7VlBU/TCARxYXXNpYKvz+3kGYTzyBob&#10;y6TgSg7Wq/u7JSbaDvxBl9yXIkDYJaig8r5NpHRFRQbd1LbEwfuxnUEfZFdK3eEQ4KaRcRTNpcGa&#10;w0KFLWUVFee8Nwp2abZLv9/6Yxrn9vCeDadN/0pKPT6M6QsIT6P/D9/ae60gXszg70w4AnL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8d0TGAAAA3AAAAA8AAAAAAAAA&#10;AAAAAAAAoQIAAGRycy9kb3ducmV2LnhtbFBLBQYAAAAABAAEAPkAAACUAwAAAAA=&#10;" strokecolor="#903" strokeweight="47e-5mm"/>
                <v:line id="Line 292" o:spid="_x0000_s1315" style="position:absolute;flip:y;visibility:visible;mso-wrap-style:square" from="42041,32372" to="42924,32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XvMMYAAADcAAAADwAAAGRycy9kb3ducmV2LnhtbESPQWvCQBSE74X+h+UVetNNg0hNXSVE&#10;tCLV0rSX3h7Z1ySYfRuyGxP/fbcg9DjMzDfMcj2aRlyoc7VlBU/TCARxYXXNpYKvz+3kGYTzyBob&#10;y6TgSg7Wq/u7JSbaDvxBl9yXIkDYJaig8r5NpHRFRQbd1LbEwfuxnUEfZFdK3eEQ4KaRcRTNpcGa&#10;w0KFLWUVFee8Nwp2abZLv9/6Yxrn9vCeDadN/0pKPT6M6QsIT6P/D9/ae60gXszg70w4AnL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V7zDGAAAA3AAAAA8AAAAAAAAA&#10;AAAAAAAAoQIAAGRycy9kb3ducmV2LnhtbFBLBQYAAAAABAAEAPkAAACUAwAAAAA=&#10;" strokecolor="#903" strokeweight="47e-5mm"/>
                <v:line id="Line 293" o:spid="_x0000_s1316" style="position:absolute;visibility:visible;mso-wrap-style:square" from="50798,26828" to="50798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4p48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8kI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injxAAAANwAAAAPAAAAAAAAAAAA&#10;AAAAAKECAABkcnMvZG93bnJldi54bWxQSwUGAAAAAAQABAD5AAAAkgMAAAAA&#10;" strokeweight="0"/>
                <v:line id="Line 294" o:spid="_x0000_s1317" style="position:absolute;visibility:visible;mso-wrap-style:square" from="50798,26828" to="51242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<v:line id="Line 295" o:spid="_x0000_s1318" style="position:absolute;flip:x;visibility:visible;mso-wrap-style:square" from="50906,26936" to="51242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QhysYAAADcAAAADwAAAGRycy9kb3ducmV2LnhtbESPQWsCMRSE7wX/Q3hCbzWrh1q3RhHF&#10;UgpW1Hro7bl53V3cvCxJdNN/bwoFj8PMfMNM59E04krO15YVDAcZCOLC6ppLBV+H9dMLCB+QNTaW&#10;ScEveZjPeg9TzLXteEfXfShFgrDPUUEVQptL6YuKDPqBbYmT92OdwZCkK6V22CW4aeQoy56lwZrT&#10;QoUtLSsqzvuLUbD7HPPJvV3iOZ66zfb7WH4cVwulHvtx8QoiUAz38H/7XSsYTcbwdyYdAT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ykIcrGAAAA3AAAAA8AAAAAAAAA&#10;AAAAAAAAoQIAAGRycy9kb3ducmV2LnhtbFBLBQYAAAAABAAEAPkAAACUAwAAAAA=&#10;" strokeweight="0"/>
                <v:line id="Line 296" o:spid="_x0000_s1319" style="position:absolute;flip:y;visibility:visible;mso-wrap-style:square" from="50906,26936" to="50906,27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u1uMMAAADcAAAADwAAAGRycy9kb3ducmV2LnhtbERPy2oCMRTdF/yHcAV3NaML245GEUUp&#10;hbb4Wri7Tq4zg5ObIYlO+vfNotDl4bxni2ga8SDna8sKRsMMBHFhdc2lguNh8/wKwgdkjY1lUvBD&#10;Hhbz3tMMc2073tFjH0qRQtjnqKAKoc2l9EVFBv3QtsSJu1pnMCToSqkddincNHKcZRNpsObUUGFL&#10;q4qK2/5uFOy+Xvjitvd4i5fu8/t8Kj9O66VSg35cTkEEiuFf/Od+1wrGb2ltOpOO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07tbjDAAAA3AAAAA8AAAAAAAAAAAAA&#10;AAAAoQIAAGRycy9kb3ducmV2LnhtbFBLBQYAAAAABAAEAPkAAACRAwAAAAA=&#10;" strokeweight="0"/>
                <v:line id="Line 297" o:spid="_x0000_s1320" style="position:absolute;visibility:visible;mso-wrap-style:square" from="50798,26828" to="51350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<v:line id="Line 298" o:spid="_x0000_s1321" style="position:absolute;visibility:visible;mso-wrap-style:square" from="50798,27158" to="50798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99" o:spid="_x0000_s1322" style="position:absolute;visibility:visible;mso-wrap-style:square" from="50906,26828" to="50906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line id="Line 300" o:spid="_x0000_s1323" style="position:absolute;visibility:visible;mso-wrap-style:square" from="50798,26936" to="51350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<v:line id="Line 301" o:spid="_x0000_s1324" style="position:absolute;visibility:visible;mso-wrap-style:square" from="50798,26936" to="51350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<v:line id="Line 302" o:spid="_x0000_s1325" style="position:absolute;visibility:visible;mso-wrap-style:square" from="50906,26828" to="50906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<v:line id="Line 303" o:spid="_x0000_s1326" style="position:absolute;visibility:visible;mso-wrap-style:square" from="50906,26828" to="50906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<v:line id="Line 304" o:spid="_x0000_s1327" style="position:absolute;visibility:visible;mso-wrap-style:square" from="50798,26828" to="51350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ctjs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+ctjsUAAADcAAAADwAAAAAAAAAA&#10;AAAAAAChAgAAZHJzL2Rvd25yZXYueG1sUEsFBgAAAAAEAAQA+QAAAJMDAAAAAA==&#10;" strokeweight="0"/>
                <v:line id="Line 305" o:spid="_x0000_s1328" style="position:absolute;visibility:visible;mso-wrap-style:square" from="50798,26936" to="51350,26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IFc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IFcUAAADcAAAADwAAAAAAAAAA&#10;AAAAAAChAgAAZHJzL2Rvd25yZXYueG1sUEsFBgAAAAAEAAQA+QAAAJMDAAAAAA==&#10;" strokeweight="0"/>
                <v:line id="Line 306" o:spid="_x0000_s1329" style="position:absolute;visibility:visible;mso-wrap-style:square" from="50798,26828" to="50798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cZ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NBxnwQAAANwAAAAPAAAAAAAAAAAAAAAA&#10;AKECAABkcnMvZG93bnJldi54bWxQSwUGAAAAAAQABAD5AAAAjwMAAAAA&#10;" strokeweight="0"/>
                <v:line id="Line 307" o:spid="_x0000_s1330" style="position:absolute;flip:x;visibility:visible;mso-wrap-style:square" from="50798,26828" to="51350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yKOcYAAADc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lL3C75l0BOTk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ycijnGAAAA3AAAAA8AAAAAAAAA&#10;AAAAAAAAoQIAAGRycy9kb3ducmV2LnhtbFBLBQYAAAAABAAEAPkAAACUAwAAAAA=&#10;" strokeweight="0"/>
                <v:line id="Line 308" o:spid="_x0000_s1331" style="position:absolute;visibility:visible;mso-wrap-style:square" from="50906,26936" to="51458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sn98MAAADcAAAADwAAAGRycy9kb3ducmV2LnhtbERPTWvCQBC9F/oflil4qxstDRJdRaWB&#10;QAsltt6H7DRJzc7G7JpEf333UPD4eN+rzWga0VPnassKZtMIBHFhdc2lgu+v9HkBwnlkjY1lUnAl&#10;B5v148MKE20Hzqk/+FKEEHYJKqi8bxMpXVGRQTe1LXHgfmxn0AfYlVJ3OIRw08h5FMXSYM2hocKW&#10;9hUVp8PFKNiN6dvt+Pr+mzU2duc67z8/cqnU5GncLkF4Gv1d/O/OtIKXWZgfzoQj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LJ/fDAAAA3AAAAA8AAAAAAAAAAAAA&#10;AAAAoQIAAGRycy9kb3ducmV2LnhtbFBLBQYAAAAABAAEAPkAAACRAwAAAAA=&#10;" strokeweight="97e-5mm"/>
                <v:line id="Line 309" o:spid="_x0000_s1332" style="position:absolute;flip:x y;visibility:visible;mso-wrap-style:square" from="50906,26936" to="51458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qc6MIAAADcAAAADwAAAGRycy9kb3ducmV2LnhtbESPQWsCMRSE74X+h/AKXopm14LK1iil&#10;VBFvXfX+2LxuFpOXJUl1/femIPQ4zHwzzHI9OCsuFGLnWUE5KUAQN1533Co4HjbjBYiYkDVaz6Tg&#10;RhHWq+enJVbaX/mbLnVqRS7hWKECk1JfSRkbQw7jxPfE2fvxwWHKMrRSB7zmcmfltChm0mHHecFg&#10;T5+GmnP96xS8zU+H3dm+mv0mOvO1tXUzCzelRi/DxzuIREP6Dz/onc5cWcLfmXwE5O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qc6MIAAADcAAAADwAAAAAAAAAAAAAA&#10;AAChAgAAZHJzL2Rvd25yZXYueG1sUEsFBgAAAAAEAAQA+QAAAJADAAAAAA==&#10;" strokeweight="0"/>
                <v:line id="Line 310" o:spid="_x0000_s1333" style="position:absolute;flip:x y;visibility:visible;mso-wrap-style:square" from="50906,26828" to="51458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gCn8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YmU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gCn8IAAADcAAAADwAAAAAAAAAAAAAA&#10;AAChAgAAZHJzL2Rvd25yZXYueG1sUEsFBgAAAAAEAAQA+QAAAJADAAAAAA==&#10;" strokeweight="0"/>
                <v:line id="Line 311" o:spid="_x0000_s1334" style="position:absolute;flip:x y;visibility:visible;mso-wrap-style:square" from="50906,26936" to="51458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SnB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yNp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SnBMIAAADcAAAADwAAAAAAAAAAAAAA&#10;AAChAgAAZHJzL2Rvd25yZXYueG1sUEsFBgAAAAAEAAQA+QAAAJADAAAAAA==&#10;" strokeweight="0"/>
                <v:line id="Line 312" o:spid="_x0000_s1335" style="position:absolute;flip:x y;visibility:visible;mso-wrap-style:square" from="50906,26936" to="51458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0/cMIAAADcAAAADwAAAGRycy9kb3ducmV2LnhtbESPQWsCMRSE7wX/Q3hCL6VmbYu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x0/cMIAAADcAAAADwAAAAAAAAAAAAAA&#10;AAChAgAAZHJzL2Rvd25yZXYueG1sUEsFBgAAAAAEAAQA+QAAAJADAAAAAA==&#10;" strokeweight="0"/>
                <v:line id="Line 313" o:spid="_x0000_s1336" style="position:absolute;flip:x y;visibility:visible;mso-wrap-style:square" from="50798,26936" to="51458,27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Ga68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Ga68IAAADcAAAADwAAAAAAAAAAAAAA&#10;AAChAgAAZHJzL2Rvd25yZXYueG1sUEsFBgAAAAAEAAQA+QAAAJADAAAAAA==&#10;" strokeweight="0"/>
                <v:line id="Line 314" o:spid="_x0000_s1337" style="position:absolute;flip:x y;visibility:visible;mso-wrap-style:square" from="51020,26936" to="51572,27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MEnMIAAADcAAAADwAAAGRycy9kb3ducmV2LnhtbESPQWsCMRSE70L/Q3gFL6JZLayyNUop&#10;tYi3rnp/bF43i8nLkqS6/vumIPQ4zHwzzHo7OCuuFGLnWcF8VoAgbrzuuFVwOu6mKxAxIWu0nknB&#10;nSJsN0+jNVba3/iLrnVqRS7hWKECk1JfSRkbQw7jzPfE2fv2wWHKMrRSB7zlcmfloihK6bDjvGCw&#10;p3dDzaX+cQpelufj/mIn5rCLznx82ropw12p8fPw9goi0ZD+ww96rzM3L+HvTD4C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IMEnMIAAADcAAAADwAAAAAAAAAAAAAA&#10;AAChAgAAZHJzL2Rvd25yZXYueG1sUEsFBgAAAAAEAAQA+QAAAJADAAAAAA==&#10;" strokeweight="0"/>
                <v:line id="Line 315" o:spid="_x0000_s1338" style="position:absolute;visibility:visible;mso-wrap-style:square" from="50798,26828" to="50798,27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IeyM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h7IxAAAANwAAAAPAAAAAAAAAAAA&#10;AAAAAKECAABkcnMvZG93bnJldi54bWxQSwUGAAAAAAQABAD5AAAAkgMAAAAA&#10;" strokeweight="0"/>
                <v:line id="Line 316" o:spid="_x0000_s1339" style="position:absolute;visibility:visible;mso-wrap-style:square" from="50798,26828" to="51350,26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2Kus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ro1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O2KusIAAADcAAAADwAAAAAAAAAAAAAA&#10;AAChAgAAZHJzL2Rvd25yZXYueG1sUEsFBgAAAAAEAAQA+QAAAJADAAAAAA==&#10;" strokeweight="0"/>
                <v:rect id="Rectangle 317" o:spid="_x0000_s1340" style="position:absolute;left:46803;top:26498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zuT8IA&#10;AADcAAAADwAAAGRycy9kb3ducmV2LnhtbESPzYoCMRCE74LvEFrwphkVFnc0igiCLl4c9wGaSc8P&#10;Jp0hyTqzb28WhD0WVfUVtd0P1ogn+dA6VrCYZyCIS6dbrhV830+zNYgQkTUax6TglwLsd+PRFnPt&#10;er7Rs4i1SBAOOSpoYuxyKUPZkMUwdx1x8irnLcYkfS21xz7BrZHLLPuQFltOCw12dGyofBQ/VoG8&#10;F6d+XRifua9ldTWX860ip9R0Mhw2ICIN8T/8bp+1gtXiE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PO5PwgAAANwAAAAPAAAAAAAAAAAAAAAAAJgCAABkcnMvZG93&#10;bnJldi54bWxQSwUGAAAAAAQABAD1AAAAhwMAAAAA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18" o:spid="_x0000_s1341" style="position:absolute;flip:x y;visibility:visible;mso-wrap-style:square" from="20203,51663" to="20426,6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b2gMQAAADcAAAADwAAAGRycy9kb3ducmV2LnhtbESPwUrDQBCG74LvsIzgzW6a0iix21Ja&#10;CooXW/U+ZMckNjsbsmMa3945CB6Hf/5v5lttptCZkYbURnYwn2VgiKvoW64dvL8d7h7AJEH22EUm&#10;Bz+UYLO+vlph6eOFjzSepDYK4VSig0akL61NVUMB0yz2xJp9xiGg6DjU1g94UXjobJ5lhQ3Ysl5o&#10;sKddQ9X59B2Ucv9a2Pb58LUsXpaLj10n+zEX525vpu0jGKFJ/pf/2k/ewSLX91VGRc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9vaAxAAAANwAAAAPAAAAAAAAAAAA&#10;AAAAAKECAABkcnMvZG93bnJldi54bWxQSwUGAAAAAAQABAD5AAAAkgMAAAAA&#10;" strokecolor="#903" strokeweight="47e-5mm">
                  <v:stroke dashstyle="1 1"/>
                </v:line>
                <v:line id="Line 319" o:spid="_x0000_s1342" style="position:absolute;flip:x;visibility:visible;mso-wrap-style:square" from="19759,51663" to="20203,52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yK0sYAAADcAAAADwAAAGRycy9kb3ducmV2LnhtbESPzWrDMBCE74W+g9hCb40cB0pwowTj&#10;0qSU/BC3l94Wa2ObWCtjybHz9lGg0OMwM98wi9VoGnGhztWWFUwnEQjiwuqaSwU/3x8vcxDOI2ts&#10;LJOCKzlYLR8fFphoO/CRLrkvRYCwS1BB5X2bSOmKigy6iW2Jg3eynUEfZFdK3eEQ4KaRcRS9SoM1&#10;h4UKW8oqKs55bxSs02yd/m77XRrn9uuQDfv3fkNKPT+N6RsIT6P/D/+1P7WCWTyF+5lwBOTy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C8itLGAAAA3AAAAA8AAAAAAAAA&#10;AAAAAAAAoQIAAGRycy9kb3ducmV2LnhtbFBLBQYAAAAABAAEAPkAAACUAwAAAAA=&#10;" strokecolor="#903" strokeweight="47e-5mm"/>
                <v:line id="Line 320" o:spid="_x0000_s1343" style="position:absolute;visibility:visible;mso-wrap-style:square" from="20203,51663" to="20641,52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Yd1sUAAADcAAAADwAAAGRycy9kb3ducmV2LnhtbESPQWvCQBSE7wX/w/KE3urGBFqJriKK&#10;YD0UTAten7vPJJh9G7JrjP/eLRR6HGbmG2axGmwjeup87VjBdJKAINbO1Fwq+Pnevc1A+IBssHFM&#10;Ch7kYbUcvSwwN+7OR+qLUIoIYZ+jgiqENpfS64os+olriaN3cZ3FEGVXStPhPcJtI9MkeZcWa44L&#10;Fba0qUhfi5tVcCumh/Pn9ksft9ls8+j5pD/aTKnX8bCegwg0hP/wX3tvFGRpCr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oYd1sUAAADcAAAADwAAAAAAAAAA&#10;AAAAAAChAgAAZHJzL2Rvd25yZXYueG1sUEsFBgAAAAAEAAQA+QAAAJMDAAAAAA==&#10;" strokecolor="#903" strokeweight="47e-5mm"/>
                <v:line id="Line 321" o:spid="_x0000_s1344" style="position:absolute;visibility:visible;mso-wrap-style:square" from="24744,58648" to="24744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XSd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XSdsUAAADcAAAADwAAAAAAAAAA&#10;AAAAAAChAgAAZHJzL2Rvd25yZXYueG1sUEsFBgAAAAAEAAQA+QAAAJMDAAAAAA==&#10;" strokeweight="0"/>
                <v:line id="Line 322" o:spid="_x0000_s1345" style="position:absolute;visibility:visible;mso-wrap-style:square" from="24744,58648" to="25188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xKA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6e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xKAsUAAADcAAAADwAAAAAAAAAA&#10;AAAAAAChAgAAZHJzL2Rvd25yZXYueG1sUEsFBgAAAAAEAAQA+QAAAJMDAAAAAA==&#10;" strokeweight="0"/>
                <v:line id="Line 323" o:spid="_x0000_s1346" style="position:absolute;flip:x;visibility:visible;mso-wrap-style:square" from="24858,58756" to="25188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TcXM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3gcfQ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k3FzGAAAA3AAAAA8AAAAAAAAA&#10;AAAAAAAAoQIAAGRycy9kb3ducmV2LnhtbFBLBQYAAAAABAAEAPkAAACUAwAAAAA=&#10;" strokeweight="0"/>
                <v:line id="Line 324" o:spid="_x0000_s1347" style="position:absolute;flip:y;visibility:visible;mso-wrap-style:square" from="24858,58756" to="24858,59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ZCK8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qeR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2QivGAAAA3AAAAA8AAAAAAAAA&#10;AAAAAAAAoQIAAGRycy9kb3ducmV2LnhtbFBLBQYAAAAABAAEAPkAAACUAwAAAAA=&#10;" strokeweight="0"/>
                <v:line id="Line 325" o:spid="_x0000_s1348" style="position:absolute;visibility:visible;mso-wrap-style:square" from="24744,58648" to="25302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<v:line id="Line 326" o:spid="_x0000_s1349" style="position:absolute;visibility:visible;mso-wrap-style:square" from="24744,58978" to="24744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FAB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t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FAB8IAAADcAAAADwAAAAAAAAAAAAAA&#10;AAChAgAAZHJzL2Rvd25yZXYueG1sUEsFBgAAAAAEAAQA+QAAAJADAAAAAA==&#10;" strokeweight="0"/>
                <v:line id="Line 327" o:spid="_x0000_s1350" style="position:absolute;visibility:visible;mso-wrap-style:square" from="24858,58648" to="24858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ln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2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zeWcxAAAANwAAAAPAAAAAAAAAAAA&#10;AAAAAKECAABkcnMvZG93bnJldi54bWxQSwUGAAAAAAQABAD5AAAAkgMAAAAA&#10;" strokeweight="0"/>
                <v:line id="Line 328" o:spid="_x0000_s1351" style="position:absolute;visibility:visible;mso-wrap-style:square" from="24744,58756" to="25302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7a3M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s6P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7a3MIAAADcAAAADwAAAAAAAAAAAAAA&#10;AAChAgAAZHJzL2Rvd25yZXYueG1sUEsFBgAAAAAEAAQA+QAAAJADAAAAAA==&#10;" strokeweight="0"/>
                <v:line id="Line 329" o:spid="_x0000_s1352" style="position:absolute;visibility:visible;mso-wrap-style:square" from="24744,58756" to="25302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<v:line id="Line 330" o:spid="_x0000_s1353" style="position:absolute;visibility:visible;mso-wrap-style:square" from="24858,58648" to="24858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<v:line id="Line 331" o:spid="_x0000_s1354" style="position:absolute;visibility:visible;mso-wrap-style:square" from="24858,58648" to="24858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xEq8QAAADcAAAADwAAAGRycy9kb3ducmV2LnhtbESPQWvCQBSE74L/YXmF3nSjoTaNriJS&#10;0d6sVfD4yL4mi9m3Ibtq+u/dguBxmJlvmNmis7W4UuuNYwWjYQKCuHDacKng8LMeZCB8QNZYOyYF&#10;f+RhMe/3Zphrd+Nvuu5DKSKEfY4KqhCaXEpfVGTRD11DHL1f11oMUbal1C3eItzWcpwkE2nRcFyo&#10;sKFVRcV5f7EKzG6yeft6P34c5ecmjE7ZOTP2oNTrS7ecggjUhWf40d5qBWma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/ESrxAAAANwAAAAPAAAAAAAAAAAA&#10;AAAAAKECAABkcnMvZG93bnJldi54bWxQSwUGAAAAAAQABAD5AAAAkgMAAAAA&#10;" strokeweight="0"/>
                <v:line id="Line 332" o:spid="_x0000_s1355" style="position:absolute;visibility:visible;mso-wrap-style:square" from="24744,58648" to="25302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Xc38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AyeYb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Xc38UAAADcAAAADwAAAAAAAAAA&#10;AAAAAAChAgAAZHJzL2Rvd25yZXYueG1sUEsFBgAAAAAEAAQA+QAAAJMDAAAAAA==&#10;" strokeweight="0"/>
                <v:line id="Line 333" o:spid="_x0000_s1356" style="position:absolute;visibility:visible;mso-wrap-style:square" from="24744,58756" to="25302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5RM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l5RMUAAADcAAAADwAAAAAAAAAA&#10;AAAAAAChAgAAZHJzL2Rvd25yZXYueG1sUEsFBgAAAAAEAAQA+QAAAJMDAAAAAA==&#10;" strokeweight="0"/>
                <v:line id="Line 334" o:spid="_x0000_s1357" style="position:absolute;visibility:visible;mso-wrap-style:square" from="24744,58648" to="24744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<v:line id="Line 335" o:spid="_x0000_s1358" style="position:absolute;flip:x;visibility:visible;mso-wrap-style:square" from="24744,58648" to="25302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NxbcYAAADcAAAADwAAAGRycy9kb3ducmV2LnhtbESPQWsCMRSE70L/Q3iCN81aocrWKNKi&#10;SMEWtR56e25edxc3L0sS3fjvm0Khx2FmvmHmy2gacSPna8sKxqMMBHFhdc2lgs/jejgD4QOyxsYy&#10;KbiTh+XioTfHXNuO93Q7hFIkCPscFVQhtLmUvqjIoB/Zljh539YZDEm6UmqHXYKbRj5m2ZM0WHNa&#10;qLCll4qKy+FqFOzfp3x2m2u8xHO3+/g6lW+n15VSg35cPYMIFMN/+K+91Qomkyn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wjcW3GAAAA3AAAAA8AAAAAAAAA&#10;AAAAAAAAoQIAAGRycy9kb3ducmV2LnhtbFBLBQYAAAAABAAEAPkAAACUAwAAAAA=&#10;" strokeweight="0"/>
                <v:line id="Line 336" o:spid="_x0000_s1359" style="position:absolute;visibility:visible;mso-wrap-style:square" from="24858,58756" to="25410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h3kcEAAADcAAAADwAAAGRycy9kb3ducmV2LnhtbERPTYvCMBC9L/gfwix4W9NVFKlGUVEQ&#10;FJa6631oxrbaTGoTa/XXm8OCx8f7ns5bU4qGaldYVvDdi0AQp1YXnCn4+918jUE4j6yxtEwKHuRg&#10;Put8TDHW9s4JNQefiRDCLkYFufdVLKVLczLoerYiDtzJ1gZ9gHUmdY33EG5K2Y+ikTRYcGjIsaJV&#10;TunlcDMKlu1m/TwOd+dtaUfuWiTNzz6RSnU/28UEhKfWv8X/7q1WMBiEteFMOAJy9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SHeRwQAAANwAAAAPAAAAAAAAAAAAAAAA&#10;AKECAABkcnMvZG93bnJldi54bWxQSwUGAAAAAAQABAD5AAAAjwMAAAAA&#10;" strokeweight="97e-5mm"/>
                <v:line id="Line 337" o:spid="_x0000_s1360" style="position:absolute;flip:x y;visibility:visible;mso-wrap-style:square" from="24858,58756" to="25410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nMjsIAAADcAAAADwAAAGRycy9kb3ducmV2LnhtbESPQWsCMRSE7wX/Q3iCl1KzVbB2NYoU&#10;Femtq70/Nq+bxeRlSaKu/94UCj0OM98Ms1z3zoorhdh6VvA6LkAQ11633Cg4HXcvcxAxIWu0nknB&#10;nSKsV4OnJZba3/iLrlVqRC7hWKICk1JXShlrQw7j2HfE2fvxwWHKMjRSB7zlcmflpChm0mHLecFg&#10;Rx+G6nN1cQqmb9/Hw9k+m89ddGa7t1U9C3elRsN+swCRqE//4T/6oDM3fYff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nMjsIAAADcAAAADwAAAAAAAAAAAAAA&#10;AAChAgAAZHJzL2Rvd25yZXYueG1sUEsFBgAAAAAEAAQA+QAAAJADAAAAAA==&#10;" strokeweight="0"/>
                <v:line id="Line 338" o:spid="_x0000_s1361" style="position:absolute;flip:x y;visibility:visible;mso-wrap-style:square" from="24858,58648" to="25410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UWbs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VFm7AAAAA3AAAAA8AAAAAAAAAAAAAAAAA&#10;oQIAAGRycy9kb3ducmV2LnhtbFBLBQYAAAAABAAEAPkAAACOAwAAAAA=&#10;" strokeweight="0"/>
                <v:line id="Line 339" o:spid="_x0000_s1362" style="position:absolute;flip:x y;visibility:visible;mso-wrap-style:square" from="24858,58756" to="25410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mz9cIAAADcAAAADwAAAGRycy9kb3ducmV2LnhtbESPQWsCMRSE7wX/Q3hCL6VmbYuV1Sil&#10;VJHeXPX+2Dw3i8nLkqS6/ntTEDwOM98MM1/2zoozhdh6VjAeFSCIa69bbhTsd6vXKYiYkDVaz6Tg&#10;ShGWi8HTHEvtL7ylc5UakUs4lqjApNSVUsbakMM48h1x9o4+OExZhkbqgJdc7qx8K4qJdNhyXjDY&#10;0beh+lT9OQXvn4fd5mRfzO8qOvOztlU9CVelnof91wxEoj49wnd6ozP3MYb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mz9cIAAADcAAAADwAAAAAAAAAAAAAA&#10;AAChAgAAZHJzL2Rvd25yZXYueG1sUEsFBgAAAAAEAAQA+QAAAJADAAAAAA==&#10;" strokeweight="0"/>
                <v:line id="Line 340" o:spid="_x0000_s1363" style="position:absolute;flip:x y;visibility:visible;mso-wrap-style:square" from="24858,58756" to="25410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stgs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LzO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LYLDAAAA3AAAAA8AAAAAAAAAAAAA&#10;AAAAoQIAAGRycy9kb3ducmV2LnhtbFBLBQYAAAAABAAEAPkAAACRAwAAAAA=&#10;" strokeweight="0"/>
                <v:line id="Line 341" o:spid="_x0000_s1364" style="position:absolute;flip:x y;visibility:visible;mso-wrap-style:square" from="24744,58756" to="25410,59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eIGcIAAADcAAAADwAAAGRycy9kb3ducmV2LnhtbESPQWsCMRSE7wX/Q3hCL6VmrcXKahSR&#10;WqS3rvX+2Dw3i8nLkkRd/31TEDwOM98Ms1j1zooLhdh6VjAeFSCIa69bbhT87revMxAxIWu0nknB&#10;jSKsloOnBZbaX/mHLlVqRC7hWKICk1JXShlrQw7jyHfE2Tv64DBlGRqpA15zubPyrSim0mHLecFg&#10;RxtD9ak6OwWTj8N+d7Iv5nsbnfn8slU9DTelnof9eg4iUZ8e4Tu905l7n8D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0eIGcIAAADcAAAADwAAAAAAAAAAAAAA&#10;AAChAgAAZHJzL2Rvd25yZXYueG1sUEsFBgAAAAAEAAQA+QAAAJADAAAAAA==&#10;" strokeweight="0"/>
                <v:line id="Line 342" o:spid="_x0000_s1365" style="position:absolute;flip:x y;visibility:visible;mso-wrap-style:square" from="24966,58756" to="25525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4QbcIAAADcAAAADwAAAGRycy9kb3ducmV2LnhtbESPQWsCMRSE74X+h/AKvZSatRUrq1FE&#10;ahFvXev9sXluFpOXJYm6/vtGEDwOM98MM1v0zoozhdh6VjAcFCCIa69bbhT87dbvExAxIWu0nknB&#10;lSIs5s9PMyy1v/AvnavUiFzCsUQFJqWulDLWhhzGge+Is3fwwWHKMjRSB7zkcmflR1GMpcOW84LB&#10;jlaG6mN1cgo+v/a7zdG+me06OvP9Y6t6HK5Kvb70yymIRH16hO/0RmduNIL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4QbcIAAADcAAAADwAAAAAAAAAAAAAA&#10;AAChAgAAZHJzL2Rvd25yZXYueG1sUEsFBgAAAAAEAAQA+QAAAJADAAAAAA==&#10;" strokeweight="0"/>
                <v:line id="Line 343" o:spid="_x0000_s1366" style="position:absolute;visibility:visible;mso-wrap-style:square" from="24744,58648" to="24744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8KO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+j+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8KOcUAAADcAAAADwAAAAAAAAAA&#10;AAAAAAChAgAAZHJzL2Rvd25yZXYueG1sUEsFBgAAAAAEAAQA+QAAAJMDAAAAAA==&#10;" strokeweight="0"/>
                <v:line id="Line 344" o:spid="_x0000_s1367" style="position:absolute;visibility:visible;mso-wrap-style:square" from="24744,58648" to="25302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2UT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D8ksL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2UTsUAAADcAAAADwAAAAAAAAAA&#10;AAAAAAChAgAAZHJzL2Rvd25yZXYueG1sUEsFBgAAAAAEAAQA+QAAAJMDAAAAAA==&#10;" strokeweight="0"/>
                <v:rect id="Rectangle 345" o:spid="_x0000_s1368" style="position:absolute;left:14107;top:53987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zwu8IA&#10;AADcAAAADwAAAGRycy9kb3ducmV2LnhtbESP3WoCMRSE7wu+QziCdzWrFpXVKFIQbPHG1Qc4bM7+&#10;YHKyJKm7ffumIHg5zMw3zHY/WCMe5EPrWMFsmoEgLp1uuVZwux7f1yBCRNZoHJOCXwqw343etphr&#10;1/OFHkWsRYJwyFFBE2OXSxnKhiyGqeuIk1c5bzEm6WupPfYJbo2cZ9lSWmw5LTTY0WdD5b34sQrk&#10;tTj268L4zH3Pq7P5Ol0qckpNxsNhAyLSEF/hZ/ukFSw+V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XPC7wgAAANwAAAAPAAAAAAAAAAAAAAAAAJgCAABkcnMvZG93&#10;bnJldi54bWxQSwUGAAAAAAQABAD1AAAAhwMAAAAA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46" o:spid="_x0000_s1369" style="position:absolute;flip:y;visibility:visible;mso-wrap-style:square" from="43698,51663" to="43813,64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gtkcEAAADcAAAADwAAAGRycy9kb3ducmV2LnhtbERPTYvCMBC9C/sfwix403RVpFSjLIIg&#10;enFV3OtsM7bBZlKbaOu/3xwEj4/3PV92thIParxxrOBrmIAgzp02XCg4HdeDFIQPyBorx6TgSR6W&#10;i4/eHDPtWv6hxyEUIoawz1BBGUKdSenzkiz6oauJI3dxjcUQYVNI3WAbw20lR0kylRYNx4YSa1qV&#10;lF8Pd6ugHe13f7fapKvbNDfbq/ndnHesVP+z+56BCNSFt/jl3mgF40lcG8/EIyA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aC2RwQAAANwAAAAPAAAAAAAAAAAAAAAA&#10;AKECAABkcnMvZG93bnJldi54bWxQSwUGAAAAAAQABAD5AAAAjwMAAAAA&#10;" strokecolor="#903" strokeweight="47e-5mm">
                  <v:stroke dashstyle="1 1"/>
                </v:line>
                <v:line id="Line 347" o:spid="_x0000_s1370" style="position:absolute;flip:x;visibility:visible;mso-wrap-style:square" from="43368,51663" to="43813,52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VjdMcAAADcAAAADwAAAGRycy9kb3ducmV2LnhtbESPS2vDMBCE74X8B7GB3Bo5D0rrRgnG&#10;pUkIfRCnl94Wa2ubWCtjybHz76NCocdhZr5hVpvB1OJCrassK5hNIxDEudUVFwq+Tq/3jyCcR9ZY&#10;WyYFV3KwWY/uVhhr2/ORLpkvRICwi1FB6X0TS+nykgy6qW2Ig/djW4M+yLaQusU+wE0t51H0IA1W&#10;HBZKbCgtKT9nnVGwTdJt8v3WvSfzzB4+0/7jpduRUpPxkDyD8DT4//Bfe68VLJZP8HsmHAG5v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FWN0xwAAANwAAAAPAAAAAAAA&#10;AAAAAAAAAKECAABkcnMvZG93bnJldi54bWxQSwUGAAAAAAQABAD5AAAAlQMAAAAA&#10;" strokecolor="#903" strokeweight="47e-5mm"/>
                <v:line id="Line 348" o:spid="_x0000_s1371" style="position:absolute;visibility:visible;mso-wrap-style:square" from="43813,51663" to="44257,52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5VR8IAAADcAAAADwAAAGRycy9kb3ducmV2LnhtbERPz2vCMBS+C/4P4Q1209SVTemMIspg&#10;8zBoFbw+k7e2rHkpTaz1vzcHwePH93u5Hmwjeup87VjBbJqAINbO1FwqOB6+JgsQPiAbbByTght5&#10;WK/GoyVmxl05p74IpYgh7DNUUIXQZlJ6XZFFP3UtceT+XGcxRNiV0nR4jeG2kW9J8iEt1hwbKmxp&#10;W5H+Ly5WwaWY7c8/u1+d79LF9tbzSc/bVKnXl2HzCSLQEJ7ih/vbKEjf4/x4Jh4B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R5VR8IAAADcAAAADwAAAAAAAAAAAAAA&#10;AAChAgAAZHJzL2Rvd25yZXYueG1sUEsFBgAAAAAEAAQA+QAAAJADAAAAAA==&#10;" strokecolor="#903" strokeweight="47e-5mm"/>
                <v:line id="Line 349" o:spid="_x0000_s1372" style="position:absolute;visibility:visible;mso-wrap-style:square" from="48137,58648" to="48137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2a58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XC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vZrnxAAAANwAAAAPAAAAAAAAAAAA&#10;AAAAAKECAABkcnMvZG93bnJldi54bWxQSwUGAAAAAAQABAD5AAAAkgMAAAAA&#10;" strokeweight="0"/>
                <v:line id="Line 350" o:spid="_x0000_s1373" style="position:absolute;visibility:visible;mso-wrap-style:square" from="48137,58648" to="48581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8EkM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ym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28EkMUAAADcAAAADwAAAAAAAAAA&#10;AAAAAAChAgAAZHJzL2Rvd25yZXYueG1sUEsFBgAAAAAEAAQA+QAAAJMDAAAAAA==&#10;" strokeweight="0"/>
                <v:line id="Line 351" o:spid="_x0000_s1374" style="position:absolute;flip:x;visibility:visible;mso-wrap-style:square" from="48245,58756" to="48581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eSzscAAADcAAAADwAAAGRycy9kb3ducmV2LnhtbESPT2sCMRTE7wW/Q3hCbzVbpbasRhFL&#10;SynY4r+Dt+fmdXdx87Ik0U2/vREKPQ4z8xtmOo+mERdyvras4HGQgSAurK65VLDbvj28gPABWWNj&#10;mRT8kof5rHc3xVzbjtd02YRSJAj7HBVUIbS5lL6oyKAf2JY4eT/WGQxJulJqh12Cm0YOs2wsDdac&#10;FipsaVlRcdqcjYL11zMf3fs5nuKxW30f9uXn/nWh1H0/LiYgAsXwH/5rf2gFo6cR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x5LOxwAAANwAAAAPAAAAAAAA&#10;AAAAAAAAAKECAABkcnMvZG93bnJldi54bWxQSwUGAAAAAAQABAD5AAAAlQMAAAAA&#10;" strokeweight="0"/>
                <v:line id="Line 352" o:spid="_x0000_s1375" style="position:absolute;flip:y;visibility:visible;mso-wrap-style:square" from="48245,58756" to="48245,59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4KuscAAADcAAAADwAAAGRycy9kb3ducmV2LnhtbESPQWsCMRSE7wX/Q3gFbzVbbVW2RpGW&#10;liK0otZDb8/N6+7i5mVJopv++0YoeBxm5htmtoimEWdyvras4H6QgSAurK65VPC1e72bgvABWWNj&#10;mRT8kofFvHczw1zbjjd03oZSJAj7HBVUIbS5lL6oyKAf2JY4eT/WGQxJulJqh12Cm0YOs2wsDdac&#10;Fips6bmi4rg9GQWbzwkf3NspHuOh+1h/78vV/mWpVP82Lp9ABIrhGv5vv2sFo8cH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Lgq6xwAAANwAAAAPAAAAAAAA&#10;AAAAAAAAAKECAABkcnMvZG93bnJldi54bWxQSwUGAAAAAAQABAD5AAAAlQMAAAAA&#10;" strokeweight="0"/>
                <v:line id="Line 353" o:spid="_x0000_s1376" style="position:absolute;visibility:visible;mso-wrap-style:square" from="48137,58648" to="48689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ac5MQAAADcAAAADwAAAGRycy9kb3ducmV2LnhtbESPT2vCQBTE7wW/w/KE3urGSjRGV5Fi&#10;0d78Cx4f2WeymH0bsltNv71bKPQ4zMxvmPmys7W4U+uNYwXDQQKCuHDacKngdPx8y0D4gKyxdkwK&#10;fsjDctF7mWOu3YP3dD+EUkQI+xwVVCE0uZS+qMiiH7iGOHpX11oMUbal1C0+ItzW8j1JxtKi4bhQ&#10;YUMfFRW3w7dVYHbjTfo1OU/Pcr0Jw0t2y4w9KfXa71YzEIG68B/+a2+1glGa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hpzkxAAAANwAAAAPAAAAAAAAAAAA&#10;AAAAAKECAABkcnMvZG93bnJldi54bWxQSwUGAAAAAAQABAD5AAAAkgMAAAAA&#10;" strokeweight="0"/>
                <v:line id="Line 354" o:spid="_x0000_s1377" style="position:absolute;visibility:visible;mso-wrap-style:square" from="48137,58978" to="48137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QCk8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DxJ4f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VAKTxAAAANwAAAAPAAAAAAAAAAAA&#10;AAAAAKECAABkcnMvZG93bnJldi54bWxQSwUGAAAAAAQABAD5AAAAkgMAAAAA&#10;" strokeweight="0"/>
                <v:line id="Line 355" o:spid="_x0000_s1378" style="position:absolute;visibility:visible;mso-wrap-style:square" from="48245,58648" to="48245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inC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AyS+F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inCMUAAADcAAAADwAAAAAAAAAA&#10;AAAAAAChAgAAZHJzL2Rvd25yZXYueG1sUEsFBgAAAAAEAAQA+QAAAJMDAAAAAA==&#10;" strokeweight="0"/>
                <v:line id="Line 356" o:spid="_x0000_s1379" style="position:absolute;visibility:visible;mso-wrap-style:square" from="48137,58756" to="48689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cze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+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hzN6wQAAANwAAAAPAAAAAAAAAAAAAAAA&#10;AKECAABkcnMvZG93bnJldi54bWxQSwUGAAAAAAQABAD5AAAAjwMAAAAA&#10;" strokeweight="0"/>
                <v:line id="Line 357" o:spid="_x0000_s1380" style="position:absolute;visibility:visible;mso-wrap-style:square" from="48137,58756" to="48689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uW4c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4Bn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uW4cUAAADcAAAADwAAAAAAAAAA&#10;AAAAAAChAgAAZHJzL2Rvd25yZXYueG1sUEsFBgAAAAAEAAQA+QAAAJMDAAAAAA==&#10;" strokeweight="0"/>
                <v:line id="Line 358" o:spid="_x0000_s1381" style="position:absolute;visibility:visible;mso-wrap-style:square" from="48245,58648" to="48245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31wc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+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nfXBwQAAANwAAAAPAAAAAAAAAAAAAAAA&#10;AKECAABkcnMvZG93bnJldi54bWxQSwUGAAAAAAQABAD5AAAAjwMAAAAA&#10;" strokeweight="0"/>
                <v:line id="Line 359" o:spid="_x0000_s1382" style="position:absolute;visibility:visible;mso-wrap-style:square" from="48245,58648" to="48245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QWs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DNU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FQWsUAAADcAAAADwAAAAAAAAAA&#10;AAAAAAChAgAAZHJzL2Rvd25yZXYueG1sUEsFBgAAAAAEAAQA+QAAAJMDAAAAAA==&#10;" strokeweight="0"/>
                <v:line id="Line 360" o:spid="_x0000_s1383" style="position:absolute;visibility:visible;mso-wrap-style:square" from="48137,58648" to="48689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POLc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D0dwd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A84txAAAANwAAAAPAAAAAAAAAAAA&#10;AAAAAKECAABkcnMvZG93bnJldi54bWxQSwUGAAAAAAQABAD5AAAAkgMAAAAA&#10;" strokeweight="0"/>
                <v:line id="Line 361" o:spid="_x0000_s1384" style="position:absolute;visibility:visible;mso-wrap-style:square" from="48137,58756" to="48689,5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rts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2u2xAAAANwAAAAPAAAAAAAAAAAA&#10;AAAAAKECAABkcnMvZG93bnJldi54bWxQSwUGAAAAAAQABAD5AAAAkgMAAAAA&#10;" strokeweight="0"/>
                <v:line id="Line 362" o:spid="_x0000_s1385" style="position:absolute;visibility:visible;mso-wrap-style:square" from="48137,58648" to="48137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bzw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cvs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bzwsUAAADcAAAADwAAAAAAAAAA&#10;AAAAAAChAgAAZHJzL2Rvd25yZXYueG1sUEsFBgAAAAAEAAQA+QAAAJMDAAAAAA==&#10;" strokeweight="0"/>
                <v:line id="Line 363" o:spid="_x0000_s1386" style="position:absolute;flip:x;visibility:visible;mso-wrap-style:square" from="48137,58648" to="48689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5lnMYAAADcAAAADwAAAGRycy9kb3ducmV2LnhtbESPQWsCMRSE74L/ITyht5qtpbZsjSKW&#10;ihSqaOuht+fmdXdx87Ik0Y3/3hQKHoeZ+YaZzKJpxJmcry0reBhmIIgLq2suFXx/vd+/gPABWWNj&#10;mRRcyMNs2u9NMNe24y2dd6EUCcI+RwVVCG0upS8qMuiHtiVO3q91BkOSrpTaYZfgppGjLBtLgzWn&#10;hQpbWlRUHHcno2C7fuaDW57iMR66z83PvvzYv82VuhvE+SuIQDHcwv/tlVbwOH6C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AOZZzGAAAA3AAAAA8AAAAAAAAA&#10;AAAAAAAAoQIAAGRycy9kb3ducmV2LnhtbFBLBQYAAAAABAAEAPkAAACUAwAAAAA=&#10;" strokeweight="0"/>
                <v:line id="Line 364" o:spid="_x0000_s1387" style="position:absolute;visibility:visible;mso-wrap-style:square" from="48245,58756" to="48797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hpZcYAAADcAAAADwAAAGRycy9kb3ducmV2LnhtbESP3WrCQBSE7wu+w3KE3tWNlQaJboKK&#10;gtBCiT/3h+wxiWbPptltTPv03UKhl8PMfMMss8E0oqfO1ZYVTCcRCOLC6ppLBafj7mkOwnlkjY1l&#10;UvBFDrJ09LDERNs759QffCkChF2CCirv20RKV1Rk0E1sSxy8i+0M+iC7UuoO7wFuGvkcRbE0WHNY&#10;qLClTUXF7fBpFKyH3fb7/PJ63Tc2dh913r+/5VKpx/GwWoDwNPj/8F97rxXM4hh+z4QjIN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oaWXGAAAA3AAAAA8AAAAAAAAA&#10;AAAAAAAAoQIAAGRycy9kb3ducmV2LnhtbFBLBQYAAAAABAAEAPkAAACUAwAAAAA=&#10;" strokeweight="97e-5mm"/>
                <v:line id="Line 365" o:spid="_x0000_s1388" style="position:absolute;flip:x y;visibility:visible;mso-wrap-style:square" from="48245,58756" to="48797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nSesIAAADcAAAADwAAAGRycy9kb3ducmV2LnhtbESPQWsCMRSE70L/Q3gFL6JZLaxlNUoR&#10;LdJbV3t/bF43i8nLkkRd/31TKPQ4zHwzzHo7OCtuFGLnWcF8VoAgbrzuuFVwPh2mryBiQtZoPZOC&#10;B0XYbp5Ga6y0v/Mn3erUilzCsUIFJqW+kjI2hhzGme+Js/ftg8OUZWilDnjP5c7KRVGU0mHHecFg&#10;TztDzaW+OgUvy6/T8WIn5uMQndm/27opw0Op8fPwtgKRaEj/4T/6qDNXLu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8nSesIAAADcAAAADwAAAAAAAAAAAAAA&#10;AAChAgAAZHJzL2Rvd25yZXYueG1sUEsFBgAAAAAEAAQA+QAAAJADAAAAAA==&#10;" strokeweight="0"/>
                <v:line id="Line 366" o:spid="_x0000_s1389" style="position:absolute;flip:x y;visibility:visible;mso-wrap-style:square" from="48245,58648" to="48797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ZGCMAAAADcAAAADwAAAGRycy9kb3ducmV2LnhtbERPTUsDMRC9C/6HMIIXsVkrbGVtWkRa&#10;Kd7ctvdhM26WJpMlie323zsHwePjfS/XU/DqTCkPkQ08zSpQxF20A/cGDvvt4wuoXJAt+shk4EoZ&#10;1qvbmyU2Nl74i85t6ZWEcG7QgCtlbLTOnaOAeRZHYuG+YwpYBKZe24QXCQ9ez6uq1gEHlgaHI707&#10;6k7tTzDwvDjudyf/4D63ObjNh2+7Ol2Nub+b3l5BFZrKv/jPvbPiq2Wt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WRgjAAAAA3AAAAA8AAAAAAAAAAAAAAAAA&#10;oQIAAGRycy9kb3ducmV2LnhtbFBLBQYAAAAABAAEAPkAAACOAwAAAAA=&#10;" strokeweight="0"/>
                <v:line id="Line 367" o:spid="_x0000_s1390" style="position:absolute;flip:x y;visibility:visible;mso-wrap-style:square" from="48245,58756" to="48797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rjk8MAAADcAAAADwAAAGRycy9kb3ducmV2LnhtbESPQWsCMRSE74X+h/AKXopma2Grq1FK&#10;0SK9udb7Y/PcLCYvS5Lq+u9NodDjMPPNMMv14Ky4UIidZwUvkwIEceN1x62C78N2PAMRE7JG65kU&#10;3CjCevX4sMRK+yvv6VKnVuQSjhUqMCn1lZSxMeQwTnxPnL2TDw5TlqGVOuA1lzsrp0VRSocd5wWD&#10;PX0Yas71j1Pw+nY87M722XxtozObT1s3ZbgpNXoa3hcgEg3pP/xH73Tmyjn8nslHQK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a45PDAAAA3AAAAA8AAAAAAAAAAAAA&#10;AAAAoQIAAGRycy9kb3ducmV2LnhtbFBLBQYAAAAABAAEAPkAAACRAwAAAAA=&#10;" strokeweight="0"/>
                <v:line id="Line 368" o:spid="_x0000_s1391" style="position:absolute;flip:x y;visibility:visible;mso-wrap-style:square" from="48245,58756" to="48797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nc08AAAADcAAAADwAAAGRycy9kb3ducmV2LnhtbERPXWvCMBR9H/gfwh3sZWi6CW7URpEx&#10;h/hm3d4vzV1TmtyUJNP67xdB8PFwvqv16Kw4UYidZwUvswIEceN1x62C7+N2+g4iJmSN1jMpuFCE&#10;9WryUGGp/ZkPdKpTK3IIxxIVmJSGUsrYGHIYZ34gztyvDw5ThqGVOuA5hzsrX4tiIR12nBsMDvRh&#10;qOnrP6dg/vZz3PX22ey30ZnPL1s3i3BR6ulx3CxBJBrTXXxz7/TVl+fnM/kIyN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353NPAAAAA3AAAAA8AAAAAAAAAAAAAAAAA&#10;oQIAAGRycy9kb3ducmV2LnhtbFBLBQYAAAAABAAEAPkAAACOAwAAAAA=&#10;" strokeweight="0"/>
                <v:line id="Line 369" o:spid="_x0000_s1392" style="position:absolute;flip:x y;visibility:visible;mso-wrap-style:square" from="48137,58756" to="48797,59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V5SMEAAADcAAAADwAAAGRycy9kb3ducmV2LnhtbESPQWsCMRSE74L/IbyCF6lZFaxsjSJF&#10;RXrrWu+PzetmMXlZklTXf2+EQo/DzDfDrDa9s+JKIbaeFUwnBQji2uuWGwXfp/3rEkRMyBqtZ1Jw&#10;pwib9XCwwlL7G3/RtUqNyCUcS1RgUupKKWNtyGGc+I44ez8+OExZhkbqgLdc7qycFcVCOmw5Lxjs&#10;6MNQfal+nYL52/l0vNix+dxHZ3YHW9WLcFdq9NJv30Ek6tN/+I8+6ic3heeZfATk+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tXlIwQAAANwAAAAPAAAAAAAAAAAAAAAA&#10;AKECAABkcnMvZG93bnJldi54bWxQSwUGAAAAAAQABAD5AAAAjwMAAAAA&#10;" strokeweight="0"/>
                <v:line id="Line 370" o:spid="_x0000_s1393" style="position:absolute;flip:x y;visibility:visible;mso-wrap-style:square" from="48359,58756" to="48912,5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fnP8EAAADcAAAADwAAAGRycy9kb3ducmV2LnhtbESPQWsCMRSE74L/IbyCF6nZKljZGkVK&#10;FenNtd4fm9fNYvKyJKmu/94IBY/DzDfDLNe9s+JCIbaeFbxNChDEtdctNwp+jtvXBYiYkDVaz6Tg&#10;RhHWq+FgiaX2Vz7QpUqNyCUcS1RgUupKKWNtyGGc+I44e78+OExZhkbqgNdc7qycFsVcOmw5Lxjs&#10;6NNQfa7+nILZ++m4P9ux+d5GZ752tqrn4abU6KXffIBI1Kdn+J/e6wc3hceZfATk6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Z+c/wQAAANwAAAAPAAAAAAAAAAAAAAAA&#10;AKECAABkcnMvZG93bnJldi54bWxQSwUGAAAAAAQABAD5AAAAjwMAAAAA&#10;" strokeweight="0"/>
                <v:line id="Line 371" o:spid="_x0000_s1394" style="position:absolute;visibility:visible;mso-wrap-style:square" from="48137,58648" to="48137,5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b9a8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1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lv1rxAAAANwAAAAPAAAAAAAAAAAA&#10;AAAAAKECAABkcnMvZG93bnJldi54bWxQSwUGAAAAAAQABAD5AAAAkgMAAAAA&#10;" strokeweight="0"/>
                <v:line id="Line 372" o:spid="_x0000_s1395" style="position:absolute;visibility:visible;mso-wrap-style:square" from="48137,58648" to="48689,5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9lH8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9lH8UAAADcAAAADwAAAAAAAAAA&#10;AAAAAAChAgAAZHJzL2Rvd25yZXYueG1sUEsFBgAAAAAEAAQA+QAAAJMDAAAAAA==&#10;" strokeweight="0"/>
                <v:rect id="Rectangle 373" o:spid="_x0000_s1396" style="position:absolute;left:37602;top:54432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4B6sIA&#10;AADcAAAADwAAAGRycy9kb3ducmV2LnhtbESP3WoCMRSE7wu+QziCdzWrUpXVKFIQbPHG1Qc4bM7+&#10;YHKyJKm7ffumIHg5zMw3zHY/WCMe5EPrWMFsmoEgLp1uuVZwux7f1yBCRNZoHJOCXwqw343etphr&#10;1/OFHkWsRYJwyFFBE2OXSxnKhiyGqeuIk1c5bzEm6WupPfYJbo2cZ9lSWmw5LTTY0WdD5b34sQrk&#10;tTj268L4zH3Pq7P5Ol0qckpNxsNhAyLSEF/hZ/ukFSxWH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rgHqwgAAANwAAAAPAAAAAAAAAAAAAAAAAJgCAABkcnMvZG93&#10;bnJldi54bWxQSwUGAAAAAAQABAD1AAAAhwMAAAAA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74" o:spid="_x0000_s1397" style="position:absolute;visibility:visible;mso-wrap-style:square" from="25963,11861" to="27518,3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bIDScQAAADcAAAADwAAAGRycy9kb3ducmV2LnhtbESPzWrDMBCE74W8g9hAb42cFtzEiRKC&#10;oTSXHJyf+8ba2CLSyliq4759VSj0OMzMN8x6OzorBuqD8axgPstAENdeG24UnE8fLwsQISJrtJ5J&#10;wTcF2G4mT2sstH9wRcMxNiJBOBSooI2xK6QMdUsOw8x3xMm7+d5hTLJvpO7xkeDOytcsy6VDw2mh&#10;xY7Klur78cspCFSfqs/9oVzowzVbms4M9lIq9TwddysQkcb4H/5r77WCt/ccfs+kIyA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sgNJxAAAANwAAAAPAAAAAAAAAAAA&#10;AAAAAKECAABkcnMvZG93bnJldi54bWxQSwUGAAAAAAQABAD5AAAAkgMAAAAA&#10;" strokecolor="#903" strokeweight="47e-5mm">
                  <v:stroke dashstyle="1 1"/>
                </v:line>
                <v:line id="Line 375" o:spid="_x0000_s1398" style="position:absolute;flip:x y;visibility:visible;mso-wrap-style:square" from="26966,30708" to="27518,3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U7ncUAAADcAAAADwAAAGRycy9kb3ducmV2LnhtbESPT2sCMRTE74V+h/AKvdXECiqrUaS0&#10;ULQX/4AeH8lzd3Xzsmziun77RhA8DjPzG2Y671wlWmpC6VlDv6dAEBtvS8417LY/H2MQISJbrDyT&#10;hhsFmM9eX6aYWX/lNbWbmIsE4ZChhiLGOpMymIIchp6viZN39I3DmGSTS9vgNcFdJT+VGkqHJaeF&#10;Amv6KsicNxenoR2v1Jouw5MaHG6L5X5r/vy30fr9rVtMQETq4jP8aP9aDYPRCO5n0hGQs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AU7ncUAAADcAAAADwAAAAAAAAAA&#10;AAAAAAChAgAAZHJzL2Rvd25yZXYueG1sUEsFBgAAAAAEAAQA+QAAAJMDAAAAAA==&#10;" strokecolor="#903" strokeweight="47e-5mm"/>
                <v:line id="Line 376" o:spid="_x0000_s1399" style="position:absolute;flip:y;visibility:visible;mso-wrap-style:square" from="27518,30708" to="27849,3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UMUsMAAADcAAAADwAAAGRycy9kb3ducmV2LnhtbERPTWvCQBC9C/0PyxS8NZsq1BJdJUS0&#10;pajF6KW3ITtNQrOzIbsx6b/vHgoeH+97tRlNI27UudqygucoBkFcWF1zqeB62T29gnAeWWNjmRT8&#10;koPN+mGywkTbgc90y30pQgi7BBVU3reJlK6oyKCLbEscuG/bGfQBdqXUHQ4h3DRyFscv0mDNoaHC&#10;lrKKip+8Nwr2abZPvw79MZ3l9uMzG07b/o2Umj6O6RKEp9Hfxf/ud61gvghrw5lwBO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1DFLDAAAA3AAAAA8AAAAAAAAAAAAA&#10;AAAAoQIAAGRycy9kb3ducmV2LnhtbFBLBQYAAAAABAAEAPkAAACRAwAAAAA=&#10;" strokecolor="#903" strokeweight="47e-5mm"/>
                <v:line id="Line 377" o:spid="_x0000_s1400" style="position:absolute;visibility:visible;mso-wrap-style:square" from="31176,22504" to="31176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7Kgc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bLF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n7KgcUAAADcAAAADwAAAAAAAAAA&#10;AAAAAAChAgAAZHJzL2Rvd25yZXYueG1sUEsFBgAAAAAEAAQA+QAAAJMDAAAAAA==&#10;" strokeweight="0"/>
                <v:line id="Line 378" o:spid="_x0000_s1401" style="position:absolute;visibility:visible;mso-wrap-style:square" from="31176,22504" to="31621,22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ETO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kRM7wQAAANwAAAAPAAAAAAAAAAAAAAAA&#10;AKECAABkcnMvZG93bnJldi54bWxQSwUGAAAAAAQABAD5AAAAjwMAAAAA&#10;" strokeweight="0"/>
                <v:line id="Line 379" o:spid="_x0000_s1402" style="position:absolute;flip:x;visibility:visible;mso-wrap-style:square" from="31284,22618" to="31621,2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mFZcYAAADcAAAADwAAAGRycy9kb3ducmV2LnhtbESPQWsCMRSE74L/ITyhN81qoZWtUURR&#10;SsEWbT309tw8dxc3L0sS3fTfm0Khx2FmvmFmi2gacSPna8sKxqMMBHFhdc2lgq/PzXAKwgdkjY1l&#10;UvBDHhbzfm+GubYd7+l2CKVIEPY5KqhCaHMpfVGRQT+yLXHyztYZDEm6UmqHXYKbRk6y7EkarDkt&#10;VNjSqqLicrgaBfv3Zz657TVe4qnbfXwfy7fjeqnUwyAuX0AEiuE//Nd+1Qoep2P4PZOOgJz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85hWXGAAAA3AAAAA8AAAAAAAAA&#10;AAAAAAAAoQIAAGRycy9kb3ducmV2LnhtbFBLBQYAAAAABAAEAPkAAACUAwAAAAA=&#10;" strokeweight="0"/>
                <v:line id="Line 380" o:spid="_x0000_s1403" style="position:absolute;flip:y;visibility:visible;mso-wrap-style:square" from="31284,22618" to="31284,22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sbEsYAAADcAAAADwAAAGRycy9kb3ducmV2LnhtbESPQWsCMRSE74L/ITzBm2ZVaGVrFFFa&#10;SsEWbT309tw8dxc3L0sS3fTfm0Khx2FmvmEWq2gacSPna8sKJuMMBHFhdc2lgq/P59EchA/IGhvL&#10;pOCHPKyW/d4Cc2073tPtEEqRIOxzVFCF0OZS+qIig35sW+Lkna0zGJJ0pdQOuwQ3jZxm2YM0WHNa&#10;qLClTUXF5XA1Cvbvj3xyL9d4iadu9/F9LN+O27VSw0FcP4EIFMN/+K/9qhXM5l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/rGxLGAAAA3AAAAA8AAAAAAAAA&#10;AAAAAAAAoQIAAGRycy9kb3ducmV2LnhtbFBLBQYAAAAABAAEAPkAAACUAwAAAAA=&#10;" strokeweight="0"/>
                <v:line id="Line 381" o:spid="_x0000_s1404" style="position:absolute;visibility:visible;mso-wrap-style:square" from="31176,22504" to="31729,22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ONTMQAAADcAAAADwAAAGRycy9kb3ducmV2LnhtbESPT4vCMBTE78J+h/AWvGmqsm6tRllE&#10;cb25/gGPj+ZtG2xeShO1++03guBxmJnfMLNFaytxo8YbxwoG/QQEce604ULB8bDupSB8QNZYOSYF&#10;f+RhMX/rzDDT7s4/dNuHQkQI+wwVlCHUmZQ+L8mi77uaOHq/rrEYomwKqRu8R7it5DBJxtKi4bhQ&#10;Yk3LkvLL/moVmN1487H9PE1OcrUJg3N6SY09KtV9b7+mIAK14RV+tr+1glE6gseZeAT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Q41MxAAAANwAAAAPAAAAAAAAAAAA&#10;AAAAAKECAABkcnMvZG93bnJldi54bWxQSwUGAAAAAAQABAD5AAAAkgMAAAAA&#10;" strokeweight="0"/>
                <v:line id="Line 382" o:spid="_x0000_s1405" style="position:absolute;visibility:visible;mso-wrap-style:square" from="31176,22834" to="31176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oVOMUAAADcAAAADwAAAGRycy9kb3ducmV2LnhtbESPQWvCQBSE7wX/w/KE3uomttoYs4pI&#10;i/VmrUKPj+wzWcy+Ddmtpv++WxA8DjPzDVMse9uIC3XeOFaQjhIQxKXThisFh6/3pwyED8gaG8ek&#10;4Jc8LBeDhwJz7a78SZd9qESEsM9RQR1Cm0vpy5os+pFriaN3cp3FEGVXSd3hNcJtI8dJMpUWDceF&#10;Glta11Se9z9WgdlNN5Pt63F2lG+bkH5n58zYg1KPw341BxGoD/fwrf2hFTxnL/B/Jh4B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oVOMUAAADcAAAADwAAAAAAAAAA&#10;AAAAAAChAgAAZHJzL2Rvd25yZXYueG1sUEsFBgAAAAAEAAQA+QAAAJMDAAAAAA==&#10;" strokeweight="0"/>
                <v:line id="Line 383" o:spid="_x0000_s1406" style="position:absolute;visibility:visible;mso-wrap-style:square" from="31284,22504" to="31284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awo8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K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5rCjxAAAANwAAAAPAAAAAAAAAAAA&#10;AAAAAKECAABkcnMvZG93bnJldi54bWxQSwUGAAAAAAQABAD5AAAAkgMAAAAA&#10;" strokeweight="0"/>
                <v:line id="Line 384" o:spid="_x0000_s1407" style="position:absolute;visibility:visible;mso-wrap-style:square" from="31176,22618" to="31729,2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Qu1M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h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jQu1MUAAADcAAAADwAAAAAAAAAA&#10;AAAAAAChAgAAZHJzL2Rvd25yZXYueG1sUEsFBgAAAAAEAAQA+QAAAJMDAAAAAA==&#10;" strokeweight="0"/>
                <v:line id="Line 385" o:spid="_x0000_s1408" style="position:absolute;visibility:visible;mso-wrap-style:square" from="31176,22618" to="31729,2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iLT8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X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iLT8UAAADcAAAADwAAAAAAAAAA&#10;AAAAAAChAgAAZHJzL2Rvd25yZXYueG1sUEsFBgAAAAAEAAQA+QAAAJMDAAAAAA==&#10;" strokeweight="0"/>
                <v:line id="Line 386" o:spid="_x0000_s1409" style="position:absolute;visibility:visible;mso-wrap-style:square" from="31284,22504" to="31284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cfP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5x89wQAAANwAAAAPAAAAAAAAAAAAAAAA&#10;AKECAABkcnMvZG93bnJldi54bWxQSwUGAAAAAAQABAD5AAAAjwMAAAAA&#10;" strokeweight="0"/>
                <v:line id="Line 387" o:spid="_x0000_s1410" style="position:absolute;visibility:visible;mso-wrap-style:square" from="31284,22504" to="31284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u6psQAAADcAAAADwAAAGRycy9kb3ducmV2LnhtbESPT4vCMBTE7wt+h/AEb5qqrNZqFFl2&#10;0b35Fzw+mmcbbF5Kk9XutzcLwh6HmfkNs1i1thJ3arxxrGA4SEAQ504bLhScjl/9FIQPyBorx6Tg&#10;lzyslp23BWbaPXhP90MoRISwz1BBGUKdSenzkiz6gauJo3d1jcUQZVNI3eAjwm0lR0kykRYNx4US&#10;a/ooKb8dfqwCs5ts3r+n59lZfm7C8JLeUmNPSvW67XoOIlAb/sOv9lYrGKcz+DsTj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q7qmxAAAANwAAAAPAAAAAAAAAAAA&#10;AAAAAKECAABkcnMvZG93bnJldi54bWxQSwUGAAAAAAQABAD5AAAAkgMAAAAA&#10;" strokeweight="0"/>
                <v:line id="Line 388" o:spid="_x0000_s1411" style="position:absolute;visibility:visible;mso-wrap-style:square" from="31176,22504" to="31729,22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iF5sIAAADcAAAADwAAAGRycy9kb3ducmV2LnhtbERPz2vCMBS+C/sfwhN207QOXe2MZcjE&#10;edtcCzs+mmcbbF5Kk2n33y+HgceP7/emGG0nrjR441hBOk9AENdOG24UlF/7WQbCB2SNnWNS8Ese&#10;iu3DZIO5djf+pOspNCKGsM9RQRtCn0vp65Ys+rnriSN3doPFEOHQSD3gLYbbTi6SZCUtGo4NLfa0&#10;a6m+nH6sAvOxOiyPz9W6km+HkH5nl8zYUqnH6fj6AiLQGO7if/e7VvC0jvPjmXgE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0iF5sIAAADcAAAADwAAAAAAAAAAAAAA&#10;AAChAgAAZHJzL2Rvd25yZXYueG1sUEsFBgAAAAAEAAQA+QAAAJADAAAAAA==&#10;" strokeweight="0"/>
                <v:line id="Line 389" o:spid="_x0000_s1412" style="position:absolute;visibility:visible;mso-wrap-style:square" from="31176,22618" to="31729,2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Qgf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wmK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AQgfcUAAADcAAAADwAAAAAAAAAA&#10;AAAAAAChAgAAZHJzL2Rvd25yZXYueG1sUEsFBgAAAAAEAAQA+QAAAJMDAAAAAA==&#10;" strokeweight="0"/>
                <v:line id="Line 390" o:spid="_x0000_s1413" style="position:absolute;visibility:visible;mso-wrap-style:square" from="31176,22504" to="31176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a+C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2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1r4KxAAAANwAAAAPAAAAAAAAAAAA&#10;AAAAAKECAABkcnMvZG93bnJldi54bWxQSwUGAAAAAAQABAD5AAAAkgMAAAAA&#10;" strokeweight="0"/>
                <v:line id="Line 391" o:spid="_x0000_s1414" style="position:absolute;flip:x;visibility:visible;mso-wrap-style:square" from="31176,22504" to="31729,22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4oVMcAAADcAAAADwAAAGRycy9kb3ducmV2LnhtbESPT2sCMRTE7wW/Q3hCbzVbhdquRhFL&#10;SynY4r+Dt+fmdXdx87Ik0U2/vREKPQ4z8xtmOo+mERdyvras4HGQgSAurK65VLDbvj08g/ABWWNj&#10;mRT8kof5rHc3xVzbjtd02YRSJAj7HBVUIbS5lL6oyKAf2JY4eT/WGQxJulJqh12Cm0YOs+xJGqw5&#10;LVTY0rKi4rQ5GwXrrzEf3fs5nuKxW30f9uXn/nWh1H0/LiYgAsXwH/5rf2gFo5cR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fihUxwAAANwAAAAPAAAAAAAA&#10;AAAAAAAAAKECAABkcnMvZG93bnJldi54bWxQSwUGAAAAAAQABAD5AAAAlQMAAAAA&#10;" strokeweight="0"/>
                <v:line id="Line 392" o:spid="_x0000_s1415" style="position:absolute;visibility:visible;mso-wrap-style:square" from="31284,22618" to="31843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MirsYAAADcAAAADwAAAGRycy9kb3ducmV2LnhtbESPW2vCQBSE34X+h+UIfTMbLxWNrmKl&#10;glChxMv7IXuapM2eTbPbGPvruwWhj8PMfMMs152pREuNKy0rGEYxCOLM6pJzBefTbjAD4Tyyxsoy&#10;KbiRg/XqobfERNsrp9QefS4ChF2CCgrv60RKlxVk0EW2Jg7eu20M+iCbXOoGrwFuKjmK46k0WHJY&#10;KLCmbUHZ5/HbKHjudi8/l6fXj31lp+6rTNu3QyqVeux3mwUIT53/D9/be61gPJ/A35lw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jIq7GAAAA3AAAAA8AAAAAAAAA&#10;AAAAAAAAoQIAAGRycy9kb3ducmV2LnhtbFBLBQYAAAAABAAEAPkAAACUAwAAAAA=&#10;" strokeweight="97e-5mm"/>
                <v:line id="Line 393" o:spid="_x0000_s1416" style="position:absolute;flip:x y;visibility:visible;mso-wrap-style:square" from="31284,22618" to="31843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KZscMAAADcAAAADwAAAGRycy9kb3ducmV2LnhtbESPQWsCMRSE74X+h/AKXopmVart1ihS&#10;tIg31/b+2LxuFpOXJUl1/feNIPQ4zHwzzGLVOyvOFGLrWcF4VIAgrr1uuVHwddwOX0HEhKzReiYF&#10;V4qwWj4+LLDU/sIHOlepEbmEY4kKTEpdKWWsDTmMI98RZ+/HB4cpy9BIHfCSy52Vk6KYSYct5wWD&#10;HX0Yqk/Vr1MwnX8fdyf7bPbb6Mzm01b1LFyVGjz163cQifr0H77TO525tx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2CmbHDAAAA3AAAAA8AAAAAAAAAAAAA&#10;AAAAoQIAAGRycy9kb3ducmV2LnhtbFBLBQYAAAAABAAEAPkAAACRAwAAAAA=&#10;" strokeweight="0"/>
                <v:line id="Line 394" o:spid="_x0000_s1417" style="position:absolute;flip:x y;visibility:visible;mso-wrap-style:square" from="31284,22504" to="31843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AHxsMAAADcAAAADwAAAGRycy9kb3ducmV2LnhtbESPQWsCMRSE74X+h/AKXopma2Grq1FK&#10;0SK9udb7Y/PcLCYvS5Lq+u9NodDjMPPNMMv14Ky4UIidZwUvkwIEceN1x62C78N2PAMRE7JG65kU&#10;3CjCevX4sMRK+yvv6VKnVuQSjhUqMCn1lZSxMeQwTnxPnL2TDw5TlqGVOuA1lzsrp0VRSocd5wWD&#10;PX0Yas71j1Pw+nY87M722XxtozObT1s3ZbgpNXoa3hcgEg3pP/xH73Tm5iX8nslHQK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1QB8bDAAAA3AAAAA8AAAAAAAAAAAAA&#10;AAAAoQIAAGRycy9kb3ducmV2LnhtbFBLBQYAAAAABAAEAPkAAACRAwAAAAA=&#10;" strokeweight="0"/>
                <v:line id="Line 395" o:spid="_x0000_s1418" style="position:absolute;flip:x y;visibility:visible;mso-wrap-style:square" from="31284,22618" to="31843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yiXcIAAADcAAAADwAAAGRycy9kb3ducmV2LnhtbESPQWsCMRSE74X+h/AKvZSatQWtq1FE&#10;ahFvXev9sXluFpOXJYm6/vtGEDwOM98MM1v0zoozhdh6VjAcFCCIa69bbhT87dbvXyBiQtZoPZOC&#10;K0VYzJ+fZlhqf+FfOlepEbmEY4kKTEpdKWWsDTmMA98RZ+/gg8OUZWikDnjJ5c7Kj6IYSYct5wWD&#10;Ha0M1cfq5BR8jve7zdG+me06OvP9Y6t6FK5Kvb70yymIRH16hO/0RmduMob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hyiXcIAAADcAAAADwAAAAAAAAAAAAAA&#10;AAChAgAAZHJzL2Rvd25yZXYueG1sUEsFBgAAAAAEAAQA+QAAAJADAAAAAA==&#10;" strokeweight="0"/>
                <v:line id="Line 396" o:spid="_x0000_s1419" style="position:absolute;flip:x y;visibility:visible;mso-wrap-style:square" from="31284,22618" to="31843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M2L8AAAADcAAAADwAAAGRycy9kb3ducmV2LnhtbERPTUsDMRC9C/6HMIIXabMq1Lo2LSK2&#10;FG9u2/uwGTdLk8mSxHb77zsHwePjfS9WY/DqRCn3kQ08TitQxG20PXcG9rv1ZA4qF2SLPjIZuFCG&#10;1fL2ZoG1jWf+plNTOiUhnGs04EoZaq1z6yhgnsaBWLifmAIWganTNuFZwoPXT1U10wF7lgaHA304&#10;ao/NbzDw/HLYbY/+wX2tc3CfG9+0s3Qx5v5ufH8DVWgs/+I/99aK71XWyhk5Anp5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ODNi/AAAAA3AAAAA8AAAAAAAAAAAAAAAAA&#10;oQIAAGRycy9kb3ducmV2LnhtbFBLBQYAAAAABAAEAPkAAACOAwAAAAA=&#10;" strokeweight="0"/>
                <v:line id="Line 397" o:spid="_x0000_s1420" style="position:absolute;flip:x y;visibility:visible;mso-wrap-style:square" from="31176,22618" to="31843,23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+TtMIAAADcAAAADwAAAGRycy9kb3ducmV2LnhtbESPQWsCMRSE74X+h/AKvRTN2oKtq1FE&#10;ahFvXev9sXluFpOXJYm6/vtGEDwOM98MM1v0zoozhdh6VjAaFiCIa69bbhT87daDLxAxIWu0nknB&#10;lSIs5s9PMyy1v/AvnavUiFzCsUQFJqWulDLWhhzGoe+Is3fwwWHKMjRSB7zkcmfle1GMpcOW84LB&#10;jlaG6mN1cgo+Pve7zdG+me06OvP9Y6t6HK5Kvb70yymIRH16hO/0RmduMoH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M+TtMIAAADcAAAADwAAAAAAAAAAAAAA&#10;AAChAgAAZHJzL2Rvd25yZXYueG1sUEsFBgAAAAAEAAQA+QAAAJADAAAAAA==&#10;" strokeweight="0"/>
                <v:line id="Line 398" o:spid="_x0000_s1421" style="position:absolute;flip:x y;visibility:visible;mso-wrap-style:square" from="31398,22618" to="31951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Viy8AAAADcAAAADwAAAGRycy9kb3ducmV2LnhtbERPTWsCMRC9F/wPYQQvRbPaorIaRYoW&#10;6a1rvQ+bcbOYTJYk1fXfm0Ohx8f7Xm97Z8WNQmw9K5hOChDEtdctNwp+TofxEkRMyBqtZ1LwoAjb&#10;zeBljaX2d/6mW5UakUM4lqjApNSVUsbakMM48R1x5i4+OEwZhkbqgPcc7qycFcVcOmw5Nxjs6MNQ&#10;fa1+nYK3xfl0vNpX83WIzuw/bVXPw0Op0bDfrUAk6tO/+M991Arei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VYsvAAAAA3AAAAA8AAAAAAAAAAAAAAAAA&#10;oQIAAGRycy9kb3ducmV2LnhtbFBLBQYAAAAABAAEAPkAAACOAwAAAAA=&#10;" strokeweight="0"/>
                <v:line id="Line 399" o:spid="_x0000_s1422" style="position:absolute;visibility:visible;mso-wrap-style:square" from="31176,22504" to="31176,23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R4n8UAAADcAAAADwAAAGRycy9kb3ducmV2LnhtbESPQWvCQBSE70L/w/IKvdVNSrU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KR4n8UAAADcAAAADwAAAAAAAAAA&#10;AAAAAAChAgAAZHJzL2Rvd25yZXYueG1sUEsFBgAAAAAEAAQA+QAAAJMDAAAAAA==&#10;" strokeweight="0"/>
                <v:line id="Line 400" o:spid="_x0000_s1423" style="position:absolute;visibility:visible;mso-wrap-style:square" from="31176,22504" to="31729,22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bm6M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Hbm6MUAAADcAAAADwAAAAAAAAAA&#10;AAAAAAChAgAAZHJzL2Rvd25yZXYueG1sUEsFBgAAAAAEAAQA+QAAAJMDAAAAAA==&#10;" strokeweight="0"/>
                <v:rect id="Rectangle 401" o:spid="_x0000_s1424" style="position:absolute;left:27182;top:17849;width:6312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eCHcIA&#10;AADcAAAADwAAAGRycy9kb3ducmV2LnhtbESP3WoCMRSE74W+QziF3mmilSJbo4ggWPHG1Qc4bM7+&#10;0ORkSaK7fXtTKPRymJlvmPV2dFY8KMTOs4b5TIEgrrzpuNFwux6mKxAxIRu0nknDD0XYbl4mayyM&#10;H/hCjzI1IkM4FqihTakvpIxVSw7jzPfE2at9cJiyDI00AYcMd1YulPqQDjvOCy32tG+p+i7vToO8&#10;lodhVdqg/GlRn+3X8VKT1/rtddx9gkg0pv/wX/toNCzVO/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p4IdwgAAANwAAAAPAAAAAAAAAAAAAAAAAJgCAABkcnMvZG93&#10;bnJldi54bWxQSwUGAAAAAAQABAD1AAAAhwMAAAAA&#10;" filled="f" stroked="f">
                  <v:textbox style="mso-fit-shape-to-text:t" inset="0,0,0,0">
                    <w:txbxContent>
                      <w:p w:rsidR="00990F77" w:rsidRDefault="00990F77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834E4" w:rsidRDefault="00C834E4" w:rsidP="00C834E4">
      <w:pPr>
        <w:widowControl w:val="0"/>
        <w:ind w:left="0"/>
        <w:jc w:val="center"/>
        <w:rPr>
          <w:rFonts w:cs="Arial"/>
        </w:rPr>
      </w:pPr>
    </w:p>
    <w:p w:rsidR="00C834E4" w:rsidRDefault="00C834E4" w:rsidP="00C834E4">
      <w:pPr>
        <w:widowControl w:val="0"/>
        <w:jc w:val="center"/>
        <w:rPr>
          <w:rFonts w:cs="Arial"/>
        </w:rPr>
      </w:pPr>
    </w:p>
    <w:bookmarkEnd w:id="11"/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182143"/>
      <w:r>
        <w:lastRenderedPageBreak/>
        <w:t>Casos de Uso</w:t>
      </w:r>
      <w:bookmarkEnd w:id="13"/>
    </w:p>
    <w:p w:rsidR="00C834E4" w:rsidRDefault="00C834E4" w:rsidP="00C834E4">
      <w:pPr>
        <w:pStyle w:val="Ttulo2"/>
      </w:pPr>
      <w:r>
        <w:rPr>
          <w:vanish/>
        </w:rPr>
        <w:t xml:space="preserve">UCS36 </w:t>
      </w:r>
      <w:bookmarkStart w:id="14" w:name="_Toc404182144"/>
      <w:r>
        <w:t>Pesquisar Históricos de Afastamentos</w:t>
      </w:r>
      <w:bookmarkEnd w:id="14"/>
      <w:r>
        <w:t> 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182145"/>
      <w:r>
        <w:t>Fluxo Básico</w:t>
      </w:r>
      <w:bookmarkEnd w:id="15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Pesquisa de Histórico de Afastamentos.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Órgãos que o ator possui Autorização de acesso e que sejam do Agrupamento (que o ator está </w:t>
      </w:r>
      <w:proofErr w:type="spellStart"/>
      <w:r>
        <w:t>logado</w:t>
      </w:r>
      <w:proofErr w:type="spellEnd"/>
      <w:r>
        <w:t>).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tipos de afastamento.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opções de remuneração.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Grupos de motivos de afastamentos que sejam do Agrupamento (que o ator está </w:t>
      </w:r>
      <w:proofErr w:type="spellStart"/>
      <w:r>
        <w:t>logado</w:t>
      </w:r>
      <w:proofErr w:type="spellEnd"/>
      <w:r>
        <w:t>).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Históricos de motivos de afastamentos </w:t>
      </w:r>
      <w:proofErr w:type="gramStart"/>
      <w:r>
        <w:t>temporários/definitivos</w:t>
      </w:r>
      <w:proofErr w:type="gramEnd"/>
      <w:r>
        <w:t xml:space="preserve"> (conforme o tipo de afastamento selecionado) da última vigência, com a opção de remuneração selecionada (caso tenha sido selecionada), do Grupo de motivos de afastamentos (caso tenha sido selecionado) e que sejam do Agrupamento (que o ator está </w:t>
      </w:r>
      <w:proofErr w:type="spellStart"/>
      <w:r>
        <w:t>logado</w:t>
      </w:r>
      <w:proofErr w:type="spellEnd"/>
      <w:r>
        <w:t>).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Sexos.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Regiões do órgão selecionado.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Relações de trabalho.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Carreiras: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tenha selecionado um órgão, apenas as Carreiras permitidas para o órgão;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não tenha selecionado um órgão, apenas as Carreiras do Agrupamento (que o ator está </w:t>
      </w:r>
      <w:proofErr w:type="spellStart"/>
      <w:r>
        <w:t>logado</w:t>
      </w:r>
      <w:proofErr w:type="spellEnd"/>
      <w:r>
        <w:t>).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Itens da carreira: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tenha selecionado um órgão, apenas </w:t>
      </w:r>
      <w:proofErr w:type="gramStart"/>
      <w:r>
        <w:t>os Itens da carreira permitidas</w:t>
      </w:r>
      <w:proofErr w:type="gramEnd"/>
      <w:r>
        <w:t xml:space="preserve"> para o órgão e conforme a Carreira selecionada;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não tenha selecionado um órgão, apenas os Itens da carreira do Agrupamento (que o ator está </w:t>
      </w:r>
      <w:proofErr w:type="spellStart"/>
      <w:r>
        <w:t>logado</w:t>
      </w:r>
      <w:proofErr w:type="spellEnd"/>
      <w:r>
        <w:t>) e conforme a Carreira selecionada.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de negócio RN01, RN04, RN09 </w:t>
      </w:r>
      <w:r>
        <w:rPr>
          <w:highlight w:val="lightGray"/>
        </w:rPr>
        <w:t>e RN10</w:t>
      </w:r>
      <w:r>
        <w:t xml:space="preserve"> da seção “Regras de Negócio”.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tenha selecionado o órgão, o sistema valida as regras de negócio RN02, RN05 e RN07 da seção “Regras de Negócio”.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não tenha selecionado o órgão, o sistema valida as regras de negócio RN03, RN06 </w:t>
      </w:r>
      <w:r>
        <w:rPr>
          <w:strike/>
          <w:highlight w:val="lightGray"/>
        </w:rPr>
        <w:t>e RN08</w:t>
      </w:r>
      <w:r>
        <w:t xml:space="preserve"> da seção “Regras de Negócio”.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as informações utilizadas para a pesquisa e o resultado conforme o tipo de pesquisa selecionada.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182146"/>
      <w:r>
        <w:t>Fluxo Alternativo – Pesquisa auxiliar de unidade organizacional</w:t>
      </w:r>
      <w:bookmarkEnd w:id="16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de “Unidade organizacional”.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Unidade Organizacional”.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unidade organizacional pesquisada.</w:t>
      </w:r>
    </w:p>
    <w:p w:rsidR="00C834E4" w:rsidRDefault="00C834E4" w:rsidP="00C834E4">
      <w:pPr>
        <w:pStyle w:val="Ttulo4"/>
        <w:numPr>
          <w:ilvl w:val="0"/>
          <w:numId w:val="0"/>
        </w:numPr>
        <w:ind w:left="2160" w:hanging="1080"/>
      </w:pPr>
    </w:p>
    <w:p w:rsidR="00C834E4" w:rsidRDefault="00C834E4" w:rsidP="00C834E4">
      <w:pPr>
        <w:pStyle w:val="Ttulo4"/>
        <w:numPr>
          <w:ilvl w:val="0"/>
          <w:numId w:val="0"/>
        </w:numPr>
        <w:ind w:left="2160" w:hanging="1080"/>
      </w:pPr>
      <w:proofErr w:type="spellStart"/>
      <w:r>
        <w:t>Obs</w:t>
      </w:r>
      <w:proofErr w:type="spellEnd"/>
      <w:r>
        <w:t>: para a pesquisa auxiliar utilizar:</w:t>
      </w:r>
    </w:p>
    <w:p w:rsidR="00C834E4" w:rsidRDefault="00C834E4" w:rsidP="00C834E4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proofErr w:type="gramStart"/>
      <w:r>
        <w:t>o</w:t>
      </w:r>
      <w:proofErr w:type="gramEnd"/>
      <w:r>
        <w:t xml:space="preserve"> agrupamento que está </w:t>
      </w:r>
      <w:proofErr w:type="spellStart"/>
      <w:r>
        <w:t>logado</w:t>
      </w:r>
      <w:proofErr w:type="spellEnd"/>
      <w:r>
        <w:t>;</w:t>
      </w:r>
    </w:p>
    <w:p w:rsidR="00C834E4" w:rsidRDefault="00C834E4" w:rsidP="00C834E4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proofErr w:type="gramStart"/>
      <w:r>
        <w:t>o</w:t>
      </w:r>
      <w:proofErr w:type="gramEnd"/>
      <w:r>
        <w:t xml:space="preserve"> órgão que o usuário selecionou na tela ou os órgãos do agrupamento com Autorização de acesso (caso não tenha selecionado).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182147"/>
      <w:r>
        <w:t>Fluxo Alternativo – Pesquisa auxiliar de matrícula</w:t>
      </w:r>
      <w:bookmarkEnd w:id="17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de “Pessoa” (com vínculo).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Pessoas” (com vínculo).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pessoa pesquisada.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182148"/>
      <w:r>
        <w:t>Fluxo Alternativo – Pesquisa auxiliar de pessoa</w:t>
      </w:r>
      <w:bookmarkEnd w:id="18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de “Pessoa”.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pessoa pesquisada.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182149"/>
      <w:r>
        <w:t>Fluxo Alternativo – Pesquisa auxiliar de município</w:t>
      </w:r>
      <w:bookmarkEnd w:id="19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de “Município”.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Municípios”.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município pesquisado.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182150"/>
      <w:r>
        <w:t>Fluxo Alternativo – Detalhar Vínculo</w:t>
      </w:r>
      <w:bookmarkEnd w:id="20"/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Vínculo”.</w:t>
      </w:r>
    </w:p>
    <w:p w:rsidR="00C834E4" w:rsidRDefault="00C834E4" w:rsidP="00C834E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182151"/>
      <w:r>
        <w:t>Fluxo Alternativo – Detalhar Pessoa</w:t>
      </w:r>
      <w:bookmarkEnd w:id="21"/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C834E4" w:rsidRDefault="00C834E4" w:rsidP="00C834E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Pessoa”.</w:t>
      </w:r>
    </w:p>
    <w:p w:rsidR="00C834E4" w:rsidRDefault="00C834E4" w:rsidP="00C834E4">
      <w:pPr>
        <w:pStyle w:val="Ttulo4"/>
        <w:numPr>
          <w:ilvl w:val="0"/>
          <w:numId w:val="0"/>
        </w:numPr>
        <w:ind w:left="1080"/>
      </w:pPr>
    </w:p>
    <w:p w:rsidR="00C834E4" w:rsidRDefault="00C834E4" w:rsidP="00C834E4">
      <w:pPr>
        <w:pStyle w:val="Ttulo4"/>
        <w:numPr>
          <w:ilvl w:val="0"/>
          <w:numId w:val="0"/>
        </w:numPr>
        <w:ind w:left="1080"/>
      </w:pPr>
    </w:p>
    <w:p w:rsidR="00C834E4" w:rsidRDefault="00C834E4" w:rsidP="00C834E4">
      <w:pPr>
        <w:pStyle w:val="Recuodecorpodetexto"/>
      </w:pPr>
    </w:p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2" w:name="_Toc91234987"/>
      <w:bookmarkStart w:id="23" w:name="_Toc91236521"/>
      <w:bookmarkStart w:id="24" w:name="_Toc77584298"/>
      <w:r>
        <w:br w:type="page"/>
      </w:r>
      <w:bookmarkStart w:id="25" w:name="_Toc404182152"/>
      <w:r>
        <w:lastRenderedPageBreak/>
        <w:t>Regras de Negócio</w:t>
      </w:r>
      <w:bookmarkEnd w:id="25"/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4182153"/>
      <w:r>
        <w:t>RN01: Verificar se o usuário possui Autorização de acesso ao Órgão selecionado</w:t>
      </w:r>
      <w:bookmarkEnd w:id="26"/>
    </w:p>
    <w:p w:rsidR="00C834E4" w:rsidRDefault="00C834E4" w:rsidP="00C834E4">
      <w:pPr>
        <w:pStyle w:val="Recuodecorpodetexto"/>
        <w:jc w:val="both"/>
      </w:pPr>
      <w:r>
        <w:t>Tentativa de informar um órgão que o usuário não tenha Autorização de acesso. O sistema exibe a mensagem MSG1229 (Usuário não possui autorização de acesso no órgão %1).</w:t>
      </w:r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404182154"/>
      <w:r>
        <w:t>RN02: Verificar se a Unidade organizacional informada pertence ao Órgão</w:t>
      </w:r>
      <w:bookmarkEnd w:id="27"/>
      <w:r>
        <w:t xml:space="preserve"> </w:t>
      </w:r>
    </w:p>
    <w:p w:rsidR="00C834E4" w:rsidRDefault="00C834E4" w:rsidP="00C834E4">
      <w:pPr>
        <w:pStyle w:val="Recuodecorpodetexto"/>
        <w:jc w:val="both"/>
      </w:pPr>
      <w:r>
        <w:t>Tentativa de informar uma Unidade organizacional que não pertence ao Órgão selecionado. O sistema exibe a mensagem MSG0631 ("Unidade organizacional informada não faz parte do órgão informado.").</w:t>
      </w:r>
    </w:p>
    <w:p w:rsidR="00C834E4" w:rsidRDefault="00C834E4" w:rsidP="00C834E4">
      <w:pPr>
        <w:pStyle w:val="Recuodecorpodetexto"/>
        <w:jc w:val="both"/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8" w:name="_Toc404182155"/>
      <w:r>
        <w:t>RN03: Verificar se a Unidade organizacional informada pertence a um dos Órgãos do Agrupamento</w:t>
      </w:r>
      <w:bookmarkEnd w:id="28"/>
    </w:p>
    <w:p w:rsidR="00C834E4" w:rsidRDefault="00C834E4" w:rsidP="00C834E4">
      <w:pPr>
        <w:pStyle w:val="Recuodecorpodetexto"/>
        <w:jc w:val="both"/>
      </w:pPr>
      <w:r>
        <w:t xml:space="preserve">Tentativa de informar uma Unidade organizacional que não pertence a um dos Órgãos do Agrupamento (que o ator está </w:t>
      </w:r>
      <w:proofErr w:type="spellStart"/>
      <w:r>
        <w:t>logado</w:t>
      </w:r>
      <w:proofErr w:type="spellEnd"/>
      <w:r>
        <w:t>) e que possua Autorização de acesso. O sistema exibe a mensagem MSG1092 ("Não é permitido informar uma unidade organizacional que não pertença aos órgãos do agrupamento.").</w:t>
      </w:r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182156"/>
      <w:r>
        <w:t>RN04: Validar os campos informados para a Relação = Sintético</w:t>
      </w:r>
      <w:bookmarkEnd w:id="29"/>
    </w:p>
    <w:p w:rsidR="00C834E4" w:rsidRDefault="00C834E4" w:rsidP="00C834E4">
      <w:pPr>
        <w:pStyle w:val="Recuodecorpodetexto"/>
        <w:jc w:val="both"/>
      </w:pPr>
      <w:r>
        <w:t>Tentativa de informar a Relação = Sintético e informar a Matrícula ou CPF ou Motivo de afastamento. O sistema exibe a mensagem MSG0613 ("Não é permitido informar &lt;nome do campo1&gt;, juntamente com &lt;nome do campo2&gt;.").</w:t>
      </w:r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182157"/>
      <w:r>
        <w:t>RN05: Verificar se a Matrícula informada pertence ao Órgão</w:t>
      </w:r>
      <w:bookmarkEnd w:id="30"/>
      <w:r>
        <w:t xml:space="preserve"> </w:t>
      </w:r>
    </w:p>
    <w:p w:rsidR="00C834E4" w:rsidRDefault="00C834E4" w:rsidP="00C834E4">
      <w:pPr>
        <w:pStyle w:val="Recuodecorpodetexto"/>
        <w:jc w:val="both"/>
      </w:pPr>
      <w:r>
        <w:t>Tentativa de informar uma matrícula da qual o órgão do Vínculo não pertence ao Órgão selecionado. O sistema exibe a mensagem MSG1427 ("A matrícula do servidor não pertence ao órgão informado.").</w:t>
      </w:r>
    </w:p>
    <w:p w:rsidR="00C834E4" w:rsidRDefault="00C834E4" w:rsidP="00C834E4">
      <w:pPr>
        <w:pStyle w:val="Recuodecorpodetexto"/>
        <w:jc w:val="both"/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182158"/>
      <w:r>
        <w:t>RN06: Verificar se a Matrícula informada pertence a um dos Órgãos do Agrupamento</w:t>
      </w:r>
      <w:bookmarkEnd w:id="31"/>
    </w:p>
    <w:p w:rsidR="00C834E4" w:rsidRDefault="00C834E4" w:rsidP="00C834E4">
      <w:pPr>
        <w:pStyle w:val="Recuodecorpodetexto"/>
        <w:jc w:val="both"/>
      </w:pPr>
      <w:r>
        <w:lastRenderedPageBreak/>
        <w:t xml:space="preserve">Tentativa de informar uma matrícula da qual o órgão não seja um dos Órgãos do Agrupamento (que o ator está </w:t>
      </w:r>
      <w:proofErr w:type="spellStart"/>
      <w:r>
        <w:t>logado</w:t>
      </w:r>
      <w:proofErr w:type="spellEnd"/>
      <w:r>
        <w:t>) e que possua Autorização de acesso. O sistema exibe a mensagem MSG1428 ("A matrícula do servidor não pertence a um dos órgãos do agrupamento com autorização de acesso.").</w:t>
      </w:r>
    </w:p>
    <w:p w:rsidR="00C834E4" w:rsidRDefault="00C834E4" w:rsidP="00C834E4">
      <w:pPr>
        <w:pStyle w:val="Recuodecorpodetexto"/>
        <w:jc w:val="both"/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2" w:name="_Toc404182159"/>
      <w:r>
        <w:t xml:space="preserve">RN07: Verificar se o Município informado pertence </w:t>
      </w:r>
      <w:proofErr w:type="gramStart"/>
      <w:r>
        <w:t>a</w:t>
      </w:r>
      <w:proofErr w:type="gramEnd"/>
      <w:r>
        <w:t xml:space="preserve"> Região do órgão</w:t>
      </w:r>
      <w:bookmarkEnd w:id="32"/>
      <w:r>
        <w:t xml:space="preserve"> </w:t>
      </w:r>
    </w:p>
    <w:p w:rsidR="00C834E4" w:rsidRDefault="00C834E4" w:rsidP="00C834E4">
      <w:pPr>
        <w:pStyle w:val="Recuodecorpodetexto"/>
        <w:jc w:val="both"/>
      </w:pPr>
      <w:r>
        <w:t xml:space="preserve">Tentativa de informar um Município que não pertença a Região do órgão selecionado. O sistema exibe a mensagem MSG1429 ("O município não pertence </w:t>
      </w:r>
      <w:proofErr w:type="gramStart"/>
      <w:r>
        <w:t>a</w:t>
      </w:r>
      <w:proofErr w:type="gramEnd"/>
      <w:r>
        <w:t xml:space="preserve"> região do órgão informado.").</w:t>
      </w:r>
    </w:p>
    <w:p w:rsidR="00C834E4" w:rsidRDefault="00C834E4" w:rsidP="00C834E4">
      <w:pPr>
        <w:pStyle w:val="Recuodecorpodetexto"/>
        <w:jc w:val="both"/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strike/>
        </w:rPr>
      </w:pPr>
      <w:bookmarkStart w:id="33" w:name="_Toc404182160"/>
      <w:r>
        <w:rPr>
          <w:strike/>
          <w:highlight w:val="lightGray"/>
        </w:rPr>
        <w:t>RN08: Verificar se o Município informado pertence a alguma Região dos órgãos (do Agrupamento)</w:t>
      </w:r>
      <w:bookmarkEnd w:id="33"/>
    </w:p>
    <w:p w:rsidR="00C834E4" w:rsidRDefault="00C834E4" w:rsidP="00C834E4">
      <w:pPr>
        <w:pStyle w:val="Recuodecorpodetexto"/>
        <w:jc w:val="both"/>
      </w:pPr>
      <w:r>
        <w:t xml:space="preserve">Tentativa de informar um Município que não pertença a alguma das Regiões dos órgãos do Agrupamento (que o ator está </w:t>
      </w:r>
      <w:proofErr w:type="spellStart"/>
      <w:r>
        <w:t>logado</w:t>
      </w:r>
      <w:proofErr w:type="spellEnd"/>
      <w:r>
        <w:t>) e que possua Autorização de acesso. O sistema exibe a mensagem MSG1431 ("O município não pertence a uma das regiões dos órgãos deste agrupamento com autorização de acesso.").</w:t>
      </w:r>
    </w:p>
    <w:p w:rsidR="00C834E4" w:rsidRDefault="00C834E4" w:rsidP="00C834E4">
      <w:pPr>
        <w:pStyle w:val="Recuodecorpodetexto"/>
        <w:jc w:val="both"/>
      </w:pPr>
    </w:p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404182161"/>
      <w:r>
        <w:t>RN09: Verificar o CPF</w:t>
      </w:r>
      <w:bookmarkEnd w:id="34"/>
    </w:p>
    <w:p w:rsidR="00C834E4" w:rsidRDefault="00C834E4" w:rsidP="00C834E4">
      <w:pPr>
        <w:pStyle w:val="Recuodecorpodetexto"/>
        <w:jc w:val="both"/>
      </w:pPr>
      <w:r>
        <w:t>Tentativa de informar o CPF de uma Pessoa que seja distinta da Pessoa da matrícula do Vínculo informada. O sistema exibe a mensagem MSG0625 ("A pessoa informada pelo CPF é diferente da informada pela matrícula.").</w:t>
      </w:r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404182162"/>
      <w:r>
        <w:t>RN10: Validar os campos informados</w:t>
      </w:r>
      <w:bookmarkEnd w:id="35"/>
      <w:r>
        <w:t xml:space="preserve"> </w:t>
      </w:r>
    </w:p>
    <w:p w:rsidR="00C834E4" w:rsidRDefault="00C834E4" w:rsidP="00C834E4">
      <w:r>
        <w:rPr>
          <w:rFonts w:cs="Arial"/>
        </w:rPr>
        <w:t>Tentativa de informar o campo Unidade organizacional e informar o campo Região do órgão e/ou Município. O sistema exibe a mensagem MSG0613 ("Não é permitido informar &lt;nome do campo1&gt;, juntamente com &lt;nome do campo2&gt;.").</w:t>
      </w:r>
    </w:p>
    <w:p w:rsidR="00C834E4" w:rsidRDefault="00C834E4" w:rsidP="00C834E4"/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36" w:name="_Toc404182163"/>
      <w:r>
        <w:lastRenderedPageBreak/>
        <w:t>Anexos</w:t>
      </w:r>
      <w:bookmarkEnd w:id="22"/>
      <w:bookmarkEnd w:id="23"/>
      <w:bookmarkEnd w:id="36"/>
    </w:p>
    <w:p w:rsidR="00C834E4" w:rsidRDefault="00C834E4" w:rsidP="00C834E4"/>
    <w:p w:rsidR="00C834E4" w:rsidRDefault="00C834E4" w:rsidP="00C834E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7" w:name="_Toc190692548"/>
      <w:bookmarkStart w:id="38" w:name="_Toc192558514"/>
      <w:bookmarkStart w:id="39" w:name="_Toc404182164"/>
      <w:r>
        <w:t>Abrangência</w:t>
      </w:r>
      <w:bookmarkEnd w:id="37"/>
      <w:bookmarkEnd w:id="38"/>
      <w:bookmarkEnd w:id="39"/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190692549"/>
      <w:bookmarkStart w:id="41" w:name="_Toc192558515"/>
      <w:bookmarkStart w:id="42" w:name="_Toc404182165"/>
      <w:r>
        <w:t xml:space="preserve">Abrangência na </w:t>
      </w:r>
      <w:bookmarkEnd w:id="40"/>
      <w:bookmarkEnd w:id="41"/>
      <w:r>
        <w:t>pesquisa</w:t>
      </w:r>
      <w:bookmarkEnd w:id="42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O sistema certifica que o ator pode pesquisar os servidores afastados, verificando a abrangência de acesso a dados - </w:t>
      </w:r>
      <w:r>
        <w:rPr>
          <w:b/>
          <w:bCs w:val="0"/>
          <w:color w:val="000000"/>
          <w:u w:val="single"/>
        </w:rPr>
        <w:t>quanto à consulta</w:t>
      </w:r>
      <w:r>
        <w:rPr>
          <w:color w:val="000000"/>
        </w:rPr>
        <w:t xml:space="preserve"> - que o mesmo possuir, levando em consideração: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 situação previdenciária do vínculo escolhido.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color w:val="000000"/>
        </w:rPr>
      </w:pPr>
      <w:r>
        <w:rPr>
          <w:color w:val="000000"/>
        </w:rPr>
        <w:t>A relação de trabalho da relação de vínculo de cargo efetivo vigente de titular do servidor.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color w:val="000000"/>
        </w:rPr>
      </w:pPr>
      <w:r>
        <w:rPr>
          <w:color w:val="000000"/>
        </w:rPr>
        <w:t>A carreira da relação de vínculo de cargo efetivo vigente de titular do servidor.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color w:val="000000"/>
        </w:rPr>
      </w:pPr>
      <w:r>
        <w:rPr>
          <w:color w:val="000000"/>
        </w:rPr>
        <w:t>A unidade organizacional principal (local de trabalho) da relação de vínculo de cargo efetivo vigente de titular do servidor.</w:t>
      </w:r>
    </w:p>
    <w:p w:rsidR="00C834E4" w:rsidRDefault="00C834E4" w:rsidP="00C834E4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color w:val="000000"/>
        </w:rPr>
      </w:pPr>
      <w:r>
        <w:rPr>
          <w:color w:val="000000"/>
        </w:rPr>
        <w:t>A região sob a qual a unidade organizacional principal (local de trabalho) da relação de vínculo de cargo efetivo vigente de titular, do servidor.</w:t>
      </w:r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190692551"/>
      <w:bookmarkStart w:id="44" w:name="_Toc192558517"/>
      <w:bookmarkStart w:id="45" w:name="_Toc404182166"/>
      <w:r>
        <w:t>Exceções</w:t>
      </w:r>
      <w:bookmarkEnd w:id="43"/>
      <w:bookmarkEnd w:id="44"/>
      <w:bookmarkEnd w:id="45"/>
    </w:p>
    <w:p w:rsidR="00C834E4" w:rsidRDefault="00C834E4" w:rsidP="00C834E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O sistema exibe a mensagem MSG0183 ("Este registro não faz parte de sua abrangência de dados"). </w:t>
      </w:r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46" w:name="_Toc190692552"/>
      <w:bookmarkStart w:id="47" w:name="_Toc192558518"/>
      <w:bookmarkStart w:id="48" w:name="_Toc404182167"/>
      <w:r>
        <w:t>Abrangência na pesquisa auxiliar de unidade organizacional</w:t>
      </w:r>
      <w:bookmarkEnd w:id="46"/>
      <w:bookmarkEnd w:id="47"/>
      <w:bookmarkEnd w:id="48"/>
    </w:p>
    <w:p w:rsidR="00C834E4" w:rsidRDefault="00C834E4" w:rsidP="00C834E4">
      <w:pPr>
        <w:pStyle w:val="Recuodecorpodetexto"/>
        <w:jc w:val="both"/>
        <w:rPr>
          <w:color w:val="000000"/>
        </w:rPr>
      </w:pPr>
      <w:r>
        <w:rPr>
          <w:color w:val="000000"/>
        </w:rPr>
        <w:t>Sistema deve ligar a abrangência antes de recuperar os registros.</w:t>
      </w:r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49" w:name="_Toc404182168"/>
      <w:r>
        <w:t>Abrangência na pesquisa auxiliar de pessoa (com vínculo)</w:t>
      </w:r>
      <w:bookmarkEnd w:id="49"/>
    </w:p>
    <w:p w:rsidR="00C834E4" w:rsidRDefault="00C834E4" w:rsidP="00C834E4">
      <w:pPr>
        <w:pStyle w:val="Recuodecorpodetexto"/>
        <w:jc w:val="both"/>
        <w:rPr>
          <w:color w:val="000000"/>
        </w:rPr>
      </w:pPr>
      <w:r>
        <w:rPr>
          <w:color w:val="000000"/>
        </w:rPr>
        <w:t>Sistema deve ligar a abrangência antes de recuperar os registros.</w:t>
      </w:r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50" w:name="_Toc404182169"/>
      <w:r>
        <w:t>Abrangência no combo região do órgão</w:t>
      </w:r>
      <w:bookmarkEnd w:id="50"/>
    </w:p>
    <w:p w:rsidR="00C834E4" w:rsidRDefault="00C834E4" w:rsidP="00C834E4">
      <w:pPr>
        <w:pStyle w:val="Recuodecorpodetexto"/>
        <w:jc w:val="both"/>
        <w:rPr>
          <w:color w:val="000000"/>
        </w:rPr>
      </w:pPr>
      <w:r>
        <w:rPr>
          <w:color w:val="000000"/>
        </w:rPr>
        <w:t>Sistema deve ligar a abrangência antes de recuperar os registros.</w:t>
      </w:r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51" w:name="_Toc404182170"/>
      <w:r>
        <w:t>Abrangência no combo relação de trabalho</w:t>
      </w:r>
      <w:bookmarkEnd w:id="51"/>
    </w:p>
    <w:p w:rsidR="00C834E4" w:rsidRDefault="00C834E4" w:rsidP="00C834E4">
      <w:pPr>
        <w:pStyle w:val="Recuodecorpodetexto"/>
        <w:jc w:val="both"/>
        <w:rPr>
          <w:color w:val="000000"/>
        </w:rPr>
      </w:pPr>
      <w:r>
        <w:rPr>
          <w:color w:val="000000"/>
        </w:rPr>
        <w:t>Sistema deve ligar a abrangência antes de recuperar os registros.</w:t>
      </w:r>
    </w:p>
    <w:p w:rsidR="00C834E4" w:rsidRDefault="00C834E4" w:rsidP="00C834E4">
      <w:pPr>
        <w:pStyle w:val="Ttulo3"/>
        <w:keepNext w:val="0"/>
        <w:widowControl w:val="0"/>
        <w:spacing w:before="120" w:line="240" w:lineRule="auto"/>
        <w:ind w:left="1620" w:hanging="900"/>
      </w:pPr>
      <w:bookmarkStart w:id="52" w:name="_Toc404182171"/>
      <w:r>
        <w:t>Abrangência no combo carreira</w:t>
      </w:r>
      <w:bookmarkEnd w:id="52"/>
    </w:p>
    <w:p w:rsidR="00C834E4" w:rsidRDefault="00C834E4" w:rsidP="00C834E4">
      <w:pPr>
        <w:pStyle w:val="Recuodecorpodetexto"/>
        <w:jc w:val="both"/>
      </w:pPr>
      <w:r>
        <w:rPr>
          <w:color w:val="000000"/>
        </w:rPr>
        <w:t>Sistema deve ligar a abrangência antes de recuperar os registros.</w:t>
      </w:r>
    </w:p>
    <w:p w:rsidR="00C834E4" w:rsidRDefault="00C834E4" w:rsidP="00C834E4">
      <w:pPr>
        <w:widowControl w:val="0"/>
        <w:ind w:left="1080"/>
        <w:rPr>
          <w:rFonts w:cs="Arial"/>
        </w:rPr>
      </w:pPr>
    </w:p>
    <w:p w:rsidR="00C834E4" w:rsidRDefault="00C834E4" w:rsidP="00C834E4">
      <w:pPr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 xml:space="preserve">: </w:t>
      </w:r>
    </w:p>
    <w:p w:rsidR="00C834E4" w:rsidRDefault="00C834E4" w:rsidP="00C834E4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abrangência será verificada apenas para a Unidade organizacional selecionada. As unidades organizacionais subordinadas não devem ser consideradas.</w:t>
      </w:r>
    </w:p>
    <w:p w:rsidR="00C834E4" w:rsidRDefault="00C834E4" w:rsidP="00C834E4">
      <w:pPr>
        <w:numPr>
          <w:ilvl w:val="0"/>
          <w:numId w:val="19"/>
        </w:numPr>
        <w:spacing w:line="240" w:lineRule="auto"/>
        <w:jc w:val="left"/>
      </w:pPr>
      <w:r>
        <w:rPr>
          <w:rFonts w:cs="Arial"/>
        </w:rPr>
        <w:lastRenderedPageBreak/>
        <w:t xml:space="preserve">A abrangência também deve verificada na consulta. </w:t>
      </w:r>
    </w:p>
    <w:p w:rsidR="00C834E4" w:rsidRDefault="00C834E4" w:rsidP="00C834E4"/>
    <w:bookmarkEnd w:id="24"/>
    <w:p w:rsidR="00C834E4" w:rsidRDefault="00C834E4" w:rsidP="00C834E4">
      <w:pPr>
        <w:widowControl w:val="0"/>
        <w:ind w:left="1080"/>
        <w:rPr>
          <w:rFonts w:cs="Arial"/>
        </w:rPr>
      </w:pPr>
    </w:p>
    <w:p w:rsidR="00C834E4" w:rsidRDefault="00C834E4" w:rsidP="00C834E4">
      <w:pPr>
        <w:widowControl w:val="0"/>
        <w:ind w:left="1080"/>
        <w:rPr>
          <w:rFonts w:cs="Arial"/>
        </w:rPr>
      </w:pPr>
    </w:p>
    <w:p w:rsidR="00C834E4" w:rsidRDefault="00C834E4" w:rsidP="00C834E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53" w:name="_Toc404182172"/>
      <w:r>
        <w:lastRenderedPageBreak/>
        <w:t>Revisões</w:t>
      </w:r>
      <w:bookmarkEnd w:id="53"/>
    </w:p>
    <w:p w:rsidR="00C834E4" w:rsidRDefault="00C834E4" w:rsidP="00C834E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C834E4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Pr="00C834E4" w:rsidRDefault="00C834E4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4E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Pr="00C834E4" w:rsidRDefault="00C834E4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4E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Pr="00C834E4" w:rsidRDefault="00C834E4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4E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Pr="00C834E4" w:rsidRDefault="00C834E4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834E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Pr="00C834E4" w:rsidRDefault="00C834E4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4E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834E4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990F7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4E4" w:rsidRDefault="00C834E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Pr="00990F77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 w:rsidRPr="00990F7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4E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Default="00C834E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Default="00C834E4" w:rsidP="00990F7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4E4" w:rsidRDefault="00C834E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834E4" w:rsidRDefault="00C834E4" w:rsidP="00C834E4">
      <w:pPr>
        <w:pStyle w:val="Recuodecorpodetexto"/>
      </w:pPr>
    </w:p>
    <w:p w:rsidR="00F41655" w:rsidRPr="00C834E4" w:rsidRDefault="00F41655" w:rsidP="00C834E4"/>
    <w:sectPr w:rsidR="00F41655" w:rsidRPr="00C834E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34E4" w:rsidRDefault="00C834E4" w:rsidP="002908D9">
      <w:r>
        <w:separator/>
      </w:r>
    </w:p>
  </w:endnote>
  <w:endnote w:type="continuationSeparator" w:id="0">
    <w:p w:rsidR="00C834E4" w:rsidRDefault="00C834E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D31F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834E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90F77" w:rsidP="00990F77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990F77">
            <w:rPr>
              <w:sz w:val="20"/>
              <w:szCs w:val="20"/>
            </w:rPr>
            <w:t xml:space="preserve">Keila </w:t>
          </w:r>
          <w:proofErr w:type="spellStart"/>
          <w:r w:rsidRPr="00990F77">
            <w:rPr>
              <w:sz w:val="20"/>
              <w:szCs w:val="20"/>
            </w:rPr>
            <w:t>Joanês</w:t>
          </w:r>
          <w:proofErr w:type="spellEnd"/>
          <w:r w:rsidRPr="00990F77">
            <w:rPr>
              <w:sz w:val="20"/>
              <w:szCs w:val="20"/>
            </w:rPr>
            <w:t xml:space="preserve"> Fiabani</w:t>
          </w:r>
          <w:r>
            <w:rPr>
              <w:sz w:val="20"/>
              <w:szCs w:val="20"/>
            </w:rPr>
            <w:tab/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90F7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834E4">
            <w:rPr>
              <w:b/>
              <w:sz w:val="20"/>
              <w:szCs w:val="20"/>
            </w:rPr>
            <w:t>Afastamentos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90F77">
            <w:rPr>
              <w:b/>
              <w:sz w:val="20"/>
              <w:szCs w:val="20"/>
            </w:rPr>
            <w:t>AFA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990F77">
            <w:rPr>
              <w:b/>
              <w:sz w:val="20"/>
              <w:szCs w:val="20"/>
            </w:rPr>
            <w:t xml:space="preserve"> </w:t>
          </w:r>
          <w:r w:rsidR="00C834E4">
            <w:rPr>
              <w:b/>
              <w:sz w:val="20"/>
              <w:szCs w:val="20"/>
            </w:rPr>
            <w:t>UCS0245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90F7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90F77">
            <w:rPr>
              <w:b/>
              <w:sz w:val="20"/>
              <w:szCs w:val="20"/>
            </w:rPr>
            <w:t>Pesquisar Históricos de Afastamento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34E4" w:rsidRDefault="00C834E4" w:rsidP="002908D9">
      <w:r>
        <w:separator/>
      </w:r>
    </w:p>
  </w:footnote>
  <w:footnote w:type="continuationSeparator" w:id="0">
    <w:p w:rsidR="00C834E4" w:rsidRDefault="00C834E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2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6083715"/>
    <w:multiLevelType w:val="hybridMultilevel"/>
    <w:tmpl w:val="CA70BBB0"/>
    <w:lvl w:ilvl="0" w:tplc="F188821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4E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D31F9"/>
    <w:rsid w:val="007E2985"/>
    <w:rsid w:val="00845060"/>
    <w:rsid w:val="008806C7"/>
    <w:rsid w:val="0091194C"/>
    <w:rsid w:val="009123FD"/>
    <w:rsid w:val="00990F77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834E4"/>
    <w:rsid w:val="00CA0CEF"/>
    <w:rsid w:val="00DB0139"/>
    <w:rsid w:val="00DF1DDA"/>
    <w:rsid w:val="00E81253"/>
    <w:rsid w:val="00E832EA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34E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834E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834E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834E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834E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834E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834E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834E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834E4"/>
    <w:pPr>
      <w:ind w:left="0"/>
    </w:pPr>
  </w:style>
  <w:style w:type="paragraph" w:styleId="ndicedeilustraes">
    <w:name w:val="table of figures"/>
    <w:basedOn w:val="Normal"/>
    <w:next w:val="Normal"/>
    <w:semiHidden/>
    <w:rsid w:val="00C834E4"/>
  </w:style>
  <w:style w:type="paragraph" w:styleId="Sumrio2">
    <w:name w:val="toc 2"/>
    <w:basedOn w:val="Normal"/>
    <w:next w:val="Normal"/>
    <w:autoRedefine/>
    <w:uiPriority w:val="39"/>
    <w:rsid w:val="00C834E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834E4"/>
    <w:pPr>
      <w:ind w:left="480"/>
    </w:pPr>
  </w:style>
  <w:style w:type="character" w:styleId="Hyperlink">
    <w:name w:val="Hyperlink"/>
    <w:basedOn w:val="Fontepargpadro"/>
    <w:uiPriority w:val="99"/>
    <w:rsid w:val="00C834E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834E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834E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834E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834E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834E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834E4"/>
    <w:rPr>
      <w:sz w:val="16"/>
    </w:rPr>
  </w:style>
  <w:style w:type="character" w:styleId="Nmerodepgina">
    <w:name w:val="page number"/>
    <w:basedOn w:val="Fontepargpadro"/>
    <w:rsid w:val="00C834E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834E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834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4E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834E4"/>
  </w:style>
  <w:style w:type="paragraph" w:styleId="Corpodetexto">
    <w:name w:val="Body Text"/>
    <w:basedOn w:val="Normal"/>
    <w:link w:val="CorpodetextoChar"/>
    <w:rsid w:val="00C834E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834E4"/>
    <w:rPr>
      <w:rFonts w:eastAsia="Arial Unicode MS"/>
    </w:rPr>
  </w:style>
  <w:style w:type="paragraph" w:customStyle="1" w:styleId="tabletext">
    <w:name w:val="tabletext"/>
    <w:basedOn w:val="Normal"/>
    <w:rsid w:val="00C834E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834E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834E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834E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834E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834E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834E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834E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834E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834E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34E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834E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834E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834E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834E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834E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834E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834E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834E4"/>
    <w:pPr>
      <w:ind w:left="0"/>
    </w:pPr>
  </w:style>
  <w:style w:type="paragraph" w:styleId="ndicedeilustraes">
    <w:name w:val="table of figures"/>
    <w:basedOn w:val="Normal"/>
    <w:next w:val="Normal"/>
    <w:semiHidden/>
    <w:rsid w:val="00C834E4"/>
  </w:style>
  <w:style w:type="paragraph" w:styleId="Sumrio2">
    <w:name w:val="toc 2"/>
    <w:basedOn w:val="Normal"/>
    <w:next w:val="Normal"/>
    <w:autoRedefine/>
    <w:uiPriority w:val="39"/>
    <w:rsid w:val="00C834E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834E4"/>
    <w:pPr>
      <w:ind w:left="480"/>
    </w:pPr>
  </w:style>
  <w:style w:type="character" w:styleId="Hyperlink">
    <w:name w:val="Hyperlink"/>
    <w:basedOn w:val="Fontepargpadro"/>
    <w:uiPriority w:val="99"/>
    <w:rsid w:val="00C834E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834E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834E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834E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834E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834E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834E4"/>
    <w:rPr>
      <w:sz w:val="16"/>
    </w:rPr>
  </w:style>
  <w:style w:type="character" w:styleId="Nmerodepgina">
    <w:name w:val="page number"/>
    <w:basedOn w:val="Fontepargpadro"/>
    <w:rsid w:val="00C834E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834E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834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4E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834E4"/>
  </w:style>
  <w:style w:type="paragraph" w:styleId="Corpodetexto">
    <w:name w:val="Body Text"/>
    <w:basedOn w:val="Normal"/>
    <w:link w:val="CorpodetextoChar"/>
    <w:rsid w:val="00C834E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834E4"/>
    <w:rPr>
      <w:rFonts w:eastAsia="Arial Unicode MS"/>
    </w:rPr>
  </w:style>
  <w:style w:type="paragraph" w:customStyle="1" w:styleId="tabletext">
    <w:name w:val="tabletext"/>
    <w:basedOn w:val="Normal"/>
    <w:rsid w:val="00C834E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834E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834E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834E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834E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834E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834E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834E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834E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834E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3D76A-F25A-4F82-8AED-E56FD4773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14</Pages>
  <Words>1958</Words>
  <Characters>12647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14576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2014-11-08T02:52:00Z</cp:lastPrinted>
  <dcterms:created xsi:type="dcterms:W3CDTF">2014-11-08T02:51:00Z</dcterms:created>
  <dcterms:modified xsi:type="dcterms:W3CDTF">2014-11-19T19:40:00Z</dcterms:modified>
</cp:coreProperties>
</file>