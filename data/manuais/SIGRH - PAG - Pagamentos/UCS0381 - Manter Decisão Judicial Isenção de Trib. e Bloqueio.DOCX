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02B0" w:rsidRDefault="001102B0" w:rsidP="001102B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102B0" w:rsidRDefault="001102B0" w:rsidP="001102B0">
      <w:pPr>
        <w:widowControl w:val="0"/>
        <w:rPr>
          <w:rFonts w:cs="Arial"/>
          <w:sz w:val="20"/>
        </w:rPr>
      </w:pPr>
    </w:p>
    <w:p w:rsidR="001102B0" w:rsidRDefault="001102B0" w:rsidP="001102B0">
      <w:pPr>
        <w:widowControl w:val="0"/>
        <w:rPr>
          <w:rFonts w:cs="Arial"/>
          <w:sz w:val="20"/>
        </w:rPr>
      </w:pPr>
    </w:p>
    <w:p w:rsidR="001102B0" w:rsidRDefault="001102B0" w:rsidP="001102B0">
      <w:pPr>
        <w:widowControl w:val="0"/>
        <w:rPr>
          <w:rFonts w:cs="Arial"/>
          <w:sz w:val="20"/>
        </w:rPr>
      </w:pPr>
    </w:p>
    <w:p w:rsidR="001102B0" w:rsidRDefault="001102B0" w:rsidP="001102B0">
      <w:pPr>
        <w:widowControl w:val="0"/>
        <w:rPr>
          <w:rFonts w:cs="Arial"/>
          <w:sz w:val="20"/>
        </w:rPr>
      </w:pPr>
    </w:p>
    <w:p w:rsidR="001102B0" w:rsidRDefault="001102B0" w:rsidP="001102B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102B0" w:rsidRDefault="001102B0" w:rsidP="001102B0">
      <w:pPr>
        <w:widowControl w:val="0"/>
        <w:rPr>
          <w:rFonts w:cs="Arial"/>
          <w:sz w:val="20"/>
          <w:u w:val="single"/>
        </w:rPr>
      </w:pPr>
    </w:p>
    <w:p w:rsidR="001102B0" w:rsidRDefault="001102B0" w:rsidP="001102B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102B0" w:rsidRDefault="001102B0" w:rsidP="001102B0">
      <w:pPr>
        <w:widowControl w:val="0"/>
        <w:rPr>
          <w:rFonts w:cs="Arial"/>
          <w:sz w:val="20"/>
        </w:rPr>
      </w:pPr>
    </w:p>
    <w:p w:rsidR="001102B0" w:rsidRDefault="001102B0" w:rsidP="001102B0">
      <w:pPr>
        <w:widowControl w:val="0"/>
        <w:rPr>
          <w:rFonts w:cs="Arial"/>
          <w:sz w:val="20"/>
        </w:rPr>
      </w:pPr>
    </w:p>
    <w:p w:rsidR="001102B0" w:rsidRDefault="001102B0" w:rsidP="001102B0">
      <w:pPr>
        <w:widowControl w:val="0"/>
        <w:rPr>
          <w:rFonts w:cs="Arial"/>
          <w:sz w:val="20"/>
        </w:rPr>
      </w:pPr>
    </w:p>
    <w:p w:rsidR="001102B0" w:rsidRDefault="001102B0" w:rsidP="001102B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102B0" w:rsidRDefault="001102B0" w:rsidP="001102B0">
      <w:pPr>
        <w:widowControl w:val="0"/>
        <w:rPr>
          <w:rFonts w:cs="Arial"/>
          <w:sz w:val="20"/>
        </w:rPr>
      </w:pPr>
    </w:p>
    <w:p w:rsidR="001102B0" w:rsidRDefault="001102B0" w:rsidP="001102B0">
      <w:pPr>
        <w:widowControl w:val="0"/>
        <w:rPr>
          <w:rFonts w:cs="Arial"/>
          <w:sz w:val="20"/>
        </w:rPr>
      </w:pPr>
    </w:p>
    <w:p w:rsidR="001102B0" w:rsidRDefault="001102B0" w:rsidP="001102B0">
      <w:pPr>
        <w:widowControl w:val="0"/>
        <w:rPr>
          <w:rFonts w:cs="Arial"/>
        </w:rPr>
      </w:pPr>
    </w:p>
    <w:p w:rsidR="001102B0" w:rsidRDefault="001102B0" w:rsidP="001102B0">
      <w:pPr>
        <w:pStyle w:val="Capa"/>
        <w:rPr>
          <w:color w:val="FF9900"/>
        </w:rPr>
      </w:pPr>
      <w:r>
        <w:t>SINDRAPE</w:t>
      </w:r>
    </w:p>
    <w:p w:rsidR="001102B0" w:rsidRDefault="001102B0" w:rsidP="001102B0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1102B0" w:rsidRPr="001102B0" w:rsidRDefault="001102B0" w:rsidP="001102B0">
      <w:pPr>
        <w:widowControl w:val="0"/>
        <w:rPr>
          <w:color w:val="000080"/>
        </w:rPr>
      </w:pPr>
    </w:p>
    <w:p w:rsidR="001102B0" w:rsidRPr="001102B0" w:rsidRDefault="001102B0" w:rsidP="001102B0">
      <w:pPr>
        <w:widowControl w:val="0"/>
        <w:jc w:val="right"/>
        <w:rPr>
          <w:rFonts w:cs="Arial"/>
          <w:b/>
          <w:bCs/>
          <w:color w:val="000080"/>
        </w:rPr>
      </w:pPr>
    </w:p>
    <w:p w:rsidR="001102B0" w:rsidRDefault="001102B0" w:rsidP="001102B0">
      <w:pPr>
        <w:pStyle w:val="Capa"/>
      </w:pPr>
      <w:r>
        <w:t>UCS0381</w:t>
      </w:r>
      <w:r w:rsidR="00D26327">
        <w:t xml:space="preserve"> </w:t>
      </w:r>
      <w:r>
        <w:t>– Manter Registro de Decisão Judicial para Isenção de Tributação de Rubricas</w:t>
      </w:r>
    </w:p>
    <w:p w:rsidR="001102B0" w:rsidRDefault="001102B0" w:rsidP="001102B0">
      <w:pPr>
        <w:widowControl w:val="0"/>
        <w:rPr>
          <w:rFonts w:cs="Arial"/>
        </w:rPr>
      </w:pPr>
    </w:p>
    <w:p w:rsidR="001102B0" w:rsidRDefault="001102B0" w:rsidP="001102B0">
      <w:pPr>
        <w:widowControl w:val="0"/>
      </w:pPr>
    </w:p>
    <w:p w:rsidR="001102B0" w:rsidRDefault="001102B0" w:rsidP="001102B0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1102B0" w:rsidRPr="001102B0" w:rsidRDefault="001102B0" w:rsidP="001102B0">
      <w:pPr>
        <w:pStyle w:val="Corpodetexto3"/>
        <w:widowControl w:val="0"/>
        <w:spacing w:after="0"/>
        <w:rPr>
          <w:rFonts w:cs="Arial"/>
        </w:rPr>
      </w:pPr>
      <w:r w:rsidRPr="001102B0">
        <w:rPr>
          <w:rFonts w:cs="Arial"/>
        </w:rPr>
        <w:lastRenderedPageBreak/>
        <w:t>Histórico de Revisões</w:t>
      </w:r>
    </w:p>
    <w:p w:rsidR="001102B0" w:rsidRDefault="001102B0" w:rsidP="001102B0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1102B0" w:rsidTr="001102B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02B0" w:rsidRDefault="001102B0" w:rsidP="001102B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02B0" w:rsidRDefault="001102B0" w:rsidP="001102B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02B0" w:rsidRDefault="001102B0" w:rsidP="001102B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02B0" w:rsidRDefault="001102B0" w:rsidP="001102B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1102B0" w:rsidTr="001102B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02B0" w:rsidRDefault="001102B0" w:rsidP="001102B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10/11/2008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02B0" w:rsidRDefault="001102B0" w:rsidP="001102B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02B0" w:rsidRDefault="001102B0" w:rsidP="001102B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02B0" w:rsidRDefault="001102B0" w:rsidP="001102B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Liliane Frez</w:t>
            </w:r>
          </w:p>
        </w:tc>
      </w:tr>
    </w:tbl>
    <w:p w:rsidR="001102B0" w:rsidRDefault="001102B0" w:rsidP="001102B0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1102B0" w:rsidRPr="001102B0" w:rsidRDefault="001102B0" w:rsidP="001102B0">
      <w:pPr>
        <w:pStyle w:val="Corpodetexto3"/>
        <w:widowControl w:val="0"/>
        <w:spacing w:after="0"/>
        <w:rPr>
          <w:rFonts w:cs="Arial"/>
        </w:rPr>
      </w:pPr>
      <w:r w:rsidRPr="001102B0">
        <w:rPr>
          <w:rFonts w:cs="Arial"/>
        </w:rPr>
        <w:lastRenderedPageBreak/>
        <w:t>Ín</w:t>
      </w:r>
      <w:bookmarkStart w:id="0" w:name="_GoBack"/>
      <w:bookmarkEnd w:id="0"/>
      <w:r w:rsidRPr="001102B0">
        <w:rPr>
          <w:rFonts w:cs="Arial"/>
        </w:rPr>
        <w:t>dice</w:t>
      </w:r>
    </w:p>
    <w:p w:rsidR="001102B0" w:rsidRPr="001102B0" w:rsidRDefault="001102B0" w:rsidP="001102B0">
      <w:pPr>
        <w:pStyle w:val="Corpodetexto3"/>
        <w:widowControl w:val="0"/>
        <w:spacing w:after="0"/>
        <w:rPr>
          <w:rFonts w:cs="Arial"/>
        </w:rPr>
      </w:pPr>
    </w:p>
    <w:p w:rsidR="00D26327" w:rsidRDefault="001102B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08451" w:history="1">
        <w:r w:rsidR="00D26327" w:rsidRPr="00D77E38">
          <w:rPr>
            <w:rStyle w:val="Hyperlink"/>
            <w:noProof/>
          </w:rPr>
          <w:t>1.</w:t>
        </w:r>
        <w:r w:rsidR="00D2632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26327" w:rsidRPr="00D77E38">
          <w:rPr>
            <w:rStyle w:val="Hyperlink"/>
            <w:noProof/>
          </w:rPr>
          <w:t>Pacote/Caso de Uso</w:t>
        </w:r>
        <w:r w:rsidR="00D26327">
          <w:rPr>
            <w:noProof/>
            <w:webHidden/>
          </w:rPr>
          <w:tab/>
        </w:r>
        <w:r w:rsidR="00D26327">
          <w:rPr>
            <w:noProof/>
            <w:webHidden/>
          </w:rPr>
          <w:fldChar w:fldCharType="begin"/>
        </w:r>
        <w:r w:rsidR="00D26327">
          <w:rPr>
            <w:noProof/>
            <w:webHidden/>
          </w:rPr>
          <w:instrText xml:space="preserve"> PAGEREF _Toc404608451 \h </w:instrText>
        </w:r>
        <w:r w:rsidR="00D26327">
          <w:rPr>
            <w:noProof/>
            <w:webHidden/>
          </w:rPr>
        </w:r>
        <w:r w:rsidR="00D26327">
          <w:rPr>
            <w:noProof/>
            <w:webHidden/>
          </w:rPr>
          <w:fldChar w:fldCharType="separate"/>
        </w:r>
        <w:r w:rsidR="00D26327">
          <w:rPr>
            <w:noProof/>
            <w:webHidden/>
          </w:rPr>
          <w:t>4</w:t>
        </w:r>
        <w:r w:rsidR="00D26327">
          <w:rPr>
            <w:noProof/>
            <w:webHidden/>
          </w:rPr>
          <w:fldChar w:fldCharType="end"/>
        </w:r>
      </w:hyperlink>
    </w:p>
    <w:p w:rsidR="00D26327" w:rsidRDefault="00D2632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452" w:history="1">
        <w:r w:rsidRPr="00D77E38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77E38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26327" w:rsidRDefault="00D2632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453" w:history="1">
        <w:r w:rsidRPr="00D77E38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77E38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26327" w:rsidRDefault="00D2632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454" w:history="1">
        <w:r w:rsidRPr="00D77E38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77E38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26327" w:rsidRDefault="00D2632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455" w:history="1">
        <w:r w:rsidRPr="00D77E38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77E38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26327" w:rsidRDefault="00D2632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456" w:history="1">
        <w:r w:rsidRPr="00D77E38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77E38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26327" w:rsidRDefault="00D2632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457" w:history="1">
        <w:r w:rsidRPr="00D77E38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77E38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26327" w:rsidRDefault="00D2632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458" w:history="1">
        <w:r w:rsidRPr="00D77E38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77E38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26327" w:rsidRDefault="00D2632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459" w:history="1">
        <w:r w:rsidRPr="00D77E38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77E38">
          <w:rPr>
            <w:rStyle w:val="Hyperlink"/>
            <w:noProof/>
          </w:rPr>
          <w:t>Incluir Registro de Decisão Judicial para Isenção de Tributação de Rubricas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26327" w:rsidRDefault="00D2632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460" w:history="1">
        <w:r w:rsidRPr="00D77E38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77E3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26327" w:rsidRDefault="00D2632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461" w:history="1">
        <w:r w:rsidRPr="00D77E38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77E38">
          <w:rPr>
            <w:rStyle w:val="Hyperlink"/>
            <w:noProof/>
          </w:rPr>
          <w:t>Alterar Registro de Decisão Judicial para Isenção de Tributação de Rubricas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26327" w:rsidRDefault="00D2632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462" w:history="1">
        <w:r w:rsidRPr="00D77E38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77E3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26327" w:rsidRDefault="00D2632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463" w:history="1">
        <w:r w:rsidRPr="00D77E38">
          <w:rPr>
            <w:rStyle w:val="Hyperlink"/>
            <w:strike/>
            <w:noProof/>
            <w:highlight w:val="yellow"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77E38">
          <w:rPr>
            <w:rStyle w:val="Hyperlink"/>
            <w:strike/>
            <w:noProof/>
            <w:highlight w:val="yellow"/>
          </w:rPr>
          <w:t>Fluxo alternativo – Criar nova vigência – Substitui a partir do passo 4.2.1.5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26327" w:rsidRDefault="00D2632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464" w:history="1">
        <w:r w:rsidRPr="00D77E38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77E38">
          <w:rPr>
            <w:rStyle w:val="Hyperlink"/>
            <w:noProof/>
          </w:rPr>
          <w:t>Fluxo alternativo – Finalizar vigência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26327" w:rsidRDefault="00D2632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465" w:history="1">
        <w:r w:rsidRPr="00D77E38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77E38">
          <w:rPr>
            <w:rStyle w:val="Hyperlink"/>
            <w:noProof/>
          </w:rPr>
          <w:t>Excluir Registro de Decisão Judicial para Isenção de Tributação de Rubricas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26327" w:rsidRDefault="00D2632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466" w:history="1">
        <w:r w:rsidRPr="00D77E38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77E3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26327" w:rsidRDefault="00D2632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467" w:history="1">
        <w:r w:rsidRPr="00D77E38">
          <w:rPr>
            <w:rStyle w:val="Hyperlink"/>
            <w:strike/>
            <w:noProof/>
            <w:highlight w:val="yellow"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77E38">
          <w:rPr>
            <w:rStyle w:val="Hyperlink"/>
            <w:strike/>
            <w:noProof/>
            <w:highlight w:val="yellow"/>
          </w:rPr>
          <w:t>Fluxo alternativo: única vigência – substitui a partir do passo 4.3.1.4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26327" w:rsidRDefault="00D2632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468" w:history="1">
        <w:r w:rsidRPr="00D77E38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77E38">
          <w:rPr>
            <w:rStyle w:val="Hyperlink"/>
            <w:noProof/>
          </w:rPr>
          <w:t>Listar Registro de Decisão Judicial para Isenção de Tributação de Rubricas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26327" w:rsidRDefault="00D2632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469" w:history="1">
        <w:r w:rsidRPr="00D77E38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77E38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26327" w:rsidRDefault="00D2632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470" w:history="1">
        <w:r w:rsidRPr="00D77E38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77E38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D26327" w:rsidRDefault="00D2632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08471" w:history="1">
        <w:r w:rsidRPr="00D77E38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D77E38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_Toc404608471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102B0" w:rsidRDefault="001102B0" w:rsidP="00D26327">
      <w:pPr>
        <w:pStyle w:val="Sumrio1"/>
      </w:pPr>
      <w:r>
        <w:fldChar w:fldCharType="end"/>
      </w:r>
    </w:p>
    <w:p w:rsidR="001102B0" w:rsidRDefault="001102B0" w:rsidP="001102B0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1102B0" w:rsidRDefault="001102B0" w:rsidP="001102B0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608451"/>
      <w:r>
        <w:lastRenderedPageBreak/>
        <w:t>Pacote/Caso de Uso</w:t>
      </w:r>
      <w:bookmarkEnd w:id="1"/>
    </w:p>
    <w:p w:rsidR="001102B0" w:rsidRDefault="001102B0" w:rsidP="001102B0"/>
    <w:p w:rsidR="001102B0" w:rsidRDefault="001102B0" w:rsidP="001102B0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Registro de Decisão Judicial para Isenção de Tributação de Rubricas</w:t>
      </w:r>
    </w:p>
    <w:p w:rsidR="001102B0" w:rsidRDefault="001102B0" w:rsidP="001102B0">
      <w:pPr>
        <w:widowControl w:val="0"/>
        <w:ind w:left="902"/>
        <w:rPr>
          <w:rFonts w:cs="Arial"/>
          <w:b/>
          <w:bCs/>
          <w:color w:val="FF0000"/>
        </w:rPr>
      </w:pPr>
    </w:p>
    <w:p w:rsidR="001102B0" w:rsidRDefault="001102B0" w:rsidP="00D26327">
      <w:pPr>
        <w:pStyle w:val="Ttulo2"/>
      </w:pPr>
      <w:bookmarkStart w:id="2" w:name="_Toc404608452"/>
      <w:r>
        <w:t>Descrição</w:t>
      </w:r>
      <w:bookmarkEnd w:id="2"/>
    </w:p>
    <w:p w:rsidR="001102B0" w:rsidRDefault="001102B0" w:rsidP="001102B0">
      <w:pPr>
        <w:pStyle w:val="Recuodecorpodetexto2"/>
        <w:widowControl w:val="0"/>
        <w:ind w:left="1620" w:firstLine="0"/>
        <w:rPr>
          <w:sz w:val="24"/>
        </w:rPr>
      </w:pPr>
    </w:p>
    <w:p w:rsidR="001102B0" w:rsidRDefault="001102B0" w:rsidP="001102B0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registros de decisão judicial para isenção de tributação de Rubricas.</w:t>
      </w:r>
    </w:p>
    <w:p w:rsidR="001102B0" w:rsidRDefault="001102B0" w:rsidP="001102B0">
      <w:pPr>
        <w:pStyle w:val="Recuodecorpodetexto2"/>
        <w:widowControl w:val="0"/>
        <w:ind w:left="1620" w:firstLine="0"/>
        <w:rPr>
          <w:sz w:val="24"/>
        </w:rPr>
      </w:pPr>
    </w:p>
    <w:p w:rsidR="001102B0" w:rsidRDefault="001102B0" w:rsidP="00D26327">
      <w:pPr>
        <w:pStyle w:val="Ttulo2"/>
      </w:pPr>
      <w:bookmarkStart w:id="3" w:name="_Toc404608453"/>
      <w:r>
        <w:t>Requisitos atendidos</w:t>
      </w:r>
      <w:bookmarkEnd w:id="3"/>
    </w:p>
    <w:p w:rsidR="001102B0" w:rsidRDefault="001102B0" w:rsidP="001102B0"/>
    <w:p w:rsidR="001102B0" w:rsidRDefault="001102B0" w:rsidP="001102B0">
      <w:pPr>
        <w:pStyle w:val="Recuodecorpodetexto"/>
        <w:ind w:left="1260"/>
      </w:pPr>
      <w:r>
        <w:t>R1 – 2.3.1 Manter alíquotas para tributação do IPESC</w:t>
      </w:r>
    </w:p>
    <w:p w:rsidR="001102B0" w:rsidRDefault="001102B0" w:rsidP="001102B0">
      <w:pPr>
        <w:pStyle w:val="Recuodecorpodetexto"/>
        <w:ind w:left="1260"/>
      </w:pPr>
      <w:r>
        <w:t>R2 – 2.3.2 Manter alíquotas para tributação do INSS</w:t>
      </w:r>
    </w:p>
    <w:p w:rsidR="001102B0" w:rsidRDefault="001102B0" w:rsidP="001102B0">
      <w:pPr>
        <w:pStyle w:val="Recuodecorpodetexto"/>
        <w:ind w:left="1260"/>
      </w:pPr>
      <w:r>
        <w:t>R3 – 2.3.3 Manter alíquotas para tributação do IRRF</w:t>
      </w:r>
    </w:p>
    <w:p w:rsidR="001102B0" w:rsidRDefault="001102B0" w:rsidP="001102B0"/>
    <w:p w:rsidR="001102B0" w:rsidRDefault="001102B0" w:rsidP="001102B0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608454"/>
      <w:r>
        <w:t>Conceito</w:t>
      </w:r>
      <w:bookmarkEnd w:id="4"/>
      <w:r>
        <w:tab/>
      </w:r>
    </w:p>
    <w:p w:rsidR="001102B0" w:rsidRDefault="001102B0" w:rsidP="001102B0"/>
    <w:p w:rsidR="001102B0" w:rsidRDefault="001102B0" w:rsidP="00D26327">
      <w:pPr>
        <w:pStyle w:val="Ttulo2"/>
      </w:pPr>
      <w:bookmarkStart w:id="5" w:name="_Toc404608455"/>
      <w:r>
        <w:t>Conceitos principais</w:t>
      </w:r>
      <w:bookmarkEnd w:id="5"/>
    </w:p>
    <w:p w:rsidR="001102B0" w:rsidRDefault="001102B0" w:rsidP="001102B0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1102B0" w:rsidRDefault="001102B0" w:rsidP="001102B0">
      <w:pPr>
        <w:rPr>
          <w:rFonts w:cs="Arial"/>
        </w:rPr>
      </w:pPr>
    </w:p>
    <w:p w:rsidR="001102B0" w:rsidRDefault="001102B0" w:rsidP="00D26327">
      <w:pPr>
        <w:pStyle w:val="Ttulo2"/>
      </w:pPr>
      <w:bookmarkStart w:id="6" w:name="_Toc404608456"/>
      <w:r>
        <w:t>Conceitos associados</w:t>
      </w:r>
      <w:bookmarkEnd w:id="6"/>
    </w:p>
    <w:p w:rsidR="001102B0" w:rsidRDefault="001102B0" w:rsidP="001102B0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1102B0" w:rsidRDefault="001102B0" w:rsidP="001102B0">
      <w:pPr>
        <w:rPr>
          <w:rFonts w:eastAsia="Arial Unicode MS"/>
        </w:rPr>
      </w:pPr>
    </w:p>
    <w:p w:rsidR="001102B0" w:rsidRDefault="001102B0" w:rsidP="001102B0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608457"/>
      <w:r>
        <w:lastRenderedPageBreak/>
        <w:t>Diagrama</w:t>
      </w:r>
      <w:bookmarkEnd w:id="7"/>
    </w:p>
    <w:p w:rsidR="001102B0" w:rsidRDefault="001102B0" w:rsidP="001102B0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1102B0" w:rsidRDefault="001102B0" w:rsidP="001102B0">
      <w:pPr>
        <w:widowControl w:val="0"/>
        <w:jc w:val="center"/>
        <w:rPr>
          <w:rFonts w:cs="Arial"/>
        </w:rPr>
      </w:pPr>
    </w:p>
    <w:p w:rsidR="001102B0" w:rsidRDefault="00D26327" w:rsidP="001102B0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5400675" cy="436245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02B0" w:rsidRDefault="001102B0" w:rsidP="001102B0">
      <w:pPr>
        <w:widowControl w:val="0"/>
        <w:jc w:val="center"/>
        <w:rPr>
          <w:rFonts w:cs="Arial"/>
        </w:rPr>
      </w:pPr>
    </w:p>
    <w:p w:rsidR="001102B0" w:rsidRDefault="001102B0" w:rsidP="001102B0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608458"/>
      <w:r>
        <w:lastRenderedPageBreak/>
        <w:t>Casos de Uso</w:t>
      </w:r>
      <w:bookmarkEnd w:id="8"/>
    </w:p>
    <w:p w:rsidR="001102B0" w:rsidRDefault="001102B0" w:rsidP="00D26327">
      <w:pPr>
        <w:pStyle w:val="Ttulo2"/>
      </w:pPr>
      <w:bookmarkStart w:id="9" w:name="_Toc404608459"/>
      <w:r>
        <w:t>Incluir Registro de Decisão Judicial para Isenção de Tributação de Rubricas</w:t>
      </w:r>
      <w:bookmarkEnd w:id="9"/>
    </w:p>
    <w:p w:rsidR="001102B0" w:rsidRDefault="001102B0" w:rsidP="001102B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608460"/>
      <w:r>
        <w:t>Fluxo Básico</w:t>
      </w:r>
      <w:bookmarkEnd w:id="10"/>
    </w:p>
    <w:p w:rsidR="001102B0" w:rsidRDefault="001102B0" w:rsidP="001102B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registro de decisão judicial para isenção de tributação de rubricas;</w:t>
      </w:r>
    </w:p>
    <w:p w:rsidR="001102B0" w:rsidRDefault="001102B0" w:rsidP="001102B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para incluir registro;</w:t>
      </w:r>
    </w:p>
    <w:p w:rsidR="001102B0" w:rsidRDefault="001102B0" w:rsidP="001102B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os dados de “Informações Principais”;</w:t>
      </w:r>
    </w:p>
    <w:p w:rsidR="001102B0" w:rsidRDefault="001102B0" w:rsidP="001102B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a Matrícula;</w:t>
      </w:r>
    </w:p>
    <w:p w:rsidR="001102B0" w:rsidRDefault="001102B0" w:rsidP="001102B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 regra (</w:t>
      </w:r>
      <w:r>
        <w:rPr>
          <w:b/>
          <w:bCs w:val="0"/>
        </w:rPr>
        <w:t>RGN2.1.13.1</w:t>
      </w:r>
      <w:r>
        <w:t>);</w:t>
      </w:r>
    </w:p>
    <w:p w:rsidR="001102B0" w:rsidRDefault="001102B0" w:rsidP="001102B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a Rubrica;</w:t>
      </w:r>
    </w:p>
    <w:p w:rsidR="001102B0" w:rsidRDefault="001102B0" w:rsidP="001102B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 regra (</w:t>
      </w:r>
      <w:r>
        <w:rPr>
          <w:b/>
          <w:bCs w:val="0"/>
        </w:rPr>
        <w:t>RGN2.2.7.1</w:t>
      </w:r>
      <w:r>
        <w:t>);</w:t>
      </w:r>
    </w:p>
    <w:p w:rsidR="001102B0" w:rsidRDefault="001102B0" w:rsidP="001102B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demais dados necessários;</w:t>
      </w:r>
    </w:p>
    <w:p w:rsidR="001102B0" w:rsidRDefault="001102B0" w:rsidP="001102B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de incluir;</w:t>
      </w:r>
    </w:p>
    <w:p w:rsidR="001102B0" w:rsidRDefault="001102B0" w:rsidP="001102B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regras definidas (</w:t>
      </w:r>
      <w:r>
        <w:rPr>
          <w:b/>
          <w:bCs w:val="0"/>
        </w:rPr>
        <w:t>RGN2.2.6.1</w:t>
      </w:r>
      <w:r>
        <w:t xml:space="preserve">(Tipos 1 ou 5), </w:t>
      </w:r>
      <w:r>
        <w:rPr>
          <w:b/>
          <w:bCs w:val="0"/>
        </w:rPr>
        <w:t>RGN2.2.2.2, RGN2.1.13.</w:t>
      </w:r>
      <w:r>
        <w:rPr>
          <w:b/>
          <w:bCs w:val="0"/>
          <w:highlight w:val="yellow"/>
        </w:rPr>
        <w:t>2</w:t>
      </w:r>
      <w:r>
        <w:rPr>
          <w:b/>
          <w:bCs w:val="0"/>
        </w:rPr>
        <w:t xml:space="preserve">, RGN2.1.14.1, </w:t>
      </w:r>
      <w:r>
        <w:rPr>
          <w:b/>
          <w:bCs w:val="0"/>
          <w:highlight w:val="yellow"/>
        </w:rPr>
        <w:t>RGN2.1.19.1</w:t>
      </w:r>
      <w:r>
        <w:t>);</w:t>
      </w:r>
    </w:p>
    <w:p w:rsidR="001102B0" w:rsidRDefault="001102B0" w:rsidP="001102B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1102B0" w:rsidRDefault="001102B0" w:rsidP="001102B0">
      <w:pPr>
        <w:pStyle w:val="Recuodecorpodetexto"/>
      </w:pPr>
    </w:p>
    <w:p w:rsidR="001102B0" w:rsidRDefault="001102B0" w:rsidP="00D26327">
      <w:pPr>
        <w:pStyle w:val="Ttulo2"/>
      </w:pPr>
      <w:bookmarkStart w:id="11" w:name="_Toc404608461"/>
      <w:r>
        <w:t>Alterar Registro de Decisão Judicial para Isenção de Tributação de Rubricas</w:t>
      </w:r>
      <w:bookmarkEnd w:id="11"/>
    </w:p>
    <w:p w:rsidR="001102B0" w:rsidRDefault="001102B0" w:rsidP="001102B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608462"/>
      <w:r>
        <w:t>Fluxo Básico</w:t>
      </w:r>
      <w:bookmarkEnd w:id="12"/>
    </w:p>
    <w:p w:rsidR="001102B0" w:rsidRDefault="001102B0" w:rsidP="001102B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“Listar Registro de Decisão Judicial para Isenção de Tributação de Rubricas”;</w:t>
      </w:r>
    </w:p>
    <w:p w:rsidR="001102B0" w:rsidRDefault="001102B0" w:rsidP="001102B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uma vigência e solicita a funcionalidade para alterar “Informações principais”;</w:t>
      </w:r>
    </w:p>
    <w:p w:rsidR="001102B0" w:rsidRDefault="001102B0" w:rsidP="001102B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os dados cadastrados para a vigência selecionada;</w:t>
      </w:r>
    </w:p>
    <w:p w:rsidR="001102B0" w:rsidRDefault="001102B0" w:rsidP="001102B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que deseja;</w:t>
      </w:r>
    </w:p>
    <w:p w:rsidR="001102B0" w:rsidRDefault="001102B0" w:rsidP="001102B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a opção “Retificar última vigência”;</w:t>
      </w:r>
    </w:p>
    <w:p w:rsidR="001102B0" w:rsidRDefault="001102B0" w:rsidP="001102B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de alterar;</w:t>
      </w:r>
    </w:p>
    <w:p w:rsidR="001102B0" w:rsidRDefault="001102B0" w:rsidP="001102B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regras definidas (</w:t>
      </w:r>
      <w:r>
        <w:rPr>
          <w:b/>
          <w:bCs w:val="0"/>
        </w:rPr>
        <w:t xml:space="preserve">RGN2.1.14.1, </w:t>
      </w:r>
      <w:r>
        <w:rPr>
          <w:b/>
          <w:bCs w:val="0"/>
          <w:strike/>
          <w:highlight w:val="yellow"/>
        </w:rPr>
        <w:t>RGN2.1.1.1</w:t>
      </w:r>
      <w:r>
        <w:rPr>
          <w:b/>
          <w:bCs w:val="0"/>
        </w:rPr>
        <w:t xml:space="preserve">, RGN2.1.12.8, </w:t>
      </w:r>
      <w:r>
        <w:rPr>
          <w:b/>
          <w:bCs w:val="0"/>
          <w:strike/>
          <w:highlight w:val="yellow"/>
        </w:rPr>
        <w:t>RGN2.1.1.2</w:t>
      </w:r>
      <w:r>
        <w:t>);</w:t>
      </w:r>
    </w:p>
    <w:p w:rsidR="001102B0" w:rsidRDefault="001102B0" w:rsidP="001102B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</w:t>
      </w:r>
      <w:r>
        <w:rPr>
          <w:b/>
          <w:bCs w:val="0"/>
          <w:strike/>
          <w:highlight w:val="yellow"/>
        </w:rPr>
        <w:t>processa a regra RGN2.1.4.1 e</w:t>
      </w:r>
      <w:r>
        <w:t xml:space="preserve">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1102B0" w:rsidRDefault="001102B0" w:rsidP="001102B0">
      <w:pPr>
        <w:pStyle w:val="Ttulo3"/>
        <w:keepNext w:val="0"/>
        <w:widowControl w:val="0"/>
        <w:spacing w:before="120" w:line="240" w:lineRule="auto"/>
        <w:ind w:left="1620" w:hanging="900"/>
        <w:rPr>
          <w:strike/>
          <w:highlight w:val="yellow"/>
        </w:rPr>
      </w:pPr>
      <w:bookmarkStart w:id="13" w:name="_Toc404608463"/>
      <w:r>
        <w:rPr>
          <w:strike/>
          <w:highlight w:val="yellow"/>
        </w:rPr>
        <w:t>Fluxo alternativo – Criar nova vigência – Substitui a partir do passo 4.2.1.5</w:t>
      </w:r>
      <w:bookmarkEnd w:id="13"/>
    </w:p>
    <w:p w:rsidR="001102B0" w:rsidRDefault="001102B0" w:rsidP="001102B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>O ator seleciona a opção “Criar nova vigência”;</w:t>
      </w:r>
    </w:p>
    <w:p w:rsidR="001102B0" w:rsidRDefault="001102B0" w:rsidP="001102B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lastRenderedPageBreak/>
        <w:t>O ator submete a opção de alterar;</w:t>
      </w:r>
    </w:p>
    <w:p w:rsidR="001102B0" w:rsidRDefault="001102B0" w:rsidP="001102B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>O sistema valida as regras definidas (</w:t>
      </w:r>
      <w:r>
        <w:rPr>
          <w:b/>
          <w:bCs w:val="0"/>
          <w:strike/>
          <w:highlight w:val="yellow"/>
        </w:rPr>
        <w:t>RGN2.1.14.1, RGN2.1.12.8, RGN2.1.2.1</w:t>
      </w:r>
      <w:r>
        <w:rPr>
          <w:strike/>
          <w:highlight w:val="yellow"/>
        </w:rPr>
        <w:t>);</w:t>
      </w:r>
    </w:p>
    <w:p w:rsidR="001102B0" w:rsidRDefault="001102B0" w:rsidP="001102B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 xml:space="preserve">O sistema processa a regra </w:t>
      </w:r>
      <w:r>
        <w:rPr>
          <w:b/>
          <w:bCs w:val="0"/>
          <w:strike/>
          <w:highlight w:val="yellow"/>
        </w:rPr>
        <w:t>RGN2.1.5.1, RGN2.1.5.2</w:t>
      </w:r>
      <w:r>
        <w:rPr>
          <w:strike/>
          <w:highlight w:val="yellow"/>
        </w:rPr>
        <w:t xml:space="preserve"> e exibe a mensagem </w:t>
      </w:r>
      <w:r>
        <w:rPr>
          <w:b/>
          <w:bCs w:val="0"/>
          <w:strike/>
          <w:highlight w:val="yellow"/>
        </w:rPr>
        <w:t>MSG0051</w:t>
      </w:r>
      <w:r>
        <w:rPr>
          <w:strike/>
          <w:highlight w:val="yellow"/>
        </w:rPr>
        <w:t xml:space="preserve"> ("Alteração efetuada com sucesso!").</w:t>
      </w:r>
    </w:p>
    <w:p w:rsidR="001102B0" w:rsidRDefault="001102B0" w:rsidP="001102B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608464"/>
      <w:r>
        <w:t>Fluxo alternativo – Finalizar vigência</w:t>
      </w:r>
      <w:bookmarkEnd w:id="14"/>
    </w:p>
    <w:p w:rsidR="001102B0" w:rsidRDefault="001102B0" w:rsidP="001102B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“Listar Registro de Decisão Judicial para Isenção de Tributação de Rubricas”;</w:t>
      </w:r>
    </w:p>
    <w:p w:rsidR="001102B0" w:rsidRDefault="001102B0" w:rsidP="001102B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uma vigência e solicita a funcionalidade para “Finalizar”;</w:t>
      </w:r>
    </w:p>
    <w:p w:rsidR="001102B0" w:rsidRDefault="001102B0" w:rsidP="001102B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os dados cadastrados para a vigência selecionada;</w:t>
      </w:r>
    </w:p>
    <w:p w:rsidR="001102B0" w:rsidRDefault="001102B0" w:rsidP="001102B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a Referência Final;</w:t>
      </w:r>
    </w:p>
    <w:p w:rsidR="001102B0" w:rsidRDefault="001102B0" w:rsidP="001102B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de finalizar;</w:t>
      </w:r>
    </w:p>
    <w:p w:rsidR="001102B0" w:rsidRDefault="001102B0" w:rsidP="001102B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regras definidas (</w:t>
      </w:r>
      <w:r>
        <w:rPr>
          <w:b/>
          <w:bCs w:val="0"/>
        </w:rPr>
        <w:t>RGN2.2.2.2,</w:t>
      </w:r>
      <w:r>
        <w:t xml:space="preserve"> </w:t>
      </w:r>
      <w:r>
        <w:rPr>
          <w:b/>
          <w:bCs w:val="0"/>
          <w:strike/>
          <w:highlight w:val="yellow"/>
        </w:rPr>
        <w:t>RGN2.1.1.1(Parâmetro: finalizar),</w:t>
      </w:r>
      <w:r>
        <w:rPr>
          <w:b/>
          <w:bCs w:val="0"/>
        </w:rPr>
        <w:t xml:space="preserve"> </w:t>
      </w:r>
      <w:r>
        <w:rPr>
          <w:b/>
          <w:bCs w:val="0"/>
          <w:highlight w:val="yellow"/>
        </w:rPr>
        <w:t>RGN2.1.12.14</w:t>
      </w:r>
      <w:r>
        <w:t>);</w:t>
      </w:r>
    </w:p>
    <w:p w:rsidR="001102B0" w:rsidRDefault="001102B0" w:rsidP="001102B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processa a operação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1102B0" w:rsidRDefault="001102B0" w:rsidP="001102B0">
      <w:pPr>
        <w:pStyle w:val="Recuodecorpodetexto"/>
      </w:pPr>
    </w:p>
    <w:p w:rsidR="001102B0" w:rsidRDefault="001102B0" w:rsidP="00D26327">
      <w:pPr>
        <w:pStyle w:val="Ttulo2"/>
      </w:pPr>
      <w:bookmarkStart w:id="15" w:name="_Toc404608465"/>
      <w:r>
        <w:t>Excluir Registro de Decisão Judicial para Isenção de Tributação de Rubricas</w:t>
      </w:r>
      <w:bookmarkEnd w:id="15"/>
    </w:p>
    <w:p w:rsidR="001102B0" w:rsidRDefault="001102B0" w:rsidP="001102B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608466"/>
      <w:r>
        <w:t>Fluxo Básico</w:t>
      </w:r>
      <w:bookmarkEnd w:id="16"/>
    </w:p>
    <w:p w:rsidR="001102B0" w:rsidRDefault="001102B0" w:rsidP="001102B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vigência após executar a funcionalidade de “Listar Registro de Decisão Judicial para Isenção de Tributação de Rubricas”;</w:t>
      </w:r>
    </w:p>
    <w:p w:rsidR="001102B0" w:rsidRDefault="001102B0" w:rsidP="001102B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Excluir;</w:t>
      </w:r>
    </w:p>
    <w:p w:rsidR="001102B0" w:rsidRDefault="001102B0" w:rsidP="001102B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de negócio (</w:t>
      </w:r>
      <w:r>
        <w:rPr>
          <w:b/>
          <w:bCs w:val="0"/>
          <w:strike/>
          <w:highlight w:val="yellow"/>
        </w:rPr>
        <w:t>RGN2.1.7.1,</w:t>
      </w:r>
      <w:r>
        <w:rPr>
          <w:b/>
          <w:bCs w:val="0"/>
        </w:rPr>
        <w:t xml:space="preserve"> RGN2.1.12.8</w:t>
      </w:r>
      <w:r>
        <w:t>);</w:t>
      </w:r>
    </w:p>
    <w:p w:rsidR="001102B0" w:rsidRDefault="001102B0" w:rsidP="001102B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</w:t>
      </w:r>
      <w:r>
        <w:rPr>
          <w:strike/>
          <w:highlight w:val="yellow"/>
        </w:rPr>
        <w:t xml:space="preserve">verifica que </w:t>
      </w:r>
      <w:r>
        <w:rPr>
          <w:b/>
          <w:bCs w:val="0"/>
          <w:strike/>
          <w:highlight w:val="yellow"/>
        </w:rPr>
        <w:t>não</w:t>
      </w:r>
      <w:r>
        <w:rPr>
          <w:strike/>
          <w:highlight w:val="yellow"/>
        </w:rPr>
        <w:t xml:space="preserve"> se trata de única vigência e:</w:t>
      </w:r>
    </w:p>
    <w:p w:rsidR="001102B0" w:rsidRDefault="001102B0" w:rsidP="001102B0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Exclui o histórico de registro de decisão judicial;</w:t>
      </w:r>
    </w:p>
    <w:p w:rsidR="001102B0" w:rsidRDefault="001102B0" w:rsidP="001102B0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Exclui o conceito do registro de decisão judicial;</w:t>
      </w:r>
    </w:p>
    <w:p w:rsidR="001102B0" w:rsidRDefault="001102B0" w:rsidP="001102B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</w:t>
      </w:r>
      <w:r>
        <w:rPr>
          <w:strike/>
          <w:highlight w:val="yellow"/>
        </w:rPr>
        <w:t xml:space="preserve">processa a regra </w:t>
      </w:r>
      <w:r>
        <w:rPr>
          <w:b/>
          <w:bCs w:val="0"/>
          <w:strike/>
          <w:highlight w:val="yellow"/>
        </w:rPr>
        <w:t>RGN2.1.9.1</w:t>
      </w:r>
      <w:r>
        <w:rPr>
          <w:strike/>
          <w:highlight w:val="yellow"/>
        </w:rPr>
        <w:t xml:space="preserve"> e</w:t>
      </w:r>
      <w:r>
        <w:t xml:space="preserve">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1102B0" w:rsidRDefault="001102B0" w:rsidP="001102B0">
      <w:pPr>
        <w:pStyle w:val="Ttulo3"/>
        <w:keepNext w:val="0"/>
        <w:widowControl w:val="0"/>
        <w:spacing w:before="120" w:line="240" w:lineRule="auto"/>
        <w:ind w:left="1620" w:hanging="900"/>
        <w:rPr>
          <w:strike/>
          <w:highlight w:val="yellow"/>
        </w:rPr>
      </w:pPr>
      <w:bookmarkStart w:id="17" w:name="_Toc404608467"/>
      <w:r>
        <w:rPr>
          <w:strike/>
          <w:highlight w:val="yellow"/>
        </w:rPr>
        <w:t>Fluxo alternativo: única vigência – substitui a partir do passo 4.3.1.4</w:t>
      </w:r>
      <w:bookmarkEnd w:id="17"/>
    </w:p>
    <w:p w:rsidR="001102B0" w:rsidRDefault="001102B0" w:rsidP="001102B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>O sistema verifica que se trata de única vigência e:</w:t>
      </w:r>
    </w:p>
    <w:p w:rsidR="001102B0" w:rsidRDefault="001102B0" w:rsidP="001102B0">
      <w:pPr>
        <w:pStyle w:val="Ttulo4"/>
        <w:keepNext w:val="0"/>
        <w:widowControl w:val="0"/>
        <w:numPr>
          <w:ilvl w:val="4"/>
          <w:numId w:val="17"/>
        </w:numPr>
        <w:spacing w:line="240" w:lineRule="auto"/>
        <w:rPr>
          <w:strike/>
          <w:highlight w:val="yellow"/>
        </w:rPr>
      </w:pPr>
      <w:r>
        <w:rPr>
          <w:strike/>
          <w:highlight w:val="yellow"/>
        </w:rPr>
        <w:t>Exclui o histórico de registro de decisão judicial;</w:t>
      </w:r>
    </w:p>
    <w:p w:rsidR="001102B0" w:rsidRDefault="001102B0" w:rsidP="001102B0">
      <w:pPr>
        <w:pStyle w:val="Ttulo4"/>
        <w:keepNext w:val="0"/>
        <w:widowControl w:val="0"/>
        <w:numPr>
          <w:ilvl w:val="4"/>
          <w:numId w:val="17"/>
        </w:numPr>
        <w:spacing w:line="240" w:lineRule="auto"/>
        <w:rPr>
          <w:strike/>
          <w:highlight w:val="yellow"/>
        </w:rPr>
      </w:pPr>
      <w:r>
        <w:rPr>
          <w:strike/>
          <w:highlight w:val="yellow"/>
        </w:rPr>
        <w:t>Exclui o conceito do registro de decisão judicial;</w:t>
      </w:r>
    </w:p>
    <w:p w:rsidR="001102B0" w:rsidRDefault="001102B0" w:rsidP="001102B0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strike/>
          <w:highlight w:val="yellow"/>
        </w:rPr>
      </w:pPr>
      <w:r>
        <w:rPr>
          <w:strike/>
          <w:highlight w:val="yellow"/>
        </w:rPr>
        <w:t xml:space="preserve">O sistema processa a regra e exibe a mensagem </w:t>
      </w:r>
      <w:r>
        <w:rPr>
          <w:b/>
          <w:bCs w:val="0"/>
          <w:strike/>
          <w:highlight w:val="yellow"/>
        </w:rPr>
        <w:t>MSG0052</w:t>
      </w:r>
      <w:r>
        <w:rPr>
          <w:strike/>
          <w:highlight w:val="yellow"/>
        </w:rPr>
        <w:t xml:space="preserve"> ("Exclusão efetuada com sucesso!").</w:t>
      </w:r>
    </w:p>
    <w:p w:rsidR="001102B0" w:rsidRDefault="001102B0" w:rsidP="001102B0">
      <w:pPr>
        <w:pStyle w:val="Recuodecorpodetexto"/>
      </w:pPr>
    </w:p>
    <w:p w:rsidR="001102B0" w:rsidRDefault="001102B0" w:rsidP="00D26327">
      <w:pPr>
        <w:pStyle w:val="Ttulo2"/>
      </w:pPr>
      <w:bookmarkStart w:id="18" w:name="_Toc404608468"/>
      <w:r>
        <w:lastRenderedPageBreak/>
        <w:t>Listar Registro de Decisão Judicial para Isenção de Tributação de Rubricas</w:t>
      </w:r>
      <w:bookmarkEnd w:id="18"/>
    </w:p>
    <w:p w:rsidR="001102B0" w:rsidRDefault="001102B0" w:rsidP="001102B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608469"/>
      <w:r>
        <w:t>Fluxo Básico</w:t>
      </w:r>
      <w:bookmarkEnd w:id="19"/>
    </w:p>
    <w:p w:rsidR="001102B0" w:rsidRDefault="001102B0" w:rsidP="001102B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registro de decisão judicial para isenção de tributação de rubricas;</w:t>
      </w:r>
    </w:p>
    <w:p w:rsidR="001102B0" w:rsidRDefault="001102B0" w:rsidP="001102B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pesquisa; </w:t>
      </w:r>
    </w:p>
    <w:p w:rsidR="001102B0" w:rsidRDefault="001102B0" w:rsidP="001102B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informa os dados necessários; </w:t>
      </w:r>
    </w:p>
    <w:p w:rsidR="001102B0" w:rsidRDefault="001102B0" w:rsidP="001102B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de listar;</w:t>
      </w:r>
    </w:p>
    <w:p w:rsidR="001102B0" w:rsidRDefault="001102B0" w:rsidP="001102B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acordo com os filtros informados, em ordem alfabética do nome do servidor e decrescente conforme referência inicial de vigências;</w:t>
      </w:r>
    </w:p>
    <w:p w:rsidR="001102B0" w:rsidRDefault="001102B0" w:rsidP="001102B0">
      <w:pPr>
        <w:pStyle w:val="Recuodecorpodetexto"/>
      </w:pPr>
    </w:p>
    <w:p w:rsidR="001102B0" w:rsidRDefault="001102B0" w:rsidP="001102B0">
      <w:pPr>
        <w:pStyle w:val="Recuodecorpodetexto"/>
      </w:pPr>
    </w:p>
    <w:p w:rsidR="001102B0" w:rsidRDefault="001102B0" w:rsidP="001102B0">
      <w:pPr>
        <w:pStyle w:val="Ttulo1"/>
        <w:keepNext w:val="0"/>
        <w:widowControl w:val="0"/>
        <w:spacing w:before="0" w:line="240" w:lineRule="auto"/>
        <w:ind w:left="540" w:hanging="540"/>
      </w:pPr>
      <w:bookmarkStart w:id="20" w:name="_Toc404608470"/>
      <w:r>
        <w:t>Regras Gerais</w:t>
      </w:r>
      <w:bookmarkEnd w:id="20"/>
    </w:p>
    <w:p w:rsidR="001102B0" w:rsidRDefault="001102B0" w:rsidP="001102B0"/>
    <w:p w:rsidR="001102B0" w:rsidRDefault="001102B0" w:rsidP="001102B0">
      <w:pPr>
        <w:widowControl w:val="0"/>
        <w:ind w:left="1080"/>
        <w:rPr>
          <w:rFonts w:cs="Arial"/>
        </w:rPr>
      </w:pPr>
      <w:r>
        <w:rPr>
          <w:rFonts w:cs="Arial"/>
        </w:rPr>
        <w:t>As regras de negócio e interface estão definidas no documento SIGRH – TRB – Regras  de Negócio.RN.</w:t>
      </w:r>
    </w:p>
    <w:p w:rsidR="001102B0" w:rsidRDefault="001102B0" w:rsidP="001102B0">
      <w:pPr>
        <w:ind w:left="540"/>
      </w:pPr>
    </w:p>
    <w:p w:rsidR="001102B0" w:rsidRDefault="001102B0" w:rsidP="001102B0">
      <w:pPr>
        <w:pStyle w:val="Ttulo1"/>
        <w:keepNext w:val="0"/>
        <w:widowControl w:val="0"/>
        <w:spacing w:before="0" w:line="240" w:lineRule="auto"/>
        <w:ind w:left="540" w:hanging="540"/>
      </w:pPr>
      <w:bookmarkStart w:id="21" w:name="_Toc404608471"/>
      <w:r>
        <w:t>Anexos</w:t>
      </w:r>
      <w:bookmarkEnd w:id="21"/>
    </w:p>
    <w:p w:rsidR="001102B0" w:rsidRDefault="001102B0" w:rsidP="001102B0"/>
    <w:p w:rsidR="001102B0" w:rsidRDefault="001102B0" w:rsidP="001102B0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1102B0" w:rsidRDefault="001102B0" w:rsidP="001102B0">
      <w:pPr>
        <w:widowControl w:val="0"/>
        <w:ind w:left="540"/>
        <w:rPr>
          <w:rFonts w:cs="Arial"/>
        </w:rPr>
      </w:pPr>
    </w:p>
    <w:sectPr w:rsidR="001102B0" w:rsidSect="00D26327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568" w:footer="45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02B0" w:rsidRDefault="001102B0" w:rsidP="002908D9">
      <w:r>
        <w:separator/>
      </w:r>
    </w:p>
  </w:endnote>
  <w:endnote w:type="continuationSeparator" w:id="0">
    <w:p w:rsidR="001102B0" w:rsidRDefault="001102B0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D26327">
      <w:rPr>
        <w:rStyle w:val="Nmerodepgina"/>
        <w:noProof/>
        <w:szCs w:val="20"/>
      </w:rPr>
      <w:t>2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1102B0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Liliane Frez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1102B0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Rogério Rocha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1102B0">
            <w:rPr>
              <w:b/>
              <w:sz w:val="20"/>
              <w:szCs w:val="20"/>
            </w:rPr>
            <w:t>Tributação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D26327" w:rsidRPr="00D26327">
            <w:rPr>
              <w:b/>
              <w:sz w:val="20"/>
              <w:szCs w:val="20"/>
            </w:rPr>
            <w:t>UCS0381 – Manter Registro de Decisão Judicial para Isenção de Tributação de Rubricas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2C2BB2EB" wp14:editId="237BB930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02B0" w:rsidRDefault="001102B0" w:rsidP="002908D9">
      <w:r>
        <w:separator/>
      </w:r>
    </w:p>
  </w:footnote>
  <w:footnote w:type="continuationSeparator" w:id="0">
    <w:p w:rsidR="001102B0" w:rsidRDefault="001102B0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D26327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03D608A4" wp14:editId="45161F78">
          <wp:simplePos x="0" y="0"/>
          <wp:positionH relativeFrom="column">
            <wp:posOffset>4276725</wp:posOffset>
          </wp:positionH>
          <wp:positionV relativeFrom="paragraph">
            <wp:posOffset>-111760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CC218A7" wp14:editId="3D38CB9C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6E7ECC6" wp14:editId="4A733E3F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4227DA51" wp14:editId="0DEF30B1">
          <wp:simplePos x="0" y="0"/>
          <wp:positionH relativeFrom="column">
            <wp:posOffset>4648200</wp:posOffset>
          </wp:positionH>
          <wp:positionV relativeFrom="paragraph">
            <wp:posOffset>-168910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5C9E7EE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02B0"/>
    <w:rsid w:val="0000536A"/>
    <w:rsid w:val="00010C94"/>
    <w:rsid w:val="00011A7E"/>
    <w:rsid w:val="00080AA2"/>
    <w:rsid w:val="000A2BFB"/>
    <w:rsid w:val="000B4005"/>
    <w:rsid w:val="000F0299"/>
    <w:rsid w:val="001102B0"/>
    <w:rsid w:val="00111169"/>
    <w:rsid w:val="001A25E3"/>
    <w:rsid w:val="001C7A01"/>
    <w:rsid w:val="00290019"/>
    <w:rsid w:val="002908D9"/>
    <w:rsid w:val="002B71B7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26327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102B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102B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26327"/>
    <w:pPr>
      <w:numPr>
        <w:ilvl w:val="1"/>
        <w:numId w:val="17"/>
      </w:numPr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102B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102B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102B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102B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102B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102B0"/>
    <w:pPr>
      <w:ind w:left="0"/>
    </w:pPr>
  </w:style>
  <w:style w:type="paragraph" w:styleId="ndicedeilustraes">
    <w:name w:val="table of figures"/>
    <w:basedOn w:val="Normal"/>
    <w:next w:val="Normal"/>
    <w:semiHidden/>
    <w:rsid w:val="001102B0"/>
  </w:style>
  <w:style w:type="paragraph" w:styleId="Sumrio2">
    <w:name w:val="toc 2"/>
    <w:basedOn w:val="Normal"/>
    <w:next w:val="Normal"/>
    <w:autoRedefine/>
    <w:uiPriority w:val="39"/>
    <w:rsid w:val="001102B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102B0"/>
    <w:pPr>
      <w:ind w:left="480"/>
    </w:pPr>
  </w:style>
  <w:style w:type="character" w:styleId="Hyperlink">
    <w:name w:val="Hyperlink"/>
    <w:basedOn w:val="Fontepargpadro"/>
    <w:uiPriority w:val="99"/>
    <w:rsid w:val="001102B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102B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102B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102B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102B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102B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102B0"/>
    <w:rPr>
      <w:sz w:val="16"/>
    </w:rPr>
  </w:style>
  <w:style w:type="character" w:styleId="Nmerodepgina">
    <w:name w:val="page number"/>
    <w:basedOn w:val="Fontepargpadro"/>
    <w:rsid w:val="001102B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102B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102B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102B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102B0"/>
  </w:style>
  <w:style w:type="paragraph" w:styleId="Corpodetexto">
    <w:name w:val="Body Text"/>
    <w:basedOn w:val="Normal"/>
    <w:link w:val="CorpodetextoChar"/>
    <w:rsid w:val="001102B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102B0"/>
    <w:rPr>
      <w:rFonts w:eastAsia="Arial Unicode MS"/>
    </w:rPr>
  </w:style>
  <w:style w:type="paragraph" w:customStyle="1" w:styleId="tabletext">
    <w:name w:val="tabletext"/>
    <w:basedOn w:val="Normal"/>
    <w:rsid w:val="001102B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102B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102B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102B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102B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1102B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102B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102B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102B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102B0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102B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102B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D26327"/>
    <w:pPr>
      <w:numPr>
        <w:ilvl w:val="1"/>
        <w:numId w:val="17"/>
      </w:numPr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102B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102B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102B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102B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102B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102B0"/>
    <w:pPr>
      <w:ind w:left="0"/>
    </w:pPr>
  </w:style>
  <w:style w:type="paragraph" w:styleId="ndicedeilustraes">
    <w:name w:val="table of figures"/>
    <w:basedOn w:val="Normal"/>
    <w:next w:val="Normal"/>
    <w:semiHidden/>
    <w:rsid w:val="001102B0"/>
  </w:style>
  <w:style w:type="paragraph" w:styleId="Sumrio2">
    <w:name w:val="toc 2"/>
    <w:basedOn w:val="Normal"/>
    <w:next w:val="Normal"/>
    <w:autoRedefine/>
    <w:uiPriority w:val="39"/>
    <w:rsid w:val="001102B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102B0"/>
    <w:pPr>
      <w:ind w:left="480"/>
    </w:pPr>
  </w:style>
  <w:style w:type="character" w:styleId="Hyperlink">
    <w:name w:val="Hyperlink"/>
    <w:basedOn w:val="Fontepargpadro"/>
    <w:uiPriority w:val="99"/>
    <w:rsid w:val="001102B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102B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102B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102B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102B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102B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102B0"/>
    <w:rPr>
      <w:sz w:val="16"/>
    </w:rPr>
  </w:style>
  <w:style w:type="character" w:styleId="Nmerodepgina">
    <w:name w:val="page number"/>
    <w:basedOn w:val="Fontepargpadro"/>
    <w:rsid w:val="001102B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102B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102B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102B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102B0"/>
  </w:style>
  <w:style w:type="paragraph" w:styleId="Corpodetexto">
    <w:name w:val="Body Text"/>
    <w:basedOn w:val="Normal"/>
    <w:link w:val="CorpodetextoChar"/>
    <w:rsid w:val="001102B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102B0"/>
    <w:rPr>
      <w:rFonts w:eastAsia="Arial Unicode MS"/>
    </w:rPr>
  </w:style>
  <w:style w:type="paragraph" w:customStyle="1" w:styleId="tabletext">
    <w:name w:val="tabletext"/>
    <w:basedOn w:val="Normal"/>
    <w:rsid w:val="001102B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102B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102B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102B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102B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1102B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102B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102B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102B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102B0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AA6C6E-E282-483D-B7B1-4580F2C06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40</TotalTime>
  <Pages>8</Pages>
  <Words>898</Words>
  <Characters>6013</Characters>
  <Application>Microsoft Office Word</Application>
  <DocSecurity>0</DocSecurity>
  <Lines>50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6898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2014-11-09T04:05:00Z</cp:lastPrinted>
  <dcterms:created xsi:type="dcterms:W3CDTF">2014-11-09T04:04:00Z</dcterms:created>
  <dcterms:modified xsi:type="dcterms:W3CDTF">2014-11-24T18:05:00Z</dcterms:modified>
</cp:coreProperties>
</file>