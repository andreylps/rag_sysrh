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117" w:rsidRDefault="000F0117" w:rsidP="000F0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0117" w:rsidRDefault="000F0117" w:rsidP="000F0117">
      <w:pPr>
        <w:widowControl w:val="0"/>
        <w:rPr>
          <w:rFonts w:cs="Arial"/>
          <w:sz w:val="20"/>
          <w:u w:val="single"/>
        </w:rPr>
      </w:pPr>
    </w:p>
    <w:p w:rsidR="000F0117" w:rsidRDefault="000F0117" w:rsidP="000F0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  <w:sz w:val="20"/>
        </w:rPr>
      </w:pPr>
    </w:p>
    <w:p w:rsidR="000F0117" w:rsidRDefault="000F0117" w:rsidP="000F0117">
      <w:pPr>
        <w:widowControl w:val="0"/>
        <w:rPr>
          <w:rFonts w:cs="Arial"/>
        </w:rPr>
      </w:pPr>
    </w:p>
    <w:p w:rsidR="000F0117" w:rsidRDefault="000F0117" w:rsidP="000F0117">
      <w:pPr>
        <w:pStyle w:val="Capa"/>
        <w:rPr>
          <w:color w:val="FF9900"/>
        </w:rPr>
      </w:pPr>
      <w:r>
        <w:t>SINDRAPE</w:t>
      </w:r>
    </w:p>
    <w:p w:rsidR="000F0117" w:rsidRDefault="000F0117" w:rsidP="000F011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F0117" w:rsidRPr="000F0117" w:rsidRDefault="000F0117" w:rsidP="000F0117">
      <w:pPr>
        <w:widowControl w:val="0"/>
        <w:rPr>
          <w:color w:val="000080"/>
        </w:rPr>
      </w:pPr>
    </w:p>
    <w:p w:rsidR="000F0117" w:rsidRPr="000F0117" w:rsidRDefault="000F0117" w:rsidP="000F0117">
      <w:pPr>
        <w:widowControl w:val="0"/>
        <w:jc w:val="right"/>
        <w:rPr>
          <w:rFonts w:cs="Arial"/>
          <w:b/>
          <w:bCs/>
          <w:color w:val="000080"/>
        </w:rPr>
      </w:pPr>
    </w:p>
    <w:p w:rsidR="000F0117" w:rsidRDefault="00523298" w:rsidP="000F0117">
      <w:pPr>
        <w:pStyle w:val="Capa"/>
      </w:pPr>
      <w:r>
        <w:t>UCS0077</w:t>
      </w:r>
      <w:r w:rsidR="000F0117">
        <w:t xml:space="preserve"> – Manter Autorização de Diárias</w:t>
      </w:r>
    </w:p>
    <w:p w:rsidR="000F0117" w:rsidRDefault="000F0117" w:rsidP="000F0117">
      <w:pPr>
        <w:widowControl w:val="0"/>
        <w:rPr>
          <w:rFonts w:cs="Arial"/>
        </w:rPr>
      </w:pPr>
    </w:p>
    <w:p w:rsidR="000F0117" w:rsidRDefault="000F0117" w:rsidP="000F0117">
      <w:pPr>
        <w:widowControl w:val="0"/>
      </w:pPr>
    </w:p>
    <w:p w:rsidR="000F0117" w:rsidRDefault="000F0117" w:rsidP="000F011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F0117" w:rsidRPr="000F0117" w:rsidRDefault="000F0117" w:rsidP="000F0117">
      <w:pPr>
        <w:pStyle w:val="Corpodetexto3"/>
        <w:widowControl w:val="0"/>
        <w:spacing w:after="0"/>
        <w:rPr>
          <w:rFonts w:cs="Arial"/>
        </w:rPr>
      </w:pPr>
      <w:r w:rsidRPr="000F0117">
        <w:rPr>
          <w:rFonts w:cs="Arial"/>
        </w:rPr>
        <w:lastRenderedPageBreak/>
        <w:t>Histórico de Revisões</w:t>
      </w:r>
    </w:p>
    <w:p w:rsidR="000F0117" w:rsidRDefault="000F0117" w:rsidP="000F0117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0F0117" w:rsidTr="000F011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F0117" w:rsidTr="000F011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30/04/2009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0F0117" w:rsidTr="000F011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gramStart"/>
            <w:r>
              <w:rPr>
                <w:rFonts w:cs="Arial"/>
              </w:rPr>
              <w:t>DocsOpen</w:t>
            </w:r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049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0117" w:rsidRDefault="000F0117" w:rsidP="000F0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0F0117" w:rsidRDefault="000F0117" w:rsidP="000F011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F0117" w:rsidRPr="000F0117" w:rsidRDefault="000F0117" w:rsidP="000F0117">
      <w:pPr>
        <w:pStyle w:val="Corpodetexto3"/>
        <w:widowControl w:val="0"/>
        <w:spacing w:after="0"/>
        <w:jc w:val="left"/>
        <w:rPr>
          <w:rFonts w:cs="Arial"/>
        </w:rPr>
      </w:pPr>
      <w:r w:rsidRPr="000F0117">
        <w:rPr>
          <w:rFonts w:cs="Arial"/>
        </w:rPr>
        <w:lastRenderedPageBreak/>
        <w:t>Índice</w:t>
      </w:r>
    </w:p>
    <w:p w:rsidR="000F0117" w:rsidRPr="000F0117" w:rsidRDefault="000F0117" w:rsidP="000F011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23298" w:rsidRDefault="000F01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30092" w:history="1">
        <w:r w:rsidR="00523298" w:rsidRPr="001217FF">
          <w:rPr>
            <w:rStyle w:val="Hyperlink"/>
            <w:noProof/>
          </w:rPr>
          <w:t>1.</w:t>
        </w:r>
        <w:r w:rsidR="005232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23298" w:rsidRPr="001217FF">
          <w:rPr>
            <w:rStyle w:val="Hyperlink"/>
            <w:noProof/>
          </w:rPr>
          <w:t>Pacote/Caso de Uso</w:t>
        </w:r>
        <w:r w:rsidR="00523298">
          <w:rPr>
            <w:noProof/>
            <w:webHidden/>
          </w:rPr>
          <w:tab/>
        </w:r>
        <w:r w:rsidR="00523298">
          <w:rPr>
            <w:noProof/>
            <w:webHidden/>
          </w:rPr>
          <w:fldChar w:fldCharType="begin"/>
        </w:r>
        <w:r w:rsidR="00523298">
          <w:rPr>
            <w:noProof/>
            <w:webHidden/>
          </w:rPr>
          <w:instrText xml:space="preserve"> PAGEREF _Toc404530092 \h </w:instrText>
        </w:r>
        <w:r w:rsidR="00523298">
          <w:rPr>
            <w:noProof/>
            <w:webHidden/>
          </w:rPr>
        </w:r>
        <w:r w:rsidR="00523298">
          <w:rPr>
            <w:noProof/>
            <w:webHidden/>
          </w:rPr>
          <w:fldChar w:fldCharType="separate"/>
        </w:r>
        <w:r w:rsidR="00523298">
          <w:rPr>
            <w:noProof/>
            <w:webHidden/>
          </w:rPr>
          <w:t>4</w:t>
        </w:r>
        <w:r w:rsidR="00523298"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3" w:history="1">
        <w:r w:rsidRPr="001217F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4" w:history="1">
        <w:r w:rsidRPr="001217F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5" w:history="1">
        <w:r w:rsidRPr="001217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6" w:history="1">
        <w:r w:rsidRPr="001217F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7" w:history="1">
        <w:r w:rsidRPr="001217F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8" w:history="1">
        <w:r w:rsidRPr="001217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099" w:history="1">
        <w:r w:rsidRPr="001217F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0" w:history="1">
        <w:r w:rsidRPr="001217F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Alterar Autorização de Viajantes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1" w:history="1">
        <w:r w:rsidRPr="001217F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2" w:history="1">
        <w:r w:rsidRPr="001217F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Fluxo Alternativo – Não existe nível superior que é necessária autorização – item 4.1.1.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3" w:history="1">
        <w:r w:rsidRPr="001217F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4" w:history="1">
        <w:r w:rsidRPr="001217F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Listar Autorização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5" w:history="1">
        <w:r w:rsidRPr="001217F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6" w:history="1">
        <w:r w:rsidRPr="001217F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7" w:history="1">
        <w:r w:rsidRPr="001217F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</w:rPr>
          <w:t>Layout da mensagem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3298" w:rsidRDefault="0052329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108" w:history="1">
        <w:r w:rsidRPr="001217FF">
          <w:rPr>
            <w:rStyle w:val="Hyperlink"/>
            <w:noProof/>
            <w:highlight w:val="cyan"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17FF">
          <w:rPr>
            <w:rStyle w:val="Hyperlink"/>
            <w:noProof/>
            <w:highlight w:val="cyan"/>
          </w:rPr>
          <w:t>Layout da mensagem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0117" w:rsidRDefault="000F0117" w:rsidP="000F0117">
      <w:pPr>
        <w:pStyle w:val="Sumrio1"/>
      </w:pPr>
      <w:r>
        <w:fldChar w:fldCharType="end"/>
      </w:r>
    </w:p>
    <w:p w:rsidR="000F0117" w:rsidRDefault="000F0117" w:rsidP="000F0117">
      <w:pPr>
        <w:widowControl w:val="0"/>
        <w:rPr>
          <w:rFonts w:cs="Arial"/>
          <w:b/>
          <w:bCs/>
          <w:color w:val="000000"/>
        </w:rPr>
      </w:pPr>
    </w:p>
    <w:p w:rsidR="000F0117" w:rsidRDefault="000F0117" w:rsidP="000F0117">
      <w:pPr>
        <w:pStyle w:val="Heading"/>
        <w:rPr>
          <w:rFonts w:cs="Arial"/>
          <w:szCs w:val="24"/>
          <w:lang w:val="pt-BR"/>
        </w:rPr>
      </w:pPr>
    </w:p>
    <w:p w:rsidR="000F0117" w:rsidRDefault="000F0117" w:rsidP="000F0117">
      <w:pPr>
        <w:pStyle w:val="Heading"/>
      </w:pPr>
    </w:p>
    <w:p w:rsidR="000F0117" w:rsidRDefault="000F0117" w:rsidP="000F0117">
      <w:pPr>
        <w:pStyle w:val="Heading"/>
        <w:jc w:val="center"/>
      </w:pPr>
    </w:p>
    <w:p w:rsidR="000F0117" w:rsidRDefault="000F0117" w:rsidP="000F011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F0117" w:rsidRDefault="000F0117" w:rsidP="000F011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530092"/>
      <w:r>
        <w:lastRenderedPageBreak/>
        <w:t>Pacote/Caso de Uso</w:t>
      </w:r>
      <w:bookmarkEnd w:id="1"/>
    </w:p>
    <w:p w:rsidR="000F0117" w:rsidRDefault="000F0117" w:rsidP="000F0117"/>
    <w:p w:rsidR="000F0117" w:rsidRDefault="000F0117" w:rsidP="000F011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Autorização de Diárias</w:t>
      </w:r>
    </w:p>
    <w:p w:rsidR="000F0117" w:rsidRDefault="000F0117" w:rsidP="000F0117">
      <w:pPr>
        <w:widowControl w:val="0"/>
        <w:ind w:left="902"/>
        <w:rPr>
          <w:rFonts w:cs="Arial"/>
          <w:b/>
          <w:bCs/>
          <w:color w:val="FF0000"/>
        </w:rPr>
      </w:pPr>
    </w:p>
    <w:p w:rsidR="000F0117" w:rsidRDefault="000F0117" w:rsidP="00523298">
      <w:pPr>
        <w:pStyle w:val="Ttulo2"/>
      </w:pPr>
      <w:bookmarkStart w:id="2" w:name="_Toc404530093"/>
      <w:r>
        <w:t>Descrição</w:t>
      </w:r>
      <w:bookmarkEnd w:id="2"/>
    </w:p>
    <w:p w:rsidR="000F0117" w:rsidRDefault="000F0117" w:rsidP="000F0117">
      <w:pPr>
        <w:pStyle w:val="Recuodecorpodetexto2"/>
        <w:widowControl w:val="0"/>
        <w:ind w:left="1620" w:firstLine="0"/>
        <w:rPr>
          <w:sz w:val="24"/>
        </w:rPr>
      </w:pPr>
    </w:p>
    <w:p w:rsidR="000F0117" w:rsidRDefault="000F0117" w:rsidP="000F011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solicitação de diárias, viajante por viajante.</w:t>
      </w:r>
    </w:p>
    <w:p w:rsidR="000F0117" w:rsidRDefault="000F0117" w:rsidP="000F0117">
      <w:pPr>
        <w:pStyle w:val="Recuodecorpodetexto2"/>
        <w:widowControl w:val="0"/>
        <w:ind w:left="1620" w:firstLine="0"/>
        <w:rPr>
          <w:sz w:val="24"/>
        </w:rPr>
      </w:pPr>
    </w:p>
    <w:p w:rsidR="000F0117" w:rsidRDefault="000F0117" w:rsidP="00523298">
      <w:pPr>
        <w:pStyle w:val="Ttulo2"/>
      </w:pPr>
      <w:bookmarkStart w:id="3" w:name="_Toc404530094"/>
      <w:r>
        <w:t>Requisitos atendidos</w:t>
      </w:r>
      <w:bookmarkEnd w:id="3"/>
    </w:p>
    <w:p w:rsidR="000F0117" w:rsidRDefault="000F0117" w:rsidP="000F0117"/>
    <w:p w:rsidR="000F0117" w:rsidRDefault="000F0117" w:rsidP="000F0117">
      <w:pPr>
        <w:pStyle w:val="Recuodecorpodetexto"/>
        <w:ind w:left="1260"/>
      </w:pPr>
      <w:r>
        <w:t>R2 – Autorização de solicitação de diárias</w:t>
      </w:r>
    </w:p>
    <w:p w:rsidR="000F0117" w:rsidRDefault="000F0117" w:rsidP="000F0117"/>
    <w:p w:rsidR="000F0117" w:rsidRDefault="000F0117" w:rsidP="000F011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530095"/>
      <w:r>
        <w:t>Conceito</w:t>
      </w:r>
      <w:bookmarkEnd w:id="4"/>
      <w:r>
        <w:tab/>
      </w:r>
    </w:p>
    <w:p w:rsidR="000F0117" w:rsidRDefault="000F0117" w:rsidP="000F0117"/>
    <w:p w:rsidR="000F0117" w:rsidRDefault="000F0117" w:rsidP="00523298">
      <w:pPr>
        <w:pStyle w:val="Ttulo2"/>
      </w:pPr>
      <w:bookmarkStart w:id="5" w:name="_Toc404530096"/>
      <w:r>
        <w:t>Conceitos principais</w:t>
      </w:r>
      <w:bookmarkEnd w:id="5"/>
    </w:p>
    <w:p w:rsidR="000F0117" w:rsidRDefault="000F0117" w:rsidP="000F0117">
      <w:pPr>
        <w:rPr>
          <w:rFonts w:cs="Arial"/>
        </w:rPr>
      </w:pPr>
    </w:p>
    <w:p w:rsidR="000F0117" w:rsidRDefault="000F0117" w:rsidP="000F0117">
      <w:pPr>
        <w:ind w:left="720"/>
        <w:rPr>
          <w:rFonts w:cs="Arial"/>
        </w:rPr>
      </w:pPr>
      <w:r>
        <w:rPr>
          <w:rFonts w:cs="Arial"/>
          <w:b/>
        </w:rPr>
        <w:t>Autorizador</w:t>
      </w:r>
      <w:r w:rsidRPr="00945617">
        <w:rPr>
          <w:rFonts w:cs="Arial"/>
        </w:rPr>
        <w:t xml:space="preserve"> –</w:t>
      </w:r>
      <w:r>
        <w:rPr>
          <w:rFonts w:cs="Arial"/>
        </w:rPr>
        <w:t xml:space="preserve"> Servidor responsável por autorizar solicitação de viagem. </w:t>
      </w:r>
    </w:p>
    <w:p w:rsidR="000F0117" w:rsidRDefault="000F0117" w:rsidP="000F0117">
      <w:pPr>
        <w:ind w:left="1440"/>
      </w:pPr>
      <w:r>
        <w:rPr>
          <w:rFonts w:cs="Arial"/>
        </w:rPr>
        <w:t>Podem existir diversos níveis de autorização, dependendo do nível hierárquico do servidor.</w:t>
      </w:r>
    </w:p>
    <w:p w:rsidR="000F0117" w:rsidRDefault="000F0117" w:rsidP="000F0117">
      <w:pPr>
        <w:rPr>
          <w:rFonts w:cs="Arial"/>
        </w:rPr>
      </w:pPr>
    </w:p>
    <w:p w:rsidR="000F0117" w:rsidRDefault="000F0117" w:rsidP="000F0117">
      <w:pPr>
        <w:rPr>
          <w:rFonts w:cs="Arial"/>
        </w:rPr>
      </w:pPr>
    </w:p>
    <w:p w:rsidR="000F0117" w:rsidRDefault="000F0117" w:rsidP="00523298">
      <w:pPr>
        <w:pStyle w:val="Ttulo2"/>
      </w:pPr>
      <w:bookmarkStart w:id="6" w:name="_Toc404530097"/>
      <w:r>
        <w:t>Conceitos associados</w:t>
      </w:r>
      <w:bookmarkEnd w:id="6"/>
    </w:p>
    <w:p w:rsidR="000F0117" w:rsidRDefault="000F0117" w:rsidP="000F0117">
      <w:pPr>
        <w:pStyle w:val="Cabealho"/>
        <w:ind w:left="1440" w:hanging="731"/>
        <w:rPr>
          <w:rFonts w:cs="Arial"/>
          <w:b/>
        </w:rPr>
      </w:pPr>
    </w:p>
    <w:p w:rsidR="000F0117" w:rsidRDefault="000F0117" w:rsidP="000F0117">
      <w:pPr>
        <w:pStyle w:val="Cabealho"/>
        <w:ind w:left="1440" w:hanging="731"/>
        <w:rPr>
          <w:rFonts w:cs="Arial"/>
          <w:lang w:eastAsia="en-US"/>
        </w:rPr>
      </w:pPr>
      <w:r w:rsidRPr="00C32DEF">
        <w:rPr>
          <w:rFonts w:cs="Arial"/>
          <w:b/>
        </w:rPr>
        <w:t>Diárias</w:t>
      </w:r>
      <w:r>
        <w:rPr>
          <w:rFonts w:cs="Arial"/>
          <w:b/>
        </w:rPr>
        <w:t xml:space="preserve"> </w:t>
      </w:r>
      <w:r w:rsidRPr="00C32DEF">
        <w:rPr>
          <w:rFonts w:cs="Arial"/>
        </w:rPr>
        <w:t xml:space="preserve">– </w:t>
      </w:r>
      <w:r>
        <w:rPr>
          <w:rFonts w:cs="Arial"/>
          <w:lang w:eastAsia="en-US"/>
        </w:rPr>
        <w:t>A</w:t>
      </w:r>
      <w:r w:rsidRPr="007D5AD6">
        <w:rPr>
          <w:rFonts w:cs="Arial"/>
          <w:lang w:eastAsia="en-US"/>
        </w:rPr>
        <w:t>uxílio pecuniário concedido a título de indenização por despesas</w:t>
      </w:r>
      <w:r>
        <w:rPr>
          <w:rFonts w:cs="Arial"/>
          <w:lang w:eastAsia="en-US"/>
        </w:rPr>
        <w:t xml:space="preserve"> </w:t>
      </w:r>
      <w:r w:rsidRPr="007D5AD6">
        <w:rPr>
          <w:rFonts w:cs="Arial"/>
          <w:lang w:eastAsia="en-US"/>
        </w:rPr>
        <w:t>extraordinárias com alimentação, hospedagem e locomoção urbana em decorrência de</w:t>
      </w:r>
      <w:r>
        <w:rPr>
          <w:rFonts w:cs="Arial"/>
          <w:lang w:eastAsia="en-US"/>
        </w:rPr>
        <w:t xml:space="preserve"> </w:t>
      </w:r>
      <w:r w:rsidRPr="007D5AD6">
        <w:rPr>
          <w:rFonts w:cs="Arial"/>
          <w:lang w:eastAsia="en-US"/>
        </w:rPr>
        <w:t>viagem ou deslocamento a serviço.</w:t>
      </w:r>
    </w:p>
    <w:p w:rsidR="000F0117" w:rsidRDefault="000F0117" w:rsidP="000F0117"/>
    <w:p w:rsidR="000F0117" w:rsidRPr="00C257FA" w:rsidRDefault="000F0117" w:rsidP="000F0117"/>
    <w:p w:rsidR="000F0117" w:rsidRPr="00C257FA" w:rsidRDefault="000F0117" w:rsidP="000F0117">
      <w:pPr>
        <w:pStyle w:val="Ttulo1"/>
        <w:numPr>
          <w:ilvl w:val="0"/>
          <w:numId w:val="0"/>
        </w:numPr>
      </w:pPr>
    </w:p>
    <w:p w:rsidR="000F0117" w:rsidRDefault="000F0117" w:rsidP="000F011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530098"/>
      <w:r>
        <w:lastRenderedPageBreak/>
        <w:t>Diagrama</w:t>
      </w:r>
      <w:bookmarkEnd w:id="7"/>
    </w:p>
    <w:p w:rsidR="000F0117" w:rsidRDefault="000F0117" w:rsidP="000F011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F0117" w:rsidRDefault="000F0117" w:rsidP="000F011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F0117" w:rsidRPr="00F45D51" w:rsidRDefault="00523298" w:rsidP="000F0117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0170DB62" wp14:editId="619CE9FC">
                <wp:extent cx="4629150" cy="5381625"/>
                <wp:effectExtent l="742950" t="1123950" r="0" b="0"/>
                <wp:docPr id="339" name="Tela 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742950" y="-1123950"/>
                            <a:ext cx="5343525" cy="6477000"/>
                            <a:chOff x="-1170" y="-1770"/>
                            <a:chExt cx="8415" cy="10200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0" y="-30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" y="45"/>
                              <a:ext cx="7200" cy="8385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5" y="45"/>
                              <a:ext cx="3540" cy="285"/>
                            </a:xfrm>
                            <a:custGeom>
                              <a:avLst/>
                              <a:gdLst>
                                <a:gd name="T0" fmla="*/ 0 w 236"/>
                                <a:gd name="T1" fmla="*/ 0 h 19"/>
                                <a:gd name="T2" fmla="*/ 223 w 236"/>
                                <a:gd name="T3" fmla="*/ 0 h 19"/>
                                <a:gd name="T4" fmla="*/ 236 w 236"/>
                                <a:gd name="T5" fmla="*/ 14 h 19"/>
                                <a:gd name="T6" fmla="*/ 236 w 236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6" h="19">
                                  <a:moveTo>
                                    <a:pt x="0" y="0"/>
                                  </a:moveTo>
                                  <a:lnTo>
                                    <a:pt x="223" y="0"/>
                                  </a:lnTo>
                                  <a:lnTo>
                                    <a:pt x="236" y="14"/>
                                  </a:lnTo>
                                  <a:lnTo>
                                    <a:pt x="236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" y="90"/>
                              <a:ext cx="3317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proofErr w:type="gramStart"/>
                                <w:r w:rsidRPr="00523298"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uc</w:t>
                                </w:r>
                                <w:proofErr w:type="gramEnd"/>
                                <w:r w:rsidRPr="00523298"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UCS  094 - Manter Autorização de Diári...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5" y="525"/>
                              <a:ext cx="3960" cy="5070"/>
                            </a:xfrm>
                            <a:prstGeom prst="rect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5" y="2550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840" y="2880"/>
                              <a:ext cx="0" cy="33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615" y="2955"/>
                              <a:ext cx="225" cy="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 flipH="1">
                              <a:off x="840" y="2955"/>
                              <a:ext cx="240" cy="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 flipH="1">
                              <a:off x="660" y="3210"/>
                              <a:ext cx="180" cy="30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>
                              <a:off x="840" y="3210"/>
                              <a:ext cx="195" cy="300"/>
                            </a:xfrm>
                            <a:prstGeom prst="line">
                              <a:avLst/>
                            </a:prstGeom>
                            <a:noFill/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" y="3510"/>
                              <a:ext cx="596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Usuário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3810"/>
                              <a:ext cx="943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Gerais)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Oval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5" y="990"/>
                              <a:ext cx="2100" cy="139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Oval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0" y="945"/>
                              <a:ext cx="2100" cy="139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0" y="1455"/>
                              <a:ext cx="1708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Alterar Autorização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5" y="1650"/>
                              <a:ext cx="703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Viajantes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Oval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15" y="2865"/>
                              <a:ext cx="2115" cy="1410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Oval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0" y="2820"/>
                              <a:ext cx="2115" cy="1410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3330"/>
                              <a:ext cx="1717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Listar Autorizações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5" y="3525"/>
                              <a:ext cx="53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Diárias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Oval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5" y="633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Oval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50" y="628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1170" y="-177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23298" w:rsidRDefault="00523298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208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9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4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5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6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2009775" y="4705350"/>
                            <a:ext cx="260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 w:rsidRPr="00523298"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</w:rPr>
                                <w:t>(from UCS 092 - Manter Parâmetros de Diárias do Órgão)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3019425" y="4133850"/>
                            <a:ext cx="4743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Consultar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2905125" y="4257675"/>
                            <a:ext cx="7061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Parâmetros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3095625" y="4381500"/>
                            <a:ext cx="3390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Diárias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647700" y="4305300"/>
                            <a:ext cx="1104900" cy="73342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5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Oval 223"/>
                        <wps:cNvSpPr>
                          <a:spLocks noChangeArrowheads="1"/>
                        </wps:cNvSpPr>
                        <wps:spPr bwMode="auto">
                          <a:xfrm>
                            <a:off x="619125" y="4276725"/>
                            <a:ext cx="1104900" cy="733425"/>
                          </a:xfrm>
                          <a:prstGeom prst="ellipse">
                            <a:avLst/>
                          </a:prstGeom>
                          <a:solidFill>
                            <a:srgbClr val="FFFF80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EFE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EFE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8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DFD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DFD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DFD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CFC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2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CFC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3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CFC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4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6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A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7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A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F9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9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F9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0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F9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1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F8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2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F8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3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F7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4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F7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5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F7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6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F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F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F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9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F57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F4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1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F4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2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F4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3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F3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F3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F3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F2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F2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8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F1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9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F1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0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F0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1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F0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2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F0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3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F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4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F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5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F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6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E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7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E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8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D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9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D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0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D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1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C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2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C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3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B6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B6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A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6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A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7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A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8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E9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9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E9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0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E9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1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E8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2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-742950" y="-112395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E8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466725" y="5067300"/>
                            <a:ext cx="14681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UCS 98 - Integração GVE)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4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838200" y="4581525"/>
                            <a:ext cx="6946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 Viagem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723900" y="1943100"/>
                            <a:ext cx="619125" cy="0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 flipV="1">
                            <a:off x="3248025" y="39243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 flipV="1">
                            <a:off x="3248025" y="38195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 flipV="1">
                            <a:off x="3248025" y="37147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 flipV="1">
                            <a:off x="3248025" y="36099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 flipV="1">
                            <a:off x="3248025" y="35052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9"/>
                        <wps:cNvCnPr/>
                        <wps:spPr bwMode="auto">
                          <a:xfrm flipV="1">
                            <a:off x="3248025" y="34004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90"/>
                        <wps:cNvCnPr/>
                        <wps:spPr bwMode="auto">
                          <a:xfrm flipV="1">
                            <a:off x="3248025" y="32956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 flipV="1">
                            <a:off x="3248025" y="31908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 flipV="1">
                            <a:off x="3248025" y="30861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 flipV="1">
                            <a:off x="3248025" y="29813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 flipV="1">
                            <a:off x="3248025" y="28765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 flipV="1">
                            <a:off x="3248025" y="27717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 flipV="1">
                            <a:off x="3248025" y="269557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>
                            <a:off x="3248025" y="2695575"/>
                            <a:ext cx="57150" cy="142875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 flipH="1">
                            <a:off x="3190875" y="2695575"/>
                            <a:ext cx="57150" cy="142875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3076575" y="3200400"/>
                            <a:ext cx="4356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2" name="Line 300"/>
                        <wps:cNvCnPr/>
                        <wps:spPr bwMode="auto">
                          <a:xfrm flipH="1" flipV="1">
                            <a:off x="1152525" y="4210050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01"/>
                        <wps:cNvCnPr/>
                        <wps:spPr bwMode="auto">
                          <a:xfrm flipH="1" flipV="1">
                            <a:off x="1123950" y="4105275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2"/>
                        <wps:cNvCnPr/>
                        <wps:spPr bwMode="auto">
                          <a:xfrm flipH="1" flipV="1">
                            <a:off x="1095375" y="4000500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 flipH="1" flipV="1">
                            <a:off x="1066800" y="3895725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 flipH="1" flipV="1">
                            <a:off x="1038225" y="3790950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 flipH="1" flipV="1">
                            <a:off x="1000125" y="3686175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 flipH="1" flipV="1">
                            <a:off x="971550" y="3581400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 flipH="1" flipV="1">
                            <a:off x="942975" y="3476625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 flipH="1" flipV="1">
                            <a:off x="914400" y="3371850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 flipH="1" flipV="1">
                            <a:off x="885825" y="3267075"/>
                            <a:ext cx="1905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>
                            <a:off x="866775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>
                            <a:off x="971550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>
                            <a:off x="1076325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>
                            <a:off x="1181100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>
                            <a:off x="1285875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>
                            <a:off x="1390650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>
                            <a:off x="1495425" y="3228975"/>
                            <a:ext cx="66675" cy="0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Freeform 317"/>
                        <wps:cNvSpPr>
                          <a:spLocks/>
                        </wps:cNvSpPr>
                        <wps:spPr bwMode="auto">
                          <a:xfrm flipV="1">
                            <a:off x="1600200" y="3181350"/>
                            <a:ext cx="19050" cy="47625"/>
                          </a:xfrm>
                          <a:custGeom>
                            <a:avLst/>
                            <a:gdLst>
                              <a:gd name="T0" fmla="*/ 0 w 2"/>
                              <a:gd name="T1" fmla="*/ 0 h 5"/>
                              <a:gd name="T2" fmla="*/ 2 w 2"/>
                              <a:gd name="T3" fmla="*/ 0 h 5"/>
                              <a:gd name="T4" fmla="*/ 2 w 2"/>
                              <a:gd name="T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" h="5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" y="5"/>
                                </a:lnTo>
                              </a:path>
                            </a:pathLst>
                          </a:cu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Line 318"/>
                        <wps:cNvCnPr/>
                        <wps:spPr bwMode="auto">
                          <a:xfrm flipV="1">
                            <a:off x="1619250" y="30765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19"/>
                        <wps:cNvCnPr/>
                        <wps:spPr bwMode="auto">
                          <a:xfrm flipV="1">
                            <a:off x="1619250" y="29718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0"/>
                        <wps:cNvCnPr/>
                        <wps:spPr bwMode="auto">
                          <a:xfrm flipV="1">
                            <a:off x="1619250" y="28670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321"/>
                        <wps:cNvCnPr/>
                        <wps:spPr bwMode="auto">
                          <a:xfrm flipV="1">
                            <a:off x="1619250" y="27622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 flipV="1">
                            <a:off x="1619250" y="26574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 flipV="1">
                            <a:off x="1619250" y="25527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24"/>
                        <wps:cNvCnPr/>
                        <wps:spPr bwMode="auto">
                          <a:xfrm flipV="1">
                            <a:off x="1619250" y="24479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 flipV="1">
                            <a:off x="1619250" y="23431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 flipV="1">
                            <a:off x="1619250" y="22383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 flipV="1">
                            <a:off x="1619250" y="21336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328"/>
                        <wps:cNvCnPr/>
                        <wps:spPr bwMode="auto">
                          <a:xfrm flipV="1">
                            <a:off x="1619250" y="20288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329"/>
                        <wps:cNvCnPr/>
                        <wps:spPr bwMode="auto">
                          <a:xfrm flipV="1">
                            <a:off x="1619250" y="19240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0"/>
                        <wps:cNvCnPr/>
                        <wps:spPr bwMode="auto">
                          <a:xfrm flipV="1">
                            <a:off x="1619250" y="181927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1"/>
                        <wps:cNvCnPr/>
                        <wps:spPr bwMode="auto">
                          <a:xfrm flipV="1">
                            <a:off x="1619250" y="171450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2"/>
                        <wps:cNvCnPr/>
                        <wps:spPr bwMode="auto">
                          <a:xfrm flipV="1">
                            <a:off x="1619250" y="1609725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3"/>
                        <wps:cNvCnPr/>
                        <wps:spPr bwMode="auto">
                          <a:xfrm flipV="1">
                            <a:off x="1619250" y="1504950"/>
                            <a:ext cx="0" cy="66675"/>
                          </a:xfrm>
                          <a:prstGeom prst="line">
                            <a:avLst/>
                          </a:prstGeom>
                          <a:noFill/>
                          <a:ln w="1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1619250" y="1495425"/>
                            <a:ext cx="57150" cy="142875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 flipH="1">
                            <a:off x="1562100" y="1495425"/>
                            <a:ext cx="57150" cy="142875"/>
                          </a:xfrm>
                          <a:prstGeom prst="line">
                            <a:avLst/>
                          </a:prstGeom>
                          <a:noFill/>
                          <a:ln w="15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Rectangle 336"/>
                        <wps:cNvSpPr>
                          <a:spLocks noChangeArrowheads="1"/>
                        </wps:cNvSpPr>
                        <wps:spPr bwMode="auto">
                          <a:xfrm>
                            <a:off x="1038225" y="3257550"/>
                            <a:ext cx="4356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3298" w:rsidRDefault="0052329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9" o:spid="_x0000_s1026" editas="canvas" style="width:364.5pt;height:423.75pt;mso-position-horizontal-relative:char;mso-position-vertical-relative:line" coordsize="46291,5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291;height:53816;visibility:visible;mso-wrap-style:square">
                  <v:fill o:detectmouseclick="t"/>
                  <v:path o:connecttype="none"/>
                </v:shape>
                <v:group id="Group 205" o:spid="_x0000_s1028" style="position:absolute;left:-7429;top:-11239;width:53434;height:64769" coordorigin="-1170,-1770" coordsize="8415,10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30;top:-30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5;top:45;width:7200;height:8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5;top:45;width:3540;height:285;flip:y;visibility:visible;mso-wrap-style:square;v-text-anchor:top" coordsize="23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TPBsIA&#10;AADbAAAADwAAAGRycy9kb3ducmV2LnhtbESPT2sCQQzF74V+hyGF3uqsUkS2jtIWBIVC0dp7upP9&#10;Q3cyy0zU7bdvDoK3hPfy3i/L9Rh6c6aUu8gOppMCDHEVfceNg+PX5mkBJguyxz4yOfijDOvV/d0S&#10;Sx8vvKfzQRqjIZxLdNCKDKW1uWopYJ7EgVi1OqaAomtqrE940fDQ21lRzG3AjrWhxYHeW6p+D6fg&#10;QOr0EY7T0/j2Xeefed7JJz575x4fxtcXMEKj3MzX661XfKXXX3QAu/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M8GwgAAANsAAAAPAAAAAAAAAAAAAAAAAJgCAABkcnMvZG93&#10;bnJldi54bWxQSwUGAAAAAAQABAD1AAAAhwMAAAAA&#10;" path="m,l223,r13,14l236,19e" filled="f" strokeweight="0">
                    <v:path arrowok="t" o:connecttype="custom" o:connectlocs="0,0;3345,0;3540,210;3540,285" o:connectangles="0,0,0,0"/>
                  </v:shape>
                  <v:rect id="Rectangle 8" o:spid="_x0000_s1032" style="position:absolute;left:120;top:90;width:3317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proofErr w:type="gramStart"/>
                          <w:r w:rsidRPr="00523298"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uc</w:t>
                          </w:r>
                          <w:proofErr w:type="gramEnd"/>
                          <w:r w:rsidRPr="00523298"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UCS  094 - Manter Autorização de Diári...</w:t>
                          </w:r>
                        </w:p>
                      </w:txbxContent>
                    </v:textbox>
                  </v:rect>
                  <v:rect id="Rectangle 9" o:spid="_x0000_s1033" style="position:absolute;left:2115;top:525;width:3960;height:5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iaoMIA&#10;AADbAAAADwAAAGRycy9kb3ducmV2LnhtbERPTWsCMRC9F/wPYQq9FM1WpcrWKFJY6E2rBfU2bKa7&#10;oZtJSFLd/nsjFLzN433OYtXbTpwpRONYwcuoAEFcO224UfC1r4ZzEDEha+wck4I/irBaDh4WWGp3&#10;4U8671IjcgjHEhW0KflSyli3ZDGOnCfO3LcLFlOGoZE64CWH206Oi+JVWjScG1r09N5S/bP7tQoO&#10;2+lmZsJmPqmmJ2/86bk6VqTU02O/fgORqE938b/7Q+f5Y7j9kg+Qy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6JqgwgAAANsAAAAPAAAAAAAAAAAAAAAAAJgCAABkcnMvZG93&#10;bnJldi54bWxQSwUGAAAAAAQABAD1AAAAhwMAAAAA&#10;" filled="f" strokeweight="42e-5mm">
                    <v:stroke joinstyle="round"/>
                  </v:rect>
                  <v:oval id="Oval 10" o:spid="_x0000_s1034" style="position:absolute;left:675;top:2550;width:315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mphr8A&#10;AADbAAAADwAAAGRycy9kb3ducmV2LnhtbERPTYvCMBC9C/sfwix401QFkWoUkS3sadGoB29DMzbF&#10;ZlKarHb//UYQvM3jfc5q07tG3KkLtWcFk3EGgrj0puZKwelYjBYgQkQ22HgmBX8UYLP+GKwwN/7B&#10;B7rrWIkUwiFHBTbGNpcylJYchrFviRN39Z3DmGBXSdPhI4W7Rk6zbC4d1pwaLLa0s1Te9K9TcO6P&#10;P1+FvSxMY6bFudB6T1orNfzst0sQkfr4Fr/c3ybNn8Hzl3SAX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iamGvwAAANsAAAAPAAAAAAAAAAAAAAAAAJgCAABkcnMvZG93bnJl&#10;di54bWxQSwUGAAAAAAQABAD1AAAAhAMAAAAA&#10;" fillcolor="#fcf2e3" strokeweight="42e-5mm"/>
                  <v:rect id="Rectangle 11" o:spid="_x0000_s103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EvY8IA&#10;AADbAAAADwAAAGRycy9kb3ducmV2LnhtbERPS4vCMBC+L/gfwgje1lSRItUoogi7B2F9oHgbm+kD&#10;m0lpotb99WZhwdt8fM+ZzltTiTs1rrSsYNCPQBCnVpecKzjs159jEM4ja6wsk4InOZjPOh9TTLR9&#10;8JbuO5+LEMIuQQWF93UipUsLMuj6tiYOXGYbgz7AJpe6wUcIN5UcRlEsDZYcGgqsaVlQet3djIL4&#10;dLsc8vV583M8ZWn2PV6tfPyrVK/bLiYgPLX+Lf53f+kwfwR/v4QD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AS9jwgAAANsAAAAPAAAAAAAAAAAAAAAAAJgCAABkcnMvZG93&#10;bnJldi54bWxQSwUGAAAAAAQABAD1AAAAhwMAAAAA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" o:spid="_x0000_s103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UvF8IA&#10;AADbAAAADwAAAGRycy9kb3ducmV2LnhtbERP32vCMBB+F/wfwgl709RBh6umIoPBGENY6/p8NNem&#10;2Fy6JtPuvzeDgW/38f283X6yvbjQ6DvHCtarBARx7XTHrYJT+brcgPABWWPvmBT8kod9Pp/tMNPu&#10;yp90KUIrYgj7DBWYEIZMSl8bsuhXbiCOXONGiyHCsZV6xGsMt718TJInabHj2GBwoBdD9bn4sQpK&#10;eew+XGr653Pznn5/VdVwKCqlHhbTYQsi0BTu4n/3m47zU/j7JR4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hS8X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" o:spid="_x0000_s103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FJq8IA&#10;AADbAAAADwAAAGRycy9kb3ducmV2LnhtbERP22oCMRB9F/oPYQq+abaVSl2NUkRBKBa8gb6Nm+nu&#10;sslk2URd/94Ihb7N4VxnMmutEVdqfOlYwVs/AUGcOV1yrmC/W/Y+QfiArNE4JgV38jCbvnQmmGp3&#10;4w1dtyEXMYR9igqKEOpUSp8VZNH3XU0cuV/XWAwRNrnUDd5iuDXyPUmG0mLJsaHAmuYFZdX2YhX8&#10;tIfvcnSsqsHZrP3iPD99kDkp1X1tv8YgArXhX/znXuk4fwjPX+IBcv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sUmr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hDMMA&#10;AADbAAAADwAAAGRycy9kb3ducmV2LnhtbERPzWrCQBC+F3yHZYTe6qYeYkhdRQpGS0vR1AcYsmMS&#10;zM7G7JqkPn23UOhtPr7fWa5H04ieOldbVvA8i0AQF1bXXCo4fW2fEhDOI2tsLJOCb3KwXk0elphq&#10;O/CR+tyXIoSwS1FB5X2bSumKigy6mW2JA3e2nUEfYFdK3eEQwk0j51EUS4M1h4YKW3qtqLjkN6Mg&#10;zup3lwzXj/P+k6Lssns73O6tUo/TcfMCwtPo/8V/7r0O8xfw+0s4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thDMMAAADb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9YUcUA&#10;AADbAAAADwAAAGRycy9kb3ducmV2LnhtbESPQWvDMAyF74P+B6PCbqvTHspI65ax0jHoYaTrobsp&#10;sRqHxXKInSb799NhsJvEe3rv03Y/+VbdqY9NYAPLRQaKuAq24drA5fP49AwqJmSLbWAy8EMR9rvZ&#10;wxZzG0Yu6H5OtZIQjjkacCl1udaxcuQxLkJHLNot9B6TrH2tbY+jhPtWr7JsrT02LA0OO3p1VH2f&#10;B2/gyy6HcTjUH4WbyvItrU7F7Voa8zifXjagEk3p3/x3/W4FX2DlFxlA7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f1hR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ssCcMA&#10;AADbAAAADwAAAGRycy9kb3ducmV2LnhtbERPTWvCQBC9F/wPywi9FN21QtU0q0hpQS8F0156m2TH&#10;JJidjdmtif/eLRS8zeN9TroZbCMu1PnasYbZVIEgLpypudTw/fUxWYLwAdlg45g0XMnDZj16SDEx&#10;rucDXbJQihjCPkENVQhtIqUvKrLop64ljtzRdRZDhF0pTYd9DLeNfFbqRVqsOTZU2NJbRcUp+7Ua&#10;+vrzp5jty3d1XeTqgPlq/nQ2Wj+Oh+0riEBDuIv/3TsT56/g75d4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ssCcMAAADb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bNy70A&#10;AADbAAAADwAAAGRycy9kb3ducmV2LnhtbERPTYvCMBC9L/gfwgje1tQeZKnG0gqCJ8G6LB6HZmyL&#10;zaQksdZ/bw7CHh/ve5tPphcjOd9ZVrBaJiCIa6s7bhT8Xg7fPyB8QNbYWyYFL/KQ72ZfW8y0ffKZ&#10;xio0Ioawz1BBG8KQSenrlgz6pR2II3ezzmCI0DVSO3zGcNPLNEnW0mDHsaHFgfYt1ffqYRSgqU7u&#10;75RWXOLI5asvrg4LpRbzqdiACDSFf/HHfdQK0rg+fok/QO7e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wbNy70AAADbAAAADwAAAAAAAAAAAAAAAACYAgAAZHJzL2Rvd25yZXYu&#10;eG1sUEsFBgAAAAAEAAQA9QAAAIIDAAAAAA==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1E1cEA&#10;AADbAAAADwAAAGRycy9kb3ducmV2LnhtbESPzWoCMRSF9wXfIVyhu5rRliKjUWSk1GUbBV1eJtdJ&#10;cHIzTKKOb98UCl0ezs/HWa4H34ob9dEFVjCdFCCI62AcNwoO+4+XOYiYkA22gUnBgyKsV6OnJZYm&#10;3Pmbbjo1Io9wLFGBTakrpYy1JY9xEjri7J1D7zFl2TfS9HjP476Vs6J4lx4dZ4LFjipL9UVffYa8&#10;+u3xy+tT9dZVjWWtP93ZKfU8HjYLEImG9B/+a++MgtkUfr/kHyB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tRNX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fHNMMA&#10;AADbAAAADwAAAGRycy9kb3ducmV2LnhtbESPwW7CMBBE75X4B2uRuBUnOdCSYiIERBT1ROgHrOJt&#10;HDVeR7Eh4e/rSpV6HM3MG82mmGwn7jT41rGCdJmAIK6dbrlR8Hktn19B+ICssXNMCh7kodjOnjaY&#10;azfyhe5VaESEsM9RgQmhz6X0tSGLful64uh9ucFiiHJopB5wjHDbySxJVtJiy3HBYE97Q/V3dbMK&#10;Dken9bnfvZh6ff6oyjHtTlmp1GI+7d5ABJrCf/iv/a4VZBn8fo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fHNM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SCrMMA&#10;AADbAAAADwAAAGRycy9kb3ducmV2LnhtbESPUWvCQBCE3wv9D8cWfCl6p1JbUk8RoVh90tQfsOa2&#10;SWhuL+S2mv57TxD6OMzMN8x82ftGnamLdWAL45EBRVwEV3Np4fj1MXwDFQXZYROYLPxRhOXi8WGO&#10;mQsXPtA5l1IlCMcMLVQibaZ1LCryGEehJU7ed+g8SpJdqV2HlwT3jZ4YM9Mea04LFba0rqj4yX+9&#10;hdi8nPKTFGZrnvcb7F9nst6htYOnfvUOSqiX//C9/eksTKZw+5J+gF5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SCrM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line id="Line 21" o:spid="_x0000_s1045" style="position:absolute;visibility:visible;mso-wrap-style:square" from="840,2880" to="840,3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KRccMAAADbAAAADwAAAGRycy9kb3ducmV2LnhtbESPQWvCQBSE70L/w/IKvemmqQSJrlJa&#10;CyleNHrw+Mg+k2D2bdhdNf33XUHwOMzMN8xiNZhOXMn51rKC90kCgriyuuVawWH/M56B8AFZY2eZ&#10;FPyRh9XyZbTAXNsb7+hahlpECPscFTQh9LmUvmrIoJ/Ynjh6J+sMhihdLbXDW4SbTqZJkkmDLceF&#10;Bnv6aqg6lxejoECfDbzxxUeWrr+Pv25b9MdaqbfX4XMOItAQnuFHu9AK0incv8QfI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SkXHDAAAA2wAAAA8AAAAAAAAAAAAA&#10;AAAAoQIAAGRycy9kb3ducmV2LnhtbFBLBQYAAAAABAAEAPkAAACRAwAAAAA=&#10;" strokeweight="42e-5mm"/>
                  <v:line id="Line 22" o:spid="_x0000_s1046" style="position:absolute;visibility:visible;mso-wrap-style:square" from="615,2955" to="840,2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406sMAAADbAAAADwAAAGRycy9kb3ducmV2LnhtbESPQWvCQBSE70L/w/IKvemmKQaJrlJa&#10;CyleNHrw+Mg+k2D2bdhdNf33XUHwOMzMN8xiNZhOXMn51rKC90kCgriyuuVawWH/M56B8AFZY2eZ&#10;FPyRh9XyZbTAXNsb7+hahlpECPscFTQh9LmUvmrIoJ/Ynjh6J+sMhihdLbXDW4SbTqZJkkmDLceF&#10;Bnv6aqg6lxejoECfDbzxxUeWrr+Pv25b9MdaqbfX4XMOItAQnuFHu9AK0incv8QfI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eNOrDAAAA2wAAAA8AAAAAAAAAAAAA&#10;AAAAoQIAAGRycy9kb3ducmV2LnhtbFBLBQYAAAAABAAEAPkAAACRAwAAAAA=&#10;" strokeweight="42e-5mm"/>
                  <v:line id="Line 23" o:spid="_x0000_s1047" style="position:absolute;flip:x;visibility:visible;mso-wrap-style:square" from="840,2955" to="1080,2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28d8UAAADbAAAADwAAAGRycy9kb3ducmV2LnhtbESPwWrDMBBE74H+g9hCLqGRk0MSHCum&#10;FAI+tKRx+gGLtbFMrZVrqbaTr68KhR6HmXnDZPlkWzFQ7xvHClbLBARx5XTDtYKPy/FpB8IHZI2t&#10;Y1JwIw/54WGWYardyGcaylCLCGGfogITQpdK6StDFv3SdcTRu7reYoiyr6XucYxw28p1kmykxYbj&#10;gsGOXgxVn+W3VXB601/yXrbbRfFKp9Hc35NuGJWaP07PexCBpvAf/msXWsF6A79f4g+Qh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Y28d8UAAADbAAAADwAAAAAAAAAA&#10;AAAAAAChAgAAZHJzL2Rvd25yZXYueG1sUEsFBgAAAAAEAAQA+QAAAJMDAAAAAA==&#10;" strokeweight="42e-5mm"/>
                  <v:line id="Line 24" o:spid="_x0000_s1048" style="position:absolute;flip:x;visibility:visible;mso-wrap-style:square" from="660,3210" to="840,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EZ7MUAAADbAAAADwAAAGRycy9kb3ducmV2LnhtbESPwWrDMBBE74H+g9hCLqGRk0MTHCum&#10;FAI+tKRx+gGLtbFMrZVrqbaTr68KhRyHmXnDZPlkWzFQ7xvHClbLBARx5XTDtYLP8+FpC8IHZI2t&#10;Y1JwJQ/5/mGWYardyCcaylCLCGGfogITQpdK6StDFv3SdcTRu7jeYoiyr6XucYxw28p1kjxLiw3H&#10;BYMdvRqqvsofq+D4rr/lrWw3i+KNjqO5fSTdMCo1f5xediACTeEe/m8XWsF6A39f4g+Q+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sEZ7MUAAADbAAAADwAAAAAAAAAA&#10;AAAAAAChAgAAZHJzL2Rvd25yZXYueG1sUEsFBgAAAAAEAAQA+QAAAJMDAAAAAA==&#10;" strokeweight="42e-5mm"/>
                  <v:line id="Line 25" o:spid="_x0000_s1049" style="position:absolute;visibility:visible;mso-wrap-style:square" from="840,3210" to="1035,3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+bdMAAAADbAAAADwAAAGRycy9kb3ducmV2LnhtbERPz2vCMBS+C/4P4Q12W9N1UEY1iugG&#10;HV429dDjo3m2xeYlJJl2//1yEDx+fL+X68mM4ko+DJYVvGY5COLW6oE7Bafj58s7iBCRNY6WScEf&#10;BViv5rMlVtre+Ieuh9iJFMKhQgV9jK6SMrQ9GQyZdcSJO1tvMCboO6k93lK4GWWR56U0OHBq6NHR&#10;tqf2cvg1CmoM5cT7UL+Vxceu+fLftWs6pZ6fps0CRKQpPsR3d60VFGls+pJ+gF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Yfm3TAAAAA2wAAAA8AAAAAAAAAAAAAAAAA&#10;oQIAAGRycy9kb3ducmV2LnhtbFBLBQYAAAAABAAEAPkAAACOAwAAAAA=&#10;" strokeweight="42e-5mm"/>
                  <v:rect id="Rectangle 26" o:spid="_x0000_s1050" style="position:absolute;left:300;top:3510;width:596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Usuário </w:t>
                          </w:r>
                        </w:p>
                      </w:txbxContent>
                    </v:textbox>
                  </v:rect>
                  <v:rect id="Rectangle 27" o:spid="_x0000_s1051" style="position:absolute;left:405;top:3810;width:943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Gerais)</w:t>
                          </w:r>
                        </w:p>
                      </w:txbxContent>
                    </v:textbox>
                  </v:rect>
                  <v:oval id="Oval 28" o:spid="_x0000_s1052" style="position:absolute;left:2595;top:990;width:2100;height:1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kxr8IA&#10;AADbAAAADwAAAGRycy9kb3ducmV2LnhtbESP0WrCQBRE3wX/YbmCb7pJBYmpq4i0YF8CmnzAJXub&#10;BLN3w+5G07/vFgo+DjNzhtkfJ9OLBznfWVaQrhMQxLXVHTcKqvJzlYHwAVljb5kU/JCH42E+22Ou&#10;7ZOv9LiFRkQI+xwVtCEMuZS+bsmgX9uBOHrf1hkMUbpGaofPCDe9fEuSrTTYcVxocaBzS/X9NhoF&#10;xXmz3WVfReGqbCzL1FepHT+UWi6m0zuIQFN4hf/bF61gk8Lfl/gD5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2TGvwgAAANsAAAAPAAAAAAAAAAAAAAAAAJgCAABkcnMvZG93&#10;bnJldi54bWxQSwUGAAAAAAQABAD1AAAAhwMAAAAA&#10;" fillcolor="#c0bfc0" strokecolor="#c0bfc0" strokeweight="42e-5mm"/>
                  <v:oval id="Oval 29" o:spid="_x0000_s1053" style="position:absolute;left:2550;top:945;width:2100;height:1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BQfcMA&#10;AADbAAAADwAAAGRycy9kb3ducmV2LnhtbESPQWvCQBSE74X+h+UVvNVNIxSJboKUBjyJXeuht0f2&#10;mQ1m34bsVtN/3xUEj8PMfMOsq8n14kJj6DwreJtnIIgbbzpuFXwf6tcliBCRDfaeScEfBajK56c1&#10;FsZf+YsuOrYiQTgUqMDGOBRShsaSwzD3A3HyTn50GJMcW2lGvCa462WeZe/SYcdpweJAH5aas/51&#10;Co7TYfdZ25+l6U1eH2ut96S1UrOXabMCEWmKj/C9vTUKFjncvqQfI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3BQfcMAAADbAAAADwAAAAAAAAAAAAAAAACYAgAAZHJzL2Rv&#10;d25yZXYueG1sUEsFBgAAAAAEAAQA9QAAAIgDAAAAAA==&#10;" fillcolor="#fcf2e3" strokeweight="42e-5mm"/>
                  <v:rect id="Rectangle 30" o:spid="_x0000_s105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Gi18MA&#10;AADbAAAADwAAAGRycy9kb3ducmV2LnhtbESPQWvCQBSE70L/w/KE3sxGU61EN6EEWnoqGoO9PrKv&#10;SWj2bchuNf333YLgcZiZb5h9PpleXGh0nWUFyygGQVxb3XGjoDq9LrYgnEfW2FsmBb/kIM8eZntM&#10;tb3ykS6lb0SAsEtRQev9kErp6pYMusgOxMH7sqNBH+TYSD3iNcBNL1dxvJEGOw4LLQ5UtFR/lz9G&#10;wQcVdf95WL2tK/LnuHh2T8nZKfU4n152IDxN/h6+td+1giSB/y/hB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Gi18MAAADbAAAADwAAAAAAAAAAAAAAAACYAgAAZHJzL2Rv&#10;d25yZXYueG1sUEsFBgAAAAAEAAQA9QAAAIgDAAAAAA==&#10;" fillcolor="#fcf2e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RTwcIA&#10;AADbAAAADwAAAGRycy9kb3ducmV2LnhtbESPT4vCMBTE7wt+h/AEL4umuiJSTUUUwdviH8Tjo3m2&#10;pc1LbaJmv/1GWNjjMDO/YZarYBrxpM5VlhWMRwkI4tzqigsF59NuOAfhPLLGxjIp+CEHq6z3scRU&#10;2xcf6Hn0hYgQdikqKL1vUyldXpJBN7ItcfRutjPoo+wKqTt8Rbhp5CRJZtJgxXGhxJY2JeX18WEU&#10;PBIXLtMT7urPKwV3/bbb+9gqNeiH9QKEp+D/w3/tvVbwNYX3l/gDZP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1FPBwgAAANs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j2WsQA&#10;AADbAAAADwAAAGRycy9kb3ducmV2LnhtbESPQWvCQBSE70L/w/IKvYhu0lYpqauIJdCbNBHx+Mi+&#10;JsHs2zS70e2/dwsFj8PMfMOsNsF04kKDay0rSOcJCOLK6pZrBYcyn72BcB5ZY2eZFPySg836YbLC&#10;TNsrf9Gl8LWIEHYZKmi87zMpXdWQQTe3PXH0vu1g0Ec51FIPeI1w08nnJFlKgy3HhQZ72jVUnYvR&#10;KBgTF46vJebn6YmCO+3tx09qlXp6DNt3EJ6Cv4f/259awcsC/r7EH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Y9lr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piycYA&#10;AADbAAAADwAAAGRycy9kb3ducmV2LnhtbESPS2vDMBCE74X+B7GF3BrZKc3DiRxCmkKuTUset8Xa&#10;2G6tlbEU2+mvrwKFHIeZ+YZZLHtTiZYaV1pWEA8jEMSZ1SXnCr4+35+nIJxH1lhZJgVXcrBMHx8W&#10;mGjb8Qe1O5+LAGGXoILC+zqR0mUFGXRDWxMH72wbgz7IJpe6wS7ATSVHUTSWBksOCwXWtC4o+9ld&#10;jILut53E1eo42/BlcsDX09v+cPpWavDUr+YgPPX+Hv5vb7WClzHcvoQf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piycYAAADb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bHUsUA&#10;AADbAAAADwAAAGRycy9kb3ducmV2LnhtbESPT2vCQBTE74V+h+UVvDUbKzYaXUX8A71WS9XbI/ua&#10;pM2+Ddk1if30XaHgcZiZ3zDzZW8q0VLjSssKhlEMgjizuuRcwcdh9zwB4TyyxsoyKbiSg+Xi8WGO&#10;qbYdv1O797kIEHYpKii8r1MpXVaQQRfZmjh4X7Yx6INscqkb7ALcVPIljl+lwZLDQoE1rQvKfvYX&#10;o6D7bZNhtTpNt3xJjjg+bz6P52+lBk/9agbCU+/v4f/2m1YwSuD2Jfw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BsdS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lTIMIA&#10;AADbAAAADwAAAGRycy9kb3ducmV2LnhtbERPy07CQBTdm/APk0vizk7BKFA7JQQ1cSsaHrubzrUt&#10;dO40naGtfD2zIGF5ct7pcjC16Kh1lWUFkygGQZxbXXGh4Pfn82kOwnlkjbVlUvBPDpbZ6CHFRNue&#10;v6nb+EKEEHYJKii9bxIpXV6SQRfZhjhwf7Y16ANsC6lb7EO4qeU0jl+lwYpDQ4kNrUvKT5uzUdBf&#10;utmkXu0XH3ye7fDl8L7dHY5KPY6H1RsIT4O/i2/uL63gOYwNX8IPkN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mVMgwgAAANs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XcncYA&#10;AADbAAAADwAAAGRycy9kb3ducmV2LnhtbESPT2vCQBTE7wW/w/IEb7qphaBpVimKUA9CtaL09sy+&#10;/MHs25DdaOyn7xYKPQ4z8xsmXfamFjdqXWVZwfMkAkGcWV1xoeD4uRnPQDiPrLG2TAoe5GC5GDyl&#10;mGh75z3dDr4QAcIuQQWl900ipctKMugmtiEOXm5bgz7ItpC6xXuAm1pOoyiWBisOCyU2tCopux46&#10;oyA+d5djsfnafZzOeZZvZ+u1j7+VGg37t1cQnnr/H/5rv2sFL3P4/RJ+gF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7Xcn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GfcEA&#10;AADbAAAADwAAAGRycy9kb3ducmV2LnhtbERPy4rCMBTdD/gP4QruxlSRItUogyLoQvCFMrs7ze2D&#10;aW5KE7X69WYhuDyc93TemkrcqHGlZQWDfgSCOLW65FzB6bj6HoNwHlljZZkUPMjBfNb5mmKi7Z33&#10;dDv4XIQQdgkqKLyvEyldWpBB17c1ceAy2xj0ATa51A3eQ7ip5DCKYmmw5NBQYE2LgtL/w9UoiC/X&#10;v1O++t3uzpcszTbj5dLHT6V63fZnAsJT6z/it3utFYzC+vAl/AA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JBn3BAAAA2wAAAA8AAAAAAAAAAAAAAAAAmAIAAGRycy9kb3du&#10;cmV2LnhtbFBLBQYAAAAABAAEAPUAAACGAwAAAAA=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Wj5sUA&#10;AADbAAAADwAAAGRycy9kb3ducmV2LnhtbESPT4vCMBTE78J+h/AW9qapy1KkGkVWBD0Irori7dm8&#10;/sHmpTRRq59+Iwgeh5n5DTOatKYSV2pcaVlBvxeBIE6tLjlXsNvOuwMQziNrrCyTgjs5mIw/OiNM&#10;tL3xH103PhcBwi5BBYX3dSKlSwsy6Hq2Jg5eZhuDPsgml7rBW4CbSn5HUSwNlhwWCqzpt6D0vLkY&#10;BfHhctrl8+NqvT9kabYczGY+fij19dlOhyA8tf4dfrUXWsFPH55fwg+Q4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xaPm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Q4tsMA&#10;AADbAAAADwAAAGRycy9kb3ducmV2LnhtbESPS4vCMBSF9wP+h3AFN4OmI4NINYojDIg7n+Du2lzb&#10;YnJTmkyt/vqJILg8nMfHmc5ba0RDtS8dK/gaJCCIM6dLzhXsd7/9MQgfkDUax6TgTh7ms87HFFPt&#10;bryhZhtyEUfYp6igCKFKpfRZQRb9wFXE0bu42mKIss6lrvEWx62RwyQZSYslR0KBFS0Lyq7bPxsh&#10;q6M8Hu7r7LH/PJ1/Gmkey41RqtdtFxMQgdrwDr/aK63gewj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Q4t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idLcUA&#10;AADbAAAADwAAAGRycy9kb3ducmV2LnhtbESPS2vCQBSF9wX/w3CFbopO+kAkzSgqFKQ7NQrubjPX&#10;JDhzJ2SmSfTXdwqFLg/n8XGy5WCN6Kj1tWMFz9MEBHHhdM2lgvzwMZmD8AFZo3FMCm7kYbkYPWSY&#10;atfzjrp9KEUcYZ+igiqEJpXSFxVZ9FPXEEfv4lqLIcq2lLrFPo5bI1+SZCYt1hwJFTa0qai47r9t&#10;hGxP8nS8fRb3/On8te6kuW92RqnH8bB6BxFoCP/hv/ZWK3h7hd8v8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OJ0txQAAANs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FWcQA&#10;AADbAAAADwAAAGRycy9kb3ducmV2LnhtbESPX2vCMBTF34V9h3AHvshMlTJGNcosDIpvOifs7a65&#10;tmXJTWmyWvvpzWCwx8P58+Ost4M1oqfON44VLOYJCOLS6YYrBaf3t6cXED4gazSOScGNPGw3D5M1&#10;Ztpd+UD9MVQijrDPUEEdQptJ6cuaLPq5a4mjd3GdxRBlV0nd4TWOWyOXSfIsLTYcCTW2lNdUfh9/&#10;bIQUZ3n+uO3L8TT7/Nr10oz5wSg1fRxeVyACDeE//NcutII0hd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RBVnEAAAA2w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YACsMA&#10;AADbAAAADwAAAGRycy9kb3ducmV2LnhtbESPQWvCQBSE70L/w/IK3nTT0hSNriKFQhERGjXnR/aZ&#10;DWbfptmtxn/vCoLHYWa+YebL3jbiTJ2vHSt4GycgiEuna64U7HffowkIH5A1No5JwZU8LBcvgzlm&#10;2l34l855qESEsM9QgQmhzaT0pSGLfuxa4ugdXWcxRNlVUnd4iXDbyPck+ZQWa44LBlv6MlSe8n+r&#10;YCe39calppmejuv071AU7SovlBq+9qsZiEB9eIYf7R+t4COF+5f4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YACsMAAADb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SefcMA&#10;AADbAAAADwAAAGRycy9kb3ducmV2LnhtbESPQWvCQBSE70L/w/IK3nRTUWlTV5GCICIFkzbnR/aZ&#10;DWbfptlV4793C4LHYWa+YRar3jbiQp2vHSt4GycgiEuna64U/OSb0TsIH5A1No5JwY08rJYvgwWm&#10;2l35QJcsVCJC2KeowITQplL60pBFP3YtcfSOrrMYouwqqTu8Rrht5CRJ5tJizXHBYEtfhspTdrYK&#10;cvld793MNB+n427291sU7TorlBq+9utPEIH68Aw/2lutYDqH/y/xB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SefcMAAADb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YG7sEA&#10;AADbAAAADwAAAGRycy9kb3ducmV2LnhtbESPzYvCMBTE7wv7P4S34G1N/UBrNYoUZL36cfH2aJ5N&#10;sXkpSdT632+EhT0OM/MbZrXpbSse5EPjWMFomIEgrpxuuFZwPu2+cxAhImtsHZOCFwXYrD8/Vlho&#10;9+QDPY6xFgnCoUAFJsaukDJUhiyGoeuIk3d13mJM0tdSe3wmuG3lOMtm0mLDacFgR6Wh6na8WwV2&#10;sovVZVa2e/Z9vlhcTUk/B6UGX/12CSJSH//Df+29VjCdw/tL+g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mBu7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SnLwA&#10;AADbAAAADwAAAGRycy9kb3ducmV2LnhtbERPTYvCMBC9L/gfwgjetqm6iFajSEH0quvF29CMTbGZ&#10;lCRq/ffmIHh8vO/VpreteJAPjWMF4ywHQVw53XCt4Py/+52DCBFZY+uYFLwowGY9+Flhod2Tj/Q4&#10;xVqkEA4FKjAxdoWUoTJkMWSuI07c1XmLMUFfS+3xmcJtKyd5PpMWG04NBjsqDVW3090qsNNdrC6z&#10;sj2w7+eLxdWUtD8qNRr22yWISH38ij/ug1bwl8amL+kHyPU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MuZKcvAAAANsAAAAPAAAAAAAAAAAAAAAAAJgCAABkcnMvZG93bnJldi54&#10;bWxQSwUGAAAAAAQABAD1AAAAgQ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U3B8IA&#10;AADbAAAADwAAAGRycy9kb3ducmV2LnhtbESPwWrDMBBE74X+g9hCb7XctATbjRKKIdRXp7nktlhr&#10;y9RaGUlJ3L+PAoUeh5l5w2x2i53EhXwYHSt4zXIQxJ3TIw8Kjt/7lwJEiMgaJ8ek4JcC7LaPDxus&#10;tLtyS5dDHESCcKhQgYlxrqQMnSGLIXMzcfJ65y3GJP0gtcdrgttJrvJ8LS2OnBYMzlQb6n4OZ6vA&#10;vu1jd1rXU8N+KcqyNzV9tUo9Py2fHyAiLfE//NdutIL3Eu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9TcH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7NhMIA&#10;AADbAAAADwAAAGRycy9kb3ducmV2LnhtbERPXWvCMBR9H/gfwhX2NtM5FK1GEVEQhoLdBH27Nndt&#10;aXJTmqjdvzcPgz0ezvd82Vkj7tT6yrGC90ECgjh3uuJCwffX9m0CwgdkjcYxKfglD8tF72WOqXYP&#10;PtI9C4WIIexTVFCG0KRS+rwki37gGuLI/bjWYoiwLaRu8RHDrZHDJBlLixXHhhIbWpeU19nNKjh0&#10;p89qeq7rj6vZ+811fRmRuSj12u9WMxCBuvAv/nPvtIJRXB+/xB8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s2E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JoH8UA&#10;AADbAAAADwAAAGRycy9kb3ducmV2LnhtbESPQWvCQBSE7wX/w/IEb3WjYrFpVhFpoSAVqhX09pJ9&#10;TUJ234bsVuO/7wqFHoeZ+YbJVr014kKdrx0rmIwTEMSF0zWXCr4Ob48LED4gazSOScGNPKyWg4cM&#10;U+2u/EmXfShFhLBPUUEVQptK6YuKLPqxa4mj9+06iyHKrpS6w2uEWyOnSfIkLdYcFypsaVNR0ex/&#10;rIJdf9zWz6emmeXmw7/mm/OczFmp0bBfv4AI1If/8F/7XSuYT+D+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Mmgf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D2aMUA&#10;AADbAAAADwAAAGRycy9kb3ducmV2LnhtbESPQWvCQBSE70L/w/IKvemmFqVNs0qRFgqioK2gt5fs&#10;axKy+zZktxr/vSsIHoeZ+YbJ5r014kidrx0reB4lIIgLp2suFfz+fA1fQfiArNE4JgVn8jCfPQwy&#10;TLU78YaO21CKCGGfooIqhDaV0hcVWfQj1xJH7891FkOUXSl1h6cIt0aOk2QqLdYcFypsaVFR0Wz/&#10;rYJ1v1vWb/umecnNyn/mi8OEzEGpp8f+4x1EoD7cw7f2t1YwGcP1S/wBcn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4PZo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7ly8IA&#10;AADbAAAADwAAAGRycy9kb3ducmV2LnhtbESPQYvCMBSE78L+h/AWvGlaRXG7jbIIam+iLnt+2zzb&#10;0ualNFHrvzeC4HGYmW+YdNWbRlypc5VlBfE4AkGcW11xoeD3tBktQDiPrLGxTAru5GC1/BikmGh7&#10;4wNdj74QAcIuQQWl920ipctLMujGtiUO3tl2Bn2QXSF1h7cAN42cRNFcGqw4LJTY0rqkvD5ejIJm&#10;X5/ji7FT/oqLzPzv/g6LbKvU8LP/+Qbhqffv8KudaQWzK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3uXL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d9v8MA&#10;AADbAAAADwAAAGRycy9kb3ducmV2LnhtbESPQWvCQBSE7wX/w/KE3uom1oqNrkGEtrkVtfT8mn0m&#10;wd23IbvR9N+7guBxmJlvmFU+WCPO1PnGsYJ0koAgLp1uuFLwc/h4WYDwAVmjcUwK/slDvh49rTDT&#10;7sI7Ou9DJSKEfYYK6hDaTEpf1mTRT1xLHL2j6yyGKLtK6g4vEW6NnCbJXFpsOC7U2NK2pvK0760C&#10;8306pr11r/yeVoX9+/rdLYpPpZ7Hw2YJItAQHuF7u9AK3mZw+xJ/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d9v8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vYJMIA&#10;AADbAAAADwAAAGRycy9kb3ducmV2LnhtbESPQYvCMBSE78L+h/AWvGlaRXG7jbIIam+iLnt+2zzb&#10;0ualNFHrvzeC4HGYmW+YdNWbRlypc5VlBfE4AkGcW11xoeD3tBktQDiPrLGxTAru5GC1/BikmGh7&#10;4wNdj74QAcIuQQWl920ipctLMujGtiUO3tl2Bn2QXSF1h7cAN42cRNFcGqw4LJTY0rqkvD5ejIJm&#10;X5/ji7FT/oqLzPzv/g6LbKvU8LP/+Qbhqffv8KudaQWzG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e9gk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19V8UA&#10;AADbAAAADwAAAGRycy9kb3ducmV2LnhtbESP0WrCQBRE3wv+w3IF33TTgiFEVykFU6WltNoPuGSv&#10;SUj2bsyuSezXdwtCH4eZOcOst6NpRE+dqywreFxEIIhzqysuFHyfdvMEhPPIGhvLpOBGDrabycMa&#10;U20H/qL+6AsRIOxSVFB636ZSurwkg25hW+LgnW1n0AfZFVJ3OAS4aeRTFMXSYMVhocSWXkrK6+PV&#10;KIiz6s0lw+X9vP+gKKtfD5/Xn1ap2XR8XoHwNPr/8L291wqWMfx9CT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/X1X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HYzMQA&#10;AADbAAAADwAAAGRycy9kb3ducmV2LnhtbESP3YrCMBSE7xd8h3AE79ZUwR+6RhHBP1zEdfcBDs2x&#10;LTYntYm2+vRmQfBymJlvmMmsMYW4UeVyywp63QgEcWJ1zqmCv9/l5xiE88gaC8uk4E4OZtPWxwRj&#10;bWv+odvRpyJA2MWoIPO+jKV0SUYGXdeWxME72cqgD7JKpa6wDnBTyH4UDaXBnMNChiUtMkrOx6tR&#10;MFzlOzeuL9+nzZ6i1Xm9PVwfpVKddjP/AuGp8e/wq73RCgYj+P8Sfo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x2Mz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5MvsIA&#10;AADbAAAADwAAAGRycy9kb3ducmV2LnhtbERP3WrCMBS+F3yHcAa7W9MJK9IZRQSdQxmu2wMcmmNb&#10;bE5qE9vq05sLwcuP73+2GEwtOmpdZVnBexSDIM6trrhQ8P+3fpuCcB5ZY22ZFFzJwWI+Hs0w1bbn&#10;X+oyX4gQwi5FBaX3TSqly0sy6CLbEAfuaFuDPsC2kLrFPoSbWk7iOJEGKw4NJTa0Kik/ZRejINlU&#10;Ozftz/vj9ofizenr+3C5NUq9vgzLTxCeBv8UP9xbreAjjA1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Lky+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ELF8QA&#10;AADbAAAADwAAAGRycy9kb3ducmV2LnhtbESPQWsCMRSE74X+h/AK3mq2FatujSLFRSloqRZ6fWye&#10;m8XNy5JEXf+9KQg9DjPzDTOdd7YRZ/KhdqzgpZ+BIC6drrlS8LMvnscgQkTW2DgmBVcKMJ89Pkwx&#10;1+7C33TexUokCIccFZgY21zKUBqyGPquJU7ewXmLMUlfSe3xkuC2ka9Z9iYt1pwWDLb0Yag87k5W&#10;Aa4Ksx3+fo6WhW/CICs2X5vDRKneU7d4BxGpi//he3utFQwn8Pcl/QA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BCxfEAAAA2wAAAA8AAAAAAAAAAAAAAAAAmAIAAGRycy9k&#10;b3ducmV2LnhtbFBLBQYAAAAABAAEAPUAAACJAwAAAAA=&#10;" fillcolor="#f2e8d9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doN8EA&#10;AADbAAAADwAAAGRycy9kb3ducmV2LnhtbERPTWsCMRC9F/wPYQrearYVtV2NUsTFImipLXgdNuNm&#10;cTNZkqjrv28OgsfH+54tOtuIC/lQO1bwOshAEJdO11wp+PstXt5BhIissXFMCm4UYDHvPc0w1+7K&#10;P3TZx0qkEA45KjAxtrmUoTRkMQxcS5y4o/MWY4K+ktrjNYXbRr5l2VharDk1GGxpaag87c9WAa4L&#10;sxsdNpNV4ZswzIrt9/b4oVT/ufucgojUxYf47v7SCsZpffqSf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1XaDfBAAAA2wAAAA8AAAAAAAAAAAAAAAAAmAIAAGRycy9kb3du&#10;cmV2LnhtbFBLBQYAAAAABAAEAPUAAACGAwAAAAA=&#10;" fillcolor="#f2e8d9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NK5MEA&#10;AADbAAAADwAAAGRycy9kb3ducmV2LnhtbESPwYoCMRBE74L/EFrwIprowV1Go4iLizfR9QOaSTsZ&#10;nHSGJDrj35uFhT0WVfWKWm9714gnhVh71jCfKRDEpTc1VxquP4fpJ4iYkA02nknDiyJsN8PBGgvj&#10;Oz7T85IqkSEcC9RgU2oLKWNpyWGc+ZY4ezcfHKYsQyVNwC7DXSMXSi2lw5rzgsWW9pbK++XhNEzs&#10;ua/2p+s3ylf5FT6U6k4HpfV41O9WIBL16T/81z4aDcs5/H7JP0B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8TSuTBAAAA2wAAAA8AAAAAAAAAAAAAAAAAmAIAAGRycy9kb3du&#10;cmV2LnhtbFBLBQYAAAAABAAEAPUAAACGAwAAAAA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HUk8EA&#10;AADbAAAADwAAAGRycy9kb3ducmV2LnhtbESPzYoCMRCE78K+Q+gFL7ImelCZNcqiKN7EnwdoJr2T&#10;YSedIck649sbQfBYVNVX1HLdu0bcKMTas4bJWIEgLr2pudJwvey+FiBiQjbYeCYNd4qwXn0MllgY&#10;3/GJbudUiQzhWKAGm1JbSBlLSw7j2LfE2fv1wWHKMlTSBOwy3DVyqtRMOqw5L1hsaWOp/Dv/Ow0j&#10;e+qrzfG6R3kvt2GuVHfcKa2Hn/3PN4hEfXqHX+2D0TCbwvNL/gF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B1JPBAAAA2wAAAA8AAAAAAAAAAAAAAAAAmAIAAGRycy9kb3du&#10;cmV2LnhtbFBLBQYAAAAABAAEAPUAAACGAwAAAAA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1xCMIA&#10;AADbAAAADwAAAGRycy9kb3ducmV2LnhtbESP3WoCMRSE74W+QzgFb6QmVdCyGqUoFu/Enwc4bI6b&#10;pZuTJUnd9e1NQfBymJlvmOW6d424UYi1Zw2fYwWCuPSm5krD5bz7+AIRE7LBxjNpuFOE9eptsMTC&#10;+I6PdDulSmQIxwI12JTaQspYWnIYx74lzt7VB4cpy1BJE7DLcNfIiVIz6bDmvGCxpY2l8vf05zSM&#10;7LGvNofLD8p7uQ1zpbrDTmk9fO+/FyAS9ekVfrb3RsNs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jXEI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QhKcQA&#10;AADbAAAADwAAAGRycy9kb3ducmV2LnhtbESPQWvCQBSE7wX/w/IEb3WjiJToKqJYCh5KbA96e8k+&#10;s8Hs25DdmPjvu4VCj8PMfMOst4OtxYNaXzlWMJsmIIgLpysuFXx/HV/fQPiArLF2TAqe5GG7Gb2s&#10;MdWu54we51CKCGGfogITQpNK6QtDFv3UNcTRu7nWYoiyLaVusY9wW8t5kiylxYrjgsGG9oaK+7mz&#10;Cq561vXdofzMzJDn72F+ym6XXKnJeNitQAQawn/4r/2hFSwX8Psl/gC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0ISn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iEssQA&#10;AADbAAAADwAAAGRycy9kb3ducmV2LnhtbESPQWvCQBSE7wX/w/IEb3WjoJToKqJYCh5KbA96e8k+&#10;s8Hs25DdmPjvu4VCj8PMfMOst4OtxYNaXzlWMJsmIIgLpysuFXx/HV/fQPiArLF2TAqe5GG7Gb2s&#10;MdWu54we51CKCGGfogITQpNK6QtDFv3UNcTRu7nWYoiyLaVusY9wW8t5kiylxYrjgsGG9oaK+7mz&#10;Cq561vXdofzMzJDn72F+ym6XXKnJeNitQAQawn/4r/2hFSwX8Psl/gC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4hLL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oaxcQA&#10;AADbAAAADwAAAGRycy9kb3ducmV2LnhtbESPQWvCQBSE74L/YXmCN93oIZToKqViKXgoUQ/29pJ9&#10;ZkOzb0N2Y9J/3y0UPA4z8w2z3Y+2EQ/qfO1YwWqZgCAuna65UnC9HBcvIHxA1tg4JgU/5GG/m062&#10;mGk3cE6Pc6hEhLDPUIEJoc2k9KUhi37pWuLo3V1nMUTZVVJ3OES4beQ6SVJpsea4YLClN0Pl97m3&#10;Cr70qh/6Q/WZm7Eo3sP6lN9vhVLz2fi6ARFoDM/wf/tDK0hT+PsSf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qGsX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oejsQA&#10;AADbAAAADwAAAGRycy9kb3ducmV2LnhtbESPT2vCQBTE7wW/w/KE3upGQSvRVVSo2EPB+Of+yD6T&#10;YPZt2N0msZ++Wyh4HGbmN8xy3ZtatOR8ZVnBeJSAIM6trrhQcDl/vM1B+ICssbZMCh7kYb0avCwx&#10;1bbjjNpTKESEsE9RQRlCk0rp85IM+pFtiKN3s85giNIVUjvsItzUcpIkM2mw4rhQYkO7kvL76dso&#10;CF/ZcbLfZrm5Hh7us/05jqdFp9TrsN8sQATqwzP83z5oBbN3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qHo7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WK/MAA&#10;AADbAAAADwAAAGRycy9kb3ducmV2LnhtbERPTYvCMBC9C/sfwix401RhRapR3AUXPQhWd+9DM7bF&#10;ZlKS2FZ/vTkIHh/ve7nuTS1acr6yrGAyTkAQ51ZXXCj4O29HcxA+IGusLZOCO3lYrz4GS0y17Tij&#10;9hQKEUPYp6igDKFJpfR5SQb92DbEkbtYZzBE6AqpHXYx3NRymiQzabDi2FBiQz8l5dfTzSgIh+w4&#10;/f3OcvO/u7t9+zhOvopOqeFnv1mACNSHt/jl3mkFszg2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WK/M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kvZ8QA&#10;AADbAAAADwAAAGRycy9kb3ducmV2LnhtbESPT2vCQBTE7wW/w/KE3upGQanRVVSo2EPB+Of+yD6T&#10;YPZt2N0msZ++Wyh4HGbmN8xy3ZtatOR8ZVnBeJSAIM6trrhQcDl/vL2D8AFZY22ZFDzIw3o1eFli&#10;qm3HGbWnUIgIYZ+igjKEJpXS5yUZ9CPbEEfvZp3BEKUrpHbYRbip5SRJZtJgxXGhxIZ2JeX307dR&#10;EL6y42S/zXJzPTzcZ/tzHE+LTqnXYb9ZgAjUh2f4v33QCmZz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5L2f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5gNMIA&#10;AADbAAAADwAAAGRycy9kb3ducmV2LnhtbERPz2vCMBS+C/4P4Qm7yEzcYJ2dUWRsMC8Dqxdvz+at&#10;LTYvXZLZ+t8vB8Hjx/d7uR5sKy7kQ+NYw3ymQBCXzjRcaTjsPx9fQYSIbLB1TBquFGC9Go+WmBvX&#10;844uRaxECuGQo4Y6xi6XMpQ1WQwz1xEn7sd5izFBX0njsU/htpVPSr1Iiw2nhho7eq+pPBd/VkPf&#10;fB/L+bb6UNfspHZ4WjxPf43WD5Nh8wYi0hDv4pv7y2jI0vr0Jf0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LmA0wgAAANsAAAAPAAAAAAAAAAAAAAAAAJgCAABkcnMvZG93&#10;bnJldi54bWxQSwUGAAAAAAQABAD1AAAAhwMAAAAA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LFr8QA&#10;AADbAAAADwAAAGRycy9kb3ducmV2LnhtbESPQWvCQBSE70L/w/KEXkR3o6A2ukoRC+1F0PbS2zP7&#10;TILZtzG7NfHfuwXB4zAz3zDLdWcrcaXGl441JCMFgjhzpuRcw8/3x3AOwgdkg5Vj0nAjD+vVS2+J&#10;qXEt7+l6CLmIEPYpaihCqFMpfVaQRT9yNXH0Tq6xGKJscmkabCPcVnKs1FRaLDkuFFjTpqDsfPiz&#10;Gtpy95slX/lW3WZHtcfj22RwMVq/9rv3BYhAXXiGH+1Po2GWwP+X+AP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ixa/EAAAA2w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pKUMMA&#10;AADbAAAADwAAAGRycy9kb3ducmV2LnhtbESPQUvDQBSE74L/YXmCN7tpoVVit6W0CB41SqC3Z/Y1&#10;G5p9G3afafrvXUHwOMzMN8x6O/lejRRTF9jAfFaAIm6C7bg18Pnx8vAEKgmyxT4wGbhSgu3m9maN&#10;pQ0XfqexklZlCKcSDTiRodQ6NY48plkYiLN3CtGjZBlbbSNeMtz3elEUK+2x47zgcKC9o+ZcfXsD&#10;q3FZHa7dVx3faqpHdzyKxKUx93fT7hmU0CT/4b/2qzXwuIDfL/kH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pKUMMAAADb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bvy8MA&#10;AADbAAAADwAAAGRycy9kb3ducmV2LnhtbESPQUvDQBSE70L/w/IK3uymSqvEbktRBI8aJdDbM/ua&#10;Dc2+DbvPNP33riB4HGbmG2azm3yvRoqpC2xguShAETfBdtwa+Px4uXkAlQTZYh+YDFwowW47u9pg&#10;acOZ32mspFUZwqlEA05kKLVOjSOPaREG4uwdQ/QoWcZW24jnDPe9vi2KtfbYcV5wONCTo+ZUfXsD&#10;63FVPV+6rzq+1VSP7nAQiStjrufT/hGU0CT/4b/2qzVwfwe/X/IP0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bvy8MAAADb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93v8MA&#10;AADbAAAADwAAAGRycy9kb3ducmV2LnhtbESPQUvDQBSE70L/w/IK3uymYqvEbktRBI8aJdDbM/ua&#10;Dc2+DbvPNP33riB4HGbmG2azm3yvRoqpC2xguShAETfBdtwa+Px4uXkAlQTZYh+YDFwowW47u9pg&#10;acOZ32mspFUZwqlEA05kKLVOjSOPaREG4uwdQ/QoWcZW24jnDPe9vi2KtfbYcV5wONCTo+ZUfXsD&#10;63FVPV+6rzq+1VSP7nAQiStjrufT/hGU0CT/4b/2qzVwfwe/X/IP0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93v8MAAADb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JBTsIA&#10;AADbAAAADwAAAGRycy9kb3ducmV2LnhtbESPzWrDMBCE74W8g9hAb40cQ5PiRAlOodCTIU4pPS7W&#10;xjaxVkZS/fP2UaDQ4zAz3zD742Q6MZDzrWUF61UCgriyuuVawdfl4+UNhA/IGjvLpGAmD8fD4mmP&#10;mbYjn2koQy0ihH2GCpoQ+kxKXzVk0K9sTxy9q3UGQ5SultrhGOGmk2mSbKTBluNCgz29N1Tdyl+j&#10;AE1ZuO8iLfmEA5/mLv9xmCv1vJzyHYhAU/gP/7U/tYLtK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wkFO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DfOcAA&#10;AADbAAAADwAAAGRycy9kb3ducmV2LnhtbESPQYvCMBSE74L/ITzBm6brQaVrWqqwsCfBKsseH83b&#10;tmzzUpJY6783guBxmJlvmF0+mk4M5HxrWcHHMgFBXFndcq3gcv5abEH4gKyxs0wK7uQhz6aTHaba&#10;3vhEQxlqESHsU1TQhNCnUvqqIYN+aXvi6P1ZZzBE6WqpHd4i3HRylSRrabDluNBgT4eGqv/yahSg&#10;KY/u57gqeY8D7+9d8euwUGo+G4tPEIHG8A6/2t9awWYNzy/xB8j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DfOcAAAADb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x6osAA&#10;AADbAAAADwAAAGRycy9kb3ducmV2LnhtbESPQYvCMBSE74L/ITzBm6brQaVrWqqwsCfBKsseH83b&#10;tmzzUpJY6783guBxmJlvmF0+mk4M5HxrWcHHMgFBXFndcq3gcv5abEH4gKyxs0wK7uQhz6aTHaba&#10;3vhEQxlqESHsU1TQhNCnUvqqIYN+aXvi6P1ZZzBE6WqpHd4i3HRylSRrabDluNBgT4eGqv/yahSg&#10;KY/u57gqeY8D7+9d8euwUGo+G4tPEIHG8A6/2t9awWYDzy/xB8j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1x6osAAAADb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nIFr4A&#10;AADbAAAADwAAAGRycy9kb3ducmV2LnhtbERPzYrCMBC+C75DGMGbpiqsUk2LCuIe9rBbfYChGZti&#10;MylJ1Pr2m8PCHj++/1052E48yYfWsYLFPANBXDvdcqPgejnNNiBCRNbYOSYFbwpQFuPRDnPtXvxD&#10;zyo2IoVwyFGBibHPpQy1IYth7nrixN2ctxgT9I3UHl8p3HZymWUf0mLLqcFgT0dD9b16WAXH9feh&#10;OvsvQ5vrai8X/oBsjVLTybDfgog0xH/xn/tTK1inselL+gGy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ApyBa+AAAA2wAAAA8AAAAAAAAAAAAAAAAAmAIAAGRycy9kb3ducmV2&#10;LnhtbFBLBQYAAAAABAAEAPUAAACD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VtjcEA&#10;AADbAAAADwAAAGRycy9kb3ducmV2LnhtbESPQYvCMBSE78L+h/CEvWnqLqhbjaKCrAcP2vUHPJpn&#10;U2xeShK1+++NIHgcZuYbZr7sbCNu5EPtWMFomIEgLp2uuVJw+tsOpiBCRNbYOCYF/xRgufjozTHX&#10;7s5HuhWxEgnCIUcFJsY2lzKUhiyGoWuJk3d23mJM0ldSe7wnuG3kV5aNpcWa04LBljaGyktxtQo2&#10;k8O6+PV7Q9PT90qO/BrZGqU++91qBiJSF9/hV3unFUx+4Pkl/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lbY3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q0N74A&#10;AADbAAAADwAAAGRycy9kb3ducmV2LnhtbERPzYrCMBC+C75DGMGbTV1BS9coKizrwYN2fYChmW3K&#10;NpOSZLW+vTkIHj++//V2sJ24kQ+tYwXzLAdBXDvdcqPg+vM1K0CEiKyxc0wKHhRguxmP1lhqd+cL&#10;3arYiBTCoUQFJsa+lDLUhiyGzPXEift13mJM0DdSe7yncNvJjzxfSostpwaDPR0M1X/Vv1VwWJ33&#10;1bc/GSqui52c+z2yNUpNJ8PuE0SkIb7FL/dRKyjS+vQl/QC5e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uKtDe+AAAA2wAAAA8AAAAAAAAAAAAAAAAAmAIAAGRycy9kb3ducmV2&#10;LnhtbFBLBQYAAAAABAAEAPUAAACD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8" o:spid="_x0000_s110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0fkcMA&#10;AADbAAAADwAAAGRycy9kb3ducmV2LnhtbESPzWrDMBCE74W+g9hCb7XsFEpwo5gQmuBDD/lpocfF&#10;2sgm1sqVlMR9+6gQyHGY+WaYWTXaXpzJh86xgiLLQRA3TndsFHztVy9TECEia+wdk4I/ClDNHx9m&#10;WGp34S2dd9GIVMKhRAVtjEMpZWhashgyNxAn7+C8xZikN1J7vKRy28tJnr9Jix2nhRYHWrbUHHcn&#10;q2Bq1ubns6m3Jtabb/8xvP4aZKWen8bFO4hIY7yHb3StE1fA/5f0A+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0fkc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9" o:spid="_x0000_s110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+B5sMA&#10;AADbAAAADwAAAGRycy9kb3ducmV2LnhtbESPzWrDMBCE74G+g9hCb7FcF0Jwo5hSmuJDD/lpocfF&#10;2sgm1sqR1MR9+ygQyHGY+WaYRTXaXpzIh86xgucsB0HcON2xUfC9W03nIEJE1tg7JgX/FKBaPkwW&#10;WGp35g2dttGIVMKhRAVtjEMpZWhashgyNxAnb++8xZikN1J7PKdy28siz2fSYsdpocWB3ltqDts/&#10;q2BuPs3vV1NvTKzXP/5jeDkaZKWeHse3VxCRxngP3+haJ66A65f0A+Ty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+B5s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0" o:spid="_x0000_s110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MkfcMA&#10;AADbAAAADwAAAGRycy9kb3ducmV2LnhtbESPzWrDMBCE74W+g9hCbrXcBEpwo5gQ2uBDD/mFHhdr&#10;I5tYK1dSHPfto0Khx2Hmm2EW5Wg7MZAPrWMFL1kOgrh2umWj4Hj4eJ6DCBFZY+eYFPxQgHL5+LDA&#10;Qrsb72jYRyNSCYcCFTQx9oWUoW7IYshcT5y8s/MWY5LeSO3xlsptJ6d5/iottpwWGuxp3VB92V+t&#10;grnZmK/PutqZWG1P/r2ffRtkpSZP4+oNRKQx/of/6Eonbga/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Mkfc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1" o:spid="_x0000_s110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y4d8EA&#10;AADbAAAADwAAAGRycy9kb3ducmV2LnhtbESPzWoCMRSF9wXfIVzBXc3USpHRKGVE2mWNQru8TK6T&#10;4ORmmEQd374pCF0ezs/HWW0G34or9dEFVvAyLUAQ18E4bhQcD7vnBYiYkA22gUnBnSJs1qOnFZYm&#10;3HhPV50akUc4lqjAptSVUsbaksc4DR1x9k6h95iy7Btperzlcd/KWVG8SY+OM8FiR5Wl+qwvPkNe&#10;/fb7y+ufat5VjWWtP9zJKTUZD+9LEImG9B9+tD+NgsUc/r7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8uHf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Ad7MEA&#10;AADbAAAADwAAAGRycy9kb3ducmV2LnhtbESPzWoCMRSF9wXfIVzBXc2obZHRKDJF7LJNBV1eJtdJ&#10;cHIzTFKdvn1TKHR5OD8fZ70dfCtu1EcXWMFsWoAgroNx3Cg4fu4flyBiQjbYBiYF3xRhuxk9rLE0&#10;4c4fdNOpEXmEY4kKbEpdKWWsLXmM09ARZ+8Seo8py76Rpsd7HvetnBfFi/ToOBMsdlRZqq/6y2fI&#10;wr+e3r0+V09d1VjW+uAuTqnJeNitQCQa0n/4r/1mFCyf4fdL/gF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wHez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NLJMMA&#10;AADbAAAADwAAAGRycy9kb3ducmV2LnhtbESP0WrCQBRE3wv+w3ILfaubNpCG1FW0UKIvQqMfcM3e&#10;JsHs3TS7TeLfu4Lg4zAzZ5jFajKtGKh3jWUFb/MIBHFpdcOVguPh+zUF4TyyxtYyKbiQg9Vy9rTA&#10;TNuRf2gofCUChF2GCmrvu0xKV9Zk0M1tRxy8X9sb9EH2ldQ9jgFuWvkeRYk02HBYqLGjr5rKc/Fv&#10;FNh0t+GCk3b6s3H3sT/lJj/GSr08T+tPEJ4m/wjf21utIE3g9iX8AL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NLJM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/uv8MA&#10;AADbAAAADwAAAGRycy9kb3ducmV2LnhtbESP0WrCQBRE34X+w3ILvummCjHEbKQVivpSaPQDrtlr&#10;EszeTbNbE//eFQp9HGbmDJNtRtOKG/WusazgbR6BIC6tbrhScDp+zhIQziNrbC2Tgjs52OQvkwxT&#10;bQf+plvhKxEg7FJUUHvfpVK6siaDbm474uBdbG/QB9lXUvc4BLhp5SKKYmmw4bBQY0fbmspr8WsU&#10;2OTwwQXH7fhjl93q67wzu9NSqenr+L4G4Wn0/+G/9l4rSFbw/BJ+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/uv8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B6zb8A&#10;AADbAAAADwAAAGRycy9kb3ducmV2LnhtbERPzYrCMBC+C/sOYRa82XQVtFTTsiss6kWw+gBjM7bF&#10;ZtJtslrf3hwEjx/f/yofTCtu1LvGsoKvKAZBXFrdcKXgdPydJCCcR9bYWiYFD3KQZx+jFaba3vlA&#10;t8JXIoSwS1FB7X2XSunKmgy6yHbEgbvY3qAPsK+k7vEewk0rp3E8lwYbDg01drSuqbwW/0aBTXY/&#10;XPC8Hf7srFvszxuzOc2UGn8O30sQngb/Fr/cW60gCWPDl/ADZPY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sHrNvwAAANsAAAAPAAAAAAAAAAAAAAAAAJgCAABkcnMvZG93bnJl&#10;di54bWxQSwUGAAAAAAQABAD1AAAAhAMAAAAA&#10;" fillcolor="#e8dec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UKf8MA&#10;AADbAAAADwAAAGRycy9kb3ducmV2LnhtbESPwWrDMBBE74X8g9hCb7UcH9LYjRJMGpOGnuLkAxZr&#10;a5laK2Opsfv3UaHQ4zAzb5jNbra9uNHoO8cKlkkKgrhxuuNWwfVSPa9B+ICssXdMCn7Iw267eNhg&#10;od3EZ7rVoRURwr5ABSaEoZDSN4Ys+sQNxNH7dKPFEOXYSj3iFOG2l1marqTFjuOCwYH2hpqv+tsq&#10;eDs4rU9D+WKa/PRRV9OyP2aVUk+Pc/kKItAc/sN/7XetYJ3D75f4A+T2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UKf8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1P8AA&#10;AADbAAAADwAAAGRycy9kb3ducmV2LnhtbERPS27CMBDdV+IO1iB11zhhQUuIQRElalFXBA4wioc4&#10;Ih5HsUvS29eLSl0+vX+xn20vHjT6zrGCLElBEDdOd9wquF6qlzcQPiBr7B2Tgh/ysN8tngrMtZv4&#10;TI86tCKGsM9RgQlhyKX0jSGLPnEDceRubrQYIhxbqUecYrjt5SpN19Jix7HB4EAHQ829/rYK3o9O&#10;69NQvppmc/qqqynrP1aVUs/LudyCCDSHf/Gf+1Mr2MT18Uv8A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EY1P8AAAADbAAAADwAAAAAAAAAAAAAAAACYAgAAZHJzL2Rvd25y&#10;ZXYueG1sUEsFBgAAAAAEAAQA9QAAAIUDAAAAAA=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QpMMA&#10;AADbAAAADwAAAGRycy9kb3ducmV2LnhtbESPwWrDMBBE74H+g9hCb4nsHNrYiWxCW9OEnOrmAxZr&#10;Y5lYK2Opsfv3UaHQ4zAzb5hdOdte3Gj0nWMF6SoBQdw43XGr4PxVLTcgfEDW2DsmBT/koSweFjvM&#10;tZv4k251aEWEsM9RgQlhyKX0jSGLfuUG4uhd3GgxRDm2Uo84Rbjt5TpJnqXFjuOCwYFeDTXX+tsq&#10;eHt3Wh+H/YtpsuOprqa0/1hXSj09zvstiEBz+A//tQ9aQZbC75f4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qQpM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Jp5sQA&#10;AADbAAAADwAAAGRycy9kb3ducmV2LnhtbESPwWrDMBBE74X+g9hAb7UcQ4PjRgkluDQkp9r5gI21&#10;tU2tlZHUxMnXV4VAj8PMvGFWm8kM4kzO95YVzJMUBHFjdc+tgmP9/pyD8AFZ42CZFFzJw2b9+LDC&#10;QtsLf9K5Cq2IEPYFKuhCGAspfdORQZ/YkTh6X9YZDFG6VmqHlwg3g8zSdCEN9hwXOhxp21HzXf0Y&#10;BXwrt/WYnw47l+7lx6LK9+VLrtTTbHp7BRFoCv/he3unFSwz+PsSf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Saeb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7MfcQA&#10;AADbAAAADwAAAGRycy9kb3ducmV2LnhtbESP0WrCQBRE3wX/YblC33SjpRKjmyBiqdinxn7ANXtN&#10;gtm7YXerab++Wyj4OMzMGWZTDKYTN3K+taxgPktAEFdWt1wr+Dy9TlMQPiBr7CyTgm/yUOTj0QYz&#10;be/8Qbcy1CJC2GeooAmhz6T0VUMG/cz2xNG7WGcwROlqqR3eI9x0cpEkS2mw5bjQYE+7hqpr+WUU&#10;8M9+d+rT8/vBJUf5tizT4/4lVeppMmzXIAIN4RH+bx+0gtUz/H2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ezH3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UCcQA&#10;AADbAAAADwAAAGRycy9kb3ducmV2LnhtbESP0WrCQBRE3wX/YblC33SjtBKjmyBiqdinxn7ANXtN&#10;gtm7YXerab++Wyj4OMzMGWZTDKYTN3K+taxgPktAEFdWt1wr+Dy9TlMQPiBr7CyTgm/yUOTj0QYz&#10;be/8Qbcy1CJC2GeooAmhz6T0VUMG/cz2xNG7WGcwROlqqR3eI9x0cpEkS2mw5bjQYE+7hqpr+WUU&#10;8M9+d+rT8/vBJUf5tizT4/4lVeppMmzXIAIN4RH+bx+0gtUz/H2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3VAn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52pMMA&#10;AADbAAAADwAAAGRycy9kb3ducmV2LnhtbESPUWvCQBCE3wv9D8cKfSl6Z0Gr0VOKUGr71Kb+gDW3&#10;JsHcXsitGv99TxD6OMzMN8xy3ftGnamLdWAL45EBRVwEV3NpYff7PpyBioLssAlMFq4UYb16fFhi&#10;5sKFf+icS6kShGOGFiqRNtM6FhV5jKPQEifvEDqPkmRXatfhJcF9o1+MmWqPNaeFClvaVFQc85O3&#10;EJvJPt9LYT7N8/cH9q9T2XyhtU+D/m0BSqiX//C9vXUW5hO4fUk/QK/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52pM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zo08MA&#10;AADbAAAADwAAAGRycy9kb3ducmV2LnhtbESPUUvDQBCE34X+h2MLfRF7Z8FUYy9BClL1qY3+gG1u&#10;TYK5vZBb2/Tfe4Lg4zAz3zCbcvK9OtEYu8AWbpcGFHEdXMeNhY/355t7UFGQHfaBycKFIpTF7GqD&#10;uQtnPtCpkkYlCMccLbQiQ651rFvyGJdhIE7eZxg9SpJjo92I5wT3vV4Zk2mPHaeFFgfatlR/Vd/e&#10;QuzvjtVRavNqrvc7nNaZbN/Q2sV8enoEJTTJf/iv/eIsPGTw+yX9AF3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dzo0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2760;top:1455;width:1708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yNrMEA&#10;AADbAAAADwAAAGRycy9kb3ducmV2LnhtbESPzYoCMRCE7wu+Q2jB25rRg6ujUUQQVPbi6AM0k54f&#10;TDpDknVm394IC3ssquorarMbrBFP8qF1rGA2zUAQl063XCu4346fSxAhIms0jknBLwXYbUcfG8y1&#10;6/lKzyLWIkE45KigibHLpQxlQxbD1HXEyauctxiT9LXUHvsEt0bOs2whLbacFhrs6NBQ+Sh+rAJ5&#10;K479sjA+c5d59W3Op2tFTqnJeNivQUQa4n/4r33SClZf8P6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Mja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Alterar Autorização de </w:t>
                          </w:r>
                        </w:p>
                      </w:txbxContent>
                    </v:textbox>
                  </v:rect>
                  <v:rect id="Rectangle 95" o:spid="_x0000_s1119" style="position:absolute;left:3255;top:1650;width:703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MZ3r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NDZ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kxnevwAAANsAAAAPAAAAAAAAAAAAAAAAAJgCAABkcnMvZG93bnJl&#10;di54bWxQSwUGAAAAAAQABAD1AAAAhAMAAAAA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Viajantes</w:t>
                          </w:r>
                        </w:p>
                      </w:txbxContent>
                    </v:textbox>
                  </v:rect>
                  <v:oval id="Oval 96" o:spid="_x0000_s1120" style="position:absolute;left:3615;top:2865;width:2115;height:1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lik8MA&#10;AADbAAAADwAAAGRycy9kb3ducmV2LnhtbESPwWrDMBBE74X+g9hCb43sFILtRDYlNNBeDI39AYu1&#10;tU2tlZHkxP37KhDocZiZN8yhWs0kLuT8aFlBuklAEHdWj9wraJvTSwbCB2SNk2VS8EseqvLx4YCF&#10;tlf+oss59CJC2BeoYAhhLqT03UAG/cbOxNH7ts5giNL1Uju8RriZ5DZJdtLgyHFhwJmOA3U/58Uo&#10;qI+vuzz7rGvXZkvTpL5N7fKu1PPT+rYHEWgN/+F7+0MryHO4fYk/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lik8MAAADbAAAADwAAAAAAAAAAAAAAAACYAgAAZHJzL2Rv&#10;d25yZXYueG1sUEsFBgAAAAAEAAQA9QAAAIgDAAAAAA==&#10;" fillcolor="#c0bfc0" strokecolor="#c0bfc0" strokeweight="42e-5mm"/>
                  <v:oval id="Oval 97" o:spid="_x0000_s1121" style="position:absolute;left:3570;top:2820;width:2115;height:1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YYFcMA&#10;AADcAAAADwAAAGRycy9kb3ducmV2LnhtbESPQW/CMAyF70j8h8hIu0EKB4Q6ApomKnGaWIDDblbj&#10;NdUap2oCdP9+PkziZus9v/d5ux9Dp+40pDaygeWiAEVcR9dyY+ByruYbUCkjO+wik4FfSrDfTSdb&#10;LF188CfdbW6UhHAq0YDPuS+1TrWngGkRe2LRvuMQMMs6NNoN+JDw0OlVUax1wJalwWNP757qH3sL&#10;Bq7j+eNQ+a+N69yqulbWnshaY15m49srqExjfpr/r49O8AvBl2dkAr3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YYFcMAAADcAAAADwAAAAAAAAAAAAAAAACYAgAAZHJzL2Rv&#10;d25yZXYueG1sUEsFBgAAAAAEAAQA9QAAAIgDAAAAAA==&#10;" fillcolor="#fcf2e3" strokeweight="42e-5mm"/>
                  <v:rect id="Rectangle 98" o:spid="_x0000_s112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dR6cAA&#10;AADcAAAADwAAAGRycy9kb3ducmV2LnhtbERPS4vCMBC+C/sfwix400TXF9UoUljZk/hCr0Mz25Zt&#10;JqWJ2v33RhC8zcf3nMWqtZW4UeNLxxoGfQWCOHOm5FzD6fjdm4HwAdlg5Zg0/JOH1fKjs8DEuDvv&#10;6XYIuYgh7BPUUIRQJ1L6rCCLvu9q4sj9usZiiLDJpWnwHsNtJYdKTaTFkmNDgTWlBWV/h6vVsKU0&#10;qy674WZ8onBW6dSPvs5e6+5nu56DCNSGt/jl/jFxvhrA85l4gV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idR6cAAAADcAAAADwAAAAAAAAAAAAAAAACYAgAAZHJzL2Rvd25y&#10;ZXYueG1sUEsFBgAAAAAEAAQA9QAAAIUDAAAAAA==&#10;" fillcolor="#fcf2e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0YpMEA&#10;AADcAAAADwAAAGRycy9kb3ducmV2LnhtbERP32vCMBB+H/g/hBP2MjRRxpDaKOIQ9jamIn08mrMt&#10;NpfaxDb775fBYG/38f28fBttKwbqfeNYw2KuQBCXzjRcaTifDrMVCB+QDbaOScM3edhuJk85ZsaN&#10;/EXDMVQihbDPUEMdQpdJ6cuaLPq564gTd3W9xZBgX0nT45jCbSuXSr1Jiw2nhho72tdU3o4Pq+Gh&#10;fLy8nvBweyko+uLTvd8XTuvnadytQQSK4V/85/4wab5awu8z6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NGKT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G9P8IA&#10;AADcAAAADwAAAGRycy9kb3ducmV2LnhtbERP32vCMBB+H/g/hBP2MjTpNoZUYxGlsLcxleHj0Zxt&#10;sbnUJtrsv18Gg73dx/fzVkW0nbjT4FvHGrK5AkFcOdNyreF4KGcLED4gG+wck4Zv8lCsJw8rzI0b&#10;+ZPu+1CLFMI+Rw1NCH0upa8asujnridO3NkNFkOCQy3NgGMKt518VupNWmw5NTTY07ah6rK/WQ03&#10;5ePX6wHLy9OJoj99uN01c1o/TuNmCSJQDP/iP/e7SfPVC/w+ky6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gb0/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3EEcMA&#10;AADcAAAADwAAAGRycy9kb3ducmV2LnhtbERPS2vCQBC+F/wPywi91Y1Sq02zivQBvaqlmtuQHZNo&#10;djZk1yT217tCwdt8fM9Jlr2pREuNKy0rGI8iEMSZ1SXnCn62X09zEM4ja6wsk4ILOVguBg8Jxtp2&#10;vKZ243MRQtjFqKDwvo6ldFlBBt3I1sSBO9jGoA+wyaVusAvhppKTKHqRBksODQXW9F5QdtqcjYLu&#10;r52Nq9X+9ZPPsx1O04/fXXpU6nHYr95AeOr9Xfzv/tZhfvQMt2fCB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73EEc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FhisMA&#10;AADcAAAADwAAAGRycy9kb3ducmV2LnhtbERPS2vCQBC+F/oflin0ZjYKao3ZiNQWeq0WH7chOyax&#10;2dmQXZPYX98tCL3Nx/ecdDWYWnTUusqygnEUgyDOra64UPC1ex+9gHAeWWNtmRTcyMEqe3xIMdG2&#10;50/qtr4QIYRdggpK75tESpeXZNBFtiEO3Nm2Bn2AbSF1i30IN7WcxPFMGqw4NJTY0GtJ+ff2ahT0&#10;P918XK+Pize+zg84PW32h9NFqeenYb0E4Wnw/+K7+0OH+fEU/p4JF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Fhi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P//cMA&#10;AADcAAAADwAAAGRycy9kb3ducmV2LnhtbERPTWvCQBC9C/0PyxS8NZsI1Ta6BqkVvKql6m3ITpO0&#10;2dmQXZPor+8WCt7m8T5nkQ2mFh21rrKsIIliEMS51RUXCj4Om6cXEM4ja6wtk4IrOciWD6MFptr2&#10;vKNu7wsRQtilqKD0vkmldHlJBl1kG+LAfdnWoA+wLaRusQ/hppaTOJ5KgxWHhhIbeisp/9lfjIL+&#10;1s2SenV6fefL7IjP5/Xn8fyt1PhxWM1BeBr8Xfzv3uowP57C3zPhA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P//c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EgcUA&#10;AADcAAAADwAAAGRycy9kb3ducmV2LnhtbERPS2vCQBC+F/oflil4q5v2ECXNKlIR2oNgoxh6G7OT&#10;B83Ohuxqor++Wyh4m4/vOelyNK24UO8aywpephEI4sLqhisFh/3meQ7CeWSNrWVScCUHy8XjQ4qJ&#10;tgN/0SXzlQgh7BJUUHvfJVK6oiaDbmo74sCVtjfoA+wrqXscQrhp5WsUxdJgw6Ghxo7eayp+srNR&#10;EOfn06HafG93x7wsys/5eu3jm1KTp3H1BsLT6O/if/eHDvOjGfw9Ey6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MSB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dQ88cA&#10;AADcAAAADwAAAGRycy9kb3ducmV2LnhtbESPT2vCQBDF74V+h2WE3pqNPQSJWUUUoT0UWiuKtzE7&#10;+YPZ2ZBdNe2n7xwKvc3w3rz3m2I5uk7daAitZwPTJAVFXHrbcm1g/7V9noEKEdli55kMfFOA5eLx&#10;ocDc+jt/0m0XayUhHHI00MTY51qHsiGHIfE9sWiVHxxGWYda2wHvEu46/ZKmmXbYsjQ02NO6ofKy&#10;uzoD2fF63tfb0/vH4ViV1dtss4nZjzFPk3E1BxVpjP/mv+tXK/ip0MozMoF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3UPP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v1aMUA&#10;AADcAAAADwAAAGRycy9kb3ducmV2LnhtbERPS2vCQBC+F/oflil4q5v2ENI0q0hF0INgVQy9jdnJ&#10;g2ZnQ3Y1sb++Wyh4m4/vOdl8NK24Uu8aywpephEI4sLqhisFx8PqOQHhPLLG1jIpuJGD+ezxIcNU&#10;24E/6br3lQgh7FJUUHvfpVK6oiaDbmo74sCVtjfoA+wrqXscQrhp5WsUxdJgw6Ghxo4+aiq+9xej&#10;IM4v52O1+truTnlZlJtkufTxj1KTp3HxDsLT6O/if/dah/nRG/w9Ey6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u/Vo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M4zcQA&#10;AADcAAAADwAAAGRycy9kb3ducmV2LnhtbESPTWvCQBCG7wX/wzKCl6IbPYhEV6mCIL1prdDbNDtN&#10;QndnQ3Ybo7/eORS8zTDvxzOrTe+d6qiNdWAD00kGirgItubSwPljP16AignZogtMBm4UYbMevKww&#10;t+HKR+pOqVQSwjFHA1VKTa51LCryGCehIZbbT2g9JlnbUtsWrxLunZ5l2Vx7rFkaKmxoV1Hxe/rz&#10;UnK46Mvn7b24n1+/vreddvfd0RkzGvZvS1CJ+vQU/7sPVvCngi/PyAR6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jOM3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+dVsQA&#10;AADcAAAADwAAAGRycy9kb3ducmV2LnhtbESPT4vCMBDF7wt+hzDCXhZNuwdZqlFUEGRv/gVvYzO2&#10;xWRSmlirn34jCHub4b15vzeTWWeNaKnxlWMF6TABQZw7XXGhYL9bDX5A+ICs0TgmBQ/yMJv2PiaY&#10;aXfnDbXbUIgYwj5DBWUIdSalz0uy6IeuJo7axTUWQ1ybQuoG7zHcGvmdJCNpseJIKLGmZUn5dXuz&#10;EbI+yuPh8Zs/91+n86KV5rncGKU++918DCJQF/7N7+u1jvXTFF7PxAnk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vnVb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0DIcYA&#10;AADcAAAADwAAAGRycy9kb3ducmV2LnhtbESPQWvCQBCF7wX/wzKCl2I25lBKzCpVEKQ3rRV6G7Nj&#10;Ero7G7LbJPrr3UKhtxnem/e9KdajNaKnzjeOFSySFARx6XTDlYLTx27+CsIHZI3GMSm4kYf1avJU&#10;YK7dwAfqj6ESMYR9jgrqENpcSl/WZNEnriWO2tV1FkNcu0rqDocYbo3M0vRFWmw4EmpsaVtT+X38&#10;sRGyP8vz5+29vJ+evy6bXpr79mCUmk3HtyWIQGP4N/9d73Wsv8jg95k4gV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0DIc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8Ai8IA&#10;AADcAAAADwAAAGRycy9kb3ducmV2LnhtbERP32vCMBB+F/Y/hBvsTVMninZGkYEgYwi22uejOZti&#10;c+maqN1/bwYD3+7j+3nLdW8bcaPO144VjEcJCOLS6ZorBcd8O5yD8AFZY+OYFPySh/XqZbDEVLs7&#10;H+iWhUrEEPYpKjAhtKmUvjRk0Y9cSxy5s+sshgi7SuoO7zHcNvI9SWbSYs2xwWBLn4bKS3a1CnK5&#10;r7/d1DSLy/lr+nMqinaTFUq9vfabDxCB+vAU/7t3Os4fT+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wCL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aY/8IA&#10;AADcAAAADwAAAGRycy9kb3ducmV2LnhtbERP32vCMBB+F/Y/hBvsTVOHinZGkYEgYwi22uejOZti&#10;c+maqN1/bwYD3+7j+3nLdW8bcaPO144VjEcJCOLS6ZorBcd8O5yD8AFZY+OYFPySh/XqZbDEVLs7&#10;H+iWhUrEEPYpKjAhtKmUvjRk0Y9cSxy5s+sshgi7SuoO7zHcNvI9SWbSYs2xwWBLn4bKS3a1CnK5&#10;r7/d1DSLy/lr+nMqinaTFUq9vfabDxCB+vAU/7t3Os4fT+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9pj/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gi78A&#10;AADcAAAADwAAAGRycy9kb3ducmV2LnhtbERPS4vCMBC+C/sfwgh701QXRbtNZSnIevVx2dvQjE2x&#10;mZQkavffG0HwNh/fc4rNYDtxIx9axwpm0wwEce10y42C03E7WYEIEVlj55gU/FOATfkxKjDX7s57&#10;uh1iI1IIhxwVmBj7XMpQG7IYpq4nTtzZeYsxQd9I7fGewm0n51m2lBZbTg0Ge6oM1ZfD1SqwX9tY&#10;/y2rbsd+WK3XZ1PR716pz/Hw8w0i0hDf4pd7p9P82QKez6QLZP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l+CL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V+/L8A&#10;AADcAAAADwAAAGRycy9kb3ducmV2LnhtbERPS4vCMBC+C/sfwizsTVNXKFpNixRkvfq4eBuasSk2&#10;k5JktfvvzYLgbT6+52yq0fbiTj50jhXMZxkI4sbpjlsF59NuugQRIrLG3jEp+KMAVfkx2WCh3YMP&#10;dD/GVqQQDgUqMDEOhZShMWQxzNxAnLir8xZjgr6V2uMjhdtefmdZLi12nBoMDlQbam7HX6vALnax&#10;ueR1v2c/Llerq6np56DU1+e4XYOINMa3+OXe6zR/nsP/M+kCWT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0RX78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nbZ78A&#10;AADcAAAADwAAAGRycy9kb3ducmV2LnhtbERPS4vCMBC+C/sfwgh701QXfHSbylKQ9erjsrehGZti&#10;MylJ1O6/N4LgbT6+5xSbwXbiRj60jhXMphkI4trplhsFp+N2sgIRIrLGzjEp+KcAm/JjVGCu3Z33&#10;dDvERqQQDjkqMDH2uZShNmQxTF1PnLiz8xZjgr6R2uM9hdtOzrNsIS22nBoM9lQZqi+Hq1Vgv7ax&#10;/ltU3Y79sFqvz6ai371Sn+Ph5xtEpCG+xS/3Tqf5syU8n0kXy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Cdtn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rlVsYA&#10;AADcAAAADwAAAGRycy9kb3ducmV2LnhtbESPQWvCQBCF7wX/wzJCb3VjxdKmriJSoVAsVC3U25gd&#10;k5Dd2ZDdavz3zqHQ2wzvzXvfzBa9d+pMXawDGxiPMlDERbA1lwb2u/XDM6iYkC26wGTgShEW88Hd&#10;DHMbLvxF520qlYRwzNFAlVKbax2LijzGUWiJRTuFzmOStSu17fAi4d7pxyx70h5rloYKW1pVVDTb&#10;X2/gs//+qF9+mmZydJv4dlwdpuQOxtwP++UrqER9+jf/Xb9bwR8LrTwjE+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LrlV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ZAzcQA&#10;AADcAAAADwAAAGRycy9kb3ducmV2LnhtbERP32vCMBB+H/g/hBvsbaadKFqNRWTCYGygbqBvZ3Nr&#10;S5NLaTKt//0yEHy7j+/nLfLeGnGmzteOFaTDBARx4XTNpYKv/eZ5CsIHZI3GMSm4kod8OXhYYKbd&#10;hbd03oVSxBD2GSqoQmgzKX1RkUU/dC1x5H5cZzFE2JVSd3iJ4dbIlySZSIs1x4YKW1pXVDS7X6vg&#10;s/9+r2eHphmdzId/Pa2PYzJHpZ4e+9UcRKA+3MU395uO89MZ/D8TL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2QM3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Aj7cYA&#10;AADcAAAADwAAAGRycy9kb3ducmV2LnhtbESPQWvCQBCF7wX/wzJCb7qpxVKjq4hYKJQWaivobcxO&#10;k5Dd2ZDdavz3nYPQ2wzvzXvfLFa9d+pMXawDG3gYZ6CIi2BrLg18f72MnkHFhGzRBSYDV4qwWg7u&#10;FpjbcOFPOu9SqSSEY44GqpTaXOtYVOQxjkNLLNpP6DwmWbtS2w4vEu6dnmTZk/ZYszRU2NKmoqLZ&#10;/XoDH/3+rZ4dmubx5N7j9rQ5Tskdjbkf9us5qER9+jffrl+t4E8EX56RCf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KAj7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m9T8AA&#10;AADcAAAADwAAAGRycy9kb3ducmV2LnhtbERPS2vCQBC+F/wPywje6iYKRWNWEaE1txJbPI/ZyQOz&#10;syG7mvjvuwXB23x8z0l3o2nFnXrXWFYQzyMQxIXVDVcKfn8+31cgnEfW2FomBQ9ysNtO3lJMtB04&#10;p/vJVyKEsEtQQe19l0jpipoMurntiANX2t6gD7CvpO5xCOGmlYso+pAGGw4NNXZ0qKm4nm5GQft9&#10;LeObsUtex1VmLsdzvsq+lJpNx/0GhKfRv8RPd6bD/EUM/8+EC+T2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+m9T8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sjOL8A&#10;AADcAAAADwAAAGRycy9kb3ducmV2LnhtbERPy6rCMBDdX/AfwgjurmkriFajiHCv3YkPXI/N2Bab&#10;SWmi1r83guBuDuc582VnanGn1lWWFcTDCARxbnXFhYLj4e93AsJ5ZI21ZVLwJAfLRe9njqm2D97R&#10;fe8LEULYpaig9L5JpXR5SQbd0DbEgbvY1qAPsC2kbvERwk0tkygaS4MVh4YSG1qXlF/3N6Og3l4v&#10;8c3YEU/jIjPnzWk3yf6VGvS71QyEp85/xR93psP8JIH3M+ECuXg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OyM4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eGo78A&#10;AADcAAAADwAAAGRycy9kb3ducmV2LnhtbERPy6rCMBDdC/5DGMGdTasg2muUi+C93YkPXI/N2Bab&#10;SWmi1r83guBuDuc5i1VnanGn1lWWFSRRDII4t7riQsHxsBnNQDiPrLG2TAqe5GC17PcWmGr74B3d&#10;974QIYRdigpK75tUSpeXZNBFtiEO3MW2Bn2AbSF1i48Qbmo5juOpNFhxaCixoXVJ+XV/Mwrq7fWS&#10;3Iyd8DwpMnP+P+1m2Z9Sw0H3+wPCU+e/4o8702H+eALvZ8IF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d4aj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N6B8IA&#10;AADcAAAADwAAAGRycy9kb3ducmV2LnhtbERP24rCMBB9X/Afwgj7pqmyiFSjiKCrKItWP2BoxrbY&#10;TLpNtNWvNwvCvs3hXGc6b00p7lS7wrKCQT8CQZxaXXCm4Hxa9cYgnEfWWFomBQ9yMJ91PqYYa9vw&#10;ke6Jz0QIYRejgtz7KpbSpTkZdH1bEQfuYmuDPsA6k7rGJoSbUg6jaCQNFhwacqxomVN6TW5GwWhd&#10;7Ny4+d1fNj8Ura/f28PtWSn12W0XExCeWv8vfrs3OswffsH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s3oH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/fnMIA&#10;AADcAAAADwAAAGRycy9kb3ducmV2LnhtbERP24rCMBB9X/Afwgj7pqnCilSjiKCrKItWP2BoxrbY&#10;TLpNtNWvNwvCvs3hXGc6b00p7lS7wrKCQT8CQZxaXXCm4Hxa9cYgnEfWWFomBQ9yMJ91PqYYa9vw&#10;ke6Jz0QIYRejgtz7KpbSpTkZdH1bEQfuYmuDPsA6k7rGJoSbUg6jaCQNFhwacqxomVN6TW5GwWhd&#10;7Ny4+d1fNj8Ura/f28PtWSn12W0XExCeWv8vfrs3OswffsH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9+c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1B68MA&#10;AADcAAAADwAAAGRycy9kb3ducmV2LnhtbERPzWrCQBC+F3yHZYTezKYeQkizighVS6VY9QGG7JgE&#10;s7MxuyapT98tFHqbj+938uVoGtFT52rLCl6iGARxYXXNpYLz6W2WgnAeWWNjmRR8k4PlYvKUY6bt&#10;wF/UH30pQgi7DBVU3reZlK6oyKCLbEscuIvtDPoAu1LqDocQbho5j+NEGqw5NFTY0rqi4nq8GwXJ&#10;pv5w6XDbX3afFG+u2/fD/dEq9TwdV68gPI3+X/zn3ukwf57A7zPhAr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1B68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oDkMMA&#10;AADcAAAADwAAAGRycy9kb3ducmV2LnhtbERP22oCMRB9L/Qfwgh9q1ktrboapZQuLQUVL+DrsBk3&#10;SzeTJUl1+/dGEHybw7nObNHZRpzIh9qxgkE/A0FcOl1zpWC/K57HIEJE1tg4JgX/FGAxf3yYYa7d&#10;mTd02sZKpBAOOSowMba5lKE0ZDH0XUucuKPzFmOCvpLa4zmF20YOs+xNWqw5NRhs6cNQ+bv9swrw&#10;qzCr18PP6LPwTXjJiuV6eZwo9dTr3qcgInXxLr65v3WaPxzB9Zl0gZ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oDk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X4sYA&#10;AADcAAAADwAAAGRycy9kb3ducmV2LnhtbESPT2sCMRDF74V+hzCCt5rV0n9bo4h0aSlY0RZ6HTbj&#10;ZulmsiRRt9++cyh4m+G9ee838+XgO3WimNrABqaTAhRxHWzLjYGvz+rmEVTKyBa7wGTglxIsF9dX&#10;cyxtOPOOTvvcKAnhVKIBl3Nfap1qRx7TJPTEoh1C9JhljY22Ec8S7js9K4p77bFlaXDY09pR/bM/&#10;egP4WrmPu+/3h5cqdum2qDbbzeHJmPFoWD2DyjTki/n/+s0K/kxo5RmZQC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WX4s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Fz6sAA&#10;AADcAAAADwAAAGRycy9kb3ducmV2LnhtbERPzWoCMRC+F3yHMAUvpSZ6sO1qFFGU3sStDzBsxs3S&#10;zWRJoru+vSkIvc3H9zvL9eBacaMQG88aphMFgrjypuFaw/ln//4JIiZkg61n0nCnCOvV6GWJhfE9&#10;n+hWplrkEI4FarApdYWUsbLkME58R5y5iw8OU4ahliZgn8NdK2dKzaXDhnODxY62lqrf8uo0vNnT&#10;UG+P5wPKe7ULH0r1x73Sevw6bBYgEg3pX/x0f5s8f/YFf8/kC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sFz6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JMqsQA&#10;AADcAAAADwAAAGRycy9kb3ducmV2LnhtbESPzWoDMQyE74G+g1Ehl9DYbaAp2zihpKTkFvLzAGKt&#10;rpeu5cV2s5u3jw6F3iRmNPNptRlDp66UchvZwvPcgCKuo2u5sXA5757eQOWC7LCLTBZulGGzfpis&#10;sHJx4CNdT6VREsK5Qgu+lL7SOteeAuZ57IlF+44pYJE1NdolHCQ8dPrFmFcdsGVp8NjT1lP9c/oN&#10;Fmb+ODbbw+UL9a3+TEtjhsPOWDt9HD/eQRUay7/573rvBH8h+PKMTK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iTKrEAAAA3AAAAA8AAAAAAAAAAAAAAAAAmAIAAGRycy9k&#10;b3ducmV2LnhtbFBLBQYAAAAABAAEAPUAAACJAwAAAAA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7pMcAA&#10;AADcAAAADwAAAGRycy9kb3ducmV2LnhtbERPzWoCMRC+F3yHMAUvpSYqtGU1iihKb+LWBxg242bp&#10;ZrIk0V3f3hSE3ubj+53lenCtuFGIjWcN04kCQVx503Ct4fyzf/8CEROywdYzabhThPVq9LLEwvie&#10;T3QrUy1yCMcCNdiUukLKWFlyGCe+I87cxQeHKcNQSxOwz+GulTOlPqTDhnODxY62lqrf8uo0vNnT&#10;UG+P5wPKe7ULn0r1x73Sevw6bBYgEg3pX/x0f5s8fz6Fv2fyB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7pMc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f/sMA&#10;AADcAAAADwAAAGRycy9kb3ducmV2LnhtbERPTWvCQBC9F/wPyxR6azamUEp0FakohR5K1IPeJtkx&#10;G8zOhuzGpP++Wyj0No/3Ocv1ZFtxp943jhXMkxQEceV0w7WC03H3/AbCB2SNrWNS8E0e1qvZwxJz&#10;7UYu6H4ItYgh7HNUYELocil9ZciiT1xHHLmr6y2GCPta6h7HGG5bmaXpq7TYcGww2NG7oep2GKyC&#10;i54P47CtvwozleU+ZJ/F9Vwq9fQ4bRYgAk3hX/zn/tBx/ksGv8/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Gf/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06ZcMA&#10;AADcAAAADwAAAGRycy9kb3ducmV2LnhtbERPTWvCQBC9F/wPywje6kaFUqKriGIpeCixPehtkh2z&#10;wexsyG5M/PduodDbPN7nrDaDrcWdWl85VjCbJiCIC6crLhX8fB9e30H4gKyxdkwKHuRhsx69rDDV&#10;rueM7qdQihjCPkUFJoQmldIXhiz6qWuII3d1rcUQYVtK3WIfw20t50nyJi1WHBsMNrQzVNxOnVVw&#10;0bOu7/blV2aGPP8I82N2PedKTcbDdgki0BD+xX/uTx3nLxbw+0y8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06Z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iEcMA&#10;AADcAAAADwAAAGRycy9kb3ducmV2LnhtbERPTWvCQBC9F/wPyxS81Y1WikRXKYpF6EFiPbS3SXbM&#10;BrOzIbsx6b93hUJv83ifs9oMthY3an3lWMF0koAgLpyuuFRw/tq/LED4gKyxdkwKfsnDZj16WmGq&#10;Xc8Z3U6hFDGEfYoKTAhNKqUvDFn0E9cQR+7iWoshwraUusU+httazpLkTVqsODYYbGhrqLieOqvg&#10;R0+7vtuVx8wMef4RZp/Z5TtXavw8vC9BBBrCv/jPfdBx/usc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SiE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rfDcIA&#10;AADcAAAADwAAAGRycy9kb3ducmV2LnhtbERPS2vCQBC+F/wPywi91Y2KRaKrqFCxh4LxcR+yYxLM&#10;zobdbRL767uFgrf5+J6zXPemFi05X1lWMB4lIIhzqysuFFzOH29zED4ga6wtk4IHeVivBi9LTLXt&#10;OKP2FAoRQ9inqKAMoUml9HlJBv3INsSRu1lnMEToCqkddjHc1HKSJO/SYMWxocSGdiXl99O3URC+&#10;suNkv81ycz083Gf7cxzPik6p12G/WYAI1Ien+N990HH+dAZ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Ot8N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3" o:spid="_x0000_s115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hBesIA&#10;AADcAAAADwAAAGRycy9kb3ducmV2LnhtbERPTWvCQBC9C/6HZYTedKNFKdFVqtCiB8HY9j5kxyQ0&#10;Oxt2t0nsr3cFwds83uesNr2pRUvOV5YVTCcJCOLc6ooLBd9fH+M3ED4ga6wtk4Iredish4MVptp2&#10;nFF7DoWIIexTVFCG0KRS+rwkg35iG+LIXawzGCJ0hdQOuxhuajlLkoU0WHFsKLGhXUn57/nPKAjH&#10;7DT73Ga5+dlf3aH9P03nRafUy6h/X4II1Ien+OHe6zj/dQH3Z+IF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6EF6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4" o:spid="_x0000_s115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Tk4cMA&#10;AADcAAAADwAAAGRycy9kb3ducmV2LnhtbERPTWvCQBC9F/wPywi91Y1Ka4muooLFHgpG633Ijkkw&#10;Oxt21yT213cLBW/zeJ+zWPWmFi05X1lWMB4lIIhzqysuFHyfdi/vIHxA1lhbJgV38rBaDp4WmGrb&#10;cUbtMRQihrBPUUEZQpNK6fOSDPqRbYgjd7HOYIjQFVI77GK4qeUkSd6kwYpjQ4kNbUvKr8ebURC+&#10;ssPkY5Pl5ry/u8/25zB+LTqlnof9eg4iUB8e4n/3Xsf50x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Tk4c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5" o:spid="_x0000_s115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gJ5sYA&#10;AADcAAAADwAAAGRycy9kb3ducmV2LnhtbESPQWvCQBCF74L/YRnBi9RdFWqbukopFeyloPbS25id&#10;JqHZ2TS7mvjvnUPB2wzvzXvfrDa9r9WF2lgFtjCbGlDEeXAVFxa+jtuHJ1AxITusA5OFK0XYrIeD&#10;FWYudLynyyEVSkI4ZmihTKnJtI55SR7jNDTEov2E1mOStS20a7GTcF/ruTGP2mPF0lBiQ28l5b+H&#10;s7fQVZ/f+eyjeDfX5cns8fS8mPw5a8ej/vUFVKI+3c3/1zsn+AuhlWdkAr2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egJ5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6" o:spid="_x0000_s116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SsfcMA&#10;AADcAAAADwAAAGRycy9kb3ducmV2LnhtbERPTWvCQBC9C/0Pywi9iO6q0Gp0lSIW6qVg6sXbmB2T&#10;YHY2Zrcm/nu3UPA2j/c5y3VnK3GjxpeONYxHCgRx5kzJuYbDz+dwBsIHZIOVY9JwJw/r1UtviYlx&#10;Le/ploZcxBD2CWooQqgTKX1WkEU/cjVx5M6usRgibHJpGmxjuK3kRKk3abHk2FBgTZuCskv6azW0&#10;5fcxG+/yrbq/n9QeT/Pp4Gq0fu13HwsQgbrwFP+7v0ycP53D3zPxAr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Ssfc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TxZ8MA&#10;AADcAAAADwAAAGRycy9kb3ducmV2LnhtbESPQUvEQAyF74L/YYjgzZ0q7iJ1ZxdRBI9apbC32Imd&#10;YidTZmK3++/NQfCW8F7e+7LdL3E0M+UyJHZwvarAEHfJD9w7+Hh/vroDUwTZ45iYHJyowH53frbF&#10;2qcjv9HcSG80hEuNDoLIVFtbukARyypNxKp9pRxRdM299RmPGh5He1NVGxtxYG0IONFjoO67+YkO&#10;NvO6eToNn21+bamdw+EgktfOXV4sD/dghBb5N/9dv3jFv1V8fUYns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TxZ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hU/MEA&#10;AADcAAAADwAAAGRycy9kb3ducmV2LnhtbERPTUvDQBC9C/0PyxS82U3FFondllIRPGqUQG9jdpoN&#10;zc6G3TFN/70rCN7m8T5ns5t8r0aKqQtsYLkoQBE3wXbcGvj8eLl7BJUE2WIfmAxcKcFuO7vZYGnD&#10;hd9prKRVOYRTiQacyFBqnRpHHtMiDMSZO4XoUTKMrbYRLznc9/q+KNbaY8e5weFAB0fNufr2Btbj&#10;qnq+dl91fKupHt3xKBJXxtzOp/0TKKFJ/sV/7leb5z8s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4VPz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rKi8EA&#10;AADcAAAADwAAAGRycy9kb3ducmV2LnhtbERPTUvDQBC9C/0PyxS82Y3FFondFmkRPGqUQG9jdpoN&#10;zc6G3TFN/70rCN7m8T5ns5t8r0aKqQts4H5RgCJugu24NfD58XL3CCoJssU+MBm4UoLddnazwdKG&#10;C7/TWEmrcginEg04kaHUOjWOPKZFGIgzdwrRo2QYW20jXnK47/WyKNbaY8e5weFAe0fNufr2Btbj&#10;qjpcu686vtVUj+54FIkrY27n0/MTKKFJ/sV/7leb5z8s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qyov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axNL8A&#10;AADcAAAADwAAAGRycy9kb3ducmV2LnhtbERPTYvCMBC9C/6HMII3m64ui3SNUgXBk7BdEY9DM9uW&#10;bSYlibX+eyMI3ubxPme1GUwrenK+sazgI0lBEJdWN1wpOP3uZ0sQPiBrbC2Tgjt52KzHoxVm2t74&#10;h/oiVCKGsM9QQR1Cl0npy5oM+sR2xJH7s85giNBVUju8xXDTynmafkmDDceGGjva1VT+F1ejAE1x&#10;dOfjvOAt9ry9t/nFYa7UdDLk3yACDeEtfrkPOs7/XMD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VrE0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8pQL8A&#10;AADcAAAADwAAAGRycy9kb3ducmV2LnhtbERPTYvCMBC9C/6HMII3TVdEpGtaqrCwJ8Eqyx6HZrYt&#10;20xKEmv990YQvM3jfc4uH00nBnK+tazgY5mAIK6sbrlWcDl/LbYgfEDW2FkmBXfykGfTyQ5TbW98&#10;oqEMtYgh7FNU0ITQp1L6qiGDfml74sj9WWcwROhqqR3eYrjp5CpJNtJgy7GhwZ4ODVX/5dUoQFMe&#10;3c9xVfIeB97fu+LXYaHUfDYWnyACjeEtfrm/dZy/XsPzmXiBzB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vylA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OM278A&#10;AADcAAAADwAAAGRycy9kb3ducmV2LnhtbERPTYvCMBC9C/6HMII3m664i3SNUgXBk7BdEY9DM9uW&#10;bSYlibX+eyMI3ubxPme1GUwrenK+sazgI0lBEJdWN1wpOP3uZ0sQPiBrbC2Tgjt52KzHoxVm2t74&#10;h/oiVCKGsM9QQR1Cl0npy5oM+sR2xJH7s85giNBVUju8xXDTynmafkmDDceGGjva1VT+F1ejAE1x&#10;dOfjvOAt9ry9t/nFYa7UdDLk3yACDeEtfrkPOs5ffML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84zb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UMlMEA&#10;AADcAAAADwAAAGRycy9kb3ducmV2LnhtbERPzWrCQBC+F3yHZQre6kYtKqlriEKxhx5q9AGG7DQb&#10;mp0Nu9skvn23UOhtPr7f2ReT7cRAPrSOFSwXGQji2umWGwW36+vTDkSIyBo7x6TgTgGKw+xhj7l2&#10;I19oqGIjUgiHHBWYGPtcylAbshgWridO3KfzFmOCvpHa45jCbSdXWbaRFltODQZ7Ohmqv6pvq+C0&#10;/ThWZ/9uaHdbl3Lpj8jWKDV/nMoXEJGm+C/+c7/pNP95A7/Pp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FDJT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mpD8EA&#10;AADcAAAADwAAAGRycy9kb3ducmV2LnhtbERPzWrCQBC+F/oOyxS81U1sqRJdQyIUe+ihRh9gyE6z&#10;odnZsLtqfHu3UOhtPr7f2ZSTHcSFfOgdK8jnGQji1umeOwWn4/vzCkSIyBoHx6TgRgHK7ePDBgvt&#10;rnygSxM7kUI4FKjAxDgWUobWkMUwdyNx4r6dtxgT9J3UHq8p3A5ykWVv0mLPqcHgSDtD7U9ztgp2&#10;y6+62ftPQ6vTSyVzXyNbo9TsaarWICJN8V/85/7Qaf7rEn6fSR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JqQ/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Y9fcMA&#10;AADcAAAADwAAAGRycy9kb3ducmV2LnhtbESPQW/CMAyF75P4D5GRdhspbBqoEBAgTeywwyj8AKsx&#10;TUXjVEkG5d/Ph0m72XrP731ebQbfqRvF1AY2MJ0UoIjrYFtuDJxPHy8LUCkjW+wCk4EHJdisR08r&#10;LG2485FuVW6UhHAq0YDLuS+1TrUjj2kSemLRLiF6zLLGRtuIdwn3nZ4Vxbv22LI0OOxp76i+Vj/e&#10;wH7+vasO8cvR4vy61dO4Q/bOmOfxsF2CyjTkf/Pf9acV/DehlWdkAr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Y9fc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h6o8IA&#10;AADcAAAADwAAAGRycy9kb3ducmV2LnhtbERPTWsCMRC9C/6HMEJvmrWVolujSGllDx6qrdDjsBmz&#10;i5vJNkl1/fdGELzN433OfNnZRpzIh9qxgvEoA0FcOl2zUfDz/TmcgggRWWPjmBRcKMBy0e/NMdfu&#10;zFs67aIRKYRDjgqqGNtcylBWZDGMXEucuIPzFmOC3kjt8ZzCbSOfs+xVWqw5NVTY0ntF5XH3bxVM&#10;zdr8bspia2Lxtfcf7cufQVbqadCt3kBE6uJDfHcXOs2fzOD2TLpAL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CHqj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tF48UA&#10;AADcAAAADwAAAGRycy9kb3ducmV2LnhtbESPQWsCMRCF7wX/QxjBW81aaZGtUYpY2UMP1VbwOGym&#10;2aWbyZpE3f77zqHQ2wzvzXvfLNeD79SVYmoDG5hNC1DEdbAtOwOfH6/3C1ApI1vsApOBH0qwXo3u&#10;lljacOM9XQ/ZKQnhVKKBJue+1DrVDXlM09ATi/YVoscsa3TaRrxJuO/0Q1E8aY8tS0ODPW0aqr8P&#10;F29g4Xbu9FZXe5er92Pc9vOzQzZmMh5enkFlGvK/+e+6soL/KPjyjEy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60Xj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fgeMEA&#10;AADcAAAADwAAAGRycy9kb3ducmV2LnhtbERPS2sCMRC+C/0PYQreNGvFIqtRSmnLHjz4BI/DZswu&#10;bibbJNX13xuh4G0+vufMl51txIV8qB0rGA0zEMSl0zUbBfvd92AKIkRkjY1jUnCjAMvFS2+OuXZX&#10;3tBlG41IIRxyVFDF2OZShrIii2HoWuLEnZy3GBP0RmqP1xRuG/mWZe/SYs2pocKWPisqz9s/q2Bq&#10;fsxxVRYbE4v1wX+141+DrFT/tfuYgYjUxaf4313oNH8ygscz6QK5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n4Hj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3YPcMA&#10;AADcAAAADwAAAGRycy9kb3ducmV2LnhtbESPQWsCMRCF74X+hzAFbzVbtSJbo5Qtosc2Fupx2Iyb&#10;0M1k2aS6/ntTELzN8N68781yPfhWnKiPLrCCl3EBgrgOxnGj4Hu/eV6AiAnZYBuYFFwownr1+LDE&#10;0oQzf9FJp0bkEI4lKrApdaWUsbbkMY5DR5y1Y+g9prz2jTQ9nnO4b+WkKObSo+NMsNhRZan+1X8+&#10;Q6b+4+fT60M166rGstZbd3RKjZ6G9zcQiYZ0N9+udybXf53A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h3YPc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F9psMA&#10;AADcAAAADwAAAGRycy9kb3ducmV2LnhtbESPQWsCMRCF7wX/Q5hCbzXbakW2RpEtUo9tLNTjsBk3&#10;oZvJsom6/ntTELzN8N68781iNfhWnKiPLrCCl3EBgrgOxnGj4Ge3eZ6DiAnZYBuYFFwowmo5elhg&#10;acKZv+mkUyNyCMcSFdiUulLKWFvyGMehI87aIfQeU177Rpoezznct/K1KGbSo+NMsNhRZan+00ef&#10;IRP/8fvl9b6adlVjWetPd3BKPT0O63cQiYZ0N9+utybXf5vA/zN5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F9ps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yOKcEA&#10;AADcAAAADwAAAGRycy9kb3ducmV2LnhtbERP24rCMBB9F/Yfwiz4pul66Uo1yiqI64tg1w8Ym7Et&#10;NpPaRK1/bxYE3+ZwrjNbtKYSN2pcaVnBVz8CQZxZXXKu4PC37k1AOI+ssbJMCh7kYDH/6Mww0fbO&#10;e7qlPhchhF2CCgrv60RKlxVk0PVtTRy4k20M+gCbXOoG7yHcVHIQRbE0WHJoKLCmVUHZOb0aBXay&#10;XXLKcdVe7LD+3h03ZnMYKtX9bH+mIDy1/i1+uX91mD8ewf8z4QI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8jin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ArssEA&#10;AADcAAAADwAAAGRycy9kb3ducmV2LnhtbERP24rCMBB9F/Yfwiz4pukqXqimZV0Q9UWw+gFjM7Zl&#10;m0m3yWr9eyMIvs3hXGeZdqYWV2pdZVnB1zACQZxbXXGh4HRcD+YgnEfWWFsmBXdykCYfvSXG2t74&#10;QNfMFyKEsItRQel9E0vp8pIMuqFtiAN3sa1BH2BbSN3iLYSbWo6iaCoNVhwaSmzop6T8N/s3Cux8&#10;t+KMp3X3Z8fNbH/emM1prFT/s/tegPDU+bf45d7qMH8ygecz4QK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K7L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K1xcIA&#10;AADcAAAADwAAAGRycy9kb3ducmV2LnhtbERPzWrCQBC+F/oOywjezMZKU4muUgvF9iKY5gHG7JgE&#10;s7Mxu03i23cFobf5+H5nvR1NI3rqXG1ZwTyKQRAXVtdcKsh/PmdLEM4ja2wsk4IbOdhunp/WmGo7&#10;8JH6zJcihLBLUUHlfZtK6YqKDLrItsSBO9vOoA+wK6XucAjhppEvcZxIgzWHhgpb+qiouGS/RoFd&#10;fu8446QZr3bRvh1Oe7PPF0pNJ+P7CoSn0f+LH+4vHea/JnB/Jlw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rXF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5XsEA&#10;AADcAAAADwAAAGRycy9kb3ducmV2LnhtbERPzYrCMBC+C75DGMGbpgqu2jWK6JZVPFn3AYZmtinb&#10;TEqTtfXtjbCwt/n4fmez620t7tT6yrGC2TQBQVw4XXGp4OuWTVYgfEDWWDsmBQ/ysNsOBxtMtev4&#10;Svc8lCKGsE9RgQmhSaX0hSGLfuoa4sh9u9ZiiLAtpW6xi+G2lvMkeZMWK44NBhs6GCp+8l+r4Pjh&#10;tD43+6Up1udLnnWz+nOeKTUe9ft3EIH68C/+c590nL9YwuuZeIH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7OV7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StLMQA&#10;AADcAAAADwAAAGRycy9kb3ducmV2LnhtbESPQW/CMAyF70j7D5EncYMUJMZWCAjBqg1xWscPsBqv&#10;qdY4VZPR7t/Ph0ncbL3n9z5v96Nv1Y362AQ2sJhnoIirYBuuDVw/i9kzqJiQLbaBycAvRdjvHiZb&#10;zG0Y+INuZaqVhHDM0YBLqcu1jpUjj3EeOmLRvkLvMcna19r2OEi4b/Uyy560x4alwWFHR0fVd/nj&#10;DZxeg7Xn7rB21cv5UhbDon1bFsZMH8fDBlSiMd3N/9fvVvBXQivPyAR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krSz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It8EA&#10;AADcAAAADwAAAGRycy9kb3ducmV2LnhtbERPzWrCQBC+C32HZQq96Uah2kRXkdpQxVOjDzBkx2xo&#10;djZkV5O+fVcQvM3H9zurzWAbcaPO144VTCcJCOLS6ZorBedTPv4A4QOyxsYxKfgjD5v1y2iFmXY9&#10;/9CtCJWIIewzVGBCaDMpfWnIop+4ljhyF9dZDBF2ldQd9jHcNnKWJHNpsebYYLClT0Plb3G1CnZf&#10;TutDu12YMj0ci7yfNt+zXKm312G7BBFoCE/xw73Xcf57Cvdn4gV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oCLf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GC7sQA&#10;AADcAAAADwAAAGRycy9kb3ducmV2LnhtbESPQWvCQBCF74X+h2UK3uqmhYYQXUXEUrEnY3/ANDsm&#10;wexs2N1q9Nc7h4K3Gd6b976ZL0fXqzOF2Hk28DbNQBHX3nbcGPg5fL4WoGJCtth7JgNXirBcPD/N&#10;sbT+wns6V6lREsKxRANtSkOpdaxbchinfiAW7eiDwyRraLQNeJFw1+v3LMu1w46locWB1i3Vp+rP&#10;GeDbZn0Yit/vbch2+iuvit3mozBm8jKuZqASjelh/r/eWsHPBV+ekQn0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hgu7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0ndcEA&#10;AADcAAAADwAAAGRycy9kb3ducmV2LnhtbERPzYrCMBC+C/sOYRb2pqkLW0rXKCIuip6sPsDYzLbF&#10;ZlKSqNWnN4LgbT6+35nMetOKCznfWFYwHiUgiEurG64UHPZ/wwyED8gaW8uk4EYeZtOPwQRzba+8&#10;o0sRKhFD2OeooA6hy6X0ZU0G/ch2xJH7t85giNBVUju8xnDTyu8kSaXBhmNDjR0taipPxdko4Pty&#10;se+y43btko1cpUW2Wf5kSn199vNfEIH68Ba/3Gsd56djeD4TL5DT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J3X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+5AsEA&#10;AADcAAAADwAAAGRycy9kb3ducmV2LnhtbERPzYrCMBC+C/sOYRb2pukKW0rXKCIuip6sPsDYzLbF&#10;ZlKSqNWnN4LgbT6+35nMetOKCznfWFbwPUpAEJdWN1wpOOz/hhkIH5A1tpZJwY08zKYfgwnm2l55&#10;R5ciVCKGsM9RQR1Cl0vpy5oM+pHtiCP3b53BEKGrpHZ4jeGmleMkSaXBhmNDjR0taipPxdko4Pty&#10;se+y43btko1cpUW2Wf5kSn199vNfEIH68Ba/3Gsd56djeD4TL5DT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/uQL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frMIA&#10;AADcAAAADwAAAGRycy9kb3ducmV2LnhtbERPzWrCQBC+F/oOywi9lLprpWlJXaUIpdqTxj7AmJ0m&#10;wexsyI4a394VCr3Nx/c7s8XgW3WiPjaBLUzGBhRxGVzDlYWf3efTG6goyA7bwGThQhEW8/u7GeYu&#10;nHlLp0IqlUI45mihFulyrWNZk8c4Dh1x4n5D71ES7CvtejyncN/qZ2My7bHh1FBjR8uaykNx9BZi&#10;+7Iv9lKatXncfOHwmsnyG619GA0f76CEBvkX/7lXLs3PpnB7Jl2g5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nJ+s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UH2MIA&#10;AADcAAAADwAAAGRycy9kb3ducmV2LnhtbERPzWrCQBC+F/oOywi9lLprsWlJXaUIpdqTxj7AmJ0m&#10;wexsyI4a394VCr3Nx/c7s8XgW3WiPjaBLUzGBhRxGVzDlYWf3efTG6goyA7bwGThQhEW8/u7GeYu&#10;nHlLp0IqlUI45mihFulyrWNZk8c4Dh1x4n5D71ES7CvtejyncN/qZ2My7bHh1FBjR8uaykNx9BZi&#10;+7Iv9lKatXncfOHwmsnyG619GA0f76CEBvkX/7lXLs3PpnB7Jl2g5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dQfY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3780;top:3330;width:1717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51r4A&#10;AADcAAAADwAAAGRycy9kb3ducmV2LnhtbERP24rCMBB9X/Afwgi+ramC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Wz+da+AAAA3AAAAA8AAAAAAAAAAAAAAAAAmAIAAGRycy9kb3ducmV2&#10;LnhtbFBLBQYAAAAABAAEAPUAAACDAwAAAAA=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Listar Autorizações de </w:t>
                          </w:r>
                        </w:p>
                      </w:txbxContent>
                    </v:textbox>
                  </v:rect>
                  <v:rect id="Rectangle 163" o:spid="_x0000_s1187" style="position:absolute;left:4365;top:3525;width:534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Fnob4A&#10;AADcAAAADwAAAGRycy9kb3ducmV2LnhtbERPzYrCMBC+L/gOYQRva6qHIl2jiCCoeLHuAwzN9IdN&#10;JiWJtr69EYS9zcf3O+vtaI14kA+dYwWLeQaCuHK640bB7+3wvQIRIrJG45gUPCnAdjP5WmOh3cBX&#10;epSxESmEQ4EK2hj7QspQtWQxzF1PnLjaeYsxQd9I7XFI4dbIZZbl0mLHqaHFnvYtVX/l3SqQt/Iw&#10;rErjM3de1hdzOl5rckrNpuPuB0SkMf6LP+6jTvPzHN7PpAvk5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VhZ6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Diárias</w:t>
                          </w:r>
                        </w:p>
                      </w:txbxContent>
                    </v:textbox>
                  </v:rect>
                  <v:oval id="Oval 164" o:spid="_x0000_s1188" style="position:absolute;left:4395;top:633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uhD8IA&#10;AADcAAAADwAAAGRycy9kb3ducmV2LnhtbERPzWrCQBC+F3yHZQRvdZMW0pi6ikgL9hKoyQMM2WkS&#10;zM6G3Y3Gt3cLhd7m4/ud7X42g7iS871lBek6AUHcWN1zq6CuPp9zED4gaxwsk4I7edjvFk9bLLS9&#10;8Tddz6EVMYR9gQq6EMZCSt90ZNCv7UgcuR/rDIYIXSu1w1sMN4N8SZJMGuw5NnQ40rGj5nKejILy&#10;+Jpt8q+ydHU+VVXq69ROH0qtlvPhHUSgOfyL/9wnHednb/D7TLxA7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W6EPwgAAANwAAAAPAAAAAAAAAAAAAAAAAJgCAABkcnMvZG93&#10;bnJldi54bWxQSwUGAAAAAAQABAD1AAAAhwMAAAAA&#10;" fillcolor="#c0bfc0" strokecolor="#c0bfc0" strokeweight="42e-5mm"/>
                  <v:oval id="Oval 165" o:spid="_x0000_s1189" style="position:absolute;left:4350;top:628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/xs8MA&#10;AADcAAAADwAAAGRycy9kb3ducmV2LnhtbESPQW/CMAyF75P2HyIj7TZSOCBUCAhNq7TTBGEcuFmN&#10;aSoap2oyKP9+PiDtZus9v/d5vR1Dp240pDaygdm0AEVcR9dyY+DnWL0vQaWM7LCLTAYelGC7eX1Z&#10;Y+ninQ90s7lREsKpRAM+577UOtWeAqZp7IlFu8QhYJZ1aLQb8C7hodPzoljogC1Lg8eePjzVV/sb&#10;DJzG4/dn5c9L17l5daqs3ZO1xrxNxt0KVKYx/5uf119O8BdCK8/IBHr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/xs8MAAADcAAAADwAAAAAAAAAAAAAAAACYAgAAZHJzL2Rv&#10;d25yZXYueG1sUEsFBgAAAAAEAAQA9QAAAIgDAAAAAA==&#10;" fillcolor="#fcf2e3" strokeweight="42e-5mm"/>
                  <v:rect id="Rectangle 166" o:spid="_x0000_s119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vdcEA&#10;AADcAAAADwAAAGRycy9kb3ducmV2LnhtbERPS4vCMBC+L/gfwgheFk2VRbSaiiiCt8UH4nFoxra0&#10;mdQmavbfb4SFvc3H95zlKphGPKlzlWUF41ECgji3uuJCwfm0G85AOI+ssbFMCn7IwSrrfSwx1fbF&#10;B3oefSFiCLsUFZTet6mULi/JoBvZljhyN9sZ9BF2hdQdvmK4aeQkSabSYMWxocSWNiXl9fFhFDwS&#10;Fy5fJ9zVn1cK7vptt/exVWrQD+sFCE/B/4v/3Hsd50/n8H4mXiC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2b3X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VQNcQA&#10;AADcAAAADwAAAGRycy9kb3ducmV2LnhtbESPQWvCQBCF70L/wzIFL1I3lqIldROKRfBWaqR4HLLT&#10;JJidjdlVt/++cyh4m+G9ee+bdZlcr640hs6zgcU8A0Vce9txY+BQbZ9eQYWIbLH3TAZ+KUBZPEzW&#10;mFt/4y+67mOjJIRDjgbaGIdc61C35DDM/UAs2o8fHUZZx0bbEW8S7nr9nGVL7bBjaWhxoE1L9Wl/&#10;cQYuWUjfLxVuT7MjpXD89B/nhTdm+pje30BFSvFu/r/eWcFfCb48IxPo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VUDX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wU9MMA&#10;AADcAAAADwAAAGRycy9kb3ducmV2LnhtbERPTWvCQBC9F/wPywi9NZsINTZ1FbEt9FoVrbchO02i&#10;2dmQXZPYX+8Khd7m8T5nvhxMLTpqXWVZQRLFIIhzqysuFOy2H08zEM4ja6wtk4IrOVguRg9zzLTt&#10;+Yu6jS9ECGGXoYLS+yaT0uUlGXSRbYgD92Nbgz7AtpC6xT6Em1pO4ngqDVYcGkpsaF1Sft5cjIL+&#10;t0uTevX98s6X9IDPx7f94XhS6nE8rF5BeBr8v/jP/anD/DSB+zPhArm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wU9M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Kg8MA&#10;AADcAAAADwAAAGRycy9kb3ducmV2LnhtbERPS2vCQBC+F/wPywi91U2ENhrdiNgWeq2Kj9uQHZNo&#10;djZk1yTtr+8WCr3Nx/ec5WowteiodZVlBfEkAkGcW11xoWC/e3+agXAeWWNtmRR8kYNVNnpYYqpt&#10;z5/UbX0hQgi7FBWU3jeplC4vyaCb2IY4cBfbGvQBtoXULfYh3NRyGkUv0mDFoaHEhjYl5bft3Sjo&#10;v7skrten+RvfkyM+n18Px/NVqcfxsF6A8DT4f/Gf+0OH+ckUfp8JF8j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6Kg8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Wx/8QA&#10;AADcAAAADwAAAGRycy9kb3ducmV2LnhtbERPS2vCQBC+C/0PyxR6040VUomuIhXBHgrWhoq3MTt5&#10;YHY2ZFdN/fWuIHibj+8503lnanGm1lWWFQwHEQjizOqKCwXp76o/BuE8ssbaMin4Jwfz2Utviom2&#10;F/6h89YXIoSwS1BB6X2TSOmykgy6gW2IA5fb1qAPsC2kbvESwk0t36MolgYrDg0lNvRZUnbcnoyC&#10;eHc6pMVq/7352+VZ/jVeLn18VerttVtMQHjq/FP8cK91mP8xgvsz4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Vsf/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wpi8QA&#10;AADcAAAADwAAAGRycy9kb3ducmV2LnhtbERPS2vCQBC+C/0PyxR6041FUomuIhXBHgrWhoq3MTt5&#10;YHY2ZFdN/fWuIHibj+8503lnanGm1lWWFQwHEQjizOqKCwXp76o/BuE8ssbaMin4Jwfz2Utviom2&#10;F/6h89YXIoSwS1BB6X2TSOmykgy6gW2IA5fb1qAPsC2kbvESwk0t36MolgYrDg0lNvRZUnbcnoyC&#10;eHc6pMVq/7352+VZ/jVeLn18VerttVtMQHjq/FP8cK91mP8xgvsz4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8KYv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CMEMQA&#10;AADcAAAADwAAAGRycy9kb3ducmV2LnhtbERPS2vCQBC+C/0PyxR6040FU4muIhXBHgrWhoq3MTt5&#10;YHY2ZFdN/fWuIHibj+8503lnanGm1lWWFQwHEQjizOqKCwXp76o/BuE8ssbaMin4Jwfz2Utviom2&#10;F/6h89YXIoSwS1BB6X2TSOmykgy6gW2IA5fb1qAPsC2kbvESwk0t36MolgYrDg0lNvRZUnbcnoyC&#10;eHc6pMVq/7352+VZ/jVeLn18VerttVtMQHjq/FP8cK91mP8xgvsz4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wjBD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nggsUA&#10;AADcAAAADwAAAGRycy9kb3ducmV2LnhtbESPT4vCMBDF7wt+hzDCXhZNdw8q1SiuIMje/AvexmZs&#10;i8mkNLFWP/1GELzN8N6835vJrLVGNFT70rGC734CgjhzuuRcwW677I1A+ICs0TgmBXfyMJt2PiaY&#10;anfjNTWbkIsYwj5FBUUIVSqlzwqy6PuuIo7a2dUWQ1zrXOoabzHcGvmTJANpseRIKLCiRUHZZXO1&#10;EbI6yMP+/pc9dl/H028jzWOxNkp9dtv5GESgNrzNr+uVjvWHA3g+EyeQ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meCC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VFGcUA&#10;AADcAAAADwAAAGRycy9kb3ducmV2LnhtbESPT4vCMBDF7wt+hzCCl0VTPahUo6iwIN78s4K3sRnb&#10;YjIpTbZWP/1mQdjbDO/N+72ZL1trREO1Lx0rGA4SEMSZ0yXnCk7Hr/4UhA/IGo1jUvAkD8tF52OO&#10;qXYP3lNzCLmIIexTVFCEUKVS+qwgi37gKuKo3VxtMcS1zqWu8RHDrZGjJBlLiyVHQoEVbQrK7ocf&#10;GyHbszx/P3fZ6/R5ua4baV6bvVGq121XMxCB2vBvfl9vdaw/mcDfM3EC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1UUZ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R3WsUA&#10;AADcAAAADwAAAGRycy9kb3ducmV2LnhtbESPQWvCQBCF70L/wzJCb7pRsNrUVUQolFIKxjbnITtm&#10;g9nZNLvV9N93DoK3Gd6b975Zbwffqgv1sQlsYDbNQBFXwTZcG/g6vk5WoGJCttgGJgN/FGG7eRit&#10;Mbfhyge6FKlWEsIxRwMupS7XOlaOPMZp6IhFO4XeY5K1r7Xt8SrhvtXzLHvSHhuWBocd7R1V5+LX&#10;Gzjqz+YjLFz7fD69L36+y7LbFaUxj+Nh9wIq0ZDu5tv1mxX8pdDKMzKB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ZHda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jSwcMA&#10;AADcAAAADwAAAGRycy9kb3ducmV2LnhtbERP32vCMBB+H+x/CCf4NlMFt1kbRYSBjDFYO/t8NNem&#10;2Fy6JtPuv18Ewbf7+H5eth1tJ840+NaxgvksAUFcOd1yo+C7eHt6BeEDssbOMSn4Iw/bzeNDhql2&#10;F/6icx4aEUPYp6jAhNCnUvrKkEU/cz1x5Go3WAwRDo3UA15iuO3kIkmepcWWY4PBnvaGqlP+axUU&#10;8rP9cEvTrU71+/LnWJb9Li+Vmk7G3RpEoDHcxTf3Qcf5Lyu4PhMv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jSwcMAAADc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rWlMIA&#10;AADcAAAADwAAAGRycy9kb3ducmV2LnhtbESPT2vDMAzF74V9B6PBbq2zDUqS1i0jUNZr/1x6E7Ea&#10;h8VysL02/fbVYbCbxHt676f1dvKDulFMfWAD74sCFHEbbM+dgfNpNy9BpYxscQhMBh6UYLt5ma2x&#10;tuHOB7odc6ckhFONBlzOY611ah15TIswEot2DdFjljV22ka8S7gf9EdRLLXHnqXB4UiNo/bn+OsN&#10;+M9dbi/LZthznMqqurqGvg/GvL1OXytQmab8b/673lvBLwVfnpEJ9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6taU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ZzD78A&#10;AADcAAAADwAAAGRycy9kb3ducmV2LnhtbERPS4vCMBC+C/sfwizsTVNXkFpNixRkvfq4eBuasSk2&#10;k5JktfvvzYLgbT6+52yq0fbiTj50jhXMZxkI4sbpjlsF59NumoMIEVlj75gU/FGAqvyYbLDQ7sEH&#10;uh9jK1IIhwIVmBiHQsrQGLIYZm4gTtzVeYsxQd9K7fGRwm0vv7NsKS12nBoMDlQbam7HX6vALnax&#10;uSzrfs9+zFerq6np56DU1+e4XYOINMa3+OXe6zQ/n8P/M+kCWT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pnMP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hHO8QA&#10;AADcAAAADwAAAGRycy9kb3ducmV2LnhtbERP32vCMBB+F/Y/hBv4puk6JtoZy5ANBJmgmzDfzubW&#10;liaX0kTt/vtFEHy7j+/nzfPeGnGmzteOFTyNExDEhdM1lwq+vz5GUxA+IGs0jknBH3nIFw+DOWba&#10;XXhL510oRQxhn6GCKoQ2k9IXFVn0Y9cSR+7XdRZDhF0pdYeXGG6NTJNkIi3WHBsqbGlZUdHsTlbB&#10;pt+v69lP0zwfzad/Py4PL2QOSg0f+7dXEIH6cBff3Csd509TuD4TL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YRzv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TioMQA&#10;AADcAAAADwAAAGRycy9kb3ducmV2LnhtbERP32vCMBB+F/Y/hBvsTdNNJtoZyygKgkzQTZhvZ3Nr&#10;S5NLaTLt/vtFEHy7j+/nzbPeGnGmzteOFTyPEhDEhdM1lwq+PlfDKQgfkDUax6Tgjzxki4fBHFPt&#10;Lryj8z6UIoawT1FBFUKbSumLiiz6kWuJI/fjOoshwq6UusNLDLdGviTJRFqsOTZU2FJeUdHsf62C&#10;bX/Y1LPvphmfzIdfnvLjK5mjUk+P/fsbiEB9uItv7rWO86djuD4TL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U4qD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hB7cAA&#10;AADcAAAADwAAAGRycy9kb3ducmV2LnhtbERPTYvCMBC9L/gfwgje1rQqS7drFBHU3sQqe55txrbY&#10;TEoTtf57Iwh7m8f7nPmyN424UedqywricQSCuLC65lLB6bj5TEA4j6yxsUwKHuRguRh8zDHV9s4H&#10;uuW+FCGEXYoKKu/bVEpXVGTQjW1LHLiz7Qz6ALtS6g7vIdw0chJFX9JgzaGhwpbWFRWX/GoUNPvL&#10;Ob4aO+XvuMzM3+73kGRbpUbDfvUDwlPv/8Vvd6bD/GQGr2fCB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fhB7c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kdsAA&#10;AADcAAAADwAAAGRycy9kb3ducmV2LnhtbERPTYvCMBC9L/gfwgje1rSKS7drFBHU3sQqe55txrbY&#10;TEoTtf57Iwh7m8f7nPmyN424UedqywricQSCuLC65lLB6bj5TEA4j6yxsUwKHuRguRh8zDHV9s4H&#10;uuW+FCGEXYoKKu/bVEpXVGTQjW1LHLiz7Qz6ALtS6g7vIdw0chJFX9JgzaGhwpbWFRWX/GoUNPvL&#10;Ob4aO+XvuMzM3+73kGRbpUbDfvUDwlPv/8Vvd6bD/GQGr2fCB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rTkds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Z6AcEA&#10;AADcAAAADwAAAGRycy9kb3ducmV2LnhtbERPS0vDQBC+C/0Pywi92U0shBi7LVKwzU0SxfOYnSah&#10;2dmQ3Tz8965Q6G0+vufsDovpxESDay0riDcRCOLK6pZrBV+f708pCOeRNXaWScEvOTjsVw87zLSd&#10;uaCp9LUIIewyVNB432dSuqohg25je+LAXexg0Ac41FIPOIdw08nnKEqkwZZDQ4M9HRuqruVoFHQf&#10;10s8Grvll7jOzc/5u0jzk1Lrx+XtFYSnxd/FN3euw/w0gf9nwgVy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megH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e7SsQA&#10;AADcAAAADwAAAGRycy9kb3ducmV2LnhtbERP22rCQBB9L/gPywi+1U37YEN0lVIwjViKl37AkB2T&#10;kOxszK5J7Nd3C4W+zeFcZ7UZTSN66lxlWcHTPAJBnFtdcaHg67x9jEE4j6yxsUwK7uRgs548rDDR&#10;duAj9SdfiBDCLkEFpfdtIqXLSzLo5rYlDtzFdgZ9gF0hdYdDCDeNfI6ihTRYcWgosaW3kvL6dDMK&#10;Fmm1d/Fw/bhknxSl9fvucPtulZpNx9clCE+j/xf/uTMd5scv8PtMuE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Hu0r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gvOMUA&#10;AADcAAAADwAAAGRycy9kb3ducmV2LnhtbESP3WrCQBCF7wu+wzKCd3WjFxJSVxHBPyylVR9gyI5J&#10;MDsbs6tJ+/Sdi0LvZjhnzvlmvuxdrZ7Uhsqzgck4AUWce1txYeBy3rymoEJEtlh7JgPfFGC5GLzM&#10;MbO+4y96nmKhJIRDhgbKGJtM65CX5DCMfUMs2tW3DqOsbaFti52Eu1pPk2SmHVYsDSU2tC4pv50e&#10;zsBsWx1D2t3fr/sPSra33eHz8dMYMxr2qzdQkfr4b/673lvBT4VWnpEJ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C84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9tQ8MA&#10;AADcAAAADwAAAGRycy9kb3ducmV2LnhtbERPTWsCMRC9F/wPYQRvNavSVrdGkdLFIthSFXodNuNm&#10;cTNZkqjbf98IQm/zeJ8zX3a2ERfyoXasYDTMQBCXTtdcKTjsi8cpiBCRNTaOScEvBVgueg9zzLW7&#10;8jdddrESKYRDjgpMjG0uZSgNWQxD1xIn7ui8xZigr6T2eE3htpHjLHuWFmtODQZbejNUnnZnqwDX&#10;hfl8+tm8vBe+CZOs2H5tjzOlBv1u9QoiUhf/xXf3h07zpzO4PZ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9tQ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xSA8YA&#10;AADcAAAADwAAAGRycy9kb3ducmV2LnhtbESPQUsDMRCF74L/IYzgzWZVtHZtWoq4WAqtWAWvw2a6&#10;WbqZLElst/++cxB6m+G9ee+b6XzwnTpQTG1gA/ejAhRxHWzLjYGf7+ruBVTKyBa7wGTgRAnms+ur&#10;KZY2HPmLDtvcKAnhVKIBl3Nfap1qRx7TKPTEou1C9JhljY22EY8S7jv9UBTP2mPL0uCwpzdH9X77&#10;5w3gR+U2T7+r8XsVu/RYVOvP9W5izO3NsHgFlWnIF/P/9dIK/kTw5RmZQM/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xSA8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i2C8AA&#10;AADcAAAADwAAAGRycy9kb3ducmV2LnhtbERPzWoCMRC+F3yHMAUvpSZ6sO1qFFGU3sStDzBsxs3S&#10;zWRJoru+vSkIvc3H9zvL9eBacaMQG88aphMFgrjypuFaw/ln//4JIiZkg61n0nCnCOvV6GWJhfE9&#10;n+hWplrkEI4FarApdYWUsbLkME58R5y5iw8OU4ahliZgn8NdK2dKzaXDhnODxY62lqrf8uo0vNnT&#10;UG+P5wPKe7ULH0r1x73Sevw6bBYgEg3pX/x0f5s8/2sKf8/kC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wi2C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oofMAA&#10;AADcAAAADwAAAGRycy9kb3ducmV2LnhtbERPzWoCMRC+F3yHMAUvpSZ6sO1qFFGU3sStDzBsxs3S&#10;zWRJoru+vSkIvc3H9zvL9eBacaMQG88aphMFgrjypuFaw/ln//4JIiZkg61n0nCnCOvV6GWJhfE9&#10;n+hWplrkEI4FarApdYWUsbLkME58R5y5iw8OU4ahliZgn8NdK2dKzaXDhnODxY62lqrf8uo0vNnT&#10;UG+P5wPKe7ULH0r1x73Sevw6bBYgEg3pX/x0f5s8/2sGf8/kC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9oofM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tlX8MA&#10;AADcAAAADwAAAGRycy9kb3ducmV2LnhtbERPTWvCQBC9F/wPyxS81Y0WpEZXKYpF6EFiPbS3SXbM&#10;BrOzIbsx6b93hUJv83ifs9oMthY3an3lWMF0koAgLpyuuFRw/tq/vIHwAVlj7ZgU/JKHzXr0tMJU&#10;u54zup1CKWII+xQVmBCaVEpfGLLoJ64hjtzFtRZDhG0pdYt9DLe1nCXJXFqsODYYbGhrqLieOqvg&#10;R0+7vtuVx8wMef4RZp/Z5TtXavw8vC9BBBrCv/jPfdBx/uI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tlX8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L9K8MA&#10;AADcAAAADwAAAGRycy9kb3ducmV2LnhtbERPTWvCQBC9F/wPyxS81Y1SpEZXKYpF6EFiPbS3SXbM&#10;BrOzIbsx6b93hUJv83ifs9oMthY3an3lWMF0koAgLpyuuFRw/tq/vIHwAVlj7ZgU/JKHzXr0tMJU&#10;u54zup1CKWII+xQVmBCaVEpfGLLoJ64hjtzFtRZDhG0pdYt9DLe1nCXJXFqsODYYbGhrqLieOqvg&#10;R0+7vtuVx8wMef4RZp/Z5TtXavw8vC9BBBrCv/jPfdBx/uI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L9K8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5YsMMA&#10;AADcAAAADwAAAGRycy9kb3ducmV2LnhtbERPTWvCQBC9F/wPyxS81Y1CpUZXKYpF6EFiPbS3SXbM&#10;BrOzIbsx6b93hUJv83ifs9oMthY3an3lWMF0koAgLpyuuFRw/tq/vIHwAVlj7ZgU/JKHzXr0tMJU&#10;u54zup1CKWII+xQVmBCaVEpfGLLoJ64hjtzFtRZDhG0pdYt9DLe1nCXJXFqsODYYbGhrqLieOqvg&#10;R0+7vtuVx8wMef4RZp/Z5TtXavw8vC9BBBrCv/jPfdBx/uI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15YsM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4eQMIA&#10;AADcAAAADwAAAGRycy9kb3ducmV2LnhtbERPS2vCQBC+F/wPywi91Y2CUqOrqFCxh4LxcR+yYxLM&#10;zobdbRL767uFgrf5+J6zXPemFi05X1lWMB4lIIhzqysuFFzOH2/vIHxA1lhbJgUP8rBeDV6WmGrb&#10;cUbtKRQihrBPUUEZQpNK6fOSDPqRbYgjd7POYIjQFVI77GK4qeUkSWbSYMWxocSGdiXl99O3URC+&#10;suNkv81ycz083Gf7cxxPi06p12G/WYAI1Ien+N990HH+fAZ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h5A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K728MA&#10;AADcAAAADwAAAGRycy9kb3ducmV2LnhtbERPTWvCQBC9F/wPywi91Y2CrY2uooLFHgpG633Ijkkw&#10;Oxt21yT213cLBW/zeJ+zWPWmFi05X1lWMB4lIIhzqysuFHyfdi8zED4ga6wtk4I7eVgtB08LTLXt&#10;OKP2GAoRQ9inqKAMoUml9HlJBv3INsSRu1hnMEToCqkddjHc1HKSJK/SYMWxocSGtiXl1+PNKAhf&#10;2WHysclyc97f3Wf7cxhPi06p52G/noMI1IeH+N+913H++xv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K728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5W3MYA&#10;AADcAAAADwAAAGRycy9kb3ducmV2LnhtbESPQWvCQBCF74X+h2UKvZS6awWtqasUqaAXQe2ltzE7&#10;TUKzszG7NfHfOwfB2wzvzXvfzBa9r9WZ2lgFtjAcGFDEeXAVFxa+D6vXd1AxITusA5OFC0VYzB8f&#10;Zpi50PGOzvtUKAnhmKGFMqUm0zrmJXmMg9AQi/YbWo9J1rbQrsVOwn2t34wZa48VS0OJDS1Lyv/2&#10;/95CV21/8uGm+DKXydHs8DgdvZyctc9P/ecHqER9uptv12sn+FOhlWdkAj2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45W3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LzR8QA&#10;AADcAAAADwAAAGRycy9kb3ducmV2LnhtbERPTWvCQBC9C/0PyxS8iO6q0JqYVUppQS8FbS/eJtkx&#10;CWZn0+zWxH/vFgq9zeN9TrYdbCOu1PnasYb5TIEgLpypudTw9fk+XYHwAdlg45g03MjDdvMwyjA1&#10;rucDXY+hFDGEfYoaqhDaVEpfVGTRz1xLHLmz6yyGCLtSmg77GG4buVDqSVqsOTZU2NJrRcXl+GM1&#10;9PXHqZjvyzd1e87VAfNkOfk2Wo8fh5c1iEBD+Bf/uXcmzk8S+H0mXi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C80f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7" o:spid="_x0000_s1221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sp28IA&#10;AADcAAAADwAAAGRycy9kb3ducmV2LnhtbESPwWrDMBBE74X+g9hCb43cQEJxo4SQEuixdYsht621&#10;sUyslZG2jvP3VSDQ4zAzb5jVZvK9GimmLrCB51kBirgJtuPWwPfX/ukFVBJki31gMnChBJv1/d0K&#10;SxvO/EljJa3KEE4lGnAiQ6l1ahx5TLMwEGfvGKJHyTK22kY8Z7jv9bwoltpjx3nB4UA7R82p+vUG&#10;luOiert0P3X8qKke3eEgEhfGPD5M21dQQpP8h2/td2sgE+F6Jh8Bv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ynbwgAAANw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8" o:spid="_x0000_s1222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eMQMMA&#10;AADcAAAADwAAAGRycy9kb3ducmV2LnhtbESPwWrDMBBE74X+g9hCbo2cQEJxo4SQEOgxdYsht621&#10;tUytlZG2jvP3VaHQ4zAzb5jNbvK9GimmLrCBxbwARdwE23Fr4P3t9PgEKgmyxT4wGbhRgt32/m6D&#10;pQ1XfqWxklZlCKcSDTiRodQ6NY48pnkYiLP3GaJHyTK22ka8Zrjv9bIo1tpjx3nB4UAHR81X9e0N&#10;rMdVdbx1H3U811SP7nIRiStjZg/T/hmU0CT/4b/2izWwLBb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eMQ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XME8EA&#10;AADcAAAADwAAAGRycy9kb3ducmV2LnhtbESPQWuEMBSE7wv7H8Jb6K3GeijFGkULCz0t1C5Ljw/z&#10;qlLzIklW3X/fFAp7HGbmG6aoNjOJhZwfLSt4SlIQxJ3VI/cKzp/HxxcQPiBrnCyTght5qMr9rsBc&#10;25U/aGlDLyKEfY4KhhDmXErfDWTQJ3Ymjt63dQZDlK6X2uEa4WaSWZo+S4Mjx4UBZ3obqPtpr0YB&#10;mvbkLqes5QYXbm5T/eWwVurhsNWvIAJt4R7+b79rBVmawd+ZeARk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VzBP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lpiMAA&#10;AADcAAAADwAAAGRycy9kb3ducmV2LnhtbESPQYvCMBSE7wv+h/AEb5raBZFqlCos7Emwinh8NM+2&#10;2LyUJFvrvzeCsMdhZr5h1tvBtKIn5xvLCuazBARxaXXDlYLz6We6BOEDssbWMil4koftZvS1xkzb&#10;Bx+pL0IlIoR9hgrqELpMSl/WZNDPbEccvZt1BkOUrpLa4SPCTSvTJFlIgw3HhRo72tdU3os/owBN&#10;cXCXQ1rwDnvePdv86jBXajIe8hWIQEP4D3/av1pBmnzD+0w8An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BlpiM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TvxMQA&#10;AADcAAAADwAAAGRycy9kb3ducmV2LnhtbESPwWrDMBBE74X8g9hCbo0cpzTGjRLiQGgPPTSOP2Cx&#10;tpaptTKSkjh/XxUKPQ4z84bZ7CY7iCv50DtWsFxkIIhbp3vuFDTn41MBIkRkjYNjUnCnALvt7GGD&#10;pXY3PtG1jp1IEA4lKjAxjqWUoTVkMSzcSJy8L+ctxiR9J7XHW4LbQeZZ9iIt9pwWDI50MNR+1xer&#10;4LD+rOo3/2GoaFZ7ufQVsjVKzR+n/SuISFP8D/+137WCPHuG3zPpCM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U78T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hKX8QA&#10;AADcAAAADwAAAGRycy9kb3ducmV2LnhtbESPwWrDMBBE74X8g9hCbo0chzbGjRLiQGgPPTSOP2Cx&#10;tpaptTKSkjh/XxUKPQ4z84bZ7CY7iCv50DtWsFxkIIhbp3vuFDTn41MBIkRkjYNjUnCnALvt7GGD&#10;pXY3PtG1jp1IEA4lKjAxjqWUoTVkMSzcSJy8L+ctxiR9J7XHW4LbQeZZ9iIt9pwWDI50MNR+1xer&#10;4LD+rOo3/2GoaFZ7ufQVsjVKzR+n/SuISFP8D/+137WCPHuG3zPpCM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YSl/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rUKMEA&#10;AADcAAAADwAAAGRycy9kb3ducmV2LnhtbESPQYvCMBSE7wv+h/AEb2uqgivVKCos68GDVn/Ao3k2&#10;xealJFHrvzeCsMdhZr5hFqvONuJOPtSOFYyGGQji0umaKwXn0+/3DESIyBobx6TgSQFWy97XAnPt&#10;HnykexErkSAcclRgYmxzKUNpyGIYupY4eRfnLcYkfSW1x0eC20aOs2wqLdacFgy2tDVUXoubVbD9&#10;OWyKP783NDtP1nLkN8jWKDXod+s5iEhd/A9/2jutYJxN4X0mHQ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K1Cj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-1170;top:-177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ST9sQA&#10;AADcAAAADwAAAGRycy9kb3ducmV2LnhtbESPQWsCMRSE7wX/Q3hCbzXbLaisxqVIW/bQQ7UKHh+b&#10;Z3Zx87ImqW7/vSkIPQ4z8w2zLAfbiQv50DpW8DzJQBDXTrdsFOy+35/mIEJE1tg5JgW/FKBcjR6W&#10;WGh35Q1dttGIBOFQoIImxr6QMtQNWQwT1xMn7+i8xZikN1J7vCa47WSeZVNpseW00GBP64bq0/bH&#10;KpibD3P4rKuNidXX3r/1L2eDrNTjeHhdgIg0xP/wvV1pBXk2g78z6Qj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Uk/b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523298" w:rsidRDefault="00523298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206" o:spid="_x0000_s122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sHhMEA&#10;AADcAAAADwAAAGRycy9kb3ducmV2LnhtbERPz2vCMBS+D/wfwhO8zVSFUTqjDHGjBw9rN8Hjo3lL&#10;y5qXmkTb/ffLYbDjx/d7u59sL+7kQ+dYwWqZgSBunO7YKPj8eH3MQYSIrLF3TAp+KMB+N3vYYqHd&#10;yBXd62hECuFQoII2xqGQMjQtWQxLNxAn7st5izFBb6T2OKZw28t1lj1Jix2nhhYHOrTUfNc3qyA3&#10;b+ZyasrKxPL97I/D5mqQlVrMp5dnEJGm+C/+c5dawTpLa9OZdAT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LB4TBAAAA3AAAAA8AAAAAAAAAAAAAAAAAmAIAAGRycy9kb3du&#10;cmV2LnhtbFBLBQYAAAAABAAEAPUAAACGAwAAAAA=&#10;" fillcolor="#eae0d1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07" o:spid="_x0000_s123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8ELcIA&#10;AADcAAAADwAAAGRycy9kb3ducmV2LnhtbESPzWoCMRSF9wXfIVyhu5pRS9HRKDJF2mUbBV1eJtdJ&#10;cHIzTFKdvn1TKHR5OD8fZ70dfCtu1EcXWMF0UoAgroNx3Cg4HvZPCxAxIRtsA5OCb4qw3Ywe1lia&#10;cOdPuunUiDzCsUQFNqWulDLWljzGSeiIs3cJvceUZd9I0+M9j/tWzoriRXp0nAkWO6os1Vf95TNk&#10;7l9PH16fq+euaixr/eYuTqnH8bBbgUg0pP/wX/vdKJgVS/g9k4+A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LwQt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08" o:spid="_x0000_s123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w7bcAA&#10;AADcAAAADwAAAGRycy9kb3ducmV2LnhtbERPTUsDMRC9C/0PYQRvNtsqUrZNi2wRPWpa0OOwmW5C&#10;N5NlE9v13zsHwePjfW92U+zVhcYcEhtYzCtQxG1ygTsDx8PL/QpULsgO+8Rk4Icy7Lazmw3WLl35&#10;gy62dEpCONdowJcy1Frn1lPEPE8DsXCnNEYsAsdOuxGvEh57vayqJx0xsDR4HKjx1J7td5SSh7j/&#10;fI/2q3kcms6zta/hFIy5u52e16AKTeVf/Od+cwaWC5kvZ+QI6O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Mw7bcAAAADcAAAADwAAAAAAAAAAAAAAAACYAgAAZHJzL2Rvd25y&#10;ZXYueG1sUEsFBgAAAAAEAAQA9QAAAIUDAAAAAA==&#10;" fillcolor="#e9dfd0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09" o:spid="_x0000_s123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T1DcQA&#10;AADcAAAADwAAAGRycy9kb3ducmV2LnhtbESP0WrCQBRE34X+w3ILfdNNDKSSuooKYn0pNPoB1+xt&#10;Eszejdltkv69WxB8HGbmDLNcj6YRPXWutqwgnkUgiAuray4VnE/76QKE88gaG8uk4I8crFcvkyVm&#10;2g78TX3uSxEg7DJUUHnfZlK6oiKDbmZb4uD92M6gD7Irpe5wCHDTyHkUpdJgzWGhwpZ2FRXX/Nco&#10;sIvjlnNOm/Fmk/b963Iwh3Oi1NvruPkA4Wn0z/Cj/akVzOMY/s+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E9Q3EAAAA3AAAAA8AAAAAAAAAAAAAAAAAmAIAAGRycy9k&#10;b3ducmV2LnhtbFBLBQYAAAAABAAEAPUAAACJAwAAAAA=&#10;" fillcolor="#e8dec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0" o:spid="_x0000_s123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ZresMA&#10;AADcAAAADwAAAGRycy9kb3ducmV2LnhtbESP0YrCMBRE3xf8h3AF39bUCirVtKggui+CXT/gbnNt&#10;i81NbaLWv98IC/s4zMwZZpX1phEP6lxtWcFkHIEgLqyuuVRw/t59LkA4j6yxsUwKXuQgSwcfK0y0&#10;ffKJHrkvRYCwS1BB5X2bSOmKigy6sW2Jg3exnUEfZFdK3eEzwE0j4yiaSYM1h4UKW9pWVFzzu1Fg&#10;F18bznnW9Dc7befHn73Zn6dKjYb9egnCU+//w3/tg1YQT2J4nwlHQK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Zres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1" o:spid="_x0000_s1234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/n4cQA&#10;AADcAAAADwAAAGRycy9kb3ducmV2LnhtbESP0WrCQBRE3wv9h+UWfKubRLBtdBVpDSo+mfYDLtlr&#10;NjR7N2S3Jv69Kwh9HGbmDLNcj7YVF+p941hBOk1AEFdON1wr+PkuXt9B+ICssXVMCq7kYb16flpi&#10;rt3AJ7qUoRYRwj5HBSaELpfSV4Ys+qnriKN3dr3FEGVfS93jEOG2lVmSzKXFhuOCwY4+DVW/5Z9V&#10;8LV1Wh+6zZupPg7HshjSdpcVSk1exs0CRKAx/Icf7b1WkKUz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P5+H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2" o:spid="_x0000_s1235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Z/lcQA&#10;AADcAAAADwAAAGRycy9kb3ducmV2LnhtbESP0WrCQBRE3wv9h+UWfKubBLFtdBVpDSo+mfYDLtlr&#10;NjR7N2S3Jv69Kwh9HGbmDLNcj7YVF+p941hBOk1AEFdON1wr+PkuXt9B+ICssXVMCq7kYb16flpi&#10;rt3AJ7qUoRYRwj5HBSaELpfSV4Ys+qnriKN3dr3FEGVfS93jEOG2lVmSzKXFhuOCwY4+DVW/5Z9V&#10;8LV1Wh+6zZupPg7HshjSdpcVSk1exs0CRKAx/Icf7b1WkKUz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mf5X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3" o:spid="_x0000_s1236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aDsQA&#10;AADcAAAADwAAAGRycy9kb3ducmV2LnhtbESP0WrCQBRE3wv9h+UWfKubBLRtdBVpDSo+mfYDLtlr&#10;NjR7N2S3Jv69Kwh9HGbmDLNcj7YVF+p941hBOk1AEFdON1wr+PkuXt9B+ICssXVMCq7kYb16flpi&#10;rt3AJ7qUoRYRwj5HBSaELpfSV4Ys+qnriKN3dr3FEGVfS93jEOG2lVmSzKXFhuOCwY4+DVW/5Z9V&#10;8LV1Wh+6zZupPg7HshjSdpcVSk1exs0CRKAx/Icf7b1WkKUz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q2g7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4" o:spid="_x0000_s123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etAMMA&#10;AADcAAAADwAAAGRycy9kb3ducmV2LnhtbESP0YrCMBRE3wX/IdyFfdNUYUupRllEUfTJ6gdcm7tt&#10;2eamJFGrX28WFnwcZuYMM1/2phU3cr6xrGAyTkAQl1Y3XCk4nzajDIQPyBpby6TgQR6Wi+Fgjrm2&#10;dz7SrQiViBD2OSqoQ+hyKX1Zk0E/th1x9H6sMxiidJXUDu8Rblo5TZJUGmw4LtTY0aqm8re4GgX8&#10;XK9OXXY57Fyyl9u0yPbrr0ypz4/+ewYiUB/e4f/2TiuYTlL4OxOPgF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etAMMAAADcAAAADwAAAAAAAAAAAAAAAACYAgAAZHJzL2Rv&#10;d25yZXYueG1sUEsFBgAAAAAEAAQA9QAAAIgDAAAAAA==&#10;" fillcolor="#e6dcc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5" o:spid="_x0000_s123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sIm8UA&#10;AADcAAAADwAAAGRycy9kb3ducmV2LnhtbESPwWrDMBBE74H+g9hCb4kcQxPjRgkhpNQkpzj9gK21&#10;tU2slZFU2+3XV4FCj8PMvGE2u8l0YiDnW8sKlosEBHFldcu1gvfr6zwD4QOyxs4yKfgmD7vtw2yD&#10;ubYjX2goQy0ihH2OCpoQ+lxKXzVk0C9sTxy9T+sMhihdLbXDMcJNJ9MkWUmDLceFBns6NFTdyi+j&#10;gH+Oh2uffZwLl5zk26rMTsfnTKmnx2n/AiLQFP7Df+1CK0iXa7if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wib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6" o:spid="_x0000_s123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sf3MAA&#10;AADcAAAADwAAAGRycy9kb3ducmV2LnhtbERPzWrCQBC+F3yHZQQvRXcVaiW6ShGKtidNfYAxOybB&#10;7GzIjpq+ffdQ8Pjx/a82vW/UnbpYB7YwnRhQxEVwNZcWTj+f4wWoKMgOm8Bk4ZcibNaDlxVmLjz4&#10;SPdcSpVCOGZooRJpM61jUZHHOAktceIuofMoCXaldh0+Urhv9MyYufZYc2qosKVtRcU1v3kLsXk7&#10;52cpzJd5Peywf5/L9hutHQ37jyUooV6e4n/33lmYTdPadCYdAb3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hsf3MAAAADcAAAADwAAAAAAAAAAAAAAAACYAgAAZHJzL2Rvd25y&#10;ZXYueG1sUEsFBgAAAAAEAAQA9QAAAIUDAAAAAA==&#10;" fillcolor="#e5dbcc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7" o:spid="_x0000_s124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e6R8QA&#10;AADcAAAADwAAAGRycy9kb3ducmV2LnhtbESPUWvCQBCE3wX/w7FCX0q9U6i2qaeIUFr7pGl/wJrb&#10;JqG5vZBbNf33niD4OMzMN8xi1ftGnaiLdWALk7EBRVwEV3Np4ef7/ekFVBRkh01gsvBPEVbL4WCB&#10;mQtn3tMpl1IlCMcMLVQibaZ1LCryGMehJU7eb+g8SpJdqV2H5wT3jZ4aM9Mea04LFba0qaj4y4/e&#10;QmyeD/lBCrM1j7sP7Ocz2XyhtQ+jfv0GSqiXe/jW/nQWppNXuJ5JR0A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Xukf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18" o:spid="_x0000_s1241" style="position:absolute;left:20097;top:47053;width:260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uC8r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/x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4LyvwAAANwAAAAPAAAAAAAAAAAAAAAAAJgCAABkcnMvZG93bnJl&#10;di54bWxQSwUGAAAAAAQABAD1AAAAhAMAAAAA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 w:rsidRPr="00523298"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</w:rPr>
                          <w:t>(from UCS 092 - Manter Parâmetros de Diárias do Órgão)</w:t>
                        </w:r>
                      </w:p>
                    </w:txbxContent>
                  </v:textbox>
                </v:rect>
                <v:rect id="Rectangle 219" o:spid="_x0000_s1242" style="position:absolute;left:30194;top:41338;width:4743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cnac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PMl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HJ2nBAAAA3AAAAA8AAAAAAAAAAAAAAAAAmAIAAGRycy9kb3du&#10;cmV2LnhtbFBLBQYAAAAABAAEAPUAAACGAwAAAAA=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Consultar </w:t>
                        </w:r>
                      </w:p>
                    </w:txbxContent>
                  </v:textbox>
                </v:rect>
                <v:rect id="Rectangle 220" o:spid="_x0000_s1243" style="position:absolute;left:29051;top:42576;width:706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5HsIA&#10;AADcAAAADwAAAGRycy9kb3ducmV2LnhtbESPzWrDMBCE74W+g9hCb7VcHUpwooRSCLgllzh5gMVa&#10;/1BpZSTVdt8+KhRyHGbmG2Z3WJ0VM4U4etbwWpQgiFtvRu41XC/Hlw2ImJANWs+k4ZciHPaPDzus&#10;jF/4THOTepEhHCvUMKQ0VVLGdiCHsfATcfY6HxymLEMvTcAlw52VqizfpMOR88KAE30M1H43P06D&#10;vDTHZdPYUPov1Z3sZ33uyGv9/LS+b0EkWtM9/N+ujQalFP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FbkewgAAANwAAAAPAAAAAAAAAAAAAAAAAJgCAABkcnMvZG93&#10;bnJldi54bWxQSwUGAAAAAAQABAD1AAAAhwMAAAAA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Parâmetros de </w:t>
                        </w:r>
                      </w:p>
                    </w:txbxContent>
                  </v:textbox>
                </v:rect>
                <v:rect id="Rectangle 221" o:spid="_x0000_s1244" style="position:absolute;left:30956;top:43815;width:339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kchc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ZHIXBAAAA3AAAAA8AAAAAAAAAAAAAAAAAmAIAAGRycy9kb3du&#10;cmV2LnhtbFBLBQYAAAAABAAEAPUAAACGAwAAAAA=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Diárias</w:t>
                        </w:r>
                      </w:p>
                    </w:txbxContent>
                  </v:textbox>
                </v:rect>
                <v:oval id="Oval 222" o:spid="_x0000_s1245" style="position:absolute;left:6477;top:43053;width:11049;height:7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bnxMQA&#10;AADcAAAADwAAAGRycy9kb3ducmV2LnhtbESPwWrDMBBE74H+g9hCbolstwTHjRJKaKG5GBr7AxZr&#10;Y5taKyPJifP3VaDQ4zAzb5jdYTaDuJLzvWUF6ToBQdxY3XOroK4+VzkIH5A1DpZJwZ08HPZPix0W&#10;2t74m67n0IoIYV+ggi6EsZDSNx0Z9Gs7EkfvYp3BEKVrpXZ4i3AzyCxJNtJgz3Ghw5GOHTU/58ko&#10;KI8vm21+KktX51NVpb5O7fSh1PJ5fn8DEWgO/+G/9pdWkGWv8DgTj4D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G58TEAAAA3AAAAA8AAAAAAAAAAAAAAAAAmAIAAGRycy9k&#10;b3ducmV2LnhtbFBLBQYAAAAABAAEAPUAAACJAwAAAAA=&#10;" fillcolor="#c0bfc0" strokecolor="#c0bfc0" strokeweight="42e-5mm"/>
                <v:oval id="Oval 223" o:spid="_x0000_s1246" style="position:absolute;left:6191;top:42767;width:11049;height:7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GxJ8IA&#10;AADcAAAADwAAAGRycy9kb3ducmV2LnhtbESPzWrDMBCE74G+g9hCb7FcQ0two5jS0tJLIH8PsFhb&#10;y7W1MpJiO28fBQo5DjPzDbOuZtuLkXxoHSt4znIQxLXTLTcKTsev5QpEiMgae8ek4EIBqs3DYo2l&#10;dhPvaTzERiQIhxIVmBiHUspQG7IYMjcQJ+/XeYsxSd9I7XFKcNvLIs9fpcWW04LBgT4M1d3hbBXE&#10;74HOfrvb76bO6P7vk8xYk1JPj/P7G4hIc7yH/9s/WkFRvMDtTDoCcnM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kbEnwgAAANwAAAAPAAAAAAAAAAAAAAAAAJgCAABkcnMvZG93&#10;bnJldi54bWxQSwUGAAAAAAQABAD1AAAAhwMAAAAA&#10;" fillcolor="#ffff80" strokeweight="42e-5mm"/>
                <v:rect id="Rectangle 224" o:spid="_x0000_s124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4tjsIA&#10;AADcAAAADwAAAGRycy9kb3ducmV2LnhtbESPT2vCQBTE7wW/w/IEb3VjDiFEV7FFoR41itdn9jUJ&#10;zb4N2W3+fHu3UPA4zMxvmM1uNI3oqXO1ZQWrZQSCuLC65lLBNT++pyCcR9bYWCYFEznYbWdvG8y0&#10;HfhM/cWXIkDYZaig8r7NpHRFRQbd0rbEwfu2nUEfZFdK3eEQ4KaRcRQl0mDNYaHClj4rKn4uv0bB&#10;R30f8sckIxz3fPBpfsTH6abUYj7u1yA8jf4V/m9/aQVxnMDfmXAE5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Ti2OwgAAANwAAAAPAAAAAAAAAAAAAAAAAJgCAABkcnMvZG93&#10;bnJldi54bWxQSwUGAAAAAAQABAD1AAAAhwMAAAAA&#10;" fillcolor="#fefe7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25" o:spid="_x0000_s124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KIFcEA&#10;AADcAAAADwAAAGRycy9kb3ducmV2LnhtbESPQYvCMBSE7wv+h/AEb2tqDyrVKCor6FGreH02z7bY&#10;vJQma+u/N4LgcZiZb5j5sjOVeFDjSssKRsMIBHFmdcm5glO6/Z2CcB5ZY2WZFDzJwXLR+5ljom3L&#10;B3ocfS4ChF2CCgrv60RKlxVk0A1tTRy8m20M+iCbXOoG2wA3lYyjaCwNlhwWCqxpU1B2P/4bBevy&#10;0qbXp4ywW/Gfn6ZbvO7PSg363WoGwlPnv+FPe6cVxPEE3mfCE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CiBXBAAAA3AAAAA8AAAAAAAAAAAAAAAAAmAIAAGRycy9kb3du&#10;cmV2LnhtbFBLBQYAAAAABAAEAPUAAACGAwAAAAA=&#10;" fillcolor="#fefe7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26" o:spid="_x0000_s124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20tsMA&#10;AADcAAAADwAAAGRycy9kb3ducmV2LnhtbERPz2vCMBS+C/sfwht4EU1X3NDOKEMQRPGwTtTjW/PW&#10;FpuXrIla/3tzGOz48f2eLTrTiCu1vras4GWUgCAurK65VLD/Wg0nIHxA1thYJgV38rCYP/VmmGl7&#10;40+65qEUMYR9hgqqEFwmpS8qMuhH1hFH7se2BkOEbSl1i7cYbhqZJsmbNFhzbKjQ0bKi4pxfjILj&#10;aeMOW+TzNB/8JvVy9zr+Pjil+s/dxzuIQF34F/+511pBmsa18Uw8An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20tsMAAADcAAAADwAAAAAAAAAAAAAAAACYAgAAZHJzL2Rv&#10;d25yZXYueG1sUEsFBgAAAAAEAAQA9QAAAIgDAAAAAA==&#10;" fillcolor="#fdfd7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27" o:spid="_x0000_s125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ERLcYA&#10;AADcAAAADwAAAGRycy9kb3ducmV2LnhtbESPQWvCQBSE70L/w/IKXkQ3DW3R1FWKUBCLB1PRHl+z&#10;r0kw+3abXTX+e1coeBxm5htmOu9MI07U+tqygqdRAoK4sLrmUsH262M4BuEDssbGMim4kIf57KE3&#10;xUzbM2/olIdSRAj7DBVUIbhMSl9UZNCPrCOO3q9tDYYo21LqFs8RbhqZJsmrNFhzXKjQ0aKi4pAf&#10;jYL998rtPpEPk3zwl9SL9cvzz84p1X/s3t9ABOrCPfzfXmoFaTqB25l4BOT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ERLcYAAADcAAAADwAAAAAAAAAAAAAAAACYAgAAZHJz&#10;L2Rvd25yZXYueG1sUEsFBgAAAAAEAAQA9QAAAIsDAAAAAA==&#10;" fillcolor="#fdfd7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28" o:spid="_x0000_s125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ubcQA&#10;AADcAAAADwAAAGRycy9kb3ducmV2LnhtbERPz2vCMBS+C/sfwhN2EU3nprjOKCIMxoYHq9Qd35pn&#10;W2xeYpNp998vB8Hjx/d7vuxMIy7U+tqygqdRAoK4sLrmUsF+9z6cgfABWWNjmRT8kYfl4qE3x1Tb&#10;K2/pkoVSxBD2KSqoQnCplL6oyKAfWUccuaNtDYYI21LqFq8x3DRynCRTabDm2FCho3VFxSn7NQoO&#10;358u/0I+vWaDc1KvN5OXn9wp9djvVm8gAnXhLr65P7SC8XOcH8/EIy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SLm3EAAAA3AAAAA8AAAAAAAAAAAAAAAAAmAIAAGRycy9k&#10;b3ducmV2LnhtbFBLBQYAAAAABAAEAPUAAACJAwAAAAA=&#10;" fillcolor="#fdfd7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29" o:spid="_x0000_s125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16N8QA&#10;AADcAAAADwAAAGRycy9kb3ducmV2LnhtbESPQUsDMRSE70L/Q3iCN5ttRVnWpkUKYm+ltaXXx+a5&#10;2Xbz3rqJ3fjvjSB4HGbmG2axSr5TVxpCK2xgNi1AEddiW24MHN5f70tQISJb7ITJwDcFWC0nNwus&#10;rIy8o+s+NipDOFRowMXYV1qH2pHHMJWeOHsfMniMWQ6NtgOOGe47PS+KJ+2x5bzgsKe1o/qy//IG&#10;ijLJ4+5tK914tnIqt+64+UzG3N2ml2dQkVL8D/+1N9bA/GEGv2fyEd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9ejfEAAAA3AAAAA8AAAAAAAAAAAAAAAAAmAIAAGRycy9k&#10;b3ducmV2LnhtbFBLBQYAAAAABAAEAPUAAACJAwAAAAA=&#10;" fillcolor="#fcfc7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0" o:spid="_x0000_s125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/kQMMA&#10;AADcAAAADwAAAGRycy9kb3ducmV2LnhtbESPQUvDQBSE70L/w/IK3uymESXEbosUxN5Kq+L1kX3N&#10;pmbfi9m1Wf+9Kwgeh5n5hlltku/VhcbQCRtYLgpQxI3YjlsDry9PNxWoEJEt9sJk4JsCbNazqxXW&#10;ViY+0OUYW5UhHGo04GIcaq1D48hjWMhAnL2TjB5jlmOr7YhThvtel0Vxrz12nBccDrR11Hwcv7yB&#10;okpyd3jeSz+drbxXe/e2+0zGXM/T4wOoSCn+h//aO2ugvC3h90w+Anr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/kQMMAAADcAAAADwAAAAAAAAAAAAAAAACYAgAAZHJzL2Rv&#10;d25yZXYueG1sUEsFBgAAAAAEAAQA9QAAAIgDAAAAAA==&#10;" fillcolor="#fcfc7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1" o:spid="_x0000_s1254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NB28QA&#10;AADcAAAADwAAAGRycy9kb3ducmV2LnhtbESPQUsDMRSE74L/ITzBm83aoixr0yKC2Ftpben1sXlu&#10;tt28t25iN/33jSB4HGbmG2a+TL5TZxpCK2zgcVKAIq7FttwY2H2+P5SgQkS22AmTgQsFWC5ub+ZY&#10;WRl5Q+dtbFSGcKjQgIuxr7QOtSOPYSI9cfa+ZPAYsxwabQccM9x3eloUz9pjy3nBYU9vjurT9scb&#10;KMokT5uPtXTj0cqhXLv96jsZc3+XXl9ARUrxP/zXXlkD09kMfs/kI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jQdvEAAAA3AAAAA8AAAAAAAAAAAAAAAAAmAIAAGRycy9k&#10;b3ducmV2LnhtbFBLBQYAAAAABAAEAPUAAACJAwAAAAA=&#10;" fillcolor="#fcfc7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2" o:spid="_x0000_s1255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V9H8UA&#10;AADcAAAADwAAAGRycy9kb3ducmV2LnhtbESP0WrCQBRE3wv9h+UW+lJ0o5FaUldRS0HECtp+wGX3&#10;mgSzd0N2m8S/dwXBx2FmzjCzRW8r0VLjS8cKRsMEBLF2puRcwd/v9+ADhA/IBivHpOBCHhbz56cZ&#10;ZsZ1fKD2GHIRIewzVFCEUGdSel2QRT90NXH0Tq6xGKJscmka7CLcVnKcJO/SYslxocCa1gXp8/Hf&#10;KtDrLk23+PbTfi1303x10Wmy3yn1+tIvP0EE6sMjfG9vjIJxOoHbmXg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hX0fxQAAANwAAAAPAAAAAAAAAAAAAAAAAJgCAABkcnMv&#10;ZG93bnJldi54bWxQSwUGAAAAAAQABAD1AAAAigMAAAAA&#10;" fillcolor="#fbfb7c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3" o:spid="_x0000_s1256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nYhMUA&#10;AADcAAAADwAAAGRycy9kb3ducmV2LnhtbESP0WrCQBRE3wv9h+UW+lJ0o8FaUldRS0HECtp+wGX3&#10;mgSzd0N2m8S/dwXBx2FmzjCzRW8r0VLjS8cKRsMEBLF2puRcwd/v9+ADhA/IBivHpOBCHhbz56cZ&#10;ZsZ1fKD2GHIRIewzVFCEUGdSel2QRT90NXH0Tq6xGKJscmka7CLcVnKcJO/SYslxocCa1gXp8/Hf&#10;KtDrLk23+PbTfi1303x10Wmy3yn1+tIvP0EE6sMjfG9vjIJxOoHbmXg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diExQAAANwAAAAPAAAAAAAAAAAAAAAAAJgCAABkcnMv&#10;ZG93bnJldi54bWxQSwUGAAAAAAQABAD1AAAAigMAAAAA&#10;" fillcolor="#fbfb7c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4" o:spid="_x0000_s125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OOXMMA&#10;AADcAAAADwAAAGRycy9kb3ducmV2LnhtbESPQWvCQBSE70L/w/IKvelGhSCpqxhBKvRkrPfX7Euy&#10;Nfs2Zrea/vuuIHgcZuYbZrkebCuu1HvjWMF0koAgLp02XCv4Ou7GCxA+IGtsHZOCP/KwXr2Mlphp&#10;d+MDXYtQiwhhn6GCJoQuk9KXDVn0E9cRR69yvcUQZV9L3eMtwm0rZ0mSSouG40KDHW0bKs/Fr1VQ&#10;ml1+4c/vwWzyKs1P1enno2iVensdNu8gAg3hGX6091rBbJ7C/Uw8An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6OOXMMAAADcAAAADwAAAAAAAAAAAAAAAACYAgAAZHJzL2Rv&#10;d25yZXYueG1sUEsFBgAAAAAEAAQA9QAAAIgDAAAAAA==&#10;" fillcolor="#fafa7b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5" o:spid="_x0000_s125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8rx8QA&#10;AADcAAAADwAAAGRycy9kb3ducmV2LnhtbESPQWvCQBSE70L/w/KE3nSjBZXUNSQFaaGnRr2/Zl+S&#10;1ezbNLvV9N93CwWPw8x8w2yz0XbiSoM3jhUs5gkI4sppw42C42E/24DwAVlj55gU/JCHbPcw2WKq&#10;3Y0/6FqGRkQI+xQVtCH0qZS+asmin7ueOHq1GyyGKIdG6gFvEW47uUySlbRoOC602NNLS9Wl/LYK&#10;KrMvvvj9czR5Ua+KU306v5adUo/TMX8GEWgM9/B/+00rWD6t4e9MPAJ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vK8fEAAAA3AAAAA8AAAAAAAAAAAAAAAAAmAIAAGRycy9k&#10;b3ducmV2LnhtbFBLBQYAAAAABAAEAPUAAACJAwAAAAA=&#10;" fillcolor="#fafa7b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6" o:spid="_x0000_s125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0LsAA&#10;AADcAAAADwAAAGRycy9kb3ducmV2LnhtbERPy4rCMBTdC/5DuIIbselUEKmNIjIj7sQnLi/NtS02&#10;N6XJ1M7fTxaCy8N5Z+ve1KKj1lWWFXxFMQji3OqKCwWX8890AcJ5ZI21ZVLwRw7Wq+Egw1TbFx+p&#10;O/lChBB2KSoovW9SKV1ekkEX2YY4cA/bGvQBtoXULb5CuKllEsdzabDi0FBiQ9uS8ufp1yi42vsN&#10;N/mkMw0fb8nhsLt/L3ZKjUf9ZgnCU+8/4rd7rxUks7A2nAlHQK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S0LsAAAADcAAAADwAAAAAAAAAAAAAAAACYAgAAZHJzL2Rvd25y&#10;ZXYueG1sUEsFBgAAAAAEAAQA9QAAAIUDAAAAAA==&#10;" fillcolor="#f9f97a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7" o:spid="_x0000_s126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gRtcMA&#10;AADcAAAADwAAAGRycy9kb3ducmV2LnhtbESPQYvCMBSE74L/IbwFL7KmVhC3GkVExZvoqnh8NM+2&#10;bPNSmljrvzeCsMdhZr5hZovWlKKh2hWWFQwHEQji1OqCMwWn3833BITzyBpLy6TgSQ4W825nhom2&#10;Dz5Qc/SZCBB2CSrIva8SKV2ak0E3sBVx8G62NuiDrDOpa3wEuCllHEVjabDgsJBjRauc0r/j3Sg4&#10;2+sFl2m/MRUfLvF+v72uJ1ulel/tcgrCU+v/w5/2TiuIRz/wPhOOgJ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gRtcMAAADcAAAADwAAAAAAAAAAAAAAAACYAgAAZHJzL2Rv&#10;d25yZXYueG1sUEsFBgAAAAAEAAQA9QAAAIgDAAAAAA==&#10;" fillcolor="#f9f97a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8" o:spid="_x0000_s126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TLVcAA&#10;AADcAAAADwAAAGRycy9kb3ducmV2LnhtbERPy4rCMBTdC/5DuIIbsekUEamNIjIj7sQnLi/NtS02&#10;N6XJ1M7fTxaCy8N5Z+ve1KKj1lWWFXxFMQji3OqKCwWX8890AcJ5ZI21ZVLwRw7Wq+Egw1TbFx+p&#10;O/lChBB2KSoovW9SKV1ekkEX2YY4cA/bGvQBtoXULb5CuKllEsdzabDi0FBiQ9uS8ufp1yi42vsN&#10;N/mkMw0fb8nhsLt/L3ZKjUf9ZgnCU+8/4rd7rxUkszA/nAlHQK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2TLVcAAAADcAAAADwAAAAAAAAAAAAAAAACYAgAAZHJzL2Rvd25y&#10;ZXYueG1sUEsFBgAAAAAEAAQA9QAAAIUDAAAAAA==&#10;" fillcolor="#f9f97a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39" o:spid="_x0000_s126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sJesUA&#10;AADcAAAADwAAAGRycy9kb3ducmV2LnhtbESP3WoCMRSE7wXfIRyhN6JZpSxlNYoUClKorT94fdgc&#10;N6ubk+0m1fj2plDo5TAz3zDzZbSNuFLna8cKJuMMBHHpdM2VgsP+bfQCwgdkjY1jUnAnD8tFvzfH&#10;Qrsbb+m6C5VIEPYFKjAhtIWUvjRk0Y9dS5y8k+sshiS7SuoObwluGznNslxarDktGGzp1VB52f1Y&#10;BWe6fLyXX3G9MfGY6c98873Nh0o9DeJqBiJQDP/hv/ZaK5g+T+D3TDoC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Swl6xQAAANwAAAAPAAAAAAAAAAAAAAAAAJgCAABkcnMv&#10;ZG93bnJldi54bWxQSwUGAAAAAAQABAD1AAAAigMAAAAA&#10;" fillcolor="#f8f879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0" o:spid="_x0000_s126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mXDcUA&#10;AADcAAAADwAAAGRycy9kb3ducmV2LnhtbESPQWsCMRSE74L/ITyhF6lZl7KUrVFEEKRQq7b0/Ni8&#10;brZuXrabVOO/NwXB4zAz3zCzRbStOFHvG8cKppMMBHHldMO1gs+P9eMzCB+QNbaOScGFPCzmw8EM&#10;S+3OvKfTIdQiQdiXqMCE0JVS+sqQRT9xHXHyvl1vMSTZ11L3eE5w28o8ywppseG0YLCjlaHqePiz&#10;Cn7o+PZa7eJma+JXpt+L7e++GCv1MIrLFxCBYriHb+2NVpA/5fB/Jh0BOb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ZcNxQAAANwAAAAPAAAAAAAAAAAAAAAAAJgCAABkcnMv&#10;ZG93bnJldi54bWxQSwUGAAAAAAQABAD1AAAAigMAAAAA&#10;" fillcolor="#f8f879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1" o:spid="_x0000_s1264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+XYsQA&#10;AADcAAAADwAAAGRycy9kb3ducmV2LnhtbESPQWvCQBSE7wX/w/IEb7rRSiipq2ggVBTEant/ZF+T&#10;YPZtzK4a/70rCD0OM/MNM1t0phZXal1lWcF4FIEgzq2uuFDwc8yGHyCcR9ZYWyYFd3KwmPfeZpho&#10;e+Nvuh58IQKEXYIKSu+bREqXl2TQjWxDHLw/2xr0QbaF1C3eAtzUchJFsTRYcVgosaG0pPx0uBgF&#10;x7TJ4n16Pn1td5StLnEVbX7vSg363fIThKfO/4df7bVWMJm+w/NMO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/l2LEAAAA3AAAAA8AAAAAAAAAAAAAAAAAmAIAAGRycy9k&#10;b3ducmV2LnhtbFBLBQYAAAAABAAEAPUAAACJAwAAAAA=&#10;" fillcolor="#f7f778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2" o:spid="_x0000_s1265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YPFsQA&#10;AADcAAAADwAAAGRycy9kb3ducmV2LnhtbESPQYvCMBSE78L+h/AWvGmqSJFqFC0UZRcWV9f7o3m2&#10;xealNlHrv98IgsdhZr5h5svO1OJGrassKxgNIxDEudUVFwr+DtlgCsJ5ZI21ZVLwIAfLxUdvjom2&#10;d/6l294XIkDYJaig9L5JpHR5SQbd0DbEwTvZ1qAPsi2kbvEe4KaW4yiKpcGKw0KJDaUl5ef91Sg4&#10;pE0W79LLefP9Q9n6GlfR1/GhVP+zW81AeOr8O/xqb7WC8WQCzzPhCM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WDxbEAAAA3AAAAA8AAAAAAAAAAAAAAAAAmAIAAGRycy9k&#10;b3ducmV2LnhtbFBLBQYAAAAABAAEAPUAAACJAwAAAAA=&#10;" fillcolor="#f7f778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3" o:spid="_x0000_s1266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qqjcQA&#10;AADcAAAADwAAAGRycy9kb3ducmV2LnhtbESPQWvCQBSE7wX/w/IEb7pRaiipq2ggVBTEant/ZF+T&#10;YPZtzK4a/70rCD0OM/MNM1t0phZXal1lWcF4FIEgzq2uuFDwc8yGHyCcR9ZYWyYFd3KwmPfeZpho&#10;e+Nvuh58IQKEXYIKSu+bREqXl2TQjWxDHLw/2xr0QbaF1C3eAtzUchJFsTRYcVgosaG0pPx0uBgF&#10;x7TJ4n16Pn1td5StLnEVbX7vSg363fIThKfO/4df7bVWMHmfwvNMO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aqo3EAAAA3AAAAA8AAAAAAAAAAAAAAAAAmAIAAGRycy9k&#10;b3ducmV2LnhtbFBLBQYAAAAABAAEAPUAAACJAwAAAAA=&#10;" fillcolor="#f7f778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4" o:spid="_x0000_s126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GrMcUA&#10;AADcAAAADwAAAGRycy9kb3ducmV2LnhtbESPQWvCQBSE7wX/w/IEb3VjkFCiq4ggtNAiplU8PrLP&#10;bDD7Ns1uNP33bqHQ4zAz3zDL9WAbcaPO144VzKYJCOLS6ZorBV+fu+cXED4ga2wck4If8rBejZ6W&#10;mGt35wPdilCJCGGfowITQptL6UtDFv3UtcTRu7jOYoiyq6Tu8B7htpFpkmTSYs1xwWBLW0Plteit&#10;gv13ey4/jm/F2Vz2p+I97bNM9kpNxsNmASLQEP7Df+1XrSCdZ/B7Jh4BuX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asxxQAAANwAAAAPAAAAAAAAAAAAAAAAAJgCAABkcnMv&#10;ZG93bnJldi54bWxQSwUGAAAAAAQABAD1AAAAigMAAAAA&#10;" fillcolor="#f6f677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5" o:spid="_x0000_s126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0OqsYA&#10;AADcAAAADwAAAGRycy9kb3ducmV2LnhtbESPQWvCQBSE7wX/w/IK3uqmQdISXUUEoYUWMW3F4yP7&#10;zAazb2N2o+m/7woFj8PMfMPMl4NtxIU6XztW8DxJQBCXTtdcKfj+2jy9gvABWWPjmBT8koflYvQw&#10;x1y7K+/oUoRKRAj7HBWYENpcSl8asugnriWO3tF1FkOUXSV1h9cIt41MkySTFmuOCwZbWhsqT0Vv&#10;FWzP7aH8/HkvDua43RcfaZ9lsldq/DisZiACDeEe/m+/aQXp9AV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0OqsYAAADcAAAADwAAAAAAAAAAAAAAAACYAgAAZHJz&#10;L2Rvd25yZXYueG1sUEsFBgAAAAAEAAQA9QAAAIsDAAAAAA==&#10;" fillcolor="#f6f677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6" o:spid="_x0000_s126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Ka2MIA&#10;AADcAAAADwAAAGRycy9kb3ducmV2LnhtbERPW2vCMBR+H/gfwhH2NlOLlFGNIoKwgUNWL/h4aI5N&#10;sTmpTardv18eBnv8+O6L1WAb8aDO144VTCcJCOLS6ZorBcfD9u0dhA/IGhvHpOCHPKyWo5cF5to9&#10;+ZseRahEDGGfowITQptL6UtDFv3EtcSRu7rOYoiwq6Tu8BnDbSPTJMmkxZpjg8GWNobKW9FbBft7&#10;eym/Tp/FxVz352KX9lkme6Vex8N6DiLQEP7Ff+4PrSCdxbX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UprYwgAAANwAAAAPAAAAAAAAAAAAAAAAAJgCAABkcnMvZG93&#10;bnJldi54bWxQSwUGAAAAAAQABAD1AAAAhwMAAAAA&#10;" fillcolor="#f6f677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7" o:spid="_x0000_s127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qcPMUA&#10;AADcAAAADwAAAGRycy9kb3ducmV2LnhtbESPQWvCQBSE70L/w/IK3nRTaaVNs0oVikIPYlowx0f2&#10;NQlm34bd1cT++q4geBxm5hsmWw6mFWdyvrGs4GmagCAurW64UvDz/Tl5BeEDssbWMim4kIfl4mGU&#10;Yaptz3s656ESEcI+RQV1CF0qpS9rMuintiOO3q91BkOUrpLaYR/hppWzJJlLgw3HhRo7WtdUHvOT&#10;UfC367E4uGqd29UxxxezKb52B6XGj8PHO4hAQ7iHb+2tVjB7foPrmX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ipw8xQAAANwAAAAPAAAAAAAAAAAAAAAAAJgCAABkcnMv&#10;ZG93bnJldi54bWxQSwUGAAAAAAQABAD1AAAAigMAAAAA&#10;" fillcolor="#f5f576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8" o:spid="_x0000_s127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As3cQA&#10;AADcAAAADwAAAGRycy9kb3ducmV2LnhtbERPTWvCQBC9C/0PyxR6002FlppmI6KVWgQxWrHHITtN&#10;QrOzIbvG6K93DwWPj/edTHtTi45aV1lW8DyKQBDnVldcKPjeL4dvIJxH1lhbJgUXcjBNHwYJxtqe&#10;OaNu5wsRQtjFqKD0vomldHlJBt3INsSB+7WtQR9gW0jd4jmEm1qOo+hVGqw4NJTY0Lyk/G93MgrM&#10;jznS9muy/vzIr81sme03h26h1NNjP3sH4an3d/G/e6UVjF/C/HAmHAG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wLN3EAAAA3AAAAA8AAAAAAAAAAAAAAAAAmAIAAGRycy9k&#10;b3ducmV2LnhtbFBLBQYAAAAABAAEAPUAAACJAwAAAAA=&#10;" fillcolor="#f4f475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49" o:spid="_x0000_s127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yJRscA&#10;AADcAAAADwAAAGRycy9kb3ducmV2LnhtbESP3WrCQBSE7wXfYTlC73SjUGljNiK2oqUg/mIvD9nT&#10;JJg9G7JrTPv03UKhl8PMfMMk885UoqXGlZYVjEcRCOLM6pJzBafjavgEwnlkjZVlUvBFDuZpv5dg&#10;rO2d99QefC4ChF2MCgrv61hKlxVk0I1sTRy8T9sY9EE2udQN3gPcVHISRVNpsOSwUGBNy4Ky6+Fm&#10;FJgPc6Hd2/P7+jX7rher/XF7bl+Uehh0ixkIT53/D/+1N1rB5HEMv2fCEZDp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8iUbHAAAA3AAAAA8AAAAAAAAAAAAAAAAAmAIAAGRy&#10;cy9kb3ducmV2LnhtbFBLBQYAAAAABAAEAPUAAACMAwAAAAA=&#10;" fillcolor="#f4f475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0" o:spid="_x0000_s127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XMcYA&#10;AADcAAAADwAAAGRycy9kb3ducmV2LnhtbESP3WrCQBSE7wXfYTlC73RjoKWNriJtpRVB6h96ecge&#10;k9Ds2ZDdxujTu0LBy2FmvmHG09aUoqHaFZYVDAcRCOLU6oIzBbvtvP8KwnlkjaVlUnAhB9NJtzPG&#10;RNszr6nZ+EwECLsEFeTeV4mULs3JoBvYijh4J1sb9EHWmdQ1ngPclDKOohdpsOCwkGNF7zmlv5s/&#10;o8AczYF+Fm/Lr8/0Ws3m6+1q33wo9dRrZyMQnlr/CP+3v7WC+DmG+5lwBOTk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4XMcYAAADcAAAADwAAAAAAAAAAAAAAAACYAgAAZHJz&#10;L2Rvd25yZXYueG1sUEsFBgAAAAAEAAQA9QAAAIsDAAAAAA==&#10;" fillcolor="#f4f475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1" o:spid="_x0000_s1274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SaZcIA&#10;AADcAAAADwAAAGRycy9kb3ducmV2LnhtbESPQYvCMBSE7wv+h/AEb2uqsqtUo4ggetVV8Phsnm21&#10;ealNbOv+eiMs7HGYmW+Y2aI1haipcrllBYN+BII4sTrnVMHhZ/05AeE8ssbCMil4koPFvPMxw1jb&#10;hndU730qAoRdjAoy78tYSpdkZND1bUkcvIutDPogq1TqCpsAN4UcRtG3NJhzWMiwpFVGyW3/MAp+&#10;xyt9btKjO12X9T2njX5cUCvV67bLKQhPrf8P/7W3WsHwawT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lJplwgAAANwAAAAPAAAAAAAAAAAAAAAAAJgCAABkcnMvZG93&#10;bnJldi54bWxQSwUGAAAAAAQABAD1AAAAhwMAAAAA&#10;" fillcolor="#f3f374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2" o:spid="_x0000_s1275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0CEcIA&#10;AADcAAAADwAAAGRycy9kb3ducmV2LnhtbESPQYvCMBSE7wv+h/AEb2uquKtUo4ggetVV8Phsnm21&#10;ealNbOv+eiMs7HGYmW+Y2aI1haipcrllBYN+BII4sTrnVMHhZ/05AeE8ssbCMil4koPFvPMxw1jb&#10;hndU730qAoRdjAoy78tYSpdkZND1bUkcvIutDPogq1TqCpsAN4UcRtG3NJhzWMiwpFVGyW3/MAp+&#10;xyt9btKjO12X9T2njX5cUCvV67bLKQhPrf8P/7W3WsHwawT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fQIRwgAAANwAAAAPAAAAAAAAAAAAAAAAAJgCAABkcnMvZG93&#10;bnJldi54bWxQSwUGAAAAAAQABAD1AAAAhwMAAAAA&#10;" fillcolor="#f3f374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3" o:spid="_x0000_s1276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GnisIA&#10;AADcAAAADwAAAGRycy9kb3ducmV2LnhtbESPQYvCMBSE7wv+h/AEb2uqoCvVKCKIXtUVPD6bZ1tt&#10;XmoT2+qvN8LCHoeZ+YaZLVpTiJoql1tWMOhHIIgTq3NOFfwe1t8TEM4jaywsk4InOVjMO18zjLVt&#10;eEf13qciQNjFqCDzvoyldElGBl3flsTBu9jKoA+ySqWusAlwU8hhFI2lwZzDQoYlrTJKbvuHUfD6&#10;Welzkx7d6bqs7zlt9OOCWqlet11OQXhq/X/4r73VCoajEXzOhCM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MaeKwgAAANwAAAAPAAAAAAAAAAAAAAAAAJgCAABkcnMvZG93&#10;bnJldi54bWxQSwUGAAAAAAQABAD1AAAAhwMAAAAA&#10;" fillcolor="#f3f374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4" o:spid="_x0000_s127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01BsUA&#10;AADcAAAADwAAAGRycy9kb3ducmV2LnhtbESPQWsCMRSE7wX/Q3iCN80qVmRrFJEKXixoq72+bp6b&#10;rZuX7SZq2l/fFIQeh5n5hpktoq3FlVpfOVYwHGQgiAunKy4VvL2u+1MQPiBrrB2Tgm/ysJh3HmaY&#10;a3fjHV33oRQJwj5HBSaEJpfSF4Ys+oFriJN3cq3FkGRbSt3iLcFtLUdZNpEWK04LBhtaGSrO+4tV&#10;8DWOx5+P0zva55eDO8ZPs9sWRqleNy6fQASK4T98b2+0gtHjBP7OpCM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PTUGxQAAANwAAAAPAAAAAAAAAAAAAAAAAJgCAABkcnMv&#10;ZG93bnJldi54bWxQSwUGAAAAAAQABAD1AAAAigMAAAAA&#10;" fillcolor="#f2f273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5" o:spid="_x0000_s127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GQncYA&#10;AADcAAAADwAAAGRycy9kb3ducmV2LnhtbESPQWsCMRSE74X+h/AK3rrZSm3L1igiFrwoqK29vm6e&#10;m203L+smavTXm0Khx2FmvmGG42gbcaTO144VPGQ5COLS6ZorBe+bt/sXED4ga2wck4IzeRiPbm+G&#10;WGh34hUd16ESCcK+QAUmhLaQ0peGLPrMtcTJ27nOYkiyq6Tu8JTgtpH9PH+SFmtOCwZbmhoqf9YH&#10;q2D/GLeXr90n2tnyw23jt1ktSqNU7y5OXkEEiuE//NeeawX9wTP8nklHQI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GQncYAAADcAAAADwAAAAAAAAAAAAAAAACYAgAAZHJz&#10;L2Rvd25yZXYueG1sUEsFBgAAAAAEAAQA9QAAAIsDAAAAAA==&#10;" fillcolor="#f2f273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6" o:spid="_x0000_s127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JKJMAA&#10;AADcAAAADwAAAGRycy9kb3ducmV2LnhtbERPy4rCMBTdC/5DuII7TRV8dYwi4msjYp3FLO8017bY&#10;3JQmav17sxBcHs57vmxMKR5Uu8KygkE/AkGcWl1wpuD3su1NQTiPrLG0TApe5GC5aLfmGGv75DM9&#10;Ep+JEMIuRgW591UspUtzMuj6tiIO3NXWBn2AdSZ1jc8Qbko5jKKxNFhwaMixonVO6S25GwXlZICX&#10;/4235P5OyXWfzXb311GpbqdZ/YDw1Piv+OM+aAXDUVgbzoQjIB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FJKJMAAAADcAAAADwAAAAAAAAAAAAAAAACYAgAAZHJzL2Rvd25y&#10;ZXYueG1sUEsFBgAAAAAEAAQA9QAAAIUDAAAAAA==&#10;" fillcolor="#f1f172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7" o:spid="_x0000_s128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7vv8UA&#10;AADcAAAADwAAAGRycy9kb3ducmV2LnhtbESPzWvCQBTE70L/h+UVems2CtUaXUWkXxcpjT14fGaf&#10;STD7NmQ3X/+9Wyh4HGbmN8x6O5hKdNS40rKCaRSDIM6sLjlX8Ht8f34F4TyyxsoyKRjJwXbzMFlj&#10;om3PP9SlPhcBwi5BBYX3dSKlywoy6CJbEwfvYhuDPsgml7rBPsBNJWdxPJcGSw4LBda0Lyi7pq1R&#10;UC2meDy/eUvu9J1ePvPlRzselHp6HHYrEJ4Gfw//t7+0gtnLEv7OhCMgN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u+/xQAAANwAAAAPAAAAAAAAAAAAAAAAAJgCAABkcnMv&#10;ZG93bnJldi54bWxQSwUGAAAAAAQABAD1AAAAigMAAAAA&#10;" fillcolor="#f1f172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8" o:spid="_x0000_s128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gqXsEA&#10;AADcAAAADwAAAGRycy9kb3ducmV2LnhtbERPTYvCMBC9L/gfwgje1lTLSq1NRQSlLHtZ9aC3oRnb&#10;YjMpTdT6781hYY+P952tB9OKB/WusaxgNo1AEJdWN1wpOB13nwkI55E1tpZJwYscrPPRR4aptk/+&#10;pcfBVyKEsEtRQe19l0rpypoMuqntiAN3tb1BH2BfSd3jM4SbVs6jaCENNhwaauxoW1N5O9yNgjhJ&#10;Yv1zKc/7ovg+xljZ5dfJKjUZD5sVCE+D/xf/uQutYL4I88OZcARk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YKl7BAAAA3AAAAA8AAAAAAAAAAAAAAAAAmAIAAGRycy9kb3du&#10;cmV2LnhtbFBLBQYAAAAABAAEAPUAAACGAwAAAAA=&#10;" fillcolor="#f0f071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59" o:spid="_x0000_s128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SPxcQA&#10;AADcAAAADwAAAGRycy9kb3ducmV2LnhtbESPQYvCMBSE7wv+h/CEva2pFqVWo8jCSlm8WD3o7dE8&#10;22LzUpqo3X+/EQSPw8x8wyzXvWnEnTpXW1YwHkUgiAuray4VHA8/XwkI55E1NpZJwR85WK8GH0tM&#10;tX3wnu65L0WAsEtRQeV9m0rpiooMupFtiYN3sZ1BH2RXSt3hI8BNIydRNJMGaw4LFbb0XVFxzW9G&#10;QZwksd6di9M2y34PMZZ2Pj1apT6H/WYBwlPv3+FXO9MKJrMxPM+EI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Uj8XEAAAA3AAAAA8AAAAAAAAAAAAAAAAAmAIAAGRycy9k&#10;b3ducmV2LnhtbFBLBQYAAAAABAAEAPUAAACJAwAAAAA=&#10;" fillcolor="#f0f071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0" o:spid="_x0000_s128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YRssQA&#10;AADcAAAADwAAAGRycy9kb3ducmV2LnhtbESPT4vCMBTE78J+h/AWvGm6LUrtGmURXIp48c/BvT2a&#10;Z1tsXkqT1frtjSB4HGbmN8x82ZtGXKlztWUFX+MIBHFhdc2lguNhPUpBOI+ssbFMCu7kYLn4GMwx&#10;0/bGO7rufSkChF2GCirv20xKV1Rk0I1tSxy8s+0M+iC7UuoObwFuGhlH0VQarDksVNjSqqLisv83&#10;CpI0TfT2rzj95vnmkGBpZ5OjVWr42f98g/DU+3f41c61gnga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GEbLEAAAA3AAAAA8AAAAAAAAAAAAAAAAAmAIAAGRycy9k&#10;b3ducmV2LnhtbFBLBQYAAAAABAAEAPUAAACJAwAAAAA=&#10;" fillcolor="#f0f071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1" o:spid="_x0000_s1284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Kr9sQA&#10;AADcAAAADwAAAGRycy9kb3ducmV2LnhtbESPQYvCMBSE7wv+h/AEb2uqgizVKFKU3YMedFfQ26N5&#10;tsXmpSTR1n9vBGGPw8x8w8yXnanFnZyvLCsYDRMQxLnVFRcK/n43n18gfEDWWFsmBQ/ysFz0PuaY&#10;atvynu6HUIgIYZ+igjKEJpXS5yUZ9EPbEEfvYp3BEKUrpHbYRrip5ThJptJgxXGhxIaykvLr4WYU&#10;8LfM3G67vrbmtj09JrzJkvNRqUG/W81ABOrCf/jd/tEKxtMJvM7EI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iq/bEAAAA3AAAAA8AAAAAAAAAAAAAAAAAmAIAAGRycy9k&#10;b3ducmV2LnhtbFBLBQYAAAAABAAEAPUAAACJAwAAAAA=&#10;" fillcolor="#efef70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2" o:spid="_x0000_s1285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szgsQA&#10;AADcAAAADwAAAGRycy9kb3ducmV2LnhtbESPQWvCQBSE74L/YXlCb7rRFpHoKhKU9mAPWgW9PbLP&#10;JJh9G3ZXE/99tyD0OMzMN8xi1ZlaPMj5yrKC8SgBQZxbXXGh4PizHc5A+ICssbZMCp7kYbXs9xaY&#10;atvynh6HUIgIYZ+igjKEJpXS5yUZ9CPbEEfvap3BEKUrpHbYRrip5SRJptJgxXGhxIaykvLb4W4U&#10;8KfM3Pduc2vNfXd+vvM2Sy4npd4G3XoOIlAX/sOv9pdWMJl+wN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LM4LEAAAA3AAAAA8AAAAAAAAAAAAAAAAAmAIAAGRycy9k&#10;b3ducmV2LnhtbFBLBQYAAAAABAAEAPUAAACJAwAAAAA=&#10;" fillcolor="#efef70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3" o:spid="_x0000_s1286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eWGcQA&#10;AADcAAAADwAAAGRycy9kb3ducmV2LnhtbESPQWvCQBSE74L/YXlCb7rRUpHoKhKU9mAPWgW9PbLP&#10;JJh9G3ZXE/99tyD0OMzMN8xi1ZlaPMj5yrKC8SgBQZxbXXGh4PizHc5A+ICssbZMCp7kYbXs9xaY&#10;atvynh6HUIgIYZ+igjKEJpXS5yUZ9CPbEEfvap3BEKUrpHbYRrip5SRJptJgxXGhxIaykvLb4W4U&#10;8KfM3Pduc2vNfXd+vvM2Sy4npd4G3XoOIlAX/sOv9pdWMJl+wN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lhnEAAAA3AAAAA8AAAAAAAAAAAAAAAAAmAIAAGRycy9k&#10;b3ducmV2LnhtbFBLBQYAAAAABAAEAPUAAACJAwAAAAA=&#10;" fillcolor="#efef70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4" o:spid="_x0000_s128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hBsQA&#10;AADcAAAADwAAAGRycy9kb3ducmV2LnhtbESPwWrDMBBE74X+g9hCb41cH+ziRDEmJWDoKWnJebE2&#10;lqm1MpLiOP36qFDocZiZN8ymXuwoZvJhcKzgdZWBIO6cHrhX8PW5f3kDESKyxtExKbhRgHr7+LDB&#10;SrsrH2g+xl4kCIcKFZgYp0rK0BmyGFZuIk7e2XmLMUnfS+3xmuB2lHmWFdLiwGnB4EQ7Q9338WIV&#10;nNq8/Mj85bZrQizn1vyU5/27Us9PS7MGEWmJ/+G/dqsV5EUBv2fSEZ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3IQbEAAAA3AAAAA8AAAAAAAAAAAAAAAAAmAIAAGRycy9k&#10;b3ducmV2LnhtbFBLBQYAAAAABAAEAPUAAACJAwAAAAA=&#10;" fillcolor="#eeee6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5" o:spid="_x0000_s128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uEncQA&#10;AADcAAAADwAAAGRycy9kb3ducmV2LnhtbESPzWrDMBCE74W+g9hCb7EcH+LgRgkhJWDoKT/0vFgb&#10;y8RaGUlxnD59VCj0OMzMN8xqM9lejORD51jBPMtBEDdOd9wqOJ/2syWIEJE19o5JwYMCbNavLyus&#10;tLvzgcZjbEWCcKhQgYlxqKQMjSGLIXMDcfIuzluMSfpWao/3BLe9LPJ8IS12nBYMDrQz1FyPN6vg&#10;uy7Kr9zfHrttiOVYm5/ysv9U6v1t2n6AiDTF//Bfu9YKikUJv2fSEZ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7hJ3EAAAA3AAAAA8AAAAAAAAAAAAAAAAAmAIAAGRycy9k&#10;b3ducmV2LnhtbFBLBQYAAAAABAAEAPUAAACJAwAAAAA=&#10;" fillcolor="#eeee6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6" o:spid="_x0000_s128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CtgMMA&#10;AADcAAAADwAAAGRycy9kb3ducmV2LnhtbERPyWrDMBC9F/IPYgK9NXJdCMWJYkKhSw49JA1ZboM0&#10;sR1bI2Mptvv30aHQ4+Pty3y0jeip85VjBc+zBASxdqbiQsH+5/3pFYQPyAYbx6Tglzzkq8nDEjPj&#10;Bt5SvwuFiCHsM1RQhtBmUnpdkkU/cy1x5C6usxgi7AppOhxiuG1kmiRzabHi2FBiS28l6Xp3swr8&#10;R71/OZ8P39eh2QStj278vJyUepyO6wWIQGP4F/+5v4yCdB7XxjPxCM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CtgMMAAADcAAAADwAAAAAAAAAAAAAAAACYAgAAZHJzL2Rv&#10;d25yZXYueG1sUEsFBgAAAAAEAAQA9QAAAIgDAAAAAA==&#10;" fillcolor="#eded6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7" o:spid="_x0000_s129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wIG8YA&#10;AADcAAAADwAAAGRycy9kb3ducmV2LnhtbESPT2sCMRTE74V+h/AKvWlWC2JXo0ihag8e/EPV2yN5&#10;7q5uXpZNdLff3ghCj8PM/IYZT1tbihvVvnCsoNdNQBBrZwrOFOy2350hCB+QDZaOScEfeZhOXl/G&#10;mBrX8Jpum5CJCGGfooI8hCqV0uucLPquq4ijd3K1xRBlnUlTYxPhtpT9JBlIiwXHhRwr+spJXzZX&#10;q8DPL7uP4/F3dW7Kn6D13rWL00Gp97d2NgIRqA3/4Wd7aRT0B5/wOBOPgJ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wIG8YAAADcAAAADwAAAAAAAAAAAAAAAACYAgAAZHJz&#10;L2Rvd25yZXYueG1sUEsFBgAAAAAEAAQA9QAAAIsDAAAAAA==&#10;" fillcolor="#eded6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8" o:spid="_x0000_s129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83W8MA&#10;AADcAAAADwAAAGRycy9kb3ducmV2LnhtbERPy4rCMBTdC/MP4Q6401QFlWoUGRgdFy7GER+7S3Jt&#10;q81NaTK2/v1kIczycN7zZWtL8aDaF44VDPoJCGLtTMGZgsPPZ28Kwgdkg6VjUvAkD8vFW2eOqXEN&#10;f9NjHzIRQ9inqCAPoUql9Doni77vKuLIXV1tMURYZ9LU2MRwW8phkoylxYJjQ44VfeSk7/tfq8Cv&#10;74fR5XLc3ZpyG7Q+uXZzPSvVfW9XMxCB2vAvfrm/jILhJM6PZ+IR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83W8MAAADcAAAADwAAAAAAAAAAAAAAAACYAgAAZHJzL2Rv&#10;d25yZXYueG1sUEsFBgAAAAAEAAQA9QAAAIgDAAAAAA==&#10;" fillcolor="#eded6e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69" o:spid="_x0000_s129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HxccA&#10;AADcAAAADwAAAGRycy9kb3ducmV2LnhtbESPT2sCMRTE7wW/Q3iFXkrN6sE/W6OUQqEoVrSW0tsj&#10;ed1d3LwsSbq7fntTEDwOM/MbZrHqbS1a8qFyrGA0zEAQa2cqLhQcP9+eZiBCRDZYOyYFZwqwWg7u&#10;Fpgb1/Ge2kMsRIJwyFFBGWOTSxl0SRbD0DXEyft13mJM0hfSeOwS3NZynGUTabHitFBiQ68l6dPh&#10;zyqY1ejn683Pbuv0vO2+9Mex+H5U6uG+f3kGEamPt/C1/W4UjKcj+D+TjoBc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IR8XHAAAA3AAAAA8AAAAAAAAAAAAAAAAAmAIAAGRy&#10;cy9kb3ducmV2LnhtbFBLBQYAAAAABAAEAPUAAACMAwAAAAA=&#10;" fillcolor="#ecec6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0" o:spid="_x0000_s129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rZssYA&#10;AADcAAAADwAAAGRycy9kb3ducmV2LnhtbESPQUvDQBSE74L/YXmCF7Ebc7Btmk0pgiCKFWtFvD12&#10;X5PQ7Nuwuybx37uFgsdhZr5hyvVkOzGQD61jBXezDASxdqblWsH+4/F2ASJEZIOdY1LwSwHW1eVF&#10;iYVxI7/TsIu1SBAOBSpoYuwLKYNuyGKYuZ44eQfnLcYkfS2NxzHBbSfzLLuXFltOCw329NCQPu5+&#10;rIJFh375/PL99ur0chg/9XZff90odX01bVYgIk3xP3xuPxkF+TyH05l0BGT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rZssYAAADcAAAADwAAAAAAAAAAAAAAAACYAgAAZHJz&#10;L2Rvd25yZXYueG1sUEsFBgAAAAAEAAQA9QAAAIsDAAAAAA==&#10;" fillcolor="#ecec6d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1" o:spid="_x0000_s1294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vi28IA&#10;AADcAAAADwAAAGRycy9kb3ducmV2LnhtbESP0YrCMBRE3xf8h3CFfVtTFbRUo5SKsI+r6wdcmmtb&#10;bG5qEtv69xtB2MdhZs4w2/1oWtGT841lBfNZAoK4tLrhSsHl9/iVgvABWWNrmRQ8ycN+N/nYYqbt&#10;wCfqz6ESEcI+QwV1CF0mpS9rMuhntiOO3tU6gyFKV0ntcIhw08pFkqykwYbjQo0dFTWVt/PDKLiv&#10;rms6DoeTXLr02RdFznn5o9TndMw3IAKN4T/8bn9rBYv1El5n4hGQu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G+LbwgAAANwAAAAPAAAAAAAAAAAAAAAAAJgCAABkcnMvZG93&#10;bnJldi54bWxQSwUGAAAAAAQABAD1AAAAhwMAAAAA&#10;" fillcolor="#ebeb6c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2" o:spid="_x0000_s1295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J6r8IA&#10;AADcAAAADwAAAGRycy9kb3ducmV2LnhtbESP3YrCMBSE7wXfIRxh7zTVXVSqUUoXwcv15wEOzbEt&#10;Nic1iW19+42wsJfDzHzDbPeDaURHzteWFcxnCQjiwuqaSwXXy2G6BuEDssbGMil4kYf9bjzaYqpt&#10;zyfqzqEUEcI+RQVVCG0qpS8qMuhntiWO3s06gyFKV0rtsI9w08hFkiylwZrjQoUt5RUV9/PTKHgs&#10;bys69N8n+enWry7PM86KH6U+JkO2ARFoCP/hv/ZRK1isvuB9Jh4B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8nqvwgAAANwAAAAPAAAAAAAAAAAAAAAAAJgCAABkcnMvZG93&#10;bnJldi54bWxQSwUGAAAAAAQABAD1AAAAhwMAAAAA&#10;" fillcolor="#ebeb6c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3" o:spid="_x0000_s1296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iCzsUA&#10;AADcAAAADwAAAGRycy9kb3ducmV2LnhtbESPQWsCMRSE7wX/Q3hCL6JZBdeyNUqpiN6kaq3Hx+a5&#10;u7p5WZJU13/fCEKPw8x8w0znranFlZyvLCsYDhIQxLnVFRcK9rtl/w2ED8gaa8uk4E4e5rPOyxQz&#10;bW/8RddtKESEsM9QQRlCk0np85IM+oFtiKN3ss5giNIVUju8Rbip5ShJUmmw4rhQYkOfJeWX7a9R&#10;4BN9TL/TVRhenOttej/nQ31cKPXabT/eQQRqw3/42V5rBaPJGB5n4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CILOxQAAANwAAAAPAAAAAAAAAAAAAAAAAJgCAABkcnMv&#10;ZG93bnJldi54bWxQSwUGAAAAAAQABAD1AAAAigMAAAAA&#10;" fillcolor="#eaea6b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4" o:spid="_x0000_s1297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ocucUA&#10;AADcAAAADwAAAGRycy9kb3ducmV2LnhtbESPQWvCQBSE7wX/w/KEXsRs9BBL6iqiiL0Vta0eH9nX&#10;JJp9G3a3Gv+9Kwg9DjPzDTOdd6YRF3K+tqxglKQgiAuray4VfO3XwzcQPiBrbCyTght5mM96L1PM&#10;tb3yli67UIoIYZ+jgiqENpfSFxUZ9IltiaP3a53BEKUrpXZ4jXDTyHGaZtJgzXGhwpaWFRXn3Z9R&#10;4FN9zL6zTRidnRt8Dg6nn+a4Uuq13y3eQQTqwn/42f7QCsaTDB5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2hy5xQAAANwAAAAPAAAAAAAAAAAAAAAAAJgCAABkcnMv&#10;ZG93bnJldi54bWxQSwUGAAAAAAQABAD1AAAAigMAAAAA&#10;" fillcolor="#eaea6b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5" o:spid="_x0000_s1298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a5IsUA&#10;AADcAAAADwAAAGRycy9kb3ducmV2LnhtbESPQWvCQBSE7wX/w/IKXsRs9BBLdJWiiL1J1arHR/aZ&#10;RLNvw+5W47/vFgo9DjPzDTNbdKYRd3K+tqxglKQgiAuray4VHPbr4RsIH5A1NpZJwZM8LOa9lxnm&#10;2j74k+67UIoIYZ+jgiqENpfSFxUZ9IltiaN3sc5giNKVUjt8RLhp5DhNM2mw5rhQYUvLiorb7tso&#10;8Kk+Z1/ZJoxuzg22g9P12JxXSvVfu/cpiEBd+A//tT+0gvFkAr9n4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lrkixQAAANwAAAAPAAAAAAAAAAAAAAAAAJgCAABkcnMv&#10;ZG93bnJldi54bWxQSwUGAAAAAAQABAD1AAAAigMAAAAA&#10;" fillcolor="#eaea6b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6" o:spid="_x0000_s1299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TitcIA&#10;AADcAAAADwAAAGRycy9kb3ducmV2LnhtbERPPW/CMBDdK/EfrENiqcBpBloCBkGlSFB1gTIwnuIj&#10;DsTnKHZI+Pf1UKnj0/tebQZbiwe1vnKs4G2WgCAunK64VHD+yacfIHxA1lg7JgVP8rBZj15WmGnX&#10;85Eep1CKGMI+QwUmhCaT0heGLPqZa4gjd3WtxRBhW0rdYh/DbS3TJJlLixXHBoMNfRoq7qfOKrjZ&#10;Li/zV9+lX+TMYfF9vPSHnVKT8bBdggg0hH/xn3uvFaTvcW08E4+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1OK1wgAAANwAAAAPAAAAAAAAAAAAAAAAAJgCAABkcnMvZG93&#10;bnJldi54bWxQSwUGAAAAAAQABAD1AAAAhwMAAAAA&#10;" fillcolor="#e9e96a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7" o:spid="_x0000_s1300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hHLsUA&#10;AADcAAAADwAAAGRycy9kb3ducmV2LnhtbESPQWvCQBSE74X+h+UVvBTdmEPV1FVUCKh40fbg8ZF9&#10;zabNvg3ZjUn/vVsoeBxm5htmuR5sLW7U+sqxgukkAUFcOF1xqeDzIx/PQfiArLF2TAp+ycN69fy0&#10;xEy7ns90u4RSRAj7DBWYEJpMSl8YsugnriGO3pdrLYYo21LqFvsIt7VMk+RNWqw4LhhsaGeo+Ll0&#10;VsG37fIyf/VdeiRnDovT+doftkqNXobNO4hAQ3iE/9t7rSCdLeDv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mEcuxQAAANwAAAAPAAAAAAAAAAAAAAAAAJgCAABkcnMv&#10;ZG93bnJldi54bWxQSwUGAAAAAAQABAD1AAAAigMAAAAA&#10;" fillcolor="#e9e96a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8" o:spid="_x0000_s1301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eelMMA&#10;AADcAAAADwAAAGRycy9kb3ducmV2LnhtbERPPWvDMBDdA/0P4gpZQiLXQ0mdyKYtGJrQJW6Hjod1&#10;sZxaJ2PJsfPvo6HQ8fG+98VsO3GlwbeOFTxtEhDEtdMtNwq+v8r1FoQPyBo7x6TgRh6K/GGxx0y7&#10;iU90rUIjYgj7DBWYEPpMSl8bsug3rieO3NkNFkOEQyP1gFMMt51Mk+RZWmw5Nhjs6d1Q/VuNVsHF&#10;jmVTrvyYHsmZw8vn6Wc6vCm1fJxfdyACzeFf/Of+0ArSbZwfz8Qj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eelMMAAADcAAAADwAAAAAAAAAAAAAAAACYAgAAZHJzL2Rv&#10;d25yZXYueG1sUEsFBgAAAAAEAAQA9QAAAIgDAAAAAA==&#10;" fillcolor="#e9e96a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79" o:spid="_x0000_s1302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rKX8QA&#10;AADcAAAADwAAAGRycy9kb3ducmV2LnhtbESPQWvCQBSE74L/YXlCb7rRQwnRVUqgsnhT29LjI/tM&#10;otm3Ibsmqb++KxR6HGbmG2azG20jeup87VjBcpGAIC6cqblU8HF+n6cgfEA22DgmBT/kYbedTjaY&#10;GTfwkfpTKEWEsM9QQRVCm0npi4os+oVriaN3cZ3FEGVXStPhEOG2kaskeZUWa44LFbaUV1TcTner&#10;QA+PVD++PznXl8N41Xmy/+pvSr3Mxrc1iEBj+A//tbVRsEqX8DwTj4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qyl/EAAAA3AAAAA8AAAAAAAAAAAAAAAAAmAIAAGRycy9k&#10;b3ducmV2LnhtbFBLBQYAAAAABAAEAPUAAACJAwAAAAA=&#10;" fillcolor="#e8e869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80" o:spid="_x0000_s1303" style="position:absolute;left:-7429;top:-1123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hUKMQA&#10;AADcAAAADwAAAGRycy9kb3ducmV2LnhtbESPQWvCQBSE7wX/w/KE3uqmOZQQXaUEKktvtVY8PrLP&#10;JDX7NmTXJPrr3YLQ4zAz3zCrzWRbMVDvG8cKXhcJCOLSmYYrBfvvj5cMhA/IBlvHpOBKHjbr2dMK&#10;c+NG/qJhFyoRIexzVFCH0OVS+rImi37hOuLonVxvMUTZV9L0OEa4bWWaJG/SYsNxocaOiprK8+5i&#10;Fejxlunb8YcLffqcfnWRbA/DWann+fS+BBFoCv/hR1sbBWmWwt+ZeAT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4VCjEAAAA3AAAAA8AAAAAAAAAAAAAAAAAmAIAAGRycy9k&#10;b3ducmV2LnhtbFBLBQYAAAAABAAEAPUAAACJAwAAAAA=&#10;" fillcolor="#e8e869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</w:p>
                    </w:txbxContent>
                  </v:textbox>
                </v:rect>
                <v:rect id="Rectangle 281" o:spid="_x0000_s1304" style="position:absolute;left:4667;top:50673;width:1468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9Dv8IA&#10;AADcAAAADwAAAGRycy9kb3ducmV2LnhtbESP3WoCMRSE7wu+QziCdzXbFcqyNUopCCreuPYBDpuz&#10;PzQ5WZLorm9vBKGXw8x8w6y3kzXiRj70jhV8LDMQxLXTPbcKfi+79wJEiMgajWNScKcA283sbY2l&#10;diOf6VbFViQIhxIVdDEOpZSh7shiWLqBOHmN8xZjkr6V2uOY4NbIPMs+pcWe00KHA/10VP9VV6tA&#10;XqrdWFTGZ+6YNydz2J8bckot5tP3F4hIU/wPv9p7rSAvVv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P0O/wgAAANwAAAAPAAAAAAAAAAAAAAAAAJgCAABkcnMvZG93&#10;bnJldi54bWxQSwUGAAAAAAQABAD1AAAAhwMAAAAA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UCS 98 - Integração GVE)</w:t>
                        </w:r>
                      </w:p>
                    </w:txbxContent>
                  </v:textbox>
                </v:rect>
                <v:rect id="Rectangle 282" o:spid="_x0000_s1305" style="position:absolute;left:8382;top:45815;width:6946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bby8IA&#10;AADcAAAADwAAAGRycy9kb3ducmV2LnhtbESP3WoCMRSE7wu+QziCdzXbRcqyNUopCCreuPYBDpuz&#10;PzQ5WZLorm9vBKGXw8x8w6y3kzXiRj70jhV8LDMQxLXTPbcKfi+79wJEiMgajWNScKcA283sbY2l&#10;diOf6VbFViQIhxIVdDEOpZSh7shiWLqBOHmN8xZjkr6V2uOY4NbIPMs+pcWe00KHA/10VP9VV6tA&#10;XqrdWFTGZ+6YNydz2J8bckot5tP3F4hIU/wPv9p7rSAvVv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1tvLwgAAANwAAAAPAAAAAAAAAAAAAAAAAJgCAABkcnMvZG93&#10;bnJldi54bWxQSwUGAAAAAAQABAD1AAAAhwMAAAAA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 Viagem</w:t>
                        </w:r>
                      </w:p>
                    </w:txbxContent>
                  </v:textbox>
                </v:rect>
                <v:line id="Line 283" o:spid="_x0000_s1306" style="position:absolute;visibility:visible;mso-wrap-style:square" from="7239,19431" to="13430,19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4pJMQAAADcAAAADwAAAGRycy9kb3ducmV2LnhtbESP0YrCMBRE34X9h3CFfRFNFXSlNhVX&#10;XNYHEez6Adfm2habm9JE7f69EQQfh5k5wyTLztTiRq2rLCsYjyIQxLnVFRcKjn8/wzkI55E11pZJ&#10;wT85WKYfvQRjbe98oFvmCxEg7GJUUHrfxFK6vCSDbmQb4uCdbWvQB9kWUrd4D3BTy0kUzaTBisNC&#10;iQ2tS8ov2dUoyFHv3NV8X75WdrC3p339O92Mlfrsd6sFCE+df4df7a1WMJlP4XkmHAGZ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jikkxAAAANwAAAAPAAAAAAAAAAAA&#10;AAAAAKECAABkcnMvZG93bnJldi54bWxQSwUGAAAAAAQABAD5AAAAkgMAAAAA&#10;" strokeweight="42e-5mm">
                  <v:stroke joinstyle="bevel" endcap="round"/>
                </v:line>
                <v:line id="Line 284" o:spid="_x0000_s1307" style="position:absolute;flip:y;visibility:visible;mso-wrap-style:square" from="32480,39243" to="32480,39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CUpMYAAADcAAAADwAAAGRycy9kb3ducmV2LnhtbESPwWrDMBBE74H+g9hCLqGRm0Ni3Mim&#10;FAo5pKRx+gGLtbVMrZVrKbaTr68KgRyHmXnDbIvJtmKg3jeOFTwvExDEldMN1wq+Tu9PKQgfkDW2&#10;jknBhTwU+cNsi5l2Ix9pKEMtIoR9hgpMCF0mpa8MWfRL1xFH79v1FkOUfS11j2OE21aukmQtLTYc&#10;Fwx29Gao+inPVsHhQ//Ka9luFrs9HUZz/Uy6YVRq/ji9voAINIV7+NbeaQWrdA3/Z+IRk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uQlKTGAAAA3AAAAA8AAAAAAAAA&#10;AAAAAAAAoQIAAGRycy9kb3ducmV2LnhtbFBLBQYAAAAABAAEAPkAAACUAwAAAAA=&#10;" strokeweight="42e-5mm"/>
                <v:line id="Line 285" o:spid="_x0000_s1308" style="position:absolute;flip:y;visibility:visible;mso-wrap-style:square" from="32480,38195" to="32480,38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wxP8YAAADcAAAADwAAAGRycy9kb3ducmV2LnhtbESPwWrDMBBE74H+g9hCLqGRm0Nj3Mim&#10;FAo5pCRx+gGLtbVMrZVrKbaTr68KgRyHmXnDbIrJtmKg3jeOFTwvExDEldMN1wq+Th9PKQgfkDW2&#10;jknBhTwU+cNsg5l2Ix9pKEMtIoR9hgpMCF0mpa8MWfRL1xFH79v1FkOUfS11j2OE21aukuRFWmw4&#10;Lhjs6N1Q9VOerYL9p/6V17JdL7Y72o/meki6YVRq/ji9vYIINIV7+NbeagWrdA3/Z+IRk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TcMT/GAAAA3AAAAA8AAAAAAAAA&#10;AAAAAAAAoQIAAGRycy9kb3ducmV2LnhtbFBLBQYAAAAABAAEAPkAAACUAwAAAAA=&#10;" strokeweight="42e-5mm"/>
                <v:line id="Line 286" o:spid="_x0000_s1309" style="position:absolute;flip:y;visibility:visible;mso-wrap-style:square" from="32480,37147" to="32480,378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lTcEAAADcAAAADwAAAGRycy9kb3ducmV2LnhtbERPzYrCMBC+C/sOYRa8yJrqQaUaRRYE&#10;Dytq3QcYmrEpNpNuk22rT28OgseP73+16W0lWmp86VjBZJyAIM6dLrlQ8HvZfS1A+ICssXJMCu7k&#10;YbP+GKww1a7jM7VZKEQMYZ+iAhNCnUrpc0MW/djVxJG7usZiiLAppG6wi+G2ktMkmUmLJccGgzV9&#10;G8pv2b9VcDzoP/nIqvlo/0PHzjxOSd12Sg0/++0SRKA+vMUv914rmC7i2ngmHgG5f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Q6VNwQAAANwAAAAPAAAAAAAAAAAAAAAA&#10;AKECAABkcnMvZG93bnJldi54bWxQSwUGAAAAAAQABAD5AAAAjwMAAAAA&#10;" strokeweight="42e-5mm"/>
                <v:line id="Line 287" o:spid="_x0000_s1310" style="position:absolute;flip:y;visibility:visible;mso-wrap-style:square" from="32480,36099" to="32480,36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8A1sUAAADcAAAADwAAAGRycy9kb3ducmV2LnhtbESP3WrCQBSE74W+w3IK3kjd6IU/qasU&#10;oeCFok19gEP2NBuaPZtmt0n06V1B8HKYmW+Y1aa3lWip8aVjBZNxAoI4d7rkQsH5+/NtAcIHZI2V&#10;Y1JwIQ+b9ctghal2HX9Rm4VCRAj7FBWYEOpUSp8bsujHriaO3o9rLIYom0LqBrsIt5WcJslMWiw5&#10;LhisaWso/83+rYLjQf/Ja1bNR7s9HTtzPSV12yk1fO0/3kEE6sMz/GjvtILpYgn3M/EIyP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g8A1sUAAADcAAAADwAAAAAAAAAA&#10;AAAAAAChAgAAZHJzL2Rvd25yZXYueG1sUEsFBgAAAAAEAAQA+QAAAJMDAAAAAA==&#10;" strokeweight="42e-5mm"/>
                <v:line id="Line 288" o:spid="_x0000_s1311" style="position:absolute;flip:y;visibility:visible;mso-wrap-style:square" from="32480,35052" to="32480,35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w/lsMAAADcAAAADwAAAGRycy9kb3ducmV2LnhtbERPzWrCQBC+F/oOyxR6KWajB1ujayhC&#10;IYcWa+oDDNkxG8zOptltkvr07kHw+PH9b/LJtmKg3jeOFcyTFARx5XTDtYLjz8fsDYQPyBpbx6Tg&#10;nzzk28eHDWbajXygoQy1iCHsM1RgQugyKX1lyKJPXEccuZPrLYYI+1rqHscYblu5SNOltNhwbDDY&#10;0c5QdS7/rIL9l/6Vl7J9fSk+aT+ay3faDaNSz0/T+xpEoCncxTd3oRUsVnF+PBOPgN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7sP5bDAAAA3AAAAA8AAAAAAAAAAAAA&#10;AAAAoQIAAGRycy9kb3ducmV2LnhtbFBLBQYAAAAABAAEAPkAAACRAwAAAAA=&#10;" strokeweight="42e-5mm"/>
                <v:line id="Line 289" o:spid="_x0000_s1312" style="position:absolute;flip:y;visibility:visible;mso-wrap-style:square" from="32480,34004" to="32480,34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CaDcYAAADcAAAADwAAAGRycy9kb3ducmV2LnhtbESPQWvCQBSE70L/w/IKvUjd6EFr6iaU&#10;QsGDoqb+gEf2NRuafZtmt0n013cLgsdhZr5hNvloG9FT52vHCuazBARx6XTNlYLz58fzCwgfkDU2&#10;jknBhTzk2cNkg6l2A5+oL0IlIoR9igpMCG0qpS8NWfQz1xJH78t1FkOUXSV1h0OE20YukmQpLdYc&#10;Fwy29G6o/C5+rYLDXv/Ia9GsptsdHQZzPSZtPyj19Di+vYIINIZ7+NbeagWL9Rz+z8QjI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gmg3GAAAA3AAAAA8AAAAAAAAA&#10;AAAAAAAAoQIAAGRycy9kb3ducmV2LnhtbFBLBQYAAAAABAAEAPkAAACUAwAAAAA=&#10;" strokeweight="42e-5mm"/>
                <v:line id="Line 290" o:spid="_x0000_s1313" style="position:absolute;flip:y;visibility:visible;mso-wrap-style:square" from="32480,32956" to="32480,33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IEesYAAADcAAAADwAAAGRycy9kb3ducmV2LnhtbESPQWvCQBSE74X+h+UVepFmYw7Vpq5S&#10;BMGDRU37Ax7Z12xo9m3MbpPor3cFocdhZr5hFqvRNqKnzteOFUyTFARx6XTNlYLvr83LHIQPyBob&#10;x6TgTB5Wy8eHBebaDXykvgiViBD2OSowIbS5lL40ZNEnriWO3o/rLIYou0rqDocIt43M0vRVWqw5&#10;LhhsaW2o/C3+rIL9pz7JS9HMJtsd7QdzOaRtPyj1/DR+vIMINIb/8L291QqytwxuZ+IRkM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FyBHrGAAAA3AAAAA8AAAAAAAAA&#10;AAAAAAAAoQIAAGRycy9kb3ducmV2LnhtbFBLBQYAAAAABAAEAPkAAACUAwAAAAA=&#10;" strokeweight="42e-5mm"/>
                <v:line id="Line 291" o:spid="_x0000_s1314" style="position:absolute;flip:y;visibility:visible;mso-wrap-style:square" from="32480,31908" to="32480,32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6h4cYAAADcAAAADwAAAGRycy9kb3ducmV2LnhtbESP0WrCQBRE34X+w3ILvhSz0YKtqasU&#10;oeBDRZv6AZfsNRuavZtmt0n0612h4OMwM2eY5Xqwteio9ZVjBdMkBUFcOF1xqeD4/TF5BeEDssba&#10;MSk4k4f16mG0xEy7nr+oy0MpIoR9hgpMCE0mpS8MWfSJa4ijd3KtxRBlW0rdYh/htpazNJ1LixXH&#10;BYMNbQwVP/mfVbDf6V95yeuXp+0n7XtzOaRN1ys1fhze30AEGsI9/N/eagWzxTPczsQjI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4+oeHGAAAA3AAAAA8AAAAAAAAA&#10;AAAAAAAAoQIAAGRycy9kb3ducmV2LnhtbFBLBQYAAAAABAAEAPkAAACUAwAAAAA=&#10;" strokeweight="42e-5mm"/>
                <v:line id="Line 292" o:spid="_x0000_s1315" style="position:absolute;flip:y;visibility:visible;mso-wrap-style:square" from="32480,30861" to="32480,31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c5lcYAAADcAAAADwAAAGRycy9kb3ducmV2LnhtbESP0WrCQBRE34X+w3ILvhSzUYqtqasU&#10;oeBDRZv6AZfsNRuavZtmt0n0612h4OMwM2eY5Xqwteio9ZVjBdMkBUFcOF1xqeD4/TF5BeEDssba&#10;MSk4k4f16mG0xEy7nr+oy0MpIoR9hgpMCE0mpS8MWfSJa4ijd3KtxRBlW0rdYh/htpazNJ1LixXH&#10;BYMNbQwVP/mfVbDf6V95yeuXp+0n7XtzOaRN1ys1fhze30AEGsI9/N/eagWzxTPczsQjI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XOZXGAAAA3AAAAA8AAAAAAAAA&#10;AAAAAAAAoQIAAGRycy9kb3ducmV2LnhtbFBLBQYAAAAABAAEAPkAAACUAwAAAAA=&#10;" strokeweight="42e-5mm"/>
                <v:line id="Line 293" o:spid="_x0000_s1316" style="position:absolute;flip:y;visibility:visible;mso-wrap-style:square" from="32480,29813" to="32480,30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ucDsYAAADcAAAADwAAAGRycy9kb3ducmV2LnhtbESP0WrCQBRE34X+w3ILvhSzUaitqasU&#10;oeBDRZv6AZfsNRuavZtmt0n0612h4OMwM2eY5Xqwteio9ZVjBdMkBUFcOF1xqeD4/TF5BeEDssba&#10;MSk4k4f16mG0xEy7nr+oy0MpIoR9hgpMCE0mpS8MWfSJa4ijd3KtxRBlW0rdYh/htpazNJ1LixXH&#10;BYMNbQwVP/mfVbDf6V95yeuXp+0n7XtzOaRN1ys1fhze30AEGsI9/N/eagWzxTPczsQjI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6bnA7GAAAA3AAAAA8AAAAAAAAA&#10;AAAAAAAAoQIAAGRycy9kb3ducmV2LnhtbFBLBQYAAAAABAAEAPkAAACUAwAAAAA=&#10;" strokeweight="42e-5mm"/>
                <v:line id="Line 294" o:spid="_x0000_s1317" style="position:absolute;flip:y;visibility:visible;mso-wrap-style:square" from="32480,28765" to="32480,29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kCecYAAADcAAAADwAAAGRycy9kb3ducmV2LnhtbESPQWvCQBSE74X+h+UVvJS60YOtqZtQ&#10;hIIHRU39AY/sazY0+zbNbpPor3cFocdhZr5hVvloG9FT52vHCmbTBARx6XTNlYLT1+fLGwgfkDU2&#10;jknBmTzk2ePDClPtBj5SX4RKRAj7FBWYENpUSl8asuinriWO3rfrLIYou0rqDocIt42cJ8lCWqw5&#10;LhhsaW2o/Cn+rIL9Tv/KS9G8Pm+2tB/M5ZC0/aDU5Gn8eAcRaAz/4Xt7oxXMlwu4nYlHQGZ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5JAnnGAAAA3AAAAA8AAAAAAAAA&#10;AAAAAAAAoQIAAGRycy9kb3ducmV2LnhtbFBLBQYAAAAABAAEAPkAAACUAwAAAAA=&#10;" strokeweight="42e-5mm"/>
                <v:line id="Line 295" o:spid="_x0000_s1318" style="position:absolute;flip:y;visibility:visible;mso-wrap-style:square" from="32480,27717" to="32480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Wn4sUAAADcAAAADwAAAGRycy9kb3ducmV2LnhtbESPQWvCQBSE74L/YXmCF6mbeqg2dRUp&#10;CB4UNfYHPLKv2dDs25hdk+iv7xYKHoeZ+YZZrntbiZYaXzpW8DpNQBDnTpdcKPi6bF8WIHxA1lg5&#10;JgV38rBeDQdLTLXr+ExtFgoRIexTVGBCqFMpfW7Iop+6mjh6366xGKJsCqkb7CLcVnKWJG/SYslx&#10;wWBNn4byn+xmFRwP+iofWTWf7PZ07MzjlNRtp9R41G8+QATqwzP8395pBbP3O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Wn4sUAAADcAAAADwAAAAAAAAAA&#10;AAAAAAChAgAAZHJzL2Rvd25yZXYueG1sUEsFBgAAAAAEAAQA+QAAAJMDAAAAAA==&#10;" strokeweight="42e-5mm"/>
                <v:line id="Line 296" o:spid="_x0000_s1319" style="position:absolute;flip:y;visibility:visible;mso-wrap-style:square" from="32480,26955" to="32480,27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ozkMMAAADcAAAADwAAAGRycy9kb3ducmV2LnhtbERPzWrCQBC+F/oOyxR6KWajB1ujayhC&#10;IYcWa+oDDNkxG8zOptltkvr07kHw+PH9b/LJtmKg3jeOFcyTFARx5XTDtYLjz8fsDYQPyBpbx6Tg&#10;nzzk28eHDWbajXygoQy1iCHsM1RgQugyKX1lyKJPXEccuZPrLYYI+1rqHscYblu5SNOltNhwbDDY&#10;0c5QdS7/rIL9l/6Vl7J9fSk+aT+ay3faDaNSz0/T+xpEoCncxTd3oRUsVnFtPBOPgN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aM5DDAAAA3AAAAA8AAAAAAAAAAAAA&#10;AAAAoQIAAGRycy9kb3ducmV2LnhtbFBLBQYAAAAABAAEAPkAAACRAwAAAAA=&#10;" strokeweight="42e-5mm"/>
                <v:line id="Line 297" o:spid="_x0000_s1320" style="position:absolute;visibility:visible;mso-wrap-style:square" from="32480,26955" to="33051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q1/MMAAADcAAAADwAAAGRycy9kb3ducmV2LnhtbESP3YrCMBSE7xd8h3AEb0RTBVetRlFR&#10;3AsR/HmAY3Nsi81JaaLWtzeCsJfDzHzDTOe1KcSDKpdbVtDrRiCIE6tzThWcT5vOCITzyBoLy6Tg&#10;RQ7ms8bPFGNtn3ygx9GnIkDYxagg876MpXRJRgZd15bEwbvayqAPskqlrvAZ4KaQ/Sj6lQZzDgsZ&#10;lrTKKLkd70ZBgnrn7mZ5Gy5se28v+2I7WPeUajXrxQSEp9r/h7/tP62gPx7D50w4AnL2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atfzDAAAA3AAAAA8AAAAAAAAAAAAA&#10;AAAAoQIAAGRycy9kb3ducmV2LnhtbFBLBQYAAAAABAAEAPkAAACRAwAAAAA=&#10;" strokeweight="42e-5mm">
                  <v:stroke joinstyle="bevel" endcap="round"/>
                </v:line>
                <v:line id="Line 298" o:spid="_x0000_s1321" style="position:absolute;flip:x;visibility:visible;mso-wrap-style:square" from="31908,26955" to="32480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s4KcIAAADcAAAADwAAAGRycy9kb3ducmV2LnhtbERPTWvCQBC9C/0PyxS8mY0VpKSuUhsU&#10;sZea5NDjkB2T2OxsyK4x9td3DwWPj/e92oymFQP1rrGsYB7FIIhLqxuuFBT5bvYKwnlkja1lUnAn&#10;B5v102SFibY3PtGQ+UqEEHYJKqi97xIpXVmTQRfZjjhwZ9sb9AH2ldQ93kK4aeVLHC+lwYZDQ40d&#10;fdRU/mRXo+CbZbE/ml36NZzSz1QOv5ct50pNn8f3NxCeRv8Q/7sPWsEiDvPDmXAE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cs4KcIAAADcAAAADwAAAAAAAAAAAAAA&#10;AAChAgAAZHJzL2Rvd25yZXYueG1sUEsFBgAAAAAEAAQA+QAAAJADAAAAAA==&#10;" strokeweight="42e-5mm">
                  <v:stroke joinstyle="bevel" endcap="round"/>
                </v:line>
                <v:rect id="Rectangle 299" o:spid="_x0000_s1322" style="position:absolute;left:30765;top:32004;width:4356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0lMIA&#10;AADcAAAADwAAAGRycy9kb3ducmV2LnhtbESPzWrDMBCE74G+g9hCb4nkB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3SUwgAAANwAAAAPAAAAAAAAAAAAAAAAAJgCAABkcnMvZG93&#10;bnJldi54bWxQSwUGAAAAAAQABAD1AAAAhwMAAAAA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00" o:spid="_x0000_s1323" style="position:absolute;flip:x y;visibility:visible;mso-wrap-style:square" from="11525,42100" to="11715,42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HZYsUAAADcAAAADwAAAGRycy9kb3ducmV2LnhtbESPzWrDMBCE74W8g9hAb7UUF0pxrIQ2&#10;EFMIheYPclysjW1irYylJnafvioUchxm5hsmXw62FVfqfeNYwyxRIIhLZxquNBz266dXED4gG2wd&#10;k4aRPCwXk4ccM+NuvKXrLlQiQthnqKEOocuk9GVNFn3iOuLonV1vMUTZV9L0eItw28pUqRdpseG4&#10;UGNHq5rKy+7bathsP4/Fqjiz+jKb0zvZkX/cqPXjdHibgwg0hHv4v/1hNDyrFP7OxCM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gHZYsUAAADcAAAADwAAAAAAAAAA&#10;AAAAAAChAgAAZHJzL2Rvd25yZXYueG1sUEsFBgAAAAAEAAQA+QAAAJMDAAAAAA==&#10;" strokeweight="42e-5mm"/>
                <v:line id="Line 301" o:spid="_x0000_s1324" style="position:absolute;flip:x y;visibility:visible;mso-wrap-style:square" from="11239,41052" to="11430,41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18+cMAAADcAAAADwAAAGRycy9kb3ducmV2LnhtbESPQYvCMBSE78L+h/AWvGmyCiJdo6iw&#10;Ioig7i54fDTPtti8lCZq6683guBxmJlvmMmssaW4Uu0Lxxq++goEcepMwZmGv9+f3hiED8gGS8ek&#10;oSUPs+lHZ4KJcTfe0/UQMhEh7BPUkIdQJVL6NCeLvu8q4uidXG0xRFln0tR4i3BbyoFSI2mx4LiQ&#10;Y0XLnNLz4WI1bPbb/9VydWK1M5vjgmzLd9dq3f1s5t8gAjXhHX6110bDUA3heSYeAT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NfPnDAAAA3AAAAA8AAAAAAAAAAAAA&#10;AAAAoQIAAGRycy9kb3ducmV2LnhtbFBLBQYAAAAABAAEAPkAAACRAwAAAAA=&#10;" strokeweight="42e-5mm"/>
                <v:line id="Line 302" o:spid="_x0000_s1325" style="position:absolute;flip:x y;visibility:visible;mso-wrap-style:square" from="10953,40005" to="11144,40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TkjcUAAADcAAAADwAAAGRycy9kb3ducmV2LnhtbESPQWvCQBSE70L/w/IK3nS3rZQSXUMb&#10;qAgiaNqCx0f2mYRm34bsVhN/vSsUPA4z8w2zSHvbiBN1vnas4WmqQBAXztRcavj++py8gfAB2WDj&#10;mDQM5CFdPowWmBh35j2d8lCKCGGfoIYqhDaR0hcVWfRT1xJH7+g6iyHKrpSmw3OE20Y+K/UqLdYc&#10;FypsKauo+M3/rIbNfvuzylZHVjuzOXyQHfjiBq3Hj/37HESgPtzD/+210fCiZnA7E4+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qTkjcUAAADcAAAADwAAAAAAAAAA&#10;AAAAAAChAgAAZHJzL2Rvd25yZXYueG1sUEsFBgAAAAAEAAQA+QAAAJMDAAAAAA==&#10;" strokeweight="42e-5mm"/>
                <v:line id="Line 303" o:spid="_x0000_s1326" style="position:absolute;flip:x y;visibility:visible;mso-wrap-style:square" from="10668,38957" to="10858,39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hBFsUAAADcAAAADwAAAGRycy9kb3ducmV2LnhtbESPQWvCQBSE70L/w/IK3nS3LZYSXUMb&#10;qAgiaNqCx0f2mYRm34bsVhN/vSsUPA4z8w2zSHvbiBN1vnas4WmqQBAXztRcavj++py8gfAB2WDj&#10;mDQM5CFdPowWmBh35j2d8lCKCGGfoIYqhDaR0hcVWfRT1xJH7+g6iyHKrpSmw3OE20Y+K/UqLdYc&#10;FypsKauo+M3/rIbNfvuzylZHVjuzOXyQHfjiBq3Hj/37HESgPtzD/+210fCiZnA7E4+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ehBFsUAAADcAAAADwAAAAAAAAAA&#10;AAAAAAChAgAAZHJzL2Rvd25yZXYueG1sUEsFBgAAAAAEAAQA+QAAAJMDAAAAAA==&#10;" strokeweight="42e-5mm"/>
                <v:line id="Line 304" o:spid="_x0000_s1327" style="position:absolute;flip:x y;visibility:visible;mso-wrap-style:square" from="10382,37909" to="10572,38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rfYcUAAADcAAAADwAAAGRycy9kb3ducmV2LnhtbESPzWrDMBCE74W8g9hAb42UFkxxooQ2&#10;kFAwhTo/kONibWwTa2Us1bH79FWhkOMwM98wy/VgG9FT52vHGuYzBYK4cKbmUsPxsH16BeEDssHG&#10;MWkYycN6NXlYYmrcjXPq96EUEcI+RQ1VCG0qpS8qsuhnriWO3sV1FkOUXSlNh7cIt418ViqRFmuO&#10;CxW2tKmouO6/rYYs/zztNrsLqy+Tnd/JjvzjRq0fp8PbAkSgIdzD/+0Po+FFJf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TrfYcUAAADcAAAADwAAAAAAAAAA&#10;AAAAAAChAgAAZHJzL2Rvd25yZXYueG1sUEsFBgAAAAAEAAQA+QAAAJMDAAAAAA==&#10;" strokeweight="42e-5mm"/>
                <v:line id="Line 305" o:spid="_x0000_s1328" style="position:absolute;flip:x y;visibility:visible;mso-wrap-style:square" from="10001,36861" to="10191,37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Z6+sUAAADcAAAADwAAAGRycy9kb3ducmV2LnhtbESPQWvCQBSE70L/w/IK3nS3LdgSXUMb&#10;qAgiaNqCx0f2mYRm34bsVhN/vSsUPA4z8w2zSHvbiBN1vnas4WmqQBAXztRcavj++py8gfAB2WDj&#10;mDQM5CFdPowWmBh35j2d8lCKCGGfoIYqhDaR0hcVWfRT1xJH7+g6iyHKrpSmw3OE20Y+KzWTFmuO&#10;CxW2lFVU/OZ/VsNmv/1ZZasjq53ZHD7IDnxxg9bjx/59DiJQH+7h//baaHhRr3A7E4+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nZ6+sUAAADcAAAADwAAAAAAAAAA&#10;AAAAAAChAgAAZHJzL2Rvd25yZXYueG1sUEsFBgAAAAAEAAQA+QAAAJMDAAAAAA==&#10;" strokeweight="42e-5mm"/>
                <v:line id="Line 306" o:spid="_x0000_s1329" style="position:absolute;flip:x y;visibility:visible;mso-wrap-style:square" from="9715,35814" to="9906,36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nuiMAAAADcAAAADwAAAGRycy9kb3ducmV2LnhtbERPy4rCMBTdC/5DuII7TVQYpGOUUVAE&#10;EXzCLC/NtS3T3JQmauvXTxaCy8N5zxaNLcWDal841jAaKhDEqTMFZxou5/VgCsIHZIOlY9LQkofF&#10;vNuZYWLck4/0OIVMxBD2CWrIQ6gSKX2ak0U/dBVx5G6uthgirDNpanzGcFvKsVJf0mLBsSHHilY5&#10;pX+nu9WwO+6vm9Xmxupgdr9Lsi2/XKt1v9f8fIMI1ISP+O3eGg0TFdfGM/EIyPk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vp7ojAAAAA3AAAAA8AAAAAAAAAAAAAAAAA&#10;oQIAAGRycy9kb3ducmV2LnhtbFBLBQYAAAAABAAEAPkAAACOAwAAAAA=&#10;" strokeweight="42e-5mm"/>
                <v:line id="Line 307" o:spid="_x0000_s1330" style="position:absolute;flip:x y;visibility:visible;mso-wrap-style:square" from="9429,34766" to="9620,35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VLE8UAAADcAAAADwAAAGRycy9kb3ducmV2LnhtbESPQWvCQBSE70L/w/IK3nS3LUgbXUMb&#10;qAgiaNqCx0f2mYRm34bsVhN/vSsUPA4z8w2zSHvbiBN1vnas4WmqQBAXztRcavj++py8gvAB2WDj&#10;mDQM5CFdPowWmBh35j2d8lCKCGGfoIYqhDaR0hcVWfRT1xJH7+g6iyHKrpSmw3OE20Y+KzWTFmuO&#10;CxW2lFVU/OZ/VsNmv/1ZZasjq53ZHD7IDnxxg9bjx/59DiJQH+7h//baaHhRb3A7E4+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KVLE8UAAADcAAAADwAAAAAAAAAA&#10;AAAAAAChAgAAZHJzL2Rvd25yZXYueG1sUEsFBgAAAAAEAAQA+QAAAJMDAAAAAA==&#10;" strokeweight="42e-5mm"/>
                <v:line id="Line 308" o:spid="_x0000_s1331" style="position:absolute;flip:x y;visibility:visible;mso-wrap-style:square" from="9144,33718" to="9334,34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Z0U8AAAADcAAAADwAAAGRycy9kb3ducmV2LnhtbERPTYvCMBC9L/gfwgje1lQFWapRVFAE&#10;EbQqeByasS02k9JEbf315iDs8fG+p/PGlOJJtSssKxj0IxDEqdUFZwrOp/XvHwjnkTWWlklBSw7m&#10;s87PFGNtX3ykZ+IzEULYxagg976KpXRpTgZd31bEgbvZ2qAPsM6krvEVwk0ph1E0lgYLDg05VrTK&#10;Kb0nD6Ngd9xfNqvNjaOD3l2XZFp+21apXrdZTEB4avy/+OveagWjQZgfzoQjIG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BGdFPAAAAA3AAAAA8AAAAAAAAAAAAAAAAA&#10;oQIAAGRycy9kb3ducmV2LnhtbFBLBQYAAAAABAAEAPkAAACOAwAAAAA=&#10;" strokeweight="42e-5mm"/>
                <v:line id="Line 309" o:spid="_x0000_s1332" style="position:absolute;flip:x y;visibility:visible;mso-wrap-style:square" from="8858,32670" to="9048,33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rRyMUAAADcAAAADwAAAGRycy9kb3ducmV2LnhtbESPS2vDMBCE74H8B7GB3BLZCZTiWAlt&#10;IKEQCs0Lelys9YNaK2OpfvTXV4VCjsPMfMOku8HUoqPWVZYVxMsIBHFmdcWFgtv1sHgG4Tyyxtoy&#10;KRjJwW47naSYaNvzmbqLL0SAsEtQQel9k0jpspIMuqVtiIOX29agD7ItpG6xD3BTy1UUPUmDFYeF&#10;Ehval5R9Xb6NgtP5/X7cH3OOPvTp85XMyD92VGo+G142IDwN/hH+b79pBes4hr8z4QjI7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wrRyMUAAADcAAAADwAAAAAAAAAA&#10;AAAAAAChAgAAZHJzL2Rvd25yZXYueG1sUEsFBgAAAAAEAAQA+QAAAJMDAAAAAA==&#10;" strokeweight="42e-5mm"/>
                <v:line id="Line 310" o:spid="_x0000_s1333" style="position:absolute;visibility:visible;mso-wrap-style:square" from="8667,32289" to="9334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GHPcMAAADcAAAADwAAAGRycy9kb3ducmV2LnhtbESPT4vCMBTE7wt+h/AEb2tqhSLVKKIr&#10;dNmL/w4eH82zLTYvJclq99tvBMHjMDO/YRar3rTiTs43lhVMxgkI4tLqhisF59PucwbCB2SNrWVS&#10;8EceVsvBxwJzbR98oPsxVCJC2OeooA6hy6X0ZU0G/dh2xNG7WmcwROkqqR0+Ity0Mk2STBpsOC7U&#10;2NGmpvJ2/DUKCvRZzz++mGbp1/by7fZFd6mUGg379RxEoD68w692oRVMJyk8z8QjI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xhz3DAAAA3AAAAA8AAAAAAAAAAAAA&#10;AAAAoQIAAGRycy9kb3ducmV2LnhtbFBLBQYAAAAABAAEAPkAAACRAwAAAAA=&#10;" strokeweight="42e-5mm"/>
                <v:line id="Line 311" o:spid="_x0000_s1334" style="position:absolute;visibility:visible;mso-wrap-style:square" from="9715,32289" to="10382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0ipsQAAADcAAAADwAAAGRycy9kb3ducmV2LnhtbESPzWrDMBCE74W8g9hAbo38A6Y4UUJI&#10;GnDppU17yHGxNraJtTKSartvXxUKPQ4z8w2z3c+mFyM531lWkK4TEMS11R03Cj4/zo9PIHxA1thb&#10;JgXf5GG/WzxssdR24ncaL6EREcK+RAVtCEMppa9bMujXdiCO3s06gyFK10jtcIpw08ssSQppsOO4&#10;0OJAx5bq++XLKKjQFzO/+iovsufT9cW9VcO1UWq1nA8bEIHm8B/+a1daQZ7m8HsmHgG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fSKmxAAAANwAAAAPAAAAAAAAAAAA&#10;AAAAAKECAABkcnMvZG93bnJldi54bWxQSwUGAAAAAAQABAD5AAAAkgMAAAAA&#10;" strokeweight="42e-5mm"/>
                <v:line id="Line 312" o:spid="_x0000_s1335" style="position:absolute;visibility:visible;mso-wrap-style:square" from="10763,32289" to="11430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S60sMAAADcAAAADwAAAGRycy9kb3ducmV2LnhtbESPT4vCMBTE74LfITzBm6bqUqQaRdwV&#10;unhZ/xw8PppnW2xeShK1fvvNgrDHYWZ+wyzXnWnEg5yvLSuYjBMQxIXVNZcKzqfdaA7CB2SNjWVS&#10;8CIP61W/t8RM2ycf6HEMpYgQ9hkqqEJoMyl9UZFBP7YtcfSu1hkMUbpSaofPCDeNnCZJKg3WHBcq&#10;bGlbUXE73o2CHH3a8d7ns3T69Xn5dj95eymVGg66zQJEoC78h9/tXCuYTT7g70w8An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UutLDAAAA3AAAAA8AAAAAAAAAAAAA&#10;AAAAoQIAAGRycy9kb3ducmV2LnhtbFBLBQYAAAAABAAEAPkAAACRAwAAAAA=&#10;" strokeweight="42e-5mm"/>
                <v:line id="Line 313" o:spid="_x0000_s1336" style="position:absolute;visibility:visible;mso-wrap-style:square" from="11811,32289" to="12477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gfScMAAADcAAAADwAAAGRycy9kb3ducmV2LnhtbESPT4vCMBTE74LfITzBm6YqW6QaRdwV&#10;unhZ/xw8PppnW2xeShK1fvvNgrDHYWZ+wyzXnWnEg5yvLSuYjBMQxIXVNZcKzqfdaA7CB2SNjWVS&#10;8CIP61W/t8RM2ycf6HEMpYgQ9hkqqEJoMyl9UZFBP7YtcfSu1hkMUbpSaofPCDeNnCZJKg3WHBcq&#10;bGlbUXE73o2CHH3a8d7ns3T69Xn5dj95eymVGg66zQJEoC78h9/tXCuYTT7g70w8An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YH0nDAAAA3AAAAA8AAAAAAAAAAAAA&#10;AAAAoQIAAGRycy9kb3ducmV2LnhtbFBLBQYAAAAABAAEAPkAAACRAwAAAAA=&#10;" strokeweight="42e-5mm"/>
                <v:line id="Line 314" o:spid="_x0000_s1337" style="position:absolute;visibility:visible;mso-wrap-style:square" from="12858,32289" to="13525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qBPsQAAADcAAAADwAAAGRycy9kb3ducmV2LnhtbESPwWrDMBBE74H8g9hAb7GcBExwo4SS&#10;tOCSS+P24ONibW1Ta2Uk1Xb/PioUehxm5g1zOM2mFyM531lWsElSEMS11R03Cj7eX9Z7ED4ga+wt&#10;k4If8nA6LhcHzLWd+EZjGRoRIexzVNCGMORS+rolgz6xA3H0Pq0zGKJ0jdQOpwg3vdymaSYNdhwX&#10;Whzo3FL9VX4bBQX6bOarL3bZ9vlSvbq3YqgapR5W89MjiEBz+A//tQutYLfJ4PdMPALye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CoE+xAAAANwAAAAPAAAAAAAAAAAA&#10;AAAAAKECAABkcnMvZG93bnJldi54bWxQSwUGAAAAAAQABAD5AAAAkgMAAAAA&#10;" strokeweight="42e-5mm"/>
                <v:line id="Line 315" o:spid="_x0000_s1338" style="position:absolute;visibility:visible;mso-wrap-style:square" from="13906,32289" to="14573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YkpcMAAADcAAAADwAAAGRycy9kb3ducmV2LnhtbESPT4vCMBTE7wt+h/AEb2uqQpVqFHFX&#10;6LIX/x08PppnW2xeShK1fvvNguBxmJnfMItVZxpxJ+drywpGwwQEcWF1zaWC03H7OQPhA7LGxjIp&#10;eJKH1bL3scBM2wfv6X4IpYgQ9hkqqEJoMyl9UZFBP7QtcfQu1hkMUbpSaoePCDeNHCdJKg3WHBcq&#10;bGlTUXE93IyCHH3a8a/PJ+n4++v843Z5ey6VGvS79RxEoC68w692rhVMRlP4PxOP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GJKXDAAAA3AAAAA8AAAAAAAAAAAAA&#10;AAAAoQIAAGRycy9kb3ducmV2LnhtbFBLBQYAAAAABAAEAPkAAACRAwAAAAA=&#10;" strokeweight="42e-5mm"/>
                <v:line id="Line 316" o:spid="_x0000_s1339" style="position:absolute;visibility:visible;mso-wrap-style:square" from="14954,32289" to="15621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mw18AAAADcAAAADwAAAGRycy9kb3ducmV2LnhtbERPy4rCMBTdD/gP4QruxlSFMnRMi/iA&#10;ihsfs3B5ae60ZZqbkkStf28WwiwP570sBtOJOznfWlYwmyYgiCurW64V/Fx2n18gfEDW2FkmBU/y&#10;UOSjjyVm2j74RPdzqEUMYZ+hgiaEPpPSVw0Z9FPbE0fu1zqDIUJXS+3wEcNNJ+dJkkqDLceGBnta&#10;N1T9nW9GQYk+Hfjgy0U6326ue3cs+2ut1GQ8rL5BBBrCv/jtLrWCxSyujWfiEZD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ZsNfAAAAA3AAAAA8AAAAAAAAAAAAAAAAA&#10;oQIAAGRycy9kb3ducmV2LnhtbFBLBQYAAAAABAAEAPkAAACOAwAAAAA=&#10;" strokeweight="42e-5mm"/>
                <v:shape id="Freeform 317" o:spid="_x0000_s1340" style="position:absolute;left:16002;top:31813;width:190;height:476;flip:y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V9LccA&#10;AADcAAAADwAAAGRycy9kb3ducmV2LnhtbESP0WrCQBRE3wv+w3KFvpS6sYJo6ipFSLUFBW0+4DZ7&#10;mw3N3g3Z1cR+vSsUfBxm5gyzWPW2FmdqfeVYwXiUgCAunK64VJB/Zc8zED4ga6wdk4ILeVgtBw8L&#10;TLXr+EDnYyhFhLBPUYEJoUml9IUhi37kGuLo/bjWYoiyLaVusYtwW8uXJJlKixXHBYMNrQ0Vv8eT&#10;VbB/Wtvs++NvP99NzSZ7z/NT95kr9Tjs315BBOrDPfzf3moFk/EcbmfiEZ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1fS3HAAAA3AAAAA8AAAAAAAAAAAAAAAAAmAIAAGRy&#10;cy9kb3ducmV2LnhtbFBLBQYAAAAABAAEAPUAAACMAwAAAAA=&#10;" path="m,l2,r,5e" filled="f" strokeweight="42e-5mm">
                  <v:path arrowok="t" o:connecttype="custom" o:connectlocs="0,0;19050,0;19050,47625" o:connectangles="0,0,0"/>
                </v:shape>
                <v:line id="Line 318" o:spid="_x0000_s1341" style="position:absolute;flip:y;visibility:visible;mso-wrap-style:square" from="16192,30765" to="16192,3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L57MMAAADcAAAADwAAAGRycy9kb3ducmV2LnhtbERP3WrCMBS+H+wdwhnsZthUhU2qsQxh&#10;0IsNZ+cDHJpjU2xOuiZrO5/eXAhefnz/m3yyrRio941jBfMkBUFcOd1wreD48zFbgfABWWPrmBT8&#10;k4d8+/iwwUy7kQ80lKEWMYR9hgpMCF0mpa8MWfSJ64gjd3K9xRBhX0vd4xjDbSsXafoqLTYcGwx2&#10;tDNUncs/q2D/pX/lpWzfXopP2o/m8p12w6jU89P0vgYRaAp38c1daAXLRZwfz8QjIL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y+ezDAAAA3AAAAA8AAAAAAAAAAAAA&#10;AAAAoQIAAGRycy9kb3ducmV2LnhtbFBLBQYAAAAABAAEAPkAAACRAwAAAAA=&#10;" strokeweight="42e-5mm"/>
                <v:line id="Line 319" o:spid="_x0000_s1342" style="position:absolute;flip:y;visibility:visible;mso-wrap-style:square" from="16192,29718" to="16192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5cd8YAAADcAAAADwAAAGRycy9kb3ducmV2LnhtbESP0WrCQBRE34X+w3ILfZG6UcFK6iaU&#10;QsEHRU39gEv2NhuavZtmt0n067sFwcdhZs4wm3y0jeip87VjBfNZAoK4dLrmSsH58+N5DcIHZI2N&#10;Y1JwIQ959jDZYKrdwCfqi1CJCGGfogITQptK6UtDFv3MtcTR+3KdxRBlV0nd4RDhtpGLJFlJizXH&#10;BYMtvRsqv4tfq+Cw1z/yWjQv0+2ODoO5HpO2H5R6ehzfXkEEGsM9fGtvtYLlYg7/Z+IRk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+XHfGAAAA3AAAAA8AAAAAAAAA&#10;AAAAAAAAoQIAAGRycy9kb3ducmV2LnhtbFBLBQYAAAAABAAEAPkAAACUAwAAAAA=&#10;" strokeweight="42e-5mm"/>
                <v:line id="Line 320" o:spid="_x0000_s1343" style="position:absolute;flip:y;visibility:visible;mso-wrap-style:square" from="16192,28670" to="16192,29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CAMUAAADcAAAADwAAAGRycy9kb3ducmV2LnhtbESP0WrCQBRE3wv9h+UW+iLNxhS0pK5S&#10;BMEHi5r2Ay7Z22xo9m7MbpPo17uC0MdhZs4wi9VoG9FT52vHCqZJCoK4dLrmSsH31+blDYQPyBob&#10;x6TgTB5Wy8eHBebaDXykvgiViBD2OSowIbS5lL40ZNEnriWO3o/rLIYou0rqDocIt43M0nQmLdYc&#10;Fwy2tDZU/hZ/VsH+U5/kpWjmk+2O9oO5HNK2H5R6fho/3kEEGsN/+N7eagWvWQa3M/EIy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zCAMUAAADcAAAADwAAAAAAAAAA&#10;AAAAAAChAgAAZHJzL2Rvd25yZXYueG1sUEsFBgAAAAAEAAQA+QAAAJMDAAAAAA==&#10;" strokeweight="42e-5mm"/>
                <v:line id="Line 321" o:spid="_x0000_s1344" style="position:absolute;flip:y;visibility:visible;mso-wrap-style:square" from="16192,27622" to="16192,28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Bnm8YAAADcAAAADwAAAGRycy9kb3ducmV2LnhtbESP0WrCQBRE3wv9h+UWfCl1o0IrqZtQ&#10;hIIPipr6AZfsbTY0ezfNbpPo17uC0MdhZs4wq3y0jeip87VjBbNpAoK4dLrmSsHp6/NlCcIHZI2N&#10;Y1JwJg959viwwlS7gY/UF6ESEcI+RQUmhDaV0peGLPqpa4mj9+06iyHKrpK6wyHCbSPnSfIqLdYc&#10;Fwy2tDZU/hR/VsF+p3/lpWjenjdb2g/mckjaflBq8jR+vIMINIb/8L290QoW8wXczsQjI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tgZ5vGAAAA3AAAAA8AAAAAAAAA&#10;AAAAAAAAoQIAAGRycy9kb3ducmV2LnhtbFBLBQYAAAAABAAEAPkAAACUAwAAAAA=&#10;" strokeweight="42e-5mm"/>
                <v:line id="Line 322" o:spid="_x0000_s1345" style="position:absolute;flip:y;visibility:visible;mso-wrap-style:square" from="16192,26574" to="16192,27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/78YAAADcAAAADwAAAGRycy9kb3ducmV2LnhtbESP0WrCQBRE34X+w3ILvhSz0UorqasU&#10;oeBDRZv6AZfsNRuavZtmt0n0612h4OMwM2eY5Xqwteio9ZVjBdMkBUFcOF1xqeD4/TFZgPABWWPt&#10;mBScycN69TBaYqZdz1/U5aEUEcI+QwUmhCaT0heGLPrENcTRO7nWYoiyLaVusY9wW8tZmr5IixXH&#10;BYMNbQwVP/mfVbDf6V95yevXp+0n7XtzOaRN1ys1fhze30AEGsI9/N/eagXPsznczsQjI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SJ/+/GAAAA3AAAAA8AAAAAAAAA&#10;AAAAAAAAoQIAAGRycy9kb3ducmV2LnhtbFBLBQYAAAAABAAEAPkAAACUAwAAAAA=&#10;" strokeweight="42e-5mm"/>
                <v:line id="Line 323" o:spid="_x0000_s1346" style="position:absolute;flip:y;visibility:visible;mso-wrap-style:square" from="16192,25527" to="16192,2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VadMYAAADcAAAADwAAAGRycy9kb3ducmV2LnhtbESP0WrCQBRE34X+w3ILvhSz0WIrqasU&#10;oeBDRZv6AZfsNRuavZtmt0n0612h4OMwM2eY5Xqwteio9ZVjBdMkBUFcOF1xqeD4/TFZgPABWWPt&#10;mBScycN69TBaYqZdz1/U5aEUEcI+QwUmhCaT0heGLPrENcTRO7nWYoiyLaVusY9wW8tZmr5IixXH&#10;BYMNbQwVP/mfVbDf6V95yevXp+0n7XtzOaRN1ys1fhze30AEGsI9/N/eagXPsznczsQjI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FWnTGAAAA3AAAAA8AAAAAAAAA&#10;AAAAAAAAoQIAAGRycy9kb3ducmV2LnhtbFBLBQYAAAAABAAEAPkAAACUAwAAAAA=&#10;" strokeweight="42e-5mm"/>
                <v:line id="Line 324" o:spid="_x0000_s1347" style="position:absolute;flip:y;visibility:visible;mso-wrap-style:square" from="16192,24479" to="16192,25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fEA8UAAADcAAAADwAAAGRycy9kb3ducmV2LnhtbESP0WrCQBRE3wX/YbmCL1I3taAldRUp&#10;CD4oauwHXLK32dDs3Zhdk+jXdwsFH4eZOcMs172tREuNLx0reJ0mIIhzp0suFHxdti/vIHxA1lg5&#10;JgV38rBeDQdLTLXr+ExtFgoRIexTVGBCqFMpfW7Iop+6mjh6366xGKJsCqkb7CLcVnKWJHNpseS4&#10;YLCmT0P5T3azCo4HfZWPrFpMdns6duZxSuq2U2o86jcfIAL14Rn+b++0grfZHP7Ox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fEA8UAAADcAAAADwAAAAAAAAAA&#10;AAAAAAChAgAAZHJzL2Rvd25yZXYueG1sUEsFBgAAAAAEAAQA+QAAAJMDAAAAAA==&#10;" strokeweight="42e-5mm"/>
                <v:line id="Line 325" o:spid="_x0000_s1348" style="position:absolute;flip:y;visibility:visible;mso-wrap-style:square" from="16192,23431" to="16192,24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thmMUAAADcAAAADwAAAGRycy9kb3ducmV2LnhtbESP0WrCQBRE34X+w3ILvkjdqKCSukoR&#10;Cj4o2tQPuGRvs6HZu2l2m0S/3hUEH4eZOcOsNr2tREuNLx0rmIwTEMS50yUXCs7fn29LED4ga6wc&#10;k4ILedisXwYrTLXr+IvaLBQiQtinqMCEUKdS+tyQRT92NXH0flxjMUTZFFI32EW4reQ0SebSYslx&#10;wWBNW0P5b/ZvFRwP+k9es2ox2u3p2JnrKanbTqnha//xDiJQH57hR3unFcymC7if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FthmMUAAADcAAAADwAAAAAAAAAA&#10;AAAAAAChAgAAZHJzL2Rvd25yZXYueG1sUEsFBgAAAAAEAAQA+QAAAJMDAAAAAA==&#10;" strokeweight="42e-5mm"/>
                <v:line id="Line 326" o:spid="_x0000_s1349" style="position:absolute;flip:y;visibility:visible;mso-wrap-style:square" from="16192,22383" to="16192,23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T16sMAAADcAAAADwAAAGRycy9kb3ducmV2LnhtbERP3WrCMBS+H+wdwhnsZthUhU2qsQxh&#10;0IsNZ+cDHJpjU2xOuiZrO5/eXAhefnz/m3yyrRio941jBfMkBUFcOd1wreD48zFbgfABWWPrmBT8&#10;k4d8+/iwwUy7kQ80lKEWMYR9hgpMCF0mpa8MWfSJ64gjd3K9xRBhX0vd4xjDbSsXafoqLTYcGwx2&#10;tDNUncs/q2D/pX/lpWzfXopP2o/m8p12w6jU89P0vgYRaAp38c1daAXLRVwbz8QjIL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E9erDAAAA3AAAAA8AAAAAAAAAAAAA&#10;AAAAoQIAAGRycy9kb3ducmV2LnhtbFBLBQYAAAAABAAEAPkAAACRAwAAAAA=&#10;" strokeweight="42e-5mm"/>
                <v:line id="Line 327" o:spid="_x0000_s1350" style="position:absolute;flip:y;visibility:visible;mso-wrap-style:square" from="16192,21336" to="16192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hQccYAAADcAAAADwAAAGRycy9kb3ducmV2LnhtbESP0WrCQBRE34X+w3ILvhSz0YKtqasU&#10;oeBDRZv6AZfsNRuavZtmt0n0612h4OMwM2eY5Xqwteio9ZVjBdMkBUFcOF1xqeD4/TF5BeEDssba&#10;MSk4k4f16mG0xEy7nr+oy0MpIoR9hgpMCE0mpS8MWfSJa4ijd3KtxRBlW0rdYh/htpazNJ1LixXH&#10;BYMNbQwVP/mfVbDf6V95yeuXp+0n7XtzOaRN1ys1fhze30AEGsI9/N/eagXPswXczsQjIF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IUHHGAAAA3AAAAA8AAAAAAAAA&#10;AAAAAAAAoQIAAGRycy9kb3ducmV2LnhtbFBLBQYAAAAABAAEAPkAAACUAwAAAAA=&#10;" strokeweight="42e-5mm"/>
                <v:line id="Line 328" o:spid="_x0000_s1351" style="position:absolute;flip:y;visibility:visible;mso-wrap-style:square" from="16192,20288" to="16192,20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tvMcMAAADcAAAADwAAAGRycy9kb3ducmV2LnhtbERP3WrCMBS+H+wdwhnsZtjUCZtUYxnC&#10;oBcTZ+cDHJpjU2xOuiZrO5/eXAhefnz/63yyrRio941jBfMkBUFcOd1wreD48zlbgvABWWPrmBT8&#10;k4d88/iwxky7kQ80lKEWMYR9hgpMCF0mpa8MWfSJ64gjd3K9xRBhX0vd4xjDbStf0/RNWmw4Nhjs&#10;aGuoOpd/VsF+p3/lpWzfX4ov2o/m8p12w6jU89P0sQIRaAp38c1daAWLRZwfz8QjID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rbzHDAAAA3AAAAA8AAAAAAAAAAAAA&#10;AAAAoQIAAGRycy9kb3ducmV2LnhtbFBLBQYAAAAABAAEAPkAAACRAwAAAAA=&#10;" strokeweight="42e-5mm"/>
                <v:line id="Line 329" o:spid="_x0000_s1352" style="position:absolute;flip:y;visibility:visible;mso-wrap-style:square" from="16192,19240" to="16192,19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fKqsYAAADcAAAADwAAAGRycy9kb3ducmV2LnhtbESP0WrCQBRE3wv9h+UWfCl1Y4VWUjeh&#10;CIIPipr6AZfsbTY0ezfNbpPo17uC0MdhZs4wy3y0jeip87VjBbNpAoK4dLrmSsHpa/2yAOEDssbG&#10;MSk4k4c8e3xYYqrdwEfqi1CJCGGfogITQptK6UtDFv3UtcTR+3adxRBlV0nd4RDhtpGvSfImLdYc&#10;Fwy2tDJU/hR/VsF+p3/lpWjenzdb2g/mckjaflBq8jR+foAINIb/8L290Qrm8xnczsQjI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nyqrGAAAA3AAAAA8AAAAAAAAA&#10;AAAAAAAAoQIAAGRycy9kb3ducmV2LnhtbFBLBQYAAAAABAAEAPkAAACUAwAAAAA=&#10;" strokeweight="42e-5mm"/>
                <v:line id="Line 330" o:spid="_x0000_s1353" style="position:absolute;flip:y;visibility:visible;mso-wrap-style:square" from="16192,18192" to="16192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VU3cYAAADcAAAADwAAAGRycy9kb3ducmV2LnhtbESP0WrCQBRE3wv9h+UWfCl1o0IrqZtQ&#10;hIIPipr6AZfsbTY0ezfNbpPo17uC0MdhZs4wq3y0jeip87VjBbNpAoK4dLrmSsHp6/NlCcIHZI2N&#10;Y1JwJg959viwwlS7gY/UF6ESEcI+RQUmhDaV0peGLPqpa4mj9+06iyHKrpK6wyHCbSPnSfIqLdYc&#10;Fwy2tDZU/hR/VsF+p3/lpWjenjdb2g/mckjaflBq8jR+vIMINIb/8L290QoWiznczsQjI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1VN3GAAAA3AAAAA8AAAAAAAAA&#10;AAAAAAAAoQIAAGRycy9kb3ducmV2LnhtbFBLBQYAAAAABAAEAPkAAACUAwAAAAA=&#10;" strokeweight="42e-5mm"/>
                <v:line id="Line 331" o:spid="_x0000_s1354" style="position:absolute;flip:y;visibility:visible;mso-wrap-style:square" from="16192,17145" to="16192,17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xRsUAAADcAAAADwAAAGRycy9kb3ducmV2LnhtbESP0WrCQBRE3wv+w3KFvhTdaKCV6CpS&#10;EHxo0UY/4JK9ZoPZu2l2TVK/vlsQ+jjMzBlmtRlsLTpqfeVYwWyagCAunK64VHA+7SYLED4ga6wd&#10;k4If8rBZj55WmGnX8xd1eShFhLDPUIEJocmk9IUhi37qGuLoXVxrMUTZllK32Ee4reU8SV6lxYrj&#10;gsGG3g0V1/xmFRw+9be85/Xby/6DDr25H5Om65V6Hg/bJYhAQ/gPP9p7rSBNU/g7E4+AX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rnxRsUAAADcAAAADwAAAAAAAAAA&#10;AAAAAAChAgAAZHJzL2Rvd25yZXYueG1sUEsFBgAAAAAEAAQA+QAAAJMDAAAAAA==&#10;" strokeweight="42e-5mm"/>
                <v:line id="Line 332" o:spid="_x0000_s1355" style="position:absolute;flip:y;visibility:visible;mso-wrap-style:square" from="16192,16097" to="16192,16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BpMsYAAADcAAAADwAAAGRycy9kb3ducmV2LnhtbESP0WrCQBRE3wv+w3KFvhSzaS0q0VVK&#10;oeBDRY1+wCV7zQazd9PsNkn9erdQ6OMwM2eY1Wawteio9ZVjBc9JCoK4cLriUsH59DFZgPABWWPt&#10;mBT8kIfNevSwwky7no/U5aEUEcI+QwUmhCaT0heGLPrENcTRu7jWYoiyLaVusY9wW8uXNJ1JixXH&#10;BYMNvRsqrvm3VbDf6S95y+v50/aT9r25HdKm65V6HA9vSxCBhvAf/mtvtYLp9BV+z8QjIN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QaTLGAAAA3AAAAA8AAAAAAAAA&#10;AAAAAAAAoQIAAGRycy9kb3ducmV2LnhtbFBLBQYAAAAABAAEAPkAAACUAwAAAAA=&#10;" strokeweight="42e-5mm"/>
                <v:line id="Line 333" o:spid="_x0000_s1356" style="position:absolute;flip:y;visibility:visible;mso-wrap-style:square" from="16192,15049" to="16192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MqcYAAADcAAAADwAAAGRycy9kb3ducmV2LnhtbESP0WrCQBRE3wv+w3KFvhSzaaUq0VVK&#10;oeBDRY1+wCV7zQazd9PsNkn9erdQ6OMwM2eY1Wawteio9ZVjBc9JCoK4cLriUsH59DFZgPABWWPt&#10;mBT8kIfNevSwwky7no/U5aEUEcI+QwUmhCaT0heGLPrENcTRu7jWYoiyLaVusY9wW8uXNJ1JixXH&#10;BYMNvRsqrvm3VbDf6S95y+v50/aT9r25HdKm65V6HA9vSxCBhvAf/mtvtYLp9BV+z8QjIN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4czKnGAAAA3AAAAA8AAAAAAAAA&#10;AAAAAAAAoQIAAGRycy9kb3ducmV2LnhtbFBLBQYAAAAABAAEAPkAAACUAwAAAAA=&#10;" strokeweight="42e-5mm"/>
                <v:line id="Line 334" o:spid="_x0000_s1357" style="position:absolute;visibility:visible;mso-wrap-style:square" from="16192,14954" to="16764,1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JxKcUAAADcAAAADwAAAGRycy9kb3ducmV2LnhtbESP3WrCQBSE7wt9h+UI3hSzUalK6iZY&#10;UdoLEfx5gNPsMQlmz4bsRuPbdwsFL4eZ+YZZZr2pxY1aV1lWMI5iEMS51RUXCs6n7WgBwnlkjbVl&#10;UvAgB1n6+rLERNs7H+h29IUIEHYJKii9bxIpXV6SQRfZhjh4F9sa9EG2hdQt3gPc1HISxzNpsOKw&#10;UGJD65Ly67EzCnLUO9eZz+t8Zd/29mdff71vxkoNB/3qA4Sn3j/D/+1vrWA6ncHfmXAEZPo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JxKcUAAADcAAAADwAAAAAAAAAA&#10;AAAAAAChAgAAZHJzL2Rvd25yZXYueG1sUEsFBgAAAAAEAAQA+QAAAJMDAAAAAA==&#10;" strokeweight="42e-5mm">
                  <v:stroke joinstyle="bevel" endcap="round"/>
                </v:line>
                <v:line id="Line 335" o:spid="_x0000_s1358" style="position:absolute;flip:x;visibility:visible;mso-wrap-style:square" from="15621,14954" to="16192,1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5q4MYAAADcAAAADwAAAGRycy9kb3ducmV2LnhtbESPT2vCQBTE7wW/w/IEb82mCrakWaUa&#10;LFIv/smhx0f2NUmbfRuy2xj99F2h4HGYmd8w6XIwjeipc7VlBU9RDIK4sLrmUkF+2jy+gHAeWWNj&#10;mRRcyMFyMXpIMdH2zAfqj74UAcIuQQWV920ipSsqMugi2xIH78t2Bn2QXSl1h+cAN42cxvFcGqw5&#10;LFTY0rqi4uf4axR8sszfP8wm2/eHbJfJ/vq94pNSk/Hw9grC0+Dv4f/2ViuYzZ7hdiYcAbn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OauDGAAAA3AAAAA8AAAAAAAAA&#10;AAAAAAAAoQIAAGRycy9kb3ducmV2LnhtbFBLBQYAAAAABAAEAPkAAACUAwAAAAA=&#10;" strokeweight="42e-5mm">
                  <v:stroke joinstyle="bevel" endcap="round"/>
                </v:line>
                <v:rect id="Rectangle 336" o:spid="_x0000_s1359" style="position:absolute;left:10382;top:32575;width:4356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UXtMAA&#10;AADcAAAADwAAAGRycy9kb3ducmV2LnhtbERPS2rDMBDdF3IHMYHsGrkJFONaDqUQSEI2sXuAwRp/&#10;qDQykhK7t68WgS4f718eFmvEg3wYHSt422YgiFunR+4VfDfH1xxEiMgajWNS8EsBDtXqpcRCu5lv&#10;9KhjL1IIhwIVDDFOhZShHchi2LqJOHGd8xZjgr6X2uOcwq2Ruyx7lxZHTg0DTvQ1UPtT360C2dTH&#10;Oa+Nz9xl113N+XTryCm1WS+fHyAiLfFf/HSftIL9Pq1NZ9IRk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cUXtMAAAADcAAAADwAAAAAAAAAAAAAAAACYAgAAZHJzL2Rvd25y&#10;ZXYueG1sUEsFBgAAAAAEAAQA9QAAAIUDAAAAAA==&#10;" filled="f" stroked="f">
                  <v:textbox style="mso-fit-shape-to-text:t" inset="0,0,0,0">
                    <w:txbxContent>
                      <w:p w:rsidR="00523298" w:rsidRDefault="0052329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F0117" w:rsidRPr="00904C00" w:rsidRDefault="000F0117" w:rsidP="000F011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F0117" w:rsidRDefault="000F0117" w:rsidP="000F011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F0117" w:rsidRPr="00904C00" w:rsidRDefault="000F0117" w:rsidP="000F0117">
      <w:pPr>
        <w:pStyle w:val="Ttulo1"/>
        <w:numPr>
          <w:ilvl w:val="0"/>
          <w:numId w:val="0"/>
        </w:numPr>
      </w:pPr>
    </w:p>
    <w:p w:rsidR="000F0117" w:rsidRDefault="000F0117" w:rsidP="000F011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30099"/>
      <w:r>
        <w:lastRenderedPageBreak/>
        <w:t>Casos de Uso</w:t>
      </w:r>
      <w:bookmarkEnd w:id="8"/>
    </w:p>
    <w:p w:rsidR="000F0117" w:rsidRDefault="000F0117" w:rsidP="000F0117">
      <w:pPr>
        <w:pStyle w:val="Recuodecorpodetexto"/>
      </w:pPr>
    </w:p>
    <w:p w:rsidR="000F0117" w:rsidRPr="00454128" w:rsidRDefault="000F0117" w:rsidP="00523298">
      <w:pPr>
        <w:pStyle w:val="Ttulo2"/>
      </w:pPr>
      <w:r w:rsidRPr="00454128">
        <w:rPr>
          <w:vanish/>
        </w:rPr>
        <w:t xml:space="preserve">UCS431 </w:t>
      </w:r>
      <w:bookmarkStart w:id="9" w:name="_Toc404530100"/>
      <w:r w:rsidRPr="00454128">
        <w:t>Alterar Autorização de Viajantes</w:t>
      </w:r>
      <w:bookmarkEnd w:id="9"/>
      <w:r w:rsidRPr="00454128">
        <w:t> </w:t>
      </w:r>
    </w:p>
    <w:p w:rsidR="000F0117" w:rsidRDefault="000F0117" w:rsidP="000F011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530101"/>
      <w:r>
        <w:t>Fluxo Básico</w:t>
      </w:r>
      <w:bookmarkEnd w:id="10"/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autorização de solicitação de diárias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informações da solicitação de diárias 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parâmetros de diárias realizando o caso de uso “UCS 092 – Manter Parâmetros de Diárias no Órgão – Consultar Parâmetros de Diárias”, informando a data de início da viagem, o código do órgão e o código do agrupamento que o ator está logado.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todos os viajantes associados à solicitação de diárias. 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o ator não seja um autorizador de primeiro nível, o sistema recupera somente aqueles viajantes que já tenham sido autorizados em níveis de autorização inferiores obrigatórios. Esta verificação é realizada verificando nos parâmetros do órgão qual nível é obrigatório ou não.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O ator identifica quais os viajantes recuperados estão autorizados a realizar a viagem, e quais não estão autorizados.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O ator submete a operação.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O sistema verifica se o ator possui autorização para realizar a operação, conforme parâmetros do órgão vigente na data de início da viagem. São eles:</w:t>
      </w:r>
    </w:p>
    <w:p w:rsidR="000F0117" w:rsidRPr="00E32CBD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E32CBD">
        <w:t xml:space="preserve">O sistema verifica dentre os itinerários da viagem se existe algum com tipo “Exterior”. Caso exista, o sistema verifica se o ator possui autorização para realizar esta operação, conforme o parâmetro </w:t>
      </w:r>
      <w:r w:rsidRPr="00E32CBD">
        <w:rPr>
          <w:b/>
        </w:rPr>
        <w:t>“Autoriza viagem ao exterior”</w:t>
      </w:r>
      <w:r w:rsidRPr="00E32CBD">
        <w:t>. (Ver exceção 4.1.3.1).</w:t>
      </w:r>
    </w:p>
    <w:p w:rsidR="000F0117" w:rsidRPr="00E32CBD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E32CBD">
        <w:t>O sistema verifica para cada viajante marcado para autorizar, se não extrapolou a cota mensal de diárias, que é o somatório de todas as viagens realizadas pelo viajante no mês da viagem sendo autorizada, sendo o órgão pagador, o órgão que o ator está logado. Caso tenha extrapolado a cota mensal de diárias, ou seja, se for maior que o parâmetro “</w:t>
      </w:r>
      <w:r w:rsidRPr="00E32CBD">
        <w:rPr>
          <w:b/>
          <w:i/>
        </w:rPr>
        <w:t>Limite mensal de diárias”</w:t>
      </w:r>
      <w:r w:rsidRPr="00E32CBD">
        <w:t xml:space="preserve">, o sistema verifica se o ator possui autorização para realizar esta operação, conforme o parâmetro </w:t>
      </w:r>
      <w:r w:rsidRPr="00E32CBD">
        <w:rPr>
          <w:b/>
        </w:rPr>
        <w:t>“Autoriza viagem que extrapola cotas”</w:t>
      </w:r>
      <w:r w:rsidRPr="00E32CBD">
        <w:t>. (Ver exceção 4.1.3.2)</w:t>
      </w:r>
    </w:p>
    <w:p w:rsidR="000F0117" w:rsidRPr="00E32CBD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ind w:left="2520" w:hanging="1080"/>
      </w:pPr>
      <w:r w:rsidRPr="00E32CBD">
        <w:t xml:space="preserve">O sistema verifica para cada viajante marcado para autorizar, se não possui prestação de contas em aberto </w:t>
      </w:r>
      <w:r w:rsidRPr="00E32CBD">
        <w:lastRenderedPageBreak/>
        <w:t>na data de início da viagem. Para verificar se possui prestação de contas em aberto, o sistema:</w:t>
      </w:r>
    </w:p>
    <w:p w:rsidR="000F0117" w:rsidRPr="00E32CBD" w:rsidRDefault="000F0117" w:rsidP="000F0117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E32CBD">
        <w:t>Verifica entre todos os registros de viagem onde este viajante está associado, que a situação de prestação de contas é igual a não realizado, nulo ou em atraso.</w:t>
      </w:r>
    </w:p>
    <w:p w:rsidR="000F0117" w:rsidRPr="00E32CBD" w:rsidRDefault="000F0117" w:rsidP="000F0117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E32CBD">
        <w:t xml:space="preserve">Para cada viagem encontrada no item anterior, o sistema soma a </w:t>
      </w:r>
      <w:r w:rsidRPr="00E32CBD">
        <w:rPr>
          <w:b/>
        </w:rPr>
        <w:t>“Q</w:t>
      </w:r>
      <w:r w:rsidRPr="00E32CBD">
        <w:rPr>
          <w:b/>
          <w:i/>
        </w:rPr>
        <w:t>uantidade máxima de dias que o sistema deve indicar atraso na prestação de contas”</w:t>
      </w:r>
      <w:r w:rsidRPr="00E32CBD">
        <w:t>, encontrada no parâmetro de diárias do órgão, com a data de retorno da viagem (data fim). Caso este valor for menor que a data atual do sistema, a situação da prestação de contas é “</w:t>
      </w:r>
      <w:r w:rsidRPr="00E32CBD">
        <w:rPr>
          <w:b/>
        </w:rPr>
        <w:t>Em Atraso</w:t>
      </w:r>
      <w:r w:rsidRPr="00E32CBD">
        <w:t>”.</w:t>
      </w:r>
    </w:p>
    <w:p w:rsidR="000F0117" w:rsidRPr="00E32CBD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E32CBD">
        <w:t xml:space="preserve">Caso exista uma prestação de contas em atraso, o sistema verifica se o ator possui autorização para realizar a operação, conforme o parâmetro </w:t>
      </w:r>
      <w:r w:rsidRPr="00E32CBD">
        <w:rPr>
          <w:b/>
        </w:rPr>
        <w:t>“Autoriza viagem quando o viajante possui prestação de contas em atraso”</w:t>
      </w:r>
      <w:r w:rsidRPr="00E32CBD">
        <w:t xml:space="preserve">. </w:t>
      </w:r>
      <w:r w:rsidRPr="00E32CBD">
        <w:rPr>
          <w:u w:val="single"/>
        </w:rPr>
        <w:t>(Ver exceção 4.1.3.3)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 xml:space="preserve">O sistema altera a data de autorização de cada viajante </w:t>
      </w:r>
      <w:r w:rsidRPr="00E32CBD">
        <w:rPr>
          <w:b/>
          <w:u w:val="single"/>
        </w:rPr>
        <w:t>não</w:t>
      </w:r>
      <w:r w:rsidRPr="00E32CBD">
        <w:t xml:space="preserve"> autorizado com valor nulo e o indicativo que o mesmo não está autorizado.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O sistema recupera os autorizadores associados a essa solicitação de diária.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AA4323">
        <w:t xml:space="preserve">O sistema verifica que </w:t>
      </w:r>
      <w:r>
        <w:t>existe outro nível de autorização superior, ou seja, o nível de autorização do ator não é o último.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altera a data de autorização de cada viajante autorizado com a data atual, e o indicativo que o mesmo está autorizado </w:t>
      </w:r>
      <w:r w:rsidRPr="00F90658">
        <w:rPr>
          <w:strike/>
          <w:color w:val="FF0000"/>
        </w:rPr>
        <w:t>parcialmente</w:t>
      </w:r>
      <w:r w:rsidRPr="00F90658">
        <w:t xml:space="preserve"> </w:t>
      </w:r>
      <w:r w:rsidRPr="00F90658">
        <w:rPr>
          <w:highlight w:val="cyan"/>
        </w:rPr>
        <w:t>para aquele autorizador.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autorizadores do próximo nível de autorização.</w:t>
      </w:r>
    </w:p>
    <w:p w:rsidR="000F0117" w:rsidRPr="00AA4323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AA4323">
        <w:t>O sistema envia para o</w:t>
      </w:r>
      <w:r>
        <w:t>s a</w:t>
      </w:r>
      <w:r w:rsidRPr="00AA4323">
        <w:t>utorizador</w:t>
      </w:r>
      <w:r>
        <w:t>es do próximo nível</w:t>
      </w:r>
      <w:r w:rsidRPr="00AA4323">
        <w:t xml:space="preserve"> uma mensagem </w:t>
      </w:r>
      <w:proofErr w:type="gramStart"/>
      <w:r w:rsidRPr="00AA4323">
        <w:t>eletrônica</w:t>
      </w:r>
      <w:r>
        <w:t>,</w:t>
      </w:r>
      <w:r w:rsidRPr="00AA4323">
        <w:t xml:space="preserve"> realizando o caso de uso “UCS 001 – Enviar Mensagem Eletrônica” do módulo “Correio Eletrônico”, com o texto</w:t>
      </w:r>
      <w:proofErr w:type="gramEnd"/>
      <w:r w:rsidRPr="00AA4323">
        <w:t xml:space="preserve"> conforme o anexo 5.1.</w:t>
      </w:r>
    </w:p>
    <w:p w:rsidR="000F0117" w:rsidRPr="00D571C0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</w:t>
      </w:r>
      <w:r w:rsidRPr="00D571C0">
        <w:t>mensagem MSG0051 ("Alteração efetuada com sucesso!").</w:t>
      </w:r>
    </w:p>
    <w:p w:rsidR="000F0117" w:rsidRPr="00D571C0" w:rsidRDefault="000F0117" w:rsidP="000F011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530102"/>
      <w:r w:rsidRPr="00D571C0">
        <w:t>Fluxo Alternativo – Não existe nível superior que é necessária autorização – item 4.1.1.</w:t>
      </w:r>
      <w:r>
        <w:t xml:space="preserve"> 10</w:t>
      </w:r>
      <w:bookmarkEnd w:id="11"/>
    </w:p>
    <w:p w:rsidR="000F0117" w:rsidRPr="00D571C0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D571C0">
        <w:t xml:space="preserve">O sistema verifica que não </w:t>
      </w:r>
      <w:proofErr w:type="gramStart"/>
      <w:r w:rsidRPr="00D571C0">
        <w:t>existe</w:t>
      </w:r>
      <w:proofErr w:type="gramEnd"/>
      <w:r w:rsidRPr="00D571C0">
        <w:t xml:space="preserve"> outros níveis de autorização, ou seja, o nível de autorização do ator é o último.</w:t>
      </w:r>
    </w:p>
    <w:p w:rsidR="000F0117" w:rsidRPr="00C4766A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color w:val="FF0000"/>
        </w:rPr>
      </w:pPr>
      <w:r w:rsidRPr="00C4766A">
        <w:rPr>
          <w:strike/>
          <w:color w:val="FF0000"/>
          <w:highlight w:val="yellow"/>
        </w:rPr>
        <w:t xml:space="preserve">O sistema realiza o caso de uso 098 – Integração GVE – Incluir Viagem GVE, informando o número da viagem, a lista de itinerários e a lista de viajantes </w:t>
      </w:r>
      <w:proofErr w:type="gramStart"/>
      <w:r w:rsidRPr="00C4766A">
        <w:rPr>
          <w:strike/>
          <w:color w:val="FF0000"/>
          <w:highlight w:val="yellow"/>
        </w:rPr>
        <w:t>autorizados</w:t>
      </w:r>
      <w:proofErr w:type="gramEnd"/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altera o indicativo da situação de autorização da viagem para “Sim” para cada viajante autorizado.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 xml:space="preserve">O sistema envia para todos os viajantes </w:t>
      </w:r>
      <w:r w:rsidRPr="00E32CBD">
        <w:rPr>
          <w:u w:val="single"/>
        </w:rPr>
        <w:t>servidores</w:t>
      </w:r>
      <w:r w:rsidRPr="00E32CBD">
        <w:t xml:space="preserve"> </w:t>
      </w:r>
      <w:r w:rsidRPr="00E32CBD">
        <w:rPr>
          <w:u w:val="single"/>
        </w:rPr>
        <w:t>autorizados,</w:t>
      </w:r>
      <w:r w:rsidRPr="00E32CBD">
        <w:t xml:space="preserve"> uma mensagem </w:t>
      </w:r>
      <w:proofErr w:type="gramStart"/>
      <w:r w:rsidRPr="00E32CBD">
        <w:t>eletrônica, realizando o caso de uso “UCS 001 – Enviar Mensagem Eletrônica” do módulo “Correio Eletrônico”, com o texto</w:t>
      </w:r>
      <w:proofErr w:type="gramEnd"/>
      <w:r w:rsidRPr="00E32CBD">
        <w:t xml:space="preserve"> conforme o anexo 5.2.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 w:rsidRPr="00E32CBD">
        <w:rPr>
          <w:highlight w:val="cyan"/>
        </w:rPr>
        <w:t>O sistema inclui os dados bancários de todos os viajantes autorizados nas tabelas de integração SIGRH/SIGEF.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Retorna ao item 4.1.1.9.</w:t>
      </w:r>
    </w:p>
    <w:p w:rsidR="000F0117" w:rsidRDefault="000F0117" w:rsidP="000F011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530103"/>
      <w:r>
        <w:t>Exceções</w:t>
      </w:r>
      <w:bookmarkEnd w:id="12"/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Tentativa de autorizar viajante onde um dos itinerários é uma viagem para o exterior, e o ator não possui permissão para realizar esta operação. O sistema exibe a mensagem [MSG 2438 - "Viagem possui itinerário para o exterior, e você não possui autorização para aprová-la.".</w:t>
      </w:r>
      <w:proofErr w:type="gramStart"/>
      <w:r w:rsidRPr="00E32CBD">
        <w:t>]</w:t>
      </w:r>
      <w:proofErr w:type="gramEnd"/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Tentativa de autorizar viajante que extrapolou cota mensal de viagens, e ator não possui permissão para realizar esta operação. O sistema exibe a mensagem [MSG 2439 - "Viajante %1 extrapolou cota de viagem mensal, e você não possui autorização para aprová-la.".], sendo %1 o nome do viajante.</w:t>
      </w:r>
    </w:p>
    <w:p w:rsidR="000F0117" w:rsidRPr="00E32CBD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32CBD">
        <w:t>Tentativa de autorizar viajante que tenha prestação de contas em atraso, e ator não possui permissão para realizar esta operação. O sistema exibe a mensagem [MSG 2440 - "Viajante %1 possui prestação de contas em atraso, e você não possui autorização para aprová-la."], sendo %1 o nome do viajante.</w:t>
      </w:r>
    </w:p>
    <w:p w:rsidR="000F0117" w:rsidRPr="000E4711" w:rsidRDefault="000F0117" w:rsidP="000F0117"/>
    <w:p w:rsidR="000F0117" w:rsidRDefault="000F0117" w:rsidP="000F0117">
      <w:pPr>
        <w:pStyle w:val="Ttulo4"/>
        <w:numPr>
          <w:ilvl w:val="0"/>
          <w:numId w:val="0"/>
        </w:numPr>
        <w:ind w:left="2160" w:hanging="1080"/>
      </w:pPr>
    </w:p>
    <w:p w:rsidR="000F0117" w:rsidRDefault="000F0117" w:rsidP="000F0117">
      <w:pPr>
        <w:pStyle w:val="Ttulo4"/>
        <w:numPr>
          <w:ilvl w:val="0"/>
          <w:numId w:val="0"/>
        </w:numPr>
        <w:ind w:left="2160" w:hanging="1080"/>
      </w:pPr>
    </w:p>
    <w:p w:rsidR="000F0117" w:rsidRDefault="000F0117" w:rsidP="000F0117">
      <w:pPr>
        <w:pStyle w:val="Recuodecorpodetexto"/>
      </w:pPr>
    </w:p>
    <w:p w:rsidR="000F0117" w:rsidRPr="008C00C1" w:rsidRDefault="000F0117" w:rsidP="00523298">
      <w:pPr>
        <w:pStyle w:val="Ttulo2"/>
      </w:pPr>
      <w:r>
        <w:rPr>
          <w:vanish/>
        </w:rPr>
        <w:t xml:space="preserve">UCS432 </w:t>
      </w:r>
      <w:bookmarkStart w:id="13" w:name="_Toc404530104"/>
      <w:r w:rsidRPr="008C00C1">
        <w:t>Listar Autorização de Diárias</w:t>
      </w:r>
      <w:bookmarkEnd w:id="13"/>
      <w:r w:rsidRPr="008C00C1">
        <w:t> </w:t>
      </w:r>
    </w:p>
    <w:p w:rsidR="000F0117" w:rsidRDefault="000F0117" w:rsidP="000F011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530105"/>
      <w:r>
        <w:t>Fluxo Básico</w:t>
      </w:r>
      <w:bookmarkEnd w:id="14"/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autorização de diárias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0F0117" w:rsidRPr="008A2E4A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color w:val="FF0000"/>
        </w:rPr>
      </w:pPr>
      <w:r w:rsidRPr="008A2E4A">
        <w:rPr>
          <w:strike/>
          <w:color w:val="FF0000"/>
        </w:rPr>
        <w:t xml:space="preserve">O sistema recupera os parâmetros de diárias realizando o caso de uso “UCS 092 – Manter Parâmetros de Diárias no Órgão – Consultar Parâmetros de Diárias”, informando a data de início da viagem, o código do órgão e o código do </w:t>
      </w:r>
      <w:r w:rsidRPr="008A2E4A">
        <w:rPr>
          <w:strike/>
          <w:color w:val="FF0000"/>
        </w:rPr>
        <w:lastRenderedPageBreak/>
        <w:t>agrupamento que o ator está logado.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solicitações de diárias que: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não seja um dos viajantes associados;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seja um dos autorizadores associados;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possui abrangência para consultar e alterar dados de pelo menos um dos viajantes;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Possui indicativo de “Solicitação de diária pronta para autorização” igual a “Sim”;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Não tenha sido autorizada no mesmo nível de autorização do ator;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Não tenha sido autorizada em níveis de autorização superiores ao do ator;</w:t>
      </w:r>
    </w:p>
    <w:p w:rsidR="000F0117" w:rsidRDefault="000F0117" w:rsidP="000F011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Tenha sido aprovada em níveis de autorização inferiores </w:t>
      </w:r>
      <w:r w:rsidRPr="008D1C79">
        <w:rPr>
          <w:b/>
          <w:u w:val="single"/>
        </w:rPr>
        <w:t>E</w:t>
      </w:r>
      <w:r>
        <w:t xml:space="preserve"> nos níveis obrigatórios, conforme parâmetros consultados;</w:t>
      </w:r>
    </w:p>
    <w:p w:rsidR="000F0117" w:rsidRDefault="000F0117" w:rsidP="000F011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0F0117" w:rsidRDefault="000F0117" w:rsidP="000F0117">
      <w:pPr>
        <w:pStyle w:val="Ttulo1"/>
        <w:numPr>
          <w:ilvl w:val="0"/>
          <w:numId w:val="0"/>
        </w:numPr>
      </w:pPr>
    </w:p>
    <w:p w:rsidR="000F0117" w:rsidRDefault="000F0117" w:rsidP="000F0117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404530106"/>
      <w:r>
        <w:t>Anexos</w:t>
      </w:r>
      <w:bookmarkEnd w:id="15"/>
    </w:p>
    <w:p w:rsidR="000F0117" w:rsidRDefault="000F0117" w:rsidP="000F0117"/>
    <w:p w:rsidR="000F0117" w:rsidRDefault="000F0117" w:rsidP="00523298">
      <w:pPr>
        <w:pStyle w:val="Ttulo2"/>
      </w:pPr>
      <w:bookmarkStart w:id="16" w:name="_Toc404530107"/>
      <w:r>
        <w:t>Layout da mensagem</w:t>
      </w:r>
      <w:bookmarkEnd w:id="16"/>
    </w:p>
    <w:p w:rsidR="000F0117" w:rsidRDefault="000F0117" w:rsidP="000F0117"/>
    <w:p w:rsidR="000F0117" w:rsidRDefault="000F0117" w:rsidP="000F0117">
      <w:pPr>
        <w:ind w:left="1080"/>
        <w:rPr>
          <w:rFonts w:cs="Arial"/>
        </w:rPr>
      </w:pPr>
      <w:r w:rsidRPr="00B80F5F">
        <w:rPr>
          <w:rFonts w:cs="Arial"/>
        </w:rPr>
        <w:t xml:space="preserve">A mensagem </w:t>
      </w:r>
      <w:r>
        <w:rPr>
          <w:rFonts w:cs="Arial"/>
        </w:rPr>
        <w:t>a ser enviada para os autorizadores do próximo nível</w:t>
      </w:r>
      <w:proofErr w:type="gramStart"/>
      <w:r>
        <w:rPr>
          <w:rFonts w:cs="Arial"/>
        </w:rPr>
        <w:t>, deve</w:t>
      </w:r>
      <w:proofErr w:type="gramEnd"/>
      <w:r>
        <w:rPr>
          <w:rFonts w:cs="Arial"/>
        </w:rPr>
        <w:t xml:space="preserve"> ser com o seguinte layout:</w:t>
      </w:r>
    </w:p>
    <w:p w:rsidR="000F0117" w:rsidRDefault="000F0117" w:rsidP="000F0117">
      <w:pPr>
        <w:ind w:left="1080"/>
        <w:rPr>
          <w:rFonts w:cs="Arial"/>
        </w:rPr>
      </w:pPr>
    </w:p>
    <w:p w:rsidR="000F0117" w:rsidRPr="00B80F5F" w:rsidRDefault="000F0117" w:rsidP="000F0117">
      <w:pPr>
        <w:ind w:left="1080"/>
        <w:rPr>
          <w:rFonts w:cs="Arial"/>
          <w:i/>
        </w:rPr>
      </w:pPr>
      <w:r w:rsidRPr="00B80F5F">
        <w:rPr>
          <w:rFonts w:cs="Arial"/>
          <w:i/>
        </w:rPr>
        <w:t>Prezado servidor,</w:t>
      </w:r>
    </w:p>
    <w:p w:rsidR="000F0117" w:rsidRPr="00B80F5F" w:rsidRDefault="000F0117" w:rsidP="000F0117">
      <w:pPr>
        <w:ind w:left="1080"/>
        <w:rPr>
          <w:rFonts w:cs="Arial"/>
          <w:i/>
        </w:rPr>
      </w:pPr>
    </w:p>
    <w:p w:rsidR="000F0117" w:rsidRDefault="000F0117" w:rsidP="000F0117">
      <w:pPr>
        <w:ind w:left="1080"/>
        <w:rPr>
          <w:rFonts w:cs="Arial"/>
          <w:i/>
        </w:rPr>
      </w:pPr>
      <w:r w:rsidRPr="00B80F5F">
        <w:rPr>
          <w:rFonts w:cs="Arial"/>
          <w:i/>
        </w:rPr>
        <w:t xml:space="preserve">Existe uma viagem pendente </w:t>
      </w:r>
      <w:r>
        <w:rPr>
          <w:rFonts w:cs="Arial"/>
          <w:i/>
        </w:rPr>
        <w:t xml:space="preserve">para </w:t>
      </w:r>
      <w:r w:rsidRPr="00B80F5F">
        <w:rPr>
          <w:rFonts w:cs="Arial"/>
          <w:i/>
        </w:rPr>
        <w:t>sua autorização.</w:t>
      </w:r>
      <w:r>
        <w:rPr>
          <w:rFonts w:cs="Arial"/>
          <w:i/>
        </w:rPr>
        <w:t xml:space="preserve"> Viagem nr </w:t>
      </w:r>
      <w:r w:rsidRPr="00FE5037">
        <w:rPr>
          <w:rFonts w:cs="Arial"/>
          <w:b/>
          <w:i/>
          <w:u w:val="single"/>
        </w:rPr>
        <w:t>XXX</w:t>
      </w:r>
    </w:p>
    <w:p w:rsidR="000F0117" w:rsidRPr="00B80F5F" w:rsidRDefault="000F0117" w:rsidP="000F0117">
      <w:pPr>
        <w:ind w:left="1080"/>
        <w:rPr>
          <w:rFonts w:cs="Arial"/>
          <w:i/>
        </w:rPr>
      </w:pPr>
      <w:r>
        <w:rPr>
          <w:rFonts w:cs="Arial"/>
          <w:i/>
        </w:rPr>
        <w:t>Favor entrar na funcionalidade</w:t>
      </w:r>
      <w:proofErr w:type="gramStart"/>
      <w:r>
        <w:rPr>
          <w:rFonts w:cs="Arial"/>
          <w:i/>
        </w:rPr>
        <w:t xml:space="preserve">  </w:t>
      </w:r>
      <w:proofErr w:type="gramEnd"/>
      <w:r>
        <w:rPr>
          <w:rFonts w:cs="Arial"/>
          <w:i/>
        </w:rPr>
        <w:t>“Manter Autorização de Viagens” do módulo “Movimentações –&gt; Diárias”, para o encaminhamento da mesma.</w:t>
      </w:r>
    </w:p>
    <w:p w:rsidR="000F0117" w:rsidRPr="00B80F5F" w:rsidRDefault="000F0117" w:rsidP="000F0117">
      <w:pPr>
        <w:ind w:left="1080"/>
        <w:rPr>
          <w:rFonts w:cs="Arial"/>
          <w:i/>
        </w:rPr>
      </w:pPr>
    </w:p>
    <w:p w:rsidR="000F0117" w:rsidRPr="00B80F5F" w:rsidRDefault="000F0117" w:rsidP="000F0117">
      <w:pPr>
        <w:ind w:left="1080"/>
        <w:rPr>
          <w:rFonts w:cs="Arial"/>
          <w:i/>
        </w:rPr>
      </w:pPr>
      <w:r w:rsidRPr="00B80F5F">
        <w:rPr>
          <w:rFonts w:cs="Arial"/>
          <w:i/>
        </w:rPr>
        <w:t>Atenciosamente,</w:t>
      </w:r>
    </w:p>
    <w:p w:rsidR="000F0117" w:rsidRPr="00B80F5F" w:rsidRDefault="000F0117" w:rsidP="000F0117">
      <w:pPr>
        <w:ind w:left="1080"/>
        <w:rPr>
          <w:rFonts w:cs="Arial"/>
          <w:i/>
        </w:rPr>
      </w:pPr>
    </w:p>
    <w:p w:rsidR="000F0117" w:rsidRDefault="000F0117" w:rsidP="000F0117">
      <w:pPr>
        <w:ind w:left="1080"/>
        <w:rPr>
          <w:rFonts w:cs="Arial"/>
          <w:i/>
        </w:rPr>
      </w:pPr>
      <w:r w:rsidRPr="00B80F5F">
        <w:rPr>
          <w:rFonts w:cs="Arial"/>
          <w:i/>
        </w:rPr>
        <w:t>SIGRH</w:t>
      </w:r>
      <w:r>
        <w:rPr>
          <w:rFonts w:cs="Arial"/>
          <w:i/>
        </w:rPr>
        <w:t xml:space="preserve"> – Sistema Integrado de Gestão de Recursos Humanos</w:t>
      </w:r>
    </w:p>
    <w:p w:rsidR="000F0117" w:rsidRDefault="000F0117" w:rsidP="000F0117">
      <w:pPr>
        <w:ind w:left="1080"/>
        <w:rPr>
          <w:rFonts w:cs="Arial"/>
          <w:i/>
        </w:rPr>
      </w:pPr>
      <w:r>
        <w:rPr>
          <w:rFonts w:cs="Arial"/>
          <w:i/>
        </w:rPr>
        <w:lastRenderedPageBreak/>
        <w:t>Secretaria de Estado da Administração.</w:t>
      </w:r>
    </w:p>
    <w:p w:rsidR="000F0117" w:rsidRPr="00B80F5F" w:rsidRDefault="000F0117" w:rsidP="000F0117">
      <w:pPr>
        <w:ind w:left="1080"/>
        <w:rPr>
          <w:rFonts w:cs="Arial"/>
        </w:rPr>
      </w:pPr>
    </w:p>
    <w:p w:rsidR="000F0117" w:rsidRPr="00965223" w:rsidRDefault="000F0117" w:rsidP="00523298">
      <w:pPr>
        <w:pStyle w:val="Ttulo2"/>
        <w:rPr>
          <w:highlight w:val="cyan"/>
        </w:rPr>
      </w:pPr>
      <w:bookmarkStart w:id="17" w:name="_Toc404530108"/>
      <w:r w:rsidRPr="00965223">
        <w:rPr>
          <w:highlight w:val="cyan"/>
        </w:rPr>
        <w:t>Layout da mensagem</w:t>
      </w:r>
      <w:bookmarkEnd w:id="17"/>
    </w:p>
    <w:p w:rsidR="000F0117" w:rsidRPr="00965223" w:rsidRDefault="000F0117" w:rsidP="000F0117">
      <w:pPr>
        <w:rPr>
          <w:highlight w:val="cyan"/>
        </w:rPr>
      </w:pPr>
    </w:p>
    <w:p w:rsidR="000F0117" w:rsidRPr="00965223" w:rsidRDefault="000F0117" w:rsidP="000F0117">
      <w:pPr>
        <w:ind w:left="1080"/>
        <w:rPr>
          <w:rFonts w:cs="Arial"/>
          <w:highlight w:val="cyan"/>
        </w:rPr>
      </w:pPr>
      <w:r w:rsidRPr="00965223">
        <w:rPr>
          <w:rFonts w:cs="Arial"/>
          <w:highlight w:val="cyan"/>
        </w:rPr>
        <w:t>A mensagem a ser enviada para os viajantes autorizados</w:t>
      </w:r>
      <w:proofErr w:type="gramStart"/>
      <w:r w:rsidRPr="00965223">
        <w:rPr>
          <w:rFonts w:cs="Arial"/>
          <w:highlight w:val="cyan"/>
        </w:rPr>
        <w:t>, deve</w:t>
      </w:r>
      <w:proofErr w:type="gramEnd"/>
      <w:r w:rsidRPr="00965223">
        <w:rPr>
          <w:rFonts w:cs="Arial"/>
          <w:highlight w:val="cyan"/>
        </w:rPr>
        <w:t xml:space="preserve"> ser com o seguinte layout:</w:t>
      </w:r>
    </w:p>
    <w:p w:rsidR="000F0117" w:rsidRPr="00965223" w:rsidRDefault="000F0117" w:rsidP="000F0117">
      <w:pPr>
        <w:ind w:left="1080"/>
        <w:rPr>
          <w:rFonts w:cs="Arial"/>
          <w:highlight w:val="cyan"/>
        </w:rPr>
      </w:pP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  <w:r w:rsidRPr="00965223">
        <w:rPr>
          <w:rFonts w:cs="Arial"/>
          <w:i/>
          <w:highlight w:val="cyan"/>
        </w:rPr>
        <w:t>Prezado servidor,</w:t>
      </w: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  <w:r w:rsidRPr="00965223">
        <w:rPr>
          <w:rFonts w:cs="Arial"/>
          <w:i/>
          <w:highlight w:val="cyan"/>
        </w:rPr>
        <w:t xml:space="preserve">Sua solicitação de diárias com número XXX foi aprovada. </w:t>
      </w: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  <w:r w:rsidRPr="00965223">
        <w:rPr>
          <w:rFonts w:cs="Arial"/>
          <w:i/>
          <w:highlight w:val="cyan"/>
        </w:rPr>
        <w:t>Atenciosamente,</w:t>
      </w: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</w:p>
    <w:p w:rsidR="000F0117" w:rsidRPr="00965223" w:rsidRDefault="000F0117" w:rsidP="000F0117">
      <w:pPr>
        <w:ind w:left="1080"/>
        <w:rPr>
          <w:rFonts w:cs="Arial"/>
          <w:i/>
          <w:highlight w:val="cyan"/>
        </w:rPr>
      </w:pPr>
      <w:r w:rsidRPr="00965223">
        <w:rPr>
          <w:rFonts w:cs="Arial"/>
          <w:i/>
          <w:highlight w:val="cyan"/>
        </w:rPr>
        <w:t>SIGRH – Sistema Integrado de Gestão de Recursos Humanos</w:t>
      </w:r>
    </w:p>
    <w:p w:rsidR="000F0117" w:rsidRDefault="000F0117" w:rsidP="000F0117">
      <w:pPr>
        <w:ind w:left="1080"/>
        <w:rPr>
          <w:rFonts w:cs="Arial"/>
          <w:i/>
        </w:rPr>
      </w:pPr>
      <w:r w:rsidRPr="00965223">
        <w:rPr>
          <w:rFonts w:cs="Arial"/>
          <w:i/>
          <w:highlight w:val="cyan"/>
        </w:rPr>
        <w:t>Secretaria de Estado da Administração.</w:t>
      </w:r>
    </w:p>
    <w:sectPr w:rsidR="000F011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117" w:rsidRDefault="000F0117" w:rsidP="002908D9">
      <w:r>
        <w:separator/>
      </w:r>
    </w:p>
  </w:endnote>
  <w:endnote w:type="continuationSeparator" w:id="0">
    <w:p w:rsidR="000F0117" w:rsidRDefault="000F011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2329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F01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2329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23298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2329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F0117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0F0117">
            <w:rPr>
              <w:b/>
              <w:sz w:val="20"/>
              <w:szCs w:val="20"/>
            </w:rPr>
            <w:t xml:space="preserve"> </w:t>
          </w:r>
          <w:proofErr w:type="gramEnd"/>
          <w:r w:rsidR="000F0117">
            <w:rPr>
              <w:b/>
              <w:sz w:val="20"/>
              <w:szCs w:val="20"/>
            </w:rPr>
            <w:t>Diárias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0F0117">
            <w:rPr>
              <w:b/>
              <w:sz w:val="20"/>
              <w:szCs w:val="20"/>
            </w:rPr>
            <w:t>UCS0077</w:t>
          </w:r>
          <w:r w:rsidR="00523298">
            <w:rPr>
              <w:b/>
              <w:sz w:val="20"/>
              <w:szCs w:val="20"/>
            </w:rPr>
            <w:t>– Manter Autorização de Diárias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117" w:rsidRDefault="000F0117" w:rsidP="002908D9">
      <w:r>
        <w:separator/>
      </w:r>
    </w:p>
  </w:footnote>
  <w:footnote w:type="continuationSeparator" w:id="0">
    <w:p w:rsidR="000F0117" w:rsidRDefault="000F011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523298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12832B8" wp14:editId="2E2EB315">
          <wp:simplePos x="0" y="0"/>
          <wp:positionH relativeFrom="column">
            <wp:posOffset>4324350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E0E165" wp14:editId="3133B07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70597BA" wp14:editId="1C9A93E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6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4400550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5F3E548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117"/>
    <w:rsid w:val="0000536A"/>
    <w:rsid w:val="00010C94"/>
    <w:rsid w:val="00011A7E"/>
    <w:rsid w:val="00080AA2"/>
    <w:rsid w:val="000A2BFB"/>
    <w:rsid w:val="000B4005"/>
    <w:rsid w:val="000F0117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A62DA"/>
    <w:rsid w:val="00463AB4"/>
    <w:rsid w:val="004E0834"/>
    <w:rsid w:val="004F657F"/>
    <w:rsid w:val="00523298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011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F011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2329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F011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F011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F011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F011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F011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F0117"/>
    <w:pPr>
      <w:ind w:left="0"/>
    </w:pPr>
  </w:style>
  <w:style w:type="paragraph" w:styleId="ndicedeilustraes">
    <w:name w:val="table of figures"/>
    <w:basedOn w:val="Normal"/>
    <w:next w:val="Normal"/>
    <w:semiHidden/>
    <w:rsid w:val="000F0117"/>
  </w:style>
  <w:style w:type="paragraph" w:styleId="Sumrio2">
    <w:name w:val="toc 2"/>
    <w:basedOn w:val="Normal"/>
    <w:next w:val="Normal"/>
    <w:autoRedefine/>
    <w:uiPriority w:val="39"/>
    <w:rsid w:val="000F011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F0117"/>
    <w:pPr>
      <w:ind w:left="480"/>
    </w:pPr>
  </w:style>
  <w:style w:type="character" w:styleId="Hyperlink">
    <w:name w:val="Hyperlink"/>
    <w:basedOn w:val="Fontepargpadro"/>
    <w:uiPriority w:val="99"/>
    <w:rsid w:val="000F011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F011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F011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F011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F011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F011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F0117"/>
    <w:rPr>
      <w:sz w:val="16"/>
    </w:rPr>
  </w:style>
  <w:style w:type="character" w:styleId="Nmerodepgina">
    <w:name w:val="page number"/>
    <w:basedOn w:val="Fontepargpadro"/>
    <w:rsid w:val="000F011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F011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F01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F011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F0117"/>
  </w:style>
  <w:style w:type="paragraph" w:styleId="Corpodetexto">
    <w:name w:val="Body Text"/>
    <w:basedOn w:val="Normal"/>
    <w:link w:val="CorpodetextoChar"/>
    <w:rsid w:val="000F011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F0117"/>
    <w:rPr>
      <w:rFonts w:eastAsia="Arial Unicode MS"/>
    </w:rPr>
  </w:style>
  <w:style w:type="paragraph" w:customStyle="1" w:styleId="tabletext">
    <w:name w:val="tabletext"/>
    <w:basedOn w:val="Normal"/>
    <w:rsid w:val="000F011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F011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F011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F011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F011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F011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F011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F011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F011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F011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011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F011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2329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F011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F011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F011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F011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F011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F0117"/>
    <w:pPr>
      <w:ind w:left="0"/>
    </w:pPr>
  </w:style>
  <w:style w:type="paragraph" w:styleId="ndicedeilustraes">
    <w:name w:val="table of figures"/>
    <w:basedOn w:val="Normal"/>
    <w:next w:val="Normal"/>
    <w:semiHidden/>
    <w:rsid w:val="000F0117"/>
  </w:style>
  <w:style w:type="paragraph" w:styleId="Sumrio2">
    <w:name w:val="toc 2"/>
    <w:basedOn w:val="Normal"/>
    <w:next w:val="Normal"/>
    <w:autoRedefine/>
    <w:uiPriority w:val="39"/>
    <w:rsid w:val="000F011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F0117"/>
    <w:pPr>
      <w:ind w:left="480"/>
    </w:pPr>
  </w:style>
  <w:style w:type="character" w:styleId="Hyperlink">
    <w:name w:val="Hyperlink"/>
    <w:basedOn w:val="Fontepargpadro"/>
    <w:uiPriority w:val="99"/>
    <w:rsid w:val="000F011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F011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F011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F011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F011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F011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F0117"/>
    <w:rPr>
      <w:sz w:val="16"/>
    </w:rPr>
  </w:style>
  <w:style w:type="character" w:styleId="Nmerodepgina">
    <w:name w:val="page number"/>
    <w:basedOn w:val="Fontepargpadro"/>
    <w:rsid w:val="000F011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F011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F01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F011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F0117"/>
  </w:style>
  <w:style w:type="paragraph" w:styleId="Corpodetexto">
    <w:name w:val="Body Text"/>
    <w:basedOn w:val="Normal"/>
    <w:link w:val="CorpodetextoChar"/>
    <w:rsid w:val="000F011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F0117"/>
    <w:rPr>
      <w:rFonts w:eastAsia="Arial Unicode MS"/>
    </w:rPr>
  </w:style>
  <w:style w:type="paragraph" w:customStyle="1" w:styleId="tabletext">
    <w:name w:val="tabletext"/>
    <w:basedOn w:val="Normal"/>
    <w:rsid w:val="000F011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F011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F011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F011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F011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F011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F011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F011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F011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F011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4931FB-C404-4251-96C4-CA90C75E9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11</Pages>
  <Words>1547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9886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2014-11-09T03:44:00Z</cp:lastPrinted>
  <dcterms:created xsi:type="dcterms:W3CDTF">2014-11-09T03:44:00Z</dcterms:created>
  <dcterms:modified xsi:type="dcterms:W3CDTF">2014-11-23T20:19:00Z</dcterms:modified>
</cp:coreProperties>
</file>