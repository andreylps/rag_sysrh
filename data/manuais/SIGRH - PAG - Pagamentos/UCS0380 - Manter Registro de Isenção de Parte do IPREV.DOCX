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FD9" w:rsidRDefault="00147FD9" w:rsidP="00147FD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47FD9" w:rsidRDefault="00147FD9" w:rsidP="00147FD9">
      <w:pPr>
        <w:widowControl w:val="0"/>
        <w:rPr>
          <w:rFonts w:cs="Arial"/>
          <w:sz w:val="20"/>
        </w:rPr>
      </w:pPr>
    </w:p>
    <w:p w:rsidR="00147FD9" w:rsidRDefault="00147FD9" w:rsidP="00147FD9">
      <w:pPr>
        <w:widowControl w:val="0"/>
        <w:rPr>
          <w:rFonts w:cs="Arial"/>
          <w:sz w:val="20"/>
        </w:rPr>
      </w:pPr>
    </w:p>
    <w:p w:rsidR="00147FD9" w:rsidRDefault="00147FD9" w:rsidP="00147FD9">
      <w:pPr>
        <w:widowControl w:val="0"/>
        <w:rPr>
          <w:rFonts w:cs="Arial"/>
          <w:sz w:val="20"/>
        </w:rPr>
      </w:pPr>
    </w:p>
    <w:p w:rsidR="00147FD9" w:rsidRDefault="00147FD9" w:rsidP="00147FD9">
      <w:pPr>
        <w:widowControl w:val="0"/>
        <w:rPr>
          <w:rFonts w:cs="Arial"/>
          <w:sz w:val="20"/>
        </w:rPr>
      </w:pPr>
    </w:p>
    <w:p w:rsidR="00147FD9" w:rsidRDefault="00147FD9" w:rsidP="00147FD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47FD9" w:rsidRDefault="00147FD9" w:rsidP="00147FD9">
      <w:pPr>
        <w:widowControl w:val="0"/>
        <w:rPr>
          <w:rFonts w:cs="Arial"/>
          <w:sz w:val="20"/>
          <w:u w:val="single"/>
        </w:rPr>
      </w:pPr>
    </w:p>
    <w:p w:rsidR="00147FD9" w:rsidRDefault="00147FD9" w:rsidP="00147FD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47FD9" w:rsidRDefault="00147FD9" w:rsidP="00147FD9">
      <w:pPr>
        <w:widowControl w:val="0"/>
        <w:rPr>
          <w:rFonts w:cs="Arial"/>
          <w:sz w:val="20"/>
        </w:rPr>
      </w:pPr>
    </w:p>
    <w:p w:rsidR="00147FD9" w:rsidRDefault="00147FD9" w:rsidP="00147FD9">
      <w:pPr>
        <w:widowControl w:val="0"/>
        <w:rPr>
          <w:rFonts w:cs="Arial"/>
          <w:sz w:val="20"/>
        </w:rPr>
      </w:pPr>
    </w:p>
    <w:p w:rsidR="00147FD9" w:rsidRDefault="00147FD9" w:rsidP="00147FD9">
      <w:pPr>
        <w:widowControl w:val="0"/>
        <w:rPr>
          <w:rFonts w:cs="Arial"/>
          <w:sz w:val="20"/>
        </w:rPr>
      </w:pPr>
    </w:p>
    <w:p w:rsidR="00147FD9" w:rsidRDefault="00147FD9" w:rsidP="00147FD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47FD9" w:rsidRDefault="00147FD9" w:rsidP="00147FD9">
      <w:pPr>
        <w:widowControl w:val="0"/>
        <w:rPr>
          <w:rFonts w:cs="Arial"/>
          <w:sz w:val="20"/>
        </w:rPr>
      </w:pPr>
    </w:p>
    <w:p w:rsidR="00147FD9" w:rsidRDefault="00147FD9" w:rsidP="00147FD9">
      <w:pPr>
        <w:widowControl w:val="0"/>
        <w:rPr>
          <w:rFonts w:cs="Arial"/>
          <w:sz w:val="20"/>
        </w:rPr>
      </w:pPr>
    </w:p>
    <w:p w:rsidR="00147FD9" w:rsidRDefault="00147FD9" w:rsidP="00147FD9">
      <w:pPr>
        <w:widowControl w:val="0"/>
        <w:rPr>
          <w:rFonts w:cs="Arial"/>
        </w:rPr>
      </w:pPr>
    </w:p>
    <w:p w:rsidR="00147FD9" w:rsidRDefault="00147FD9" w:rsidP="00147FD9">
      <w:pPr>
        <w:pStyle w:val="Capa"/>
        <w:rPr>
          <w:color w:val="FF9900"/>
        </w:rPr>
      </w:pPr>
      <w:r>
        <w:t>SINDRAPE</w:t>
      </w:r>
    </w:p>
    <w:p w:rsidR="00147FD9" w:rsidRDefault="00147FD9" w:rsidP="00147FD9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47FD9" w:rsidRPr="00147FD9" w:rsidRDefault="00147FD9" w:rsidP="00147FD9">
      <w:pPr>
        <w:widowControl w:val="0"/>
        <w:rPr>
          <w:color w:val="000080"/>
        </w:rPr>
      </w:pPr>
    </w:p>
    <w:p w:rsidR="00147FD9" w:rsidRPr="00147FD9" w:rsidRDefault="00147FD9" w:rsidP="00147FD9">
      <w:pPr>
        <w:widowControl w:val="0"/>
        <w:jc w:val="right"/>
        <w:rPr>
          <w:rFonts w:cs="Arial"/>
          <w:b/>
          <w:bCs/>
          <w:color w:val="000080"/>
        </w:rPr>
      </w:pPr>
    </w:p>
    <w:p w:rsidR="00147FD9" w:rsidRDefault="00147FD9" w:rsidP="00147FD9">
      <w:pPr>
        <w:pStyle w:val="Capa"/>
      </w:pPr>
      <w:r>
        <w:t>UCS0380 - Manter Registro de Isenção de Parte da Contribuição Previdenciária (IPESC)</w:t>
      </w:r>
    </w:p>
    <w:p w:rsidR="00147FD9" w:rsidRDefault="00147FD9" w:rsidP="00147FD9">
      <w:pPr>
        <w:widowControl w:val="0"/>
        <w:rPr>
          <w:rFonts w:cs="Arial"/>
        </w:rPr>
      </w:pPr>
    </w:p>
    <w:p w:rsidR="00147FD9" w:rsidRDefault="00147FD9" w:rsidP="00147FD9">
      <w:pPr>
        <w:widowControl w:val="0"/>
      </w:pPr>
    </w:p>
    <w:p w:rsidR="00147FD9" w:rsidRDefault="00147FD9" w:rsidP="00147FD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147FD9" w:rsidRPr="00147FD9" w:rsidRDefault="00147FD9" w:rsidP="00147FD9">
      <w:pPr>
        <w:pStyle w:val="Corpodetexto3"/>
        <w:widowControl w:val="0"/>
        <w:spacing w:after="0"/>
        <w:rPr>
          <w:rFonts w:cs="Arial"/>
        </w:rPr>
      </w:pPr>
      <w:r w:rsidRPr="00147FD9">
        <w:rPr>
          <w:rFonts w:cs="Arial"/>
        </w:rPr>
        <w:lastRenderedPageBreak/>
        <w:t>Histórico de Revisões</w:t>
      </w:r>
    </w:p>
    <w:p w:rsidR="00147FD9" w:rsidRDefault="00147FD9" w:rsidP="00147FD9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47FD9" w:rsidTr="00147FD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47FD9" w:rsidTr="00147FD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01/12/2008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Líliane Frez</w:t>
            </w:r>
          </w:p>
        </w:tc>
      </w:tr>
      <w:tr w:rsidR="00147FD9" w:rsidTr="00147FD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147FD9" w:rsidTr="00147FD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147FD9" w:rsidTr="00147FD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FD9" w:rsidRDefault="00147FD9" w:rsidP="00147FD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147FD9" w:rsidRDefault="00147FD9" w:rsidP="00147FD9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47FD9" w:rsidRPr="00147FD9" w:rsidRDefault="00147FD9" w:rsidP="00147FD9">
      <w:pPr>
        <w:pStyle w:val="Corpodetexto3"/>
        <w:widowControl w:val="0"/>
        <w:spacing w:after="0"/>
        <w:jc w:val="left"/>
        <w:rPr>
          <w:rFonts w:cs="Arial"/>
        </w:rPr>
      </w:pPr>
      <w:r w:rsidRPr="00147FD9">
        <w:rPr>
          <w:rFonts w:cs="Arial"/>
        </w:rPr>
        <w:lastRenderedPageBreak/>
        <w:t>Índice</w:t>
      </w:r>
    </w:p>
    <w:p w:rsidR="00147FD9" w:rsidRPr="00147FD9" w:rsidRDefault="00147FD9" w:rsidP="00147FD9">
      <w:pPr>
        <w:pStyle w:val="Corpodetexto3"/>
        <w:widowControl w:val="0"/>
        <w:spacing w:after="0"/>
        <w:jc w:val="left"/>
        <w:rPr>
          <w:rFonts w:cs="Arial"/>
        </w:rPr>
      </w:pPr>
      <w:bookmarkStart w:id="0" w:name="_GoBack"/>
      <w:bookmarkEnd w:id="0"/>
    </w:p>
    <w:p w:rsidR="00724EC9" w:rsidRDefault="00147FD9">
      <w:pPr>
        <w:pStyle w:val="Sumrio1"/>
        <w:tabs>
          <w:tab w:val="left" w:pos="48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8807" w:history="1">
        <w:r w:rsidR="00724EC9" w:rsidRPr="00141AE9">
          <w:rPr>
            <w:rStyle w:val="Hyperlink"/>
            <w:noProof/>
          </w:rPr>
          <w:t>1.</w:t>
        </w:r>
        <w:r w:rsidR="00724E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24EC9" w:rsidRPr="00141AE9">
          <w:rPr>
            <w:rStyle w:val="Hyperlink"/>
            <w:noProof/>
          </w:rPr>
          <w:t>Pacote/Caso de Uso</w:t>
        </w:r>
        <w:r w:rsidR="00724EC9">
          <w:rPr>
            <w:noProof/>
            <w:webHidden/>
          </w:rPr>
          <w:tab/>
        </w:r>
        <w:r w:rsidR="00724EC9">
          <w:rPr>
            <w:noProof/>
            <w:webHidden/>
          </w:rPr>
          <w:fldChar w:fldCharType="begin"/>
        </w:r>
        <w:r w:rsidR="00724EC9">
          <w:rPr>
            <w:noProof/>
            <w:webHidden/>
          </w:rPr>
          <w:instrText xml:space="preserve"> PAGEREF _Toc404608807 \h </w:instrText>
        </w:r>
        <w:r w:rsidR="00724EC9">
          <w:rPr>
            <w:noProof/>
            <w:webHidden/>
          </w:rPr>
        </w:r>
        <w:r w:rsidR="00724EC9">
          <w:rPr>
            <w:noProof/>
            <w:webHidden/>
          </w:rPr>
          <w:fldChar w:fldCharType="separate"/>
        </w:r>
        <w:r w:rsidR="00724EC9">
          <w:rPr>
            <w:noProof/>
            <w:webHidden/>
          </w:rPr>
          <w:t>4</w:t>
        </w:r>
        <w:r w:rsidR="00724EC9"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2"/>
        <w:tabs>
          <w:tab w:val="left" w:pos="88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08" w:history="1">
        <w:r w:rsidRPr="00141AE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2"/>
        <w:tabs>
          <w:tab w:val="left" w:pos="88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09" w:history="1">
        <w:r w:rsidRPr="00141AE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1"/>
        <w:tabs>
          <w:tab w:val="left" w:pos="48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10" w:history="1">
        <w:r w:rsidRPr="00141AE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2"/>
        <w:tabs>
          <w:tab w:val="left" w:pos="88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11" w:history="1">
        <w:r w:rsidRPr="00141AE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2"/>
        <w:tabs>
          <w:tab w:val="left" w:pos="88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12" w:history="1">
        <w:r w:rsidRPr="00141AE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1"/>
        <w:tabs>
          <w:tab w:val="left" w:pos="48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13" w:history="1">
        <w:r w:rsidRPr="00141AE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1"/>
        <w:tabs>
          <w:tab w:val="left" w:pos="48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14" w:history="1">
        <w:r w:rsidRPr="00141AE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2"/>
        <w:tabs>
          <w:tab w:val="left" w:pos="88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15" w:history="1">
        <w:r w:rsidRPr="00141AE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Incluir Registro de Isenção de Parte da Contribuição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3"/>
        <w:tabs>
          <w:tab w:val="left" w:pos="132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16" w:history="1">
        <w:r w:rsidRPr="00141AE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2"/>
        <w:tabs>
          <w:tab w:val="left" w:pos="88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17" w:history="1">
        <w:r w:rsidRPr="00141AE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Alterar Registro de Isenção de Parte da Contribuição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3"/>
        <w:tabs>
          <w:tab w:val="left" w:pos="132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18" w:history="1">
        <w:r w:rsidRPr="00141AE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3"/>
        <w:tabs>
          <w:tab w:val="left" w:pos="132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19" w:history="1">
        <w:r w:rsidRPr="00141AE9">
          <w:rPr>
            <w:rStyle w:val="Hyperlink"/>
            <w:strike/>
            <w:noProof/>
            <w:highlight w:val="yellow"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strike/>
            <w:noProof/>
            <w:highlight w:val="yellow"/>
          </w:rPr>
          <w:t>Fluxo alternativo – Criar nova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3"/>
        <w:tabs>
          <w:tab w:val="left" w:pos="132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0" w:history="1">
        <w:r w:rsidRPr="00141AE9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Fluxo alternativo – Finalizar vigência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2"/>
        <w:tabs>
          <w:tab w:val="left" w:pos="88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1" w:history="1">
        <w:r w:rsidRPr="00141AE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Atestar/Cancelar ateste de Registro de Isenção de Parte da Contribuição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3"/>
        <w:tabs>
          <w:tab w:val="left" w:pos="132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2" w:history="1">
        <w:r w:rsidRPr="00141AE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Fluxo básico – Atestar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3"/>
        <w:tabs>
          <w:tab w:val="left" w:pos="132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3" w:history="1">
        <w:r w:rsidRPr="00141AE9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Fluxo alternativo – Cancelar ateste – substitui a partir do passo 4.3.1.2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2"/>
        <w:tabs>
          <w:tab w:val="left" w:pos="88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4" w:history="1">
        <w:r w:rsidRPr="00141AE9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Excluir Registro de Isenção de Parte da Contribuição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3"/>
        <w:tabs>
          <w:tab w:val="left" w:pos="132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5" w:history="1">
        <w:r w:rsidRPr="00141AE9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3"/>
        <w:tabs>
          <w:tab w:val="left" w:pos="132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6" w:history="1">
        <w:r w:rsidRPr="00141AE9">
          <w:rPr>
            <w:rStyle w:val="Hyperlink"/>
            <w:strike/>
            <w:noProof/>
            <w:highlight w:val="yellow"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strike/>
            <w:noProof/>
            <w:highlight w:val="yellow"/>
          </w:rPr>
          <w:t>Fluxo alternativo: única vigência – substitui a partir do passo 4.3.1.4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2"/>
        <w:tabs>
          <w:tab w:val="left" w:pos="88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7" w:history="1">
        <w:r w:rsidRPr="00141AE9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Listar Registro de Isenção de Parte da Contribuição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3"/>
        <w:tabs>
          <w:tab w:val="left" w:pos="132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8" w:history="1">
        <w:r w:rsidRPr="00141AE9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24EC9" w:rsidRDefault="00724EC9">
      <w:pPr>
        <w:pStyle w:val="Sumrio1"/>
        <w:tabs>
          <w:tab w:val="left" w:pos="480"/>
          <w:tab w:val="right" w:leader="dot" w:pos="877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9" w:history="1">
        <w:r w:rsidRPr="00141AE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1AE9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47FD9" w:rsidRDefault="00147FD9" w:rsidP="00724EC9">
      <w:pPr>
        <w:pStyle w:val="Sumrio1"/>
      </w:pPr>
      <w:r>
        <w:fldChar w:fldCharType="end"/>
      </w:r>
    </w:p>
    <w:p w:rsidR="00147FD9" w:rsidRDefault="00147FD9" w:rsidP="00147FD9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47FD9" w:rsidRDefault="00147FD9" w:rsidP="00147FD9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08807"/>
      <w:r>
        <w:lastRenderedPageBreak/>
        <w:t>Pacote/Caso de Uso</w:t>
      </w:r>
      <w:bookmarkEnd w:id="1"/>
    </w:p>
    <w:p w:rsidR="00147FD9" w:rsidRDefault="00147FD9" w:rsidP="00147FD9"/>
    <w:p w:rsidR="00147FD9" w:rsidRDefault="00147FD9" w:rsidP="00147FD9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Registro de Isenção de Parte da Contribuição Previdenciária (IPESC)</w:t>
      </w:r>
    </w:p>
    <w:p w:rsidR="00147FD9" w:rsidRDefault="00147FD9" w:rsidP="00147FD9">
      <w:pPr>
        <w:widowControl w:val="0"/>
        <w:ind w:left="902"/>
        <w:rPr>
          <w:rFonts w:cs="Arial"/>
          <w:b/>
          <w:bCs/>
          <w:color w:val="FF0000"/>
        </w:rPr>
      </w:pPr>
    </w:p>
    <w:p w:rsidR="00147FD9" w:rsidRDefault="00147FD9" w:rsidP="00724EC9">
      <w:pPr>
        <w:pStyle w:val="Ttulo2"/>
      </w:pPr>
      <w:bookmarkStart w:id="2" w:name="_Toc404608808"/>
      <w:r>
        <w:t>Descrição</w:t>
      </w:r>
      <w:bookmarkEnd w:id="2"/>
    </w:p>
    <w:p w:rsidR="00147FD9" w:rsidRDefault="00147FD9" w:rsidP="00147FD9">
      <w:pPr>
        <w:pStyle w:val="Recuodecorpodetexto2"/>
        <w:widowControl w:val="0"/>
        <w:ind w:left="1620" w:firstLine="0"/>
        <w:rPr>
          <w:sz w:val="24"/>
        </w:rPr>
      </w:pPr>
    </w:p>
    <w:p w:rsidR="00147FD9" w:rsidRDefault="00147FD9" w:rsidP="00147FD9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registros de isenção de parte da contribuição previdenciária.</w:t>
      </w:r>
    </w:p>
    <w:p w:rsidR="00147FD9" w:rsidRDefault="00147FD9" w:rsidP="00147FD9">
      <w:pPr>
        <w:pStyle w:val="Recuodecorpodetexto2"/>
        <w:widowControl w:val="0"/>
        <w:ind w:left="1620" w:firstLine="0"/>
        <w:rPr>
          <w:sz w:val="24"/>
        </w:rPr>
      </w:pPr>
    </w:p>
    <w:p w:rsidR="00147FD9" w:rsidRDefault="00147FD9" w:rsidP="00724EC9">
      <w:pPr>
        <w:pStyle w:val="Ttulo2"/>
      </w:pPr>
      <w:bookmarkStart w:id="3" w:name="_Toc404608809"/>
      <w:r>
        <w:t>Requisitos atendidos</w:t>
      </w:r>
      <w:bookmarkEnd w:id="3"/>
    </w:p>
    <w:p w:rsidR="00147FD9" w:rsidRDefault="00147FD9" w:rsidP="00147FD9"/>
    <w:p w:rsidR="00147FD9" w:rsidRDefault="00147FD9" w:rsidP="00147FD9">
      <w:pPr>
        <w:pStyle w:val="Recuodecorpodetexto"/>
        <w:ind w:left="1260"/>
      </w:pPr>
      <w:r>
        <w:t>R1 – 2.3.1 Manter Alíquotas para Tributação do IPESC</w:t>
      </w:r>
    </w:p>
    <w:p w:rsidR="00147FD9" w:rsidRDefault="00147FD9" w:rsidP="00147FD9"/>
    <w:p w:rsidR="00147FD9" w:rsidRDefault="00147FD9" w:rsidP="00147FD9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08810"/>
      <w:r>
        <w:t>Conceito</w:t>
      </w:r>
      <w:bookmarkEnd w:id="4"/>
      <w:r>
        <w:tab/>
      </w:r>
    </w:p>
    <w:p w:rsidR="00147FD9" w:rsidRDefault="00147FD9" w:rsidP="00147FD9"/>
    <w:p w:rsidR="00147FD9" w:rsidRDefault="00147FD9" w:rsidP="00724EC9">
      <w:pPr>
        <w:pStyle w:val="Ttulo2"/>
      </w:pPr>
      <w:bookmarkStart w:id="5" w:name="_Toc404608811"/>
      <w:r>
        <w:t>Conceitos principais</w:t>
      </w:r>
      <w:bookmarkEnd w:id="5"/>
    </w:p>
    <w:p w:rsidR="00147FD9" w:rsidRDefault="00147FD9" w:rsidP="00147FD9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147FD9" w:rsidRDefault="00147FD9" w:rsidP="00147FD9">
      <w:pPr>
        <w:rPr>
          <w:rFonts w:cs="Arial"/>
        </w:rPr>
      </w:pPr>
    </w:p>
    <w:p w:rsidR="00147FD9" w:rsidRDefault="00147FD9" w:rsidP="00724EC9">
      <w:pPr>
        <w:pStyle w:val="Ttulo2"/>
      </w:pPr>
      <w:bookmarkStart w:id="6" w:name="_Toc404608812"/>
      <w:r>
        <w:t>Conceitos associados</w:t>
      </w:r>
      <w:bookmarkEnd w:id="6"/>
    </w:p>
    <w:p w:rsidR="00147FD9" w:rsidRDefault="00147FD9" w:rsidP="00147FD9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147FD9" w:rsidRDefault="00147FD9" w:rsidP="00147FD9">
      <w:pPr>
        <w:rPr>
          <w:rFonts w:eastAsia="Arial Unicode MS"/>
        </w:rPr>
      </w:pPr>
    </w:p>
    <w:p w:rsidR="00147FD9" w:rsidRDefault="00147FD9" w:rsidP="00147FD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08813"/>
      <w:r>
        <w:lastRenderedPageBreak/>
        <w:t>Diagrama</w:t>
      </w:r>
      <w:bookmarkEnd w:id="7"/>
    </w:p>
    <w:p w:rsidR="00147FD9" w:rsidRDefault="00724EC9" w:rsidP="00147FD9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19725" cy="50577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FD9" w:rsidRDefault="00147FD9" w:rsidP="00147FD9">
      <w:pPr>
        <w:widowControl w:val="0"/>
        <w:jc w:val="center"/>
        <w:rPr>
          <w:rFonts w:cs="Arial"/>
        </w:rPr>
      </w:pPr>
    </w:p>
    <w:p w:rsidR="00147FD9" w:rsidRDefault="00147FD9" w:rsidP="00147FD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214695410"/>
      <w:bookmarkStart w:id="9" w:name="_Toc404608814"/>
      <w:r>
        <w:lastRenderedPageBreak/>
        <w:t>Casos de Uso</w:t>
      </w:r>
      <w:bookmarkEnd w:id="8"/>
      <w:bookmarkEnd w:id="9"/>
    </w:p>
    <w:p w:rsidR="00147FD9" w:rsidRDefault="00147FD9" w:rsidP="00724EC9">
      <w:pPr>
        <w:pStyle w:val="Ttulo2"/>
      </w:pPr>
      <w:bookmarkStart w:id="10" w:name="_Toc214439557"/>
      <w:bookmarkStart w:id="11" w:name="_Toc214695411"/>
      <w:bookmarkStart w:id="12" w:name="_Toc404608815"/>
      <w:r>
        <w:t xml:space="preserve">Incluir Registro de Isenção de </w:t>
      </w:r>
      <w:bookmarkEnd w:id="10"/>
      <w:bookmarkEnd w:id="11"/>
      <w:r>
        <w:t>Parte da Contribuição Previdenciária</w:t>
      </w:r>
      <w:bookmarkEnd w:id="12"/>
    </w:p>
    <w:p w:rsidR="00147FD9" w:rsidRDefault="00147FD9" w:rsidP="00147FD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214439558"/>
      <w:bookmarkStart w:id="14" w:name="_Toc214695412"/>
      <w:bookmarkStart w:id="15" w:name="_Toc404608816"/>
      <w:r>
        <w:t>Fluxo Básico</w:t>
      </w:r>
      <w:bookmarkEnd w:id="13"/>
      <w:bookmarkEnd w:id="14"/>
      <w:bookmarkEnd w:id="15"/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registro de isenção de parte da contribuição previdenciária;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para incluir registro;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de “Informações Principais”;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Matrícula;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regra (</w:t>
      </w:r>
      <w:r>
        <w:rPr>
          <w:b/>
          <w:bCs w:val="0"/>
        </w:rPr>
        <w:t>RGN2.1.13.1</w:t>
      </w:r>
      <w:r>
        <w:t>);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demais dados necessários;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definidas (</w:t>
      </w:r>
      <w:r>
        <w:rPr>
          <w:b/>
          <w:bCs w:val="0"/>
        </w:rPr>
        <w:t xml:space="preserve">RGN2.2.2.2, </w:t>
      </w:r>
      <w:r>
        <w:rPr>
          <w:b/>
          <w:bCs w:val="0"/>
          <w:strike/>
          <w:highlight w:val="yellow"/>
        </w:rPr>
        <w:t>RGN2.1.15.1</w:t>
      </w:r>
      <w:r>
        <w:rPr>
          <w:b/>
          <w:bCs w:val="0"/>
        </w:rPr>
        <w:t xml:space="preserve">, RGN2.1.13.2, RGN2.1.14.1, </w:t>
      </w:r>
      <w:r>
        <w:rPr>
          <w:b/>
          <w:bCs w:val="0"/>
          <w:highlight w:val="yellow"/>
        </w:rPr>
        <w:t>RGN2.1.17.1</w:t>
      </w:r>
      <w:r>
        <w:t>);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registro com a situação ‘Incluído’ e adiciona que não possui laudo pericial;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147FD9" w:rsidRDefault="00147FD9" w:rsidP="00147FD9">
      <w:pPr>
        <w:pStyle w:val="Recuodecorpodetexto"/>
      </w:pPr>
    </w:p>
    <w:p w:rsidR="00147FD9" w:rsidRDefault="00147FD9" w:rsidP="00724EC9">
      <w:pPr>
        <w:pStyle w:val="Ttulo2"/>
      </w:pPr>
      <w:bookmarkStart w:id="16" w:name="_Toc214439559"/>
      <w:bookmarkStart w:id="17" w:name="_Toc214695413"/>
      <w:bookmarkStart w:id="18" w:name="_Toc404608817"/>
      <w:r>
        <w:t xml:space="preserve">Alterar </w:t>
      </w:r>
      <w:bookmarkEnd w:id="16"/>
      <w:r>
        <w:t xml:space="preserve">Registro de Isenção de </w:t>
      </w:r>
      <w:bookmarkEnd w:id="17"/>
      <w:r>
        <w:t>Parte da Contribuição Previdenciária</w:t>
      </w:r>
      <w:bookmarkEnd w:id="18"/>
    </w:p>
    <w:p w:rsidR="00147FD9" w:rsidRDefault="00147FD9" w:rsidP="00147FD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214439560"/>
      <w:bookmarkStart w:id="20" w:name="_Toc214695414"/>
      <w:bookmarkStart w:id="21" w:name="_Toc404608818"/>
      <w:r>
        <w:t>Fluxo Básico</w:t>
      </w:r>
      <w:bookmarkEnd w:id="19"/>
      <w:bookmarkEnd w:id="20"/>
      <w:bookmarkEnd w:id="21"/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“Listar Registro de Isenção de Parte da Contribuição Previdenciária”;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vigência e solicita a funcionalidade para alterar “Informações principais”;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dados cadastrados para a vigência selecionada;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que deseja;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“Retificar última vigência”;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definidas (</w:t>
      </w:r>
      <w:r>
        <w:rPr>
          <w:b/>
          <w:bCs w:val="0"/>
        </w:rPr>
        <w:t xml:space="preserve">RGN2.1.16.1, RGN2.1.14.1, </w:t>
      </w:r>
      <w:r>
        <w:rPr>
          <w:b/>
          <w:bCs w:val="0"/>
          <w:strike/>
          <w:highlight w:val="yellow"/>
        </w:rPr>
        <w:t>RGN2.1.1.1</w:t>
      </w:r>
      <w:r>
        <w:rPr>
          <w:b/>
          <w:bCs w:val="0"/>
        </w:rPr>
        <w:t xml:space="preserve">, RGN2.1.12.8, </w:t>
      </w:r>
      <w:r>
        <w:rPr>
          <w:b/>
          <w:bCs w:val="0"/>
          <w:strike/>
          <w:highlight w:val="yellow"/>
        </w:rPr>
        <w:t>RGN2.1.1.2</w:t>
      </w:r>
      <w:r>
        <w:t>);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</w:t>
      </w:r>
      <w:r>
        <w:rPr>
          <w:strike/>
          <w:highlight w:val="yellow"/>
        </w:rPr>
        <w:t xml:space="preserve">processa a regra </w:t>
      </w:r>
      <w:r>
        <w:rPr>
          <w:b/>
          <w:bCs w:val="0"/>
          <w:strike/>
          <w:highlight w:val="yellow"/>
        </w:rPr>
        <w:t>RGN2.1.4.1</w:t>
      </w:r>
      <w:r>
        <w:rPr>
          <w:strike/>
          <w:highlight w:val="yellow"/>
        </w:rPr>
        <w:t xml:space="preserve"> e</w:t>
      </w:r>
      <w:r>
        <w:t xml:space="preserve">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147FD9" w:rsidRDefault="00147FD9" w:rsidP="00147FD9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yellow"/>
        </w:rPr>
      </w:pPr>
      <w:bookmarkStart w:id="22" w:name="_Toc214439561"/>
      <w:bookmarkStart w:id="23" w:name="_Toc214695415"/>
      <w:bookmarkStart w:id="24" w:name="_Toc404608819"/>
      <w:r>
        <w:rPr>
          <w:strike/>
          <w:highlight w:val="yellow"/>
        </w:rPr>
        <w:t>Fluxo alternativo – Criar nova vigência – Substitui a partir do passo 4.2.1.5</w:t>
      </w:r>
      <w:bookmarkEnd w:id="22"/>
      <w:bookmarkEnd w:id="23"/>
      <w:bookmarkEnd w:id="24"/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seleciona a opção “Criar nova vigência”;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submete a opção de alterar;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sistema valida as regras definidas (</w:t>
      </w:r>
      <w:r>
        <w:rPr>
          <w:b/>
          <w:bCs w:val="0"/>
          <w:strike/>
          <w:highlight w:val="yellow"/>
        </w:rPr>
        <w:t xml:space="preserve">RGN2.1.16.1, </w:t>
      </w:r>
      <w:r>
        <w:rPr>
          <w:b/>
          <w:bCs w:val="0"/>
          <w:strike/>
          <w:highlight w:val="yellow"/>
        </w:rPr>
        <w:lastRenderedPageBreak/>
        <w:t>RGN2.1.14.1, RGN2.1.12.8, RGN2.1.2.1</w:t>
      </w:r>
      <w:r>
        <w:rPr>
          <w:strike/>
          <w:highlight w:val="yellow"/>
        </w:rPr>
        <w:t>);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 xml:space="preserve">O sistema processa a regra </w:t>
      </w:r>
      <w:r>
        <w:rPr>
          <w:b/>
          <w:bCs w:val="0"/>
          <w:strike/>
          <w:highlight w:val="yellow"/>
        </w:rPr>
        <w:t>RGN2.1.5.1, RGN2.1.5.2</w:t>
      </w:r>
      <w:r>
        <w:rPr>
          <w:strike/>
          <w:highlight w:val="yellow"/>
        </w:rPr>
        <w:t xml:space="preserve"> e exibe a mensagem </w:t>
      </w:r>
      <w:r>
        <w:rPr>
          <w:b/>
          <w:bCs w:val="0"/>
          <w:strike/>
          <w:highlight w:val="yellow"/>
        </w:rPr>
        <w:t>MSG0051</w:t>
      </w:r>
      <w:r>
        <w:rPr>
          <w:strike/>
          <w:highlight w:val="yellow"/>
        </w:rPr>
        <w:t xml:space="preserve"> ("Alteração efetuada com sucesso!").</w:t>
      </w:r>
    </w:p>
    <w:p w:rsidR="00147FD9" w:rsidRDefault="00147FD9" w:rsidP="00147FD9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214439562"/>
      <w:bookmarkStart w:id="26" w:name="_Toc214695416"/>
      <w:bookmarkStart w:id="27" w:name="_Toc404608820"/>
      <w:r>
        <w:t>Fluxo alternativo – Finalizar vigência</w:t>
      </w:r>
      <w:bookmarkEnd w:id="25"/>
      <w:bookmarkEnd w:id="26"/>
      <w:r>
        <w:t xml:space="preserve"> – substitui a partir do passo 4.2.1.2</w:t>
      </w:r>
      <w:bookmarkEnd w:id="27"/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vigência e solicita a funcionalidade para “Finalizar”;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dados cadastrados para a vigência selecionada;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Referência Final;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finalizar;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definidas (</w:t>
      </w:r>
      <w:r>
        <w:rPr>
          <w:b/>
          <w:bCs w:val="0"/>
        </w:rPr>
        <w:t>RGN2.1.16.1, RGN2.2.2.2,</w:t>
      </w:r>
      <w:r>
        <w:t xml:space="preserve"> </w:t>
      </w:r>
      <w:r>
        <w:rPr>
          <w:b/>
          <w:bCs w:val="0"/>
        </w:rPr>
        <w:t xml:space="preserve">RGN2.1.1.1(Parâmetro: finalizar), </w:t>
      </w:r>
      <w:r>
        <w:rPr>
          <w:b/>
          <w:bCs w:val="0"/>
          <w:highlight w:val="yellow"/>
        </w:rPr>
        <w:t>RGN2.1.12.14</w:t>
      </w:r>
      <w:r>
        <w:t>);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147FD9" w:rsidRDefault="00147FD9" w:rsidP="00147FD9">
      <w:pPr>
        <w:pStyle w:val="Ttulo4"/>
        <w:numPr>
          <w:ilvl w:val="0"/>
          <w:numId w:val="0"/>
        </w:numPr>
        <w:ind w:left="2160" w:hanging="1080"/>
      </w:pPr>
    </w:p>
    <w:p w:rsidR="00147FD9" w:rsidRDefault="00147FD9" w:rsidP="00724EC9">
      <w:pPr>
        <w:pStyle w:val="Ttulo2"/>
      </w:pPr>
      <w:bookmarkStart w:id="28" w:name="_Toc404608821"/>
      <w:r>
        <w:t>Atestar/Cancelar ateste de Registro de Isenção de Parte da Contribuição Previdenciária</w:t>
      </w:r>
      <w:bookmarkEnd w:id="28"/>
    </w:p>
    <w:p w:rsidR="00147FD9" w:rsidRDefault="00147FD9" w:rsidP="00147FD9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404608822"/>
      <w:r>
        <w:t>Fluxo básico – Atestar</w:t>
      </w:r>
      <w:bookmarkEnd w:id="29"/>
      <w:r>
        <w:t xml:space="preserve"> 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“Listar Registro de Isenção de Parte da Contribuição Previdenciária”;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vigência e solicita ‘Atestar’;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(“Deseja realmente atestar o registro da isenção de IRRF selecionado?”);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regra (</w:t>
      </w:r>
      <w:r>
        <w:rPr>
          <w:b/>
          <w:bCs w:val="0"/>
        </w:rPr>
        <w:t xml:space="preserve">RGN2.1.12.8, </w:t>
      </w:r>
      <w:r>
        <w:rPr>
          <w:b/>
          <w:bCs w:val="0"/>
          <w:highlight w:val="yellow"/>
        </w:rPr>
        <w:t>RGN2.1.18.1</w:t>
      </w:r>
      <w:r>
        <w:t>);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a data do ateste;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a situação do registro para ‘Atestado’;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147FD9" w:rsidRDefault="00147FD9" w:rsidP="00147FD9">
      <w:pPr>
        <w:pStyle w:val="Ttulo3"/>
        <w:keepNext w:val="0"/>
        <w:widowControl w:val="0"/>
        <w:spacing w:before="120" w:line="240" w:lineRule="auto"/>
        <w:ind w:left="1620" w:hanging="900"/>
      </w:pPr>
      <w:bookmarkStart w:id="30" w:name="_Toc404608823"/>
      <w:r>
        <w:t>Fluxo alternativo – Cancelar ateste – substitui a partir do passo 4.3.1.2</w:t>
      </w:r>
      <w:bookmarkEnd w:id="30"/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vigência e solicita ‘Cancelar ateste’;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(“Deseja realmente cancelar o ateste do registro da isenção de IRRF selecionado?”);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regra (</w:t>
      </w:r>
      <w:r>
        <w:rPr>
          <w:b/>
          <w:bCs w:val="0"/>
        </w:rPr>
        <w:t xml:space="preserve">RGN2.1.12.8, </w:t>
      </w:r>
      <w:r>
        <w:rPr>
          <w:b/>
          <w:bCs w:val="0"/>
          <w:highlight w:val="yellow"/>
        </w:rPr>
        <w:t>RGN2.1.18.1</w:t>
      </w:r>
      <w:r>
        <w:t>);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a data do ateste, caso esta última exista;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a situação do registro para ‘Não atestado’;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147FD9" w:rsidRDefault="00147FD9" w:rsidP="00147FD9">
      <w:pPr>
        <w:pStyle w:val="Recuodecorpodetexto"/>
      </w:pPr>
    </w:p>
    <w:p w:rsidR="00147FD9" w:rsidRDefault="00147FD9" w:rsidP="00724EC9">
      <w:pPr>
        <w:pStyle w:val="Ttulo2"/>
      </w:pPr>
      <w:bookmarkStart w:id="31" w:name="_Toc214439563"/>
      <w:bookmarkStart w:id="32" w:name="_Toc214695417"/>
      <w:bookmarkStart w:id="33" w:name="_Toc404608824"/>
      <w:r>
        <w:lastRenderedPageBreak/>
        <w:t xml:space="preserve">Excluir </w:t>
      </w:r>
      <w:bookmarkEnd w:id="31"/>
      <w:r>
        <w:t xml:space="preserve">Registro de Isenção de </w:t>
      </w:r>
      <w:bookmarkEnd w:id="32"/>
      <w:r>
        <w:t>Parte da Contribuição Previdenciária</w:t>
      </w:r>
      <w:bookmarkEnd w:id="33"/>
    </w:p>
    <w:p w:rsidR="00147FD9" w:rsidRDefault="00147FD9" w:rsidP="00147FD9">
      <w:pPr>
        <w:pStyle w:val="Ttulo3"/>
        <w:keepNext w:val="0"/>
        <w:widowControl w:val="0"/>
        <w:spacing w:before="120" w:line="240" w:lineRule="auto"/>
        <w:ind w:left="1620" w:hanging="900"/>
      </w:pPr>
      <w:bookmarkStart w:id="34" w:name="_Toc214439564"/>
      <w:bookmarkStart w:id="35" w:name="_Toc214695418"/>
      <w:bookmarkStart w:id="36" w:name="_Toc404608825"/>
      <w:r>
        <w:t>Fluxo Básico</w:t>
      </w:r>
      <w:bookmarkEnd w:id="34"/>
      <w:bookmarkEnd w:id="35"/>
      <w:bookmarkEnd w:id="36"/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vigência após executar a funcionalidade de “Listar Registro de Isenção de Parte da Contribuição Previdenciária”;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Excluir;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de negócio (</w:t>
      </w:r>
      <w:r>
        <w:rPr>
          <w:b/>
          <w:bCs w:val="0"/>
        </w:rPr>
        <w:t xml:space="preserve">RGN2.1.16.1, </w:t>
      </w:r>
      <w:r>
        <w:rPr>
          <w:b/>
          <w:bCs w:val="0"/>
          <w:strike/>
          <w:highlight w:val="yellow"/>
        </w:rPr>
        <w:t>RGN2.1.7.1</w:t>
      </w:r>
      <w:r>
        <w:rPr>
          <w:b/>
          <w:bCs w:val="0"/>
        </w:rPr>
        <w:t>, RGN2.1.12.8</w:t>
      </w:r>
      <w:r>
        <w:t>);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</w:t>
      </w:r>
      <w:r>
        <w:rPr>
          <w:strike/>
          <w:highlight w:val="yellow"/>
        </w:rPr>
        <w:t xml:space="preserve">verifica que </w:t>
      </w:r>
      <w:r>
        <w:rPr>
          <w:b/>
          <w:bCs w:val="0"/>
          <w:strike/>
          <w:highlight w:val="yellow"/>
        </w:rPr>
        <w:t>não</w:t>
      </w:r>
      <w:r>
        <w:rPr>
          <w:strike/>
          <w:highlight w:val="yellow"/>
        </w:rPr>
        <w:t xml:space="preserve"> se trata de única vigência e</w:t>
      </w:r>
      <w:r>
        <w:rPr>
          <w:highlight w:val="yellow"/>
        </w:rPr>
        <w:t>:</w:t>
      </w:r>
    </w:p>
    <w:p w:rsidR="00147FD9" w:rsidRDefault="00147FD9" w:rsidP="00147FD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histórico de registro de isenção de Parte da Contribuição Previdenciária;</w:t>
      </w:r>
    </w:p>
    <w:p w:rsidR="00147FD9" w:rsidRDefault="00147FD9" w:rsidP="00147FD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conceito do registro de isenção de Parte da Contribuição Previdenciária;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regra </w:t>
      </w:r>
      <w:r>
        <w:rPr>
          <w:b/>
          <w:bCs w:val="0"/>
          <w:strike/>
          <w:highlight w:val="yellow"/>
        </w:rPr>
        <w:t>RGN2.1.9.1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147FD9" w:rsidRDefault="00147FD9" w:rsidP="00147FD9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yellow"/>
        </w:rPr>
      </w:pPr>
      <w:bookmarkStart w:id="37" w:name="_Toc214439565"/>
      <w:bookmarkStart w:id="38" w:name="_Toc214695419"/>
      <w:bookmarkStart w:id="39" w:name="_Toc404608826"/>
      <w:r>
        <w:rPr>
          <w:strike/>
          <w:highlight w:val="yellow"/>
        </w:rPr>
        <w:t>Fluxo alternativo: única vigência – substitui a partir do passo 4.3.1.4</w:t>
      </w:r>
      <w:bookmarkEnd w:id="37"/>
      <w:bookmarkEnd w:id="38"/>
      <w:bookmarkEnd w:id="39"/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sistema verifica que se trata de única vigência e:</w:t>
      </w:r>
    </w:p>
    <w:p w:rsidR="00147FD9" w:rsidRDefault="00147FD9" w:rsidP="00147FD9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strike/>
          <w:highlight w:val="yellow"/>
        </w:rPr>
      </w:pPr>
      <w:r>
        <w:rPr>
          <w:strike/>
          <w:highlight w:val="yellow"/>
        </w:rPr>
        <w:t>Exclui o histórico de registro de isenção de Parte da Contribuição Previdenciária;</w:t>
      </w:r>
    </w:p>
    <w:p w:rsidR="00147FD9" w:rsidRDefault="00147FD9" w:rsidP="00147FD9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strike/>
          <w:highlight w:val="yellow"/>
        </w:rPr>
      </w:pPr>
      <w:r>
        <w:rPr>
          <w:strike/>
          <w:highlight w:val="yellow"/>
        </w:rPr>
        <w:t>Exclui o conceito do registro de isenção de Parte da Contribuição Previdenciária;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 xml:space="preserve">O sistema processa a regra e exibe a mensagem </w:t>
      </w:r>
      <w:r>
        <w:rPr>
          <w:b/>
          <w:bCs w:val="0"/>
          <w:strike/>
          <w:highlight w:val="yellow"/>
        </w:rPr>
        <w:t>MSG0052</w:t>
      </w:r>
      <w:r>
        <w:rPr>
          <w:strike/>
          <w:highlight w:val="yellow"/>
        </w:rPr>
        <w:t xml:space="preserve"> ("Exclusão efetuada com sucesso!").</w:t>
      </w:r>
    </w:p>
    <w:p w:rsidR="00147FD9" w:rsidRDefault="00147FD9" w:rsidP="00147FD9">
      <w:pPr>
        <w:pStyle w:val="Recuodecorpodetexto"/>
      </w:pPr>
    </w:p>
    <w:p w:rsidR="00147FD9" w:rsidRDefault="00147FD9" w:rsidP="00724EC9">
      <w:pPr>
        <w:pStyle w:val="Ttulo2"/>
      </w:pPr>
      <w:bookmarkStart w:id="40" w:name="_Toc214439566"/>
      <w:bookmarkStart w:id="41" w:name="_Toc214695420"/>
      <w:bookmarkStart w:id="42" w:name="_Toc404608827"/>
      <w:r>
        <w:t xml:space="preserve">Listar </w:t>
      </w:r>
      <w:bookmarkEnd w:id="40"/>
      <w:r>
        <w:t xml:space="preserve">Registro de Isenção de </w:t>
      </w:r>
      <w:bookmarkEnd w:id="41"/>
      <w:r>
        <w:t>Parte da Contribuição Previdenciária</w:t>
      </w:r>
      <w:bookmarkEnd w:id="42"/>
    </w:p>
    <w:p w:rsidR="00147FD9" w:rsidRDefault="00147FD9" w:rsidP="00147FD9">
      <w:pPr>
        <w:pStyle w:val="Ttulo3"/>
        <w:keepNext w:val="0"/>
        <w:widowControl w:val="0"/>
        <w:spacing w:before="120" w:line="240" w:lineRule="auto"/>
        <w:ind w:left="1620" w:hanging="900"/>
      </w:pPr>
      <w:bookmarkStart w:id="43" w:name="_Toc214439567"/>
      <w:bookmarkStart w:id="44" w:name="_Toc214695421"/>
      <w:bookmarkStart w:id="45" w:name="_Toc404608828"/>
      <w:r>
        <w:t>Fluxo Básico</w:t>
      </w:r>
      <w:bookmarkEnd w:id="43"/>
      <w:bookmarkEnd w:id="44"/>
      <w:bookmarkEnd w:id="45"/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registro de isenção de Parte da Contribuição Previdenciária;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pesquisa; 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necessários; 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147FD9" w:rsidRDefault="00147FD9" w:rsidP="0014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acordo com os filtros informados, em ordem alfabética do nome do servidor e decrescente conforme referência inicial de vigências;</w:t>
      </w:r>
    </w:p>
    <w:p w:rsidR="00147FD9" w:rsidRDefault="00147FD9" w:rsidP="00147FD9">
      <w:pPr>
        <w:pStyle w:val="Recuodecorpodetexto"/>
      </w:pPr>
    </w:p>
    <w:p w:rsidR="00724EC9" w:rsidRDefault="00724EC9">
      <w:pPr>
        <w:spacing w:line="240" w:lineRule="auto"/>
        <w:ind w:left="0"/>
        <w:jc w:val="left"/>
        <w:rPr>
          <w:rFonts w:cs="Arial"/>
        </w:rPr>
      </w:pPr>
      <w:r>
        <w:br w:type="page"/>
      </w:r>
    </w:p>
    <w:p w:rsidR="00147FD9" w:rsidRDefault="00147FD9" w:rsidP="00147FD9">
      <w:pPr>
        <w:pStyle w:val="Recuodecorpodetexto"/>
      </w:pPr>
    </w:p>
    <w:p w:rsidR="00147FD9" w:rsidRDefault="00147FD9" w:rsidP="00147FD9">
      <w:pPr>
        <w:pStyle w:val="Ttulo1"/>
        <w:keepNext w:val="0"/>
        <w:widowControl w:val="0"/>
        <w:spacing w:before="0" w:line="240" w:lineRule="auto"/>
        <w:ind w:left="540" w:hanging="540"/>
      </w:pPr>
      <w:bookmarkStart w:id="46" w:name="_Toc214439568"/>
      <w:bookmarkStart w:id="47" w:name="_Toc214695422"/>
      <w:bookmarkStart w:id="48" w:name="_Toc404608829"/>
      <w:r>
        <w:t>Regras Gerais</w:t>
      </w:r>
      <w:bookmarkEnd w:id="46"/>
      <w:bookmarkEnd w:id="47"/>
      <w:bookmarkEnd w:id="48"/>
    </w:p>
    <w:p w:rsidR="00147FD9" w:rsidRDefault="00147FD9" w:rsidP="00147FD9"/>
    <w:p w:rsidR="00147FD9" w:rsidRDefault="00147FD9" w:rsidP="00147FD9">
      <w:pPr>
        <w:widowControl w:val="0"/>
        <w:ind w:left="1080"/>
        <w:rPr>
          <w:rFonts w:cs="Arial"/>
        </w:rPr>
      </w:pPr>
      <w:r>
        <w:rPr>
          <w:rFonts w:cs="Arial"/>
        </w:rPr>
        <w:t>As regras de negócio e interface estão definidas no documento SIGRH – TRB – Regras  de Negócio.RN.</w:t>
      </w:r>
    </w:p>
    <w:p w:rsidR="00147FD9" w:rsidRDefault="00147FD9" w:rsidP="00147FD9">
      <w:pPr>
        <w:pStyle w:val="Ttulo4"/>
        <w:numPr>
          <w:ilvl w:val="0"/>
          <w:numId w:val="0"/>
        </w:numPr>
        <w:ind w:left="1080"/>
      </w:pPr>
    </w:p>
    <w:p w:rsidR="00147FD9" w:rsidRDefault="00147FD9" w:rsidP="00147FD9"/>
    <w:p w:rsidR="00F41655" w:rsidRPr="00147FD9" w:rsidRDefault="00F41655" w:rsidP="00147FD9"/>
    <w:sectPr w:rsidR="00F41655" w:rsidRPr="00147FD9" w:rsidSect="00724EC9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6" w:bottom="1417" w:left="1701" w:header="426" w:footer="4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7FD9" w:rsidRDefault="00147FD9" w:rsidP="002908D9">
      <w:r>
        <w:separator/>
      </w:r>
    </w:p>
  </w:endnote>
  <w:endnote w:type="continuationSeparator" w:id="0">
    <w:p w:rsidR="00147FD9" w:rsidRDefault="00147FD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24EC9">
      <w:rPr>
        <w:rStyle w:val="Nmerodepgina"/>
        <w:noProof/>
        <w:szCs w:val="20"/>
      </w:rPr>
      <w:t>9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47FD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24EC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24EC9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47FD9">
            <w:rPr>
              <w:b/>
              <w:sz w:val="20"/>
              <w:szCs w:val="20"/>
            </w:rPr>
            <w:t>Tributação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24EC9" w:rsidRPr="00724EC9">
            <w:rPr>
              <w:b/>
              <w:sz w:val="20"/>
              <w:szCs w:val="20"/>
            </w:rPr>
            <w:t>UCS0380 - Manter Registro de Isenção de Parte da Contribuição Previdenciária (IPESC)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53940F8" wp14:editId="007E2E6F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7FD9" w:rsidRDefault="00147FD9" w:rsidP="002908D9">
      <w:r>
        <w:separator/>
      </w:r>
    </w:p>
  </w:footnote>
  <w:footnote w:type="continuationSeparator" w:id="0">
    <w:p w:rsidR="00147FD9" w:rsidRDefault="00147FD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724EC9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4AEC1515" wp14:editId="5DF1B0CD">
          <wp:simplePos x="0" y="0"/>
          <wp:positionH relativeFrom="column">
            <wp:posOffset>4171950</wp:posOffset>
          </wp:positionH>
          <wp:positionV relativeFrom="paragraph">
            <wp:posOffset>-43180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C189113" wp14:editId="75824F4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3276A26" wp14:editId="3A1FFF42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8905D71" wp14:editId="555DA96B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FCC257FE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FD9"/>
    <w:rsid w:val="0000536A"/>
    <w:rsid w:val="00010C94"/>
    <w:rsid w:val="00011A7E"/>
    <w:rsid w:val="00080AA2"/>
    <w:rsid w:val="000A2BFB"/>
    <w:rsid w:val="000B4005"/>
    <w:rsid w:val="000F0299"/>
    <w:rsid w:val="00111169"/>
    <w:rsid w:val="00147FD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73206"/>
    <w:rsid w:val="00724EC9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47FD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47FD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24EC9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47FD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47FD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47FD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47FD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47FD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47FD9"/>
    <w:pPr>
      <w:ind w:left="0"/>
    </w:pPr>
  </w:style>
  <w:style w:type="paragraph" w:styleId="ndicedeilustraes">
    <w:name w:val="table of figures"/>
    <w:basedOn w:val="Normal"/>
    <w:next w:val="Normal"/>
    <w:semiHidden/>
    <w:rsid w:val="00147FD9"/>
  </w:style>
  <w:style w:type="paragraph" w:styleId="Sumrio2">
    <w:name w:val="toc 2"/>
    <w:basedOn w:val="Normal"/>
    <w:next w:val="Normal"/>
    <w:autoRedefine/>
    <w:uiPriority w:val="39"/>
    <w:rsid w:val="00147FD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47FD9"/>
    <w:pPr>
      <w:ind w:left="480"/>
    </w:pPr>
  </w:style>
  <w:style w:type="character" w:styleId="Hyperlink">
    <w:name w:val="Hyperlink"/>
    <w:basedOn w:val="Fontepargpadro"/>
    <w:uiPriority w:val="99"/>
    <w:rsid w:val="00147FD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47FD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47FD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47FD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47FD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47FD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47FD9"/>
    <w:rPr>
      <w:sz w:val="16"/>
    </w:rPr>
  </w:style>
  <w:style w:type="character" w:styleId="Nmerodepgina">
    <w:name w:val="page number"/>
    <w:basedOn w:val="Fontepargpadro"/>
    <w:rsid w:val="00147FD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47FD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47FD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47FD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47FD9"/>
  </w:style>
  <w:style w:type="paragraph" w:styleId="Corpodetexto">
    <w:name w:val="Body Text"/>
    <w:basedOn w:val="Normal"/>
    <w:link w:val="CorpodetextoChar"/>
    <w:rsid w:val="00147FD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47FD9"/>
    <w:rPr>
      <w:rFonts w:eastAsia="Arial Unicode MS"/>
    </w:rPr>
  </w:style>
  <w:style w:type="paragraph" w:customStyle="1" w:styleId="tabletext">
    <w:name w:val="tabletext"/>
    <w:basedOn w:val="Normal"/>
    <w:rsid w:val="00147FD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47FD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47FD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47FD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47FD9"/>
    <w:rPr>
      <w:rFonts w:ascii="Arial" w:hAnsi="Arial" w:cs="Arial"/>
      <w:szCs w:val="24"/>
    </w:rPr>
  </w:style>
  <w:style w:type="character" w:styleId="Refdecomentrio">
    <w:name w:val="annotation reference"/>
    <w:basedOn w:val="Fontepargpadro"/>
    <w:rsid w:val="00147FD9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147FD9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147FD9"/>
    <w:rPr>
      <w:lang w:eastAsia="en-US"/>
    </w:rPr>
  </w:style>
  <w:style w:type="paragraph" w:styleId="Corpodetexto2">
    <w:name w:val="Body Text 2"/>
    <w:basedOn w:val="Normal"/>
    <w:link w:val="Corpodetexto2Char"/>
    <w:rsid w:val="00147FD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47FD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47FD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47FD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47FD9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47FD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47FD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24EC9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47FD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47FD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47FD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47FD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47FD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47FD9"/>
    <w:pPr>
      <w:ind w:left="0"/>
    </w:pPr>
  </w:style>
  <w:style w:type="paragraph" w:styleId="ndicedeilustraes">
    <w:name w:val="table of figures"/>
    <w:basedOn w:val="Normal"/>
    <w:next w:val="Normal"/>
    <w:semiHidden/>
    <w:rsid w:val="00147FD9"/>
  </w:style>
  <w:style w:type="paragraph" w:styleId="Sumrio2">
    <w:name w:val="toc 2"/>
    <w:basedOn w:val="Normal"/>
    <w:next w:val="Normal"/>
    <w:autoRedefine/>
    <w:uiPriority w:val="39"/>
    <w:rsid w:val="00147FD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47FD9"/>
    <w:pPr>
      <w:ind w:left="480"/>
    </w:pPr>
  </w:style>
  <w:style w:type="character" w:styleId="Hyperlink">
    <w:name w:val="Hyperlink"/>
    <w:basedOn w:val="Fontepargpadro"/>
    <w:uiPriority w:val="99"/>
    <w:rsid w:val="00147FD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47FD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47FD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47FD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47FD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47FD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47FD9"/>
    <w:rPr>
      <w:sz w:val="16"/>
    </w:rPr>
  </w:style>
  <w:style w:type="character" w:styleId="Nmerodepgina">
    <w:name w:val="page number"/>
    <w:basedOn w:val="Fontepargpadro"/>
    <w:rsid w:val="00147FD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47FD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47FD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47FD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47FD9"/>
  </w:style>
  <w:style w:type="paragraph" w:styleId="Corpodetexto">
    <w:name w:val="Body Text"/>
    <w:basedOn w:val="Normal"/>
    <w:link w:val="CorpodetextoChar"/>
    <w:rsid w:val="00147FD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47FD9"/>
    <w:rPr>
      <w:rFonts w:eastAsia="Arial Unicode MS"/>
    </w:rPr>
  </w:style>
  <w:style w:type="paragraph" w:customStyle="1" w:styleId="tabletext">
    <w:name w:val="tabletext"/>
    <w:basedOn w:val="Normal"/>
    <w:rsid w:val="00147FD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47FD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47FD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47FD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47FD9"/>
    <w:rPr>
      <w:rFonts w:ascii="Arial" w:hAnsi="Arial" w:cs="Arial"/>
      <w:szCs w:val="24"/>
    </w:rPr>
  </w:style>
  <w:style w:type="character" w:styleId="Refdecomentrio">
    <w:name w:val="annotation reference"/>
    <w:basedOn w:val="Fontepargpadro"/>
    <w:rsid w:val="00147FD9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147FD9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147FD9"/>
    <w:rPr>
      <w:lang w:eastAsia="en-US"/>
    </w:rPr>
  </w:style>
  <w:style w:type="paragraph" w:styleId="Corpodetexto2">
    <w:name w:val="Body Text 2"/>
    <w:basedOn w:val="Normal"/>
    <w:link w:val="Corpodetexto2Char"/>
    <w:rsid w:val="00147FD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47FD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47FD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47FD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47FD9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D9CC86-73A5-4532-847C-2374510B8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46</TotalTime>
  <Pages>9</Pages>
  <Words>1075</Words>
  <Characters>7224</Characters>
  <Application>Microsoft Office Word</Application>
  <DocSecurity>0</DocSecurity>
  <Lines>60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8283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2014-11-09T04:04:00Z</cp:lastPrinted>
  <dcterms:created xsi:type="dcterms:W3CDTF">2014-11-09T04:04:00Z</dcterms:created>
  <dcterms:modified xsi:type="dcterms:W3CDTF">2014-11-24T18:11:00Z</dcterms:modified>
</cp:coreProperties>
</file>