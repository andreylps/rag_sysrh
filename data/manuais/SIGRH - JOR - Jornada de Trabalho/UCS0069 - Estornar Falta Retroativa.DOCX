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ADE" w:rsidRDefault="00333ADE" w:rsidP="00333AD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33ADE" w:rsidRDefault="00333ADE" w:rsidP="00333ADE">
      <w:pPr>
        <w:widowControl w:val="0"/>
        <w:rPr>
          <w:rFonts w:cs="Arial"/>
          <w:sz w:val="20"/>
        </w:rPr>
      </w:pPr>
    </w:p>
    <w:p w:rsidR="00333ADE" w:rsidRDefault="00333ADE" w:rsidP="00333ADE">
      <w:pPr>
        <w:widowControl w:val="0"/>
        <w:rPr>
          <w:rFonts w:cs="Arial"/>
          <w:sz w:val="20"/>
        </w:rPr>
      </w:pPr>
    </w:p>
    <w:p w:rsidR="00333ADE" w:rsidRDefault="00333ADE" w:rsidP="00333ADE">
      <w:pPr>
        <w:widowControl w:val="0"/>
        <w:rPr>
          <w:rFonts w:cs="Arial"/>
          <w:sz w:val="20"/>
        </w:rPr>
      </w:pPr>
    </w:p>
    <w:p w:rsidR="00333ADE" w:rsidRDefault="00333ADE" w:rsidP="00333ADE">
      <w:pPr>
        <w:widowControl w:val="0"/>
        <w:rPr>
          <w:rFonts w:cs="Arial"/>
          <w:sz w:val="20"/>
        </w:rPr>
      </w:pPr>
    </w:p>
    <w:p w:rsidR="00333ADE" w:rsidRDefault="00333ADE" w:rsidP="00333AD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33ADE" w:rsidRDefault="00333ADE" w:rsidP="00333ADE">
      <w:pPr>
        <w:widowControl w:val="0"/>
        <w:rPr>
          <w:rFonts w:cs="Arial"/>
          <w:sz w:val="20"/>
          <w:u w:val="single"/>
        </w:rPr>
      </w:pPr>
    </w:p>
    <w:p w:rsidR="00333ADE" w:rsidRDefault="00333ADE" w:rsidP="00333AD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33ADE" w:rsidRDefault="00333ADE" w:rsidP="00333ADE">
      <w:pPr>
        <w:widowControl w:val="0"/>
        <w:rPr>
          <w:rFonts w:cs="Arial"/>
          <w:sz w:val="20"/>
        </w:rPr>
      </w:pPr>
    </w:p>
    <w:p w:rsidR="00333ADE" w:rsidRDefault="00333ADE" w:rsidP="00333ADE">
      <w:pPr>
        <w:widowControl w:val="0"/>
        <w:rPr>
          <w:rFonts w:cs="Arial"/>
          <w:sz w:val="20"/>
        </w:rPr>
      </w:pPr>
    </w:p>
    <w:p w:rsidR="00333ADE" w:rsidRDefault="00333ADE" w:rsidP="00333ADE">
      <w:pPr>
        <w:widowControl w:val="0"/>
        <w:rPr>
          <w:rFonts w:cs="Arial"/>
          <w:sz w:val="20"/>
        </w:rPr>
      </w:pPr>
    </w:p>
    <w:p w:rsidR="00333ADE" w:rsidRDefault="00333ADE" w:rsidP="00333ADE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33ADE" w:rsidRDefault="00333ADE" w:rsidP="00333ADE">
      <w:pPr>
        <w:widowControl w:val="0"/>
        <w:rPr>
          <w:rFonts w:cs="Arial"/>
          <w:sz w:val="20"/>
        </w:rPr>
      </w:pPr>
    </w:p>
    <w:p w:rsidR="00333ADE" w:rsidRDefault="00333ADE" w:rsidP="00333ADE">
      <w:pPr>
        <w:widowControl w:val="0"/>
        <w:rPr>
          <w:rFonts w:cs="Arial"/>
          <w:sz w:val="20"/>
        </w:rPr>
      </w:pPr>
    </w:p>
    <w:p w:rsidR="00333ADE" w:rsidRDefault="00333ADE" w:rsidP="00333ADE">
      <w:pPr>
        <w:widowControl w:val="0"/>
        <w:rPr>
          <w:rFonts w:cs="Arial"/>
        </w:rPr>
      </w:pPr>
    </w:p>
    <w:p w:rsidR="00333ADE" w:rsidRDefault="00333ADE" w:rsidP="00333ADE">
      <w:pPr>
        <w:pStyle w:val="Capa"/>
        <w:rPr>
          <w:color w:val="FF9900"/>
        </w:rPr>
      </w:pPr>
      <w:r>
        <w:t>SINDRAPE</w:t>
      </w:r>
    </w:p>
    <w:p w:rsidR="00333ADE" w:rsidRDefault="00333ADE" w:rsidP="00333ADE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333ADE" w:rsidRPr="00333ADE" w:rsidRDefault="00333ADE" w:rsidP="00333ADE">
      <w:pPr>
        <w:widowControl w:val="0"/>
        <w:rPr>
          <w:color w:val="000080"/>
        </w:rPr>
      </w:pPr>
    </w:p>
    <w:p w:rsidR="00333ADE" w:rsidRPr="00333ADE" w:rsidRDefault="00333ADE" w:rsidP="00333ADE">
      <w:pPr>
        <w:widowControl w:val="0"/>
        <w:jc w:val="right"/>
        <w:rPr>
          <w:rFonts w:cs="Arial"/>
          <w:b/>
          <w:bCs/>
          <w:color w:val="000080"/>
        </w:rPr>
      </w:pPr>
    </w:p>
    <w:p w:rsidR="00333ADE" w:rsidRDefault="00333ADE" w:rsidP="00333ADE">
      <w:pPr>
        <w:pStyle w:val="Capa"/>
      </w:pPr>
      <w:r>
        <w:t>UCS0069</w:t>
      </w:r>
      <w:r w:rsidR="0099306F">
        <w:t xml:space="preserve"> </w:t>
      </w:r>
      <w:r>
        <w:t>– Abonar faltas retroativas</w:t>
      </w:r>
    </w:p>
    <w:p w:rsidR="00333ADE" w:rsidRDefault="00333ADE" w:rsidP="00333ADE">
      <w:pPr>
        <w:widowControl w:val="0"/>
        <w:rPr>
          <w:rFonts w:cs="Arial"/>
        </w:rPr>
      </w:pPr>
    </w:p>
    <w:p w:rsidR="00333ADE" w:rsidRDefault="00333ADE" w:rsidP="00333ADE">
      <w:pPr>
        <w:widowControl w:val="0"/>
      </w:pPr>
    </w:p>
    <w:p w:rsidR="00333ADE" w:rsidRDefault="00333ADE" w:rsidP="00333ADE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333ADE" w:rsidRPr="00333ADE" w:rsidRDefault="00333ADE" w:rsidP="00333ADE">
      <w:pPr>
        <w:pStyle w:val="Corpodetexto3"/>
        <w:widowControl w:val="0"/>
        <w:spacing w:after="0"/>
        <w:rPr>
          <w:rFonts w:cs="Arial"/>
        </w:rPr>
      </w:pPr>
      <w:r w:rsidRPr="00333ADE">
        <w:rPr>
          <w:rFonts w:cs="Arial"/>
        </w:rPr>
        <w:lastRenderedPageBreak/>
        <w:t>Histórico de Revisões</w:t>
      </w:r>
    </w:p>
    <w:p w:rsidR="00333ADE" w:rsidRDefault="00333ADE" w:rsidP="00333ADE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333ADE" w:rsidTr="00333AD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ADE" w:rsidRDefault="00333ADE" w:rsidP="00333AD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ADE" w:rsidRDefault="00333ADE" w:rsidP="00333AD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ADE" w:rsidRDefault="00333ADE" w:rsidP="00333AD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ADE" w:rsidRDefault="00333ADE" w:rsidP="00333ADE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333ADE" w:rsidTr="00333ADE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ADE" w:rsidRDefault="00333ADE" w:rsidP="00333AD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29/01/2008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ADE" w:rsidRDefault="00333ADE" w:rsidP="00333AD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ADE" w:rsidRDefault="00333ADE" w:rsidP="00333AD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ADE" w:rsidRDefault="00333ADE" w:rsidP="00333ADE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</w:tbl>
    <w:p w:rsidR="00333ADE" w:rsidRDefault="00333ADE" w:rsidP="00333ADE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333ADE" w:rsidRPr="00333ADE" w:rsidRDefault="00333ADE" w:rsidP="00333ADE">
      <w:pPr>
        <w:pStyle w:val="Corpodetexto3"/>
        <w:widowControl w:val="0"/>
        <w:spacing w:after="0"/>
        <w:jc w:val="left"/>
        <w:rPr>
          <w:rFonts w:cs="Arial"/>
        </w:rPr>
      </w:pPr>
      <w:r w:rsidRPr="00333ADE">
        <w:rPr>
          <w:rFonts w:cs="Arial"/>
        </w:rPr>
        <w:lastRenderedPageBreak/>
        <w:t>Índice</w:t>
      </w:r>
    </w:p>
    <w:p w:rsidR="00333ADE" w:rsidRPr="0099306F" w:rsidRDefault="00333ADE" w:rsidP="00333ADE">
      <w:pPr>
        <w:pStyle w:val="Corpodetexto3"/>
        <w:widowControl w:val="0"/>
        <w:spacing w:after="0"/>
        <w:jc w:val="left"/>
        <w:rPr>
          <w:rFonts w:cs="Arial"/>
          <w:sz w:val="28"/>
        </w:rPr>
      </w:pPr>
    </w:p>
    <w:bookmarkStart w:id="0" w:name="_GoBack"/>
    <w:bookmarkEnd w:id="0"/>
    <w:p w:rsidR="0099306F" w:rsidRDefault="00333AD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441641" w:history="1">
        <w:r w:rsidR="0099306F" w:rsidRPr="00277136">
          <w:rPr>
            <w:rStyle w:val="Hyperlink"/>
            <w:noProof/>
          </w:rPr>
          <w:t>1.</w:t>
        </w:r>
        <w:r w:rsidR="0099306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9306F" w:rsidRPr="00277136">
          <w:rPr>
            <w:rStyle w:val="Hyperlink"/>
            <w:noProof/>
          </w:rPr>
          <w:t>Pacote/Caso de Uso</w:t>
        </w:r>
        <w:r w:rsidR="0099306F">
          <w:rPr>
            <w:noProof/>
            <w:webHidden/>
          </w:rPr>
          <w:tab/>
        </w:r>
        <w:r w:rsidR="0099306F">
          <w:rPr>
            <w:noProof/>
            <w:webHidden/>
          </w:rPr>
          <w:fldChar w:fldCharType="begin"/>
        </w:r>
        <w:r w:rsidR="0099306F">
          <w:rPr>
            <w:noProof/>
            <w:webHidden/>
          </w:rPr>
          <w:instrText xml:space="preserve"> PAGEREF _Toc404441641 \h </w:instrText>
        </w:r>
        <w:r w:rsidR="0099306F">
          <w:rPr>
            <w:noProof/>
            <w:webHidden/>
          </w:rPr>
        </w:r>
        <w:r w:rsidR="0099306F">
          <w:rPr>
            <w:noProof/>
            <w:webHidden/>
          </w:rPr>
          <w:fldChar w:fldCharType="separate"/>
        </w:r>
        <w:r w:rsidR="0099306F">
          <w:rPr>
            <w:noProof/>
            <w:webHidden/>
          </w:rPr>
          <w:t>3</w:t>
        </w:r>
        <w:r w:rsidR="0099306F">
          <w:rPr>
            <w:noProof/>
            <w:webHidden/>
          </w:rPr>
          <w:fldChar w:fldCharType="end"/>
        </w:r>
      </w:hyperlink>
    </w:p>
    <w:p w:rsidR="0099306F" w:rsidRDefault="009930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642" w:history="1">
        <w:r w:rsidRPr="0027713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7136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9306F" w:rsidRDefault="009930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643" w:history="1">
        <w:r w:rsidRPr="00277136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7136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9306F" w:rsidRDefault="0099306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644" w:history="1">
        <w:r w:rsidRPr="00277136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7136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9306F" w:rsidRDefault="009930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645" w:history="1">
        <w:r w:rsidRPr="00277136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7136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9306F" w:rsidRDefault="009930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646" w:history="1">
        <w:r w:rsidRPr="00277136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7136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9306F" w:rsidRDefault="0099306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647" w:history="1">
        <w:r w:rsidRPr="00277136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7136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9306F" w:rsidRDefault="0099306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648" w:history="1">
        <w:r w:rsidRPr="00277136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7136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9306F" w:rsidRDefault="009930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649" w:history="1">
        <w:r w:rsidRPr="00277136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7136">
          <w:rPr>
            <w:rStyle w:val="Hyperlink"/>
            <w:noProof/>
          </w:rPr>
          <w:t>Incluir abono de falta retroativa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9306F" w:rsidRDefault="0099306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650" w:history="1">
        <w:r w:rsidRPr="00277136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713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9306F" w:rsidRDefault="009930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651" w:history="1">
        <w:r w:rsidRPr="00277136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7136">
          <w:rPr>
            <w:rStyle w:val="Hyperlink"/>
            <w:noProof/>
          </w:rPr>
          <w:t>Anular abono de falta retroativa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9306F" w:rsidRDefault="0099306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652" w:history="1">
        <w:r w:rsidRPr="00277136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713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9306F" w:rsidRDefault="009930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653" w:history="1">
        <w:r w:rsidRPr="00277136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7136">
          <w:rPr>
            <w:rStyle w:val="Hyperlink"/>
            <w:noProof/>
          </w:rPr>
          <w:t>Listar abonos de faltas retroativas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9306F" w:rsidRDefault="0099306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654" w:history="1">
        <w:r w:rsidRPr="00277136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713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9306F" w:rsidRDefault="0099306F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655" w:history="1">
        <w:r w:rsidRPr="00277136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7136">
          <w:rPr>
            <w:rStyle w:val="Hyperlink"/>
            <w:noProof/>
          </w:rPr>
          <w:t>Fluxo Alternativo - Detalhar Justificativa do Abono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9306F" w:rsidRDefault="0099306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656" w:history="1">
        <w:r w:rsidRPr="00277136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7136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9306F" w:rsidRDefault="009930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657" w:history="1">
        <w:r w:rsidRPr="00277136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7136">
          <w:rPr>
            <w:rStyle w:val="Hyperlink"/>
            <w:noProof/>
          </w:rPr>
          <w:t>RN01: Verificar se existe período do abono conflitante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9306F" w:rsidRDefault="009930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658" w:history="1">
        <w:r w:rsidRPr="00277136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7136">
          <w:rPr>
            <w:rStyle w:val="Hyperlink"/>
            <w:noProof/>
          </w:rPr>
          <w:t>RN02: Validar o período de abono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9306F" w:rsidRDefault="009930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659" w:history="1">
        <w:r w:rsidRPr="00277136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7136">
          <w:rPr>
            <w:rStyle w:val="Hyperlink"/>
            <w:noProof/>
          </w:rPr>
          <w:t>RN03: Verificar se existe folha de pagamento calculada em definitivo para mês/ano para pagamento (restituição ao servidor)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9306F" w:rsidRDefault="009930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660" w:history="1">
        <w:r w:rsidRPr="00277136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7136">
          <w:rPr>
            <w:rStyle w:val="Hyperlink"/>
            <w:noProof/>
          </w:rPr>
          <w:t>RN04: Validar as datas do período da falta a ser abonada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9306F" w:rsidRDefault="009930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661" w:history="1">
        <w:r w:rsidRPr="00277136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7136">
          <w:rPr>
            <w:rStyle w:val="Hyperlink"/>
            <w:noProof/>
          </w:rPr>
          <w:t>RN05: Validar o mês/ano para pagamento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9306F" w:rsidRDefault="009930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662" w:history="1">
        <w:r w:rsidRPr="00277136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7136">
          <w:rPr>
            <w:rStyle w:val="Hyperlink"/>
            <w:noProof/>
          </w:rPr>
          <w:t>RN06: Verificar se existe período de apuração para o período da falta a ser abonada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9306F" w:rsidRDefault="009930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663" w:history="1">
        <w:r w:rsidRPr="00277136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7136">
          <w:rPr>
            <w:rStyle w:val="Hyperlink"/>
            <w:noProof/>
          </w:rPr>
          <w:t>RN07: Verificar se existem faltas integrais a serem abonadas no período informado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9306F" w:rsidRDefault="0099306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664" w:history="1">
        <w:r w:rsidRPr="00277136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7136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9306F" w:rsidRDefault="0099306F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665" w:history="1">
        <w:r w:rsidRPr="00277136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7136">
          <w:rPr>
            <w:rStyle w:val="Hyperlink"/>
            <w:noProof/>
          </w:rPr>
          <w:t>Localizar faltas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33ADE" w:rsidRDefault="00333ADE" w:rsidP="00333ADE">
      <w:pPr>
        <w:pStyle w:val="Sumrio1"/>
      </w:pPr>
      <w:r>
        <w:fldChar w:fldCharType="end"/>
      </w:r>
    </w:p>
    <w:p w:rsidR="00333ADE" w:rsidRDefault="00333ADE" w:rsidP="00333ADE">
      <w:pPr>
        <w:pStyle w:val="Heading"/>
        <w:rPr>
          <w:rFonts w:cs="Arial"/>
          <w:szCs w:val="24"/>
          <w:lang w:val="pt-BR"/>
        </w:rPr>
      </w:pPr>
    </w:p>
    <w:p w:rsidR="00333ADE" w:rsidRDefault="00333ADE" w:rsidP="00333ADE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441641"/>
      <w:r>
        <w:t>Pacote/Caso de Uso</w:t>
      </w:r>
      <w:bookmarkEnd w:id="1"/>
    </w:p>
    <w:p w:rsidR="00333ADE" w:rsidRDefault="00333ADE" w:rsidP="00333ADE"/>
    <w:p w:rsidR="00333ADE" w:rsidRDefault="00333ADE" w:rsidP="00333ADE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Abonar faltas retroativas</w:t>
      </w:r>
    </w:p>
    <w:p w:rsidR="00333ADE" w:rsidRDefault="00333ADE" w:rsidP="00333ADE">
      <w:pPr>
        <w:widowControl w:val="0"/>
        <w:ind w:left="902"/>
        <w:rPr>
          <w:rFonts w:cs="Arial"/>
          <w:b/>
          <w:bCs/>
          <w:color w:val="FF0000"/>
        </w:rPr>
      </w:pPr>
    </w:p>
    <w:p w:rsidR="00333ADE" w:rsidRDefault="00333ADE" w:rsidP="0099306F">
      <w:pPr>
        <w:pStyle w:val="Ttulo2"/>
      </w:pPr>
      <w:bookmarkStart w:id="2" w:name="_Toc404441642"/>
      <w:r>
        <w:t>Descrição</w:t>
      </w:r>
      <w:bookmarkEnd w:id="2"/>
    </w:p>
    <w:p w:rsidR="00333ADE" w:rsidRDefault="00333ADE" w:rsidP="00333ADE">
      <w:pPr>
        <w:pStyle w:val="Recuodecorpodetexto2"/>
        <w:widowControl w:val="0"/>
        <w:ind w:left="1620" w:firstLine="0"/>
        <w:rPr>
          <w:sz w:val="24"/>
        </w:rPr>
      </w:pPr>
    </w:p>
    <w:p w:rsidR="00333ADE" w:rsidRDefault="00333ADE" w:rsidP="00333ADE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abono de faltas retroativas.</w:t>
      </w:r>
    </w:p>
    <w:p w:rsidR="00333ADE" w:rsidRDefault="00333ADE" w:rsidP="00333ADE">
      <w:pPr>
        <w:pStyle w:val="Recuodecorpodetexto2"/>
        <w:widowControl w:val="0"/>
        <w:ind w:left="1620" w:firstLine="0"/>
        <w:rPr>
          <w:sz w:val="24"/>
        </w:rPr>
      </w:pPr>
    </w:p>
    <w:p w:rsidR="00333ADE" w:rsidRDefault="00333ADE" w:rsidP="0099306F">
      <w:pPr>
        <w:pStyle w:val="Ttulo2"/>
      </w:pPr>
      <w:bookmarkStart w:id="3" w:name="_Toc404441643"/>
      <w:r>
        <w:t>Requisitos atendidos</w:t>
      </w:r>
      <w:bookmarkEnd w:id="3"/>
    </w:p>
    <w:p w:rsidR="00333ADE" w:rsidRDefault="00333ADE" w:rsidP="00333ADE"/>
    <w:p w:rsidR="00333ADE" w:rsidRDefault="00333ADE" w:rsidP="00333ADE">
      <w:pPr>
        <w:pStyle w:val="Recuodecorpodetexto"/>
        <w:ind w:left="1260"/>
      </w:pPr>
      <w:r>
        <w:t>R11 – Abonar faltas retroativas</w:t>
      </w:r>
    </w:p>
    <w:p w:rsidR="00333ADE" w:rsidRDefault="00333ADE" w:rsidP="00333ADE"/>
    <w:p w:rsidR="00333ADE" w:rsidRDefault="00333ADE" w:rsidP="00333ADE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441644"/>
      <w:r>
        <w:t>Conceito</w:t>
      </w:r>
      <w:bookmarkEnd w:id="4"/>
      <w:r>
        <w:tab/>
      </w:r>
    </w:p>
    <w:p w:rsidR="00333ADE" w:rsidRDefault="00333ADE" w:rsidP="00333ADE"/>
    <w:p w:rsidR="00333ADE" w:rsidRDefault="00333ADE" w:rsidP="0099306F">
      <w:pPr>
        <w:pStyle w:val="Ttulo2"/>
      </w:pPr>
      <w:bookmarkStart w:id="5" w:name="_Toc404441645"/>
      <w:r>
        <w:t>Conceitos principais</w:t>
      </w:r>
      <w:bookmarkEnd w:id="5"/>
    </w:p>
    <w:p w:rsidR="00333ADE" w:rsidRDefault="00333ADE" w:rsidP="00333ADE">
      <w:pPr>
        <w:pStyle w:val="Cabealho"/>
        <w:rPr>
          <w:rFonts w:cs="Arial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333ADE" w:rsidTr="0099306F">
        <w:trPr>
          <w:trHeight w:val="600"/>
        </w:trPr>
        <w:tc>
          <w:tcPr>
            <w:tcW w:w="1600" w:type="dxa"/>
          </w:tcPr>
          <w:p w:rsidR="00333ADE" w:rsidRDefault="00333ADE" w:rsidP="00333AD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de faltas abonadas</w:t>
            </w:r>
          </w:p>
        </w:tc>
        <w:tc>
          <w:tcPr>
            <w:tcW w:w="4606" w:type="dxa"/>
          </w:tcPr>
          <w:p w:rsidR="00333ADE" w:rsidRDefault="00333ADE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eventos que originaram abono de faltas já lançadas.</w:t>
            </w:r>
          </w:p>
        </w:tc>
      </w:tr>
    </w:tbl>
    <w:p w:rsidR="00333ADE" w:rsidRDefault="00333ADE" w:rsidP="00333ADE">
      <w:pPr>
        <w:rPr>
          <w:rFonts w:cs="Arial"/>
        </w:rPr>
      </w:pPr>
    </w:p>
    <w:p w:rsidR="00333ADE" w:rsidRDefault="00333ADE" w:rsidP="0099306F">
      <w:pPr>
        <w:pStyle w:val="Ttulo2"/>
      </w:pPr>
      <w:bookmarkStart w:id="6" w:name="_Toc404441646"/>
      <w:r>
        <w:t>Conceitos associados</w:t>
      </w:r>
      <w:bookmarkEnd w:id="6"/>
    </w:p>
    <w:p w:rsidR="00333ADE" w:rsidRDefault="00333ADE" w:rsidP="00333ADE">
      <w:pPr>
        <w:pStyle w:val="Cabealho"/>
        <w:rPr>
          <w:rFonts w:cs="Arial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333ADE" w:rsidTr="0099306F">
        <w:trPr>
          <w:trHeight w:val="600"/>
        </w:trPr>
        <w:tc>
          <w:tcPr>
            <w:tcW w:w="2338" w:type="dxa"/>
          </w:tcPr>
          <w:p w:rsidR="00333ADE" w:rsidRDefault="00333ADE" w:rsidP="00333ADE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Órgão</w:t>
            </w:r>
          </w:p>
        </w:tc>
        <w:tc>
          <w:tcPr>
            <w:tcW w:w="6732" w:type="dxa"/>
          </w:tcPr>
          <w:p w:rsidR="00333ADE" w:rsidRDefault="00333ADE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Instituições dos diversos Poderes do Estado.</w:t>
            </w:r>
          </w:p>
        </w:tc>
      </w:tr>
    </w:tbl>
    <w:p w:rsidR="00333ADE" w:rsidRDefault="00333ADE" w:rsidP="00333ADE">
      <w:pPr>
        <w:rPr>
          <w:rFonts w:eastAsia="Arial Unicode MS"/>
        </w:rPr>
      </w:pPr>
    </w:p>
    <w:p w:rsidR="00333ADE" w:rsidRDefault="00333ADE" w:rsidP="00333AD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441647"/>
      <w:r>
        <w:lastRenderedPageBreak/>
        <w:t>Diagrama</w:t>
      </w:r>
      <w:bookmarkEnd w:id="7"/>
    </w:p>
    <w:p w:rsidR="00333ADE" w:rsidRDefault="00333ADE" w:rsidP="00333ADE"/>
    <w:p w:rsidR="00333ADE" w:rsidRDefault="0099306F" w:rsidP="00333ADE">
      <w:pPr>
        <w:ind w:left="0"/>
      </w:pPr>
      <w:r>
        <w:rPr>
          <w:noProof/>
        </w:rPr>
        <w:drawing>
          <wp:inline distT="0" distB="0" distL="0" distR="0" wp14:anchorId="5EF26177" wp14:editId="139201A7">
            <wp:extent cx="5694190" cy="1847850"/>
            <wp:effectExtent l="0" t="0" r="190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19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ADE" w:rsidRDefault="00333ADE" w:rsidP="00333ADE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333ADE" w:rsidRDefault="00333ADE" w:rsidP="00333ADE">
      <w:pPr>
        <w:widowControl w:val="0"/>
        <w:jc w:val="center"/>
        <w:rPr>
          <w:rFonts w:cs="Arial"/>
        </w:rPr>
      </w:pPr>
    </w:p>
    <w:p w:rsidR="00333ADE" w:rsidRDefault="00333ADE" w:rsidP="00333ADE">
      <w:pPr>
        <w:widowControl w:val="0"/>
        <w:jc w:val="center"/>
        <w:rPr>
          <w:rFonts w:cs="Arial"/>
        </w:rPr>
      </w:pPr>
    </w:p>
    <w:p w:rsidR="00333ADE" w:rsidRDefault="00333ADE" w:rsidP="00333ADE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441648"/>
      <w:r>
        <w:lastRenderedPageBreak/>
        <w:t>Casos de Uso</w:t>
      </w:r>
      <w:bookmarkEnd w:id="8"/>
    </w:p>
    <w:p w:rsidR="00333ADE" w:rsidRDefault="00333ADE" w:rsidP="0099306F">
      <w:pPr>
        <w:pStyle w:val="Ttulo2"/>
      </w:pPr>
      <w:bookmarkStart w:id="9" w:name="_Toc404441649"/>
      <w:r>
        <w:t>Incluir abono de falta retroativa</w:t>
      </w:r>
      <w:bookmarkEnd w:id="9"/>
      <w:r>
        <w:t> </w:t>
      </w:r>
    </w:p>
    <w:p w:rsidR="00333ADE" w:rsidRDefault="00333ADE" w:rsidP="00333AD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441650"/>
      <w:r>
        <w:t>Fluxo Básico</w:t>
      </w:r>
      <w:bookmarkEnd w:id="10"/>
    </w:p>
    <w:p w:rsidR="00333ADE" w:rsidRDefault="00333ADE" w:rsidP="00333AD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Abonos de faltas retroativas e seleciona a opção de inclusão.</w:t>
      </w:r>
    </w:p>
    <w:p w:rsidR="00333ADE" w:rsidRDefault="00333ADE" w:rsidP="00333AD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333ADE" w:rsidRDefault="00333ADE" w:rsidP="00333AD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RN06, RN07, RN01, RN02 e RN04 da seção “Regras de Negócio”.</w:t>
      </w:r>
    </w:p>
    <w:p w:rsidR="00333ADE" w:rsidRDefault="00333ADE" w:rsidP="00333AD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Caso o abono possua o indicativo </w:t>
      </w:r>
      <w:r>
        <w:rPr>
          <w:i/>
          <w:iCs/>
        </w:rPr>
        <w:t>Deve implicar em restituição ao servidor</w:t>
      </w:r>
      <w:r>
        <w:t xml:space="preserve"> verdadeiro, o sistema verifica a regra de negócio RN03, RN05 da seção “Regras de Negócio”.</w:t>
      </w:r>
    </w:p>
    <w:p w:rsidR="00333ADE" w:rsidRDefault="00333ADE" w:rsidP="00333AD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o “Histórico de faltas abonadas”.</w:t>
      </w:r>
    </w:p>
    <w:p w:rsidR="00333ADE" w:rsidRDefault="00333ADE" w:rsidP="00333AD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todas as faltas integrais (vide anexo “Localizar faltas”) existentes no período informado que sejam referentes a jornadas, escalas e enturmações dos servidores do órgão (que o ator está logado).</w:t>
      </w:r>
    </w:p>
    <w:p w:rsidR="00333ADE" w:rsidRDefault="00333ADE" w:rsidP="00333AD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Para cada falta integral recuperada o sistema:</w:t>
      </w:r>
    </w:p>
    <w:p w:rsidR="00333ADE" w:rsidRDefault="00333ADE" w:rsidP="00333ADE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Indica que a mesma foi abonada e identifica o “Histórico de faltas abonadas” que gerou o abono.</w:t>
      </w:r>
    </w:p>
    <w:p w:rsidR="00333ADE" w:rsidRDefault="00333ADE" w:rsidP="00333AD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333ADE" w:rsidRDefault="00333ADE" w:rsidP="00333ADE">
      <w:pPr>
        <w:pStyle w:val="Ttulo4"/>
        <w:numPr>
          <w:ilvl w:val="0"/>
          <w:numId w:val="0"/>
        </w:numPr>
        <w:ind w:left="1080"/>
      </w:pPr>
    </w:p>
    <w:p w:rsidR="00333ADE" w:rsidRDefault="00333ADE" w:rsidP="0099306F">
      <w:pPr>
        <w:pStyle w:val="Ttulo2"/>
      </w:pPr>
      <w:bookmarkStart w:id="11" w:name="_Toc404441651"/>
      <w:r>
        <w:t>Anular abono de falta retroativa</w:t>
      </w:r>
      <w:bookmarkEnd w:id="11"/>
      <w:r>
        <w:t> </w:t>
      </w:r>
    </w:p>
    <w:p w:rsidR="00333ADE" w:rsidRDefault="00333ADE" w:rsidP="00333AD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441652"/>
      <w:r>
        <w:t>Fluxo Básico</w:t>
      </w:r>
      <w:bookmarkEnd w:id="12"/>
    </w:p>
    <w:p w:rsidR="00333ADE" w:rsidRDefault="00333ADE" w:rsidP="00333AD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“Histórico de faltas abonadas” após executar o caso de uso “Listar abonos de faltas retroativas” e seleciona a opção de anulação.</w:t>
      </w:r>
    </w:p>
    <w:p w:rsidR="00333ADE" w:rsidRDefault="00333ADE" w:rsidP="00333AD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identifica que o registro não está anulado.</w:t>
      </w:r>
    </w:p>
    <w:p w:rsidR="00333ADE" w:rsidRDefault="00333ADE" w:rsidP="00333AD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ator informa os dados necessários e submete a operação.</w:t>
      </w:r>
    </w:p>
    <w:p w:rsidR="00333ADE" w:rsidRDefault="00333ADE" w:rsidP="00333AD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Caso o abono possua o indicativo </w:t>
      </w:r>
      <w:r>
        <w:rPr>
          <w:i/>
          <w:iCs/>
        </w:rPr>
        <w:t>Deve implicar em restituição ao servidor</w:t>
      </w:r>
      <w:r>
        <w:t xml:space="preserve"> verdadeiro, o sistema verifica a regra de negócio RN03 da seção “Regras de Negócio”.</w:t>
      </w:r>
    </w:p>
    <w:p w:rsidR="00333ADE" w:rsidRDefault="00333ADE" w:rsidP="00333AD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todas as faltas integrais através da identificação do “Histórico de faltas abonadas” a ser anulado.</w:t>
      </w:r>
    </w:p>
    <w:p w:rsidR="00333ADE" w:rsidRDefault="00333ADE" w:rsidP="00333AD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Para cada falta integral recuperada o sistema:</w:t>
      </w:r>
    </w:p>
    <w:p w:rsidR="00333ADE" w:rsidRDefault="00333ADE" w:rsidP="00333ADE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Indica que a mesma não foi abonada e torna nulo o “Histórico de faltas abonadas” que gerou o abono.</w:t>
      </w:r>
    </w:p>
    <w:p w:rsidR="00333ADE" w:rsidRDefault="00333ADE" w:rsidP="00333AD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anula o “Histórico de faltas abonadas” e inclui </w:t>
      </w:r>
      <w:r>
        <w:lastRenderedPageBreak/>
        <w:t>um “Histórico de publicação” e exibe a mensagem MSG0007 ("Anulação efetuada com sucesso!").</w:t>
      </w:r>
    </w:p>
    <w:p w:rsidR="00333ADE" w:rsidRDefault="00333ADE" w:rsidP="00333ADE">
      <w:pPr>
        <w:pStyle w:val="Recuodecorpodetexto"/>
      </w:pPr>
    </w:p>
    <w:p w:rsidR="00333ADE" w:rsidRDefault="00333ADE" w:rsidP="0099306F">
      <w:pPr>
        <w:pStyle w:val="Ttulo2"/>
      </w:pPr>
      <w:bookmarkStart w:id="13" w:name="_Toc404441653"/>
      <w:r>
        <w:t>Listar abonos de faltas retroativas</w:t>
      </w:r>
      <w:bookmarkEnd w:id="13"/>
      <w:r>
        <w:t> </w:t>
      </w:r>
    </w:p>
    <w:p w:rsidR="00333ADE" w:rsidRDefault="00333ADE" w:rsidP="00333AD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441654"/>
      <w:r>
        <w:t>Fluxo Básico</w:t>
      </w:r>
      <w:bookmarkEnd w:id="14"/>
    </w:p>
    <w:p w:rsidR="00333ADE" w:rsidRDefault="00333ADE" w:rsidP="00333AD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Abonos de faltas retroativas.</w:t>
      </w:r>
    </w:p>
    <w:p w:rsidR="00333ADE" w:rsidRDefault="00333ADE" w:rsidP="00333AD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333ADE" w:rsidRDefault="00333ADE" w:rsidP="00333AD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333ADE" w:rsidRDefault="00333ADE" w:rsidP="00333ADE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“Históricos de faltas abonadas” do Órgão (que o ator está logado) e de acordo com os filtros informados, ordenada pela data do evento de forma decrescente.</w:t>
      </w:r>
    </w:p>
    <w:p w:rsidR="00333ADE" w:rsidRDefault="00333ADE" w:rsidP="00333ADE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132545813"/>
      <w:bookmarkStart w:id="16" w:name="_Toc189030613"/>
      <w:bookmarkStart w:id="17" w:name="_Toc404441655"/>
      <w:r>
        <w:t xml:space="preserve">Fluxo Alternativo - Detalhar </w:t>
      </w:r>
      <w:bookmarkEnd w:id="15"/>
      <w:bookmarkEnd w:id="16"/>
      <w:r>
        <w:t>Justificativa do Abono</w:t>
      </w:r>
      <w:bookmarkEnd w:id="17"/>
    </w:p>
    <w:p w:rsidR="00333ADE" w:rsidRDefault="00333ADE" w:rsidP="00333AD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identifica o item.</w:t>
      </w:r>
    </w:p>
    <w:p w:rsidR="00333ADE" w:rsidRDefault="00333ADE" w:rsidP="00333ADE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realiza o caso de uso Detalhar Conceito.</w:t>
      </w:r>
    </w:p>
    <w:p w:rsidR="00333ADE" w:rsidRDefault="00333ADE" w:rsidP="00333ADE">
      <w:pPr>
        <w:pStyle w:val="Recuodecorpodetexto"/>
      </w:pPr>
    </w:p>
    <w:p w:rsidR="00333ADE" w:rsidRDefault="00333ADE" w:rsidP="00333ADE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8" w:name="_Toc404441656"/>
      <w:r>
        <w:lastRenderedPageBreak/>
        <w:t>Regras de Negócio</w:t>
      </w:r>
      <w:bookmarkEnd w:id="18"/>
    </w:p>
    <w:p w:rsidR="00333ADE" w:rsidRDefault="00333ADE" w:rsidP="00333ADE"/>
    <w:p w:rsidR="00333ADE" w:rsidRDefault="00333ADE" w:rsidP="0099306F">
      <w:pPr>
        <w:pStyle w:val="Ttulo2"/>
      </w:pPr>
      <w:bookmarkStart w:id="19" w:name="_Toc404441657"/>
      <w:r>
        <w:t>RN01: Verificar se existe período do abono conflitante</w:t>
      </w:r>
      <w:bookmarkEnd w:id="19"/>
    </w:p>
    <w:p w:rsidR="00333ADE" w:rsidRDefault="00333ADE" w:rsidP="00333ADE">
      <w:pPr>
        <w:pStyle w:val="Recuodecorpodetexto"/>
        <w:jc w:val="both"/>
      </w:pPr>
      <w:r>
        <w:t>Tentativa de incluir um período de abono que seja conflitante com um período de abono já existente para o mesmo órgão. O sistema exibe a mensagem MSG1284 ("Já existe Abono de faltas retroativas no Período informado.").</w:t>
      </w:r>
    </w:p>
    <w:p w:rsidR="00333ADE" w:rsidRDefault="00333ADE" w:rsidP="00333ADE">
      <w:pPr>
        <w:pStyle w:val="Recuodecorpodetexto"/>
        <w:jc w:val="both"/>
      </w:pPr>
    </w:p>
    <w:p w:rsidR="00333ADE" w:rsidRDefault="00333ADE" w:rsidP="0099306F">
      <w:pPr>
        <w:pStyle w:val="Ttulo2"/>
      </w:pPr>
      <w:bookmarkStart w:id="20" w:name="_Toc404441658"/>
      <w:r>
        <w:t>RN02: Validar o período de abono</w:t>
      </w:r>
      <w:bookmarkEnd w:id="20"/>
    </w:p>
    <w:p w:rsidR="00333ADE" w:rsidRDefault="00333ADE" w:rsidP="00333ADE">
      <w:pPr>
        <w:pStyle w:val="Recuodecorpodetexto"/>
        <w:jc w:val="both"/>
      </w:pPr>
      <w:r>
        <w:t>Tentativa de informar o período de abono igual ou superior a data do evento. O sistema exibe a mensagem MSG1285 ("O Período do abono deve ser inferior à Data do evento.").</w:t>
      </w:r>
    </w:p>
    <w:p w:rsidR="00333ADE" w:rsidRDefault="00333ADE" w:rsidP="00333ADE">
      <w:pPr>
        <w:pStyle w:val="Recuodecorpodetexto"/>
        <w:jc w:val="both"/>
      </w:pPr>
    </w:p>
    <w:p w:rsidR="00333ADE" w:rsidRDefault="00333ADE" w:rsidP="0099306F">
      <w:pPr>
        <w:pStyle w:val="Ttulo2"/>
      </w:pPr>
      <w:bookmarkStart w:id="21" w:name="_Toc188336474"/>
      <w:bookmarkStart w:id="22" w:name="_Toc188339959"/>
      <w:bookmarkStart w:id="23" w:name="_Toc188783684"/>
      <w:bookmarkStart w:id="24" w:name="_Toc188784750"/>
      <w:bookmarkStart w:id="25" w:name="_Toc404441659"/>
      <w:r>
        <w:t>RN03: Verificar se existe folha de pagamento calculada em definitivo</w:t>
      </w:r>
      <w:bookmarkEnd w:id="21"/>
      <w:bookmarkEnd w:id="22"/>
      <w:bookmarkEnd w:id="23"/>
      <w:bookmarkEnd w:id="24"/>
      <w:r>
        <w:t xml:space="preserve"> para mês/ano para pagamento (restituição ao servidor)</w:t>
      </w:r>
      <w:bookmarkEnd w:id="25"/>
    </w:p>
    <w:p w:rsidR="00333ADE" w:rsidRDefault="00333ADE" w:rsidP="00333ADE">
      <w:pPr>
        <w:pStyle w:val="Recuodecorpodetexto"/>
        <w:jc w:val="both"/>
      </w:pPr>
      <w:r>
        <w:t>Tentativa de incluir/anular um abono de faltas retroativas sendo que já existe folha de pagamento calculada em definitivo para o mês/ano para pagamento. Para verificar isto o sistema executa o caso de uso “Verificar pagamentos fechados”, informando o órgão (que o ator está logado), o tipo de folha = “normal”, mês/ano para pagamento informado, o tipo de verificação = “para uma referência”. Caso retorne verdadeiro o sistema exibe a mensagem MSG0743 ("Não é permitido &lt;operação&gt;. Já houve processamento da folha de pagamento.").</w:t>
      </w:r>
    </w:p>
    <w:p w:rsidR="00333ADE" w:rsidRDefault="00333ADE" w:rsidP="00333ADE">
      <w:pPr>
        <w:pStyle w:val="Recuodecorpodetexto"/>
        <w:jc w:val="both"/>
      </w:pPr>
    </w:p>
    <w:p w:rsidR="00333ADE" w:rsidRDefault="00333ADE" w:rsidP="0099306F">
      <w:pPr>
        <w:pStyle w:val="Ttulo2"/>
      </w:pPr>
      <w:bookmarkStart w:id="26" w:name="_Toc188783681"/>
      <w:bookmarkStart w:id="27" w:name="_Toc188784747"/>
      <w:bookmarkStart w:id="28" w:name="_Toc404441660"/>
      <w:r>
        <w:t>RN04: Validar as datas d</w:t>
      </w:r>
      <w:bookmarkEnd w:id="26"/>
      <w:bookmarkEnd w:id="27"/>
      <w:r>
        <w:t>o período da falta a ser abonada</w:t>
      </w:r>
      <w:bookmarkEnd w:id="28"/>
    </w:p>
    <w:p w:rsidR="00333ADE" w:rsidRDefault="00333ADE" w:rsidP="00333ADE">
      <w:pPr>
        <w:pStyle w:val="Recuodecorpodetexto"/>
        <w:jc w:val="both"/>
      </w:pPr>
      <w:r>
        <w:t>Tentativa de incluir um abono de faltas retroativas onde a data de inicial seja maior que a data final. O sistema exibe a mensagem MSG0144 ("&lt;nome_conceito1&gt; maior que &lt;nome_conceito2&gt;.").</w:t>
      </w:r>
    </w:p>
    <w:p w:rsidR="00333ADE" w:rsidRDefault="00333ADE" w:rsidP="00333ADE">
      <w:pPr>
        <w:pStyle w:val="Recuodecorpodetexto"/>
        <w:jc w:val="both"/>
      </w:pPr>
    </w:p>
    <w:p w:rsidR="00333ADE" w:rsidRDefault="00333ADE" w:rsidP="0099306F">
      <w:pPr>
        <w:pStyle w:val="Ttulo2"/>
      </w:pPr>
      <w:bookmarkStart w:id="29" w:name="_Toc404441661"/>
      <w:r>
        <w:lastRenderedPageBreak/>
        <w:t>RN05: Validar o mês/ano para pagamento</w:t>
      </w:r>
      <w:bookmarkEnd w:id="29"/>
    </w:p>
    <w:p w:rsidR="00333ADE" w:rsidRDefault="00333ADE" w:rsidP="00333ADE">
      <w:pPr>
        <w:pStyle w:val="Recuodecorpodetexto"/>
        <w:jc w:val="both"/>
      </w:pPr>
      <w:r>
        <w:t>Tentativa de informar o mês/ano para pagamento inferior a data do evento. O sistema exibe a mensagem MSG1286 ("O Mês/ano para pagamento não pode ser inferior à Data do evento.").</w:t>
      </w:r>
    </w:p>
    <w:p w:rsidR="00333ADE" w:rsidRDefault="00333ADE" w:rsidP="00333ADE">
      <w:pPr>
        <w:pStyle w:val="Recuodecorpodetexto"/>
        <w:jc w:val="both"/>
      </w:pPr>
    </w:p>
    <w:p w:rsidR="00333ADE" w:rsidRDefault="00333ADE" w:rsidP="0099306F">
      <w:pPr>
        <w:pStyle w:val="Ttulo2"/>
      </w:pPr>
      <w:bookmarkStart w:id="30" w:name="_Toc404441662"/>
      <w:r>
        <w:t>RN06: Verificar se existe período de apuração para o período da falta a ser abonada</w:t>
      </w:r>
      <w:bookmarkEnd w:id="30"/>
    </w:p>
    <w:p w:rsidR="00333ADE" w:rsidRDefault="00333ADE" w:rsidP="00333ADE">
      <w:pPr>
        <w:pStyle w:val="Recuodecorpodetexto"/>
        <w:jc w:val="both"/>
      </w:pPr>
      <w:r>
        <w:t>Tentativa de informar o período da falta a ser abonada em que não exista período de Apuração da freqüência. O sistema exibe a mensagem MSG1316 ("Não existe Apuração de freqüência para o &lt;campo1&gt; informado.").</w:t>
      </w:r>
    </w:p>
    <w:p w:rsidR="00333ADE" w:rsidRDefault="00333ADE" w:rsidP="00333ADE">
      <w:pPr>
        <w:pStyle w:val="Recuodecorpodetexto"/>
        <w:jc w:val="both"/>
      </w:pPr>
    </w:p>
    <w:p w:rsidR="00333ADE" w:rsidRDefault="00333ADE" w:rsidP="0099306F">
      <w:pPr>
        <w:pStyle w:val="Ttulo2"/>
      </w:pPr>
      <w:bookmarkStart w:id="31" w:name="_Toc404441663"/>
      <w:r>
        <w:t>RN07: Verificar se existem faltas integrais a serem abonadas no período informado</w:t>
      </w:r>
      <w:bookmarkEnd w:id="31"/>
    </w:p>
    <w:p w:rsidR="00333ADE" w:rsidRDefault="00333ADE" w:rsidP="00333ADE">
      <w:pPr>
        <w:pStyle w:val="Recuodecorpodetexto"/>
        <w:jc w:val="both"/>
      </w:pPr>
      <w:r>
        <w:t>Tentativa de abonar faltas retroativas e não existir nenhuma falta a ser abonada (vide anexo “Localizar faltas”). O sistema exibe a mensagem MSG1361 ("Não existem faltas a serem abonadas no Período informado.")</w:t>
      </w:r>
    </w:p>
    <w:p w:rsidR="00333ADE" w:rsidRDefault="00333ADE" w:rsidP="00333ADE">
      <w:pPr>
        <w:pStyle w:val="Recuodecorpodetexto"/>
        <w:jc w:val="both"/>
      </w:pPr>
    </w:p>
    <w:p w:rsidR="00333ADE" w:rsidRDefault="00333ADE" w:rsidP="00333ADE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2" w:name="_Toc404441664"/>
      <w:r>
        <w:lastRenderedPageBreak/>
        <w:t>Anexos</w:t>
      </w:r>
      <w:bookmarkEnd w:id="32"/>
    </w:p>
    <w:p w:rsidR="00333ADE" w:rsidRDefault="00333ADE" w:rsidP="00333ADE"/>
    <w:p w:rsidR="00333ADE" w:rsidRDefault="00333ADE" w:rsidP="0099306F">
      <w:pPr>
        <w:pStyle w:val="Ttulo2"/>
      </w:pPr>
      <w:bookmarkStart w:id="33" w:name="_Toc404441665"/>
      <w:r>
        <w:t>Localizar faltas</w:t>
      </w:r>
      <w:bookmarkEnd w:id="33"/>
    </w:p>
    <w:p w:rsidR="00333ADE" w:rsidRDefault="00333ADE" w:rsidP="00333ADE">
      <w:pPr>
        <w:pStyle w:val="Recuodecorpodetexto"/>
        <w:jc w:val="both"/>
      </w:pPr>
      <w:r>
        <w:t>Para localizar as faltas integrais devem ser consultados os conceitos:</w:t>
      </w:r>
    </w:p>
    <w:p w:rsidR="00333ADE" w:rsidRDefault="00333ADE" w:rsidP="00333ADE">
      <w:pPr>
        <w:pStyle w:val="Recuodecorpodetexto"/>
        <w:numPr>
          <w:ilvl w:val="0"/>
          <w:numId w:val="19"/>
        </w:numPr>
        <w:jc w:val="both"/>
      </w:pPr>
      <w:r>
        <w:t>Histórico de freqüência de jornada de trabalho</w:t>
      </w:r>
    </w:p>
    <w:p w:rsidR="00333ADE" w:rsidRDefault="00333ADE" w:rsidP="00333ADE">
      <w:pPr>
        <w:pStyle w:val="Recuodecorpodetexto"/>
        <w:numPr>
          <w:ilvl w:val="0"/>
          <w:numId w:val="19"/>
        </w:numPr>
        <w:jc w:val="both"/>
      </w:pPr>
      <w:r>
        <w:t>Tipo de registro de jornada de trabalho</w:t>
      </w:r>
    </w:p>
    <w:p w:rsidR="00333ADE" w:rsidRDefault="00333ADE" w:rsidP="00333ADE">
      <w:pPr>
        <w:pStyle w:val="Recuodecorpodetexto"/>
        <w:numPr>
          <w:ilvl w:val="0"/>
          <w:numId w:val="19"/>
        </w:numPr>
        <w:jc w:val="both"/>
      </w:pPr>
      <w:r>
        <w:t>Histórico de freqüência de escala de serviço</w:t>
      </w:r>
    </w:p>
    <w:p w:rsidR="00333ADE" w:rsidRDefault="00333ADE" w:rsidP="00333ADE">
      <w:pPr>
        <w:pStyle w:val="Recuodecorpodetexto"/>
        <w:numPr>
          <w:ilvl w:val="0"/>
          <w:numId w:val="19"/>
        </w:numPr>
        <w:jc w:val="both"/>
      </w:pPr>
      <w:r>
        <w:t>Tipo de registro de escala de serviço</w:t>
      </w:r>
    </w:p>
    <w:p w:rsidR="00333ADE" w:rsidRDefault="00333ADE" w:rsidP="00333ADE">
      <w:pPr>
        <w:pStyle w:val="Recuodecorpodetexto"/>
        <w:numPr>
          <w:ilvl w:val="0"/>
          <w:numId w:val="19"/>
        </w:numPr>
        <w:jc w:val="both"/>
      </w:pPr>
      <w:r>
        <w:t>Histórico de freqüência de enturmação</w:t>
      </w:r>
    </w:p>
    <w:p w:rsidR="00333ADE" w:rsidRDefault="00333ADE" w:rsidP="00333ADE">
      <w:pPr>
        <w:pStyle w:val="Recuodecorpodetexto"/>
        <w:numPr>
          <w:ilvl w:val="0"/>
          <w:numId w:val="19"/>
        </w:numPr>
        <w:jc w:val="both"/>
      </w:pPr>
      <w:r>
        <w:t>Tipo de registro de enturmação</w:t>
      </w:r>
    </w:p>
    <w:p w:rsidR="00333ADE" w:rsidRDefault="00333ADE" w:rsidP="00333ADE">
      <w:pPr>
        <w:pStyle w:val="Recuodecorpodetexto"/>
        <w:numPr>
          <w:ilvl w:val="0"/>
          <w:numId w:val="19"/>
        </w:numPr>
        <w:jc w:val="both"/>
      </w:pPr>
      <w:r>
        <w:t>Apuração de freqüência</w:t>
      </w:r>
    </w:p>
    <w:p w:rsidR="00333ADE" w:rsidRDefault="00333ADE" w:rsidP="00333ADE">
      <w:pPr>
        <w:pStyle w:val="Recuodecorpodetexto"/>
        <w:numPr>
          <w:ilvl w:val="0"/>
          <w:numId w:val="19"/>
        </w:numPr>
        <w:jc w:val="both"/>
      </w:pPr>
      <w:r>
        <w:t>Parâmetros de banco de horas no órgão</w:t>
      </w:r>
    </w:p>
    <w:p w:rsidR="00333ADE" w:rsidRDefault="00333ADE" w:rsidP="00333ADE">
      <w:pPr>
        <w:pStyle w:val="Recuodecorpodetexto"/>
        <w:jc w:val="both"/>
      </w:pPr>
    </w:p>
    <w:p w:rsidR="00333ADE" w:rsidRDefault="00333ADE" w:rsidP="00333ADE">
      <w:pPr>
        <w:pStyle w:val="Recuodecorpodetexto"/>
        <w:jc w:val="both"/>
      </w:pPr>
      <w:r>
        <w:t>Recuperar os registros de:</w:t>
      </w:r>
    </w:p>
    <w:p w:rsidR="00333ADE" w:rsidRDefault="00333ADE" w:rsidP="00333ADE">
      <w:pPr>
        <w:pStyle w:val="Recuodecorpodetexto"/>
        <w:numPr>
          <w:ilvl w:val="0"/>
          <w:numId w:val="19"/>
        </w:numPr>
        <w:jc w:val="both"/>
      </w:pPr>
      <w:r>
        <w:t>Histórico de freqüência de jornada de trabalho com Tipo de registro de jornada de trabalho = Falta integral, que não tenha sido abonada, em que as Jornadas de trabalho não utilizem banco de horas (conforme os Parâmetros de banco de horas no órgão vigente (no mês/ano do período de Apuração de freqüência para o período da falta a ser abonada informada)) e em que a Unidade organizacional não seja do tipo escolar;</w:t>
      </w:r>
    </w:p>
    <w:p w:rsidR="00333ADE" w:rsidRDefault="00333ADE" w:rsidP="00333ADE">
      <w:pPr>
        <w:pStyle w:val="Recuodecorpodetexto"/>
        <w:numPr>
          <w:ilvl w:val="0"/>
          <w:numId w:val="19"/>
        </w:numPr>
        <w:jc w:val="both"/>
      </w:pPr>
      <w:r>
        <w:t xml:space="preserve"> Histórico de freqüência de escala de serviço com Tipo de registro de escala de serviço = Falta integral, que não tenha sido abonada, em que as Escalas de trabalho não utilizem banco de horas (conforme os Parâmetros de banco de horas no órgão vigente (no mês/ano do período de Apuração de freqüência para o período da falta a ser abonada informada));</w:t>
      </w:r>
    </w:p>
    <w:p w:rsidR="00333ADE" w:rsidRDefault="00333ADE" w:rsidP="00333ADE">
      <w:pPr>
        <w:pStyle w:val="Recuodecorpodetexto"/>
        <w:numPr>
          <w:ilvl w:val="0"/>
          <w:numId w:val="19"/>
        </w:numPr>
        <w:jc w:val="both"/>
      </w:pPr>
      <w:r>
        <w:t>Histórico de freqüência de enturmação com Tipo de registro de enturmação = Falta integral ou Horas/aulas não ministradas.</w:t>
      </w:r>
    </w:p>
    <w:p w:rsidR="00333ADE" w:rsidRDefault="00333ADE" w:rsidP="00333ADE">
      <w:pPr>
        <w:pStyle w:val="Recuodecorpodetexto"/>
        <w:jc w:val="both"/>
      </w:pPr>
    </w:p>
    <w:p w:rsidR="00333ADE" w:rsidRDefault="00333ADE" w:rsidP="00333ADE">
      <w:pPr>
        <w:pStyle w:val="Recuodecorpodetexto"/>
        <w:jc w:val="both"/>
      </w:pPr>
    </w:p>
    <w:p w:rsidR="00333ADE" w:rsidRDefault="00333ADE" w:rsidP="00333ADE">
      <w:pPr>
        <w:pStyle w:val="Recuodecorpodetexto"/>
        <w:jc w:val="both"/>
      </w:pPr>
    </w:p>
    <w:p w:rsidR="00333ADE" w:rsidRDefault="00333ADE" w:rsidP="00333ADE"/>
    <w:p w:rsidR="00333ADE" w:rsidRDefault="00333ADE" w:rsidP="00333ADE">
      <w:pPr>
        <w:widowControl w:val="0"/>
        <w:ind w:left="540"/>
        <w:rPr>
          <w:rFonts w:cs="Arial"/>
        </w:rPr>
      </w:pPr>
    </w:p>
    <w:p w:rsidR="00333ADE" w:rsidRDefault="00333ADE" w:rsidP="00333ADE">
      <w:pPr>
        <w:pStyle w:val="Recuodecorpodetexto"/>
      </w:pPr>
    </w:p>
    <w:p w:rsidR="00333ADE" w:rsidRDefault="00333ADE" w:rsidP="00333ADE"/>
    <w:p w:rsidR="00F41655" w:rsidRPr="00333ADE" w:rsidRDefault="00F41655" w:rsidP="00333ADE"/>
    <w:sectPr w:rsidR="00F41655" w:rsidRPr="00333ADE" w:rsidSect="0099306F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560" w:right="1701" w:bottom="1417" w:left="1701" w:header="708" w:footer="30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3ADE" w:rsidRDefault="00333ADE" w:rsidP="002908D9">
      <w:r>
        <w:separator/>
      </w:r>
    </w:p>
  </w:endnote>
  <w:endnote w:type="continuationSeparator" w:id="0">
    <w:p w:rsidR="00333ADE" w:rsidRDefault="00333ADE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9306F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333AD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9306F" w:rsidP="0099306F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9306F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99306F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333ADE">
            <w:rPr>
              <w:b/>
              <w:sz w:val="20"/>
              <w:szCs w:val="20"/>
            </w:rPr>
            <w:t>Movimentações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333ADE">
            <w:rPr>
              <w:b/>
              <w:sz w:val="20"/>
              <w:szCs w:val="20"/>
            </w:rPr>
            <w:t xml:space="preserve"> Escala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99306F" w:rsidRPr="0099306F">
            <w:rPr>
              <w:b/>
              <w:sz w:val="20"/>
              <w:szCs w:val="20"/>
            </w:rPr>
            <w:t>UCS0069</w:t>
          </w:r>
          <w:r w:rsidR="0099306F">
            <w:rPr>
              <w:b/>
              <w:sz w:val="20"/>
              <w:szCs w:val="20"/>
            </w:rPr>
            <w:t xml:space="preserve"> - Estornar Falta Retroativa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1808B32E" wp14:editId="20CEAE66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3ADE" w:rsidRDefault="00333ADE" w:rsidP="002908D9">
      <w:r>
        <w:separator/>
      </w:r>
    </w:p>
  </w:footnote>
  <w:footnote w:type="continuationSeparator" w:id="0">
    <w:p w:rsidR="00333ADE" w:rsidRDefault="00333ADE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AF59002" wp14:editId="39A2A8C5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03153C7" wp14:editId="6F67B455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787E262C" wp14:editId="1A8B6B96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71AB07DF" wp14:editId="4959E08F">
          <wp:simplePos x="0" y="0"/>
          <wp:positionH relativeFrom="column">
            <wp:posOffset>4629150</wp:posOffset>
          </wp:positionH>
          <wp:positionV relativeFrom="paragraph">
            <wp:posOffset>-168910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DD3E205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3E26049"/>
    <w:multiLevelType w:val="hybridMultilevel"/>
    <w:tmpl w:val="81B0A89E"/>
    <w:lvl w:ilvl="0" w:tplc="001A569E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3"/>
  </w:num>
  <w:num w:numId="4">
    <w:abstractNumId w:val="18"/>
  </w:num>
  <w:num w:numId="5">
    <w:abstractNumId w:val="13"/>
  </w:num>
  <w:num w:numId="6">
    <w:abstractNumId w:val="17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6"/>
  </w:num>
  <w:num w:numId="16">
    <w:abstractNumId w:val="12"/>
  </w:num>
  <w:num w:numId="17">
    <w:abstractNumId w:val="4"/>
  </w:num>
  <w:num w:numId="18">
    <w:abstractNumId w:val="16"/>
  </w:num>
  <w:num w:numId="19">
    <w:abstractNumId w:val="5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ADE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33ADE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9306F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4773A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3AD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33AD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9306F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33AD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33AD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33AD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33AD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33AD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33ADE"/>
    <w:pPr>
      <w:ind w:left="0"/>
    </w:pPr>
  </w:style>
  <w:style w:type="paragraph" w:styleId="ndicedeilustraes">
    <w:name w:val="table of figures"/>
    <w:basedOn w:val="Normal"/>
    <w:next w:val="Normal"/>
    <w:semiHidden/>
    <w:rsid w:val="00333ADE"/>
  </w:style>
  <w:style w:type="paragraph" w:styleId="Sumrio2">
    <w:name w:val="toc 2"/>
    <w:basedOn w:val="Normal"/>
    <w:next w:val="Normal"/>
    <w:autoRedefine/>
    <w:uiPriority w:val="39"/>
    <w:rsid w:val="00333AD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33ADE"/>
    <w:pPr>
      <w:ind w:left="480"/>
    </w:pPr>
  </w:style>
  <w:style w:type="character" w:styleId="Hyperlink">
    <w:name w:val="Hyperlink"/>
    <w:basedOn w:val="Fontepargpadro"/>
    <w:uiPriority w:val="99"/>
    <w:rsid w:val="00333AD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33AD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33AD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33AD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33AD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33AD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33ADE"/>
    <w:rPr>
      <w:sz w:val="16"/>
    </w:rPr>
  </w:style>
  <w:style w:type="character" w:styleId="Nmerodepgina">
    <w:name w:val="page number"/>
    <w:basedOn w:val="Fontepargpadro"/>
    <w:rsid w:val="00333AD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33AD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33AD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33AD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33ADE"/>
  </w:style>
  <w:style w:type="paragraph" w:styleId="Corpodetexto">
    <w:name w:val="Body Text"/>
    <w:basedOn w:val="Normal"/>
    <w:link w:val="CorpodetextoChar"/>
    <w:rsid w:val="00333AD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33ADE"/>
    <w:rPr>
      <w:rFonts w:eastAsia="Arial Unicode MS"/>
    </w:rPr>
  </w:style>
  <w:style w:type="paragraph" w:customStyle="1" w:styleId="tabletext">
    <w:name w:val="tabletext"/>
    <w:basedOn w:val="Normal"/>
    <w:rsid w:val="00333AD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33AD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33AD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33AD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33AD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33AD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33AD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33AD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33AD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33ADE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3ADE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33ADE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9306F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33ADE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33ADE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33ADE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33ADE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33ADE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33ADE"/>
    <w:pPr>
      <w:ind w:left="0"/>
    </w:pPr>
  </w:style>
  <w:style w:type="paragraph" w:styleId="ndicedeilustraes">
    <w:name w:val="table of figures"/>
    <w:basedOn w:val="Normal"/>
    <w:next w:val="Normal"/>
    <w:semiHidden/>
    <w:rsid w:val="00333ADE"/>
  </w:style>
  <w:style w:type="paragraph" w:styleId="Sumrio2">
    <w:name w:val="toc 2"/>
    <w:basedOn w:val="Normal"/>
    <w:next w:val="Normal"/>
    <w:autoRedefine/>
    <w:uiPriority w:val="39"/>
    <w:rsid w:val="00333ADE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33ADE"/>
    <w:pPr>
      <w:ind w:left="480"/>
    </w:pPr>
  </w:style>
  <w:style w:type="character" w:styleId="Hyperlink">
    <w:name w:val="Hyperlink"/>
    <w:basedOn w:val="Fontepargpadro"/>
    <w:uiPriority w:val="99"/>
    <w:rsid w:val="00333ADE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33AD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33ADE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33ADE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33ADE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33ADE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33ADE"/>
    <w:rPr>
      <w:sz w:val="16"/>
    </w:rPr>
  </w:style>
  <w:style w:type="character" w:styleId="Nmerodepgina">
    <w:name w:val="page number"/>
    <w:basedOn w:val="Fontepargpadro"/>
    <w:rsid w:val="00333ADE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33ADE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33AD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33ADE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33ADE"/>
  </w:style>
  <w:style w:type="paragraph" w:styleId="Corpodetexto">
    <w:name w:val="Body Text"/>
    <w:basedOn w:val="Normal"/>
    <w:link w:val="CorpodetextoChar"/>
    <w:rsid w:val="00333ADE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33ADE"/>
    <w:rPr>
      <w:rFonts w:eastAsia="Arial Unicode MS"/>
    </w:rPr>
  </w:style>
  <w:style w:type="paragraph" w:customStyle="1" w:styleId="tabletext">
    <w:name w:val="tabletext"/>
    <w:basedOn w:val="Normal"/>
    <w:rsid w:val="00333ADE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33ADE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33ADE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33ADE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33ADE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33ADE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33ADE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33ADE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33ADE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33ADE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C84E52-24B6-444D-A8EC-036EDD85C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10</Pages>
  <Words>1440</Words>
  <Characters>7782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9204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2014-11-08T03:20:00Z</cp:lastPrinted>
  <dcterms:created xsi:type="dcterms:W3CDTF">2014-11-08T03:20:00Z</dcterms:created>
  <dcterms:modified xsi:type="dcterms:W3CDTF">2014-11-22T19:45:00Z</dcterms:modified>
</cp:coreProperties>
</file>