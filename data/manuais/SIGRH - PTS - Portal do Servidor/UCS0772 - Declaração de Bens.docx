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AF4B93">
        <w:t>772</w:t>
      </w:r>
      <w:r w:rsidR="0084167A">
        <w:t xml:space="preserve"> </w:t>
      </w:r>
      <w:r>
        <w:t xml:space="preserve">– </w:t>
      </w:r>
      <w:r w:rsidR="00AF4B93">
        <w:t>Declaração de Bens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827E59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1120487" w:history="1">
        <w:r w:rsidR="00827E59" w:rsidRPr="00C54848">
          <w:rPr>
            <w:rStyle w:val="Hyperlink"/>
            <w:noProof/>
          </w:rPr>
          <w:t>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Pacote/Caso de Uso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_Toc71120487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88" w:history="1">
        <w:r w:rsidR="00827E59" w:rsidRPr="00C54848">
          <w:rPr>
            <w:rStyle w:val="Hyperlink"/>
            <w:noProof/>
          </w:rPr>
          <w:t>Nome da Funcionalidade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_Toc71120488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89" w:history="1">
        <w:r w:rsidR="00827E59" w:rsidRPr="00C54848">
          <w:rPr>
            <w:rStyle w:val="Hyperlink"/>
            <w:noProof/>
          </w:rPr>
          <w:t>1.1.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Descrição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_Toc71120489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0" w:history="1">
        <w:r w:rsidR="00827E59" w:rsidRPr="00C54848">
          <w:rPr>
            <w:rStyle w:val="Hyperlink"/>
            <w:noProof/>
          </w:rPr>
          <w:t>2.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Conceito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_Toc71120490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1" w:history="1">
        <w:r w:rsidR="00827E59" w:rsidRPr="00C54848">
          <w:rPr>
            <w:rStyle w:val="Hyperlink"/>
            <w:noProof/>
          </w:rPr>
          <w:t>2.1.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Conceitos principais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_Toc71120491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2" w:history="1">
        <w:r w:rsidR="00827E59" w:rsidRPr="00C54848">
          <w:rPr>
            <w:rStyle w:val="Hyperlink"/>
            <w:noProof/>
          </w:rPr>
          <w:t>2.2.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Conceitos associados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_Toc71120492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3" w:history="1">
        <w:r w:rsidR="00827E59" w:rsidRPr="00C54848">
          <w:rPr>
            <w:rStyle w:val="Hyperlink"/>
            <w:noProof/>
          </w:rPr>
          <w:t>3.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Diagrama (Pendente de Definição)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_Toc71120493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4" w:history="1">
        <w:r w:rsidR="00827E59" w:rsidRPr="00C54848">
          <w:rPr>
            <w:rStyle w:val="Hyperlink"/>
            <w:noProof/>
          </w:rPr>
          <w:t>4.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Casos de Uso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_Toc71120494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5" w:history="1">
        <w:r w:rsidR="00827E59" w:rsidRPr="00C54848">
          <w:rPr>
            <w:rStyle w:val="Hyperlink"/>
            <w:noProof/>
          </w:rPr>
          <w:t>4.1.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UCS000 – Nome da Funcionalidade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_Toc71120495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6" w:history="1">
        <w:r w:rsidR="00827E59" w:rsidRPr="00C54848">
          <w:rPr>
            <w:rStyle w:val="Hyperlink"/>
            <w:noProof/>
          </w:rPr>
          <w:t>4.1.1.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Básico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_Toc71120496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7" w:history="1">
        <w:r w:rsidR="00827E59" w:rsidRPr="00C54848">
          <w:rPr>
            <w:rStyle w:val="Hyperlink"/>
            <w:noProof/>
          </w:rPr>
          <w:t>4.1.2.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Alternativo 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_Toc71120497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8" w:history="1">
        <w:r w:rsidR="00827E59" w:rsidRPr="00C54848">
          <w:rPr>
            <w:rStyle w:val="Hyperlink"/>
            <w:noProof/>
          </w:rPr>
          <w:t>4.1.3.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Alternativo 2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_Toc71120498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9" w:history="1">
        <w:r w:rsidR="00827E59" w:rsidRPr="00C54848">
          <w:rPr>
            <w:rStyle w:val="Hyperlink"/>
            <w:noProof/>
          </w:rPr>
          <w:t>4.1.4.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Pos Condição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_Toc71120499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0" w:history="1">
        <w:r w:rsidR="00827E59" w:rsidRPr="00C54848">
          <w:rPr>
            <w:rStyle w:val="Hyperlink"/>
            <w:noProof/>
          </w:rPr>
          <w:t>4.1.5.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Exceção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_Toc71120500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1" w:history="1">
        <w:r w:rsidR="00827E59" w:rsidRPr="00C54848">
          <w:rPr>
            <w:rStyle w:val="Hyperlink"/>
            <w:noProof/>
          </w:rPr>
          <w:t>5.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Regra de Negócio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_Toc71120501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2" w:history="1">
        <w:r w:rsidR="00827E59" w:rsidRPr="00C54848">
          <w:rPr>
            <w:rStyle w:val="Hyperlink"/>
            <w:noProof/>
          </w:rPr>
          <w:t>5.1.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RN001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_Toc71120502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3" w:history="1">
        <w:r w:rsidR="00827E59" w:rsidRPr="00C54848">
          <w:rPr>
            <w:rStyle w:val="Hyperlink"/>
            <w:noProof/>
          </w:rPr>
          <w:t>5.1.1.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Exceção Dados Inválidos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_Toc71120503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4" w:history="1">
        <w:r w:rsidR="00827E59" w:rsidRPr="00C54848">
          <w:rPr>
            <w:rStyle w:val="Hyperlink"/>
            <w:noProof/>
          </w:rPr>
          <w:t>6.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Anexos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_Toc71120504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5" w:history="1">
        <w:r w:rsidR="00827E59" w:rsidRPr="00C54848">
          <w:rPr>
            <w:rStyle w:val="Hyperlink"/>
            <w:noProof/>
          </w:rPr>
          <w:t>6.1.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Anexo 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_Toc71120505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6" w:history="1">
        <w:r w:rsidR="00827E59" w:rsidRPr="00C54848">
          <w:rPr>
            <w:rStyle w:val="Hyperlink"/>
            <w:noProof/>
          </w:rPr>
          <w:t>7.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Telas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_Toc71120506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7" w:history="1">
        <w:r w:rsidR="00827E59" w:rsidRPr="00C54848">
          <w:rPr>
            <w:rStyle w:val="Hyperlink"/>
            <w:noProof/>
          </w:rPr>
          <w:t>7.1.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Tela 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_Toc71120507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C32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8" w:history="1">
        <w:r w:rsidR="00827E59" w:rsidRPr="00C54848">
          <w:rPr>
            <w:rStyle w:val="Hyperlink"/>
            <w:noProof/>
          </w:rPr>
          <w:t>8.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Relatório (s)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_Toc71120508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71120487"/>
      <w:r>
        <w:lastRenderedPageBreak/>
        <w:t>Pacote/Caso de Uso</w:t>
      </w:r>
      <w:bookmarkEnd w:id="0"/>
    </w:p>
    <w:p w:rsidR="00AE2BF8" w:rsidRDefault="00AE2BF8" w:rsidP="00AE2BF8"/>
    <w:p w:rsidR="00AE2BF8" w:rsidRDefault="00C748B7" w:rsidP="00232F60">
      <w:pPr>
        <w:pStyle w:val="Subttulo"/>
      </w:pPr>
      <w:r>
        <w:t>Declaração de bens</w:t>
      </w:r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1" w:name="_Toc71120489"/>
      <w:r>
        <w:t>Descrição</w:t>
      </w:r>
      <w:bookmarkEnd w:id="1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5119E0" w:rsidP="00AC4062">
      <w:pPr>
        <w:pStyle w:val="Cabealho"/>
        <w:ind w:left="0"/>
        <w:jc w:val="left"/>
        <w:rPr>
          <w:rFonts w:cs="Arial"/>
        </w:rPr>
      </w:pPr>
      <w:r w:rsidRPr="005119E0">
        <w:rPr>
          <w:rFonts w:cs="Arial"/>
        </w:rPr>
        <w:t>Pacote responsável por agrupar os casos de uso de Declaração de Bens, Dependentes, Alimentandos, Dívidas, Rendimentos e outros do servidor</w:t>
      </w:r>
      <w:r>
        <w:rPr>
          <w:rFonts w:cs="Arial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2" w:name="_Toc71120490"/>
      <w:r>
        <w:t>Conceito</w:t>
      </w:r>
      <w:bookmarkEnd w:id="2"/>
      <w:r>
        <w:tab/>
      </w:r>
      <w:bookmarkStart w:id="3" w:name="_GoBack"/>
      <w:bookmarkEnd w:id="3"/>
    </w:p>
    <w:p w:rsidR="00AE2BF8" w:rsidRDefault="00AE2BF8" w:rsidP="00AE2BF8"/>
    <w:p w:rsidR="00AE2BF8" w:rsidRDefault="00AE2BF8" w:rsidP="00AC4062">
      <w:pPr>
        <w:pStyle w:val="Ttulo2"/>
      </w:pPr>
      <w:bookmarkStart w:id="4" w:name="_Toc71120491"/>
      <w:r>
        <w:t>Conceitos principais</w:t>
      </w:r>
      <w:bookmarkEnd w:id="4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5" w:name="_Toc71120492"/>
      <w:r>
        <w:t>Conceitos associados</w:t>
      </w:r>
      <w:bookmarkEnd w:id="5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71120493"/>
      <w:r w:rsidR="004B2CE1">
        <w:lastRenderedPageBreak/>
        <w:t xml:space="preserve">Diagrama </w:t>
      </w:r>
      <w:bookmarkEnd w:id="6"/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5119E0" w:rsidP="00AC4062">
      <w:pPr>
        <w:pStyle w:val="Cabealho"/>
        <w:widowControl w:val="0"/>
        <w:tabs>
          <w:tab w:val="left" w:pos="708"/>
        </w:tabs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3859530" cy="3657600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53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1120494"/>
      <w:r>
        <w:lastRenderedPageBreak/>
        <w:t>Casos de Uso</w:t>
      </w:r>
      <w:bookmarkEnd w:id="7"/>
    </w:p>
    <w:p w:rsidR="005119E0" w:rsidRPr="005119E0" w:rsidRDefault="005119E0" w:rsidP="005119E0">
      <w:pPr>
        <w:pStyle w:val="Ttulo2"/>
        <w:rPr>
          <w:rFonts w:cs="Arial"/>
          <w:sz w:val="28"/>
          <w:szCs w:val="26"/>
        </w:rPr>
      </w:pPr>
      <w:bookmarkStart w:id="8" w:name="_Toc71120496"/>
      <w:r w:rsidRPr="005119E0">
        <w:t>Copiar Declaração do Ano Anterior</w:t>
      </w:r>
    </w:p>
    <w:p w:rsidR="00AE2BF8" w:rsidRDefault="00AE2BF8" w:rsidP="005119E0">
      <w:pPr>
        <w:pStyle w:val="Ttulo3"/>
      </w:pPr>
      <w:r>
        <w:t>Fluxo Básico</w:t>
      </w:r>
      <w:bookmarkEnd w:id="8"/>
    </w:p>
    <w:p w:rsidR="005119E0" w:rsidRPr="005119E0" w:rsidRDefault="005119E0" w:rsidP="00CB640B">
      <w:pPr>
        <w:pStyle w:val="Ttulo4"/>
      </w:pPr>
      <w:r w:rsidRPr="005119E0">
        <w:t>O ator solicita a funcionalidade "Copiar Declaração do Ano Anterior";</w:t>
      </w:r>
    </w:p>
    <w:p w:rsidR="005119E0" w:rsidRPr="005119E0" w:rsidRDefault="005119E0" w:rsidP="00CB640B">
      <w:pPr>
        <w:pStyle w:val="Ttulo4"/>
      </w:pPr>
      <w:r w:rsidRPr="005119E0">
        <w:t>O sistema exibe a tela de declaração com as obrigações legais;</w:t>
      </w:r>
    </w:p>
    <w:p w:rsidR="005119E0" w:rsidRPr="005119E0" w:rsidRDefault="005119E0" w:rsidP="00CB640B">
      <w:pPr>
        <w:pStyle w:val="Ttulo4"/>
      </w:pPr>
      <w:r w:rsidRPr="005119E0">
        <w:t>O ator confirma e avança;</w:t>
      </w:r>
    </w:p>
    <w:p w:rsidR="005119E0" w:rsidRPr="005119E0" w:rsidRDefault="005119E0" w:rsidP="00CB640B">
      <w:pPr>
        <w:pStyle w:val="Ttulo4"/>
      </w:pPr>
      <w:r w:rsidRPr="005119E0">
        <w:t>O sistema exibe tela para importação dos dados;</w:t>
      </w:r>
    </w:p>
    <w:p w:rsidR="005119E0" w:rsidRPr="005119E0" w:rsidRDefault="005119E0" w:rsidP="00CB640B">
      <w:pPr>
        <w:pStyle w:val="Ttulo4"/>
      </w:pPr>
      <w:r w:rsidRPr="005119E0">
        <w:t>O ator confirma a operação;</w:t>
      </w:r>
    </w:p>
    <w:p w:rsidR="005119E0" w:rsidRPr="005119E0" w:rsidRDefault="005119E0" w:rsidP="00CB640B">
      <w:pPr>
        <w:pStyle w:val="Ttulo4"/>
      </w:pPr>
      <w:r w:rsidRPr="005119E0">
        <w:t>O sistema replica os dados do ano anterior;</w:t>
      </w:r>
    </w:p>
    <w:p w:rsidR="00D623B7" w:rsidRDefault="005119E0" w:rsidP="00CB640B">
      <w:pPr>
        <w:pStyle w:val="Ttulo4"/>
      </w:pPr>
      <w:r w:rsidRPr="005119E0">
        <w:t>O sistema retorna para a tela "Declaração de Bens".</w:t>
      </w:r>
    </w:p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71120499"/>
      <w:proofErr w:type="spellStart"/>
      <w:r>
        <w:t>Pos</w:t>
      </w:r>
      <w:proofErr w:type="spellEnd"/>
      <w:r>
        <w:t xml:space="preserve"> Condição</w:t>
      </w:r>
      <w:bookmarkEnd w:id="9"/>
      <w:r>
        <w:t xml:space="preserve"> </w:t>
      </w:r>
    </w:p>
    <w:p w:rsidR="00AC4062" w:rsidRDefault="00AC4062" w:rsidP="00CB640B">
      <w:pPr>
        <w:pStyle w:val="Ttulo4"/>
      </w:pPr>
      <w:r>
        <w:t xml:space="preserve">O sistema exibe a </w:t>
      </w:r>
      <w:r w:rsidR="005119E0">
        <w:t>tela da funcionalidade.</w:t>
      </w:r>
    </w:p>
    <w:p w:rsidR="00D623B7" w:rsidRPr="00D623B7" w:rsidRDefault="00D623B7" w:rsidP="00D623B7"/>
    <w:p w:rsidR="005119E0" w:rsidRPr="005119E0" w:rsidRDefault="005119E0" w:rsidP="005119E0">
      <w:pPr>
        <w:pStyle w:val="Ttulo2"/>
      </w:pPr>
      <w:r w:rsidRPr="005119E0">
        <w:t>Importar arquivo "DEC" do IRPF</w:t>
      </w:r>
    </w:p>
    <w:p w:rsidR="005119E0" w:rsidRDefault="005119E0" w:rsidP="005119E0">
      <w:pPr>
        <w:pStyle w:val="Ttulo3"/>
        <w:keepNext w:val="0"/>
        <w:widowControl w:val="0"/>
        <w:spacing w:before="120" w:line="240" w:lineRule="auto"/>
        <w:ind w:left="1620" w:hanging="900"/>
      </w:pPr>
      <w:r>
        <w:t>Fluxo Básico</w:t>
      </w:r>
    </w:p>
    <w:p w:rsidR="005119E0" w:rsidRDefault="005119E0" w:rsidP="00CB640B">
      <w:pPr>
        <w:pStyle w:val="Ttulo4"/>
      </w:pPr>
      <w:r>
        <w:lastRenderedPageBreak/>
        <w:t>O ator solicita a funcionalidade "Importar arquivo DEC do IRPF";</w:t>
      </w:r>
    </w:p>
    <w:p w:rsidR="005119E0" w:rsidRDefault="005119E0" w:rsidP="00CB640B">
      <w:pPr>
        <w:pStyle w:val="Ttulo4"/>
      </w:pPr>
      <w:r>
        <w:t>O sistema exibe a tela de declaração com as obrigações legais;</w:t>
      </w:r>
    </w:p>
    <w:p w:rsidR="005119E0" w:rsidRDefault="005119E0" w:rsidP="00CB640B">
      <w:pPr>
        <w:pStyle w:val="Ttulo4"/>
      </w:pPr>
      <w:r>
        <w:t>O ator confirma e avança;</w:t>
      </w:r>
    </w:p>
    <w:p w:rsidR="005119E0" w:rsidRDefault="005119E0" w:rsidP="00CB640B">
      <w:pPr>
        <w:pStyle w:val="Ttulo4"/>
      </w:pPr>
      <w:r>
        <w:t>O sistema exibe tela para seleção do arquivo DEC;</w:t>
      </w:r>
    </w:p>
    <w:p w:rsidR="005119E0" w:rsidRDefault="005119E0" w:rsidP="00CB640B">
      <w:pPr>
        <w:pStyle w:val="Ttulo4"/>
      </w:pPr>
      <w:r>
        <w:t>O ator seleciona o arquivo DEC;</w:t>
      </w:r>
    </w:p>
    <w:p w:rsidR="005119E0" w:rsidRDefault="005119E0" w:rsidP="00CB640B">
      <w:pPr>
        <w:pStyle w:val="Ttulo4"/>
      </w:pPr>
      <w:r>
        <w:t xml:space="preserve">O sistema valida o arquivo pelas Regras de </w:t>
      </w:r>
      <w:r>
        <w:t>Negócio RN001 e RN002</w:t>
      </w:r>
      <w:r>
        <w:t>.</w:t>
      </w:r>
    </w:p>
    <w:p w:rsidR="005119E0" w:rsidRDefault="005119E0" w:rsidP="00CB640B">
      <w:pPr>
        <w:pStyle w:val="Ttulo4"/>
      </w:pPr>
      <w:r>
        <w:t>O ator submete a operação;</w:t>
      </w:r>
    </w:p>
    <w:p w:rsidR="005119E0" w:rsidRDefault="005119E0" w:rsidP="00CB640B">
      <w:pPr>
        <w:pStyle w:val="Ttulo4"/>
      </w:pPr>
      <w:r>
        <w:t>O sistema importa os dados do arquivo DEC para o a base de dados;</w:t>
      </w:r>
    </w:p>
    <w:p w:rsidR="005119E0" w:rsidRDefault="005119E0" w:rsidP="00CB640B">
      <w:pPr>
        <w:pStyle w:val="Ttulo4"/>
      </w:pPr>
      <w:r>
        <w:t>O ator revisa e remove itens que não permaneçam.</w:t>
      </w:r>
    </w:p>
    <w:p w:rsidR="005119E0" w:rsidRDefault="005119E0" w:rsidP="00CB640B">
      <w:pPr>
        <w:pStyle w:val="Ttulo4"/>
        <w:numPr>
          <w:ilvl w:val="0"/>
          <w:numId w:val="0"/>
        </w:numPr>
        <w:ind w:left="1728"/>
      </w:pPr>
    </w:p>
    <w:p w:rsidR="005119E0" w:rsidRDefault="005119E0" w:rsidP="00CB640B">
      <w:pPr>
        <w:pStyle w:val="Ttulo4"/>
        <w:numPr>
          <w:ilvl w:val="0"/>
          <w:numId w:val="0"/>
        </w:numPr>
        <w:ind w:left="1728"/>
      </w:pPr>
    </w:p>
    <w:p w:rsidR="005119E0" w:rsidRDefault="005119E0" w:rsidP="00CB640B">
      <w:pPr>
        <w:pStyle w:val="Ttulo4"/>
        <w:numPr>
          <w:ilvl w:val="0"/>
          <w:numId w:val="0"/>
        </w:numPr>
        <w:ind w:left="1080"/>
      </w:pPr>
      <w:r>
        <w:t>Nota: O arquivo DEC é gerado pelo software "IRPF2021 - Declaração de Ajuste Anual, Final de Espólio e Saída Definitiva do País", da Receita Federal no memento em que a declaração é transmitida;</w:t>
      </w:r>
      <w:r>
        <w:t xml:space="preserve"> </w:t>
      </w:r>
    </w:p>
    <w:p w:rsidR="005119E0" w:rsidRDefault="005119E0" w:rsidP="005119E0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5119E0" w:rsidRDefault="005119E0" w:rsidP="00CB640B">
      <w:pPr>
        <w:pStyle w:val="Ttulo4"/>
      </w:pPr>
      <w:r>
        <w:t>O sistema exibe a mensagem de sucesso</w:t>
      </w:r>
    </w:p>
    <w:p w:rsidR="00CA000D" w:rsidRDefault="00CA000D" w:rsidP="00CA000D"/>
    <w:p w:rsidR="005119E0" w:rsidRDefault="00E035D1" w:rsidP="00E035D1">
      <w:pPr>
        <w:pStyle w:val="Ttulo2"/>
      </w:pPr>
      <w:r w:rsidRPr="00E035D1">
        <w:t>Manter Alimentandos Declaração</w:t>
      </w:r>
    </w:p>
    <w:p w:rsidR="005119E0" w:rsidRDefault="005119E0" w:rsidP="00E035D1">
      <w:pPr>
        <w:pStyle w:val="Ttulo3"/>
      </w:pPr>
      <w:r>
        <w:lastRenderedPageBreak/>
        <w:t>Fluxo Básico</w:t>
      </w:r>
      <w:r w:rsidR="00E035D1">
        <w:t xml:space="preserve"> - </w:t>
      </w:r>
      <w:r w:rsidR="00E035D1" w:rsidRPr="00E035D1">
        <w:t>Adicionar Alimentando</w:t>
      </w:r>
    </w:p>
    <w:p w:rsidR="00E035D1" w:rsidRDefault="00E035D1" w:rsidP="00CB640B">
      <w:pPr>
        <w:pStyle w:val="Ttulo4"/>
      </w:pPr>
      <w:r>
        <w:t>O ator solicita a funcionalidade "Adicionar Alimentando";</w:t>
      </w:r>
    </w:p>
    <w:p w:rsidR="00E035D1" w:rsidRDefault="00E035D1" w:rsidP="00CB640B">
      <w:pPr>
        <w:pStyle w:val="Ttulo4"/>
      </w:pPr>
      <w:r>
        <w:t>O sistema exibe a tela da funcionalidade contendo formulário com os seguintes campos: Localização, País</w:t>
      </w:r>
      <w:r>
        <w:t xml:space="preserve"> </w:t>
      </w:r>
      <w:r>
        <w:t>e de Residência, Nome Completo, CPF, Sexo, Data de nascimento.</w:t>
      </w:r>
    </w:p>
    <w:p w:rsidR="00E035D1" w:rsidRDefault="00E035D1" w:rsidP="00CB640B">
      <w:pPr>
        <w:pStyle w:val="Ttulo4"/>
      </w:pPr>
      <w:r>
        <w:t>O ator preenche o formulário e submete a operação;</w:t>
      </w:r>
    </w:p>
    <w:p w:rsidR="00E035D1" w:rsidRDefault="00E035D1" w:rsidP="00CB640B">
      <w:pPr>
        <w:pStyle w:val="Ttulo4"/>
      </w:pPr>
      <w:r>
        <w:t>O sistema insere o registro;</w:t>
      </w:r>
    </w:p>
    <w:p w:rsidR="00E035D1" w:rsidRDefault="00E035D1" w:rsidP="00CB640B">
      <w:pPr>
        <w:pStyle w:val="Ttulo4"/>
      </w:pPr>
      <w:r>
        <w:t>O sistema exibe mensagem de inserção realizada com sucesso;</w:t>
      </w:r>
    </w:p>
    <w:p w:rsidR="005119E0" w:rsidRDefault="00E035D1" w:rsidP="00CB640B">
      <w:pPr>
        <w:pStyle w:val="Ttulo4"/>
      </w:pPr>
      <w:r>
        <w:t>O sistema exibe a tela de listagem.</w:t>
      </w:r>
    </w:p>
    <w:p w:rsidR="005119E0" w:rsidRDefault="005119E0" w:rsidP="005119E0">
      <w:pPr>
        <w:ind w:left="0"/>
      </w:pPr>
    </w:p>
    <w:p w:rsidR="005119E0" w:rsidRDefault="005119E0" w:rsidP="005119E0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5119E0" w:rsidRDefault="005119E0" w:rsidP="00CB640B">
      <w:pPr>
        <w:pStyle w:val="Ttulo4"/>
      </w:pPr>
      <w:r>
        <w:t xml:space="preserve">O sistema exibe a </w:t>
      </w:r>
      <w:r w:rsidR="00E035D1">
        <w:t>tela de listagem.</w:t>
      </w:r>
    </w:p>
    <w:p w:rsidR="00E035D1" w:rsidRDefault="00E035D1" w:rsidP="00E035D1"/>
    <w:p w:rsidR="00E035D1" w:rsidRDefault="00E035D1" w:rsidP="00E035D1">
      <w:pPr>
        <w:pStyle w:val="Ttulo3"/>
      </w:pPr>
      <w:r>
        <w:t xml:space="preserve">Fluxo Básico - </w:t>
      </w:r>
      <w:r w:rsidRPr="00E035D1">
        <w:t>Alterar Alimentando</w:t>
      </w:r>
    </w:p>
    <w:p w:rsidR="00E035D1" w:rsidRDefault="00E035D1" w:rsidP="00CB640B">
      <w:pPr>
        <w:pStyle w:val="Ttulo4"/>
      </w:pPr>
      <w:r>
        <w:t>O ator seleciona o Alimentando e solicita a funcionalidade "Alterar Alimentando";</w:t>
      </w:r>
    </w:p>
    <w:p w:rsidR="00E035D1" w:rsidRDefault="00E035D1" w:rsidP="00CB640B">
      <w:pPr>
        <w:pStyle w:val="Ttulo4"/>
      </w:pPr>
      <w:r>
        <w:t>O sistema exibe formulário contendo as informações atuais do registro;</w:t>
      </w:r>
    </w:p>
    <w:p w:rsidR="00E035D1" w:rsidRDefault="00E035D1" w:rsidP="00CB640B">
      <w:pPr>
        <w:pStyle w:val="Ttulo4"/>
      </w:pPr>
      <w:r>
        <w:t>O ator modifica os dados de interesse e submete a operação;</w:t>
      </w:r>
    </w:p>
    <w:p w:rsidR="00E035D1" w:rsidRDefault="00E035D1" w:rsidP="00CB640B">
      <w:pPr>
        <w:pStyle w:val="Ttulo4"/>
      </w:pPr>
      <w:r>
        <w:t>O sistema exibe mensagem "</w:t>
      </w:r>
      <w:proofErr w:type="spellStart"/>
      <w:r>
        <w:t>Ítem</w:t>
      </w:r>
      <w:proofErr w:type="spellEnd"/>
      <w:r>
        <w:t xml:space="preserve"> alterado com sucesso!";</w:t>
      </w:r>
    </w:p>
    <w:p w:rsidR="00E035D1" w:rsidRDefault="00E035D1" w:rsidP="00CB640B">
      <w:pPr>
        <w:pStyle w:val="Ttulo4"/>
      </w:pPr>
      <w:r>
        <w:t>O sistema exibe a listagem de Alimentandos.</w:t>
      </w:r>
    </w:p>
    <w:p w:rsidR="00E035D1" w:rsidRDefault="00E035D1" w:rsidP="00E035D1">
      <w:pPr>
        <w:ind w:left="0"/>
      </w:pPr>
    </w:p>
    <w:p w:rsidR="00E035D1" w:rsidRDefault="00E035D1" w:rsidP="00E035D1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E035D1" w:rsidRDefault="00E035D1" w:rsidP="00CB640B">
      <w:pPr>
        <w:pStyle w:val="Ttulo4"/>
      </w:pPr>
      <w:r>
        <w:t>O sistema exibe a tela de listagem.</w:t>
      </w:r>
    </w:p>
    <w:p w:rsidR="00E035D1" w:rsidRDefault="00E035D1" w:rsidP="00E035D1"/>
    <w:p w:rsidR="00E035D1" w:rsidRDefault="00E035D1" w:rsidP="00E035D1">
      <w:pPr>
        <w:pStyle w:val="Ttulo3"/>
      </w:pPr>
      <w:r>
        <w:lastRenderedPageBreak/>
        <w:t xml:space="preserve">Fluxo Básico </w:t>
      </w:r>
      <w:r>
        <w:t>–</w:t>
      </w:r>
      <w:r>
        <w:t xml:space="preserve"> </w:t>
      </w:r>
      <w:r>
        <w:t>Excluir</w:t>
      </w:r>
      <w:r w:rsidRPr="00E035D1">
        <w:t xml:space="preserve"> Alimentando</w:t>
      </w:r>
    </w:p>
    <w:p w:rsidR="00E035D1" w:rsidRDefault="00E035D1" w:rsidP="00CB640B">
      <w:pPr>
        <w:pStyle w:val="Ttulo4"/>
      </w:pPr>
      <w:r>
        <w:t>O ator seleciona o Alimentando e solicita a funcionalidade "Excluir Alimentando";</w:t>
      </w:r>
    </w:p>
    <w:p w:rsidR="00E035D1" w:rsidRDefault="00E035D1" w:rsidP="00CB640B">
      <w:pPr>
        <w:pStyle w:val="Ttulo4"/>
      </w:pPr>
      <w:r>
        <w:t>O sistema exibe tela de confirmação da exclusão;</w:t>
      </w:r>
    </w:p>
    <w:p w:rsidR="00E035D1" w:rsidRDefault="00E035D1" w:rsidP="00CB640B">
      <w:pPr>
        <w:pStyle w:val="Ttulo4"/>
      </w:pPr>
      <w:r>
        <w:t>O ator submete a operação;</w:t>
      </w:r>
    </w:p>
    <w:p w:rsidR="00E035D1" w:rsidRDefault="00E035D1" w:rsidP="00CB640B">
      <w:pPr>
        <w:pStyle w:val="Ttulo4"/>
      </w:pPr>
      <w:r>
        <w:t>O sistema exibe mensagem "</w:t>
      </w:r>
      <w:proofErr w:type="spellStart"/>
      <w:r>
        <w:t>Ítem</w:t>
      </w:r>
      <w:proofErr w:type="spellEnd"/>
      <w:r>
        <w:t xml:space="preserve"> excluído com sucesso!";</w:t>
      </w:r>
    </w:p>
    <w:p w:rsidR="00E035D1" w:rsidRDefault="00E035D1" w:rsidP="00CB640B">
      <w:pPr>
        <w:pStyle w:val="Ttulo4"/>
      </w:pPr>
      <w:r>
        <w:t>O sistema exibe a listagem de Alimentandos.</w:t>
      </w:r>
    </w:p>
    <w:p w:rsidR="00E035D1" w:rsidRDefault="00E035D1" w:rsidP="00E035D1">
      <w:pPr>
        <w:ind w:left="0"/>
      </w:pPr>
    </w:p>
    <w:p w:rsidR="00E035D1" w:rsidRDefault="00E035D1" w:rsidP="00E035D1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E035D1" w:rsidRDefault="00E035D1" w:rsidP="00CB640B">
      <w:pPr>
        <w:pStyle w:val="Ttulo4"/>
      </w:pPr>
      <w:r>
        <w:t>O sistema exibe a tela de listagem.</w:t>
      </w:r>
    </w:p>
    <w:p w:rsidR="00E035D1" w:rsidRPr="00E035D1" w:rsidRDefault="00E035D1" w:rsidP="00E035D1"/>
    <w:p w:rsidR="005119E0" w:rsidRDefault="005119E0" w:rsidP="00CA000D"/>
    <w:p w:rsidR="00B52C8F" w:rsidRPr="00B52C8F" w:rsidRDefault="00B52C8F" w:rsidP="00B52C8F">
      <w:pPr>
        <w:pStyle w:val="Ttulo2"/>
      </w:pPr>
      <w:r w:rsidRPr="00B52C8F">
        <w:t>Manter Bens Declaração</w:t>
      </w:r>
    </w:p>
    <w:p w:rsidR="005119E0" w:rsidRDefault="005119E0" w:rsidP="00B52C8F">
      <w:pPr>
        <w:pStyle w:val="Ttulo3"/>
      </w:pPr>
      <w:r>
        <w:t>Fluxo Básico</w:t>
      </w:r>
      <w:r w:rsidR="00B52C8F">
        <w:t xml:space="preserve"> - </w:t>
      </w:r>
      <w:r w:rsidR="00B52C8F" w:rsidRPr="00B52C8F">
        <w:t>Adicionar Bem</w:t>
      </w:r>
    </w:p>
    <w:p w:rsidR="00B52C8F" w:rsidRPr="00B52C8F" w:rsidRDefault="00B52C8F" w:rsidP="00CB640B">
      <w:pPr>
        <w:pStyle w:val="Ttulo4"/>
      </w:pPr>
      <w:r w:rsidRPr="00B52C8F">
        <w:t>O ator solicita a funcionalidade "Adicionar Bem";</w:t>
      </w:r>
    </w:p>
    <w:p w:rsidR="00B52C8F" w:rsidRPr="00B52C8F" w:rsidRDefault="00B52C8F" w:rsidP="00CB640B">
      <w:pPr>
        <w:pStyle w:val="Ttulo4"/>
      </w:pPr>
      <w:r w:rsidRPr="00B52C8F">
        <w:t>O sistema exibe a tela da funcionalidade contendo formulário com os seguintes campos: Proprietário (declarante, dependente, cônjuge não dependente), Tipo, Localização, País, Discriminação, Identificadores específicos (número de registro, documentos...) Valor no final do exercício anterior, Valor no final do exercício atual;</w:t>
      </w:r>
    </w:p>
    <w:p w:rsidR="00B52C8F" w:rsidRPr="00B52C8F" w:rsidRDefault="00B52C8F" w:rsidP="00CB640B">
      <w:pPr>
        <w:pStyle w:val="Ttulo4"/>
      </w:pPr>
      <w:r w:rsidRPr="00B52C8F">
        <w:t>O ator preenche o formulário e submete a operação;</w:t>
      </w:r>
    </w:p>
    <w:p w:rsidR="00B52C8F" w:rsidRPr="00B52C8F" w:rsidRDefault="00B52C8F" w:rsidP="00CB640B">
      <w:pPr>
        <w:pStyle w:val="Ttulo4"/>
      </w:pPr>
      <w:r w:rsidRPr="00B52C8F">
        <w:t>O sistema insere o registro;</w:t>
      </w:r>
    </w:p>
    <w:p w:rsidR="00B52C8F" w:rsidRPr="00B52C8F" w:rsidRDefault="00B52C8F" w:rsidP="00CB640B">
      <w:pPr>
        <w:pStyle w:val="Ttulo4"/>
      </w:pPr>
      <w:r w:rsidRPr="00B52C8F">
        <w:t>O sistema exibe mensagem de inserção realizada com sucesso;</w:t>
      </w:r>
    </w:p>
    <w:p w:rsidR="005119E0" w:rsidRDefault="00B52C8F" w:rsidP="00CB640B">
      <w:pPr>
        <w:pStyle w:val="Ttulo4"/>
      </w:pPr>
      <w:r w:rsidRPr="00B52C8F">
        <w:t>O sistema exibe a tela de listagem</w:t>
      </w:r>
      <w:r>
        <w:t>.</w:t>
      </w:r>
    </w:p>
    <w:p w:rsidR="005119E0" w:rsidRDefault="005119E0" w:rsidP="005119E0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5119E0" w:rsidRDefault="00B52C8F" w:rsidP="00CB640B">
      <w:pPr>
        <w:pStyle w:val="Ttulo4"/>
      </w:pPr>
      <w:r w:rsidRPr="00B52C8F">
        <w:t>O sistema exibe a tela de listagem</w:t>
      </w:r>
      <w:r>
        <w:t>.</w:t>
      </w:r>
    </w:p>
    <w:p w:rsidR="00B52C8F" w:rsidRDefault="00B52C8F" w:rsidP="00B52C8F"/>
    <w:p w:rsidR="00B52C8F" w:rsidRDefault="00B52C8F" w:rsidP="00B52C8F">
      <w:pPr>
        <w:pStyle w:val="Ttulo3"/>
      </w:pPr>
      <w:r>
        <w:lastRenderedPageBreak/>
        <w:t xml:space="preserve">Fluxo Básico - </w:t>
      </w:r>
      <w:r>
        <w:t>Alterar</w:t>
      </w:r>
      <w:r w:rsidRPr="00B52C8F">
        <w:t xml:space="preserve"> Bem</w:t>
      </w:r>
    </w:p>
    <w:p w:rsidR="00B52C8F" w:rsidRDefault="00B52C8F" w:rsidP="00CB640B">
      <w:pPr>
        <w:pStyle w:val="Ttulo4"/>
      </w:pPr>
      <w:r>
        <w:t>O ator seleciona o Bem e solicita a funcionalidade "Alterar Bem";</w:t>
      </w:r>
    </w:p>
    <w:p w:rsidR="00B52C8F" w:rsidRDefault="00B52C8F" w:rsidP="00CB640B">
      <w:pPr>
        <w:pStyle w:val="Ttulo4"/>
      </w:pPr>
      <w:r>
        <w:t>O sistema exibe formulário contendo as informações atuais do registro;</w:t>
      </w:r>
    </w:p>
    <w:p w:rsidR="00B52C8F" w:rsidRDefault="00B52C8F" w:rsidP="00CB640B">
      <w:pPr>
        <w:pStyle w:val="Ttulo4"/>
      </w:pPr>
      <w:r>
        <w:t>O ator modifica os dados de interesse e submete a operação;</w:t>
      </w:r>
    </w:p>
    <w:p w:rsidR="00B52C8F" w:rsidRDefault="00B52C8F" w:rsidP="00CB640B">
      <w:pPr>
        <w:pStyle w:val="Ttulo4"/>
      </w:pPr>
      <w:r>
        <w:t>O sistema exibe mensagem "</w:t>
      </w:r>
      <w:r>
        <w:t>Item</w:t>
      </w:r>
      <w:r>
        <w:t xml:space="preserve"> alterado com sucesso!";</w:t>
      </w:r>
    </w:p>
    <w:p w:rsidR="00B52C8F" w:rsidRDefault="00B52C8F" w:rsidP="00CB640B">
      <w:pPr>
        <w:pStyle w:val="Ttulo4"/>
      </w:pPr>
      <w:r>
        <w:t>O sistema exibe a listagem de Bens.</w:t>
      </w:r>
    </w:p>
    <w:p w:rsidR="00B52C8F" w:rsidRDefault="00B52C8F" w:rsidP="00B52C8F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B52C8F" w:rsidRDefault="00B52C8F" w:rsidP="00CB640B">
      <w:pPr>
        <w:pStyle w:val="Ttulo4"/>
      </w:pPr>
      <w:r w:rsidRPr="00B52C8F">
        <w:t>O sistema exibe a tela de listagem</w:t>
      </w:r>
      <w:r>
        <w:t>.</w:t>
      </w:r>
    </w:p>
    <w:p w:rsidR="00B52C8F" w:rsidRDefault="00B52C8F" w:rsidP="00B52C8F"/>
    <w:p w:rsidR="00B52C8F" w:rsidRDefault="00B52C8F" w:rsidP="00B52C8F">
      <w:pPr>
        <w:pStyle w:val="Ttulo3"/>
      </w:pPr>
      <w:r>
        <w:t xml:space="preserve">Fluxo Básico - </w:t>
      </w:r>
      <w:r>
        <w:t>Excluir</w:t>
      </w:r>
      <w:r w:rsidRPr="00B52C8F">
        <w:t xml:space="preserve"> Bem</w:t>
      </w:r>
    </w:p>
    <w:p w:rsidR="00B52C8F" w:rsidRDefault="00B52C8F" w:rsidP="00CB640B">
      <w:pPr>
        <w:pStyle w:val="Ttulo4"/>
      </w:pPr>
      <w:r>
        <w:t>O ator seleciona o Bem e solicita a funcionalidade "Excluir Bem";</w:t>
      </w:r>
    </w:p>
    <w:p w:rsidR="00B52C8F" w:rsidRDefault="00B52C8F" w:rsidP="00CB640B">
      <w:pPr>
        <w:pStyle w:val="Ttulo4"/>
      </w:pPr>
      <w:r>
        <w:t>O sistema exibe tela de confirmação da exclusão;</w:t>
      </w:r>
    </w:p>
    <w:p w:rsidR="00B52C8F" w:rsidRDefault="00B52C8F" w:rsidP="00CB640B">
      <w:pPr>
        <w:pStyle w:val="Ttulo4"/>
      </w:pPr>
      <w:r>
        <w:t>O ator submete a operação;</w:t>
      </w:r>
    </w:p>
    <w:p w:rsidR="00B52C8F" w:rsidRDefault="00B52C8F" w:rsidP="00CB640B">
      <w:pPr>
        <w:pStyle w:val="Ttulo4"/>
      </w:pPr>
      <w:r>
        <w:t>O sistema exibe mensagem "</w:t>
      </w:r>
      <w:r>
        <w:t>Item</w:t>
      </w:r>
      <w:r>
        <w:t xml:space="preserve"> excluído com sucesso!";</w:t>
      </w:r>
    </w:p>
    <w:p w:rsidR="00B52C8F" w:rsidRDefault="00B52C8F" w:rsidP="00CB640B">
      <w:pPr>
        <w:pStyle w:val="Ttulo4"/>
      </w:pPr>
      <w:r>
        <w:t>O sistema exibe a listagem de Bens.</w:t>
      </w:r>
    </w:p>
    <w:p w:rsidR="00B52C8F" w:rsidRDefault="00B52C8F" w:rsidP="00B52C8F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B52C8F" w:rsidRDefault="00B52C8F" w:rsidP="00CB640B">
      <w:pPr>
        <w:pStyle w:val="Ttulo4"/>
      </w:pPr>
      <w:r w:rsidRPr="00B52C8F">
        <w:t>O sistema exibe a tela de listagem</w:t>
      </w:r>
      <w:r>
        <w:t>.</w:t>
      </w:r>
    </w:p>
    <w:p w:rsidR="00B52C8F" w:rsidRDefault="00B52C8F" w:rsidP="00B52C8F"/>
    <w:p w:rsidR="00B52C8F" w:rsidRPr="00B52C8F" w:rsidRDefault="00B52C8F" w:rsidP="00B52C8F"/>
    <w:p w:rsidR="005119E0" w:rsidRDefault="00B52C8F" w:rsidP="00B52C8F">
      <w:pPr>
        <w:pStyle w:val="Ttulo2"/>
      </w:pPr>
      <w:r w:rsidRPr="00B52C8F">
        <w:t>Manter Dependentes Declaração</w:t>
      </w:r>
    </w:p>
    <w:p w:rsidR="005119E0" w:rsidRDefault="005119E0" w:rsidP="00B52C8F">
      <w:pPr>
        <w:pStyle w:val="Ttulo3"/>
      </w:pPr>
      <w:r>
        <w:lastRenderedPageBreak/>
        <w:t>Fluxo Básico</w:t>
      </w:r>
      <w:r w:rsidR="00B52C8F">
        <w:t xml:space="preserve"> - </w:t>
      </w:r>
      <w:r w:rsidR="00B52C8F" w:rsidRPr="00B52C8F">
        <w:t>Adicionar Dependente</w:t>
      </w:r>
    </w:p>
    <w:p w:rsidR="00B52C8F" w:rsidRDefault="00B52C8F" w:rsidP="00CB640B">
      <w:pPr>
        <w:pStyle w:val="Ttulo4"/>
      </w:pPr>
      <w:r>
        <w:t>O ator solicita a funcionalidade "Adicionar Dependente";</w:t>
      </w:r>
    </w:p>
    <w:p w:rsidR="00B52C8F" w:rsidRDefault="00B52C8F" w:rsidP="00CB640B">
      <w:pPr>
        <w:pStyle w:val="Ttulo4"/>
      </w:pPr>
      <w:r>
        <w:t>O sistema exibe a tela da funcionalidade contendo formulário com os seguintes campos: Tipo, Nome Completo, CPF, Sexo, Data de nascimento.</w:t>
      </w:r>
    </w:p>
    <w:p w:rsidR="00B52C8F" w:rsidRDefault="00B52C8F" w:rsidP="00CB640B">
      <w:pPr>
        <w:pStyle w:val="Ttulo4"/>
      </w:pPr>
      <w:r>
        <w:t>O ator preenche o formulário e submete a operação;</w:t>
      </w:r>
    </w:p>
    <w:p w:rsidR="00B52C8F" w:rsidRDefault="00B52C8F" w:rsidP="00CB640B">
      <w:pPr>
        <w:pStyle w:val="Ttulo4"/>
      </w:pPr>
      <w:r>
        <w:t>O sistema insere o registro;</w:t>
      </w:r>
    </w:p>
    <w:p w:rsidR="00B52C8F" w:rsidRDefault="00B52C8F" w:rsidP="00CB640B">
      <w:pPr>
        <w:pStyle w:val="Ttulo4"/>
      </w:pPr>
      <w:r>
        <w:t>O sistema exibe mensagem de inserção realizada com sucesso;</w:t>
      </w:r>
    </w:p>
    <w:p w:rsidR="005119E0" w:rsidRDefault="00B52C8F" w:rsidP="00CB640B">
      <w:pPr>
        <w:pStyle w:val="Ttulo4"/>
      </w:pPr>
      <w:r>
        <w:t>O sistema exibe a tela de listagem</w:t>
      </w:r>
      <w:r>
        <w:t>.</w:t>
      </w:r>
    </w:p>
    <w:p w:rsidR="005119E0" w:rsidRDefault="005119E0" w:rsidP="005119E0">
      <w:pPr>
        <w:ind w:left="0"/>
      </w:pPr>
    </w:p>
    <w:p w:rsidR="005119E0" w:rsidRDefault="005119E0" w:rsidP="005119E0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B52C8F" w:rsidRDefault="00B52C8F" w:rsidP="00CB640B">
      <w:pPr>
        <w:pStyle w:val="Ttulo4"/>
      </w:pPr>
      <w:r>
        <w:t>O sistema exibe a tela de listagem.</w:t>
      </w:r>
    </w:p>
    <w:p w:rsidR="00EC1602" w:rsidRPr="00EC1602" w:rsidRDefault="00EC1602" w:rsidP="00EC1602"/>
    <w:p w:rsidR="00EC1602" w:rsidRDefault="00B52C8F" w:rsidP="00EC1602">
      <w:pPr>
        <w:pStyle w:val="Ttulo3"/>
      </w:pPr>
      <w:r>
        <w:t xml:space="preserve"> </w:t>
      </w:r>
      <w:r w:rsidR="00EC1602">
        <w:t xml:space="preserve">Fluxo Básico - </w:t>
      </w:r>
      <w:r w:rsidR="00EC1602">
        <w:t>Alterar</w:t>
      </w:r>
      <w:r w:rsidR="00EC1602" w:rsidRPr="00B52C8F">
        <w:t xml:space="preserve"> Dependente</w:t>
      </w:r>
    </w:p>
    <w:p w:rsidR="00EC1602" w:rsidRPr="00EC1602" w:rsidRDefault="00EC1602" w:rsidP="00CB640B">
      <w:pPr>
        <w:pStyle w:val="Ttulo4"/>
      </w:pPr>
      <w:r w:rsidRPr="00EC1602">
        <w:t>O ator seleciona o dependente e solicita a funcionalidade "Alterar Dependente";</w:t>
      </w:r>
    </w:p>
    <w:p w:rsidR="00EC1602" w:rsidRPr="00EC1602" w:rsidRDefault="00EC1602" w:rsidP="00CB640B">
      <w:pPr>
        <w:pStyle w:val="Ttulo4"/>
      </w:pPr>
      <w:r w:rsidRPr="00EC1602">
        <w:t>O sistema exibe formulário contendo as informações atuais do registro;</w:t>
      </w:r>
    </w:p>
    <w:p w:rsidR="00EC1602" w:rsidRPr="00EC1602" w:rsidRDefault="00EC1602" w:rsidP="00CB640B">
      <w:pPr>
        <w:pStyle w:val="Ttulo4"/>
      </w:pPr>
      <w:r w:rsidRPr="00EC1602">
        <w:t>O ator modifica os dados de interesse e submete a operação;</w:t>
      </w:r>
    </w:p>
    <w:p w:rsidR="00EC1602" w:rsidRPr="00EC1602" w:rsidRDefault="00EC1602" w:rsidP="00CB640B">
      <w:pPr>
        <w:pStyle w:val="Ttulo4"/>
      </w:pPr>
      <w:r w:rsidRPr="00EC1602">
        <w:t>O sistema exibe mensagem "</w:t>
      </w:r>
      <w:proofErr w:type="spellStart"/>
      <w:r w:rsidRPr="00EC1602">
        <w:t>Ítem</w:t>
      </w:r>
      <w:proofErr w:type="spellEnd"/>
      <w:r w:rsidRPr="00EC1602">
        <w:t xml:space="preserve"> alterado com sucesso!";</w:t>
      </w:r>
    </w:p>
    <w:p w:rsidR="00EC1602" w:rsidRDefault="00EC1602" w:rsidP="00CB640B">
      <w:pPr>
        <w:pStyle w:val="Ttulo4"/>
      </w:pPr>
      <w:r w:rsidRPr="00EC1602">
        <w:t>O sistema exibe a listagem de dependentes</w:t>
      </w:r>
    </w:p>
    <w:p w:rsidR="00EC1602" w:rsidRDefault="00EC1602" w:rsidP="00EC1602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EC1602" w:rsidRDefault="00EC1602" w:rsidP="00CB640B">
      <w:pPr>
        <w:pStyle w:val="Ttulo4"/>
      </w:pPr>
      <w:r>
        <w:lastRenderedPageBreak/>
        <w:t>O sistema exibe a tela de listagem.</w:t>
      </w:r>
    </w:p>
    <w:p w:rsidR="00EC1602" w:rsidRDefault="00EC1602" w:rsidP="00EC1602">
      <w:pPr>
        <w:pStyle w:val="Ttulo3"/>
      </w:pPr>
      <w:r>
        <w:t xml:space="preserve">Fluxo Básico - </w:t>
      </w:r>
      <w:r>
        <w:t>Excluir</w:t>
      </w:r>
      <w:r w:rsidRPr="00B52C8F">
        <w:t xml:space="preserve"> Dependente</w:t>
      </w:r>
    </w:p>
    <w:p w:rsidR="00EC1602" w:rsidRDefault="00EC1602" w:rsidP="00CB640B">
      <w:pPr>
        <w:pStyle w:val="Ttulo4"/>
      </w:pPr>
      <w:r>
        <w:t>O ator seleciona o dependente e solicita a funcionalidade "Excluir Dependente";</w:t>
      </w:r>
    </w:p>
    <w:p w:rsidR="00EC1602" w:rsidRDefault="00EC1602" w:rsidP="00CB640B">
      <w:pPr>
        <w:pStyle w:val="Ttulo4"/>
      </w:pPr>
      <w:r>
        <w:t>O sistema exibe tela de confirmação da exclusão;</w:t>
      </w:r>
    </w:p>
    <w:p w:rsidR="00EC1602" w:rsidRDefault="00EC1602" w:rsidP="00CB640B">
      <w:pPr>
        <w:pStyle w:val="Ttulo4"/>
      </w:pPr>
      <w:r>
        <w:t>O ator submete a operação;</w:t>
      </w:r>
    </w:p>
    <w:p w:rsidR="00EC1602" w:rsidRDefault="00EC1602" w:rsidP="00CB640B">
      <w:pPr>
        <w:pStyle w:val="Ttulo4"/>
      </w:pPr>
      <w:r>
        <w:t>O sistema exibe mensagem "</w:t>
      </w:r>
      <w:proofErr w:type="spellStart"/>
      <w:r>
        <w:t>Ítem</w:t>
      </w:r>
      <w:proofErr w:type="spellEnd"/>
      <w:r>
        <w:t xml:space="preserve"> excluído com sucesso!";</w:t>
      </w:r>
    </w:p>
    <w:p w:rsidR="00EC1602" w:rsidRDefault="00EC1602" w:rsidP="00CB640B">
      <w:pPr>
        <w:pStyle w:val="Ttulo4"/>
      </w:pPr>
      <w:r>
        <w:t>O sistema exibe a listagem de dependentes.</w:t>
      </w:r>
    </w:p>
    <w:p w:rsidR="00EC1602" w:rsidRDefault="00EC1602" w:rsidP="00EC1602">
      <w:pPr>
        <w:ind w:left="0"/>
      </w:pPr>
    </w:p>
    <w:p w:rsidR="00EC1602" w:rsidRDefault="00EC1602" w:rsidP="00EC1602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EC1602" w:rsidRDefault="00EC1602" w:rsidP="00CB640B">
      <w:pPr>
        <w:pStyle w:val="Ttulo4"/>
      </w:pPr>
      <w:r>
        <w:t>O sistema exibe a tela de listagem.</w:t>
      </w:r>
    </w:p>
    <w:p w:rsidR="005119E0" w:rsidRDefault="005119E0" w:rsidP="00CB640B">
      <w:pPr>
        <w:pStyle w:val="Ttulo4"/>
        <w:numPr>
          <w:ilvl w:val="0"/>
          <w:numId w:val="0"/>
        </w:numPr>
        <w:ind w:left="1728"/>
      </w:pPr>
    </w:p>
    <w:p w:rsidR="00EC1602" w:rsidRPr="00EC1602" w:rsidRDefault="00EC1602" w:rsidP="00EC1602">
      <w:pPr>
        <w:pStyle w:val="Ttulo2"/>
      </w:pPr>
      <w:r w:rsidRPr="00EC1602">
        <w:t>Manter Doações Declaração</w:t>
      </w:r>
    </w:p>
    <w:p w:rsidR="005119E0" w:rsidRPr="00EC1602" w:rsidRDefault="005119E0" w:rsidP="00EC1602">
      <w:pPr>
        <w:pStyle w:val="Ttulo3"/>
      </w:pPr>
      <w:r w:rsidRPr="00EC1602">
        <w:t>Fluxo Básico</w:t>
      </w:r>
      <w:r w:rsidR="00EC1602" w:rsidRPr="00EC1602">
        <w:t xml:space="preserve"> - Adicionar Doação</w:t>
      </w:r>
    </w:p>
    <w:p w:rsidR="00EC1602" w:rsidRDefault="00EC1602" w:rsidP="00CB640B">
      <w:pPr>
        <w:pStyle w:val="Ttulo4"/>
      </w:pPr>
      <w:r>
        <w:t>O ator solicita a funcionalidade "Adicionar Doação";</w:t>
      </w:r>
    </w:p>
    <w:p w:rsidR="00EC1602" w:rsidRDefault="00EC1602" w:rsidP="00CB640B">
      <w:pPr>
        <w:pStyle w:val="Ttulo4"/>
      </w:pPr>
      <w:r>
        <w:t>O sistema exibe a tela da funcionalidade contendo formulário com os seguintes campos: Tipo, CPF ou CNPJ, Nome do beneficiário, Observação;</w:t>
      </w:r>
    </w:p>
    <w:p w:rsidR="00EC1602" w:rsidRDefault="00EC1602" w:rsidP="00CB640B">
      <w:pPr>
        <w:pStyle w:val="Ttulo4"/>
      </w:pPr>
      <w:r>
        <w:t>O ator preenche o formulário e submete a operação;</w:t>
      </w:r>
    </w:p>
    <w:p w:rsidR="00EC1602" w:rsidRDefault="00EC1602" w:rsidP="00CB640B">
      <w:pPr>
        <w:pStyle w:val="Ttulo4"/>
      </w:pPr>
      <w:r>
        <w:t>O sistema insere o registro;</w:t>
      </w:r>
    </w:p>
    <w:p w:rsidR="00EC1602" w:rsidRDefault="00EC1602" w:rsidP="00CB640B">
      <w:pPr>
        <w:pStyle w:val="Ttulo4"/>
      </w:pPr>
      <w:r>
        <w:t>O sistema exibe mensagem de inserção realizada com sucesso;</w:t>
      </w:r>
    </w:p>
    <w:p w:rsidR="005119E0" w:rsidRDefault="00EC1602" w:rsidP="00CB640B">
      <w:pPr>
        <w:pStyle w:val="Ttulo4"/>
      </w:pPr>
      <w:r>
        <w:t>O sistema exibe a tela de listagem</w:t>
      </w:r>
      <w:r w:rsidR="005119E0">
        <w:t>.</w:t>
      </w:r>
    </w:p>
    <w:p w:rsidR="005119E0" w:rsidRDefault="005119E0" w:rsidP="005119E0">
      <w:pPr>
        <w:ind w:left="0"/>
      </w:pPr>
    </w:p>
    <w:p w:rsidR="005119E0" w:rsidRDefault="005119E0" w:rsidP="005119E0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5119E0" w:rsidRDefault="005119E0" w:rsidP="00CB640B">
      <w:pPr>
        <w:pStyle w:val="Ttulo4"/>
      </w:pPr>
      <w:r>
        <w:t xml:space="preserve">O sistema exibe a </w:t>
      </w:r>
      <w:r w:rsidR="00EC1602">
        <w:t>tela de listagem.</w:t>
      </w:r>
    </w:p>
    <w:p w:rsidR="005119E0" w:rsidRDefault="005119E0" w:rsidP="00CA000D"/>
    <w:p w:rsidR="00EC1602" w:rsidRDefault="00EC1602" w:rsidP="00EC1602">
      <w:pPr>
        <w:pStyle w:val="Ttulo3"/>
        <w:keepNext w:val="0"/>
        <w:widowControl w:val="0"/>
        <w:spacing w:before="120" w:line="240" w:lineRule="auto"/>
        <w:ind w:left="1620" w:hanging="900"/>
      </w:pPr>
      <w:r>
        <w:t>Fluxo Básico</w:t>
      </w:r>
      <w:r>
        <w:t xml:space="preserve"> – Alterar Doação</w:t>
      </w:r>
    </w:p>
    <w:p w:rsidR="00EC1602" w:rsidRDefault="00EC1602" w:rsidP="00CB640B">
      <w:pPr>
        <w:pStyle w:val="Ttulo4"/>
      </w:pPr>
      <w:r>
        <w:lastRenderedPageBreak/>
        <w:t>O ator seleciona o Doação e solicita a funcionalidade "Alterar Doação";</w:t>
      </w:r>
    </w:p>
    <w:p w:rsidR="00EC1602" w:rsidRDefault="00EC1602" w:rsidP="00CB640B">
      <w:pPr>
        <w:pStyle w:val="Ttulo4"/>
      </w:pPr>
      <w:r>
        <w:t>O sistema exibe formulário contendo as informações atuais do registro;</w:t>
      </w:r>
    </w:p>
    <w:p w:rsidR="00EC1602" w:rsidRDefault="00EC1602" w:rsidP="00CB640B">
      <w:pPr>
        <w:pStyle w:val="Ttulo4"/>
      </w:pPr>
      <w:r>
        <w:t>O ator modifica os dados de interesse e submete a operação;</w:t>
      </w:r>
    </w:p>
    <w:p w:rsidR="00EC1602" w:rsidRDefault="00EC1602" w:rsidP="00CB640B">
      <w:pPr>
        <w:pStyle w:val="Ttulo4"/>
      </w:pPr>
      <w:r>
        <w:t>O sistema exibe mensagem "</w:t>
      </w:r>
      <w:proofErr w:type="spellStart"/>
      <w:r>
        <w:t>Ítem</w:t>
      </w:r>
      <w:proofErr w:type="spellEnd"/>
      <w:r>
        <w:t xml:space="preserve"> alterado com sucesso!";</w:t>
      </w:r>
    </w:p>
    <w:p w:rsidR="00EC1602" w:rsidRDefault="00EC1602" w:rsidP="00CB640B">
      <w:pPr>
        <w:pStyle w:val="Ttulo4"/>
      </w:pPr>
      <w:r>
        <w:t>O sistema exibe a listagem de Doações.</w:t>
      </w:r>
    </w:p>
    <w:p w:rsidR="00EC1602" w:rsidRDefault="00EC1602" w:rsidP="00EC1602">
      <w:pPr>
        <w:ind w:left="0"/>
      </w:pPr>
    </w:p>
    <w:p w:rsidR="00EC1602" w:rsidRDefault="00EC1602" w:rsidP="00EC1602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EC1602" w:rsidRDefault="00EC1602" w:rsidP="00CB640B">
      <w:pPr>
        <w:pStyle w:val="Ttulo4"/>
      </w:pPr>
      <w:r>
        <w:t>O sistema exibe a mensagem de sucesso</w:t>
      </w:r>
    </w:p>
    <w:p w:rsidR="00EC1602" w:rsidRDefault="00EC1602" w:rsidP="00EC1602"/>
    <w:p w:rsidR="00EC1602" w:rsidRDefault="00EC1602" w:rsidP="00EC1602">
      <w:pPr>
        <w:pStyle w:val="Ttulo3"/>
        <w:keepNext w:val="0"/>
        <w:widowControl w:val="0"/>
        <w:spacing w:before="120" w:line="240" w:lineRule="auto"/>
        <w:ind w:left="1620" w:hanging="900"/>
      </w:pPr>
      <w:r>
        <w:t>Fluxo Básico</w:t>
      </w:r>
      <w:r>
        <w:t xml:space="preserve"> – Excluir Doação</w:t>
      </w:r>
    </w:p>
    <w:p w:rsidR="00EC1602" w:rsidRPr="00EC1602" w:rsidRDefault="00EC1602" w:rsidP="00CB640B">
      <w:pPr>
        <w:pStyle w:val="Ttulo4"/>
      </w:pPr>
      <w:r w:rsidRPr="00EC1602">
        <w:t>O ator seleciona o Doação e solicita a funcionalidade "Excluir Doação";</w:t>
      </w:r>
    </w:p>
    <w:p w:rsidR="00EC1602" w:rsidRPr="00EC1602" w:rsidRDefault="00EC1602" w:rsidP="00CB640B">
      <w:pPr>
        <w:pStyle w:val="Ttulo4"/>
      </w:pPr>
      <w:r w:rsidRPr="00EC1602">
        <w:t>O sistema exibe tela de confirmação da exclusão;</w:t>
      </w:r>
    </w:p>
    <w:p w:rsidR="00EC1602" w:rsidRPr="00EC1602" w:rsidRDefault="00EC1602" w:rsidP="00CB640B">
      <w:pPr>
        <w:pStyle w:val="Ttulo4"/>
      </w:pPr>
      <w:r w:rsidRPr="00EC1602">
        <w:t>O ator submete a operação;</w:t>
      </w:r>
    </w:p>
    <w:p w:rsidR="00EC1602" w:rsidRPr="00EC1602" w:rsidRDefault="00EC1602" w:rsidP="00CB640B">
      <w:pPr>
        <w:pStyle w:val="Ttulo4"/>
      </w:pPr>
      <w:r w:rsidRPr="00EC1602">
        <w:t>O sistema exibe mensagem "</w:t>
      </w:r>
      <w:proofErr w:type="spellStart"/>
      <w:r w:rsidRPr="00EC1602">
        <w:t>Ítem</w:t>
      </w:r>
      <w:proofErr w:type="spellEnd"/>
      <w:r w:rsidRPr="00EC1602">
        <w:t xml:space="preserve"> excluído com sucesso!";</w:t>
      </w:r>
    </w:p>
    <w:p w:rsidR="00EC1602" w:rsidRDefault="00EC1602" w:rsidP="00CB640B">
      <w:pPr>
        <w:pStyle w:val="Ttulo4"/>
      </w:pPr>
      <w:r w:rsidRPr="00EC1602">
        <w:t>O sistema exibe a listagem de Doações</w:t>
      </w:r>
    </w:p>
    <w:p w:rsidR="00EC1602" w:rsidRDefault="00EC1602" w:rsidP="00EC1602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EC1602" w:rsidRDefault="00EC1602" w:rsidP="00CB640B">
      <w:pPr>
        <w:pStyle w:val="Ttulo4"/>
      </w:pPr>
      <w:r>
        <w:t xml:space="preserve">O sistema exibe a </w:t>
      </w:r>
      <w:r>
        <w:t>listagem de doações.</w:t>
      </w:r>
    </w:p>
    <w:p w:rsidR="00EC1602" w:rsidRDefault="00EC1602" w:rsidP="00EC1602"/>
    <w:p w:rsidR="00EC1602" w:rsidRDefault="00EC1602" w:rsidP="00CA000D"/>
    <w:p w:rsidR="00EC1602" w:rsidRPr="00EC1602" w:rsidRDefault="00EC1602" w:rsidP="00EC1602">
      <w:pPr>
        <w:pStyle w:val="Ttulo2"/>
      </w:pPr>
      <w:r w:rsidRPr="00EC1602">
        <w:t>Manter Dívidas Declaração</w:t>
      </w:r>
    </w:p>
    <w:p w:rsidR="005119E0" w:rsidRDefault="005119E0" w:rsidP="00EC1602">
      <w:pPr>
        <w:pStyle w:val="Ttulo3"/>
      </w:pPr>
      <w:r>
        <w:t>Fluxo Básico</w:t>
      </w:r>
      <w:r w:rsidR="00EC1602">
        <w:t xml:space="preserve"> – </w:t>
      </w:r>
      <w:proofErr w:type="gramStart"/>
      <w:r w:rsidR="00EC1602">
        <w:t xml:space="preserve">Incluir </w:t>
      </w:r>
      <w:r w:rsidR="00EC1602" w:rsidRPr="00EC1602">
        <w:t xml:space="preserve"> Dívida</w:t>
      </w:r>
      <w:proofErr w:type="gramEnd"/>
    </w:p>
    <w:p w:rsidR="00EC1602" w:rsidRDefault="00EC1602" w:rsidP="00CB640B">
      <w:pPr>
        <w:pStyle w:val="Ttulo4"/>
      </w:pPr>
      <w:r>
        <w:t>O ator solicita a funcionalidade "Adicionar Dívida";</w:t>
      </w:r>
    </w:p>
    <w:p w:rsidR="00EC1602" w:rsidRDefault="00EC1602" w:rsidP="00CB640B">
      <w:pPr>
        <w:pStyle w:val="Ttulo4"/>
      </w:pPr>
      <w:r>
        <w:t xml:space="preserve">O sistema exibe a tela da funcionalidade contendo formulário com os seguintes campos: Tipo, Observação, Valor no final do </w:t>
      </w:r>
      <w:r>
        <w:lastRenderedPageBreak/>
        <w:t xml:space="preserve">exercício anterior, Valor no final do </w:t>
      </w:r>
      <w:proofErr w:type="spellStart"/>
      <w:r>
        <w:t>exercicio</w:t>
      </w:r>
      <w:proofErr w:type="spellEnd"/>
      <w:r>
        <w:t xml:space="preserve"> atual, Valor pago durante o exercício atual.</w:t>
      </w:r>
    </w:p>
    <w:p w:rsidR="00EC1602" w:rsidRDefault="00EC1602" w:rsidP="00CB640B">
      <w:pPr>
        <w:pStyle w:val="Ttulo4"/>
      </w:pPr>
      <w:r>
        <w:t>O ator preenche o formulário e submete a operação;</w:t>
      </w:r>
    </w:p>
    <w:p w:rsidR="00EC1602" w:rsidRDefault="00EC1602" w:rsidP="00CB640B">
      <w:pPr>
        <w:pStyle w:val="Ttulo4"/>
      </w:pPr>
      <w:r>
        <w:t>O sistema insere o registro;</w:t>
      </w:r>
    </w:p>
    <w:p w:rsidR="00EC1602" w:rsidRDefault="00EC1602" w:rsidP="00CB640B">
      <w:pPr>
        <w:pStyle w:val="Ttulo4"/>
      </w:pPr>
      <w:r>
        <w:t>O sistema exibe mensagem de inserção realizada com sucesso;</w:t>
      </w:r>
    </w:p>
    <w:p w:rsidR="005119E0" w:rsidRDefault="00EC1602" w:rsidP="00CB640B">
      <w:pPr>
        <w:pStyle w:val="Ttulo4"/>
      </w:pPr>
      <w:r>
        <w:t>O sistema exibe a tela de listagem.</w:t>
      </w:r>
    </w:p>
    <w:p w:rsidR="005119E0" w:rsidRDefault="005119E0" w:rsidP="005119E0">
      <w:pPr>
        <w:ind w:left="0"/>
      </w:pPr>
    </w:p>
    <w:p w:rsidR="005119E0" w:rsidRDefault="005119E0" w:rsidP="005119E0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5119E0" w:rsidRDefault="005119E0" w:rsidP="00CB640B">
      <w:pPr>
        <w:pStyle w:val="Ttulo4"/>
      </w:pPr>
      <w:r>
        <w:t>O sistema exibe a mensagem de sucesso</w:t>
      </w:r>
      <w:r w:rsidR="00EC1602">
        <w:t>.</w:t>
      </w:r>
    </w:p>
    <w:p w:rsidR="00EC1602" w:rsidRPr="00EC1602" w:rsidRDefault="00EC1602" w:rsidP="00EC1602"/>
    <w:p w:rsidR="00EC1602" w:rsidRDefault="00EC1602" w:rsidP="00EC1602">
      <w:pPr>
        <w:pStyle w:val="Ttulo3"/>
      </w:pPr>
      <w:r>
        <w:t xml:space="preserve">Fluxo Básico - </w:t>
      </w:r>
      <w:r>
        <w:t>Alterar</w:t>
      </w:r>
      <w:r w:rsidRPr="00EC1602">
        <w:t xml:space="preserve"> Dívida</w:t>
      </w:r>
    </w:p>
    <w:p w:rsidR="00EC1602" w:rsidRDefault="00EC1602" w:rsidP="00CB640B">
      <w:pPr>
        <w:pStyle w:val="Ttulo4"/>
      </w:pPr>
      <w:r>
        <w:t>O ator seleciona o Dívida e solicita a funcionalidade "Alterar Dívida";</w:t>
      </w:r>
    </w:p>
    <w:p w:rsidR="00EC1602" w:rsidRDefault="00EC1602" w:rsidP="00CB640B">
      <w:pPr>
        <w:pStyle w:val="Ttulo4"/>
      </w:pPr>
      <w:r>
        <w:t>O sistema exibe formulário contendo as informações atuais do registro;</w:t>
      </w:r>
    </w:p>
    <w:p w:rsidR="00EC1602" w:rsidRDefault="00EC1602" w:rsidP="00CB640B">
      <w:pPr>
        <w:pStyle w:val="Ttulo4"/>
      </w:pPr>
      <w:r>
        <w:t>O ator modifica os dados de interesse e submete a operação;</w:t>
      </w:r>
    </w:p>
    <w:p w:rsidR="00EC1602" w:rsidRDefault="00EC1602" w:rsidP="00CB640B">
      <w:pPr>
        <w:pStyle w:val="Ttulo4"/>
      </w:pPr>
      <w:r>
        <w:t>O sistema exibe mensagem "</w:t>
      </w:r>
      <w:proofErr w:type="spellStart"/>
      <w:r>
        <w:t>Ítem</w:t>
      </w:r>
      <w:proofErr w:type="spellEnd"/>
      <w:r>
        <w:t xml:space="preserve"> alterado com sucesso!";</w:t>
      </w:r>
    </w:p>
    <w:p w:rsidR="00EC1602" w:rsidRDefault="00EC1602" w:rsidP="00CB640B">
      <w:pPr>
        <w:pStyle w:val="Ttulo4"/>
      </w:pPr>
      <w:r>
        <w:t>O sistema exibe a listagem de Dívidas.</w:t>
      </w:r>
    </w:p>
    <w:p w:rsidR="00EC1602" w:rsidRDefault="00EC1602" w:rsidP="00EC1602">
      <w:pPr>
        <w:ind w:left="0"/>
      </w:pPr>
    </w:p>
    <w:p w:rsidR="00EC1602" w:rsidRDefault="00EC1602" w:rsidP="00EC1602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EC1602" w:rsidRDefault="00EC1602" w:rsidP="00CB640B">
      <w:pPr>
        <w:pStyle w:val="Ttulo4"/>
      </w:pPr>
      <w:r>
        <w:t>O sistema exibe a listagem de Dívidas.</w:t>
      </w:r>
    </w:p>
    <w:p w:rsidR="00EC1602" w:rsidRPr="00EC1602" w:rsidRDefault="00EC1602" w:rsidP="00EC1602"/>
    <w:p w:rsidR="00EC1602" w:rsidRDefault="00EC1602" w:rsidP="00EC1602">
      <w:pPr>
        <w:pStyle w:val="Ttulo3"/>
      </w:pPr>
      <w:r>
        <w:t xml:space="preserve">Fluxo Básico - </w:t>
      </w:r>
      <w:r>
        <w:t>Excluir</w:t>
      </w:r>
      <w:r w:rsidRPr="00EC1602">
        <w:t xml:space="preserve"> Dívida</w:t>
      </w:r>
    </w:p>
    <w:p w:rsidR="00EC1602" w:rsidRDefault="00EC1602" w:rsidP="00CB640B">
      <w:pPr>
        <w:pStyle w:val="Ttulo4"/>
      </w:pPr>
      <w:r>
        <w:t>O ator seleciona o Dívida e solicita a funcionalidade "Excluir Dívida";</w:t>
      </w:r>
    </w:p>
    <w:p w:rsidR="00EC1602" w:rsidRDefault="00EC1602" w:rsidP="00CB640B">
      <w:pPr>
        <w:pStyle w:val="Ttulo4"/>
      </w:pPr>
      <w:r>
        <w:t>O sistema exibe tela de confirmação da exclusão;</w:t>
      </w:r>
    </w:p>
    <w:p w:rsidR="00EC1602" w:rsidRDefault="00EC1602" w:rsidP="00CB640B">
      <w:pPr>
        <w:pStyle w:val="Ttulo4"/>
      </w:pPr>
      <w:r>
        <w:t>O ator submete a operação;</w:t>
      </w:r>
    </w:p>
    <w:p w:rsidR="00EC1602" w:rsidRDefault="00EC1602" w:rsidP="00CB640B">
      <w:pPr>
        <w:pStyle w:val="Ttulo4"/>
      </w:pPr>
      <w:r>
        <w:t>O sistema exibe mensagem "</w:t>
      </w:r>
      <w:proofErr w:type="spellStart"/>
      <w:r>
        <w:t>Ítem</w:t>
      </w:r>
      <w:proofErr w:type="spellEnd"/>
      <w:r>
        <w:t xml:space="preserve"> excluído com sucesso!";</w:t>
      </w:r>
    </w:p>
    <w:p w:rsidR="00EC1602" w:rsidRDefault="00EC1602" w:rsidP="00CB640B">
      <w:pPr>
        <w:pStyle w:val="Ttulo4"/>
      </w:pPr>
      <w:r>
        <w:t>O sistema exibe a listagem de Dívidas.</w:t>
      </w:r>
    </w:p>
    <w:p w:rsidR="00EC1602" w:rsidRDefault="00EC1602" w:rsidP="00EC1602">
      <w:pPr>
        <w:ind w:left="0"/>
      </w:pPr>
    </w:p>
    <w:p w:rsidR="00EC1602" w:rsidRDefault="00EC1602" w:rsidP="00EC1602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lastRenderedPageBreak/>
        <w:t>Pos</w:t>
      </w:r>
      <w:proofErr w:type="spellEnd"/>
      <w:r>
        <w:t xml:space="preserve"> Condição </w:t>
      </w:r>
    </w:p>
    <w:p w:rsidR="00EC1602" w:rsidRDefault="00EC1602" w:rsidP="00CB640B">
      <w:pPr>
        <w:pStyle w:val="Ttulo4"/>
      </w:pPr>
      <w:r>
        <w:t>O sistema exibe a listagem de Dívidas.</w:t>
      </w:r>
    </w:p>
    <w:p w:rsidR="00EC1602" w:rsidRPr="00EC1602" w:rsidRDefault="00EC1602" w:rsidP="00EC1602"/>
    <w:p w:rsidR="00EC1602" w:rsidRPr="00EC1602" w:rsidRDefault="00EC1602" w:rsidP="00EC1602">
      <w:pPr>
        <w:pStyle w:val="Ttulo2"/>
      </w:pPr>
      <w:r w:rsidRPr="00EC1602">
        <w:t>Manter Pagamentos Declaração</w:t>
      </w:r>
    </w:p>
    <w:p w:rsidR="005119E0" w:rsidRDefault="005119E0" w:rsidP="00104683">
      <w:pPr>
        <w:pStyle w:val="Ttulo3"/>
      </w:pPr>
      <w:r>
        <w:t>Fluxo Básico</w:t>
      </w:r>
      <w:r w:rsidR="00104683">
        <w:t xml:space="preserve"> - </w:t>
      </w:r>
      <w:r w:rsidR="00104683" w:rsidRPr="00104683">
        <w:t>Adicionar Pagamento</w:t>
      </w:r>
    </w:p>
    <w:p w:rsidR="00104683" w:rsidRDefault="00104683" w:rsidP="00CB640B">
      <w:pPr>
        <w:pStyle w:val="Ttulo4"/>
      </w:pPr>
      <w:r>
        <w:t>O ator solicita a funcionalidade "Adicionar Pagamento";</w:t>
      </w:r>
    </w:p>
    <w:p w:rsidR="00104683" w:rsidRDefault="00104683" w:rsidP="00CB640B">
      <w:pPr>
        <w:pStyle w:val="Ttulo4"/>
      </w:pPr>
      <w:r>
        <w:t>O sistema exibe a tela da funcionalidade contendo formulário com os seguintes campos: Tipo, Destinatário da despesa, CPF ou CNPJ, Beneficiário, Valor pago, Parcela não-dedutível, Observação;</w:t>
      </w:r>
    </w:p>
    <w:p w:rsidR="00104683" w:rsidRDefault="00104683" w:rsidP="00CB640B">
      <w:pPr>
        <w:pStyle w:val="Ttulo4"/>
      </w:pPr>
      <w:r>
        <w:t>O ator preenche o formulário e submete a operação;</w:t>
      </w:r>
    </w:p>
    <w:p w:rsidR="00104683" w:rsidRDefault="00104683" w:rsidP="00CB640B">
      <w:pPr>
        <w:pStyle w:val="Ttulo4"/>
      </w:pPr>
      <w:r>
        <w:t>O sistema insere o registro;</w:t>
      </w:r>
    </w:p>
    <w:p w:rsidR="00104683" w:rsidRDefault="00104683" w:rsidP="00CB640B">
      <w:pPr>
        <w:pStyle w:val="Ttulo4"/>
      </w:pPr>
      <w:r>
        <w:t>O sistema exibe mensagem de inserção realizada com sucesso;</w:t>
      </w:r>
    </w:p>
    <w:p w:rsidR="005119E0" w:rsidRDefault="00104683" w:rsidP="00CB640B">
      <w:pPr>
        <w:pStyle w:val="Ttulo4"/>
      </w:pPr>
      <w:r>
        <w:t>O sistema exibe a tela de listagem</w:t>
      </w:r>
      <w:r>
        <w:t>.</w:t>
      </w:r>
    </w:p>
    <w:p w:rsidR="005119E0" w:rsidRDefault="005119E0" w:rsidP="005119E0">
      <w:pPr>
        <w:ind w:left="0"/>
      </w:pPr>
    </w:p>
    <w:p w:rsidR="005119E0" w:rsidRDefault="005119E0" w:rsidP="005119E0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EC1602" w:rsidRDefault="005119E0" w:rsidP="00CB640B">
      <w:pPr>
        <w:pStyle w:val="Ttulo4"/>
      </w:pPr>
      <w:r>
        <w:t xml:space="preserve">O sistema exibe a </w:t>
      </w:r>
      <w:r w:rsidR="00104683">
        <w:t>tela de listagem.</w:t>
      </w:r>
    </w:p>
    <w:p w:rsidR="00104683" w:rsidRPr="00104683" w:rsidRDefault="00104683" w:rsidP="00104683"/>
    <w:p w:rsidR="00EC1602" w:rsidRDefault="00EC1602" w:rsidP="00104683">
      <w:pPr>
        <w:pStyle w:val="Ttulo3"/>
      </w:pPr>
      <w:r>
        <w:t>Fluxo Básico</w:t>
      </w:r>
      <w:r w:rsidR="00104683">
        <w:t xml:space="preserve"> - </w:t>
      </w:r>
      <w:r w:rsidR="00104683" w:rsidRPr="00104683">
        <w:t>Alterar Pagamento</w:t>
      </w:r>
    </w:p>
    <w:p w:rsidR="00104683" w:rsidRDefault="00104683" w:rsidP="00CB640B">
      <w:pPr>
        <w:pStyle w:val="Ttulo4"/>
      </w:pPr>
      <w:r>
        <w:t>O ator seleciona o Pagamento e solicita a funcionalidade "Alterar Pagamento";</w:t>
      </w:r>
    </w:p>
    <w:p w:rsidR="00104683" w:rsidRDefault="00104683" w:rsidP="00CB640B">
      <w:pPr>
        <w:pStyle w:val="Ttulo4"/>
      </w:pPr>
      <w:r>
        <w:t>O sistema exibe formulário contendo as informações atuais do registro;</w:t>
      </w:r>
    </w:p>
    <w:p w:rsidR="00104683" w:rsidRDefault="00104683" w:rsidP="00CB640B">
      <w:pPr>
        <w:pStyle w:val="Ttulo4"/>
      </w:pPr>
      <w:r>
        <w:t>O ator modifica os dados de interesse e submete a operação;</w:t>
      </w:r>
    </w:p>
    <w:p w:rsidR="00104683" w:rsidRDefault="00104683" w:rsidP="00CB640B">
      <w:pPr>
        <w:pStyle w:val="Ttulo4"/>
      </w:pPr>
      <w:r>
        <w:t>O sistema exibe mensagem "</w:t>
      </w:r>
      <w:proofErr w:type="spellStart"/>
      <w:r>
        <w:t>Ítem</w:t>
      </w:r>
      <w:proofErr w:type="spellEnd"/>
      <w:r>
        <w:t xml:space="preserve"> alterado com sucesso!";</w:t>
      </w:r>
    </w:p>
    <w:p w:rsidR="00EC1602" w:rsidRDefault="00104683" w:rsidP="00CB640B">
      <w:pPr>
        <w:pStyle w:val="Ttulo4"/>
      </w:pPr>
      <w:r>
        <w:t>O sistema exibe a listagem de Pagamentos</w:t>
      </w:r>
      <w:r w:rsidR="00EC1602">
        <w:t>.</w:t>
      </w:r>
    </w:p>
    <w:p w:rsidR="00EC1602" w:rsidRDefault="00EC1602" w:rsidP="00EC1602">
      <w:pPr>
        <w:ind w:left="0"/>
      </w:pPr>
    </w:p>
    <w:p w:rsidR="00EC1602" w:rsidRDefault="00EC1602" w:rsidP="00EC1602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EC1602" w:rsidRDefault="00104683" w:rsidP="00CB640B">
      <w:pPr>
        <w:pStyle w:val="Ttulo4"/>
      </w:pPr>
      <w:r>
        <w:t>O sistema exibe a listagem de pagamentos.</w:t>
      </w:r>
    </w:p>
    <w:p w:rsidR="00EC1602" w:rsidRPr="00EC1602" w:rsidRDefault="00EC1602" w:rsidP="00EC1602"/>
    <w:p w:rsidR="00EC1602" w:rsidRDefault="00EC1602" w:rsidP="00104683">
      <w:pPr>
        <w:pStyle w:val="Ttulo3"/>
      </w:pPr>
      <w:r>
        <w:lastRenderedPageBreak/>
        <w:t>Fluxo Básico</w:t>
      </w:r>
      <w:r w:rsidR="00104683">
        <w:t xml:space="preserve"> - </w:t>
      </w:r>
      <w:r w:rsidR="00104683" w:rsidRPr="00104683">
        <w:t>Excluir Pagamento</w:t>
      </w:r>
    </w:p>
    <w:p w:rsidR="00104683" w:rsidRDefault="00104683" w:rsidP="00CB640B">
      <w:pPr>
        <w:pStyle w:val="Ttulo4"/>
      </w:pPr>
      <w:r>
        <w:t>O ator seleciona o Pagamento e solicita a funcionalidade "Excluir Pagamento";</w:t>
      </w:r>
    </w:p>
    <w:p w:rsidR="00104683" w:rsidRDefault="00104683" w:rsidP="00CB640B">
      <w:pPr>
        <w:pStyle w:val="Ttulo4"/>
      </w:pPr>
      <w:r>
        <w:t>O sistema exibe tela de confirmação da exclusão;</w:t>
      </w:r>
    </w:p>
    <w:p w:rsidR="00104683" w:rsidRDefault="00104683" w:rsidP="00CB640B">
      <w:pPr>
        <w:pStyle w:val="Ttulo4"/>
      </w:pPr>
      <w:r>
        <w:t>O ator submete a operação;</w:t>
      </w:r>
    </w:p>
    <w:p w:rsidR="00104683" w:rsidRDefault="00104683" w:rsidP="00CB640B">
      <w:pPr>
        <w:pStyle w:val="Ttulo4"/>
      </w:pPr>
      <w:r>
        <w:t>O sistema exibe mensagem "</w:t>
      </w:r>
      <w:proofErr w:type="spellStart"/>
      <w:r>
        <w:t>Ítem</w:t>
      </w:r>
      <w:proofErr w:type="spellEnd"/>
      <w:r>
        <w:t xml:space="preserve"> excluído com sucesso!";</w:t>
      </w:r>
    </w:p>
    <w:p w:rsidR="00EC1602" w:rsidRDefault="00104683" w:rsidP="00CB640B">
      <w:pPr>
        <w:pStyle w:val="Ttulo4"/>
      </w:pPr>
      <w:r>
        <w:t>O sistema exibe a listagem de Pagamentos</w:t>
      </w:r>
      <w:r w:rsidR="00EC1602">
        <w:t>.</w:t>
      </w:r>
    </w:p>
    <w:p w:rsidR="00EC1602" w:rsidRDefault="00EC1602" w:rsidP="00EC1602">
      <w:pPr>
        <w:ind w:left="0"/>
      </w:pPr>
    </w:p>
    <w:p w:rsidR="00EC1602" w:rsidRDefault="00EC1602" w:rsidP="00EC1602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EC1602" w:rsidRDefault="00EC1602" w:rsidP="00CB640B">
      <w:pPr>
        <w:pStyle w:val="Ttulo4"/>
      </w:pPr>
      <w:r>
        <w:t xml:space="preserve">O sistema exibe a </w:t>
      </w:r>
      <w:r w:rsidR="00104683">
        <w:t>listagem de pagamentos.</w:t>
      </w:r>
    </w:p>
    <w:p w:rsidR="00EC1602" w:rsidRPr="00EC1602" w:rsidRDefault="00EC1602" w:rsidP="00EC1602"/>
    <w:p w:rsidR="00EC1602" w:rsidRPr="00EC1602" w:rsidRDefault="00EC1602" w:rsidP="00EC1602"/>
    <w:p w:rsidR="005119E0" w:rsidRDefault="005119E0" w:rsidP="00CA000D"/>
    <w:p w:rsidR="00104683" w:rsidRPr="00104683" w:rsidRDefault="00104683" w:rsidP="00104683">
      <w:pPr>
        <w:pStyle w:val="Ttulo2"/>
      </w:pPr>
      <w:r w:rsidRPr="00104683">
        <w:t>Manter Rendimentos Declaração</w:t>
      </w:r>
    </w:p>
    <w:p w:rsidR="005119E0" w:rsidRDefault="005119E0" w:rsidP="00CB640B">
      <w:pPr>
        <w:pStyle w:val="Ttulo3"/>
      </w:pPr>
      <w:r>
        <w:t>Fluxo Básico</w:t>
      </w:r>
      <w:r w:rsidR="00CB640B">
        <w:t xml:space="preserve"> - </w:t>
      </w:r>
      <w:r w:rsidR="00CB640B" w:rsidRPr="00CB640B">
        <w:t>Adicionar Rendimento</w:t>
      </w:r>
    </w:p>
    <w:p w:rsidR="00CB640B" w:rsidRDefault="00CB640B" w:rsidP="00CB640B">
      <w:pPr>
        <w:pStyle w:val="Ttulo4"/>
      </w:pPr>
      <w:r>
        <w:t>O ator solicita a funcionalidade "Adicionar Rendimento";</w:t>
      </w:r>
    </w:p>
    <w:p w:rsidR="00CB640B" w:rsidRDefault="00CB640B" w:rsidP="00CB640B">
      <w:pPr>
        <w:pStyle w:val="Ttulo4"/>
      </w:pPr>
      <w:r>
        <w:t>O sistema exibe a tela da funcionalidade contendo formulário com os seguintes campos: Fonte pagadora, Tipo da fonte pagadora, Titular ou Dependente, Valor recebido, Observação;</w:t>
      </w:r>
    </w:p>
    <w:p w:rsidR="00CB640B" w:rsidRDefault="00CB640B" w:rsidP="00CB640B">
      <w:pPr>
        <w:pStyle w:val="Ttulo4"/>
      </w:pPr>
      <w:r>
        <w:t>O ator preenche o formulário e submete a operação;</w:t>
      </w:r>
    </w:p>
    <w:p w:rsidR="00CB640B" w:rsidRDefault="00CB640B" w:rsidP="00CB640B">
      <w:pPr>
        <w:pStyle w:val="Ttulo4"/>
      </w:pPr>
      <w:r>
        <w:t>O sistema insere o registro;</w:t>
      </w:r>
    </w:p>
    <w:p w:rsidR="00CB640B" w:rsidRDefault="00CB640B" w:rsidP="00CB640B">
      <w:pPr>
        <w:pStyle w:val="Ttulo4"/>
      </w:pPr>
      <w:r>
        <w:t>O sistema exibe mensagem de inserção realizada com sucesso;</w:t>
      </w:r>
    </w:p>
    <w:p w:rsidR="00CB640B" w:rsidRPr="00CB640B" w:rsidRDefault="00CB640B" w:rsidP="00CB640B">
      <w:pPr>
        <w:pStyle w:val="Ttulo4"/>
      </w:pPr>
      <w:r>
        <w:t>O sistema exibe a tela de listagem</w:t>
      </w:r>
      <w:r>
        <w:t>.</w:t>
      </w:r>
    </w:p>
    <w:p w:rsidR="005119E0" w:rsidRDefault="005119E0" w:rsidP="005119E0">
      <w:pPr>
        <w:ind w:left="0"/>
      </w:pPr>
    </w:p>
    <w:p w:rsidR="005119E0" w:rsidRDefault="005119E0" w:rsidP="005119E0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104683" w:rsidRPr="00104683" w:rsidRDefault="00CB640B" w:rsidP="00CB640B">
      <w:pPr>
        <w:pStyle w:val="Ttulo4"/>
      </w:pPr>
      <w:r>
        <w:lastRenderedPageBreak/>
        <w:t>O sistema exibe a tela de listagem</w:t>
      </w:r>
      <w:r>
        <w:t>.</w:t>
      </w:r>
    </w:p>
    <w:p w:rsidR="00CB640B" w:rsidRDefault="00CB640B" w:rsidP="00CB640B">
      <w:pPr>
        <w:pStyle w:val="Ttulo3"/>
      </w:pPr>
      <w:r>
        <w:t>Fluxo Básico</w:t>
      </w:r>
      <w:r>
        <w:t xml:space="preserve"> - </w:t>
      </w:r>
      <w:r w:rsidRPr="00CB640B">
        <w:t>Alterar Rendimento</w:t>
      </w:r>
    </w:p>
    <w:p w:rsidR="00CB640B" w:rsidRDefault="00CB640B" w:rsidP="00CB640B">
      <w:pPr>
        <w:pStyle w:val="Ttulo4"/>
      </w:pPr>
      <w:r>
        <w:t>O ator seleciona o Rendimento e solicita a funcionalidade "Alterar Rendimento";</w:t>
      </w:r>
    </w:p>
    <w:p w:rsidR="00CB640B" w:rsidRDefault="00CB640B" w:rsidP="00CB640B">
      <w:pPr>
        <w:pStyle w:val="Ttulo4"/>
      </w:pPr>
      <w:r>
        <w:t>O sistema exibe formulário contendo as informações atuais do registro;</w:t>
      </w:r>
    </w:p>
    <w:p w:rsidR="00CB640B" w:rsidRDefault="00CB640B" w:rsidP="00CB640B">
      <w:pPr>
        <w:pStyle w:val="Ttulo4"/>
      </w:pPr>
      <w:r>
        <w:t>O ator modifica os dados de interesse e submete a operação;</w:t>
      </w:r>
    </w:p>
    <w:p w:rsidR="00CB640B" w:rsidRDefault="00CB640B" w:rsidP="00CB640B">
      <w:pPr>
        <w:pStyle w:val="Ttulo4"/>
      </w:pPr>
      <w:r>
        <w:t>O sistema exibe mensagem "</w:t>
      </w:r>
      <w:proofErr w:type="spellStart"/>
      <w:r>
        <w:t>Ítem</w:t>
      </w:r>
      <w:proofErr w:type="spellEnd"/>
      <w:r>
        <w:t xml:space="preserve"> alterado com sucesso!";</w:t>
      </w:r>
    </w:p>
    <w:p w:rsidR="00CB640B" w:rsidRDefault="00CB640B" w:rsidP="00CB640B">
      <w:pPr>
        <w:pStyle w:val="Ttulo4"/>
      </w:pPr>
      <w:r>
        <w:t>O sistema exibe a listagem de Rendimentos.</w:t>
      </w:r>
    </w:p>
    <w:p w:rsidR="00CB640B" w:rsidRDefault="00CB640B" w:rsidP="00CB640B">
      <w:pPr>
        <w:ind w:left="0"/>
      </w:pPr>
    </w:p>
    <w:p w:rsidR="00CB640B" w:rsidRDefault="00CB640B" w:rsidP="00CB640B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CB640B" w:rsidRDefault="00CB640B" w:rsidP="00CB640B">
      <w:pPr>
        <w:pStyle w:val="Ttulo4"/>
      </w:pPr>
      <w:r>
        <w:t xml:space="preserve">O sistema exibe a </w:t>
      </w:r>
      <w:r>
        <w:t>listagem de Rendimentos.</w:t>
      </w:r>
    </w:p>
    <w:p w:rsidR="00CB640B" w:rsidRPr="00104683" w:rsidRDefault="00CB640B" w:rsidP="00CB640B"/>
    <w:p w:rsidR="00CB640B" w:rsidRDefault="00CB640B" w:rsidP="00CB640B">
      <w:pPr>
        <w:pStyle w:val="Ttulo3"/>
      </w:pPr>
      <w:r>
        <w:t>Fluxo Básico</w:t>
      </w:r>
      <w:r>
        <w:t xml:space="preserve"> - </w:t>
      </w:r>
      <w:r w:rsidRPr="00CB640B">
        <w:t>Excluir Rendimento</w:t>
      </w:r>
    </w:p>
    <w:p w:rsidR="00CB640B" w:rsidRDefault="00CB640B" w:rsidP="00CB640B">
      <w:pPr>
        <w:pStyle w:val="Ttulo4"/>
      </w:pPr>
      <w:r>
        <w:t>O ator seleciona o Rendimento e solicita a funcionalidade "Excluir Rendimento";</w:t>
      </w:r>
    </w:p>
    <w:p w:rsidR="00CB640B" w:rsidRDefault="00CB640B" w:rsidP="00CB640B">
      <w:pPr>
        <w:pStyle w:val="Ttulo4"/>
      </w:pPr>
      <w:r>
        <w:t>O sistema exibe tela de confirmação da exclusão;</w:t>
      </w:r>
    </w:p>
    <w:p w:rsidR="00CB640B" w:rsidRDefault="00CB640B" w:rsidP="00CB640B">
      <w:pPr>
        <w:pStyle w:val="Ttulo4"/>
      </w:pPr>
      <w:r>
        <w:t>O ator submete a operação;</w:t>
      </w:r>
    </w:p>
    <w:p w:rsidR="00CB640B" w:rsidRDefault="00CB640B" w:rsidP="00CB640B">
      <w:pPr>
        <w:pStyle w:val="Ttulo4"/>
      </w:pPr>
      <w:r>
        <w:t>O sistema exibe mensagem "</w:t>
      </w:r>
      <w:proofErr w:type="spellStart"/>
      <w:r>
        <w:t>Ítem</w:t>
      </w:r>
      <w:proofErr w:type="spellEnd"/>
      <w:r>
        <w:t xml:space="preserve"> excluído com sucesso!";</w:t>
      </w:r>
    </w:p>
    <w:p w:rsidR="00CB640B" w:rsidRDefault="00CB640B" w:rsidP="00CB640B">
      <w:pPr>
        <w:pStyle w:val="Ttulo4"/>
      </w:pPr>
      <w:r>
        <w:t>O sistema exibe a listagem de Rendimentos.</w:t>
      </w:r>
    </w:p>
    <w:p w:rsidR="00CB640B" w:rsidRDefault="00CB640B" w:rsidP="00CB640B">
      <w:pPr>
        <w:ind w:left="0"/>
      </w:pPr>
    </w:p>
    <w:p w:rsidR="00CB640B" w:rsidRDefault="00CB640B" w:rsidP="00CB640B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CB640B" w:rsidRDefault="00CB640B" w:rsidP="00CB640B">
      <w:pPr>
        <w:pStyle w:val="Ttulo4"/>
      </w:pPr>
      <w:r>
        <w:t xml:space="preserve">O sistema exibe a </w:t>
      </w:r>
      <w:r>
        <w:t>listagem de Rendimentos.</w:t>
      </w:r>
    </w:p>
    <w:p w:rsidR="00CB640B" w:rsidRPr="00104683" w:rsidRDefault="00CB640B" w:rsidP="00CB640B"/>
    <w:p w:rsidR="005119E0" w:rsidRDefault="005119E0" w:rsidP="00CA000D"/>
    <w:p w:rsidR="00CB640B" w:rsidRPr="00CB640B" w:rsidRDefault="00CB640B" w:rsidP="00CB640B">
      <w:pPr>
        <w:pStyle w:val="Ttulo2"/>
      </w:pPr>
      <w:r w:rsidRPr="00CB640B">
        <w:t>Preencher Declaração de Bens</w:t>
      </w:r>
    </w:p>
    <w:p w:rsidR="005119E0" w:rsidRDefault="005119E0" w:rsidP="005119E0">
      <w:pPr>
        <w:pStyle w:val="Ttulo3"/>
        <w:keepNext w:val="0"/>
        <w:widowControl w:val="0"/>
        <w:spacing w:before="120" w:line="240" w:lineRule="auto"/>
        <w:ind w:left="1620" w:hanging="900"/>
      </w:pPr>
      <w:r>
        <w:t>Fluxo Básico</w:t>
      </w:r>
    </w:p>
    <w:p w:rsidR="00CB640B" w:rsidRDefault="00CB640B" w:rsidP="00CB640B">
      <w:pPr>
        <w:pStyle w:val="Ttulo4"/>
      </w:pPr>
      <w:r>
        <w:t>O usuário solicita a funcionalidade "Declaração de Bens";</w:t>
      </w:r>
    </w:p>
    <w:p w:rsidR="005119E0" w:rsidRDefault="00CB640B" w:rsidP="00CB640B">
      <w:pPr>
        <w:pStyle w:val="Ttulo4"/>
      </w:pPr>
      <w:r>
        <w:t xml:space="preserve">O sistema apresenta a tela da funcionalidade contendo uma síntese da situação, listagem das declarações e opções para </w:t>
      </w:r>
      <w:r>
        <w:lastRenderedPageBreak/>
        <w:t xml:space="preserve">preenchimento: Novo Formulário, Importação do IRPF e </w:t>
      </w:r>
      <w:proofErr w:type="spellStart"/>
      <w:r>
        <w:t>Copia</w:t>
      </w:r>
      <w:proofErr w:type="spellEnd"/>
      <w:r>
        <w:t xml:space="preserve"> do Ano anterior.</w:t>
      </w:r>
    </w:p>
    <w:p w:rsidR="005119E0" w:rsidRDefault="005119E0" w:rsidP="005119E0">
      <w:pPr>
        <w:ind w:left="0"/>
      </w:pPr>
    </w:p>
    <w:p w:rsidR="005119E0" w:rsidRDefault="005119E0" w:rsidP="005119E0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5119E0" w:rsidRDefault="005119E0" w:rsidP="00CB640B">
      <w:pPr>
        <w:pStyle w:val="Ttulo4"/>
      </w:pPr>
      <w:r>
        <w:t xml:space="preserve">O sistema exibe a </w:t>
      </w:r>
      <w:r w:rsidR="00CB640B">
        <w:t>tela da funcionalidade.</w:t>
      </w:r>
    </w:p>
    <w:p w:rsidR="005119E0" w:rsidRDefault="005119E0" w:rsidP="00CA000D"/>
    <w:p w:rsidR="00CB640B" w:rsidRPr="00CB640B" w:rsidRDefault="00CB640B" w:rsidP="00CB640B">
      <w:pPr>
        <w:pStyle w:val="Ttulo2"/>
      </w:pPr>
      <w:r w:rsidRPr="00CB640B">
        <w:t>Preencher Formulário</w:t>
      </w:r>
    </w:p>
    <w:p w:rsidR="005119E0" w:rsidRDefault="005119E0" w:rsidP="005119E0">
      <w:pPr>
        <w:pStyle w:val="Ttulo3"/>
        <w:keepNext w:val="0"/>
        <w:widowControl w:val="0"/>
        <w:spacing w:before="120" w:line="240" w:lineRule="auto"/>
        <w:ind w:left="1620" w:hanging="900"/>
      </w:pPr>
      <w:r>
        <w:t>Fluxo Básico</w:t>
      </w:r>
    </w:p>
    <w:p w:rsidR="00CB640B" w:rsidRDefault="00CB640B" w:rsidP="00CB640B">
      <w:pPr>
        <w:pStyle w:val="Ttulo4"/>
      </w:pPr>
      <w:r>
        <w:t>O ator solicita a funcionalidade "Copiar Declaração do Ano Anterior";</w:t>
      </w:r>
    </w:p>
    <w:p w:rsidR="00CB640B" w:rsidRDefault="00CB640B" w:rsidP="00CB640B">
      <w:pPr>
        <w:pStyle w:val="Ttulo4"/>
      </w:pPr>
      <w:r>
        <w:t xml:space="preserve">O sistema exibe tela de </w:t>
      </w:r>
      <w:proofErr w:type="spellStart"/>
      <w:proofErr w:type="gramStart"/>
      <w:r>
        <w:t>delarações</w:t>
      </w:r>
      <w:proofErr w:type="spellEnd"/>
      <w:r>
        <w:t xml:space="preserve">  (</w:t>
      </w:r>
      <w:proofErr w:type="gramEnd"/>
      <w:r>
        <w:t>base legal e conhecimento das regras);</w:t>
      </w:r>
    </w:p>
    <w:p w:rsidR="00CB640B" w:rsidRDefault="00CB640B" w:rsidP="00CB640B">
      <w:pPr>
        <w:pStyle w:val="Ttulo4"/>
      </w:pPr>
      <w:r>
        <w:t>O ator aceita as declarações e confirma a operação;</w:t>
      </w:r>
    </w:p>
    <w:p w:rsidR="00CB640B" w:rsidRDefault="00CB640B" w:rsidP="00CB640B">
      <w:pPr>
        <w:pStyle w:val="Ttulo4"/>
      </w:pPr>
      <w:r>
        <w:t xml:space="preserve">O sistema exibe tela </w:t>
      </w:r>
      <w:proofErr w:type="spellStart"/>
      <w:r>
        <w:t>multi-passos</w:t>
      </w:r>
      <w:proofErr w:type="spellEnd"/>
      <w:r>
        <w:t xml:space="preserve">: "Dados </w:t>
      </w:r>
      <w:proofErr w:type="spellStart"/>
      <w:r>
        <w:t>Pessoais","Dependentes</w:t>
      </w:r>
      <w:proofErr w:type="spellEnd"/>
      <w:r>
        <w:t xml:space="preserve">", "Alimentados", "Bens", </w:t>
      </w:r>
      <w:r>
        <w:lastRenderedPageBreak/>
        <w:t>"Rendimentos", "Pagamentos", "Doações", "Dívidas" e "Confirmação";</w:t>
      </w:r>
    </w:p>
    <w:p w:rsidR="00CB640B" w:rsidRDefault="00CB640B" w:rsidP="00CB640B">
      <w:pPr>
        <w:pStyle w:val="Ttulo4"/>
      </w:pPr>
      <w:r>
        <w:t xml:space="preserve">O sistema exibe o passo "Dados Pessoais" com os dados </w:t>
      </w:r>
      <w:proofErr w:type="spellStart"/>
      <w:r>
        <w:t>pre-preenchhidos</w:t>
      </w:r>
      <w:proofErr w:type="spellEnd"/>
      <w:r>
        <w:t>;</w:t>
      </w:r>
    </w:p>
    <w:p w:rsidR="00CB640B" w:rsidRDefault="00CB640B" w:rsidP="00CB640B">
      <w:pPr>
        <w:pStyle w:val="Ttulo4"/>
      </w:pPr>
      <w:r>
        <w:t>O ator confirma os dados e avança;</w:t>
      </w:r>
    </w:p>
    <w:p w:rsidR="00CB640B" w:rsidRPr="00C22A5E" w:rsidRDefault="00CB640B" w:rsidP="00DB4793">
      <w:pPr>
        <w:pStyle w:val="Ttulo4"/>
      </w:pPr>
      <w:r w:rsidRPr="00C22A5E">
        <w:t>O sistema exibe o passo "Dependentes";</w:t>
      </w:r>
    </w:p>
    <w:p w:rsidR="00CB640B" w:rsidRPr="00C22A5E" w:rsidRDefault="00CB640B" w:rsidP="00DB4793">
      <w:pPr>
        <w:pStyle w:val="Ttulo4"/>
      </w:pPr>
      <w:r w:rsidRPr="00C22A5E">
        <w:t>O ator preenche as informa</w:t>
      </w:r>
      <w:r>
        <w:t>çõ</w:t>
      </w:r>
      <w:r w:rsidRPr="00C22A5E">
        <w:t>es e avan</w:t>
      </w:r>
      <w:r>
        <w:t>ç</w:t>
      </w:r>
      <w:r w:rsidRPr="00C22A5E">
        <w:t xml:space="preserve">a; </w:t>
      </w:r>
    </w:p>
    <w:p w:rsidR="00CB640B" w:rsidRPr="00C22A5E" w:rsidRDefault="00CB640B" w:rsidP="00DB4793">
      <w:pPr>
        <w:pStyle w:val="Ttulo4"/>
      </w:pPr>
      <w:r w:rsidRPr="00C22A5E">
        <w:t>O sistema exibe o passo "Alimentandos";</w:t>
      </w:r>
    </w:p>
    <w:p w:rsidR="00CB640B" w:rsidRPr="00C22A5E" w:rsidRDefault="00CB640B" w:rsidP="00DB4793">
      <w:pPr>
        <w:pStyle w:val="Ttulo4"/>
      </w:pPr>
      <w:r w:rsidRPr="00C22A5E">
        <w:t>O ator preenche as informa</w:t>
      </w:r>
      <w:r>
        <w:t>çõ</w:t>
      </w:r>
      <w:r w:rsidRPr="00C22A5E">
        <w:t>es e avan</w:t>
      </w:r>
      <w:r>
        <w:t>ç</w:t>
      </w:r>
      <w:r w:rsidRPr="00C22A5E">
        <w:t xml:space="preserve">a; </w:t>
      </w:r>
    </w:p>
    <w:p w:rsidR="00CB640B" w:rsidRPr="00C22A5E" w:rsidRDefault="00CB640B" w:rsidP="00DB4793">
      <w:pPr>
        <w:pStyle w:val="Ttulo4"/>
      </w:pPr>
      <w:r w:rsidRPr="00C22A5E">
        <w:t>O sistema exibe o passo "Bens";</w:t>
      </w:r>
    </w:p>
    <w:p w:rsidR="00CB640B" w:rsidRPr="00C22A5E" w:rsidRDefault="00CB640B" w:rsidP="00DB4793">
      <w:pPr>
        <w:pStyle w:val="Ttulo4"/>
      </w:pPr>
      <w:r w:rsidRPr="00C22A5E">
        <w:t>O ator preenche as informa</w:t>
      </w:r>
      <w:r>
        <w:t>çõ</w:t>
      </w:r>
      <w:r w:rsidRPr="00C22A5E">
        <w:t>es e avan</w:t>
      </w:r>
      <w:r>
        <w:t>ç</w:t>
      </w:r>
      <w:r w:rsidRPr="00C22A5E">
        <w:t xml:space="preserve">a; </w:t>
      </w:r>
    </w:p>
    <w:p w:rsidR="00CB640B" w:rsidRPr="00C22A5E" w:rsidRDefault="00CB640B" w:rsidP="00DB4793">
      <w:pPr>
        <w:pStyle w:val="Ttulo4"/>
      </w:pPr>
      <w:r w:rsidRPr="00C22A5E">
        <w:t>O sistema exibe o passo "Rendimentos";</w:t>
      </w:r>
    </w:p>
    <w:p w:rsidR="00CB640B" w:rsidRPr="00C22A5E" w:rsidRDefault="00CB640B" w:rsidP="00DB4793">
      <w:pPr>
        <w:pStyle w:val="Ttulo4"/>
      </w:pPr>
      <w:r w:rsidRPr="00C22A5E">
        <w:t>O ator preenche as informa</w:t>
      </w:r>
      <w:r>
        <w:t>çõ</w:t>
      </w:r>
      <w:r w:rsidRPr="00C22A5E">
        <w:t>es e avan</w:t>
      </w:r>
      <w:r>
        <w:t>ç</w:t>
      </w:r>
      <w:r w:rsidRPr="00C22A5E">
        <w:t xml:space="preserve">a; </w:t>
      </w:r>
    </w:p>
    <w:p w:rsidR="00CB640B" w:rsidRPr="00C22A5E" w:rsidRDefault="00CB640B" w:rsidP="00DB4793">
      <w:pPr>
        <w:pStyle w:val="Ttulo4"/>
      </w:pPr>
      <w:r w:rsidRPr="00C22A5E">
        <w:t>O sistema exibe o passo "Pagamentos";</w:t>
      </w:r>
    </w:p>
    <w:p w:rsidR="00CB640B" w:rsidRPr="00C22A5E" w:rsidRDefault="00CB640B" w:rsidP="00DB4793">
      <w:pPr>
        <w:pStyle w:val="Ttulo4"/>
      </w:pPr>
      <w:r w:rsidRPr="00C22A5E">
        <w:t>O ator preenche as informa</w:t>
      </w:r>
      <w:r>
        <w:t>çõ</w:t>
      </w:r>
      <w:r w:rsidRPr="00C22A5E">
        <w:t>es e avan</w:t>
      </w:r>
      <w:r>
        <w:t>ç</w:t>
      </w:r>
      <w:r w:rsidRPr="00C22A5E">
        <w:t xml:space="preserve">a; </w:t>
      </w:r>
    </w:p>
    <w:p w:rsidR="00CB640B" w:rsidRPr="00C22A5E" w:rsidRDefault="00CB640B" w:rsidP="00DB4793">
      <w:pPr>
        <w:pStyle w:val="Ttulo4"/>
      </w:pPr>
      <w:r w:rsidRPr="00C22A5E">
        <w:t>O sistema exibe o passo "Doa</w:t>
      </w:r>
      <w:r>
        <w:t>çõ</w:t>
      </w:r>
      <w:r w:rsidRPr="00C22A5E">
        <w:t>es";</w:t>
      </w:r>
    </w:p>
    <w:p w:rsidR="00CB640B" w:rsidRPr="00C22A5E" w:rsidRDefault="00CB640B" w:rsidP="00DB4793">
      <w:pPr>
        <w:pStyle w:val="Ttulo4"/>
      </w:pPr>
      <w:r w:rsidRPr="00C22A5E">
        <w:t>O ator preenche as informa</w:t>
      </w:r>
      <w:r>
        <w:t>çõ</w:t>
      </w:r>
      <w:r w:rsidRPr="00C22A5E">
        <w:t>es e avan</w:t>
      </w:r>
      <w:r>
        <w:t>ç</w:t>
      </w:r>
      <w:r w:rsidRPr="00C22A5E">
        <w:t xml:space="preserve">a; </w:t>
      </w:r>
    </w:p>
    <w:p w:rsidR="00CB640B" w:rsidRPr="00C22A5E" w:rsidRDefault="00CB640B" w:rsidP="00DB4793">
      <w:pPr>
        <w:pStyle w:val="Ttulo4"/>
      </w:pPr>
      <w:r w:rsidRPr="00C22A5E">
        <w:t>O sistema exibe o passo "D</w:t>
      </w:r>
      <w:r>
        <w:t>í</w:t>
      </w:r>
      <w:r w:rsidRPr="00C22A5E">
        <w:t>vidas";</w:t>
      </w:r>
    </w:p>
    <w:p w:rsidR="00CB640B" w:rsidRPr="00C22A5E" w:rsidRDefault="00CB640B" w:rsidP="00DB4793">
      <w:pPr>
        <w:pStyle w:val="Ttulo4"/>
      </w:pPr>
      <w:r w:rsidRPr="00C22A5E">
        <w:t>O ator preenche as informa</w:t>
      </w:r>
      <w:r>
        <w:t>çõ</w:t>
      </w:r>
      <w:r w:rsidRPr="00C22A5E">
        <w:t>es e avan</w:t>
      </w:r>
      <w:r>
        <w:t>ç</w:t>
      </w:r>
      <w:r w:rsidRPr="00C22A5E">
        <w:t xml:space="preserve">a; </w:t>
      </w:r>
    </w:p>
    <w:p w:rsidR="00CB640B" w:rsidRPr="00C22A5E" w:rsidRDefault="00CB640B" w:rsidP="00DB4793">
      <w:pPr>
        <w:pStyle w:val="Ttulo4"/>
      </w:pPr>
      <w:r w:rsidRPr="00C22A5E">
        <w:t>O sistema exibe o passo "Confirma</w:t>
      </w:r>
      <w:r>
        <w:t>çã</w:t>
      </w:r>
      <w:r w:rsidRPr="00C22A5E">
        <w:t>o";</w:t>
      </w:r>
    </w:p>
    <w:p w:rsidR="005119E0" w:rsidRDefault="00CB640B" w:rsidP="00DB4793">
      <w:pPr>
        <w:pStyle w:val="Ttulo4"/>
        <w:numPr>
          <w:ilvl w:val="3"/>
          <w:numId w:val="21"/>
        </w:numPr>
      </w:pPr>
      <w:r w:rsidRPr="00CB640B">
        <w:t>O autor verifica as informações, confirma a declaração e submete a operaçã</w:t>
      </w:r>
      <w:r w:rsidR="00DB4793">
        <w:t>o.</w:t>
      </w:r>
    </w:p>
    <w:p w:rsidR="005119E0" w:rsidRDefault="005119E0" w:rsidP="005119E0">
      <w:pPr>
        <w:ind w:left="0"/>
      </w:pPr>
    </w:p>
    <w:p w:rsidR="005119E0" w:rsidRDefault="005119E0" w:rsidP="005119E0">
      <w:pPr>
        <w:pStyle w:val="Ttulo3"/>
        <w:keepNext w:val="0"/>
        <w:widowControl w:val="0"/>
        <w:spacing w:before="120" w:line="240" w:lineRule="auto"/>
        <w:ind w:left="1620" w:hanging="900"/>
      </w:pPr>
      <w:proofErr w:type="spellStart"/>
      <w:r>
        <w:t>Pos</w:t>
      </w:r>
      <w:proofErr w:type="spellEnd"/>
      <w:r>
        <w:t xml:space="preserve"> Condição </w:t>
      </w:r>
    </w:p>
    <w:p w:rsidR="005119E0" w:rsidRDefault="005119E0" w:rsidP="00CB640B">
      <w:pPr>
        <w:pStyle w:val="Ttulo4"/>
      </w:pPr>
      <w:r>
        <w:t>O sistema exibe a mensagem de sucesso</w:t>
      </w:r>
      <w:r w:rsidR="00DB4793">
        <w:t>.</w:t>
      </w:r>
    </w:p>
    <w:p w:rsidR="005119E0" w:rsidRDefault="005119E0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0" w:name="_Toc71120501"/>
      <w:r>
        <w:t>Regra de Negócio</w:t>
      </w:r>
      <w:bookmarkEnd w:id="10"/>
    </w:p>
    <w:p w:rsidR="00E035D1" w:rsidRDefault="00E035D1" w:rsidP="00E035D1">
      <w:pPr>
        <w:pStyle w:val="Ttulo2"/>
      </w:pPr>
      <w:r>
        <w:t>RN001</w:t>
      </w:r>
      <w:r w:rsidR="005119E0" w:rsidRPr="00C22A5E">
        <w:t>: Verificar se o arquivo DEC pertence ao usu</w:t>
      </w:r>
      <w:r w:rsidR="005119E0">
        <w:t>á</w:t>
      </w:r>
      <w:r w:rsidR="005119E0" w:rsidRPr="00C22A5E">
        <w:t>rio.</w:t>
      </w:r>
    </w:p>
    <w:p w:rsidR="005119E0" w:rsidRPr="00C22A5E" w:rsidRDefault="005119E0" w:rsidP="005119E0">
      <w:pPr>
        <w:pStyle w:val="TextosemFormatao"/>
        <w:ind w:left="990" w:hanging="270"/>
        <w:rPr>
          <w:rFonts w:ascii="Arial" w:hAnsi="Arial" w:cs="Arial"/>
          <w:color w:val="auto"/>
          <w:sz w:val="22"/>
          <w:szCs w:val="22"/>
          <w:lang w:val="pt-BR"/>
        </w:rPr>
      </w:pPr>
      <w:r w:rsidRPr="00C22A5E">
        <w:rPr>
          <w:rFonts w:ascii="Arial" w:hAnsi="Arial" w:cs="Arial"/>
          <w:color w:val="auto"/>
          <w:sz w:val="22"/>
          <w:szCs w:val="22"/>
          <w:lang w:val="pt-BR"/>
        </w:rPr>
        <w:t xml:space="preserve"> O sistema valida se o arquivo pertence ao mesmo CPF que est</w:t>
      </w:r>
      <w:r>
        <w:rPr>
          <w:rFonts w:ascii="Arial" w:hAnsi="Arial" w:cs="Arial"/>
          <w:color w:val="auto"/>
          <w:sz w:val="22"/>
          <w:szCs w:val="22"/>
          <w:lang w:val="pt-BR"/>
        </w:rPr>
        <w:t>á</w:t>
      </w:r>
      <w:r w:rsidRPr="00C22A5E">
        <w:rPr>
          <w:rFonts w:ascii="Arial" w:hAnsi="Arial" w:cs="Arial"/>
          <w:color w:val="auto"/>
          <w:sz w:val="22"/>
          <w:szCs w:val="22"/>
          <w:lang w:val="pt-BR"/>
        </w:rPr>
        <w:t xml:space="preserve"> fazendo a importa</w:t>
      </w:r>
      <w:r>
        <w:rPr>
          <w:rFonts w:ascii="Arial" w:hAnsi="Arial" w:cs="Arial"/>
          <w:color w:val="auto"/>
          <w:sz w:val="22"/>
          <w:szCs w:val="22"/>
          <w:lang w:val="pt-BR"/>
        </w:rPr>
        <w:t>çã</w:t>
      </w:r>
      <w:r w:rsidRPr="00C22A5E">
        <w:rPr>
          <w:rFonts w:ascii="Arial" w:hAnsi="Arial" w:cs="Arial"/>
          <w:color w:val="auto"/>
          <w:sz w:val="22"/>
          <w:szCs w:val="22"/>
          <w:lang w:val="pt-BR"/>
        </w:rPr>
        <w:t>o.</w:t>
      </w:r>
    </w:p>
    <w:p w:rsidR="005119E0" w:rsidRPr="00C22A5E" w:rsidRDefault="005119E0" w:rsidP="005119E0">
      <w:pPr>
        <w:pStyle w:val="TextosemFormatao"/>
        <w:ind w:left="990" w:hanging="270"/>
        <w:rPr>
          <w:rFonts w:ascii="Arial" w:hAnsi="Arial" w:cs="Arial"/>
          <w:color w:val="auto"/>
          <w:sz w:val="22"/>
          <w:szCs w:val="22"/>
          <w:lang w:val="pt-BR"/>
        </w:rPr>
      </w:pPr>
    </w:p>
    <w:p w:rsidR="00E035D1" w:rsidRDefault="00E035D1" w:rsidP="00E035D1">
      <w:pPr>
        <w:pStyle w:val="Ttulo2"/>
      </w:pPr>
      <w:r>
        <w:lastRenderedPageBreak/>
        <w:t>RN002</w:t>
      </w:r>
      <w:r w:rsidR="005119E0" w:rsidRPr="00C22A5E">
        <w:t>: Verificar ano da declara</w:t>
      </w:r>
      <w:r w:rsidR="005119E0">
        <w:t>çã</w:t>
      </w:r>
      <w:r w:rsidR="005119E0" w:rsidRPr="00C22A5E">
        <w:t xml:space="preserve">o no arquivo DEC. </w:t>
      </w:r>
    </w:p>
    <w:p w:rsidR="00975CDE" w:rsidRDefault="005119E0" w:rsidP="005119E0">
      <w:pPr>
        <w:rPr>
          <w:rFonts w:cs="Arial"/>
          <w:sz w:val="22"/>
          <w:szCs w:val="22"/>
        </w:rPr>
      </w:pPr>
      <w:r w:rsidRPr="00C22A5E">
        <w:rPr>
          <w:rFonts w:cs="Arial"/>
          <w:sz w:val="22"/>
          <w:szCs w:val="22"/>
        </w:rPr>
        <w:t>O sistema valida se o ano da declara</w:t>
      </w:r>
      <w:r>
        <w:rPr>
          <w:rFonts w:cs="Arial"/>
          <w:sz w:val="22"/>
          <w:szCs w:val="22"/>
        </w:rPr>
        <w:t>çã</w:t>
      </w:r>
      <w:r w:rsidRPr="00C22A5E">
        <w:rPr>
          <w:rFonts w:cs="Arial"/>
          <w:sz w:val="22"/>
          <w:szCs w:val="22"/>
        </w:rPr>
        <w:t xml:space="preserve">o no arquivo DEC </w:t>
      </w:r>
      <w:r>
        <w:rPr>
          <w:rFonts w:cs="Arial"/>
          <w:sz w:val="22"/>
          <w:szCs w:val="22"/>
        </w:rPr>
        <w:t>é</w:t>
      </w:r>
      <w:r w:rsidRPr="00C22A5E">
        <w:rPr>
          <w:rFonts w:cs="Arial"/>
          <w:sz w:val="22"/>
          <w:szCs w:val="22"/>
        </w:rPr>
        <w:t xml:space="preserve"> o mesmo do ano que a declara</w:t>
      </w:r>
      <w:r>
        <w:rPr>
          <w:rFonts w:cs="Arial"/>
          <w:sz w:val="22"/>
          <w:szCs w:val="22"/>
        </w:rPr>
        <w:t>çã</w:t>
      </w:r>
      <w:r w:rsidRPr="00C22A5E">
        <w:rPr>
          <w:rFonts w:cs="Arial"/>
          <w:sz w:val="22"/>
          <w:szCs w:val="22"/>
        </w:rPr>
        <w:t>o em elabora</w:t>
      </w:r>
      <w:r>
        <w:rPr>
          <w:rFonts w:cs="Arial"/>
          <w:sz w:val="22"/>
          <w:szCs w:val="22"/>
        </w:rPr>
        <w:t>çã</w:t>
      </w:r>
      <w:r w:rsidRPr="00C22A5E">
        <w:rPr>
          <w:rFonts w:cs="Arial"/>
          <w:sz w:val="22"/>
          <w:szCs w:val="22"/>
        </w:rPr>
        <w:t>o.</w:t>
      </w:r>
    </w:p>
    <w:p w:rsidR="00E035D1" w:rsidRDefault="00E035D1" w:rsidP="005119E0"/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1" w:name="_Toc71120504"/>
      <w:r>
        <w:t>Anexos</w:t>
      </w:r>
      <w:bookmarkEnd w:id="11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2" w:name="_Toc71120506"/>
      <w:r>
        <w:lastRenderedPageBreak/>
        <w:t>Telas</w:t>
      </w:r>
      <w:bookmarkEnd w:id="12"/>
    </w:p>
    <w:p w:rsidR="00975CDE" w:rsidRDefault="00975CDE" w:rsidP="00975CDE">
      <w:bookmarkStart w:id="13" w:name="_Toc71120508"/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r>
        <w:t>Relatório (</w:t>
      </w:r>
      <w:r w:rsidR="00CA000D">
        <w:t>s)</w:t>
      </w:r>
      <w:bookmarkEnd w:id="13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2CE" w:rsidRDefault="004C32CE" w:rsidP="002908D9">
      <w:r>
        <w:separator/>
      </w:r>
    </w:p>
  </w:endnote>
  <w:endnote w:type="continuationSeparator" w:id="0">
    <w:p w:rsidR="004C32CE" w:rsidRDefault="004C32C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AF4B93">
            <w:rPr>
              <w:rFonts w:cs="Arial"/>
              <w:noProof/>
              <w:snapToGrid w:val="0"/>
              <w:sz w:val="20"/>
            </w:rPr>
            <w:t>UCS0772 - Declaração de Bens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C748B7">
            <w:rPr>
              <w:rFonts w:cs="Arial"/>
              <w:noProof/>
              <w:sz w:val="20"/>
            </w:rPr>
            <w:t>4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2CE" w:rsidRDefault="004C32CE" w:rsidP="002908D9">
      <w:r>
        <w:separator/>
      </w:r>
    </w:p>
  </w:footnote>
  <w:footnote w:type="continuationSeparator" w:id="0">
    <w:p w:rsidR="004C32CE" w:rsidRDefault="004C32C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417EF0E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04683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463AB4"/>
    <w:rsid w:val="004B2CE1"/>
    <w:rsid w:val="004C32CE"/>
    <w:rsid w:val="004E0834"/>
    <w:rsid w:val="004F657F"/>
    <w:rsid w:val="00510CA9"/>
    <w:rsid w:val="005119E0"/>
    <w:rsid w:val="00550536"/>
    <w:rsid w:val="0059301A"/>
    <w:rsid w:val="005D35E4"/>
    <w:rsid w:val="00616D7E"/>
    <w:rsid w:val="00623E87"/>
    <w:rsid w:val="00652148"/>
    <w:rsid w:val="0067783D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AF4B93"/>
    <w:rsid w:val="00B15821"/>
    <w:rsid w:val="00B43979"/>
    <w:rsid w:val="00B52C8F"/>
    <w:rsid w:val="00B53128"/>
    <w:rsid w:val="00B9480F"/>
    <w:rsid w:val="00B94A14"/>
    <w:rsid w:val="00BD3501"/>
    <w:rsid w:val="00C06B86"/>
    <w:rsid w:val="00C748B7"/>
    <w:rsid w:val="00C80215"/>
    <w:rsid w:val="00C85CA1"/>
    <w:rsid w:val="00CA000D"/>
    <w:rsid w:val="00CA0CEF"/>
    <w:rsid w:val="00CB640B"/>
    <w:rsid w:val="00D623B7"/>
    <w:rsid w:val="00DB0139"/>
    <w:rsid w:val="00DB4793"/>
    <w:rsid w:val="00DF1DDA"/>
    <w:rsid w:val="00E035D1"/>
    <w:rsid w:val="00E81253"/>
    <w:rsid w:val="00EC1602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3F5F814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B640B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B640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semFormatao">
    <w:name w:val="Plain Text"/>
    <w:basedOn w:val="Normal"/>
    <w:link w:val="TextosemFormataoChar"/>
    <w:uiPriority w:val="99"/>
    <w:rsid w:val="005119E0"/>
    <w:pPr>
      <w:widowControl w:val="0"/>
      <w:autoSpaceDE w:val="0"/>
      <w:autoSpaceDN w:val="0"/>
      <w:adjustRightInd w:val="0"/>
      <w:spacing w:line="240" w:lineRule="auto"/>
      <w:ind w:left="0"/>
      <w:jc w:val="left"/>
    </w:pPr>
    <w:rPr>
      <w:rFonts w:ascii="Courier New" w:eastAsiaTheme="minorEastAsia" w:hAnsi="Courier New" w:cs="Courier New"/>
      <w:color w:val="000000"/>
      <w:sz w:val="20"/>
      <w:szCs w:val="20"/>
      <w:u w:color="000000"/>
      <w:lang w:val="en-US"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5119E0"/>
    <w:rPr>
      <w:rFonts w:ascii="Courier New" w:eastAsiaTheme="minorEastAsia" w:hAnsi="Courier New" w:cs="Courier New"/>
      <w:color w:val="000000"/>
      <w:u w:color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ABB311-8399-4AEF-8F03-C9E618C91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55</TotalTime>
  <Pages>21</Pages>
  <Words>2150</Words>
  <Characters>12261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14383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3</cp:revision>
  <cp:lastPrinted>2014-11-08T02:47:00Z</cp:lastPrinted>
  <dcterms:created xsi:type="dcterms:W3CDTF">2021-06-02T12:53:00Z</dcterms:created>
  <dcterms:modified xsi:type="dcterms:W3CDTF">2021-06-04T14:04:00Z</dcterms:modified>
</cp:coreProperties>
</file>