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EF328F">
        <w:t>777</w:t>
      </w:r>
      <w:r w:rsidR="0084167A">
        <w:t xml:space="preserve"> </w:t>
      </w:r>
      <w:r>
        <w:t xml:space="preserve">– </w:t>
      </w:r>
      <w:r w:rsidR="00EF328F">
        <w:t>Ficha Financeira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827E59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1120487" w:history="1">
        <w:r w:rsidR="00827E59" w:rsidRPr="00C54848">
          <w:rPr>
            <w:rStyle w:val="Hyperlink"/>
            <w:noProof/>
          </w:rPr>
          <w:t>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Pacote/Caso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8" w:history="1">
        <w:r w:rsidR="00827E59" w:rsidRPr="00C54848">
          <w:rPr>
            <w:rStyle w:val="Hyperlink"/>
            <w:noProof/>
          </w:rPr>
          <w:t>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9" w:history="1">
        <w:r w:rsidR="00827E59" w:rsidRPr="00C54848">
          <w:rPr>
            <w:rStyle w:val="Hyperlink"/>
            <w:noProof/>
          </w:rPr>
          <w:t>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Descrição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0" w:history="1">
        <w:r w:rsidR="00827E59" w:rsidRPr="00C54848">
          <w:rPr>
            <w:rStyle w:val="Hyperlink"/>
            <w:noProof/>
          </w:rPr>
          <w:t>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1" w:history="1">
        <w:r w:rsidR="00827E59" w:rsidRPr="00C54848">
          <w:rPr>
            <w:rStyle w:val="Hyperlink"/>
            <w:noProof/>
          </w:rPr>
          <w:t>2.1.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principais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2" w:history="1">
        <w:r w:rsidR="00827E59" w:rsidRPr="00C54848">
          <w:rPr>
            <w:rStyle w:val="Hyperlink"/>
            <w:noProof/>
          </w:rPr>
          <w:t>2.2.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associados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3" w:history="1">
        <w:r w:rsidR="00827E59" w:rsidRPr="00C54848">
          <w:rPr>
            <w:rStyle w:val="Hyperlink"/>
            <w:noProof/>
          </w:rPr>
          <w:t>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Diagrama (Pendente de Definição)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4" w:history="1">
        <w:r w:rsidR="00827E59" w:rsidRPr="00C54848">
          <w:rPr>
            <w:rStyle w:val="Hyperlink"/>
            <w:noProof/>
          </w:rPr>
          <w:t>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Casos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5" w:history="1">
        <w:r w:rsidR="00827E59" w:rsidRPr="00C54848">
          <w:rPr>
            <w:rStyle w:val="Hyperlink"/>
            <w:noProof/>
          </w:rPr>
          <w:t>4.1.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UCS000 – 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6" w:history="1">
        <w:r w:rsidR="00827E59" w:rsidRPr="00C54848">
          <w:rPr>
            <w:rStyle w:val="Hyperlink"/>
            <w:noProof/>
          </w:rPr>
          <w:t>4.1.1.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Básico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7" w:history="1">
        <w:r w:rsidR="00827E59" w:rsidRPr="00C54848">
          <w:rPr>
            <w:rStyle w:val="Hyperlink"/>
            <w:noProof/>
          </w:rPr>
          <w:t>4.1.2.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8" w:history="1">
        <w:r w:rsidR="00827E59" w:rsidRPr="00C54848">
          <w:rPr>
            <w:rStyle w:val="Hyperlink"/>
            <w:noProof/>
          </w:rPr>
          <w:t>4.1.3.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2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9" w:history="1">
        <w:r w:rsidR="00827E59" w:rsidRPr="00C54848">
          <w:rPr>
            <w:rStyle w:val="Hyperlink"/>
            <w:noProof/>
          </w:rPr>
          <w:t>4.1.4.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Pos Condição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0" w:history="1">
        <w:r w:rsidR="00827E59" w:rsidRPr="00C54848">
          <w:rPr>
            <w:rStyle w:val="Hyperlink"/>
            <w:noProof/>
          </w:rPr>
          <w:t>4.1.5.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1" w:history="1">
        <w:r w:rsidR="00827E59" w:rsidRPr="00C54848">
          <w:rPr>
            <w:rStyle w:val="Hyperlink"/>
            <w:noProof/>
          </w:rPr>
          <w:t>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Regra de Negócio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2" w:history="1">
        <w:r w:rsidR="00827E59" w:rsidRPr="00C54848">
          <w:rPr>
            <w:rStyle w:val="Hyperlink"/>
            <w:noProof/>
          </w:rPr>
          <w:t>5.1.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RN001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3" w:history="1">
        <w:r w:rsidR="00827E59" w:rsidRPr="00C54848">
          <w:rPr>
            <w:rStyle w:val="Hyperlink"/>
            <w:noProof/>
          </w:rPr>
          <w:t>5.1.1.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 Dados Inválidos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4" w:history="1">
        <w:r w:rsidR="00827E59" w:rsidRPr="00C54848">
          <w:rPr>
            <w:rStyle w:val="Hyperlink"/>
            <w:noProof/>
          </w:rPr>
          <w:t>6.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5" w:history="1">
        <w:r w:rsidR="00827E59" w:rsidRPr="00C54848">
          <w:rPr>
            <w:rStyle w:val="Hyperlink"/>
            <w:noProof/>
          </w:rPr>
          <w:t>6.1.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6" w:history="1">
        <w:r w:rsidR="00827E59" w:rsidRPr="00C54848">
          <w:rPr>
            <w:rStyle w:val="Hyperlink"/>
            <w:noProof/>
          </w:rPr>
          <w:t>7.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7" w:history="1">
        <w:r w:rsidR="00827E59" w:rsidRPr="00C54848">
          <w:rPr>
            <w:rStyle w:val="Hyperlink"/>
            <w:noProof/>
          </w:rPr>
          <w:t>7.1.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D0A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8" w:history="1">
        <w:r w:rsidR="00827E59" w:rsidRPr="00C54848">
          <w:rPr>
            <w:rStyle w:val="Hyperlink"/>
            <w:noProof/>
          </w:rPr>
          <w:t>8.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Relatório (s)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1120487"/>
      <w:r>
        <w:lastRenderedPageBreak/>
        <w:t>Pacote/Caso de Uso</w:t>
      </w:r>
      <w:bookmarkEnd w:id="0"/>
    </w:p>
    <w:p w:rsidR="00AE2BF8" w:rsidRDefault="00AE2BF8" w:rsidP="00AE2BF8"/>
    <w:p w:rsidR="00AE2BF8" w:rsidRDefault="00EF328F" w:rsidP="00232F60">
      <w:pPr>
        <w:pStyle w:val="Subttulo"/>
      </w:pPr>
      <w:r>
        <w:t>Ficha Financeira</w:t>
      </w:r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1" w:name="_Toc71120489"/>
      <w:r>
        <w:t>Descrição</w:t>
      </w:r>
      <w:bookmarkEnd w:id="1"/>
    </w:p>
    <w:p w:rsidR="00EF328F" w:rsidRDefault="00EF328F" w:rsidP="00AC4062">
      <w:pPr>
        <w:pStyle w:val="Cabealho"/>
        <w:ind w:left="0"/>
        <w:jc w:val="left"/>
        <w:rPr>
          <w:rFonts w:cs="Arial"/>
        </w:rPr>
      </w:pPr>
    </w:p>
    <w:p w:rsidR="00AE2BF8" w:rsidRPr="00AC4062" w:rsidRDefault="00EF328F" w:rsidP="00AC4062">
      <w:pPr>
        <w:pStyle w:val="Cabealho"/>
        <w:ind w:left="0"/>
        <w:jc w:val="left"/>
        <w:rPr>
          <w:rFonts w:cs="Arial"/>
        </w:rPr>
      </w:pPr>
      <w:r w:rsidRPr="00EF328F">
        <w:rPr>
          <w:rFonts w:cs="Arial"/>
        </w:rPr>
        <w:t>Pacote responsável por agrupar os casos de uso de Ficha financeira do servidor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" w:name="_Toc71120490"/>
      <w:r>
        <w:t>Conceito</w:t>
      </w:r>
      <w:bookmarkEnd w:id="2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3" w:name="_Toc71120491"/>
      <w:r>
        <w:t>Conceitos principais</w:t>
      </w:r>
      <w:bookmarkEnd w:id="3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4" w:name="_Toc71120492"/>
      <w:r>
        <w:t>Conceitos associados</w:t>
      </w:r>
      <w:bookmarkEnd w:id="4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5" w:name="_Toc71120493"/>
      <w:r w:rsidR="004B2CE1">
        <w:lastRenderedPageBreak/>
        <w:t xml:space="preserve">Diagrama </w:t>
      </w:r>
      <w:bookmarkEnd w:id="5"/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F328F" w:rsidRDefault="00EF328F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4090364" cy="2196935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951" cy="220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1120494"/>
      <w:r>
        <w:lastRenderedPageBreak/>
        <w:t>Casos de Uso</w:t>
      </w:r>
      <w:bookmarkEnd w:id="6"/>
    </w:p>
    <w:p w:rsidR="00EF328F" w:rsidRPr="00EF328F" w:rsidRDefault="00EF328F" w:rsidP="00EF328F">
      <w:pPr>
        <w:pStyle w:val="Ttulo2"/>
      </w:pPr>
      <w:bookmarkStart w:id="7" w:name="_Toc71120495"/>
      <w:r w:rsidRPr="00EF328F">
        <w:t>Ficha Financeira</w:t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8" w:name="_Toc71120496"/>
      <w:bookmarkEnd w:id="7"/>
      <w:r>
        <w:t>Fluxo Básico</w:t>
      </w:r>
      <w:bookmarkEnd w:id="8"/>
    </w:p>
    <w:p w:rsidR="00EF328F" w:rsidRDefault="00EF328F" w:rsidP="00EF328F">
      <w:pPr>
        <w:pStyle w:val="Ttulo4"/>
      </w:pPr>
      <w:r>
        <w:t>O ator solicita a funcionalidade "Emitir Ficha Financeira";</w:t>
      </w:r>
    </w:p>
    <w:p w:rsidR="00EF328F" w:rsidRDefault="00EF328F" w:rsidP="00EF328F">
      <w:pPr>
        <w:pStyle w:val="Ttulo4"/>
      </w:pPr>
      <w:r>
        <w:t>O sistema exibe tela com os dados básicos da pessoa, matrícula e órgão e formulário para definição do período.</w:t>
      </w:r>
    </w:p>
    <w:p w:rsidR="00EF328F" w:rsidRDefault="00EF328F" w:rsidP="00EF328F">
      <w:pPr>
        <w:pStyle w:val="Ttulo4"/>
      </w:pPr>
      <w:r>
        <w:t>O ator especifica o período e submete a operação;</w:t>
      </w:r>
    </w:p>
    <w:p w:rsidR="00EF328F" w:rsidRDefault="00EF328F" w:rsidP="00EF328F">
      <w:pPr>
        <w:pStyle w:val="Ttulo4"/>
      </w:pPr>
      <w:r>
        <w:t xml:space="preserve">O </w:t>
      </w:r>
      <w:r>
        <w:t>sistema gera</w:t>
      </w:r>
      <w:r>
        <w:t xml:space="preserve"> o arquivo da ficha financeira;</w:t>
      </w:r>
    </w:p>
    <w:p w:rsidR="00D623B7" w:rsidRDefault="00EF328F" w:rsidP="00EF328F">
      <w:pPr>
        <w:pStyle w:val="Ttulo4"/>
      </w:pPr>
      <w:r>
        <w:t>O ator faz o download do arquivo.</w:t>
      </w:r>
      <w:r>
        <w:t xml:space="preserve"> 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71120499"/>
      <w:proofErr w:type="spellStart"/>
      <w:r>
        <w:t>Pos</w:t>
      </w:r>
      <w:proofErr w:type="spellEnd"/>
      <w:r>
        <w:t xml:space="preserve"> Condição</w:t>
      </w:r>
      <w:bookmarkEnd w:id="9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</w:t>
      </w:r>
      <w:r w:rsidR="00EF328F">
        <w:t>ator tem o arquivo.</w:t>
      </w:r>
    </w:p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0" w:name="_Toc71120501"/>
      <w:r>
        <w:t>Regra de Negócio</w:t>
      </w:r>
      <w:bookmarkEnd w:id="10"/>
    </w:p>
    <w:p w:rsidR="00975CDE" w:rsidRDefault="00EF328F" w:rsidP="00EF328F">
      <w:pPr>
        <w:ind w:left="0" w:firstLine="540"/>
      </w:pPr>
      <w:r>
        <w:t>Não se aplica.</w:t>
      </w:r>
    </w:p>
    <w:p w:rsidR="00CA1A78" w:rsidRDefault="00CA1A78" w:rsidP="00EF328F">
      <w:pPr>
        <w:ind w:left="0" w:firstLine="540"/>
      </w:pPr>
      <w:bookmarkStart w:id="11" w:name="_GoBack"/>
      <w:bookmarkEnd w:id="11"/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71120504"/>
      <w:r>
        <w:t>Anexos</w:t>
      </w:r>
      <w:bookmarkEnd w:id="12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3" w:name="_Toc71120506"/>
      <w:r>
        <w:lastRenderedPageBreak/>
        <w:t>Telas</w:t>
      </w:r>
      <w:bookmarkEnd w:id="13"/>
    </w:p>
    <w:p w:rsidR="00975CDE" w:rsidRDefault="00975CDE" w:rsidP="00975CDE">
      <w:bookmarkStart w:id="14" w:name="_Toc71120508"/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r>
        <w:t>Relatório (</w:t>
      </w:r>
      <w:r w:rsidR="00CA000D">
        <w:t>s)</w:t>
      </w:r>
      <w:bookmarkEnd w:id="14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A07" w:rsidRDefault="004D0A07" w:rsidP="002908D9">
      <w:r>
        <w:separator/>
      </w:r>
    </w:p>
  </w:endnote>
  <w:endnote w:type="continuationSeparator" w:id="0">
    <w:p w:rsidR="004D0A07" w:rsidRDefault="004D0A0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EF328F">
            <w:rPr>
              <w:rFonts w:cs="Arial"/>
              <w:noProof/>
              <w:snapToGrid w:val="0"/>
              <w:sz w:val="20"/>
            </w:rPr>
            <w:t>UCS0777 - Ficha Financeira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CA1A78">
            <w:rPr>
              <w:rFonts w:cs="Arial"/>
              <w:noProof/>
              <w:sz w:val="20"/>
            </w:rPr>
            <w:t>7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A07" w:rsidRDefault="004D0A07" w:rsidP="002908D9">
      <w:r>
        <w:separator/>
      </w:r>
    </w:p>
  </w:footnote>
  <w:footnote w:type="continuationSeparator" w:id="0">
    <w:p w:rsidR="004D0A07" w:rsidRDefault="004D0A0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D0A07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CA1A78"/>
    <w:rsid w:val="00D623B7"/>
    <w:rsid w:val="00DB0139"/>
    <w:rsid w:val="00DF1DDA"/>
    <w:rsid w:val="00E81253"/>
    <w:rsid w:val="00EF328F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18B544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7BC8B-4149-447F-B01B-89E7C9D74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10</TotalTime>
  <Pages>7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2859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3</cp:revision>
  <cp:lastPrinted>2014-11-08T02:47:00Z</cp:lastPrinted>
  <dcterms:created xsi:type="dcterms:W3CDTF">2021-06-02T12:53:00Z</dcterms:created>
  <dcterms:modified xsi:type="dcterms:W3CDTF">2021-06-04T16:50:00Z</dcterms:modified>
</cp:coreProperties>
</file>