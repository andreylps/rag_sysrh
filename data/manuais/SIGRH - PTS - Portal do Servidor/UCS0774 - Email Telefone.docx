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866269">
        <w:t>774</w:t>
      </w:r>
      <w:r w:rsidR="0084167A">
        <w:t xml:space="preserve"> </w:t>
      </w:r>
      <w:r>
        <w:t xml:space="preserve">– </w:t>
      </w:r>
      <w:proofErr w:type="spellStart"/>
      <w:r w:rsidR="00866269">
        <w:t>Email</w:t>
      </w:r>
      <w:proofErr w:type="spellEnd"/>
      <w:r w:rsidR="00866269">
        <w:t xml:space="preserve"> / Telefone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AE4CBF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701633" w:history="1">
        <w:r w:rsidR="00AE4CBF" w:rsidRPr="007C5051">
          <w:rPr>
            <w:rStyle w:val="Hyperlink"/>
            <w:noProof/>
          </w:rPr>
          <w:t>1.</w:t>
        </w:r>
        <w:r w:rsidR="00AE4CBF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AE4CBF" w:rsidRPr="007C5051">
          <w:rPr>
            <w:rStyle w:val="Hyperlink"/>
            <w:noProof/>
          </w:rPr>
          <w:t>Pacote/Caso de Uso</w:t>
        </w:r>
        <w:r w:rsidR="00AE4CBF">
          <w:rPr>
            <w:noProof/>
            <w:webHidden/>
          </w:rPr>
          <w:tab/>
        </w:r>
        <w:r w:rsidR="00AE4CBF">
          <w:rPr>
            <w:noProof/>
            <w:webHidden/>
          </w:rPr>
          <w:fldChar w:fldCharType="begin"/>
        </w:r>
        <w:r w:rsidR="00AE4CBF">
          <w:rPr>
            <w:noProof/>
            <w:webHidden/>
          </w:rPr>
          <w:instrText xml:space="preserve"> PAGEREF _Toc73701633 \h </w:instrText>
        </w:r>
        <w:r w:rsidR="00AE4CBF">
          <w:rPr>
            <w:noProof/>
            <w:webHidden/>
          </w:rPr>
        </w:r>
        <w:r w:rsidR="00AE4CBF">
          <w:rPr>
            <w:noProof/>
            <w:webHidden/>
          </w:rPr>
          <w:fldChar w:fldCharType="separate"/>
        </w:r>
        <w:r w:rsidR="00AE4CBF">
          <w:rPr>
            <w:noProof/>
            <w:webHidden/>
          </w:rPr>
          <w:t>4</w:t>
        </w:r>
        <w:r w:rsidR="00AE4CBF"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34" w:history="1">
        <w:r w:rsidRPr="007C5051">
          <w:rPr>
            <w:rStyle w:val="Hyperlink"/>
            <w:noProof/>
          </w:rPr>
          <w:t>Email / Telefone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35" w:history="1">
        <w:r w:rsidRPr="007C505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36" w:history="1">
        <w:r w:rsidRPr="007C505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37" w:history="1">
        <w:r w:rsidRPr="007C505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38" w:history="1">
        <w:r w:rsidRPr="007C505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39" w:history="1">
        <w:r w:rsidRPr="007C505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40" w:history="1">
        <w:r w:rsidRPr="007C505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41" w:history="1">
        <w:r w:rsidRPr="007C505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Alterar Dados para Contato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42" w:history="1">
        <w:r w:rsidRPr="007C505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43" w:history="1">
        <w:r w:rsidRPr="007C5051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44" w:history="1">
        <w:r w:rsidRPr="007C505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45" w:history="1">
        <w:r w:rsidRPr="007C5051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RN001: O telefone deve ter um formato válido.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46" w:history="1">
        <w:r w:rsidRPr="007C5051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RN002: O email deve ter um formato 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47" w:history="1">
        <w:r w:rsidRPr="007C5051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48" w:history="1">
        <w:r w:rsidRPr="007C5051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4CBF" w:rsidRDefault="00AE4CB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1649" w:history="1">
        <w:r w:rsidRPr="007C5051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7C5051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_Toc73701649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701633"/>
      <w:r>
        <w:lastRenderedPageBreak/>
        <w:t>Pacote/Caso de Uso</w:t>
      </w:r>
      <w:bookmarkEnd w:id="1"/>
    </w:p>
    <w:p w:rsidR="00AE2BF8" w:rsidRDefault="00AE2BF8" w:rsidP="00AE2BF8"/>
    <w:p w:rsidR="00AE2BF8" w:rsidRDefault="00866269" w:rsidP="00232F60">
      <w:pPr>
        <w:pStyle w:val="Subttulo"/>
      </w:pPr>
      <w:bookmarkStart w:id="2" w:name="_Toc73701634"/>
      <w:proofErr w:type="spellStart"/>
      <w:r>
        <w:t>Email</w:t>
      </w:r>
      <w:proofErr w:type="spellEnd"/>
      <w:r>
        <w:t xml:space="preserve"> / Telefone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3701635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AC4062" w:rsidP="00AC4062">
      <w:pPr>
        <w:pStyle w:val="Cabealho"/>
        <w:ind w:left="0"/>
        <w:jc w:val="left"/>
        <w:rPr>
          <w:rFonts w:cs="Arial"/>
        </w:rPr>
      </w:pPr>
      <w:r w:rsidRPr="00AC4062">
        <w:rPr>
          <w:rFonts w:cs="Arial"/>
        </w:rPr>
        <w:t>Breve descrição do objetivo da funcionalidade</w:t>
      </w:r>
      <w:r w:rsidR="00AE2BF8" w:rsidRPr="00AC4062"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3701636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3701637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701638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701639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75CDE" w:rsidP="00866269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</w:p>
    <w:p w:rsidR="00866269" w:rsidRDefault="00866269" w:rsidP="00866269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4443268" cy="2600696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622" cy="261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701640"/>
      <w:r>
        <w:lastRenderedPageBreak/>
        <w:t>Casos de Uso</w:t>
      </w:r>
      <w:bookmarkEnd w:id="8"/>
    </w:p>
    <w:p w:rsidR="00AE2BF8" w:rsidRDefault="00AE4CBF" w:rsidP="00AC4062">
      <w:pPr>
        <w:pStyle w:val="Ttulo2"/>
      </w:pPr>
      <w:bookmarkStart w:id="9" w:name="_Toc73701641"/>
      <w:r>
        <w:t>Alterar Dados para Contato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701642"/>
      <w:r>
        <w:t>Fluxo Básico</w:t>
      </w:r>
      <w:bookmarkEnd w:id="10"/>
    </w:p>
    <w:p w:rsidR="00AE4CBF" w:rsidRDefault="00AE4CBF" w:rsidP="00AE4CBF">
      <w:pPr>
        <w:pStyle w:val="Ttulo4"/>
      </w:pPr>
      <w:r>
        <w:t>O ator solicita a funcionalidade "Alterar Dados para Contato";</w:t>
      </w:r>
    </w:p>
    <w:p w:rsidR="00AE4CBF" w:rsidRDefault="00AE4CBF" w:rsidP="00AE4CBF">
      <w:pPr>
        <w:pStyle w:val="Ttulo4"/>
      </w:pPr>
      <w:r>
        <w:t xml:space="preserve">O sistema exibe a tela com os dados </w:t>
      </w:r>
      <w:r>
        <w:t>básicos</w:t>
      </w:r>
      <w:r>
        <w:t xml:space="preserve"> da pessoa e matrícula, formulário contendo: </w:t>
      </w:r>
      <w:proofErr w:type="spellStart"/>
      <w:r>
        <w:t>Email</w:t>
      </w:r>
      <w:proofErr w:type="spellEnd"/>
      <w:r>
        <w:t xml:space="preserve"> (principal, alternativo, secundário) e </w:t>
      </w:r>
      <w:proofErr w:type="gramStart"/>
      <w:r>
        <w:t>Telefone  (</w:t>
      </w:r>
      <w:proofErr w:type="gramEnd"/>
      <w:r>
        <w:t>principal, alternativo, secundário).</w:t>
      </w:r>
    </w:p>
    <w:p w:rsidR="00AE4CBF" w:rsidRDefault="00AE4CBF" w:rsidP="00AE4CBF">
      <w:pPr>
        <w:pStyle w:val="Ttulo4"/>
      </w:pPr>
      <w:r>
        <w:t>O ator preenche os dados pertinentes e submete a operação.</w:t>
      </w:r>
    </w:p>
    <w:p w:rsidR="00AE4CBF" w:rsidRDefault="00AE4CBF" w:rsidP="00AE4CBF">
      <w:pPr>
        <w:pStyle w:val="Ttulo4"/>
      </w:pPr>
      <w:r>
        <w:t xml:space="preserve">O sistema </w:t>
      </w:r>
      <w:r>
        <w:t>valida as Regras de Negócio RN001 e RN002</w:t>
      </w:r>
      <w:r>
        <w:t>.</w:t>
      </w:r>
    </w:p>
    <w:p w:rsidR="00AE4CBF" w:rsidRDefault="00AE4CBF" w:rsidP="00AE4CBF">
      <w:pPr>
        <w:pStyle w:val="Ttulo4"/>
      </w:pPr>
      <w:r>
        <w:t>O sistema registra as alterações;</w:t>
      </w:r>
    </w:p>
    <w:p w:rsidR="00AE4CBF" w:rsidRDefault="00AE4CBF" w:rsidP="00AE4CBF">
      <w:pPr>
        <w:pStyle w:val="Ttulo4"/>
      </w:pPr>
      <w:r>
        <w:t>O sistema exibe mensagem "Dados de Contato alterados com sucesso";</w:t>
      </w:r>
    </w:p>
    <w:p w:rsidR="00AE2BF8" w:rsidRDefault="00AE4CBF" w:rsidP="007825B4">
      <w:pPr>
        <w:pStyle w:val="Ttulo4"/>
        <w:keepNext w:val="0"/>
        <w:widowControl w:val="0"/>
        <w:spacing w:line="240" w:lineRule="auto"/>
        <w:ind w:left="2160" w:hanging="1080"/>
      </w:pPr>
      <w:r>
        <w:t>O sistema exibe os dados atualizados.</w:t>
      </w:r>
    </w:p>
    <w:p w:rsidR="00D623B7" w:rsidRDefault="00D623B7" w:rsidP="00D623B7"/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701643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AE4CBF" w:rsidP="00AC4062">
      <w:pPr>
        <w:pStyle w:val="Ttulo4"/>
        <w:keepNext w:val="0"/>
        <w:widowControl w:val="0"/>
        <w:spacing w:line="240" w:lineRule="auto"/>
        <w:ind w:left="2160" w:hanging="1080"/>
      </w:pPr>
      <w:r>
        <w:t>O sistema exibe os dados atualizados.</w:t>
      </w:r>
    </w:p>
    <w:p w:rsidR="00D623B7" w:rsidRPr="00D623B7" w:rsidRDefault="00D623B7" w:rsidP="00D623B7"/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2" w:name="_Toc73701644"/>
      <w:r>
        <w:t>Regra de Negócio</w:t>
      </w:r>
      <w:bookmarkEnd w:id="12"/>
    </w:p>
    <w:p w:rsidR="00AE4CBF" w:rsidRDefault="00AE4CBF" w:rsidP="00AE4CBF">
      <w:pPr>
        <w:pStyle w:val="Ttulo2"/>
      </w:pPr>
      <w:bookmarkStart w:id="13" w:name="_Toc73701645"/>
      <w:r>
        <w:t>RN001</w:t>
      </w:r>
      <w:r w:rsidRPr="00AE4CBF">
        <w:t>: O telefone deve ter um formato válido.</w:t>
      </w:r>
      <w:bookmarkEnd w:id="13"/>
    </w:p>
    <w:p w:rsidR="00AC4062" w:rsidRDefault="00AC4062" w:rsidP="00AE4CBF">
      <w:r>
        <w:t>O sistema valida os dados</w:t>
      </w:r>
    </w:p>
    <w:p w:rsidR="00AE4CBF" w:rsidRDefault="00AE4CBF" w:rsidP="00AE4CBF">
      <w:pPr>
        <w:pStyle w:val="Ttulo2"/>
      </w:pPr>
      <w:bookmarkStart w:id="14" w:name="_Toc73701646"/>
      <w:r>
        <w:t>RN002</w:t>
      </w:r>
      <w:r>
        <w:t xml:space="preserve">: O </w:t>
      </w:r>
      <w:proofErr w:type="spellStart"/>
      <w:r>
        <w:t>em</w:t>
      </w:r>
      <w:r>
        <w:t>ail</w:t>
      </w:r>
      <w:proofErr w:type="spellEnd"/>
      <w:r>
        <w:t xml:space="preserve"> deve ter um formato válido</w:t>
      </w:r>
      <w:bookmarkEnd w:id="14"/>
    </w:p>
    <w:p w:rsidR="00975CDE" w:rsidRDefault="00AE4CBF" w:rsidP="00AE4CBF">
      <w:r>
        <w:t xml:space="preserve">O </w:t>
      </w:r>
      <w:proofErr w:type="spellStart"/>
      <w:r>
        <w:t>email</w:t>
      </w:r>
      <w:proofErr w:type="spellEnd"/>
      <w:r>
        <w:t xml:space="preserve"> deve conter arroba.</w:t>
      </w:r>
    </w:p>
    <w:p w:rsidR="00AE4CBF" w:rsidRDefault="00AE4CBF" w:rsidP="00AE4CBF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73701647"/>
      <w:r>
        <w:t>Anexos</w:t>
      </w:r>
      <w:bookmarkEnd w:id="15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6" w:name="_Toc73701648"/>
      <w:r>
        <w:lastRenderedPageBreak/>
        <w:t>Telas</w:t>
      </w:r>
      <w:bookmarkEnd w:id="16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73701649"/>
      <w:r>
        <w:t>Relatório (</w:t>
      </w:r>
      <w:r w:rsidR="00CA000D">
        <w:t>s)</w:t>
      </w:r>
      <w:bookmarkEnd w:id="17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1D3C" w:rsidRDefault="00C31D3C" w:rsidP="002908D9">
      <w:r>
        <w:separator/>
      </w:r>
    </w:p>
  </w:endnote>
  <w:endnote w:type="continuationSeparator" w:id="0">
    <w:p w:rsidR="00C31D3C" w:rsidRDefault="00C31D3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866269">
            <w:rPr>
              <w:rFonts w:cs="Arial"/>
              <w:noProof/>
              <w:snapToGrid w:val="0"/>
              <w:sz w:val="20"/>
            </w:rPr>
            <w:t>UCS0774 - Email Telefone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AE4CBF">
            <w:rPr>
              <w:rFonts w:cs="Arial"/>
              <w:noProof/>
              <w:sz w:val="20"/>
            </w:rPr>
            <w:t>4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1D3C" w:rsidRDefault="00C31D3C" w:rsidP="002908D9">
      <w:r>
        <w:separator/>
      </w:r>
    </w:p>
  </w:footnote>
  <w:footnote w:type="continuationSeparator" w:id="0">
    <w:p w:rsidR="00C31D3C" w:rsidRDefault="00C31D3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66269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AE4CBF"/>
    <w:rsid w:val="00B15821"/>
    <w:rsid w:val="00B43979"/>
    <w:rsid w:val="00B53128"/>
    <w:rsid w:val="00B9480F"/>
    <w:rsid w:val="00B94A14"/>
    <w:rsid w:val="00BD3501"/>
    <w:rsid w:val="00C06B86"/>
    <w:rsid w:val="00C31D3C"/>
    <w:rsid w:val="00C80215"/>
    <w:rsid w:val="00C85CA1"/>
    <w:rsid w:val="00CA000D"/>
    <w:rsid w:val="00CA0CEF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D6239C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B786D-009B-418C-BEB0-D0A75A221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23</TotalTime>
  <Pages>7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2792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2</cp:revision>
  <cp:lastPrinted>2014-11-08T02:47:00Z</cp:lastPrinted>
  <dcterms:created xsi:type="dcterms:W3CDTF">2021-06-02T12:53:00Z</dcterms:created>
  <dcterms:modified xsi:type="dcterms:W3CDTF">2021-06-04T15:20:00Z</dcterms:modified>
</cp:coreProperties>
</file>