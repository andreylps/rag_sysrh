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CE079F">
        <w:t>760</w:t>
      </w:r>
      <w:r w:rsidR="0084167A">
        <w:t xml:space="preserve"> </w:t>
      </w:r>
      <w:r>
        <w:t xml:space="preserve">– </w:t>
      </w:r>
      <w:r w:rsidR="00CE079F">
        <w:t>Aposentadoria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D2F6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27023" w:history="1">
        <w:r w:rsidR="008D2F60" w:rsidRPr="008804CF">
          <w:rPr>
            <w:rStyle w:val="Hyperlink"/>
            <w:noProof/>
          </w:rPr>
          <w:t>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Pacote/Caso de Uso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_Toc73527023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4" w:history="1">
        <w:r w:rsidR="008D2F60" w:rsidRPr="008804CF">
          <w:rPr>
            <w:rStyle w:val="Hyperlink"/>
            <w:noProof/>
          </w:rPr>
          <w:t>Nome da Funcionalidade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_Toc73527024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5" w:history="1">
        <w:r w:rsidR="008D2F60" w:rsidRPr="008804CF">
          <w:rPr>
            <w:rStyle w:val="Hyperlink"/>
            <w:noProof/>
          </w:rPr>
          <w:t>1.1.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Descrição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_Toc73527025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6" w:history="1">
        <w:r w:rsidR="008D2F60" w:rsidRPr="008804CF">
          <w:rPr>
            <w:rStyle w:val="Hyperlink"/>
            <w:noProof/>
          </w:rPr>
          <w:t>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Conceito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_Toc73527026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7" w:history="1">
        <w:r w:rsidR="008D2F60" w:rsidRPr="008804CF">
          <w:rPr>
            <w:rStyle w:val="Hyperlink"/>
            <w:noProof/>
          </w:rPr>
          <w:t>2.1.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Conceitos principais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_Toc73527027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8" w:history="1">
        <w:r w:rsidR="008D2F60" w:rsidRPr="008804CF">
          <w:rPr>
            <w:rStyle w:val="Hyperlink"/>
            <w:noProof/>
          </w:rPr>
          <w:t>2.2.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Conceitos associados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_Toc73527028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5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29" w:history="1">
        <w:r w:rsidR="008D2F60" w:rsidRPr="008804CF">
          <w:rPr>
            <w:rStyle w:val="Hyperlink"/>
            <w:noProof/>
          </w:rPr>
          <w:t>3.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Diagrama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_Toc73527029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6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0" w:history="1">
        <w:r w:rsidR="008D2F60" w:rsidRPr="008804CF">
          <w:rPr>
            <w:rStyle w:val="Hyperlink"/>
            <w:noProof/>
          </w:rPr>
          <w:t>4.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Casos de Uso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_Toc73527030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1" w:history="1">
        <w:r w:rsidR="008D2F60" w:rsidRPr="008804CF">
          <w:rPr>
            <w:rStyle w:val="Hyperlink"/>
            <w:iCs/>
            <w:noProof/>
          </w:rPr>
          <w:t>4.1.1.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iCs/>
            <w:noProof/>
          </w:rPr>
          <w:t>Alterar Requerimento de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_Toc73527031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2" w:history="1">
        <w:r w:rsidR="008D2F60" w:rsidRPr="008804CF">
          <w:rPr>
            <w:rStyle w:val="Hyperlink"/>
            <w:noProof/>
          </w:rPr>
          <w:t>4.1.2.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_Toc73527032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3" w:history="1">
        <w:r w:rsidR="008D2F60" w:rsidRPr="008804CF">
          <w:rPr>
            <w:rStyle w:val="Hyperlink"/>
            <w:noProof/>
          </w:rPr>
          <w:t>4.1.3.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_Toc73527033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4" w:history="1">
        <w:r w:rsidR="008D2F60" w:rsidRPr="008804CF">
          <w:rPr>
            <w:rStyle w:val="Hyperlink"/>
            <w:noProof/>
          </w:rPr>
          <w:t>4.2.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Carregar Documentos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_Toc73527034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5" w:history="1">
        <w:r w:rsidR="008D2F60" w:rsidRPr="008804CF">
          <w:rPr>
            <w:rStyle w:val="Hyperlink"/>
            <w:noProof/>
          </w:rPr>
          <w:t>4.2.1.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 - Carregar Documentos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_Toc73527035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7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6" w:history="1">
        <w:r w:rsidR="008D2F60" w:rsidRPr="008804CF">
          <w:rPr>
            <w:rStyle w:val="Hyperlink"/>
            <w:noProof/>
          </w:rPr>
          <w:t>4.2.2.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_Toc73527036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8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7" w:history="1">
        <w:r w:rsidR="008D2F60" w:rsidRPr="008804CF">
          <w:rPr>
            <w:rStyle w:val="Hyperlink"/>
            <w:noProof/>
          </w:rPr>
          <w:t>4.2.3.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 - Excluir Documentos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_Toc73527037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8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8" w:history="1">
        <w:r w:rsidR="008D2F60" w:rsidRPr="008804CF">
          <w:rPr>
            <w:rStyle w:val="Hyperlink"/>
            <w:noProof/>
          </w:rPr>
          <w:t>4.2.4.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_Toc73527038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8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39" w:history="1">
        <w:r w:rsidR="008D2F60" w:rsidRPr="008804CF">
          <w:rPr>
            <w:rStyle w:val="Hyperlink"/>
            <w:noProof/>
          </w:rPr>
          <w:t>4.3.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Gerar Formulário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_Toc73527039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8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0" w:history="1">
        <w:r w:rsidR="008D2F60" w:rsidRPr="008804CF">
          <w:rPr>
            <w:rStyle w:val="Hyperlink"/>
            <w:noProof/>
          </w:rPr>
          <w:t>4.3.1.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_Toc73527040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9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1" w:history="1">
        <w:r w:rsidR="008D2F60" w:rsidRPr="008804CF">
          <w:rPr>
            <w:rStyle w:val="Hyperlink"/>
            <w:noProof/>
          </w:rPr>
          <w:t>4.3.2.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_Toc73527041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9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2" w:history="1">
        <w:r w:rsidR="008D2F60" w:rsidRPr="008804CF">
          <w:rPr>
            <w:rStyle w:val="Hyperlink"/>
            <w:noProof/>
          </w:rPr>
          <w:t>4.4.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Incluir Requerimento de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_Toc73527042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9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3" w:history="1">
        <w:r w:rsidR="008D2F60" w:rsidRPr="008804CF">
          <w:rPr>
            <w:rStyle w:val="Hyperlink"/>
            <w:noProof/>
          </w:rPr>
          <w:t>4.4.1.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_Toc73527043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9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4" w:history="1">
        <w:r w:rsidR="008D2F60" w:rsidRPr="008804CF">
          <w:rPr>
            <w:rStyle w:val="Hyperlink"/>
            <w:noProof/>
          </w:rPr>
          <w:t>4.4.2.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_Toc73527044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5" w:history="1">
        <w:r w:rsidR="008D2F60" w:rsidRPr="008804CF">
          <w:rPr>
            <w:rStyle w:val="Hyperlink"/>
            <w:noProof/>
          </w:rPr>
          <w:t>4.5.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Listar Requerimentos de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_Toc73527045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6" w:history="1">
        <w:r w:rsidR="008D2F60" w:rsidRPr="008804CF">
          <w:rPr>
            <w:rStyle w:val="Hyperlink"/>
            <w:noProof/>
          </w:rPr>
          <w:t>4.5.1.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_Toc73527046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7" w:history="1">
        <w:r w:rsidR="008D2F60" w:rsidRPr="008804CF">
          <w:rPr>
            <w:rStyle w:val="Hyperlink"/>
            <w:noProof/>
          </w:rPr>
          <w:t>4.5.2.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_Toc73527047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8" w:history="1">
        <w:r w:rsidR="008D2F60" w:rsidRPr="008804CF">
          <w:rPr>
            <w:rStyle w:val="Hyperlink"/>
            <w:noProof/>
          </w:rPr>
          <w:t>4.6.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Visualizar Formulários Aposentadoria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_Toc73527048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49" w:history="1">
        <w:r w:rsidR="008D2F60" w:rsidRPr="008804CF">
          <w:rPr>
            <w:rStyle w:val="Hyperlink"/>
            <w:noProof/>
          </w:rPr>
          <w:t>4.6.1.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Fluxo Básico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_Toc73527049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0" w:history="1">
        <w:r w:rsidR="008D2F60" w:rsidRPr="008804CF">
          <w:rPr>
            <w:rStyle w:val="Hyperlink"/>
            <w:noProof/>
          </w:rPr>
          <w:t>4.6.2.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Pos Condição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_Toc73527050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1" w:history="1">
        <w:r w:rsidR="008D2F60" w:rsidRPr="008804CF">
          <w:rPr>
            <w:rStyle w:val="Hyperlink"/>
            <w:noProof/>
          </w:rPr>
          <w:t>5.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Regra de Negócio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_Toc73527051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10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2" w:history="1">
        <w:r w:rsidR="008D2F60" w:rsidRPr="008804CF">
          <w:rPr>
            <w:rStyle w:val="Hyperlink"/>
            <w:noProof/>
          </w:rPr>
          <w:t>5.1.1.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RN01: Documentos gerados via formulário não podem ser excluídos.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_Toc73527052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11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3" w:history="1">
        <w:r w:rsidR="008D2F60" w:rsidRPr="008804CF">
          <w:rPr>
            <w:rStyle w:val="Hyperlink"/>
            <w:noProof/>
          </w:rPr>
          <w:t>5.1.2.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RN02: Não é possível fazer upload de documentos gerados via formulário.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_Toc73527053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11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4" w:history="1">
        <w:r w:rsidR="008D2F60" w:rsidRPr="008804CF">
          <w:rPr>
            <w:rStyle w:val="Hyperlink"/>
            <w:noProof/>
          </w:rPr>
          <w:t>5.1.3.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RN03: Tipos de arquivo permitidos (PDF, JPG, JPEG, TIFF).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_Toc73527054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11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5" w:history="1">
        <w:r w:rsidR="008D2F60" w:rsidRPr="008804CF">
          <w:rPr>
            <w:rStyle w:val="Hyperlink"/>
            <w:noProof/>
          </w:rPr>
          <w:t>6.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Anexos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_Toc73527055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11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6" w:history="1">
        <w:r w:rsidR="008D2F60" w:rsidRPr="008804CF">
          <w:rPr>
            <w:rStyle w:val="Hyperlink"/>
            <w:noProof/>
          </w:rPr>
          <w:t>7.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Telas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_Toc73527056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12</w:t>
        </w:r>
        <w:r w:rsidR="008D2F60">
          <w:rPr>
            <w:noProof/>
            <w:webHidden/>
          </w:rPr>
          <w:fldChar w:fldCharType="end"/>
        </w:r>
      </w:hyperlink>
    </w:p>
    <w:p w:rsidR="008D2F60" w:rsidRDefault="004D3A9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27057" w:history="1">
        <w:r w:rsidR="008D2F60" w:rsidRPr="008804CF">
          <w:rPr>
            <w:rStyle w:val="Hyperlink"/>
            <w:noProof/>
          </w:rPr>
          <w:t>8.</w:t>
        </w:r>
        <w:r w:rsidR="008D2F6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D2F60" w:rsidRPr="008804CF">
          <w:rPr>
            <w:rStyle w:val="Hyperlink"/>
            <w:noProof/>
          </w:rPr>
          <w:t>Relatório (s)</w:t>
        </w:r>
        <w:r w:rsidR="008D2F60">
          <w:rPr>
            <w:noProof/>
            <w:webHidden/>
          </w:rPr>
          <w:tab/>
        </w:r>
        <w:r w:rsidR="008D2F60">
          <w:rPr>
            <w:noProof/>
            <w:webHidden/>
          </w:rPr>
          <w:fldChar w:fldCharType="begin"/>
        </w:r>
        <w:r w:rsidR="008D2F60">
          <w:rPr>
            <w:noProof/>
            <w:webHidden/>
          </w:rPr>
          <w:instrText xml:space="preserve"> PAGEREF _Toc73527057 \h </w:instrText>
        </w:r>
        <w:r w:rsidR="008D2F60">
          <w:rPr>
            <w:noProof/>
            <w:webHidden/>
          </w:rPr>
        </w:r>
        <w:r w:rsidR="008D2F60">
          <w:rPr>
            <w:noProof/>
            <w:webHidden/>
          </w:rPr>
          <w:fldChar w:fldCharType="separate"/>
        </w:r>
        <w:r w:rsidR="008D2F60">
          <w:rPr>
            <w:noProof/>
            <w:webHidden/>
          </w:rPr>
          <w:t>12</w:t>
        </w:r>
        <w:r w:rsidR="008D2F60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27023"/>
      <w:r>
        <w:lastRenderedPageBreak/>
        <w:t>Pacote/Caso de Uso</w:t>
      </w:r>
      <w:bookmarkEnd w:id="0"/>
    </w:p>
    <w:p w:rsidR="00AE2BF8" w:rsidRDefault="00AE2BF8" w:rsidP="00AE2BF8"/>
    <w:p w:rsidR="00AE2BF8" w:rsidRDefault="00AC4062" w:rsidP="00232F60">
      <w:pPr>
        <w:pStyle w:val="Subttulo"/>
      </w:pPr>
      <w:bookmarkStart w:id="1" w:name="_Toc73527024"/>
      <w:r>
        <w:t>Nome da Funcionalidade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27025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8D2F60" w:rsidP="00AC4062">
      <w:pPr>
        <w:pStyle w:val="Cabealho"/>
        <w:ind w:left="0"/>
        <w:jc w:val="left"/>
        <w:rPr>
          <w:rFonts w:cs="Arial"/>
        </w:rPr>
      </w:pPr>
      <w:r w:rsidRPr="008D2F60">
        <w:rPr>
          <w:rFonts w:cs="Arial"/>
        </w:rPr>
        <w:t>Pacote responsável por agrupar os casos de uso de Aposentadoria.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27026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27027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3527028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3527029"/>
      <w:r w:rsidR="004B2CE1">
        <w:lastRenderedPageBreak/>
        <w:t>Diagrama</w:t>
      </w:r>
      <w:bookmarkEnd w:id="6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7237CF" w:rsidP="00CE079F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096385" cy="23774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27030"/>
      <w:r>
        <w:lastRenderedPageBreak/>
        <w:t>Casos de Uso</w:t>
      </w:r>
      <w:bookmarkEnd w:id="7"/>
    </w:p>
    <w:p w:rsidR="007237CF" w:rsidRPr="007237CF" w:rsidRDefault="007237CF" w:rsidP="007237CF">
      <w:pPr>
        <w:pStyle w:val="Ttulo3"/>
        <w:rPr>
          <w:rFonts w:cs="Times New Roman"/>
          <w:iCs/>
          <w:sz w:val="32"/>
          <w:szCs w:val="28"/>
        </w:rPr>
      </w:pPr>
      <w:bookmarkStart w:id="8" w:name="_Toc73527031"/>
      <w:r w:rsidRPr="007237CF">
        <w:rPr>
          <w:rFonts w:cs="Times New Roman"/>
          <w:iCs/>
          <w:sz w:val="32"/>
          <w:szCs w:val="28"/>
        </w:rPr>
        <w:t>Alterar Requerimento de Aposentadoria</w:t>
      </w:r>
      <w:bookmarkEnd w:id="8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3527032"/>
      <w:r>
        <w:t>Fluxo Básico</w:t>
      </w:r>
      <w:bookmarkEnd w:id="9"/>
    </w:p>
    <w:p w:rsidR="007237CF" w:rsidRDefault="007237CF" w:rsidP="007237CF">
      <w:pPr>
        <w:pStyle w:val="Ttulo4"/>
      </w:pPr>
      <w:r>
        <w:t>Após executar o caso de uso "Listar Requerimentos de Aposentadoria" o ator identifica o registro que deseja alterar na listagem;</w:t>
      </w:r>
    </w:p>
    <w:p w:rsidR="007237CF" w:rsidRDefault="007237CF" w:rsidP="007237CF">
      <w:pPr>
        <w:pStyle w:val="Ttulo4"/>
      </w:pPr>
      <w:r>
        <w:t>O ator seleciona a funcionalidade "Alterar Requerimento de Aposentadoria";</w:t>
      </w:r>
    </w:p>
    <w:p w:rsidR="007237CF" w:rsidRDefault="007237CF" w:rsidP="007237CF">
      <w:pPr>
        <w:pStyle w:val="Ttulo4"/>
      </w:pPr>
      <w:r>
        <w:t xml:space="preserve">O sistema exibe tela </w:t>
      </w:r>
      <w:proofErr w:type="spellStart"/>
      <w:r>
        <w:t>multi-passos</w:t>
      </w:r>
      <w:proofErr w:type="spellEnd"/>
      <w:r>
        <w:t xml:space="preserve"> na seguinte estrutura "Dados Funcionais", "Formulários", "Documentos", "Conclusão";</w:t>
      </w:r>
    </w:p>
    <w:p w:rsidR="007237CF" w:rsidRDefault="007237CF" w:rsidP="007237CF">
      <w:pPr>
        <w:pStyle w:val="Ttulo4"/>
      </w:pPr>
      <w:r>
        <w:t>No passo "Dados Funcionais" o ator confirma os dados funcionais e pode "Emitir mapa de tempo de serviço";</w:t>
      </w:r>
    </w:p>
    <w:p w:rsidR="007237CF" w:rsidRDefault="007237CF" w:rsidP="007237CF">
      <w:pPr>
        <w:pStyle w:val="Ttulo4"/>
      </w:pPr>
      <w:r>
        <w:t>O ator confirma as informações e avança;</w:t>
      </w:r>
    </w:p>
    <w:p w:rsidR="007237CF" w:rsidRDefault="007237CF" w:rsidP="007237CF">
      <w:pPr>
        <w:pStyle w:val="Ttulo4"/>
      </w:pPr>
      <w:r>
        <w:t>O sistema exibe o passo "Formulários";</w:t>
      </w:r>
    </w:p>
    <w:p w:rsidR="007237CF" w:rsidRDefault="007237CF" w:rsidP="007237CF">
      <w:pPr>
        <w:pStyle w:val="Ttulo4"/>
      </w:pPr>
      <w:r>
        <w:t>(Opcional) O ator executa o caso de uso "Gerar Formulário";</w:t>
      </w:r>
    </w:p>
    <w:p w:rsidR="007237CF" w:rsidRDefault="007237CF" w:rsidP="007237CF">
      <w:pPr>
        <w:pStyle w:val="Ttulo4"/>
      </w:pPr>
      <w:r>
        <w:t>O ator confirma as informações e avança;</w:t>
      </w:r>
    </w:p>
    <w:p w:rsidR="007237CF" w:rsidRDefault="007237CF" w:rsidP="007237CF">
      <w:pPr>
        <w:pStyle w:val="Ttulo4"/>
      </w:pPr>
      <w:r>
        <w:t>(Opcional) O ator executa o caso de uso "Carregar Documentos";</w:t>
      </w:r>
    </w:p>
    <w:p w:rsidR="007237CF" w:rsidRDefault="007237CF" w:rsidP="007237CF">
      <w:pPr>
        <w:pStyle w:val="Ttulo4"/>
      </w:pPr>
      <w:r>
        <w:t>O ator confirma as informações e avança;</w:t>
      </w:r>
    </w:p>
    <w:p w:rsidR="007237CF" w:rsidRDefault="007237CF" w:rsidP="007237CF">
      <w:pPr>
        <w:pStyle w:val="Ttulo4"/>
      </w:pPr>
      <w:r>
        <w:t>O sistema exibe o passo "Conclusão" com as orientações finais do IPREV/SC;</w:t>
      </w:r>
    </w:p>
    <w:p w:rsidR="007237CF" w:rsidRDefault="007237CF" w:rsidP="007237CF">
      <w:pPr>
        <w:pStyle w:val="Ttulo4"/>
      </w:pPr>
      <w:r>
        <w:t>O ator confirma a operação;</w:t>
      </w:r>
    </w:p>
    <w:p w:rsidR="00AE2BF8" w:rsidRDefault="007237CF" w:rsidP="007237CF">
      <w:pPr>
        <w:pStyle w:val="Ttulo4"/>
      </w:pPr>
      <w:r>
        <w:t>O sistema registra o requerimento de aposentadoria.</w:t>
      </w:r>
    </w:p>
    <w:p w:rsidR="007237CF" w:rsidRDefault="007237CF" w:rsidP="007237CF">
      <w:pPr>
        <w:ind w:left="0"/>
      </w:pP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27033"/>
      <w:proofErr w:type="spellStart"/>
      <w:r>
        <w:t>Pos</w:t>
      </w:r>
      <w:proofErr w:type="spellEnd"/>
      <w:r>
        <w:t xml:space="preserve"> Condição</w:t>
      </w:r>
      <w:bookmarkEnd w:id="10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</w:t>
      </w:r>
      <w:r w:rsidR="007237CF">
        <w:t>o requerimento de aposentadoria</w:t>
      </w:r>
    </w:p>
    <w:p w:rsidR="007237CF" w:rsidRDefault="007237CF" w:rsidP="007237CF"/>
    <w:p w:rsidR="007237CF" w:rsidRPr="007237CF" w:rsidRDefault="007237CF" w:rsidP="007237CF">
      <w:pPr>
        <w:pStyle w:val="Ttulo2"/>
      </w:pPr>
      <w:bookmarkStart w:id="11" w:name="_Toc73527034"/>
      <w:r w:rsidRPr="007237CF">
        <w:t>Carregar Documentos</w:t>
      </w:r>
      <w:bookmarkEnd w:id="11"/>
    </w:p>
    <w:p w:rsidR="007237CF" w:rsidRDefault="007237CF" w:rsidP="007237CF">
      <w:pPr>
        <w:pStyle w:val="Ttulo3"/>
      </w:pPr>
      <w:bookmarkStart w:id="12" w:name="_Toc73527035"/>
      <w:r>
        <w:t xml:space="preserve">Fluxo Básico - </w:t>
      </w:r>
      <w:r w:rsidRPr="007237CF">
        <w:t>Carregar Documentos Aposentadoria</w:t>
      </w:r>
      <w:bookmarkEnd w:id="12"/>
    </w:p>
    <w:p w:rsidR="007237CF" w:rsidRDefault="007237CF" w:rsidP="007237CF">
      <w:pPr>
        <w:pStyle w:val="Ttulo4"/>
      </w:pPr>
      <w:r>
        <w:t xml:space="preserve">O sistema exibe a listagem de arquivos permitidos contendo os seguintes campos "Documento, Data da atualização, </w:t>
      </w:r>
      <w:r>
        <w:lastRenderedPageBreak/>
        <w:t>Obrigatório (sim ou não), Origem do documento incluído, Situação (OK ou pendente)".</w:t>
      </w:r>
    </w:p>
    <w:p w:rsidR="007237CF" w:rsidRDefault="007237CF" w:rsidP="007237CF">
      <w:pPr>
        <w:pStyle w:val="Ttulo4"/>
      </w:pPr>
      <w:r>
        <w:t>O ator seleciona a opção Anexar/Atualizar.</w:t>
      </w:r>
    </w:p>
    <w:p w:rsidR="007237CF" w:rsidRDefault="007237CF" w:rsidP="007237CF">
      <w:pPr>
        <w:pStyle w:val="Ttulo4"/>
      </w:pPr>
      <w:r>
        <w:t>O sistema exibe tela para seleção de arquivo para upload;</w:t>
      </w:r>
    </w:p>
    <w:p w:rsidR="007237CF" w:rsidRDefault="007237CF" w:rsidP="007237CF">
      <w:pPr>
        <w:pStyle w:val="Ttulo4"/>
      </w:pPr>
      <w:r>
        <w:t>O ator seleciona o arquivo;</w:t>
      </w:r>
    </w:p>
    <w:p w:rsidR="007237CF" w:rsidRDefault="007237CF" w:rsidP="007237CF">
      <w:pPr>
        <w:pStyle w:val="Ttulo4"/>
      </w:pPr>
      <w:r>
        <w:t>O sistema valida o tipo de arquivo de acordo com Regra de Negócio RN03.</w:t>
      </w:r>
    </w:p>
    <w:p w:rsidR="007237CF" w:rsidRDefault="007237CF" w:rsidP="007237CF">
      <w:pPr>
        <w:pStyle w:val="Ttulo4"/>
      </w:pPr>
      <w:r>
        <w:t>O sistema atualiza o registro com o arquivo selecionado e atualiza a listagem.</w:t>
      </w:r>
    </w:p>
    <w:p w:rsidR="007237CF" w:rsidRDefault="007237CF" w:rsidP="007237CF">
      <w:pPr>
        <w:pStyle w:val="Ttulo4"/>
      </w:pPr>
      <w:r>
        <w:t>O sistema exibe a listagem de arquivos.</w:t>
      </w:r>
    </w:p>
    <w:p w:rsidR="007237CF" w:rsidRDefault="007237CF" w:rsidP="007237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527036"/>
      <w:proofErr w:type="spellStart"/>
      <w:r>
        <w:t>Pos</w:t>
      </w:r>
      <w:proofErr w:type="spellEnd"/>
      <w:r>
        <w:t xml:space="preserve"> Condição</w:t>
      </w:r>
      <w:bookmarkEnd w:id="13"/>
      <w:r>
        <w:t xml:space="preserve"> </w:t>
      </w:r>
    </w:p>
    <w:p w:rsidR="00D623B7" w:rsidRDefault="007237CF" w:rsidP="00D623B7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>O sistema exibe a listagem de arquivos.</w:t>
      </w:r>
    </w:p>
    <w:p w:rsidR="007237CF" w:rsidRDefault="007237CF" w:rsidP="00D623B7">
      <w:pPr>
        <w:rPr>
          <w:bCs/>
          <w:szCs w:val="28"/>
        </w:rPr>
      </w:pPr>
    </w:p>
    <w:p w:rsidR="007237CF" w:rsidRDefault="007237CF" w:rsidP="00D95DAD">
      <w:pPr>
        <w:pStyle w:val="Ttulo3"/>
      </w:pPr>
      <w:bookmarkStart w:id="14" w:name="_Toc73527037"/>
      <w:r>
        <w:t xml:space="preserve">Fluxo Básico - </w:t>
      </w:r>
      <w:r w:rsidR="00D95DAD" w:rsidRPr="00D95DAD">
        <w:t>Excluir Documentos Aposentadoria</w:t>
      </w:r>
      <w:bookmarkEnd w:id="14"/>
    </w:p>
    <w:p w:rsidR="00D95DAD" w:rsidRDefault="00D95DAD" w:rsidP="00D95DAD">
      <w:pPr>
        <w:pStyle w:val="Ttulo4"/>
      </w:pPr>
      <w:r>
        <w:t>O sistema exibe a listagem de arquivos permitidos contendo os seguintes campos "Documento, Data da atualização, Obrigatório (sim ou não), Origem do documento incluído, Situação (OK ou pendente)".</w:t>
      </w:r>
    </w:p>
    <w:p w:rsidR="00D95DAD" w:rsidRDefault="00D95DAD" w:rsidP="00D95DAD">
      <w:pPr>
        <w:pStyle w:val="Ttulo4"/>
      </w:pPr>
      <w:r>
        <w:t>O ator seleciona a opção "Excluir Documento".</w:t>
      </w:r>
    </w:p>
    <w:p w:rsidR="00D95DAD" w:rsidRDefault="00D95DAD" w:rsidP="00D95DAD">
      <w:pPr>
        <w:pStyle w:val="Ttulo4"/>
      </w:pPr>
      <w:r>
        <w:t>O sistema exibe tela para confirmação;</w:t>
      </w:r>
    </w:p>
    <w:p w:rsidR="00D95DAD" w:rsidRDefault="00D95DAD" w:rsidP="00D95DAD">
      <w:pPr>
        <w:pStyle w:val="Ttulo4"/>
      </w:pPr>
      <w:r>
        <w:t>O ator confirma a exclusão;</w:t>
      </w:r>
    </w:p>
    <w:p w:rsidR="00D95DAD" w:rsidRDefault="00D95DAD" w:rsidP="00D95DAD">
      <w:pPr>
        <w:pStyle w:val="Ttulo4"/>
      </w:pPr>
      <w:r>
        <w:t>O sistema atualiza o registro removendo o arquivo selecionado.</w:t>
      </w:r>
    </w:p>
    <w:p w:rsidR="007237CF" w:rsidRDefault="00D95DAD" w:rsidP="00D95DAD">
      <w:pPr>
        <w:pStyle w:val="Ttulo4"/>
      </w:pPr>
      <w:r>
        <w:t>O sistema exibe a listagem de arquivos.</w:t>
      </w:r>
    </w:p>
    <w:p w:rsidR="007237CF" w:rsidRDefault="007237CF" w:rsidP="007237C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73527038"/>
      <w:proofErr w:type="spellStart"/>
      <w:r>
        <w:t>Pos</w:t>
      </w:r>
      <w:proofErr w:type="spellEnd"/>
      <w:r>
        <w:t xml:space="preserve"> Condição</w:t>
      </w:r>
      <w:bookmarkEnd w:id="15"/>
      <w:r>
        <w:t xml:space="preserve"> </w:t>
      </w:r>
    </w:p>
    <w:p w:rsidR="007237CF" w:rsidRDefault="007237CF" w:rsidP="007237CF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>O sistema exibe a listagem de arquivos.</w:t>
      </w:r>
    </w:p>
    <w:p w:rsidR="007237CF" w:rsidRPr="00D623B7" w:rsidRDefault="007237CF" w:rsidP="00D623B7"/>
    <w:p w:rsidR="00D95DAD" w:rsidRPr="00D95DAD" w:rsidRDefault="00D95DAD" w:rsidP="00D95DAD">
      <w:pPr>
        <w:pStyle w:val="Ttulo2"/>
      </w:pPr>
      <w:bookmarkStart w:id="16" w:name="_Toc73527039"/>
      <w:r w:rsidRPr="00D95DAD">
        <w:t>Gerar Formulário Aposentadoria</w:t>
      </w:r>
      <w:bookmarkEnd w:id="16"/>
    </w:p>
    <w:p w:rsidR="00D95DAD" w:rsidRDefault="00D95DAD" w:rsidP="00D95DAD">
      <w:pPr>
        <w:pStyle w:val="Ttulo3"/>
      </w:pPr>
      <w:bookmarkStart w:id="17" w:name="_Toc73527040"/>
      <w:r>
        <w:lastRenderedPageBreak/>
        <w:t>Fluxo Básico</w:t>
      </w:r>
      <w:bookmarkEnd w:id="17"/>
    </w:p>
    <w:p w:rsidR="00D95DAD" w:rsidRDefault="00D95DAD" w:rsidP="00D95DAD">
      <w:pPr>
        <w:pStyle w:val="Ttulo4"/>
      </w:pPr>
      <w:r>
        <w:t>Para cada formulário:</w:t>
      </w:r>
    </w:p>
    <w:p w:rsidR="00D95DAD" w:rsidRDefault="00D95DAD" w:rsidP="00D95DAD">
      <w:pPr>
        <w:pStyle w:val="Ttulo4"/>
        <w:numPr>
          <w:ilvl w:val="4"/>
          <w:numId w:val="17"/>
        </w:numPr>
      </w:pPr>
      <w:r>
        <w:t>O ator preenche as informações pertinentes;</w:t>
      </w:r>
    </w:p>
    <w:p w:rsidR="00D95DAD" w:rsidRDefault="00D95DAD" w:rsidP="00D95DAD">
      <w:pPr>
        <w:pStyle w:val="Ttulo4"/>
        <w:numPr>
          <w:ilvl w:val="4"/>
          <w:numId w:val="17"/>
        </w:numPr>
      </w:pPr>
      <w:r>
        <w:t>O ator seleciona a opção gerar formulário;</w:t>
      </w:r>
    </w:p>
    <w:p w:rsidR="00D95DAD" w:rsidRDefault="00D95DAD" w:rsidP="00D95DAD">
      <w:pPr>
        <w:pStyle w:val="Ttulo4"/>
        <w:numPr>
          <w:ilvl w:val="4"/>
          <w:numId w:val="17"/>
        </w:numPr>
      </w:pPr>
      <w:r>
        <w:t>O sistema gera o formulário e exibe a mensagem "Formulário gerado com sucesso!";</w:t>
      </w:r>
    </w:p>
    <w:p w:rsidR="00D95DAD" w:rsidRDefault="00D95DAD" w:rsidP="00D95DAD">
      <w:pPr>
        <w:pStyle w:val="Ttulo4"/>
      </w:pPr>
      <w:r>
        <w:t>O sistema identifica cada formulário completo através de marcador visual;</w:t>
      </w:r>
    </w:p>
    <w:p w:rsidR="00D95DAD" w:rsidRDefault="00D95DAD" w:rsidP="00D95DAD">
      <w:pPr>
        <w:pStyle w:val="Ttulo4"/>
      </w:pPr>
      <w:r>
        <w:t>O ator continua preenchendo os formulários até que todas as pendências sejam sanadas.</w:t>
      </w:r>
    </w:p>
    <w:p w:rsidR="00D95DAD" w:rsidRDefault="00D95DAD" w:rsidP="00D95D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73527041"/>
      <w:proofErr w:type="spellStart"/>
      <w:r>
        <w:t>Pos</w:t>
      </w:r>
      <w:proofErr w:type="spellEnd"/>
      <w:r>
        <w:t xml:space="preserve"> Condição</w:t>
      </w:r>
      <w:bookmarkEnd w:id="18"/>
      <w:r>
        <w:t xml:space="preserve"> </w:t>
      </w:r>
    </w:p>
    <w:p w:rsidR="00D95DAD" w:rsidRDefault="00D95DAD" w:rsidP="00D95DAD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>O sistema exibe a listagem de arquivos.</w:t>
      </w:r>
    </w:p>
    <w:p w:rsidR="00CA000D" w:rsidRDefault="00CA000D" w:rsidP="00CA000D"/>
    <w:p w:rsidR="00D95DAD" w:rsidRPr="00D95DAD" w:rsidRDefault="00D95DAD" w:rsidP="00D95DAD">
      <w:pPr>
        <w:pStyle w:val="Ttulo2"/>
      </w:pPr>
      <w:bookmarkStart w:id="19" w:name="_Toc73527042"/>
      <w:r w:rsidRPr="00D95DAD">
        <w:t>Incluir Requerimento de Aposentadoria</w:t>
      </w:r>
      <w:bookmarkEnd w:id="19"/>
    </w:p>
    <w:p w:rsidR="00D95DAD" w:rsidRDefault="00D95DAD" w:rsidP="00D95DAD">
      <w:pPr>
        <w:pStyle w:val="Ttulo3"/>
      </w:pPr>
      <w:bookmarkStart w:id="20" w:name="_Toc73527043"/>
      <w:r>
        <w:t>Fluxo Básico</w:t>
      </w:r>
      <w:bookmarkEnd w:id="20"/>
    </w:p>
    <w:p w:rsidR="00D95DAD" w:rsidRDefault="00D95DAD" w:rsidP="00D95DAD">
      <w:pPr>
        <w:pStyle w:val="Ttulo4"/>
      </w:pPr>
      <w:r>
        <w:t>O ator seleciona a funcionalidade "Incluir Requerimento de Aposentadoria";</w:t>
      </w:r>
    </w:p>
    <w:p w:rsidR="00D95DAD" w:rsidRDefault="00D95DAD" w:rsidP="00D95DAD">
      <w:pPr>
        <w:pStyle w:val="Ttulo4"/>
      </w:pPr>
      <w:r>
        <w:t xml:space="preserve">O sistema exibe tela </w:t>
      </w:r>
      <w:proofErr w:type="spellStart"/>
      <w:r>
        <w:t>multi-passos</w:t>
      </w:r>
      <w:proofErr w:type="spellEnd"/>
      <w:r>
        <w:t xml:space="preserve"> na seguinte estrutura "Dados Funcionais", "Formulários", "Documentos", "Conclusão";</w:t>
      </w:r>
    </w:p>
    <w:p w:rsidR="00D95DAD" w:rsidRDefault="00D95DAD" w:rsidP="00D95DAD">
      <w:pPr>
        <w:pStyle w:val="Ttulo4"/>
      </w:pPr>
      <w:r>
        <w:t>No passo "Dados Funcionais" o ator confirma os dados funcionais e pode "Emitir mapa de tempo de serviço";</w:t>
      </w:r>
    </w:p>
    <w:p w:rsidR="00D95DAD" w:rsidRDefault="00D95DAD" w:rsidP="00D95DAD">
      <w:pPr>
        <w:pStyle w:val="Ttulo4"/>
      </w:pPr>
      <w:r>
        <w:t>O ator confirma as informações e avança;</w:t>
      </w:r>
    </w:p>
    <w:p w:rsidR="00D95DAD" w:rsidRDefault="00D95DAD" w:rsidP="00D95DAD">
      <w:pPr>
        <w:pStyle w:val="Ttulo4"/>
      </w:pPr>
      <w:r>
        <w:t>O sistema exibe o passo "Formulários";</w:t>
      </w:r>
    </w:p>
    <w:p w:rsidR="00D95DAD" w:rsidRDefault="00D95DAD" w:rsidP="00D95DAD">
      <w:pPr>
        <w:pStyle w:val="Ttulo4"/>
      </w:pPr>
      <w:r>
        <w:t>O ator executa o caso de uso "Gerar Formulário";</w:t>
      </w:r>
    </w:p>
    <w:p w:rsidR="00D95DAD" w:rsidRDefault="00D95DAD" w:rsidP="00D95DAD">
      <w:pPr>
        <w:pStyle w:val="Ttulo4"/>
      </w:pPr>
      <w:r>
        <w:t>O ator confirma as informações e avança;</w:t>
      </w:r>
    </w:p>
    <w:p w:rsidR="00D95DAD" w:rsidRDefault="00D95DAD" w:rsidP="00D95DAD">
      <w:pPr>
        <w:pStyle w:val="Ttulo4"/>
      </w:pPr>
      <w:r>
        <w:t>O ator executa o caso de uso "Carregar Documentos";</w:t>
      </w:r>
    </w:p>
    <w:p w:rsidR="00D95DAD" w:rsidRDefault="00D95DAD" w:rsidP="00D95DAD">
      <w:pPr>
        <w:pStyle w:val="Ttulo4"/>
      </w:pPr>
      <w:r>
        <w:t>O ator confirma as informações e avança;</w:t>
      </w:r>
    </w:p>
    <w:p w:rsidR="00D95DAD" w:rsidRDefault="00D95DAD" w:rsidP="00D95DAD">
      <w:pPr>
        <w:pStyle w:val="Ttulo4"/>
      </w:pPr>
      <w:r>
        <w:t>O sistema exibe o passo "Conclusão" com as orientações finais do IPREV/SC;</w:t>
      </w:r>
    </w:p>
    <w:p w:rsidR="00D95DAD" w:rsidRDefault="00D95DAD" w:rsidP="00D95DAD">
      <w:pPr>
        <w:pStyle w:val="Ttulo4"/>
      </w:pPr>
      <w:r>
        <w:t>O ator confirma a operação;</w:t>
      </w:r>
    </w:p>
    <w:p w:rsidR="00D95DAD" w:rsidRDefault="00D95DAD" w:rsidP="00E83173">
      <w:pPr>
        <w:pStyle w:val="Ttulo4"/>
      </w:pPr>
      <w:r>
        <w:t xml:space="preserve">O sistema registra o requerimento de aposentadoria; </w:t>
      </w:r>
    </w:p>
    <w:p w:rsidR="00D95DAD" w:rsidRPr="00D95DAD" w:rsidRDefault="00D95DAD" w:rsidP="00D95DAD"/>
    <w:p w:rsidR="00D95DAD" w:rsidRDefault="00D95DAD" w:rsidP="00D95D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73527044"/>
      <w:proofErr w:type="spellStart"/>
      <w:r>
        <w:lastRenderedPageBreak/>
        <w:t>Pos</w:t>
      </w:r>
      <w:proofErr w:type="spellEnd"/>
      <w:r>
        <w:t xml:space="preserve"> Condição</w:t>
      </w:r>
      <w:bookmarkEnd w:id="21"/>
      <w:r>
        <w:t xml:space="preserve"> </w:t>
      </w:r>
    </w:p>
    <w:p w:rsidR="00D95DAD" w:rsidRDefault="00D95DAD" w:rsidP="00D95DAD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 xml:space="preserve">O sistema exibe </w:t>
      </w:r>
      <w:r>
        <w:rPr>
          <w:bCs/>
          <w:szCs w:val="28"/>
        </w:rPr>
        <w:t>o estado do requerimento</w:t>
      </w:r>
      <w:r w:rsidRPr="007237CF">
        <w:rPr>
          <w:bCs/>
          <w:szCs w:val="28"/>
        </w:rPr>
        <w:t>.</w:t>
      </w:r>
    </w:p>
    <w:p w:rsidR="00D95DAD" w:rsidRDefault="00D95DAD" w:rsidP="00CA000D"/>
    <w:p w:rsidR="008D2F60" w:rsidRPr="008D2F60" w:rsidRDefault="008D2F60" w:rsidP="008D2F60">
      <w:pPr>
        <w:pStyle w:val="Ttulo2"/>
      </w:pPr>
      <w:bookmarkStart w:id="22" w:name="_Toc73527045"/>
      <w:r w:rsidRPr="008D2F60">
        <w:t>Listar Requerimentos de Aposentadoria</w:t>
      </w:r>
      <w:bookmarkEnd w:id="22"/>
    </w:p>
    <w:p w:rsidR="00D95DAD" w:rsidRDefault="00D95DAD" w:rsidP="00D95DAD">
      <w:pPr>
        <w:pStyle w:val="Ttulo3"/>
      </w:pPr>
      <w:bookmarkStart w:id="23" w:name="_Toc73527046"/>
      <w:r>
        <w:t>Fluxo Básico</w:t>
      </w:r>
      <w:bookmarkEnd w:id="23"/>
    </w:p>
    <w:p w:rsidR="008D2F60" w:rsidRPr="00C22A5E" w:rsidRDefault="008D2F60" w:rsidP="008D2F60">
      <w:pPr>
        <w:pStyle w:val="Ttulo4"/>
      </w:pPr>
      <w:r w:rsidRPr="00C22A5E">
        <w:fldChar w:fldCharType="begin" w:fldLock="1"/>
      </w:r>
      <w:r w:rsidRPr="00C22A5E">
        <w:instrText>MERGEFIELD ElemScenario.Notes</w:instrText>
      </w:r>
      <w:r w:rsidRPr="00C22A5E">
        <w:fldChar w:fldCharType="end"/>
      </w:r>
      <w:r w:rsidRPr="00C22A5E">
        <w:t>O ator solicita a funcionalidade "Requerimento de Aposentadoria";</w:t>
      </w:r>
    </w:p>
    <w:p w:rsidR="008D2F60" w:rsidRDefault="008D2F60" w:rsidP="008D2F60">
      <w:pPr>
        <w:pStyle w:val="Ttulo4"/>
      </w:pPr>
      <w:r w:rsidRPr="00C22A5E">
        <w:t>O sistema exibe os dados b</w:t>
      </w:r>
      <w:r>
        <w:t>á</w:t>
      </w:r>
      <w:r w:rsidRPr="00C22A5E">
        <w:t>sicos do ator e a listagem de requerimentos do ator;</w:t>
      </w:r>
    </w:p>
    <w:p w:rsidR="008D2F60" w:rsidRDefault="008D2F60" w:rsidP="008D2F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73527047"/>
      <w:proofErr w:type="spellStart"/>
      <w:r>
        <w:t>Pos</w:t>
      </w:r>
      <w:proofErr w:type="spellEnd"/>
      <w:r>
        <w:t xml:space="preserve"> Condição</w:t>
      </w:r>
      <w:bookmarkEnd w:id="24"/>
      <w:r>
        <w:t xml:space="preserve"> </w:t>
      </w:r>
    </w:p>
    <w:p w:rsidR="008D2F60" w:rsidRDefault="008D2F60" w:rsidP="008D2F60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 xml:space="preserve">O </w:t>
      </w:r>
      <w:r>
        <w:rPr>
          <w:bCs/>
          <w:szCs w:val="28"/>
        </w:rPr>
        <w:t xml:space="preserve">sistema </w:t>
      </w:r>
      <w:r w:rsidRPr="00C22A5E">
        <w:t xml:space="preserve">exibe a listagem de </w:t>
      </w:r>
      <w:r>
        <w:t>requerimentos</w:t>
      </w:r>
      <w:r w:rsidRPr="007237CF">
        <w:rPr>
          <w:bCs/>
          <w:szCs w:val="28"/>
        </w:rPr>
        <w:t>.</w:t>
      </w:r>
    </w:p>
    <w:p w:rsidR="008D2F60" w:rsidRDefault="008D2F60" w:rsidP="008D2F60"/>
    <w:p w:rsidR="008D2F60" w:rsidRDefault="008D2F60" w:rsidP="008D2F60"/>
    <w:p w:rsidR="008D2F60" w:rsidRPr="008D2F60" w:rsidRDefault="008D2F60" w:rsidP="008D2F60">
      <w:pPr>
        <w:pStyle w:val="Ttulo2"/>
      </w:pPr>
      <w:bookmarkStart w:id="25" w:name="_Toc73527048"/>
      <w:r w:rsidRPr="008D2F60">
        <w:t>Visualizar Formulários Aposentadoria</w:t>
      </w:r>
      <w:bookmarkEnd w:id="25"/>
    </w:p>
    <w:p w:rsidR="008D2F60" w:rsidRDefault="008D2F60" w:rsidP="008D2F60">
      <w:pPr>
        <w:pStyle w:val="Ttulo3"/>
      </w:pPr>
      <w:bookmarkStart w:id="26" w:name="_Toc73527049"/>
      <w:r>
        <w:t>Fluxo Básico</w:t>
      </w:r>
      <w:bookmarkEnd w:id="26"/>
    </w:p>
    <w:p w:rsidR="008D2F60" w:rsidRPr="008D2F60" w:rsidRDefault="008D2F60" w:rsidP="008D2F60">
      <w:pPr>
        <w:pStyle w:val="Ttulo4"/>
      </w:pPr>
      <w:r w:rsidRPr="008D2F60">
        <w:t>O ator seleciona a funcionalidade "Visualizar Formulários Aposentadoria";</w:t>
      </w:r>
    </w:p>
    <w:p w:rsidR="008D2F60" w:rsidRPr="008D2F60" w:rsidRDefault="008D2F60" w:rsidP="008D2F60">
      <w:pPr>
        <w:pStyle w:val="Ttulo4"/>
      </w:pPr>
      <w:r w:rsidRPr="008D2F60">
        <w:t>O sistema exibe a listagem de formulários preenchidos do requerimento constando Nome, Data de Criação, Data de Alteração e opção de download do documento.</w:t>
      </w:r>
    </w:p>
    <w:p w:rsidR="008D2F60" w:rsidRDefault="008D2F60" w:rsidP="008D2F60"/>
    <w:p w:rsidR="008D2F60" w:rsidRDefault="008D2F60" w:rsidP="008D2F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73527050"/>
      <w:proofErr w:type="spellStart"/>
      <w:r>
        <w:t>Pos</w:t>
      </w:r>
      <w:proofErr w:type="spellEnd"/>
      <w:r>
        <w:t xml:space="preserve"> Condição</w:t>
      </w:r>
      <w:bookmarkEnd w:id="27"/>
      <w:r>
        <w:t xml:space="preserve"> </w:t>
      </w:r>
    </w:p>
    <w:p w:rsidR="008D2F60" w:rsidRDefault="008D2F60" w:rsidP="008D2F60">
      <w:pPr>
        <w:rPr>
          <w:bCs/>
          <w:szCs w:val="28"/>
        </w:rPr>
      </w:pPr>
      <w:r w:rsidRPr="007237CF">
        <w:rPr>
          <w:bCs/>
          <w:szCs w:val="28"/>
        </w:rPr>
        <w:t>4.2.1.7.</w:t>
      </w:r>
      <w:r w:rsidRPr="007237CF">
        <w:rPr>
          <w:bCs/>
          <w:szCs w:val="28"/>
        </w:rPr>
        <w:tab/>
        <w:t xml:space="preserve">O </w:t>
      </w:r>
      <w:r>
        <w:rPr>
          <w:bCs/>
          <w:szCs w:val="28"/>
        </w:rPr>
        <w:t xml:space="preserve">sistema </w:t>
      </w:r>
      <w:r w:rsidRPr="00C22A5E">
        <w:t>exibe a listagem de formul</w:t>
      </w:r>
      <w:r>
        <w:t>á</w:t>
      </w:r>
      <w:r w:rsidRPr="00C22A5E">
        <w:t>rios</w:t>
      </w:r>
      <w:r w:rsidRPr="007237CF">
        <w:rPr>
          <w:bCs/>
          <w:szCs w:val="28"/>
        </w:rPr>
        <w:t>.</w:t>
      </w:r>
    </w:p>
    <w:p w:rsidR="008D2F60" w:rsidRPr="008D2F60" w:rsidRDefault="008D2F60" w:rsidP="008D2F60"/>
    <w:p w:rsidR="00D95DAD" w:rsidRDefault="00D95DAD" w:rsidP="00CA000D"/>
    <w:p w:rsidR="00D95DAD" w:rsidRDefault="00D95DAD" w:rsidP="00CA000D"/>
    <w:p w:rsidR="00D95DAD" w:rsidRDefault="00D95DA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73527051"/>
      <w:r>
        <w:t>Regra de Negócio</w:t>
      </w:r>
      <w:bookmarkEnd w:id="28"/>
    </w:p>
    <w:p w:rsidR="007237CF" w:rsidRDefault="007237CF" w:rsidP="007237CF">
      <w:pPr>
        <w:pStyle w:val="Ttulo3"/>
      </w:pPr>
      <w:bookmarkStart w:id="29" w:name="_Toc73527052"/>
      <w:r>
        <w:lastRenderedPageBreak/>
        <w:t>RN01</w:t>
      </w:r>
      <w:r w:rsidRPr="007237CF">
        <w:t>: Documentos gerados via formulário não podem ser excluídos.</w:t>
      </w:r>
      <w:bookmarkEnd w:id="29"/>
    </w:p>
    <w:p w:rsidR="007237CF" w:rsidRPr="007237CF" w:rsidRDefault="007237CF" w:rsidP="007237CF">
      <w:r>
        <w:t xml:space="preserve">O sistema não permite a exclusão de documentos que </w:t>
      </w:r>
      <w:proofErr w:type="spellStart"/>
      <w:r w:rsidR="00D95DAD">
        <w:t>são</w:t>
      </w:r>
      <w:r>
        <w:t>gerados</w:t>
      </w:r>
      <w:proofErr w:type="spellEnd"/>
      <w:r>
        <w:t xml:space="preserve"> via formulário.</w:t>
      </w:r>
    </w:p>
    <w:p w:rsidR="007237CF" w:rsidRPr="007237CF" w:rsidRDefault="007237CF" w:rsidP="007237CF">
      <w:pPr>
        <w:rPr>
          <w:b/>
          <w:bCs/>
          <w:iCs/>
          <w:color w:val="000080"/>
          <w:sz w:val="32"/>
          <w:szCs w:val="28"/>
        </w:rPr>
      </w:pPr>
    </w:p>
    <w:p w:rsidR="007237CF" w:rsidRDefault="007237CF" w:rsidP="007237CF">
      <w:pPr>
        <w:pStyle w:val="Ttulo3"/>
      </w:pPr>
      <w:bookmarkStart w:id="30" w:name="_Toc73527053"/>
      <w:r>
        <w:t>RN02</w:t>
      </w:r>
      <w:r w:rsidRPr="007237CF">
        <w:t>: Não é possível fazer upload de documentos gerados via formulário.</w:t>
      </w:r>
      <w:bookmarkEnd w:id="30"/>
    </w:p>
    <w:p w:rsidR="007237CF" w:rsidRPr="007237CF" w:rsidRDefault="007237CF" w:rsidP="007237CF">
      <w:r>
        <w:t>O sistema não permite o upload de documentos que devem ser gerados via formulário.</w:t>
      </w:r>
    </w:p>
    <w:p w:rsidR="007237CF" w:rsidRPr="007237CF" w:rsidRDefault="007237CF" w:rsidP="007237CF"/>
    <w:p w:rsidR="00975CDE" w:rsidRDefault="007237CF" w:rsidP="007237CF">
      <w:pPr>
        <w:pStyle w:val="Ttulo3"/>
      </w:pPr>
      <w:bookmarkStart w:id="31" w:name="_Toc73527054"/>
      <w:r>
        <w:t>RN03</w:t>
      </w:r>
      <w:r w:rsidRPr="007237CF">
        <w:t>: Tipos de arquivo permitidos (PDF</w:t>
      </w:r>
      <w:r>
        <w:t>,</w:t>
      </w:r>
      <w:r w:rsidRPr="007237CF">
        <w:t xml:space="preserve"> JPG</w:t>
      </w:r>
      <w:r>
        <w:t>,</w:t>
      </w:r>
      <w:r w:rsidRPr="007237CF">
        <w:t xml:space="preserve"> JPEG</w:t>
      </w:r>
      <w:r>
        <w:t>,</w:t>
      </w:r>
      <w:r w:rsidRPr="007237CF">
        <w:t xml:space="preserve"> TIFF)</w:t>
      </w:r>
      <w:r>
        <w:t>.</w:t>
      </w:r>
      <w:bookmarkEnd w:id="31"/>
    </w:p>
    <w:p w:rsidR="007237CF" w:rsidRPr="007237CF" w:rsidRDefault="007237CF" w:rsidP="007237CF">
      <w:r>
        <w:t>O sistema impede o upload de arquivos em formatos não suportados.</w:t>
      </w:r>
    </w:p>
    <w:p w:rsidR="007237CF" w:rsidRPr="007237CF" w:rsidRDefault="007237CF" w:rsidP="007237CF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2" w:name="_Toc73527055"/>
      <w:r>
        <w:t>Anexos</w:t>
      </w:r>
      <w:bookmarkEnd w:id="32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3" w:name="_Toc73527056"/>
      <w:r>
        <w:lastRenderedPageBreak/>
        <w:t>Telas</w:t>
      </w:r>
      <w:bookmarkEnd w:id="33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4" w:name="_Toc73527057"/>
      <w:r>
        <w:t>Relatório (</w:t>
      </w:r>
      <w:r w:rsidR="00CA000D">
        <w:t>s)</w:t>
      </w:r>
      <w:bookmarkEnd w:id="34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A9F" w:rsidRDefault="004D3A9F" w:rsidP="002908D9">
      <w:r>
        <w:separator/>
      </w:r>
    </w:p>
  </w:endnote>
  <w:endnote w:type="continuationSeparator" w:id="0">
    <w:p w:rsidR="004D3A9F" w:rsidRDefault="004D3A9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F20EB0">
            <w:rPr>
              <w:rFonts w:cs="Arial"/>
              <w:noProof/>
              <w:snapToGrid w:val="0"/>
              <w:sz w:val="20"/>
            </w:rPr>
            <w:t>UCS0760 - Aposentadoria</w:t>
          </w:r>
          <w:r>
            <w:rPr>
              <w:rFonts w:cs="Arial"/>
              <w:snapToGrid w:val="0"/>
              <w:sz w:val="20"/>
            </w:rPr>
            <w:fldChar w:fldCharType="end"/>
          </w:r>
          <w:bookmarkStart w:id="35" w:name="_GoBack"/>
          <w:bookmarkEnd w:id="35"/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F20EB0">
            <w:rPr>
              <w:rFonts w:cs="Arial"/>
              <w:noProof/>
              <w:sz w:val="20"/>
            </w:rPr>
            <w:t>5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A9F" w:rsidRDefault="004D3A9F" w:rsidP="002908D9">
      <w:r>
        <w:separator/>
      </w:r>
    </w:p>
  </w:footnote>
  <w:footnote w:type="continuationSeparator" w:id="0">
    <w:p w:rsidR="004D3A9F" w:rsidRDefault="004D3A9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EB0" w:rsidRDefault="00F20E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D3A9F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6E2FE8"/>
    <w:rsid w:val="007237CF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8D2F60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CE079F"/>
    <w:rsid w:val="00D623B7"/>
    <w:rsid w:val="00D95DAD"/>
    <w:rsid w:val="00DB0139"/>
    <w:rsid w:val="00DF1DDA"/>
    <w:rsid w:val="00E81253"/>
    <w:rsid w:val="00F071FA"/>
    <w:rsid w:val="00F20EB0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semFormatao">
    <w:name w:val="Plain Text"/>
    <w:basedOn w:val="Normal"/>
    <w:link w:val="TextosemFormataoChar"/>
    <w:uiPriority w:val="99"/>
    <w:rsid w:val="008D2F60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D2F60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ADC8D-D10D-4DD2-A44F-6EE35647B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97</TotalTime>
  <Pages>12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8359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2021-06-02T14:52:00Z</dcterms:modified>
</cp:coreProperties>
</file>