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336" w:rsidRDefault="00193336" w:rsidP="001933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336" w:rsidRDefault="00193336" w:rsidP="00193336">
      <w:pPr>
        <w:widowControl w:val="0"/>
        <w:rPr>
          <w:rFonts w:cs="Arial"/>
          <w:sz w:val="20"/>
          <w:u w:val="single"/>
        </w:rPr>
      </w:pPr>
    </w:p>
    <w:p w:rsidR="00193336" w:rsidRDefault="00193336" w:rsidP="001933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  <w:sz w:val="20"/>
        </w:rPr>
      </w:pPr>
    </w:p>
    <w:p w:rsidR="00193336" w:rsidRDefault="00193336" w:rsidP="00193336">
      <w:pPr>
        <w:widowControl w:val="0"/>
        <w:rPr>
          <w:rFonts w:cs="Arial"/>
        </w:rPr>
      </w:pPr>
    </w:p>
    <w:p w:rsidR="00193336" w:rsidRDefault="00193336" w:rsidP="00193336">
      <w:pPr>
        <w:pStyle w:val="Capa"/>
        <w:rPr>
          <w:color w:val="FF9900"/>
        </w:rPr>
      </w:pPr>
      <w:r>
        <w:t>SINDRAPE</w:t>
      </w:r>
    </w:p>
    <w:p w:rsidR="00193336" w:rsidRDefault="00193336" w:rsidP="0019333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93336" w:rsidRPr="00193336" w:rsidRDefault="00193336" w:rsidP="00193336">
      <w:pPr>
        <w:widowControl w:val="0"/>
        <w:rPr>
          <w:color w:val="000080"/>
        </w:rPr>
      </w:pPr>
    </w:p>
    <w:p w:rsidR="00193336" w:rsidRPr="00193336" w:rsidRDefault="00193336" w:rsidP="00193336">
      <w:pPr>
        <w:widowControl w:val="0"/>
        <w:jc w:val="right"/>
        <w:rPr>
          <w:rFonts w:cs="Arial"/>
          <w:b/>
          <w:bCs/>
          <w:color w:val="000080"/>
        </w:rPr>
      </w:pPr>
    </w:p>
    <w:p w:rsidR="00193336" w:rsidRDefault="00193336" w:rsidP="00193336">
      <w:pPr>
        <w:pStyle w:val="Capa"/>
      </w:pPr>
      <w:r>
        <w:t>UCS0701– Manter Conceito para Ato Oficial</w:t>
      </w:r>
    </w:p>
    <w:p w:rsidR="00193336" w:rsidRDefault="00193336" w:rsidP="00193336">
      <w:pPr>
        <w:widowControl w:val="0"/>
        <w:rPr>
          <w:rFonts w:cs="Arial"/>
        </w:rPr>
      </w:pPr>
    </w:p>
    <w:p w:rsidR="00193336" w:rsidRDefault="00193336" w:rsidP="00193336">
      <w:pPr>
        <w:widowControl w:val="0"/>
      </w:pPr>
    </w:p>
    <w:p w:rsidR="00193336" w:rsidRDefault="00193336" w:rsidP="0019333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93336" w:rsidRPr="00193336" w:rsidRDefault="00193336" w:rsidP="00193336">
      <w:pPr>
        <w:pStyle w:val="Corpodetexto3"/>
        <w:widowControl w:val="0"/>
        <w:spacing w:after="0"/>
        <w:rPr>
          <w:rFonts w:cs="Arial"/>
        </w:rPr>
      </w:pPr>
      <w:r w:rsidRPr="00193336">
        <w:rPr>
          <w:rFonts w:cs="Arial"/>
        </w:rPr>
        <w:lastRenderedPageBreak/>
        <w:t>Histórico de Revisões</w:t>
      </w:r>
    </w:p>
    <w:p w:rsidR="00193336" w:rsidRDefault="00193336" w:rsidP="0019333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93336" w:rsidTr="001933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93336" w:rsidTr="001933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193336" w:rsidTr="0019333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1933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93336" w:rsidRDefault="00193336" w:rsidP="0019333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93336" w:rsidRPr="00193336" w:rsidRDefault="00193336" w:rsidP="00193336">
      <w:pPr>
        <w:pStyle w:val="Corpodetexto3"/>
        <w:widowControl w:val="0"/>
        <w:spacing w:after="0"/>
        <w:jc w:val="left"/>
        <w:rPr>
          <w:rFonts w:cs="Arial"/>
        </w:rPr>
      </w:pPr>
      <w:r w:rsidRPr="00193336">
        <w:rPr>
          <w:rFonts w:cs="Arial"/>
        </w:rPr>
        <w:lastRenderedPageBreak/>
        <w:t>Índice</w:t>
      </w:r>
    </w:p>
    <w:p w:rsidR="00193336" w:rsidRPr="00193336" w:rsidRDefault="00193336" w:rsidP="0019333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C6AC4" w:rsidRDefault="001933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661" w:history="1">
        <w:r w:rsidR="00DC6AC4" w:rsidRPr="00FA170C">
          <w:rPr>
            <w:rStyle w:val="Hyperlink"/>
            <w:noProof/>
          </w:rPr>
          <w:t>1.</w:t>
        </w:r>
        <w:r w:rsidR="00DC6A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C6AC4" w:rsidRPr="00FA170C">
          <w:rPr>
            <w:rStyle w:val="Hyperlink"/>
            <w:noProof/>
          </w:rPr>
          <w:t>Pacote/Caso de Uso</w:t>
        </w:r>
        <w:r w:rsidR="00DC6AC4">
          <w:rPr>
            <w:noProof/>
            <w:webHidden/>
          </w:rPr>
          <w:tab/>
        </w:r>
        <w:r w:rsidR="00DC6AC4">
          <w:rPr>
            <w:noProof/>
            <w:webHidden/>
          </w:rPr>
          <w:fldChar w:fldCharType="begin"/>
        </w:r>
        <w:r w:rsidR="00DC6AC4">
          <w:rPr>
            <w:noProof/>
            <w:webHidden/>
          </w:rPr>
          <w:instrText xml:space="preserve"> PAGEREF _Toc404181661 \h </w:instrText>
        </w:r>
        <w:r w:rsidR="00DC6AC4">
          <w:rPr>
            <w:noProof/>
            <w:webHidden/>
          </w:rPr>
        </w:r>
        <w:r w:rsidR="00DC6AC4">
          <w:rPr>
            <w:noProof/>
            <w:webHidden/>
          </w:rPr>
          <w:fldChar w:fldCharType="separate"/>
        </w:r>
        <w:r w:rsidR="00DC6AC4">
          <w:rPr>
            <w:noProof/>
            <w:webHidden/>
          </w:rPr>
          <w:t>4</w:t>
        </w:r>
        <w:r w:rsidR="00DC6AC4"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2" w:history="1">
        <w:r w:rsidRPr="00FA170C">
          <w:rPr>
            <w:rStyle w:val="Hyperlink"/>
            <w:noProof/>
          </w:rPr>
          <w:t>Manter Conceito 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3" w:history="1">
        <w:r w:rsidRPr="00FA170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4" w:history="1">
        <w:r w:rsidRPr="00FA170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5" w:history="1">
        <w:r w:rsidRPr="00FA170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6" w:history="1">
        <w:r w:rsidRPr="00FA170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7" w:history="1">
        <w:r w:rsidRPr="00FA170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8" w:history="1">
        <w:r w:rsidRPr="00FA170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69" w:history="1">
        <w:r w:rsidRPr="00FA170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0" w:history="1">
        <w:r w:rsidRPr="00FA170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Incluir Conceito 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1" w:history="1">
        <w:r w:rsidRPr="00FA170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2" w:history="1">
        <w:r w:rsidRPr="00FA170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Alterar Conceito 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3" w:history="1">
        <w:r w:rsidRPr="00FA170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4" w:history="1">
        <w:r w:rsidRPr="00FA170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Excluir Conceito 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5" w:history="1">
        <w:r w:rsidRPr="00FA170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6" w:history="1">
        <w:r w:rsidRPr="00FA170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Anular Conceito 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7" w:history="1">
        <w:r w:rsidRPr="00FA170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8" w:history="1">
        <w:r w:rsidRPr="00FA170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Listar Conceito para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79" w:history="1">
        <w:r w:rsidRPr="00FA170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0" w:history="1">
        <w:r w:rsidRPr="00FA170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1" w:history="1">
        <w:r w:rsidRPr="00FA170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RN01: Validar a descrição do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2" w:history="1">
        <w:r w:rsidRPr="00FA170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RN02: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3" w:history="1">
        <w:r w:rsidRPr="00FA170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RN03: Verificar se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4" w:history="1">
        <w:r w:rsidRPr="00FA170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AC4" w:rsidRDefault="00DC6A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685" w:history="1">
        <w:r w:rsidRPr="00FA170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170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93336" w:rsidRDefault="00193336" w:rsidP="00193336">
      <w:pPr>
        <w:pStyle w:val="Sumrio1"/>
      </w:pPr>
      <w:r>
        <w:fldChar w:fldCharType="end"/>
      </w:r>
    </w:p>
    <w:p w:rsidR="00193336" w:rsidRDefault="00193336" w:rsidP="00193336">
      <w:pPr>
        <w:widowControl w:val="0"/>
        <w:rPr>
          <w:rFonts w:cs="Arial"/>
          <w:b/>
          <w:bCs/>
          <w:color w:val="000000"/>
        </w:rPr>
      </w:pPr>
    </w:p>
    <w:p w:rsidR="00193336" w:rsidRDefault="00193336" w:rsidP="00193336">
      <w:pPr>
        <w:pStyle w:val="Heading"/>
        <w:rPr>
          <w:rFonts w:cs="Arial"/>
          <w:szCs w:val="24"/>
          <w:lang w:val="pt-BR"/>
        </w:rPr>
      </w:pPr>
    </w:p>
    <w:p w:rsidR="00193336" w:rsidRDefault="00193336" w:rsidP="00193336">
      <w:pPr>
        <w:pStyle w:val="Heading"/>
      </w:pPr>
    </w:p>
    <w:p w:rsidR="00193336" w:rsidRDefault="00193336" w:rsidP="00193336">
      <w:pPr>
        <w:pStyle w:val="Heading"/>
        <w:jc w:val="center"/>
      </w:pPr>
    </w:p>
    <w:p w:rsidR="00193336" w:rsidRDefault="00193336" w:rsidP="0019333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661"/>
      <w:r>
        <w:lastRenderedPageBreak/>
        <w:t>Pacote/Caso de Uso</w:t>
      </w:r>
      <w:bookmarkEnd w:id="1"/>
    </w:p>
    <w:p w:rsidR="00193336" w:rsidRDefault="00193336" w:rsidP="00193336"/>
    <w:p w:rsidR="00193336" w:rsidRDefault="00193336" w:rsidP="00DC6AC4">
      <w:pPr>
        <w:pStyle w:val="Subttulo"/>
      </w:pPr>
      <w:bookmarkStart w:id="2" w:name="_Toc404181662"/>
      <w:r>
        <w:t>Manter Conceito para Ato Oficial</w:t>
      </w:r>
      <w:bookmarkEnd w:id="2"/>
    </w:p>
    <w:p w:rsidR="00193336" w:rsidRDefault="00193336" w:rsidP="00193336">
      <w:pPr>
        <w:widowControl w:val="0"/>
        <w:ind w:left="902"/>
        <w:rPr>
          <w:rFonts w:cs="Arial"/>
          <w:b/>
          <w:bCs/>
          <w:color w:val="FF0000"/>
        </w:rPr>
      </w:pPr>
    </w:p>
    <w:p w:rsidR="00193336" w:rsidRDefault="00193336" w:rsidP="001933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1663"/>
      <w:r>
        <w:t>Descrição</w:t>
      </w:r>
      <w:bookmarkEnd w:id="3"/>
    </w:p>
    <w:p w:rsidR="00193336" w:rsidRDefault="00193336" w:rsidP="00193336">
      <w:pPr>
        <w:pStyle w:val="Recuodecorpodetexto2"/>
        <w:widowControl w:val="0"/>
        <w:ind w:left="1620" w:firstLine="0"/>
        <w:rPr>
          <w:sz w:val="24"/>
        </w:rPr>
      </w:pPr>
    </w:p>
    <w:p w:rsidR="00193336" w:rsidRDefault="00193336" w:rsidP="001933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Conceito para Atos Oficiais.</w:t>
      </w:r>
    </w:p>
    <w:p w:rsidR="00193336" w:rsidRDefault="00193336" w:rsidP="00193336">
      <w:pPr>
        <w:pStyle w:val="Recuodecorpodetexto2"/>
        <w:widowControl w:val="0"/>
        <w:ind w:left="1620" w:firstLine="0"/>
        <w:rPr>
          <w:sz w:val="24"/>
        </w:rPr>
      </w:pPr>
    </w:p>
    <w:p w:rsidR="00193336" w:rsidRDefault="00193336" w:rsidP="001933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1664"/>
      <w:r>
        <w:t>Requisitos atendidos</w:t>
      </w:r>
      <w:bookmarkEnd w:id="4"/>
    </w:p>
    <w:p w:rsidR="00193336" w:rsidRDefault="00193336" w:rsidP="00193336"/>
    <w:p w:rsidR="00193336" w:rsidRDefault="00193336" w:rsidP="00193336">
      <w:pPr>
        <w:pStyle w:val="Recuodecorpodetexto"/>
        <w:ind w:left="1260"/>
      </w:pPr>
      <w:r>
        <w:t>R1 – Processar Ato</w:t>
      </w:r>
    </w:p>
    <w:p w:rsidR="00193336" w:rsidRDefault="00193336" w:rsidP="00193336"/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1665"/>
      <w:r>
        <w:t>Conceito</w:t>
      </w:r>
      <w:bookmarkEnd w:id="5"/>
      <w:r>
        <w:tab/>
      </w:r>
    </w:p>
    <w:p w:rsidR="00193336" w:rsidRDefault="00193336" w:rsidP="00193336"/>
    <w:p w:rsidR="00193336" w:rsidRDefault="00193336" w:rsidP="0019333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279105174"/>
      <w:bookmarkStart w:id="7" w:name="_Toc404181666"/>
      <w:r>
        <w:t>Conceitos Principais</w:t>
      </w:r>
      <w:bookmarkEnd w:id="6"/>
      <w:bookmarkEnd w:id="7"/>
    </w:p>
    <w:p w:rsidR="00193336" w:rsidRDefault="00193336" w:rsidP="00193336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193336" w:rsidTr="00FF700E">
        <w:trPr>
          <w:trHeight w:val="600"/>
        </w:trPr>
        <w:tc>
          <w:tcPr>
            <w:tcW w:w="2694" w:type="dxa"/>
          </w:tcPr>
          <w:p w:rsidR="00193336" w:rsidRDefault="00193336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Conceitos para Ato Oficial</w:t>
            </w:r>
          </w:p>
          <w:p w:rsidR="00193336" w:rsidRDefault="00193336" w:rsidP="00FF700E">
            <w:pPr>
              <w:pStyle w:val="Cabealho"/>
              <w:ind w:right="-70"/>
              <w:rPr>
                <w:rFonts w:cs="Arial"/>
                <w:b/>
              </w:rPr>
            </w:pPr>
          </w:p>
        </w:tc>
        <w:tc>
          <w:tcPr>
            <w:tcW w:w="6732" w:type="dxa"/>
          </w:tcPr>
          <w:p w:rsidR="00193336" w:rsidRDefault="0019333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Agrupamento de funcionalidades utilizado para definir a abrangência de um Ato Oficial.</w:t>
            </w:r>
          </w:p>
        </w:tc>
      </w:tr>
    </w:tbl>
    <w:p w:rsidR="00193336" w:rsidRDefault="00193336" w:rsidP="00193336">
      <w:pPr>
        <w:rPr>
          <w:rFonts w:cs="Arial"/>
          <w:color w:val="FF0000"/>
        </w:rPr>
      </w:pPr>
    </w:p>
    <w:p w:rsidR="00193336" w:rsidRDefault="00193336" w:rsidP="00193336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279105175"/>
      <w:bookmarkStart w:id="9" w:name="_Toc404181667"/>
      <w:r>
        <w:t>Conceitos Associados</w:t>
      </w:r>
      <w:bookmarkEnd w:id="8"/>
      <w:bookmarkEnd w:id="9"/>
    </w:p>
    <w:p w:rsidR="00193336" w:rsidRDefault="00193336" w:rsidP="00193336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376"/>
      </w:tblGrid>
      <w:tr w:rsidR="00193336" w:rsidTr="00FF700E">
        <w:trPr>
          <w:trHeight w:val="600"/>
        </w:trPr>
        <w:tc>
          <w:tcPr>
            <w:tcW w:w="2694" w:type="dxa"/>
          </w:tcPr>
          <w:p w:rsidR="00193336" w:rsidRDefault="00193336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Funcionalidade do Agrupamento</w:t>
            </w:r>
          </w:p>
        </w:tc>
        <w:tc>
          <w:tcPr>
            <w:tcW w:w="6376" w:type="dxa"/>
          </w:tcPr>
          <w:p w:rsidR="00193336" w:rsidRDefault="0019333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Funcionalidades disponíveis para o agrupamento mediante a prévia associação do usuário Central.</w:t>
            </w:r>
          </w:p>
          <w:p w:rsidR="00193336" w:rsidRDefault="00193336" w:rsidP="00FF700E">
            <w:pPr>
              <w:pStyle w:val="Cabealho"/>
              <w:rPr>
                <w:rFonts w:cs="Arial"/>
              </w:rPr>
            </w:pPr>
          </w:p>
        </w:tc>
      </w:tr>
    </w:tbl>
    <w:p w:rsidR="00193336" w:rsidRDefault="00193336" w:rsidP="00193336">
      <w:pPr>
        <w:pStyle w:val="Cabealho"/>
        <w:rPr>
          <w:rFonts w:cs="Arial"/>
        </w:rPr>
      </w:pPr>
    </w:p>
    <w:p w:rsidR="00193336" w:rsidRDefault="00193336" w:rsidP="00193336">
      <w:pPr>
        <w:rPr>
          <w:rFonts w:eastAsia="Arial Unicode MS"/>
        </w:rPr>
      </w:pP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181668"/>
      <w:r>
        <w:lastRenderedPageBreak/>
        <w:t>Diagrama</w:t>
      </w:r>
      <w:bookmarkEnd w:id="10"/>
    </w:p>
    <w:p w:rsidR="00193336" w:rsidRDefault="00193336" w:rsidP="0019333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93336" w:rsidRDefault="00193336" w:rsidP="00193336">
      <w:pPr>
        <w:widowControl w:val="0"/>
        <w:ind w:left="0"/>
        <w:jc w:val="center"/>
        <w:rPr>
          <w:rFonts w:cs="Arial"/>
        </w:rPr>
      </w:pPr>
    </w:p>
    <w:p w:rsidR="00193336" w:rsidRDefault="00193336" w:rsidP="00193336">
      <w:pPr>
        <w:widowControl w:val="0"/>
        <w:jc w:val="center"/>
        <w:rPr>
          <w:rFonts w:cs="Arial"/>
        </w:rPr>
      </w:pPr>
    </w:p>
    <w:p w:rsidR="00193336" w:rsidRDefault="00DC6AC4" w:rsidP="00193336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62B56815" wp14:editId="6466CC90">
                <wp:simplePos x="0" y="0"/>
                <wp:positionH relativeFrom="column">
                  <wp:posOffset>596265</wp:posOffset>
                </wp:positionH>
                <wp:positionV relativeFrom="paragraph">
                  <wp:posOffset>54610</wp:posOffset>
                </wp:positionV>
                <wp:extent cx="3694430" cy="5323205"/>
                <wp:effectExtent l="0" t="0" r="1270" b="0"/>
                <wp:wrapNone/>
                <wp:docPr id="42" name="Tela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085" y="45085"/>
                            <a:ext cx="3622040" cy="52508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5085" y="45085"/>
                            <a:ext cx="2054225" cy="170815"/>
                          </a:xfrm>
                          <a:custGeom>
                            <a:avLst/>
                            <a:gdLst>
                              <a:gd name="T0" fmla="*/ 0 w 228"/>
                              <a:gd name="T1" fmla="*/ 19 h 19"/>
                              <a:gd name="T2" fmla="*/ 215 w 228"/>
                              <a:gd name="T3" fmla="*/ 19 h 19"/>
                              <a:gd name="T4" fmla="*/ 228 w 228"/>
                              <a:gd name="T5" fmla="*/ 5 h 19"/>
                              <a:gd name="T6" fmla="*/ 228 w 228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" h="19">
                                <a:moveTo>
                                  <a:pt x="0" y="19"/>
                                </a:moveTo>
                                <a:lnTo>
                                  <a:pt x="215" y="19"/>
                                </a:lnTo>
                                <a:lnTo>
                                  <a:pt x="228" y="5"/>
                                </a:lnTo>
                                <a:lnTo>
                                  <a:pt x="22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71755"/>
                            <a:ext cx="18180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UCS004 -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57045" y="332740"/>
                            <a:ext cx="1711960" cy="4765040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37385" y="368935"/>
                            <a:ext cx="12750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(Atos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3545" y="2332990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2605" y="2531110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7350" y="2576195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2605" y="2576195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020" y="2729230"/>
                            <a:ext cx="108585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2605" y="2729230"/>
                            <a:ext cx="11684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0680" y="2908935"/>
                            <a:ext cx="3314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6070" y="308927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225675" y="80137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198370" y="774700"/>
                            <a:ext cx="946150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24735" y="1026795"/>
                            <a:ext cx="67183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225675" y="154876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198370" y="152209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15845" y="1774190"/>
                            <a:ext cx="6921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225675" y="229679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198370" y="226949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06955" y="2521585"/>
                            <a:ext cx="7016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225675" y="307149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198370" y="304419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315845" y="3242310"/>
                            <a:ext cx="6572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Reativar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77770" y="3359785"/>
                            <a:ext cx="3803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171700" y="382778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144395" y="380111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279650" y="4053205"/>
                            <a:ext cx="6477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6AC4" w:rsidRDefault="00DC6AC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 flipV="1">
                            <a:off x="702945" y="1270000"/>
                            <a:ext cx="1495425" cy="12249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V="1">
                            <a:off x="702945" y="2008505"/>
                            <a:ext cx="1495425" cy="5676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702945" y="2593975"/>
                            <a:ext cx="1495425" cy="450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702945" y="2701925"/>
                            <a:ext cx="1495425" cy="4953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702945" y="2774315"/>
                            <a:ext cx="1459865" cy="102679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2" o:spid="_x0000_s1026" editas="canvas" style="position:absolute;left:0;text-align:left;margin-left:46.95pt;margin-top:4.3pt;width:290.9pt;height:419.15pt;z-index:251660288" coordsize="36944,5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6944;height:53232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50;top:450;width:36221;height:52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50;top:450;width:20543;height:1709;visibility:visible;mso-wrap-style:square;v-text-anchor:top" coordsize="22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mdpcQA&#10;AADaAAAADwAAAGRycy9kb3ducmV2LnhtbESPQWvCQBSE74L/YXmCFzGbehAbXUNoKfXY2lL09si+&#10;JqHZt+nuGlN/fVcQPA4z8w2zyQfTip6cbywreEhSEMSl1Q1XCj4/XuYrED4ga2wtk4I/8pBvx6MN&#10;Ztqe+Z36fahEhLDPUEEdQpdJ6cuaDPrEdsTR+7bOYIjSVVI7PEe4aeUiTZfSYMNxocaOnmoqf/Yn&#10;o+D5wm9f2DbH1+WhqHq3OMnL70yp6WQo1iACDeEevrV3WsEjXK/EGyC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JnaXEAAAA2gAAAA8AAAAAAAAAAAAAAAAAmAIAAGRycy9k&#10;b3ducmV2LnhtbFBLBQYAAAAABAAEAPUAAACJAwAAAAA=&#10;" path="m,19r215,l228,5r,-5e" filled="f" strokeweight="0">
                  <v:path arrowok="t" o:connecttype="custom" o:connectlocs="0,170815;1937098,170815;2054225,44951;2054225,0" o:connectangles="0,0,0,0"/>
                </v:shape>
                <v:rect id="Rectangle 8" o:spid="_x0000_s1031" style="position:absolute;left:901;top:717;width:1818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UCS004 -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9" o:spid="_x0000_s1032" style="position:absolute;left:17570;top:3327;width:17120;height:47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19373;top:3689;width:1275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Conceitos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(Atos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oval id="Oval 11" o:spid="_x0000_s1034" style="position:absolute;left:4235;top:23329;width:1981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26,25311" to="5226,27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73,25761" to="5226,25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26,25761" to="6667,25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40,27292" to="5226,29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26,27292" to="6394,29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3606;top:29089;width:331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060;top:30892;width:4445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22256;top:8013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21983;top:7747;width:9462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23247;top:10267;width:6718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2256;top:15487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O1MQA&#10;AADbAAAADwAAAGRycy9kb3ducmV2LnhtbESPQWvCQBSE7wX/w/KEXkrdGGpoUleR0oKHXozm/si+&#10;ZoPZtzG7jem/dwsFj8PMfMOst5PtxEiDbx0rWC4SEMS10y03Ck7Hz+dXED4ga+wck4Jf8rDdzB7W&#10;WGh35QONZWhEhLAvUIEJoS+k9LUhi37heuLofbvBYohyaKQe8BrhtpNpkmTSYstxwWBP74bqc/lj&#10;FexMlbssX9FX1j+Z8+XDH0xVK/U4n3ZvIAJN4R7+b++1gvQF/r7EHy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RTtTEAAAA2wAAAA8AAAAAAAAAAAAAAAAAmAIAAGRycy9k&#10;b3ducmV2LnhtbFBLBQYAAAAABAAEAPUAAACJAwAAAAA=&#10;" fillcolor="#c0bfc0" strokecolor="#c0bfc0" strokeweight="39e-5mm"/>
                <v:oval id="Oval 23" o:spid="_x0000_s1046" style="position:absolute;left:21983;top:15220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0O78A&#10;AADbAAAADwAAAGRycy9kb3ducmV2LnhtbESPSwvCMBCE74L/IazgTVMFRapRxAd48wlel2Ztq82m&#10;NNHWf28EweMwM98ws0VjCvGiyuWWFQz6EQjixOqcUwWX87Y3AeE8ssbCMil4k4PFvN2aYaxtzUd6&#10;nXwqAoRdjAoy78tYSpdkZND1bUkcvJutDPogq1TqCusAN4UcRtFYGsw5LGRY0iqj5HF6GgXRe3Bf&#10;HtyzPlKz2yR4u57366tS3U6znILw1Ph/+NfeaQXD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+/Q7vwAAANsAAAAPAAAAAAAAAAAAAAAAAJgCAABkcnMvZG93bnJl&#10;di54bWxQSwUGAAAAAAQABAD1AAAAhAMAAAAA&#10;" fillcolor="#fcf2e3" strokeweight="39e-5mm"/>
                <v:rect id="Rectangle 24" o:spid="_x0000_s1047" style="position:absolute;left:23158;top:17741;width:6921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2256;top:22967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PQo8IA&#10;AADbAAAADwAAAGRycy9kb3ducmV2LnhtbESPQYvCMBSE7wv+h/AWvCxrqmDVrlFEFDx4ser90bxt&#10;is1LbaLWf2+EhT0OM/MNM192thZ3an3lWMFwkIAgLpyuuFRwOm6/pyB8QNZYOyYFT/KwXPQ+5php&#10;9+AD3fNQighhn6ECE0KTSekLQxb9wDXE0ft1rcUQZVtK3eIjwm0tR0mSSosVxwWDDa0NFZf8ZhWs&#10;zHnm0tmY9mnzZS7XjT+Yc6FU/7Nb/YAI1IX/8F97pxWMJvD+En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w9CjwgAAANsAAAAPAAAAAAAAAAAAAAAAAJgCAABkcnMvZG93&#10;bnJldi54bWxQSwUGAAAAAAQABAD1AAAAhwMAAAAA&#10;" fillcolor="#c0bfc0" strokecolor="#c0bfc0" strokeweight="39e-5mm"/>
                <v:oval id="Oval 26" o:spid="_x0000_s1049" style="position:absolute;left:21983;top:22694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pbpbwA&#10;AADbAAAADwAAAGRycy9kb3ducmV2LnhtbERPyQrCMBC9C/5DGMGbpnoQqaZFXMCbK3gdmrGtNpPS&#10;RFv/3hwEj4+3L9POVOJNjSstK5iMIxDEmdUl5wqul91oDsJ5ZI2VZVLwIQdp0u8tMda25RO9zz4X&#10;IYRdjAoK7+tYSpcVZNCNbU0cuLttDPoAm1zqBtsQbio5jaKZNFhyaCiwpnVB2fP8Mgqiz+SxOrpX&#10;e6Juv83wfrscNjelhoNutQDhqfN/8c+91wqmYWz4En6ATL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f+lulvAAAANsAAAAPAAAAAAAAAAAAAAAAAJgCAABkcnMvZG93bnJldi54&#10;bWxQSwUGAAAAAAQABAD1AAAAgQMAAAAA&#10;" fillcolor="#fcf2e3" strokeweight="39e-5mm"/>
                <v:rect id="Rectangle 27" o:spid="_x0000_s1050" style="position:absolute;left:23069;top:25215;width:7017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22256;top:30714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PeCsEA&#10;AADbAAAADwAAAGRycy9kb3ducmV2LnhtbERPPWvDMBDdA/kP4gJdQiM3paZxrIRQUujQxU68H9bF&#10;MrZOrqXG7r+vhkLHx/vOj7PtxZ1G3zpW8LRJQBDXTrfcKLhe3h9fQfiArLF3TAp+yMPxsFzkmGk3&#10;cUH3MjQihrDPUIEJYcik9LUhi37jBuLI3dxoMUQ4NlKPOMVw28ttkqTSYsuxweBAb4bqrvy2Ck6m&#10;2rl090Kf6bA23dfZF6aqlXpYzac9iEBz+Bf/uT+0gue4P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z3grBAAAA2wAAAA8AAAAAAAAAAAAAAAAAmAIAAGRycy9kb3du&#10;cmV2LnhtbFBLBQYAAAAABAAEAPUAAACGAwAAAAA=&#10;" fillcolor="#c0bfc0" strokecolor="#c0bfc0" strokeweight="39e-5mm"/>
                <v:oval id="Oval 29" o:spid="_x0000_s1052" style="position:absolute;left:21983;top:30441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k5cMA&#10;AADbAAAADwAAAGRycy9kb3ducmV2LnhtbESPQWvCQBSE74L/YXmCN7NJhVJSV5FqwZuNEXJ9ZJ9J&#10;2uzbkF1N8u/dQqHHYWa+YTa70bTiQb1rLCtIohgEcWl1w5WCa/65egPhPLLG1jIpmMjBbjufbTDV&#10;duCMHhdfiQBhl6KC2vsuldKVNRl0ke2Ig3ezvUEfZF9J3eMQ4KaVL3H8Kg02HBZq7OijpvLncjcK&#10;4in53n+5+5DReDqWeCvy86FQarkY9+8gPI3+P/zXPmkF6wR+v4Qf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lk5cMAAADbAAAADwAAAAAAAAAAAAAAAACYAgAAZHJzL2Rv&#10;d25yZXYueG1sUEsFBgAAAAAEAAQA9QAAAIgDAAAAAA==&#10;" fillcolor="#fcf2e3" strokeweight="39e-5mm"/>
                <v:rect id="Rectangle 30" o:spid="_x0000_s1053" style="position:absolute;left:23158;top:32423;width:657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Reativar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4" style="position:absolute;left:24777;top:33597;width:3804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21717;top:38277;width:9461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YCcIA&#10;AADbAAAADwAAAGRycy9kb3ducmV2LnhtbESPT4vCMBTE7wt+h/AEL8ua6mpZu0YRccGDF//dH83b&#10;pti81CZq/fZGEDwOM/MbZjpvbSWu1PjSsYJBPwFBnDtdcqHgsP/7+gHhA7LGyjEpuJOH+azzMcVM&#10;uxtv6boLhYgQ9hkqMCHUmZQ+N2TR911NHL1/11gMUTaF1A3eItxWcpgkqbRYclwwWNPSUH7aXayC&#10;hTlOXDoZ0yatP83pvPJbc8yV6nXbxS+IQG14h1/ttVbwPYL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yNgJwgAAANsAAAAPAAAAAAAAAAAAAAAAAJgCAABkcnMvZG93&#10;bnJldi54bWxQSwUGAAAAAAQABAD1AAAAhwMAAAAA&#10;" fillcolor="#c0bfc0" strokecolor="#c0bfc0" strokeweight="39e-5mm"/>
                <v:oval id="Oval 33" o:spid="_x0000_s1056" style="position:absolute;left:21443;top:38011;width:9462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Ji5sMA&#10;AADbAAAADwAAAGRycy9kb3ducmV2LnhtbESPT2vCQBTE70K/w/IEb7qxU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Ji5sMAAADbAAAADwAAAAAAAAAAAAAAAACYAgAAZHJzL2Rv&#10;d25yZXYueG1sUEsFBgAAAAAEAAQA9QAAAIgDAAAAAA==&#10;" fillcolor="#fcf2e3" strokeweight="39e-5mm"/>
                <v:rect id="Rectangle 34" o:spid="_x0000_s1057" style="position:absolute;left:22796;top:40532;width:6477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DC6AC4" w:rsidRDefault="00DC6AC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flip:y;visibility:visible;mso-wrap-style:square" from="7029,12700" to="21983,24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wMy74AAADbAAAADwAAAGRycy9kb3ducmV2LnhtbESPwQrCMBBE74L/EFbwpqkKVqpRRBAE&#10;EdQKXpdmbYvNpjRR698bQfA4zMwbZrFqTSWe1LjSsoLRMAJBnFldcq7gkm4HMxDOI2usLJOCNzlY&#10;LbudBSbavvhEz7PPRYCwS1BB4X2dSOmyggy6oa2Jg3ezjUEfZJNL3eArwE0lx1E0lQZLDgsF1rQp&#10;KLufH0aBPurDqC53x30ax4cr6629U6VUv9eu5yA8tf4f/rV3WsEkhu+X8AP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DAzLvgAAANsAAAAPAAAAAAAAAAAAAAAAAKEC&#10;AABkcnMvZG93bnJldi54bWxQSwUGAAAAAAQABAD5AAAAjAMAAAAA&#10;" strokeweight="39e-5mm"/>
                <v:line id="Line 36" o:spid="_x0000_s1059" style="position:absolute;flip:y;visibility:visible;mso-wrap-style:square" from="7029,20085" to="21983,25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OYubwAAADbAAAADwAAAGRycy9kb3ducmV2LnhtbERPSwrCMBDdC94hjOBOUxVUqqmIIAgi&#10;qBXcDs3YljaT0kSttzcLweXj/debztTiRa0rLSuYjCMQxJnVJecKbul+tAThPLLG2jIp+JCDTdLv&#10;rTHW9s0Xel19LkIIuxgVFN43sZQuK8igG9uGOHAP2xr0Aba51C2+Q7ip5TSK5tJgyaGhwIZ2BWXV&#10;9WkU6LM+TZrycD6mi8XpznpvK6qVGg667QqEp87/xT/3QSuYhbHhS/gBMvk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JOYubwAAADbAAAADwAAAAAAAAAAAAAAAAChAgAA&#10;ZHJzL2Rvd25yZXYueG1sUEsFBgAAAAAEAAQA+QAAAIoDAAAAAA==&#10;" strokeweight="39e-5mm"/>
                <v:line id="Line 37" o:spid="_x0000_s1060" style="position:absolute;flip:y;visibility:visible;mso-wrap-style:square" from="7029,25939" to="21983,26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89Ir8AAADbAAAADwAAAGRycy9kb3ducmV2LnhtbESPzQrCMBCE74LvEFbwpqkK/lSjiCAI&#10;ImgVvC7N2habTWmi1rc3guBxmJlvmMWqMaV4Uu0KywoG/QgEcWp1wZmCy3nbm4JwHlljaZkUvMnB&#10;atluLTDW9sUneiY+EwHCLkYFufdVLKVLczLo+rYiDt7N1gZ9kHUmdY2vADelHEbRWBosOCzkWNEm&#10;p/SePIwCfdSHQVXsjvvzZHK4st7aO5VKdTvNeg7CU+P/4V97pxWMZ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989Ir8AAADbAAAADwAAAAAAAAAAAAAAAACh&#10;AgAAZHJzL2Rvd25yZXYueG1sUEsFBgAAAAAEAAQA+QAAAI0DAAAAAA==&#10;" strokeweight="39e-5mm"/>
                <v:line id="Line 38" o:spid="_x0000_s1061" style="position:absolute;visibility:visible;mso-wrap-style:square" from="7029,27019" to="21983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aNp8AAAADbAAAADwAAAGRycy9kb3ducmV2LnhtbERPy4rCMBTdC/5DuII7myoyI9Uovgoz&#10;Ay58gNtLc22LzU1posa/nywGZnk478UqmEY8qXO1ZQXjJAVBXFhdc6ngcs5HMxDOI2tsLJOCNzlY&#10;Lfu9BWbavvhIz5MvRQxhl6GCyvs2k9IVFRl0iW2JI3eznUEfYVdK3eErhptGTtL0QxqsOTZU2NK2&#10;ouJ+ehgF911jQ77/KTf5JKTXz/fh+3bWSg0HYT0H4Sn4f/Gf+0srmMb1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dmjafAAAAA2wAAAA8AAAAAAAAAAAAAAAAA&#10;oQIAAGRycy9kb3ducmV2LnhtbFBLBQYAAAAABAAEAPkAAACOAwAAAAA=&#10;" strokeweight="39e-5mm"/>
                <v:line id="Line 39" o:spid="_x0000_s1062" style="position:absolute;visibility:visible;mso-wrap-style:square" from="7029,27743" to="21628,38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ooPMUAAADbAAAADwAAAGRycy9kb3ducmV2LnhtbESPT2vCQBTE70K/w/IK3uomodgSXYP9&#10;E7CCh2qh10f2mYRk34bsVtdv7xYEj8PM/IZZFsH04kSjay0rSGcJCOLK6pZrBT+H8ukVhPPIGnvL&#10;pOBCDorVw2SJubZn/qbT3tciQtjlqKDxfsildFVDBt3MDsTRO9rRoI9yrKUe8RzhppdZksylwZbj&#10;QoMDvTdUdfs/o6D76G0oP7f1W5mF5Pflsvs6HrRS08ewXoDwFPw9fGtvtILnFP6/xB8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CooPMUAAADbAAAADwAAAAAAAAAA&#10;AAAAAAChAgAAZHJzL2Rvd25yZXYueG1sUEsFBgAAAAAEAAQA+QAAAJMDAAAAAA==&#10;" strokeweight="39e-5mm"/>
              </v:group>
            </w:pict>
          </mc:Fallback>
        </mc:AlternateContent>
      </w: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181669"/>
      <w:r>
        <w:lastRenderedPageBreak/>
        <w:t>Casos de Uso</w:t>
      </w:r>
      <w:bookmarkEnd w:id="11"/>
    </w:p>
    <w:p w:rsidR="00193336" w:rsidRDefault="00193336" w:rsidP="00193336">
      <w:pPr>
        <w:pStyle w:val="Ttulo2"/>
      </w:pPr>
      <w:r>
        <w:rPr>
          <w:vanish/>
        </w:rPr>
        <w:t xml:space="preserve">UCS1011 </w:t>
      </w:r>
      <w:bookmarkStart w:id="12" w:name="_Toc404181670"/>
      <w:r>
        <w:t>Incluir Conceito para Ato Oficial</w:t>
      </w:r>
      <w:bookmarkEnd w:id="12"/>
    </w:p>
    <w:p w:rsidR="00193336" w:rsidRDefault="00193336" w:rsidP="001933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181671"/>
      <w:r>
        <w:t>Fluxo Básico</w:t>
      </w:r>
      <w:bookmarkEnd w:id="13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Conceito e seleciona a opção de inclusão.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do Conceito.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módulos e/ou </w:t>
      </w:r>
      <w:proofErr w:type="spellStart"/>
      <w:r>
        <w:t>submódulos</w:t>
      </w:r>
      <w:proofErr w:type="spellEnd"/>
      <w:r>
        <w:t xml:space="preserve"> e/ou funcionalidades associadas ao Conceito e submete a operação.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“Conceito para Ato Oficial</w:t>
      </w:r>
      <w:proofErr w:type="gramStart"/>
      <w:r>
        <w:t xml:space="preserve"> ”</w:t>
      </w:r>
      <w:proofErr w:type="gramEnd"/>
      <w:r>
        <w:t>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193336" w:rsidRDefault="00193336" w:rsidP="00193336">
      <w:pPr>
        <w:pStyle w:val="Recuodecorpodetexto"/>
      </w:pPr>
    </w:p>
    <w:p w:rsidR="00193336" w:rsidRDefault="00193336" w:rsidP="00193336">
      <w:pPr>
        <w:pStyle w:val="Ttulo2"/>
      </w:pPr>
      <w:r>
        <w:rPr>
          <w:vanish/>
        </w:rPr>
        <w:t xml:space="preserve">UCS1012 </w:t>
      </w:r>
      <w:bookmarkStart w:id="14" w:name="_Toc404181672"/>
      <w:r>
        <w:t>Alterar Conceito para Ato Oficial</w:t>
      </w:r>
      <w:bookmarkEnd w:id="14"/>
    </w:p>
    <w:p w:rsidR="00193336" w:rsidRDefault="00193336" w:rsidP="001933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181673"/>
      <w:r>
        <w:t>Fluxo Básico</w:t>
      </w:r>
      <w:bookmarkEnd w:id="15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Conceito após executar o caso de uso “Listar Conceito para Ato Oficial</w:t>
      </w:r>
      <w:proofErr w:type="gramStart"/>
      <w:r>
        <w:t xml:space="preserve"> ”</w:t>
      </w:r>
      <w:proofErr w:type="gramEnd"/>
      <w:r>
        <w:t xml:space="preserve"> e seleciona a opção de ”Informações Principais”.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informações do </w:t>
      </w:r>
      <w:proofErr w:type="gramStart"/>
      <w:r>
        <w:t>Conceito .</w:t>
      </w:r>
      <w:proofErr w:type="gramEnd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“Conceito para Ato Oficial”.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193336" w:rsidRDefault="00193336" w:rsidP="00193336">
      <w:pPr>
        <w:pStyle w:val="Recuodecorpodetexto"/>
      </w:pPr>
    </w:p>
    <w:p w:rsidR="00193336" w:rsidRDefault="00193336" w:rsidP="00193336">
      <w:pPr>
        <w:pStyle w:val="Ttulo2"/>
      </w:pPr>
      <w:r>
        <w:rPr>
          <w:vanish/>
        </w:rPr>
        <w:t xml:space="preserve">UCS1013 </w:t>
      </w:r>
      <w:bookmarkStart w:id="16" w:name="_Toc404181674"/>
      <w:r>
        <w:t>Excluir Conceito para Ato Oficial</w:t>
      </w:r>
      <w:bookmarkEnd w:id="16"/>
    </w:p>
    <w:p w:rsidR="00193336" w:rsidRDefault="00193336" w:rsidP="001933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181675"/>
      <w:r>
        <w:t>Fluxo Básico</w:t>
      </w:r>
      <w:bookmarkEnd w:id="17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Conceito para Ato Oficial após executar o caso de uso “Listar Conceito para Ato Oficial” e seleciona a opção de exclusão.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“Conceito para Ato Oficial”.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193336" w:rsidRDefault="00193336" w:rsidP="00193336">
      <w:pPr>
        <w:pStyle w:val="Ttulo4"/>
        <w:numPr>
          <w:ilvl w:val="0"/>
          <w:numId w:val="0"/>
        </w:numPr>
        <w:ind w:left="2160"/>
      </w:pPr>
    </w:p>
    <w:p w:rsidR="00193336" w:rsidRDefault="00193336" w:rsidP="00193336">
      <w:pPr>
        <w:pStyle w:val="Ttulo2"/>
      </w:pPr>
      <w:bookmarkStart w:id="18" w:name="_Toc404181676"/>
      <w:r>
        <w:t>Anular Conceito para Ato Oficial</w:t>
      </w:r>
      <w:bookmarkEnd w:id="18"/>
      <w:r>
        <w:t xml:space="preserve"> </w:t>
      </w:r>
    </w:p>
    <w:p w:rsidR="00193336" w:rsidRDefault="00193336" w:rsidP="001933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181677"/>
      <w:r>
        <w:t>Fluxo Básico</w:t>
      </w:r>
      <w:bookmarkEnd w:id="19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Conceito para Ato Oficial após executar o caso de uso “Listar Conceito para Ato Oficial” e seleciona a opção de anulação.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“Conceito para Ato Oficial”.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193336" w:rsidRDefault="00193336" w:rsidP="00193336">
      <w:pPr>
        <w:pStyle w:val="Recuodecorpodetexto"/>
      </w:pPr>
    </w:p>
    <w:p w:rsidR="00193336" w:rsidRDefault="00193336" w:rsidP="00193336">
      <w:pPr>
        <w:pStyle w:val="Ttulo2"/>
      </w:pPr>
      <w:r>
        <w:rPr>
          <w:vanish/>
        </w:rPr>
        <w:t xml:space="preserve">UCS1014 </w:t>
      </w:r>
      <w:bookmarkStart w:id="20" w:name="_Toc279100321"/>
      <w:bookmarkStart w:id="21" w:name="_Toc279100362"/>
      <w:bookmarkStart w:id="22" w:name="_Toc279100400"/>
      <w:bookmarkStart w:id="23" w:name="_Toc279100548"/>
      <w:bookmarkStart w:id="24" w:name="_Toc279100586"/>
      <w:bookmarkStart w:id="25" w:name="_Toc279101010"/>
      <w:bookmarkStart w:id="26" w:name="_Toc279104143"/>
      <w:bookmarkStart w:id="27" w:name="_Toc279100329"/>
      <w:bookmarkStart w:id="28" w:name="_Toc279100370"/>
      <w:bookmarkStart w:id="29" w:name="_Toc279100408"/>
      <w:bookmarkStart w:id="30" w:name="_Toc279100556"/>
      <w:bookmarkStart w:id="31" w:name="_Toc279100594"/>
      <w:bookmarkStart w:id="32" w:name="_Toc279101018"/>
      <w:bookmarkStart w:id="33" w:name="_Toc279104151"/>
      <w:bookmarkStart w:id="34" w:name="_Toc279100330"/>
      <w:bookmarkStart w:id="35" w:name="_Toc279100371"/>
      <w:bookmarkStart w:id="36" w:name="_Toc279100409"/>
      <w:bookmarkStart w:id="37" w:name="_Toc279100557"/>
      <w:bookmarkStart w:id="38" w:name="_Toc279100595"/>
      <w:bookmarkStart w:id="39" w:name="_Toc279101019"/>
      <w:bookmarkStart w:id="40" w:name="_Toc279104152"/>
      <w:bookmarkStart w:id="41" w:name="_Toc279100338"/>
      <w:bookmarkStart w:id="42" w:name="_Toc279100379"/>
      <w:bookmarkStart w:id="43" w:name="_Toc279100417"/>
      <w:bookmarkStart w:id="44" w:name="_Toc279100565"/>
      <w:bookmarkStart w:id="45" w:name="_Toc279100603"/>
      <w:bookmarkStart w:id="46" w:name="_Toc279101027"/>
      <w:bookmarkStart w:id="47" w:name="_Toc279104160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rPr>
          <w:vanish/>
        </w:rPr>
        <w:t xml:space="preserve">UCS1016 </w:t>
      </w:r>
      <w:bookmarkStart w:id="48" w:name="_Toc404181678"/>
      <w:r>
        <w:t>Listar Conceito para Ato Oficial</w:t>
      </w:r>
      <w:bookmarkEnd w:id="48"/>
      <w:r>
        <w:t xml:space="preserve"> </w:t>
      </w:r>
    </w:p>
    <w:p w:rsidR="00193336" w:rsidRDefault="00193336" w:rsidP="00193336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404181679"/>
      <w:r>
        <w:t>Fluxo Básico</w:t>
      </w:r>
      <w:bookmarkEnd w:id="49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Conceito para Ato </w:t>
      </w:r>
      <w:proofErr w:type="gramStart"/>
      <w:r>
        <w:t>Oficial .</w:t>
      </w:r>
      <w:proofErr w:type="gramEnd"/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93336" w:rsidRDefault="00193336" w:rsidP="0019333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“Conceitos para Ato Oficial”, de acordo com os filtros informados, ordenada pela descrição do Conceito (crescente).</w:t>
      </w:r>
    </w:p>
    <w:p w:rsidR="00193336" w:rsidRDefault="00193336" w:rsidP="00193336">
      <w:pPr>
        <w:pStyle w:val="Recuodecorpodetexto"/>
      </w:pP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0" w:name="_Toc404181680"/>
      <w:r>
        <w:lastRenderedPageBreak/>
        <w:t>Regras de negócio</w:t>
      </w:r>
      <w:bookmarkEnd w:id="50"/>
    </w:p>
    <w:p w:rsidR="00193336" w:rsidRDefault="00193336" w:rsidP="00193336"/>
    <w:p w:rsidR="00193336" w:rsidRDefault="00193336" w:rsidP="00193336">
      <w:pPr>
        <w:pStyle w:val="Ttulo2"/>
      </w:pPr>
      <w:bookmarkStart w:id="51" w:name="_Toc257735299"/>
      <w:bookmarkStart w:id="52" w:name="_Toc260842352"/>
      <w:bookmarkStart w:id="53" w:name="_Toc186533892"/>
      <w:bookmarkStart w:id="54" w:name="_Toc205893001"/>
      <w:bookmarkStart w:id="55" w:name="_Toc240701077"/>
      <w:bookmarkStart w:id="56" w:name="_Toc404181681"/>
      <w:r>
        <w:t>RN01: Validar a descrição do Conceito</w:t>
      </w:r>
      <w:bookmarkEnd w:id="56"/>
    </w:p>
    <w:bookmarkEnd w:id="51"/>
    <w:bookmarkEnd w:id="52"/>
    <w:bookmarkEnd w:id="53"/>
    <w:bookmarkEnd w:id="54"/>
    <w:bookmarkEnd w:id="55"/>
    <w:p w:rsidR="00193336" w:rsidRDefault="00193336" w:rsidP="00193336">
      <w:pPr>
        <w:pStyle w:val="Recuodecorpodetexto"/>
        <w:ind w:left="851"/>
        <w:jc w:val="both"/>
      </w:pPr>
      <w:r>
        <w:t xml:space="preserve">Tentativa de incluir/alterar um Conceito com uma descrição já existente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193336" w:rsidRDefault="00193336" w:rsidP="00193336">
      <w:pPr>
        <w:pStyle w:val="Recuodecorpodetexto"/>
        <w:jc w:val="both"/>
      </w:pPr>
    </w:p>
    <w:p w:rsidR="00193336" w:rsidRDefault="00193336" w:rsidP="00193336">
      <w:pPr>
        <w:pStyle w:val="Recuodecorpodetexto"/>
        <w:ind w:left="851"/>
        <w:jc w:val="both"/>
      </w:pPr>
      <w:r>
        <w:t>&lt;</w:t>
      </w:r>
      <w:proofErr w:type="spellStart"/>
      <w:r>
        <w:t>nome_do_campo</w:t>
      </w:r>
      <w:proofErr w:type="spellEnd"/>
      <w:r>
        <w:t>&gt; = Descrição.</w:t>
      </w:r>
    </w:p>
    <w:p w:rsidR="00193336" w:rsidRDefault="00193336" w:rsidP="00193336">
      <w:pPr>
        <w:pStyle w:val="Recuodecorpodetexto"/>
        <w:ind w:left="851"/>
        <w:jc w:val="both"/>
      </w:pPr>
    </w:p>
    <w:p w:rsidR="00193336" w:rsidRDefault="00193336" w:rsidP="00193336">
      <w:pPr>
        <w:pStyle w:val="Recuodecorpodetexto"/>
        <w:ind w:left="851"/>
        <w:jc w:val="both"/>
      </w:pPr>
    </w:p>
    <w:p w:rsidR="00193336" w:rsidRDefault="00193336" w:rsidP="00193336">
      <w:pPr>
        <w:pStyle w:val="Ttulo2"/>
      </w:pPr>
      <w:bookmarkStart w:id="57" w:name="_Toc279101032"/>
      <w:bookmarkStart w:id="58" w:name="_Toc279104165"/>
      <w:bookmarkStart w:id="59" w:name="_Toc260921966"/>
      <w:bookmarkStart w:id="60" w:name="_Toc260922006"/>
      <w:bookmarkStart w:id="61" w:name="_Toc260925634"/>
      <w:bookmarkStart w:id="62" w:name="_Toc260925714"/>
      <w:bookmarkStart w:id="63" w:name="_Toc260935818"/>
      <w:bookmarkStart w:id="64" w:name="_Toc260996568"/>
      <w:bookmarkStart w:id="65" w:name="_Toc261263785"/>
      <w:bookmarkStart w:id="66" w:name="_Toc261335649"/>
      <w:bookmarkStart w:id="67" w:name="_Toc279100424"/>
      <w:bookmarkStart w:id="68" w:name="_Toc279101034"/>
      <w:bookmarkStart w:id="69" w:name="_Toc279104167"/>
      <w:bookmarkStart w:id="70" w:name="_Toc279100427"/>
      <w:bookmarkStart w:id="71" w:name="_Toc279101037"/>
      <w:bookmarkStart w:id="72" w:name="_Toc279104170"/>
      <w:bookmarkStart w:id="73" w:name="_Toc279100428"/>
      <w:bookmarkStart w:id="74" w:name="_Toc279101038"/>
      <w:bookmarkStart w:id="75" w:name="_Toc279104171"/>
      <w:bookmarkStart w:id="76" w:name="_Toc279100429"/>
      <w:bookmarkStart w:id="77" w:name="_Toc279101039"/>
      <w:bookmarkStart w:id="78" w:name="_Toc279104172"/>
      <w:bookmarkStart w:id="79" w:name="_Toc279100430"/>
      <w:bookmarkStart w:id="80" w:name="_Toc279101040"/>
      <w:bookmarkStart w:id="81" w:name="_Toc279104173"/>
      <w:bookmarkStart w:id="82" w:name="_Toc279100431"/>
      <w:bookmarkStart w:id="83" w:name="_Toc279101041"/>
      <w:bookmarkStart w:id="84" w:name="_Toc279104174"/>
      <w:bookmarkStart w:id="85" w:name="_Toc279100433"/>
      <w:bookmarkStart w:id="86" w:name="_Toc279101043"/>
      <w:bookmarkStart w:id="87" w:name="_Toc279104176"/>
      <w:bookmarkStart w:id="88" w:name="_Toc279100434"/>
      <w:bookmarkStart w:id="89" w:name="_Toc279101044"/>
      <w:bookmarkStart w:id="90" w:name="_Toc279104177"/>
      <w:bookmarkStart w:id="91" w:name="_Toc279100435"/>
      <w:bookmarkStart w:id="92" w:name="_Toc279101045"/>
      <w:bookmarkStart w:id="93" w:name="_Toc279104178"/>
      <w:bookmarkStart w:id="94" w:name="_Toc279100436"/>
      <w:bookmarkStart w:id="95" w:name="_Toc279101046"/>
      <w:bookmarkStart w:id="96" w:name="_Toc279104179"/>
      <w:bookmarkStart w:id="97" w:name="_Toc279100439"/>
      <w:bookmarkStart w:id="98" w:name="_Toc279101049"/>
      <w:bookmarkStart w:id="99" w:name="_Toc279104182"/>
      <w:bookmarkStart w:id="100" w:name="_Toc279100442"/>
      <w:bookmarkStart w:id="101" w:name="_Toc279101052"/>
      <w:bookmarkStart w:id="102" w:name="_Toc279104185"/>
      <w:bookmarkStart w:id="103" w:name="_Toc279100443"/>
      <w:bookmarkStart w:id="104" w:name="_Toc279101053"/>
      <w:bookmarkStart w:id="105" w:name="_Toc279104186"/>
      <w:bookmarkStart w:id="106" w:name="_Toc279100444"/>
      <w:bookmarkStart w:id="107" w:name="_Toc279101054"/>
      <w:bookmarkStart w:id="108" w:name="_Toc279104187"/>
      <w:bookmarkStart w:id="109" w:name="_Toc279100445"/>
      <w:bookmarkStart w:id="110" w:name="_Toc279101055"/>
      <w:bookmarkStart w:id="111" w:name="_Toc279104188"/>
      <w:bookmarkStart w:id="112" w:name="_Toc279100446"/>
      <w:bookmarkStart w:id="113" w:name="_Toc279101056"/>
      <w:bookmarkStart w:id="114" w:name="_Toc279104189"/>
      <w:bookmarkStart w:id="115" w:name="_Toc279100447"/>
      <w:bookmarkStart w:id="116" w:name="_Toc279101057"/>
      <w:bookmarkStart w:id="117" w:name="_Toc279104190"/>
      <w:bookmarkStart w:id="118" w:name="_Toc279100449"/>
      <w:bookmarkStart w:id="119" w:name="_Toc279101059"/>
      <w:bookmarkStart w:id="120" w:name="_Toc279104192"/>
      <w:bookmarkStart w:id="121" w:name="_Toc279100451"/>
      <w:bookmarkStart w:id="122" w:name="_Toc279101061"/>
      <w:bookmarkStart w:id="123" w:name="_Toc279104194"/>
      <w:bookmarkStart w:id="124" w:name="_Toc279100454"/>
      <w:bookmarkStart w:id="125" w:name="_Toc279101064"/>
      <w:bookmarkStart w:id="126" w:name="_Toc279104197"/>
      <w:bookmarkStart w:id="127" w:name="_Toc279100457"/>
      <w:bookmarkStart w:id="128" w:name="_Toc279101067"/>
      <w:bookmarkStart w:id="129" w:name="_Toc279104200"/>
      <w:bookmarkStart w:id="130" w:name="_Toc279100459"/>
      <w:bookmarkStart w:id="131" w:name="_Toc279101069"/>
      <w:bookmarkStart w:id="132" w:name="_Toc279104202"/>
      <w:bookmarkStart w:id="133" w:name="_Toc279100460"/>
      <w:bookmarkStart w:id="134" w:name="_Toc279101070"/>
      <w:bookmarkStart w:id="135" w:name="_Toc279104203"/>
      <w:bookmarkStart w:id="136" w:name="_Toc279100463"/>
      <w:bookmarkStart w:id="137" w:name="_Toc279101073"/>
      <w:bookmarkStart w:id="138" w:name="_Toc279104206"/>
      <w:bookmarkStart w:id="139" w:name="_Toc279100464"/>
      <w:bookmarkStart w:id="140" w:name="_Toc279101074"/>
      <w:bookmarkStart w:id="141" w:name="_Toc279104207"/>
      <w:bookmarkStart w:id="142" w:name="_Toc279100465"/>
      <w:bookmarkStart w:id="143" w:name="_Toc279101075"/>
      <w:bookmarkStart w:id="144" w:name="_Toc279104208"/>
      <w:bookmarkStart w:id="145" w:name="_Toc279100466"/>
      <w:bookmarkStart w:id="146" w:name="_Toc279101076"/>
      <w:bookmarkStart w:id="147" w:name="_Toc279104209"/>
      <w:bookmarkStart w:id="148" w:name="_Toc279100468"/>
      <w:bookmarkStart w:id="149" w:name="_Toc279101078"/>
      <w:bookmarkStart w:id="150" w:name="_Toc279104211"/>
      <w:bookmarkStart w:id="151" w:name="_Toc279100472"/>
      <w:bookmarkStart w:id="152" w:name="_Toc279101082"/>
      <w:bookmarkStart w:id="153" w:name="_Toc279104215"/>
      <w:bookmarkStart w:id="154" w:name="_Toc279100475"/>
      <w:bookmarkStart w:id="155" w:name="_Toc279101085"/>
      <w:bookmarkStart w:id="156" w:name="_Toc279104218"/>
      <w:bookmarkStart w:id="157" w:name="_Toc279100477"/>
      <w:bookmarkStart w:id="158" w:name="_Toc279101087"/>
      <w:bookmarkStart w:id="159" w:name="_Toc279104220"/>
      <w:bookmarkStart w:id="160" w:name="_Toc279100479"/>
      <w:bookmarkStart w:id="161" w:name="_Toc279101089"/>
      <w:bookmarkStart w:id="162" w:name="_Toc279104222"/>
      <w:bookmarkStart w:id="163" w:name="_Toc279100480"/>
      <w:bookmarkStart w:id="164" w:name="_Toc279101090"/>
      <w:bookmarkStart w:id="165" w:name="_Toc279104223"/>
      <w:bookmarkStart w:id="166" w:name="_Toc279100481"/>
      <w:bookmarkStart w:id="167" w:name="_Toc279101091"/>
      <w:bookmarkStart w:id="168" w:name="_Toc279104224"/>
      <w:bookmarkStart w:id="169" w:name="_Toc279100482"/>
      <w:bookmarkStart w:id="170" w:name="_Toc279101092"/>
      <w:bookmarkStart w:id="171" w:name="_Toc279104225"/>
      <w:bookmarkStart w:id="172" w:name="_Toc279100483"/>
      <w:bookmarkStart w:id="173" w:name="_Toc279101093"/>
      <w:bookmarkStart w:id="174" w:name="_Toc279104226"/>
      <w:bookmarkStart w:id="175" w:name="_Toc279100484"/>
      <w:bookmarkStart w:id="176" w:name="_Toc279101094"/>
      <w:bookmarkStart w:id="177" w:name="_Toc279104227"/>
      <w:bookmarkStart w:id="178" w:name="_Toc279100485"/>
      <w:bookmarkStart w:id="179" w:name="_Toc279101095"/>
      <w:bookmarkStart w:id="180" w:name="_Toc279104228"/>
      <w:bookmarkStart w:id="181" w:name="_Toc279100486"/>
      <w:bookmarkStart w:id="182" w:name="_Toc279101096"/>
      <w:bookmarkStart w:id="183" w:name="_Toc279104229"/>
      <w:bookmarkStart w:id="184" w:name="_Toc279100489"/>
      <w:bookmarkStart w:id="185" w:name="_Toc279101099"/>
      <w:bookmarkStart w:id="186" w:name="_Toc279104232"/>
      <w:bookmarkStart w:id="187" w:name="_Toc279100490"/>
      <w:bookmarkStart w:id="188" w:name="_Toc279101100"/>
      <w:bookmarkStart w:id="189" w:name="_Toc279104233"/>
      <w:bookmarkStart w:id="190" w:name="_Toc279100491"/>
      <w:bookmarkStart w:id="191" w:name="_Toc279101101"/>
      <w:bookmarkStart w:id="192" w:name="_Toc279104234"/>
      <w:bookmarkStart w:id="193" w:name="_Toc279100492"/>
      <w:bookmarkStart w:id="194" w:name="_Toc279101102"/>
      <w:bookmarkStart w:id="195" w:name="_Toc279104235"/>
      <w:bookmarkStart w:id="196" w:name="_Toc279100495"/>
      <w:bookmarkStart w:id="197" w:name="_Toc279101105"/>
      <w:bookmarkStart w:id="198" w:name="_Toc279104238"/>
      <w:bookmarkStart w:id="199" w:name="_Toc279100498"/>
      <w:bookmarkStart w:id="200" w:name="_Toc279101108"/>
      <w:bookmarkStart w:id="201" w:name="_Toc279104241"/>
      <w:bookmarkStart w:id="202" w:name="_Toc279100499"/>
      <w:bookmarkStart w:id="203" w:name="_Toc279101109"/>
      <w:bookmarkStart w:id="204" w:name="_Toc279104242"/>
      <w:bookmarkStart w:id="205" w:name="_Toc279100501"/>
      <w:bookmarkStart w:id="206" w:name="_Toc279101111"/>
      <w:bookmarkStart w:id="207" w:name="_Toc279104244"/>
      <w:bookmarkStart w:id="208" w:name="_Toc279100503"/>
      <w:bookmarkStart w:id="209" w:name="_Toc279101113"/>
      <w:bookmarkStart w:id="210" w:name="_Toc279104246"/>
      <w:bookmarkStart w:id="211" w:name="_Toc279100504"/>
      <w:bookmarkStart w:id="212" w:name="_Toc279100608"/>
      <w:bookmarkStart w:id="213" w:name="_Toc279101114"/>
      <w:bookmarkStart w:id="214" w:name="_Toc279104247"/>
      <w:bookmarkStart w:id="215" w:name="_Toc279100505"/>
      <w:bookmarkStart w:id="216" w:name="_Toc279100609"/>
      <w:bookmarkStart w:id="217" w:name="_Toc279101115"/>
      <w:bookmarkStart w:id="218" w:name="_Toc279104248"/>
      <w:bookmarkStart w:id="219" w:name="_Toc279100507"/>
      <w:bookmarkStart w:id="220" w:name="_Toc279100611"/>
      <w:bookmarkStart w:id="221" w:name="_Toc279101117"/>
      <w:bookmarkStart w:id="222" w:name="_Toc279104250"/>
      <w:bookmarkStart w:id="223" w:name="_Toc279100508"/>
      <w:bookmarkStart w:id="224" w:name="_Toc279100612"/>
      <w:bookmarkStart w:id="225" w:name="_Toc279101118"/>
      <w:bookmarkStart w:id="226" w:name="_Toc279104251"/>
      <w:bookmarkStart w:id="227" w:name="_Toc279100511"/>
      <w:bookmarkStart w:id="228" w:name="_Toc279100615"/>
      <w:bookmarkStart w:id="229" w:name="_Toc279101121"/>
      <w:bookmarkStart w:id="230" w:name="_Toc279104254"/>
      <w:bookmarkStart w:id="231" w:name="_Toc279100513"/>
      <w:bookmarkStart w:id="232" w:name="_Toc279100617"/>
      <w:bookmarkStart w:id="233" w:name="_Toc279101123"/>
      <w:bookmarkStart w:id="234" w:name="_Toc279104256"/>
      <w:bookmarkStart w:id="235" w:name="_Toc279100514"/>
      <w:bookmarkStart w:id="236" w:name="_Toc279100618"/>
      <w:bookmarkStart w:id="237" w:name="_Toc279101124"/>
      <w:bookmarkStart w:id="238" w:name="_Toc279104257"/>
      <w:bookmarkStart w:id="239" w:name="_Toc279100515"/>
      <w:bookmarkStart w:id="240" w:name="_Toc279100619"/>
      <w:bookmarkStart w:id="241" w:name="_Toc279101125"/>
      <w:bookmarkStart w:id="242" w:name="_Toc279104258"/>
      <w:bookmarkStart w:id="243" w:name="_Toc279100517"/>
      <w:bookmarkStart w:id="244" w:name="_Toc279100621"/>
      <w:bookmarkStart w:id="245" w:name="_Toc279101127"/>
      <w:bookmarkStart w:id="246" w:name="_Toc279104260"/>
      <w:bookmarkStart w:id="247" w:name="_Toc279100521"/>
      <w:bookmarkStart w:id="248" w:name="_Toc279100625"/>
      <w:bookmarkStart w:id="249" w:name="_Toc279101131"/>
      <w:bookmarkStart w:id="250" w:name="_Toc279104264"/>
      <w:bookmarkStart w:id="251" w:name="_Toc279100522"/>
      <w:bookmarkStart w:id="252" w:name="_Toc279100626"/>
      <w:bookmarkStart w:id="253" w:name="_Toc279101132"/>
      <w:bookmarkStart w:id="254" w:name="_Toc279104265"/>
      <w:bookmarkStart w:id="255" w:name="_Toc279100525"/>
      <w:bookmarkStart w:id="256" w:name="_Toc279100629"/>
      <w:bookmarkStart w:id="257" w:name="_Toc279101135"/>
      <w:bookmarkStart w:id="258" w:name="_Toc279104268"/>
      <w:bookmarkStart w:id="259" w:name="_Toc279100527"/>
      <w:bookmarkStart w:id="260" w:name="_Toc279100631"/>
      <w:bookmarkStart w:id="261" w:name="_Toc279101137"/>
      <w:bookmarkStart w:id="262" w:name="_Toc279104270"/>
      <w:bookmarkStart w:id="263" w:name="_Toc404181682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r>
        <w:t>RN02: Verificar se permite exclusão</w:t>
      </w:r>
      <w:bookmarkEnd w:id="263"/>
    </w:p>
    <w:p w:rsidR="00193336" w:rsidRDefault="00193336" w:rsidP="00193336">
      <w:pPr>
        <w:pStyle w:val="Recuodecorpodetexto"/>
        <w:ind w:left="851"/>
        <w:jc w:val="both"/>
      </w:pPr>
      <w:r>
        <w:t>Tentativa de excluir um Conceito que esteja associado a um modelo e/ou Ato Oficial elaborado. O sistema exibe a mensagem MSG2397 ("&lt;operação&gt; não efetuada! &lt;mensagem&gt;.").</w:t>
      </w:r>
    </w:p>
    <w:p w:rsidR="00193336" w:rsidRDefault="00193336" w:rsidP="00193336">
      <w:pPr>
        <w:pStyle w:val="Recuodecorpodetexto"/>
        <w:ind w:left="851"/>
        <w:jc w:val="both"/>
      </w:pPr>
    </w:p>
    <w:p w:rsidR="00193336" w:rsidRDefault="00193336" w:rsidP="00193336">
      <w:pPr>
        <w:pStyle w:val="Recuodecorpodetexto"/>
        <w:ind w:left="851"/>
        <w:jc w:val="both"/>
      </w:pPr>
      <w:r>
        <w:t>&lt;operação&gt; = Exclusão</w:t>
      </w:r>
    </w:p>
    <w:p w:rsidR="00193336" w:rsidRDefault="00193336" w:rsidP="00193336">
      <w:pPr>
        <w:pStyle w:val="Recuodecorpodetexto"/>
        <w:ind w:left="851"/>
        <w:jc w:val="both"/>
      </w:pPr>
      <w:r>
        <w:t>&lt;mensagem&gt; = Existe Modelo e/ou Ato Oficial associado ao Conceito.</w:t>
      </w:r>
    </w:p>
    <w:p w:rsidR="00193336" w:rsidRDefault="00193336" w:rsidP="00193336">
      <w:pPr>
        <w:pStyle w:val="Recuodecorpodetexto"/>
        <w:ind w:left="0"/>
        <w:jc w:val="both"/>
      </w:pPr>
    </w:p>
    <w:p w:rsidR="00193336" w:rsidRDefault="00193336" w:rsidP="00193336">
      <w:pPr>
        <w:pStyle w:val="Recuodecorpodetexto"/>
        <w:ind w:left="851"/>
        <w:jc w:val="both"/>
      </w:pPr>
      <w:bookmarkStart w:id="264" w:name="_Toc279100345"/>
      <w:bookmarkStart w:id="265" w:name="_Toc279100383"/>
      <w:bookmarkStart w:id="266" w:name="_Toc279100529"/>
      <w:bookmarkStart w:id="267" w:name="_Toc279100569"/>
      <w:bookmarkStart w:id="268" w:name="_Toc279100633"/>
      <w:bookmarkEnd w:id="264"/>
      <w:bookmarkEnd w:id="265"/>
      <w:bookmarkEnd w:id="266"/>
      <w:bookmarkEnd w:id="267"/>
      <w:bookmarkEnd w:id="268"/>
    </w:p>
    <w:p w:rsidR="00193336" w:rsidRDefault="00193336" w:rsidP="00193336">
      <w:pPr>
        <w:pStyle w:val="Ttulo2"/>
      </w:pPr>
      <w:bookmarkStart w:id="269" w:name="_Toc404181683"/>
      <w:r>
        <w:t>RN03: Verificar se permite anulação</w:t>
      </w:r>
      <w:bookmarkEnd w:id="269"/>
    </w:p>
    <w:p w:rsidR="00193336" w:rsidRDefault="00193336" w:rsidP="00193336">
      <w:pPr>
        <w:pStyle w:val="Recuodecorpodetexto"/>
        <w:ind w:left="851"/>
        <w:jc w:val="both"/>
      </w:pPr>
      <w:r>
        <w:t>Tentativa de anular um Conceito que não esteja associado a um modelo e/ou Ato Oficial elaborado. O sistema exibe a mensagem MSG2397 ("&lt;operação&gt; não efetuada! &lt;mensagem&gt;.").</w:t>
      </w:r>
    </w:p>
    <w:p w:rsidR="00193336" w:rsidRDefault="00193336" w:rsidP="00193336">
      <w:pPr>
        <w:pStyle w:val="Recuodecorpodetexto"/>
        <w:ind w:left="851"/>
        <w:jc w:val="both"/>
      </w:pPr>
    </w:p>
    <w:p w:rsidR="00193336" w:rsidRDefault="00193336" w:rsidP="00193336">
      <w:pPr>
        <w:pStyle w:val="Recuodecorpodetexto"/>
        <w:ind w:left="851"/>
        <w:jc w:val="both"/>
      </w:pPr>
      <w:r>
        <w:t>&lt;operação&gt; = Exclusão</w:t>
      </w:r>
    </w:p>
    <w:p w:rsidR="00193336" w:rsidRDefault="00193336" w:rsidP="00193336">
      <w:pPr>
        <w:pStyle w:val="Recuodecorpodetexto"/>
        <w:ind w:left="851"/>
        <w:jc w:val="both"/>
      </w:pPr>
      <w:r>
        <w:t>&lt;mensagem&gt; = Não existe Modelo e/ou Ato Oficial associado ao Conceito.</w:t>
      </w: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</w:pPr>
      <w:bookmarkStart w:id="270" w:name="_Toc279101140"/>
      <w:bookmarkStart w:id="271" w:name="_Toc279104273"/>
      <w:bookmarkEnd w:id="270"/>
      <w:bookmarkEnd w:id="271"/>
      <w:r>
        <w:br w:type="page"/>
      </w:r>
      <w:bookmarkStart w:id="272" w:name="_Toc404181684"/>
      <w:r>
        <w:lastRenderedPageBreak/>
        <w:t>Anexos</w:t>
      </w:r>
      <w:bookmarkEnd w:id="272"/>
    </w:p>
    <w:p w:rsidR="00193336" w:rsidRDefault="00193336" w:rsidP="00193336"/>
    <w:p w:rsidR="00193336" w:rsidRDefault="00DC6AC4" w:rsidP="0019333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93336" w:rsidRDefault="00193336" w:rsidP="00193336">
      <w:pPr>
        <w:widowControl w:val="0"/>
        <w:ind w:left="540"/>
        <w:rPr>
          <w:rFonts w:cs="Arial"/>
        </w:rPr>
      </w:pPr>
    </w:p>
    <w:p w:rsidR="00DC6AC4" w:rsidRDefault="00DC6AC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93336" w:rsidRDefault="00193336" w:rsidP="0019333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3" w:name="_Toc404181685"/>
      <w:r>
        <w:lastRenderedPageBreak/>
        <w:t>Revisões</w:t>
      </w:r>
      <w:bookmarkEnd w:id="273"/>
    </w:p>
    <w:p w:rsidR="00193336" w:rsidRDefault="00193336" w:rsidP="0019333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9333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Pr="00193336" w:rsidRDefault="0019333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333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Pr="00193336" w:rsidRDefault="0019333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333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Pr="00193336" w:rsidRDefault="001933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333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Pr="00193336" w:rsidRDefault="001933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9333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Pr="00193336" w:rsidRDefault="0019333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333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9333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DC6AC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9333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3336" w:rsidRDefault="0019333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933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933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Pr="00DC6AC4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 w:rsidRPr="00DC6AC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33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Default="0019333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Default="00193336" w:rsidP="00DC6AC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3336" w:rsidRDefault="0019333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93336" w:rsidRDefault="00193336" w:rsidP="00193336">
      <w:pPr>
        <w:pStyle w:val="Recuodecorpodetexto"/>
      </w:pPr>
    </w:p>
    <w:p w:rsidR="00193336" w:rsidRDefault="00193336" w:rsidP="00193336"/>
    <w:p w:rsidR="00F41655" w:rsidRPr="00193336" w:rsidRDefault="00F41655" w:rsidP="00193336"/>
    <w:sectPr w:rsidR="00F41655" w:rsidRPr="0019333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336" w:rsidRDefault="00193336" w:rsidP="002908D9">
      <w:r>
        <w:separator/>
      </w:r>
    </w:p>
  </w:endnote>
  <w:endnote w:type="continuationSeparator" w:id="0">
    <w:p w:rsidR="00193336" w:rsidRDefault="0019333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C6AC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933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C6AC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C6AC4">
            <w:rPr>
              <w:sz w:val="20"/>
              <w:szCs w:val="20"/>
            </w:rPr>
            <w:t xml:space="preserve">Keila </w:t>
          </w:r>
          <w:proofErr w:type="spellStart"/>
          <w:r w:rsidRPr="00DC6AC4">
            <w:rPr>
              <w:sz w:val="20"/>
              <w:szCs w:val="20"/>
            </w:rPr>
            <w:t>Joanês</w:t>
          </w:r>
          <w:proofErr w:type="spellEnd"/>
          <w:r w:rsidRPr="00DC6AC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C6AC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93336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3336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3336">
            <w:rPr>
              <w:b/>
              <w:sz w:val="20"/>
              <w:szCs w:val="20"/>
            </w:rPr>
            <w:t>UCS0701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C6AC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C6AC4">
            <w:rPr>
              <w:b/>
              <w:sz w:val="20"/>
              <w:szCs w:val="20"/>
            </w:rPr>
            <w:t>Manter Conceito para Ato Oficial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336" w:rsidRDefault="00193336" w:rsidP="002908D9">
      <w:r>
        <w:separator/>
      </w:r>
    </w:p>
  </w:footnote>
  <w:footnote w:type="continuationSeparator" w:id="0">
    <w:p w:rsidR="00193336" w:rsidRDefault="0019333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336"/>
    <w:rsid w:val="0000536A"/>
    <w:rsid w:val="00010C94"/>
    <w:rsid w:val="00011A7E"/>
    <w:rsid w:val="00080AA2"/>
    <w:rsid w:val="000A2BFB"/>
    <w:rsid w:val="000B4005"/>
    <w:rsid w:val="000F0299"/>
    <w:rsid w:val="00111169"/>
    <w:rsid w:val="00193336"/>
    <w:rsid w:val="001A25E3"/>
    <w:rsid w:val="001C7A01"/>
    <w:rsid w:val="00287D3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C6AC4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33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33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933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933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33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33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33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33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3336"/>
    <w:pPr>
      <w:ind w:left="0"/>
    </w:pPr>
  </w:style>
  <w:style w:type="paragraph" w:styleId="ndicedeilustraes">
    <w:name w:val="table of figures"/>
    <w:basedOn w:val="Normal"/>
    <w:next w:val="Normal"/>
    <w:semiHidden/>
    <w:rsid w:val="00193336"/>
  </w:style>
  <w:style w:type="paragraph" w:styleId="Sumrio2">
    <w:name w:val="toc 2"/>
    <w:basedOn w:val="Normal"/>
    <w:next w:val="Normal"/>
    <w:autoRedefine/>
    <w:uiPriority w:val="39"/>
    <w:rsid w:val="001933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3336"/>
    <w:pPr>
      <w:ind w:left="480"/>
    </w:pPr>
  </w:style>
  <w:style w:type="character" w:styleId="Hyperlink">
    <w:name w:val="Hyperlink"/>
    <w:basedOn w:val="Fontepargpadro"/>
    <w:uiPriority w:val="99"/>
    <w:rsid w:val="001933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33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33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33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33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33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3336"/>
    <w:rPr>
      <w:sz w:val="16"/>
    </w:rPr>
  </w:style>
  <w:style w:type="character" w:styleId="Nmerodepgina">
    <w:name w:val="page number"/>
    <w:basedOn w:val="Fontepargpadro"/>
    <w:rsid w:val="001933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33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33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33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3336"/>
  </w:style>
  <w:style w:type="paragraph" w:styleId="Corpodetexto">
    <w:name w:val="Body Text"/>
    <w:basedOn w:val="Normal"/>
    <w:link w:val="CorpodetextoChar"/>
    <w:rsid w:val="001933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3336"/>
    <w:rPr>
      <w:rFonts w:eastAsia="Arial Unicode MS"/>
    </w:rPr>
  </w:style>
  <w:style w:type="paragraph" w:customStyle="1" w:styleId="tabletext">
    <w:name w:val="tabletext"/>
    <w:basedOn w:val="Normal"/>
    <w:rsid w:val="001933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33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33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33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333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933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33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33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33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333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33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33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933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933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33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33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33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33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3336"/>
    <w:pPr>
      <w:ind w:left="0"/>
    </w:pPr>
  </w:style>
  <w:style w:type="paragraph" w:styleId="ndicedeilustraes">
    <w:name w:val="table of figures"/>
    <w:basedOn w:val="Normal"/>
    <w:next w:val="Normal"/>
    <w:semiHidden/>
    <w:rsid w:val="00193336"/>
  </w:style>
  <w:style w:type="paragraph" w:styleId="Sumrio2">
    <w:name w:val="toc 2"/>
    <w:basedOn w:val="Normal"/>
    <w:next w:val="Normal"/>
    <w:autoRedefine/>
    <w:uiPriority w:val="39"/>
    <w:rsid w:val="001933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3336"/>
    <w:pPr>
      <w:ind w:left="480"/>
    </w:pPr>
  </w:style>
  <w:style w:type="character" w:styleId="Hyperlink">
    <w:name w:val="Hyperlink"/>
    <w:basedOn w:val="Fontepargpadro"/>
    <w:uiPriority w:val="99"/>
    <w:rsid w:val="001933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33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33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33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33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33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3336"/>
    <w:rPr>
      <w:sz w:val="16"/>
    </w:rPr>
  </w:style>
  <w:style w:type="character" w:styleId="Nmerodepgina">
    <w:name w:val="page number"/>
    <w:basedOn w:val="Fontepargpadro"/>
    <w:rsid w:val="001933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33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33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33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3336"/>
  </w:style>
  <w:style w:type="paragraph" w:styleId="Corpodetexto">
    <w:name w:val="Body Text"/>
    <w:basedOn w:val="Normal"/>
    <w:link w:val="CorpodetextoChar"/>
    <w:rsid w:val="001933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3336"/>
    <w:rPr>
      <w:rFonts w:eastAsia="Arial Unicode MS"/>
    </w:rPr>
  </w:style>
  <w:style w:type="paragraph" w:customStyle="1" w:styleId="tabletext">
    <w:name w:val="tabletext"/>
    <w:basedOn w:val="Normal"/>
    <w:rsid w:val="001933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33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33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33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333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933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33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33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33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333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19DDA-7568-4621-B614-44E6DB6AD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955</Words>
  <Characters>6521</Characters>
  <Application>Microsoft Office Word</Application>
  <DocSecurity>0</DocSecurity>
  <Lines>54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7462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2014-11-09T05:55:00Z</cp:lastPrinted>
  <dcterms:created xsi:type="dcterms:W3CDTF">2014-11-09T05:54:00Z</dcterms:created>
  <dcterms:modified xsi:type="dcterms:W3CDTF">2014-11-19T19:33:00Z</dcterms:modified>
</cp:coreProperties>
</file>