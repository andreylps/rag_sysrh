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966" w:rsidRDefault="00016966" w:rsidP="000169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6966" w:rsidRDefault="00016966" w:rsidP="00016966">
      <w:pPr>
        <w:widowControl w:val="0"/>
        <w:rPr>
          <w:rFonts w:cs="Arial"/>
          <w:sz w:val="20"/>
          <w:u w:val="single"/>
        </w:rPr>
      </w:pPr>
    </w:p>
    <w:p w:rsidR="00016966" w:rsidRDefault="00016966" w:rsidP="000169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  <w:sz w:val="20"/>
        </w:rPr>
      </w:pPr>
    </w:p>
    <w:p w:rsidR="00016966" w:rsidRDefault="00016966" w:rsidP="00016966">
      <w:pPr>
        <w:widowControl w:val="0"/>
        <w:rPr>
          <w:rFonts w:cs="Arial"/>
        </w:rPr>
      </w:pPr>
    </w:p>
    <w:p w:rsidR="00016966" w:rsidRDefault="00016966" w:rsidP="00016966">
      <w:pPr>
        <w:pStyle w:val="Capa"/>
        <w:rPr>
          <w:color w:val="FF9900"/>
        </w:rPr>
      </w:pPr>
      <w:r>
        <w:t>SINDRAPE</w:t>
      </w:r>
    </w:p>
    <w:p w:rsidR="00016966" w:rsidRDefault="00016966" w:rsidP="0001696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16966" w:rsidRPr="00016966" w:rsidRDefault="00016966" w:rsidP="00016966">
      <w:pPr>
        <w:widowControl w:val="0"/>
        <w:rPr>
          <w:color w:val="000080"/>
        </w:rPr>
      </w:pPr>
    </w:p>
    <w:p w:rsidR="00016966" w:rsidRPr="00016966" w:rsidRDefault="00016966" w:rsidP="00016966">
      <w:pPr>
        <w:widowControl w:val="0"/>
        <w:jc w:val="right"/>
        <w:rPr>
          <w:rFonts w:cs="Arial"/>
          <w:b/>
          <w:bCs/>
          <w:color w:val="000080"/>
        </w:rPr>
      </w:pPr>
    </w:p>
    <w:p w:rsidR="00016966" w:rsidRDefault="00016966" w:rsidP="00016966">
      <w:pPr>
        <w:pStyle w:val="Capa"/>
      </w:pPr>
      <w:r>
        <w:t>UCS0491</w:t>
      </w:r>
      <w:r w:rsidR="00020274">
        <w:t xml:space="preserve"> </w:t>
      </w:r>
      <w:r>
        <w:t xml:space="preserve">– </w:t>
      </w:r>
      <w:r w:rsidR="00020274">
        <w:t xml:space="preserve">Comportamento por Lotação </w:t>
      </w:r>
      <w:r>
        <w:t xml:space="preserve">– </w:t>
      </w:r>
      <w:r w:rsidR="00020274">
        <w:t>Visão Estatística</w:t>
      </w:r>
    </w:p>
    <w:p w:rsidR="00016966" w:rsidRDefault="00016966" w:rsidP="00016966">
      <w:pPr>
        <w:widowControl w:val="0"/>
        <w:rPr>
          <w:rFonts w:cs="Arial"/>
        </w:rPr>
      </w:pPr>
    </w:p>
    <w:p w:rsidR="00016966" w:rsidRDefault="00016966" w:rsidP="00016966">
      <w:pPr>
        <w:widowControl w:val="0"/>
      </w:pPr>
    </w:p>
    <w:p w:rsidR="00016966" w:rsidRDefault="00016966" w:rsidP="0001696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016966" w:rsidRPr="00016966" w:rsidRDefault="00016966" w:rsidP="00016966">
      <w:pPr>
        <w:pStyle w:val="Corpodetexto3"/>
        <w:widowControl w:val="0"/>
        <w:spacing w:after="0"/>
        <w:rPr>
          <w:rFonts w:cs="Arial"/>
        </w:rPr>
      </w:pPr>
      <w:r w:rsidRPr="00016966">
        <w:rPr>
          <w:rFonts w:cs="Arial"/>
        </w:rPr>
        <w:lastRenderedPageBreak/>
        <w:t>Histórico de Revisões</w:t>
      </w:r>
    </w:p>
    <w:p w:rsidR="00016966" w:rsidRDefault="00016966" w:rsidP="0001696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16966" w:rsidTr="00016966">
        <w:tc>
          <w:tcPr>
            <w:tcW w:w="1501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16966" w:rsidTr="00016966">
        <w:tc>
          <w:tcPr>
            <w:tcW w:w="1501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08/12/2009</w:t>
            </w:r>
          </w:p>
        </w:tc>
        <w:tc>
          <w:tcPr>
            <w:tcW w:w="1033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016966" w:rsidTr="00016966">
        <w:tc>
          <w:tcPr>
            <w:tcW w:w="1501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16966" w:rsidTr="00016966">
        <w:tc>
          <w:tcPr>
            <w:tcW w:w="1501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16966" w:rsidTr="00016966">
        <w:tc>
          <w:tcPr>
            <w:tcW w:w="1501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016966" w:rsidRDefault="00016966" w:rsidP="000169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16966" w:rsidRDefault="00016966" w:rsidP="00016966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016966" w:rsidRPr="00016966" w:rsidRDefault="00016966" w:rsidP="00016966">
      <w:pPr>
        <w:pStyle w:val="Corpodetexto3"/>
        <w:widowControl w:val="0"/>
        <w:spacing w:after="0"/>
        <w:jc w:val="left"/>
        <w:rPr>
          <w:rFonts w:cs="Arial"/>
        </w:rPr>
      </w:pPr>
      <w:r w:rsidRPr="00016966">
        <w:rPr>
          <w:rFonts w:cs="Arial"/>
        </w:rPr>
        <w:lastRenderedPageBreak/>
        <w:t>Índice</w:t>
      </w:r>
    </w:p>
    <w:p w:rsidR="00016966" w:rsidRPr="00016966" w:rsidRDefault="00016966" w:rsidP="0001696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3409E" w:rsidRDefault="000169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5755" w:history="1">
        <w:r w:rsidR="0023409E" w:rsidRPr="00964C88">
          <w:rPr>
            <w:rStyle w:val="Hyperlink"/>
            <w:noProof/>
          </w:rPr>
          <w:t>1.</w:t>
        </w:r>
        <w:r w:rsidR="0023409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409E" w:rsidRPr="00964C88">
          <w:rPr>
            <w:rStyle w:val="Hyperlink"/>
            <w:noProof/>
          </w:rPr>
          <w:t>Pacote/Caso de Uso</w:t>
        </w:r>
        <w:r w:rsidR="0023409E">
          <w:rPr>
            <w:noProof/>
            <w:webHidden/>
          </w:rPr>
          <w:tab/>
        </w:r>
        <w:r w:rsidR="0023409E">
          <w:rPr>
            <w:noProof/>
            <w:webHidden/>
          </w:rPr>
          <w:fldChar w:fldCharType="begin"/>
        </w:r>
        <w:r w:rsidR="0023409E">
          <w:rPr>
            <w:noProof/>
            <w:webHidden/>
          </w:rPr>
          <w:instrText xml:space="preserve"> PAGEREF _Toc404675755 \h </w:instrText>
        </w:r>
        <w:r w:rsidR="0023409E">
          <w:rPr>
            <w:noProof/>
            <w:webHidden/>
          </w:rPr>
        </w:r>
        <w:r w:rsidR="0023409E">
          <w:rPr>
            <w:noProof/>
            <w:webHidden/>
          </w:rPr>
          <w:fldChar w:fldCharType="separate"/>
        </w:r>
        <w:r w:rsidR="0023409E">
          <w:rPr>
            <w:noProof/>
            <w:webHidden/>
          </w:rPr>
          <w:t>4</w:t>
        </w:r>
        <w:r w:rsidR="0023409E"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56" w:history="1">
        <w:r w:rsidRPr="00964C88">
          <w:rPr>
            <w:rStyle w:val="Hyperlink"/>
            <w:noProof/>
          </w:rPr>
          <w:t>Comportamento por Lotação -  Visão Estatística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57" w:history="1">
        <w:r w:rsidRPr="00964C8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58" w:history="1">
        <w:r w:rsidRPr="00964C8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59" w:history="1">
        <w:r w:rsidRPr="00964C8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0" w:history="1">
        <w:r w:rsidRPr="00964C8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1" w:history="1">
        <w:r w:rsidRPr="00964C8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2" w:history="1">
        <w:r w:rsidRPr="00964C8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3" w:history="1">
        <w:r w:rsidRPr="00964C8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4" w:history="1">
        <w:r w:rsidRPr="00964C8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Pesquisar Histórico de comportamento por UO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5" w:history="1">
        <w:r w:rsidRPr="00964C8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6" w:history="1">
        <w:r w:rsidRPr="00964C8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Fluxo Alternativo – Relatório por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7" w:history="1">
        <w:r w:rsidRPr="00964C88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8" w:history="1">
        <w:r w:rsidRPr="00964C8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409E" w:rsidRDefault="002340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769" w:history="1">
        <w:r w:rsidRPr="00964C8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4C8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16966" w:rsidRDefault="00016966" w:rsidP="00016966">
      <w:pPr>
        <w:pStyle w:val="Sumrio1"/>
      </w:pPr>
      <w:r>
        <w:fldChar w:fldCharType="end"/>
      </w:r>
    </w:p>
    <w:p w:rsidR="00016966" w:rsidRDefault="00016966" w:rsidP="00016966">
      <w:pPr>
        <w:widowControl w:val="0"/>
        <w:rPr>
          <w:rFonts w:cs="Arial"/>
          <w:b/>
          <w:bCs/>
          <w:color w:val="000000"/>
        </w:rPr>
      </w:pPr>
    </w:p>
    <w:p w:rsidR="00016966" w:rsidRDefault="00016966" w:rsidP="00016966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016966" w:rsidRDefault="00016966" w:rsidP="00016966">
      <w:pPr>
        <w:pStyle w:val="Heading"/>
      </w:pPr>
    </w:p>
    <w:p w:rsidR="00016966" w:rsidRDefault="00016966" w:rsidP="00016966">
      <w:pPr>
        <w:pStyle w:val="Heading"/>
        <w:jc w:val="center"/>
      </w:pPr>
    </w:p>
    <w:p w:rsidR="00016966" w:rsidRDefault="00016966" w:rsidP="0001696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75755"/>
      <w:r>
        <w:lastRenderedPageBreak/>
        <w:t>Pacote/Caso de Uso</w:t>
      </w:r>
      <w:bookmarkEnd w:id="2"/>
    </w:p>
    <w:p w:rsidR="00016966" w:rsidRDefault="00016966" w:rsidP="00016966"/>
    <w:p w:rsidR="00016966" w:rsidRDefault="00020274" w:rsidP="00020274">
      <w:pPr>
        <w:pStyle w:val="Subttulo"/>
      </w:pPr>
      <w:bookmarkStart w:id="3" w:name="_Toc404675756"/>
      <w:r>
        <w:t>C</w:t>
      </w:r>
      <w:r w:rsidR="00016966">
        <w:t xml:space="preserve">omportamento por </w:t>
      </w:r>
      <w:r>
        <w:t xml:space="preserve">Lotação </w:t>
      </w:r>
      <w:r w:rsidR="00016966">
        <w:t>-</w:t>
      </w:r>
      <w:proofErr w:type="gramStart"/>
      <w:r>
        <w:t xml:space="preserve"> </w:t>
      </w:r>
      <w:r w:rsidR="00016966">
        <w:t xml:space="preserve"> </w:t>
      </w:r>
      <w:proofErr w:type="gramEnd"/>
      <w:r>
        <w:t>Visão Estatística</w:t>
      </w:r>
      <w:bookmarkEnd w:id="3"/>
    </w:p>
    <w:p w:rsidR="00016966" w:rsidRDefault="00016966" w:rsidP="00016966">
      <w:pPr>
        <w:widowControl w:val="0"/>
        <w:ind w:left="902"/>
        <w:rPr>
          <w:rFonts w:cs="Arial"/>
          <w:b/>
          <w:bCs/>
          <w:color w:val="FF0000"/>
        </w:rPr>
      </w:pPr>
    </w:p>
    <w:p w:rsidR="00016966" w:rsidRDefault="00016966" w:rsidP="000169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75757"/>
      <w:r>
        <w:t>Descrição</w:t>
      </w:r>
      <w:bookmarkEnd w:id="4"/>
      <w:bookmarkEnd w:id="5"/>
    </w:p>
    <w:p w:rsidR="00016966" w:rsidRDefault="00016966" w:rsidP="00016966">
      <w:pPr>
        <w:pStyle w:val="Recuodecorpodetexto2"/>
        <w:widowControl w:val="0"/>
        <w:ind w:left="1620" w:firstLine="0"/>
        <w:rPr>
          <w:sz w:val="24"/>
        </w:rPr>
      </w:pPr>
    </w:p>
    <w:p w:rsidR="00016966" w:rsidRDefault="00016966" w:rsidP="0001696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Histórico de Comportamento por UO – Unidade Organizacional – e mostrar o resultado na forma de estatística.</w:t>
      </w:r>
    </w:p>
    <w:p w:rsidR="00016966" w:rsidRDefault="00016966" w:rsidP="00016966">
      <w:pPr>
        <w:pStyle w:val="Recuodecorpodetexto2"/>
        <w:widowControl w:val="0"/>
        <w:ind w:left="1260" w:firstLine="0"/>
        <w:rPr>
          <w:sz w:val="24"/>
        </w:rPr>
      </w:pPr>
    </w:p>
    <w:p w:rsidR="00016966" w:rsidRDefault="00016966" w:rsidP="00016966">
      <w:pPr>
        <w:pStyle w:val="Recuodecorpodetexto2"/>
        <w:widowControl w:val="0"/>
        <w:ind w:left="1620" w:firstLine="0"/>
        <w:rPr>
          <w:sz w:val="24"/>
        </w:rPr>
      </w:pPr>
    </w:p>
    <w:p w:rsidR="00016966" w:rsidRDefault="00016966" w:rsidP="000169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5758"/>
      <w:r>
        <w:t>Requisitos atendidos</w:t>
      </w:r>
      <w:bookmarkEnd w:id="6"/>
    </w:p>
    <w:p w:rsidR="00016966" w:rsidRDefault="00016966" w:rsidP="00016966"/>
    <w:p w:rsidR="00016966" w:rsidRDefault="00016966" w:rsidP="00016966">
      <w:pPr>
        <w:pStyle w:val="Recuodecorpodetexto"/>
        <w:ind w:left="1260"/>
      </w:pPr>
      <w:r>
        <w:t>R5 – Classificação de comportamento</w:t>
      </w:r>
    </w:p>
    <w:p w:rsidR="00016966" w:rsidRDefault="00016966" w:rsidP="00016966"/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75759"/>
      <w:r>
        <w:t>Conceito</w:t>
      </w:r>
      <w:bookmarkEnd w:id="7"/>
      <w:r>
        <w:tab/>
      </w:r>
    </w:p>
    <w:p w:rsidR="00016966" w:rsidRDefault="00016966" w:rsidP="00016966"/>
    <w:p w:rsidR="00016966" w:rsidRDefault="00016966" w:rsidP="000169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75760"/>
      <w:r>
        <w:t>Conceitos principais</w:t>
      </w:r>
      <w:bookmarkEnd w:id="8"/>
    </w:p>
    <w:p w:rsidR="00016966" w:rsidRDefault="00016966" w:rsidP="00016966">
      <w:pPr>
        <w:pStyle w:val="Recuodecorpodetexto"/>
        <w:ind w:left="1080"/>
      </w:pPr>
    </w:p>
    <w:p w:rsidR="00016966" w:rsidRDefault="00016966" w:rsidP="00016966">
      <w:pPr>
        <w:pStyle w:val="Recuodecorpodetexto"/>
        <w:ind w:left="1080"/>
      </w:pPr>
      <w:r>
        <w:t>Histórico comportamento</w:t>
      </w:r>
    </w:p>
    <w:p w:rsidR="00016966" w:rsidRDefault="00016966" w:rsidP="00016966">
      <w:pPr>
        <w:ind w:left="1418"/>
        <w:rPr>
          <w:rFonts w:cs="Arial"/>
        </w:rPr>
      </w:pPr>
      <w:r>
        <w:rPr>
          <w:rFonts w:cs="Arial"/>
        </w:rPr>
        <w:t>Relação das classificações de comportamento ocorridas para o Policial Militar durante o período de exercício de suas funções na corporação.</w:t>
      </w:r>
    </w:p>
    <w:p w:rsidR="00016966" w:rsidRDefault="00016966" w:rsidP="00016966">
      <w:pPr>
        <w:pStyle w:val="Cabealho"/>
        <w:rPr>
          <w:rFonts w:cs="Arial"/>
        </w:rPr>
      </w:pPr>
    </w:p>
    <w:p w:rsidR="00016966" w:rsidRDefault="00016966" w:rsidP="00016966"/>
    <w:p w:rsidR="00016966" w:rsidRDefault="00016966" w:rsidP="000169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75761"/>
      <w:r>
        <w:t>Conceitos associados</w:t>
      </w:r>
      <w:bookmarkEnd w:id="9"/>
      <w:bookmarkEnd w:id="10"/>
    </w:p>
    <w:p w:rsidR="00016966" w:rsidRDefault="00016966" w:rsidP="00016966">
      <w:pPr>
        <w:pStyle w:val="Cabealho"/>
        <w:rPr>
          <w:rFonts w:cs="Arial"/>
        </w:rPr>
      </w:pPr>
    </w:p>
    <w:p w:rsidR="00016966" w:rsidRDefault="00016966" w:rsidP="00016966">
      <w:pPr>
        <w:pStyle w:val="Recuodecorpodetexto"/>
        <w:ind w:left="1080"/>
      </w:pPr>
      <w:r>
        <w:t>Vinculo</w:t>
      </w:r>
    </w:p>
    <w:p w:rsidR="00016966" w:rsidRDefault="00016966" w:rsidP="00016966">
      <w:pPr>
        <w:pStyle w:val="Cabealho"/>
        <w:ind w:left="1418"/>
        <w:rPr>
          <w:rFonts w:cs="Arial"/>
        </w:rPr>
      </w:pPr>
      <w:r>
        <w:rPr>
          <w:rFonts w:cs="Arial"/>
        </w:rPr>
        <w:t>Define os diversos vínculos empregatícios da pessoa com o Estado.</w:t>
      </w:r>
    </w:p>
    <w:p w:rsidR="00016966" w:rsidRDefault="00016966" w:rsidP="00016966">
      <w:pPr>
        <w:rPr>
          <w:rFonts w:eastAsia="Arial Unicode MS"/>
        </w:rPr>
      </w:pPr>
    </w:p>
    <w:p w:rsidR="00016966" w:rsidRDefault="00016966" w:rsidP="00016966">
      <w:pPr>
        <w:pStyle w:val="Recuodecorpodetexto"/>
        <w:ind w:left="1080"/>
      </w:pPr>
      <w:r>
        <w:t>Relação de Vinculo de cargo efetivo</w:t>
      </w:r>
    </w:p>
    <w:p w:rsidR="00016966" w:rsidRDefault="00016966" w:rsidP="00016966">
      <w:pPr>
        <w:pStyle w:val="Cabealho"/>
        <w:ind w:left="1418"/>
        <w:rPr>
          <w:rFonts w:cs="Arial"/>
        </w:rPr>
      </w:pPr>
      <w:r>
        <w:rPr>
          <w:rFonts w:cs="Arial"/>
        </w:rPr>
        <w:t>Relação dos cargos efetivos ocupados pelo servidor</w:t>
      </w:r>
    </w:p>
    <w:p w:rsidR="00016966" w:rsidRDefault="00016966" w:rsidP="00016966">
      <w:pPr>
        <w:pStyle w:val="Recuodecorpodetexto"/>
        <w:ind w:left="1080"/>
      </w:pPr>
    </w:p>
    <w:p w:rsidR="00016966" w:rsidRDefault="00016966" w:rsidP="00016966">
      <w:pPr>
        <w:pStyle w:val="Recuodecorpodetexto"/>
        <w:ind w:left="1080"/>
      </w:pPr>
      <w:r>
        <w:t>Cargo efetivo - Estrutura de carreira</w:t>
      </w:r>
    </w:p>
    <w:p w:rsidR="00016966" w:rsidRDefault="00016966" w:rsidP="00016966">
      <w:pPr>
        <w:ind w:left="1418"/>
        <w:rPr>
          <w:rFonts w:eastAsia="Arial Unicode MS"/>
        </w:rPr>
      </w:pPr>
      <w:r>
        <w:rPr>
          <w:rFonts w:cs="Arial"/>
        </w:rPr>
        <w:t>Define a estrutura de cada carreira do Estado</w:t>
      </w:r>
    </w:p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75762"/>
      <w:r>
        <w:lastRenderedPageBreak/>
        <w:t>Diagrama</w:t>
      </w:r>
      <w:bookmarkEnd w:id="12"/>
    </w:p>
    <w:p w:rsidR="00016966" w:rsidRDefault="00016966" w:rsidP="00016966">
      <w:pPr>
        <w:pStyle w:val="Cabealho"/>
        <w:widowControl w:val="0"/>
        <w:rPr>
          <w:rFonts w:cs="Arial"/>
        </w:rPr>
      </w:pPr>
    </w:p>
    <w:p w:rsidR="00016966" w:rsidRDefault="00020274" w:rsidP="00016966">
      <w:pPr>
        <w:pStyle w:val="Cabealho"/>
        <w:widowControl w:val="0"/>
        <w:rPr>
          <w:rFonts w:cs="Arial"/>
        </w:rPr>
      </w:pPr>
      <w:r>
        <w:rPr>
          <w:rFonts w:cs="Arial"/>
        </w:rPr>
        <w:object w:dxaOrig="8685" w:dyaOrig="6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49.25pt;height:384.75pt" o:ole="">
            <v:imagedata r:id="rId9" o:title=""/>
          </v:shape>
          <o:OLEObject Type="Embed" ProgID="Word.Picture.8" ShapeID="_x0000_i1031" DrawAspect="Content" ObjectID="_1478417591" r:id="rId10"/>
        </w:object>
      </w:r>
    </w:p>
    <w:p w:rsidR="00016966" w:rsidRDefault="00016966" w:rsidP="00016966">
      <w:pPr>
        <w:pStyle w:val="Cabealho"/>
        <w:widowControl w:val="0"/>
        <w:rPr>
          <w:rFonts w:cs="Arial"/>
        </w:rPr>
      </w:pPr>
    </w:p>
    <w:p w:rsidR="00016966" w:rsidRDefault="00016966" w:rsidP="00016966">
      <w:pPr>
        <w:widowControl w:val="0"/>
        <w:jc w:val="center"/>
        <w:rPr>
          <w:rFonts w:cs="Arial"/>
        </w:rPr>
      </w:pPr>
    </w:p>
    <w:p w:rsidR="00016966" w:rsidRDefault="00016966" w:rsidP="00016966">
      <w:pPr>
        <w:widowControl w:val="0"/>
        <w:jc w:val="center"/>
        <w:rPr>
          <w:rFonts w:cs="Arial"/>
        </w:rPr>
      </w:pPr>
    </w:p>
    <w:bookmarkEnd w:id="11"/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75763"/>
      <w:r>
        <w:lastRenderedPageBreak/>
        <w:t>Casos de Uso</w:t>
      </w:r>
      <w:bookmarkEnd w:id="13"/>
    </w:p>
    <w:p w:rsidR="00016966" w:rsidRDefault="00016966" w:rsidP="00016966"/>
    <w:p w:rsidR="00016966" w:rsidRDefault="00016966" w:rsidP="00016966">
      <w:pPr>
        <w:pStyle w:val="Ttulo2"/>
      </w:pPr>
      <w:bookmarkStart w:id="14" w:name="_Toc404675764"/>
      <w:r>
        <w:t>Pesquisar Histórico de comportamento por UO</w:t>
      </w:r>
      <w:bookmarkEnd w:id="14"/>
    </w:p>
    <w:p w:rsidR="00016966" w:rsidRDefault="00016966" w:rsidP="00016966"/>
    <w:p w:rsidR="00016966" w:rsidRDefault="00016966" w:rsidP="000169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5" w:name="_Toc404675765"/>
      <w:r>
        <w:t>Fluxo Básico</w:t>
      </w:r>
      <w:bookmarkEnd w:id="15"/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entra na opção “Pesquisar Comportamento por Lotação – Visão Sintética” do </w:t>
      </w:r>
      <w:proofErr w:type="gramStart"/>
      <w:r>
        <w:t>menu</w:t>
      </w:r>
      <w:proofErr w:type="gramEnd"/>
      <w:r>
        <w:t xml:space="preserve"> do sistema.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os filtros de pesquisa. 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deve informar obrigatoriamente a Unidade organizacional, para isto pode utilizar a pesquisa auxiliar ou informar</w:t>
      </w:r>
      <w:proofErr w:type="gramStart"/>
      <w:r>
        <w:t xml:space="preserve">  </w:t>
      </w:r>
      <w:proofErr w:type="gramEnd"/>
      <w:r>
        <w:t xml:space="preserve">a unidade  desejada. 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Após informar a UO desejada o ator aciona o botão “Pesquisa geral”.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valida os dados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1.23 - Unidade organizacional pertencente ao órgão. 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pesquisa o histórico de comportamento conforme filtro solicitado e recupera para cada matricula a ultima classificação de comportamento (maior data de classificação).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apura as quantidades por comportamento e calcula os percentuais correspondentes, e apresenta tela com resultado dos cálculos efetuados.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apresenta tela com resultado dos cálculos efetuados para a U.O. </w:t>
      </w:r>
      <w:proofErr w:type="gramStart"/>
      <w:r>
        <w:t>informada</w:t>
      </w:r>
      <w:proofErr w:type="gramEnd"/>
      <w:r>
        <w:t>.</w:t>
      </w:r>
    </w:p>
    <w:p w:rsidR="00016966" w:rsidRDefault="00016966" w:rsidP="00016966">
      <w:pPr>
        <w:pStyle w:val="Ttulo4"/>
        <w:numPr>
          <w:ilvl w:val="0"/>
          <w:numId w:val="0"/>
        </w:numPr>
        <w:ind w:left="2160" w:hanging="1080"/>
      </w:pPr>
    </w:p>
    <w:p w:rsidR="00016966" w:rsidRDefault="00016966" w:rsidP="000169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6" w:name="_Toc404675766"/>
      <w:r>
        <w:t>Fluxo Alternativo – Relatório por cargo</w:t>
      </w:r>
      <w:bookmarkEnd w:id="16"/>
    </w:p>
    <w:p w:rsidR="00016966" w:rsidRDefault="00016966" w:rsidP="00016966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Na </w:t>
      </w:r>
      <w:proofErr w:type="spellStart"/>
      <w:r>
        <w:t>seqüência</w:t>
      </w:r>
      <w:proofErr w:type="spellEnd"/>
      <w:r>
        <w:t xml:space="preserve"> do item 4.1.1.3 do fluxo básico, o ator aciona o botão</w:t>
      </w:r>
      <w:proofErr w:type="gramStart"/>
      <w:r>
        <w:t xml:space="preserve">  </w:t>
      </w:r>
      <w:proofErr w:type="gramEnd"/>
      <w:r>
        <w:t>“Relatório por cargo”.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valida os dados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1.23 - Unidade organizacional pertencente ao órgão. 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pesquisa o histórico de comportamento conforme filtro solicitado e recupera para cada matricula a ultima classificação de comportamento (maior data de classificação).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lastRenderedPageBreak/>
        <w:t>Para cada matricula recuperada pesquisa vinculo para identificar a estrutura de carreira correspondente.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apura as quantidades por comportamento e item de carreira (cargo) e calcula os respectivos percentuais.</w:t>
      </w:r>
    </w:p>
    <w:p w:rsidR="00016966" w:rsidRDefault="00016966" w:rsidP="00016966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apresenta o resultado em arquivo no formato PDF seguindo o layout do anexo </w:t>
      </w:r>
      <w:proofErr w:type="gramStart"/>
      <w:r>
        <w:t>1</w:t>
      </w:r>
      <w:proofErr w:type="gramEnd"/>
      <w:r>
        <w:t>.</w:t>
      </w:r>
    </w:p>
    <w:p w:rsidR="00016966" w:rsidRDefault="00016966" w:rsidP="00016966">
      <w:pPr>
        <w:pStyle w:val="Ttulo4"/>
        <w:numPr>
          <w:ilvl w:val="0"/>
          <w:numId w:val="0"/>
        </w:numPr>
        <w:spacing w:after="120"/>
        <w:ind w:left="2160" w:hanging="1080"/>
      </w:pPr>
    </w:p>
    <w:p w:rsidR="00016966" w:rsidRDefault="00016966" w:rsidP="000169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7" w:name="_Toc404675767"/>
      <w:r>
        <w:t>Exceções</w:t>
      </w:r>
      <w:bookmarkEnd w:id="17"/>
    </w:p>
    <w:p w:rsidR="00016966" w:rsidRDefault="00016966" w:rsidP="00016966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Nenhum histórico de comportamento existe para o filtro informado. Apresentar mensagem MSG0010 - "Nenhum registro encontrado!".</w:t>
      </w:r>
    </w:p>
    <w:p w:rsidR="00016966" w:rsidRDefault="00016966" w:rsidP="00016966">
      <w:pPr>
        <w:pStyle w:val="Ttulo4"/>
        <w:numPr>
          <w:ilvl w:val="0"/>
          <w:numId w:val="0"/>
        </w:numPr>
        <w:spacing w:after="120"/>
        <w:ind w:left="2160" w:hanging="1080"/>
      </w:pPr>
    </w:p>
    <w:p w:rsidR="00016966" w:rsidRDefault="00016966" w:rsidP="00016966">
      <w:pPr>
        <w:pStyle w:val="Ttulo4"/>
        <w:numPr>
          <w:ilvl w:val="0"/>
          <w:numId w:val="0"/>
        </w:numPr>
        <w:spacing w:after="120"/>
        <w:ind w:left="2160" w:hanging="1080"/>
      </w:pPr>
    </w:p>
    <w:p w:rsidR="00016966" w:rsidRDefault="00016966" w:rsidP="00016966">
      <w:pPr>
        <w:pStyle w:val="Ttulo4"/>
        <w:numPr>
          <w:ilvl w:val="0"/>
          <w:numId w:val="0"/>
        </w:numPr>
        <w:spacing w:after="120"/>
        <w:ind w:left="2160" w:hanging="1080"/>
      </w:pPr>
    </w:p>
    <w:p w:rsidR="00020274" w:rsidRDefault="0002027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8" w:name="_Toc91234987"/>
      <w:bookmarkStart w:id="19" w:name="_Toc91236521"/>
      <w:bookmarkStart w:id="20" w:name="_Toc77584298"/>
      <w:r>
        <w:br w:type="page"/>
      </w:r>
    </w:p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404675768"/>
      <w:r>
        <w:lastRenderedPageBreak/>
        <w:t>Anexos</w:t>
      </w:r>
      <w:bookmarkEnd w:id="18"/>
      <w:bookmarkEnd w:id="19"/>
      <w:bookmarkEnd w:id="21"/>
    </w:p>
    <w:p w:rsidR="00016966" w:rsidRDefault="00016966" w:rsidP="00016966"/>
    <w:bookmarkEnd w:id="20"/>
    <w:p w:rsidR="00016966" w:rsidRDefault="00016966" w:rsidP="00016966">
      <w:pPr>
        <w:widowControl w:val="0"/>
        <w:ind w:left="1080"/>
        <w:rPr>
          <w:rFonts w:cs="Arial"/>
        </w:rPr>
      </w:pPr>
      <w:r>
        <w:rPr>
          <w:rFonts w:cs="Arial"/>
        </w:rPr>
        <w:t>Layout do Relatório de Estatísticas de comportamento por OU e cargo</w:t>
      </w:r>
    </w:p>
    <w:p w:rsidR="00016966" w:rsidRDefault="00016966" w:rsidP="00016966">
      <w:pPr>
        <w:widowControl w:val="0"/>
        <w:ind w:left="1080"/>
        <w:rPr>
          <w:rFonts w:cs="Arial"/>
        </w:rPr>
      </w:pPr>
    </w:p>
    <w:p w:rsidR="00016966" w:rsidRDefault="00016966" w:rsidP="00016966">
      <w:pPr>
        <w:widowControl w:val="0"/>
        <w:ind w:left="1080"/>
        <w:rPr>
          <w:rFonts w:cs="Arial"/>
        </w:rPr>
      </w:pPr>
    </w:p>
    <w:p w:rsidR="00016966" w:rsidRDefault="00020274" w:rsidP="00016966">
      <w:pPr>
        <w:widowControl w:val="0"/>
        <w:ind w:left="2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28670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966" w:rsidRDefault="00016966" w:rsidP="00016966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016966" w:rsidRDefault="00016966" w:rsidP="000169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2" w:name="_Toc404675769"/>
      <w:r>
        <w:lastRenderedPageBreak/>
        <w:t>Revisões</w:t>
      </w:r>
      <w:bookmarkEnd w:id="22"/>
    </w:p>
    <w:p w:rsidR="00016966" w:rsidRDefault="00016966" w:rsidP="0001696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01696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Pr="00016966" w:rsidRDefault="0001696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696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Pr="00016966" w:rsidRDefault="0001696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696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Pr="00016966" w:rsidRDefault="0001696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696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Pr="00016966" w:rsidRDefault="0001696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1696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Pr="00016966" w:rsidRDefault="0001696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1696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1696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02027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16966" w:rsidRDefault="0001696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Pr="00020274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 w:rsidRPr="0002027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169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Default="0001696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Default="00016966" w:rsidP="0002027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16966" w:rsidRDefault="0001696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16966" w:rsidRDefault="00016966" w:rsidP="00016966">
      <w:pPr>
        <w:pStyle w:val="Recuodecorpodetexto"/>
      </w:pPr>
    </w:p>
    <w:p w:rsidR="00F41655" w:rsidRPr="00016966" w:rsidRDefault="00F41655" w:rsidP="00016966"/>
    <w:sectPr w:rsidR="00F41655" w:rsidRPr="00016966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966" w:rsidRDefault="00016966" w:rsidP="002908D9">
      <w:r>
        <w:separator/>
      </w:r>
    </w:p>
  </w:endnote>
  <w:endnote w:type="continuationSeparator" w:id="0">
    <w:p w:rsidR="00016966" w:rsidRDefault="0001696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3409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169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2027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20274">
            <w:rPr>
              <w:sz w:val="20"/>
              <w:szCs w:val="20"/>
            </w:rPr>
            <w:t xml:space="preserve">Keila </w:t>
          </w:r>
          <w:proofErr w:type="spellStart"/>
          <w:r w:rsidRPr="00020274">
            <w:rPr>
              <w:sz w:val="20"/>
              <w:szCs w:val="20"/>
            </w:rPr>
            <w:t>Joanês</w:t>
          </w:r>
          <w:proofErr w:type="spellEnd"/>
          <w:r w:rsidRPr="0002027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2027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16966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020274">
            <w:rPr>
              <w:b/>
              <w:sz w:val="20"/>
              <w:szCs w:val="20"/>
            </w:rPr>
            <w:t xml:space="preserve"> </w:t>
          </w:r>
          <w:r w:rsidR="00016966">
            <w:rPr>
              <w:b/>
              <w:sz w:val="20"/>
              <w:szCs w:val="20"/>
            </w:rPr>
            <w:t>UCS0491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2027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20274">
            <w:rPr>
              <w:b/>
              <w:sz w:val="20"/>
              <w:szCs w:val="20"/>
            </w:rPr>
            <w:t>Comportamento por Lotação – Visão Estatística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966" w:rsidRDefault="00016966" w:rsidP="002908D9">
      <w:r>
        <w:separator/>
      </w:r>
    </w:p>
  </w:footnote>
  <w:footnote w:type="continuationSeparator" w:id="0">
    <w:p w:rsidR="00016966" w:rsidRDefault="0001696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966"/>
    <w:rsid w:val="0000536A"/>
    <w:rsid w:val="00010C94"/>
    <w:rsid w:val="00011A7E"/>
    <w:rsid w:val="00016966"/>
    <w:rsid w:val="00020274"/>
    <w:rsid w:val="00080AA2"/>
    <w:rsid w:val="000A2BFB"/>
    <w:rsid w:val="000B4005"/>
    <w:rsid w:val="000F0299"/>
    <w:rsid w:val="00111169"/>
    <w:rsid w:val="001A25E3"/>
    <w:rsid w:val="001C7A01"/>
    <w:rsid w:val="0023409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877B5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69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69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69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69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69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169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69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69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6966"/>
    <w:pPr>
      <w:ind w:left="0"/>
    </w:pPr>
  </w:style>
  <w:style w:type="paragraph" w:styleId="ndicedeilustraes">
    <w:name w:val="table of figures"/>
    <w:basedOn w:val="Normal"/>
    <w:next w:val="Normal"/>
    <w:semiHidden/>
    <w:rsid w:val="00016966"/>
  </w:style>
  <w:style w:type="paragraph" w:styleId="Sumrio2">
    <w:name w:val="toc 2"/>
    <w:basedOn w:val="Normal"/>
    <w:next w:val="Normal"/>
    <w:autoRedefine/>
    <w:uiPriority w:val="39"/>
    <w:rsid w:val="000169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6966"/>
    <w:pPr>
      <w:ind w:left="480"/>
    </w:pPr>
  </w:style>
  <w:style w:type="character" w:styleId="Hyperlink">
    <w:name w:val="Hyperlink"/>
    <w:basedOn w:val="Fontepargpadro"/>
    <w:uiPriority w:val="99"/>
    <w:rsid w:val="000169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69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69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69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69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69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6966"/>
    <w:rPr>
      <w:sz w:val="16"/>
    </w:rPr>
  </w:style>
  <w:style w:type="character" w:styleId="Nmerodepgina">
    <w:name w:val="page number"/>
    <w:basedOn w:val="Fontepargpadro"/>
    <w:rsid w:val="000169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69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69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69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6966"/>
  </w:style>
  <w:style w:type="paragraph" w:styleId="Corpodetexto">
    <w:name w:val="Body Text"/>
    <w:basedOn w:val="Normal"/>
    <w:link w:val="CorpodetextoChar"/>
    <w:rsid w:val="000169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6966"/>
    <w:rPr>
      <w:rFonts w:eastAsia="Arial Unicode MS"/>
    </w:rPr>
  </w:style>
  <w:style w:type="paragraph" w:customStyle="1" w:styleId="tabletext">
    <w:name w:val="tabletext"/>
    <w:basedOn w:val="Normal"/>
    <w:rsid w:val="000169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69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69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69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69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69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69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69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69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696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69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69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69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69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69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169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69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69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6966"/>
    <w:pPr>
      <w:ind w:left="0"/>
    </w:pPr>
  </w:style>
  <w:style w:type="paragraph" w:styleId="ndicedeilustraes">
    <w:name w:val="table of figures"/>
    <w:basedOn w:val="Normal"/>
    <w:next w:val="Normal"/>
    <w:semiHidden/>
    <w:rsid w:val="00016966"/>
  </w:style>
  <w:style w:type="paragraph" w:styleId="Sumrio2">
    <w:name w:val="toc 2"/>
    <w:basedOn w:val="Normal"/>
    <w:next w:val="Normal"/>
    <w:autoRedefine/>
    <w:uiPriority w:val="39"/>
    <w:rsid w:val="000169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6966"/>
    <w:pPr>
      <w:ind w:left="480"/>
    </w:pPr>
  </w:style>
  <w:style w:type="character" w:styleId="Hyperlink">
    <w:name w:val="Hyperlink"/>
    <w:basedOn w:val="Fontepargpadro"/>
    <w:uiPriority w:val="99"/>
    <w:rsid w:val="000169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69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69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69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69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69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6966"/>
    <w:rPr>
      <w:sz w:val="16"/>
    </w:rPr>
  </w:style>
  <w:style w:type="character" w:styleId="Nmerodepgina">
    <w:name w:val="page number"/>
    <w:basedOn w:val="Fontepargpadro"/>
    <w:rsid w:val="000169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69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69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69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6966"/>
  </w:style>
  <w:style w:type="paragraph" w:styleId="Corpodetexto">
    <w:name w:val="Body Text"/>
    <w:basedOn w:val="Normal"/>
    <w:link w:val="CorpodetextoChar"/>
    <w:rsid w:val="000169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6966"/>
    <w:rPr>
      <w:rFonts w:eastAsia="Arial Unicode MS"/>
    </w:rPr>
  </w:style>
  <w:style w:type="paragraph" w:customStyle="1" w:styleId="tabletext">
    <w:name w:val="tabletext"/>
    <w:basedOn w:val="Normal"/>
    <w:rsid w:val="000169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69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69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69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69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69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69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69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69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696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D3D8A-674F-494C-BCB4-34ACC219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683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2014-11-08T03:26:00Z</cp:lastPrinted>
  <dcterms:created xsi:type="dcterms:W3CDTF">2014-11-08T03:25:00Z</dcterms:created>
  <dcterms:modified xsi:type="dcterms:W3CDTF">2014-11-25T12:47:00Z</dcterms:modified>
</cp:coreProperties>
</file>