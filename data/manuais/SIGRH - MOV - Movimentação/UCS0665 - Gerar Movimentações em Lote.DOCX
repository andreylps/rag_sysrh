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502" w:rsidRDefault="00257502" w:rsidP="002575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7502" w:rsidRDefault="00257502" w:rsidP="00257502">
      <w:pPr>
        <w:widowControl w:val="0"/>
        <w:rPr>
          <w:rFonts w:cs="Arial"/>
          <w:sz w:val="20"/>
          <w:u w:val="single"/>
        </w:rPr>
      </w:pPr>
    </w:p>
    <w:p w:rsidR="00257502" w:rsidRDefault="00257502" w:rsidP="002575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widowControl w:val="0"/>
        <w:rPr>
          <w:rFonts w:cs="Arial"/>
          <w:sz w:val="20"/>
        </w:rPr>
      </w:pPr>
    </w:p>
    <w:p w:rsidR="00257502" w:rsidRDefault="00257502" w:rsidP="00257502">
      <w:pPr>
        <w:widowControl w:val="0"/>
        <w:rPr>
          <w:rFonts w:cs="Arial"/>
        </w:rPr>
      </w:pPr>
    </w:p>
    <w:p w:rsidR="00257502" w:rsidRDefault="00257502" w:rsidP="00257502">
      <w:pPr>
        <w:pStyle w:val="Capa"/>
        <w:rPr>
          <w:color w:val="FF9900"/>
        </w:rPr>
      </w:pPr>
      <w:r>
        <w:t>SINDRAPE</w:t>
      </w:r>
    </w:p>
    <w:p w:rsidR="00257502" w:rsidRDefault="00257502" w:rsidP="0025750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57502" w:rsidRPr="00257502" w:rsidRDefault="00257502" w:rsidP="00257502">
      <w:pPr>
        <w:widowControl w:val="0"/>
        <w:rPr>
          <w:color w:val="000080"/>
        </w:rPr>
      </w:pPr>
    </w:p>
    <w:p w:rsidR="00257502" w:rsidRPr="00257502" w:rsidRDefault="00257502" w:rsidP="00257502">
      <w:pPr>
        <w:widowControl w:val="0"/>
        <w:jc w:val="right"/>
        <w:rPr>
          <w:rFonts w:cs="Arial"/>
          <w:b/>
          <w:bCs/>
          <w:color w:val="000080"/>
        </w:rPr>
      </w:pPr>
    </w:p>
    <w:p w:rsidR="00257502" w:rsidRDefault="00257502" w:rsidP="00257502">
      <w:pPr>
        <w:pStyle w:val="Capa"/>
      </w:pPr>
      <w:r>
        <w:t>UCS0665 - Gerar Movimentações em Lote</w:t>
      </w:r>
    </w:p>
    <w:p w:rsidR="00257502" w:rsidRDefault="00257502" w:rsidP="00257502">
      <w:pPr>
        <w:widowControl w:val="0"/>
        <w:rPr>
          <w:rFonts w:cs="Arial"/>
        </w:rPr>
      </w:pPr>
    </w:p>
    <w:p w:rsidR="00257502" w:rsidRDefault="00257502" w:rsidP="00257502">
      <w:pPr>
        <w:widowControl w:val="0"/>
      </w:pPr>
    </w:p>
    <w:p w:rsidR="00257502" w:rsidRDefault="00257502" w:rsidP="0025750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57502" w:rsidRPr="00257502" w:rsidRDefault="00257502" w:rsidP="00257502">
      <w:pPr>
        <w:pStyle w:val="Corpodetexto3"/>
        <w:widowControl w:val="0"/>
        <w:spacing w:after="0"/>
        <w:rPr>
          <w:rFonts w:cs="Arial"/>
        </w:rPr>
      </w:pPr>
      <w:r w:rsidRPr="00257502">
        <w:rPr>
          <w:rFonts w:cs="Arial"/>
        </w:rPr>
        <w:lastRenderedPageBreak/>
        <w:t>Histórico de Revisões</w:t>
      </w:r>
    </w:p>
    <w:p w:rsidR="00257502" w:rsidRDefault="00257502" w:rsidP="0025750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57502" w:rsidTr="002575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57502" w:rsidTr="002575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07/06/2006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Frank Gindri Brandolff</w:t>
            </w:r>
          </w:p>
        </w:tc>
      </w:tr>
      <w:tr w:rsidR="00257502" w:rsidTr="0025750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30/10/2008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502" w:rsidRDefault="00257502" w:rsidP="002575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</w:tbl>
    <w:p w:rsidR="00257502" w:rsidRDefault="00257502" w:rsidP="0025750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57502" w:rsidRPr="00257502" w:rsidRDefault="00257502" w:rsidP="00257502">
      <w:pPr>
        <w:pStyle w:val="Corpodetexto3"/>
        <w:widowControl w:val="0"/>
        <w:spacing w:after="0"/>
        <w:jc w:val="left"/>
        <w:rPr>
          <w:rFonts w:cs="Arial"/>
        </w:rPr>
      </w:pPr>
      <w:r w:rsidRPr="00257502">
        <w:rPr>
          <w:rFonts w:cs="Arial"/>
        </w:rPr>
        <w:lastRenderedPageBreak/>
        <w:t>Índice</w:t>
      </w:r>
    </w:p>
    <w:p w:rsidR="00257502" w:rsidRPr="00257502" w:rsidRDefault="00257502" w:rsidP="00257502">
      <w:pPr>
        <w:pStyle w:val="Corpodetexto3"/>
        <w:widowControl w:val="0"/>
        <w:spacing w:after="0"/>
        <w:jc w:val="left"/>
        <w:rPr>
          <w:rFonts w:cs="Arial"/>
        </w:rPr>
      </w:pPr>
    </w:p>
    <w:p w:rsidR="004C1AC1" w:rsidRDefault="00257502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29289" w:history="1">
        <w:r w:rsidR="004C1AC1" w:rsidRPr="006C751B">
          <w:rPr>
            <w:rStyle w:val="Hyperlink"/>
            <w:noProof/>
          </w:rPr>
          <w:t>1.</w:t>
        </w:r>
        <w:r w:rsidR="004C1A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C1AC1" w:rsidRPr="006C751B">
          <w:rPr>
            <w:rStyle w:val="Hyperlink"/>
            <w:noProof/>
          </w:rPr>
          <w:t>Pacote/Caso de Uso</w:t>
        </w:r>
        <w:r w:rsidR="004C1AC1">
          <w:rPr>
            <w:noProof/>
            <w:webHidden/>
          </w:rPr>
          <w:tab/>
        </w:r>
        <w:r w:rsidR="004C1AC1">
          <w:rPr>
            <w:noProof/>
            <w:webHidden/>
          </w:rPr>
          <w:fldChar w:fldCharType="begin"/>
        </w:r>
        <w:r w:rsidR="004C1AC1">
          <w:rPr>
            <w:noProof/>
            <w:webHidden/>
          </w:rPr>
          <w:instrText xml:space="preserve"> PAGEREF _Toc404529289 \h </w:instrText>
        </w:r>
        <w:r w:rsidR="004C1AC1">
          <w:rPr>
            <w:noProof/>
            <w:webHidden/>
          </w:rPr>
        </w:r>
        <w:r w:rsidR="004C1AC1">
          <w:rPr>
            <w:noProof/>
            <w:webHidden/>
          </w:rPr>
          <w:fldChar w:fldCharType="separate"/>
        </w:r>
        <w:r w:rsidR="004C1AC1">
          <w:rPr>
            <w:noProof/>
            <w:webHidden/>
          </w:rPr>
          <w:t>5</w:t>
        </w:r>
        <w:r w:rsidR="004C1AC1"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0" w:history="1">
        <w:r w:rsidRPr="006C751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1" w:history="1">
        <w:r w:rsidRPr="006C751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2" w:history="1">
        <w:r w:rsidRPr="006C751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3" w:history="1">
        <w:r w:rsidRPr="006C751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4" w:history="1">
        <w:r w:rsidRPr="006C751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5" w:history="1">
        <w:r w:rsidRPr="006C751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6" w:history="1">
        <w:r w:rsidRPr="006C751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7" w:history="1">
        <w:r w:rsidRPr="006C751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Incluir movimentação coletiva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8" w:history="1">
        <w:r w:rsidRPr="006C751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Básico – Parâmetros para seleção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299" w:history="1">
        <w:r w:rsidRPr="006C751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Alternativo – Pesquisar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0" w:history="1">
        <w:r w:rsidRPr="006C751B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Alternativo – Pesquisar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1" w:history="1">
        <w:r w:rsidRPr="006C751B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Básico –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2" w:history="1">
        <w:r w:rsidRPr="006C751B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Básico – Dados da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3" w:history="1">
        <w:r w:rsidRPr="006C751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Excluir movimentação coletiva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4" w:history="1">
        <w:r w:rsidRPr="006C751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5" w:history="1">
        <w:r w:rsidRPr="006C751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Anular movimentação coletiva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6" w:history="1">
        <w:r w:rsidRPr="006C751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7" w:history="1">
        <w:r w:rsidRPr="006C751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Listar movimentações coletivas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8" w:history="1">
        <w:r w:rsidRPr="006C751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09" w:history="1">
        <w:r w:rsidRPr="006C751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0" w:history="1">
        <w:r w:rsidRPr="006C751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RN01: Verificar a opção do grupo de servidores a serem movimentados coletivamente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1" w:history="1">
        <w:r w:rsidRPr="006C751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RN02: Verificar a opção do grupo de servidores a serem movimentados coletivamente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2" w:history="1">
        <w:r w:rsidRPr="006C751B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RN03: Validar o tipo da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3" w:history="1">
        <w:r w:rsidRPr="006C751B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RN04: Verificar se os servidores a serem movimentados possuem relação de vínculo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4" w:history="1">
        <w:r w:rsidRPr="006C751B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RN05: Verificar se existem servidores a serem movimentados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5" w:history="1">
        <w:r w:rsidRPr="006C751B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RN06: Validar se a Unidade organizacional destino está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6" w:history="1">
        <w:r w:rsidRPr="006C751B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RN07: Validar a data fim prevista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7" w:history="1">
        <w:r w:rsidRPr="006C751B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RN08: Validar a Unidade organizacional destino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8" w:history="1">
        <w:r w:rsidRPr="006C751B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RN09: Validar a Unidade organizacional destino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19" w:history="1">
        <w:r w:rsidRPr="006C751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20" w:history="1">
        <w:r w:rsidRPr="006C751B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21" w:history="1">
        <w:r w:rsidRPr="006C751B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Assunto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C1AC1" w:rsidRDefault="004C1AC1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9322" w:history="1">
        <w:r w:rsidRPr="006C751B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751B">
          <w:rPr>
            <w:rStyle w:val="Hyperlink"/>
            <w:noProof/>
          </w:rPr>
          <w:t>Corpo do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57502" w:rsidRDefault="00257502" w:rsidP="00257502">
      <w:pPr>
        <w:pStyle w:val="Sumrio1"/>
      </w:pPr>
      <w:r>
        <w:fldChar w:fldCharType="end"/>
      </w:r>
    </w:p>
    <w:p w:rsidR="00257502" w:rsidRDefault="00257502" w:rsidP="00257502">
      <w:pPr>
        <w:widowControl w:val="0"/>
        <w:rPr>
          <w:rFonts w:cs="Arial"/>
          <w:b/>
          <w:bCs/>
          <w:color w:val="000000"/>
        </w:rPr>
      </w:pPr>
    </w:p>
    <w:p w:rsidR="00257502" w:rsidRDefault="00257502" w:rsidP="00257502">
      <w:pPr>
        <w:pStyle w:val="Heading"/>
        <w:rPr>
          <w:rFonts w:cs="Arial"/>
          <w:szCs w:val="24"/>
          <w:lang w:val="pt-BR"/>
        </w:rPr>
      </w:pPr>
    </w:p>
    <w:p w:rsidR="00257502" w:rsidRDefault="00257502" w:rsidP="00257502">
      <w:pPr>
        <w:pStyle w:val="Heading"/>
      </w:pPr>
    </w:p>
    <w:p w:rsidR="00257502" w:rsidRDefault="00257502" w:rsidP="00257502">
      <w:pPr>
        <w:pStyle w:val="Heading"/>
        <w:jc w:val="center"/>
      </w:pPr>
    </w:p>
    <w:p w:rsidR="00257502" w:rsidRDefault="00257502" w:rsidP="0025750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57502" w:rsidRDefault="00257502" w:rsidP="00257502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529289"/>
      <w:r>
        <w:lastRenderedPageBreak/>
        <w:t>Pacote/Caso de Uso</w:t>
      </w:r>
      <w:bookmarkEnd w:id="0"/>
    </w:p>
    <w:p w:rsidR="00257502" w:rsidRDefault="00257502" w:rsidP="00257502"/>
    <w:p w:rsidR="00257502" w:rsidRDefault="00257502" w:rsidP="00257502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Gerar Movimentações em Lote</w:t>
      </w:r>
    </w:p>
    <w:p w:rsidR="00257502" w:rsidRDefault="00257502" w:rsidP="004C1AC1">
      <w:pPr>
        <w:pStyle w:val="Ttulo2"/>
      </w:pPr>
      <w:bookmarkStart w:id="1" w:name="_Toc404529290"/>
      <w:bookmarkStart w:id="2" w:name="_GoBack"/>
      <w:bookmarkEnd w:id="2"/>
      <w:r>
        <w:t>Descrição</w:t>
      </w:r>
      <w:bookmarkEnd w:id="1"/>
    </w:p>
    <w:p w:rsidR="00257502" w:rsidRDefault="00257502" w:rsidP="00257502">
      <w:pPr>
        <w:pStyle w:val="Recuodecorpodetexto2"/>
        <w:widowControl w:val="0"/>
        <w:ind w:left="1620" w:firstLine="0"/>
        <w:rPr>
          <w:sz w:val="24"/>
        </w:rPr>
      </w:pPr>
    </w:p>
    <w:p w:rsidR="00257502" w:rsidRDefault="00257502" w:rsidP="0025750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geração de movimentação em lote.</w:t>
      </w:r>
    </w:p>
    <w:p w:rsidR="00257502" w:rsidRDefault="00257502" w:rsidP="00257502">
      <w:pPr>
        <w:pStyle w:val="Recuodecorpodetexto2"/>
        <w:widowControl w:val="0"/>
        <w:ind w:left="1620" w:firstLine="0"/>
        <w:rPr>
          <w:sz w:val="24"/>
        </w:rPr>
      </w:pPr>
    </w:p>
    <w:p w:rsidR="00257502" w:rsidRDefault="00257502" w:rsidP="004C1AC1">
      <w:pPr>
        <w:pStyle w:val="Ttulo2"/>
      </w:pPr>
      <w:bookmarkStart w:id="3" w:name="_Toc404529291"/>
      <w:r>
        <w:t>Requisitos atendidos</w:t>
      </w:r>
      <w:bookmarkEnd w:id="3"/>
    </w:p>
    <w:p w:rsidR="00257502" w:rsidRDefault="00257502" w:rsidP="00257502"/>
    <w:p w:rsidR="00257502" w:rsidRDefault="00257502" w:rsidP="00257502">
      <w:pPr>
        <w:pStyle w:val="Recuodecorpodetexto"/>
        <w:ind w:left="1260"/>
      </w:pPr>
      <w:r>
        <w:t>R1 – Gerar Movimentações</w:t>
      </w:r>
    </w:p>
    <w:p w:rsidR="00257502" w:rsidRDefault="00257502" w:rsidP="00257502"/>
    <w:p w:rsidR="00257502" w:rsidRDefault="00257502" w:rsidP="00257502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529292"/>
      <w:r>
        <w:t>Conceito</w:t>
      </w:r>
      <w:bookmarkEnd w:id="4"/>
      <w:r>
        <w:tab/>
      </w:r>
    </w:p>
    <w:p w:rsidR="00257502" w:rsidRDefault="00257502" w:rsidP="00257502"/>
    <w:p w:rsidR="00257502" w:rsidRDefault="00257502" w:rsidP="004C1AC1">
      <w:pPr>
        <w:pStyle w:val="Ttulo2"/>
      </w:pPr>
      <w:bookmarkStart w:id="5" w:name="_Toc404529293"/>
      <w:r>
        <w:t>Conceitos principais</w:t>
      </w:r>
      <w:bookmarkEnd w:id="5"/>
    </w:p>
    <w:p w:rsidR="00257502" w:rsidRDefault="00257502" w:rsidP="00257502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257502" w:rsidTr="004C1AC1">
        <w:trPr>
          <w:trHeight w:val="600"/>
        </w:trPr>
        <w:tc>
          <w:tcPr>
            <w:tcW w:w="3428" w:type="dxa"/>
          </w:tcPr>
          <w:p w:rsidR="00257502" w:rsidRDefault="00257502" w:rsidP="0025750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movimentações de cargo efetivo</w:t>
            </w:r>
          </w:p>
        </w:tc>
        <w:tc>
          <w:tcPr>
            <w:tcW w:w="5642" w:type="dxa"/>
          </w:tcPr>
          <w:p w:rsidR="00257502" w:rsidRDefault="00257502" w:rsidP="004C1AC1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Relação das movimentações realizadas pelo servidor, enquanto ocupante de cargo efetivo.</w:t>
            </w:r>
          </w:p>
        </w:tc>
      </w:tr>
    </w:tbl>
    <w:p w:rsidR="00257502" w:rsidRDefault="00257502" w:rsidP="00257502">
      <w:pPr>
        <w:rPr>
          <w:rFonts w:cs="Arial"/>
        </w:rPr>
      </w:pPr>
    </w:p>
    <w:p w:rsidR="00257502" w:rsidRDefault="00257502" w:rsidP="004C1AC1">
      <w:pPr>
        <w:pStyle w:val="Ttulo2"/>
      </w:pPr>
      <w:bookmarkStart w:id="6" w:name="_Toc404529294"/>
      <w:r>
        <w:t>Conceitos associados</w:t>
      </w:r>
      <w:bookmarkEnd w:id="6"/>
    </w:p>
    <w:p w:rsidR="00257502" w:rsidRDefault="00257502" w:rsidP="00257502">
      <w:pPr>
        <w:pStyle w:val="Cabealho"/>
        <w:rPr>
          <w:rFonts w:cs="Arial"/>
        </w:rPr>
      </w:pPr>
    </w:p>
    <w:p w:rsidR="00257502" w:rsidRDefault="00257502" w:rsidP="00257502">
      <w:pPr>
        <w:pStyle w:val="Recuodecorpodetexto"/>
        <w:ind w:left="1080"/>
      </w:pPr>
      <w:r>
        <w:t>Não se aplica.</w:t>
      </w:r>
    </w:p>
    <w:p w:rsidR="00257502" w:rsidRDefault="00257502" w:rsidP="00257502">
      <w:pPr>
        <w:rPr>
          <w:rFonts w:eastAsia="Arial Unicode MS"/>
        </w:rPr>
      </w:pPr>
    </w:p>
    <w:p w:rsidR="00257502" w:rsidRDefault="00257502" w:rsidP="0025750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529295"/>
      <w:r>
        <w:lastRenderedPageBreak/>
        <w:t>Diagrama</w:t>
      </w:r>
      <w:bookmarkEnd w:id="7"/>
    </w:p>
    <w:p w:rsidR="00257502" w:rsidRDefault="00257502" w:rsidP="0025750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57502" w:rsidRDefault="00257502" w:rsidP="00257502">
      <w:pPr>
        <w:widowControl w:val="0"/>
        <w:jc w:val="center"/>
        <w:rPr>
          <w:rFonts w:cs="Arial"/>
        </w:rPr>
      </w:pPr>
    </w:p>
    <w:p w:rsidR="00257502" w:rsidRDefault="004C1AC1" w:rsidP="0025750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46CAC5B7" wp14:editId="6C0FCF73">
                <wp:extent cx="5762625" cy="4276725"/>
                <wp:effectExtent l="0" t="0" r="0" b="0"/>
                <wp:docPr id="437" name="Tela 4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272415" y="15875"/>
                            <a:ext cx="5474335" cy="4148455"/>
                            <a:chOff x="429" y="25"/>
                            <a:chExt cx="8621" cy="6533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1" y="25"/>
                              <a:ext cx="1212" cy="15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1" y="164"/>
                              <a:ext cx="3042" cy="345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60" y="328"/>
                              <a:ext cx="255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050 - Gerar Movimentações em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7" y="530"/>
                              <a:ext cx="30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Lote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7" y="744"/>
                              <a:ext cx="2815" cy="59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815" y="832"/>
                              <a:ext cx="175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Incluir Movimentação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3" y="1034"/>
                              <a:ext cx="64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Lote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7" y="1450"/>
                              <a:ext cx="2815" cy="60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02" y="1539"/>
                              <a:ext cx="176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Excluir Movimentação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3" y="1741"/>
                              <a:ext cx="64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Lote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7" y="2169"/>
                              <a:ext cx="2815" cy="59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9" y="2258"/>
                              <a:ext cx="174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Anular Movimentação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3" y="2459"/>
                              <a:ext cx="64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Lote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7" y="2888"/>
                              <a:ext cx="2815" cy="59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7" y="2977"/>
                              <a:ext cx="167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Listar Movimentação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3" y="3178"/>
                              <a:ext cx="64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Lote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1" y="1715"/>
                              <a:ext cx="227" cy="22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Line 22"/>
                          <wps:cNvCnPr/>
                          <wps:spPr bwMode="auto">
                            <a:xfrm>
                              <a:off x="984" y="1942"/>
                              <a:ext cx="0" cy="2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>
                              <a:off x="858" y="2031"/>
                              <a:ext cx="2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 flipH="1">
                              <a:off x="833" y="2169"/>
                              <a:ext cx="151" cy="2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>
                              <a:off x="984" y="2169"/>
                              <a:ext cx="152" cy="2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" y="2396"/>
                              <a:ext cx="6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Usuário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1186" y="2169"/>
                              <a:ext cx="985" cy="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9" y="265"/>
                              <a:ext cx="1174" cy="1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9" y="404"/>
                              <a:ext cx="2941" cy="223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2" y="568"/>
                              <a:ext cx="228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049 - Gerar Movimentações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2" y="858"/>
                              <a:ext cx="2727" cy="47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15" y="933"/>
                              <a:ext cx="175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 Movimentação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Oval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2" y="1450"/>
                              <a:ext cx="2727" cy="48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702" y="1526"/>
                              <a:ext cx="176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Excluir Movimentação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Oval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2" y="2056"/>
                              <a:ext cx="2727" cy="46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689" y="2131"/>
                              <a:ext cx="174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Anular Movimentação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5112" y="1034"/>
                              <a:ext cx="1123" cy="38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 flipH="1" flipV="1">
                              <a:off x="6134" y="1022"/>
                              <a:ext cx="101" cy="5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H="1">
                              <a:off x="6134" y="1072"/>
                              <a:ext cx="101" cy="5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8" y="1110"/>
                              <a:ext cx="68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Line 41"/>
                          <wps:cNvCnPr/>
                          <wps:spPr bwMode="auto">
                            <a:xfrm flipV="1">
                              <a:off x="5099" y="1703"/>
                              <a:ext cx="1136" cy="75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H="1" flipV="1">
                              <a:off x="6134" y="1665"/>
                              <a:ext cx="101" cy="38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>
                              <a:off x="6134" y="1703"/>
                              <a:ext cx="101" cy="63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8" y="1816"/>
                              <a:ext cx="68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Line 45"/>
                          <wps:cNvCnPr/>
                          <wps:spPr bwMode="auto">
                            <a:xfrm flipV="1">
                              <a:off x="5112" y="2321"/>
                              <a:ext cx="1123" cy="15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6134" y="2283"/>
                              <a:ext cx="101" cy="38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 flipH="1">
                              <a:off x="6147" y="2321"/>
                              <a:ext cx="88" cy="63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6" y="2497"/>
                              <a:ext cx="68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9" y="3128"/>
                              <a:ext cx="1237" cy="1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9" y="3267"/>
                              <a:ext cx="3105" cy="189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084" y="3431"/>
                              <a:ext cx="261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102 - Pesquisa Auxiliar Cadastro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5894" y="315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5894" y="3153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>
                              <a:off x="5907" y="3166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V="1">
                              <a:off x="5907" y="3166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5894" y="315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5894" y="3191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5907" y="315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5894" y="316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5894" y="316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5907" y="315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5907" y="315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5894" y="315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5894" y="316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5894" y="315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>
                              <a:off x="5894" y="315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5907" y="316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5907" y="316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5907" y="3153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5907" y="316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H="1" flipV="1">
                              <a:off x="5907" y="316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 flipV="1">
                              <a:off x="5894" y="3166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 flipH="1" flipV="1">
                              <a:off x="5920" y="316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5894" y="315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5894" y="315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Oval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3" y="3721"/>
                              <a:ext cx="2865" cy="59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6" y="3809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Pesquisa Auxiliar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1" y="4011"/>
                              <a:ext cx="57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Órgãos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6008" y="374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6008" y="3746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>
                              <a:off x="6021" y="3758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V="1">
                              <a:off x="6021" y="3758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6008" y="374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6008" y="3784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6021" y="374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6008" y="375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6008" y="375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6021" y="374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6021" y="374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6008" y="374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6008" y="375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6008" y="374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>
                              <a:off x="6008" y="374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6021" y="3758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6021" y="3758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6021" y="3746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6021" y="3758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 flipH="1" flipV="1">
                              <a:off x="6021" y="3758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 flipH="1" flipV="1">
                              <a:off x="6008" y="3758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 flipH="1" flipV="1">
                              <a:off x="6033" y="3758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6008" y="374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6008" y="374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Oval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3" y="4440"/>
                              <a:ext cx="2865" cy="59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6" y="4528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Pesquisa Auxiliar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75" y="4730"/>
                              <a:ext cx="190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Unidade Organizacional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6008" y="446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6008" y="4465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H="1">
                              <a:off x="6021" y="4477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V="1">
                              <a:off x="6021" y="4477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6008" y="446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6008" y="4503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6021" y="446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6008" y="447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6008" y="447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6021" y="446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6021" y="446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6008" y="446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6008" y="447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6008" y="446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 flipH="1">
                              <a:off x="6008" y="446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>
                              <a:off x="6021" y="4477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 flipV="1">
                              <a:off x="6021" y="4477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6021" y="4465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6021" y="4477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6021" y="4477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 flipV="1">
                              <a:off x="6008" y="4477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 flipH="1" flipV="1">
                              <a:off x="6033" y="4477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6008" y="446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6008" y="446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9" y="5272"/>
                              <a:ext cx="1224" cy="1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9" y="5411"/>
                              <a:ext cx="3080" cy="114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2" y="5575"/>
                              <a:ext cx="196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050 – Pesquisa Auxiliar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Line 133"/>
                          <wps:cNvCnPr/>
                          <wps:spPr bwMode="auto">
                            <a:xfrm>
                              <a:off x="5894" y="5297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5894" y="5297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 flipH="1">
                              <a:off x="5907" y="5310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V="1">
                              <a:off x="5907" y="5310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5894" y="529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5894" y="5335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5907" y="5297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5894" y="531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5894" y="531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5907" y="5297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5907" y="5297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5894" y="529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5894" y="531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5894" y="5297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H="1">
                              <a:off x="5894" y="529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5907" y="531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 flipV="1">
                              <a:off x="5907" y="531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5907" y="5297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5907" y="531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5907" y="531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 flipV="1">
                              <a:off x="5894" y="5310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H="1" flipV="1">
                              <a:off x="5920" y="531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5894" y="5297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5894" y="529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Oval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9" y="5865"/>
                              <a:ext cx="2587" cy="56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3" y="5953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Pesquisa Auxiliar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8" y="6155"/>
                              <a:ext cx="64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Pessoas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Line 160"/>
                          <wps:cNvCnPr/>
                          <wps:spPr bwMode="auto">
                            <a:xfrm>
                              <a:off x="6134" y="589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6134" y="5890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 flipH="1">
                              <a:off x="6147" y="5903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V="1">
                              <a:off x="6147" y="5903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6134" y="589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6134" y="5928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6147" y="589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6134" y="590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6134" y="590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6147" y="589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6147" y="589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6134" y="589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6134" y="590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6134" y="589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 flipH="1">
                              <a:off x="6134" y="589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6147" y="590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 flipV="1">
                              <a:off x="6147" y="590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 flipV="1">
                              <a:off x="6147" y="5890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6147" y="590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6147" y="590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6134" y="5903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6159" y="590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6134" y="589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6134" y="589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Freeform 184"/>
                          <wps:cNvSpPr>
                            <a:spLocks/>
                          </wps:cNvSpPr>
                          <wps:spPr bwMode="auto">
                            <a:xfrm>
                              <a:off x="4973" y="3620"/>
                              <a:ext cx="1022" cy="378"/>
                            </a:xfrm>
                            <a:custGeom>
                              <a:avLst/>
                              <a:gdLst>
                                <a:gd name="T0" fmla="*/ 1022 w 1022"/>
                                <a:gd name="T1" fmla="*/ 378 h 378"/>
                                <a:gd name="T2" fmla="*/ 0 w 1022"/>
                                <a:gd name="T3" fmla="*/ 378 h 378"/>
                                <a:gd name="T4" fmla="*/ 0 w 1022"/>
                                <a:gd name="T5" fmla="*/ 0 h 3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22" h="378">
                                  <a:moveTo>
                                    <a:pt x="1022" y="378"/>
                                  </a:moveTo>
                                  <a:lnTo>
                                    <a:pt x="0" y="37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" name="Line 185"/>
                          <wps:cNvCnPr/>
                          <wps:spPr bwMode="auto">
                            <a:xfrm flipH="1">
                              <a:off x="4922" y="3620"/>
                              <a:ext cx="51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4973" y="3620"/>
                              <a:ext cx="50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6929" y="543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6929" y="5436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 flipH="1">
                              <a:off x="6942" y="5449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 flipV="1">
                              <a:off x="6942" y="5449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6929" y="543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6929" y="5474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6942" y="543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6929" y="5449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6929" y="5449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6942" y="543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6942" y="543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6929" y="543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6929" y="5449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6929" y="543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 flipH="1">
                              <a:off x="6929" y="543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6942" y="544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 flipH="1" flipV="1">
                              <a:off x="6942" y="544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 flipV="1">
                              <a:off x="6942" y="5436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15875" y="2298700"/>
                            <a:ext cx="4440555" cy="1922145"/>
                            <a:chOff x="25" y="3620"/>
                            <a:chExt cx="6993" cy="3027"/>
                          </a:xfrm>
                        </wpg:grpSpPr>
                        <wps:wsp>
                          <wps:cNvPr id="209" name="Line 206"/>
                          <wps:cNvCnPr/>
                          <wps:spPr bwMode="auto">
                            <a:xfrm flipH="1" flipV="1">
                              <a:off x="6942" y="544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Line 207"/>
                          <wps:cNvCnPr/>
                          <wps:spPr bwMode="auto">
                            <a:xfrm flipH="1" flipV="1">
                              <a:off x="6942" y="544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Line 208"/>
                          <wps:cNvCnPr/>
                          <wps:spPr bwMode="auto">
                            <a:xfrm flipH="1" flipV="1">
                              <a:off x="6929" y="5449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09"/>
                          <wps:cNvCnPr/>
                          <wps:spPr bwMode="auto">
                            <a:xfrm flipH="1" flipV="1">
                              <a:off x="6955" y="544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210"/>
                          <wps:cNvCnPr/>
                          <wps:spPr bwMode="auto">
                            <a:xfrm>
                              <a:off x="6929" y="543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211"/>
                          <wps:cNvCnPr/>
                          <wps:spPr bwMode="auto">
                            <a:xfrm>
                              <a:off x="6929" y="543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5" y="4036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6" name="Freeform 213"/>
                          <wps:cNvSpPr>
                            <a:spLocks/>
                          </wps:cNvSpPr>
                          <wps:spPr bwMode="auto">
                            <a:xfrm>
                              <a:off x="4796" y="3620"/>
                              <a:ext cx="1199" cy="1135"/>
                            </a:xfrm>
                            <a:custGeom>
                              <a:avLst/>
                              <a:gdLst>
                                <a:gd name="T0" fmla="*/ 1199 w 1199"/>
                                <a:gd name="T1" fmla="*/ 1135 h 1135"/>
                                <a:gd name="T2" fmla="*/ 0 w 1199"/>
                                <a:gd name="T3" fmla="*/ 1135 h 1135"/>
                                <a:gd name="T4" fmla="*/ 0 w 1199"/>
                                <a:gd name="T5" fmla="*/ 0 h 11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99" h="1135">
                                  <a:moveTo>
                                    <a:pt x="1199" y="1135"/>
                                  </a:moveTo>
                                  <a:lnTo>
                                    <a:pt x="0" y="113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Line 214"/>
                          <wps:cNvCnPr/>
                          <wps:spPr bwMode="auto">
                            <a:xfrm flipH="1">
                              <a:off x="4746" y="3620"/>
                              <a:ext cx="50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Line 215"/>
                          <wps:cNvCnPr/>
                          <wps:spPr bwMode="auto">
                            <a:xfrm>
                              <a:off x="4796" y="3620"/>
                              <a:ext cx="51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216"/>
                          <wps:cNvCnPr/>
                          <wps:spPr bwMode="auto">
                            <a:xfrm>
                              <a:off x="6841" y="619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217"/>
                          <wps:cNvCnPr/>
                          <wps:spPr bwMode="auto">
                            <a:xfrm>
                              <a:off x="6841" y="6193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218"/>
                          <wps:cNvCnPr/>
                          <wps:spPr bwMode="auto">
                            <a:xfrm flipH="1">
                              <a:off x="6854" y="6205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219"/>
                          <wps:cNvCnPr/>
                          <wps:spPr bwMode="auto">
                            <a:xfrm flipV="1">
                              <a:off x="6854" y="6205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220"/>
                          <wps:cNvCnPr/>
                          <wps:spPr bwMode="auto">
                            <a:xfrm>
                              <a:off x="6841" y="619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Line 221"/>
                          <wps:cNvCnPr/>
                          <wps:spPr bwMode="auto">
                            <a:xfrm>
                              <a:off x="6841" y="6231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222"/>
                          <wps:cNvCnPr/>
                          <wps:spPr bwMode="auto">
                            <a:xfrm>
                              <a:off x="6854" y="619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Line 223"/>
                          <wps:cNvCnPr/>
                          <wps:spPr bwMode="auto">
                            <a:xfrm>
                              <a:off x="6841" y="620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224"/>
                          <wps:cNvCnPr/>
                          <wps:spPr bwMode="auto">
                            <a:xfrm>
                              <a:off x="6841" y="620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" name="Line 225"/>
                          <wps:cNvCnPr/>
                          <wps:spPr bwMode="auto">
                            <a:xfrm>
                              <a:off x="6854" y="619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9" name="Line 226"/>
                          <wps:cNvCnPr/>
                          <wps:spPr bwMode="auto">
                            <a:xfrm>
                              <a:off x="6854" y="619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0" name="Line 227"/>
                          <wps:cNvCnPr/>
                          <wps:spPr bwMode="auto">
                            <a:xfrm>
                              <a:off x="6841" y="619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Line 228"/>
                          <wps:cNvCnPr/>
                          <wps:spPr bwMode="auto">
                            <a:xfrm>
                              <a:off x="6841" y="620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" name="Line 229"/>
                          <wps:cNvCnPr/>
                          <wps:spPr bwMode="auto">
                            <a:xfrm>
                              <a:off x="6841" y="619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3" name="Line 230"/>
                          <wps:cNvCnPr/>
                          <wps:spPr bwMode="auto">
                            <a:xfrm flipH="1">
                              <a:off x="6841" y="619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4" name="Line 231"/>
                          <wps:cNvCnPr/>
                          <wps:spPr bwMode="auto">
                            <a:xfrm>
                              <a:off x="6854" y="6205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Line 232"/>
                          <wps:cNvCnPr/>
                          <wps:spPr bwMode="auto">
                            <a:xfrm flipH="1" flipV="1">
                              <a:off x="6854" y="6205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6" name="Line 233"/>
                          <wps:cNvCnPr/>
                          <wps:spPr bwMode="auto">
                            <a:xfrm flipH="1" flipV="1">
                              <a:off x="6854" y="6193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7" name="Line 234"/>
                          <wps:cNvCnPr/>
                          <wps:spPr bwMode="auto">
                            <a:xfrm flipH="1" flipV="1">
                              <a:off x="6854" y="6205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" name="Line 235"/>
                          <wps:cNvCnPr/>
                          <wps:spPr bwMode="auto">
                            <a:xfrm flipH="1" flipV="1">
                              <a:off x="6854" y="6205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9" name="Line 236"/>
                          <wps:cNvCnPr/>
                          <wps:spPr bwMode="auto">
                            <a:xfrm flipH="1" flipV="1">
                              <a:off x="6841" y="6205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0" name="Line 237"/>
                          <wps:cNvCnPr/>
                          <wps:spPr bwMode="auto">
                            <a:xfrm flipH="1" flipV="1">
                              <a:off x="6866" y="6205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1" name="Line 238"/>
                          <wps:cNvCnPr/>
                          <wps:spPr bwMode="auto">
                            <a:xfrm>
                              <a:off x="6841" y="6193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Line 239"/>
                          <wps:cNvCnPr/>
                          <wps:spPr bwMode="auto">
                            <a:xfrm>
                              <a:off x="6841" y="619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37" y="4805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4" name="Freeform 241"/>
                          <wps:cNvSpPr>
                            <a:spLocks/>
                          </wps:cNvSpPr>
                          <wps:spPr bwMode="auto">
                            <a:xfrm>
                              <a:off x="4582" y="3620"/>
                              <a:ext cx="1527" cy="2547"/>
                            </a:xfrm>
                            <a:custGeom>
                              <a:avLst/>
                              <a:gdLst>
                                <a:gd name="T0" fmla="*/ 1527 w 1527"/>
                                <a:gd name="T1" fmla="*/ 2547 h 2547"/>
                                <a:gd name="T2" fmla="*/ 0 w 1527"/>
                                <a:gd name="T3" fmla="*/ 2547 h 2547"/>
                                <a:gd name="T4" fmla="*/ 0 w 1527"/>
                                <a:gd name="T5" fmla="*/ 0 h 25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27" h="2547">
                                  <a:moveTo>
                                    <a:pt x="1527" y="2547"/>
                                  </a:moveTo>
                                  <a:lnTo>
                                    <a:pt x="0" y="254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Line 242"/>
                          <wps:cNvCnPr/>
                          <wps:spPr bwMode="auto">
                            <a:xfrm flipH="1">
                              <a:off x="4531" y="3620"/>
                              <a:ext cx="51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6" name="Line 243"/>
                          <wps:cNvCnPr/>
                          <wps:spPr bwMode="auto">
                            <a:xfrm>
                              <a:off x="4582" y="3620"/>
                              <a:ext cx="50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Line 244"/>
                          <wps:cNvCnPr/>
                          <wps:spPr bwMode="auto">
                            <a:xfrm>
                              <a:off x="6021" y="63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8" name="Line 245"/>
                          <wps:cNvCnPr/>
                          <wps:spPr bwMode="auto">
                            <a:xfrm>
                              <a:off x="6021" y="6331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9" name="Line 246"/>
                          <wps:cNvCnPr/>
                          <wps:spPr bwMode="auto">
                            <a:xfrm flipH="1">
                              <a:off x="6033" y="6344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0" name="Line 247"/>
                          <wps:cNvCnPr/>
                          <wps:spPr bwMode="auto">
                            <a:xfrm flipV="1">
                              <a:off x="6033" y="6344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1" name="Line 248"/>
                          <wps:cNvCnPr/>
                          <wps:spPr bwMode="auto">
                            <a:xfrm>
                              <a:off x="6021" y="633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2" name="Line 249"/>
                          <wps:cNvCnPr/>
                          <wps:spPr bwMode="auto">
                            <a:xfrm>
                              <a:off x="6021" y="6369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3" name="Line 250"/>
                          <wps:cNvCnPr/>
                          <wps:spPr bwMode="auto">
                            <a:xfrm>
                              <a:off x="6033" y="63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Line 251"/>
                          <wps:cNvCnPr/>
                          <wps:spPr bwMode="auto">
                            <a:xfrm>
                              <a:off x="6021" y="634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252"/>
                          <wps:cNvCnPr/>
                          <wps:spPr bwMode="auto">
                            <a:xfrm>
                              <a:off x="6021" y="634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Line 253"/>
                          <wps:cNvCnPr/>
                          <wps:spPr bwMode="auto">
                            <a:xfrm>
                              <a:off x="6033" y="63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254"/>
                          <wps:cNvCnPr/>
                          <wps:spPr bwMode="auto">
                            <a:xfrm>
                              <a:off x="6033" y="63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255"/>
                          <wps:cNvCnPr/>
                          <wps:spPr bwMode="auto">
                            <a:xfrm>
                              <a:off x="6021" y="633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9" name="Line 256"/>
                          <wps:cNvCnPr/>
                          <wps:spPr bwMode="auto">
                            <a:xfrm>
                              <a:off x="6021" y="634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0" name="Line 257"/>
                          <wps:cNvCnPr/>
                          <wps:spPr bwMode="auto">
                            <a:xfrm>
                              <a:off x="6021" y="63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1" name="Line 258"/>
                          <wps:cNvCnPr/>
                          <wps:spPr bwMode="auto">
                            <a:xfrm flipH="1">
                              <a:off x="6021" y="633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Line 259"/>
                          <wps:cNvCnPr/>
                          <wps:spPr bwMode="auto">
                            <a:xfrm>
                              <a:off x="6033" y="634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" name="Line 260"/>
                          <wps:cNvCnPr/>
                          <wps:spPr bwMode="auto">
                            <a:xfrm flipH="1" flipV="1">
                              <a:off x="6033" y="634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4" name="Line 261"/>
                          <wps:cNvCnPr/>
                          <wps:spPr bwMode="auto">
                            <a:xfrm flipH="1" flipV="1">
                              <a:off x="6033" y="6331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5" name="Line 262"/>
                          <wps:cNvCnPr/>
                          <wps:spPr bwMode="auto">
                            <a:xfrm flipH="1" flipV="1">
                              <a:off x="6033" y="634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263"/>
                          <wps:cNvCnPr/>
                          <wps:spPr bwMode="auto">
                            <a:xfrm flipH="1" flipV="1">
                              <a:off x="6033" y="634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7" name="Line 264"/>
                          <wps:cNvCnPr/>
                          <wps:spPr bwMode="auto">
                            <a:xfrm flipH="1" flipV="1">
                              <a:off x="6021" y="6344"/>
                              <a:ext cx="75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Line 265"/>
                          <wps:cNvCnPr/>
                          <wps:spPr bwMode="auto">
                            <a:xfrm flipH="1" flipV="1">
                              <a:off x="6046" y="634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266"/>
                          <wps:cNvCnPr/>
                          <wps:spPr bwMode="auto">
                            <a:xfrm>
                              <a:off x="6021" y="63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0" name="Line 267"/>
                          <wps:cNvCnPr/>
                          <wps:spPr bwMode="auto">
                            <a:xfrm>
                              <a:off x="6021" y="633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62" y="6218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2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" y="3834"/>
                              <a:ext cx="1237" cy="15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" y="3973"/>
                              <a:ext cx="3105" cy="124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" y="4137"/>
                              <a:ext cx="20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027 - Detalhar Conceito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5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3" y="4339"/>
                              <a:ext cx="101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Movimentação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6" name="Line 273"/>
                          <wps:cNvCnPr/>
                          <wps:spPr bwMode="auto">
                            <a:xfrm>
                              <a:off x="50" y="3859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Line 274"/>
                          <wps:cNvCnPr/>
                          <wps:spPr bwMode="auto">
                            <a:xfrm>
                              <a:off x="50" y="3859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275"/>
                          <wps:cNvCnPr/>
                          <wps:spPr bwMode="auto">
                            <a:xfrm flipH="1">
                              <a:off x="63" y="3872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276"/>
                          <wps:cNvCnPr/>
                          <wps:spPr bwMode="auto">
                            <a:xfrm flipV="1">
                              <a:off x="63" y="3872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277"/>
                          <wps:cNvCnPr/>
                          <wps:spPr bwMode="auto">
                            <a:xfrm>
                              <a:off x="50" y="3859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278"/>
                          <wps:cNvCnPr/>
                          <wps:spPr bwMode="auto">
                            <a:xfrm>
                              <a:off x="50" y="3897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279"/>
                          <wps:cNvCnPr/>
                          <wps:spPr bwMode="auto">
                            <a:xfrm>
                              <a:off x="63" y="3859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280"/>
                          <wps:cNvCnPr/>
                          <wps:spPr bwMode="auto">
                            <a:xfrm>
                              <a:off x="50" y="3872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Line 281"/>
                          <wps:cNvCnPr/>
                          <wps:spPr bwMode="auto">
                            <a:xfrm>
                              <a:off x="50" y="3872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Line 282"/>
                          <wps:cNvCnPr/>
                          <wps:spPr bwMode="auto">
                            <a:xfrm>
                              <a:off x="63" y="3859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283"/>
                          <wps:cNvCnPr/>
                          <wps:spPr bwMode="auto">
                            <a:xfrm>
                              <a:off x="63" y="3859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Line 284"/>
                          <wps:cNvCnPr/>
                          <wps:spPr bwMode="auto">
                            <a:xfrm>
                              <a:off x="50" y="3859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8" name="Line 285"/>
                          <wps:cNvCnPr/>
                          <wps:spPr bwMode="auto">
                            <a:xfrm>
                              <a:off x="50" y="3872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Line 286"/>
                          <wps:cNvCnPr/>
                          <wps:spPr bwMode="auto">
                            <a:xfrm>
                              <a:off x="50" y="3859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0" name="Line 287"/>
                          <wps:cNvCnPr/>
                          <wps:spPr bwMode="auto">
                            <a:xfrm flipH="1">
                              <a:off x="50" y="3859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1" name="Line 288"/>
                          <wps:cNvCnPr/>
                          <wps:spPr bwMode="auto">
                            <a:xfrm>
                              <a:off x="63" y="3872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2" name="Line 289"/>
                          <wps:cNvCnPr/>
                          <wps:spPr bwMode="auto">
                            <a:xfrm flipH="1" flipV="1">
                              <a:off x="63" y="3872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3" name="Line 290"/>
                          <wps:cNvCnPr/>
                          <wps:spPr bwMode="auto">
                            <a:xfrm flipH="1" flipV="1">
                              <a:off x="63" y="3859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" name="Line 291"/>
                          <wps:cNvCnPr/>
                          <wps:spPr bwMode="auto">
                            <a:xfrm flipH="1" flipV="1">
                              <a:off x="63" y="3872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5" name="Line 292"/>
                          <wps:cNvCnPr/>
                          <wps:spPr bwMode="auto">
                            <a:xfrm flipH="1" flipV="1">
                              <a:off x="63" y="3872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293"/>
                          <wps:cNvCnPr/>
                          <wps:spPr bwMode="auto">
                            <a:xfrm flipH="1" flipV="1">
                              <a:off x="50" y="3872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Line 294"/>
                          <wps:cNvCnPr/>
                          <wps:spPr bwMode="auto">
                            <a:xfrm flipH="1" flipV="1">
                              <a:off x="76" y="3872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8" name="Line 295"/>
                          <wps:cNvCnPr/>
                          <wps:spPr bwMode="auto">
                            <a:xfrm>
                              <a:off x="50" y="3859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9" name="Line 296"/>
                          <wps:cNvCnPr/>
                          <wps:spPr bwMode="auto">
                            <a:xfrm>
                              <a:off x="50" y="3859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0" name="Oval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9" y="4553"/>
                              <a:ext cx="2903" cy="56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0" y="4641"/>
                              <a:ext cx="153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Detalhar Evento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2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4" y="4843"/>
                              <a:ext cx="186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Movimentação em Lote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3" name="Line 300"/>
                          <wps:cNvCnPr/>
                          <wps:spPr bwMode="auto">
                            <a:xfrm>
                              <a:off x="164" y="457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" name="Line 301"/>
                          <wps:cNvCnPr/>
                          <wps:spPr bwMode="auto">
                            <a:xfrm>
                              <a:off x="164" y="4578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302"/>
                          <wps:cNvCnPr/>
                          <wps:spPr bwMode="auto">
                            <a:xfrm flipH="1">
                              <a:off x="177" y="4591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Line 303"/>
                          <wps:cNvCnPr/>
                          <wps:spPr bwMode="auto">
                            <a:xfrm flipV="1">
                              <a:off x="177" y="4591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304"/>
                          <wps:cNvCnPr/>
                          <wps:spPr bwMode="auto">
                            <a:xfrm>
                              <a:off x="164" y="457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305"/>
                          <wps:cNvCnPr/>
                          <wps:spPr bwMode="auto">
                            <a:xfrm>
                              <a:off x="164" y="4616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306"/>
                          <wps:cNvCnPr/>
                          <wps:spPr bwMode="auto">
                            <a:xfrm>
                              <a:off x="177" y="457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307"/>
                          <wps:cNvCnPr/>
                          <wps:spPr bwMode="auto">
                            <a:xfrm>
                              <a:off x="164" y="459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308"/>
                          <wps:cNvCnPr/>
                          <wps:spPr bwMode="auto">
                            <a:xfrm>
                              <a:off x="164" y="459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309"/>
                          <wps:cNvCnPr/>
                          <wps:spPr bwMode="auto">
                            <a:xfrm>
                              <a:off x="177" y="457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310"/>
                          <wps:cNvCnPr/>
                          <wps:spPr bwMode="auto">
                            <a:xfrm>
                              <a:off x="177" y="457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4" name="Line 311"/>
                          <wps:cNvCnPr/>
                          <wps:spPr bwMode="auto">
                            <a:xfrm>
                              <a:off x="164" y="457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312"/>
                          <wps:cNvCnPr/>
                          <wps:spPr bwMode="auto">
                            <a:xfrm>
                              <a:off x="164" y="459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Line 313"/>
                          <wps:cNvCnPr/>
                          <wps:spPr bwMode="auto">
                            <a:xfrm>
                              <a:off x="164" y="457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" name="Line 314"/>
                          <wps:cNvCnPr/>
                          <wps:spPr bwMode="auto">
                            <a:xfrm flipH="1">
                              <a:off x="164" y="457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" name="Line 315"/>
                          <wps:cNvCnPr/>
                          <wps:spPr bwMode="auto">
                            <a:xfrm>
                              <a:off x="177" y="459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" name="Line 316"/>
                          <wps:cNvCnPr/>
                          <wps:spPr bwMode="auto">
                            <a:xfrm flipH="1" flipV="1">
                              <a:off x="177" y="459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0" name="Line 317"/>
                          <wps:cNvCnPr/>
                          <wps:spPr bwMode="auto">
                            <a:xfrm flipH="1" flipV="1">
                              <a:off x="177" y="4578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Line 318"/>
                          <wps:cNvCnPr/>
                          <wps:spPr bwMode="auto">
                            <a:xfrm flipH="1" flipV="1">
                              <a:off x="177" y="459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2" name="Line 319"/>
                          <wps:cNvCnPr/>
                          <wps:spPr bwMode="auto">
                            <a:xfrm flipH="1" flipV="1">
                              <a:off x="177" y="459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" name="Line 320"/>
                          <wps:cNvCnPr/>
                          <wps:spPr bwMode="auto">
                            <a:xfrm flipH="1" flipV="1">
                              <a:off x="164" y="4591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4" name="Line 321"/>
                          <wps:cNvCnPr/>
                          <wps:spPr bwMode="auto">
                            <a:xfrm flipH="1" flipV="1">
                              <a:off x="189" y="459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322"/>
                          <wps:cNvCnPr/>
                          <wps:spPr bwMode="auto">
                            <a:xfrm>
                              <a:off x="164" y="457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Line 323"/>
                          <wps:cNvCnPr/>
                          <wps:spPr bwMode="auto">
                            <a:xfrm>
                              <a:off x="164" y="457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7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" y="5385"/>
                              <a:ext cx="1237" cy="15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" y="5524"/>
                              <a:ext cx="3093" cy="112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55" y="5688"/>
                              <a:ext cx="20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048 - Detalhar Conceito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0" name="Line 327"/>
                          <wps:cNvCnPr/>
                          <wps:spPr bwMode="auto">
                            <a:xfrm>
                              <a:off x="50" y="541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1" name="Line 328"/>
                          <wps:cNvCnPr/>
                          <wps:spPr bwMode="auto">
                            <a:xfrm>
                              <a:off x="50" y="5411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329"/>
                          <wps:cNvCnPr/>
                          <wps:spPr bwMode="auto">
                            <a:xfrm flipH="1">
                              <a:off x="63" y="5423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3" name="Line 330"/>
                          <wps:cNvCnPr/>
                          <wps:spPr bwMode="auto">
                            <a:xfrm flipV="1">
                              <a:off x="63" y="5423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" name="Line 331"/>
                          <wps:cNvCnPr/>
                          <wps:spPr bwMode="auto">
                            <a:xfrm>
                              <a:off x="50" y="5411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5" name="Line 332"/>
                          <wps:cNvCnPr/>
                          <wps:spPr bwMode="auto">
                            <a:xfrm>
                              <a:off x="50" y="5449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6" name="Line 333"/>
                          <wps:cNvCnPr/>
                          <wps:spPr bwMode="auto">
                            <a:xfrm>
                              <a:off x="63" y="541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Line 334"/>
                          <wps:cNvCnPr/>
                          <wps:spPr bwMode="auto">
                            <a:xfrm>
                              <a:off x="50" y="542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Line 335"/>
                          <wps:cNvCnPr/>
                          <wps:spPr bwMode="auto">
                            <a:xfrm>
                              <a:off x="50" y="542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9" name="Line 336"/>
                          <wps:cNvCnPr/>
                          <wps:spPr bwMode="auto">
                            <a:xfrm>
                              <a:off x="63" y="541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0" name="Line 337"/>
                          <wps:cNvCnPr/>
                          <wps:spPr bwMode="auto">
                            <a:xfrm>
                              <a:off x="63" y="541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" name="Line 338"/>
                          <wps:cNvCnPr/>
                          <wps:spPr bwMode="auto">
                            <a:xfrm>
                              <a:off x="50" y="5411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" name="Line 339"/>
                          <wps:cNvCnPr/>
                          <wps:spPr bwMode="auto">
                            <a:xfrm>
                              <a:off x="50" y="542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3" name="Line 340"/>
                          <wps:cNvCnPr/>
                          <wps:spPr bwMode="auto">
                            <a:xfrm>
                              <a:off x="50" y="541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4" name="Line 341"/>
                          <wps:cNvCnPr/>
                          <wps:spPr bwMode="auto">
                            <a:xfrm flipH="1">
                              <a:off x="50" y="5411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5" name="Line 342"/>
                          <wps:cNvCnPr/>
                          <wps:spPr bwMode="auto">
                            <a:xfrm>
                              <a:off x="63" y="542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6" name="Line 343"/>
                          <wps:cNvCnPr/>
                          <wps:spPr bwMode="auto">
                            <a:xfrm flipH="1" flipV="1">
                              <a:off x="63" y="542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" name="Line 344"/>
                          <wps:cNvCnPr/>
                          <wps:spPr bwMode="auto">
                            <a:xfrm flipH="1" flipV="1">
                              <a:off x="63" y="5411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8" name="Line 345"/>
                          <wps:cNvCnPr/>
                          <wps:spPr bwMode="auto">
                            <a:xfrm flipH="1" flipV="1">
                              <a:off x="63" y="542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9" name="Line 346"/>
                          <wps:cNvCnPr/>
                          <wps:spPr bwMode="auto">
                            <a:xfrm flipH="1" flipV="1">
                              <a:off x="63" y="542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0" name="Line 347"/>
                          <wps:cNvCnPr/>
                          <wps:spPr bwMode="auto">
                            <a:xfrm flipH="1" flipV="1">
                              <a:off x="50" y="5423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1" name="Line 348"/>
                          <wps:cNvCnPr/>
                          <wps:spPr bwMode="auto">
                            <a:xfrm flipH="1" flipV="1">
                              <a:off x="76" y="542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2" name="Line 349"/>
                          <wps:cNvCnPr/>
                          <wps:spPr bwMode="auto">
                            <a:xfrm>
                              <a:off x="50" y="541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3" name="Line 350"/>
                          <wps:cNvCnPr/>
                          <wps:spPr bwMode="auto">
                            <a:xfrm>
                              <a:off x="50" y="5411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4" name="Oval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" y="5978"/>
                              <a:ext cx="2272" cy="58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795" y="6067"/>
                              <a:ext cx="140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Detalhar Unidade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6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934" y="6268"/>
                              <a:ext cx="119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Organizacional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7" name="Line 354"/>
                          <wps:cNvCnPr/>
                          <wps:spPr bwMode="auto">
                            <a:xfrm>
                              <a:off x="404" y="60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" name="Line 355"/>
                          <wps:cNvCnPr/>
                          <wps:spPr bwMode="auto">
                            <a:xfrm>
                              <a:off x="404" y="6003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9" name="Line 356"/>
                          <wps:cNvCnPr/>
                          <wps:spPr bwMode="auto">
                            <a:xfrm flipH="1">
                              <a:off x="417" y="6016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0" name="Line 357"/>
                          <wps:cNvCnPr/>
                          <wps:spPr bwMode="auto">
                            <a:xfrm flipV="1">
                              <a:off x="417" y="6016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358"/>
                          <wps:cNvCnPr/>
                          <wps:spPr bwMode="auto">
                            <a:xfrm>
                              <a:off x="404" y="600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359"/>
                          <wps:cNvCnPr/>
                          <wps:spPr bwMode="auto">
                            <a:xfrm>
                              <a:off x="404" y="6041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" name="Line 360"/>
                          <wps:cNvCnPr/>
                          <wps:spPr bwMode="auto">
                            <a:xfrm>
                              <a:off x="417" y="60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" name="Line 361"/>
                          <wps:cNvCnPr/>
                          <wps:spPr bwMode="auto">
                            <a:xfrm>
                              <a:off x="404" y="601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" name="Line 362"/>
                          <wps:cNvCnPr/>
                          <wps:spPr bwMode="auto">
                            <a:xfrm>
                              <a:off x="404" y="601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6" name="Line 363"/>
                          <wps:cNvCnPr/>
                          <wps:spPr bwMode="auto">
                            <a:xfrm>
                              <a:off x="417" y="60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7" name="Line 364"/>
                          <wps:cNvCnPr/>
                          <wps:spPr bwMode="auto">
                            <a:xfrm>
                              <a:off x="417" y="60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365"/>
                          <wps:cNvCnPr/>
                          <wps:spPr bwMode="auto">
                            <a:xfrm>
                              <a:off x="404" y="600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366"/>
                          <wps:cNvCnPr/>
                          <wps:spPr bwMode="auto">
                            <a:xfrm>
                              <a:off x="404" y="601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Line 367"/>
                          <wps:cNvCnPr/>
                          <wps:spPr bwMode="auto">
                            <a:xfrm>
                              <a:off x="404" y="60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1" name="Line 368"/>
                          <wps:cNvCnPr/>
                          <wps:spPr bwMode="auto">
                            <a:xfrm flipH="1">
                              <a:off x="404" y="600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2" name="Line 369"/>
                          <wps:cNvCnPr/>
                          <wps:spPr bwMode="auto">
                            <a:xfrm>
                              <a:off x="417" y="601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3" name="Line 370"/>
                          <wps:cNvCnPr/>
                          <wps:spPr bwMode="auto">
                            <a:xfrm flipH="1" flipV="1">
                              <a:off x="417" y="601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371"/>
                          <wps:cNvCnPr/>
                          <wps:spPr bwMode="auto">
                            <a:xfrm flipH="1" flipV="1">
                              <a:off x="417" y="6003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" name="Line 372"/>
                          <wps:cNvCnPr/>
                          <wps:spPr bwMode="auto">
                            <a:xfrm flipH="1" flipV="1">
                              <a:off x="417" y="601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Line 373"/>
                          <wps:cNvCnPr/>
                          <wps:spPr bwMode="auto">
                            <a:xfrm flipH="1" flipV="1">
                              <a:off x="417" y="601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Line 374"/>
                          <wps:cNvCnPr/>
                          <wps:spPr bwMode="auto">
                            <a:xfrm flipH="1" flipV="1">
                              <a:off x="404" y="6016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Line 375"/>
                          <wps:cNvCnPr/>
                          <wps:spPr bwMode="auto">
                            <a:xfrm flipH="1" flipV="1">
                              <a:off x="429" y="6016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376"/>
                          <wps:cNvCnPr/>
                          <wps:spPr bwMode="auto">
                            <a:xfrm>
                              <a:off x="404" y="60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377"/>
                          <wps:cNvCnPr/>
                          <wps:spPr bwMode="auto">
                            <a:xfrm>
                              <a:off x="404" y="600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Freeform 378"/>
                          <wps:cNvSpPr>
                            <a:spLocks/>
                          </wps:cNvSpPr>
                          <wps:spPr bwMode="auto">
                            <a:xfrm>
                              <a:off x="3042" y="3620"/>
                              <a:ext cx="1022" cy="1236"/>
                            </a:xfrm>
                            <a:custGeom>
                              <a:avLst/>
                              <a:gdLst>
                                <a:gd name="T0" fmla="*/ 0 w 1022"/>
                                <a:gd name="T1" fmla="*/ 1236 h 1236"/>
                                <a:gd name="T2" fmla="*/ 1022 w 1022"/>
                                <a:gd name="T3" fmla="*/ 1236 h 1236"/>
                                <a:gd name="T4" fmla="*/ 1022 w 1022"/>
                                <a:gd name="T5" fmla="*/ 0 h 12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22" h="1236">
                                  <a:moveTo>
                                    <a:pt x="0" y="1236"/>
                                  </a:moveTo>
                                  <a:lnTo>
                                    <a:pt x="1022" y="1236"/>
                                  </a:lnTo>
                                  <a:lnTo>
                                    <a:pt x="1022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" name="Line 379"/>
                          <wps:cNvCnPr/>
                          <wps:spPr bwMode="auto">
                            <a:xfrm flipH="1">
                              <a:off x="4014" y="3620"/>
                              <a:ext cx="50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Line 380"/>
                          <wps:cNvCnPr/>
                          <wps:spPr bwMode="auto">
                            <a:xfrm>
                              <a:off x="4064" y="3620"/>
                              <a:ext cx="51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381"/>
                          <wps:cNvCnPr/>
                          <wps:spPr bwMode="auto">
                            <a:xfrm>
                              <a:off x="5503" y="567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5" name="Line 382"/>
                          <wps:cNvCnPr/>
                          <wps:spPr bwMode="auto">
                            <a:xfrm>
                              <a:off x="5503" y="5676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383"/>
                          <wps:cNvCnPr/>
                          <wps:spPr bwMode="auto">
                            <a:xfrm flipH="1">
                              <a:off x="5516" y="5688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384"/>
                          <wps:cNvCnPr/>
                          <wps:spPr bwMode="auto">
                            <a:xfrm flipV="1">
                              <a:off x="5516" y="5688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385"/>
                          <wps:cNvCnPr/>
                          <wps:spPr bwMode="auto">
                            <a:xfrm>
                              <a:off x="5503" y="567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386"/>
                          <wps:cNvCnPr/>
                          <wps:spPr bwMode="auto">
                            <a:xfrm>
                              <a:off x="5503" y="5713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387"/>
                          <wps:cNvCnPr/>
                          <wps:spPr bwMode="auto">
                            <a:xfrm>
                              <a:off x="5516" y="567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Line 388"/>
                          <wps:cNvCnPr/>
                          <wps:spPr bwMode="auto">
                            <a:xfrm>
                              <a:off x="5503" y="568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Line 389"/>
                          <wps:cNvCnPr/>
                          <wps:spPr bwMode="auto">
                            <a:xfrm>
                              <a:off x="5503" y="568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390"/>
                          <wps:cNvCnPr/>
                          <wps:spPr bwMode="auto">
                            <a:xfrm>
                              <a:off x="5516" y="567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391"/>
                          <wps:cNvCnPr/>
                          <wps:spPr bwMode="auto">
                            <a:xfrm>
                              <a:off x="5516" y="567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392"/>
                          <wps:cNvCnPr/>
                          <wps:spPr bwMode="auto">
                            <a:xfrm>
                              <a:off x="5503" y="567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393"/>
                          <wps:cNvCnPr/>
                          <wps:spPr bwMode="auto">
                            <a:xfrm>
                              <a:off x="5503" y="568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394"/>
                          <wps:cNvCnPr/>
                          <wps:spPr bwMode="auto">
                            <a:xfrm>
                              <a:off x="5503" y="567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395"/>
                          <wps:cNvCnPr/>
                          <wps:spPr bwMode="auto">
                            <a:xfrm flipH="1">
                              <a:off x="5503" y="567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Line 396"/>
                          <wps:cNvCnPr/>
                          <wps:spPr bwMode="auto">
                            <a:xfrm>
                              <a:off x="5516" y="5688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" name="Line 397"/>
                          <wps:cNvCnPr/>
                          <wps:spPr bwMode="auto">
                            <a:xfrm flipH="1" flipV="1">
                              <a:off x="5516" y="5688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398"/>
                          <wps:cNvCnPr/>
                          <wps:spPr bwMode="auto">
                            <a:xfrm flipH="1" flipV="1">
                              <a:off x="5516" y="5676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399"/>
                          <wps:cNvCnPr/>
                          <wps:spPr bwMode="auto">
                            <a:xfrm flipH="1" flipV="1">
                              <a:off x="5516" y="5688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400"/>
                          <wps:cNvCnPr/>
                          <wps:spPr bwMode="auto">
                            <a:xfrm flipH="1" flipV="1">
                              <a:off x="5516" y="5688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" name="Line 401"/>
                          <wps:cNvCnPr/>
                          <wps:spPr bwMode="auto">
                            <a:xfrm flipH="1" flipV="1">
                              <a:off x="5503" y="5688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Line 402"/>
                          <wps:cNvCnPr/>
                          <wps:spPr bwMode="auto">
                            <a:xfrm flipH="1" flipV="1">
                              <a:off x="5528" y="5688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6" name="Line 403"/>
                          <wps:cNvCnPr/>
                          <wps:spPr bwMode="auto">
                            <a:xfrm>
                              <a:off x="5503" y="5676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404"/>
                          <wps:cNvCnPr/>
                          <wps:spPr bwMode="auto">
                            <a:xfrm>
                              <a:off x="5503" y="567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4" y="4906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C1AC1" w:rsidRDefault="004C1AC1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409" name="Freeform 407"/>
                        <wps:cNvSpPr>
                          <a:spLocks/>
                        </wps:cNvSpPr>
                        <wps:spPr bwMode="auto">
                          <a:xfrm>
                            <a:off x="1683385" y="2298700"/>
                            <a:ext cx="1081405" cy="1681480"/>
                          </a:xfrm>
                          <a:custGeom>
                            <a:avLst/>
                            <a:gdLst>
                              <a:gd name="T0" fmla="*/ 0 w 1703"/>
                              <a:gd name="T1" fmla="*/ 2648 h 2648"/>
                              <a:gd name="T2" fmla="*/ 1703 w 1703"/>
                              <a:gd name="T3" fmla="*/ 2648 h 2648"/>
                              <a:gd name="T4" fmla="*/ 1703 w 1703"/>
                              <a:gd name="T5" fmla="*/ 0 h 26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03" h="2648">
                                <a:moveTo>
                                  <a:pt x="0" y="2648"/>
                                </a:moveTo>
                                <a:lnTo>
                                  <a:pt x="1703" y="2648"/>
                                </a:lnTo>
                                <a:lnTo>
                                  <a:pt x="1703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Line 408"/>
                        <wps:cNvCnPr/>
                        <wps:spPr bwMode="auto">
                          <a:xfrm flipH="1">
                            <a:off x="2733040" y="2298700"/>
                            <a:ext cx="31750" cy="6413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Line 409"/>
                        <wps:cNvCnPr/>
                        <wps:spPr bwMode="auto">
                          <a:xfrm>
                            <a:off x="2764790" y="2298700"/>
                            <a:ext cx="32385" cy="6413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Line 410"/>
                        <wps:cNvCnPr/>
                        <wps:spPr bwMode="auto">
                          <a:xfrm>
                            <a:off x="3678555" y="405257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411"/>
                        <wps:cNvCnPr/>
                        <wps:spPr bwMode="auto">
                          <a:xfrm>
                            <a:off x="3678555" y="4052570"/>
                            <a:ext cx="323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Line 412"/>
                        <wps:cNvCnPr/>
                        <wps:spPr bwMode="auto">
                          <a:xfrm flipH="1">
                            <a:off x="3686810" y="4060190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413"/>
                        <wps:cNvCnPr/>
                        <wps:spPr bwMode="auto">
                          <a:xfrm flipV="1">
                            <a:off x="3686810" y="406019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" name="Line 414"/>
                        <wps:cNvCnPr/>
                        <wps:spPr bwMode="auto">
                          <a:xfrm>
                            <a:off x="3678555" y="405257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" name="Line 415"/>
                        <wps:cNvCnPr/>
                        <wps:spPr bwMode="auto">
                          <a:xfrm>
                            <a:off x="3678555" y="407670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" name="Line 416"/>
                        <wps:cNvCnPr/>
                        <wps:spPr bwMode="auto">
                          <a:xfrm>
                            <a:off x="3686810" y="405257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" name="Line 417"/>
                        <wps:cNvCnPr/>
                        <wps:spPr bwMode="auto">
                          <a:xfrm>
                            <a:off x="3678555" y="406019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" name="Line 418"/>
                        <wps:cNvCnPr/>
                        <wps:spPr bwMode="auto">
                          <a:xfrm>
                            <a:off x="3678555" y="406019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" name="Line 419"/>
                        <wps:cNvCnPr/>
                        <wps:spPr bwMode="auto">
                          <a:xfrm>
                            <a:off x="3686810" y="405257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" name="Line 420"/>
                        <wps:cNvCnPr/>
                        <wps:spPr bwMode="auto">
                          <a:xfrm>
                            <a:off x="3686810" y="405257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" name="Line 421"/>
                        <wps:cNvCnPr/>
                        <wps:spPr bwMode="auto">
                          <a:xfrm>
                            <a:off x="3678555" y="405257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" name="Line 422"/>
                        <wps:cNvCnPr/>
                        <wps:spPr bwMode="auto">
                          <a:xfrm>
                            <a:off x="3678555" y="406019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5" name="Line 423"/>
                        <wps:cNvCnPr/>
                        <wps:spPr bwMode="auto">
                          <a:xfrm>
                            <a:off x="3678555" y="405257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" name="Line 424"/>
                        <wps:cNvCnPr/>
                        <wps:spPr bwMode="auto">
                          <a:xfrm flipH="1">
                            <a:off x="3678555" y="405257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" name="Line 425"/>
                        <wps:cNvCnPr/>
                        <wps:spPr bwMode="auto">
                          <a:xfrm>
                            <a:off x="3686810" y="406019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" name="Line 426"/>
                        <wps:cNvCnPr/>
                        <wps:spPr bwMode="auto">
                          <a:xfrm flipH="1" flipV="1">
                            <a:off x="3686810" y="406019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9" name="Line 427"/>
                        <wps:cNvCnPr/>
                        <wps:spPr bwMode="auto">
                          <a:xfrm flipH="1" flipV="1">
                            <a:off x="3686810" y="4052570"/>
                            <a:ext cx="4000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0" name="Line 428"/>
                        <wps:cNvCnPr/>
                        <wps:spPr bwMode="auto">
                          <a:xfrm flipH="1" flipV="1">
                            <a:off x="3686810" y="406019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1" name="Line 429"/>
                        <wps:cNvCnPr/>
                        <wps:spPr bwMode="auto">
                          <a:xfrm flipH="1" flipV="1">
                            <a:off x="3686810" y="406019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" name="Line 430"/>
                        <wps:cNvCnPr/>
                        <wps:spPr bwMode="auto">
                          <a:xfrm flipH="1" flipV="1">
                            <a:off x="3678555" y="4060190"/>
                            <a:ext cx="48260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Line 431"/>
                        <wps:cNvCnPr/>
                        <wps:spPr bwMode="auto">
                          <a:xfrm flipH="1" flipV="1">
                            <a:off x="3695065" y="406019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" name="Line 432"/>
                        <wps:cNvCnPr/>
                        <wps:spPr bwMode="auto">
                          <a:xfrm>
                            <a:off x="3678555" y="405257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5" name="Line 433"/>
                        <wps:cNvCnPr/>
                        <wps:spPr bwMode="auto">
                          <a:xfrm>
                            <a:off x="3678555" y="405257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2108200" y="400431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1AC1" w:rsidRDefault="004C1AC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37" o:spid="_x0000_s1026" editas="canvas" style="width:453.75pt;height:336.75pt;mso-position-horizontal-relative:char;mso-position-vertical-relative:line" coordsize="57626,4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2767;visibility:visible;mso-wrap-style:square">
                  <v:fill o:detectmouseclick="t"/>
                  <v:path o:connecttype="none"/>
                </v:shape>
                <v:group id="Group 205" o:spid="_x0000_s1028" style="position:absolute;left:2724;top:158;width:54743;height:41485" coordorigin="429,25" coordsize="8621,6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171;top:25;width:1212;height: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171;top:164;width:3042;height:3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2360;top:328;width:255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050 - Gerar Movimentações em </w:t>
                          </w:r>
                        </w:p>
                      </w:txbxContent>
                    </v:textbox>
                  </v:rect>
                  <v:rect id="Rectangle 8" o:spid="_x0000_s1032" style="position:absolute;left:3547;top:530;width:30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Lote</w:t>
                          </w:r>
                        </w:p>
                      </w:txbxContent>
                    </v:textbox>
                  </v:rect>
                  <v:oval id="Oval 9" o:spid="_x0000_s1033" style="position:absolute;left:2297;top:744;width:2815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rect id="Rectangle 10" o:spid="_x0000_s1034" style="position:absolute;left:2815;top:832;width:175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Incluir Movimentação </w:t>
                          </w:r>
                        </w:p>
                      </w:txbxContent>
                    </v:textbox>
                  </v:rect>
                  <v:rect id="Rectangle 11" o:spid="_x0000_s1035" style="position:absolute;left:3383;top:1034;width:64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Lote</w:t>
                          </w:r>
                        </w:p>
                      </w:txbxContent>
                    </v:textbox>
                  </v:rect>
                  <v:oval id="Oval 12" o:spid="_x0000_s1036" style="position:absolute;left:2297;top:1450;width:2815;height:6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  <v:rect id="Rectangle 13" o:spid="_x0000_s1037" style="position:absolute;left:2802;top:1539;width:176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Excluir Movimentação </w:t>
                          </w:r>
                        </w:p>
                      </w:txbxContent>
                    </v:textbox>
                  </v:rect>
                  <v:rect id="Rectangle 14" o:spid="_x0000_s1038" style="position:absolute;left:3383;top:1741;width:64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Lote</w:t>
                          </w:r>
                        </w:p>
                      </w:txbxContent>
                    </v:textbox>
                  </v:rect>
                  <v:oval id="Oval 15" o:spid="_x0000_s1039" style="position:absolute;left:2297;top:2169;width:2815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2789;top:2258;width:174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Anular Movimentação </w:t>
                          </w:r>
                        </w:p>
                      </w:txbxContent>
                    </v:textbox>
                  </v:rect>
                  <v:rect id="Rectangle 17" o:spid="_x0000_s1041" style="position:absolute;left:3383;top:2459;width:64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Lote</w:t>
                          </w:r>
                        </w:p>
                      </w:txbxContent>
                    </v:textbox>
                  </v:rect>
                  <v:oval id="Oval 18" o:spid="_x0000_s1042" style="position:absolute;left:2297;top:2888;width:2815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  <v:rect id="Rectangle 19" o:spid="_x0000_s1043" style="position:absolute;left:2827;top:2977;width:167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Listar Movimentação </w:t>
                          </w:r>
                        </w:p>
                      </w:txbxContent>
                    </v:textbox>
                  </v:rect>
                  <v:rect id="Rectangle 20" o:spid="_x0000_s1044" style="position:absolute;left:3383;top:3178;width:64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Lote</w:t>
                          </w:r>
                        </w:p>
                      </w:txbxContent>
                    </v:textbox>
                  </v:rect>
                  <v:oval id="Oval 21" o:spid="_x0000_s1045" style="position:absolute;left:871;top:1715;width:227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  <v:line id="Line 22" o:spid="_x0000_s1046" style="position:absolute;visibility:visible;mso-wrap-style:square" from="984,1942" to="984,2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oFb8MAAADbAAAADwAAAGRycy9kb3ducmV2LnhtbESPQWsCMRSE70L/Q3hCb5pVqJ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KBW/DAAAA2wAAAA8AAAAAAAAAAAAA&#10;AAAAoQIAAGRycy9kb3ducmV2LnhtbFBLBQYAAAAABAAEAPkAAACRAwAAAAA=&#10;" strokecolor="#903" strokeweight="0"/>
                  <v:line id="Line 23" o:spid="_x0000_s1047" style="position:absolute;visibility:visible;mso-wrap-style:square" from="858,2031" to="1123,2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  <v:line id="Line 24" o:spid="_x0000_s1048" style="position:absolute;flip:x;visibility:visible;mso-wrap-style:square" from="833,2169" to="984,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FDtsEAAADbAAAADwAAAGRycy9kb3ducmV2LnhtbESPzYvCMBTE78L+D+Et7E3T7WHVaipS&#10;EPTo18Hbo3n9wOalNNka//vNguBxmJnfMOtNMJ0YaXCtZQXfswQEcWl1y7WCy3k3XYBwHlljZ5kU&#10;PMnBJv+YrDHT9sFHGk++FhHCLkMFjfd9JqUrGzLoZrYnjl5lB4M+yqGWesBHhJtOpknyIw22HBca&#10;7KloqLyffo2CQ3G87UO43q7PqkixdqFa6qDU12fYrkB4Cv4dfrX3WkE6h/8v8QfI/A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EUO2wQAAANsAAAAPAAAAAAAAAAAAAAAA&#10;AKECAABkcnMvZG93bnJldi54bWxQSwUGAAAAAAQABAD5AAAAjwMAAAAA&#10;" strokecolor="#903" strokeweight="0"/>
                  <v:line id="Line 25" o:spid="_x0000_s1049" style="position:absolute;visibility:visible;mso-wrap-style:square" from="984,2169" to="1136,2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uq8c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Y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LqvHAAAAA2wAAAA8AAAAAAAAAAAAAAAAA&#10;oQIAAGRycy9kb3ducmV2LnhtbFBLBQYAAAAABAAEAPkAAACOAwAAAAA=&#10;" strokecolor="#903" strokeweight="0"/>
                  <v:rect id="Rectangle 26" o:spid="_x0000_s1050" style="position:absolute;left:429;top:2396;width:6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Usuário </w:t>
                          </w:r>
                        </w:p>
                      </w:txbxContent>
                    </v:textbox>
                  </v:rect>
                  <v:line id="Line 27" o:spid="_x0000_s1051" style="position:absolute;visibility:visible;mso-wrap-style:square" from="1186,2169" to="2171,2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MGqcIAAADbAAAADwAAAGRycy9kb3ducmV2LnhtbERPTWvCQBC9F/wPywi9lGZjQ6WkWSUK&#10;Yry1KuJxyE6TaHY2ZNeY/vvuQejx8b6z5WhaMVDvGssKZlEMgri0uuFKwfGwef0A4TyyxtYyKfgl&#10;B8vF5CnDVNs7f9Ow95UIIexSVFB736VSurImgy6yHXHgfmxv0AfYV1L3eA/hppVvcTyXBhsODTV2&#10;tK6pvO5vRsGlOK9mefeSXDfFPM8v/L49fe2Uep6O+ScIT6P/Fz/chVaQhPXhS/g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IMGqcIAAADbAAAADwAAAAAAAAAAAAAA&#10;AAChAgAAZHJzL2Rvd25yZXYueG1sUEsFBgAAAAAEAAQA+QAAAJADAAAAAA==&#10;" strokecolor="#903" strokeweight="36e-5mm"/>
                  <v:rect id="Rectangle 28" o:spid="_x0000_s1052" style="position:absolute;left:6109;top:265;width:1174;height: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JlcIA&#10;AADbAAAADwAAAGRycy9kb3ducmV2LnhtbESP3WoCMRSE7wu+QzgFb0rNrgU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/YmVwgAAANsAAAAPAAAAAAAAAAAAAAAAAJgCAABkcnMvZG93&#10;bnJldi54bWxQSwUGAAAAAAQABAD1AAAAhwMAAAAA&#10;" fillcolor="#ffc" strokecolor="#903" strokeweight="0"/>
                  <v:rect id="Rectangle 29" o:spid="_x0000_s1053" style="position:absolute;left:6109;top:404;width:2941;height:22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X4s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vF+LBAAAA2wAAAA8AAAAAAAAAAAAAAAAAmAIAAGRycy9kb3du&#10;cmV2LnhtbFBLBQYAAAAABAAEAPUAAACGAwAAAAA=&#10;" fillcolor="#ffc" strokecolor="#903" strokeweight="0"/>
                  <v:rect id="Rectangle 30" o:spid="_x0000_s1054" style="position:absolute;left:6412;top:568;width:228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049 - Gerar Movimentações</w:t>
                          </w:r>
                        </w:p>
                      </w:txbxContent>
                    </v:textbox>
                  </v:rect>
                  <v:oval id="Oval 31" o:spid="_x0000_s1055" style="position:absolute;left:6222;top:858;width:2727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  <v:rect id="Rectangle 32" o:spid="_x0000_s1056" style="position:absolute;left:6715;top:933;width:175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 Movimentação</w:t>
                          </w:r>
                        </w:p>
                      </w:txbxContent>
                    </v:textbox>
                  </v:rect>
                  <v:oval id="Oval 33" o:spid="_x0000_s1057" style="position:absolute;left:6222;top:1450;width:2727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koc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3gfQK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ukocMAAADbAAAADwAAAAAAAAAAAAAAAACYAgAAZHJzL2Rv&#10;d25yZXYueG1sUEsFBgAAAAAEAAQA9QAAAIgDAAAAAA==&#10;" fillcolor="#ffc" strokecolor="#903" strokeweight="0"/>
                  <v:rect id="Rectangle 34" o:spid="_x0000_s1058" style="position:absolute;left:6702;top:1526;width:176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Excluir Movimentação</w:t>
                          </w:r>
                        </w:p>
                      </w:txbxContent>
                    </v:textbox>
                  </v:rect>
                  <v:oval id="Oval 35" o:spid="_x0000_s1059" style="position:absolute;left:6222;top:2056;width:2727;height: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iVSM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zw2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WiVSMAAAADbAAAADwAAAAAAAAAAAAAAAACYAgAAZHJzL2Rvd25y&#10;ZXYueG1sUEsFBgAAAAAEAAQA9QAAAIUDAAAAAA==&#10;" fillcolor="#ffc" strokecolor="#903" strokeweight="0"/>
                  <v:rect id="Rectangle 36" o:spid="_x0000_s1060" style="position:absolute;left:6689;top:2131;width:174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Anular Movimentação</w:t>
                          </w:r>
                        </w:p>
                      </w:txbxContent>
                    </v:textbox>
                  </v:rect>
                  <v:line id="Line 37" o:spid="_x0000_s1061" style="position:absolute;visibility:visible;mso-wrap-style:square" from="5112,1034" to="6235,1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0YhMIAAADbAAAADwAAAGRycy9kb3ducmV2LnhtbERP3WqDMBS+L+wdwhnsro0bo7SuqZQO&#10;QRgUpn2AM3OqVnNiTaauT79cDHb58f3vktl0YqTBNZYVPK8iEMSl1Q1XCs5FutyAcB5ZY2eZFPyQ&#10;g2T/sNhhrO3EnzTmvhIhhF2MCmrv+1hKV9Zk0K1sTxy4ix0M+gCHSuoBpxBuOvkSRWtpsOHQUGNP&#10;x5rKNv82Ct6n6+3jlk5f2+Omze9ZcRrz60mpp8f58AbC0+z/xX/uTCt4DevDl/AD5P4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W0YhMIAAADbAAAADwAAAAAAAAAAAAAA&#10;AAChAgAAZHJzL2Rvd25yZXYueG1sUEsFBgAAAAAEAAQA+QAAAJADAAAAAA==&#10;" strokecolor="#903" strokeweight="36e-5mm">
                    <v:stroke dashstyle="1 1"/>
                  </v:line>
                  <v:line id="Line 38" o:spid="_x0000_s1062" style="position:absolute;flip:x y;visibility:visible;mso-wrap-style:square" from="6134,1022" to="6235,1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YZ8MIAAADbAAAADwAAAGRycy9kb3ducmV2LnhtbESPW2sCMRSE3wv9D+EUfKtZL3jZGkUF&#10;aV+r0udDcvaCycmyibvrv2+EQh+HmfmG2ewGZ0VHbag9K5iMMxDE2puaSwXXy+l9BSJEZIPWMyl4&#10;UIDd9vVlg7nxPX9Td46lSBAOOSqoYmxyKYOuyGEY+4Y4eYVvHcYk21KaFvsEd1ZOs2whHdacFips&#10;6FiRvp3vTkFnV8u1vlnZ/BwKuSj2s36tP5UavQ37DxCRhvgf/mt/GQXzCTy/pB8gt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kYZ8MIAAADbAAAADwAAAAAAAAAAAAAA&#10;AAChAgAAZHJzL2Rvd25yZXYueG1sUEsFBgAAAAAEAAQA+QAAAJADAAAAAA==&#10;" strokecolor="#903" strokeweight="36e-5mm"/>
                  <v:line id="Line 39" o:spid="_x0000_s1063" style="position:absolute;flip:x;visibility:visible;mso-wrap-style:square" from="6134,1072" to="6235,1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uhT8EAAADbAAAADwAAAGRycy9kb3ducmV2LnhtbESPQYvCMBSE7wv+h/CEva2pZZVSjSKC&#10;IN6sgnp7NM+22LzUJmr7742wsMdhZr5h5svO1OJJrassKxiPIhDEudUVFwqOh81PAsJ5ZI21ZVLQ&#10;k4PlYvA1x1TbF+/pmflCBAi7FBWU3jeplC4vyaAb2YY4eFfbGvRBtoXULb4C3NQyjqKpNFhxWCix&#10;oXVJ+S17GAUn3/eTpNOHrL/cdyud2ETHZ6W+h91qBsJT5//Df+2tVvAbw+dL+AFy8Q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66FPwQAAANsAAAAPAAAAAAAAAAAAAAAA&#10;AKECAABkcnMvZG93bnJldi54bWxQSwUGAAAAAAQABAD5AAAAjwMAAAAA&#10;" strokecolor="#903" strokeweight="36e-5mm"/>
                  <v:rect id="Rectangle 40" o:spid="_x0000_s1064" style="position:absolute;left:5288;top:1110;width:68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41" o:spid="_x0000_s1065" style="position:absolute;flip:y;visibility:visible;mso-wrap-style:square" from="5099,1703" to="6235,1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NaQcQAAADbAAAADwAAAGRycy9kb3ducmV2LnhtbESPQWsCMRSE74X+h/AKXkSzilhZjdIW&#10;C0UptCp4fWxeN9tuXpYkuuu/N4LQ4zAz3zCLVWdrcSYfKscKRsMMBHHhdMWlgsP+fTADESKyxtox&#10;KbhQgNXy8WGBuXYtf9N5F0uRIBxyVGBibHIpQ2HIYhi6hjh5P85bjEn6UmqPbYLbWo6zbCotVpwW&#10;DDb0Zqj4252sgvXzb5N99uNmVB/Ju1ezpa/WK9V76l7mICJ18T98b39oBZMJ3L6kH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U1pBxAAAANsAAAAPAAAAAAAAAAAA&#10;AAAAAKECAABkcnMvZG93bnJldi54bWxQSwUGAAAAAAQABAD5AAAAkgMAAAAA&#10;" strokecolor="#903" strokeweight="36e-5mm">
                    <v:stroke dashstyle="1 1"/>
                  </v:line>
                  <v:line id="Line 42" o:spid="_x0000_s1066" style="position:absolute;flip:x y;visibility:visible;mso-wrap-style:square" from="6134,1665" to="6235,1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0f88IAAADbAAAADwAAAGRycy9kb3ducmV2LnhtbESPT2sCMRTE74LfITyhN83W6la3RrEF&#10;qVdt6fmRvP2Dycuyibvbb98UCj0OM/MbZncYnRU9daHxrOBxkYEg1t40XCn4/DjNNyBCRDZoPZOC&#10;bwpw2E8nOyyMH/hC/TVWIkE4FKigjrEtpAy6Jodh4Vvi5JW+cxiT7CppOhwS3Fm5zLJcOmw4LdTY&#10;0ltN+na9OwW93Txv9c3K9uu1lHl5fBq2+l2ph9l4fAERaYz/4b/22ShYreH3S/oBc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X0f88IAAADbAAAADwAAAAAAAAAAAAAA&#10;AAChAgAAZHJzL2Rvd25yZXYueG1sUEsFBgAAAAAEAAQA+QAAAJADAAAAAA==&#10;" strokecolor="#903" strokeweight="36e-5mm"/>
                  <v:line id="Line 43" o:spid="_x0000_s1067" style="position:absolute;flip:x;visibility:visible;mso-wrap-style:square" from="6134,1703" to="6235,1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CnTMIAAADbAAAADwAAAGRycy9kb3ducmV2LnhtbESPQYvCMBSE7wv+h/CEva2polKqaRFB&#10;WLxtFdTbo3m2xealNllt/71ZWPA4zMw3zDrrTSMe1LnasoLpJAJBXFhdc6ngeNh9xSCcR9bYWCYF&#10;AznI0tHHGhNtn/xDj9yXIkDYJaig8r5NpHRFRQbdxLbEwbvazqAPsiul7vAZ4KaRsyhaSoM1h4UK&#10;W9pWVNzyX6Pg5IdhEff6kA+X+36jYxvr2Vmpz3G/WYHw1Pt3+L/9rRXMl/D3JfwAmb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dCnTMIAAADbAAAADwAAAAAAAAAAAAAA&#10;AAChAgAAZHJzL2Rvd25yZXYueG1sUEsFBgAAAAAEAAQA+QAAAJADAAAAAA==&#10;" strokecolor="#903" strokeweight="36e-5mm"/>
                  <v:rect id="Rectangle 44" o:spid="_x0000_s1068" style="position:absolute;left:5288;top:1816;width:68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45" o:spid="_x0000_s1069" style="position:absolute;flip:y;visibility:visible;mso-wrap-style:square" from="5112,2321" to="6235,2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5QRMEAAADbAAAADwAAAGRycy9kb3ducmV2LnhtbERPXWvCMBR9H/gfwhV8GZo6RKUzyjY2&#10;GIqgVdjrpblrujU3JYm2/nvzMNjj4XyvNr1txJV8qB0rmE4yEMSl0zVXCs6nj/ESRIjIGhvHpOBG&#10;ATbrwcMKc+06PtK1iJVIIRxyVGBibHMpQ2nIYpi4ljhx385bjAn6SmqPXQq3jXzKsrm0WHNqMNjS&#10;m6Hyt7hYBe+LnzbbP8bttPki717Njg6dV2o07F+eQUTq47/4z/2pFczS2PQl/QC5v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HlBEwQAAANsAAAAPAAAAAAAAAAAAAAAA&#10;AKECAABkcnMvZG93bnJldi54bWxQSwUGAAAAAAQABAD5AAAAjwMAAAAA&#10;" strokecolor="#903" strokeweight="36e-5mm">
                    <v:stroke dashstyle="1 1"/>
                  </v:line>
                  <v:line id="Line 46" o:spid="_x0000_s1070" style="position:absolute;flip:x y;visibility:visible;mso-wrap-style:square" from="6134,2283" to="6235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AV9sIAAADbAAAADwAAAGRycy9kb3ducmV2LnhtbESPzWrDMBCE74W8g9hAbo3cpKSxGyWk&#10;hZBe65aeF2n9Q6SVsRTbefuoUOhxmJlvmN1hclYM1IfWs4KnZQaCWHvTcq3g++v0uAURIrJB65kU&#10;3CjAYT972GFh/MifNJSxFgnCoUAFTYxdIWXQDTkMS98RJ6/yvcOYZF9L0+OY4M7KVZZtpMOW00KD&#10;Hb03pC/l1SkY7PYl1xcru5+3Sm6q43rM9VmpxXw6voKINMX/8F/7wyh4zuH3S/oBcn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DAV9sIAAADbAAAADwAAAAAAAAAAAAAA&#10;AAChAgAAZHJzL2Rvd25yZXYueG1sUEsFBgAAAAAEAAQA+QAAAJADAAAAAA==&#10;" strokecolor="#903" strokeweight="36e-5mm"/>
                  <v:line id="Line 47" o:spid="_x0000_s1071" style="position:absolute;flip:x;visibility:visible;mso-wrap-style:square" from="6147,2321" to="6235,2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wMfrwAAADbAAAADwAAAGRycy9kb3ducmV2LnhtbERPvQrCMBDeBd8hnOCmqYJSqlFEEMTN&#10;Kqjb0ZxtsbnUJmr79mYQHD++/+W6NZV4U+NKywom4wgEcWZ1ybmC82k3ikE4j6yxskwKOnKwXvV7&#10;S0y0/fCR3qnPRQhhl6CCwvs6kdJlBRl0Y1sTB+5uG4M+wCaXusFPCDeVnEbRXBosOTQUWNO2oOyR&#10;voyCi++6WdzqU9rdnoeNjm2sp1elhoN2swDhqfV/8c+91wpmYX34En6AXH0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hKwMfrwAAADbAAAADwAAAAAAAAAAAAAAAAChAgAA&#10;ZHJzL2Rvd25yZXYueG1sUEsFBgAAAAAEAAQA+QAAAIoDAAAAAA==&#10;" strokecolor="#903" strokeweight="36e-5mm"/>
                  <v:rect id="Rectangle 48" o:spid="_x0000_s1072" style="position:absolute;left:5326;top:2497;width:68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49" o:spid="_x0000_s1073" style="position:absolute;left:5869;top:3128;width:1237;height: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DyQs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w8kLBAAAA2wAAAA8AAAAAAAAAAAAAAAAAmAIAAGRycy9kb3du&#10;cmV2LnhtbFBLBQYAAAAABAAEAPUAAACGAwAAAAA=&#10;" fillcolor="#ffc" strokecolor="#903" strokeweight="0"/>
                  <v:rect id="Rectangle 50" o:spid="_x0000_s1074" style="position:absolute;left:5869;top:3267;width:3105;height:18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xX2cIA&#10;AADbAAAADwAAAGRycy9kb3ducmV2LnhtbESP3WoCMRSE7wu+QziCN0WzWmrLanaxBaE3UtQ+wHFz&#10;ur85WZKo69ubQsHLYWa+Ydb5YDpxIedrywrmswQEcWF1zaWCn+N2+g7CB2SNnWVScCMPeTZ6WmOq&#10;7ZX3dDmEUkQI+xQVVCH0qZS+qMign9meOHq/1hkMUbpSaofXCDedXCTJUhqsOS5U2NNnRUV7OBsF&#10;m1b657Yg3+zOb9/N0roGP05KTcbDZgUi0BAe4f/2l1bw+gJ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vFfZwgAAANsAAAAPAAAAAAAAAAAAAAAAAJgCAABkcnMvZG93&#10;bnJldi54bWxQSwUGAAAAAAQABAD1AAAAhwMAAAAA&#10;" fillcolor="#ffc" strokecolor="#903" strokeweight="0"/>
                  <v:rect id="Rectangle 51" o:spid="_x0000_s1075" style="position:absolute;left:6084;top:3431;width:261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102 - Pesquisa Auxiliar Cadastro</w:t>
                          </w:r>
                        </w:p>
                      </w:txbxContent>
                    </v:textbox>
                  </v:rect>
                  <v:line id="Line 52" o:spid="_x0000_s1076" style="position:absolute;visibility:visible;mso-wrap-style:square" from="5894,3153" to="5894,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3" o:spid="_x0000_s1077" style="position:absolute;visibility:visible;mso-wrap-style:square" from="5894,3153" to="5945,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flip:x;visibility:visible;mso-wrap-style:square" from="5907,3166" to="5945,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zF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RzFcUAAADbAAAADwAAAAAAAAAA&#10;AAAAAAChAgAAZHJzL2Rvd25yZXYueG1sUEsFBgAAAAAEAAQA+QAAAJMDAAAAAA==&#10;" strokeweight="0"/>
                  <v:line id="Line 55" o:spid="_x0000_s1079" style="position:absolute;flip:y;visibility:visible;mso-wrap-style:square" from="5907,3166" to="5907,3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nZ8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8vnZ8IAAADbAAAADwAAAAAAAAAAAAAA&#10;AAChAgAAZHJzL2Rvd25yZXYueG1sUEsFBgAAAAAEAAQA+QAAAJADAAAAAA==&#10;" strokeweight="0"/>
                  <v:line id="Line 56" o:spid="_x0000_s1080" style="position:absolute;visibility:visible;mso-wrap-style:square" from="5894,3153" to="5957,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1" style="position:absolute;visibility:visible;mso-wrap-style:square" from="5894,3191" to="5894,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5907,3153" to="5907,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5894,3166" to="5957,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5894,3166" to="5957,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5907,3153" to="5907,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5907,3153" to="5907,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5894,3153" to="5957,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5894,3166" to="5957,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5894,3153" to="5894,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flip:x;visibility:visible;mso-wrap-style:square" from="5894,3153" to="5957,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uIQc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GsP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uIQcUAAADbAAAADwAAAAAAAAAA&#10;AAAAAAChAgAAZHJzL2Rvd25yZXYueG1sUEsFBgAAAAAEAAQA+QAAAJMDAAAAAA==&#10;" strokeweight="0"/>
                  <v:line id="Line 67" o:spid="_x0000_s1091" style="position:absolute;visibility:visible;mso-wrap-style:square" from="5907,3166" to="5970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0Hi8EAAADbAAAADwAAAGRycy9kb3ducmV2LnhtbERPzUrDQBC+C77DMoIXaTcGbSV2W2yx&#10;IHhq9AGm2TEJZmfD7jTdvn33IHj8+P5Xm+QGNVGIvWcDj/MCFHHjbc+tge+v/ewFVBRki4NnMnCh&#10;CJv17c0KK+vPfKCpllblEI4VGuhExkrr2HTkMM79SJy5Hx8cSoah1TbgOYe7QZdFsdAOe84NHY60&#10;66j5rU/OgPSXstxOQT6fhveUTg+hfV4ejbm/S2+voISS/Iv/3B/WwDKvz1/yD9DrK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PQeLwQAAANsAAAAPAAAAAAAAAAAAAAAA&#10;AKECAABkcnMvZG93bnJldi54bWxQSwUGAAAAAAQABAD5AAAAjwMAAAAA&#10;" strokeweight="69e-5mm"/>
                  <v:line id="Line 68" o:spid="_x0000_s1092" style="position:absolute;flip:x y;visibility:visible;mso-wrap-style:square" from="5907,3166" to="5970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3" style="position:absolute;flip:x y;visibility:visible;mso-wrap-style:square" from="5907,3153" to="5970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flip:x y;visibility:visible;mso-wrap-style:square" from="5907,3166" to="5970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flip:x y;visibility:visible;mso-wrap-style:square" from="5907,3166" to="5970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2" o:spid="_x0000_s1096" style="position:absolute;flip:x y;visibility:visible;mso-wrap-style:square" from="5894,3166" to="5970,3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3" o:spid="_x0000_s1097" style="position:absolute;flip:x y;visibility:visible;mso-wrap-style:square" from="5920,3166" to="5983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74" o:spid="_x0000_s1098" style="position:absolute;visibility:visible;mso-wrap-style:square" from="5894,3153" to="5894,3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5894,3153" to="5957,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oval id="Oval 76" o:spid="_x0000_s1100" style="position:absolute;left:5983;top:3721;width:2865;height: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JE8QA&#10;AADbAAAADwAAAGRycy9kb3ducmV2LnhtbESPT2sCMRTE7wW/Q3iF3mq2ItquRpGCUOih/umhx+fm&#10;uRvcvKSbqPHbG0HwOMzMb5jpPNlWnKgLxrGCt34Bgrhy2nCt4He7fH0HESKyxtYxKbhQgPms9zTF&#10;Urszr+m0ibXIEA4lKmhi9KWUoWrIYug7T5y9vessxiy7WuoOzxluWzkoipG0aDgvNOjps6HqsDla&#10;Bd6vhsOUfkwYpP2/+ebd+vK3U+rlOS0mICKl+Ajf219awf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iRPEAAAA2wAAAA8AAAAAAAAAAAAAAAAAmAIAAGRycy9k&#10;b3ducmV2LnhtbFBLBQYAAAAABAAEAPUAAACJAwAAAAA=&#10;" fillcolor="#ffc" strokecolor="#903" strokeweight="0"/>
                  <v:rect id="Rectangle 77" o:spid="_x0000_s1101" style="position:absolute;left:6576;top:3809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Pesquisa Auxiliar de </w:t>
                          </w:r>
                        </w:p>
                      </w:txbxContent>
                    </v:textbox>
                  </v:rect>
                  <v:rect id="Rectangle 78" o:spid="_x0000_s1102" style="position:absolute;left:7131;top:4011;width:57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Órgãos</w:t>
                          </w:r>
                        </w:p>
                      </w:txbxContent>
                    </v:textbox>
                  </v:rect>
                  <v:line id="Line 79" o:spid="_x0000_s1103" style="position:absolute;visibility:visible;mso-wrap-style:square" from="6008,3746" to="6008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80" o:spid="_x0000_s1104" style="position:absolute;visibility:visible;mso-wrap-style:square" from="6008,3746" to="6058,3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flip:x;visibility:visible;mso-wrap-style:square" from="6021,3758" to="6058,3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bBJcUAAADbAAAADwAAAGRycy9kb3ducmV2LnhtbESPQWsCMRSE74L/IbxCb5qtl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ObBJcUAAADbAAAADwAAAAAAAAAA&#10;AAAAAAChAgAAZHJzL2Rvd25yZXYueG1sUEsFBgAAAAAEAAQA+QAAAJMDAAAAAA==&#10;" strokeweight="0"/>
                  <v:line id="Line 82" o:spid="_x0000_s1106" style="position:absolute;flip:y;visibility:visible;mso-wrap-style:square" from="6021,3758" to="6021,3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pkvsUAAADbAAAADwAAAGRycy9kb3ducmV2LnhtbESPQWsCMRSE74L/IbxCb5qt0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6pkvsUAAADbAAAADwAAAAAAAAAA&#10;AAAAAAChAgAAZHJzL2Rvd25yZXYueG1sUEsFBgAAAAAEAAQA+QAAAJMDAAAAAA==&#10;" strokeweight="0"/>
                  <v:line id="Line 83" o:spid="_x0000_s1107" style="position:absolute;visibility:visible;mso-wrap-style:square" from="6008,3746" to="6071,3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6008,3784" to="6008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6021,3746" to="6021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6008,3758" to="6071,3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6008,3758" to="6071,3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6021,3746" to="6021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6021,3746" to="6021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visibility:visible;mso-wrap-style:square" from="6008,3746" to="6071,3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6008,3758" to="6071,3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6008,3746" to="6008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flip:x;visibility:visible;mso-wrap-style:square" from="6008,3746" to="6071,3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FsFM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HsH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FsFMUAAADbAAAADwAAAAAAAAAA&#10;AAAAAAChAgAAZHJzL2Rvd25yZXYueG1sUEsFBgAAAAAEAAQA+QAAAJMDAAAAAA==&#10;" strokeweight="0"/>
                  <v:line id="Line 94" o:spid="_x0000_s1118" style="position:absolute;visibility:visible;mso-wrap-style:square" from="6021,3758" to="6084,3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h5BcQAAADbAAAADwAAAGRycy9kb3ducmV2LnhtbESPUUsDMRCE3wX/Q1ihL2JzHtXaa9Ni&#10;RUHwyeoPWC/bu6OXzZFsr+m/bwTBx2FmvmFWm+R6NVKInWcD99MCFHHtbceNge+vt7snUFGQLfae&#10;ycCZImzW11crrKw/8SeNO2lUhnCs0EArMlRax7olh3HqB+Ls7X1wKFmGRtuApwx3vS6L4lE77Dgv&#10;tDjQS0v1YXd0BqQ7l+V2DPIx619TOt6G5mH+Y8zkJj0vQQkl+Q//td+tgcUcfr/kH6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2HkFxAAAANsAAAAPAAAAAAAAAAAA&#10;AAAAAKECAABkcnMvZG93bnJldi54bWxQSwUGAAAAAAQABAD5AAAAkgMAAAAA&#10;" strokeweight="69e-5mm"/>
                  <v:line id="Line 95" o:spid="_x0000_s1119" style="position:absolute;flip:x y;visibility:visible;mso-wrap-style:square" from="6021,3758" to="6084,3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20" style="position:absolute;flip:x y;visibility:visible;mso-wrap-style:square" from="6021,3746" to="6084,3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flip:x y;visibility:visible;mso-wrap-style:square" from="6021,3758" to="6084,3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flip:x y;visibility:visible;mso-wrap-style:square" from="6021,3758" to="6084,3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9" o:spid="_x0000_s1123" style="position:absolute;flip:x y;visibility:visible;mso-wrap-style:square" from="6008,3758" to="6084,3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100" o:spid="_x0000_s1124" style="position:absolute;flip:x y;visibility:visible;mso-wrap-style:square" from="6033,3758" to="6096,3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101" o:spid="_x0000_s1125" style="position:absolute;visibility:visible;mso-wrap-style:square" from="6008,3746" to="6008,3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6008,3746" to="6071,3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oval id="Oval 103" o:spid="_x0000_s1127" style="position:absolute;left:5983;top:4440;width:2865;height: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QpecEA&#10;AADc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cUY/p/JF8jZ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kKXnBAAAA3AAAAA8AAAAAAAAAAAAAAAAAmAIAAGRycy9kb3du&#10;cmV2LnhtbFBLBQYAAAAABAAEAPUAAACGAwAAAAA=&#10;" fillcolor="#ffc" strokecolor="#903" strokeweight="0"/>
                  <v:rect id="Rectangle 104" o:spid="_x0000_s1128" style="position:absolute;left:6576;top:4528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Inmr8A&#10;AADcAAAADwAAAGRycy9kb3ducmV2LnhtbERPzWoCMRC+C32HMIXe3EQPVVajFEHQ0ourDzBsZn9o&#10;MlmS6G7fvikUvM3H9zvb/eSseFCIvWcNi0KBIK696bnVcLse52sQMSEbtJ5Jww9F2O9eZlssjR/5&#10;Qo8qtSKHcCxRQ5fSUEoZ644cxsIPxJlrfHCYMgytNAHHHO6sXCr1Lh32nBs6HOjQUf1d3Z0Gea2O&#10;47qyQfnPZfNlz6dLQ17rt9fpYwMi0ZSe4n/3yeT5agV/z+QL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8ieavwAAANwAAAAPAAAAAAAAAAAAAAAAAJgCAABkcnMvZG93bnJl&#10;di54bWxQSwUGAAAAAAQABAD1AAAAhA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Pesquisa Auxiliar de </w:t>
                          </w:r>
                        </w:p>
                      </w:txbxContent>
                    </v:textbox>
                  </v:rect>
                  <v:rect id="Rectangle 105" o:spid="_x0000_s1129" style="position:absolute;left:6475;top:4730;width:190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Unidade Organizacional</w:t>
                          </w:r>
                        </w:p>
                      </w:txbxContent>
                    </v:textbox>
                  </v:rect>
                  <v:line id="Line 106" o:spid="_x0000_s1130" style="position:absolute;visibility:visible;mso-wrap-style:square" from="6008,4465" to="6008,4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7" o:spid="_x0000_s1131" style="position:absolute;visibility:visible;mso-wrap-style:square" from="6008,4465" to="6058,4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8" o:spid="_x0000_s1132" style="position:absolute;flip:x;visibility:visible;mso-wrap-style:square" from="6021,4477" to="6058,4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d+A8QAAADcAAAADwAAAGRycy9kb3ducmV2LnhtbERPS2sCMRC+C/6HMEJvmt0erGyNIhWL&#10;FFrxdeht3Ex3FzeTJYlu+u+bQqG3+fieM19G04o7Od9YVpBPMhDEpdUNVwpOx814BsIHZI2tZVLw&#10;TR6Wi+FgjoW2Pe/pfgiVSCHsC1RQh9AVUvqyJoN+YjvixH1ZZzAk6CqpHfYp3LTyMcum0mDDqaHG&#10;jl5qKq+Hm1Gw/3jii3u9xWu89O+7z3P1dl6vlHoYxdUziEAx/Iv/3Fud5uc5/D6TLp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934DxAAAANwAAAAPAAAAAAAAAAAA&#10;AAAAAKECAABkcnMvZG93bnJldi54bWxQSwUGAAAAAAQABAD5AAAAkgMAAAAA&#10;" strokeweight="0"/>
                  <v:line id="Line 109" o:spid="_x0000_s1133" style="position:absolute;flip:y;visibility:visible;mso-wrap-style:square" from="6021,4477" to="6021,4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XgdM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MEQ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l4HTDAAAA3AAAAA8AAAAAAAAAAAAA&#10;AAAAoQIAAGRycy9kb3ducmV2LnhtbFBLBQYAAAAABAAEAPkAAACRAwAAAAA=&#10;" strokeweight="0"/>
                  <v:line id="Line 110" o:spid="_x0000_s1134" style="position:absolute;visibility:visible;mso-wrap-style:square" from="6008,4465" to="6071,4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visibility:visible;mso-wrap-style:square" from="6008,4503" to="6008,4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6021,4465" to="6021,4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6008,4477" to="6071,4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6008,4477" to="6071,4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6021,4465" to="6021,4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6021,4465" to="6021,4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6008,4465" to="6071,4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6008,4477" to="6071,4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visibility:visible;mso-wrap-style:square" from="6008,4465" to="6008,4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flip:x;visibility:visible;mso-wrap-style:square" from="6008,4465" to="6071,4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WPUsQAAADcAAAADwAAAGRycy9kb3ducmV2LnhtbERPTWsCMRC9C/6HMEJvmq2F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BY9SxAAAANwAAAAPAAAAAAAAAAAA&#10;AAAAAKECAABkcnMvZG93bnJldi54bWxQSwUGAAAAAAQABAD5AAAAkgMAAAAA&#10;" strokeweight="0"/>
                  <v:line id="Line 121" o:spid="_x0000_s1145" style="position:absolute;visibility:visible;mso-wrap-style:square" from="6021,4477" to="6084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32TcIAAADcAAAADwAAAGRycy9kb3ducmV2LnhtbERPzUoDMRC+C75DGKEXabNdqpW1aalS&#10;QfDU2geYbsbdxc1kSabb9O2NIHibj+93VpvkejVSiJ1nA/NZAYq49rbjxsDx8236BCoKssXeMxm4&#10;UoTN+vZmhZX1F97TeJBG5RCOFRpoRYZK61i35DDO/ECcuS8fHEqGodE24CWHu16XRfGoHXacG1oc&#10;6LWl+vtwdgaku5blyxjkY9HvUjrfh+ZheTJmcpe2z6CEkvyL/9zvNs8vF/D7TL5Ar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Q32TcIAAADcAAAADwAAAAAAAAAAAAAA&#10;AAChAgAAZHJzL2Rvd25yZXYueG1sUEsFBgAAAAAEAAQA+QAAAJADAAAAAA==&#10;" strokeweight="69e-5mm"/>
                  <v:line id="Line 122" o:spid="_x0000_s1146" style="position:absolute;flip:x y;visibility:visible;mso-wrap-style:square" from="6021,4477" to="6084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3" o:spid="_x0000_s1147" style="position:absolute;flip:x y;visibility:visible;mso-wrap-style:square" from="6021,4465" to="6084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flip:x y;visibility:visible;mso-wrap-style:square" from="6021,4477" to="6084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flip:x y;visibility:visible;mso-wrap-style:square" from="6021,4477" to="6084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flip:x y;visibility:visible;mso-wrap-style:square" from="6008,4477" to="6084,4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7" o:spid="_x0000_s1151" style="position:absolute;flip:x y;visibility:visible;mso-wrap-style:square" from="6033,4477" to="6096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28" o:spid="_x0000_s1152" style="position:absolute;visibility:visible;mso-wrap-style:square" from="6008,4465" to="6008,4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visibility:visible;mso-wrap-style:square" from="6008,4465" to="6071,4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rect id="Rectangle 130" o:spid="_x0000_s1154" style="position:absolute;left:5869;top:5272;width:1224;height: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EK88EA&#10;AADcAAAADwAAAGRycy9kb3ducmV2LnhtbERP22oCMRB9L/gPYQq+lJqtC1pWo2hB8KWUqh8wbqZ7&#10;zWRJspf+fVMo9G0O5zrb/WRaMZDzlWUFL4sEBHFudcWFgtv19PwKwgdkja1lUvBNHva72cMWM21H&#10;/qThEgoRQ9hnqKAMocuk9HlJBv3CdsSR+7LOYIjQFVI7HGO4aeUySVbSYMWxocSO3krKm0tvFBwa&#10;6Z+anHz93q8/6pV1NR7vSs0fp8MGRKAp/Iv/3Gcd56cp/D4TL5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RCvPBAAAA3AAAAA8AAAAAAAAAAAAAAAAAmAIAAGRycy9kb3du&#10;cmV2LnhtbFBLBQYAAAAABAAEAPUAAACGAwAAAAA=&#10;" fillcolor="#ffc" strokecolor="#903" strokeweight="0"/>
                  <v:rect id="Rectangle 131" o:spid="_x0000_s1155" style="position:absolute;left:5869;top:5411;width:3080;height:1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iSh8AA&#10;AADcAAAADwAAAGRycy9kb3ducmV2LnhtbERP22oCMRB9F/oPYQp9Ec22isrWKCoUfCnSrR8wbsa9&#10;ZrIkUbd/3wiCb3M411mue9OKKzlfWVbwPk5AEOdWV1woOP5+jRYgfEDW2FomBX/kYb16GSwx1fbG&#10;P3TNQiFiCPsUFZQhdKmUPi/JoB/bjjhyZ+sMhghdIbXDWww3rfxIkpk0WHFsKLGjXUl5k12Mgk0j&#10;/bDJydffl/mhnllX4/ak1Ntrv/kEEagPT/HDvddx/mQK92fiBX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fiSh8AAAADcAAAADwAAAAAAAAAAAAAAAACYAgAAZHJzL2Rvd25y&#10;ZXYueG1sUEsFBgAAAAAEAAQA9QAAAIUDAAAAAA==&#10;" fillcolor="#ffc" strokecolor="#903" strokeweight="0"/>
                  <v:rect id="Rectangle 132" o:spid="_x0000_s1156" style="position:absolute;left:6412;top:5575;width:196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050 – Pesquisa Auxiliar</w:t>
                          </w:r>
                        </w:p>
                      </w:txbxContent>
                    </v:textbox>
                  </v:rect>
                  <v:line id="Line 133" o:spid="_x0000_s1157" style="position:absolute;visibility:visible;mso-wrap-style:square" from="5894,5297" to="5894,5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  <v:line id="Line 134" o:spid="_x0000_s1158" style="position:absolute;visibility:visible;mso-wrap-style:square" from="5894,5297" to="5945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9" style="position:absolute;flip:x;visibility:visible;mso-wrap-style:square" from="5907,5310" to="5945,5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iL/scAAADcAAAADwAAAGRycy9kb3ducmV2LnhtbESPQUsDMRCF74L/IUzBm81WQW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eIv+xwAAANwAAAAPAAAAAAAA&#10;AAAAAAAAAKECAABkcnMvZG93bnJldi54bWxQSwUGAAAAAAQABAD5AAAAlQMAAAAA&#10;" strokeweight="0"/>
                  <v:line id="Line 136" o:spid="_x0000_s1160" style="position:absolute;flip:y;visibility:visible;mso-wrap-style:square" from="5907,5310" to="5907,5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QuZcQAAADcAAAADwAAAGRycy9kb3ducmV2LnhtbERPTWsCMRC9F/wPYQrearYWbL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NC5lxAAAANwAAAAPAAAAAAAAAAAA&#10;AAAAAKECAABkcnMvZG93bnJldi54bWxQSwUGAAAAAAQABAD5AAAAkgMAAAAA&#10;" strokeweight="0"/>
                  <v:line id="Line 137" o:spid="_x0000_s1161" style="position:absolute;visibility:visible;mso-wrap-style:square" from="5894,5297" to="5957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5894,5335" to="5894,5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5907,5297" to="5907,5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5894,5310" to="5957,5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5894,5310" to="5957,5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5907,5297" to="5907,5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5907,5297" to="5907,5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5894,5297" to="5957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visibility:visible;mso-wrap-style:square" from="5894,5310" to="5957,5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70" style="position:absolute;visibility:visible;mso-wrap-style:square" from="5894,5297" to="5894,5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flip:x;visibility:visible;mso-wrap-style:square" from="5894,5297" to="5957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FiWMcAAADcAAAADwAAAGRycy9kb3ducmV2LnhtbESPT0sDMRDF74LfIUzBm81W8A/bpqUo&#10;ighaWttDb9PNdHfpZrIkaTd+e+cgeJvhvXnvN7NFdp26UIitZwOTcQGKuPK25drA9vv19glUTMgW&#10;O89k4IciLObXVzMsrR94TZdNqpWEcCzRQJNSX2odq4YcxrHviUU7+uAwyRpqbQMOEu46fVcUD9ph&#10;y9LQYE/PDVWnzdkZWH898iG8nfMpH4bP1X5Xf+xelsbcjPJyCipRTv/mv+t3K/j3gi/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0WJYxwAAANwAAAAPAAAAAAAA&#10;AAAAAAAAAKECAABkcnMvZG93bnJldi54bWxQSwUGAAAAAAQABAD5AAAAlQMAAAAA&#10;" strokeweight="0"/>
                  <v:line id="Line 148" o:spid="_x0000_s1172" style="position:absolute;visibility:visible;mso-wrap-style:square" from="5907,5310" to="5970,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wmqMIAAADcAAAADwAAAGRycy9kb3ducmV2LnhtbERPzUoDMRC+C75DGKEXsdkuVmVtWmxp&#10;oeDJ6gOMm3F3cTNZkuk2fftGKHibj+93FqvkejVSiJ1nA7NpAYq49rbjxsDX5+7hBVQUZIu9ZzJw&#10;pgir5e3NAivrT/xB40EalUM4VmigFRkqrWPdksM49QNx5n58cCgZhkbbgKcc7npdFsWTdthxbmhx&#10;oE1L9e/h6AxIdy7L9Rjk/bHfpnS8D838+duYyV16ewUllORffHXvbZ4/n8HfM/kCvb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XwmqMIAAADcAAAADwAAAAAAAAAAAAAA&#10;AAChAgAAZHJzL2Rvd25yZXYueG1sUEsFBgAAAAAEAAQA+QAAAJADAAAAAA==&#10;" strokeweight="69e-5mm"/>
                  <v:line id="Line 149" o:spid="_x0000_s1173" style="position:absolute;flip:x y;visibility:visible;mso-wrap-style:square" from="5907,5310" to="5970,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  <v:line id="Line 150" o:spid="_x0000_s1174" style="position:absolute;flip:x y;visibility:visible;mso-wrap-style:square" from="5907,5297" to="5970,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5907,5310" to="5970,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5907,5310" to="5970,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flip:x y;visibility:visible;mso-wrap-style:square" from="5894,5310" to="5970,5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4" o:spid="_x0000_s1178" style="position:absolute;flip:x y;visibility:visible;mso-wrap-style:square" from="5920,5310" to="5983,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5" o:spid="_x0000_s1179" style="position:absolute;visibility:visible;mso-wrap-style:square" from="5894,5297" to="5894,5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6" o:spid="_x0000_s1180" style="position:absolute;visibility:visible;mso-wrap-style:square" from="5894,5297" to="5957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oval id="Oval 157" o:spid="_x0000_s1181" style="position:absolute;left:6109;top:5865;width:2587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7xNsUA&#10;AADcAAAADwAAAGRycy9kb3ducmV2LnhtbESPT2sCMRDF74V+hzAFbzVbEZGtUUpBEHqw/jl4HDfj&#10;buhmkm5Sjd++cyj0NsN7895vFqvie3WlIbnABl7GFSjiJljHrYHjYf08B5UyssU+MBm4U4LV8vFh&#10;gbUNN97RdZ9bJSGcajTQ5RxrrVPTkcc0DpFYtEsYPGZZh1bbAW8S7ns9qaqZ9uhYGjqM9N5R87X/&#10;8QZi/JxOS9m6NCmXb/fB5939dDZm9FTeXkFlKvnf/He9sYI/E3x5Rib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3vE2xQAAANwAAAAPAAAAAAAAAAAAAAAAAJgCAABkcnMv&#10;ZG93bnJldi54bWxQSwUGAAAAAAQABAD1AAAAigMAAAAA&#10;" fillcolor="#ffc" strokecolor="#903" strokeweight="0"/>
                  <v:rect id="Rectangle 158" o:spid="_x0000_s1182" style="position:absolute;left:6563;top:5953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j/1b4A&#10;AADcAAAADwAAAGRycy9kb3ducmV2LnhtbERPy6rCMBDdC/5DGOHuNNWFSDWKCIJX7sbqBwzN9IHJ&#10;pCTR9v69EQR3czjP2ewGa8STfGgdK5jPMhDEpdMt1wpu1+N0BSJEZI3GMSn4pwC77Xi0wVy7ni/0&#10;LGItUgiHHBU0MXa5lKFsyGKYuY44cZXzFmOCvpbaY5/CrZGLLFtKiy2nhgY7OjRU3ouHVSCvxbFf&#10;FcZn7ryo/szv6VKRU+pnMuzXICIN8Sv+uE86zV/O4f1Muk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qI/9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Pesquisa Auxiliar de </w:t>
                          </w:r>
                        </w:p>
                      </w:txbxContent>
                    </v:textbox>
                  </v:rect>
                  <v:rect id="Rectangle 159" o:spid="_x0000_s1183" style="position:absolute;left:7068;top:6155;width:64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phor4A&#10;AADcAAAADwAAAGRycy9kb3ducmV2LnhtbERPzYrCMBC+C75DGGFvmtqDSDWKCIIre7HuAwzN9AeT&#10;SUmi7b69EYS9zcf3O9v9aI14kg+dYwXLRQaCuHK640bB7+00X4MIEVmjcUwK/ijAfjedbLHQbuAr&#10;PcvYiBTCoUAFbYx9IWWoWrIYFq4nTlztvMWYoG+k9jikcGtknmUrabHj1NBiT8eWqnv5sArkrTwN&#10;69L4zF3y+sd8n681OaW+ZuNhAyLSGP/FH/dZp/mrHN7PpAvk7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paYaK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Pessoas</w:t>
                          </w:r>
                        </w:p>
                      </w:txbxContent>
                    </v:textbox>
                  </v:rect>
                  <v:line id="Line 160" o:spid="_x0000_s1184" style="position:absolute;visibility:visible;mso-wrap-style:square" from="6134,5890" to="6134,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line id="Line 161" o:spid="_x0000_s1185" style="position:absolute;visibility:visible;mso-wrap-style:square" from="6134,5890" to="6185,5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6" style="position:absolute;flip:x;visibility:visible;mso-wrap-style:square" from="6147,5903" to="6185,5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oLfcQAAADcAAAADwAAAGRycy9kb3ducmV2LnhtbERPTWsCMRC9F/wPYQRvNVtB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ygt9xAAAANwAAAAPAAAAAAAAAAAA&#10;AAAAAKECAABkcnMvZG93bnJldi54bWxQSwUGAAAAAAQABAD5AAAAkgMAAAAA&#10;" strokeweight="0"/>
                  <v:line id="Line 163" o:spid="_x0000_s1187" style="position:absolute;flip:y;visibility:visible;mso-wrap-style:square" from="6147,5903" to="6147,5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iVCsQAAADcAAAADwAAAGRycy9kb3ducmV2LnhtbERPTWsCMRC9F/wPYYTealYPa9kaRSqW&#10;UtCirYfexs10d3EzWZLopv++EQRv83ifM1tE04oLOd9YVjAeZSCIS6sbrhR8f62fnkH4gKyxtUwK&#10;/sjDYj54mGGhbc87uuxDJVII+wIV1CF0hZS+rMmgH9mOOHG/1hkMCbpKaod9CjetnGRZLg02nBpq&#10;7Oi1pvK0PxsFu+2Uj+7tHE/x2G8+fw7Vx2G1VOpxGJcvIALFcBff3O86zc9zuD6TLp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GJUKxAAAANwAAAAPAAAAAAAAAAAA&#10;AAAAAKECAABkcnMvZG93bnJldi54bWxQSwUGAAAAAAQABAD5AAAAkgMAAAAA&#10;" strokeweight="0"/>
                  <v:line id="Line 164" o:spid="_x0000_s1188" style="position:absolute;visibility:visible;mso-wrap-style:square" from="6134,5890" to="6197,5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6134,5928" to="6134,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6147,5890" to="6147,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6134,5903" to="6197,5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6134,5903" to="6197,5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6147,5890" to="6147,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6147,5890" to="6147,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6134,5890" to="6197,5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6134,5903" to="6197,5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6134,5890" to="6134,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flip:x;visibility:visible;mso-wrap-style:square" from="6134,5890" to="6197,5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42mTMQAAADcAAAADwAAAGRycy9kb3ducmV2LnhtbERPTWsCMRC9C/6HMIXeNFsP3bI1ilQs&#10;RdCirYfexs10d3EzWZLopv++EQRv83ifM51H04oLOd9YVvA0zkAQl1Y3XCn4/lqNXkD4gKyxtUwK&#10;/sjDfDYcTLHQtucdXfahEimEfYEK6hC6Qkpf1mTQj21HnLhf6wyGBF0ltcM+hZtWTrLsWRpsODXU&#10;2NFbTeVpfzYKdtucj+79HE/x2G8+fw7V+rBcKPX4EBevIALFcBff3B86zc9zuD6TLpC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jaZMxAAAANwAAAAPAAAAAAAAAAAA&#10;AAAAAKECAABkcnMvZG93bnJldi54bWxQSwUGAAAAAAQABAD5AAAAkgMAAAAA&#10;" strokeweight="0"/>
                  <v:line id="Line 175" o:spid="_x0000_s1199" style="position:absolute;visibility:visible;mso-wrap-style:square" from="6147,5903" to="6210,5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PTVcQAAADcAAAADwAAAGRycy9kb3ducmV2LnhtbESPQU/DMAyF70j8h8hIXNCWUgFDZdkE&#10;CCQkTgx+gNeYtqJxqsTrsn+PD0jcbL3n9z6vtyWMZqaUh8gOrpcVGOI2+oE7B1+fr4t7MFmQPY6R&#10;ycGJMmw352drbHw88gfNO+mMhnBu0EEvMjXW5rangHkZJ2LVvmMKKLqmzvqERw0Po62r6s4GHFgb&#10;epzouaf2Z3cIDmQ41fXTnOT9Znwp5XCVutvV3rnLi/L4AEaoyL/57/rNK/5KafUZncB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89NVxAAAANwAAAAPAAAAAAAAAAAA&#10;AAAAAKECAABkcnMvZG93bnJldi54bWxQSwUGAAAAAAQABAD5AAAAkgMAAAAA&#10;" strokeweight="69e-5mm"/>
                  <v:line id="Line 176" o:spid="_x0000_s1200" style="position:absolute;flip:x y;visibility:visible;mso-wrap-style:square" from="6147,5903" to="6210,5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cbr8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BxuvwQAAANwAAAAPAAAAAAAAAAAAAAAA&#10;AKECAABkcnMvZG93bnJldi54bWxQSwUGAAAAAAQABAD5AAAAjwMAAAAA&#10;" strokeweight="0"/>
                  <v:line id="Line 177" o:spid="_x0000_s1201" style="position:absolute;flip:x y;visibility:visible;mso-wrap-style:square" from="6147,5890" to="6210,5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8" o:spid="_x0000_s1202" style="position:absolute;flip:x y;visibility:visible;mso-wrap-style:square" from="6147,5903" to="6210,5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flip:x y;visibility:visible;mso-wrap-style:square" from="6147,5903" to="6210,5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flip:x y;visibility:visible;mso-wrap-style:square" from="6134,5903" to="6210,5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6159,5903" to="6222,5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visibility:visible;mso-wrap-style:square" from="6134,5890" to="6134,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visibility:visible;mso-wrap-style:square" from="6134,5890" to="6197,5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shape id="Freeform 184" o:spid="_x0000_s1208" style="position:absolute;left:4973;top:3620;width:1022;height:378;visibility:visible;mso-wrap-style:square;v-text-anchor:top" coordsize="1022,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9IHsMA&#10;AADcAAAADwAAAGRycy9kb3ducmV2LnhtbERPTWvCQBC9C/0PyxS8SN3oQSV1lSIIxYOosfQ6ZKdJ&#10;anY23d0m8d+7guBtHu9zluve1KIl5yvLCibjBARxbnXFhYJztn1bgPABWWNtmRRcycN69TJYYqpt&#10;x0dqT6EQMYR9igrKEJpUSp+XZNCPbUMcuR/rDIYIXSG1wy6Gm1pOk2QmDVYcG0psaFNSfjn9GwXt&#10;/td+XTaHv2Y3cvw97bKs3mdKDV/7j3cQgfrwFD/cnzrOX8zh/ky8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9IHsMAAADcAAAADwAAAAAAAAAAAAAAAACYAgAAZHJzL2Rv&#10;d25yZXYueG1sUEsFBgAAAAAEAAQA9QAAAIgDAAAAAA==&#10;" path="m1022,378l,378,,e" filled="f" strokecolor="#903" strokeweight="36e-5mm">
                    <v:stroke dashstyle="1 1"/>
                    <v:path arrowok="t" o:connecttype="custom" o:connectlocs="1022,378;0,378;0,0" o:connectangles="0,0,0"/>
                  </v:shape>
                  <v:line id="Line 185" o:spid="_x0000_s1209" style="position:absolute;flip:x;visibility:visible;mso-wrap-style:square" from="4922,3620" to="4973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kzLcQAAADcAAAADwAAAGRycy9kb3ducmV2LnhtbESPQWvDMAyF74X+B6PCbq2zwopJ64Qy&#10;GIzdlg7W3kSsJWGxnMVem/z76TDoTeI9vffpUE6+V1caYxfYwuMmA0VcB9dxY+Hj9LI2oGJCdtgH&#10;JgszRSiL5eKAuQs3fqdrlRolIRxztNCmNORax7olj3ETBmLRvsLoMck6NtqNeJNw3+ttlu20x46l&#10;ocWBnluqv6tfb+EzzfOTmdypmi8/b0dngnHbs7UPq+m4B5VoSnfz//WrE3wjtPKMTK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+TMtxAAAANwAAAAPAAAAAAAAAAAA&#10;AAAAAKECAABkcnMvZG93bnJldi54bWxQSwUGAAAAAAQABAD5AAAAkgMAAAAA&#10;" strokecolor="#903" strokeweight="36e-5mm"/>
                  <v:line id="Line 186" o:spid="_x0000_s1210" style="position:absolute;visibility:visible;mso-wrap-style:square" from="4973,3620" to="5023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4828QAAADcAAAADwAAAGRycy9kb3ducmV2LnhtbERPS2vCQBC+C/0PyxS8SN1oUTTNKqkg&#10;TW82LdLjkJ3mYXY2ZFdN/323IHibj+85yXYwrbhQ72rLCmbTCARxYXXNpYKvz/3TCoTzyBpby6Tg&#10;lxxsNw+jBGNtr/xBl9yXIoSwi1FB5X0XS+mKigy6qe2IA/dje4M+wL6UusdrCDetnEfRUhqsOTRU&#10;2NGuouKUn42CJvt+naXd5Pm0z5Zp2vDi7Xh4V2r8OKQvIDwN/i6+uTMd5q/W8P9MuE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vjzbxAAAANwAAAAPAAAAAAAAAAAA&#10;AAAAAKECAABkcnMvZG93bnJldi54bWxQSwUGAAAAAAQABAD5AAAAkgMAAAAA&#10;" strokecolor="#903" strokeweight="36e-5mm"/>
                  <v:line id="Line 187" o:spid="_x0000_s1211" style="position:absolute;visibility:visible;mso-wrap-style:square" from="6929,5436" to="6929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visibility:visible;mso-wrap-style:square" from="6929,5436" to="6980,5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flip:x;visibility:visible;mso-wrap-style:square" from="6942,5449" to="6980,5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bjLsQAAADcAAAADwAAAGRycy9kb3ducmV2LnhtbERPTWsCMRC9C/6HMEJvmq2HVrdGkZYW&#10;Eaxo66G3cTPdXdxMliS66b83BcHbPN7nzBbRNOJCzteWFTyOMhDEhdU1lwq+v96HExA+IGtsLJOC&#10;P/KwmPd7M8y17XhHl30oRQphn6OCKoQ2l9IXFRn0I9sSJ+7XOoMhQVdK7bBL4aaR4yx7kgZrTg0V&#10;tvRaUXHan42C3eczH93HOZ7isdtsfw7l+vC2VOphEJcvIALFcBff3Cud5k/H8P9Muk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9uMuxAAAANwAAAAPAAAAAAAAAAAA&#10;AAAAAKECAABkcnMvZG93bnJldi54bWxQSwUGAAAAAAQABAD5AAAAkgMAAAAA&#10;" strokeweight="0"/>
                  <v:line id="Line 190" o:spid="_x0000_s1214" style="position:absolute;flip:y;visibility:visible;mso-wrap-style:square" from="6942,5449" to="6942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pGtcQAAADcAAAADwAAAGRycy9kb3ducmV2LnhtbERPTWsCMRC9F/wPYQrearYWbL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uka1xAAAANwAAAAPAAAAAAAAAAAA&#10;AAAAAKECAABkcnMvZG93bnJldi54bWxQSwUGAAAAAAQABAD5AAAAkgMAAAAA&#10;" strokeweight="0"/>
                  <v:line id="Line 191" o:spid="_x0000_s1215" style="position:absolute;visibility:visible;mso-wrap-style:square" from="6929,5436" to="6992,5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visibility:visible;mso-wrap-style:square" from="6929,5474" to="6929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6942,5436" to="6942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6929,5449" to="6992,5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6929,5449" to="6992,5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6942,5436" to="6942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6942,5436" to="6942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6929,5436" to="6992,5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6929,5449" to="6992,5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6929,5436" to="6929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flip:x;visibility:visible;mso-wrap-style:square" from="6929,5436" to="6992,5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wqOsYAAADc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8KjrGAAAA3AAAAA8AAAAAAAAA&#10;AAAAAAAAoQIAAGRycy9kb3ducmV2LnhtbFBLBQYAAAAABAAEAPkAAACUAwAAAAA=&#10;" strokeweight="0"/>
                  <v:line id="Line 202" o:spid="_x0000_s1226" style="position:absolute;visibility:visible;mso-wrap-style:square" from="6942,5449" to="7005,5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FuysQAAADcAAAADwAAAGRycy9kb3ducmV2LnhtbESPUUsDMRCE3wX/Q1ihL2JzPayWa9NS&#10;pYLgU6s/YL1s745eNkeyvab/3giCj8PMfMOsNsn1aqQQO88GZtMCFHHtbceNga/Pt4cFqCjIFnvP&#10;ZOBKETbr25sVVtZfeE/jQRqVIRwrNNCKDJXWsW7JYZz6gTh7Rx8cSpah0TbgJcNdr8uieNIOO84L&#10;LQ702lJ9OpydAemuZfkyBvl47Hcpne9DM3/+NmZyl7ZLUEJJ/sN/7XdroCzm8HsmHwG9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0W7KxAAAANwAAAAPAAAAAAAAAAAA&#10;AAAAAKECAABkcnMvZG93bnJldi54bWxQSwUGAAAAAAQABAD5AAAAkgMAAAAA&#10;" strokeweight="69e-5mm"/>
                  <v:line id="Line 203" o:spid="_x0000_s1227" style="position:absolute;flip:x y;visibility:visible;mso-wrap-style:square" from="6942,5449" to="7005,5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ud3MMAAADcAAAADwAAAGRycy9kb3ducmV2LnhtbESPQWsCMRSE74L/ITyhF9FsLayyGqWU&#10;KtJb1/b+2Dw3i8nLkqS6/ntTKPQ4zMw3zGY3OCuuFGLnWcHzvABB3Hjdcavg67SfrUDEhKzReiYF&#10;d4qw245HG6y0v/EnXevUigzhWKECk1JfSRkbQw7j3PfE2Tv74DBlGVqpA94y3Fm5KIpSOuw4Lxjs&#10;6c1Qc6l/nIKX5ffpeLFT87GPzrwfbN2U4a7U02R4XYNINKT/8F/7qBUsihJ+z+QjIL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7ndzDAAAA3AAAAA8AAAAAAAAAAAAA&#10;AAAAoQIAAGRycy9kb3ducmV2LnhtbFBLBQYAAAAABAAEAPkAAACRAwAAAAA=&#10;" strokeweight="0"/>
                  <v:line id="Line 204" o:spid="_x0000_s1228" style="position:absolute;flip:x y;visibility:visible;mso-wrap-style:square" from="6942,5436" to="7005,5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4R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0WMD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c4R8IAAADcAAAADwAAAAAAAAAAAAAA&#10;AAChAgAAZHJzL2Rvd25yZXYueG1sUEsFBgAAAAAEAAQA+QAAAJADAAAAAA==&#10;" strokeweight="0"/>
                </v:group>
                <v:group id="Group 406" o:spid="_x0000_s1229" style="position:absolute;left:158;top:22987;width:44406;height:19221" coordorigin="25,3620" coordsize="6993,3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line id="Line 206" o:spid="_x0000_s1230" style="position:absolute;flip:x y;visibility:visible;mso-wrap-style:square" from="6942,5449" to="7005,5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  <v:line id="Line 207" o:spid="_x0000_s1231" style="position:absolute;flip:x y;visibility:visible;mso-wrap-style:square" from="6942,5449" to="7005,5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  <v:line id="Line 208" o:spid="_x0000_s1232" style="position:absolute;flip:x y;visibility:visible;mso-wrap-style:square" from="6929,5449" to="7005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  <v:line id="Line 209" o:spid="_x0000_s1233" style="position:absolute;flip:x y;visibility:visible;mso-wrap-style:square" from="6955,5449" to="7018,5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  <v:line id="Line 210" o:spid="_x0000_s1234" style="position:absolute;visibility:visible;mso-wrap-style:square" from="6929,5436" to="6929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  <v:line id="Line 211" o:spid="_x0000_s1235" style="position:absolute;visibility:visible;mso-wrap-style:square" from="6929,5436" to="6992,5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  <v:rect id="Rectangle 212" o:spid="_x0000_s1236" style="position:absolute;left:5175;top:4036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r18EA&#10;AADcAAAADwAAAGRycy9kb3ducmV2LnhtbESP3YrCMBSE7xd8h3AE79bUg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Q69fBAAAA3AAAAA8AAAAAAAAAAAAAAAAAmAIAAGRycy9kb3du&#10;cmV2LnhtbFBLBQYAAAAABAAEAPUAAACG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213" o:spid="_x0000_s1237" style="position:absolute;left:4796;top:3620;width:1199;height:1135;visibility:visible;mso-wrap-style:square;v-text-anchor:top" coordsize="1199,1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aRAMQA&#10;AADcAAAADwAAAGRycy9kb3ducmV2LnhtbESPzWrDMBCE74W8g9hAbo3sHExwooS0YAgEk98eelus&#10;je3WWhlLjt23rwKFHoeZ+YZZb0fTiAd1rrasIJ5HIIgLq2suFdyu2esShPPIGhvLpOCHHGw3k5c1&#10;ptoOfKbHxZciQNilqKDyvk2ldEVFBt3ctsTBu9vOoA+yK6XucAhw08hFFCXSYM1hocKW3isqvi+9&#10;CZSkyPuPL34LC4fPU5+77GidUrPpuFuB8DT6//Bfe68VLOIEnmfCE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WkQDEAAAA3AAAAA8AAAAAAAAAAAAAAAAAmAIAAGRycy9k&#10;b3ducmV2LnhtbFBLBQYAAAAABAAEAPUAAACJAwAAAAA=&#10;" path="m1199,1135l,1135,,e" filled="f" strokecolor="#903" strokeweight="36e-5mm">
                    <v:stroke dashstyle="1 1"/>
                    <v:path arrowok="t" o:connecttype="custom" o:connectlocs="1199,1135;0,1135;0,0" o:connectangles="0,0,0"/>
                  </v:shape>
                  <v:line id="Line 214" o:spid="_x0000_s1238" style="position:absolute;flip:x;visibility:visible;mso-wrap-style:square" from="4746,3620" to="4796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lTpMQAAADcAAAADwAAAGRycy9kb3ducmV2LnhtbESPzWrDMBCE74G8g9hAb4lsQ1vjRgmh&#10;UAi5xS60vS3WxjaxVq6l+ufto0Igx2FmvmG2+8m0YqDeNZYVxJsIBHFpdcOVgs/iY52CcB5ZY2uZ&#10;FMzkYL9bLraYaTvymYbcVyJA2GWooPa+y6R0ZU0G3cZ2xMG72N6gD7KvpO5xDHDTyiSKXqTBhsNC&#10;jR2911Re8z+j4MvP83M66SKff35PB53aVCffSj2tpsMbCE+Tf4Tv7aNWkMSv8H8mHAG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SVOkxAAAANwAAAAPAAAAAAAAAAAA&#10;AAAAAKECAABkcnMvZG93bnJldi54bWxQSwUGAAAAAAQABAD5AAAAkgMAAAAA&#10;" strokecolor="#903" strokeweight="36e-5mm"/>
                  <v:line id="Line 215" o:spid="_x0000_s1239" style="position:absolute;visibility:visible;mso-wrap-style:square" from="4796,3620" to="4847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1tu8IAAADcAAAADwAAAGRycy9kb3ducmV2LnhtbERPy4rCMBTdC/MP4Q7MRjStgyLVKFWQ&#10;6ex8IS4vzbWtNjelyWj9e7MYcHk47/myM7W4U+sqywriYQSCOLe64kLB8bAZTEE4j6yxtkwKnuRg&#10;ufjozTHR9sE7uu99IUIIuwQVlN43iZQuL8mgG9qGOHAX2xr0AbaF1C0+Qrip5SiKJtJgxaGhxIbW&#10;JeW3/Z9RcM3Oqzht+t+3TTZJ0yuPf07bX6W+Prt0BsJT59/if3emFYzisDacCUdAL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1tu8IAAADcAAAADwAAAAAAAAAAAAAA&#10;AAChAgAAZHJzL2Rvd25yZXYueG1sUEsFBgAAAAAEAAQA+QAAAJADAAAAAA==&#10;" strokecolor="#903" strokeweight="36e-5mm"/>
                  <v:line id="Line 216" o:spid="_x0000_s1240" style="position:absolute;visibility:visible;mso-wrap-style:square" from="6841,6193" to="6841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  <v:line id="Line 217" o:spid="_x0000_s1241" style="position:absolute;visibility:visible;mso-wrap-style:square" from="6841,6193" to="6891,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  <v:line id="Line 218" o:spid="_x0000_s1242" style="position:absolute;flip:x;visibility:visible;mso-wrap-style:square" from="6854,6205" to="6891,6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7VwsYAAADcAAAADwAAAGRycy9kb3ducmV2LnhtbESPQWsCMRSE74X+h/AKvdWse7BlaxRp&#10;UaRQi7YevD03z93FzcuSRDf+eyMIPQ4z8w0znkbTijM531hWMBxkIIhLqxuuFPz9zl/eQPiArLG1&#10;TAou5GE6eXwYY6Ftz2s6b0IlEoR9gQrqELpCSl/WZNAPbEecvIN1BkOSrpLaYZ/gppV5lo2kwYbT&#10;Qo0dfdRUHjcno2C9euW9W5ziMe7775/dtvrafs6Uen6Ks3cQgWL4D9/bS60gz4dwO5OOgJ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+1cLGAAAA3AAAAA8AAAAAAAAA&#10;AAAAAAAAoQIAAGRycy9kb3ducmV2LnhtbFBLBQYAAAAABAAEAPkAAACUAwAAAAA=&#10;" strokeweight="0"/>
                  <v:line id="Line 219" o:spid="_x0000_s1243" style="position:absolute;flip:y;visibility:visible;mso-wrap-style:square" from="6854,6205" to="6854,6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xLtcYAAADcAAAADwAAAGRycy9kb3ducmV2LnhtbESPQWsCMRSE7wX/Q3iCt5p1D21ZjSKK&#10;UoS2aOvB23Pz3F3cvCxJdNN/3xQKPQ4z8w0zW0TTijs531hWMBlnIIhLqxuuFHx9bh5fQPiArLG1&#10;TAq+ycNiPniYYaFtz3u6H0IlEoR9gQrqELpCSl/WZNCPbUecvIt1BkOSrpLaYZ/gppV5lj1Jgw2n&#10;hRo7WtVUXg83o2D//sxnt73Fazz3bx+nY7U7rpdKjYZxOQURKIb/8F/7VSvI8xx+z6Qj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9sS7XGAAAA3AAAAA8AAAAAAAAA&#10;AAAAAAAAoQIAAGRycy9kb3ducmV2LnhtbFBLBQYAAAAABAAEAPkAAACUAwAAAAA=&#10;" strokeweight="0"/>
                  <v:line id="Line 220" o:spid="_x0000_s1244" style="position:absolute;visibility:visible;mso-wrap-style:square" from="6841,6193" to="6904,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  <v:line id="Line 221" o:spid="_x0000_s1245" style="position:absolute;visibility:visible;mso-wrap-style:square" from="6841,6231" to="6841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  <v:line id="Line 222" o:spid="_x0000_s1246" style="position:absolute;visibility:visible;mso-wrap-style:square" from="6854,6193" to="6854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  <v:line id="Line 223" o:spid="_x0000_s1247" style="position:absolute;visibility:visible;mso-wrap-style:square" from="6841,6205" to="6904,6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  <v:line id="Line 224" o:spid="_x0000_s1248" style="position:absolute;visibility:visible;mso-wrap-style:square" from="6841,6205" to="6904,6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  <v:line id="Line 225" o:spid="_x0000_s1249" style="position:absolute;visibility:visible;mso-wrap-style:square" from="6854,6193" to="6854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  <v:line id="Line 226" o:spid="_x0000_s1250" style="position:absolute;visibility:visible;mso-wrap-style:square" from="6854,6193" to="6854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  <v:line id="Line 227" o:spid="_x0000_s1251" style="position:absolute;visibility:visible;mso-wrap-style:square" from="6841,6193" to="6904,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  <v:line id="Line 228" o:spid="_x0000_s1252" style="position:absolute;visibility:visible;mso-wrap-style:square" from="6841,6205" to="6904,6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  <v:line id="Line 229" o:spid="_x0000_s1253" style="position:absolute;visibility:visible;mso-wrap-style:square" from="6841,6193" to="6841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  <v:line id="Line 230" o:spid="_x0000_s1254" style="position:absolute;flip:x;visibility:visible;mso-wrap-style:square" from="6841,6193" to="6904,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l488YAAADcAAAADwAAAGRycy9kb3ducmV2LnhtbESPT2sCMRTE74V+h/CE3mpWh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5ePPGAAAA3AAAAA8AAAAAAAAA&#10;AAAAAAAAoQIAAGRycy9kb3ducmV2LnhtbFBLBQYAAAAABAAEAPkAAACUAwAAAAA=&#10;" strokeweight="0"/>
                  <v:line id="Line 231" o:spid="_x0000_s1255" style="position:absolute;visibility:visible;mso-wrap-style:square" from="6854,6205" to="6917,6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EB7MUAAADcAAAADwAAAGRycy9kb3ducmV2LnhtbESPzWrDMBCE74W+g9hCL6GR66Q/uFFC&#10;W1II5JS0D7C1traptTLSxlHevgoEehxm5htmsUquVyOF2Hk2cD8tQBHX3nbcGPj6/Lh7BhUF2WLv&#10;mQycKMJqeX21wMr6I+9o3EujMoRjhQZakaHSOtYtOYxTPxBn78cHh5JlaLQNeMxw1+uyKB61w47z&#10;QosDvbdU/+4PzoB0p7J8G4Ns5/06pcMkNA9P38bc3qTXF1BCSf7Dl/bGGihnczifyUdA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EB7MUAAADcAAAADwAAAAAAAAAA&#10;AAAAAAChAgAAZHJzL2Rvd25yZXYueG1sUEsFBgAAAAAEAAQA+QAAAJMDAAAAAA==&#10;" strokeweight="69e-5mm"/>
                  <v:line id="Line 232" o:spid="_x0000_s1256" style="position:absolute;flip:x y;visibility:visible;mso-wrap-style:square" from="6854,6205" to="6917,6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XJFsMAAADcAAAADwAAAGRycy9kb3ducmV2LnhtbESPQWsCMRSE70L/Q3iFXqRmq3QrW6OU&#10;UkV6c23vj81zs5i8LEmq679vBMHjMDPfMIvV4Kw4UYidZwUvkwIEceN1x62Cn/36eQ4iJmSN1jMp&#10;uFCE1fJhtMBK+zPv6FSnVmQIxwoVmJT6SsrYGHIYJ74nzt7BB4cpy9BKHfCc4c7KaVGU0mHHecFg&#10;T5+GmmP95xTM3n7326Mdm+91dOZrY+umDBelnh6Hj3cQiYZ0D9/aW61gOnu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FyRbDAAAA3AAAAA8AAAAAAAAAAAAA&#10;AAAAoQIAAGRycy9kb3ducmV2LnhtbFBLBQYAAAAABAAEAPkAAACRAwAAAAA=&#10;" strokeweight="0"/>
                  <v:line id="Line 233" o:spid="_x0000_s1257" style="position:absolute;flip:x y;visibility:visible;mso-wrap-style:square" from="6854,6193" to="6917,6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dXYcMAAADcAAAADwAAAGRycy9kb3ducmV2LnhtbESPQWsCMRSE74X+h/CEXopmVdiW1ShF&#10;ahFvXdv7Y/PcLCYvS5Lq+u+NIPQ4zMw3zHI9OCvOFGLnWcF0UoAgbrzuuFXwc9iO30HEhKzReiYF&#10;V4qwXj0/LbHS/sLfdK5TKzKEY4UKTEp9JWVsDDmME98TZ+/og8OUZWilDnjJcGflrChK6bDjvGCw&#10;p42h5lT/OQXzt9/D7mRfzX4bnfn8snVThqtSL6PhYwEi0ZD+w4/2TiuYzU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XV2HDAAAA3AAAAA8AAAAAAAAAAAAA&#10;AAAAoQIAAGRycy9kb3ducmV2LnhtbFBLBQYAAAAABAAEAPkAAACRAwAAAAA=&#10;" strokeweight="0"/>
                  <v:line id="Line 234" o:spid="_x0000_s1258" style="position:absolute;flip:x y;visibility:visible;mso-wrap-style:square" from="6854,6205" to="6917,6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vy+sIAAADcAAAADwAAAGRycy9kb3ducmV2LnhtbESPQWsCMRSE70L/Q3gFL6LZKqisRiml&#10;ivTmqvfH5nWzmLwsSarrv28KBY/DzHzDrLe9s+JGIbaeFbxNChDEtdctNwrOp914CSImZI3WMyl4&#10;UITt5mWwxlL7Ox/pVqVGZAjHEhWYlLpSylgbchgnviPO3rcPDlOWoZE64D3DnZXTophLhy3nBYMd&#10;fRiqr9WPUzBbXE6Hqx2Zr1105nNvq3oeHkoNX/v3FYhEfXqG/9sHrWA6W8DfmXwE5OY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pvy+sIAAADcAAAADwAAAAAAAAAAAAAA&#10;AAChAgAAZHJzL2Rvd25yZXYueG1sUEsFBgAAAAAEAAQA+QAAAJADAAAAAA==&#10;" strokeweight="0"/>
                  <v:line id="Line 235" o:spid="_x0000_s1259" style="position:absolute;flip:x y;visibility:visible;mso-wrap-style:square" from="6854,6205" to="6917,6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RmiL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dfm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wRmiL8AAADcAAAADwAAAAAAAAAAAAAAAACh&#10;AgAAZHJzL2Rvd25yZXYueG1sUEsFBgAAAAAEAAQA+QAAAI0DAAAAAA==&#10;" strokeweight="0"/>
                  <v:line id="Line 236" o:spid="_x0000_s1260" style="position:absolute;flip:x y;visibility:visible;mso-wrap-style:square" from="6841,6205" to="6917,6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DE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0z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IwxPDAAAA3AAAAA8AAAAAAAAAAAAA&#10;AAAAoQIAAGRycy9kb3ducmV2LnhtbFBLBQYAAAAABAAEAPkAAACRAwAAAAA=&#10;" strokeweight="0"/>
                  <v:line id="Line 237" o:spid="_x0000_s1261" style="position:absolute;flip:x y;visibility:visible;mso-wrap-style:square" from="6866,6205" to="6929,6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QZ88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0GfPAAAAA3AAAAA8AAAAAAAAAAAAAAAAA&#10;oQIAAGRycy9kb3ducmV2LnhtbFBLBQYAAAAABAAEAPkAAACOAwAAAAA=&#10;" strokeweight="0"/>
                  <v:line id="Line 238" o:spid="_x0000_s1262" style="position:absolute;visibility:visible;mso-wrap-style:square" from="6841,6193" to="6841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  <v:line id="Line 239" o:spid="_x0000_s1263" style="position:absolute;visibility:visible;mso-wrap-style:square" from="6841,6193" to="6904,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  <v:rect id="Rectangle 240" o:spid="_x0000_s1264" style="position:absolute;left:5137;top:4805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b5Jc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hvkl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241" o:spid="_x0000_s1265" style="position:absolute;left:4582;top:3620;width:1527;height:2547;visibility:visible;mso-wrap-style:square;v-text-anchor:top" coordsize="1527,2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/oz8QA&#10;AADcAAAADwAAAGRycy9kb3ducmV2LnhtbESPQUvDQBSE70L/w/IK3uzGUEVit8UWhCAeahS9vmSf&#10;STD7NmSf2/jvXUHocZiZb5jNbnaDijSF3rOB61UGirjxtufWwNvr49UdqCDIFgfPZOCHAuy2i4sN&#10;Ftaf+IViJa1KEA4FGuhExkLr0HTkMKz8SJy8Tz85lCSnVtsJTwnuBp1n2a122HNa6HCkQ0fNV/Xt&#10;DFR1tpeno3wcY8S6fI7vdXmTG3O5nB/uQQnNcg7/t0trIF+v4e9MOgJ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v6M/EAAAA3AAAAA8AAAAAAAAAAAAAAAAAmAIAAGRycy9k&#10;b3ducmV2LnhtbFBLBQYAAAAABAAEAPUAAACJAwAAAAA=&#10;" path="m1527,2547l,2547,,e" filled="f" strokecolor="#903" strokeweight="36e-5mm">
                    <v:stroke dashstyle="1 1"/>
                    <v:path arrowok="t" o:connecttype="custom" o:connectlocs="1527,2547;0,2547;0,0" o:connectangles="0,0,0"/>
                  </v:shape>
                  <v:line id="Line 242" o:spid="_x0000_s1266" style="position:absolute;flip:x;visibility:visible;mso-wrap-style:square" from="4531,3620" to="4582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RHVcQAAADcAAAADwAAAGRycy9kb3ducmV2LnhtbESPzWrDMBCE74W+g9hAbo0ckxTjWg6h&#10;UAi5xSm0vS3WxjaxVq6l+Ofto0Chx2FmvmGy3WRaMVDvGssK1qsIBHFpdcOVgs/zx0sCwnlkja1l&#10;UjCTg13+/JRhqu3IJxoKX4kAYZeigtr7LpXSlTUZdCvbEQfvYnuDPsi+krrHMcBNK+MoepUGGw4L&#10;NXb0XlN5LW5GwZef520y6XMx//we9zqxiY6/lVoupv0bCE+T/w//tQ9aQbzZwuNMOAIy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ZEdVxAAAANwAAAAPAAAAAAAAAAAA&#10;AAAAAKECAABkcnMvZG93bnJldi54bWxQSwUGAAAAAAQABAD5AAAAkgMAAAAA&#10;" strokecolor="#903" strokeweight="36e-5mm"/>
                  <v:line id="Line 243" o:spid="_x0000_s1267" style="position:absolute;visibility:visible;mso-wrap-style:square" from="4582,3620" to="4632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1zT8YAAADcAAAADwAAAGRycy9kb3ducmV2LnhtbESPT2vCQBTE74LfYXkFL6Vu/BdKdJUo&#10;iOmt1VI8PrKvSTT7NmRXjd++KxQ8DjPzG2ax6kwtrtS6yrKC0TACQZxbXXGh4PuwfXsH4Tyyxtoy&#10;KbiTg9Wy31tgou2Nv+i694UIEHYJKii9bxIpXV6SQTe0DXHwfm1r0AfZFlK3eAtwU8txFMXSYMVh&#10;ocSGNiXl5/3FKDhlx/UobV4n520Wp+mJZ7ufzw+lBi9dOgfhqfPP8H870wrG0xgeZ8IRkM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u9c0/GAAAA3AAAAA8AAAAAAAAA&#10;AAAAAAAAoQIAAGRycy9kb3ducmV2LnhtbFBLBQYAAAAABAAEAPkAAACUAwAAAAA=&#10;" strokecolor="#903" strokeweight="36e-5mm"/>
                  <v:line id="Line 244" o:spid="_x0000_s1268" style="position:absolute;visibility:visible;mso-wrap-style:square" from="6021,6331" to="6021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  <v:line id="Line 245" o:spid="_x0000_s1269" style="position:absolute;visibility:visible;mso-wrap-style:square" from="6021,6331" to="6071,6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  <v:line id="Line 246" o:spid="_x0000_s1270" style="position:absolute;flip:x;visibility:visible;mso-wrap-style:square" from="6033,6344" to="6071,6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c8ZMYAAADcAAAADwAAAGRycy9kb3ducmV2LnhtbESPQWsCMRSE7wX/Q3iCt5qtlNpujSJK&#10;pQi2aOuht+fmdXdx87Ik0Y3/3giFHoeZ+YaZzKJpxJmcry0reBhmIIgLq2suFXx/vd0/g/ABWWNj&#10;mRRcyMNs2rubYK5tx1s670IpEoR9jgqqENpcSl9UZNAPbUucvF/rDIYkXSm1wy7BTSNHWfYkDdac&#10;FipsaVFRcdydjILtx5gPbnWKx3joNp8/+3K9X86VGvTj/BVEoBj+w3/td61g9PgC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XPGTGAAAA3AAAAA8AAAAAAAAA&#10;AAAAAAAAoQIAAGRycy9kb3ducmV2LnhtbFBLBQYAAAAABAAEAPkAAACUAwAAAAA=&#10;" strokeweight="0"/>
                  <v:line id="Line 247" o:spid="_x0000_s1271" style="position:absolute;flip:y;visibility:visible;mso-wrap-style:square" from="6033,6344" to="6033,6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QDJMMAAADcAAAADwAAAGRycy9kb3ducmV2LnhtbERPy2oCMRTdF/yHcAV3NaNgW0ajiKKU&#10;Qlt8LdxdJ9eZwcnNkEQn/ftmUejycN6zRTSNeJDztWUFo2EGgriwuuZSwfGweX4D4QOyxsYyKfgh&#10;D4t572mGubYd7+ixD6VIIexzVFCF0OZS+qIig35oW+LEXa0zGBJ0pdQOuxRuGjnOshdpsObUUGFL&#10;q4qK2/5uFOy+Xvnitvd4i5fu8/t8Kj9O66VSg35cTkEEiuFf/Od+1wrGkzQ/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0AyTDAAAA3AAAAA8AAAAAAAAAAAAA&#10;AAAAoQIAAGRycy9kb3ducmV2LnhtbFBLBQYAAAAABAAEAPkAAACRAwAAAAA=&#10;" strokeweight="0"/>
                  <v:line id="Line 248" o:spid="_x0000_s1272" style="position:absolute;visibility:visible;mso-wrap-style:square" from="6021,6331" to="6084,6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  <v:line id="Line 249" o:spid="_x0000_s1273" style="position:absolute;visibility:visible;mso-wrap-style:square" from="6021,6369" to="6021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  <v:line id="Line 250" o:spid="_x0000_s1274" style="position:absolute;visibility:visible;mso-wrap-style:square" from="6033,6331" to="6033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  <v:line id="Line 251" o:spid="_x0000_s1275" style="position:absolute;visibility:visible;mso-wrap-style:square" from="6021,6344" to="6084,6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  <v:line id="Line 252" o:spid="_x0000_s1276" style="position:absolute;visibility:visible;mso-wrap-style:square" from="6021,6344" to="6084,6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  <v:line id="Line 253" o:spid="_x0000_s1277" style="position:absolute;visibility:visible;mso-wrap-style:square" from="6033,6331" to="6033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  <v:line id="Line 254" o:spid="_x0000_s1278" style="position:absolute;visibility:visible;mso-wrap-style:square" from="6033,6331" to="6033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  <v:line id="Line 255" o:spid="_x0000_s1279" style="position:absolute;visibility:visible;mso-wrap-style:square" from="6021,6331" to="6084,6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  <v:line id="Line 256" o:spid="_x0000_s1280" style="position:absolute;visibility:visible;mso-wrap-style:square" from="6021,6344" to="6084,6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  <v:line id="Line 257" o:spid="_x0000_s1281" style="position:absolute;visibility:visible;mso-wrap-style:square" from="6021,6331" to="6021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  <v:line id="Line 258" o:spid="_x0000_s1282" style="position:absolute;flip:x;visibility:visible;mso-wrap-style:square" from="6021,6331" to="6084,6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RsAsYAAADcAAAADwAAAGRycy9kb3ducmV2LnhtbESPQWsCMRSE7wX/Q3iCt5rVgy2rUcTS&#10;UoRatPXg7bl57i5uXpYkuvHfG6HQ4zAz3zCzRTSNuJLztWUFo2EGgriwuuZSwe/P+/MrCB+QNTaW&#10;ScGNPCzmvacZ5tp2vKXrLpQiQdjnqKAKoc2l9EVFBv3QtsTJO1lnMCTpSqkddgluGjnOsok0WHNa&#10;qLClVUXFeXcxCrabFz66j0s8x2P39X3Yl+v921KpQT8upyACxfAf/mt/agXjyQgeZ9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UbALGAAAA3AAAAA8AAAAAAAAA&#10;AAAAAAAAoQIAAGRycy9kb3ducmV2LnhtbFBLBQYAAAAABAAEAPkAAACUAwAAAAA=&#10;" strokeweight="0"/>
                  <v:line id="Line 259" o:spid="_x0000_s1283" style="position:absolute;visibility:visible;mso-wrap-style:square" from="6033,6344" to="6096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cTHsQAAADcAAAADwAAAGRycy9kb3ducmV2LnhtbESP3UoDMRSE7wXfIZyCN2KzBq2yNi0q&#10;CoJX/XmA4+a4u3RzsiSn2/TtjSB4OczMN8xynf2gJoqpD2zhdl6BIm6C67m1sN+93zyCSoLscAhM&#10;Fs6UYL26vFhi7cKJNzRtpVUFwqlGC53IWGudmo48pnkYiYv3HaJHKTK22kU8FbgftKmqhfbYc1no&#10;cKTXjprD9ugtSH825mWK8nk3vOV8vI7t/cOXtVez/PwESijLf/iv/eEsmIWB3zPlCO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5xMexAAAANwAAAAPAAAAAAAAAAAA&#10;AAAAAKECAABkcnMvZG93bnJldi54bWxQSwUGAAAAAAQABAD5AAAAkgMAAAAA&#10;" strokeweight="69e-5mm"/>
                  <v:line id="Line 260" o:spid="_x0000_s1284" style="position:absolute;flip:x y;visibility:visible;mso-wrap-style:square" from="6033,6344" to="6096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Pb5MMAAADcAAAADwAAAGRycy9kb3ducmV2LnhtbESPQWsCMRSE74X+h/CEXopmVdiW1ShF&#10;ahFvXdv7Y/PcLCYvS5Lq+u+NIPQ4zMw3zHI9OCvOFGLnWcF0UoAgbrzuuFXwc9iO30HEhKzReiYF&#10;V4qwXj0/LbHS/sLfdK5TKzKEY4UKTEp9JWVsDDmME98TZ+/og8OUZWilDnjJcGflrChK6bDjvGCw&#10;p42h5lT/OQXzt9/D7mRfzX4bnfn8snVThqtSL6PhYwEi0ZD+w4/2TiuYlXO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T2+TDAAAA3AAAAA8AAAAAAAAAAAAA&#10;AAAAoQIAAGRycy9kb3ducmV2LnhtbFBLBQYAAAAABAAEAPkAAACRAwAAAAA=&#10;" strokeweight="0"/>
                  <v:line id="Line 261" o:spid="_x0000_s1285" style="position:absolute;flip:x y;visibility:visible;mso-wrap-style:square" from="6033,6331" to="6096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pDkMMAAADcAAAADwAAAGRycy9kb3ducmV2LnhtbESPQWsCMRSE74X+h/AKvRTN1pZVVqMU&#10;qUV6c9X7Y/PcLCYvSxJ1/fdNodDjMDPfMIvV4Ky4UoidZwWv4wIEceN1x62Cw34zmoGICVmj9UwK&#10;7hRhtXx8WGCl/Y13dK1TKzKEY4UKTEp9JWVsDDmMY98TZ+/kg8OUZWilDnjLcGflpChK6bDjvGCw&#10;p7Wh5lxfnIK36XG/PdsX872Jznx+2bopw12p56fhYw4i0ZD+w3/trVYwKd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6Q5DDAAAA3AAAAA8AAAAAAAAAAAAA&#10;AAAAoQIAAGRycy9kb3ducmV2LnhtbFBLBQYAAAAABAAEAPkAAACRAwAAAAA=&#10;" strokeweight="0"/>
                  <v:line id="Line 262" o:spid="_x0000_s1286" style="position:absolute;flip:x y;visibility:visible;mso-wrap-style:square" from="6033,6344" to="6096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bmC8MAAADcAAAADwAAAGRycy9kb3ducmV2LnhtbESPQWsCMRSE74X+h/AKvRTN1tJVVqMU&#10;qUV6c9X7Y/PcLCYvSxJ1/fdNodDjMDPfMIvV4Ky4UoidZwWv4wIEceN1x62Cw34zmoGICVmj9UwK&#10;7hRhtXx8WGCl/Y13dK1TKzKEY4UKTEp9JWVsDDmMY98TZ+/kg8OUZWilDnjLcGflpChK6bDjvGCw&#10;p7Wh5lxfnIK36XG/PdsX872Jznx+2bopw12p56fhYw4i0ZD+w3/trVYwKd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25gvDAAAA3AAAAA8AAAAAAAAAAAAA&#10;AAAAoQIAAGRycy9kb3ducmV2LnhtbFBLBQYAAAAABAAEAPkAAACRAwAAAAA=&#10;" strokeweight="0"/>
                  <v:line id="Line 263" o:spid="_x0000_s1287" style="position:absolute;flip:x y;visibility:visible;mso-wrap-style:square" from="6033,6344" to="6096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4fMMAAADc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XMyxJ+z+QjIN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keHzDAAAA3AAAAA8AAAAAAAAAAAAA&#10;AAAAoQIAAGRycy9kb3ducmV2LnhtbFBLBQYAAAAABAAEAPkAAACRAwAAAAA=&#10;" strokeweight="0"/>
                  <v:line id="Line 264" o:spid="_x0000_s1288" style="position:absolute;flip:x y;visibility:visible;mso-wrap-style:square" from="6021,6344" to="6096,6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jd58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Q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o3efDAAAA3AAAAA8AAAAAAAAAAAAA&#10;AAAAoQIAAGRycy9kb3ducmV2LnhtbFBLBQYAAAAABAAEAPkAAACRAwAAAAA=&#10;" strokeweight="0"/>
                  <v:line id="Line 265" o:spid="_x0000_s1289" style="position:absolute;flip:x y;visibility:visible;mso-wrap-style:square" from="6046,6344" to="6109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  <v:line id="Line 266" o:spid="_x0000_s1290" style="position:absolute;visibility:visible;mso-wrap-style:square" from="6021,6331" to="6021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  <v:line id="Line 267" o:spid="_x0000_s1291" style="position:absolute;visibility:visible;mso-wrap-style:square" from="6021,6331" to="6084,6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  <v:rect id="Rectangle 268" o:spid="_x0000_s1292" style="position:absolute;left:5162;top:6218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IdMIA&#10;AADcAAAADwAAAGRycy9kb3ducmV2LnhtbESPzYoCMRCE7wu+Q2jB25pxDq7MGmVZEFS8OPoAzaTn&#10;h006QxKd8e2NIOyxqKqvqPV2tEbcyYfOsYLFPANBXDndcaPgetl9rkCEiKzROCYFDwqw3Uw+1lho&#10;N/CZ7mVsRIJwKFBBG2NfSBmqliyGueuJk1c7bzEm6RupPQ4Jbo3Ms2wpLXacFlrs6bel6q+8WQXy&#10;Uu6GVWl85o55fTKH/bkmp9RsOv58g4g0xv/wu73XCvKvBb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dAh0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269" o:spid="_x0000_s1293" style="position:absolute;left:25;top:3834;width:1237;height: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J31MIA&#10;AADcAAAADwAAAGRycy9kb3ducmV2LnhtbESPzYoCMRCE74LvEFrwImvGOegyGsVdELwsou4D9E7a&#10;+U1nSKLOvr0RBI9FVX1FrTa9acWNnK8sK5hNExDEudUVFwp+z7uPTxA+IGtsLZOCf/KwWQ8HK8y0&#10;vfORbqdQiAhhn6GCMoQuk9LnJRn0U9sRR+9incEQpSukdniPcNPKNEnm0mDFcaHEjr5LypvT1SjY&#10;NtJPmpx8/XNdHOq5dTV+/Sk1HvXbJYhAfXiHX+29VpAuUn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EnfUwgAAANwAAAAPAAAAAAAAAAAAAAAAAJgCAABkcnMvZG93&#10;bnJldi54bWxQSwUGAAAAAAQABAD1AAAAhwMAAAAA&#10;" fillcolor="#ffc" strokecolor="#903" strokeweight="0"/>
                  <v:rect id="Rectangle 270" o:spid="_x0000_s1294" style="position:absolute;left:25;top:3973;width:3105;height:1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7ST8QA&#10;AADcAAAADwAAAGRycy9kb3ducmV2LnhtbESPzWrDMBCE74G+g9hCL6GRm0JcnCjBLRR6CSVOHmBj&#10;bf2rlZHkxH37qFDIcZiZb5jNbjK9uJDzjWUFL4sEBHFpdcOVgtPx8/kNhA/IGnvLpOCXPOy2D7MN&#10;Ztpe+UCXIlQiQthnqKAOYcik9GVNBv3CDsTR+7HOYIjSVVI7vEa46eUySVbSYMNxocaBPmoqu2I0&#10;CvJO+nlXkm/3Y/rdrqxr8f2s1NPjlK9BBJrCPfzf/tIKlukr/J2JR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e0k/EAAAA3AAAAA8AAAAAAAAAAAAAAAAAmAIAAGRycy9k&#10;b3ducmV2LnhtbFBLBQYAAAAABAAEAPUAAACJAwAAAAA=&#10;" fillcolor="#ffc" strokecolor="#903" strokeweight="0"/>
                  <v:rect id="Rectangle 271" o:spid="_x0000_s1295" style="position:absolute;left:530;top:4137;width:20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Or7M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6vs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027 - Detalhar Conceito </w:t>
                          </w:r>
                        </w:p>
                      </w:txbxContent>
                    </v:textbox>
                  </v:rect>
                  <v:rect id="Rectangle 272" o:spid="_x0000_s1296" style="position:absolute;left:1073;top:4339;width:101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8Od8IA&#10;AADc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w53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Movimentação</w:t>
                          </w:r>
                        </w:p>
                      </w:txbxContent>
                    </v:textbox>
                  </v:rect>
                  <v:line id="Line 273" o:spid="_x0000_s1297" style="position:absolute;visibility:visible;mso-wrap-style:square" from="50,3859" to="50,3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Rbs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Jqk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FFuxAAAANwAAAAPAAAAAAAAAAAA&#10;AAAAAKECAABkcnMvZG93bnJldi54bWxQSwUGAAAAAAQABAD5AAAAkgMAAAAA&#10;" strokeweight="0"/>
                  <v:line id="Line 274" o:spid="_x0000_s1298" style="position:absolute;visibility:visible;mso-wrap-style:square" from="50,3859" to="101,3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09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wThN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PT1xAAAANwAAAAPAAAAAAAAAAAA&#10;AAAAAKECAABkcnMvZG93bnJldi54bWxQSwUGAAAAAAQABAD5AAAAkgMAAAAA&#10;" strokeweight="0"/>
                  <v:line id="Line 275" o:spid="_x0000_s1299" style="position:absolute;flip:x;visibility:visible;mso-wrap-style:square" from="63,3872" to="101,3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dTQsMAAADcAAAADwAAAGRycy9kb3ducmV2LnhtbERPTWsCMRC9F/wPYYTearYeatkaRSqK&#10;CFrUevA2bsbdxc1kSaKb/vvmIHh8vO/xNJpG3Mn52rKC90EGgriwuuZSwe9h8fYJwgdkjY1lUvBH&#10;HqaT3ssYc2073tF9H0qRQtjnqKAKoc2l9EVFBv3AtsSJu1hnMCToSqkddincNHKYZR/SYM2pocKW&#10;visqrvubUbDbjvjslrd4jedu83M6luvjfKbUaz/OvkAEiuEpfrhXWsFwlNamM+kIyM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03U0LDAAAA3AAAAA8AAAAAAAAAAAAA&#10;AAAAoQIAAGRycy9kb3ducmV2LnhtbFBLBQYAAAAABAAEAPkAAACRAwAAAAA=&#10;" strokeweight="0"/>
                  <v:line id="Line 276" o:spid="_x0000_s1300" style="position:absolute;flip:y;visibility:visible;mso-wrap-style:square" from="63,3872" to="63,3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v22cYAAADcAAAADwAAAGRycy9kb3ducmV2LnhtbESPQWsCMRSE7wX/Q3hCbzWrh1q3RhHF&#10;UgpW1Hro7bl53V3cvCxJdNN/bwoFj8PMfMNM59E04krO15YVDAcZCOLC6ppLBV+H9dMLCB+QNTaW&#10;ScEveZjPeg9TzLXteEfXfShFgrDPUUEVQptL6YuKDPqBbYmT92OdwZCkK6V22CW4aeQoy56lwZrT&#10;QoUtLSsqzvuLUbD7HPPJvV3iOZ66zfb7WH4cVwulHvtx8QoiUAz38H/7XSsYjSfwdyYdATm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J79tnGAAAA3AAAAA8AAAAAAAAA&#10;AAAAAAAAoQIAAGRycy9kb3ducmV2LnhtbFBLBQYAAAAABAAEAPkAAACUAwAAAAA=&#10;" strokeweight="0"/>
                  <v:line id="Line 277" o:spid="_x0000_s1301" style="position:absolute;visibility:visible;mso-wrap-style:square" from="50,3859" to="114,3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  <v:line id="Line 278" o:spid="_x0000_s1302" style="position:absolute;visibility:visible;mso-wrap-style:square" from="50,3897" to="50,3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y5PcUAAADcAAAADwAAAGRycy9kb3ducmV2LnhtbESPT2vCQBTE7wW/w/IKvdVNhNqYuhER&#10;Rb21/oEeH9nXZEn2bciuGr+9Wyj0OMzMb5j5YrCtuFLvjWMF6TgBQVw6bbhScDpuXjMQPiBrbB2T&#10;gjt5WBSjpznm2t34i66HUIkIYZ+jgjqELpfSlzVZ9GPXEUfvx/UWQ5R9JXWPtwi3rZwkyVRaNBwX&#10;auxoVVPZHC5Wgfmcbt/27+fZWa63If3OmszYk1Ivz8PyA0SgIfyH/9o7rWCSpfB7Jh4BW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zy5PcUAAADcAAAADwAAAAAAAAAA&#10;AAAAAAChAgAAZHJzL2Rvd25yZXYueG1sUEsFBgAAAAAEAAQA+QAAAJMDAAAAAA==&#10;" strokeweight="0"/>
                  <v:line id="Line 279" o:spid="_x0000_s1303" style="position:absolute;visibility:visible;mso-wrap-style:square" from="63,3859" to="63,3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4nSsUAAADcAAAADwAAAGRycy9kb3ducmV2LnhtbESPT2vCQBTE7wW/w/IK3urGgDambkRE&#10;0d5a/0CPj+xrsiT7NmRXjd++Wyj0OMzMb5jlarCtuFHvjWMF00kCgrh02nCl4HzavWQgfEDW2Dom&#10;BQ/ysCpGT0vMtbvzJ92OoRIRwj5HBXUIXS6lL2uy6CeuI47et+sthij7Suoe7xFuW5kmyVxaNBwX&#10;auxoU1PZHK9WgfmY72fvr5fFRW73YfqVNZmxZ6XGz8P6DUSgIfyH/9oHrSD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4nSsUAAADcAAAADwAAAAAAAAAA&#10;AAAAAAChAgAAZHJzL2Rvd25yZXYueG1sUEsFBgAAAAAEAAQA+QAAAJMDAAAAAA==&#10;" strokeweight="0"/>
                  <v:line id="Line 280" o:spid="_x0000_s1304" style="position:absolute;visibility:visible;mso-wrap-style:square" from="50,3872" to="114,3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  <v:line id="Line 281" o:spid="_x0000_s1305" style="position:absolute;visibility:visible;mso-wrap-style:square" from="50,3872" to="114,3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  <v:line id="Line 282" o:spid="_x0000_s1306" style="position:absolute;visibility:visible;mso-wrap-style:square" from="63,3859" to="63,3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e/PsUAAADc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yJfydi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e/PsUAAADcAAAADwAAAAAAAAAA&#10;AAAAAAChAgAAZHJzL2Rvd25yZXYueG1sUEsFBgAAAAAEAAQA+QAAAJMDAAAAAA==&#10;" strokeweight="0"/>
                  <v:line id="Line 283" o:spid="_x0000_s1307" style="position:absolute;visibility:visible;mso-wrap-style:square" from="63,3859" to="63,3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hScQAAADcAAAADwAAAGRycy9kb3ducmV2LnhtbESPQWvCQBSE74X+h+UVvNWNgjFN3UgR&#10;i/amVqHHR/Y1WZJ9G7Jbjf++Kwgeh5n5hlksB9uKM/XeOFYwGScgiEunDVcKjt+frxkIH5A1to5J&#10;wZU8LIvnpwXm2l14T+dDqESEsM9RQR1Cl0vpy5os+rHriKP363qLIcq+krrHS4TbVk6TJJUWDceF&#10;Gjta1VQ2hz+rwOzSzexrfno7yfUmTH6yJjP2qNToZfh4BxFoCI/wvb3VCqZZ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1SFJxAAAANwAAAAPAAAAAAAAAAAA&#10;AAAAAKECAABkcnMvZG93bnJldi54bWxQSwUGAAAAAAQABAD5AAAAkgMAAAAA&#10;" strokeweight="0"/>
                  <v:line id="Line 284" o:spid="_x0000_s1308" style="position:absolute;visibility:visible;mso-wrap-style:square" from="50,3859" to="114,3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  <v:line id="Line 285" o:spid="_x0000_s1309" style="position:absolute;visibility:visible;mso-wrap-style:square" from="50,3872" to="114,3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  <v:line id="Line 286" o:spid="_x0000_s1310" style="position:absolute;visibility:visible;mso-wrap-style:square" from="50,3859" to="50,3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  <v:line id="Line 287" o:spid="_x0000_s1311" style="position:absolute;flip:x;visibility:visible;mso-wrap-style:square" from="50,3859" to="114,3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25vsMAAADcAAAADwAAAGRycy9kb3ducmV2LnhtbERPy2oCMRTdF/yHcAV3NaML245GEUUp&#10;hbb4Wri7Tq4zg5ObIYlO+vfNotDl4bxni2ga8SDna8sKRsMMBHFhdc2lguNh8/wKwgdkjY1lUvBD&#10;Hhbz3tMMc2073tFjH0qRQtjnqKAKoc2l9EVFBv3QtsSJu1pnMCToSqkddincNHKcZRNpsObUUGFL&#10;q4qK2/5uFOy+Xvjitvd4i5fu8/t8Kj9O66VSg35cTkEEiuFf/Od+1wrGb2l+OpOO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Nub7DAAAA3AAAAA8AAAAAAAAAAAAA&#10;AAAAoQIAAGRycy9kb3ducmV2LnhtbFBLBQYAAAAABAAEAPkAAACRAwAAAAA=&#10;" strokeweight="0"/>
                  <v:line id="Line 288" o:spid="_x0000_s1312" style="position:absolute;visibility:visible;mso-wrap-style:square" from="63,3872" to="126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D9TsQAAADcAAAADwAAAGRycy9kb3ducmV2LnhtbESPUUsDMRCE3wX/Q1ihL6XN9bC2nk2L&#10;FQXBJ2t/wHpZ7w4vmyPZXtN/bwTBx2FmvmE2u+R6NVKInWcDi3kBirj2tuPGwPHjZbYGFQXZYu+Z&#10;DFwowm57fbXByvozv9N4kEZlCMcKDbQiQ6V1rFtyGOd+IM7elw8OJcvQaBvwnOGu12VR3GmHHeeF&#10;Fgd6aqn+PpycAekuZbkfg7zd9s8pnaahWa4+jZncpMcHUEJJ/sN/7VdroLxfwO+ZfAT0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4P1OxAAAANwAAAAPAAAAAAAAAAAA&#10;AAAAAKECAABkcnMvZG93bnJldi54bWxQSwUGAAAAAAQABAD5AAAAkgMAAAAA&#10;" strokeweight="69e-5mm"/>
                  <v:line id="Line 289" o:spid="_x0000_s1313" style="position:absolute;flip:x y;visibility:visible;mso-wrap-style:square" from="63,3872" to="126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oOWMMAAADcAAAADwAAAGRycy9kb3ducmV2LnhtbESPQWsCMRSE74X+h/AEL0Wz3YLW1Sil&#10;1CK9udb7Y/PcLCYvS5Lq+u9NodDjMDPfMKvN4Ky4UIidZwXP0wIEceN1x62C78N28goiJmSN1jMp&#10;uFGEzfrxYYWV9lfe06VOrcgQjhUqMCn1lZSxMeQwTn1PnL2TDw5TlqGVOuA1w52VZVHMpMOO84LB&#10;nt4NNef6xyl4mR8Pu7N9Ml/b6MzHp62bWbgpNR4Nb0sQiYb0H/5r77SCclHC75l8BO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KDljDAAAA3AAAAA8AAAAAAAAAAAAA&#10;AAAAoQIAAGRycy9kb3ducmV2LnhtbFBLBQYAAAAABAAEAPkAAACRAwAAAAA=&#10;" strokeweight="0"/>
                  <v:line id="Line 290" o:spid="_x0000_s1314" style="position:absolute;flip:x y;visibility:visible;mso-wrap-style:square" from="63,3859" to="126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arw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8y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Gq8PDAAAA3AAAAA8AAAAAAAAAAAAA&#10;AAAAoQIAAGRycy9kb3ducmV2LnhtbFBLBQYAAAAABAAEAPkAAACRAwAAAAA=&#10;" strokeweight="0"/>
                  <v:line id="Line 291" o:spid="_x0000_s1315" style="position:absolute;flip:x y;visibility:visible;mso-wrap-style:square" from="63,3872" to="126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zt8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vM7fDAAAA3AAAAA8AAAAAAAAAAAAA&#10;AAAAoQIAAGRycy9kb3ducmV2LnhtbFBLBQYAAAAABAAEAPkAAACRAwAAAAA=&#10;" strokeweight="0"/>
                  <v:line id="Line 292" o:spid="_x0000_s1316" style="position:absolute;flip:x y;visibility:visible;mso-wrap-style:square" from="63,3872" to="126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OWLM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jlizDAAAA3AAAAA8AAAAAAAAAAAAA&#10;AAAAoQIAAGRycy9kb3ducmV2LnhtbFBLBQYAAAAABAAEAPkAAACRAwAAAAA=&#10;" strokeweight="0"/>
                  <v:line id="Line 293" o:spid="_x0000_s1317" style="position:absolute;flip:x y;visibility:visible;mso-wrap-style:square" from="50,3872" to="126,3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EIW8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fy3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xCFvDAAAA3AAAAA8AAAAAAAAAAAAA&#10;AAAAoQIAAGRycy9kb3ducmV2LnhtbFBLBQYAAAAABAAEAPkAAACRAwAAAAA=&#10;" strokeweight="0"/>
                  <v:line id="Line 294" o:spid="_x0000_s1318" style="position:absolute;flip:x y;visibility:visible;mso-wrap-style:square" from="76,3872" to="139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2twM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2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9rcDDAAAA3AAAAA8AAAAAAAAAAAAA&#10;AAAAoQIAAGRycy9kb3ducmV2LnhtbFBLBQYAAAAABAAEAPkAAACRAwAAAAA=&#10;" strokeweight="0"/>
                  <v:line id="Line 295" o:spid="_x0000_s1319" style="position:absolute;visibility:visible;mso-wrap-style:square" from="50,3859" to="50,3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+Gfc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W0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9+GfcIAAADcAAAADwAAAAAAAAAAAAAA&#10;AAChAgAAZHJzL2Rvd25yZXYueG1sUEsFBgAAAAAEAAQA+QAAAJADAAAAAA==&#10;" strokeweight="0"/>
                  <v:line id="Line 296" o:spid="_x0000_s1320" style="position:absolute;visibility:visible;mso-wrap-style:square" from="50,3859" to="114,3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  <v:oval id="Oval 297" o:spid="_x0000_s1321" style="position:absolute;left:139;top:4553;width:2903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V6d8EA&#10;AADc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zLPz2fyEZ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FenfBAAAA3AAAAA8AAAAAAAAAAAAAAAAAmAIAAGRycy9kb3du&#10;cmV2LnhtbFBLBQYAAAAABAAEAPUAAACGAwAAAAA=&#10;" fillcolor="#ffc" strokecolor="#903" strokeweight="0"/>
                  <v:rect id="Rectangle 298" o:spid="_x0000_s1322" style="position:absolute;left:770;top:4641;width:153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0lMIA&#10;AADcAAAADwAAAGRycy9kb3ducmV2LnhtbESPzWrDMBCE74G+g9hCb4nkB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k3SU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Detalhar Evento da </w:t>
                          </w:r>
                        </w:p>
                      </w:txbxContent>
                    </v:textbox>
                  </v:rect>
                  <v:rect id="Rectangle 299" o:spid="_x0000_s1323" style="position:absolute;left:644;top:4843;width:186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Hq48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CxVA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erj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Movimentação em Lote</w:t>
                          </w:r>
                        </w:p>
                      </w:txbxContent>
                    </v:textbox>
                  </v:rect>
                  <v:line id="Line 300" o:spid="_x0000_s1324" style="position:absolute;visibility:visible;mso-wrap-style:square" from="164,4578" to="164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COFsQAAADcAAAADwAAAGRycy9kb3ducmV2LnhtbESPT4vCMBTE74LfIbwFb5q6sl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kI4WxAAAANwAAAAPAAAAAAAAAAAA&#10;AAAAAKECAABkcnMvZG93bnJldi54bWxQSwUGAAAAAAQABAD5AAAAkgMAAAAA&#10;" strokeweight="0"/>
                  <v:line id="Line 301" o:spid="_x0000_s1325" style="position:absolute;visibility:visible;mso-wrap-style:square" from="164,4578" to="215,4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  <v:line id="Line 302" o:spid="_x0000_s1326" style="position:absolute;flip:x;visibility:visible;mso-wrap-style:square" from="177,4591" to="215,4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GAPMYAAADc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KRvB75l0BOTk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3RgDzGAAAA3AAAAA8AAAAAAAAA&#10;AAAAAAAAoQIAAGRycy9kb3ducmV2LnhtbFBLBQYAAAAABAAEAPkAAACUAwAAAAA=&#10;" strokeweight="0"/>
                  <v:line id="Line 303" o:spid="_x0000_s1327" style="position:absolute;flip:y;visibility:visible;mso-wrap-style:square" from="177,4591" to="177,4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MeS8YAAADc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swn8nU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DHkvGAAAA3AAAAA8AAAAAAAAA&#10;AAAAAAAAoQIAAGRycy9kb3ducmV2LnhtbFBLBQYAAAAABAAEAPkAAACUAwAAAAA=&#10;" strokeweight="0"/>
                  <v:line id="Line 304" o:spid="_x0000_s1328" style="position:absolute;visibility:visible;mso-wrap-style:square" from="164,4578" to="227,4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IFc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H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IFcUAAADcAAAADwAAAAAAAAAA&#10;AAAAAAChAgAAZHJzL2Rvd25yZXYueG1sUEsFBgAAAAAEAAQA+QAAAJMDAAAAAA==&#10;" strokeweight="0"/>
                  <v:line id="Line 305" o:spid="_x0000_s1329" style="position:absolute;visibility:visible;mso-wrap-style:square" from="164,4616" to="164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QcZ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NBxnwQAAANwAAAAPAAAAAAAAAAAAAAAA&#10;AKECAABkcnMvZG93bnJldi54bWxQSwUGAAAAAAQABAD5AAAAjwMAAAAA&#10;" strokeweight="0"/>
                  <v:line id="Line 306" o:spid="_x0000_s1330" style="position:absolute;visibility:visible;mso-wrap-style:square" from="177,4578" to="177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i5/MUAAADcAAAADwAAAGRycy9kb3ducmV2LnhtbESPQWvCQBSE70L/w/IKvdWNL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i5/MUAAADcAAAADwAAAAAAAAAA&#10;AAAAAAChAgAAZHJzL2Rvd25yZXYueG1sUEsFBgAAAAAEAAQA+QAAAJMDAAAAAA==&#10;" strokeweight="0"/>
                  <v:line id="Line 307" o:spid="_x0000_s1331" style="position:absolute;visibility:visible;mso-wrap-style:square" from="164,4591" to="227,4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uGvM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zo9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uGvMIAAADcAAAADwAAAAAAAAAAAAAA&#10;AAChAgAAZHJzL2Rvd25yZXYueG1sUEsFBgAAAAAEAAQA+QAAAJADAAAAAA==&#10;" strokeweight="0"/>
                  <v:line id="Line 308" o:spid="_x0000_s1332" style="position:absolute;visibility:visible;mso-wrap-style:square" from="164,4591" to="227,4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jJ8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T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cjJ8UAAADcAAAADwAAAAAAAAAA&#10;AAAAAAChAgAAZHJzL2Rvd25yZXYueG1sUEsFBgAAAAAEAAQA+QAAAJMDAAAAAA==&#10;" strokeweight="0"/>
                  <v:line id="Line 309" o:spid="_x0000_s1333" style="position:absolute;visibility:visible;mso-wrap-style:square" from="177,4578" to="177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W9UM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Tgdwe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Bb1QxAAAANwAAAAPAAAAAAAAAAAA&#10;AAAAAKECAABkcnMvZG93bnJldi54bWxQSwUGAAAAAAQABAD5AAAAkgMAAAAA&#10;" strokeweight="0"/>
                  <v:line id="Line 310" o:spid="_x0000_s1334" style="position:absolute;visibility:visible;mso-wrap-style:square" from="177,4578" to="177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kYy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Sg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SRjLxAAAANwAAAAPAAAAAAAAAAAA&#10;AAAAAKECAABkcnMvZG93bnJldi54bWxQSwUGAAAAAAQABAD5AAAAkgMAAAAA&#10;" strokeweight="0"/>
                  <v:line id="Line 311" o:spid="_x0000_s1335" style="position:absolute;visibility:visible;mso-wrap-style:square" from="164,4578" to="227,4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  <v:line id="Line 312" o:spid="_x0000_s1336" style="position:absolute;visibility:visible;mso-wrap-style:square" from="164,4591" to="227,4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  <v:line id="Line 313" o:spid="_x0000_s1337" style="position:absolute;visibility:visible;mso-wrap-style:square" from="164,4578" to="164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67U8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BNM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j67U8UAAADcAAAADwAAAAAAAAAA&#10;AAAAAAChAgAAZHJzL2Rvd25yZXYueG1sUEsFBgAAAAAEAAQA+QAAAJMDAAAAAA==&#10;" strokeweight="0"/>
                  <v:line id="Line 314" o:spid="_x0000_s1338" style="position:absolute;flip:x;visibility:visible;mso-wrap-style:square" from="164,4578" to="227,4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YtDcYAAADcAAAADwAAAGRycy9kb3ducmV2LnhtbESPQWsCMRSE7wX/Q3iCt5q1QpWtUUSp&#10;SKEVtR56e25edxc3L0sS3fTfN4WCx2FmvmFmi2gacSPna8sKRsMMBHFhdc2lgs/j6+MUhA/IGhvL&#10;pOCHPCzmvYcZ5tp2vKfbIZQiQdjnqKAKoc2l9EVFBv3QtsTJ+7bOYEjSlVI77BLcNPIpy56lwZrT&#10;QoUtrSoqLoerUbD/mPDZba7xEs/d++7rVL6d1kulBv24fAERKIZ7+L+91QrGow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eWLQ3GAAAA3AAAAA8AAAAAAAAA&#10;AAAAAAAAoQIAAGRycy9kb3ducmV2LnhtbFBLBQYAAAAABAAEAPkAAACUAwAAAAA=&#10;" strokeweight="0"/>
                  <v:line id="Line 315" o:spid="_x0000_s1339" style="position:absolute;visibility:visible;mso-wrap-style:square" from="177,4591" to="240,4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hYFMIAAADcAAAADwAAAGRycy9kb3ducmV2LnhtbERPzUoDMRC+C75DGKEXsdlurcratLSl&#10;gtBTqw8wbsbdxc1kSabb9O3NQfD48f0v18n1aqQQO88GZtMCFHHtbceNgc+Pt4cXUFGQLfaeycCV&#10;IqxXtzdLrKy/8JHGkzQqh3Cs0EArMlRax7olh3HqB+LMffvgUDIMjbYBLznc9bosiiftsOPc0OJA&#10;u5bqn9PZGZDuWpbbMcjhsd+ndL4PzeL5y5jJXdq8ghJK8i/+c79bA/NZXpvP5COgV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+hYFMIAAADcAAAADwAAAAAAAAAAAAAA&#10;AAChAgAAZHJzL2Rvd25yZXYueG1sUEsFBgAAAAAEAAQA+QAAAJADAAAAAA==&#10;" strokeweight="69e-5mm"/>
                  <v:line id="Line 316" o:spid="_x0000_s1340" style="position:absolute;flip:x y;visibility:visible;mso-wrap-style:square" from="177,4591" to="240,4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yQ7sIAAADcAAAADwAAAGRycy9kb3ducmV2LnhtbESPQWsCMRSE74L/IbxCL1KztqB2axQp&#10;tYg3V3t/bF43i8nLkqS6/vtGEDwOM98Ms1j1zoozhdh6VjAZFyCIa69bbhQcD5uXOYiYkDVaz6Tg&#10;ShFWy+FggaX2F97TuUqNyCUcS1RgUupKKWNtyGEc+444e78+OExZhkbqgJdc7qx8LYqpdNhyXjDY&#10;0aeh+lT9OQVvs5/D9mRHZreJznx926qehqtSz0/9+gNEoj49wnd6qzM3eYfbmXwE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RyQ7sIAAADcAAAADwAAAAAAAAAAAAAA&#10;AAChAgAAZHJzL2Rvd25yZXYueG1sUEsFBgAAAAAEAAQA+QAAAJADAAAAAA==&#10;" strokeweight="0"/>
                  <v:line id="Line 317" o:spid="_x0000_s1341" style="position:absolute;flip:x y;visibility:visible;mso-wrap-style:square" from="177,4578" to="240,4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rzzsAAAADcAAAADwAAAGRycy9kb3ducmV2LnhtbERPTWsCMRC9F/wPYQq9FM3WgpXVKFJq&#10;kd661vuwmW4Wk8mSpLr++86h0OPjfa+3Y/DqQin3kQ08zSpQxG20PXcGvo776RJULsgWfWQycKMM&#10;283kbo21jVf+pEtTOiUhnGs04EoZaq1z6yhgnsWBWLjvmAIWganTNuFVwoPX86pa6IA9S4PDgV4d&#10;tefmJxh4fjkdD2f/6D72Obi3d9+0i3Qz5uF+3K1AFRrLv/jPfbDim8t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5K887AAAAA3AAAAA8AAAAAAAAAAAAAAAAA&#10;oQIAAGRycy9kb3ducmV2LnhtbFBLBQYAAAAABAAEAPkAAACOAwAAAAA=&#10;" strokeweight="0"/>
                  <v:line id="Line 318" o:spid="_x0000_s1342" style="position:absolute;flip:x y;visibility:visible;mso-wrap-style:square" from="177,4591" to="240,4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ZWVc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amE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ZWVcIAAADcAAAADwAAAAAAAAAAAAAA&#10;AAChAgAAZHJzL2Rvd25yZXYueG1sUEsFBgAAAAAEAAQA+QAAAJADAAAAAA==&#10;" strokeweight="0"/>
                  <v:line id="Line 319" o:spid="_x0000_s1343" style="position:absolute;flip:x y;visibility:visible;mso-wrap-style:square" from="177,4591" to="240,4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IIsIAAADcAAAADwAAAGRycy9kb3ducmV2LnhtbESPQWsCMRSE70L/Q3gFL6LZbkFla5RS&#10;tEhvrnp/bF43i8nLkqS6/vumUPA4zHwzzGozOCuuFGLnWcHLrABB3HjdcavgdNxNlyBiQtZoPZOC&#10;O0XYrJ9GK6y0v/GBrnVqRS7hWKECk1JfSRkbQw7jzPfE2fv2wWHKMrRSB7zlcmdlWRRz6bDjvGCw&#10;pw9DzaX+cQpeF+fj/mIn5msXndl+2rqZh7tS4+fh/Q1EoiE9wv/0XmeuLOHvTD4C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IIsIAAADcAAAADwAAAAAAAAAAAAAA&#10;AAChAgAAZHJzL2Rvd25yZXYueG1sUEsFBgAAAAAEAAQA+QAAAJADAAAAAA==&#10;" strokeweight="0"/>
                  <v:line id="Line 320" o:spid="_x0000_s1344" style="position:absolute;flip:x y;visibility:visible;mso-wrap-style:square" from="164,4591" to="240,4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tucIAAADcAAAADwAAAGRycy9kb3ducmV2LnhtbESPQWsCMRSE7wX/Q3gFL6Vmq2BlaxQp&#10;KuKta70/Nq+bxeRlSaKu/94IQo/DzDfDzJe9s+JCIbaeFXyMChDEtdctNwp+D5v3GYiYkDVaz6Tg&#10;RhGWi8HLHEvtr/xDlyo1IpdwLFGBSakrpYy1IYdx5Dvi7P354DBlGRqpA15zubNyXBRT6bDlvGCw&#10;o29D9ak6OwWTz+Nhd7JvZr+Jzqy3tqqn4abU8LVffYFI1Kf/8JPe6cyNJ/A4k4+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htucIAAADcAAAADwAAAAAAAAAAAAAA&#10;AAChAgAAZHJzL2Rvd25yZXYueG1sUEsFBgAAAAAEAAQA+QAAAJADAAAAAA==&#10;" strokeweight="0"/>
                  <v:line id="Line 321" o:spid="_x0000_s1345" style="position:absolute;flip:x y;visibility:visible;mso-wrap-style:square" from="189,4591" to="252,4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H1zcMAAADcAAAADwAAAGRycy9kb3ducmV2LnhtbESPQWsCMRSE7wX/Q3iCl1Kz1bKV1Sil&#10;aJHeutb7Y/PcLCYvS5Lq+u8bodDjMPPNMKvN4Ky4UIidZwXP0wIEceN1x62C78PuaQEiJmSN1jMp&#10;uFGEzXr0sMJK+yt/0aVOrcglHCtUYFLqKyljY8hhnPqeOHsnHxymLEMrdcBrLndWzoqilA47zgsG&#10;e3o31JzrH6dg/no87M/20XzuojPbD1s3ZbgpNRkPb0sQiYb0H/6j9zpzsxe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x9c3DAAAA3AAAAA8AAAAAAAAAAAAA&#10;AAAAoQIAAGRycy9kb3ducmV2LnhtbFBLBQYAAAAABAAEAPkAAACRAwAAAAA=&#10;" strokeweight="0"/>
                  <v:line id="Line 322" o:spid="_x0000_s1346" style="position:absolute;visibility:visible;mso-wrap-style:square" from="164,4578" to="164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Dvm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xO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DvmcUAAADcAAAADwAAAAAAAAAA&#10;AAAAAAChAgAAZHJzL2Rvd25yZXYueG1sUEsFBgAAAAAEAAQA+QAAAJMDAAAAAA==&#10;" strokeweight="0"/>
                  <v:line id="Line 323" o:spid="_x0000_s1347" style="position:absolute;visibility:visible;mso-wrap-style:square" from="164,4578" to="227,4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  <v:rect id="Rectangle 324" o:spid="_x0000_s1348" style="position:absolute;left:25;top:5385;width:1237;height: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f0zMQA&#10;AADcAAAADwAAAGRycy9kb3ducmV2LnhtbESPzWrDMBCE74G+g9hCL6GRm0JcnCjBLRR6CSVOHmBj&#10;bf2rlZHkxH37qFDIcZiZb5jNbjK9uJDzjWUFL4sEBHFpdcOVgtPx8/kNhA/IGnvLpOCXPOy2D7MN&#10;Ztpe+UCXIlQiQthnqKAOYcik9GVNBv3CDsTR+7HOYIjSVVI7vEa46eUySVbSYMNxocaBPmoqu2I0&#10;CvJO+nlXkm/3Y/rdrqxr8f2s1NPjlK9BBJrCPfzf/tIKXpcp/J2JR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39MzEAAAA3AAAAA8AAAAAAAAAAAAAAAAAmAIAAGRycy9k&#10;b3ducmV2LnhtbFBLBQYAAAAABAAEAPUAAACJAwAAAAA=&#10;" fillcolor="#ffc" strokecolor="#903" strokeweight="0"/>
                  <v:rect id="Rectangle 325" o:spid="_x0000_s1349" style="position:absolute;left:25;top:5524;width:3093;height:11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hgvr4A&#10;AADcAAAADwAAAGRycy9kb3ducmV2LnhtbERPS4oCMRDdC94hlOBGNK0DjrRGUUFwM4iOByg7ZX9T&#10;aZKoPbefLASXj/dfbTrTiCc5X1pWMJ0kIIgzq0vOFVx/D+MFCB+QNTaWScEfedis+70Vptq++EzP&#10;S8hFDGGfooIihDaV0mcFGfQT2xJH7m6dwRChy6V2+IrhppGzJJlLgyXHhgJb2heU1ZeHUbCtpR/V&#10;Gfnq5/F9qubWVbi7KTUcdNsliEBd+Ijf7qNW8DWLa+OZeATk+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yoYL6+AAAA3AAAAA8AAAAAAAAAAAAAAAAAmAIAAGRycy9kb3ducmV2&#10;LnhtbFBLBQYAAAAABAAEAPUAAACDAwAAAAA=&#10;" fillcolor="#ffc" strokecolor="#903" strokeweight="0"/>
                  <v:rect id="Rectangle 326" o:spid="_x0000_s1350" style="position:absolute;left:555;top:5688;width:20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Ak8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rDM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UCTy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048 - Detalhar Conceito</w:t>
                          </w:r>
                        </w:p>
                      </w:txbxContent>
                    </v:textbox>
                  </v:rect>
                  <v:line id="Line 327" o:spid="_x0000_s1351" style="position:absolute;visibility:visible;mso-wrap-style:square" from="50,5411" to="50,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7a3M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s6P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7a3MIAAADcAAAADwAAAAAAAAAAAAAA&#10;AAChAgAAZHJzL2Rvd25yZXYueG1sUEsFBgAAAAAEAAQA+QAAAJADAAAAAA==&#10;" strokeweight="0"/>
                  <v:line id="Line 328" o:spid="_x0000_s1352" style="position:absolute;visibility:visible;mso-wrap-style:square" from="50,5411" to="101,5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J/R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n9HxAAAANwAAAAPAAAAAAAAAAAA&#10;AAAAAKECAABkcnMvZG93bnJldi54bWxQSwUGAAAAAAQABAD5AAAAkgMAAAAA&#10;" strokeweight="0"/>
                  <v:line id="Line 329" o:spid="_x0000_s1353" style="position:absolute;flip:x;visibility:visible;mso-wrap-style:square" from="63,5423" to="101,5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TS9cYAAADcAAAADwAAAGRycy9kb3ducmV2LnhtbESPT2sCMRTE74V+h/CE3mpWhSqrUaSl&#10;pRRa8d/B23Pz3F3cvCxJdNNv3xQEj8PM/IaZLaJpxJWcry0rGPQzEMSF1TWXCnbb9+cJCB+QNTaW&#10;ScEveVjMHx9mmGvb8Zqum1CKBGGfo4IqhDaX0hcVGfR92xIn72SdwZCkK6V22CW4aeQwy16kwZrT&#10;QoUtvVZUnDcXo2D9M+aj+7jEczx236vDvvzavy2VeurF5RREoBju4Vv7UysYjY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xU0vXGAAAA3AAAAA8AAAAAAAAA&#10;AAAAAAAAoQIAAGRycy9kb3ducmV2LnhtbFBLBQYAAAAABAAEAPkAAACUAwAAAAA=&#10;" strokeweight="0"/>
                  <v:line id="Line 330" o:spid="_x0000_s1354" style="position:absolute;flip:y;visibility:visible;mso-wrap-style:square" from="63,5423" to="63,5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h3bscAAADcAAAADwAAAGRycy9kb3ducmV2LnhtbESPT2sCMRTE74V+h/AKvdWsXWjLahRp&#10;aRHBiv8O3p6b5+7i5mVJopt+e1Mo9DjMzG+Y8TSaVlzJ+cayguEgA0FcWt1wpWC3/Xx6A+EDssbW&#10;Min4IQ/Tyf3dGAtte17TdRMqkSDsC1RQh9AVUvqyJoN+YDvi5J2sMxiSdJXUDvsEN618zrIXabDh&#10;tFBjR+81lefNxShYf7/y0X1d4jke++XqsK8W+4+ZUo8PcTYCESiG//Bfe64V5HkOv2fSEZCT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GHduxwAAANwAAAAPAAAAAAAA&#10;AAAAAAAAAKECAABkcnMvZG93bnJldi54bWxQSwUGAAAAAAQABAD5AAAAlQMAAAAA&#10;" strokeweight="0"/>
                  <v:line id="Line 331" o:spid="_x0000_s1355" style="position:absolute;visibility:visible;mso-wrap-style:square" from="50,5411" to="114,5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Xc38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AyeYb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Xc38UAAADcAAAADwAAAAAAAAAA&#10;AAAAAAChAgAAZHJzL2Rvd25yZXYueG1sUEsFBgAAAAAEAAQA+QAAAJMDAAAAAA==&#10;" strokeweight="0"/>
                  <v:line id="Line 332" o:spid="_x0000_s1356" style="position:absolute;visibility:visible;mso-wrap-style:square" from="50,5449" to="50,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5RM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hM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l5RMUAAADcAAAADwAAAAAAAAAA&#10;AAAAAAChAgAAZHJzL2Rvd25yZXYueG1sUEsFBgAAAAAEAAQA+QAAAJMDAAAAAA==&#10;" strokeweight="0"/>
                  <v:line id="Line 333" o:spid="_x0000_s1357" style="position:absolute;visibility:visible;mso-wrap-style:square" from="63,5411" to="63,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  <v:line id="Line 334" o:spid="_x0000_s1358" style="position:absolute;visibility:visible;mso-wrap-style:square" from="50,5423" to="114,5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dCq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0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x0KoxAAAANwAAAAPAAAAAAAAAAAA&#10;AAAAAKECAABkcnMvZG93bnJldi54bWxQSwUGAAAAAAQABAD5AAAAkgMAAAAA&#10;" strokeweight="0"/>
                  <v:line id="Line 335" o:spid="_x0000_s1359" style="position:absolute;visibility:visible;mso-wrap-style:square" from="50,5423" to="114,5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jW2s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q6N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1jW2sIAAADcAAAADwAAAAAAAAAAAAAA&#10;AAChAgAAZHJzL2Rvd25yZXYueG1sUEsFBgAAAAAEAAQA+QAAAJADAAAAAA==&#10;" strokeweight="0"/>
                  <v:line id="Line 336" o:spid="_x0000_s1360" style="position:absolute;visibility:visible;mso-wrap-style:square" from="63,5411" to="63,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RzQ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CZZP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RzQcUAAADcAAAADwAAAAAAAAAA&#10;AAAAAAChAgAAZHJzL2Rvd25yZXYueG1sUEsFBgAAAAAEAAQA+QAAAJMDAAAAAA==&#10;" strokeweight="0"/>
                  <v:line id="Line 337" o:spid="_x0000_s1361" style="position:absolute;visibility:visible;mso-wrap-style:square" from="63,5411" to="63,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ipoc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vn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ipocIAAADcAAAADwAAAAAAAAAAAAAA&#10;AAChAgAAZHJzL2Rvd25yZXYueG1sUEsFBgAAAAAEAAQA+QAAAJADAAAAAA==&#10;" strokeweight="0"/>
                  <v:line id="Line 338" o:spid="_x0000_s1362" style="position:absolute;visibility:visible;mso-wrap-style:square" from="50,5411" to="114,5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  <v:line id="Line 339" o:spid="_x0000_s1363" style="position:absolute;visibility:visible;mso-wrap-style:square" from="50,5423" to="114,5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STc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6NIH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aSTcUAAADcAAAADwAAAAAAAAAA&#10;AAAAAAChAgAAZHJzL2Rvd25yZXYueG1sUEsFBgAAAAAEAAQA+QAAAJMDAAAAAA==&#10;" strokeweight="0"/>
                  <v:line id="Line 340" o:spid="_x0000_s1364" style="position:absolute;visibility:visible;mso-wrap-style:square" from="50,5411" to="50,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o31s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DyPIH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fo31sUAAADcAAAADwAAAAAAAAAA&#10;AAAAAAChAgAAZHJzL2Rvd25yZXYueG1sUEsFBgAAAAAEAAQA+QAAAJMDAAAAAA==&#10;" strokeweight="0"/>
                  <v:line id="Line 341" o:spid="_x0000_s1365" style="position:absolute;flip:x;visibility:visible;mso-wrap-style:square" from="50,5411" to="114,5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ecZ8YAAADcAAAADwAAAGRycy9kb3ducmV2LnhtbESPQWsCMRSE7wX/Q3hCbzVbK23ZGkUs&#10;FRFUtPXQ23Pzuru4eVmS6MZ/bwqFHoeZ+YYZT6NpxIWcry0reBxkIIgLq2suFXx9fjy8gvABWWNj&#10;mRRcycN00rsbY65txzu67EMpEoR9jgqqENpcSl9UZNAPbEucvB/rDIYkXSm1wy7BTSOHWfYsDdac&#10;FipsaV5RcdqfjYLd5oWPbnGOp3js1tvvQ7k6vM+Uuu/H2RuIQDH8h//aS63gaTSC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3nGfGAAAA3AAAAA8AAAAAAAAA&#10;AAAAAAAAoQIAAGRycy9kb3ducmV2LnhtbFBLBQYAAAAABAAEAPkAAACUAwAAAAA=&#10;" strokeweight="0"/>
                  <v:line id="Line 342" o:spid="_x0000_s1366" style="position:absolute;visibility:visible;mso-wrap-style:square" from="63,5423" to="126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rYl8UAAADcAAAADwAAAGRycy9kb3ducmV2LnhtbESPUUsDMRCE34X+h7CCL2JzPVsr16ZF&#10;RUHok7U/YL1s7w4vmyPZXtN/bwTBx2FmvmHW2+R6NVKInWcDs2kBirj2tuPGwOHz7e4RVBRki71n&#10;MnChCNvN5GqNlfVn/qBxL43KEI4VGmhFhkrrWLfkME79QJy9ow8OJcvQaBvwnOGu12VRPGiHHeeF&#10;Fgd6aan+3p+cAekuZfk8BtnN+9eUTrehWSy/jLm5Tk8rUEJJ/sN/7Xdr4H6+gN8z+Qjo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rYl8UAAADcAAAADwAAAAAAAAAA&#10;AAAAAAChAgAAZHJzL2Rvd25yZXYueG1sUEsFBgAAAAAEAAQA+QAAAJMDAAAAAA==&#10;" strokeweight="69e-5mm"/>
                  <v:line id="Line 343" o:spid="_x0000_s1367" style="position:absolute;flip:x y;visibility:visible;mso-wrap-style:square" from="63,5423" to="126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ArgcMAAADcAAAADwAAAGRycy9kb3ducmV2LnhtbESPQWsCMRSE74X+h/CEXopm28pWVqOU&#10;Uot4c633x+a5WUxeliTV9d83BcHjMPPNMIvV4Kw4U4idZwUvkwIEceN1x62Cn/16PAMRE7JG65kU&#10;XCnCavn4sMBK+wvv6FynVuQSjhUqMCn1lZSxMeQwTnxPnL2jDw5TlqGVOuAllzsrX4uilA47zgsG&#10;e/o01JzqX6fg7f2w35zss9muozNf37ZuynBV6mk0fMxBJBrSPXyjNzpz0xL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MwK4HDAAAA3AAAAA8AAAAAAAAAAAAA&#10;AAAAoQIAAGRycy9kb3ducmV2LnhtbFBLBQYAAAAABAAEAPkAAACRAwAAAAA=&#10;" strokeweight="0"/>
                  <v:line id="Line 344" o:spid="_x0000_s1368" style="position:absolute;flip:x y;visibility:visible;mso-wrap-style:square" from="63,5411" to="126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yOGsMAAADcAAAADwAAAGRycy9kb3ducmV2LnhtbESPQWsCMRSE74X+h/CEXopmW8sqq1FK&#10;qSK9da33x+a5WUxeliTV9d8bodDjMPPNMMv14Kw4U4idZwUvkwIEceN1x62Cn/1mPAcRE7JG65kU&#10;XCnCevX4sMRK+wt/07lOrcglHCtUYFLqKyljY8hhnPieOHtHHxymLEMrdcBLLndWvhZFKR12nBcM&#10;9vRhqDnVv07BdHbY70722XxtojOfW1s3Zbgq9TQa3hcgEg3pP/xH73Tm3mZwP5OPgF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8jhrDAAAA3AAAAA8AAAAAAAAAAAAA&#10;AAAAoQIAAGRycy9kb3ducmV2LnhtbFBLBQYAAAAABAAEAPkAAACRAwAAAAA=&#10;" strokeweight="0"/>
                  <v:line id="Line 345" o:spid="_x0000_s1369" style="position:absolute;flip:x y;visibility:visible;mso-wrap-style:square" from="63,5423" to="126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MaaMAAAADcAAAADwAAAGRycy9kb3ducmV2LnhtbERPTUsDMRC9C/0PYQpexGarUsvatBSx&#10;Ury5tfdhM26WJpMlie323zsHwePjfa82Y/DqTCn3kQ3MZxUo4jbanjsDX4fd/RJULsgWfWQycKUM&#10;m/XkZoW1jRf+pHNTOiUhnGs04EoZaq1z6yhgnsWBWLjvmAIWganTNuFFwoPXD1W10AF7lgaHA706&#10;ak/NTzDw+Hw87E/+zn3scnBv775pF+lqzO103L6AKjSWf/Gfe2/F9yRr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jGmjAAAAA3AAAAA8AAAAAAAAAAAAAAAAA&#10;oQIAAGRycy9kb3ducmV2LnhtbFBLBQYAAAAABAAEAPkAAACOAwAAAAA=&#10;" strokeweight="0"/>
                  <v:line id="Line 346" o:spid="_x0000_s1370" style="position:absolute;flip:x y;visibility:visible;mso-wrap-style:square" from="63,5423" to="126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+/88MAAADcAAAADwAAAGRycy9kb3ducmV2LnhtbESPQWsCMRSE74X+h/AKXopm1aLt1ihS&#10;tIg31/b+2LxuFpOXJUl1/feNIPQ4zHwzzGLVOyvOFGLrWcF4VIAgrr1uuVHwddwOX0HEhKzReiYF&#10;V4qwWj4+LLDU/sIHOlepEbmEY4kKTEpdKWWsDTmMI98RZ+/HB4cpy9BIHfCSy52Vk6KYSYct5wWD&#10;HX0Yqk/Vr1MwnX8fdyf7bPbb6Mzm01b1LFyVGjz163cQifr0H77TO525lz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Kvv/PDAAAA3AAAAA8AAAAAAAAAAAAA&#10;AAAAoQIAAGRycy9kb3ducmV2LnhtbFBLBQYAAAAABAAEAPkAAACRAwAAAAA=&#10;" strokeweight="0"/>
                  <v:line id="Line 347" o:spid="_x0000_s1371" style="position:absolute;flip:x y;visibility:visible;mso-wrap-style:square" from="50,5423" to="126,5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yAs8AAAADcAAAADwAAAGRycy9kb3ducmV2LnhtbERPTUsDMRC9C/0PYQpexGarWMvatBSx&#10;Ury5tfdhM26WJpMlie323zsHwePjfa82Y/DqTCn3kQ3MZxUo4jbanjsDX4fd/RJULsgWfWQycKUM&#10;m/XkZoW1jRf+pHNTOiUhnGs04EoZaq1z6yhgnsWBWLjvmAIWganTNuFFwoPXD1W10AF7lgaHA706&#10;ak/NTzDw+Hw87E/+zn3scnBv775pF+lqzO103L6AKjSWf/Gfe2/F9yTz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MgLPAAAAA3AAAAA8AAAAAAAAAAAAAAAAA&#10;oQIAAGRycy9kb3ducmV2LnhtbFBLBQYAAAAABAAEAPkAAACOAwAAAAA=&#10;" strokeweight="0"/>
                  <v:line id="Line 348" o:spid="_x0000_s1372" style="position:absolute;flip:x y;visibility:visible;mso-wrap-style:square" from="76,5423" to="139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AlKM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P3MYb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QAlKMIAAADcAAAADwAAAAAAAAAAAAAA&#10;AAChAgAAZHJzL2Rvd25yZXYueG1sUEsFBgAAAAAEAAQA+QAAAJADAAAAAA==&#10;" strokeweight="0"/>
                  <v:line id="Line 349" o:spid="_x0000_s1373" style="position:absolute;visibility:visible;mso-wrap-style:square" from="50,5411" to="50,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8EkM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ym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28EkMUAAADcAAAADwAAAAAAAAAA&#10;AAAAAAChAgAAZHJzL2Rvd25yZXYueG1sUEsFBgAAAAAEAAQA+QAAAJMDAAAAAA==&#10;" strokeweight="0"/>
                  <v:line id="Line 350" o:spid="_x0000_s1374" style="position:absolute;visibility:visible;mso-wrap-style:square" from="50,5411" to="114,5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OhC8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ik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OhC8UAAADcAAAADwAAAAAAAAAA&#10;AAAAAAChAgAAZHJzL2Rvd25yZXYueG1sUEsFBgAAAAAEAAQA+QAAAJMDAAAAAA==&#10;" strokeweight="0"/>
                  <v:oval id="Oval 351" o:spid="_x0000_s1375" style="position:absolute;left:379;top:5978;width:2272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1TacQA&#10;AADcAAAADwAAAGRycy9kb3ducmV2LnhtbESPQWsCMRSE74L/IbyCN81Wt6VsjSIFQfBQtT30+Nw8&#10;d0M3L+kmavz3jVDocZiZb5j5MtlOXKgPxrGCx0kBgrh22nCj4PNjPX4BESKyxs4xKbhRgOViOJhj&#10;pd2V93Q5xEZkCIcKFbQx+krKULdkMUycJ87eyfUWY5Z9I3WP1wy3nZwWxbO0aDgvtOjpraX6+3C2&#10;CrzflWVK7yZM0+nHbPm4v30dlRo9pNUriEgp/of/2hutYPZUwv1MPg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NU2nEAAAA3AAAAA8AAAAAAAAAAAAAAAAAmAIAAGRycy9k&#10;b3ducmV2LnhtbFBLBQYAAAAABAAEAPUAAACJAwAAAAA=&#10;" fillcolor="#ffc" strokecolor="#903" strokeweight="0"/>
                  <v:rect id="Rectangle 352" o:spid="_x0000_s1376" style="position:absolute;left:795;top:6067;width:140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tdisIA&#10;AADcAAAADwAAAGRycy9kb3ducmV2LnhtbESPzYoCMRCE74LvEFrYm2ZUXGTWKCIIKl4c9wGaSc8P&#10;Jp0hyTqzb78RhD0WVfUVtdkN1ogn+dA6VjCfZSCIS6dbrhV834/TNYgQkTUax6TglwLstuPRBnPt&#10;er7Rs4i1SBAOOSpoYuxyKUPZkMUwcx1x8irnLcYkfS21xz7BrZGLLPuUFltOCw12dGiofBQ/VoG8&#10;F8d+XRifucuiuprz6VaRU+pjMuy/QEQa4n/43T5pBcvVCl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G12K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Detalhar Unidade </w:t>
                          </w:r>
                        </w:p>
                      </w:txbxContent>
                    </v:textbox>
                  </v:rect>
                  <v:rect id="Rectangle 353" o:spid="_x0000_s1377" style="position:absolute;left:934;top:6268;width:119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nD/cIA&#10;AADcAAAADwAAAGRycy9kb3ducmV2LnhtbESPzYoCMRCE74LvEFrwphmVFZk1igiCLl4c9wGaSc8P&#10;Jp0hyTqzb28WhD0WVfUVtd0P1ogn+dA6VrCYZyCIS6dbrhV830+zDYgQkTUax6TglwLsd+PRFnPt&#10;er7Rs4i1SBAOOSpoYuxyKUPZkMUwdx1x8irnLcYkfS21xz7BrZHLLFtLiy2nhQY7OjZUPoofq0De&#10;i1O/KYzP3NeyuprL+VaRU2o6GQ6fICIN8T/8bp+1gtXH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cP9wgAAANwAAAAPAAAAAAAAAAAAAAAAAJgCAABkcnMvZG93&#10;bnJldi54bWxQSwUGAAAAAAQABAD1AAAAhwMAAAAA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Organizacional</w:t>
                          </w:r>
                        </w:p>
                      </w:txbxContent>
                    </v:textbox>
                  </v:rect>
                  <v:line id="Line 354" o:spid="_x0000_s1378" style="position:absolute;visibility:visible;mso-wrap-style:square" from="404,6003" to="404,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inC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AyS+F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inCMUAAADcAAAADwAAAAAAAAAA&#10;AAAAAAChAgAAZHJzL2Rvd25yZXYueG1sUEsFBgAAAAAEAAQA+QAAAJMDAAAAAA==&#10;" strokeweight="0"/>
                  <v:line id="Line 355" o:spid="_x0000_s1379" style="position:absolute;visibility:visible;mso-wrap-style:square" from="404,6003" to="454,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czes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+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hzN6wQAAANwAAAAPAAAAAAAAAAAAAAAA&#10;AKECAABkcnMvZG93bnJldi54bWxQSwUGAAAAAAQABAD5AAAAjwMAAAAA&#10;" strokeweight="0"/>
                  <v:line id="Line 356" o:spid="_x0000_s1380" style="position:absolute;flip:x;visibility:visible;mso-wrap-style:square" from="417,6016" to="454,6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+lJMcAAADcAAAADwAAAGRycy9kb3ducmV2LnhtbESPQWsCMRSE7wX/Q3gFbzVbpVW3RpGW&#10;liK0otZDb8/N6+7i5mVJopv++0YoeBxm5htmtoimEWdyvras4H6QgSAurK65VPC1e72bgPABWWNj&#10;mRT8kofFvHczw1zbjjd03oZSJAj7HBVUIbS5lL6oyKAf2JY4eT/WGQxJulJqh12Cm0YOs+xRGqw5&#10;LVTY0nNFxXF7Mgo2n2M+uLdTPMZD97H+3per/ctSqf5tXD6BCBTDNfzfftcKRg9TuJxJR0DO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/L6UkxwAAANwAAAAPAAAAAAAA&#10;AAAAAAAAAKECAABkcnMvZG93bnJldi54bWxQSwUGAAAAAAQABAD5AAAAlQMAAAAA&#10;" strokeweight="0"/>
                  <v:line id="Line 357" o:spid="_x0000_s1381" style="position:absolute;flip:y;visibility:visible;mso-wrap-style:square" from="417,6016" to="417,6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nGBMMAAADcAAAADwAAAGRycy9kb3ducmV2LnhtbERPy2oCMRTdF/yHcIXuakYFW0ajiKKU&#10;Qlt8LdxdJ9eZwcnNkEQn/ftmUejycN6zRTSNeJDztWUFw0EGgriwuuZSwfGweXkD4QOyxsYyKfgh&#10;D4t572mGubYd7+ixD6VIIexzVFCF0OZS+qIig35gW+LEXa0zGBJ0pdQOuxRuGjnKsok0WHNqqLCl&#10;VUXFbX83CnZfr3xx23u8xUv3+X0+lR+n9VKp535cTkEEiuFf/Od+1wrGkzQ/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5xgTDAAAA3AAAAA8AAAAAAAAAAAAA&#10;AAAAoQIAAGRycy9kb3ducmV2LnhtbFBLBQYAAAAABAAEAPkAAACRAwAAAAA=&#10;" strokeweight="0"/>
                  <v:line id="Line 358" o:spid="_x0000_s1382" style="position:absolute;visibility:visible;mso-wrap-style:square" from="404,6003" to="467,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QWs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DNU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FQWsUAAADcAAAADwAAAAAAAAAA&#10;AAAAAAChAgAAZHJzL2Rvd25yZXYueG1sUEsFBgAAAAAEAAQA+QAAAJMDAAAAAA==&#10;" strokeweight="0"/>
                  <v:line id="Line 359" o:spid="_x0000_s1383" style="position:absolute;visibility:visible;mso-wrap-style:square" from="404,6041" to="404,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POLc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D0dwd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A84txAAAANwAAAAPAAAAAAAAAAAA&#10;AAAAAKECAABkcnMvZG93bnJldi54bWxQSwUGAAAAAAQABAD5AAAAkgMAAAAA&#10;" strokeweight="0"/>
                  <v:line id="Line 360" o:spid="_x0000_s1384" style="position:absolute;visibility:visible;mso-wrap-style:square" from="417,6003" to="417,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rts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Tgd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T2u2xAAAANwAAAAPAAAAAAAAAAAA&#10;AAAAAKECAABkcnMvZG93bnJldi54bWxQSwUGAAAAAAQABAD5AAAAkgMAAAAA&#10;" strokeweight="0"/>
                  <v:line id="Line 361" o:spid="_x0000_s1385" style="position:absolute;visibility:visible;mso-wrap-style:square" from="404,6016" to="467,6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bzw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CcvsD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bzwsUAAADcAAAADwAAAAAAAAAA&#10;AAAAAAChAgAAZHJzL2Rvd25yZXYueG1sUEsFBgAAAAAEAAQA+QAAAJMDAAAAAA==&#10;" strokeweight="0"/>
                  <v:line id="Line 362" o:spid="_x0000_s1386" style="position:absolute;visibility:visible;mso-wrap-style:square" from="404,6016" to="467,6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pWWc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YJxO4P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6lZZxAAAANwAAAAPAAAAAAAAAAAA&#10;AAAAAKECAABkcnMvZG93bnJldi54bWxQSwUGAAAAAAQABAD5AAAAkgMAAAAA&#10;" strokeweight="0"/>
                  <v:line id="Line 363" o:spid="_x0000_s1387" style="position:absolute;visibility:visible;mso-wrap-style:square" from="417,6003" to="417,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jILsUAAADcAAAADwAAAGRycy9kb3ducmV2LnhtbESPT2vCQBTE7wW/w/IEb7pRaYzRVaS0&#10;aG+tf8DjI/tMFrNvQ3ar6bd3C0KPw8z8hlmuO1uLG7XeOFYwHiUgiAunDZcKjoePYQbCB2SNtWNS&#10;8Ese1qveyxJz7e78Tbd9KEWEsM9RQRVCk0vpi4os+pFriKN3ca3FEGVbSt3iPcJtLSdJkkqLhuNC&#10;hQ29VVRc9z9WgflKt6+fs9P8JN+3YXzOrpmxR6UG/W6zABGoC//hZ3unFUzTFP7Ox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jjILsUAAADcAAAADwAAAAAAAAAA&#10;AAAAAAChAgAAZHJzL2Rvd25yZXYueG1sUEsFBgAAAAAEAAQA+QAAAJMDAAAAAA==&#10;" strokeweight="0"/>
                  <v:line id="Line 364" o:spid="_x0000_s1388" style="position:absolute;visibility:visible;mso-wrap-style:square" from="417,6003" to="417,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Rttc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4D2dwN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G21xAAAANwAAAAPAAAAAAAAAAAA&#10;AAAAAKECAABkcnMvZG93bnJldi54bWxQSwUGAAAAAAQABAD5AAAAkgMAAAAA&#10;" strokeweight="0"/>
                  <v:line id="Line 365" o:spid="_x0000_s1389" style="position:absolute;visibility:visible;mso-wrap-style:square" from="404,6003" to="467,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v5x8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t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6/nHwQAAANwAAAAPAAAAAAAAAAAAAAAA&#10;AKECAABkcnMvZG93bnJldi54bWxQSwUGAAAAAAQABAD5AAAAjwMAAAAA&#10;" strokeweight="0"/>
                  <v:line id="Line 366" o:spid="_x0000_s1390" style="position:absolute;visibility:visible;mso-wrap-style:square" from="404,6016" to="467,6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dcXM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4D2d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p1xcxAAAANwAAAAPAAAAAAAAAAAA&#10;AAAAAKECAABkcnMvZG93bnJldi54bWxQSwUGAAAAAAQABAD5AAAAkgMAAAAA&#10;" strokeweight="0"/>
                  <v:line id="Line 367" o:spid="_x0000_s1391" style="position:absolute;visibility:visible;mso-wrap-style:square" from="404,6003" to="404,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RjHMIAAADcAAAADwAAAGRycy9kb3ducmV2LnhtbERPz2vCMBS+C/sfwhvspmkdaldNy5CJ&#10;87Y5BY+P5q0NbV5Kk2n33y+HgceP7/emHG0nrjR441hBOktAEFdOG64VnL520wyED8gaO8ek4Jc8&#10;lMXDZIO5djf+pOsx1CKGsM9RQRNCn0vpq4Ys+pnriSP37QaLIcKhlnrAWwy3nZwnyVJaNBwbGuxp&#10;21DVHn+sAvOx3C8Oq/PLWb7tQ3rJ2szYk1JPj+PrGkSgMdzF/+53reB5F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0RjHMIAAADcAAAADwAAAAAAAAAAAAAA&#10;AAChAgAAZHJzL2Rvd25yZXYueG1sUEsFBgAAAAAEAAQA+QAAAJADAAAAAA==&#10;" strokeweight="0"/>
                  <v:line id="Line 368" o:spid="_x0000_s1392" style="position:absolute;flip:x;visibility:visible;mso-wrap-style:square" from="404,6003" to="467,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z1QsYAAADcAAAADwAAAGRycy9kb3ducmV2LnhtbESPQWsCMRSE7wX/Q3iCt5q1QpWtUUSp&#10;SKEVtR56e25edxc3L0sS3fTfN4WCx2FmvmFmi2gacSPna8sKRsMMBHFhdc2lgs/j6+MUhA/IGhvL&#10;pOCHPCzmvYcZ5tp2vKfbIZQiQdjnqKAKoc2l9EVFBv3QtsTJ+7bOYEjSlVI77BLcNPIpy56lwZrT&#10;QoUtrSoqLoerUbD/mPDZba7xEs/d++7rVL6d1kulBv24fAERKIZ7+L+91QrGkxH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s9ULGAAAA3AAAAA8AAAAAAAAA&#10;AAAAAAAAoQIAAGRycy9kb3ducmV2LnhtbFBLBQYAAAAABAAEAPkAAACUAwAAAAA=&#10;" strokeweight="0"/>
                  <v:line id="Line 369" o:spid="_x0000_s1393" style="position:absolute;visibility:visible;mso-wrap-style:square" from="417,6016" to="480,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+KXsQAAADcAAAADwAAAGRycy9kb3ducmV2LnhtbESPUUsDMRCE3wX/Q1ihL2JzXtWWa9Ni&#10;RUHwyeoPWC/bu6OXzZFsr+m/bwTBx2FmvmFWm+R6NVKInWcD99MCFHHtbceNge+vt7sFqCjIFnvP&#10;ZOBMETbr66sVVtaf+JPGnTQqQzhWaKAVGSqtY92Swzj1A3H29j44lCxDo23AU4a7XpdF8aQddpwX&#10;WhzopaX6sDs6A9Kdy3I7Bvl46F9TOt6G5nH+Y8zkJj0vQQkl+Q//td+tgdm8hN8z+Qjo9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34pexAAAANwAAAAPAAAAAAAAAAAA&#10;AAAAAKECAABkcnMvZG93bnJldi54bWxQSwUGAAAAAAQABAD5AAAAkgMAAAAA&#10;" strokeweight="69e-5mm"/>
                  <v:line id="Line 370" o:spid="_x0000_s1394" style="position:absolute;flip:x y;visibility:visible;mso-wrap-style:square" from="417,6016" to="480,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tCpMEAAADcAAAADwAAAGRycy9kb3ducmV2LnhtbESPQWsCMRSE74L/IbxCL1KzVrCyNYpI&#10;LeLNtd4fm9fNYvKyJKmu/74RBI/DzDfDLFa9s+JCIbaeFUzGBQji2uuWGwU/x+3bHERMyBqtZ1Jw&#10;owir5XCwwFL7Kx/oUqVG5BKOJSowKXWllLE25DCOfUecvV8fHKYsQyN1wGsud1a+F8VMOmw5Lxjs&#10;aGOoPld/TsH043Tcne3I7LfRma9vW9WzcFPq9aVff4JI1Kdn+EHv9J2bwv1MPgJ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K0KkwQAAANwAAAAPAAAAAAAAAAAAAAAA&#10;AKECAABkcnMvZG93bnJldi54bWxQSwUGAAAAAAQABAD5AAAAjwMAAAAA&#10;" strokeweight="0"/>
                  <v:line id="Line 371" o:spid="_x0000_s1395" style="position:absolute;flip:x y;visibility:visible;mso-wrap-style:square" from="417,6003" to="480,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La0MIAAADcAAAADwAAAGRycy9kb3ducmV2LnhtbESPQWsCMRSE7wX/Q3hCL6VmbcXKahSR&#10;WsRb13p/bJ6bxeRlSaKu/74RCj0OM98Ms1j1zoorhdh6VjAeFSCIa69bbhT8HLavMxAxIWu0nknB&#10;nSKsloOnBZba3/ibrlVqRC7hWKICk1JXShlrQw7jyHfE2Tv54DBlGRqpA95yubPyrSim0mHLecFg&#10;RxtD9bm6OAXvH8fD7mxfzH4bnfn8slU9DXelnof9eg4iUZ/+w3/0Tj+4CTzO5CM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sLa0MIAAADcAAAADwAAAAAAAAAAAAAA&#10;AAChAgAAZHJzL2Rvd25yZXYueG1sUEsFBgAAAAAEAAQA+QAAAJADAAAAAA==&#10;" strokeweight="0"/>
                  <v:line id="Line 372" o:spid="_x0000_s1396" style="position:absolute;flip:x y;visibility:visible;mso-wrap-style:square" from="417,6016" to="480,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5/S8IAAADcAAAADwAAAGRycy9kb3ducmV2LnhtbESPQWsCMRSE7wX/Q3hCL6VmbdHKahSR&#10;WsRb13p/bJ6bxeRlSaKu/74RCj0OM98Ms1j1zoorhdh6VjAeFSCIa69bbhT8HLavMxAxIWu0nknB&#10;nSKsloOnBZba3/ibrlVqRC7hWKICk1JXShlrQw7jyHfE2Tv54DBlGRqpA95yubPyrSim0mHLecFg&#10;RxtD9bm6OAXvH8fD7mxfzH4bnfn8slU9DXelnof9eg4iUZ/+w3/0Tj+4CTzO5CM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Y5/S8IAAADcAAAADwAAAAAAAAAAAAAA&#10;AAChAgAAZHJzL2Rvd25yZXYueG1sUEsFBgAAAAAEAAQA+QAAAJADAAAAAA==&#10;" strokeweight="0"/>
                  <v:line id="Line 373" o:spid="_x0000_s1397" style="position:absolute;flip:x y;visibility:visible;mso-wrap-style:square" from="417,6016" to="480,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zhPMIAAADcAAAADwAAAGRycy9kb3ducmV2LnhtbESPQWsCMRSE7wX/Q3hCL0WzVVhla5RS&#10;tEhvru39sXndLCYvS5Lq+u+NUPA4zHwzzGozOCvOFGLnWcHrtABB3Hjdcavg+7ibLEHEhKzReiYF&#10;V4qwWY+eVlhpf+EDnevUilzCsUIFJqW+kjI2hhzGqe+Js/frg8OUZWilDnjJ5c7KWVGU0mHHecFg&#10;Tx+GmlP95xTMFz/H/cm+mK9ddGb7aeumDFelnsfD+xuIREN6hP/pvb5zJdzP5CMg1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VzhPMIAAADcAAAADwAAAAAAAAAAAAAA&#10;AAChAgAAZHJzL2Rvd25yZXYueG1sUEsFBgAAAAAEAAQA+QAAAJADAAAAAA==&#10;" strokeweight="0"/>
                  <v:line id="Line 374" o:spid="_x0000_s1398" style="position:absolute;flip:x y;visibility:visible;mso-wrap-style:square" from="404,6016" to="480,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BEp8EAAADcAAAADwAAAGRycy9kb3ducmV2LnhtbESPQWsCMRSE7wX/Q3hCL6VmraBlaxSR&#10;WqQ3V70/Nq+bxeRlSaKu/94IBY/DzDfDzJe9s+JCIbaeFYxHBQji2uuWGwWH/eb9E0RMyBqtZ1Jw&#10;owjLxeBljqX2V97RpUqNyCUcS1RgUupKKWNtyGEc+Y44e38+OExZhkbqgNdc7qz8KIqpdNhyXjDY&#10;0dpQfarOTsFkdtxvT/bN/G6iM98/tqqn4abU67BffYFI1Kdn+J/e6gc3g8eZfATk4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EESnwQAAANwAAAAPAAAAAAAAAAAAAAAA&#10;AKECAABkcnMvZG93bnJldi54bWxQSwUGAAAAAAQABAD5AAAAjwMAAAAA&#10;" strokeweight="0"/>
                  <v:line id="Line 375" o:spid="_x0000_s1399" style="position:absolute;flip:x y;visibility:visible;mso-wrap-style:square" from="429,6016" to="492,6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/Q1cAAAADcAAAADwAAAGRycy9kb3ducmV2LnhtbERPXWvCMBR9H/gfwh3sZWi6CW7URpEx&#10;h/hm3d4vzV1TmtyUJNP67xdB8PFwvqv16Kw4UYidZwUvswIEceN1x62C7+N2+g4iJmSN1jMpuFCE&#10;9WryUGGp/ZkPdKpTK3IIxxIVmJSGUsrYGHIYZ34gztyvDw5ThqGVOuA5hzsrX4tiIR12nBsMDvRh&#10;qOnrP6dg/vZz3PX22ey30ZnPL1s3i3BR6ulx3CxBJBrTXXxz7/TVl9fmM/kIyN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OP0NXAAAAA3AAAAA8AAAAAAAAAAAAAAAAA&#10;oQIAAGRycy9kb3ducmV2LnhtbFBLBQYAAAAABAAEAPkAAACOAwAAAAA=&#10;" strokeweight="0"/>
                  <v:line id="Line 376" o:spid="_x0000_s1400" style="position:absolute;visibility:visible;mso-wrap-style:square" from="404,6003" to="404,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7KgcUAAADcAAAADwAAAGRycy9kb3ducmV2LnhtbESPQWvCQBSE74L/YXmCt7pRqcbUVUQs&#10;1ltrE+jxkX1NFrNvQ3ar6b/vCgWPw8x8w6y3vW3ElTpvHCuYThIQxKXThisF+efrUwrCB2SNjWNS&#10;8EsetpvhYI2Zdjf+oOs5VCJC2GeooA6hzaT0ZU0W/cS1xNH7dp3FEGVXSd3hLcJtI2dJspAWDceF&#10;Glva11Rezj9WgXlfHJ9Py2JVyMMxTL/SS2psrtR41O9eQATqwyP8337TCubLF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n7KgcUAAADcAAAADwAAAAAAAAAA&#10;AAAAAAChAgAAZHJzL2Rvd25yZXYueG1sUEsFBgAAAAAEAAQA+QAAAJMDAAAAAA==&#10;" strokeweight="0"/>
                  <v:line id="Line 377" o:spid="_x0000_s1401" style="position:absolute;visibility:visible;mso-wrap-style:square" from="404,6003" to="467,6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ETO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kRM7wQAAANwAAAAPAAAAAAAAAAAAAAAA&#10;AKECAABkcnMvZG93bnJldi54bWxQSwUGAAAAAAQABAD5AAAAjwMAAAAA&#10;" strokeweight="0"/>
                  <v:shape id="Freeform 378" o:spid="_x0000_s1402" style="position:absolute;left:3042;top:3620;width:1022;height:1236;visibility:visible;mso-wrap-style:square;v-text-anchor:top" coordsize="1022,1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RSNsUA&#10;AADcAAAADwAAAGRycy9kb3ducmV2LnhtbESPQWvCQBSE74L/YXlCL6KbVKgaXaUU2go9iNGDx2f2&#10;mQSzb0N2m8R/7xYKHoeZ+YZZb3tTiZYaV1pWEE8jEMSZ1SXnCk7Hz8kChPPIGivLpOBODrab4WCN&#10;ibYdH6hNfS4ChF2CCgrv60RKlxVk0E1tTRy8q20M+iCbXOoGuwA3lXyNojdpsOSwUGBNHwVlt/TX&#10;KMA0vtv9GNvv6mfWfY0v+jyfL5V6GfXvKxCeev8M/7d3WsFsEcPfmXAE5O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FI2xQAAANwAAAAPAAAAAAAAAAAAAAAAAJgCAABkcnMv&#10;ZG93bnJldi54bWxQSwUGAAAAAAQABAD1AAAAigMAAAAA&#10;" path="m,1236r1022,l1022,e" filled="f" strokecolor="#903" strokeweight="36e-5mm">
                    <v:stroke dashstyle="1 1"/>
                    <v:path arrowok="t" o:connecttype="custom" o:connectlocs="0,1236;1022,1236;1022,0" o:connectangles="0,0,0"/>
                  </v:shape>
                  <v:line id="Line 379" o:spid="_x0000_s1403" style="position:absolute;flip:x;visibility:visible;mso-wrap-style:square" from="4014,3620" to="4064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VqJsMAAADcAAAADwAAAGRycy9kb3ducmV2LnhtbESPQWvCQBSE70L/w/IK3szGiLJEV5FC&#10;ofTWKNjeHtlnEsy+TbNbTf59VxA8DjPzDbPZDbYVV+p941jDPElBEJfONFxpOB7eZwqED8gGW8ek&#10;YSQPu+3LZIO5cTf+omsRKhEh7HPUUIfQ5VL6siaLPnEdcfTOrrcYouwraXq8RbhtZZamK2mx4bhQ&#10;Y0dvNZWX4s9qOIVxXKrBHIrx5/dzb5RTJvvWevo67NcgAg3hGX60P4yGhcrgfiYeAbn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VaibDAAAA3AAAAA8AAAAAAAAAAAAA&#10;AAAAoQIAAGRycy9kb3ducmV2LnhtbFBLBQYAAAAABAAEAPkAAACRAwAAAAA=&#10;" strokecolor="#903" strokeweight="36e-5mm"/>
                  <v:line id="Line 380" o:spid="_x0000_s1404" style="position:absolute;visibility:visible;mso-wrap-style:square" from="4064,3620" to="4115,3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Jl0MUAAADcAAAADwAAAGRycy9kb3ducmV2LnhtbESPQWvCQBSE74X+h+UVeim60aBIdJVU&#10;EOPNpkU8PrKvSTT7NmS3Gv+9Kwg9DjPzDbNY9aYRF+pcbVnBaBiBIC6srrlU8PO9GcxAOI+ssbFM&#10;Cm7kYLV8fVlgou2Vv+iS+1IECLsEFVTet4mUrqjIoBvaljh4v7Yz6IPsSqk7vAa4aeQ4iqbSYM1h&#10;ocKW1hUV5/zPKDhlx89R2n7E5002TdMTT7aH/U6p97c+nYPw1Pv/8LOdaQXxLIbHmXAE5P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pJl0MUAAADcAAAADwAAAAAAAAAA&#10;AAAAAAChAgAAZHJzL2Rvd25yZXYueG1sUEsFBgAAAAAEAAQA+QAAAJMDAAAAAA==&#10;" strokecolor="#903" strokeweight="36e-5mm"/>
                  <v:line id="Line 381" o:spid="_x0000_s1405" style="position:absolute;visibility:visible;mso-wrap-style:square" from="5503,5676" to="5503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oVOMUAAADcAAAADwAAAGRycy9kb3ducmV2LnhtbESPQWvCQBSE7wX/w/KE3uomttoYs4pI&#10;i/VmrUKPj+wzWcy+Ddmtpv++WxA8DjPzDVMse9uIC3XeOFaQjhIQxKXThisFh6/3pwyED8gaG8ek&#10;4Jc8LBeDhwJz7a78SZd9qESEsM9RQR1Cm0vpy5os+pFriaN3cp3FEGVXSd3hNcJtI8dJMpUWDceF&#10;Glta11Se9z9WgdlNN5Pt63F2lG+bkH5n58zYg1KPw341BxGoD/fwrf2hFTxnL/B/Jh4Bu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oVOMUAAADcAAAADwAAAAAAAAAA&#10;AAAAAAChAgAAZHJzL2Rvd25yZXYueG1sUEsFBgAAAAAEAAQA+QAAAJMDAAAAAA==&#10;" strokeweight="0"/>
                  <v:line id="Line 382" o:spid="_x0000_s1406" style="position:absolute;visibility:visible;mso-wrap-style:square" from="5503,5676" to="5554,5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awo8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K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5rCjxAAAANwAAAAPAAAAAAAAAAAA&#10;AAAAAKECAABkcnMvZG93bnJldi54bWxQSwUGAAAAAAQABAD5AAAAkgMAAAAA&#10;" strokeweight="0"/>
                  <v:line id="Line 383" o:spid="_x0000_s1407" style="position:absolute;flip:x;visibility:visible;mso-wrap-style:square" from="5516,5688" to="5554,5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AdEcYAAADcAAAADwAAAGRycy9kb3ducmV2LnhtbESPQWsCMRSE70L/Q3iF3jSrBStbo4hi&#10;KQUr2nro7bl57i5uXpYkuum/N4WCx2FmvmGm82gacSXna8sKhoMMBHFhdc2lgu+vdX8CwgdkjY1l&#10;UvBLHuazh94Uc2073tF1H0qRIOxzVFCF0OZS+qIig35gW+LknawzGJJ0pdQOuwQ3jRxl2VgarDkt&#10;VNjSsqLivL8YBbvPFz66t0s8x2O32f4cyo/DaqHU02NcvIIIFMM9/N9+1wqeJ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QHRHGAAAA3AAAAA8AAAAAAAAA&#10;AAAAAAAAoQIAAGRycy9kb3ducmV2LnhtbFBLBQYAAAAABAAEAPkAAACUAwAAAAA=&#10;" strokeweight="0"/>
                  <v:line id="Line 384" o:spid="_x0000_s1408" style="position:absolute;flip:y;visibility:visible;mso-wrap-style:square" from="5516,5688" to="5516,5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5y4isYAAADcAAAADwAAAGRycy9kb3ducmV2LnhtbESPQWsCMRSE70L/Q3iF3jSrBZWtUUSx&#10;FMEWbT309tw8dxc3L0sS3fjvm0Khx2FmvmFmi2gacSPna8sKhoMMBHFhdc2lgq/PTX8KwgdkjY1l&#10;UnAnD4v5Q2+GubYd7+l2CKVIEPY5KqhCaHMpfVGRQT+wLXHyztYZDEm6UmqHXYKbRo6ybCwN1pwW&#10;KmxpVVFxOVyNgv37hE/u9Rov8dTtPr6P5fa4Xir19BiXLyACxfAf/mu/aQXP0wn8nklHQM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+cuIrGAAAA3AAAAA8AAAAAAAAA&#10;AAAAAAAAoQIAAGRycy9kb3ducmV2LnhtbFBLBQYAAAAABAAEAPkAAACUAwAAAAA=&#10;" strokeweight="0"/>
                  <v:line id="Line 385" o:spid="_x0000_s1409" style="position:absolute;visibility:visible;mso-wrap-style:square" from="5503,5676" to="5566,5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cfP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5x89wQAAANwAAAAPAAAAAAAAAAAAAAAA&#10;AKECAABkcnMvZG93bnJldi54bWxQSwUGAAAAAAQABAD5AAAAjwMAAAAA&#10;" strokeweight="0"/>
                  <v:line id="Line 386" o:spid="_x0000_s1410" style="position:absolute;visibility:visible;mso-wrap-style:square" from="5503,5713" to="5503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u6psQAAADcAAAADwAAAGRycy9kb3ducmV2LnhtbESPT4vCMBTE7wt+h/AEb5qqrNZqFFl2&#10;0b35Fzw+mmcbbF5Kk9XutzcLwh6HmfkNs1i1thJ3arxxrGA4SEAQ504bLhScjl/9FIQPyBorx6Tg&#10;lzyslp23BWbaPXhP90MoRISwz1BBGUKdSenzkiz6gauJo3d1jcUQZVNI3eAjwm0lR0kykRYNx4US&#10;a/ooKb8dfqwCs5ts3r+n59lZfm7C8JLeUmNPSvW67XoOIlAb/sOv9lYrGKcz+DsTj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q7qmxAAAANwAAAAPAAAAAAAAAAAA&#10;AAAAAKECAABkcnMvZG93bnJldi54bWxQSwUGAAAAAAQABAD5AAAAkgMAAAAA&#10;" strokeweight="0"/>
                  <v:line id="Line 387" o:spid="_x0000_s1411" style="position:absolute;visibility:visible;mso-wrap-style:square" from="5516,5676" to="5516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iF5sIAAADcAAAADwAAAGRycy9kb3ducmV2LnhtbERPz2vCMBS+C/sfwhN207QOXe2MZcjE&#10;edtcCzs+mmcbbF5Kk2n33y+HgceP7/emGG0nrjR441hBOk9AENdOG24UlF/7WQbCB2SNnWNS8Ese&#10;iu3DZIO5djf+pOspNCKGsM9RQRtCn0vp65Ys+rnriSN3doPFEOHQSD3gLYbbTi6SZCUtGo4NLfa0&#10;a6m+nH6sAvOxOiyPz9W6km+HkH5nl8zYUqnH6fj6AiLQGO7if/e7VvC0jvPjmXgE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0iF5sIAAADcAAAADwAAAAAAAAAAAAAA&#10;AAChAgAAZHJzL2Rvd25yZXYueG1sUEsFBgAAAAAEAAQA+QAAAJADAAAAAA==&#10;" strokeweight="0"/>
                  <v:line id="Line 388" o:spid="_x0000_s1412" style="position:absolute;visibility:visible;mso-wrap-style:square" from="5503,5688" to="5566,5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Qgf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wmK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AQgfcUAAADcAAAADwAAAAAAAAAA&#10;AAAAAAChAgAAZHJzL2Rvd25yZXYueG1sUEsFBgAAAAAEAAQA+QAAAJMDAAAAAA==&#10;" strokeweight="0"/>
                  <v:line id="Line 389" o:spid="_x0000_s1413" style="position:absolute;visibility:visible;mso-wrap-style:square" from="5503,5688" to="5566,5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a+C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2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1r4KxAAAANwAAAAPAAAAAAAAAAAA&#10;AAAAAKECAABkcnMvZG93bnJldi54bWxQSwUGAAAAAAQABAD5AAAAkgMAAAAA&#10;" strokeweight="0"/>
                  <v:line id="Line 390" o:spid="_x0000_s1414" style="position:absolute;visibility:visible;mso-wrap-style:square" from="5516,5676" to="5516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obk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DJJv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5obkcUAAADcAAAADwAAAAAAAAAA&#10;AAAAAAChAgAAZHJzL2Rvd25yZXYueG1sUEsFBgAAAAAEAAQA+QAAAJMDAAAAAA==&#10;" strokeweight="0"/>
                  <v:line id="Line 391" o:spid="_x0000_s1415" style="position:absolute;visibility:visible;mso-wrap-style:square" from="5516,5676" to="5516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OD5cUAAADcAAAADwAAAGRycy9kb3ducmV2LnhtbESPQWsCMRSE74L/ITzBm2bV1q5bo5Ri&#10;0d7UKvT42Dx3g5uXZRN1/fdGKPQ4zMw3zHzZ2kpcqfHGsYLRMAFBnDttuFBw+PkapCB8QNZYOSYF&#10;d/KwXHQ7c8y0u/GOrvtQiAhhn6GCMoQ6k9LnJVn0Q1cTR+/kGoshyqaQusFbhNtKjpNkKi0ajgsl&#10;1vRZUn7eX6wCs52uX7/fjrOjXK3D6Dc9p8YelOr32o93EIHa8B/+a2+0gsnsBZ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OD5cUAAADcAAAADwAAAAAAAAAA&#10;AAAAAAChAgAAZHJzL2Rvd25yZXYueG1sUEsFBgAAAAAEAAQA+QAAAJMDAAAAAA==&#10;" strokeweight="0"/>
                  <v:line id="Line 392" o:spid="_x0000_s1416" style="position:absolute;visibility:visible;mso-wrap-style:square" from="5503,5676" to="5566,5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8mfsUAAADcAAAADwAAAGRycy9kb3ducmV2LnhtbESPT4vCMBTE74LfITxhb2uqotZqFBEX&#10;3duuf8Djo3m2wealNFntfnuzsOBxmJnfMItVaytxp8YbxwoG/QQEce604ULB6fjxnoLwAVlj5ZgU&#10;/JKH1bLbWWCm3YO/6X4IhYgQ9hkqKEOoMyl9XpJF33c1cfSurrEYomwKqRt8RLit5DBJJtKi4bhQ&#10;Yk2bkvLb4ccqMF+T3fhzep6d5XYXBpf0lhp7Uuqt167nIAK14RX+b++1gtFsDH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z8mfsUAAADcAAAADwAAAAAAAAAA&#10;AAAAAAChAgAAZHJzL2Rvd25yZXYueG1sUEsFBgAAAAAEAAQA+QAAAJMDAAAAAA==&#10;" strokeweight="0"/>
                  <v:line id="Line 393" o:spid="_x0000_s1417" style="position:absolute;visibility:visible;mso-wrap-style:square" from="5503,5688" to="5566,5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24CcQAAADcAAAADwAAAGRycy9kb3ducmV2LnhtbESPQWvCQBSE7wX/w/KE3nRjizFGVyml&#10;or2pVejxkX0mi9m3Ibtq/PduQehxmJlvmPmys7W4UuuNYwWjYQKCuHDacKng8LMaZCB8QNZYOyYF&#10;d/KwXPRe5phrd+MdXfehFBHCPkcFVQhNLqUvKrLoh64hjt7JtRZDlG0pdYu3CLe1fEuSVFo0HBcq&#10;bOizouK8v1gFZpuux9+T4/Qov9Zh9JudM2MPSr32u48ZiEBd+A8/2xut4H2awt+ZeATk4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7bgJxAAAANwAAAAPAAAAAAAAAAAA&#10;AAAAAKECAABkcnMvZG93bnJldi54bWxQSwUGAAAAAAQABAD5AAAAkgMAAAAA&#10;" strokeweight="0"/>
                  <v:line id="Line 394" o:spid="_x0000_s1418" style="position:absolute;visibility:visible;mso-wrap-style:square" from="5503,5676" to="5503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EdksUAAADcAAAADwAAAGRycy9kb3ducmV2LnhtbESPQWvCQBSE74L/YXmCt7pRqcbUVUQs&#10;1ltrE+jxkX1NFrNvQ3ar6b/vCgWPw8x8w6y3vW3ElTpvHCuYThIQxKXThisF+efrUwrCB2SNjWNS&#10;8EsetpvhYI2Zdjf+oOs5VCJC2GeooA6hzaT0ZU0W/cS1xNH7dp3FEGVXSd3hLcJtI2dJspAWDceF&#10;Glva11Rezj9WgXlfHJ9Py2JVyMMxTL/SS2psrtR41O9eQATqwyP8337TCuarJdzPx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KEdksUAAADcAAAADwAAAAAAAAAA&#10;AAAAAAChAgAAZHJzL2Rvd25yZXYueG1sUEsFBgAAAAAEAAQA+QAAAJMDAAAAAA==&#10;" strokeweight="0"/>
                  <v:line id="Line 395" o:spid="_x0000_s1419" style="position:absolute;flip:x;visibility:visible;mso-wrap-style:square" from="5503,5676" to="5566,5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q6JcQAAADcAAAADwAAAGRycy9kb3ducmV2LnhtbERPy2oCMRTdF/oP4Ra6q5la8DEaRSwt&#10;RVDR1oW76+R2ZnByMyTRiX9vFoUuD+c9nUfTiCs5X1tW8NrLQBAXVtdcKvj5/ngZgfABWWNjmRTc&#10;yMN89vgwxVzbjnd03YdSpBD2OSqoQmhzKX1RkUHfsy1x4n6tMxgSdKXUDrsUbhrZz7KBNFhzaqiw&#10;pWVFxXl/MQp2myGf3OclnuOpW2+Ph3J1eF8o9fwUFxMQgWL4F/+5v7SCt3Fam86kI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2rolxAAAANwAAAAPAAAAAAAAAAAA&#10;AAAAAKECAABkcnMvZG93bnJldi54bWxQSwUGAAAAAAQABAD5AAAAkgMAAAAA&#10;" strokeweight="0"/>
                  <v:line id="Line 396" o:spid="_x0000_s1420" style="position:absolute;visibility:visible;mso-wrap-style:square" from="5516,5688" to="5579,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f+1cUAAADcAAAADwAAAGRycy9kb3ducmV2LnhtbESPzWrDMBCE74W+g9hCLyWR6/7GiRLa&#10;kkKgpyZ9gK21sU2tlZE2jvL2VaDQ4zAz3zCLVXK9GinEzrOB22kBirj2tuPGwNfuffIMKgqyxd4z&#10;GThRhNXy8mKBlfVH/qRxK43KEI4VGmhFhkrrWLfkME79QJy9vQ8OJcvQaBvwmOGu12VRPGqHHeeF&#10;Fgd6a6n+2R6cAelOZfk6Bvm479cpHW5C8/D0bcz1VXqZgxJK8h/+a2+sgbvZDM5n8hHQy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Xf+1cUAAADcAAAADwAAAAAAAAAA&#10;AAAAAAChAgAAZHJzL2Rvd25yZXYueG1sUEsFBgAAAAAEAAQA+QAAAJMDAAAAAA==&#10;" strokeweight="69e-5mm"/>
                  <v:line id="Line 397" o:spid="_x0000_s1421" style="position:absolute;flip:x y;visibility:visible;mso-wrap-style:square" from="5516,5688" to="5579,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Viy8AAAADcAAAADwAAAGRycy9kb3ducmV2LnhtbERPTWsCMRC9F/wPYQQvRbPaorIaRYoW&#10;6a1rvQ+bcbOYTJYk1fXfm0Ohx8f7Xm97Z8WNQmw9K5hOChDEtdctNwp+TofxEkRMyBqtZ1LwoAjb&#10;zeBljaX2d/6mW5UakUM4lqjApNSVUsbakMM48R1x5i4+OEwZhkbqgPcc7qycFcVcOmw5Nxjs6MNQ&#10;fa1+nYK3xfl0vNpX83WIzuw/bVXPw0Op0bDfrUAk6tO/+M991Arei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VYsvAAAAA3AAAAA8AAAAAAAAAAAAAAAAA&#10;oQIAAGRycy9kb3ducmV2LnhtbFBLBQYAAAAABAAEAPkAAACOAwAAAAA=&#10;" strokeweight="0"/>
                  <v:line id="Line 398" o:spid="_x0000_s1422" style="position:absolute;flip:x y;visibility:visible;mso-wrap-style:square" from="5516,5676" to="5579,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nHUMMAAADc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ijH8n8lH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Zx1DDAAAA3AAAAA8AAAAAAAAAAAAA&#10;AAAAoQIAAGRycy9kb3ducmV2LnhtbFBLBQYAAAAABAAEAPkAAACRAwAAAAA=&#10;" strokeweight="0"/>
                  <v:line id="Line 399" o:spid="_x0000_s1423" style="position:absolute;flip:x y;visibility:visible;mso-wrap-style:square" from="5516,5688" to="5579,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tZJ8MAAADc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pZjB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LWSfDAAAA3AAAAA8AAAAAAAAAAAAA&#10;AAAAoQIAAGRycy9kb3ducmV2LnhtbFBLBQYAAAAABAAEAPkAAACRAwAAAAA=&#10;" strokeweight="0"/>
                  <v:line id="Line 400" o:spid="_x0000_s1424" style="position:absolute;flip:x y;visibility:visible;mso-wrap-style:square" from="5516,5688" to="5579,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f8vMMAAADc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xQT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H/LzDAAAA3AAAAA8AAAAAAAAAAAAA&#10;AAAAoQIAAGRycy9kb3ducmV2LnhtbFBLBQYAAAAABAAEAPkAAACRAwAAAAA=&#10;" strokeweight="0"/>
                  <v:line id="Line 401" o:spid="_x0000_s1425" style="position:absolute;flip:x y;visibility:visible;mso-wrap-style:square" from="5503,5688" to="5579,5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5kyMMAAADc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ihHczuQj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uZMjDAAAA3AAAAA8AAAAAAAAAAAAA&#10;AAAAoQIAAGRycy9kb3ducmV2LnhtbFBLBQYAAAAABAAEAPkAAACRAwAAAAA=&#10;" strokeweight="0"/>
                  <v:line id="Line 402" o:spid="_x0000_s1426" style="position:absolute;flip:x y;visibility:visible;mso-wrap-style:square" from="5528,5688" to="5591,5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LBU8MAAADc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pZjB7Uw+An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iwVPDAAAA3AAAAA8AAAAAAAAAAAAA&#10;AAAAoQIAAGRycy9kb3ducmV2LnhtbFBLBQYAAAAABAAEAPkAAACRAwAAAAA=&#10;" strokeweight="0"/>
                  <v:line id="Line 403" o:spid="_x0000_s1427" style="position:absolute;visibility:visible;mso-wrap-style:square" from="5503,5676" to="5503,5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3g68UAAADc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g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03g68UAAADcAAAADwAAAAAAAAAA&#10;AAAAAAChAgAAZHJzL2Rvd25yZXYueG1sUEsFBgAAAAAEAAQA+QAAAJMDAAAAAA==&#10;" strokeweight="0"/>
                  <v:line id="Line 404" o:spid="_x0000_s1428" style="position:absolute;visibility:visible;mso-wrap-style:square" from="5503,5676" to="5566,5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FFcMUAAADc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pH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AFFcMUAAADcAAAADwAAAAAAAAAA&#10;AAAAAAChAgAAZHJzL2Rvd25yZXYueG1sUEsFBgAAAAAEAAQA+QAAAJMDAAAAAA==&#10;" strokeweight="0"/>
                  <v:rect id="Rectangle 405" o:spid="_x0000_s1429" style="position:absolute;left:3294;top:4906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MQbL4A&#10;AADcAAAADwAAAGRycy9kb3ducmV2LnhtbERPy2oCMRTdC/5DuEJ3miilyGgUEQRb3Dj6AZfJnQcm&#10;N0MSnenfNwuhy8N5b/ejs+JFIXaeNSwXCgRx5U3HjYb77TRfg4gJ2aD1TBp+KcJ+N51ssTB+4Cu9&#10;ytSIHMKxQA1tSn0hZaxachgXvifOXO2Dw5RhaKQJOORwZ+VKqS/psOPc0GJPx5aqR/l0GuStPA3r&#10;0gblf1b1xX6frzV5rT9m42EDItGY/sVv99lo+FR5bT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DEG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C1AC1" w:rsidRDefault="004C1AC1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</v:group>
                <v:shape id="Freeform 407" o:spid="_x0000_s1430" style="position:absolute;left:16833;top:22987;width:10814;height:16814;visibility:visible;mso-wrap-style:square;v-text-anchor:top" coordsize="1703,26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zgCsMA&#10;AADcAAAADwAAAGRycy9kb3ducmV2LnhtbESPQWsCMRSE7wX/Q3iCl1KzFSm6GkUKgtJT1d6fm+dm&#10;2+QlbqJu/30jCD0OM/MNM192zoortbHxrOB1WIAgrrxuuFZw2K9fJiBiQtZoPZOCX4qwXPSe5lhq&#10;f+NPuu5SLTKEY4kKTEqhlDJWhhzGoQ/E2Tv51mHKsq2lbvGW4c7KUVG8SYcN5wWDgd4NVT+7i1Ng&#10;z3LzbMP4+FV/uPBtjtPtBZNSg363moFI1KX/8KO90QrGxRTuZ/IR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fzgCsMAAADcAAAADwAAAAAAAAAAAAAAAACYAgAAZHJzL2Rv&#10;d25yZXYueG1sUEsFBgAAAAAEAAQA9QAAAIgDAAAAAA==&#10;" path="m,2648r1703,l1703,e" filled="f" strokecolor="#903" strokeweight="36e-5mm">
                  <v:stroke dashstyle="1 1"/>
                  <v:path arrowok="t" o:connecttype="custom" o:connectlocs="0,1681480;1081405,1681480;1081405,0" o:connectangles="0,0,0"/>
                </v:shape>
                <v:line id="Line 408" o:spid="_x0000_s1431" style="position:absolute;flip:x;visibility:visible;mso-wrap-style:square" from="27330,22987" to="27647,23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sJKMEAAADcAAAADwAAAGRycy9kb3ducmV2LnhtbERPy2rCQBTdC/7DcIXuzESpZUgdRQSh&#10;dNdYsN1dMrdJMHMnZqZ5/L2zEFweznu7H20jeup87VjDKklBEBfO1Fxq+D6flgqED8gGG8ekYSIP&#10;+918tsXMuIG/qM9DKWII+ww1VCG0mZS+qMiiT1xLHLk/11kMEXalNB0OMdw2cp2mb9JizbGhwpaO&#10;FRXX/N9quIRp2qjRnPPp9/Z5MMops/7R+mUxHt5BBBrDU/xwfxgNr6s4P56JR0Du7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6wkowQAAANwAAAAPAAAAAAAAAAAAAAAA&#10;AKECAABkcnMvZG93bnJldi54bWxQSwUGAAAAAAQABAD5AAAAjwMAAAAA&#10;" strokecolor="#903" strokeweight="36e-5mm"/>
                <v:line id="Line 409" o:spid="_x0000_s1432" style="position:absolute;visibility:visible;mso-wrap-style:square" from="27647,22987" to="27971,23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wG3sUAAADcAAAADwAAAGRycy9kb3ducmV2LnhtbESPT4vCMBTE7wt+h/CEvSyadv+IVKNU&#10;Qaw3V0U8PppnW21eShO1++3NwsIeh5n5DTOdd6YWd2pdZVlBPIxAEOdWV1woOOxXgzEI55E11pZJ&#10;wQ85mM96L1NMtH3wN913vhABwi5BBaX3TSKly0sy6Ia2IQ7e2bYGfZBtIXWLjwA3tXyPopE0WHFY&#10;KLGhZUn5dXczCi7ZaRGnzdvHdZWN0vTCX+vjdqPUa79LJyA8df4//NfOtILPOIbfM+EIyNk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awG3sUAAADcAAAADwAAAAAAAAAA&#10;AAAAAAChAgAAZHJzL2Rvd25yZXYueG1sUEsFBgAAAAAEAAQA+QAAAJMDAAAAAA==&#10;" strokecolor="#903" strokeweight="36e-5mm"/>
                <v:line id="Line 410" o:spid="_x0000_s1433" style="position:absolute;visibility:visible;mso-wrap-style:square" from="36785,40525" to="36785,40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9wNc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Tgdwe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r3A1xAAAANwAAAAPAAAAAAAAAAAA&#10;AAAAAKECAABkcnMvZG93bnJldi54bWxQSwUGAAAAAAQABAD5AAAAkgMAAAAA&#10;" strokeweight="0"/>
                <v:line id="Line 411" o:spid="_x0000_s1434" style="position:absolute;visibility:visible;mso-wrap-style:square" from="36785,40525" to="37109,40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PVr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W/pK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uPVrsUAAADcAAAADwAAAAAAAAAA&#10;AAAAAAChAgAAZHJzL2Rvd25yZXYueG1sUEsFBgAAAAAEAAQA+QAAAJMDAAAAAA==&#10;" strokeweight="0"/>
                <v:line id="Line 412" o:spid="_x0000_s1435" style="position:absolute;flip:x;visibility:visible;mso-wrap-style:square" from="36868,40601" to="37109,40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5+H8YAAADcAAAADwAAAGRycy9kb3ducmV2LnhtbESPQWsCMRSE7wX/Q3iCt5pVpJWtUURR&#10;SsEWtR56e25edxc3L0sS3fTfm0Khx2FmvmFmi2gacSPna8sKRsMMBHFhdc2lgs/j5nEKwgdkjY1l&#10;UvBDHhbz3sMMc2073tPtEEqRIOxzVFCF0OZS+qIig35oW+LkfVtnMCTpSqkddgluGjnOsidpsOa0&#10;UGFLq4qKy+FqFOzfn/nsttd4iedu9/F1Kt9O66VSg35cvoAIFMN/+K/9qhVMRhP4PZOOgJz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ufh/GAAAA3AAAAA8AAAAAAAAA&#10;AAAAAAAAoQIAAGRycy9kb3ducmV2LnhtbFBLBQYAAAAABAAEAPkAAACUAwAAAAA=&#10;" strokeweight="0"/>
                <v:line id="Line 413" o:spid="_x0000_s1436" style="position:absolute;flip:y;visibility:visible;mso-wrap-style:square" from="36868,40601" to="36868,40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LbhMYAAADcAAAADwAAAGRycy9kb3ducmV2LnhtbESPQWsCMRSE7wX/Q3gFbzWrtLZsjSJK&#10;pQi2aOuht+fmdXdx87Ik0Y3/3giFHoeZ+YaZzKJpxJmcry0rGA4yEMSF1TWXCr6/3h5eQPiArLGx&#10;TAou5GE27d1NMNe24y2dd6EUCcI+RwVVCG0upS8qMugHtiVO3q91BkOSrpTaYZfgppGjLBtLgzWn&#10;hQpbWlRUHHcno2D78cwHtzrFYzx0m8+ffbneL+dK9e/j/BVEoBj+w3/td63gcf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i24TGAAAA3AAAAA8AAAAAAAAA&#10;AAAAAAAAoQIAAGRycy9kb3ducmV2LnhtbFBLBQYAAAAABAAEAPkAAACUAwAAAAA=&#10;" strokeweight="0"/>
                <v:line id="Line 414" o:spid="_x0000_s1437" style="position:absolute;visibility:visible;mso-wrap-style:square" from="36785,40525" to="37185,40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R2NsUAAADcAAAADwAAAGRycy9kb3ducmV2LnhtbESPT2vCQBTE7wW/w/IEb3UTsTFGVxGx&#10;2N5a/4DHR/aZLGbfhuxW02/fLRR6HGbmN8xy3dtG3KnzxrGCdJyAIC6dNlwpOB1fn3MQPiBrbByT&#10;gm/ysF4NnpZYaPfgT7ofQiUihH2BCuoQ2kJKX9Zk0Y9dSxy9q+sshii7SuoOHxFuGzlJkkxaNBwX&#10;amxpW1N5O3xZBeYj27+8z87zs9ztQ3rJb7mxJ6VGw36zABGoD//hv/abVjBNM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pR2NsUAAADcAAAADwAAAAAAAAAA&#10;AAAAAAChAgAAZHJzL2Rvd25yZXYueG1sUEsFBgAAAAAEAAQA+QAAAJMDAAAAAA==&#10;" strokeweight="0"/>
                <v:line id="Line 415" o:spid="_x0000_s1438" style="position:absolute;visibility:visible;mso-wrap-style:square" from="36785,40767" to="36785,40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jTrcQAAADcAAAADwAAAGRycy9kb3ducmV2LnhtbESPT2vCQBTE74LfYXlCb7pJaTWNrlJK&#10;RXvzL/T4yD6TxezbkF01/fZuQfA4zMxvmNmis7W4UuuNYwXpKAFBXDhtuFRw2C+HGQgfkDXWjknB&#10;H3lYzPu9Geba3XhL110oRYSwz1FBFUKTS+mLiiz6kWuIo3dyrcUQZVtK3eItwm0tX5NkLC0ajgsV&#10;NvRVUXHeXawCsxmv3n8mx4+j/F6F9Dc7Z8YelHoZdJ9TEIG68Aw/2mut4C2dwP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2NOtxAAAANwAAAAPAAAAAAAAAAAA&#10;AAAAAKECAABkcnMvZG93bnJldi54bWxQSwUGAAAAAAQABAD5AAAAkgMAAAAA&#10;" strokeweight="0"/>
                <v:line id="Line 416" o:spid="_x0000_s1439" style="position:absolute;visibility:visible;mso-wrap-style:square" from="36868,40525" to="36868,40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dH38IAAADcAAAADwAAAGRycy9kb3ducmV2LnhtbERPz2vCMBS+C/sfwht407SiruuMMkRx&#10;3lynsOOjeWuDzUtpotb/3hwGHj++34tVbxtxpc4bxwrScQKCuHTacKXg+LMdZSB8QNbYOCYFd/Kw&#10;Wr4MFphrd+NvuhahEjGEfY4K6hDaXEpf1mTRj11LHLk/11kMEXaV1B3eYrht5CRJ5tKi4dhQY0vr&#10;mspzcbEKzGG+m+3fTu8nudmF9Dc7Z8YelRq+9p8fIAL14Sn+d39pBdM0ro1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EdH38IAAADcAAAADwAAAAAAAAAAAAAA&#10;AAChAgAAZHJzL2Rvd25yZXYueG1sUEsFBgAAAAAEAAQA+QAAAJADAAAAAA==&#10;" strokeweight="0"/>
                <v:line id="Line 417" o:spid="_x0000_s1440" style="position:absolute;visibility:visible;mso-wrap-style:square" from="36785,40601" to="37185,40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viRMUAAADcAAAADwAAAGRycy9kb3ducmV2LnhtbESPT2vCQBTE70K/w/IK3uomYm2MriJi&#10;0d6sf8DjI/tMFrNvQ3ar6bd3CwWPw8z8hpktOluLG7XeOFaQDhIQxIXThksFx8PnWwbCB2SNtWNS&#10;8EseFvOX3gxz7e78Tbd9KEWEsM9RQRVCk0vpi4os+oFriKN3ca3FEGVbSt3iPcJtLYdJMpYWDceF&#10;ChtaVVRc9z9WgdmNN+9fH6fJSa43IT1n18zYo1L91245BRGoC8/wf3urFYzSC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wviRMUAAADcAAAADwAAAAAAAAAA&#10;AAAAAAChAgAAZHJzL2Rvd25yZXYueG1sUEsFBgAAAAAEAAQA+QAAAJMDAAAAAA==&#10;" strokeweight="0"/>
                <v:line id="Line 418" o:spid="_x0000_s1441" style="position:absolute;visibility:visible;mso-wrap-style:square" from="36785,40601" to="37185,40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2BZ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iHu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2BZMIAAADcAAAADwAAAAAAAAAAAAAA&#10;AAChAgAAZHJzL2Rvd25yZXYueG1sUEsFBgAAAAAEAAQA+QAAAJADAAAAAA==&#10;" strokeweight="0"/>
                <v:line id="Line 419" o:spid="_x0000_s1442" style="position:absolute;visibility:visible;mso-wrap-style:square" from="36868,40525" to="36868,40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Ek/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XiU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EST/xAAAANwAAAAPAAAAAAAAAAAA&#10;AAAAAKECAABkcnMvZG93bnJldi54bWxQSwUGAAAAAAQABAD5AAAAkgMAAAAA&#10;" strokeweight="0"/>
                <v:line id="Line 420" o:spid="_x0000_s1443" style="position:absolute;visibility:visible;mso-wrap-style:square" from="36868,40525" to="36868,40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O6i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wVua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w7qIxAAAANwAAAAPAAAAAAAAAAAA&#10;AAAAAKECAABkcnMvZG93bnJldi54bWxQSwUGAAAAAAQABAD5AAAAkgMAAAAA&#10;" strokeweight="0"/>
                <v:line id="Line 421" o:spid="_x0000_s1444" style="position:absolute;visibility:visible;mso-wrap-style:square" from="36785,40525" to="37185,40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8fE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eBpMo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I8fE8UAAADcAAAADwAAAAAAAAAA&#10;AAAAAAChAgAAZHJzL2Rvd25yZXYueG1sUEsFBgAAAAAEAAQA+QAAAJMDAAAAAA==&#10;" strokeweight="0"/>
                <v:line id="Line 422" o:spid="_x0000_s1445" style="position:absolute;visibility:visible;mso-wrap-style:square" from="36785,40601" to="37185,40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aHZ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P5v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2aHZ8UAAADcAAAADwAAAAAAAAAA&#10;AAAAAAChAgAAZHJzL2Rvd25yZXYueG1sUEsFBgAAAAAEAAQA+QAAAJMDAAAAAA==&#10;" strokeweight="0"/>
                <v:line id="Line 423" o:spid="_x0000_s1446" style="position:absolute;visibility:visible;mso-wrap-style:square" from="36785,40525" to="36785,40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oi/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bxO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oi/MUAAADcAAAADwAAAAAAAAAA&#10;AAAAAAChAgAAZHJzL2Rvd25yZXYueG1sUEsFBgAAAAAEAAQA+QAAAJMDAAAAAA==&#10;" strokeweight="0"/>
                <v:line id="Line 424" o:spid="_x0000_s1447" style="position:absolute;flip:x;visibility:visible;mso-wrap-style:square" from="36785,40525" to="37185,40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yPTsYAAADcAAAADwAAAGRycy9kb3ducmV2LnhtbESPQWsCMRSE7wX/Q3hCbzWrFCtbo4hi&#10;KQUraj309ty87i5uXpYkuum/N4WCx2FmvmGm82gacSXna8sKhoMMBHFhdc2lgq/D+mkCwgdkjY1l&#10;UvBLHuaz3sMUc2073tF1H0qRIOxzVFCF0OZS+qIig35gW+Lk/VhnMCTpSqkddgluGjnKsrE0WHNa&#10;qLClZUXFeX8xCnafL3xyb5d4jqdus/0+lh/H1UKpx35cvIIIFMM9/N9+1wqeR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Ycj07GAAAA3AAAAA8AAAAAAAAA&#10;AAAAAAAAoQIAAGRycy9kb3ducmV2LnhtbFBLBQYAAAAABAAEAPkAAACUAwAAAAA=&#10;" strokeweight="0"/>
                <v:line id="Line 425" o:spid="_x0000_s1448" style="position:absolute;visibility:visible;mso-wrap-style:square" from="36868,40601" to="37268,4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HLvsQAAADcAAAADwAAAGRycy9kb3ducmV2LnhtbESPUUsDMRCE3wX/Q1ihL9LmPKotZ9Oi&#10;0oLgk9UfsL1s7w4vmyPZXtN/3wiCj8PMfMOsNsn1aqQQO88GHmYFKOLa244bA99fu+kSVBRki71n&#10;MnChCJv17c0KK+vP/EnjXhqVIRwrNNCKDJXWsW7JYZz5gTh7Rx8cSpah0TbgOcNdr8uieNIOO84L&#10;LQ701lL9sz85A9JdyvJ1DPIx77cpne5D87g4GDO5Sy/PoISS/If/2u/WwLxcwO+ZfAT0+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scu+xAAAANwAAAAPAAAAAAAAAAAA&#10;AAAAAKECAABkcnMvZG93bnJldi54bWxQSwUGAAAAAAQABAD5AAAAkgMAAAAA&#10;" strokeweight="69e-5mm"/>
                <v:line id="Line 426" o:spid="_x0000_s1449" style="position:absolute;flip:x y;visibility:visible;mso-wrap-style:square" from="36868,40601" to="37268,4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Yyrc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+Jn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CWMq3AAAAA3AAAAA8AAAAAAAAAAAAAAAAA&#10;oQIAAGRycy9kb3ducmV2LnhtbFBLBQYAAAAABAAEAPkAAACOAwAAAAA=&#10;" strokeweight="0"/>
                <v:line id="Line 427" o:spid="_x0000_s1450" style="position:absolute;flip:x y;visibility:visible;mso-wrap-style:square" from="36868,40525" to="37268,4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qXNs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t4mb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alzbDAAAA3AAAAA8AAAAAAAAAAAAA&#10;AAAAoQIAAGRycy9kb3ducmV2LnhtbFBLBQYAAAAABAAEAPkAAACRAwAAAAA=&#10;" strokeweight="0"/>
                <v:line id="Line 428" o:spid="_x0000_s1451" style="position:absolute;flip:x y;visibility:visible;mso-wrap-style:square" from="36868,40601" to="37268,4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modsAAAADcAAAADwAAAGRycy9kb3ducmV2LnhtbERPTWsCMRC9F/wPYYReSs22ipbVKFJU&#10;xJurvQ+b6WYxmSxJ1PXfm0Ohx8f7Xqx6Z8WNQmw9K/gYFSCIa69bbhScT9v3LxAxIWu0nknBgyKs&#10;loOXBZba3/lItyo1IodwLFGBSakrpYy1IYdx5DvizP364DBlGBqpA95zuLPysyim0mHLucFgR9+G&#10;6kt1dQrGs5/T/mLfzGEbndnsbFVPw0Op12G/noNI1Kd/8Z97rxVMxnl+PpOPgFw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5qHbAAAAA3AAAAA8AAAAAAAAAAAAAAAAA&#10;oQIAAGRycy9kb3ducmV2LnhtbFBLBQYAAAAABAAEAPkAAACOAwAAAAA=&#10;" strokeweight="0"/>
                <v:line id="Line 429" o:spid="_x0000_s1452" style="position:absolute;flip:x y;visibility:visible;mso-wrap-style:square" from="36868,40601" to="37268,4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UN7cMAAADcAAAADwAAAGRycy9kb3ducmV2LnhtbESPQWsCMRSE70L/Q3iFXqRmrWUrW6OU&#10;UkV6c23vj81zs5i8LEmq679vBMHjMDPfMIvV4Kw4UYidZwXTSQGCuPG641bBz379PAcRE7JG65kU&#10;XCjCavkwWmCl/Zl3dKpTKzKEY4UKTEp9JWVsDDmME98TZ+/gg8OUZWilDnjOcGflS1GU0mHHecFg&#10;T5+GmmP95xTM3n7326Mdm+91dOZrY+umDBelnh6Hj3cQiYZ0D9/aW63gdTa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1De3DAAAA3AAAAA8AAAAAAAAAAAAA&#10;AAAAoQIAAGRycy9kb3ducmV2LnhtbFBLBQYAAAAABAAEAPkAAACRAwAAAAA=&#10;" strokeweight="0"/>
                <v:line id="Line 430" o:spid="_x0000_s1453" style="position:absolute;flip:x y;visibility:visible;mso-wrap-style:square" from="36785,40601" to="37268,41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eTms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3gdTa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nk5rDAAAA3AAAAA8AAAAAAAAAAAAA&#10;AAAAoQIAAGRycy9kb3ducmV2LnhtbFBLBQYAAAAABAAEAPkAAACRAwAAAAA=&#10;" strokeweight="0"/>
                <v:line id="Line 431" o:spid="_x0000_s1454" style="position:absolute;flip:x y;visibility:visible;mso-wrap-style:square" from="36950,40601" to="37350,4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s2AcMAAADcAAAADwAAAGRycy9kb3ducmV2LnhtbESPQWsCMRSE70L/Q3iFXqRm2xUrW6OU&#10;Uot4c9X7Y/O6WUxeliTV9d83BcHjMDPfMIvV4Kw4U4idZwUvkwIEceN1x62Cw379PAcRE7JG65kU&#10;XCnCavkwWmCl/YV3dK5TKzKEY4UKTEp9JWVsDDmME98TZ+/HB4cpy9BKHfCS4c7K16KYSYcd5wWD&#10;PX0aak71r1NQvh33m5Mdm+06OvP1betmFq5KPT0OH+8gEg3pHr61N1rBtCzh/0w+An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vrNgHDAAAA3AAAAA8AAAAAAAAAAAAA&#10;AAAAoQIAAGRycy9kb3ducmV2LnhtbFBLBQYAAAAABAAEAPkAAACRAwAAAAA=&#10;" strokeweight="0"/>
                <v:line id="Line 432" o:spid="_x0000_s1455" style="position:absolute;visibility:visible;mso-wrap-style:square" from="36785,40525" to="36785,40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8RusUAAADcAAAADwAAAGRycy9kb3ducmV2LnhtbESPT2sCMRTE70K/Q3gFb5q1Wl23Rimi&#10;qLfWP+DxsXndDW5elk3U7bdvhILHYWZ+w8wWra3EjRpvHCsY9BMQxLnThgsFx8O6l4LwAVlj5ZgU&#10;/JKHxfylM8NMuzt/020fChEh7DNUUIZQZ1L6vCSLvu9q4uj9uMZiiLIppG7wHuG2km9JMpYWDceF&#10;EmtalpRf9lerwHyNN++7yWl6kqtNGJzTS2rsUanua/v5ASJQG57h//ZWKxgNR/A4E4+An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r8RusUAAADcAAAADwAAAAAAAAAA&#10;AAAAAAChAgAAZHJzL2Rvd25yZXYueG1sUEsFBgAAAAAEAAQA+QAAAJMDAAAAAA==&#10;" strokeweight="0"/>
                <v:line id="Line 433" o:spid="_x0000_s1456" style="position:absolute;visibility:visible;mso-wrap-style:square" from="36785,40525" to="37185,40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O0Ic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3gfjuB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fO0IcUAAADcAAAADwAAAAAAAAAA&#10;AAAAAAChAgAAZHJzL2Rvd25yZXYueG1sUEsFBgAAAAAEAAQA+QAAAJMDAAAAAA==&#10;" strokeweight="0"/>
                <v:rect id="Rectangle 434" o:spid="_x0000_s1457" style="position:absolute;left:21082;top:40043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zrOMIA&#10;AADcAAAADwAAAGRycy9kb3ducmV2LnhtbESPzYoCMRCE74LvEFrwphl1EZk1igiCLl4c9wGaSc8P&#10;Jp0hyTqzb28WhD0WVfUVtd0P1ogn+dA6VrCYZyCIS6dbrhV830+zDYgQkTUax6TglwLsd+PRFnPt&#10;er7Rs4i1SBAOOSpoYuxyKUPZkMUwdx1x8irnLcYkfS21xz7BrZHLLFtLiy2nhQY7OjZUPoofq0De&#10;i1O/KYzP3NeyuprL+VaRU2o6GQ6fICIN8T/8bp+1go/V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vOs4wgAAANwAAAAPAAAAAAAAAAAAAAAAAJgCAABkcnMvZG93&#10;bnJldi54bWxQSwUGAAAAAAQABAD1AAAAhwMAAAAA&#10;" filled="f" stroked="f">
                  <v:textbox style="mso-fit-shape-to-text:t" inset="0,0,0,0">
                    <w:txbxContent>
                      <w:p w:rsidR="004C1AC1" w:rsidRDefault="004C1AC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57502" w:rsidRDefault="00257502" w:rsidP="00257502">
      <w:pPr>
        <w:widowControl w:val="0"/>
        <w:rPr>
          <w:rFonts w:cs="Arial"/>
        </w:rPr>
      </w:pPr>
    </w:p>
    <w:p w:rsidR="00257502" w:rsidRDefault="00257502" w:rsidP="00257502">
      <w:pPr>
        <w:widowControl w:val="0"/>
        <w:jc w:val="center"/>
        <w:rPr>
          <w:rFonts w:cs="Arial"/>
        </w:rPr>
      </w:pPr>
    </w:p>
    <w:p w:rsidR="00257502" w:rsidRDefault="00257502" w:rsidP="0025750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529296"/>
      <w:r>
        <w:lastRenderedPageBreak/>
        <w:t>Casos de Uso</w:t>
      </w:r>
      <w:bookmarkEnd w:id="8"/>
    </w:p>
    <w:p w:rsidR="00257502" w:rsidRDefault="00257502" w:rsidP="004C1AC1">
      <w:pPr>
        <w:pStyle w:val="Ttulo2"/>
      </w:pPr>
      <w:r>
        <w:rPr>
          <w:vanish/>
        </w:rPr>
        <w:t xml:space="preserve">UCS256 </w:t>
      </w:r>
      <w:bookmarkStart w:id="9" w:name="_Toc404529297"/>
      <w:r>
        <w:t>Incluir movimentação coletiva</w:t>
      </w:r>
      <w:bookmarkEnd w:id="9"/>
      <w:r>
        <w:t> </w:t>
      </w:r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529298"/>
      <w:r>
        <w:t>Fluxo Básico – Parâmetros para seleção</w:t>
      </w:r>
      <w:bookmarkEnd w:id="10"/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Movimentações coletivas e seleciona a opção de inclusão.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a opção Movimentação Coletiva de Servidores de Determinadas Carreiras:</w:t>
      </w:r>
    </w:p>
    <w:p w:rsidR="00257502" w:rsidRDefault="00257502" w:rsidP="0025750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“Carreiras” ativas, vigentes (na data da movimentação informada), permitidas para o órgão origem.</w:t>
      </w:r>
    </w:p>
    <w:p w:rsidR="00257502" w:rsidRDefault="00257502" w:rsidP="0025750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os “Itens de carreira” ativos, vigentes (na data da movimentação informada), permitidos para o órgão origem e referentes à Carreira selecionada.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a opção Movimentação Coletiva de Servidores já Movimentados Temporariamente por Determinado Instituto:</w:t>
      </w:r>
    </w:p>
    <w:p w:rsidR="00257502" w:rsidRDefault="00257502" w:rsidP="0025750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os “Institutos de movimentações” do Agrupamento (que o ator está logado).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prossegue a operação.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RN06 e RN05 da seção “Regras de negócio”.</w:t>
      </w:r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529299"/>
      <w:r>
        <w:t>Fluxo Alternativo – Pesquisar Unidade organizacional</w:t>
      </w:r>
      <w:bookmarkEnd w:id="11"/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de “Unidade organizacional”.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“Pesquisa Auxiliar de Unidade organizacional”.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pessoa pesquisada.</w:t>
      </w:r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213146224"/>
      <w:bookmarkStart w:id="13" w:name="_Toc404529300"/>
      <w:r>
        <w:t>Fluxo Alternativo – Pesquisar Pessoa</w:t>
      </w:r>
      <w:bookmarkEnd w:id="12"/>
      <w:bookmarkEnd w:id="13"/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de “Pessoa” (com vínculo).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“Pesquisa Auxiliar de Pessoas” (com vínculo).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pessoa pesquisada.</w:t>
      </w:r>
    </w:p>
    <w:p w:rsidR="00257502" w:rsidRDefault="00257502" w:rsidP="0025750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529301"/>
      <w:r>
        <w:t>Fluxo Básico – Servidores</w:t>
      </w:r>
      <w:bookmarkEnd w:id="14"/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movimentação.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dos servidores a serem movimentados conforme os parâmetros para seleção informados.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prossegue a operação.</w:t>
      </w:r>
    </w:p>
    <w:p w:rsidR="00257502" w:rsidRDefault="00257502" w:rsidP="0025750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529302"/>
      <w:r>
        <w:t>Fluxo Básico – Dados da movimentação</w:t>
      </w:r>
      <w:bookmarkEnd w:id="15"/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movimentação.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“Institutos de movimentações” do Agrupamento (que o ator está logado), vigentes (na data da movimentação informada) e ativos (não anulados).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“Motivos de movimentações” do Agrupamento (que o ator está logado), vigentes (na data da </w:t>
      </w:r>
      <w:r>
        <w:lastRenderedPageBreak/>
        <w:t>movimentação informada) e ativos (não anulados).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RN02, RN03, RN04, RN05, RN06, RN07, RN08 e RN09 da seção “Regras de negócio”.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“Movimentação coletiva”.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servidor a ser movimentado:</w:t>
      </w:r>
    </w:p>
    <w:p w:rsidR="00257502" w:rsidRDefault="00257502" w:rsidP="0025750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executa o caso de uso “Incluir movimentação”, informando as informações da movimentação.</w:t>
      </w:r>
    </w:p>
    <w:p w:rsidR="00257502" w:rsidRDefault="00257502" w:rsidP="0025750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retorne alguma exceção, o sistema passa para o próximo servidor.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a quantidade de servidores movimentados, através da identificação da Movimentação coletiva.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envia e-mail (vide anexo “E-mail”) para o responsável da unidade organizacional destino.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257502" w:rsidRDefault="00257502" w:rsidP="00257502">
      <w:pPr>
        <w:pStyle w:val="Recuodecorpodetexto"/>
      </w:pPr>
    </w:p>
    <w:p w:rsidR="00257502" w:rsidRDefault="00257502" w:rsidP="004C1AC1">
      <w:pPr>
        <w:pStyle w:val="Ttulo2"/>
      </w:pPr>
      <w:r>
        <w:rPr>
          <w:vanish/>
        </w:rPr>
        <w:t xml:space="preserve">UCS257 </w:t>
      </w:r>
      <w:bookmarkStart w:id="16" w:name="_Toc404529303"/>
      <w:r>
        <w:t>Excluir movimentação coletiva</w:t>
      </w:r>
      <w:bookmarkEnd w:id="16"/>
      <w:r>
        <w:t> </w:t>
      </w:r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529304"/>
      <w:r>
        <w:t>Fluxo Básico</w:t>
      </w:r>
      <w:bookmarkEnd w:id="17"/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“Movimentação coletiva” após executar o caso de uso “Listar movimentações coletivas” e seleciona a opção de exclusão.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as “Movimentações” geradas </w:t>
      </w:r>
      <w:proofErr w:type="gramStart"/>
      <w:r>
        <w:t>pelas “Movimentação</w:t>
      </w:r>
      <w:proofErr w:type="gramEnd"/>
      <w:r>
        <w:t xml:space="preserve"> coletiva” a ser excluída.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“Movimentação” recuperada:</w:t>
      </w:r>
    </w:p>
    <w:p w:rsidR="00257502" w:rsidRDefault="00257502" w:rsidP="0025750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executa o caso de uso “Excluir movimentação</w:t>
      </w:r>
      <w:proofErr w:type="gramStart"/>
      <w:r>
        <w:t>” ,</w:t>
      </w:r>
      <w:proofErr w:type="gramEnd"/>
      <w:r>
        <w:t xml:space="preserve"> informando a identificação da Movimentação.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257502" w:rsidRDefault="00257502" w:rsidP="00257502">
      <w:pPr>
        <w:pStyle w:val="Recuodecorpodetexto"/>
      </w:pPr>
    </w:p>
    <w:p w:rsidR="00257502" w:rsidRDefault="00257502" w:rsidP="004C1AC1">
      <w:pPr>
        <w:pStyle w:val="Ttulo2"/>
      </w:pPr>
      <w:r>
        <w:rPr>
          <w:vanish/>
        </w:rPr>
        <w:t xml:space="preserve">UCS258 </w:t>
      </w:r>
      <w:bookmarkStart w:id="18" w:name="_Toc404529305"/>
      <w:r>
        <w:t>Anular movimentação coletiva</w:t>
      </w:r>
      <w:bookmarkEnd w:id="18"/>
      <w:r>
        <w:t> </w:t>
      </w:r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529306"/>
      <w:r>
        <w:t>Fluxo Básico</w:t>
      </w:r>
      <w:bookmarkEnd w:id="19"/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“Movimentação” após executar o caso de uso “Listar movimentações coletivas” e seleciona a opção de anulação.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o registro não está anulado.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as “Movimentações” geradas </w:t>
      </w:r>
      <w:proofErr w:type="gramStart"/>
      <w:r>
        <w:t>pelas “Movimentação</w:t>
      </w:r>
      <w:proofErr w:type="gramEnd"/>
      <w:r>
        <w:t xml:space="preserve"> coletiva” a ser anulada.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“Movimentação” recuperada:</w:t>
      </w:r>
    </w:p>
    <w:p w:rsidR="00257502" w:rsidRDefault="00257502" w:rsidP="0025750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O sistema executa o caso de uso “Anular movimentação</w:t>
      </w:r>
      <w:proofErr w:type="gramStart"/>
      <w:r>
        <w:t>” ,</w:t>
      </w:r>
      <w:proofErr w:type="gramEnd"/>
      <w:r>
        <w:t xml:space="preserve"> informando a identificação da Movimentação.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257502" w:rsidRDefault="00257502" w:rsidP="00257502">
      <w:pPr>
        <w:pStyle w:val="Recuodecorpodetexto"/>
      </w:pPr>
    </w:p>
    <w:p w:rsidR="00257502" w:rsidRDefault="00257502" w:rsidP="004C1AC1">
      <w:pPr>
        <w:pStyle w:val="Ttulo2"/>
      </w:pPr>
      <w:r>
        <w:rPr>
          <w:vanish/>
        </w:rPr>
        <w:t xml:space="preserve">UCS259 </w:t>
      </w:r>
      <w:bookmarkStart w:id="20" w:name="_Toc404529307"/>
      <w:r>
        <w:t>Listar movimentações coletivas</w:t>
      </w:r>
      <w:bookmarkEnd w:id="20"/>
      <w:r>
        <w:t> </w:t>
      </w:r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529308"/>
      <w:r>
        <w:t>Fluxo Básico</w:t>
      </w:r>
      <w:bookmarkEnd w:id="21"/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Movimentações coletivas.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57502" w:rsidRDefault="00257502" w:rsidP="0025750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“Movimentações coletivas”, de acordo com os filtros informados, ordenada pela data da movimentação (decrescente).</w:t>
      </w:r>
    </w:p>
    <w:p w:rsidR="00257502" w:rsidRDefault="00257502" w:rsidP="0025750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529309"/>
      <w:r>
        <w:lastRenderedPageBreak/>
        <w:t>Regras de negócio</w:t>
      </w:r>
      <w:bookmarkEnd w:id="22"/>
    </w:p>
    <w:p w:rsidR="00257502" w:rsidRDefault="00257502" w:rsidP="00257502"/>
    <w:p w:rsidR="00257502" w:rsidRDefault="00257502" w:rsidP="004C1AC1">
      <w:pPr>
        <w:pStyle w:val="Ttulo2"/>
      </w:pPr>
      <w:bookmarkStart w:id="23" w:name="_Toc404529310"/>
      <w:r>
        <w:t>RN01: Verificar a opção do grupo de servidores a serem movimentados coletivamente</w:t>
      </w:r>
      <w:bookmarkEnd w:id="23"/>
    </w:p>
    <w:p w:rsidR="00257502" w:rsidRDefault="00257502" w:rsidP="00257502">
      <w:pPr>
        <w:pStyle w:val="Recuodecorpodetexto"/>
        <w:jc w:val="both"/>
      </w:pPr>
      <w:r>
        <w:t xml:space="preserve">Tentativa de incluir uma movimentação coletiva informando a opção </w:t>
      </w:r>
      <w:r>
        <w:rPr>
          <w:i/>
          <w:iCs/>
        </w:rPr>
        <w:t>Movimentação Coletiva de Servidores já Movimentados Temporariamente por Determinado Instituto</w:t>
      </w:r>
      <w:r>
        <w:t xml:space="preserve"> e alguma outra opção (*) também. O sistema exibe a mensagem.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257502">
      <w:pPr>
        <w:pStyle w:val="Recuodecorpodetexto"/>
        <w:jc w:val="both"/>
      </w:pPr>
      <w:r>
        <w:t>(*) Opções:</w:t>
      </w:r>
    </w:p>
    <w:p w:rsidR="00257502" w:rsidRDefault="00257502" w:rsidP="00257502">
      <w:pPr>
        <w:pStyle w:val="Recuodecorpodetexto"/>
        <w:jc w:val="both"/>
      </w:pPr>
      <w:r>
        <w:t>- Movimentação Coletiva de Servidores de Determinadas Unidades Organizacionais</w:t>
      </w:r>
    </w:p>
    <w:p w:rsidR="00257502" w:rsidRDefault="00257502" w:rsidP="00257502">
      <w:pPr>
        <w:pStyle w:val="Recuodecorpodetexto"/>
        <w:jc w:val="both"/>
      </w:pPr>
      <w:r>
        <w:t>- Movimentação Coletiva de Determinados Servidores</w:t>
      </w:r>
    </w:p>
    <w:p w:rsidR="00257502" w:rsidRDefault="00257502" w:rsidP="00257502">
      <w:pPr>
        <w:pStyle w:val="Recuodecorpodetexto"/>
        <w:jc w:val="both"/>
      </w:pPr>
      <w:r>
        <w:t>- Movimentação Coletiva de Servidores de Determinadas Carreiras</w:t>
      </w:r>
    </w:p>
    <w:p w:rsidR="00257502" w:rsidRDefault="00257502" w:rsidP="00257502">
      <w:pPr>
        <w:pStyle w:val="Recuodecorpodetexto"/>
        <w:jc w:val="both"/>
      </w:pPr>
      <w:r>
        <w:t>- Movimentação Coletiva de Servidores já Movimentados Temporariamente por Determinado Instituto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24" w:name="_Toc404529311"/>
      <w:r>
        <w:t>RN02: Verificar a opção do grupo de servidores a serem movimentados coletivamente</w:t>
      </w:r>
      <w:bookmarkEnd w:id="24"/>
    </w:p>
    <w:p w:rsidR="00257502" w:rsidRDefault="00257502" w:rsidP="00257502">
      <w:pPr>
        <w:pStyle w:val="Recuodecorpodetexto"/>
        <w:jc w:val="both"/>
      </w:pPr>
      <w:r>
        <w:t xml:space="preserve">Tentativa de incluir uma movimentação coletiva informando a opção </w:t>
      </w:r>
      <w:r>
        <w:rPr>
          <w:i/>
          <w:iCs/>
        </w:rPr>
        <w:t>Movimentação Coletiva de Determinados Servidores</w:t>
      </w:r>
      <w:r>
        <w:t xml:space="preserve"> e alguma outra opção (*) também. O sistema exibe a mensagem.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257502">
      <w:pPr>
        <w:pStyle w:val="Recuodecorpodetexto"/>
        <w:jc w:val="both"/>
      </w:pPr>
      <w:r>
        <w:t>(*) Opções:</w:t>
      </w:r>
    </w:p>
    <w:p w:rsidR="00257502" w:rsidRDefault="00257502" w:rsidP="00257502">
      <w:pPr>
        <w:pStyle w:val="Recuodecorpodetexto"/>
        <w:jc w:val="both"/>
      </w:pPr>
      <w:r>
        <w:t>- Movimentação Coletiva de Servidores de Determinadas Unidades Organizacionais</w:t>
      </w:r>
    </w:p>
    <w:p w:rsidR="00257502" w:rsidRDefault="00257502" w:rsidP="00257502">
      <w:pPr>
        <w:pStyle w:val="Recuodecorpodetexto"/>
        <w:jc w:val="both"/>
      </w:pPr>
      <w:r>
        <w:t>- Movimentação Coletiva de Determinados Servidores</w:t>
      </w:r>
    </w:p>
    <w:p w:rsidR="00257502" w:rsidRDefault="00257502" w:rsidP="00257502">
      <w:pPr>
        <w:pStyle w:val="Recuodecorpodetexto"/>
        <w:jc w:val="both"/>
      </w:pPr>
      <w:r>
        <w:t>- Movimentação Coletiva de Servidores de Determinadas Carreiras</w:t>
      </w:r>
    </w:p>
    <w:p w:rsidR="00257502" w:rsidRDefault="00257502" w:rsidP="00257502">
      <w:pPr>
        <w:pStyle w:val="Recuodecorpodetexto"/>
        <w:jc w:val="both"/>
      </w:pPr>
      <w:r>
        <w:t>- Movimentação Coletiva de Servidores já Movimentados Temporariamente por Determinado Instituto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25" w:name="_Toc404529312"/>
      <w:r>
        <w:t>RN03: Validar o tipo da movimentação</w:t>
      </w:r>
      <w:bookmarkEnd w:id="25"/>
    </w:p>
    <w:p w:rsidR="00257502" w:rsidRDefault="00257502" w:rsidP="00257502">
      <w:pPr>
        <w:pStyle w:val="Recuodecorpodetexto"/>
        <w:jc w:val="both"/>
      </w:pPr>
      <w:r>
        <w:t xml:space="preserve">Tentativa de incluir uma movimentação coletiva selecionando a opção </w:t>
      </w:r>
      <w:r>
        <w:rPr>
          <w:i/>
          <w:iCs/>
        </w:rPr>
        <w:t>Movimentar vínculos inativos</w:t>
      </w:r>
      <w:r>
        <w:t xml:space="preserve"> e/ou </w:t>
      </w:r>
      <w:r>
        <w:rPr>
          <w:i/>
          <w:iCs/>
        </w:rPr>
        <w:t>Movimentar vínculos encerrados</w:t>
      </w:r>
      <w:r>
        <w:t xml:space="preserve"> quando informar o Tipo da movimentação igual à definitiva. O sistema exibe a mensagem.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26" w:name="_Toc404529313"/>
      <w:r>
        <w:lastRenderedPageBreak/>
        <w:t>RN04: Verificar se os servidores a serem movimentados possuem relação de vínculo de cargo efetivo</w:t>
      </w:r>
      <w:bookmarkEnd w:id="26"/>
    </w:p>
    <w:p w:rsidR="00257502" w:rsidRDefault="00257502" w:rsidP="00257502">
      <w:pPr>
        <w:pStyle w:val="Recuodecorpodetexto"/>
        <w:jc w:val="both"/>
      </w:pPr>
      <w:r>
        <w:t>Tentativa de incluir uma movimentação coletiva onde os servidores a serem movimentados não possuem “Relação de vínculo” de cargo efetivo ativo e vigente (na data da movimentação). O sistema exibe a mensagem.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27" w:name="_Toc404529314"/>
      <w:r>
        <w:t>RN05: Verificar se existem servidores a serem movimentados</w:t>
      </w:r>
      <w:bookmarkEnd w:id="27"/>
    </w:p>
    <w:p w:rsidR="00257502" w:rsidRDefault="00257502" w:rsidP="00257502">
      <w:pPr>
        <w:pStyle w:val="Recuodecorpodetexto"/>
        <w:jc w:val="both"/>
      </w:pPr>
      <w:r>
        <w:t>Tentativa de incluir uma movimentação coletiva e não existirem servidores para os parâmetros de seleção informados. O sistema exibe a mensagem.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28" w:name="_Toc213131065"/>
      <w:bookmarkStart w:id="29" w:name="_Toc404529315"/>
      <w:r>
        <w:t>RN06: Validar se a Unidade organizacional destino está vigente</w:t>
      </w:r>
      <w:bookmarkEnd w:id="28"/>
      <w:bookmarkEnd w:id="29"/>
    </w:p>
    <w:p w:rsidR="00257502" w:rsidRDefault="00257502" w:rsidP="00257502">
      <w:pPr>
        <w:pStyle w:val="Recuodecorpodetexto"/>
        <w:jc w:val="both"/>
      </w:pPr>
      <w:r>
        <w:t>Tentativa de incluir/alterar uma movimentação e a Unidade organizacional destino não está vigente na data da movimentação. O sistema exibe a mensagem MSG1628 ("</w:t>
      </w:r>
      <w:proofErr w:type="gramStart"/>
      <w:r>
        <w:t>O(</w:t>
      </w:r>
      <w:proofErr w:type="gramEnd"/>
      <w:r>
        <w:t>a) &lt;nome_conceito&gt; não está vigente no(a) &lt;campo&gt;.").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30" w:name="_Toc213131064"/>
      <w:bookmarkStart w:id="31" w:name="_Toc404529316"/>
      <w:r>
        <w:t>RN07: Validar a data fim prevista</w:t>
      </w:r>
      <w:bookmarkEnd w:id="30"/>
      <w:bookmarkEnd w:id="31"/>
    </w:p>
    <w:p w:rsidR="00257502" w:rsidRDefault="00257502" w:rsidP="00257502">
      <w:pPr>
        <w:pStyle w:val="Recuodecorpodetexto"/>
        <w:jc w:val="both"/>
      </w:pPr>
      <w:r>
        <w:t>Tentativa de incluir/alterar uma movimentação e informar a data fim prevista menor que a data da liberação. O sistema exibe a mensagem MSG0143 ("&lt;nome_conceito1&gt; menor que &lt;nome_conceito2&gt;.").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32" w:name="_Toc213131815"/>
      <w:bookmarkStart w:id="33" w:name="_Toc404529317"/>
      <w:r>
        <w:t>RN08: Validar a Unidade organizacional destino</w:t>
      </w:r>
      <w:bookmarkEnd w:id="32"/>
      <w:bookmarkEnd w:id="33"/>
    </w:p>
    <w:p w:rsidR="00257502" w:rsidRDefault="00257502" w:rsidP="00257502">
      <w:pPr>
        <w:pStyle w:val="Recuodecorpodetexto"/>
        <w:jc w:val="both"/>
      </w:pPr>
      <w:r>
        <w:t>Tentativa de incluir uma movimentação e informar uma Unidade organizacional que pertença a um Agrupamento diferente daquele que o ator está logado. O sistema exibe a mensagem MSG2012 ("Não é permitido movimentar um servidor para uma Unidade organizacional destino de outro Agrupamento.").</w:t>
      </w:r>
    </w:p>
    <w:p w:rsidR="00257502" w:rsidRDefault="00257502" w:rsidP="00257502">
      <w:pPr>
        <w:pStyle w:val="Recuodecorpodetexto"/>
        <w:jc w:val="both"/>
      </w:pPr>
    </w:p>
    <w:p w:rsidR="00257502" w:rsidRDefault="00257502" w:rsidP="004C1AC1">
      <w:pPr>
        <w:pStyle w:val="Ttulo2"/>
      </w:pPr>
      <w:bookmarkStart w:id="34" w:name="_Toc213131816"/>
      <w:bookmarkStart w:id="35" w:name="_Toc404529318"/>
      <w:r>
        <w:lastRenderedPageBreak/>
        <w:t>RN09: Validar a Unidade organizacional destino</w:t>
      </w:r>
      <w:bookmarkEnd w:id="34"/>
      <w:bookmarkEnd w:id="35"/>
    </w:p>
    <w:p w:rsidR="00257502" w:rsidRDefault="00257502" w:rsidP="00257502">
      <w:pPr>
        <w:pStyle w:val="Recuodecorpodetexto"/>
        <w:jc w:val="both"/>
      </w:pPr>
      <w:r>
        <w:t>Tentativa de incluir uma movimentação e informar uma Unidade organizacional que pertença ao mesmo Agrupamento (que o ator está logado)</w:t>
      </w:r>
      <w:proofErr w:type="gramStart"/>
      <w:r>
        <w:t xml:space="preserve"> mas</w:t>
      </w:r>
      <w:proofErr w:type="gramEnd"/>
      <w:r>
        <w:t xml:space="preserve"> que seja relativa a outra unidade federativa. O sistema exibe a mensagem MSG2013 ("Não é permitido movimentar um servidor para uma Unidade organizacional destino de outra unidade federativa.").</w:t>
      </w:r>
    </w:p>
    <w:p w:rsidR="00257502" w:rsidRDefault="00257502" w:rsidP="0025750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6" w:name="_Toc404529319"/>
      <w:r>
        <w:lastRenderedPageBreak/>
        <w:t>Anexos</w:t>
      </w:r>
      <w:bookmarkEnd w:id="36"/>
    </w:p>
    <w:p w:rsidR="00257502" w:rsidRDefault="00257502" w:rsidP="00257502"/>
    <w:p w:rsidR="00257502" w:rsidRDefault="00257502" w:rsidP="004C1AC1">
      <w:pPr>
        <w:pStyle w:val="Ttulo2"/>
      </w:pPr>
      <w:bookmarkStart w:id="37" w:name="_Toc212952551"/>
      <w:bookmarkStart w:id="38" w:name="_Toc404529320"/>
      <w:r>
        <w:t>E-mail</w:t>
      </w:r>
      <w:bookmarkEnd w:id="37"/>
      <w:bookmarkEnd w:id="38"/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39" w:name="_Toc205779943"/>
      <w:bookmarkStart w:id="40" w:name="_Toc212952552"/>
      <w:bookmarkStart w:id="41" w:name="_Toc404529321"/>
      <w:r>
        <w:t>Assunto do e-mail</w:t>
      </w:r>
      <w:bookmarkEnd w:id="39"/>
      <w:bookmarkEnd w:id="40"/>
      <w:bookmarkEnd w:id="41"/>
    </w:p>
    <w:p w:rsidR="00257502" w:rsidRDefault="00257502" w:rsidP="00257502">
      <w:r>
        <w:rPr>
          <w:rFonts w:cs="Arial"/>
        </w:rPr>
        <w:t>&lt;operação&gt; de movimentação coletiva</w:t>
      </w:r>
    </w:p>
    <w:p w:rsidR="00257502" w:rsidRDefault="00257502" w:rsidP="00257502">
      <w:pPr>
        <w:pStyle w:val="Ttulo3"/>
        <w:keepNext w:val="0"/>
        <w:widowControl w:val="0"/>
        <w:spacing w:before="120" w:line="240" w:lineRule="auto"/>
        <w:ind w:left="1620" w:hanging="900"/>
      </w:pPr>
      <w:bookmarkStart w:id="42" w:name="_Toc205779944"/>
      <w:bookmarkStart w:id="43" w:name="_Toc212952553"/>
      <w:bookmarkStart w:id="44" w:name="_Toc404529322"/>
      <w:r>
        <w:t>Corpo do e-mail</w:t>
      </w:r>
      <w:bookmarkEnd w:id="42"/>
      <w:bookmarkEnd w:id="43"/>
      <w:bookmarkEnd w:id="44"/>
    </w:p>
    <w:p w:rsidR="00257502" w:rsidRDefault="00257502" w:rsidP="00257502">
      <w:pPr>
        <w:pStyle w:val="Cabealho"/>
        <w:rPr>
          <w:rFonts w:cs="Arial"/>
        </w:rPr>
      </w:pPr>
      <w:proofErr w:type="gramStart"/>
      <w:r>
        <w:rPr>
          <w:rFonts w:cs="Arial"/>
        </w:rPr>
        <w:t>Sr.</w:t>
      </w:r>
      <w:proofErr w:type="gramEnd"/>
      <w:r>
        <w:rPr>
          <w:rFonts w:cs="Arial"/>
        </w:rPr>
        <w:t xml:space="preserve"> &lt;responsável_pela _unidade_organizacional_destino&gt;,</w:t>
      </w:r>
    </w:p>
    <w:p w:rsidR="00257502" w:rsidRDefault="00257502" w:rsidP="00257502">
      <w:pPr>
        <w:rPr>
          <w:rFonts w:cs="Arial"/>
        </w:rPr>
      </w:pPr>
    </w:p>
    <w:p w:rsidR="00257502" w:rsidRDefault="00257502" w:rsidP="00257502">
      <w:pPr>
        <w:ind w:firstLine="709"/>
        <w:rPr>
          <w:rFonts w:cs="Arial"/>
        </w:rPr>
      </w:pPr>
      <w:r>
        <w:rPr>
          <w:rFonts w:cs="Arial"/>
        </w:rPr>
        <w:t>Foi realizada a &lt;operação&gt; de uma movimentação coletiva.</w:t>
      </w:r>
    </w:p>
    <w:p w:rsidR="00257502" w:rsidRDefault="00257502" w:rsidP="00257502">
      <w:pPr>
        <w:ind w:firstLine="709"/>
        <w:rPr>
          <w:rFonts w:cs="Arial"/>
        </w:rPr>
      </w:pPr>
    </w:p>
    <w:p w:rsidR="00257502" w:rsidRDefault="00257502" w:rsidP="00257502">
      <w:pPr>
        <w:ind w:firstLine="709"/>
        <w:rPr>
          <w:rFonts w:cs="Arial"/>
        </w:rPr>
      </w:pPr>
      <w:r>
        <w:rPr>
          <w:rFonts w:cs="Arial"/>
        </w:rPr>
        <w:t>Informações da movimentação:</w:t>
      </w:r>
    </w:p>
    <w:p w:rsidR="00257502" w:rsidRDefault="00257502" w:rsidP="00257502">
      <w:pPr>
        <w:ind w:firstLine="709"/>
        <w:rPr>
          <w:rFonts w:cs="Arial"/>
        </w:rPr>
      </w:pPr>
    </w:p>
    <w:p w:rsidR="00257502" w:rsidRDefault="00257502" w:rsidP="00257502">
      <w:pPr>
        <w:ind w:left="709" w:firstLine="709"/>
        <w:rPr>
          <w:rFonts w:cs="Arial"/>
        </w:rPr>
      </w:pPr>
      <w:r>
        <w:rPr>
          <w:rFonts w:cs="Arial"/>
        </w:rPr>
        <w:t>Quantidade de servidores: 9999</w:t>
      </w:r>
    </w:p>
    <w:p w:rsidR="00257502" w:rsidRDefault="00257502" w:rsidP="00257502">
      <w:pPr>
        <w:ind w:left="709" w:firstLine="709"/>
        <w:rPr>
          <w:rFonts w:cs="Arial"/>
        </w:rPr>
      </w:pPr>
      <w:r>
        <w:rPr>
          <w:rFonts w:cs="Arial"/>
        </w:rPr>
        <w:t>Data da liberação: 99/99/9999</w:t>
      </w:r>
    </w:p>
    <w:p w:rsidR="00257502" w:rsidRDefault="00257502" w:rsidP="00257502">
      <w:pPr>
        <w:ind w:left="709" w:firstLine="709"/>
        <w:rPr>
          <w:rFonts w:cs="Arial"/>
        </w:rPr>
      </w:pPr>
      <w:r>
        <w:rPr>
          <w:rFonts w:cs="Arial"/>
        </w:rPr>
        <w:t>Data prevista da apresentação: 99/99/9999</w:t>
      </w:r>
    </w:p>
    <w:p w:rsidR="00257502" w:rsidRDefault="00257502" w:rsidP="00257502">
      <w:pPr>
        <w:ind w:left="709" w:firstLine="709"/>
        <w:rPr>
          <w:rFonts w:cs="Arial"/>
        </w:rPr>
      </w:pPr>
      <w:r>
        <w:rPr>
          <w:rFonts w:cs="Arial"/>
        </w:rPr>
        <w:t xml:space="preserve"> </w:t>
      </w:r>
    </w:p>
    <w:p w:rsidR="00257502" w:rsidRDefault="00257502" w:rsidP="00257502">
      <w:pPr>
        <w:rPr>
          <w:rFonts w:cs="Arial"/>
        </w:rPr>
      </w:pPr>
      <w:r>
        <w:rPr>
          <w:rFonts w:cs="Arial"/>
        </w:rPr>
        <w:t>Atenciosamente,</w:t>
      </w:r>
    </w:p>
    <w:p w:rsidR="00257502" w:rsidRDefault="00257502" w:rsidP="004C1AC1"/>
    <w:p w:rsidR="00257502" w:rsidRDefault="00257502" w:rsidP="00257502"/>
    <w:p w:rsidR="00F41655" w:rsidRPr="00257502" w:rsidRDefault="00F41655" w:rsidP="00257502"/>
    <w:sectPr w:rsidR="00F41655" w:rsidRPr="00257502" w:rsidSect="004C1AC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274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502" w:rsidRDefault="00257502" w:rsidP="002908D9">
      <w:r>
        <w:separator/>
      </w:r>
    </w:p>
  </w:endnote>
  <w:endnote w:type="continuationSeparator" w:id="0">
    <w:p w:rsidR="00257502" w:rsidRDefault="0025750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C1AC1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575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Frank Gindri Brandolff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575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C1AC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57502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4C1AC1">
            <w:rPr>
              <w:b/>
              <w:sz w:val="20"/>
              <w:szCs w:val="20"/>
            </w:rPr>
            <w:t xml:space="preserve"> </w:t>
          </w:r>
          <w:r w:rsidR="00257502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C1AC1" w:rsidRPr="004C1AC1">
            <w:rPr>
              <w:b/>
              <w:sz w:val="20"/>
              <w:szCs w:val="20"/>
            </w:rPr>
            <w:t>UCS0665 - Gerar Movimentações em Lote.doc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058ED36" wp14:editId="6E90D82D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502" w:rsidRDefault="00257502" w:rsidP="002908D9">
      <w:r>
        <w:separator/>
      </w:r>
    </w:p>
  </w:footnote>
  <w:footnote w:type="continuationSeparator" w:id="0">
    <w:p w:rsidR="00257502" w:rsidRDefault="0025750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4C1AC1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A48236E" wp14:editId="4C840A07">
          <wp:simplePos x="0" y="0"/>
          <wp:positionH relativeFrom="column">
            <wp:posOffset>4324350</wp:posOffset>
          </wp:positionH>
          <wp:positionV relativeFrom="paragraph">
            <wp:posOffset>-197485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0818AEF" wp14:editId="04BBA4E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DB10C1B" wp14:editId="7C2A27E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849BD64" wp14:editId="3FF3A049">
          <wp:simplePos x="0" y="0"/>
          <wp:positionH relativeFrom="column">
            <wp:posOffset>4686300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5F70A18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50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5750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C1AC1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1668A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75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75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C1AC1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75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75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75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75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75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7502"/>
    <w:pPr>
      <w:ind w:left="0"/>
    </w:pPr>
  </w:style>
  <w:style w:type="paragraph" w:styleId="ndicedeilustraes">
    <w:name w:val="table of figures"/>
    <w:basedOn w:val="Normal"/>
    <w:next w:val="Normal"/>
    <w:semiHidden/>
    <w:rsid w:val="00257502"/>
  </w:style>
  <w:style w:type="paragraph" w:styleId="Sumrio2">
    <w:name w:val="toc 2"/>
    <w:basedOn w:val="Normal"/>
    <w:next w:val="Normal"/>
    <w:autoRedefine/>
    <w:uiPriority w:val="39"/>
    <w:rsid w:val="002575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7502"/>
    <w:pPr>
      <w:ind w:left="480"/>
    </w:pPr>
  </w:style>
  <w:style w:type="character" w:styleId="Hyperlink">
    <w:name w:val="Hyperlink"/>
    <w:basedOn w:val="Fontepargpadro"/>
    <w:uiPriority w:val="99"/>
    <w:rsid w:val="002575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75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75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75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75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75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7502"/>
    <w:rPr>
      <w:sz w:val="16"/>
    </w:rPr>
  </w:style>
  <w:style w:type="character" w:styleId="Nmerodepgina">
    <w:name w:val="page number"/>
    <w:basedOn w:val="Fontepargpadro"/>
    <w:rsid w:val="002575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75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75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75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7502"/>
  </w:style>
  <w:style w:type="paragraph" w:styleId="Corpodetexto">
    <w:name w:val="Body Text"/>
    <w:basedOn w:val="Normal"/>
    <w:link w:val="CorpodetextoChar"/>
    <w:rsid w:val="002575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7502"/>
    <w:rPr>
      <w:rFonts w:eastAsia="Arial Unicode MS"/>
    </w:rPr>
  </w:style>
  <w:style w:type="paragraph" w:customStyle="1" w:styleId="tabletext">
    <w:name w:val="tabletext"/>
    <w:basedOn w:val="Normal"/>
    <w:rsid w:val="002575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75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75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75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75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75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75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75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75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750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75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75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C1AC1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75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75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75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75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75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7502"/>
    <w:pPr>
      <w:ind w:left="0"/>
    </w:pPr>
  </w:style>
  <w:style w:type="paragraph" w:styleId="ndicedeilustraes">
    <w:name w:val="table of figures"/>
    <w:basedOn w:val="Normal"/>
    <w:next w:val="Normal"/>
    <w:semiHidden/>
    <w:rsid w:val="00257502"/>
  </w:style>
  <w:style w:type="paragraph" w:styleId="Sumrio2">
    <w:name w:val="toc 2"/>
    <w:basedOn w:val="Normal"/>
    <w:next w:val="Normal"/>
    <w:autoRedefine/>
    <w:uiPriority w:val="39"/>
    <w:rsid w:val="002575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7502"/>
    <w:pPr>
      <w:ind w:left="480"/>
    </w:pPr>
  </w:style>
  <w:style w:type="character" w:styleId="Hyperlink">
    <w:name w:val="Hyperlink"/>
    <w:basedOn w:val="Fontepargpadro"/>
    <w:uiPriority w:val="99"/>
    <w:rsid w:val="002575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75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75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75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75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75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7502"/>
    <w:rPr>
      <w:sz w:val="16"/>
    </w:rPr>
  </w:style>
  <w:style w:type="character" w:styleId="Nmerodepgina">
    <w:name w:val="page number"/>
    <w:basedOn w:val="Fontepargpadro"/>
    <w:rsid w:val="002575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75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75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75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7502"/>
  </w:style>
  <w:style w:type="paragraph" w:styleId="Corpodetexto">
    <w:name w:val="Body Text"/>
    <w:basedOn w:val="Normal"/>
    <w:link w:val="CorpodetextoChar"/>
    <w:rsid w:val="002575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7502"/>
    <w:rPr>
      <w:rFonts w:eastAsia="Arial Unicode MS"/>
    </w:rPr>
  </w:style>
  <w:style w:type="paragraph" w:customStyle="1" w:styleId="tabletext">
    <w:name w:val="tabletext"/>
    <w:basedOn w:val="Normal"/>
    <w:rsid w:val="002575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75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75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75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75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75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75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75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75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750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73ACB-6F37-462E-9C28-BFDB5C54A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13</Pages>
  <Words>1464</Words>
  <Characters>10469</Characters>
  <Application>Microsoft Office Word</Application>
  <DocSecurity>0</DocSecurity>
  <Lines>87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2014-11-09T04:15:00Z</cp:lastPrinted>
  <dcterms:created xsi:type="dcterms:W3CDTF">2014-11-09T04:14:00Z</dcterms:created>
  <dcterms:modified xsi:type="dcterms:W3CDTF">2014-11-23T20:06:00Z</dcterms:modified>
</cp:coreProperties>
</file>