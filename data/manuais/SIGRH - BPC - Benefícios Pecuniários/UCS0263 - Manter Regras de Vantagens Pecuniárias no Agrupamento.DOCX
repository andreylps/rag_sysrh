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4CF" w:rsidRDefault="000B54CF" w:rsidP="000B54C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B54CF" w:rsidRDefault="000B54CF" w:rsidP="000B54CF">
      <w:pPr>
        <w:widowControl w:val="0"/>
        <w:rPr>
          <w:rFonts w:cs="Arial"/>
          <w:sz w:val="20"/>
        </w:rPr>
      </w:pPr>
    </w:p>
    <w:p w:rsidR="000B54CF" w:rsidRDefault="000B54CF" w:rsidP="000B54CF">
      <w:pPr>
        <w:widowControl w:val="0"/>
        <w:rPr>
          <w:rFonts w:cs="Arial"/>
          <w:sz w:val="20"/>
        </w:rPr>
      </w:pPr>
    </w:p>
    <w:p w:rsidR="000B54CF" w:rsidRDefault="000B54CF" w:rsidP="000B54CF">
      <w:pPr>
        <w:widowControl w:val="0"/>
        <w:rPr>
          <w:rFonts w:cs="Arial"/>
          <w:sz w:val="20"/>
        </w:rPr>
      </w:pPr>
    </w:p>
    <w:p w:rsidR="000B54CF" w:rsidRDefault="000B54CF" w:rsidP="000B54CF">
      <w:pPr>
        <w:widowControl w:val="0"/>
        <w:rPr>
          <w:rFonts w:cs="Arial"/>
          <w:sz w:val="20"/>
        </w:rPr>
      </w:pPr>
    </w:p>
    <w:p w:rsidR="000B54CF" w:rsidRDefault="000B54CF" w:rsidP="000B54C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B54CF" w:rsidRDefault="000B54CF" w:rsidP="000B54CF">
      <w:pPr>
        <w:widowControl w:val="0"/>
        <w:rPr>
          <w:rFonts w:cs="Arial"/>
          <w:sz w:val="20"/>
          <w:u w:val="single"/>
        </w:rPr>
      </w:pPr>
    </w:p>
    <w:p w:rsidR="000B54CF" w:rsidRDefault="000B54CF" w:rsidP="000B54C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B54CF" w:rsidRDefault="000B54CF" w:rsidP="000B54CF">
      <w:pPr>
        <w:widowControl w:val="0"/>
        <w:rPr>
          <w:rFonts w:cs="Arial"/>
          <w:sz w:val="20"/>
        </w:rPr>
      </w:pPr>
    </w:p>
    <w:p w:rsidR="000B54CF" w:rsidRDefault="000B54CF" w:rsidP="000B54CF">
      <w:pPr>
        <w:widowControl w:val="0"/>
        <w:rPr>
          <w:rFonts w:cs="Arial"/>
          <w:sz w:val="20"/>
        </w:rPr>
      </w:pPr>
    </w:p>
    <w:p w:rsidR="000B54CF" w:rsidRDefault="000B54CF" w:rsidP="000B54CF">
      <w:pPr>
        <w:widowControl w:val="0"/>
        <w:rPr>
          <w:rFonts w:cs="Arial"/>
          <w:sz w:val="20"/>
        </w:rPr>
      </w:pPr>
    </w:p>
    <w:p w:rsidR="000B54CF" w:rsidRDefault="000B54CF" w:rsidP="000B54C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B54CF" w:rsidRDefault="000B54CF" w:rsidP="000B54CF">
      <w:pPr>
        <w:widowControl w:val="0"/>
        <w:rPr>
          <w:rFonts w:cs="Arial"/>
          <w:sz w:val="20"/>
        </w:rPr>
      </w:pPr>
    </w:p>
    <w:p w:rsidR="000B54CF" w:rsidRDefault="000B54CF" w:rsidP="000B54CF">
      <w:pPr>
        <w:widowControl w:val="0"/>
        <w:rPr>
          <w:rFonts w:cs="Arial"/>
          <w:sz w:val="20"/>
        </w:rPr>
      </w:pPr>
    </w:p>
    <w:p w:rsidR="000B54CF" w:rsidRDefault="000B54CF" w:rsidP="000B54CF">
      <w:pPr>
        <w:widowControl w:val="0"/>
        <w:rPr>
          <w:rFonts w:cs="Arial"/>
        </w:rPr>
      </w:pPr>
    </w:p>
    <w:p w:rsidR="000B54CF" w:rsidRDefault="000B54CF" w:rsidP="000B54CF">
      <w:pPr>
        <w:pStyle w:val="Capa"/>
        <w:rPr>
          <w:color w:val="FF9900"/>
        </w:rPr>
      </w:pPr>
      <w:r>
        <w:t>SINDRAPE</w:t>
      </w:r>
    </w:p>
    <w:p w:rsidR="000B54CF" w:rsidRDefault="000B54CF" w:rsidP="000B54C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B54CF" w:rsidRPr="000B54CF" w:rsidRDefault="000B54CF" w:rsidP="000B54CF">
      <w:pPr>
        <w:widowControl w:val="0"/>
        <w:rPr>
          <w:color w:val="000080"/>
        </w:rPr>
      </w:pPr>
    </w:p>
    <w:p w:rsidR="000B54CF" w:rsidRPr="000B54CF" w:rsidRDefault="000B54CF" w:rsidP="000B54CF">
      <w:pPr>
        <w:widowControl w:val="0"/>
        <w:jc w:val="right"/>
        <w:rPr>
          <w:rFonts w:cs="Arial"/>
          <w:b/>
          <w:bCs/>
          <w:color w:val="000080"/>
        </w:rPr>
      </w:pPr>
    </w:p>
    <w:p w:rsidR="000B54CF" w:rsidRDefault="000B54CF" w:rsidP="000B54CF">
      <w:pPr>
        <w:pStyle w:val="Capa"/>
      </w:pPr>
      <w:r>
        <w:t>UCS0263 - Manter Regras de Vantagens Pecuniárias no Agrupamento</w:t>
      </w:r>
    </w:p>
    <w:p w:rsidR="000B54CF" w:rsidRDefault="000B54CF" w:rsidP="000B54CF">
      <w:pPr>
        <w:widowControl w:val="0"/>
        <w:rPr>
          <w:rFonts w:cs="Arial"/>
        </w:rPr>
      </w:pPr>
    </w:p>
    <w:p w:rsidR="000B54CF" w:rsidRDefault="000B54CF" w:rsidP="000B54CF">
      <w:pPr>
        <w:widowControl w:val="0"/>
      </w:pPr>
    </w:p>
    <w:p w:rsidR="000B54CF" w:rsidRDefault="000B54CF" w:rsidP="000B54C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B54CF" w:rsidRPr="000B54CF" w:rsidRDefault="000B54CF" w:rsidP="000B54CF">
      <w:pPr>
        <w:pStyle w:val="Corpodetexto3"/>
        <w:widowControl w:val="0"/>
        <w:spacing w:after="0"/>
        <w:rPr>
          <w:rFonts w:cs="Arial"/>
        </w:rPr>
      </w:pPr>
      <w:r w:rsidRPr="000B54CF">
        <w:rPr>
          <w:rFonts w:cs="Arial"/>
        </w:rPr>
        <w:lastRenderedPageBreak/>
        <w:t>Histórico de Revisões</w:t>
      </w:r>
    </w:p>
    <w:p w:rsidR="000B54CF" w:rsidRDefault="000B54CF" w:rsidP="000B54CF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0B54CF" w:rsidTr="000B54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B54CF" w:rsidTr="000B54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13/08/2008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0B54CF" w:rsidTr="000B54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0B54CF" w:rsidTr="000B54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B54CF" w:rsidTr="000B54CF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0B54C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B54CF" w:rsidRDefault="000B54CF" w:rsidP="000B54C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B54CF" w:rsidRPr="000B54CF" w:rsidRDefault="000B54CF" w:rsidP="000B54CF">
      <w:pPr>
        <w:pStyle w:val="Corpodetexto3"/>
        <w:widowControl w:val="0"/>
        <w:spacing w:after="0"/>
        <w:jc w:val="left"/>
        <w:rPr>
          <w:rFonts w:cs="Arial"/>
        </w:rPr>
      </w:pPr>
      <w:r w:rsidRPr="000B54CF">
        <w:rPr>
          <w:rFonts w:cs="Arial"/>
        </w:rPr>
        <w:lastRenderedPageBreak/>
        <w:t>Índice</w:t>
      </w:r>
    </w:p>
    <w:p w:rsidR="000B54CF" w:rsidRPr="000B54CF" w:rsidRDefault="000B54CF" w:rsidP="000B54C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B6835" w:rsidRDefault="000B54C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6932" w:history="1">
        <w:r w:rsidR="007B6835" w:rsidRPr="00DA04A4">
          <w:rPr>
            <w:rStyle w:val="Hyperlink"/>
            <w:noProof/>
          </w:rPr>
          <w:t>1.</w:t>
        </w:r>
        <w:r w:rsidR="007B683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B6835" w:rsidRPr="00DA04A4">
          <w:rPr>
            <w:rStyle w:val="Hyperlink"/>
            <w:noProof/>
          </w:rPr>
          <w:t>Pacote/Caso de Uso</w:t>
        </w:r>
        <w:r w:rsidR="007B6835">
          <w:rPr>
            <w:noProof/>
            <w:webHidden/>
          </w:rPr>
          <w:tab/>
        </w:r>
        <w:r w:rsidR="007B6835">
          <w:rPr>
            <w:noProof/>
            <w:webHidden/>
          </w:rPr>
          <w:fldChar w:fldCharType="begin"/>
        </w:r>
        <w:r w:rsidR="007B6835">
          <w:rPr>
            <w:noProof/>
            <w:webHidden/>
          </w:rPr>
          <w:instrText xml:space="preserve"> PAGEREF _Toc404266932 \h </w:instrText>
        </w:r>
        <w:r w:rsidR="007B6835">
          <w:rPr>
            <w:noProof/>
            <w:webHidden/>
          </w:rPr>
        </w:r>
        <w:r w:rsidR="007B6835">
          <w:rPr>
            <w:noProof/>
            <w:webHidden/>
          </w:rPr>
          <w:fldChar w:fldCharType="separate"/>
        </w:r>
        <w:r w:rsidR="007B6835">
          <w:rPr>
            <w:noProof/>
            <w:webHidden/>
          </w:rPr>
          <w:t>5</w:t>
        </w:r>
        <w:r w:rsidR="007B6835"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33" w:history="1">
        <w:r w:rsidRPr="00DA04A4">
          <w:rPr>
            <w:rStyle w:val="Hyperlink"/>
            <w:noProof/>
          </w:rPr>
          <w:t>Manter Regras de Vantagens Pecuniárias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34" w:history="1">
        <w:r w:rsidRPr="00DA04A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35" w:history="1">
        <w:r w:rsidRPr="00DA04A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36" w:history="1">
        <w:r w:rsidRPr="00DA04A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37" w:history="1">
        <w:r w:rsidRPr="00DA04A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38" w:history="1">
        <w:r w:rsidRPr="00DA04A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39" w:history="1">
        <w:r w:rsidRPr="00DA04A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0" w:history="1">
        <w:r w:rsidRPr="00DA04A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1" w:history="1">
        <w:r w:rsidRPr="00DA04A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Incluir Regra de Vantagem Pecuniária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2" w:history="1">
        <w:r w:rsidRPr="00DA04A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3" w:history="1">
        <w:r w:rsidRPr="00DA04A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Alterar Regra de Vantagem Pecuniária no Agrupamento – Condições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4" w:history="1">
        <w:r w:rsidRPr="00DA04A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5" w:history="1">
        <w:r w:rsidRPr="00DA04A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6" w:history="1">
        <w:r w:rsidRPr="00DA04A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Alterar Regra de Vantagem Pecuniária no Agrupamento – Forma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7" w:history="1">
        <w:r w:rsidRPr="00DA04A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8" w:history="1">
        <w:r w:rsidRPr="00DA04A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49" w:history="1">
        <w:r w:rsidRPr="00DA04A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Alterar Regra de Vantagem Pecuniária no Agrupamento – Forma de Apuração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0" w:history="1">
        <w:r w:rsidRPr="00DA04A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1" w:history="1">
        <w:r w:rsidRPr="00DA04A4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2" w:history="1">
        <w:r w:rsidRPr="00DA04A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Alterar Regra de Vantagem Pecuniária no Agrupamento – 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3" w:history="1">
        <w:r w:rsidRPr="00DA04A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4" w:history="1">
        <w:r w:rsidRPr="00DA04A4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5" w:history="1">
        <w:r w:rsidRPr="00DA04A4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Excluir Regra de Vantagem Pecuniária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6" w:history="1">
        <w:r w:rsidRPr="00DA04A4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7" w:history="1">
        <w:r w:rsidRPr="00DA04A4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Listar Regra de Vantagem Pecuniária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8" w:history="1">
        <w:r w:rsidRPr="00DA04A4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59" w:history="1">
        <w:r w:rsidRPr="00DA04A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B6835" w:rsidRDefault="007B68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960" w:history="1">
        <w:r w:rsidRPr="00DA04A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04A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B54CF" w:rsidRDefault="000B54CF" w:rsidP="000B54CF">
      <w:pPr>
        <w:pStyle w:val="Sumrio1"/>
      </w:pPr>
      <w:r>
        <w:fldChar w:fldCharType="end"/>
      </w:r>
    </w:p>
    <w:p w:rsidR="000B54CF" w:rsidRDefault="000B54CF" w:rsidP="000B54CF">
      <w:pPr>
        <w:widowControl w:val="0"/>
        <w:rPr>
          <w:rFonts w:cs="Arial"/>
          <w:b/>
          <w:bCs/>
          <w:color w:val="000000"/>
        </w:rPr>
      </w:pPr>
    </w:p>
    <w:p w:rsidR="000B54CF" w:rsidRDefault="000B54CF" w:rsidP="000B54CF">
      <w:pPr>
        <w:pStyle w:val="Heading"/>
        <w:rPr>
          <w:rFonts w:cs="Arial"/>
          <w:szCs w:val="24"/>
          <w:lang w:val="pt-BR"/>
        </w:rPr>
      </w:pPr>
    </w:p>
    <w:p w:rsidR="000B54CF" w:rsidRDefault="000B54CF" w:rsidP="000B54CF">
      <w:pPr>
        <w:pStyle w:val="Heading"/>
      </w:pPr>
    </w:p>
    <w:p w:rsidR="000B54CF" w:rsidRDefault="000B54CF" w:rsidP="000B54CF">
      <w:pPr>
        <w:pStyle w:val="Heading"/>
        <w:jc w:val="center"/>
      </w:pPr>
    </w:p>
    <w:p w:rsidR="000B54CF" w:rsidRDefault="000B54CF" w:rsidP="000B54C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B54CF" w:rsidRDefault="000B54CF" w:rsidP="000B54C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6932"/>
      <w:r>
        <w:lastRenderedPageBreak/>
        <w:t>Pacote/Caso de Uso</w:t>
      </w:r>
      <w:bookmarkEnd w:id="1"/>
    </w:p>
    <w:p w:rsidR="000B54CF" w:rsidRDefault="000B54CF" w:rsidP="000B54CF"/>
    <w:p w:rsidR="000B54CF" w:rsidRDefault="000B54CF" w:rsidP="007B6835">
      <w:pPr>
        <w:pStyle w:val="Subttulo"/>
      </w:pPr>
      <w:bookmarkStart w:id="2" w:name="_Toc404266933"/>
      <w:r>
        <w:t>Manter Regras de Vantagens Pecuniárias no Agrupamento</w:t>
      </w:r>
      <w:bookmarkEnd w:id="2"/>
      <w:r>
        <w:t xml:space="preserve"> </w:t>
      </w:r>
    </w:p>
    <w:p w:rsidR="000B54CF" w:rsidRDefault="000B54CF" w:rsidP="000B54CF">
      <w:pPr>
        <w:widowControl w:val="0"/>
        <w:ind w:left="902"/>
        <w:rPr>
          <w:rFonts w:cs="Arial"/>
          <w:b/>
          <w:bCs/>
          <w:color w:val="FF0000"/>
        </w:rPr>
      </w:pPr>
    </w:p>
    <w:p w:rsidR="000B54CF" w:rsidRDefault="000B54CF" w:rsidP="000B54C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6934"/>
      <w:r>
        <w:t>Descrição</w:t>
      </w:r>
      <w:bookmarkEnd w:id="3"/>
    </w:p>
    <w:p w:rsidR="000B54CF" w:rsidRDefault="000B54CF" w:rsidP="000B54CF">
      <w:pPr>
        <w:pStyle w:val="Recuodecorpodetexto2"/>
        <w:widowControl w:val="0"/>
        <w:ind w:left="1620" w:firstLine="0"/>
        <w:rPr>
          <w:sz w:val="24"/>
        </w:rPr>
      </w:pPr>
    </w:p>
    <w:p w:rsidR="000B54CF" w:rsidRDefault="000B54CF" w:rsidP="000B54CF">
      <w:pPr>
        <w:pStyle w:val="Recuodecorpodetexto2"/>
        <w:widowControl w:val="0"/>
        <w:ind w:left="540" w:firstLine="169"/>
        <w:rPr>
          <w:sz w:val="24"/>
        </w:rPr>
      </w:pPr>
      <w:r>
        <w:rPr>
          <w:sz w:val="24"/>
        </w:rPr>
        <w:t>Definir as rubricas que devem ser geradas através de vantagens pecuniárias.</w:t>
      </w:r>
    </w:p>
    <w:p w:rsidR="000B54CF" w:rsidRDefault="000B54CF" w:rsidP="000B54CF">
      <w:pPr>
        <w:pStyle w:val="Recuodecorpodetexto2"/>
        <w:widowControl w:val="0"/>
        <w:ind w:left="1260" w:firstLine="0"/>
        <w:rPr>
          <w:sz w:val="24"/>
        </w:rPr>
      </w:pPr>
    </w:p>
    <w:p w:rsidR="000B54CF" w:rsidRDefault="000B54CF" w:rsidP="000B54CF">
      <w:pPr>
        <w:pStyle w:val="Recuodecorpodetexto2"/>
        <w:widowControl w:val="0"/>
        <w:ind w:left="1620" w:firstLine="0"/>
        <w:rPr>
          <w:sz w:val="24"/>
        </w:rPr>
      </w:pPr>
    </w:p>
    <w:p w:rsidR="000B54CF" w:rsidRDefault="000B54CF" w:rsidP="000B54C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6935"/>
      <w:r>
        <w:t>Requisitos atendidos</w:t>
      </w:r>
      <w:bookmarkEnd w:id="4"/>
    </w:p>
    <w:p w:rsidR="000B54CF" w:rsidRDefault="000B54CF" w:rsidP="000B54CF"/>
    <w:p w:rsidR="000B54CF" w:rsidRDefault="000B54CF" w:rsidP="000B54CF">
      <w:pPr>
        <w:pStyle w:val="Recuodecorpodetexto"/>
        <w:ind w:left="1260"/>
      </w:pPr>
      <w:r>
        <w:t>R1 - Manter Vantagens Pecuniárias</w:t>
      </w:r>
    </w:p>
    <w:p w:rsidR="000B54CF" w:rsidRDefault="000B54CF" w:rsidP="000B54CF"/>
    <w:p w:rsidR="000B54CF" w:rsidRDefault="000B54CF" w:rsidP="000B54CF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6936"/>
      <w:r>
        <w:t>Conceito</w:t>
      </w:r>
      <w:bookmarkEnd w:id="5"/>
      <w:r>
        <w:tab/>
      </w:r>
    </w:p>
    <w:p w:rsidR="000B54CF" w:rsidRDefault="000B54CF" w:rsidP="000B54CF"/>
    <w:p w:rsidR="000B54CF" w:rsidRDefault="000B54CF" w:rsidP="000B54C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6937"/>
      <w:r>
        <w:t>Conceitos principais</w:t>
      </w:r>
      <w:bookmarkEnd w:id="6"/>
    </w:p>
    <w:p w:rsidR="000B54CF" w:rsidRDefault="000B54CF" w:rsidP="000B54CF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8"/>
        <w:gridCol w:w="4346"/>
      </w:tblGrid>
      <w:tr w:rsidR="000B54CF" w:rsidTr="00FF700E">
        <w:tc>
          <w:tcPr>
            <w:tcW w:w="4605" w:type="dxa"/>
          </w:tcPr>
          <w:p w:rsidR="000B54CF" w:rsidRDefault="000B54CF" w:rsidP="000B54CF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Vantagens Pecuniárias</w:t>
            </w:r>
          </w:p>
        </w:tc>
        <w:tc>
          <w:tcPr>
            <w:tcW w:w="4606" w:type="dxa"/>
          </w:tcPr>
          <w:p w:rsidR="000B54CF" w:rsidRDefault="000B54CF" w:rsidP="00FF700E">
            <w:pPr>
              <w:pStyle w:val="Recuodecorpodetexto2"/>
              <w:widowControl w:val="0"/>
              <w:ind w:left="540" w:firstLine="0"/>
              <w:rPr>
                <w:sz w:val="24"/>
              </w:rPr>
            </w:pPr>
            <w:r>
              <w:rPr>
                <w:sz w:val="24"/>
              </w:rPr>
              <w:t>Definem as rubricas que devem ser geradas através de vantagens pecuniárias.</w:t>
            </w:r>
          </w:p>
        </w:tc>
      </w:tr>
    </w:tbl>
    <w:p w:rsidR="000B54CF" w:rsidRDefault="000B54CF" w:rsidP="000B54CF">
      <w:pPr>
        <w:rPr>
          <w:rFonts w:cs="Arial"/>
        </w:rPr>
      </w:pPr>
    </w:p>
    <w:p w:rsidR="000B54CF" w:rsidRDefault="000B54CF" w:rsidP="000B54C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6938"/>
      <w:r>
        <w:t>Conceitos associados</w:t>
      </w:r>
      <w:bookmarkEnd w:id="7"/>
    </w:p>
    <w:p w:rsidR="000B54CF" w:rsidRDefault="000B54CF" w:rsidP="000B54CF">
      <w:pPr>
        <w:pStyle w:val="Cabealho"/>
        <w:ind w:firstLine="360"/>
        <w:rPr>
          <w:rFonts w:cs="Arial"/>
        </w:rPr>
      </w:pPr>
    </w:p>
    <w:p w:rsidR="000B54CF" w:rsidRDefault="000B54CF" w:rsidP="000B54CF">
      <w:pPr>
        <w:pStyle w:val="Cabealho"/>
        <w:ind w:firstLine="360"/>
        <w:rPr>
          <w:rFonts w:cs="Arial"/>
        </w:rPr>
      </w:pPr>
      <w:r>
        <w:rPr>
          <w:rFonts w:cs="Arial"/>
        </w:rPr>
        <w:t>Não se aplica.</w:t>
      </w:r>
    </w:p>
    <w:p w:rsidR="000B54CF" w:rsidRDefault="000B54CF" w:rsidP="000B54CF">
      <w:pPr>
        <w:rPr>
          <w:rFonts w:eastAsia="Arial Unicode MS"/>
        </w:rPr>
      </w:pPr>
    </w:p>
    <w:p w:rsidR="000B54CF" w:rsidRDefault="000B54CF" w:rsidP="000B54C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6939"/>
      <w:r>
        <w:lastRenderedPageBreak/>
        <w:t>Diagrama</w:t>
      </w:r>
      <w:bookmarkEnd w:id="8"/>
    </w:p>
    <w:p w:rsidR="007B6835" w:rsidRPr="007B6835" w:rsidRDefault="007B6835" w:rsidP="007B6835"/>
    <w:p w:rsidR="000B54CF" w:rsidRDefault="007B6835" w:rsidP="000B54CF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7909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4CF" w:rsidRDefault="000B54CF" w:rsidP="000B54CF">
      <w:pPr>
        <w:widowControl w:val="0"/>
        <w:jc w:val="center"/>
        <w:rPr>
          <w:rFonts w:cs="Arial"/>
        </w:rPr>
      </w:pPr>
    </w:p>
    <w:p w:rsidR="000B54CF" w:rsidRDefault="000B54CF" w:rsidP="000B54C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6940"/>
      <w:r>
        <w:lastRenderedPageBreak/>
        <w:t>Casos de Uso</w:t>
      </w:r>
      <w:bookmarkEnd w:id="9"/>
    </w:p>
    <w:p w:rsidR="000B54CF" w:rsidRDefault="000B54CF" w:rsidP="000B54CF">
      <w:pPr>
        <w:pStyle w:val="Ttulo2"/>
      </w:pPr>
      <w:r>
        <w:rPr>
          <w:vanish/>
        </w:rPr>
        <w:t xml:space="preserve">UCS7 </w:t>
      </w:r>
      <w:bookmarkStart w:id="10" w:name="_Toc404266941"/>
      <w:r>
        <w:t>Incluir Regra de Vantagem Pecuniária no Agrupamento</w:t>
      </w:r>
      <w:bookmarkEnd w:id="10"/>
      <w:r>
        <w:t> </w:t>
      </w:r>
    </w:p>
    <w:p w:rsidR="000B54CF" w:rsidRDefault="000B54CF" w:rsidP="000B54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1" w:name="_Toc404266942"/>
      <w:r>
        <w:t>Fluxo Básico</w:t>
      </w:r>
      <w:bookmarkEnd w:id="11"/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2160" w:hanging="1080"/>
      </w:pPr>
      <w:r>
        <w:t xml:space="preserve">O ator solicita a funcionalidade “Incluir Regra de Vantagem Pecuniária no Agrupamento”.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rubrica do agrupamento.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rubrica informada,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1.24.1).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vigência.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próximo passo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1.8.1, RGN2.1.9.1, RGN2.1.10.1, RGN 2.2.1.1,2.1.25.1</w:t>
      </w:r>
      <w:r>
        <w:t>)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as condições de pagamento da vantagem pecuniária no agrupamento.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próximo passo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 2.1.12.1</w:t>
      </w:r>
      <w:r>
        <w:t>)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forma de pagamento da vantagem pecuniária no agrupamento.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próximo passo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 2.1.13.1, RGN 2.1.14.1, RGN </w:t>
      </w:r>
      <w:proofErr w:type="gramStart"/>
      <w:r>
        <w:rPr>
          <w:b/>
          <w:bCs w:val="0"/>
        </w:rPr>
        <w:t>2.1.15.1,</w:t>
      </w:r>
      <w:proofErr w:type="gramEnd"/>
      <w:r>
        <w:rPr>
          <w:b/>
          <w:bCs w:val="0"/>
        </w:rPr>
        <w:t>RGN 2.1.15.2,RGN 2.1.16.1,RGN 2.1.16.2</w:t>
      </w:r>
      <w:r>
        <w:t>)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forma de apuração da vantagem pecuniária no agrupamento.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– próximo passo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 2.1.13.1</w:t>
      </w:r>
      <w:r>
        <w:t>)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abrangência da vantagem pecuniária no agrupamento.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de inclusão da vantagem pecuniária no agrupamento.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inclui o histórico da vantagem pecuniária, passando todas as informações: vigência, condições de pagamento, forma de pagamento, forma de apuração e </w:t>
      </w:r>
      <w:r>
        <w:lastRenderedPageBreak/>
        <w:t>abrangência da vantagem pecuniária em questão.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2"/>
      </w:pPr>
      <w:r>
        <w:rPr>
          <w:vanish/>
        </w:rPr>
        <w:t xml:space="preserve">UCS6 </w:t>
      </w:r>
      <w:bookmarkStart w:id="12" w:name="_Toc404266943"/>
      <w:r>
        <w:t>Alterar Regra de Vantagem Pecuniária no Agrupamento – Condições de Pagamento</w:t>
      </w:r>
      <w:bookmarkEnd w:id="12"/>
      <w:r>
        <w:t> </w:t>
      </w:r>
    </w:p>
    <w:p w:rsidR="000B54CF" w:rsidRDefault="000B54CF" w:rsidP="000B54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3" w:name="_Toc404266944"/>
      <w:r>
        <w:t>Fluxo Básico</w:t>
      </w:r>
      <w:bookmarkEnd w:id="13"/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vigência da vantagem pecuniária após executar a funcionalidade “Listar Regra de Vantagem Pecuniária no Agrupamento”.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alteração da vantagem pecuniária – condições de pagamento.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com as informações da vantagem recuperada.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e submete a operação de alteração.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 ou “Continuar a alteração”</w:t>
      </w:r>
      <w:r>
        <w:t xml:space="preserve">;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 2.1.12.1,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>,</w:t>
      </w:r>
      <w:r>
        <w:rPr>
          <w:b/>
          <w:bCs w:val="0"/>
        </w:rPr>
        <w:t xml:space="preserve"> RGN2.1.1.2, RGN2.1.3.2)</w:t>
      </w:r>
      <w:r>
        <w:t>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vantagem pecuniária conforme as condições de pagamento informadas.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3"/>
        <w:keepNext w:val="0"/>
        <w:widowControl w:val="0"/>
        <w:spacing w:before="120" w:line="240" w:lineRule="auto"/>
        <w:ind w:left="1620" w:hanging="900"/>
        <w:jc w:val="left"/>
      </w:pPr>
      <w:bookmarkStart w:id="14" w:name="_Toc205723429"/>
      <w:bookmarkStart w:id="15" w:name="_Toc404266945"/>
      <w:r>
        <w:t>Fluxo alternativo: Criar nova vigência – Substitui a partir do passo 4.2.1.</w:t>
      </w:r>
      <w:bookmarkEnd w:id="14"/>
      <w:r>
        <w:t>5</w:t>
      </w:r>
      <w:bookmarkEnd w:id="15"/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RGN2.1.3.2, 2.1.12.1</w:t>
      </w:r>
      <w:r>
        <w:t>);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novo histórico da vantagem pecuniária, com as informações das condições de pagamento alteradas.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2"/>
      </w:pPr>
      <w:r>
        <w:rPr>
          <w:vanish/>
        </w:rPr>
        <w:t xml:space="preserve">UCSpending3 UCS8 </w:t>
      </w:r>
      <w:bookmarkStart w:id="16" w:name="_Toc404266946"/>
      <w:r>
        <w:t>Alterar Regra de Vantagem Pecuniária no Agrupamento – Forma de Pagamento</w:t>
      </w:r>
      <w:bookmarkEnd w:id="16"/>
      <w:r>
        <w:t> </w:t>
      </w:r>
    </w:p>
    <w:p w:rsidR="000B54CF" w:rsidRDefault="000B54CF" w:rsidP="000B54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7" w:name="_Toc404266947"/>
      <w:r>
        <w:t>Fluxo Básico</w:t>
      </w:r>
      <w:bookmarkEnd w:id="17"/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vigência da vantagem pecuniária após executar a funcionalidade “Listar Regra de Vantagem Pecuniária no Agrupamento”.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alteração da vantagem pecuniária – forma de pagamento.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com as informações da vantagem recuperada.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e submete a operação de alteração.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 ou “Continuar a alteração”</w:t>
      </w:r>
      <w:r>
        <w:t xml:space="preserve">;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>,</w:t>
      </w:r>
      <w:r>
        <w:rPr>
          <w:b/>
          <w:bCs w:val="0"/>
        </w:rPr>
        <w:t xml:space="preserve"> RGN2.1.1.2, RGN2.1.3.2, RGN 2.1.13.1, RGN 2.1.14.1, RGN 2.1.15.1,RGN 2.1.15.2,RGN 2.1.16.1,RGN 2.1.16.2)</w:t>
      </w:r>
      <w:r>
        <w:t>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vantagem pecuniária conforme a forma de pagamento informada.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3"/>
        <w:keepNext w:val="0"/>
        <w:widowControl w:val="0"/>
        <w:spacing w:before="120" w:line="240" w:lineRule="auto"/>
        <w:ind w:left="1620" w:hanging="900"/>
        <w:jc w:val="left"/>
      </w:pPr>
      <w:bookmarkStart w:id="18" w:name="_Toc404266948"/>
      <w:r>
        <w:t>Fluxo alternativo: Criar nova vigência – Substitui a partir do passo 4.2.1.5</w:t>
      </w:r>
      <w:bookmarkEnd w:id="18"/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RGN2.1.3.2, RGN 2.1.13.1, RGN 2.1.14.1, RGN 2.1.15.1, RGN 2.1.15.2, RGN 2.1.16.1, RGN 2.1.16.2</w:t>
      </w:r>
      <w:r>
        <w:t>);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novo histórico da vantagem pecuniária, com as informações da forma de pagamento alteradas.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2"/>
      </w:pPr>
      <w:r>
        <w:rPr>
          <w:vanish/>
        </w:rPr>
        <w:t xml:space="preserve">UCSpending3 UCSpending5 UCS9 </w:t>
      </w:r>
      <w:bookmarkStart w:id="19" w:name="_Toc404266949"/>
      <w:r>
        <w:t>Alterar Regra de Vantagem Pecuniária no Agrupamento – Forma de Apuração</w:t>
      </w:r>
      <w:bookmarkEnd w:id="19"/>
      <w:r>
        <w:t> </w:t>
      </w:r>
    </w:p>
    <w:p w:rsidR="000B54CF" w:rsidRDefault="000B54CF" w:rsidP="000B54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0" w:name="_Toc404266950"/>
      <w:r>
        <w:t>Fluxo Básico</w:t>
      </w:r>
      <w:bookmarkEnd w:id="20"/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vigência da vantagem pecuniária após executar a funcionalidade “Listar Regra de Vantagem Pecuniária no Agrupamento”.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alteração da vantagem pecuniária – forma de apuração.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com as informações da vantagem recuperada.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e submete a operação de alteração.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 ou “Continuar a alteração”</w:t>
      </w:r>
      <w:r>
        <w:t xml:space="preserve">;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>,</w:t>
      </w:r>
      <w:r>
        <w:rPr>
          <w:b/>
          <w:bCs w:val="0"/>
        </w:rPr>
        <w:t xml:space="preserve"> RGN2.1.1.2, RGN2.1.3.2, RGN2.1.13.1)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altera a vantagem pecuniária conforme a forma de apuração informada.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3"/>
        <w:keepNext w:val="0"/>
        <w:widowControl w:val="0"/>
        <w:spacing w:before="120" w:line="240" w:lineRule="auto"/>
        <w:ind w:left="1620" w:hanging="900"/>
        <w:jc w:val="left"/>
      </w:pPr>
      <w:bookmarkStart w:id="21" w:name="_Toc404266951"/>
      <w:r>
        <w:t>Fluxo alternativo: Criar nova vigência – Substitui a partir do passo 4.2.1.5</w:t>
      </w:r>
      <w:bookmarkEnd w:id="21"/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RGN2.1.3.2, 2.1.13.1</w:t>
      </w:r>
      <w:r>
        <w:t>);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novo histórico da vantagem pecuniária, com as informações da forma de apuração alteradas.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2"/>
      </w:pPr>
      <w:r>
        <w:rPr>
          <w:vanish/>
        </w:rPr>
        <w:t xml:space="preserve">UCSpending3 UCSpending5 UCSpending6 UCS10 </w:t>
      </w:r>
      <w:bookmarkStart w:id="22" w:name="_Toc404266952"/>
      <w:r>
        <w:t>Alterar Regra de Vantagem Pecuniária no Agrupamento – Abrangência</w:t>
      </w:r>
      <w:bookmarkEnd w:id="22"/>
      <w:r>
        <w:t> </w:t>
      </w:r>
    </w:p>
    <w:p w:rsidR="000B54CF" w:rsidRDefault="000B54CF" w:rsidP="000B54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3" w:name="_Toc404266953"/>
      <w:r>
        <w:t>Fluxo Básico</w:t>
      </w:r>
      <w:bookmarkEnd w:id="23"/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vigência da vantagem pecuniária após executar a funcionalidade “Listar Regra de Vantagem Pecuniária no Agrupamento”.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alteração da vantagem pecuniária – abrangência.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com as informações da vantagem recuperada.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e submete a operação de alteração.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 ou “Continuar a alteração”</w:t>
      </w:r>
      <w:r>
        <w:t xml:space="preserve">;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>,</w:t>
      </w:r>
      <w:r>
        <w:rPr>
          <w:b/>
          <w:bCs w:val="0"/>
        </w:rPr>
        <w:t xml:space="preserve"> RGN2.1.1.2, RGN2.1.3.2)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vantagem pecuniária conforme a abrangência informada.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Ttulo3"/>
        <w:keepNext w:val="0"/>
        <w:widowControl w:val="0"/>
        <w:spacing w:before="120" w:line="240" w:lineRule="auto"/>
        <w:ind w:left="1620" w:hanging="900"/>
        <w:jc w:val="left"/>
      </w:pPr>
      <w:bookmarkStart w:id="24" w:name="_Toc404266954"/>
      <w:r>
        <w:t>Fluxo alternativo: Criar nova vigência – Substitui a partir do passo 4.2.1.5</w:t>
      </w:r>
      <w:bookmarkEnd w:id="24"/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RGN2.1.3.2</w:t>
      </w:r>
      <w:r>
        <w:t>);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novo histórico da vantagem pecuniária, com as informações de abrangência alteradas.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B54CF" w:rsidRDefault="000B54CF" w:rsidP="000B54CF">
      <w:pPr>
        <w:pStyle w:val="Ttulo4"/>
        <w:numPr>
          <w:ilvl w:val="0"/>
          <w:numId w:val="0"/>
        </w:numPr>
      </w:pPr>
    </w:p>
    <w:p w:rsidR="000B54CF" w:rsidRDefault="000B54CF" w:rsidP="000B54CF">
      <w:pPr>
        <w:pStyle w:val="Recuodecorpodetexto"/>
        <w:ind w:left="0"/>
      </w:pPr>
    </w:p>
    <w:p w:rsidR="000B54CF" w:rsidRDefault="000B54CF" w:rsidP="000B54CF">
      <w:pPr>
        <w:pStyle w:val="Ttulo2"/>
      </w:pPr>
      <w:r>
        <w:rPr>
          <w:vanish/>
        </w:rPr>
        <w:lastRenderedPageBreak/>
        <w:t xml:space="preserve">UCS5 </w:t>
      </w:r>
      <w:bookmarkStart w:id="25" w:name="_Toc404266955"/>
      <w:r>
        <w:t>Excluir Regra de Vantagem Pecuniária no Agrupamento</w:t>
      </w:r>
      <w:bookmarkEnd w:id="25"/>
      <w:r>
        <w:t> </w:t>
      </w:r>
    </w:p>
    <w:p w:rsidR="000B54CF" w:rsidRDefault="000B54CF" w:rsidP="000B54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6" w:name="_Toc404266956"/>
      <w:r>
        <w:t>Fluxo Básico</w:t>
      </w:r>
      <w:bookmarkEnd w:id="26"/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vigência da vantagem pecuniária após executar a funcionalidade “Listar Regra de Vantagem Pecuniária no Agrupamento”.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para excluir a vigência selecionada;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, </w:t>
      </w:r>
      <w:r>
        <w:rPr>
          <w:b/>
          <w:bCs w:val="0"/>
        </w:rPr>
        <w:t>RGN2.1.6.3</w:t>
      </w:r>
      <w:r>
        <w:t>);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histórico da vantagem pecuniária selecionado.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0B54CF" w:rsidRDefault="000B54CF" w:rsidP="000B54CF">
      <w:pPr>
        <w:pStyle w:val="Recuodecorpodetexto"/>
        <w:ind w:left="0"/>
      </w:pPr>
    </w:p>
    <w:p w:rsidR="000B54CF" w:rsidRDefault="000B54CF" w:rsidP="000B54CF">
      <w:pPr>
        <w:pStyle w:val="Recuodecorpodetexto"/>
        <w:ind w:left="0"/>
      </w:pPr>
    </w:p>
    <w:p w:rsidR="000B54CF" w:rsidRDefault="000B54CF" w:rsidP="000B54CF">
      <w:pPr>
        <w:pStyle w:val="Ttulo2"/>
      </w:pPr>
      <w:r>
        <w:rPr>
          <w:vanish/>
        </w:rPr>
        <w:t xml:space="preserve">UCS4 </w:t>
      </w:r>
      <w:bookmarkStart w:id="27" w:name="_Toc404266957"/>
      <w:r>
        <w:t>Listar Regra de Vantagem Pecuniária no Agrupamento</w:t>
      </w:r>
      <w:bookmarkEnd w:id="27"/>
      <w:r>
        <w:t> </w:t>
      </w:r>
    </w:p>
    <w:p w:rsidR="000B54CF" w:rsidRDefault="000B54CF" w:rsidP="000B54C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8" w:name="_Toc404266958"/>
      <w:r>
        <w:t>Fluxo Básico</w:t>
      </w:r>
      <w:bookmarkEnd w:id="28"/>
    </w:p>
    <w:p w:rsidR="000B54CF" w:rsidRDefault="000B54CF" w:rsidP="000B54C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vantagem pecuniária no agrupamento.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pesquisa; 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0B54CF" w:rsidRDefault="000B54CF" w:rsidP="000B54C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vantagens pecuniárias no agrupamento, ordenadas alfabeticamente pela descrição da rubrica e de forma decrescente em relação à referência inicial de vigência da rubrica.</w:t>
      </w:r>
    </w:p>
    <w:p w:rsidR="000B54CF" w:rsidRDefault="000B54CF" w:rsidP="000B54CF">
      <w:pPr>
        <w:pStyle w:val="Ttulo4"/>
        <w:numPr>
          <w:ilvl w:val="0"/>
          <w:numId w:val="0"/>
        </w:numPr>
        <w:ind w:left="1778" w:firstLine="349"/>
      </w:pPr>
      <w:r>
        <w:br w:type="page"/>
      </w:r>
    </w:p>
    <w:p w:rsidR="000B54CF" w:rsidRDefault="000B54CF" w:rsidP="000B54CF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404266959"/>
      <w:r>
        <w:lastRenderedPageBreak/>
        <w:t>Anexos</w:t>
      </w:r>
      <w:bookmarkEnd w:id="29"/>
    </w:p>
    <w:p w:rsidR="000B54CF" w:rsidRDefault="000B54CF" w:rsidP="000B54CF"/>
    <w:p w:rsidR="000B54CF" w:rsidRDefault="000B54CF" w:rsidP="000B54CF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0B54CF" w:rsidRDefault="000B54CF" w:rsidP="000B54CF">
      <w:pPr>
        <w:widowControl w:val="0"/>
        <w:ind w:left="540"/>
        <w:rPr>
          <w:rFonts w:cs="Arial"/>
        </w:rPr>
      </w:pPr>
    </w:p>
    <w:p w:rsidR="007B6835" w:rsidRDefault="007B683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B54CF" w:rsidRDefault="000B54CF" w:rsidP="000B54C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0" w:name="_Toc404266960"/>
      <w:r>
        <w:lastRenderedPageBreak/>
        <w:t>Revisões</w:t>
      </w:r>
      <w:bookmarkEnd w:id="30"/>
    </w:p>
    <w:p w:rsidR="000B54CF" w:rsidRDefault="000B54CF" w:rsidP="000B54C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B54C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Pr="000B54CF" w:rsidRDefault="000B54C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B54C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Pr="000B54CF" w:rsidRDefault="000B54C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B54C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Pr="000B54CF" w:rsidRDefault="000B54C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B54C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Pr="000B54CF" w:rsidRDefault="000B54C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B54C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Pr="000B54CF" w:rsidRDefault="000B54C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B54C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B54C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7B683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54CF" w:rsidRDefault="000B54C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B54CF" w:rsidRDefault="000B54C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B54CF" w:rsidRDefault="000B54C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B54CF" w:rsidRDefault="000B54C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B54CF" w:rsidRDefault="000B54C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B54CF" w:rsidRDefault="000B54C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B54CF" w:rsidRDefault="000B54C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Pr="007B6835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 w:rsidRPr="007B683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B54C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Default="000B54C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Default="000B54CF" w:rsidP="007B683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B54CF" w:rsidRDefault="000B54C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B54CF" w:rsidRDefault="000B54CF" w:rsidP="000B54CF">
      <w:pPr>
        <w:pStyle w:val="Recuodecorpodetexto"/>
      </w:pPr>
    </w:p>
    <w:p w:rsidR="000B54CF" w:rsidRDefault="000B54CF" w:rsidP="000B54CF"/>
    <w:p w:rsidR="00F41655" w:rsidRPr="000B54CF" w:rsidRDefault="00F41655" w:rsidP="000B54CF"/>
    <w:sectPr w:rsidR="00F41655" w:rsidRPr="000B54CF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54CF" w:rsidRDefault="000B54CF" w:rsidP="002908D9">
      <w:r>
        <w:separator/>
      </w:r>
    </w:p>
  </w:endnote>
  <w:endnote w:type="continuationSeparator" w:id="0">
    <w:p w:rsidR="000B54CF" w:rsidRDefault="000B54C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B6835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B54C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B683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B6835">
            <w:rPr>
              <w:sz w:val="20"/>
              <w:szCs w:val="20"/>
            </w:rPr>
            <w:t xml:space="preserve">Keila </w:t>
          </w:r>
          <w:proofErr w:type="spellStart"/>
          <w:r w:rsidRPr="007B6835">
            <w:rPr>
              <w:sz w:val="20"/>
              <w:szCs w:val="20"/>
            </w:rPr>
            <w:t>Joanês</w:t>
          </w:r>
          <w:proofErr w:type="spellEnd"/>
          <w:r w:rsidRPr="007B683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B683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B54CF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B6835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B54CF">
            <w:rPr>
              <w:b/>
              <w:sz w:val="20"/>
              <w:szCs w:val="20"/>
            </w:rPr>
            <w:t>UCS0263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7B6835">
            <w:rPr>
              <w:b/>
              <w:sz w:val="20"/>
              <w:szCs w:val="20"/>
            </w:rPr>
            <w:t>Manter Regras de Vantagens Pecuniárias no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54CF" w:rsidRDefault="000B54CF" w:rsidP="002908D9">
      <w:r>
        <w:separator/>
      </w:r>
    </w:p>
  </w:footnote>
  <w:footnote w:type="continuationSeparator" w:id="0">
    <w:p w:rsidR="000B54CF" w:rsidRDefault="000B54C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4CF"/>
    <w:rsid w:val="0000536A"/>
    <w:rsid w:val="00010C94"/>
    <w:rsid w:val="00011A7E"/>
    <w:rsid w:val="00080AA2"/>
    <w:rsid w:val="000A2BFB"/>
    <w:rsid w:val="000B4005"/>
    <w:rsid w:val="000B54CF"/>
    <w:rsid w:val="000F0299"/>
    <w:rsid w:val="00111169"/>
    <w:rsid w:val="001A25E3"/>
    <w:rsid w:val="001C7A01"/>
    <w:rsid w:val="00290019"/>
    <w:rsid w:val="002908D9"/>
    <w:rsid w:val="002D336A"/>
    <w:rsid w:val="002D700F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B6835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54C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B54C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B54C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B54C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B54C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B54C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B54C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B54C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B54CF"/>
    <w:pPr>
      <w:ind w:left="0"/>
    </w:pPr>
  </w:style>
  <w:style w:type="paragraph" w:styleId="ndicedeilustraes">
    <w:name w:val="table of figures"/>
    <w:basedOn w:val="Normal"/>
    <w:next w:val="Normal"/>
    <w:semiHidden/>
    <w:rsid w:val="000B54CF"/>
  </w:style>
  <w:style w:type="paragraph" w:styleId="Sumrio2">
    <w:name w:val="toc 2"/>
    <w:basedOn w:val="Normal"/>
    <w:next w:val="Normal"/>
    <w:autoRedefine/>
    <w:uiPriority w:val="39"/>
    <w:rsid w:val="000B54C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B54CF"/>
    <w:pPr>
      <w:ind w:left="480"/>
    </w:pPr>
  </w:style>
  <w:style w:type="character" w:styleId="Hyperlink">
    <w:name w:val="Hyperlink"/>
    <w:basedOn w:val="Fontepargpadro"/>
    <w:uiPriority w:val="99"/>
    <w:rsid w:val="000B54C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B54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B54C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B54C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B54C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B54C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B54CF"/>
    <w:rPr>
      <w:sz w:val="16"/>
    </w:rPr>
  </w:style>
  <w:style w:type="character" w:styleId="Nmerodepgina">
    <w:name w:val="page number"/>
    <w:basedOn w:val="Fontepargpadro"/>
    <w:rsid w:val="000B54C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B54C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B54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B54C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B54CF"/>
  </w:style>
  <w:style w:type="paragraph" w:styleId="Corpodetexto">
    <w:name w:val="Body Text"/>
    <w:basedOn w:val="Normal"/>
    <w:link w:val="CorpodetextoChar"/>
    <w:rsid w:val="000B54C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B54CF"/>
    <w:rPr>
      <w:rFonts w:eastAsia="Arial Unicode MS"/>
    </w:rPr>
  </w:style>
  <w:style w:type="paragraph" w:customStyle="1" w:styleId="tabletext">
    <w:name w:val="tabletext"/>
    <w:basedOn w:val="Normal"/>
    <w:rsid w:val="000B54C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B54C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B54C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B54C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B54C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B54C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B54C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B54C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B54C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B54C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54C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B54C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B54C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B54C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B54C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B54C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B54C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B54C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B54CF"/>
    <w:pPr>
      <w:ind w:left="0"/>
    </w:pPr>
  </w:style>
  <w:style w:type="paragraph" w:styleId="ndicedeilustraes">
    <w:name w:val="table of figures"/>
    <w:basedOn w:val="Normal"/>
    <w:next w:val="Normal"/>
    <w:semiHidden/>
    <w:rsid w:val="000B54CF"/>
  </w:style>
  <w:style w:type="paragraph" w:styleId="Sumrio2">
    <w:name w:val="toc 2"/>
    <w:basedOn w:val="Normal"/>
    <w:next w:val="Normal"/>
    <w:autoRedefine/>
    <w:uiPriority w:val="39"/>
    <w:rsid w:val="000B54C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B54CF"/>
    <w:pPr>
      <w:ind w:left="480"/>
    </w:pPr>
  </w:style>
  <w:style w:type="character" w:styleId="Hyperlink">
    <w:name w:val="Hyperlink"/>
    <w:basedOn w:val="Fontepargpadro"/>
    <w:uiPriority w:val="99"/>
    <w:rsid w:val="000B54C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B54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B54C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B54C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B54C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B54C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B54CF"/>
    <w:rPr>
      <w:sz w:val="16"/>
    </w:rPr>
  </w:style>
  <w:style w:type="character" w:styleId="Nmerodepgina">
    <w:name w:val="page number"/>
    <w:basedOn w:val="Fontepargpadro"/>
    <w:rsid w:val="000B54C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B54C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B54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B54C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B54CF"/>
  </w:style>
  <w:style w:type="paragraph" w:styleId="Corpodetexto">
    <w:name w:val="Body Text"/>
    <w:basedOn w:val="Normal"/>
    <w:link w:val="CorpodetextoChar"/>
    <w:rsid w:val="000B54C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B54CF"/>
    <w:rPr>
      <w:rFonts w:eastAsia="Arial Unicode MS"/>
    </w:rPr>
  </w:style>
  <w:style w:type="paragraph" w:customStyle="1" w:styleId="tabletext">
    <w:name w:val="tabletext"/>
    <w:basedOn w:val="Normal"/>
    <w:rsid w:val="000B54C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B54C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B54C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B54C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B54C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B54C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B54C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B54C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B54C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B54C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5DECC-4EC2-4895-9260-9F39C5679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14</Pages>
  <Words>1910</Words>
  <Characters>12516</Characters>
  <Application>Microsoft Office Word</Application>
  <DocSecurity>0</DocSecurity>
  <Lines>104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14398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2014-11-09T05:35:00Z</cp:lastPrinted>
  <dcterms:created xsi:type="dcterms:W3CDTF">2014-11-09T05:34:00Z</dcterms:created>
  <dcterms:modified xsi:type="dcterms:W3CDTF">2014-11-20T19:13:00Z</dcterms:modified>
</cp:coreProperties>
</file>