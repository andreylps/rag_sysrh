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F7C" w:rsidRDefault="001B3F7C" w:rsidP="001B3F7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B3F7C" w:rsidRDefault="001B3F7C" w:rsidP="001B3F7C">
      <w:pPr>
        <w:widowControl w:val="0"/>
        <w:rPr>
          <w:rFonts w:cs="Arial"/>
          <w:sz w:val="20"/>
        </w:rPr>
      </w:pPr>
    </w:p>
    <w:p w:rsidR="001B3F7C" w:rsidRDefault="001B3F7C" w:rsidP="001B3F7C">
      <w:pPr>
        <w:widowControl w:val="0"/>
        <w:rPr>
          <w:rFonts w:cs="Arial"/>
          <w:sz w:val="20"/>
        </w:rPr>
      </w:pPr>
    </w:p>
    <w:p w:rsidR="001B3F7C" w:rsidRDefault="001B3F7C" w:rsidP="001B3F7C">
      <w:pPr>
        <w:widowControl w:val="0"/>
        <w:rPr>
          <w:rFonts w:cs="Arial"/>
          <w:sz w:val="20"/>
        </w:rPr>
      </w:pPr>
    </w:p>
    <w:p w:rsidR="001B3F7C" w:rsidRDefault="001B3F7C" w:rsidP="001B3F7C">
      <w:pPr>
        <w:widowControl w:val="0"/>
        <w:rPr>
          <w:rFonts w:cs="Arial"/>
          <w:sz w:val="20"/>
        </w:rPr>
      </w:pPr>
    </w:p>
    <w:p w:rsidR="001B3F7C" w:rsidRDefault="001B3F7C" w:rsidP="001B3F7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B3F7C" w:rsidRDefault="001B3F7C" w:rsidP="001B3F7C">
      <w:pPr>
        <w:widowControl w:val="0"/>
        <w:rPr>
          <w:rFonts w:cs="Arial"/>
          <w:sz w:val="20"/>
          <w:u w:val="single"/>
        </w:rPr>
      </w:pPr>
    </w:p>
    <w:p w:rsidR="001B3F7C" w:rsidRDefault="001B3F7C" w:rsidP="001B3F7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B3F7C" w:rsidRDefault="001B3F7C" w:rsidP="001B3F7C">
      <w:pPr>
        <w:widowControl w:val="0"/>
        <w:rPr>
          <w:rFonts w:cs="Arial"/>
          <w:sz w:val="20"/>
        </w:rPr>
      </w:pPr>
    </w:p>
    <w:p w:rsidR="001B3F7C" w:rsidRDefault="001B3F7C" w:rsidP="001B3F7C">
      <w:pPr>
        <w:widowControl w:val="0"/>
        <w:rPr>
          <w:rFonts w:cs="Arial"/>
          <w:sz w:val="20"/>
        </w:rPr>
      </w:pPr>
    </w:p>
    <w:p w:rsidR="001B3F7C" w:rsidRDefault="001B3F7C" w:rsidP="001B3F7C">
      <w:pPr>
        <w:widowControl w:val="0"/>
        <w:rPr>
          <w:rFonts w:cs="Arial"/>
          <w:sz w:val="20"/>
        </w:rPr>
      </w:pPr>
    </w:p>
    <w:p w:rsidR="001B3F7C" w:rsidRDefault="001B3F7C" w:rsidP="001B3F7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B3F7C" w:rsidRDefault="001B3F7C" w:rsidP="001B3F7C">
      <w:pPr>
        <w:widowControl w:val="0"/>
        <w:rPr>
          <w:rFonts w:cs="Arial"/>
          <w:sz w:val="20"/>
        </w:rPr>
      </w:pPr>
    </w:p>
    <w:p w:rsidR="001B3F7C" w:rsidRDefault="001B3F7C" w:rsidP="001B3F7C">
      <w:pPr>
        <w:widowControl w:val="0"/>
        <w:rPr>
          <w:rFonts w:cs="Arial"/>
          <w:sz w:val="20"/>
        </w:rPr>
      </w:pPr>
    </w:p>
    <w:p w:rsidR="001B3F7C" w:rsidRDefault="001B3F7C" w:rsidP="001B3F7C">
      <w:pPr>
        <w:widowControl w:val="0"/>
        <w:rPr>
          <w:rFonts w:cs="Arial"/>
        </w:rPr>
      </w:pPr>
    </w:p>
    <w:p w:rsidR="001B3F7C" w:rsidRDefault="001B3F7C" w:rsidP="001B3F7C">
      <w:pPr>
        <w:pStyle w:val="Capa"/>
        <w:rPr>
          <w:color w:val="FF9900"/>
        </w:rPr>
      </w:pPr>
      <w:r>
        <w:t>SINDRAPE</w:t>
      </w:r>
    </w:p>
    <w:p w:rsidR="001B3F7C" w:rsidRDefault="001B3F7C" w:rsidP="001B3F7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B3F7C" w:rsidRPr="001B3F7C" w:rsidRDefault="001B3F7C" w:rsidP="001B3F7C">
      <w:pPr>
        <w:widowControl w:val="0"/>
        <w:rPr>
          <w:color w:val="000080"/>
        </w:rPr>
      </w:pPr>
    </w:p>
    <w:p w:rsidR="001B3F7C" w:rsidRPr="001B3F7C" w:rsidRDefault="001B3F7C" w:rsidP="001B3F7C">
      <w:pPr>
        <w:widowControl w:val="0"/>
        <w:jc w:val="right"/>
        <w:rPr>
          <w:rFonts w:cs="Arial"/>
          <w:b/>
          <w:bCs/>
          <w:color w:val="000080"/>
        </w:rPr>
      </w:pPr>
    </w:p>
    <w:p w:rsidR="001B3F7C" w:rsidRDefault="001B3F7C" w:rsidP="001B3F7C">
      <w:pPr>
        <w:pStyle w:val="Capa"/>
      </w:pPr>
      <w:r>
        <w:t>UCS0364</w:t>
      </w:r>
      <w:r w:rsidR="00F51BEB">
        <w:t xml:space="preserve"> </w:t>
      </w:r>
      <w:r>
        <w:t>– Manter Percentuais Gerais d</w:t>
      </w:r>
      <w:r w:rsidR="00F51BEB">
        <w:t>a</w:t>
      </w:r>
      <w:r>
        <w:t xml:space="preserve"> Regência de Classe</w:t>
      </w:r>
    </w:p>
    <w:p w:rsidR="001B3F7C" w:rsidRDefault="001B3F7C" w:rsidP="001B3F7C">
      <w:pPr>
        <w:widowControl w:val="0"/>
        <w:rPr>
          <w:rFonts w:cs="Arial"/>
        </w:rPr>
      </w:pPr>
    </w:p>
    <w:p w:rsidR="001B3F7C" w:rsidRDefault="001B3F7C" w:rsidP="001B3F7C">
      <w:pPr>
        <w:widowControl w:val="0"/>
      </w:pPr>
    </w:p>
    <w:p w:rsidR="001B3F7C" w:rsidRDefault="001B3F7C" w:rsidP="001B3F7C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1B3F7C" w:rsidRPr="001B3F7C" w:rsidRDefault="001B3F7C" w:rsidP="001B3F7C">
      <w:pPr>
        <w:pStyle w:val="Corpodetexto3"/>
        <w:widowControl w:val="0"/>
        <w:spacing w:after="0"/>
        <w:rPr>
          <w:rFonts w:cs="Arial"/>
        </w:rPr>
      </w:pPr>
      <w:r w:rsidRPr="001B3F7C">
        <w:rPr>
          <w:rFonts w:cs="Arial"/>
        </w:rPr>
        <w:lastRenderedPageBreak/>
        <w:t>Histórico de Revisões</w:t>
      </w:r>
    </w:p>
    <w:p w:rsidR="001B3F7C" w:rsidRDefault="001B3F7C" w:rsidP="001B3F7C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B3F7C" w:rsidTr="001B3F7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F7C" w:rsidRDefault="001B3F7C" w:rsidP="001B3F7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F7C" w:rsidRDefault="001B3F7C" w:rsidP="001B3F7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F7C" w:rsidRDefault="001B3F7C" w:rsidP="001B3F7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F7C" w:rsidRDefault="001B3F7C" w:rsidP="001B3F7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B3F7C" w:rsidTr="001B3F7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F7C" w:rsidRDefault="001B3F7C" w:rsidP="001B3F7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27/03/2008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F7C" w:rsidRDefault="001B3F7C" w:rsidP="001B3F7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F7C" w:rsidRDefault="001B3F7C" w:rsidP="001B3F7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F7C" w:rsidRDefault="001B3F7C" w:rsidP="001B3F7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</w:tbl>
    <w:p w:rsidR="001B3F7C" w:rsidRDefault="001B3F7C" w:rsidP="001B3F7C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1B3F7C" w:rsidRPr="001B3F7C" w:rsidRDefault="001B3F7C" w:rsidP="001B3F7C">
      <w:pPr>
        <w:pStyle w:val="Corpodetexto3"/>
        <w:widowControl w:val="0"/>
        <w:spacing w:after="0"/>
        <w:rPr>
          <w:rFonts w:cs="Arial"/>
        </w:rPr>
      </w:pPr>
      <w:r w:rsidRPr="001B3F7C">
        <w:rPr>
          <w:rFonts w:cs="Arial"/>
        </w:rPr>
        <w:lastRenderedPageBreak/>
        <w:t>Índice</w:t>
      </w:r>
    </w:p>
    <w:p w:rsidR="001B3F7C" w:rsidRPr="001B3F7C" w:rsidRDefault="001B3F7C" w:rsidP="001B3F7C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830EA6" w:rsidRDefault="001B3F7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5672" w:history="1">
        <w:r w:rsidR="00830EA6" w:rsidRPr="00E53F24">
          <w:rPr>
            <w:rStyle w:val="Hyperlink"/>
            <w:noProof/>
          </w:rPr>
          <w:t>1.</w:t>
        </w:r>
        <w:r w:rsidR="00830EA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30EA6" w:rsidRPr="00E53F24">
          <w:rPr>
            <w:rStyle w:val="Hyperlink"/>
            <w:noProof/>
          </w:rPr>
          <w:t>Pacote/Caso de Uso</w:t>
        </w:r>
        <w:r w:rsidR="00830EA6">
          <w:rPr>
            <w:noProof/>
            <w:webHidden/>
          </w:rPr>
          <w:tab/>
        </w:r>
        <w:r w:rsidR="00830EA6">
          <w:rPr>
            <w:noProof/>
            <w:webHidden/>
          </w:rPr>
          <w:fldChar w:fldCharType="begin"/>
        </w:r>
        <w:r w:rsidR="00830EA6">
          <w:rPr>
            <w:noProof/>
            <w:webHidden/>
          </w:rPr>
          <w:instrText xml:space="preserve"> PAGEREF _Toc404765672 \h </w:instrText>
        </w:r>
        <w:r w:rsidR="00830EA6">
          <w:rPr>
            <w:noProof/>
            <w:webHidden/>
          </w:rPr>
        </w:r>
        <w:r w:rsidR="00830EA6">
          <w:rPr>
            <w:noProof/>
            <w:webHidden/>
          </w:rPr>
          <w:fldChar w:fldCharType="separate"/>
        </w:r>
        <w:r w:rsidR="00830EA6">
          <w:rPr>
            <w:noProof/>
            <w:webHidden/>
          </w:rPr>
          <w:t>4</w:t>
        </w:r>
        <w:r w:rsidR="00830EA6"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73" w:history="1">
        <w:r w:rsidRPr="00E53F24">
          <w:rPr>
            <w:rStyle w:val="Hyperlink"/>
            <w:noProof/>
          </w:rPr>
          <w:t>Manter Percentuais Gerais da Regência de Classe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74" w:history="1">
        <w:r w:rsidRPr="00E53F2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75" w:history="1">
        <w:r w:rsidRPr="00E53F2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76" w:history="1">
        <w:r w:rsidRPr="00E53F2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77" w:history="1">
        <w:r w:rsidRPr="00E53F2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78" w:history="1">
        <w:r w:rsidRPr="00E53F2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79" w:history="1">
        <w:r w:rsidRPr="00E53F2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80" w:history="1">
        <w:r w:rsidRPr="00E53F2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81" w:history="1">
        <w:r w:rsidRPr="00E53F2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Incluir Percentual Geral de Regência de Classe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82" w:history="1">
        <w:r w:rsidRPr="00E53F2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83" w:history="1">
        <w:r w:rsidRPr="00E53F2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Alterar Percentual Geral de Regência de Classe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84" w:history="1">
        <w:r w:rsidRPr="00E53F2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85" w:history="1">
        <w:r w:rsidRPr="00E53F24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Fluxo alternativo: Criar nova vigência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86" w:history="1">
        <w:r w:rsidRPr="00E53F24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Fluxo alternativo: Finalizar vigência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87" w:history="1">
        <w:r w:rsidRPr="00E53F2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Excluir Percentual Geral de Regência de Classe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88" w:history="1">
        <w:r w:rsidRPr="00E53F2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89" w:history="1">
        <w:r w:rsidRPr="00E53F24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Listar Percentual Geral de Regência de Classe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90" w:history="1">
        <w:r w:rsidRPr="00E53F24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91" w:history="1">
        <w:r w:rsidRPr="00E53F2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92" w:history="1">
        <w:r w:rsidRPr="00E53F24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30EA6" w:rsidRDefault="00830EA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93" w:history="1">
        <w:r w:rsidRPr="00E53F24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3F2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B3F7C" w:rsidRDefault="001B3F7C" w:rsidP="001B3F7C">
      <w:pPr>
        <w:pStyle w:val="Sumrio1"/>
      </w:pPr>
      <w:r>
        <w:fldChar w:fldCharType="end"/>
      </w:r>
    </w:p>
    <w:p w:rsidR="001B3F7C" w:rsidRDefault="001B3F7C" w:rsidP="001B3F7C">
      <w:pPr>
        <w:widowControl w:val="0"/>
        <w:rPr>
          <w:rFonts w:cs="Arial"/>
          <w:b/>
          <w:bCs/>
          <w:color w:val="000000"/>
        </w:rPr>
      </w:pPr>
    </w:p>
    <w:p w:rsidR="001B3F7C" w:rsidRDefault="001B3F7C" w:rsidP="001B3F7C">
      <w:pPr>
        <w:pStyle w:val="Heading"/>
        <w:rPr>
          <w:rFonts w:cs="Arial"/>
          <w:szCs w:val="24"/>
          <w:lang w:val="pt-BR"/>
        </w:rPr>
      </w:pPr>
    </w:p>
    <w:p w:rsidR="001B3F7C" w:rsidRDefault="001B3F7C" w:rsidP="001B3F7C">
      <w:pPr>
        <w:pStyle w:val="Heading"/>
      </w:pPr>
    </w:p>
    <w:p w:rsidR="001B3F7C" w:rsidRDefault="001B3F7C" w:rsidP="001B3F7C">
      <w:pPr>
        <w:pStyle w:val="Heading"/>
        <w:jc w:val="center"/>
      </w:pPr>
    </w:p>
    <w:p w:rsidR="001B3F7C" w:rsidRDefault="001B3F7C" w:rsidP="001B3F7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B3F7C" w:rsidRDefault="001B3F7C" w:rsidP="001B3F7C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5672"/>
      <w:r>
        <w:lastRenderedPageBreak/>
        <w:t>Pacote/Caso de Uso</w:t>
      </w:r>
      <w:bookmarkEnd w:id="1"/>
    </w:p>
    <w:p w:rsidR="001B3F7C" w:rsidRDefault="001B3F7C" w:rsidP="001B3F7C"/>
    <w:p w:rsidR="001B3F7C" w:rsidRPr="00F51BEB" w:rsidRDefault="001B3F7C" w:rsidP="00F51BEB">
      <w:pPr>
        <w:pStyle w:val="Subttulo"/>
      </w:pPr>
      <w:bookmarkStart w:id="2" w:name="_Toc404765673"/>
      <w:r w:rsidRPr="00F51BEB">
        <w:t>Manter Percentuais Gerais d</w:t>
      </w:r>
      <w:r w:rsidR="00F51BEB" w:rsidRPr="00F51BEB">
        <w:t>a</w:t>
      </w:r>
      <w:r w:rsidRPr="00F51BEB">
        <w:t xml:space="preserve"> Regência de Classe</w:t>
      </w:r>
      <w:bookmarkEnd w:id="2"/>
    </w:p>
    <w:p w:rsidR="001B3F7C" w:rsidRDefault="001B3F7C" w:rsidP="001B3F7C">
      <w:pPr>
        <w:widowControl w:val="0"/>
        <w:ind w:left="902"/>
        <w:rPr>
          <w:rFonts w:cs="Arial"/>
          <w:b/>
          <w:bCs/>
          <w:color w:val="FF0000"/>
        </w:rPr>
      </w:pPr>
    </w:p>
    <w:p w:rsidR="001B3F7C" w:rsidRDefault="001B3F7C" w:rsidP="001B3F7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5674"/>
      <w:r>
        <w:t>Descrição</w:t>
      </w:r>
      <w:bookmarkEnd w:id="3"/>
    </w:p>
    <w:p w:rsidR="001B3F7C" w:rsidRDefault="001B3F7C" w:rsidP="001B3F7C">
      <w:pPr>
        <w:pStyle w:val="Recuodecorpodetexto2"/>
        <w:widowControl w:val="0"/>
        <w:ind w:left="1620" w:firstLine="0"/>
        <w:rPr>
          <w:sz w:val="24"/>
        </w:rPr>
      </w:pPr>
    </w:p>
    <w:p w:rsidR="001B3F7C" w:rsidRDefault="001B3F7C" w:rsidP="001B3F7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percentuais gerais de regência de classe.</w:t>
      </w:r>
    </w:p>
    <w:p w:rsidR="001B3F7C" w:rsidRDefault="001B3F7C" w:rsidP="001B3F7C">
      <w:pPr>
        <w:pStyle w:val="Recuodecorpodetexto2"/>
        <w:widowControl w:val="0"/>
        <w:ind w:left="1620" w:firstLine="0"/>
        <w:rPr>
          <w:sz w:val="24"/>
        </w:rPr>
      </w:pPr>
    </w:p>
    <w:p w:rsidR="001B3F7C" w:rsidRDefault="001B3F7C" w:rsidP="001B3F7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65675"/>
      <w:r>
        <w:t>Requisitos atendidos</w:t>
      </w:r>
      <w:bookmarkEnd w:id="4"/>
    </w:p>
    <w:p w:rsidR="001B3F7C" w:rsidRDefault="001B3F7C" w:rsidP="001B3F7C"/>
    <w:p w:rsidR="001B3F7C" w:rsidRDefault="001B3F7C" w:rsidP="001B3F7C">
      <w:pPr>
        <w:pStyle w:val="Recuodecorpodetexto"/>
        <w:ind w:left="1260"/>
      </w:pPr>
      <w:r>
        <w:t>R22 – 2.3.22.74 Pagamento de Regência de Classe</w:t>
      </w:r>
    </w:p>
    <w:p w:rsidR="001B3F7C" w:rsidRDefault="001B3F7C" w:rsidP="001B3F7C"/>
    <w:p w:rsidR="001B3F7C" w:rsidRDefault="001B3F7C" w:rsidP="001B3F7C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65676"/>
      <w:r>
        <w:t>Conceito</w:t>
      </w:r>
      <w:bookmarkEnd w:id="5"/>
      <w:r>
        <w:tab/>
      </w:r>
    </w:p>
    <w:p w:rsidR="001B3F7C" w:rsidRDefault="001B3F7C" w:rsidP="001B3F7C"/>
    <w:p w:rsidR="001B3F7C" w:rsidRDefault="001B3F7C" w:rsidP="001B3F7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5677"/>
      <w:r>
        <w:t>Conceitos principais</w:t>
      </w:r>
      <w:bookmarkEnd w:id="6"/>
    </w:p>
    <w:p w:rsidR="001B3F7C" w:rsidRDefault="00F51BEB" w:rsidP="001B3F7C">
      <w:pPr>
        <w:rPr>
          <w:rFonts w:cs="Arial"/>
        </w:rPr>
      </w:pPr>
      <w:r>
        <w:rPr>
          <w:rFonts w:cs="Arial"/>
        </w:rPr>
        <w:t>Não se aplica.</w:t>
      </w:r>
    </w:p>
    <w:p w:rsidR="00F51BEB" w:rsidRDefault="00F51BEB" w:rsidP="001B3F7C">
      <w:pPr>
        <w:rPr>
          <w:rFonts w:cs="Arial"/>
        </w:rPr>
      </w:pPr>
    </w:p>
    <w:p w:rsidR="001B3F7C" w:rsidRDefault="001B3F7C" w:rsidP="001B3F7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65678"/>
      <w:r>
        <w:t>Conceitos associados</w:t>
      </w:r>
      <w:bookmarkEnd w:id="7"/>
    </w:p>
    <w:p w:rsidR="001B3F7C" w:rsidRDefault="00F51BEB" w:rsidP="001B3F7C">
      <w:pPr>
        <w:rPr>
          <w:rFonts w:eastAsia="Arial Unicode MS"/>
        </w:rPr>
      </w:pPr>
      <w:r>
        <w:rPr>
          <w:rFonts w:eastAsia="Arial Unicode MS"/>
        </w:rPr>
        <w:t>Não se aplica.</w:t>
      </w:r>
    </w:p>
    <w:p w:rsidR="001B3F7C" w:rsidRDefault="001B3F7C" w:rsidP="001B3F7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5679"/>
      <w:r>
        <w:lastRenderedPageBreak/>
        <w:t>Diagrama</w:t>
      </w:r>
      <w:bookmarkEnd w:id="8"/>
    </w:p>
    <w:p w:rsidR="001B3F7C" w:rsidRDefault="001B3F7C" w:rsidP="001B3F7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B3F7C" w:rsidRDefault="002215C7" w:rsidP="001B3F7C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2971800"/>
            <wp:effectExtent l="0" t="0" r="9525" b="0"/>
            <wp:docPr id="278" name="Imagem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3F7C" w:rsidRDefault="001B3F7C" w:rsidP="001B3F7C">
      <w:pPr>
        <w:widowControl w:val="0"/>
        <w:jc w:val="center"/>
        <w:rPr>
          <w:rFonts w:cs="Arial"/>
        </w:rPr>
      </w:pPr>
    </w:p>
    <w:p w:rsidR="001B3F7C" w:rsidRDefault="001B3F7C" w:rsidP="001B3F7C">
      <w:pPr>
        <w:widowControl w:val="0"/>
        <w:jc w:val="center"/>
        <w:rPr>
          <w:rFonts w:cs="Arial"/>
        </w:rPr>
      </w:pPr>
    </w:p>
    <w:p w:rsidR="001B3F7C" w:rsidRDefault="001B3F7C" w:rsidP="001B3F7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65680"/>
      <w:r>
        <w:lastRenderedPageBreak/>
        <w:t>Casos de Uso</w:t>
      </w:r>
      <w:bookmarkEnd w:id="9"/>
    </w:p>
    <w:p w:rsidR="001B3F7C" w:rsidRDefault="001B3F7C" w:rsidP="001B3F7C">
      <w:pPr>
        <w:pStyle w:val="Ttulo2"/>
      </w:pPr>
      <w:bookmarkStart w:id="10" w:name="_Toc404765681"/>
      <w:r>
        <w:t>Incluir Percentual Geral de Regência de Classe</w:t>
      </w:r>
      <w:bookmarkEnd w:id="10"/>
    </w:p>
    <w:p w:rsidR="001B3F7C" w:rsidRDefault="001B3F7C" w:rsidP="001B3F7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65682"/>
      <w:r>
        <w:t>Fluxo Básico</w:t>
      </w:r>
      <w:bookmarkEnd w:id="11"/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percentual geral de regência de classe;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para incluir um novo percentual de regência de classe;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para preenchimento;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incluir;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definida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2.1.1, RGN2.1.159.1</w:t>
      </w:r>
      <w:r>
        <w:t>);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1B3F7C" w:rsidRDefault="001B3F7C" w:rsidP="001B3F7C">
      <w:pPr>
        <w:pStyle w:val="Recuodecorpodetexto"/>
      </w:pPr>
    </w:p>
    <w:p w:rsidR="001B3F7C" w:rsidRDefault="001B3F7C" w:rsidP="001B3F7C">
      <w:pPr>
        <w:pStyle w:val="Ttulo2"/>
      </w:pPr>
      <w:bookmarkStart w:id="12" w:name="_Toc404765683"/>
      <w:r>
        <w:t>Alterar Percentual Geral de Regência de Classe</w:t>
      </w:r>
      <w:bookmarkEnd w:id="12"/>
    </w:p>
    <w:p w:rsidR="001B3F7C" w:rsidRDefault="001B3F7C" w:rsidP="001B3F7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65684"/>
      <w:r>
        <w:t>Fluxo Básico</w:t>
      </w:r>
      <w:bookmarkEnd w:id="13"/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vigência após executar a funcionalidade “Listar Percentuais Gerais de Regência de Classe”;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os dados da vigência selecionada;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da vigência de percentual geral de regência de classe selecionada;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 Percentual da regência de classe;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“Retificar última alteração”;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alterar;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2.1.1, RGN2.1.3.1, RGN2.1.3.2, RGN2.1.69.1(validar para a antiga e a nova referência)</w:t>
      </w:r>
      <w:r>
        <w:t>);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1.40.2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1B3F7C" w:rsidRDefault="001B3F7C" w:rsidP="001B3F7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5685"/>
      <w:r>
        <w:t>Fluxo alternativo: Criar nova vigência – Substitui a partir do passo 4.2.1.5</w:t>
      </w:r>
      <w:bookmarkEnd w:id="14"/>
    </w:p>
    <w:p w:rsidR="001B3F7C" w:rsidRDefault="001B3F7C" w:rsidP="001B3F7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“Criar nova vigência”;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de alterar;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2.1.1, </w:t>
      </w:r>
      <w:r>
        <w:rPr>
          <w:b/>
          <w:bCs w:val="0"/>
        </w:rPr>
        <w:lastRenderedPageBreak/>
        <w:t>RGN2.1.4.1, RGN2.1.69.1</w:t>
      </w:r>
      <w:r>
        <w:t>);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1.6.1,</w:t>
      </w:r>
      <w:r>
        <w:t xml:space="preserve"> </w:t>
      </w:r>
      <w:r>
        <w:rPr>
          <w:b/>
          <w:bCs w:val="0"/>
        </w:rPr>
        <w:t xml:space="preserve">RGN2.1.6.2 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1B3F7C" w:rsidRDefault="001B3F7C" w:rsidP="001B3F7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65686"/>
      <w:r>
        <w:t>Fluxo alternativo: Finalizar vigência – substitui a partir do passo 4.2.1.2</w:t>
      </w:r>
      <w:bookmarkEnd w:id="15"/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finalizar a vigência selecionada;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da vigência de percentual geral de regência de classe selecionada;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a Referência final;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1.39.1, RGN2.1.158.1, RGN2.1.69.12</w:t>
      </w:r>
      <w:r>
        <w:t>);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</w:t>
      </w:r>
      <w:r>
        <w:rPr>
          <w:b/>
          <w:bCs w:val="0"/>
        </w:rPr>
        <w:t xml:space="preserve"> </w:t>
      </w:r>
      <w:r>
        <w:t xml:space="preserve">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1B3F7C" w:rsidRDefault="001B3F7C" w:rsidP="001B3F7C">
      <w:pPr>
        <w:pStyle w:val="Recuodecorpodetexto"/>
      </w:pPr>
    </w:p>
    <w:p w:rsidR="001B3F7C" w:rsidRDefault="001B3F7C" w:rsidP="001B3F7C">
      <w:pPr>
        <w:pStyle w:val="Ttulo2"/>
      </w:pPr>
      <w:bookmarkStart w:id="16" w:name="_Toc404765687"/>
      <w:r>
        <w:t>Excluir Percentual Geral de Regência de Classe</w:t>
      </w:r>
      <w:bookmarkEnd w:id="16"/>
    </w:p>
    <w:p w:rsidR="001B3F7C" w:rsidRDefault="001B3F7C" w:rsidP="001B3F7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5688"/>
      <w:r>
        <w:t>Fluxo Básico</w:t>
      </w:r>
      <w:bookmarkEnd w:id="17"/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vigência após executar a funcionalidade “Listar Percentuais Gerais de Regência de Classe”;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submete a opção de excluir;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</w:rPr>
        <w:t>RGN2.</w:t>
      </w:r>
      <w:proofErr w:type="gramEnd"/>
      <w:r>
        <w:rPr>
          <w:b/>
        </w:rPr>
        <w:t xml:space="preserve">1.8.1, </w:t>
      </w:r>
      <w:r>
        <w:rPr>
          <w:b/>
          <w:bCs w:val="0"/>
        </w:rPr>
        <w:t>RGN2.1.69.1</w:t>
      </w:r>
      <w:r>
        <w:t>);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1.36.1 </w:t>
      </w:r>
      <w:r>
        <w:t xml:space="preserve">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1B3F7C" w:rsidRDefault="001B3F7C" w:rsidP="001B3F7C">
      <w:pPr>
        <w:pStyle w:val="Recuodecorpodetexto"/>
      </w:pPr>
    </w:p>
    <w:p w:rsidR="001B3F7C" w:rsidRDefault="001B3F7C" w:rsidP="001B3F7C">
      <w:pPr>
        <w:pStyle w:val="Ttulo2"/>
      </w:pPr>
      <w:bookmarkStart w:id="18" w:name="_Toc404765689"/>
      <w:r>
        <w:t>Listar Percentual Geral de Regência de Classe</w:t>
      </w:r>
      <w:bookmarkEnd w:id="18"/>
    </w:p>
    <w:p w:rsidR="001B3F7C" w:rsidRDefault="001B3F7C" w:rsidP="001B3F7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65690"/>
      <w:r>
        <w:t>Fluxo Básico</w:t>
      </w:r>
      <w:bookmarkEnd w:id="19"/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percentual geral de regência de classe;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listar;</w:t>
      </w:r>
    </w:p>
    <w:p w:rsidR="001B3F7C" w:rsidRDefault="001B3F7C" w:rsidP="001B3F7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com as vigências de percentuais gerais cadastrados de acordo com os filtros informados, em ordem decrescente da Referência inicial.</w:t>
      </w:r>
    </w:p>
    <w:p w:rsidR="001B3F7C" w:rsidRDefault="001B3F7C" w:rsidP="001B3F7C">
      <w:pPr>
        <w:pStyle w:val="Recuodecorpodetexto"/>
      </w:pPr>
    </w:p>
    <w:p w:rsidR="001B3F7C" w:rsidRDefault="001B3F7C" w:rsidP="001B3F7C">
      <w:pPr>
        <w:pStyle w:val="Ttulo1"/>
        <w:keepNext w:val="0"/>
        <w:widowControl w:val="0"/>
        <w:spacing w:before="0" w:line="240" w:lineRule="auto"/>
        <w:ind w:left="540" w:hanging="540"/>
      </w:pPr>
      <w:bookmarkStart w:id="20" w:name="_Toc404765691"/>
      <w:r>
        <w:t>Regras Gerais</w:t>
      </w:r>
      <w:bookmarkEnd w:id="20"/>
    </w:p>
    <w:p w:rsidR="001B3F7C" w:rsidRDefault="001B3F7C" w:rsidP="001B3F7C">
      <w:pPr>
        <w:ind w:left="540"/>
        <w:rPr>
          <w:rFonts w:cs="Arial"/>
        </w:rPr>
      </w:pPr>
      <w:r>
        <w:rPr>
          <w:rFonts w:cs="Arial"/>
        </w:rPr>
        <w:lastRenderedPageBreak/>
        <w:t xml:space="preserve">Todas as regras estão definidas no documento Regras de </w:t>
      </w:r>
      <w:proofErr w:type="spellStart"/>
      <w:proofErr w:type="gramStart"/>
      <w:r>
        <w:rPr>
          <w:rFonts w:cs="Arial"/>
        </w:rPr>
        <w:t>Negócio.</w:t>
      </w:r>
      <w:proofErr w:type="gramEnd"/>
      <w:r>
        <w:rPr>
          <w:rFonts w:cs="Arial"/>
        </w:rPr>
        <w:t>RN</w:t>
      </w:r>
      <w:proofErr w:type="spellEnd"/>
      <w:r>
        <w:rPr>
          <w:rFonts w:cs="Arial"/>
        </w:rPr>
        <w:t xml:space="preserve"> do módulo de Pagamento.</w:t>
      </w:r>
    </w:p>
    <w:p w:rsidR="001B3F7C" w:rsidRDefault="001B3F7C" w:rsidP="001B3F7C"/>
    <w:p w:rsidR="001B3F7C" w:rsidRDefault="001B3F7C" w:rsidP="001B3F7C">
      <w:pPr>
        <w:pStyle w:val="Ttulo1"/>
        <w:keepNext w:val="0"/>
        <w:widowControl w:val="0"/>
        <w:spacing w:before="0" w:line="240" w:lineRule="auto"/>
        <w:ind w:left="540" w:hanging="540"/>
      </w:pPr>
      <w:bookmarkStart w:id="21" w:name="_Toc404765692"/>
      <w:r>
        <w:t>Anexos</w:t>
      </w:r>
      <w:bookmarkEnd w:id="21"/>
    </w:p>
    <w:p w:rsidR="001B3F7C" w:rsidRDefault="001B3F7C" w:rsidP="001B3F7C"/>
    <w:p w:rsidR="001B3F7C" w:rsidRDefault="001B3F7C" w:rsidP="001B3F7C"/>
    <w:p w:rsidR="001B3F7C" w:rsidRDefault="001B3F7C" w:rsidP="001B3F7C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2" w:name="_Toc404765693"/>
      <w:r>
        <w:t>Revisões</w:t>
      </w:r>
      <w:bookmarkEnd w:id="22"/>
    </w:p>
    <w:p w:rsidR="001B3F7C" w:rsidRDefault="001B3F7C" w:rsidP="001B3F7C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B3F7C" w:rsidTr="002215C7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3F7C" w:rsidRPr="001B3F7C" w:rsidRDefault="001B3F7C" w:rsidP="002215C7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B3F7C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3F7C" w:rsidRPr="001B3F7C" w:rsidRDefault="001B3F7C" w:rsidP="002215C7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B3F7C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3F7C" w:rsidRPr="001B3F7C" w:rsidRDefault="001B3F7C" w:rsidP="002215C7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B3F7C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3F7C" w:rsidRPr="001B3F7C" w:rsidRDefault="001B3F7C" w:rsidP="002215C7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B3F7C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3F7C" w:rsidRPr="001B3F7C" w:rsidRDefault="001B3F7C" w:rsidP="002215C7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B3F7C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B3F7C" w:rsidTr="002215C7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B3F7C" w:rsidTr="002215C7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B3F7C" w:rsidTr="002215C7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B3F7C" w:rsidTr="002215C7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F7C" w:rsidRDefault="001B3F7C" w:rsidP="002215C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B3F7C" w:rsidTr="002215C7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3F7C" w:rsidRDefault="001B3F7C" w:rsidP="002215C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B3F7C" w:rsidTr="002215C7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B3F7C" w:rsidTr="002215C7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B3F7C" w:rsidRDefault="001B3F7C" w:rsidP="002215C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B3F7C" w:rsidTr="002215C7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B3F7C" w:rsidRDefault="001B3F7C" w:rsidP="002215C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B3F7C" w:rsidTr="002215C7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B3F7C" w:rsidRDefault="001B3F7C" w:rsidP="002215C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B3F7C" w:rsidTr="002215C7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B3F7C" w:rsidRDefault="001B3F7C" w:rsidP="002215C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B3F7C" w:rsidTr="002215C7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B3F7C" w:rsidRDefault="001B3F7C" w:rsidP="002215C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B3F7C" w:rsidTr="002215C7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B3F7C" w:rsidRDefault="001B3F7C" w:rsidP="002215C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B3F7C" w:rsidTr="002215C7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B3F7C" w:rsidTr="002215C7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B3F7C" w:rsidTr="002215C7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3F7C" w:rsidRDefault="001B3F7C" w:rsidP="002215C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3F7C" w:rsidRDefault="001B3F7C" w:rsidP="002215C7">
            <w:pPr>
              <w:pStyle w:val="Cabealho"/>
              <w:tabs>
                <w:tab w:val="left" w:pos="708"/>
              </w:tabs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3F7C" w:rsidRDefault="001B3F7C" w:rsidP="002215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1B3F7C" w:rsidRDefault="001B3F7C" w:rsidP="001B3F7C">
      <w:pPr>
        <w:pStyle w:val="Recuodecorpodetexto"/>
      </w:pPr>
    </w:p>
    <w:p w:rsidR="001B3F7C" w:rsidRDefault="001B3F7C" w:rsidP="001B3F7C"/>
    <w:p w:rsidR="00F41655" w:rsidRPr="001B3F7C" w:rsidRDefault="00F41655" w:rsidP="001B3F7C"/>
    <w:sectPr w:rsidR="00F41655" w:rsidRPr="001B3F7C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15C7" w:rsidRDefault="002215C7" w:rsidP="002908D9">
      <w:r>
        <w:separator/>
      </w:r>
    </w:p>
  </w:endnote>
  <w:endnote w:type="continuationSeparator" w:id="0">
    <w:p w:rsidR="002215C7" w:rsidRDefault="002215C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5C7" w:rsidRDefault="002215C7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215C7" w:rsidRDefault="002215C7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5C7" w:rsidRPr="00BD3501" w:rsidRDefault="002215C7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30EA6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2215C7" w:rsidTr="0000536A">
      <w:trPr>
        <w:trHeight w:val="1065"/>
      </w:trPr>
      <w:tc>
        <w:tcPr>
          <w:tcW w:w="2958" w:type="dxa"/>
        </w:tcPr>
        <w:p w:rsidR="002215C7" w:rsidRPr="009C40FA" w:rsidRDefault="002215C7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2215C7" w:rsidRPr="00BD3501" w:rsidRDefault="002215C7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2215C7" w:rsidRDefault="002215C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2215C7" w:rsidRPr="00BD3501" w:rsidRDefault="002215C7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2215C7" w:rsidRPr="00BD3501" w:rsidRDefault="002215C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51BEB">
            <w:rPr>
              <w:sz w:val="20"/>
              <w:szCs w:val="20"/>
            </w:rPr>
            <w:t xml:space="preserve">Keila </w:t>
          </w:r>
          <w:proofErr w:type="spellStart"/>
          <w:r w:rsidRPr="00F51BEB">
            <w:rPr>
              <w:sz w:val="20"/>
              <w:szCs w:val="20"/>
            </w:rPr>
            <w:t>Joanês</w:t>
          </w:r>
          <w:proofErr w:type="spellEnd"/>
          <w:r w:rsidRPr="00F51BEB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2215C7" w:rsidRDefault="002215C7" w:rsidP="0037750D">
          <w:pPr>
            <w:pStyle w:val="Rodap"/>
            <w:ind w:left="0"/>
            <w:rPr>
              <w:sz w:val="20"/>
              <w:szCs w:val="20"/>
            </w:rPr>
          </w:pPr>
        </w:p>
        <w:p w:rsidR="002215C7" w:rsidRPr="00BD3501" w:rsidRDefault="002215C7" w:rsidP="00F51BE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Pagamento - Folha de Pagamento - UCS0364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Manter Percentuais Gerais da Regência de Classe</w:t>
          </w:r>
        </w:p>
      </w:tc>
      <w:tc>
        <w:tcPr>
          <w:tcW w:w="1041" w:type="dxa"/>
        </w:tcPr>
        <w:p w:rsidR="002215C7" w:rsidRDefault="002215C7" w:rsidP="00BD3501">
          <w:pPr>
            <w:pStyle w:val="Rodap"/>
            <w:ind w:left="0"/>
            <w:jc w:val="right"/>
          </w:pPr>
        </w:p>
      </w:tc>
    </w:tr>
  </w:tbl>
  <w:p w:rsidR="002215C7" w:rsidRDefault="002215C7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5C7" w:rsidRDefault="002215C7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15C7" w:rsidRDefault="002215C7" w:rsidP="002908D9">
      <w:r>
        <w:separator/>
      </w:r>
    </w:p>
  </w:footnote>
  <w:footnote w:type="continuationSeparator" w:id="0">
    <w:p w:rsidR="002215C7" w:rsidRDefault="002215C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5C7" w:rsidRDefault="002215C7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215C7" w:rsidRDefault="002215C7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2215C7" w:rsidRDefault="002215C7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5C7" w:rsidRDefault="002215C7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F7C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B3F7C"/>
    <w:rsid w:val="001C7A01"/>
    <w:rsid w:val="002215C7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30EA6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51BEB"/>
    <w:rsid w:val="00F63010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B3F7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B3F7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B3F7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B3F7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B3F7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B3F7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B3F7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B3F7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B3F7C"/>
    <w:pPr>
      <w:ind w:left="0"/>
    </w:pPr>
  </w:style>
  <w:style w:type="paragraph" w:styleId="ndicedeilustraes">
    <w:name w:val="table of figures"/>
    <w:basedOn w:val="Normal"/>
    <w:next w:val="Normal"/>
    <w:semiHidden/>
    <w:rsid w:val="001B3F7C"/>
  </w:style>
  <w:style w:type="paragraph" w:styleId="Sumrio2">
    <w:name w:val="toc 2"/>
    <w:basedOn w:val="Normal"/>
    <w:next w:val="Normal"/>
    <w:autoRedefine/>
    <w:uiPriority w:val="39"/>
    <w:rsid w:val="001B3F7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B3F7C"/>
    <w:pPr>
      <w:ind w:left="480"/>
    </w:pPr>
  </w:style>
  <w:style w:type="character" w:styleId="Hyperlink">
    <w:name w:val="Hyperlink"/>
    <w:basedOn w:val="Fontepargpadro"/>
    <w:uiPriority w:val="99"/>
    <w:rsid w:val="001B3F7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B3F7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B3F7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B3F7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B3F7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51BE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B3F7C"/>
    <w:rPr>
      <w:sz w:val="16"/>
    </w:rPr>
  </w:style>
  <w:style w:type="character" w:styleId="Nmerodepgina">
    <w:name w:val="page number"/>
    <w:basedOn w:val="Fontepargpadro"/>
    <w:rsid w:val="001B3F7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B3F7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B3F7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B3F7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B3F7C"/>
  </w:style>
  <w:style w:type="paragraph" w:styleId="Corpodetexto">
    <w:name w:val="Body Text"/>
    <w:basedOn w:val="Normal"/>
    <w:link w:val="CorpodetextoChar"/>
    <w:rsid w:val="001B3F7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B3F7C"/>
    <w:rPr>
      <w:rFonts w:eastAsia="Arial Unicode MS"/>
    </w:rPr>
  </w:style>
  <w:style w:type="paragraph" w:customStyle="1" w:styleId="tabletext">
    <w:name w:val="tabletext"/>
    <w:basedOn w:val="Normal"/>
    <w:rsid w:val="001B3F7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B3F7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B3F7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B3F7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B3F7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B3F7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B3F7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B3F7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B3F7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B3F7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B3F7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B3F7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B3F7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B3F7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B3F7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B3F7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B3F7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B3F7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B3F7C"/>
    <w:pPr>
      <w:ind w:left="0"/>
    </w:pPr>
  </w:style>
  <w:style w:type="paragraph" w:styleId="ndicedeilustraes">
    <w:name w:val="table of figures"/>
    <w:basedOn w:val="Normal"/>
    <w:next w:val="Normal"/>
    <w:semiHidden/>
    <w:rsid w:val="001B3F7C"/>
  </w:style>
  <w:style w:type="paragraph" w:styleId="Sumrio2">
    <w:name w:val="toc 2"/>
    <w:basedOn w:val="Normal"/>
    <w:next w:val="Normal"/>
    <w:autoRedefine/>
    <w:uiPriority w:val="39"/>
    <w:rsid w:val="001B3F7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B3F7C"/>
    <w:pPr>
      <w:ind w:left="480"/>
    </w:pPr>
  </w:style>
  <w:style w:type="character" w:styleId="Hyperlink">
    <w:name w:val="Hyperlink"/>
    <w:basedOn w:val="Fontepargpadro"/>
    <w:uiPriority w:val="99"/>
    <w:rsid w:val="001B3F7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B3F7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B3F7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B3F7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B3F7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51BE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B3F7C"/>
    <w:rPr>
      <w:sz w:val="16"/>
    </w:rPr>
  </w:style>
  <w:style w:type="character" w:styleId="Nmerodepgina">
    <w:name w:val="page number"/>
    <w:basedOn w:val="Fontepargpadro"/>
    <w:rsid w:val="001B3F7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B3F7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B3F7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B3F7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B3F7C"/>
  </w:style>
  <w:style w:type="paragraph" w:styleId="Corpodetexto">
    <w:name w:val="Body Text"/>
    <w:basedOn w:val="Normal"/>
    <w:link w:val="CorpodetextoChar"/>
    <w:rsid w:val="001B3F7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B3F7C"/>
    <w:rPr>
      <w:rFonts w:eastAsia="Arial Unicode MS"/>
    </w:rPr>
  </w:style>
  <w:style w:type="paragraph" w:customStyle="1" w:styleId="tabletext">
    <w:name w:val="tabletext"/>
    <w:basedOn w:val="Normal"/>
    <w:rsid w:val="001B3F7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B3F7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B3F7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B3F7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B3F7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B3F7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B3F7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B3F7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B3F7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B3F7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3C4950-64B4-473F-8DA1-46F76FDE2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10</TotalTime>
  <Pages>9</Pages>
  <Words>890</Words>
  <Characters>6092</Characters>
  <Application>Microsoft Office Word</Application>
  <DocSecurity>0</DocSecurity>
  <Lines>50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6969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2014-11-08T04:14:00Z</cp:lastPrinted>
  <dcterms:created xsi:type="dcterms:W3CDTF">2014-11-08T04:14:00Z</dcterms:created>
  <dcterms:modified xsi:type="dcterms:W3CDTF">2014-11-26T13:45:00Z</dcterms:modified>
</cp:coreProperties>
</file>