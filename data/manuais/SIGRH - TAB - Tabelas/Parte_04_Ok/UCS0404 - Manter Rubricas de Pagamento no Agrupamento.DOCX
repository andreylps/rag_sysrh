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12E7" w:rsidRDefault="00AE12E7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SIGRH</w:t>
      </w: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AE12E7">
        <w:rPr>
          <w:b/>
          <w:color w:val="000080"/>
          <w:sz w:val="32"/>
        </w:rPr>
        <w:t>s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AE12E7">
        <w:t>404</w:t>
      </w:r>
      <w:r w:rsidR="0084167A">
        <w:t xml:space="preserve"> </w:t>
      </w:r>
      <w:r>
        <w:t xml:space="preserve">– </w:t>
      </w:r>
      <w:r w:rsidR="00AE12E7">
        <w:t>Manter Rubricas de Pagamento no Agrupamento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C24FFA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09/04/2008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C24FFA" w:rsidP="00C24FFA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Liliane </w:t>
            </w:r>
            <w:proofErr w:type="spellStart"/>
            <w:r>
              <w:rPr>
                <w:rFonts w:cs="Arial"/>
                <w:sz w:val="20"/>
                <w:szCs w:val="20"/>
              </w:rPr>
              <w:t>Frez</w:t>
            </w:r>
            <w:proofErr w:type="spellEnd"/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C24FFA" w:rsidP="00C24FFA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07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C24FFA" w:rsidP="00C24FFA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C24FFA">
              <w:rPr>
                <w:rFonts w:cs="Arial"/>
                <w:sz w:val="20"/>
                <w:szCs w:val="20"/>
              </w:rPr>
              <w:t>Exclusão das referências as regras RGN2.1.27.1 e RGN2.1.28.1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C24FFA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Liliane </w:t>
            </w:r>
            <w:proofErr w:type="spellStart"/>
            <w:r>
              <w:rPr>
                <w:rFonts w:cs="Arial"/>
                <w:sz w:val="20"/>
                <w:szCs w:val="20"/>
              </w:rPr>
              <w:t>Frez</w:t>
            </w:r>
            <w:proofErr w:type="spellEnd"/>
          </w:p>
        </w:tc>
      </w:tr>
      <w:tr w:rsidR="00C24FFA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FFA" w:rsidRDefault="00C24FFA" w:rsidP="00C24FFA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25/09/2008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FFA" w:rsidRDefault="00C24FFA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FFA" w:rsidRPr="00C24FFA" w:rsidRDefault="00C24FFA" w:rsidP="00C24FFA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C24FFA">
              <w:rPr>
                <w:rFonts w:cs="Arial"/>
                <w:sz w:val="20"/>
                <w:szCs w:val="20"/>
              </w:rPr>
              <w:t>Inclusão das regras RGN2.1.19.2 e rgn2.1.14.2 no cenário de exclusão.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FFA" w:rsidRDefault="00C24FFA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Liliane </w:t>
            </w:r>
            <w:proofErr w:type="spellStart"/>
            <w:r>
              <w:rPr>
                <w:rFonts w:cs="Arial"/>
                <w:sz w:val="20"/>
                <w:szCs w:val="20"/>
              </w:rPr>
              <w:t>Frez</w:t>
            </w:r>
            <w:proofErr w:type="spellEnd"/>
          </w:p>
        </w:tc>
      </w:tr>
      <w:tr w:rsidR="00C24FFA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FFA" w:rsidRDefault="003D52B9" w:rsidP="003F594D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</w:t>
            </w:r>
            <w:r w:rsidR="003F594D">
              <w:rPr>
                <w:rFonts w:cs="Arial"/>
                <w:sz w:val="20"/>
                <w:szCs w:val="20"/>
              </w:rPr>
              <w:t>/</w:t>
            </w:r>
            <w:r w:rsidR="00C24FFA">
              <w:rPr>
                <w:rFonts w:cs="Arial"/>
                <w:sz w:val="20"/>
                <w:szCs w:val="20"/>
              </w:rPr>
              <w:t>1</w:t>
            </w:r>
            <w:r w:rsidR="003F594D">
              <w:rPr>
                <w:rFonts w:cs="Arial"/>
                <w:sz w:val="20"/>
                <w:szCs w:val="20"/>
              </w:rPr>
              <w:t>1</w:t>
            </w:r>
            <w:r w:rsidR="00C24FFA">
              <w:rPr>
                <w:rFonts w:cs="Arial"/>
                <w:sz w:val="20"/>
                <w:szCs w:val="20"/>
              </w:rPr>
              <w:t>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FFA" w:rsidRDefault="00C24FFA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FFA" w:rsidRPr="00C24FFA" w:rsidRDefault="00C24FFA" w:rsidP="00F608EC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Atualização conforme </w:t>
            </w:r>
            <w:r w:rsidR="00F608EC">
              <w:rPr>
                <w:rFonts w:cs="Arial"/>
                <w:sz w:val="20"/>
                <w:szCs w:val="20"/>
              </w:rPr>
              <w:t>solicitação</w:t>
            </w:r>
            <w:r>
              <w:rPr>
                <w:rFonts w:cs="Arial"/>
                <w:sz w:val="20"/>
                <w:szCs w:val="20"/>
              </w:rPr>
              <w:t xml:space="preserve"> 15927/2021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FFA" w:rsidRDefault="00C24FFA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Candido Matos dos Santos</w:t>
            </w: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E608FD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8487347" w:history="1">
        <w:r w:rsidR="00E608FD" w:rsidRPr="0014704E">
          <w:rPr>
            <w:rStyle w:val="Hyperlink"/>
            <w:noProof/>
          </w:rPr>
          <w:t>1.</w:t>
        </w:r>
        <w:r w:rsidR="00E608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608FD" w:rsidRPr="0014704E">
          <w:rPr>
            <w:rStyle w:val="Hyperlink"/>
            <w:noProof/>
          </w:rPr>
          <w:t>Pacote/Caso de Uso</w:t>
        </w:r>
        <w:r w:rsidR="00E608FD">
          <w:rPr>
            <w:noProof/>
            <w:webHidden/>
          </w:rPr>
          <w:tab/>
        </w:r>
        <w:r w:rsidR="00E608FD">
          <w:rPr>
            <w:noProof/>
            <w:webHidden/>
          </w:rPr>
          <w:fldChar w:fldCharType="begin"/>
        </w:r>
        <w:r w:rsidR="00E608FD">
          <w:rPr>
            <w:noProof/>
            <w:webHidden/>
          </w:rPr>
          <w:instrText xml:space="preserve"> PAGEREF _Toc88487347 \h </w:instrText>
        </w:r>
        <w:r w:rsidR="00E608FD">
          <w:rPr>
            <w:noProof/>
            <w:webHidden/>
          </w:rPr>
        </w:r>
        <w:r w:rsidR="00E608FD">
          <w:rPr>
            <w:noProof/>
            <w:webHidden/>
          </w:rPr>
          <w:fldChar w:fldCharType="separate"/>
        </w:r>
        <w:r w:rsidR="00E608FD">
          <w:rPr>
            <w:noProof/>
            <w:webHidden/>
          </w:rPr>
          <w:t>8</w:t>
        </w:r>
        <w:r w:rsidR="00E608FD"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48" w:history="1">
        <w:r w:rsidRPr="0014704E">
          <w:rPr>
            <w:rStyle w:val="Hyperlink"/>
            <w:noProof/>
          </w:rPr>
          <w:t>Manter Rubricas de Pagamento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49" w:history="1">
        <w:r w:rsidRPr="0014704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50" w:history="1">
        <w:r w:rsidRPr="0014704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51" w:history="1">
        <w:r w:rsidRPr="0014704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52" w:history="1">
        <w:r w:rsidRPr="0014704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53" w:history="1">
        <w:r w:rsidRPr="0014704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54" w:history="1">
        <w:r w:rsidRPr="0014704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Diagrama (Pendente de Definição)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55" w:history="1">
        <w:r w:rsidRPr="0014704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56" w:history="1">
        <w:r w:rsidRPr="0014704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Incluir Rubrica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57" w:history="1">
        <w:r w:rsidRPr="0014704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58" w:history="1">
        <w:r w:rsidRPr="0014704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Alterar Rubrica de Pagamento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59" w:history="1">
        <w:r w:rsidRPr="0014704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60" w:history="1">
        <w:r w:rsidRPr="0014704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Alternativo: Alterar Rubricas que impedem o recebimento desta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61" w:history="1">
        <w:r w:rsidRPr="0014704E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Alternativo: Alterar Rubricas que exigem o recebimento desta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62" w:history="1">
        <w:r w:rsidRPr="0014704E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Alternativo: Associação e desassociação de órgão – Substitui a partir do passo 4.2.1.13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63" w:history="1">
        <w:r w:rsidRPr="0014704E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Alternativo: Criar nova vigência – Substitui a partir do passo 4.2.1.7, 4.2.2.6 ou 4.2.3.6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64" w:history="1">
        <w:r w:rsidRPr="0014704E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Alternativo: Não informou a referência final – Substitui a partir do passo 4.2.1.14, 4.2.2.8 ou 4.2.3.8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65" w:history="1">
        <w:r w:rsidRPr="0014704E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alternativo: Retificar Vigência Finalizada ou com Pagamento Calculado – Substitui a partir do passo 4.2.1.12, 4.2.2.7 ou 4.2.3.7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66" w:history="1">
        <w:r w:rsidRPr="0014704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Excluir Rubrica de Pagamento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67" w:history="1">
        <w:r w:rsidRPr="0014704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68" w:history="1">
        <w:r w:rsidRPr="0014704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Rubrica de Pagamento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69" w:history="1">
        <w:r w:rsidRPr="0014704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70" w:history="1">
        <w:r w:rsidRPr="0014704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Visualizar Rubricas de Pagamento do Agrupamento Retificadas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71" w:history="1">
        <w:r w:rsidRPr="0014704E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72" w:history="1">
        <w:r w:rsidRPr="0014704E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Manter inventário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73" w:history="1">
        <w:r w:rsidRPr="0014704E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74" w:history="1">
        <w:r w:rsidRPr="0014704E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Imprimir inventário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75" w:history="1">
        <w:r w:rsidRPr="0014704E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76" w:history="1">
        <w:r w:rsidRPr="0014704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77" w:history="1">
        <w:r w:rsidRPr="0014704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RN001 Rubricas Permitidas para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78" w:history="1">
        <w:r w:rsidRPr="0014704E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RN002 Rubrica de pagamento já associada a um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79" w:history="1">
        <w:r w:rsidRPr="0014704E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RN003 Rubrica própria para tributações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80" w:history="1">
        <w:r w:rsidRPr="0014704E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RN004 Indicadores de Rubrica própria para salário família, salário maternidade e correção monetária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81" w:history="1">
        <w:r w:rsidRPr="0014704E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RN005 Indicador de Rubrica própria para tributação do IPREV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82" w:history="1">
        <w:r w:rsidRPr="0014704E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RN006 Verifica Duplicidade de Rubrica com determinados indicadores para o agrupamento da sessão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83" w:history="1">
        <w:r w:rsidRPr="0014704E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RN007 Observação - Modalidade e Base de Cálculo somente para rubricas totalizadoras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84" w:history="1">
        <w:r w:rsidRPr="0014704E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RN008 Modalidade associada a uma rubrica totalizadora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85" w:history="1">
        <w:r w:rsidRPr="0014704E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RN009 Base de Cálculo associada a uma Rubrica totalizadora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86" w:history="1">
        <w:r w:rsidRPr="0014704E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RN010 Rubrica do sistema x do agrupamento que possui dados de 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87" w:history="1">
        <w:r w:rsidRPr="0014704E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RN011 Modalidade automática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88" w:history="1">
        <w:r w:rsidRPr="0014704E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RN012 Descrição de Rubrica já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89" w:history="1">
        <w:r w:rsidRPr="0014704E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RN013 Vigência contida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90" w:history="1">
        <w:r w:rsidRPr="0014704E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RN014 Referência final maior que a referência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91" w:history="1">
        <w:r w:rsidRPr="0014704E">
          <w:rPr>
            <w:rStyle w:val="Hyperlink"/>
            <w:noProof/>
          </w:rPr>
          <w:t>5.15.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RN015 Associação e Desassociação de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92" w:history="1">
        <w:r w:rsidRPr="0014704E">
          <w:rPr>
            <w:rStyle w:val="Hyperlink"/>
            <w:noProof/>
          </w:rPr>
          <w:t>5.16.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RN016 Associação de Rubrica quando folha de pagamento calculada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93" w:history="1">
        <w:r w:rsidRPr="0014704E">
          <w:rPr>
            <w:rStyle w:val="Hyperlink"/>
            <w:noProof/>
          </w:rPr>
          <w:t>5.17.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RN017 Rubrica cadastrada ou alterada do tipo “01”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94" w:history="1">
        <w:r w:rsidRPr="0014704E">
          <w:rPr>
            <w:rStyle w:val="Hyperlink"/>
            <w:noProof/>
          </w:rPr>
          <w:t>5.18.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RN018 Rubrica cadastrada ou alterada do tipo “05”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95" w:history="1">
        <w:r w:rsidRPr="0014704E">
          <w:rPr>
            <w:rStyle w:val="Hyperlink"/>
            <w:noProof/>
          </w:rPr>
          <w:t>5.19.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RN019 Validação de vigência quando alteração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96" w:history="1">
        <w:r w:rsidRPr="0014704E">
          <w:rPr>
            <w:rStyle w:val="Hyperlink"/>
            <w:noProof/>
          </w:rPr>
          <w:t>5.20.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RN020 Validação de vigência quando alteração retificadora ou não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97" w:history="1">
        <w:r w:rsidRPr="0014704E">
          <w:rPr>
            <w:rStyle w:val="Hyperlink"/>
            <w:noProof/>
          </w:rPr>
          <w:t>5.21.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RN021 Validação de vigência quando alteração retificadora ou não (parte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98" w:history="1">
        <w:r w:rsidRPr="0014704E">
          <w:rPr>
            <w:rStyle w:val="Hyperlink"/>
            <w:noProof/>
          </w:rPr>
          <w:t>5.22.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RN022 Atualização de vigência retificadora ou não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399" w:history="1">
        <w:r w:rsidRPr="0014704E">
          <w:rPr>
            <w:rStyle w:val="Hyperlink"/>
            <w:noProof/>
          </w:rPr>
          <w:t>5.23.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RN023 Rubrica que impede ou exige o recebimento da rubrica alterada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00" w:history="1">
        <w:r w:rsidRPr="0014704E">
          <w:rPr>
            <w:rStyle w:val="Hyperlink"/>
            <w:noProof/>
          </w:rPr>
          <w:t>5.24.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RN024 Rubrica que impede ou exige o recebimento da rubrica alterada já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01" w:history="1">
        <w:r w:rsidRPr="0014704E">
          <w:rPr>
            <w:rStyle w:val="Hyperlink"/>
            <w:noProof/>
          </w:rPr>
          <w:t>5.25.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RN025 Atualização de vigência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02" w:history="1">
        <w:r w:rsidRPr="0014704E">
          <w:rPr>
            <w:rStyle w:val="Hyperlink"/>
            <w:noProof/>
          </w:rPr>
          <w:t>5.26.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RN026 Atualização de vigência não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03" w:history="1">
        <w:r w:rsidRPr="0014704E">
          <w:rPr>
            <w:rStyle w:val="Hyperlink"/>
            <w:noProof/>
          </w:rPr>
          <w:t>5.27.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RN027 Atualização de vigência retificadora ou não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04" w:history="1">
        <w:r w:rsidRPr="0014704E">
          <w:rPr>
            <w:rStyle w:val="Hyperlink"/>
            <w:noProof/>
          </w:rPr>
          <w:t>5.28.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RN028 Validação de vigência quando alteração não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05" w:history="1">
        <w:r w:rsidRPr="0014704E">
          <w:rPr>
            <w:rStyle w:val="Hyperlink"/>
            <w:noProof/>
          </w:rPr>
          <w:t>5.29.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RN029 Exclusão da última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06" w:history="1">
        <w:r w:rsidRPr="0014704E">
          <w:rPr>
            <w:rStyle w:val="Hyperlink"/>
            <w:noProof/>
          </w:rPr>
          <w:t>5.30.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RN030 Operações não permitidas quando órgão possui folha de pagamento calculada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07" w:history="1">
        <w:r w:rsidRPr="0014704E">
          <w:rPr>
            <w:rStyle w:val="Hyperlink"/>
            <w:noProof/>
          </w:rPr>
          <w:t>5.31.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RN031 Exclusão das Rubricas adjacentes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08" w:history="1">
        <w:r w:rsidRPr="0014704E">
          <w:rPr>
            <w:rStyle w:val="Hyperlink"/>
            <w:noProof/>
          </w:rPr>
          <w:t>5.32.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RN032 Atualização de vigência anterior quando exclusão da última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09" w:history="1">
        <w:r w:rsidRPr="0014704E">
          <w:rPr>
            <w:rStyle w:val="Hyperlink"/>
            <w:noProof/>
          </w:rPr>
          <w:t>5.33.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RN033 Listagem quando não informado o Tipo da Rubrica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10" w:history="1">
        <w:r w:rsidRPr="0014704E">
          <w:rPr>
            <w:rStyle w:val="Hyperlink"/>
            <w:noProof/>
          </w:rPr>
          <w:t>5.34.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RN034 Navegação em dados Retificados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11" w:history="1">
        <w:r w:rsidRPr="0014704E">
          <w:rPr>
            <w:rStyle w:val="Hyperlink"/>
            <w:noProof/>
          </w:rPr>
          <w:t>5.35.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RN035 Verificar Autorização para Alterar Vigências Finalizadas ou com Folhas Fechadas no Período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12" w:history="1">
        <w:r w:rsidRPr="0014704E">
          <w:rPr>
            <w:rStyle w:val="Hyperlink"/>
            <w:noProof/>
          </w:rPr>
          <w:t>5.36.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RN036 Verificar se retificação envolve Vigência (mês e ano)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13" w:history="1">
        <w:r w:rsidRPr="0014704E">
          <w:rPr>
            <w:rStyle w:val="Hyperlink"/>
            <w:noProof/>
          </w:rPr>
          <w:t>5.37.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RN037 Alimentar Tabelas Retificadas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14" w:history="1">
        <w:r w:rsidRPr="0014704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15" w:history="1">
        <w:r w:rsidRPr="0014704E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Tabelas Envolvidas a Retificação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16" w:history="1">
        <w:r w:rsidRPr="0014704E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SQL Listar 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17" w:history="1">
        <w:r w:rsidRPr="0014704E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Consultas Aba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18" w:history="1">
        <w:r w:rsidRPr="0014704E">
          <w:rPr>
            <w:rStyle w:val="Hyperlink"/>
            <w:noProof/>
          </w:rPr>
          <w:t>6.3.1.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Motivos Afastamentos Impeditivos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19" w:history="1">
        <w:r w:rsidRPr="0014704E">
          <w:rPr>
            <w:rStyle w:val="Hyperlink"/>
            <w:noProof/>
          </w:rPr>
          <w:t>6.3.2.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Motivos Afastamentos Exigidos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20" w:history="1">
        <w:r w:rsidRPr="0014704E">
          <w:rPr>
            <w:rStyle w:val="Hyperlink"/>
            <w:noProof/>
          </w:rPr>
          <w:t>6.3.3.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Cargas Horárias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21" w:history="1">
        <w:r w:rsidRPr="0014704E">
          <w:rPr>
            <w:rStyle w:val="Hyperlink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Consultas Aba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22" w:history="1">
        <w:r w:rsidRPr="0014704E">
          <w:rPr>
            <w:rStyle w:val="Hyperlink"/>
            <w:noProof/>
          </w:rPr>
          <w:t>6.4.1.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Cargos Comissionados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23" w:history="1">
        <w:r w:rsidRPr="0014704E">
          <w:rPr>
            <w:rStyle w:val="Hyperlink"/>
            <w:noProof/>
          </w:rPr>
          <w:t>6.4.2.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Carreiras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24" w:history="1">
        <w:r w:rsidRPr="0014704E">
          <w:rPr>
            <w:rStyle w:val="Hyperlink"/>
            <w:noProof/>
          </w:rPr>
          <w:t>6.4.3.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Níveis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25" w:history="1">
        <w:r w:rsidRPr="0014704E">
          <w:rPr>
            <w:rStyle w:val="Hyperlink"/>
            <w:noProof/>
          </w:rPr>
          <w:t>6.4.4.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Órgãos Permitidos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26" w:history="1">
        <w:r w:rsidRPr="0014704E">
          <w:rPr>
            <w:rStyle w:val="Hyperlink"/>
            <w:noProof/>
          </w:rPr>
          <w:t>6.4.5.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Unidades Organizacionais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27" w:history="1">
        <w:r w:rsidRPr="0014704E">
          <w:rPr>
            <w:rStyle w:val="Hyperlink"/>
            <w:noProof/>
          </w:rPr>
          <w:t>6.4.6.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Natureza Vinculo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28" w:history="1">
        <w:r w:rsidRPr="0014704E">
          <w:rPr>
            <w:rStyle w:val="Hyperlink"/>
            <w:noProof/>
          </w:rPr>
          <w:t>6.4.7.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Natureza Vinculo Disponíveis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29" w:history="1">
        <w:r w:rsidRPr="0014704E">
          <w:rPr>
            <w:rStyle w:val="Hyperlink"/>
            <w:noProof/>
          </w:rPr>
          <w:t>6.4.8.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Regimes Previdenciários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30" w:history="1">
        <w:r w:rsidRPr="0014704E">
          <w:rPr>
            <w:rStyle w:val="Hyperlink"/>
            <w:noProof/>
          </w:rPr>
          <w:t>6.4.9.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Regimes Previdenciários Disponíveis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31" w:history="1">
        <w:r w:rsidRPr="0014704E">
          <w:rPr>
            <w:rStyle w:val="Hyperlink"/>
            <w:noProof/>
          </w:rPr>
          <w:t>6.4.10.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Regimes de Trabalho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32" w:history="1">
        <w:r w:rsidRPr="0014704E">
          <w:rPr>
            <w:rStyle w:val="Hyperlink"/>
            <w:noProof/>
          </w:rPr>
          <w:t>6.4.11.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Regimes de Trabalho Disponíveis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33" w:history="1">
        <w:r w:rsidRPr="0014704E">
          <w:rPr>
            <w:rStyle w:val="Hyperlink"/>
            <w:noProof/>
          </w:rPr>
          <w:t>6.4.12.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Relações de Trabalho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34" w:history="1">
        <w:r w:rsidRPr="0014704E">
          <w:rPr>
            <w:rStyle w:val="Hyperlink"/>
            <w:noProof/>
          </w:rPr>
          <w:t>6.4.13.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Relações de Trabalho Disponíveis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35" w:history="1">
        <w:r w:rsidRPr="0014704E">
          <w:rPr>
            <w:rStyle w:val="Hyperlink"/>
            <w:noProof/>
          </w:rPr>
          <w:t>6.4.14.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Situações Previdenciária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36" w:history="1">
        <w:r w:rsidRPr="0014704E">
          <w:rPr>
            <w:rStyle w:val="Hyperlink"/>
            <w:noProof/>
          </w:rPr>
          <w:t>6.4.15.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Situações Previdenciária Disponíveis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37" w:history="1">
        <w:r w:rsidRPr="0014704E">
          <w:rPr>
            <w:rStyle w:val="Hyperlink"/>
            <w:noProof/>
          </w:rPr>
          <w:t>6.4.16.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Funções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38" w:history="1">
        <w:r w:rsidRPr="0014704E">
          <w:rPr>
            <w:rStyle w:val="Hyperlink"/>
            <w:noProof/>
          </w:rPr>
          <w:t>6.4.17.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Institutos e Motivos de movimentação em Relação à Geração da Rubrica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39" w:history="1">
        <w:r w:rsidRPr="0014704E">
          <w:rPr>
            <w:rStyle w:val="Hyperlink"/>
            <w:noProof/>
          </w:rPr>
          <w:t>6.4.18.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Modelos De Aposentadoria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40" w:history="1">
        <w:r w:rsidRPr="0014704E">
          <w:rPr>
            <w:rStyle w:val="Hyperlink"/>
            <w:noProof/>
          </w:rPr>
          <w:t>6.4.19.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Motivos De Convocação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41" w:history="1">
        <w:r w:rsidRPr="0014704E">
          <w:rPr>
            <w:rStyle w:val="Hyperlink"/>
            <w:noProof/>
          </w:rPr>
          <w:t>6.4.20.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Programas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42" w:history="1">
        <w:r w:rsidRPr="0014704E">
          <w:rPr>
            <w:rStyle w:val="Hyperlink"/>
            <w:noProof/>
          </w:rPr>
          <w:t>6.5.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Rubricas que Impedem Recebimento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43" w:history="1">
        <w:r w:rsidRPr="0014704E">
          <w:rPr>
            <w:rStyle w:val="Hyperlink"/>
            <w:noProof/>
          </w:rPr>
          <w:t>6.6.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Listar Rubricas Exigidas para o Recebimento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44" w:history="1">
        <w:r w:rsidRPr="0014704E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45" w:history="1">
        <w:r w:rsidRPr="0014704E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Tela Principal ou Listar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46" w:history="1">
        <w:r w:rsidRPr="0014704E">
          <w:rPr>
            <w:rStyle w:val="Hyperlink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Tela Incluir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47" w:history="1">
        <w:r w:rsidRPr="0014704E">
          <w:rPr>
            <w:rStyle w:val="Hyperlink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Tela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48" w:history="1">
        <w:r w:rsidRPr="0014704E">
          <w:rPr>
            <w:rStyle w:val="Hyperlink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Tela Alterar Rubricas que impedem o recebimento desta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49" w:history="1">
        <w:r w:rsidRPr="0014704E">
          <w:rPr>
            <w:rStyle w:val="Hyperlink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Tela Alterar Rubricas exigidas para o recebimento desta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50" w:history="1">
        <w:r w:rsidRPr="0014704E">
          <w:rPr>
            <w:rStyle w:val="Hyperlink"/>
            <w:noProof/>
          </w:rPr>
          <w:t>7.6.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Tela Manter inventário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51" w:history="1">
        <w:r w:rsidRPr="0014704E">
          <w:rPr>
            <w:rStyle w:val="Hyperlink"/>
            <w:noProof/>
          </w:rPr>
          <w:t>7.7.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Tela Visualizar Rubricas de Pagamento do Agrupamento Retificadas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52" w:history="1">
        <w:r w:rsidRPr="0014704E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E608FD" w:rsidRDefault="00E608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8487453" w:history="1">
        <w:r w:rsidRPr="0014704E">
          <w:rPr>
            <w:rStyle w:val="Hyperlink"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4704E">
          <w:rPr>
            <w:rStyle w:val="Hyperlink"/>
            <w:noProof/>
          </w:rPr>
          <w:t>Inventário da Rubrica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_Toc88487453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lastRenderedPageBreak/>
        <w:fldChar w:fldCharType="end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88487347"/>
      <w:r>
        <w:t>Pacote/Caso de Uso</w:t>
      </w:r>
      <w:bookmarkEnd w:id="0"/>
    </w:p>
    <w:p w:rsidR="00AE2BF8" w:rsidRDefault="00AE2BF8" w:rsidP="00AE2BF8"/>
    <w:p w:rsidR="00AE2BF8" w:rsidRDefault="005C07D6" w:rsidP="005C07D6">
      <w:pPr>
        <w:pStyle w:val="Subttulo"/>
      </w:pPr>
      <w:bookmarkStart w:id="1" w:name="_Toc404773474"/>
      <w:bookmarkStart w:id="2" w:name="_Toc88487348"/>
      <w:r>
        <w:t>Manter Rubricas de Pagamento do Agrupamento</w:t>
      </w:r>
      <w:bookmarkEnd w:id="1"/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3D0E48">
      <w:pPr>
        <w:pStyle w:val="Ttulo2"/>
      </w:pPr>
      <w:bookmarkStart w:id="3" w:name="_Toc88487349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Default="005C07D6" w:rsidP="00AC4062">
      <w:pPr>
        <w:pStyle w:val="Cabealho"/>
        <w:ind w:left="0"/>
        <w:jc w:val="left"/>
        <w:rPr>
          <w:rFonts w:cs="Arial"/>
        </w:rPr>
      </w:pPr>
      <w:r w:rsidRPr="005C07D6">
        <w:rPr>
          <w:rFonts w:cs="Arial"/>
        </w:rPr>
        <w:t>Pacote responsável por agrupar os casos de uso de manutenção de rubricas de pagamento no Agrupamento. Permite incluir, alterar, excluir e listar as rubricas de pagamento no Agrupamento cadastradas no sistema.</w:t>
      </w:r>
    </w:p>
    <w:p w:rsidR="003869D6" w:rsidRDefault="003869D6" w:rsidP="00AC4062">
      <w:pPr>
        <w:pStyle w:val="Cabealho"/>
        <w:ind w:left="0"/>
        <w:jc w:val="left"/>
        <w:rPr>
          <w:rFonts w:cs="Arial"/>
        </w:rPr>
      </w:pPr>
    </w:p>
    <w:p w:rsidR="003869D6" w:rsidRDefault="003869D6" w:rsidP="003534B1">
      <w:pPr>
        <w:pStyle w:val="Ttulo2"/>
      </w:pPr>
      <w:bookmarkStart w:id="4" w:name="_Toc74903650"/>
      <w:bookmarkStart w:id="5" w:name="_Toc88487350"/>
      <w:r>
        <w:t>Menu</w:t>
      </w:r>
      <w:bookmarkEnd w:id="4"/>
      <w:bookmarkEnd w:id="5"/>
    </w:p>
    <w:p w:rsidR="003869D6" w:rsidRPr="003534B1" w:rsidRDefault="003534B1" w:rsidP="003534B1">
      <w:pPr>
        <w:pStyle w:val="Cabealho"/>
        <w:ind w:left="0"/>
        <w:jc w:val="left"/>
        <w:rPr>
          <w:rFonts w:cs="Arial"/>
        </w:rPr>
      </w:pPr>
      <w:r w:rsidRPr="003534B1">
        <w:rPr>
          <w:rFonts w:cs="Arial"/>
        </w:rPr>
        <w:t>M</w:t>
      </w:r>
      <w:r w:rsidR="003869D6" w:rsidRPr="003534B1">
        <w:rPr>
          <w:rFonts w:cs="Arial"/>
        </w:rPr>
        <w:t>ódulo: PAGAMENTOS</w:t>
      </w:r>
    </w:p>
    <w:p w:rsidR="003869D6" w:rsidRPr="00AC4062" w:rsidRDefault="003869D6" w:rsidP="003869D6">
      <w:pPr>
        <w:pStyle w:val="Cabealho"/>
        <w:ind w:left="0"/>
        <w:jc w:val="left"/>
        <w:rPr>
          <w:rFonts w:cs="Arial"/>
        </w:rPr>
      </w:pPr>
      <w:proofErr w:type="spellStart"/>
      <w:r w:rsidRPr="003869D6">
        <w:rPr>
          <w:rFonts w:cs="Arial"/>
        </w:rPr>
        <w:t>Sub-módulo</w:t>
      </w:r>
      <w:proofErr w:type="spellEnd"/>
      <w:r w:rsidRPr="003869D6">
        <w:rPr>
          <w:rFonts w:cs="Arial"/>
        </w:rPr>
        <w:t>: RESTITUIÇÃO AO ERÁRIO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88487351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3D0E48">
      <w:pPr>
        <w:pStyle w:val="Ttulo2"/>
      </w:pPr>
      <w:bookmarkStart w:id="7" w:name="_Toc88487352"/>
      <w:r>
        <w:t>Conceitos principais</w:t>
      </w:r>
      <w:bookmarkEnd w:id="7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05B9A">
        <w:trPr>
          <w:trHeight w:val="600"/>
        </w:trPr>
        <w:tc>
          <w:tcPr>
            <w:tcW w:w="3428" w:type="dxa"/>
          </w:tcPr>
          <w:p w:rsidR="00AE2BF8" w:rsidRPr="00AC4062" w:rsidRDefault="00AC4062" w:rsidP="000108B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</w:t>
            </w:r>
            <w:r w:rsidR="000108B8">
              <w:rPr>
                <w:rFonts w:cs="Arial"/>
              </w:rPr>
              <w:t>ão se aplica</w:t>
            </w:r>
          </w:p>
        </w:tc>
        <w:tc>
          <w:tcPr>
            <w:tcW w:w="5642" w:type="dxa"/>
          </w:tcPr>
          <w:p w:rsidR="00AE2BF8" w:rsidRPr="00AC4062" w:rsidRDefault="00AE2BF8" w:rsidP="00105B9A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3D0E48">
      <w:pPr>
        <w:pStyle w:val="Ttulo2"/>
      </w:pPr>
      <w:bookmarkStart w:id="8" w:name="_Toc88487353"/>
      <w:r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105B9A">
        <w:trPr>
          <w:trHeight w:val="600"/>
        </w:trPr>
        <w:tc>
          <w:tcPr>
            <w:tcW w:w="3428" w:type="dxa"/>
          </w:tcPr>
          <w:p w:rsidR="00AC4062" w:rsidRPr="00AC4062" w:rsidRDefault="005C07D6" w:rsidP="005C07D6">
            <w:pPr>
              <w:pStyle w:val="Cabealho"/>
              <w:ind w:left="0"/>
              <w:jc w:val="left"/>
              <w:rPr>
                <w:rFonts w:cs="Arial"/>
              </w:rPr>
            </w:pPr>
            <w:r w:rsidRPr="005C07D6">
              <w:rPr>
                <w:rFonts w:cs="Arial"/>
              </w:rPr>
              <w:t>Rubrica de Pagamento</w:t>
            </w:r>
          </w:p>
        </w:tc>
        <w:tc>
          <w:tcPr>
            <w:tcW w:w="5642" w:type="dxa"/>
          </w:tcPr>
          <w:p w:rsidR="00AC4062" w:rsidRPr="00AC4062" w:rsidRDefault="005C07D6" w:rsidP="005C07D6">
            <w:pPr>
              <w:pStyle w:val="Cabealho"/>
              <w:rPr>
                <w:rFonts w:cs="Arial"/>
              </w:rPr>
            </w:pPr>
            <w:r w:rsidRPr="005C07D6">
              <w:rPr>
                <w:rFonts w:cs="Arial"/>
              </w:rPr>
              <w:t>Identifica os itens remuneratórios do servidor</w:t>
            </w:r>
            <w:r w:rsidR="00AC4062" w:rsidRPr="00AC4062">
              <w:rPr>
                <w:rFonts w:cs="Arial"/>
              </w:rPr>
              <w:t>.</w:t>
            </w:r>
          </w:p>
        </w:tc>
      </w:tr>
      <w:tr w:rsidR="005C07D6" w:rsidRPr="00AC4062" w:rsidTr="00105B9A">
        <w:trPr>
          <w:trHeight w:val="600"/>
        </w:trPr>
        <w:tc>
          <w:tcPr>
            <w:tcW w:w="3428" w:type="dxa"/>
          </w:tcPr>
          <w:p w:rsidR="005C07D6" w:rsidRPr="005C07D6" w:rsidRDefault="005C07D6" w:rsidP="005C07D6">
            <w:pPr>
              <w:pStyle w:val="Cabealho"/>
              <w:ind w:left="0"/>
              <w:jc w:val="left"/>
              <w:rPr>
                <w:rFonts w:cs="Arial"/>
              </w:rPr>
            </w:pPr>
            <w:r w:rsidRPr="005C07D6">
              <w:rPr>
                <w:rFonts w:cs="Arial"/>
              </w:rPr>
              <w:t>Tipos de Rubrica</w:t>
            </w:r>
          </w:p>
        </w:tc>
        <w:tc>
          <w:tcPr>
            <w:tcW w:w="5642" w:type="dxa"/>
          </w:tcPr>
          <w:p w:rsidR="005C07D6" w:rsidRPr="005C07D6" w:rsidRDefault="005C07D6" w:rsidP="005C07D6">
            <w:pPr>
              <w:pStyle w:val="Cabealho"/>
              <w:rPr>
                <w:rFonts w:cs="Arial"/>
              </w:rPr>
            </w:pPr>
            <w:r w:rsidRPr="005C07D6">
              <w:rPr>
                <w:rFonts w:cs="Arial"/>
              </w:rPr>
              <w:t>Identifica se a rubrica é de origem provento ou desconto</w:t>
            </w:r>
            <w:r>
              <w:rPr>
                <w:rFonts w:cs="Arial"/>
              </w:rPr>
              <w:t>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88487354"/>
      <w:r w:rsidR="004B2CE1">
        <w:lastRenderedPageBreak/>
        <w:t>Diagrama (</w:t>
      </w:r>
      <w:r w:rsidR="000B1FFE">
        <w:t>Pendente de Definição)</w:t>
      </w:r>
      <w:bookmarkEnd w:id="9"/>
    </w:p>
    <w:p w:rsidR="00AE2BF8" w:rsidRDefault="00AE2BF8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273FF" w:rsidRDefault="00D422B3" w:rsidP="006273FF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3C7E596">
            <wp:extent cx="5915322" cy="5307300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871" cy="5311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2BF8" w:rsidRDefault="00AE2BF8" w:rsidP="00514A59">
      <w:pPr>
        <w:pStyle w:val="Ttulo1"/>
      </w:pPr>
      <w:r>
        <w:rPr>
          <w:b w:val="0"/>
          <w:bCs w:val="0"/>
        </w:rPr>
        <w:br w:type="page"/>
      </w:r>
      <w:bookmarkStart w:id="10" w:name="_Toc88487355"/>
      <w:r>
        <w:lastRenderedPageBreak/>
        <w:t>Casos de Uso</w:t>
      </w:r>
      <w:bookmarkEnd w:id="10"/>
    </w:p>
    <w:p w:rsidR="000424E4" w:rsidRDefault="000424E4" w:rsidP="003D0E48">
      <w:pPr>
        <w:pStyle w:val="Ttulo2"/>
      </w:pPr>
      <w:bookmarkStart w:id="11" w:name="_Toc404773482"/>
      <w:bookmarkStart w:id="12" w:name="_Toc88487356"/>
      <w:r>
        <w:t>Incluir Rubrica de Pagamento no Agrupamento</w:t>
      </w:r>
      <w:bookmarkEnd w:id="11"/>
      <w:bookmarkEnd w:id="12"/>
      <w:r>
        <w:t> </w:t>
      </w:r>
    </w:p>
    <w:p w:rsidR="000424E4" w:rsidRPr="000424E4" w:rsidRDefault="000424E4" w:rsidP="00DE3EFC">
      <w:pPr>
        <w:pStyle w:val="PargrafodaLista"/>
        <w:widowControl w:val="0"/>
        <w:numPr>
          <w:ilvl w:val="0"/>
          <w:numId w:val="2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  <w:bookmarkStart w:id="13" w:name="_Toc404773483"/>
    </w:p>
    <w:p w:rsidR="000424E4" w:rsidRPr="000424E4" w:rsidRDefault="000424E4" w:rsidP="00DE3EFC">
      <w:pPr>
        <w:pStyle w:val="PargrafodaLista"/>
        <w:widowControl w:val="0"/>
        <w:numPr>
          <w:ilvl w:val="0"/>
          <w:numId w:val="2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0424E4" w:rsidRPr="000424E4" w:rsidRDefault="000424E4" w:rsidP="00DE3EFC">
      <w:pPr>
        <w:pStyle w:val="PargrafodaLista"/>
        <w:widowControl w:val="0"/>
        <w:numPr>
          <w:ilvl w:val="0"/>
          <w:numId w:val="2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0424E4" w:rsidRPr="000424E4" w:rsidRDefault="000424E4" w:rsidP="00DE3EFC">
      <w:pPr>
        <w:pStyle w:val="PargrafodaLista"/>
        <w:widowControl w:val="0"/>
        <w:numPr>
          <w:ilvl w:val="0"/>
          <w:numId w:val="2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0424E4" w:rsidRPr="000424E4" w:rsidRDefault="000424E4" w:rsidP="00DE3EFC">
      <w:pPr>
        <w:pStyle w:val="PargrafodaLista"/>
        <w:widowControl w:val="0"/>
        <w:numPr>
          <w:ilvl w:val="1"/>
          <w:numId w:val="2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0424E4" w:rsidRDefault="000424E4" w:rsidP="00DE3EFC">
      <w:pPr>
        <w:pStyle w:val="Ttulo3"/>
        <w:numPr>
          <w:ilvl w:val="2"/>
          <w:numId w:val="2"/>
        </w:numPr>
      </w:pPr>
      <w:bookmarkStart w:id="14" w:name="_Toc88487357"/>
      <w:r>
        <w:t>Fluxo Básico</w:t>
      </w:r>
      <w:bookmarkEnd w:id="13"/>
      <w:bookmarkEnd w:id="14"/>
    </w:p>
    <w:p w:rsidR="000424E4" w:rsidRDefault="000424E4" w:rsidP="00DE3EFC">
      <w:pPr>
        <w:pStyle w:val="Ttulo4"/>
        <w:numPr>
          <w:ilvl w:val="3"/>
          <w:numId w:val="2"/>
        </w:numPr>
      </w:pPr>
      <w:r>
        <w:t>O ator solicita a funcionalidade de manutenção de rubricas de pagamento no agrupamento</w:t>
      </w:r>
      <w:r w:rsidR="005C6F32">
        <w:t xml:space="preserve"> (</w:t>
      </w:r>
      <w:hyperlink w:anchor="_Tela_Principal_ou" w:history="1">
        <w:r w:rsidR="005C6F32" w:rsidRPr="005C6F32">
          <w:rPr>
            <w:rStyle w:val="Hyperlink"/>
          </w:rPr>
          <w:t>Tela Principal</w:t>
        </w:r>
      </w:hyperlink>
      <w:r w:rsidR="005C6F32">
        <w:t>)</w:t>
      </w:r>
      <w:r>
        <w:t>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>O ator seleciona a funcionalidade de incluir rubricas no agrupamento;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>O sistema apresenta os dados referentes às Informações Principais para preenchimento</w:t>
      </w:r>
      <w:r w:rsidR="005C6F32">
        <w:t xml:space="preserve"> (</w:t>
      </w:r>
      <w:hyperlink w:anchor="_Tela_Incluir" w:history="1">
        <w:r w:rsidR="005C6F32" w:rsidRPr="005C6F32">
          <w:rPr>
            <w:rStyle w:val="Hyperlink"/>
          </w:rPr>
          <w:t>Tela Incluir</w:t>
        </w:r>
      </w:hyperlink>
      <w:r w:rsidR="005C6F32">
        <w:t>)</w:t>
      </w:r>
      <w:r>
        <w:t>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>O ator informa os dados necessários;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>O ator seleciona a opção de próximo;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 xml:space="preserve">O sistema valida as informações de acordo com as Regras de Negócio </w:t>
      </w:r>
      <w:hyperlink w:anchor="_RN001_Rubricas_Permitidas" w:history="1">
        <w:r w:rsidR="006245C3" w:rsidRPr="000E74D9">
          <w:rPr>
            <w:rStyle w:val="Hyperlink"/>
            <w:b/>
          </w:rPr>
          <w:t>RN001</w:t>
        </w:r>
      </w:hyperlink>
      <w:r>
        <w:rPr>
          <w:b/>
        </w:rPr>
        <w:t>,</w:t>
      </w:r>
      <w:r w:rsidR="00DA0F2A">
        <w:rPr>
          <w:b/>
        </w:rPr>
        <w:t xml:space="preserve"> </w:t>
      </w:r>
      <w:hyperlink w:anchor="_RN002_Rubrica_de" w:history="1">
        <w:r w:rsidR="00DA0F2A" w:rsidRPr="00290CB6">
          <w:rPr>
            <w:rStyle w:val="Hyperlink"/>
            <w:b/>
            <w:bCs w:val="0"/>
          </w:rPr>
          <w:t>RN002</w:t>
        </w:r>
      </w:hyperlink>
      <w:r>
        <w:rPr>
          <w:b/>
        </w:rPr>
        <w:t xml:space="preserve">, </w:t>
      </w:r>
      <w:hyperlink w:anchor="_RN003_Rubrica_própria" w:history="1">
        <w:r w:rsidR="00290CB6" w:rsidRPr="00330D89">
          <w:rPr>
            <w:rStyle w:val="Hyperlink"/>
            <w:b/>
            <w:bCs w:val="0"/>
          </w:rPr>
          <w:t>RN003</w:t>
        </w:r>
      </w:hyperlink>
      <w:r>
        <w:rPr>
          <w:b/>
        </w:rPr>
        <w:t xml:space="preserve">, </w:t>
      </w:r>
      <w:hyperlink w:anchor="_RN004_Indicadores_de" w:history="1">
        <w:r w:rsidR="00330D89" w:rsidRPr="004A30F8">
          <w:rPr>
            <w:rStyle w:val="Hyperlink"/>
            <w:b/>
            <w:bCs w:val="0"/>
          </w:rPr>
          <w:t>RN004</w:t>
        </w:r>
      </w:hyperlink>
      <w:r>
        <w:rPr>
          <w:b/>
        </w:rPr>
        <w:t xml:space="preserve">, </w:t>
      </w:r>
      <w:hyperlink w:anchor="_RN005_Indicador_de" w:history="1">
        <w:r w:rsidR="004A30F8" w:rsidRPr="00857B4F">
          <w:rPr>
            <w:rStyle w:val="Hyperlink"/>
            <w:b/>
            <w:bCs w:val="0"/>
          </w:rPr>
          <w:t>RN005</w:t>
        </w:r>
      </w:hyperlink>
      <w:r>
        <w:rPr>
          <w:b/>
        </w:rPr>
        <w:t xml:space="preserve">, </w:t>
      </w:r>
      <w:hyperlink w:anchor="_RN006_Verifica_Duplicidade" w:history="1">
        <w:r w:rsidR="00857B4F" w:rsidRPr="005F455D">
          <w:rPr>
            <w:rStyle w:val="Hyperlink"/>
            <w:b/>
            <w:bCs w:val="0"/>
          </w:rPr>
          <w:t>RN006</w:t>
        </w:r>
      </w:hyperlink>
      <w:r>
        <w:rPr>
          <w:b/>
        </w:rPr>
        <w:t xml:space="preserve">, </w:t>
      </w:r>
      <w:hyperlink w:anchor="_RN007_Observação_-" w:history="1">
        <w:r w:rsidR="005F455D" w:rsidRPr="0060526D">
          <w:rPr>
            <w:rStyle w:val="Hyperlink"/>
            <w:b/>
            <w:bCs w:val="0"/>
          </w:rPr>
          <w:t>RN007</w:t>
        </w:r>
      </w:hyperlink>
      <w:r>
        <w:rPr>
          <w:b/>
        </w:rPr>
        <w:t xml:space="preserve">, </w:t>
      </w:r>
      <w:hyperlink w:anchor="_RN008_Modalidade_associada" w:history="1">
        <w:r w:rsidR="00281FDF" w:rsidRPr="00327D53">
          <w:rPr>
            <w:rStyle w:val="Hyperlink"/>
            <w:b/>
            <w:bCs w:val="0"/>
          </w:rPr>
          <w:t>RN008</w:t>
        </w:r>
      </w:hyperlink>
      <w:r>
        <w:rPr>
          <w:b/>
        </w:rPr>
        <w:t xml:space="preserve">, </w:t>
      </w:r>
      <w:hyperlink w:anchor="_RN009_Base_de" w:history="1">
        <w:r w:rsidR="00956F01" w:rsidRPr="00956F01">
          <w:rPr>
            <w:rStyle w:val="Hyperlink"/>
            <w:b/>
            <w:bCs w:val="0"/>
          </w:rPr>
          <w:t>RN009</w:t>
        </w:r>
      </w:hyperlink>
      <w:r>
        <w:rPr>
          <w:b/>
        </w:rPr>
        <w:t xml:space="preserve">, </w:t>
      </w:r>
      <w:hyperlink w:anchor="_RN010_Rubrica_do_1" w:history="1">
        <w:r w:rsidR="00494FDA" w:rsidRPr="006D4FF6">
          <w:rPr>
            <w:rStyle w:val="Hyperlink"/>
            <w:b/>
            <w:bCs w:val="0"/>
          </w:rPr>
          <w:t>RN010</w:t>
        </w:r>
      </w:hyperlink>
      <w:r>
        <w:rPr>
          <w:b/>
        </w:rPr>
        <w:t xml:space="preserve">, </w:t>
      </w:r>
      <w:hyperlink w:anchor="_RN011_Modalidade_automática" w:history="1">
        <w:r w:rsidR="006D4FF6" w:rsidRPr="009665EB">
          <w:rPr>
            <w:rStyle w:val="Hyperlink"/>
            <w:b/>
            <w:bCs w:val="0"/>
          </w:rPr>
          <w:t>RN011</w:t>
        </w:r>
      </w:hyperlink>
      <w:r>
        <w:rPr>
          <w:b/>
        </w:rPr>
        <w:t>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>O sistema apresenta os dados referentes aos Dados da Rubrica no Agrupamento para preenchimento;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>O ator informa os dados necessários;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>O ator seleciona a opção de próximo;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 xml:space="preserve">O sistema valida as informações de acordo com as Regras de Negócio </w:t>
      </w:r>
      <w:hyperlink w:anchor="_RN012_Descrição_de" w:history="1">
        <w:r w:rsidR="00972E8B" w:rsidRPr="00717035">
          <w:rPr>
            <w:rStyle w:val="Hyperlink"/>
            <w:b/>
          </w:rPr>
          <w:t>RN012</w:t>
        </w:r>
      </w:hyperlink>
      <w:r>
        <w:rPr>
          <w:b/>
        </w:rPr>
        <w:t xml:space="preserve">, </w:t>
      </w:r>
      <w:hyperlink w:anchor="_RN013_Vigência_contida" w:history="1">
        <w:r w:rsidR="00972E8B" w:rsidRPr="005E3D1F">
          <w:rPr>
            <w:rStyle w:val="Hyperlink"/>
            <w:b/>
            <w:bCs w:val="0"/>
          </w:rPr>
          <w:t>RN013</w:t>
        </w:r>
      </w:hyperlink>
      <w:r>
        <w:rPr>
          <w:b/>
        </w:rPr>
        <w:t>,</w:t>
      </w:r>
      <w:r w:rsidR="00972E8B">
        <w:rPr>
          <w:b/>
        </w:rPr>
        <w:t xml:space="preserve"> </w:t>
      </w:r>
      <w:hyperlink w:anchor="_RN014_Referência_final" w:history="1">
        <w:r w:rsidR="00972E8B" w:rsidRPr="009B40BB">
          <w:rPr>
            <w:rStyle w:val="Hyperlink"/>
            <w:b/>
            <w:bCs w:val="0"/>
          </w:rPr>
          <w:t>RN014</w:t>
        </w:r>
      </w:hyperlink>
      <w:r>
        <w:rPr>
          <w:b/>
        </w:rPr>
        <w:t>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>O sistema apresenta os dados referentes à Abrangência para preenchimento;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>O ator informa os dados necessários;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>O ator submete a opção de incluir;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 xml:space="preserve">O sistema valida as informações de acordo com as Regras de Negócio </w:t>
      </w:r>
      <w:hyperlink w:anchor="_Associação_e_Desassociação" w:history="1">
        <w:r w:rsidR="00265222" w:rsidRPr="00265222">
          <w:rPr>
            <w:rStyle w:val="Hyperlink"/>
            <w:b/>
          </w:rPr>
          <w:t>RN015</w:t>
        </w:r>
      </w:hyperlink>
      <w:r>
        <w:rPr>
          <w:b/>
        </w:rPr>
        <w:t xml:space="preserve">, </w:t>
      </w:r>
      <w:hyperlink w:anchor="_RN016_Associação_de" w:history="1">
        <w:r w:rsidR="001370EB" w:rsidRPr="001370EB">
          <w:rPr>
            <w:rStyle w:val="Hyperlink"/>
            <w:b/>
            <w:bCs w:val="0"/>
          </w:rPr>
          <w:t>RN016</w:t>
        </w:r>
      </w:hyperlink>
      <w:r>
        <w:t>;</w:t>
      </w:r>
    </w:p>
    <w:p w:rsidR="000424E4" w:rsidRDefault="000424E4" w:rsidP="00DE3EFC">
      <w:pPr>
        <w:pStyle w:val="Ttulo4"/>
        <w:numPr>
          <w:ilvl w:val="3"/>
          <w:numId w:val="2"/>
        </w:numPr>
      </w:pPr>
      <w:r>
        <w:t xml:space="preserve">O sistema processa a operação, processa as regras </w:t>
      </w:r>
      <w:hyperlink w:anchor="_RN017_Rubrica_cadastrada" w:history="1">
        <w:r w:rsidR="00A70B7E" w:rsidRPr="00494478">
          <w:rPr>
            <w:rStyle w:val="Hyperlink"/>
            <w:b/>
          </w:rPr>
          <w:t>RN017</w:t>
        </w:r>
      </w:hyperlink>
      <w:r>
        <w:rPr>
          <w:b/>
        </w:rPr>
        <w:t xml:space="preserve">, </w:t>
      </w:r>
      <w:hyperlink w:anchor="_RN018_Rubrica_cadastrada" w:history="1">
        <w:r w:rsidR="009C437E" w:rsidRPr="00494478">
          <w:rPr>
            <w:rStyle w:val="Hyperlink"/>
            <w:b/>
            <w:bCs w:val="0"/>
          </w:rPr>
          <w:t>RN018</w:t>
        </w:r>
      </w:hyperlink>
      <w:r w:rsidR="009C437E">
        <w:rPr>
          <w:b/>
        </w:rPr>
        <w:t xml:space="preserve"> </w:t>
      </w:r>
      <w:r>
        <w:t xml:space="preserve">e exibe a mensagem </w:t>
      </w:r>
      <w:r>
        <w:rPr>
          <w:b/>
        </w:rPr>
        <w:t>MSG0050</w:t>
      </w:r>
      <w:r>
        <w:t xml:space="preserve"> ("Inclusão efetuada com sucesso!").</w:t>
      </w:r>
    </w:p>
    <w:p w:rsidR="000424E4" w:rsidRDefault="000424E4" w:rsidP="000424E4">
      <w:pPr>
        <w:pStyle w:val="Recuodecorpodetexto"/>
      </w:pPr>
    </w:p>
    <w:p w:rsidR="000424E4" w:rsidRDefault="000424E4" w:rsidP="003D0E48">
      <w:pPr>
        <w:pStyle w:val="Ttulo2"/>
      </w:pPr>
      <w:bookmarkStart w:id="15" w:name="_Toc404773484"/>
      <w:bookmarkStart w:id="16" w:name="_Toc88487358"/>
      <w:r>
        <w:t>Alterar Rubrica de Pagamento no Agrupamento</w:t>
      </w:r>
      <w:bookmarkEnd w:id="15"/>
      <w:bookmarkEnd w:id="16"/>
    </w:p>
    <w:p w:rsidR="000424E4" w:rsidRPr="000424E4" w:rsidRDefault="000424E4" w:rsidP="00DE3EFC">
      <w:pPr>
        <w:pStyle w:val="PargrafodaLista"/>
        <w:widowControl w:val="0"/>
        <w:numPr>
          <w:ilvl w:val="0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0424E4" w:rsidRPr="000424E4" w:rsidRDefault="000424E4" w:rsidP="00DE3EFC">
      <w:pPr>
        <w:pStyle w:val="PargrafodaLista"/>
        <w:widowControl w:val="0"/>
        <w:numPr>
          <w:ilvl w:val="0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0424E4" w:rsidRPr="000424E4" w:rsidRDefault="000424E4" w:rsidP="00DE3EFC">
      <w:pPr>
        <w:pStyle w:val="PargrafodaLista"/>
        <w:widowControl w:val="0"/>
        <w:numPr>
          <w:ilvl w:val="0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0424E4" w:rsidRPr="000424E4" w:rsidRDefault="000424E4" w:rsidP="00DE3EFC">
      <w:pPr>
        <w:pStyle w:val="PargrafodaLista"/>
        <w:widowControl w:val="0"/>
        <w:numPr>
          <w:ilvl w:val="0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0424E4" w:rsidRPr="000424E4" w:rsidRDefault="000424E4" w:rsidP="00DE3EFC">
      <w:pPr>
        <w:pStyle w:val="PargrafodaLista"/>
        <w:widowControl w:val="0"/>
        <w:numPr>
          <w:ilvl w:val="1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0424E4" w:rsidRPr="000424E4" w:rsidRDefault="000424E4" w:rsidP="00DE3EFC">
      <w:pPr>
        <w:pStyle w:val="PargrafodaLista"/>
        <w:widowControl w:val="0"/>
        <w:numPr>
          <w:ilvl w:val="1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0424E4" w:rsidRDefault="000424E4" w:rsidP="003D0E48">
      <w:pPr>
        <w:pStyle w:val="Ttulo3"/>
      </w:pPr>
      <w:r>
        <w:rPr>
          <w:vanish/>
        </w:rPr>
        <w:t xml:space="preserve">UCS49 </w:t>
      </w:r>
      <w:bookmarkStart w:id="17" w:name="_Toc404773485"/>
      <w:bookmarkStart w:id="18" w:name="_Toc88487359"/>
      <w:r>
        <w:t>Fluxo Básico</w:t>
      </w:r>
      <w:bookmarkEnd w:id="17"/>
      <w:bookmarkEnd w:id="18"/>
      <w:r>
        <w:t> </w:t>
      </w:r>
    </w:p>
    <w:p w:rsidR="000424E4" w:rsidRDefault="000424E4" w:rsidP="003D0E48">
      <w:pPr>
        <w:pStyle w:val="Ttulo4"/>
      </w:pPr>
      <w:r>
        <w:t>O ator seleciona a rubrica de pagamento após executar a funcionalidade “</w:t>
      </w:r>
      <w:hyperlink w:anchor="_Listar_Rubrica_de" w:history="1">
        <w:r w:rsidRPr="005C6F32">
          <w:rPr>
            <w:rStyle w:val="Hyperlink"/>
          </w:rPr>
          <w:t>Listar Rubricas de Pagamento do Agrupamento</w:t>
        </w:r>
      </w:hyperlink>
      <w:r>
        <w:t>”;</w:t>
      </w:r>
    </w:p>
    <w:p w:rsidR="000424E4" w:rsidRDefault="000424E4" w:rsidP="003D0E48">
      <w:pPr>
        <w:pStyle w:val="Ttulo4"/>
      </w:pPr>
      <w:r>
        <w:t>O ator solicita a funcionalidade que permite alterar os “Dados da rubrica no agrupamento” da rubrica de pagamento selecionada</w:t>
      </w:r>
      <w:r w:rsidR="005C6F32">
        <w:t xml:space="preserve"> (</w:t>
      </w:r>
      <w:hyperlink w:anchor="_Tela_Alterar" w:history="1">
        <w:r w:rsidR="005C6F32" w:rsidRPr="005C6F32">
          <w:rPr>
            <w:rStyle w:val="Hyperlink"/>
          </w:rPr>
          <w:t xml:space="preserve">Tela </w:t>
        </w:r>
        <w:proofErr w:type="spellStart"/>
        <w:r w:rsidR="005C6F32" w:rsidRPr="005C6F32">
          <w:rPr>
            <w:rStyle w:val="Hyperlink"/>
          </w:rPr>
          <w:t>Alerar</w:t>
        </w:r>
        <w:proofErr w:type="spellEnd"/>
      </w:hyperlink>
      <w:r w:rsidR="005C6F32">
        <w:t>)</w:t>
      </w:r>
      <w:r>
        <w:t>;</w:t>
      </w:r>
    </w:p>
    <w:p w:rsidR="000424E4" w:rsidRDefault="000424E4" w:rsidP="003D0E48">
      <w:pPr>
        <w:pStyle w:val="Ttulo4"/>
      </w:pPr>
      <w:r>
        <w:t xml:space="preserve">O sistema valida as informações de acordo com as regras estabelecidas no documento Regras de Negócio </w:t>
      </w:r>
      <w:hyperlink w:anchor="_RN001_Rubricas_Permitidas" w:history="1">
        <w:r w:rsidR="00E41099" w:rsidRPr="00E41099">
          <w:rPr>
            <w:rStyle w:val="Hyperlink"/>
            <w:b/>
          </w:rPr>
          <w:t>RN001</w:t>
        </w:r>
      </w:hyperlink>
      <w:r>
        <w:rPr>
          <w:b/>
        </w:rPr>
        <w:t>;</w:t>
      </w:r>
    </w:p>
    <w:p w:rsidR="000424E4" w:rsidRDefault="000424E4" w:rsidP="003D0E48">
      <w:pPr>
        <w:pStyle w:val="Ttulo4"/>
      </w:pPr>
      <w:r>
        <w:lastRenderedPageBreak/>
        <w:t>O sistema apresenta os dados relativos às Informações Principais da rubrica selecionada;</w:t>
      </w:r>
    </w:p>
    <w:p w:rsidR="000424E4" w:rsidRDefault="000424E4" w:rsidP="003D0E48">
      <w:pPr>
        <w:pStyle w:val="Ttulo4"/>
      </w:pPr>
      <w:r>
        <w:t>O ator altera os dados necessários;</w:t>
      </w:r>
    </w:p>
    <w:p w:rsidR="000424E4" w:rsidRDefault="000424E4" w:rsidP="003D0E48">
      <w:pPr>
        <w:pStyle w:val="Ttulo4"/>
      </w:pPr>
      <w:r>
        <w:t>O ator seleciona a opção de próximo;</w:t>
      </w:r>
    </w:p>
    <w:p w:rsidR="000424E4" w:rsidRDefault="000424E4" w:rsidP="003D0E48">
      <w:pPr>
        <w:pStyle w:val="Ttulo4"/>
      </w:pPr>
      <w:r>
        <w:t>O sistema verifica que o ator selecionou a opção “Retificar última vigência”;</w:t>
      </w:r>
    </w:p>
    <w:p w:rsidR="000424E4" w:rsidRDefault="000424E4" w:rsidP="003D0E48">
      <w:pPr>
        <w:pStyle w:val="Ttulo4"/>
      </w:pPr>
      <w:r>
        <w:t xml:space="preserve">O sistema valida as informações de </w:t>
      </w:r>
      <w:r>
        <w:rPr>
          <w:b/>
        </w:rPr>
        <w:t>vigência retificadora</w:t>
      </w:r>
      <w:r>
        <w:t xml:space="preserve"> de acordo com as Regras de Negócio </w:t>
      </w:r>
      <w:hyperlink w:anchor="_RN019_Validação_de" w:history="1">
        <w:r w:rsidR="0057188B" w:rsidRPr="0057188B">
          <w:rPr>
            <w:rStyle w:val="Hyperlink"/>
            <w:b/>
          </w:rPr>
          <w:t>RN019</w:t>
        </w:r>
      </w:hyperlink>
      <w:r>
        <w:rPr>
          <w:b/>
        </w:rPr>
        <w:t xml:space="preserve">, </w:t>
      </w:r>
      <w:hyperlink w:anchor="_RN013_Vigência_contida" w:history="1">
        <w:r w:rsidR="0057188B" w:rsidRPr="0057188B">
          <w:rPr>
            <w:rStyle w:val="Hyperlink"/>
            <w:b/>
            <w:bCs w:val="0"/>
          </w:rPr>
          <w:t>RN013</w:t>
        </w:r>
      </w:hyperlink>
      <w:r>
        <w:t>;</w:t>
      </w:r>
    </w:p>
    <w:p w:rsidR="000424E4" w:rsidRDefault="000424E4" w:rsidP="003D0E48">
      <w:pPr>
        <w:pStyle w:val="Ttulo4"/>
      </w:pPr>
      <w:r>
        <w:t xml:space="preserve">O sistema valida as informações de acordo com as Regras de Negócio </w:t>
      </w:r>
      <w:hyperlink w:anchor="_RN012_Descrição_de" w:history="1">
        <w:r w:rsidR="00771A2A" w:rsidRPr="00717035">
          <w:rPr>
            <w:rStyle w:val="Hyperlink"/>
            <w:b/>
          </w:rPr>
          <w:t>RN012</w:t>
        </w:r>
      </w:hyperlink>
      <w:r w:rsidR="00771A2A">
        <w:rPr>
          <w:b/>
        </w:rPr>
        <w:t>,</w:t>
      </w:r>
      <w:r>
        <w:rPr>
          <w:b/>
        </w:rPr>
        <w:t xml:space="preserve"> </w:t>
      </w:r>
      <w:hyperlink w:anchor="_RN014_Referência_final" w:history="1">
        <w:r w:rsidR="00771A2A" w:rsidRPr="009B40BB">
          <w:rPr>
            <w:rStyle w:val="Hyperlink"/>
            <w:b/>
            <w:bCs w:val="0"/>
          </w:rPr>
          <w:t>RN014</w:t>
        </w:r>
      </w:hyperlink>
      <w:r>
        <w:rPr>
          <w:b/>
        </w:rPr>
        <w:t xml:space="preserve">, </w:t>
      </w:r>
      <w:hyperlink w:anchor="_Validação_de_vigência" w:history="1">
        <w:r w:rsidR="00C073C7" w:rsidRPr="00C073C7">
          <w:rPr>
            <w:rStyle w:val="Hyperlink"/>
            <w:b/>
            <w:bCs w:val="0"/>
          </w:rPr>
          <w:t>RN020</w:t>
        </w:r>
      </w:hyperlink>
      <w:r>
        <w:rPr>
          <w:b/>
        </w:rPr>
        <w:t xml:space="preserve">, </w:t>
      </w:r>
      <w:hyperlink w:anchor="_RN021_Atualização_de" w:history="1">
        <w:r w:rsidR="00193DBA" w:rsidRPr="00193DBA">
          <w:rPr>
            <w:rStyle w:val="Hyperlink"/>
            <w:b/>
            <w:bCs w:val="0"/>
          </w:rPr>
          <w:t>RN02</w:t>
        </w:r>
        <w:r w:rsidR="007860B3">
          <w:rPr>
            <w:rStyle w:val="Hyperlink"/>
            <w:b/>
            <w:bCs w:val="0"/>
          </w:rPr>
          <w:t>2</w:t>
        </w:r>
      </w:hyperlink>
      <w:r>
        <w:t>;</w:t>
      </w:r>
    </w:p>
    <w:p w:rsidR="000424E4" w:rsidRDefault="000424E4" w:rsidP="003D0E48">
      <w:pPr>
        <w:pStyle w:val="Ttulo4"/>
      </w:pPr>
      <w:r>
        <w:t>O sistema apresenta os dados relativos à Abrangência da rubrica selecionada;</w:t>
      </w:r>
    </w:p>
    <w:p w:rsidR="000424E4" w:rsidRDefault="000424E4" w:rsidP="003D0E48">
      <w:pPr>
        <w:pStyle w:val="Ttulo4"/>
      </w:pPr>
      <w:r>
        <w:t>O ator altera os dados necessários;</w:t>
      </w:r>
    </w:p>
    <w:p w:rsidR="000424E4" w:rsidRDefault="000424E4" w:rsidP="003D0E48">
      <w:pPr>
        <w:pStyle w:val="Ttulo4"/>
      </w:pPr>
      <w:r>
        <w:t>O ator submete a opção de alterar;</w:t>
      </w:r>
    </w:p>
    <w:p w:rsidR="000424E4" w:rsidRDefault="000424E4" w:rsidP="003D0E48">
      <w:pPr>
        <w:pStyle w:val="Ttulo4"/>
      </w:pPr>
      <w:r>
        <w:t xml:space="preserve">O sistema verifica que não ocorreram novas associações ou </w:t>
      </w:r>
      <w:proofErr w:type="spellStart"/>
      <w:r>
        <w:t>desassociações</w:t>
      </w:r>
      <w:proofErr w:type="spellEnd"/>
      <w:r>
        <w:t xml:space="preserve"> de órgãos no agrupamento;</w:t>
      </w:r>
    </w:p>
    <w:p w:rsidR="000424E4" w:rsidRDefault="000424E4" w:rsidP="003D0E48">
      <w:pPr>
        <w:pStyle w:val="Ttulo4"/>
      </w:pPr>
      <w:r>
        <w:t xml:space="preserve">O sistema verifica que a referência final foi informada e valida as regras na ordem </w:t>
      </w:r>
      <w:hyperlink w:anchor="_RN021_Validação_de" w:history="1">
        <w:r w:rsidR="0097129A" w:rsidRPr="0097129A">
          <w:rPr>
            <w:rStyle w:val="Hyperlink"/>
            <w:b/>
          </w:rPr>
          <w:t>RN021</w:t>
        </w:r>
      </w:hyperlink>
      <w:r>
        <w:rPr>
          <w:b/>
        </w:rPr>
        <w:t xml:space="preserve">, </w:t>
      </w:r>
      <w:hyperlink w:anchor="_Validação_de_vigência" w:history="1">
        <w:r w:rsidR="006C003A" w:rsidRPr="00C073C7">
          <w:rPr>
            <w:rStyle w:val="Hyperlink"/>
            <w:b/>
            <w:bCs w:val="0"/>
          </w:rPr>
          <w:t>RN020</w:t>
        </w:r>
      </w:hyperlink>
      <w:r>
        <w:rPr>
          <w:b/>
        </w:rPr>
        <w:t xml:space="preserve">, </w:t>
      </w:r>
      <w:hyperlink w:anchor="_RN023_Rubrica_que" w:history="1">
        <w:r w:rsidR="00192E00" w:rsidRPr="00192E00">
          <w:rPr>
            <w:rStyle w:val="Hyperlink"/>
            <w:b/>
            <w:bCs w:val="0"/>
          </w:rPr>
          <w:t>RN023</w:t>
        </w:r>
      </w:hyperlink>
      <w:r>
        <w:rPr>
          <w:b/>
        </w:rPr>
        <w:t xml:space="preserve">, </w:t>
      </w:r>
      <w:hyperlink w:anchor="_RN016_Associação_de" w:history="1">
        <w:r w:rsidR="00351024" w:rsidRPr="001370EB">
          <w:rPr>
            <w:rStyle w:val="Hyperlink"/>
            <w:b/>
            <w:bCs w:val="0"/>
          </w:rPr>
          <w:t>RN016</w:t>
        </w:r>
      </w:hyperlink>
      <w:r w:rsidR="00351024">
        <w:rPr>
          <w:b/>
        </w:rPr>
        <w:t xml:space="preserve"> </w:t>
      </w:r>
      <w:hyperlink w:anchor="_RN024_Rubrica_que" w:history="1">
        <w:r w:rsidR="00016262" w:rsidRPr="00016262">
          <w:rPr>
            <w:rStyle w:val="Hyperlink"/>
            <w:b/>
            <w:bCs w:val="0"/>
          </w:rPr>
          <w:t>RN024</w:t>
        </w:r>
      </w:hyperlink>
      <w:r>
        <w:rPr>
          <w:b/>
        </w:rPr>
        <w:t xml:space="preserve">, </w:t>
      </w:r>
      <w:hyperlink w:anchor="_RN014_Referência_final" w:history="1">
        <w:r w:rsidR="004A4A2D" w:rsidRPr="009B40BB">
          <w:rPr>
            <w:rStyle w:val="Hyperlink"/>
            <w:b/>
            <w:bCs w:val="0"/>
          </w:rPr>
          <w:t>RN014</w:t>
        </w:r>
      </w:hyperlink>
      <w:r>
        <w:rPr>
          <w:b/>
        </w:rPr>
        <w:t xml:space="preserve">, </w:t>
      </w:r>
      <w:hyperlink w:anchor="_RN021_Atualização_de" w:history="1">
        <w:r w:rsidR="00193DBA" w:rsidRPr="00193DBA">
          <w:rPr>
            <w:rStyle w:val="Hyperlink"/>
            <w:b/>
            <w:bCs w:val="0"/>
          </w:rPr>
          <w:t>RN0</w:t>
        </w:r>
        <w:r w:rsidR="0097129A">
          <w:rPr>
            <w:rStyle w:val="Hyperlink"/>
            <w:b/>
            <w:bCs w:val="0"/>
          </w:rPr>
          <w:t>2</w:t>
        </w:r>
        <w:r w:rsidR="00193DBA" w:rsidRPr="00193DBA">
          <w:rPr>
            <w:rStyle w:val="Hyperlink"/>
            <w:b/>
            <w:bCs w:val="0"/>
          </w:rPr>
          <w:t>2</w:t>
        </w:r>
      </w:hyperlink>
      <w:r>
        <w:rPr>
          <w:b/>
        </w:rPr>
        <w:t>;</w:t>
      </w:r>
    </w:p>
    <w:p w:rsidR="000424E4" w:rsidRDefault="000424E4" w:rsidP="003D0E48">
      <w:pPr>
        <w:pStyle w:val="Ttulo4"/>
      </w:pPr>
      <w:r>
        <w:t xml:space="preserve">O sistema processa a operação, processa as regras </w:t>
      </w:r>
      <w:hyperlink w:anchor="_RN025_Atualização_de" w:history="1">
        <w:r w:rsidR="009D654D" w:rsidRPr="009D654D">
          <w:rPr>
            <w:rStyle w:val="Hyperlink"/>
            <w:b/>
          </w:rPr>
          <w:t>RN025</w:t>
        </w:r>
      </w:hyperlink>
      <w:r>
        <w:t xml:space="preserve">, </w:t>
      </w:r>
      <w:hyperlink w:anchor="_RN026_Atualização_de" w:history="1">
        <w:r w:rsidR="00781BC6" w:rsidRPr="00781BC6">
          <w:rPr>
            <w:rStyle w:val="Hyperlink"/>
            <w:b/>
          </w:rPr>
          <w:t>RN026</w:t>
        </w:r>
      </w:hyperlink>
      <w:r>
        <w:rPr>
          <w:b/>
        </w:rPr>
        <w:t xml:space="preserve">, </w:t>
      </w:r>
      <w:hyperlink w:anchor="_RN017_Rubrica_cadastrada" w:history="1">
        <w:r w:rsidR="00761CBA" w:rsidRPr="00494478">
          <w:rPr>
            <w:rStyle w:val="Hyperlink"/>
            <w:b/>
          </w:rPr>
          <w:t>RN017</w:t>
        </w:r>
      </w:hyperlink>
      <w:r>
        <w:t xml:space="preserve">, </w:t>
      </w:r>
      <w:hyperlink w:anchor="_RN018_Rubrica_cadastrada" w:history="1">
        <w:r w:rsidR="00761CBA" w:rsidRPr="00494478">
          <w:rPr>
            <w:rStyle w:val="Hyperlink"/>
            <w:b/>
            <w:bCs w:val="0"/>
          </w:rPr>
          <w:t>RN018</w:t>
        </w:r>
      </w:hyperlink>
      <w:r>
        <w:rPr>
          <w:b/>
        </w:rPr>
        <w:t xml:space="preserve">, </w:t>
      </w:r>
      <w:hyperlink w:anchor="_RN027_Atualização_de" w:history="1">
        <w:r w:rsidR="007F127D" w:rsidRPr="007F127D">
          <w:rPr>
            <w:rStyle w:val="Hyperlink"/>
            <w:b/>
            <w:bCs w:val="0"/>
          </w:rPr>
          <w:t>RN027</w:t>
        </w:r>
      </w:hyperlink>
      <w:r w:rsidR="007F127D">
        <w:rPr>
          <w:b/>
        </w:rPr>
        <w:t xml:space="preserve"> </w:t>
      </w:r>
      <w:r>
        <w:t>e</w:t>
      </w:r>
      <w:r w:rsidR="003B7393">
        <w:t xml:space="preserve"> e</w:t>
      </w:r>
      <w:r>
        <w:t xml:space="preserve">xibe a mensagem </w:t>
      </w:r>
      <w:r>
        <w:rPr>
          <w:b/>
        </w:rPr>
        <w:t>MSG0051</w:t>
      </w:r>
      <w:r>
        <w:t xml:space="preserve"> ("Alteração efetuada com sucesso!").</w:t>
      </w:r>
    </w:p>
    <w:p w:rsidR="00601024" w:rsidRPr="00601024" w:rsidRDefault="00601024" w:rsidP="00601024"/>
    <w:p w:rsidR="000424E4" w:rsidRDefault="000424E4" w:rsidP="003D0E48">
      <w:pPr>
        <w:pStyle w:val="Ttulo3"/>
      </w:pPr>
      <w:bookmarkStart w:id="19" w:name="_Toc195408763"/>
      <w:r>
        <w:rPr>
          <w:vanish/>
        </w:rPr>
        <w:t xml:space="preserve">UCS50 </w:t>
      </w:r>
      <w:bookmarkStart w:id="20" w:name="_Toc404773486"/>
      <w:bookmarkStart w:id="21" w:name="_Toc88487360"/>
      <w:r>
        <w:t>Fluxo Alternativo: Alterar Rubricas que impedem o recebimento desta – Substitui a partir do passo 4.2.1.2</w:t>
      </w:r>
      <w:bookmarkEnd w:id="19"/>
      <w:bookmarkEnd w:id="20"/>
      <w:bookmarkEnd w:id="21"/>
      <w:r>
        <w:t> </w:t>
      </w:r>
    </w:p>
    <w:p w:rsidR="000424E4" w:rsidRDefault="000424E4" w:rsidP="003D0E48">
      <w:pPr>
        <w:pStyle w:val="Ttulo4"/>
      </w:pPr>
      <w:r>
        <w:t xml:space="preserve">O sistema valida as informações de acordo com as Regras de Negócio </w:t>
      </w:r>
      <w:hyperlink w:anchor="_RN001_Rubricas_Permitidas" w:history="1">
        <w:r w:rsidR="00FF633C" w:rsidRPr="00E41099">
          <w:rPr>
            <w:rStyle w:val="Hyperlink"/>
            <w:b/>
          </w:rPr>
          <w:t>RN001</w:t>
        </w:r>
      </w:hyperlink>
      <w:r>
        <w:rPr>
          <w:b/>
        </w:rPr>
        <w:t>;</w:t>
      </w:r>
    </w:p>
    <w:p w:rsidR="000424E4" w:rsidRDefault="000424E4" w:rsidP="003D0E48">
      <w:pPr>
        <w:pStyle w:val="Ttulo4"/>
      </w:pPr>
      <w:r>
        <w:t>O ator solicita a funcionalidade que permite alterar a “Rubricas que impedem o recebimento desta” da rubrica selecionada</w:t>
      </w:r>
      <w:r w:rsidR="00F36215">
        <w:t xml:space="preserve"> (</w:t>
      </w:r>
      <w:hyperlink w:anchor="_Tela_Alterar_Rubricas" w:history="1">
        <w:r w:rsidR="00F36215" w:rsidRPr="00F36215">
          <w:rPr>
            <w:rStyle w:val="Hyperlink"/>
          </w:rPr>
          <w:t>Tela Alterar Rubricas que Impedem</w:t>
        </w:r>
      </w:hyperlink>
      <w:r w:rsidR="00F36215">
        <w:t>)</w:t>
      </w:r>
      <w:r>
        <w:t>;</w:t>
      </w:r>
    </w:p>
    <w:p w:rsidR="000424E4" w:rsidRDefault="000424E4" w:rsidP="003D0E48">
      <w:pPr>
        <w:pStyle w:val="Ttulo4"/>
      </w:pPr>
      <w:r>
        <w:t>O sistema apresenta os dados da rubrica selecionada para alteração das rubricas que impedem o recebimento desta rubrica;</w:t>
      </w:r>
    </w:p>
    <w:p w:rsidR="000424E4" w:rsidRDefault="000424E4" w:rsidP="003D0E48">
      <w:pPr>
        <w:pStyle w:val="Ttulo4"/>
      </w:pPr>
      <w:r>
        <w:t>O ator altera os dados necessários;</w:t>
      </w:r>
    </w:p>
    <w:p w:rsidR="000424E4" w:rsidRDefault="000424E4" w:rsidP="003D0E48">
      <w:pPr>
        <w:pStyle w:val="Ttulo4"/>
      </w:pPr>
      <w:r>
        <w:t>O ator submete a opção de alterar;</w:t>
      </w:r>
    </w:p>
    <w:p w:rsidR="000424E4" w:rsidRDefault="000424E4" w:rsidP="003D0E48">
      <w:pPr>
        <w:pStyle w:val="Ttulo4"/>
      </w:pPr>
      <w:r>
        <w:t>O sistema verifica que o ator selecionou a opção “Retificar última vigência”;</w:t>
      </w:r>
    </w:p>
    <w:p w:rsidR="000424E4" w:rsidRDefault="000424E4" w:rsidP="003D0E48">
      <w:pPr>
        <w:pStyle w:val="Ttulo4"/>
      </w:pPr>
      <w:r>
        <w:t xml:space="preserve">O sistema valida as informações de </w:t>
      </w:r>
      <w:r>
        <w:rPr>
          <w:b/>
        </w:rPr>
        <w:t>vigência retificadora</w:t>
      </w:r>
      <w:r>
        <w:t xml:space="preserve"> de acordo com as Regras de Negócio </w:t>
      </w:r>
      <w:hyperlink w:anchor="_RN019_Validação_de" w:history="1">
        <w:r w:rsidR="00E03BBA" w:rsidRPr="0057188B">
          <w:rPr>
            <w:rStyle w:val="Hyperlink"/>
            <w:b/>
          </w:rPr>
          <w:t>RN019</w:t>
        </w:r>
      </w:hyperlink>
      <w:r>
        <w:rPr>
          <w:b/>
        </w:rPr>
        <w:t xml:space="preserve">, </w:t>
      </w:r>
      <w:hyperlink w:anchor="_RN013_Vigência_contida" w:history="1">
        <w:r w:rsidR="00725888" w:rsidRPr="0057188B">
          <w:rPr>
            <w:rStyle w:val="Hyperlink"/>
            <w:b/>
            <w:bCs w:val="0"/>
          </w:rPr>
          <w:t>RN013</w:t>
        </w:r>
      </w:hyperlink>
      <w:r>
        <w:t>;</w:t>
      </w:r>
    </w:p>
    <w:p w:rsidR="000424E4" w:rsidRDefault="000424E4" w:rsidP="003D0E48">
      <w:pPr>
        <w:pStyle w:val="Ttulo4"/>
      </w:pPr>
      <w:r>
        <w:t xml:space="preserve">O sistema verifica que a referência final foi informada e valida as regras na ordem </w:t>
      </w:r>
      <w:hyperlink w:anchor="_RN021_Validação_de" w:history="1">
        <w:r w:rsidR="00B97007" w:rsidRPr="0097129A">
          <w:rPr>
            <w:rStyle w:val="Hyperlink"/>
            <w:b/>
          </w:rPr>
          <w:t>RN021</w:t>
        </w:r>
      </w:hyperlink>
      <w:r>
        <w:rPr>
          <w:b/>
        </w:rPr>
        <w:t xml:space="preserve">, </w:t>
      </w:r>
      <w:hyperlink w:anchor="_Validação_de_vigência" w:history="1">
        <w:r w:rsidR="006C003A" w:rsidRPr="00C073C7">
          <w:rPr>
            <w:rStyle w:val="Hyperlink"/>
            <w:b/>
            <w:bCs w:val="0"/>
          </w:rPr>
          <w:t>RN020</w:t>
        </w:r>
      </w:hyperlink>
      <w:r>
        <w:rPr>
          <w:b/>
        </w:rPr>
        <w:t xml:space="preserve">, </w:t>
      </w:r>
      <w:hyperlink w:anchor="_RN023_Rubrica_que" w:history="1">
        <w:r w:rsidR="00192E00" w:rsidRPr="00192E00">
          <w:rPr>
            <w:rStyle w:val="Hyperlink"/>
            <w:b/>
            <w:bCs w:val="0"/>
          </w:rPr>
          <w:t>RN023</w:t>
        </w:r>
      </w:hyperlink>
      <w:r>
        <w:rPr>
          <w:b/>
        </w:rPr>
        <w:t xml:space="preserve">, </w:t>
      </w:r>
      <w:hyperlink w:anchor="_RN016_Associação_de" w:history="1">
        <w:r w:rsidR="00351024" w:rsidRPr="001370EB">
          <w:rPr>
            <w:rStyle w:val="Hyperlink"/>
            <w:b/>
            <w:bCs w:val="0"/>
          </w:rPr>
          <w:t>RN016</w:t>
        </w:r>
      </w:hyperlink>
      <w:r>
        <w:rPr>
          <w:b/>
        </w:rPr>
        <w:t xml:space="preserve">, </w:t>
      </w:r>
      <w:hyperlink w:anchor="_RN024_Rubrica_que" w:history="1">
        <w:r w:rsidR="00016262" w:rsidRPr="00016262">
          <w:rPr>
            <w:rStyle w:val="Hyperlink"/>
            <w:b/>
            <w:bCs w:val="0"/>
          </w:rPr>
          <w:t>RN024</w:t>
        </w:r>
      </w:hyperlink>
      <w:r>
        <w:rPr>
          <w:b/>
        </w:rPr>
        <w:t xml:space="preserve">, </w:t>
      </w:r>
      <w:hyperlink w:anchor="_RN014_Referência_final" w:history="1">
        <w:r w:rsidR="00771A2A" w:rsidRPr="009B40BB">
          <w:rPr>
            <w:rStyle w:val="Hyperlink"/>
            <w:b/>
            <w:bCs w:val="0"/>
          </w:rPr>
          <w:t>RN014</w:t>
        </w:r>
      </w:hyperlink>
      <w:r>
        <w:rPr>
          <w:b/>
        </w:rPr>
        <w:t xml:space="preserve">, </w:t>
      </w:r>
      <w:hyperlink w:anchor="_RN021_Atualização_de" w:history="1">
        <w:r w:rsidR="00193DBA" w:rsidRPr="00193DBA">
          <w:rPr>
            <w:rStyle w:val="Hyperlink"/>
            <w:b/>
            <w:bCs w:val="0"/>
          </w:rPr>
          <w:t>RN0</w:t>
        </w:r>
        <w:r w:rsidR="007860B3">
          <w:rPr>
            <w:rStyle w:val="Hyperlink"/>
            <w:b/>
            <w:bCs w:val="0"/>
          </w:rPr>
          <w:t>2</w:t>
        </w:r>
        <w:r w:rsidR="00193DBA" w:rsidRPr="00193DBA">
          <w:rPr>
            <w:rStyle w:val="Hyperlink"/>
            <w:b/>
            <w:bCs w:val="0"/>
          </w:rPr>
          <w:t>2</w:t>
        </w:r>
      </w:hyperlink>
      <w:r>
        <w:rPr>
          <w:b/>
        </w:rPr>
        <w:t>;</w:t>
      </w:r>
    </w:p>
    <w:p w:rsidR="000424E4" w:rsidRDefault="000424E4" w:rsidP="003D0E48">
      <w:pPr>
        <w:pStyle w:val="Ttulo4"/>
      </w:pPr>
      <w:r>
        <w:t>O sistema processa a operação, processa as regras</w:t>
      </w:r>
      <w:r>
        <w:rPr>
          <w:b/>
        </w:rPr>
        <w:t xml:space="preserve"> </w:t>
      </w:r>
      <w:hyperlink w:anchor="_RN025_Atualização_de" w:history="1">
        <w:r w:rsidR="009D654D" w:rsidRPr="009D654D">
          <w:rPr>
            <w:rStyle w:val="Hyperlink"/>
            <w:b/>
          </w:rPr>
          <w:t>RN025</w:t>
        </w:r>
      </w:hyperlink>
      <w:r>
        <w:t xml:space="preserve">, </w:t>
      </w:r>
      <w:hyperlink w:anchor="_RN026_Atualização_de" w:history="1">
        <w:r w:rsidR="00781BC6" w:rsidRPr="00781BC6">
          <w:rPr>
            <w:rStyle w:val="Hyperlink"/>
            <w:b/>
          </w:rPr>
          <w:t>RN026</w:t>
        </w:r>
      </w:hyperlink>
      <w:r>
        <w:rPr>
          <w:b/>
        </w:rPr>
        <w:t xml:space="preserve">, </w:t>
      </w:r>
      <w:hyperlink w:anchor="_RN027_Atualização_de" w:history="1">
        <w:r w:rsidR="007F127D" w:rsidRPr="007F127D">
          <w:rPr>
            <w:rStyle w:val="Hyperlink"/>
            <w:b/>
            <w:bCs w:val="0"/>
          </w:rPr>
          <w:t>RN027</w:t>
        </w:r>
      </w:hyperlink>
      <w:r w:rsidR="007F127D">
        <w:rPr>
          <w:b/>
        </w:rPr>
        <w:t xml:space="preserve"> </w:t>
      </w:r>
      <w:r>
        <w:t xml:space="preserve">e exibe a mensagem </w:t>
      </w:r>
      <w:r>
        <w:rPr>
          <w:b/>
        </w:rPr>
        <w:t>MSG0051</w:t>
      </w:r>
      <w:r>
        <w:t xml:space="preserve"> ("Alteração efetuada com sucesso!").</w:t>
      </w:r>
    </w:p>
    <w:p w:rsidR="00601024" w:rsidRPr="00601024" w:rsidRDefault="00601024" w:rsidP="00601024"/>
    <w:p w:rsidR="000424E4" w:rsidRDefault="000424E4" w:rsidP="003D0E48">
      <w:pPr>
        <w:pStyle w:val="Ttulo3"/>
      </w:pPr>
      <w:r>
        <w:rPr>
          <w:vanish/>
        </w:rPr>
        <w:lastRenderedPageBreak/>
        <w:t xml:space="preserve">UCS51 </w:t>
      </w:r>
      <w:bookmarkStart w:id="22" w:name="_Toc404773487"/>
      <w:bookmarkStart w:id="23" w:name="_Toc88487361"/>
      <w:r>
        <w:t>Fluxo Alternativo: Alterar Rubricas que exigem o recebimento desta – Substitui a partir do passo 4.2.1.2</w:t>
      </w:r>
      <w:bookmarkEnd w:id="22"/>
      <w:bookmarkEnd w:id="23"/>
      <w:r>
        <w:t> </w:t>
      </w:r>
    </w:p>
    <w:p w:rsidR="000424E4" w:rsidRDefault="000424E4" w:rsidP="003D0E48">
      <w:pPr>
        <w:pStyle w:val="Ttulo4"/>
      </w:pPr>
      <w:r>
        <w:t xml:space="preserve">O sistema valida as informações de acordo com a Regra de Negócio </w:t>
      </w:r>
      <w:hyperlink w:anchor="_RN001_Rubricas_Permitidas" w:history="1">
        <w:r w:rsidR="00F97D04" w:rsidRPr="00E41099">
          <w:rPr>
            <w:rStyle w:val="Hyperlink"/>
            <w:b/>
          </w:rPr>
          <w:t>RN001</w:t>
        </w:r>
      </w:hyperlink>
      <w:r>
        <w:rPr>
          <w:b/>
        </w:rPr>
        <w:t>;</w:t>
      </w:r>
    </w:p>
    <w:p w:rsidR="000424E4" w:rsidRDefault="000424E4" w:rsidP="003D0E48">
      <w:pPr>
        <w:pStyle w:val="Ttulo4"/>
      </w:pPr>
      <w:r>
        <w:t>O ator solicita a funcionalidade que permite alterar a “Rubricas que exigem o recebimento desta” da rubrica selecionada</w:t>
      </w:r>
      <w:r w:rsidR="00191698">
        <w:t xml:space="preserve"> (</w:t>
      </w:r>
      <w:hyperlink w:anchor="_Tela_Alterar_Rubricas_1" w:history="1">
        <w:r w:rsidR="00191698" w:rsidRPr="00191698">
          <w:rPr>
            <w:rStyle w:val="Hyperlink"/>
          </w:rPr>
          <w:t>Tela Alterar Rubricas que Exigem</w:t>
        </w:r>
      </w:hyperlink>
      <w:r w:rsidR="00191698">
        <w:t>)</w:t>
      </w:r>
      <w:r>
        <w:t>;</w:t>
      </w:r>
    </w:p>
    <w:p w:rsidR="000424E4" w:rsidRDefault="000424E4" w:rsidP="003D0E48">
      <w:pPr>
        <w:pStyle w:val="Ttulo4"/>
      </w:pPr>
      <w:r>
        <w:t>O sistema apresenta os dados da rubrica selecionada para alteração das rubricas que exigem o recebimento desta rubrica;</w:t>
      </w:r>
    </w:p>
    <w:p w:rsidR="000424E4" w:rsidRDefault="000424E4" w:rsidP="003D0E48">
      <w:pPr>
        <w:pStyle w:val="Ttulo4"/>
      </w:pPr>
      <w:r>
        <w:t>O ator altera os dados necessários;</w:t>
      </w:r>
    </w:p>
    <w:p w:rsidR="000424E4" w:rsidRDefault="000424E4" w:rsidP="003D0E48">
      <w:pPr>
        <w:pStyle w:val="Ttulo4"/>
      </w:pPr>
      <w:r>
        <w:t>O ator submete a opção de alterar;</w:t>
      </w:r>
    </w:p>
    <w:p w:rsidR="000424E4" w:rsidRDefault="000424E4" w:rsidP="003D0E48">
      <w:pPr>
        <w:pStyle w:val="Ttulo4"/>
      </w:pPr>
      <w:r>
        <w:t>O sistema verifica que o ator selecionou a opção “Retificar última vigência”;</w:t>
      </w:r>
    </w:p>
    <w:p w:rsidR="000424E4" w:rsidRDefault="000424E4" w:rsidP="003D0E48">
      <w:pPr>
        <w:pStyle w:val="Ttulo4"/>
      </w:pPr>
      <w:r>
        <w:t xml:space="preserve">O sistema valida as informações de </w:t>
      </w:r>
      <w:r>
        <w:rPr>
          <w:b/>
        </w:rPr>
        <w:t>vigência retificadora</w:t>
      </w:r>
      <w:r>
        <w:t xml:space="preserve"> de acordo com as Regras de Negócio </w:t>
      </w:r>
      <w:hyperlink w:anchor="_RN019_Validação_de" w:history="1">
        <w:r w:rsidR="00E03BBA" w:rsidRPr="0057188B">
          <w:rPr>
            <w:rStyle w:val="Hyperlink"/>
            <w:b/>
          </w:rPr>
          <w:t>RN019</w:t>
        </w:r>
      </w:hyperlink>
      <w:r>
        <w:rPr>
          <w:b/>
        </w:rPr>
        <w:t xml:space="preserve">, </w:t>
      </w:r>
      <w:hyperlink w:anchor="_RN013_Vigência_contida" w:history="1">
        <w:r w:rsidR="00725888" w:rsidRPr="0057188B">
          <w:rPr>
            <w:rStyle w:val="Hyperlink"/>
            <w:b/>
            <w:bCs w:val="0"/>
          </w:rPr>
          <w:t>RN013</w:t>
        </w:r>
      </w:hyperlink>
      <w:r>
        <w:t>;</w:t>
      </w:r>
    </w:p>
    <w:p w:rsidR="000424E4" w:rsidRDefault="000424E4" w:rsidP="003D0E48">
      <w:pPr>
        <w:pStyle w:val="Ttulo4"/>
      </w:pPr>
      <w:r>
        <w:t xml:space="preserve">O sistema verifica que a referência final foi informada e valida as regras na ordem </w:t>
      </w:r>
      <w:hyperlink w:anchor="_RN021_Validação_de" w:history="1">
        <w:r w:rsidR="00B97007" w:rsidRPr="0097129A">
          <w:rPr>
            <w:rStyle w:val="Hyperlink"/>
            <w:b/>
          </w:rPr>
          <w:t>RN021</w:t>
        </w:r>
      </w:hyperlink>
      <w:r>
        <w:rPr>
          <w:b/>
        </w:rPr>
        <w:t xml:space="preserve">, </w:t>
      </w:r>
      <w:hyperlink w:anchor="_Validação_de_vigência" w:history="1">
        <w:r w:rsidR="006C003A" w:rsidRPr="00C073C7">
          <w:rPr>
            <w:rStyle w:val="Hyperlink"/>
            <w:b/>
            <w:bCs w:val="0"/>
          </w:rPr>
          <w:t>RN020</w:t>
        </w:r>
      </w:hyperlink>
      <w:r>
        <w:rPr>
          <w:b/>
        </w:rPr>
        <w:t xml:space="preserve">, </w:t>
      </w:r>
      <w:hyperlink w:anchor="_RN023_Rubrica_que" w:history="1">
        <w:r w:rsidR="00192E00" w:rsidRPr="00192E00">
          <w:rPr>
            <w:rStyle w:val="Hyperlink"/>
            <w:b/>
            <w:bCs w:val="0"/>
          </w:rPr>
          <w:t>RN023</w:t>
        </w:r>
      </w:hyperlink>
      <w:r>
        <w:rPr>
          <w:b/>
        </w:rPr>
        <w:t xml:space="preserve">, </w:t>
      </w:r>
      <w:hyperlink w:anchor="_RN016_Associação_de" w:history="1">
        <w:r w:rsidR="00351024" w:rsidRPr="001370EB">
          <w:rPr>
            <w:rStyle w:val="Hyperlink"/>
            <w:b/>
            <w:bCs w:val="0"/>
          </w:rPr>
          <w:t>RN016</w:t>
        </w:r>
      </w:hyperlink>
      <w:r>
        <w:rPr>
          <w:b/>
        </w:rPr>
        <w:t xml:space="preserve">, </w:t>
      </w:r>
      <w:hyperlink w:anchor="_RN024_Rubrica_que" w:history="1">
        <w:r w:rsidR="00016262" w:rsidRPr="00016262">
          <w:rPr>
            <w:rStyle w:val="Hyperlink"/>
            <w:b/>
            <w:bCs w:val="0"/>
          </w:rPr>
          <w:t>RN024</w:t>
        </w:r>
      </w:hyperlink>
      <w:r>
        <w:rPr>
          <w:b/>
        </w:rPr>
        <w:t xml:space="preserve">, </w:t>
      </w:r>
      <w:hyperlink w:anchor="_RN014_Referência_final" w:history="1">
        <w:r w:rsidR="00771A2A" w:rsidRPr="009B40BB">
          <w:rPr>
            <w:rStyle w:val="Hyperlink"/>
            <w:b/>
            <w:bCs w:val="0"/>
          </w:rPr>
          <w:t>RN014</w:t>
        </w:r>
      </w:hyperlink>
      <w:r>
        <w:rPr>
          <w:b/>
        </w:rPr>
        <w:t xml:space="preserve">, </w:t>
      </w:r>
      <w:hyperlink w:anchor="_RN021_Atualização_de" w:history="1">
        <w:r w:rsidR="00193DBA" w:rsidRPr="00193DBA">
          <w:rPr>
            <w:rStyle w:val="Hyperlink"/>
            <w:b/>
            <w:bCs w:val="0"/>
          </w:rPr>
          <w:t>RN02</w:t>
        </w:r>
        <w:r w:rsidR="007860B3">
          <w:rPr>
            <w:rStyle w:val="Hyperlink"/>
            <w:b/>
            <w:bCs w:val="0"/>
          </w:rPr>
          <w:t>2</w:t>
        </w:r>
      </w:hyperlink>
      <w:r>
        <w:rPr>
          <w:b/>
        </w:rPr>
        <w:t>;</w:t>
      </w:r>
    </w:p>
    <w:p w:rsidR="000424E4" w:rsidRDefault="000424E4" w:rsidP="003D0E48">
      <w:pPr>
        <w:pStyle w:val="Ttulo4"/>
      </w:pPr>
      <w:r>
        <w:t>O sistema processa a operação, processa as regras</w:t>
      </w:r>
      <w:r>
        <w:rPr>
          <w:b/>
        </w:rPr>
        <w:t xml:space="preserve"> </w:t>
      </w:r>
      <w:hyperlink w:anchor="_RN025_Atualização_de" w:history="1">
        <w:r w:rsidR="009D654D" w:rsidRPr="009D654D">
          <w:rPr>
            <w:rStyle w:val="Hyperlink"/>
            <w:b/>
          </w:rPr>
          <w:t>RN025</w:t>
        </w:r>
      </w:hyperlink>
      <w:r>
        <w:t xml:space="preserve">, </w:t>
      </w:r>
      <w:hyperlink w:anchor="_RN026_Atualização_de" w:history="1">
        <w:r w:rsidR="00781BC6" w:rsidRPr="00781BC6">
          <w:rPr>
            <w:rStyle w:val="Hyperlink"/>
            <w:b/>
          </w:rPr>
          <w:t>RN026</w:t>
        </w:r>
      </w:hyperlink>
      <w:r>
        <w:rPr>
          <w:b/>
        </w:rPr>
        <w:t xml:space="preserve">, </w:t>
      </w:r>
      <w:hyperlink w:anchor="_RN027_Atualização_de" w:history="1">
        <w:r w:rsidR="007F127D" w:rsidRPr="007F127D">
          <w:rPr>
            <w:rStyle w:val="Hyperlink"/>
            <w:b/>
            <w:bCs w:val="0"/>
          </w:rPr>
          <w:t>RN027</w:t>
        </w:r>
      </w:hyperlink>
      <w:r w:rsidR="007F127D">
        <w:rPr>
          <w:b/>
        </w:rPr>
        <w:t xml:space="preserve"> </w:t>
      </w:r>
      <w:r>
        <w:t xml:space="preserve">e exibe a mensagem </w:t>
      </w:r>
      <w:r>
        <w:rPr>
          <w:b/>
        </w:rPr>
        <w:t>MSG0051</w:t>
      </w:r>
      <w:r>
        <w:t xml:space="preserve"> ("Alteração efetuada com sucesso!").</w:t>
      </w:r>
    </w:p>
    <w:p w:rsidR="00601024" w:rsidRPr="00601024" w:rsidRDefault="00601024" w:rsidP="00601024"/>
    <w:p w:rsidR="000424E4" w:rsidRDefault="000424E4" w:rsidP="003D0E48">
      <w:pPr>
        <w:pStyle w:val="Ttulo3"/>
      </w:pPr>
      <w:r>
        <w:rPr>
          <w:vanish/>
        </w:rPr>
        <w:t xml:space="preserve">UCS62 </w:t>
      </w:r>
      <w:bookmarkStart w:id="24" w:name="_Toc404773488"/>
      <w:bookmarkStart w:id="25" w:name="_Toc88487362"/>
      <w:r>
        <w:t xml:space="preserve">Fluxo Alternativo: Associação e </w:t>
      </w:r>
      <w:proofErr w:type="spellStart"/>
      <w:r>
        <w:t>desassociação</w:t>
      </w:r>
      <w:proofErr w:type="spellEnd"/>
      <w:r>
        <w:t xml:space="preserve"> de órgão – Substitui a partir do passo 4.2.1.13</w:t>
      </w:r>
      <w:bookmarkEnd w:id="24"/>
      <w:bookmarkEnd w:id="25"/>
      <w:r>
        <w:t> </w:t>
      </w:r>
    </w:p>
    <w:p w:rsidR="000424E4" w:rsidRDefault="000424E4" w:rsidP="003D0E48">
      <w:pPr>
        <w:pStyle w:val="Ttulo4"/>
      </w:pPr>
      <w:r>
        <w:t xml:space="preserve">O sistema verifica que ocorreram novas associações ou </w:t>
      </w:r>
      <w:proofErr w:type="spellStart"/>
      <w:r>
        <w:t>desassociações</w:t>
      </w:r>
      <w:proofErr w:type="spellEnd"/>
      <w:r>
        <w:t xml:space="preserve"> de órgãos no agrupamento;</w:t>
      </w:r>
    </w:p>
    <w:p w:rsidR="000424E4" w:rsidRDefault="000424E4" w:rsidP="003D0E48">
      <w:pPr>
        <w:pStyle w:val="Ttulo4"/>
      </w:pPr>
      <w:r>
        <w:t xml:space="preserve">O sistema valida as informações de acordo com a Regra de Negócio </w:t>
      </w:r>
      <w:hyperlink w:anchor="_Associação_e_Desassociação" w:history="1">
        <w:r w:rsidR="00725888" w:rsidRPr="00265222">
          <w:rPr>
            <w:rStyle w:val="Hyperlink"/>
            <w:b/>
          </w:rPr>
          <w:t>RN015</w:t>
        </w:r>
      </w:hyperlink>
      <w:r>
        <w:t>;</w:t>
      </w:r>
    </w:p>
    <w:p w:rsidR="000424E4" w:rsidRDefault="000424E4" w:rsidP="003D0E48">
      <w:pPr>
        <w:pStyle w:val="Ttulo4"/>
      </w:pPr>
      <w:r>
        <w:t xml:space="preserve">O sistema processa a operação, processa as regras </w:t>
      </w:r>
      <w:hyperlink w:anchor="_RN025_Atualização_de" w:history="1">
        <w:r w:rsidR="009D654D" w:rsidRPr="009D654D">
          <w:rPr>
            <w:rStyle w:val="Hyperlink"/>
            <w:b/>
          </w:rPr>
          <w:t>RN025</w:t>
        </w:r>
      </w:hyperlink>
      <w:r>
        <w:t xml:space="preserve">, </w:t>
      </w:r>
      <w:hyperlink w:anchor="_RN026_Atualização_de" w:history="1">
        <w:r w:rsidR="00781BC6" w:rsidRPr="00781BC6">
          <w:rPr>
            <w:rStyle w:val="Hyperlink"/>
            <w:b/>
          </w:rPr>
          <w:t>RN026</w:t>
        </w:r>
      </w:hyperlink>
      <w:r>
        <w:rPr>
          <w:b/>
        </w:rPr>
        <w:t xml:space="preserve">, </w:t>
      </w:r>
      <w:hyperlink w:anchor="_RN017_Rubrica_cadastrada" w:history="1">
        <w:r w:rsidR="00761CBA" w:rsidRPr="00494478">
          <w:rPr>
            <w:rStyle w:val="Hyperlink"/>
            <w:b/>
          </w:rPr>
          <w:t>RN017</w:t>
        </w:r>
      </w:hyperlink>
      <w:r>
        <w:t xml:space="preserve">, </w:t>
      </w:r>
      <w:hyperlink w:anchor="_RN018_Rubrica_cadastrada" w:history="1">
        <w:r w:rsidR="00761CBA" w:rsidRPr="00494478">
          <w:rPr>
            <w:rStyle w:val="Hyperlink"/>
            <w:b/>
            <w:bCs w:val="0"/>
          </w:rPr>
          <w:t>RN018</w:t>
        </w:r>
      </w:hyperlink>
      <w:r>
        <w:rPr>
          <w:b/>
        </w:rPr>
        <w:t xml:space="preserve">, </w:t>
      </w:r>
      <w:hyperlink w:anchor="_RN027_Atualização_de" w:history="1">
        <w:r w:rsidR="007F127D" w:rsidRPr="007F127D">
          <w:rPr>
            <w:rStyle w:val="Hyperlink"/>
            <w:b/>
            <w:bCs w:val="0"/>
          </w:rPr>
          <w:t>RN027</w:t>
        </w:r>
      </w:hyperlink>
      <w:r w:rsidR="007F127D">
        <w:rPr>
          <w:b/>
        </w:rPr>
        <w:t xml:space="preserve"> </w:t>
      </w:r>
      <w:r>
        <w:t xml:space="preserve">exibe a mensagem </w:t>
      </w:r>
      <w:r>
        <w:rPr>
          <w:b/>
        </w:rPr>
        <w:t>MSG0051</w:t>
      </w:r>
      <w:r>
        <w:t xml:space="preserve"> ("Alteração efetuada com sucesso!"). </w:t>
      </w:r>
    </w:p>
    <w:p w:rsidR="00601024" w:rsidRPr="00601024" w:rsidRDefault="00601024" w:rsidP="00601024"/>
    <w:p w:rsidR="000424E4" w:rsidRDefault="000424E4" w:rsidP="003D0E48">
      <w:pPr>
        <w:pStyle w:val="Ttulo3"/>
      </w:pPr>
      <w:r>
        <w:rPr>
          <w:vanish/>
        </w:rPr>
        <w:t xml:space="preserve">UCS62 UCS105 </w:t>
      </w:r>
      <w:bookmarkStart w:id="26" w:name="_Toc404773489"/>
      <w:bookmarkStart w:id="27" w:name="_Toc88487363"/>
      <w:r>
        <w:t>Fluxo Alternativo: Criar nova vigência – Substitui a partir do passo 4.2.1.7</w:t>
      </w:r>
      <w:r w:rsidR="00511198">
        <w:t>, 4.2.2.6</w:t>
      </w:r>
      <w:r>
        <w:t xml:space="preserve"> ou 4.2.3.6</w:t>
      </w:r>
      <w:bookmarkEnd w:id="26"/>
      <w:bookmarkEnd w:id="27"/>
      <w:r>
        <w:t> </w:t>
      </w:r>
    </w:p>
    <w:p w:rsidR="000424E4" w:rsidRDefault="000424E4" w:rsidP="003D0E48">
      <w:pPr>
        <w:pStyle w:val="Ttulo4"/>
      </w:pPr>
      <w:r>
        <w:t>O sistema verifica que o ator selecionou a opção “Criar nova vigência”;</w:t>
      </w:r>
    </w:p>
    <w:p w:rsidR="000424E4" w:rsidRDefault="000424E4" w:rsidP="003D0E48">
      <w:pPr>
        <w:pStyle w:val="Ttulo4"/>
      </w:pPr>
      <w:r>
        <w:t xml:space="preserve">O sistema valida as informações de </w:t>
      </w:r>
      <w:r>
        <w:rPr>
          <w:b/>
        </w:rPr>
        <w:t>nova</w:t>
      </w:r>
      <w:r>
        <w:t xml:space="preserve"> </w:t>
      </w:r>
      <w:r>
        <w:rPr>
          <w:b/>
        </w:rPr>
        <w:t xml:space="preserve">vigência </w:t>
      </w:r>
      <w:r>
        <w:t>de acordo com as Regras de Negócio</w:t>
      </w:r>
      <w:r w:rsidR="009D7D45">
        <w:t xml:space="preserve"> </w:t>
      </w:r>
      <w:hyperlink w:anchor="_RN028_Validação_de" w:history="1">
        <w:r w:rsidR="009D7D45" w:rsidRPr="009D7D45">
          <w:rPr>
            <w:rStyle w:val="Hyperlink"/>
            <w:b/>
          </w:rPr>
          <w:t>RN028</w:t>
        </w:r>
      </w:hyperlink>
      <w:r>
        <w:rPr>
          <w:b/>
        </w:rPr>
        <w:t xml:space="preserve">, </w:t>
      </w:r>
      <w:hyperlink w:anchor="_RN013_Vigência_contida" w:history="1">
        <w:r w:rsidR="00725888" w:rsidRPr="0057188B">
          <w:rPr>
            <w:rStyle w:val="Hyperlink"/>
            <w:b/>
            <w:bCs w:val="0"/>
          </w:rPr>
          <w:t>RN013</w:t>
        </w:r>
      </w:hyperlink>
      <w:r>
        <w:t>;</w:t>
      </w:r>
    </w:p>
    <w:p w:rsidR="000424E4" w:rsidRDefault="000424E4" w:rsidP="003D0E48">
      <w:pPr>
        <w:pStyle w:val="Ttulo4"/>
      </w:pPr>
      <w:r>
        <w:t xml:space="preserve">Retorna ao passo </w:t>
      </w:r>
      <w:r>
        <w:rPr>
          <w:b/>
        </w:rPr>
        <w:t>4.2.1.9</w:t>
      </w:r>
      <w:r>
        <w:t xml:space="preserve">, </w:t>
      </w:r>
      <w:r>
        <w:rPr>
          <w:b/>
        </w:rPr>
        <w:t>4.2.2.8</w:t>
      </w:r>
      <w:r>
        <w:t xml:space="preserve"> ou </w:t>
      </w:r>
      <w:r>
        <w:rPr>
          <w:b/>
        </w:rPr>
        <w:t>4.2.3.8</w:t>
      </w:r>
      <w:r>
        <w:t>, dependendo do fluxo de onde foi chamado.</w:t>
      </w:r>
    </w:p>
    <w:p w:rsidR="00601024" w:rsidRPr="00601024" w:rsidRDefault="00601024" w:rsidP="00601024"/>
    <w:p w:rsidR="000424E4" w:rsidRDefault="000424E4" w:rsidP="003D0E48">
      <w:pPr>
        <w:pStyle w:val="Ttulo3"/>
      </w:pPr>
      <w:r>
        <w:rPr>
          <w:vanish/>
        </w:rPr>
        <w:t xml:space="preserve">UCS62 UCS105 </w:t>
      </w:r>
      <w:bookmarkStart w:id="28" w:name="_Toc404773490"/>
      <w:bookmarkStart w:id="29" w:name="_Toc88487364"/>
      <w:r>
        <w:t>Fluxo Alternativo: Não informou a referência final – Substitui a partir do passo 4.2.1.14, 4.2.2.8 ou 4.2.3.8</w:t>
      </w:r>
      <w:bookmarkEnd w:id="28"/>
      <w:bookmarkEnd w:id="29"/>
      <w:r>
        <w:t> </w:t>
      </w:r>
    </w:p>
    <w:p w:rsidR="000424E4" w:rsidRDefault="000424E4" w:rsidP="003D0E48">
      <w:pPr>
        <w:pStyle w:val="Ttulo4"/>
      </w:pPr>
      <w:r>
        <w:t xml:space="preserve">O sistema verifica que a referência final </w:t>
      </w:r>
      <w:r>
        <w:rPr>
          <w:b/>
        </w:rPr>
        <w:t>não</w:t>
      </w:r>
      <w:r>
        <w:t xml:space="preserve"> foi informada e </w:t>
      </w:r>
      <w:r>
        <w:lastRenderedPageBreak/>
        <w:t xml:space="preserve">valida as regras </w:t>
      </w:r>
      <w:hyperlink w:anchor="_RN021_Validação_de" w:history="1">
        <w:r w:rsidR="007B52C5" w:rsidRPr="0097129A">
          <w:rPr>
            <w:rStyle w:val="Hyperlink"/>
            <w:b/>
          </w:rPr>
          <w:t>RN021</w:t>
        </w:r>
      </w:hyperlink>
      <w:r>
        <w:rPr>
          <w:b/>
        </w:rPr>
        <w:t xml:space="preserve">, </w:t>
      </w:r>
      <w:hyperlink w:anchor="_Validação_de_vigência" w:history="1">
        <w:r w:rsidR="007849C3" w:rsidRPr="00C073C7">
          <w:rPr>
            <w:rStyle w:val="Hyperlink"/>
            <w:b/>
            <w:bCs w:val="0"/>
          </w:rPr>
          <w:t>RN020</w:t>
        </w:r>
      </w:hyperlink>
      <w:r>
        <w:rPr>
          <w:b/>
        </w:rPr>
        <w:t xml:space="preserve">, </w:t>
      </w:r>
      <w:hyperlink w:anchor="_RN023_Rubrica_que" w:history="1">
        <w:r w:rsidR="00192E00" w:rsidRPr="00192E00">
          <w:rPr>
            <w:rStyle w:val="Hyperlink"/>
            <w:b/>
            <w:bCs w:val="0"/>
          </w:rPr>
          <w:t>RN023</w:t>
        </w:r>
      </w:hyperlink>
      <w:r>
        <w:rPr>
          <w:b/>
        </w:rPr>
        <w:t xml:space="preserve">, </w:t>
      </w:r>
      <w:hyperlink w:anchor="_RN016_Associação_de" w:history="1">
        <w:r w:rsidR="00351024" w:rsidRPr="001370EB">
          <w:rPr>
            <w:rStyle w:val="Hyperlink"/>
            <w:b/>
            <w:bCs w:val="0"/>
          </w:rPr>
          <w:t>RN016</w:t>
        </w:r>
      </w:hyperlink>
      <w:r w:rsidR="007B52C5">
        <w:rPr>
          <w:b/>
        </w:rPr>
        <w:t>,</w:t>
      </w:r>
      <w:r>
        <w:rPr>
          <w:b/>
        </w:rPr>
        <w:t xml:space="preserve"> </w:t>
      </w:r>
      <w:hyperlink w:anchor="_RN024_Rubrica_que" w:history="1">
        <w:r w:rsidR="00016262" w:rsidRPr="00016262">
          <w:rPr>
            <w:rStyle w:val="Hyperlink"/>
            <w:b/>
            <w:bCs w:val="0"/>
          </w:rPr>
          <w:t>RN024</w:t>
        </w:r>
      </w:hyperlink>
      <w:r>
        <w:rPr>
          <w:b/>
        </w:rPr>
        <w:t xml:space="preserve">, </w:t>
      </w:r>
      <w:hyperlink w:anchor="_RN014_Referência_final" w:history="1">
        <w:r w:rsidR="00771A2A" w:rsidRPr="009B40BB">
          <w:rPr>
            <w:rStyle w:val="Hyperlink"/>
            <w:b/>
            <w:bCs w:val="0"/>
          </w:rPr>
          <w:t>RN014</w:t>
        </w:r>
      </w:hyperlink>
      <w:r>
        <w:rPr>
          <w:b/>
        </w:rPr>
        <w:t xml:space="preserve">, </w:t>
      </w:r>
      <w:hyperlink w:anchor="_RN021_Atualização_de" w:history="1">
        <w:r w:rsidR="00193DBA" w:rsidRPr="00193DBA">
          <w:rPr>
            <w:rStyle w:val="Hyperlink"/>
            <w:b/>
            <w:bCs w:val="0"/>
          </w:rPr>
          <w:t>RN02</w:t>
        </w:r>
        <w:r w:rsidR="007860B3">
          <w:rPr>
            <w:rStyle w:val="Hyperlink"/>
            <w:b/>
            <w:bCs w:val="0"/>
          </w:rPr>
          <w:t>2</w:t>
        </w:r>
      </w:hyperlink>
      <w:r>
        <w:rPr>
          <w:b/>
        </w:rPr>
        <w:t xml:space="preserve">, </w:t>
      </w:r>
      <w:hyperlink w:anchor="_RN013_Vigência_contida" w:history="1">
        <w:r w:rsidR="00725888" w:rsidRPr="0057188B">
          <w:rPr>
            <w:rStyle w:val="Hyperlink"/>
            <w:b/>
            <w:bCs w:val="0"/>
          </w:rPr>
          <w:t>RN013</w:t>
        </w:r>
      </w:hyperlink>
      <w:r>
        <w:rPr>
          <w:b/>
        </w:rPr>
        <w:t>;</w:t>
      </w:r>
    </w:p>
    <w:p w:rsidR="000424E4" w:rsidRDefault="000424E4" w:rsidP="003D0E48">
      <w:pPr>
        <w:pStyle w:val="Ttulo4"/>
      </w:pPr>
      <w:r>
        <w:t xml:space="preserve">Retorna ao passo </w:t>
      </w:r>
      <w:r>
        <w:rPr>
          <w:b/>
        </w:rPr>
        <w:t>4.2.1.15</w:t>
      </w:r>
      <w:r>
        <w:t xml:space="preserve">, </w:t>
      </w:r>
      <w:r>
        <w:rPr>
          <w:b/>
        </w:rPr>
        <w:t>4.2.2.9</w:t>
      </w:r>
      <w:r>
        <w:t xml:space="preserve"> ou </w:t>
      </w:r>
      <w:r>
        <w:rPr>
          <w:b/>
        </w:rPr>
        <w:t>4.2.3.9</w:t>
      </w:r>
      <w:r>
        <w:t>, dependendo do fluxo de onde foi chamado.</w:t>
      </w:r>
    </w:p>
    <w:p w:rsidR="00191698" w:rsidRPr="00191698" w:rsidRDefault="00191698" w:rsidP="00191698"/>
    <w:p w:rsidR="00C7223F" w:rsidRPr="0028331F" w:rsidRDefault="00C7223F" w:rsidP="003D0E48">
      <w:pPr>
        <w:pStyle w:val="Ttulo3"/>
      </w:pPr>
      <w:bookmarkStart w:id="30" w:name="_Toc84506717"/>
      <w:bookmarkStart w:id="31" w:name="_Toc85039420"/>
      <w:bookmarkStart w:id="32" w:name="_Toc88487365"/>
      <w:r w:rsidRPr="0028331F">
        <w:t xml:space="preserve">Fluxo alternativo: Retificar Vigência Finalizada ou com Pagamento Calculado – Substitui a partir do passo </w:t>
      </w:r>
      <w:bookmarkEnd w:id="30"/>
      <w:bookmarkEnd w:id="31"/>
      <w:r w:rsidRPr="0028331F">
        <w:t>4.2.1.1</w:t>
      </w:r>
      <w:r w:rsidR="006A130E">
        <w:t>2</w:t>
      </w:r>
      <w:r w:rsidRPr="0028331F">
        <w:t>, 4.2.2.</w:t>
      </w:r>
      <w:r w:rsidR="007B3B2D">
        <w:t>7</w:t>
      </w:r>
      <w:r w:rsidRPr="0028331F">
        <w:t xml:space="preserve"> ou 4.2.3.</w:t>
      </w:r>
      <w:r w:rsidR="007B3B2D">
        <w:t>7</w:t>
      </w:r>
      <w:bookmarkEnd w:id="32"/>
      <w:r w:rsidRPr="0028331F">
        <w:t> </w:t>
      </w:r>
    </w:p>
    <w:p w:rsidR="00C7223F" w:rsidRPr="0028331F" w:rsidRDefault="00C7223F" w:rsidP="003D0E48">
      <w:pPr>
        <w:pStyle w:val="Ttulo4"/>
      </w:pPr>
      <w:r w:rsidRPr="0028331F">
        <w:t xml:space="preserve">O sistema identifica que existem folhas calculadas em definitivo </w:t>
      </w:r>
      <w:hyperlink w:anchor="_RN021_Validação_de" w:history="1">
        <w:r w:rsidR="001C534E" w:rsidRPr="0028331F">
          <w:rPr>
            <w:rStyle w:val="Hyperlink"/>
            <w:b/>
          </w:rPr>
          <w:t>RN021</w:t>
        </w:r>
      </w:hyperlink>
      <w:r w:rsidRPr="0028331F">
        <w:t xml:space="preserve">, verifica se o usuário tem permissão conforme regra </w:t>
      </w:r>
      <w:hyperlink w:anchor="_RN035_Verificar_Autorização" w:history="1">
        <w:r w:rsidRPr="0028331F">
          <w:rPr>
            <w:rStyle w:val="Hyperlink"/>
            <w:b/>
          </w:rPr>
          <w:t>RN0</w:t>
        </w:r>
        <w:r w:rsidR="001C534E" w:rsidRPr="0028331F">
          <w:rPr>
            <w:rStyle w:val="Hyperlink"/>
            <w:b/>
          </w:rPr>
          <w:t>35</w:t>
        </w:r>
      </w:hyperlink>
      <w:r w:rsidRPr="0028331F">
        <w:t xml:space="preserve"> e se a referência da vigência </w:t>
      </w:r>
      <w:r w:rsidRPr="0028331F">
        <w:rPr>
          <w:b/>
        </w:rPr>
        <w:t>NÃO</w:t>
      </w:r>
      <w:r w:rsidRPr="0028331F">
        <w:t xml:space="preserve"> foi alterada conforme </w:t>
      </w:r>
      <w:hyperlink w:anchor="_RN020_Verificar_se" w:history="1">
        <w:r w:rsidRPr="0028331F">
          <w:rPr>
            <w:rStyle w:val="Hyperlink"/>
            <w:b/>
          </w:rPr>
          <w:t>RN0</w:t>
        </w:r>
        <w:r w:rsidR="001C534E" w:rsidRPr="0028331F">
          <w:rPr>
            <w:rStyle w:val="Hyperlink"/>
            <w:b/>
          </w:rPr>
          <w:t>36</w:t>
        </w:r>
      </w:hyperlink>
      <w:r w:rsidRPr="0028331F">
        <w:t>.</w:t>
      </w:r>
    </w:p>
    <w:p w:rsidR="00C7223F" w:rsidRPr="0028331F" w:rsidRDefault="00C7223F" w:rsidP="00B9370A">
      <w:pPr>
        <w:pStyle w:val="Ttulo4"/>
      </w:pPr>
      <w:r w:rsidRPr="0028331F">
        <w:t>O sistema exibe uma mensagem de confirmação (“</w:t>
      </w:r>
      <w:r w:rsidR="00B9370A" w:rsidRPr="00B9370A">
        <w:t>Vigência finalizada ou existem folhas fechadas no período para algum órgão do agrupamento. Deseja prosseguir?</w:t>
      </w:r>
    </w:p>
    <w:p w:rsidR="00C7223F" w:rsidRPr="00C7223F" w:rsidRDefault="00C7223F" w:rsidP="00C7223F">
      <w:r w:rsidRPr="0028331F">
        <w:t xml:space="preserve">O sistema valida as informações, processa a operação </w:t>
      </w:r>
      <w:hyperlink w:anchor="_RN037_Alimentar_Tabelas" w:history="1">
        <w:r w:rsidRPr="0028331F">
          <w:rPr>
            <w:rStyle w:val="Hyperlink"/>
            <w:b/>
          </w:rPr>
          <w:t>RN0</w:t>
        </w:r>
        <w:r w:rsidR="00E91326" w:rsidRPr="0028331F">
          <w:rPr>
            <w:rStyle w:val="Hyperlink"/>
            <w:b/>
          </w:rPr>
          <w:t>37</w:t>
        </w:r>
      </w:hyperlink>
      <w:r w:rsidRPr="0028331F">
        <w:t xml:space="preserve"> </w:t>
      </w:r>
      <w:r w:rsidR="002702DC" w:rsidRPr="0028331F">
        <w:t xml:space="preserve">ignorando </w:t>
      </w:r>
      <w:r w:rsidR="006A130E">
        <w:t xml:space="preserve">todas as regras exceto a </w:t>
      </w:r>
      <w:hyperlink w:anchor="_RN012_Descrição_de" w:history="1">
        <w:r w:rsidR="006A130E" w:rsidRPr="00717035">
          <w:rPr>
            <w:rStyle w:val="Hyperlink"/>
            <w:b/>
          </w:rPr>
          <w:t>RN012</w:t>
        </w:r>
      </w:hyperlink>
      <w:r w:rsidR="006A130E">
        <w:t xml:space="preserve"> e</w:t>
      </w:r>
      <w:r w:rsidRPr="0028331F">
        <w:t xml:space="preserve"> exibe a mensagem </w:t>
      </w:r>
      <w:r w:rsidRPr="0028331F">
        <w:rPr>
          <w:b/>
        </w:rPr>
        <w:t>MSG0051</w:t>
      </w:r>
      <w:r w:rsidRPr="0028331F">
        <w:t xml:space="preserve"> ("Alteração efetuada com sucesso!").</w:t>
      </w:r>
    </w:p>
    <w:p w:rsidR="000424E4" w:rsidRDefault="000424E4" w:rsidP="000424E4">
      <w:pPr>
        <w:pStyle w:val="Recuodecorpodetexto"/>
      </w:pPr>
    </w:p>
    <w:p w:rsidR="000424E4" w:rsidRDefault="000424E4" w:rsidP="003D0E48">
      <w:pPr>
        <w:pStyle w:val="Ttulo2"/>
      </w:pPr>
      <w:r>
        <w:rPr>
          <w:vanish/>
        </w:rPr>
        <w:t xml:space="preserve">UCS52 </w:t>
      </w:r>
      <w:bookmarkStart w:id="33" w:name="_Toc404773491"/>
      <w:bookmarkStart w:id="34" w:name="_Toc88487366"/>
      <w:r>
        <w:t>Excluir Rubrica de Pagamento do Agrupamento</w:t>
      </w:r>
      <w:bookmarkEnd w:id="33"/>
      <w:bookmarkEnd w:id="34"/>
      <w:r>
        <w:t> </w:t>
      </w:r>
    </w:p>
    <w:p w:rsidR="000424E4" w:rsidRPr="000424E4" w:rsidRDefault="000424E4" w:rsidP="00DE3EFC">
      <w:pPr>
        <w:pStyle w:val="PargrafodaLista"/>
        <w:widowControl w:val="0"/>
        <w:numPr>
          <w:ilvl w:val="1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  <w:bookmarkStart w:id="35" w:name="_Toc404773492"/>
    </w:p>
    <w:p w:rsidR="000424E4" w:rsidRDefault="000424E4" w:rsidP="003D0E48">
      <w:pPr>
        <w:pStyle w:val="Ttulo3"/>
      </w:pPr>
      <w:bookmarkStart w:id="36" w:name="_Toc88487367"/>
      <w:r>
        <w:t>Fluxo Básico</w:t>
      </w:r>
      <w:bookmarkEnd w:id="35"/>
      <w:bookmarkEnd w:id="36"/>
    </w:p>
    <w:p w:rsidR="000424E4" w:rsidRDefault="000424E4" w:rsidP="003D0E48">
      <w:pPr>
        <w:pStyle w:val="Ttulo4"/>
      </w:pPr>
      <w:r>
        <w:t>O ator seleciona a rubrica de pagamento após executar a funcionalidade “Listar Rubricas de Pagamento do Agrupamento”;</w:t>
      </w:r>
    </w:p>
    <w:p w:rsidR="000424E4" w:rsidRDefault="000424E4" w:rsidP="003D0E48">
      <w:pPr>
        <w:pStyle w:val="Ttulo4"/>
      </w:pPr>
      <w:r>
        <w:t>O ator submete a opção de excluir a rubrica de pagamento selecionada do agrupamento;</w:t>
      </w:r>
    </w:p>
    <w:p w:rsidR="000424E4" w:rsidRDefault="000424E4" w:rsidP="003D0E48">
      <w:pPr>
        <w:pStyle w:val="Ttulo4"/>
      </w:pPr>
      <w:r>
        <w:t xml:space="preserve">O sistema valida as informações de acordo com a Regra de Negócio </w:t>
      </w:r>
      <w:hyperlink w:anchor="_RN001_Rubricas_Permitidas" w:history="1">
        <w:r w:rsidR="00F97D04" w:rsidRPr="00E41099">
          <w:rPr>
            <w:rStyle w:val="Hyperlink"/>
            <w:b/>
          </w:rPr>
          <w:t>RN001</w:t>
        </w:r>
      </w:hyperlink>
      <w:r>
        <w:rPr>
          <w:b/>
        </w:rPr>
        <w:t>;</w:t>
      </w:r>
    </w:p>
    <w:p w:rsidR="000424E4" w:rsidRDefault="000424E4" w:rsidP="003D0E48">
      <w:pPr>
        <w:pStyle w:val="Ttulo4"/>
      </w:pPr>
      <w:r>
        <w:t xml:space="preserve">O sistema valida as informações de acordo com as regras estabelecidas no documento Regras de Negócio </w:t>
      </w:r>
      <w:hyperlink w:anchor="_RN029_Exclusão_da" w:history="1">
        <w:r w:rsidR="0038173B" w:rsidRPr="0038173B">
          <w:rPr>
            <w:rStyle w:val="Hyperlink"/>
            <w:b/>
          </w:rPr>
          <w:t>RN029</w:t>
        </w:r>
      </w:hyperlink>
      <w:r>
        <w:rPr>
          <w:b/>
        </w:rPr>
        <w:t xml:space="preserve">, </w:t>
      </w:r>
      <w:hyperlink w:anchor="_RN030_Operações_não" w:history="1">
        <w:r w:rsidR="006B63D8" w:rsidRPr="009203A6">
          <w:rPr>
            <w:rStyle w:val="Hyperlink"/>
            <w:b/>
          </w:rPr>
          <w:t>RN030</w:t>
        </w:r>
      </w:hyperlink>
      <w:r>
        <w:t>;</w:t>
      </w:r>
    </w:p>
    <w:p w:rsidR="000424E4" w:rsidRDefault="000424E4" w:rsidP="003D0E48">
      <w:pPr>
        <w:pStyle w:val="Ttulo4"/>
      </w:pPr>
      <w:r>
        <w:t xml:space="preserve">O sistema processa a operação, processa a regra </w:t>
      </w:r>
      <w:hyperlink w:anchor="_RN031_Exclusão_das" w:history="1">
        <w:r w:rsidR="009203A6" w:rsidRPr="009203A6">
          <w:rPr>
            <w:rStyle w:val="Hyperlink"/>
            <w:b/>
          </w:rPr>
          <w:t>RN031</w:t>
        </w:r>
      </w:hyperlink>
      <w:r w:rsidR="009203A6">
        <w:t xml:space="preserve"> </w:t>
      </w:r>
      <w:r>
        <w:rPr>
          <w:b/>
        </w:rPr>
        <w:t xml:space="preserve"> e </w:t>
      </w:r>
      <w:hyperlink w:anchor="_RN032_Atualização_de" w:history="1">
        <w:r w:rsidR="009203A6" w:rsidRPr="004E459B">
          <w:rPr>
            <w:rStyle w:val="Hyperlink"/>
            <w:b/>
            <w:bCs w:val="0"/>
          </w:rPr>
          <w:t>RN032</w:t>
        </w:r>
      </w:hyperlink>
      <w:r w:rsidR="009203A6">
        <w:rPr>
          <w:b/>
        </w:rPr>
        <w:t xml:space="preserve"> </w:t>
      </w:r>
      <w:r>
        <w:t xml:space="preserve">e exibe a mensagem </w:t>
      </w:r>
      <w:r>
        <w:rPr>
          <w:b/>
        </w:rPr>
        <w:t>MSG0052</w:t>
      </w:r>
      <w:r>
        <w:t xml:space="preserve"> ("Exclusão efetuada com sucesso!").</w:t>
      </w:r>
    </w:p>
    <w:p w:rsidR="00B64029" w:rsidRPr="00B64029" w:rsidRDefault="00B64029" w:rsidP="00B64029"/>
    <w:p w:rsidR="000424E4" w:rsidRDefault="000424E4" w:rsidP="003D0E48">
      <w:pPr>
        <w:pStyle w:val="Ttulo2"/>
      </w:pPr>
      <w:bookmarkStart w:id="37" w:name="_Listar_Rubrica_de"/>
      <w:bookmarkEnd w:id="37"/>
      <w:r>
        <w:rPr>
          <w:vanish/>
        </w:rPr>
        <w:t xml:space="preserve">UCS53 </w:t>
      </w:r>
      <w:bookmarkStart w:id="38" w:name="_Toc404773493"/>
      <w:bookmarkStart w:id="39" w:name="_Toc88487368"/>
      <w:r>
        <w:t>Listar Rubrica de Pagamento do Agrupamento</w:t>
      </w:r>
      <w:bookmarkEnd w:id="38"/>
      <w:bookmarkEnd w:id="39"/>
      <w:r>
        <w:t> </w:t>
      </w:r>
    </w:p>
    <w:p w:rsidR="000424E4" w:rsidRPr="000424E4" w:rsidRDefault="000424E4" w:rsidP="00DE3EFC">
      <w:pPr>
        <w:pStyle w:val="PargrafodaLista"/>
        <w:widowControl w:val="0"/>
        <w:numPr>
          <w:ilvl w:val="1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  <w:bookmarkStart w:id="40" w:name="_Toc195408765"/>
      <w:bookmarkStart w:id="41" w:name="_Toc404773494"/>
    </w:p>
    <w:p w:rsidR="000424E4" w:rsidRDefault="000424E4" w:rsidP="003D0E48">
      <w:pPr>
        <w:pStyle w:val="Ttulo3"/>
      </w:pPr>
      <w:bookmarkStart w:id="42" w:name="_Toc88487369"/>
      <w:r>
        <w:t>Fluxo Básico</w:t>
      </w:r>
      <w:bookmarkEnd w:id="40"/>
      <w:bookmarkEnd w:id="41"/>
      <w:bookmarkEnd w:id="42"/>
    </w:p>
    <w:p w:rsidR="000424E4" w:rsidRDefault="000424E4" w:rsidP="003D0E48">
      <w:pPr>
        <w:pStyle w:val="Ttulo4"/>
      </w:pPr>
      <w:r>
        <w:t xml:space="preserve">O ator solicita a funcionalidade de manutenção de rubricas </w:t>
      </w:r>
      <w:r>
        <w:lastRenderedPageBreak/>
        <w:t>de pagamento do agrupamento;</w:t>
      </w:r>
    </w:p>
    <w:p w:rsidR="000424E4" w:rsidRDefault="000424E4" w:rsidP="003D0E48">
      <w:pPr>
        <w:pStyle w:val="Ttulo4"/>
      </w:pPr>
      <w:r>
        <w:t>O sistema exibe os filtros para listagem de rubricas de pagamento do agrupamento</w:t>
      </w:r>
      <w:r w:rsidR="00191698">
        <w:t xml:space="preserve"> (</w:t>
      </w:r>
      <w:hyperlink w:anchor="_Tela_Principal_ou" w:history="1">
        <w:r w:rsidR="00191698" w:rsidRPr="0078502E">
          <w:rPr>
            <w:rStyle w:val="Hyperlink"/>
          </w:rPr>
          <w:t>Tela Principal</w:t>
        </w:r>
      </w:hyperlink>
      <w:r w:rsidR="00191698">
        <w:t>)</w:t>
      </w:r>
      <w:r>
        <w:t>;</w:t>
      </w:r>
    </w:p>
    <w:p w:rsidR="000424E4" w:rsidRDefault="000424E4" w:rsidP="003D0E48">
      <w:pPr>
        <w:pStyle w:val="Ttulo4"/>
      </w:pPr>
      <w:r>
        <w:t xml:space="preserve">O ator informa os dados do filtro; </w:t>
      </w:r>
    </w:p>
    <w:p w:rsidR="000424E4" w:rsidRDefault="000424E4" w:rsidP="003D0E48">
      <w:pPr>
        <w:pStyle w:val="Ttulo4"/>
      </w:pPr>
      <w:r>
        <w:t>O ator submete a opção de listar;</w:t>
      </w:r>
    </w:p>
    <w:p w:rsidR="000424E4" w:rsidRDefault="000424E4" w:rsidP="003D0E48">
      <w:pPr>
        <w:pStyle w:val="Ttulo4"/>
      </w:pPr>
      <w:r>
        <w:t>O sistema exibe uma lista com os dados das rubricas de pagamento no agrupamento conforme pesquisa</w:t>
      </w:r>
      <w:r w:rsidR="00786141">
        <w:t xml:space="preserve"> </w:t>
      </w:r>
      <w:hyperlink w:anchor="_RN033_Listagem_quando" w:history="1">
        <w:r w:rsidR="00786141" w:rsidRPr="00BE0295">
          <w:rPr>
            <w:rStyle w:val="Hyperlink"/>
            <w:b/>
          </w:rPr>
          <w:t>RN033</w:t>
        </w:r>
      </w:hyperlink>
      <w:r>
        <w:t>.</w:t>
      </w:r>
    </w:p>
    <w:p w:rsidR="000424E4" w:rsidRPr="000424E4" w:rsidRDefault="000424E4" w:rsidP="000424E4"/>
    <w:p w:rsidR="00946A98" w:rsidRPr="003D0E48" w:rsidRDefault="00946A98" w:rsidP="003D0E48">
      <w:pPr>
        <w:pStyle w:val="Ttulo2"/>
      </w:pPr>
      <w:bookmarkStart w:id="43" w:name="_Toc84506722"/>
      <w:bookmarkStart w:id="44" w:name="_Toc88487370"/>
      <w:r w:rsidRPr="003D0E48">
        <w:t xml:space="preserve">Visualizar </w:t>
      </w:r>
      <w:r w:rsidR="00E036AA" w:rsidRPr="003D0E48">
        <w:t>Rubricas</w:t>
      </w:r>
      <w:r w:rsidRPr="003D0E48">
        <w:t xml:space="preserve"> de Pagamento </w:t>
      </w:r>
      <w:r w:rsidR="00E036AA" w:rsidRPr="003D0E48">
        <w:t>d</w:t>
      </w:r>
      <w:r w:rsidRPr="003D0E48">
        <w:t>o Agrupamento Retificad</w:t>
      </w:r>
      <w:r w:rsidR="00E036AA" w:rsidRPr="003D0E48">
        <w:t>a</w:t>
      </w:r>
      <w:r w:rsidRPr="003D0E48">
        <w:t>s</w:t>
      </w:r>
      <w:bookmarkEnd w:id="43"/>
      <w:bookmarkEnd w:id="44"/>
      <w:r w:rsidRPr="003D0E48">
        <w:t> </w:t>
      </w:r>
    </w:p>
    <w:p w:rsidR="00946A98" w:rsidRPr="003D0E48" w:rsidRDefault="00946A98" w:rsidP="00DE3EFC">
      <w:pPr>
        <w:pStyle w:val="Ttulo2"/>
        <w:numPr>
          <w:ilvl w:val="2"/>
          <w:numId w:val="1"/>
        </w:numPr>
      </w:pPr>
      <w:bookmarkStart w:id="45" w:name="_Toc84506723"/>
      <w:bookmarkStart w:id="46" w:name="_Toc88487371"/>
      <w:r w:rsidRPr="003D0E48">
        <w:t>Fluxo Básico</w:t>
      </w:r>
      <w:bookmarkEnd w:id="45"/>
      <w:bookmarkEnd w:id="46"/>
    </w:p>
    <w:p w:rsidR="00946A98" w:rsidRPr="00946A98" w:rsidRDefault="00946A98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946A98">
        <w:rPr>
          <w:bCs/>
          <w:szCs w:val="28"/>
        </w:rPr>
        <w:t>O ator executa a funcionalidade “</w:t>
      </w:r>
      <w:hyperlink w:anchor="_Listar_Rubrica_de" w:history="1">
        <w:r w:rsidRPr="00527642">
          <w:rPr>
            <w:rStyle w:val="Hyperlink"/>
            <w:bCs/>
            <w:szCs w:val="28"/>
          </w:rPr>
          <w:t>Listar Rubricas de Pagamento do Agrupamento</w:t>
        </w:r>
      </w:hyperlink>
      <w:r w:rsidRPr="00946A98">
        <w:rPr>
          <w:bCs/>
          <w:szCs w:val="28"/>
        </w:rPr>
        <w:t>”;</w:t>
      </w:r>
    </w:p>
    <w:p w:rsidR="00946A98" w:rsidRPr="00527642" w:rsidRDefault="00946A98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527642">
        <w:rPr>
          <w:bCs/>
          <w:szCs w:val="28"/>
        </w:rPr>
        <w:t>O ator seleciona a linha de um registro que possua uma ou mais retificações e aciona uma das opções “</w:t>
      </w:r>
      <w:r w:rsidRPr="00527642">
        <w:rPr>
          <w:bCs/>
          <w:i/>
          <w:szCs w:val="28"/>
        </w:rPr>
        <w:t>Dados da rubrica no agrupamento</w:t>
      </w:r>
      <w:r w:rsidRPr="00527642">
        <w:rPr>
          <w:bCs/>
          <w:szCs w:val="28"/>
        </w:rPr>
        <w:t>”, “</w:t>
      </w:r>
      <w:r w:rsidRPr="00527642">
        <w:rPr>
          <w:bCs/>
          <w:i/>
          <w:szCs w:val="28"/>
        </w:rPr>
        <w:t>Rubricas que impedem o recebimento desta</w:t>
      </w:r>
      <w:r w:rsidRPr="00527642">
        <w:rPr>
          <w:bCs/>
          <w:szCs w:val="28"/>
        </w:rPr>
        <w:t>” ou “</w:t>
      </w:r>
      <w:r w:rsidRPr="00527642">
        <w:rPr>
          <w:bCs/>
          <w:i/>
          <w:szCs w:val="28"/>
        </w:rPr>
        <w:t>Rubricas exigidas para o recebimento desta</w:t>
      </w:r>
      <w:r w:rsidRPr="00527642">
        <w:rPr>
          <w:bCs/>
          <w:szCs w:val="28"/>
        </w:rPr>
        <w:t>”;</w:t>
      </w:r>
    </w:p>
    <w:p w:rsidR="00946A98" w:rsidRPr="00946A98" w:rsidRDefault="00946A98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946A98">
        <w:rPr>
          <w:bCs/>
          <w:szCs w:val="28"/>
        </w:rPr>
        <w:t xml:space="preserve">O sistema apresenta os dados do parâmetro selecionado incluindo no canto superior direito uma caixa de seleção para navegar do registro atual para </w:t>
      </w:r>
      <w:proofErr w:type="gramStart"/>
      <w:r w:rsidRPr="00946A98">
        <w:rPr>
          <w:bCs/>
          <w:szCs w:val="28"/>
        </w:rPr>
        <w:t>o(</w:t>
      </w:r>
      <w:proofErr w:type="gramEnd"/>
      <w:r w:rsidRPr="00946A98">
        <w:rPr>
          <w:bCs/>
          <w:szCs w:val="28"/>
        </w:rPr>
        <w:t>s) registro(s) retificado(s)</w:t>
      </w:r>
      <w:r w:rsidR="00715A57">
        <w:rPr>
          <w:bCs/>
          <w:szCs w:val="28"/>
        </w:rPr>
        <w:t xml:space="preserve"> (conforme tela )</w:t>
      </w:r>
      <w:r w:rsidRPr="00946A98">
        <w:rPr>
          <w:bCs/>
          <w:szCs w:val="28"/>
        </w:rPr>
        <w:t>;</w:t>
      </w:r>
    </w:p>
    <w:p w:rsidR="00946A98" w:rsidRPr="00946A98" w:rsidRDefault="00946A98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946A98">
        <w:rPr>
          <w:bCs/>
          <w:szCs w:val="28"/>
        </w:rPr>
        <w:t>O ator seleciona na caixa de seleção um registro retificado;</w:t>
      </w:r>
    </w:p>
    <w:p w:rsidR="00946A98" w:rsidRPr="00946A98" w:rsidRDefault="00946A98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946A98">
        <w:rPr>
          <w:bCs/>
          <w:szCs w:val="28"/>
        </w:rPr>
        <w:t xml:space="preserve">O sistema atualiza os dados da tela desabilitando alterações conforme regra de negócio </w:t>
      </w:r>
      <w:hyperlink w:anchor="_RN034_Navegação_em" w:history="1">
        <w:r w:rsidRPr="00527642">
          <w:rPr>
            <w:b/>
            <w:bCs/>
            <w:color w:val="000080"/>
            <w:szCs w:val="28"/>
            <w:u w:val="single"/>
          </w:rPr>
          <w:t>RN0</w:t>
        </w:r>
        <w:r w:rsidR="006F082E" w:rsidRPr="00527642">
          <w:rPr>
            <w:b/>
            <w:bCs/>
            <w:color w:val="000080"/>
            <w:szCs w:val="28"/>
            <w:u w:val="single"/>
          </w:rPr>
          <w:t>3</w:t>
        </w:r>
        <w:r w:rsidR="006F082E" w:rsidRPr="00527642">
          <w:rPr>
            <w:b/>
            <w:bCs/>
            <w:color w:val="000080"/>
            <w:szCs w:val="28"/>
            <w:u w:val="single"/>
          </w:rPr>
          <w:t>4</w:t>
        </w:r>
      </w:hyperlink>
      <w:r w:rsidRPr="00946A98">
        <w:rPr>
          <w:bCs/>
          <w:szCs w:val="28"/>
        </w:rPr>
        <w:t xml:space="preserve">; </w:t>
      </w:r>
    </w:p>
    <w:p w:rsidR="00BF38CA" w:rsidRDefault="00BF38CA" w:rsidP="00BF38CA"/>
    <w:p w:rsidR="006538A9" w:rsidRDefault="006538A9" w:rsidP="00BF38CA"/>
    <w:p w:rsidR="006538A9" w:rsidRDefault="006538A9" w:rsidP="003D0E48">
      <w:pPr>
        <w:pStyle w:val="Ttulo2"/>
      </w:pPr>
      <w:bookmarkStart w:id="47" w:name="_Toc88487372"/>
      <w:r>
        <w:t>Manter inventário</w:t>
      </w:r>
      <w:bookmarkEnd w:id="47"/>
    </w:p>
    <w:p w:rsidR="006538A9" w:rsidRDefault="006538A9" w:rsidP="00DE3EFC">
      <w:pPr>
        <w:pStyle w:val="Ttulo2"/>
        <w:numPr>
          <w:ilvl w:val="2"/>
          <w:numId w:val="1"/>
        </w:numPr>
      </w:pPr>
      <w:r>
        <w:rPr>
          <w:vanish/>
        </w:rPr>
        <w:t xml:space="preserve">UCS49 </w:t>
      </w:r>
      <w:bookmarkStart w:id="48" w:name="_Toc88487373"/>
      <w:r>
        <w:t>Fluxo Básico</w:t>
      </w:r>
      <w:bookmarkEnd w:id="48"/>
      <w:r>
        <w:t> </w:t>
      </w:r>
    </w:p>
    <w:p w:rsidR="006538A9" w:rsidRPr="003D0E48" w:rsidRDefault="006538A9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D0E48">
        <w:rPr>
          <w:bCs/>
          <w:szCs w:val="28"/>
        </w:rPr>
        <w:t>O ator seleciona a rubrica de pagamento após executar a funcionalidade “Listar Rubricas de Pagamento do Agrupamento”;</w:t>
      </w:r>
    </w:p>
    <w:p w:rsidR="006538A9" w:rsidRPr="003D0E48" w:rsidRDefault="006538A9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D0E48">
        <w:rPr>
          <w:bCs/>
          <w:szCs w:val="28"/>
        </w:rPr>
        <w:t>O ator solicita a funcionalidade “Manter Inventário” da rubrica de pagamento selecionada;</w:t>
      </w:r>
    </w:p>
    <w:p w:rsidR="006538A9" w:rsidRPr="003D0E48" w:rsidRDefault="006538A9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D0E48">
        <w:rPr>
          <w:bCs/>
          <w:szCs w:val="28"/>
        </w:rPr>
        <w:t>O sistema apresenta detalhes descritivos da rubrica selecionada;</w:t>
      </w:r>
    </w:p>
    <w:p w:rsidR="006538A9" w:rsidRPr="003D0E48" w:rsidRDefault="006538A9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D0E48">
        <w:rPr>
          <w:bCs/>
          <w:szCs w:val="28"/>
        </w:rPr>
        <w:t>O ator altera os dados necessários;</w:t>
      </w:r>
    </w:p>
    <w:p w:rsidR="006538A9" w:rsidRPr="003D0E48" w:rsidRDefault="006538A9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D0E48">
        <w:rPr>
          <w:bCs/>
          <w:szCs w:val="28"/>
        </w:rPr>
        <w:t>O ator seleciona a opção de próximo;</w:t>
      </w:r>
    </w:p>
    <w:p w:rsidR="006538A9" w:rsidRPr="003D0E48" w:rsidRDefault="006538A9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D0E48">
        <w:rPr>
          <w:bCs/>
          <w:szCs w:val="28"/>
        </w:rPr>
        <w:t xml:space="preserve">O sistema </w:t>
      </w:r>
      <w:r w:rsidR="00F26951" w:rsidRPr="003D0E48">
        <w:rPr>
          <w:bCs/>
          <w:szCs w:val="28"/>
        </w:rPr>
        <w:t>v</w:t>
      </w:r>
      <w:r w:rsidR="00233A28" w:rsidRPr="003D0E48">
        <w:rPr>
          <w:bCs/>
          <w:szCs w:val="28"/>
        </w:rPr>
        <w:t>alida os campos obrigatórios</w:t>
      </w:r>
      <w:r w:rsidR="00F26951" w:rsidRPr="003D0E48">
        <w:rPr>
          <w:bCs/>
          <w:szCs w:val="28"/>
        </w:rPr>
        <w:t>, processa a alteração</w:t>
      </w:r>
      <w:r w:rsidR="00233A28" w:rsidRPr="003D0E48">
        <w:rPr>
          <w:bCs/>
          <w:szCs w:val="28"/>
        </w:rPr>
        <w:t xml:space="preserve"> e</w:t>
      </w:r>
      <w:r w:rsidRPr="003D0E48">
        <w:rPr>
          <w:bCs/>
          <w:szCs w:val="28"/>
        </w:rPr>
        <w:t xml:space="preserve"> exibe a mensagem MSG0051 ("Alteração efetuada com sucesso!").</w:t>
      </w:r>
    </w:p>
    <w:p w:rsidR="007F476E" w:rsidRPr="007F476E" w:rsidRDefault="007F476E" w:rsidP="007F476E"/>
    <w:p w:rsidR="007F476E" w:rsidRDefault="007F476E" w:rsidP="003D0E48">
      <w:pPr>
        <w:pStyle w:val="Ttulo2"/>
      </w:pPr>
      <w:bookmarkStart w:id="49" w:name="_Toc88487374"/>
      <w:r>
        <w:lastRenderedPageBreak/>
        <w:t>Imprimir inventário</w:t>
      </w:r>
      <w:bookmarkEnd w:id="49"/>
    </w:p>
    <w:p w:rsidR="007F476E" w:rsidRPr="000424E4" w:rsidRDefault="007F476E" w:rsidP="00DE3EFC">
      <w:pPr>
        <w:pStyle w:val="PargrafodaLista"/>
        <w:widowControl w:val="0"/>
        <w:numPr>
          <w:ilvl w:val="0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7F476E" w:rsidRPr="000424E4" w:rsidRDefault="007F476E" w:rsidP="00DE3EFC">
      <w:pPr>
        <w:pStyle w:val="PargrafodaLista"/>
        <w:widowControl w:val="0"/>
        <w:numPr>
          <w:ilvl w:val="0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7F476E" w:rsidRPr="000424E4" w:rsidRDefault="007F476E" w:rsidP="00DE3EFC">
      <w:pPr>
        <w:pStyle w:val="PargrafodaLista"/>
        <w:widowControl w:val="0"/>
        <w:numPr>
          <w:ilvl w:val="0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7F476E" w:rsidRPr="000424E4" w:rsidRDefault="007F476E" w:rsidP="00DE3EFC">
      <w:pPr>
        <w:pStyle w:val="PargrafodaLista"/>
        <w:widowControl w:val="0"/>
        <w:numPr>
          <w:ilvl w:val="0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7F476E" w:rsidRPr="000424E4" w:rsidRDefault="007F476E" w:rsidP="00DE3EFC">
      <w:pPr>
        <w:pStyle w:val="PargrafodaLista"/>
        <w:widowControl w:val="0"/>
        <w:numPr>
          <w:ilvl w:val="1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7F476E" w:rsidRPr="000424E4" w:rsidRDefault="007F476E" w:rsidP="00DE3EFC">
      <w:pPr>
        <w:pStyle w:val="PargrafodaLista"/>
        <w:widowControl w:val="0"/>
        <w:numPr>
          <w:ilvl w:val="1"/>
          <w:numId w:val="3"/>
        </w:numPr>
        <w:tabs>
          <w:tab w:val="left" w:pos="1620"/>
        </w:tabs>
        <w:spacing w:before="120" w:line="240" w:lineRule="auto"/>
        <w:contextualSpacing w:val="0"/>
        <w:outlineLvl w:val="2"/>
        <w:rPr>
          <w:rFonts w:cs="Arial"/>
          <w:b/>
          <w:bCs/>
          <w:vanish/>
          <w:color w:val="000080"/>
          <w:sz w:val="28"/>
          <w:szCs w:val="26"/>
        </w:rPr>
      </w:pPr>
    </w:p>
    <w:p w:rsidR="007F476E" w:rsidRDefault="007F476E" w:rsidP="00DE3EFC">
      <w:pPr>
        <w:pStyle w:val="Ttulo2"/>
        <w:numPr>
          <w:ilvl w:val="2"/>
          <w:numId w:val="1"/>
        </w:numPr>
      </w:pPr>
      <w:r>
        <w:rPr>
          <w:vanish/>
        </w:rPr>
        <w:t xml:space="preserve">UCS49 </w:t>
      </w:r>
      <w:bookmarkStart w:id="50" w:name="_Toc88487375"/>
      <w:r>
        <w:t>Fluxo Básico</w:t>
      </w:r>
      <w:bookmarkEnd w:id="50"/>
      <w:r>
        <w:t> </w:t>
      </w:r>
    </w:p>
    <w:p w:rsidR="007F476E" w:rsidRPr="003D0E48" w:rsidRDefault="007F476E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D0E48">
        <w:rPr>
          <w:bCs/>
          <w:szCs w:val="28"/>
        </w:rPr>
        <w:t>O ator seleciona a rubrica de pagamento após executar a funcionalidade “Listar Rubricas de Pagamento do Agrupamento”;</w:t>
      </w:r>
    </w:p>
    <w:p w:rsidR="007F476E" w:rsidRPr="003D0E48" w:rsidRDefault="007F476E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D0E48">
        <w:rPr>
          <w:bCs/>
          <w:szCs w:val="28"/>
        </w:rPr>
        <w:t>O ator solicita a opção “Imprimir Inventário” da rubrica de pagamento selecionada;</w:t>
      </w:r>
    </w:p>
    <w:p w:rsidR="007F476E" w:rsidRPr="003D0E48" w:rsidRDefault="007F476E" w:rsidP="00DE3EFC">
      <w:pPr>
        <w:widowControl w:val="0"/>
        <w:numPr>
          <w:ilvl w:val="3"/>
          <w:numId w:val="1"/>
        </w:numPr>
        <w:spacing w:line="240" w:lineRule="auto"/>
        <w:ind w:left="2160" w:hanging="1080"/>
        <w:outlineLvl w:val="3"/>
        <w:rPr>
          <w:bCs/>
          <w:szCs w:val="28"/>
        </w:rPr>
      </w:pPr>
      <w:r w:rsidRPr="003D0E48">
        <w:rPr>
          <w:bCs/>
          <w:szCs w:val="28"/>
        </w:rPr>
        <w:t>O sistema gera um arquivo em formato PDF (conforme anexo) contendo os dados de inventário da rubrica selecionada;</w:t>
      </w:r>
    </w:p>
    <w:p w:rsidR="007F476E" w:rsidRPr="007F476E" w:rsidRDefault="007F476E" w:rsidP="007F476E"/>
    <w:p w:rsidR="006538A9" w:rsidRPr="00BF38CA" w:rsidRDefault="006538A9" w:rsidP="00BF38CA"/>
    <w:p w:rsidR="000424E4" w:rsidRDefault="000424E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51" w:name="_Toc88487376"/>
      <w:r>
        <w:lastRenderedPageBreak/>
        <w:t>Regra de Negócio</w:t>
      </w:r>
      <w:bookmarkEnd w:id="51"/>
    </w:p>
    <w:p w:rsidR="00AC4062" w:rsidRDefault="00AC4062" w:rsidP="003D0E48">
      <w:pPr>
        <w:pStyle w:val="Ttulo2"/>
      </w:pPr>
      <w:bookmarkStart w:id="52" w:name="_RN001_Rubricas_Permitidas"/>
      <w:bookmarkStart w:id="53" w:name="_Toc88487377"/>
      <w:bookmarkEnd w:id="52"/>
      <w:r>
        <w:t>RN001</w:t>
      </w:r>
      <w:r w:rsidR="00D3088F">
        <w:t xml:space="preserve"> </w:t>
      </w:r>
      <w:r w:rsidR="00D3088F" w:rsidRPr="00D3088F">
        <w:t>Rubricas Permitidas para manutenção</w:t>
      </w:r>
      <w:bookmarkEnd w:id="53"/>
    </w:p>
    <w:p w:rsidR="00AC4062" w:rsidRDefault="00D3088F" w:rsidP="00DE3EFC">
      <w:pPr>
        <w:pStyle w:val="PargrafodaLista"/>
        <w:numPr>
          <w:ilvl w:val="0"/>
          <w:numId w:val="6"/>
        </w:numPr>
      </w:pPr>
      <w:r w:rsidRPr="00D3088F">
        <w:t>Somente será permitido o cadastramento ou associações das Rubricas de Pagamento do tipo “01”, “05” e “09”.</w:t>
      </w:r>
    </w:p>
    <w:p w:rsidR="00EE4CB2" w:rsidRDefault="00EE4CB2" w:rsidP="00DE3EFC">
      <w:pPr>
        <w:pStyle w:val="PargrafodaLista"/>
        <w:numPr>
          <w:ilvl w:val="0"/>
          <w:numId w:val="6"/>
        </w:numPr>
      </w:pPr>
      <w:r w:rsidRPr="00EE4CB2">
        <w:t>Somente serão permitidas alterações e exclusões das rubricas do tipo “01”, “05” e “09”.  Caso seja verificado que o ator selecionou uma rubrica diferente o sistema exibe a mensagem MSG1671 (“&lt;</w:t>
      </w:r>
      <w:proofErr w:type="spellStart"/>
      <w:r w:rsidRPr="00EE4CB2">
        <w:t>nome_da_operação</w:t>
      </w:r>
      <w:proofErr w:type="spellEnd"/>
      <w:r w:rsidRPr="00EE4CB2">
        <w:t>&gt; não efetuada. A Rubrica selecionada não é do tipo “01”, “05” ou “09</w:t>
      </w:r>
      <w:proofErr w:type="gramStart"/>
      <w:r w:rsidRPr="00EE4CB2">
        <w:t>”.”</w:t>
      </w:r>
      <w:proofErr w:type="gramEnd"/>
      <w:r w:rsidRPr="00EE4CB2">
        <w:t>).</w:t>
      </w:r>
    </w:p>
    <w:p w:rsidR="00D3088F" w:rsidRDefault="00D3088F" w:rsidP="00AC4062"/>
    <w:p w:rsidR="00D3088F" w:rsidRDefault="00D3088F" w:rsidP="003D0E48">
      <w:pPr>
        <w:pStyle w:val="Ttulo2"/>
      </w:pPr>
      <w:bookmarkStart w:id="54" w:name="_RN002_Rubrica_de"/>
      <w:bookmarkStart w:id="55" w:name="_Toc88487378"/>
      <w:bookmarkEnd w:id="54"/>
      <w:r>
        <w:t>RN00</w:t>
      </w:r>
      <w:r w:rsidR="00BF17F2">
        <w:t>2</w:t>
      </w:r>
      <w:r>
        <w:t xml:space="preserve"> </w:t>
      </w:r>
      <w:r w:rsidR="00C23F7A" w:rsidRPr="00C23F7A">
        <w:t>Rubrica de pagamento já associada a um Agrupamento</w:t>
      </w:r>
      <w:bookmarkEnd w:id="55"/>
    </w:p>
    <w:p w:rsidR="00D3088F" w:rsidRDefault="00C23F7A" w:rsidP="00D3088F">
      <w:r w:rsidRPr="00C23F7A">
        <w:t xml:space="preserve">A Rubrica de Pagamento deve ser única no Agrupamento. Caso seja verificado que o ator informou uma Rubrica que já existe dentro do Agrupamento o sistema exibe a mensagem MSG022 (”Já existe registro cadastrado com </w:t>
      </w:r>
      <w:proofErr w:type="gramStart"/>
      <w:r w:rsidRPr="00C23F7A">
        <w:t>este(</w:t>
      </w:r>
      <w:proofErr w:type="gramEnd"/>
      <w:r w:rsidRPr="00C23F7A">
        <w:t>a) &lt;</w:t>
      </w:r>
      <w:proofErr w:type="spellStart"/>
      <w:r w:rsidRPr="00C23F7A">
        <w:t>nome_conceito</w:t>
      </w:r>
      <w:proofErr w:type="spellEnd"/>
      <w:r w:rsidRPr="00C23F7A">
        <w:t>&gt;”.)</w:t>
      </w:r>
      <w:r w:rsidR="00D3088F" w:rsidRPr="00D3088F">
        <w:t>.</w:t>
      </w:r>
    </w:p>
    <w:p w:rsidR="00D3088F" w:rsidRDefault="00D3088F" w:rsidP="00AC4062"/>
    <w:p w:rsidR="00C23F7A" w:rsidRDefault="00C23F7A" w:rsidP="003D0E48">
      <w:pPr>
        <w:pStyle w:val="Ttulo2"/>
      </w:pPr>
      <w:bookmarkStart w:id="56" w:name="_RN003_Rubrica_própria"/>
      <w:bookmarkStart w:id="57" w:name="_Toc88487379"/>
      <w:bookmarkEnd w:id="56"/>
      <w:r>
        <w:t>RN00</w:t>
      </w:r>
      <w:r w:rsidR="00290CB6">
        <w:t>3</w:t>
      </w:r>
      <w:r>
        <w:t xml:space="preserve"> </w:t>
      </w:r>
      <w:r w:rsidR="00290CB6" w:rsidRPr="00290CB6">
        <w:t>Rubrica própria para tributações</w:t>
      </w:r>
      <w:bookmarkEnd w:id="57"/>
    </w:p>
    <w:p w:rsidR="00C23F7A" w:rsidRDefault="00290CB6" w:rsidP="00C23F7A">
      <w:r w:rsidRPr="00290CB6">
        <w:t xml:space="preserve">Quando selecionada a opção “Rubrica própria para pagamento de tributações” o sistema deve verificar se a Rubrica informada é do tipo 05.  Caso não seja apresentar a mensagem MSG1972 (“Somente Rubrica do tipo 5 pode ser própria para pagamento de </w:t>
      </w:r>
      <w:proofErr w:type="gramStart"/>
      <w:r w:rsidRPr="00290CB6">
        <w:t>tributações.”</w:t>
      </w:r>
      <w:proofErr w:type="gramEnd"/>
      <w:r w:rsidRPr="00290CB6">
        <w:t>).</w:t>
      </w:r>
    </w:p>
    <w:p w:rsidR="00290CB6" w:rsidRDefault="00290CB6" w:rsidP="00C23F7A"/>
    <w:p w:rsidR="00290CB6" w:rsidRPr="00D45514" w:rsidRDefault="00290CB6" w:rsidP="003D0E48">
      <w:pPr>
        <w:pStyle w:val="Ttulo2"/>
      </w:pPr>
      <w:bookmarkStart w:id="58" w:name="_RN004_Indicadores_de"/>
      <w:bookmarkStart w:id="59" w:name="_Toc88487380"/>
      <w:bookmarkEnd w:id="58"/>
      <w:r w:rsidRPr="00D45514">
        <w:t xml:space="preserve">RN004 </w:t>
      </w:r>
      <w:r w:rsidR="00330D89" w:rsidRPr="00D45514">
        <w:t>Indicadores de Rubrica própria para salário família, salário maternidade e correção monetária</w:t>
      </w:r>
      <w:bookmarkEnd w:id="59"/>
    </w:p>
    <w:p w:rsidR="00290CB6" w:rsidRDefault="00330D89" w:rsidP="00290CB6">
      <w:r w:rsidRPr="00330D89">
        <w:t xml:space="preserve">O sistema somente deve permitir a marcação dos indicadores de rubrica própria para “salário família”, “salário maternidade” ou “correção monetária”, para as rubricas do tipo 01. Validar com a mensagem </w:t>
      </w:r>
      <w:r w:rsidRPr="00330D89">
        <w:lastRenderedPageBreak/>
        <w:t xml:space="preserve">MSG2516 (“O indicador selecionado somente é permitido para Rubricas do tipo </w:t>
      </w:r>
      <w:proofErr w:type="gramStart"/>
      <w:r w:rsidRPr="00330D89">
        <w:t>01.”</w:t>
      </w:r>
      <w:proofErr w:type="gramEnd"/>
      <w:r w:rsidRPr="00330D89">
        <w:t>).</w:t>
      </w:r>
    </w:p>
    <w:p w:rsidR="001762B8" w:rsidRDefault="001762B8" w:rsidP="00290CB6"/>
    <w:p w:rsidR="001762B8" w:rsidRDefault="001762B8" w:rsidP="003D0E48">
      <w:pPr>
        <w:pStyle w:val="Ttulo2"/>
      </w:pPr>
      <w:bookmarkStart w:id="60" w:name="_RN005_Indicador_de"/>
      <w:bookmarkStart w:id="61" w:name="_Toc88487381"/>
      <w:bookmarkEnd w:id="60"/>
      <w:r>
        <w:t xml:space="preserve">RN005 </w:t>
      </w:r>
      <w:r w:rsidRPr="00330D89">
        <w:t xml:space="preserve">Indicador de Rubrica própria para tributação do </w:t>
      </w:r>
      <w:r>
        <w:t>IPREV</w:t>
      </w:r>
      <w:bookmarkEnd w:id="61"/>
      <w:r w:rsidRPr="00330D89">
        <w:t xml:space="preserve"> </w:t>
      </w:r>
    </w:p>
    <w:p w:rsidR="001762B8" w:rsidRDefault="00360A50" w:rsidP="001762B8">
      <w:r w:rsidRPr="00360A50">
        <w:t xml:space="preserve">O sistema somente deve permitir a marcação do indicador de rubrica própria para “tributação do IPREV para restituição ao erário” para as rubricas do tipo 05. Validar com a mensagem MSG2517 (“O indicador selecionado somente é permitido para Rubricas do tipo </w:t>
      </w:r>
      <w:proofErr w:type="gramStart"/>
      <w:r w:rsidRPr="00360A50">
        <w:t>05.”</w:t>
      </w:r>
      <w:proofErr w:type="gramEnd"/>
      <w:r w:rsidRPr="00360A50">
        <w:t>).</w:t>
      </w:r>
    </w:p>
    <w:p w:rsidR="001762B8" w:rsidRDefault="001762B8" w:rsidP="00290CB6"/>
    <w:p w:rsidR="00123267" w:rsidRDefault="00123267" w:rsidP="003D0E48">
      <w:pPr>
        <w:pStyle w:val="Ttulo2"/>
      </w:pPr>
      <w:bookmarkStart w:id="62" w:name="_RN006_Verifica_Duplicidade"/>
      <w:bookmarkStart w:id="63" w:name="_Toc88487382"/>
      <w:bookmarkEnd w:id="62"/>
      <w:r>
        <w:t xml:space="preserve">RN006 </w:t>
      </w:r>
      <w:r w:rsidR="006D4C9F">
        <w:t>Verifica Duplicidade de</w:t>
      </w:r>
      <w:r w:rsidRPr="00330D89">
        <w:t xml:space="preserve"> </w:t>
      </w:r>
      <w:r w:rsidR="006D4C9F">
        <w:t>R</w:t>
      </w:r>
      <w:r w:rsidRPr="00330D89">
        <w:t xml:space="preserve">ubrica </w:t>
      </w:r>
      <w:r w:rsidR="006D4C9F">
        <w:t xml:space="preserve">com determinados indicadores </w:t>
      </w:r>
      <w:r w:rsidRPr="00330D89">
        <w:t xml:space="preserve">para </w:t>
      </w:r>
      <w:r w:rsidR="006D4C9F">
        <w:t>o agrupamento da sessão</w:t>
      </w:r>
      <w:bookmarkEnd w:id="63"/>
      <w:r w:rsidRPr="00330D89">
        <w:t xml:space="preserve"> </w:t>
      </w:r>
    </w:p>
    <w:p w:rsidR="00123267" w:rsidRDefault="00123267" w:rsidP="00123267">
      <w:r w:rsidRPr="00123267">
        <w:t xml:space="preserve">Somente poderá existir uma rubrica que utilize o indicador rubrica própria para “salário família”, “salário maternidade”, “tributação do IPREV para restituição ao erário” ou “correção monetária” cadastrada para o agrupamento da sessão. Validar com a mensagem MSG2518 (“Já existe Rubrica cadastrada para o agrupamento da sessão que utiliza o indicador </w:t>
      </w:r>
      <w:proofErr w:type="gramStart"/>
      <w:r w:rsidRPr="00123267">
        <w:t>selecionado.”</w:t>
      </w:r>
      <w:proofErr w:type="gramEnd"/>
      <w:r w:rsidRPr="00123267">
        <w:t>).</w:t>
      </w:r>
    </w:p>
    <w:p w:rsidR="003E3C08" w:rsidRDefault="003E3C08" w:rsidP="00123267"/>
    <w:p w:rsidR="003E3C08" w:rsidRDefault="003E3C08" w:rsidP="003D0E48">
      <w:pPr>
        <w:pStyle w:val="Ttulo2"/>
      </w:pPr>
      <w:bookmarkStart w:id="64" w:name="_RN007_Observação_-"/>
      <w:bookmarkStart w:id="65" w:name="_Toc88487383"/>
      <w:bookmarkEnd w:id="64"/>
      <w:r>
        <w:t>RN00</w:t>
      </w:r>
      <w:r w:rsidR="00857B4F">
        <w:t>7</w:t>
      </w:r>
      <w:r>
        <w:t xml:space="preserve"> </w:t>
      </w:r>
      <w:r w:rsidR="005F455D" w:rsidRPr="005F455D">
        <w:t>Observação - Modalidade e Base de Cálculo somente para rubricas totalizadoras</w:t>
      </w:r>
      <w:bookmarkEnd w:id="65"/>
      <w:r w:rsidRPr="00330D89">
        <w:t xml:space="preserve"> </w:t>
      </w:r>
    </w:p>
    <w:p w:rsidR="005F455D" w:rsidRDefault="005F455D" w:rsidP="00DE3EFC">
      <w:pPr>
        <w:pStyle w:val="PargrafodaLista"/>
        <w:numPr>
          <w:ilvl w:val="0"/>
          <w:numId w:val="4"/>
        </w:numPr>
        <w:tabs>
          <w:tab w:val="left" w:pos="1701"/>
        </w:tabs>
      </w:pPr>
      <w:r>
        <w:t>Somente será permitido o cadastramento de modalidade e base de cálculo para as Rubricas do tipo “09”;</w:t>
      </w:r>
    </w:p>
    <w:p w:rsidR="003E3C08" w:rsidRDefault="005F455D" w:rsidP="00DE3EFC">
      <w:pPr>
        <w:pStyle w:val="PargrafodaLista"/>
        <w:numPr>
          <w:ilvl w:val="0"/>
          <w:numId w:val="4"/>
        </w:numPr>
        <w:tabs>
          <w:tab w:val="left" w:pos="1701"/>
        </w:tabs>
      </w:pPr>
      <w:r>
        <w:t>A Base de cálculo será obrigatória caso seja selecionada uma Rubrica do tipo “09”.</w:t>
      </w:r>
    </w:p>
    <w:p w:rsidR="0060526D" w:rsidRDefault="0060526D" w:rsidP="0060526D">
      <w:pPr>
        <w:pStyle w:val="PargrafodaLista"/>
        <w:tabs>
          <w:tab w:val="left" w:pos="1701"/>
        </w:tabs>
        <w:ind w:left="1571"/>
      </w:pPr>
    </w:p>
    <w:p w:rsidR="0060526D" w:rsidRDefault="0060526D" w:rsidP="003D0E48">
      <w:pPr>
        <w:pStyle w:val="Ttulo2"/>
      </w:pPr>
      <w:bookmarkStart w:id="66" w:name="_RN008_Modalidade_associada"/>
      <w:bookmarkStart w:id="67" w:name="_Toc88487384"/>
      <w:bookmarkEnd w:id="66"/>
      <w:r>
        <w:t xml:space="preserve">RN008 </w:t>
      </w:r>
      <w:r w:rsidRPr="0060526D">
        <w:t>Modalidade associada a uma rubrica totalizadora</w:t>
      </w:r>
      <w:bookmarkEnd w:id="67"/>
      <w:r w:rsidRPr="00330D89">
        <w:t xml:space="preserve"> </w:t>
      </w:r>
    </w:p>
    <w:p w:rsidR="0060526D" w:rsidRDefault="0060526D" w:rsidP="0060526D">
      <w:pPr>
        <w:pStyle w:val="PargrafodaLista"/>
        <w:tabs>
          <w:tab w:val="left" w:pos="1701"/>
        </w:tabs>
        <w:ind w:left="1571"/>
      </w:pPr>
      <w:r>
        <w:lastRenderedPageBreak/>
        <w:t>As seguintes modalidades só poderão ser associadas a uma Rubrica de Pagamento totalizadora (tipo “09”):</w:t>
      </w:r>
    </w:p>
    <w:p w:rsidR="0060526D" w:rsidRDefault="0060526D" w:rsidP="0060526D">
      <w:pPr>
        <w:pStyle w:val="PargrafodaLista"/>
        <w:tabs>
          <w:tab w:val="left" w:pos="1701"/>
        </w:tabs>
        <w:ind w:left="1571"/>
      </w:pPr>
      <w:r>
        <w:t xml:space="preserve">- Salário de contribuição do </w:t>
      </w:r>
      <w:r w:rsidRPr="00D45514">
        <w:t>IPESC</w:t>
      </w:r>
      <w:r w:rsidR="00D266A4" w:rsidRPr="00D45514">
        <w:t>/IPREV</w:t>
      </w:r>
      <w:r>
        <w:t>;</w:t>
      </w:r>
    </w:p>
    <w:p w:rsidR="0060526D" w:rsidRDefault="0060526D" w:rsidP="0060526D">
      <w:pPr>
        <w:pStyle w:val="PargrafodaLista"/>
        <w:tabs>
          <w:tab w:val="left" w:pos="1701"/>
        </w:tabs>
        <w:ind w:left="1571"/>
      </w:pPr>
      <w:r>
        <w:t>- Salário de contribuição do INSS;</w:t>
      </w:r>
    </w:p>
    <w:p w:rsidR="0060526D" w:rsidRDefault="0060526D" w:rsidP="0060526D">
      <w:pPr>
        <w:pStyle w:val="PargrafodaLista"/>
        <w:tabs>
          <w:tab w:val="left" w:pos="1701"/>
        </w:tabs>
        <w:ind w:left="1571"/>
      </w:pPr>
      <w:r>
        <w:t>- Base de cálculo do IRRF;</w:t>
      </w:r>
    </w:p>
    <w:p w:rsidR="0060526D" w:rsidRDefault="0060526D" w:rsidP="0060526D">
      <w:pPr>
        <w:pStyle w:val="PargrafodaLista"/>
        <w:tabs>
          <w:tab w:val="left" w:pos="1701"/>
        </w:tabs>
        <w:ind w:left="1571"/>
      </w:pPr>
      <w:r>
        <w:t>- Base de cálculo do IRRF sobre férias;</w:t>
      </w:r>
    </w:p>
    <w:p w:rsidR="005811B2" w:rsidRDefault="005811B2" w:rsidP="0060526D">
      <w:pPr>
        <w:pStyle w:val="PargrafodaLista"/>
        <w:tabs>
          <w:tab w:val="left" w:pos="1701"/>
        </w:tabs>
        <w:ind w:left="1571"/>
      </w:pPr>
    </w:p>
    <w:p w:rsidR="0039369C" w:rsidRDefault="0039369C" w:rsidP="003D0E48">
      <w:pPr>
        <w:pStyle w:val="Ttulo2"/>
      </w:pPr>
      <w:bookmarkStart w:id="68" w:name="_RN009_Base_de"/>
      <w:bookmarkStart w:id="69" w:name="_Toc88487385"/>
      <w:bookmarkEnd w:id="68"/>
      <w:r>
        <w:t xml:space="preserve">RN009 </w:t>
      </w:r>
      <w:r w:rsidR="001C4F8B" w:rsidRPr="001C4F8B">
        <w:t>Base de Cálculo associada a uma Rubrica totalizadora</w:t>
      </w:r>
      <w:bookmarkEnd w:id="69"/>
      <w:r w:rsidRPr="00330D89">
        <w:t xml:space="preserve"> </w:t>
      </w:r>
    </w:p>
    <w:p w:rsidR="0039369C" w:rsidRDefault="001C4F8B" w:rsidP="0039369C">
      <w:r w:rsidRPr="001C4F8B">
        <w:t xml:space="preserve">A Base de Cálculo não poderá ser vinculada a mais de uma Rubrica de Pagamento totalizadora (tipo “09”). Caso seja verificado que a base de cálculo selecionada já esteja vinculada a uma Rubrica de Pagamento o sistema exibe a mensagem MSG1526 (“A Base de Cálculo selecionada já está associada a uma Rubrica de </w:t>
      </w:r>
      <w:proofErr w:type="gramStart"/>
      <w:r w:rsidRPr="001C4F8B">
        <w:t>Pagamento.”</w:t>
      </w:r>
      <w:proofErr w:type="gramEnd"/>
      <w:r w:rsidRPr="001C4F8B">
        <w:t>).</w:t>
      </w:r>
    </w:p>
    <w:p w:rsidR="0060526D" w:rsidRDefault="0060526D" w:rsidP="0060526D">
      <w:pPr>
        <w:tabs>
          <w:tab w:val="left" w:pos="1701"/>
        </w:tabs>
        <w:ind w:left="1211"/>
      </w:pPr>
    </w:p>
    <w:p w:rsidR="00494FDA" w:rsidRDefault="00494FDA" w:rsidP="003D0E48">
      <w:pPr>
        <w:pStyle w:val="Ttulo2"/>
      </w:pPr>
      <w:bookmarkStart w:id="70" w:name="_RN010_Rubrica_do_1"/>
      <w:bookmarkStart w:id="71" w:name="_Toc88487386"/>
      <w:bookmarkEnd w:id="70"/>
      <w:r>
        <w:t xml:space="preserve">RN010 </w:t>
      </w:r>
      <w:r w:rsidR="00956F01" w:rsidRPr="00956F01">
        <w:t>Rubrica do sistema x do agrupamento que possui dados de empenho</w:t>
      </w:r>
      <w:bookmarkEnd w:id="71"/>
      <w:r w:rsidRPr="00330D89">
        <w:t xml:space="preserve"> </w:t>
      </w:r>
    </w:p>
    <w:p w:rsidR="00494FDA" w:rsidRDefault="00956F01" w:rsidP="00494FDA">
      <w:r w:rsidRPr="00956F01">
        <w:t xml:space="preserve">Manter Rubricas de Pagamento no Agrupamento - O sistema não deve permitir a associação da Rubrica ao agrupamento se a mesma não possuir dados de empenho (NUELEMDESPESAATIVO, CDCONSIGNATARIA ou NUOUTRACONSIGNATARIA informados na tabela EPAGRUBRICA). Validar com a mensagem MSG2533 (“A Rubrica selecionada não possui dados de </w:t>
      </w:r>
      <w:proofErr w:type="gramStart"/>
      <w:r w:rsidRPr="00956F01">
        <w:t>empenho.”</w:t>
      </w:r>
      <w:proofErr w:type="gramEnd"/>
      <w:r w:rsidRPr="00956F01">
        <w:t>).</w:t>
      </w:r>
    </w:p>
    <w:p w:rsidR="00494FDA" w:rsidRDefault="00494FDA" w:rsidP="0060526D">
      <w:pPr>
        <w:tabs>
          <w:tab w:val="left" w:pos="1701"/>
        </w:tabs>
        <w:ind w:left="1211"/>
      </w:pPr>
    </w:p>
    <w:p w:rsidR="002D194B" w:rsidRDefault="002D194B" w:rsidP="003D0E48">
      <w:pPr>
        <w:pStyle w:val="Ttulo2"/>
      </w:pPr>
      <w:bookmarkStart w:id="72" w:name="_RN010_Rubrica_do"/>
      <w:bookmarkStart w:id="73" w:name="_RN011_Modalidade_automática"/>
      <w:bookmarkStart w:id="74" w:name="_Toc88487387"/>
      <w:bookmarkEnd w:id="72"/>
      <w:bookmarkEnd w:id="73"/>
      <w:r>
        <w:t>RN01</w:t>
      </w:r>
      <w:r w:rsidR="00386CA2">
        <w:t>1</w:t>
      </w:r>
      <w:r>
        <w:t xml:space="preserve"> </w:t>
      </w:r>
      <w:r w:rsidR="00386CA2" w:rsidRPr="00386CA2">
        <w:t>Modalidade automática</w:t>
      </w:r>
      <w:bookmarkEnd w:id="74"/>
      <w:r w:rsidRPr="00330D89">
        <w:t xml:space="preserve"> </w:t>
      </w:r>
    </w:p>
    <w:p w:rsidR="002D194B" w:rsidRDefault="00386CA2" w:rsidP="002D194B">
      <w:r w:rsidRPr="00386CA2">
        <w:t xml:space="preserve">Caso a modalidade selecionada para a Rubrica seja automática, </w:t>
      </w:r>
      <w:proofErr w:type="spellStart"/>
      <w:r w:rsidRPr="00386CA2">
        <w:t>flag</w:t>
      </w:r>
      <w:proofErr w:type="spellEnd"/>
      <w:r w:rsidRPr="00386CA2">
        <w:t xml:space="preserve"> FLAUTOMATICO igual a ‘S’, o sistema deve modificar a informação da Base de cálculo para ser opcional. Não sendo automática o sistema deve continuar obrigando a informação da Base de cálculo.</w:t>
      </w:r>
    </w:p>
    <w:p w:rsidR="00386CA2" w:rsidRDefault="00386CA2" w:rsidP="002D194B"/>
    <w:p w:rsidR="00386CA2" w:rsidRDefault="00386CA2" w:rsidP="003D0E48">
      <w:pPr>
        <w:pStyle w:val="Ttulo2"/>
      </w:pPr>
      <w:bookmarkStart w:id="75" w:name="_RN012_Descrição_de"/>
      <w:bookmarkStart w:id="76" w:name="_Toc88487388"/>
      <w:bookmarkEnd w:id="75"/>
      <w:r>
        <w:lastRenderedPageBreak/>
        <w:t xml:space="preserve">RN012 </w:t>
      </w:r>
      <w:r w:rsidR="009665EB" w:rsidRPr="009665EB">
        <w:t>Descrição de Rubrica já cadastrada</w:t>
      </w:r>
      <w:bookmarkEnd w:id="76"/>
      <w:r w:rsidRPr="00330D89">
        <w:t xml:space="preserve"> </w:t>
      </w:r>
    </w:p>
    <w:p w:rsidR="009665EB" w:rsidRDefault="009665EB" w:rsidP="00DE3EFC">
      <w:pPr>
        <w:pStyle w:val="PargrafodaLista"/>
        <w:numPr>
          <w:ilvl w:val="0"/>
          <w:numId w:val="5"/>
        </w:numPr>
      </w:pPr>
      <w:r>
        <w:t xml:space="preserve">A descrição da Rubrica no Agrupamento para os tipos 01, 05 e 09 deve ser única. Caso seja verificado que o ator informou uma descrição já cadastrada o sistema emite a mensagem MSG1527 (“Descrição de Rubrica de Pagamento já existente no </w:t>
      </w:r>
      <w:proofErr w:type="gramStart"/>
      <w:r>
        <w:t>Agrupamento.”</w:t>
      </w:r>
      <w:proofErr w:type="gramEnd"/>
      <w:r>
        <w:t>).</w:t>
      </w:r>
    </w:p>
    <w:p w:rsidR="00386CA2" w:rsidRDefault="009665EB" w:rsidP="00DE3EFC">
      <w:pPr>
        <w:pStyle w:val="PargrafodaLista"/>
        <w:numPr>
          <w:ilvl w:val="0"/>
          <w:numId w:val="5"/>
        </w:numPr>
      </w:pPr>
      <w:r>
        <w:t xml:space="preserve">A descrição resumida da Rubrica no Agrupamento para os tipos 01, 05 e 09 deve ser única. Caso seja verificado que o ator informou uma descrição resumida já cadastrada o sistema emite a mensagem MSG1528 (“Descrição resumida de Rubrica de Pagamento já existente no </w:t>
      </w:r>
      <w:proofErr w:type="gramStart"/>
      <w:r>
        <w:t>Agrupamento.”</w:t>
      </w:r>
      <w:proofErr w:type="gramEnd"/>
      <w:r>
        <w:t>).</w:t>
      </w:r>
    </w:p>
    <w:p w:rsidR="00717035" w:rsidRDefault="00717035" w:rsidP="00717035">
      <w:pPr>
        <w:ind w:left="1211"/>
      </w:pPr>
    </w:p>
    <w:p w:rsidR="00717035" w:rsidRDefault="00717035" w:rsidP="003D0E48">
      <w:pPr>
        <w:pStyle w:val="Ttulo2"/>
      </w:pPr>
      <w:bookmarkStart w:id="77" w:name="_RN013_Vigência_contida"/>
      <w:bookmarkStart w:id="78" w:name="_Toc88487389"/>
      <w:bookmarkEnd w:id="77"/>
      <w:r>
        <w:t xml:space="preserve">RN013 </w:t>
      </w:r>
      <w:r w:rsidRPr="00717035">
        <w:t>Vigência contida</w:t>
      </w:r>
      <w:bookmarkEnd w:id="78"/>
      <w:r w:rsidRPr="00330D89">
        <w:t xml:space="preserve"> </w:t>
      </w:r>
    </w:p>
    <w:p w:rsidR="00717035" w:rsidRDefault="00717035" w:rsidP="00717035">
      <w:pPr>
        <w:ind w:left="1211"/>
      </w:pPr>
      <w:r w:rsidRPr="00717035">
        <w:t>A vigência informada para a Rubrica no Agrupamento deve estar contida na vigência da Rubrica de Pagamento, ou seja, a referência inicial informada deve ser maior ou igual a referência inicial da Rubrica de Pagamento, assim como a referência final deve ser menor ou igual a referência final da Rubrica de Pagamento. Caso seja verificado que o ator informou uma vigência incorreta o sistema emite a mensagem MSG1642 (“&lt;</w:t>
      </w:r>
      <w:proofErr w:type="spellStart"/>
      <w:r w:rsidRPr="00717035">
        <w:t>nome_da_operação</w:t>
      </w:r>
      <w:proofErr w:type="spellEnd"/>
      <w:r w:rsidRPr="00717035">
        <w:t>&gt; não efetuada. A vigência informada não está contida na vigência da Rubrica de Pagamento”).</w:t>
      </w:r>
    </w:p>
    <w:p w:rsidR="00386CA2" w:rsidRDefault="00386CA2" w:rsidP="002D194B"/>
    <w:p w:rsidR="005E3D1F" w:rsidRDefault="005E3D1F" w:rsidP="003D0E48">
      <w:pPr>
        <w:pStyle w:val="Ttulo2"/>
      </w:pPr>
      <w:bookmarkStart w:id="79" w:name="_RN014_Referência_final"/>
      <w:bookmarkStart w:id="80" w:name="_Toc88487390"/>
      <w:bookmarkEnd w:id="79"/>
      <w:r>
        <w:t xml:space="preserve">RN014 </w:t>
      </w:r>
      <w:r w:rsidRPr="005E3D1F">
        <w:t>Referência final maior que a referência inicial</w:t>
      </w:r>
      <w:bookmarkEnd w:id="80"/>
      <w:r w:rsidRPr="00330D89">
        <w:t xml:space="preserve"> </w:t>
      </w:r>
    </w:p>
    <w:p w:rsidR="005E3D1F" w:rsidRDefault="005E3D1F" w:rsidP="005E3D1F">
      <w:pPr>
        <w:ind w:left="1211"/>
      </w:pPr>
      <w:r w:rsidRPr="005E3D1F">
        <w:t>Quando informado o campo referência final, o mesmo deve ser maior ou igual a referência inicial. Caso seja verificado que o ator informou menor que a inicial o sistema exibe a mensagem MSG0761 (“&lt;nome_campo_1&gt; deve ser maior que o &lt;</w:t>
      </w:r>
      <w:proofErr w:type="spellStart"/>
      <w:r w:rsidRPr="005E3D1F">
        <w:t>nome_campo</w:t>
      </w:r>
      <w:proofErr w:type="spellEnd"/>
      <w:r w:rsidRPr="005E3D1F">
        <w:t>_ 2</w:t>
      </w:r>
      <w:proofErr w:type="gramStart"/>
      <w:r w:rsidRPr="005E3D1F">
        <w:t>&gt;.”</w:t>
      </w:r>
      <w:proofErr w:type="gramEnd"/>
      <w:r w:rsidRPr="005E3D1F">
        <w:t>).</w:t>
      </w:r>
    </w:p>
    <w:p w:rsidR="005E3D1F" w:rsidRDefault="005E3D1F" w:rsidP="002D194B"/>
    <w:p w:rsidR="00AA1C1B" w:rsidRDefault="00265222" w:rsidP="003D0E48">
      <w:pPr>
        <w:pStyle w:val="Ttulo2"/>
      </w:pPr>
      <w:bookmarkStart w:id="81" w:name="_Associação_e_Desassociação"/>
      <w:bookmarkStart w:id="82" w:name="_Toc88487391"/>
      <w:bookmarkEnd w:id="81"/>
      <w:r>
        <w:t xml:space="preserve">RN015 </w:t>
      </w:r>
      <w:r w:rsidR="00BF196C" w:rsidRPr="00BF196C">
        <w:t xml:space="preserve">Associação e </w:t>
      </w:r>
      <w:proofErr w:type="spellStart"/>
      <w:r w:rsidR="00BF196C" w:rsidRPr="00BF196C">
        <w:t>Desassociação</w:t>
      </w:r>
      <w:proofErr w:type="spellEnd"/>
      <w:r w:rsidR="00BF196C" w:rsidRPr="00BF196C">
        <w:t xml:space="preserve"> de Órgão</w:t>
      </w:r>
      <w:bookmarkEnd w:id="82"/>
      <w:r w:rsidR="00BF196C" w:rsidRPr="00BF196C">
        <w:t xml:space="preserve"> </w:t>
      </w:r>
    </w:p>
    <w:p w:rsidR="00AA1C1B" w:rsidRDefault="00BF196C" w:rsidP="00AA1C1B">
      <w:pPr>
        <w:ind w:left="1211"/>
      </w:pPr>
      <w:r w:rsidRPr="00BF196C">
        <w:lastRenderedPageBreak/>
        <w:t xml:space="preserve">Não será permitida a associação ou </w:t>
      </w:r>
      <w:proofErr w:type="spellStart"/>
      <w:r w:rsidRPr="00BF196C">
        <w:t>desassociação</w:t>
      </w:r>
      <w:proofErr w:type="spellEnd"/>
      <w:r w:rsidRPr="00BF196C">
        <w:t xml:space="preserve"> de órgão quando existir folha de pagamento calculada em definitivo, para este e todos os outros órgãos do agrupamento, a partir da referência inicial da vigência. Caso seja verificado que existe folha de pagamento calculada em definitivo a partir da referência inicial o sistema exibe a mensagem MSG1567 (“&lt;</w:t>
      </w:r>
      <w:proofErr w:type="spellStart"/>
      <w:r w:rsidRPr="00BF196C">
        <w:t>nome_da_operação</w:t>
      </w:r>
      <w:proofErr w:type="spellEnd"/>
      <w:r w:rsidRPr="00BF196C">
        <w:t xml:space="preserve">&gt; não realizada. Não é permitida a associação ou </w:t>
      </w:r>
      <w:proofErr w:type="spellStart"/>
      <w:r w:rsidRPr="00BF196C">
        <w:t>desassociação</w:t>
      </w:r>
      <w:proofErr w:type="spellEnd"/>
      <w:r w:rsidRPr="00BF196C">
        <w:t xml:space="preserve"> de órgão que possui folha de pagamento calculada em definitivo a partir da Referência </w:t>
      </w:r>
      <w:proofErr w:type="gramStart"/>
      <w:r w:rsidRPr="00BF196C">
        <w:t>Inicial.”</w:t>
      </w:r>
      <w:proofErr w:type="gramEnd"/>
      <w:r w:rsidRPr="00BF196C">
        <w:t>). A verificação será feita, para cada órgão do agrupamento, através da realização do caso de uso “UCS 001 – Verificar Pagamentos Fechados” do módulo “Pagamentos”, informando o órgão, o indicativo de tipo de folha como nulo (todos os tipos de folha), o tipo de verificação “a partir de uma referência” e a referência inicial informada.</w:t>
      </w:r>
    </w:p>
    <w:p w:rsidR="00AA1C1B" w:rsidRDefault="00AA1C1B" w:rsidP="002D194B"/>
    <w:p w:rsidR="00BF196C" w:rsidRDefault="00BF196C" w:rsidP="003D0E48">
      <w:pPr>
        <w:pStyle w:val="Ttulo2"/>
      </w:pPr>
      <w:bookmarkStart w:id="83" w:name="_RN016_Associação_de"/>
      <w:bookmarkStart w:id="84" w:name="_Toc88487392"/>
      <w:bookmarkEnd w:id="83"/>
      <w:r>
        <w:t>RN01</w:t>
      </w:r>
      <w:r w:rsidR="001370EB">
        <w:t>6</w:t>
      </w:r>
      <w:r>
        <w:t xml:space="preserve"> </w:t>
      </w:r>
      <w:r w:rsidR="001370EB" w:rsidRPr="001370EB">
        <w:t>Associação de Rubrica quando folha de pagamento calculada</w:t>
      </w:r>
      <w:bookmarkEnd w:id="84"/>
      <w:r w:rsidRPr="00330D89">
        <w:t xml:space="preserve"> </w:t>
      </w:r>
    </w:p>
    <w:p w:rsidR="00BF196C" w:rsidRDefault="001370EB" w:rsidP="00BF196C">
      <w:pPr>
        <w:ind w:left="1211"/>
      </w:pPr>
      <w:r w:rsidRPr="001370EB">
        <w:t xml:space="preserve">Não será possível a associação de rubrica de pagamento quando existirem folhas de pagamento calculadas em definitivo para cada órgão associado ao agrupamento a partir da referência inicial da nova vigência. Caso seja verificado que existem folhas de pagamento calculadas em definitivo o sistema exibe a mensagem MSG1534 (“Inclusão não efetuada. Existem folhas de pagamento calculadas após a Referência Inicial </w:t>
      </w:r>
      <w:proofErr w:type="gramStart"/>
      <w:r w:rsidRPr="001370EB">
        <w:t>informada.”</w:t>
      </w:r>
      <w:proofErr w:type="gramEnd"/>
      <w:r w:rsidRPr="001370EB">
        <w:t>). A verificação deve ser feita através da realização do caso de uso “UCS 001 – Verificar Pagamentos Fechados” do módulo “Pagamentos”, informando os órgãos, o indicativo de tipo de folha como nulo (todos os tipos de folha), o tipo de verificação “a partir de uma referência” e a referência inicial informada</w:t>
      </w:r>
      <w:r w:rsidR="00BF196C" w:rsidRPr="005E3D1F">
        <w:t>.</w:t>
      </w:r>
    </w:p>
    <w:p w:rsidR="00BF196C" w:rsidRDefault="00BF196C" w:rsidP="002D194B"/>
    <w:p w:rsidR="00BF196C" w:rsidRDefault="00BF196C" w:rsidP="002D194B"/>
    <w:p w:rsidR="00BF196C" w:rsidRDefault="00BF196C" w:rsidP="003D0E48">
      <w:pPr>
        <w:pStyle w:val="Ttulo2"/>
      </w:pPr>
      <w:bookmarkStart w:id="85" w:name="_RN017_Rubrica_cadastrada"/>
      <w:bookmarkStart w:id="86" w:name="_Toc88487393"/>
      <w:bookmarkEnd w:id="85"/>
      <w:r>
        <w:lastRenderedPageBreak/>
        <w:t>RN01</w:t>
      </w:r>
      <w:r w:rsidR="009C437E">
        <w:t>7</w:t>
      </w:r>
      <w:r>
        <w:t xml:space="preserve"> </w:t>
      </w:r>
      <w:r w:rsidR="009C437E" w:rsidRPr="009C437E">
        <w:t>Rubrica cadastrada ou alterada do tipo “01”</w:t>
      </w:r>
      <w:bookmarkEnd w:id="86"/>
      <w:r w:rsidRPr="00330D89">
        <w:t xml:space="preserve"> </w:t>
      </w:r>
    </w:p>
    <w:p w:rsidR="00BF196C" w:rsidRDefault="009C437E" w:rsidP="009C437E">
      <w:pPr>
        <w:ind w:left="1211"/>
      </w:pPr>
      <w:r>
        <w:t>Sempre que for criada ou alterada Rubrica de Pagamento do tipo “01”, o sistema deverá criar ou alterar automaticamente as Rubricas adjacentes dos tipos “02”, “03”, “08”, “10” e “12” para a mesma vigência.</w:t>
      </w:r>
    </w:p>
    <w:p w:rsidR="00BF196C" w:rsidRDefault="00BF196C" w:rsidP="002D194B"/>
    <w:p w:rsidR="00BF196C" w:rsidRDefault="00BF196C" w:rsidP="003D0E48">
      <w:pPr>
        <w:pStyle w:val="Ttulo2"/>
      </w:pPr>
      <w:bookmarkStart w:id="87" w:name="_RN018_Rubrica_cadastrada"/>
      <w:bookmarkStart w:id="88" w:name="_Toc88487394"/>
      <w:bookmarkEnd w:id="87"/>
      <w:r>
        <w:t>RN01</w:t>
      </w:r>
      <w:r w:rsidR="009C437E">
        <w:t>8</w:t>
      </w:r>
      <w:r>
        <w:t xml:space="preserve"> </w:t>
      </w:r>
      <w:r w:rsidR="009C437E" w:rsidRPr="009C437E">
        <w:t>Rubrica cadastrada ou alterada do tipo “05”</w:t>
      </w:r>
      <w:bookmarkEnd w:id="88"/>
      <w:r w:rsidRPr="00330D89">
        <w:t xml:space="preserve"> </w:t>
      </w:r>
    </w:p>
    <w:p w:rsidR="00BF196C" w:rsidRDefault="009C437E" w:rsidP="00BF196C">
      <w:pPr>
        <w:ind w:left="1211"/>
      </w:pPr>
      <w:r w:rsidRPr="009C437E">
        <w:t>Sempre que for criada ou alterada Rubrica de Pagamento do tipo “05”, o sistema deverá criar ou alterar automaticamente as Rubricas adjacentes dos tipos “04”, “06”, “07”, “11” e “13” para a mesma vigência.</w:t>
      </w:r>
    </w:p>
    <w:p w:rsidR="00B40607" w:rsidRDefault="00B40607" w:rsidP="00BF196C">
      <w:pPr>
        <w:ind w:left="1211"/>
      </w:pPr>
    </w:p>
    <w:p w:rsidR="00B40607" w:rsidRDefault="00AE7D8A" w:rsidP="003D0E48">
      <w:pPr>
        <w:pStyle w:val="Ttulo2"/>
      </w:pPr>
      <w:bookmarkStart w:id="89" w:name="_RN019_Validação_de"/>
      <w:bookmarkStart w:id="90" w:name="_Toc88487395"/>
      <w:bookmarkEnd w:id="89"/>
      <w:r>
        <w:t xml:space="preserve">RN019 </w:t>
      </w:r>
      <w:r w:rsidR="009D2F1D">
        <w:t>Validação de vigência quando alteração retificadora</w:t>
      </w:r>
      <w:bookmarkEnd w:id="90"/>
      <w:r w:rsidR="00B40607" w:rsidRPr="00330D89">
        <w:t xml:space="preserve"> </w:t>
      </w:r>
    </w:p>
    <w:p w:rsidR="009D2F1D" w:rsidRDefault="009D2F1D" w:rsidP="00DE3EFC">
      <w:pPr>
        <w:pStyle w:val="PargrafodaLista"/>
        <w:numPr>
          <w:ilvl w:val="0"/>
          <w:numId w:val="7"/>
        </w:numPr>
      </w:pPr>
      <w:r>
        <w:t xml:space="preserve">Somente será permitida a alteração da última vigência ativa. Caso seja verificado que a vigência alterada não é a última ativa o sistema emite a mensagem MSG0618 (“Não é </w:t>
      </w:r>
      <w:proofErr w:type="spellStart"/>
      <w:r>
        <w:t>possivel</w:t>
      </w:r>
      <w:proofErr w:type="spellEnd"/>
      <w:r>
        <w:t xml:space="preserve"> &lt;</w:t>
      </w:r>
      <w:proofErr w:type="spellStart"/>
      <w:r>
        <w:t>nome_operacao</w:t>
      </w:r>
      <w:proofErr w:type="spellEnd"/>
      <w:r>
        <w:t xml:space="preserve">&gt; uma vigência que não seja a última vigência </w:t>
      </w:r>
      <w:proofErr w:type="gramStart"/>
      <w:r>
        <w:t>ativa.”</w:t>
      </w:r>
      <w:proofErr w:type="gramEnd"/>
      <w:r>
        <w:t>).</w:t>
      </w:r>
    </w:p>
    <w:p w:rsidR="00B40607" w:rsidRDefault="009D2F1D" w:rsidP="00DE3EFC">
      <w:pPr>
        <w:pStyle w:val="PargrafodaLista"/>
        <w:numPr>
          <w:ilvl w:val="0"/>
          <w:numId w:val="7"/>
        </w:numPr>
      </w:pPr>
      <w:r>
        <w:t xml:space="preserve">A referência inicial deve ser maior que a referência inicial da vigência anterior. Caso seja verificado que o ator informou uma referência inicial menor, o sistema emite a mensagem MSG1499 (“Alteração não efetuada. A Referência Inicial deve ser maior que a Referência Inicial da vigência </w:t>
      </w:r>
      <w:proofErr w:type="gramStart"/>
      <w:r>
        <w:t>anterior.”</w:t>
      </w:r>
      <w:proofErr w:type="gramEnd"/>
      <w:r>
        <w:t>).</w:t>
      </w:r>
    </w:p>
    <w:p w:rsidR="00B40607" w:rsidRDefault="00B40607" w:rsidP="00BF196C">
      <w:pPr>
        <w:ind w:left="1211"/>
      </w:pPr>
    </w:p>
    <w:p w:rsidR="00B40607" w:rsidRDefault="00C073C7" w:rsidP="003D0E48">
      <w:pPr>
        <w:pStyle w:val="Ttulo2"/>
      </w:pPr>
      <w:bookmarkStart w:id="91" w:name="_Validação_de_vigência"/>
      <w:bookmarkStart w:id="92" w:name="_Toc88487396"/>
      <w:bookmarkEnd w:id="91"/>
      <w:r>
        <w:t xml:space="preserve">RN020 </w:t>
      </w:r>
      <w:r w:rsidR="00771A2A" w:rsidRPr="00771A2A">
        <w:t>Validação de vigência quando alteração retificadora ou não</w:t>
      </w:r>
      <w:bookmarkEnd w:id="92"/>
      <w:r w:rsidR="00B40607" w:rsidRPr="00330D89">
        <w:t xml:space="preserve"> </w:t>
      </w:r>
    </w:p>
    <w:p w:rsidR="00B40607" w:rsidRDefault="00771A2A" w:rsidP="00B40607">
      <w:pPr>
        <w:ind w:left="1211"/>
      </w:pPr>
      <w:r w:rsidRPr="00771A2A">
        <w:lastRenderedPageBreak/>
        <w:t xml:space="preserve">A referência final, quando informada, deve ser maior ou igual à referência final da última vigência da rubrica no órgão (caso esta não seja nula). Caso seja verificado que o ator informou uma referência final menor que a referência final da última vigência da rubrica no órgão o sistema emite a mensagem MSG1529 (“Alteração não efetuada. Existem vigências de associações de Órgão maiores que a Referência Final </w:t>
      </w:r>
      <w:proofErr w:type="gramStart"/>
      <w:r w:rsidRPr="00771A2A">
        <w:t>informada.”</w:t>
      </w:r>
      <w:proofErr w:type="gramEnd"/>
      <w:r w:rsidRPr="00771A2A">
        <w:t>).</w:t>
      </w:r>
    </w:p>
    <w:p w:rsidR="00BD613E" w:rsidRDefault="00BD613E" w:rsidP="00B40607">
      <w:pPr>
        <w:ind w:left="1211"/>
      </w:pPr>
    </w:p>
    <w:p w:rsidR="00BD613E" w:rsidRDefault="00BD613E" w:rsidP="003D0E48">
      <w:pPr>
        <w:pStyle w:val="Ttulo2"/>
      </w:pPr>
      <w:bookmarkStart w:id="93" w:name="_RN021_Validação_de"/>
      <w:bookmarkStart w:id="94" w:name="_Toc88487397"/>
      <w:bookmarkEnd w:id="93"/>
      <w:r>
        <w:t xml:space="preserve">RN021 </w:t>
      </w:r>
      <w:r w:rsidRPr="00771A2A">
        <w:t>Validação de vigência quando alteração retificadora ou não</w:t>
      </w:r>
      <w:r w:rsidRPr="00330D89">
        <w:t xml:space="preserve"> </w:t>
      </w:r>
      <w:r w:rsidR="00BC77B3">
        <w:t xml:space="preserve">(parte </w:t>
      </w:r>
      <w:r>
        <w:t>2</w:t>
      </w:r>
      <w:r w:rsidR="00BC77B3">
        <w:t>)</w:t>
      </w:r>
      <w:bookmarkEnd w:id="94"/>
    </w:p>
    <w:p w:rsidR="00BC77B3" w:rsidRDefault="00BC77B3" w:rsidP="00DE3EFC">
      <w:pPr>
        <w:pStyle w:val="PargrafodaLista"/>
        <w:numPr>
          <w:ilvl w:val="0"/>
          <w:numId w:val="9"/>
        </w:numPr>
      </w:pPr>
      <w:r>
        <w:t xml:space="preserve">Não será permitida </w:t>
      </w:r>
      <w:proofErr w:type="gramStart"/>
      <w:r>
        <w:t>a  finalização</w:t>
      </w:r>
      <w:proofErr w:type="gramEnd"/>
      <w:r>
        <w:t xml:space="preserve"> da vigência quando existir folha de pagamento calculada em definitivo a partir a referência final da vigência para cada órgão associado ou para o próprio órgão. Caso seja verificado que existem folhas de pagamento calculadas em definitivo a partir a referência final o sistema exibe a mensagem MSG1546 (“Alteração não efetuada. Existem folhas de pagamento calculadas em definitivo a partir da Referência </w:t>
      </w:r>
      <w:proofErr w:type="gramStart"/>
      <w:r>
        <w:t>Final.”</w:t>
      </w:r>
      <w:proofErr w:type="gramEnd"/>
      <w:r>
        <w:t>). A verificação será feita através da realização do caso de uso “UCS 001 – Verificar Pagamentos Fechados” do módulo “Pagamento”, informando o órgão, o indicativo de tipo de folha como nulo (todos os tipos de folha), o tipo de verificação “a partir de uma referência” e a referência final informada.</w:t>
      </w:r>
    </w:p>
    <w:p w:rsidR="00BD613E" w:rsidRDefault="00BC77B3" w:rsidP="00DE3EFC">
      <w:pPr>
        <w:pStyle w:val="PargrafodaLista"/>
        <w:numPr>
          <w:ilvl w:val="0"/>
          <w:numId w:val="9"/>
        </w:numPr>
      </w:pPr>
      <w:r>
        <w:t xml:space="preserve">Não será permitida a alteração de vigência caso exista folha de pagamento calculada em definitivo a partir da referência inicial informada, para todos os órgãos associados ou para o próprio órgão do agrupamento. Caso seja verificado que existe folha de pagamento calculada em definitivo o sistema exibe a mensagem MSG1543 (“Alteração não efetuada. Existem folhas de pagamento calculadas em definitivo a partir da Referência Inicial </w:t>
      </w:r>
      <w:proofErr w:type="gramStart"/>
      <w:r>
        <w:t>informada.”</w:t>
      </w:r>
      <w:proofErr w:type="gramEnd"/>
      <w:r>
        <w:t xml:space="preserve">). A verificação será feita através da realização do caso de uso “UCS 001 – Verificar </w:t>
      </w:r>
      <w:r>
        <w:lastRenderedPageBreak/>
        <w:t xml:space="preserve">Pagamentos Fechados” do módulo “Pagamento”, informando </w:t>
      </w:r>
      <w:proofErr w:type="gramStart"/>
      <w:r>
        <w:t>o(</w:t>
      </w:r>
      <w:proofErr w:type="gramEnd"/>
      <w:r>
        <w:t>s) órgão(s), o indicativo de tipo de folha como nulo (todos os tipos de folha), o tipo de verificação “a partir de uma referência” e a referência inicial informada.</w:t>
      </w:r>
    </w:p>
    <w:p w:rsidR="00BD613E" w:rsidRDefault="00BD613E" w:rsidP="00B40607">
      <w:pPr>
        <w:ind w:left="1211"/>
      </w:pPr>
    </w:p>
    <w:p w:rsidR="00BD613E" w:rsidRDefault="00BD613E" w:rsidP="00BD613E">
      <w:pPr>
        <w:ind w:left="1211"/>
      </w:pPr>
    </w:p>
    <w:p w:rsidR="00BD613E" w:rsidRDefault="00BD613E" w:rsidP="00BD613E">
      <w:pPr>
        <w:ind w:left="1211"/>
      </w:pPr>
    </w:p>
    <w:p w:rsidR="008B3860" w:rsidRDefault="008B3860" w:rsidP="00B40607">
      <w:pPr>
        <w:ind w:left="1211"/>
      </w:pPr>
    </w:p>
    <w:p w:rsidR="008B3860" w:rsidRDefault="007849C3" w:rsidP="003D0E48">
      <w:pPr>
        <w:pStyle w:val="Ttulo2"/>
      </w:pPr>
      <w:bookmarkStart w:id="95" w:name="_RN021_Atualização_de"/>
      <w:bookmarkStart w:id="96" w:name="_Toc88487398"/>
      <w:bookmarkEnd w:id="95"/>
      <w:r>
        <w:t>RN02</w:t>
      </w:r>
      <w:r w:rsidR="00BD613E">
        <w:t>2</w:t>
      </w:r>
      <w:r>
        <w:t xml:space="preserve"> </w:t>
      </w:r>
      <w:r w:rsidR="00000455" w:rsidRPr="00000455">
        <w:t>Atualização de vigência retificadora ou não</w:t>
      </w:r>
      <w:bookmarkEnd w:id="96"/>
      <w:r w:rsidR="00000455" w:rsidRPr="00000455">
        <w:t xml:space="preserve"> </w:t>
      </w:r>
    </w:p>
    <w:p w:rsidR="00000455" w:rsidRDefault="00000455" w:rsidP="00DE3EFC">
      <w:pPr>
        <w:pStyle w:val="PargrafodaLista"/>
        <w:numPr>
          <w:ilvl w:val="0"/>
          <w:numId w:val="8"/>
        </w:numPr>
      </w:pPr>
      <w:r>
        <w:t xml:space="preserve">Quando informada a referência final da Rubrica de Pagamento no Agrupamento deverá ser verificado se esta Rubrica está associada </w:t>
      </w:r>
      <w:proofErr w:type="gramStart"/>
      <w:r>
        <w:t>à</w:t>
      </w:r>
      <w:proofErr w:type="gramEnd"/>
      <w:r>
        <w:t xml:space="preserve"> vigências vigentes de Parâmetros de Pagamento no Agrupamento e no Órgão. Caso seja verificada esta associação o sistema exibe a mensagem MSG1664 (“Alteração não efetuada. A Rubrica de Pagamento finalizada está associada à vigências vigentes de Parâmetros de </w:t>
      </w:r>
      <w:proofErr w:type="gramStart"/>
      <w:r>
        <w:t>Pagamento.”</w:t>
      </w:r>
      <w:proofErr w:type="gramEnd"/>
      <w:r>
        <w:t>).</w:t>
      </w:r>
    </w:p>
    <w:p w:rsidR="008B3860" w:rsidRDefault="00000455" w:rsidP="00DE3EFC">
      <w:pPr>
        <w:pStyle w:val="PargrafodaLista"/>
        <w:numPr>
          <w:ilvl w:val="0"/>
          <w:numId w:val="8"/>
        </w:numPr>
      </w:pPr>
      <w:r>
        <w:t xml:space="preserve">Quando informada a referência final da Rubrica de Pagamento no Agrupamento deverá ser verificado se esta Rubrica está associada </w:t>
      </w:r>
      <w:proofErr w:type="gramStart"/>
      <w:r>
        <w:t>à</w:t>
      </w:r>
      <w:proofErr w:type="gramEnd"/>
      <w:r>
        <w:t xml:space="preserve"> vigências vigentes de Eventos de Pagamento. Caso seja verificada esta associação o sistema exibe a mensagem MSG1665 (“Alteração não efetuada. A Rubrica de Pagamento finalizada está associada à vigências vigentes de Eventos de </w:t>
      </w:r>
      <w:proofErr w:type="gramStart"/>
      <w:r>
        <w:t>Pagamento.”</w:t>
      </w:r>
      <w:proofErr w:type="gramEnd"/>
      <w:r>
        <w:t>).</w:t>
      </w:r>
    </w:p>
    <w:p w:rsidR="008B3860" w:rsidRDefault="008B3860" w:rsidP="00B40607">
      <w:pPr>
        <w:ind w:left="1211"/>
      </w:pPr>
    </w:p>
    <w:p w:rsidR="00D711B5" w:rsidRDefault="00D711B5" w:rsidP="003D0E48">
      <w:pPr>
        <w:pStyle w:val="Ttulo2"/>
      </w:pPr>
      <w:bookmarkStart w:id="97" w:name="_RN023_Rubrica_que"/>
      <w:bookmarkStart w:id="98" w:name="_Toc88487399"/>
      <w:bookmarkEnd w:id="97"/>
      <w:r>
        <w:t>RN0</w:t>
      </w:r>
      <w:r w:rsidR="00825E9A">
        <w:t>23</w:t>
      </w:r>
      <w:r>
        <w:t xml:space="preserve"> </w:t>
      </w:r>
      <w:r w:rsidR="00825E9A" w:rsidRPr="00825E9A">
        <w:t>Rubrica que impede ou exige o recebimento da rubrica alterada</w:t>
      </w:r>
      <w:bookmarkEnd w:id="98"/>
      <w:r w:rsidRPr="00330D89">
        <w:t xml:space="preserve"> </w:t>
      </w:r>
    </w:p>
    <w:p w:rsidR="00D711B5" w:rsidRDefault="00825E9A" w:rsidP="00D711B5">
      <w:pPr>
        <w:ind w:left="1211"/>
      </w:pPr>
      <w:r w:rsidRPr="00825E9A">
        <w:t xml:space="preserve">A Rubrica de Pagamento que está sendo associada para impedir ou exigir o recebimento não pode ser igual à Rubrica que está sendo alterada. Caso seja verificada esta igualdade o sistema exibe a </w:t>
      </w:r>
      <w:r w:rsidRPr="00825E9A">
        <w:lastRenderedPageBreak/>
        <w:t xml:space="preserve">mensagem MSG1535 (“Alteração não efetuada. A Rubrica de Pagamento que está sendo alterada não pode ser associada para impedir ou exigir o recebimento da </w:t>
      </w:r>
      <w:proofErr w:type="gramStart"/>
      <w:r w:rsidRPr="00825E9A">
        <w:t>mesma.”</w:t>
      </w:r>
      <w:proofErr w:type="gramEnd"/>
      <w:r w:rsidRPr="00825E9A">
        <w:t>).</w:t>
      </w:r>
    </w:p>
    <w:p w:rsidR="00D711B5" w:rsidRDefault="00D711B5" w:rsidP="00B40607">
      <w:pPr>
        <w:ind w:left="1211"/>
      </w:pPr>
    </w:p>
    <w:p w:rsidR="00D711B5" w:rsidRDefault="00D711B5" w:rsidP="003D0E48">
      <w:pPr>
        <w:pStyle w:val="Ttulo2"/>
      </w:pPr>
      <w:bookmarkStart w:id="99" w:name="_RN024_Associação_de"/>
      <w:bookmarkStart w:id="100" w:name="_RN024_Rubrica_que"/>
      <w:bookmarkStart w:id="101" w:name="_Toc88487400"/>
      <w:bookmarkEnd w:id="99"/>
      <w:bookmarkEnd w:id="100"/>
      <w:r>
        <w:t>RN0</w:t>
      </w:r>
      <w:r w:rsidR="00351024">
        <w:t>24</w:t>
      </w:r>
      <w:r>
        <w:t xml:space="preserve"> </w:t>
      </w:r>
      <w:r w:rsidR="00351024" w:rsidRPr="00351024">
        <w:t>Rubrica que impede ou exige o recebimento da rubrica alterada já cadastrada</w:t>
      </w:r>
      <w:bookmarkEnd w:id="101"/>
      <w:r w:rsidRPr="00330D89">
        <w:t xml:space="preserve"> </w:t>
      </w:r>
    </w:p>
    <w:p w:rsidR="00D711B5" w:rsidRDefault="00351024" w:rsidP="00D711B5">
      <w:pPr>
        <w:ind w:left="1211"/>
      </w:pPr>
      <w:r w:rsidRPr="00351024">
        <w:t>A rubrica de pagamento associada para impedir ou exigir o recebimento ou a própria rubrica mantida não pode estar associada às regras de outra Rubrica de Pagamento em um período de vigência concomitante à vigência que está sendo mantida. Caso seja verificada esta associação o sistema exibe a mensagem MSG1536 (“Alteração não efetuada. Rubrica de Pagamento &lt;</w:t>
      </w:r>
      <w:proofErr w:type="spellStart"/>
      <w:r w:rsidRPr="00351024">
        <w:t>nome_da_rubrica</w:t>
      </w:r>
      <w:proofErr w:type="spellEnd"/>
      <w:r w:rsidRPr="00351024">
        <w:t xml:space="preserve">&gt; já associada a outra Rubrica no mesmo período de </w:t>
      </w:r>
      <w:proofErr w:type="gramStart"/>
      <w:r w:rsidRPr="00351024">
        <w:t>vigência.”</w:t>
      </w:r>
      <w:proofErr w:type="gramEnd"/>
      <w:r w:rsidRPr="00351024">
        <w:t>).</w:t>
      </w:r>
    </w:p>
    <w:p w:rsidR="00D711B5" w:rsidRDefault="00D711B5" w:rsidP="00B40607">
      <w:pPr>
        <w:ind w:left="1211"/>
      </w:pPr>
    </w:p>
    <w:p w:rsidR="00D711B5" w:rsidRDefault="00D711B5" w:rsidP="003D0E48">
      <w:pPr>
        <w:pStyle w:val="Ttulo2"/>
      </w:pPr>
      <w:bookmarkStart w:id="102" w:name="_RN025_Atualização_de"/>
      <w:bookmarkStart w:id="103" w:name="_Toc88487401"/>
      <w:bookmarkEnd w:id="102"/>
      <w:r>
        <w:t>RN0</w:t>
      </w:r>
      <w:r w:rsidR="004E4068">
        <w:t>25</w:t>
      </w:r>
      <w:r>
        <w:t xml:space="preserve"> </w:t>
      </w:r>
      <w:r w:rsidR="004E4068" w:rsidRPr="004E4068">
        <w:t>Atualização de vigência retificadora</w:t>
      </w:r>
      <w:bookmarkEnd w:id="103"/>
      <w:r w:rsidRPr="00330D89">
        <w:t xml:space="preserve"> </w:t>
      </w:r>
    </w:p>
    <w:p w:rsidR="00D711B5" w:rsidRDefault="004E4068" w:rsidP="00D711B5">
      <w:pPr>
        <w:ind w:left="1211"/>
      </w:pPr>
      <w:r w:rsidRPr="004E4068">
        <w:t>Caso seja verificado que o ator alterou a referência inicial para uma referência menor que a referência final da vigência anterior, esta última deve ser encerrada com a nova referência inicial menos 1 mês.</w:t>
      </w:r>
    </w:p>
    <w:p w:rsidR="00F13473" w:rsidRDefault="00F13473" w:rsidP="00D711B5">
      <w:pPr>
        <w:ind w:left="1211"/>
      </w:pPr>
    </w:p>
    <w:p w:rsidR="00F13473" w:rsidRDefault="00F13473" w:rsidP="003D0E48">
      <w:pPr>
        <w:pStyle w:val="Ttulo2"/>
      </w:pPr>
      <w:bookmarkStart w:id="104" w:name="_RN026_Atualização_de"/>
      <w:bookmarkStart w:id="105" w:name="_Toc88487402"/>
      <w:bookmarkEnd w:id="104"/>
      <w:r>
        <w:t xml:space="preserve">RN026 </w:t>
      </w:r>
      <w:r w:rsidRPr="004E4068">
        <w:t xml:space="preserve">Atualização de vigência </w:t>
      </w:r>
      <w:r>
        <w:t xml:space="preserve">não </w:t>
      </w:r>
      <w:r w:rsidRPr="004E4068">
        <w:t>retificadora</w:t>
      </w:r>
      <w:bookmarkEnd w:id="105"/>
      <w:r w:rsidRPr="00330D89">
        <w:t xml:space="preserve"> </w:t>
      </w:r>
    </w:p>
    <w:p w:rsidR="00F13473" w:rsidRDefault="00F13473" w:rsidP="00DE3EFC">
      <w:pPr>
        <w:pStyle w:val="PargrafodaLista"/>
        <w:numPr>
          <w:ilvl w:val="0"/>
          <w:numId w:val="10"/>
        </w:numPr>
      </w:pPr>
      <w:r>
        <w:t>A inclusão de uma nova vigência corresponderá à inclusão de um novo registro;</w:t>
      </w:r>
    </w:p>
    <w:p w:rsidR="00F13473" w:rsidRDefault="00F13473" w:rsidP="00DE3EFC">
      <w:pPr>
        <w:pStyle w:val="PargrafodaLista"/>
        <w:numPr>
          <w:ilvl w:val="0"/>
          <w:numId w:val="10"/>
        </w:numPr>
      </w:pPr>
      <w:r>
        <w:t>A vigência anterior deve ser encerrada com a referência final igual à nova referência inicial menos 1 mês, desde que a vigência anterior já não esteja finalizada.</w:t>
      </w:r>
    </w:p>
    <w:p w:rsidR="00792FCB" w:rsidRDefault="00792FCB" w:rsidP="00792FCB"/>
    <w:p w:rsidR="00792FCB" w:rsidRDefault="00792FCB" w:rsidP="003D0E48">
      <w:pPr>
        <w:pStyle w:val="Ttulo2"/>
      </w:pPr>
      <w:bookmarkStart w:id="106" w:name="_RN027_Atualização_de"/>
      <w:bookmarkStart w:id="107" w:name="_Toc88487403"/>
      <w:bookmarkEnd w:id="106"/>
      <w:r>
        <w:t>RN0</w:t>
      </w:r>
      <w:r w:rsidR="00A1588E">
        <w:t>27</w:t>
      </w:r>
      <w:r>
        <w:t xml:space="preserve"> </w:t>
      </w:r>
      <w:r w:rsidRPr="004E4068">
        <w:t>Atualização de vigência retificadora</w:t>
      </w:r>
      <w:r w:rsidRPr="00330D89">
        <w:t xml:space="preserve"> </w:t>
      </w:r>
      <w:r w:rsidR="00A1588E">
        <w:t>ou não</w:t>
      </w:r>
      <w:bookmarkEnd w:id="107"/>
    </w:p>
    <w:p w:rsidR="00792FCB" w:rsidRDefault="00A1588E" w:rsidP="00792FCB">
      <w:pPr>
        <w:ind w:left="1211"/>
      </w:pPr>
      <w:r w:rsidRPr="00A1588E">
        <w:lastRenderedPageBreak/>
        <w:t xml:space="preserve">Quando informada a referência final no Agrupamento o sistema deverá, automaticamente, finalizar a última vigência da Rubrica de Pagamento no Órgão. Caso seja verificado que existe folha de pagamento calculada, para os órgãos associados, a partir da referência final informada o sistema emite a mensagem MSG1530 (“Alteração não efetuada. Existem folhas de pagamento calculadas no Órgão após a Referência Final </w:t>
      </w:r>
      <w:proofErr w:type="gramStart"/>
      <w:r w:rsidRPr="00A1588E">
        <w:t>informada.”</w:t>
      </w:r>
      <w:proofErr w:type="gramEnd"/>
      <w:r w:rsidRPr="00A1588E">
        <w:t>). A verificação será feita através da realização do caso de uso “UCS 001 – Verificar Pagamentos Fechados” do módulo “Pagamentos”, informando o órgão, o indicativo de tipo de folha como nulo (todos os tipos de folha), o tipo de verificação “a partir de uma referência” e a referência final informada.</w:t>
      </w:r>
    </w:p>
    <w:p w:rsidR="00792FCB" w:rsidRDefault="00792FCB" w:rsidP="00792FCB">
      <w:pPr>
        <w:ind w:left="1211"/>
      </w:pPr>
    </w:p>
    <w:p w:rsidR="00792FCB" w:rsidRDefault="00792FCB" w:rsidP="003D0E48">
      <w:pPr>
        <w:pStyle w:val="Ttulo2"/>
      </w:pPr>
      <w:bookmarkStart w:id="108" w:name="_RN028_Validação_de"/>
      <w:bookmarkStart w:id="109" w:name="_Toc88487404"/>
      <w:bookmarkEnd w:id="108"/>
      <w:r>
        <w:t>RN0</w:t>
      </w:r>
      <w:r w:rsidR="006A3883">
        <w:t>28</w:t>
      </w:r>
      <w:r>
        <w:t xml:space="preserve"> </w:t>
      </w:r>
      <w:r w:rsidR="006A3883" w:rsidRPr="006A3883">
        <w:t>Validação de vigência quando alteração não retificadora</w:t>
      </w:r>
      <w:bookmarkEnd w:id="109"/>
      <w:r w:rsidRPr="00330D89">
        <w:t xml:space="preserve"> </w:t>
      </w:r>
    </w:p>
    <w:p w:rsidR="00792FCB" w:rsidRDefault="006A3883" w:rsidP="00DE3EFC">
      <w:pPr>
        <w:pStyle w:val="PargrafodaLista"/>
        <w:numPr>
          <w:ilvl w:val="0"/>
          <w:numId w:val="11"/>
        </w:numPr>
      </w:pPr>
      <w:r w:rsidRPr="006A3883">
        <w:t xml:space="preserve">A referência inicial deve ser maior que a referência inicial da vigência atual. Caso seja verificado que o ator informou uma referência inicial menor, o sistema emite a mensagem MSG1514 (“Alteração não efetuada. A Referência Inicial deve ser maior que a Referência Inicial da vigência </w:t>
      </w:r>
      <w:proofErr w:type="gramStart"/>
      <w:r w:rsidRPr="006A3883">
        <w:t>atual.”</w:t>
      </w:r>
      <w:proofErr w:type="gramEnd"/>
      <w:r w:rsidRPr="006A3883">
        <w:t>).</w:t>
      </w:r>
    </w:p>
    <w:p w:rsidR="009D7D45" w:rsidRDefault="009D7D45" w:rsidP="00DE3EFC">
      <w:pPr>
        <w:pStyle w:val="PargrafodaLista"/>
        <w:numPr>
          <w:ilvl w:val="0"/>
          <w:numId w:val="11"/>
        </w:numPr>
      </w:pPr>
      <w:r w:rsidRPr="009D7D45">
        <w:t xml:space="preserve">A referência inicial dever ser maior que a referência final da vigência atual, quando esta última existir. Caso seja verificado que o ator informou uma referência inicial menor o sistema exibe a mensagem MSG1690 (“Alteração não efetuada. A Referência Inicial deve ser maior que a Referência Final da vigência </w:t>
      </w:r>
      <w:proofErr w:type="gramStart"/>
      <w:r w:rsidRPr="009D7D45">
        <w:t>atual.”</w:t>
      </w:r>
      <w:proofErr w:type="gramEnd"/>
      <w:r w:rsidRPr="009D7D45">
        <w:t>);</w:t>
      </w:r>
    </w:p>
    <w:p w:rsidR="00792FCB" w:rsidRDefault="00792FCB" w:rsidP="00792FCB">
      <w:pPr>
        <w:ind w:left="1211"/>
      </w:pPr>
    </w:p>
    <w:p w:rsidR="00792FCB" w:rsidRDefault="00792FCB" w:rsidP="003D0E48">
      <w:pPr>
        <w:pStyle w:val="Ttulo2"/>
      </w:pPr>
      <w:bookmarkStart w:id="110" w:name="_RN029_Exclusão_da"/>
      <w:bookmarkStart w:id="111" w:name="_Toc88487405"/>
      <w:bookmarkEnd w:id="110"/>
      <w:r>
        <w:t>RN0</w:t>
      </w:r>
      <w:r w:rsidR="00967A28">
        <w:t>29</w:t>
      </w:r>
      <w:r>
        <w:t xml:space="preserve"> </w:t>
      </w:r>
      <w:r w:rsidR="00967A28" w:rsidRPr="00967A28">
        <w:t>Exclusão da última vigência</w:t>
      </w:r>
      <w:bookmarkEnd w:id="111"/>
      <w:r w:rsidRPr="00330D89">
        <w:t xml:space="preserve"> </w:t>
      </w:r>
    </w:p>
    <w:p w:rsidR="00792FCB" w:rsidRDefault="00967A28" w:rsidP="00792FCB">
      <w:pPr>
        <w:ind w:left="1211"/>
      </w:pPr>
      <w:r w:rsidRPr="00967A28">
        <w:t xml:space="preserve">Somente será permitida a exclusão da última vigência. Caso seja verificado que o ator não selecionou a última vigência o sistema exibe </w:t>
      </w:r>
      <w:r w:rsidRPr="00967A28">
        <w:lastRenderedPageBreak/>
        <w:t xml:space="preserve">a mensagem MSG0618 ("Não é </w:t>
      </w:r>
      <w:proofErr w:type="spellStart"/>
      <w:r w:rsidRPr="00967A28">
        <w:t>possivel</w:t>
      </w:r>
      <w:proofErr w:type="spellEnd"/>
      <w:r w:rsidRPr="00967A28">
        <w:t xml:space="preserve"> &lt;</w:t>
      </w:r>
      <w:proofErr w:type="spellStart"/>
      <w:r w:rsidRPr="00967A28">
        <w:t>nome_operacao</w:t>
      </w:r>
      <w:proofErr w:type="spellEnd"/>
      <w:r w:rsidRPr="00967A28">
        <w:t>&gt; uma vigência que não seja a última vigência ativa.").</w:t>
      </w:r>
    </w:p>
    <w:p w:rsidR="00792FCB" w:rsidRDefault="00792FCB" w:rsidP="00792FCB">
      <w:pPr>
        <w:ind w:left="1211"/>
      </w:pPr>
    </w:p>
    <w:p w:rsidR="00792FCB" w:rsidRDefault="00792FCB" w:rsidP="00792FCB">
      <w:pPr>
        <w:ind w:left="1211"/>
      </w:pPr>
    </w:p>
    <w:p w:rsidR="00792FCB" w:rsidRDefault="00792FCB" w:rsidP="003D0E48">
      <w:pPr>
        <w:pStyle w:val="Ttulo2"/>
      </w:pPr>
      <w:bookmarkStart w:id="112" w:name="_RN030_Operações_não"/>
      <w:bookmarkStart w:id="113" w:name="_Toc88487406"/>
      <w:bookmarkEnd w:id="112"/>
      <w:r>
        <w:t>RN0</w:t>
      </w:r>
      <w:r w:rsidR="006B63D8">
        <w:t>30</w:t>
      </w:r>
      <w:r>
        <w:t xml:space="preserve"> </w:t>
      </w:r>
      <w:r w:rsidR="006B63D8" w:rsidRPr="006B63D8">
        <w:t>Operações não permitidas quando órgão possui folha de pagamento calculada</w:t>
      </w:r>
      <w:bookmarkEnd w:id="113"/>
      <w:r w:rsidRPr="00330D89">
        <w:t xml:space="preserve"> </w:t>
      </w:r>
    </w:p>
    <w:p w:rsidR="00792FCB" w:rsidRDefault="006B63D8" w:rsidP="00792FCB">
      <w:pPr>
        <w:ind w:left="1211"/>
      </w:pPr>
      <w:r w:rsidRPr="006B63D8">
        <w:t>Não será permitida a exclusão da vigência quando houver folha de pagamento calculada em definitivo para um dos órgãos associado ou para o próprio órgão do agrupamento, a partir da referência inicial da vigência.  Caso seja verificado que existem folhas de pagamento calculadas em definitivo a partir a referência inicial o sistema exibe a mensagem MSG1532 (“&lt;</w:t>
      </w:r>
      <w:proofErr w:type="spellStart"/>
      <w:r w:rsidRPr="006B63D8">
        <w:t>nome_da_operação</w:t>
      </w:r>
      <w:proofErr w:type="spellEnd"/>
      <w:r w:rsidRPr="006B63D8">
        <w:t xml:space="preserve">&gt; não efetuada. Existem folhas de pagamento calculadas a partir da Referência Inicial da </w:t>
      </w:r>
      <w:proofErr w:type="gramStart"/>
      <w:r w:rsidRPr="006B63D8">
        <w:t>vigência.”</w:t>
      </w:r>
      <w:proofErr w:type="gramEnd"/>
      <w:r w:rsidRPr="006B63D8">
        <w:t xml:space="preserve">). A verificação será feita através da realização do caso de uso “UCS 001 – Verificar Pagamentos Fechados” do módulo “Pagamentos”, informando </w:t>
      </w:r>
      <w:proofErr w:type="gramStart"/>
      <w:r w:rsidRPr="006B63D8">
        <w:t>o(</w:t>
      </w:r>
      <w:proofErr w:type="gramEnd"/>
      <w:r w:rsidRPr="006B63D8">
        <w:t>s) órgão(s), o indicativo de tipo de folha como nulo (todos os tipos de folha), o tipo de verificação “a partir de uma referência” e a referência inicial informada.</w:t>
      </w:r>
    </w:p>
    <w:p w:rsidR="00792FCB" w:rsidRDefault="00792FCB" w:rsidP="00792FCB">
      <w:pPr>
        <w:ind w:left="1211"/>
      </w:pPr>
    </w:p>
    <w:p w:rsidR="00792FCB" w:rsidRDefault="00792FCB" w:rsidP="003D0E48">
      <w:pPr>
        <w:pStyle w:val="Ttulo2"/>
      </w:pPr>
      <w:bookmarkStart w:id="114" w:name="_RN031_Exclusão_das"/>
      <w:bookmarkStart w:id="115" w:name="_Toc88487407"/>
      <w:bookmarkEnd w:id="114"/>
      <w:r>
        <w:t>RN0</w:t>
      </w:r>
      <w:r w:rsidR="009203A6">
        <w:t>31</w:t>
      </w:r>
      <w:r>
        <w:t xml:space="preserve"> </w:t>
      </w:r>
      <w:r w:rsidR="009203A6" w:rsidRPr="009203A6">
        <w:t>Exclusão das Rubricas adjacentes</w:t>
      </w:r>
      <w:bookmarkEnd w:id="115"/>
      <w:r w:rsidRPr="00330D89">
        <w:t xml:space="preserve"> </w:t>
      </w:r>
    </w:p>
    <w:p w:rsidR="00792FCB" w:rsidRDefault="009203A6" w:rsidP="00792FCB">
      <w:pPr>
        <w:ind w:left="1211"/>
      </w:pPr>
      <w:r w:rsidRPr="009203A6">
        <w:t>Quando da exclusão da única vigência de uma Rubrica de Pagamento no Agrupamento, a Rubrica também será excluída nos Órgãos e as suas rubricas adjacentes também deverão ser excluídas do Agrupamento e dos Órgãos.</w:t>
      </w:r>
    </w:p>
    <w:p w:rsidR="009203A6" w:rsidRDefault="009203A6" w:rsidP="00792FCB">
      <w:pPr>
        <w:ind w:left="1211"/>
      </w:pPr>
    </w:p>
    <w:p w:rsidR="009203A6" w:rsidRDefault="009203A6" w:rsidP="003D0E48">
      <w:pPr>
        <w:pStyle w:val="Ttulo2"/>
      </w:pPr>
      <w:bookmarkStart w:id="116" w:name="_RN032_Atualização_de"/>
      <w:bookmarkStart w:id="117" w:name="_Toc88487408"/>
      <w:bookmarkEnd w:id="116"/>
      <w:r>
        <w:t xml:space="preserve">RN032 </w:t>
      </w:r>
      <w:r w:rsidRPr="009203A6">
        <w:t>Atualização de vigência anterior quando exclusão da última vigência</w:t>
      </w:r>
      <w:bookmarkEnd w:id="117"/>
      <w:r w:rsidRPr="00330D89">
        <w:t xml:space="preserve"> </w:t>
      </w:r>
    </w:p>
    <w:p w:rsidR="009203A6" w:rsidRDefault="009203A6" w:rsidP="009203A6">
      <w:pPr>
        <w:ind w:left="1211"/>
      </w:pPr>
      <w:r w:rsidRPr="009203A6">
        <w:t xml:space="preserve">Quando da exclusão da última vigência, será verificada a existência de vigência anterior. Caso seja verificada a existência de vigência anterior com referência final igual à referência inicial da vigência </w:t>
      </w:r>
      <w:r w:rsidRPr="009203A6">
        <w:lastRenderedPageBreak/>
        <w:t>excluída menos 1 mês, o sistema deverá atualizar a referência final da vigência anterior para nula.</w:t>
      </w:r>
    </w:p>
    <w:p w:rsidR="00792FCB" w:rsidRDefault="00792FCB" w:rsidP="00792FCB">
      <w:pPr>
        <w:ind w:left="1211"/>
      </w:pPr>
    </w:p>
    <w:p w:rsidR="00786141" w:rsidRDefault="00786141" w:rsidP="00792FCB">
      <w:pPr>
        <w:ind w:left="1211"/>
      </w:pPr>
    </w:p>
    <w:p w:rsidR="00786141" w:rsidRDefault="00786141" w:rsidP="003D0E48">
      <w:pPr>
        <w:pStyle w:val="Ttulo2"/>
      </w:pPr>
      <w:bookmarkStart w:id="118" w:name="_RN033_Listagem_quando"/>
      <w:bookmarkStart w:id="119" w:name="_Toc88487409"/>
      <w:bookmarkEnd w:id="118"/>
      <w:r>
        <w:t xml:space="preserve">RN033 </w:t>
      </w:r>
      <w:r w:rsidRPr="00786141">
        <w:t>Listagem quando não informado o Tipo da Rubrica</w:t>
      </w:r>
      <w:bookmarkEnd w:id="119"/>
    </w:p>
    <w:p w:rsidR="00786141" w:rsidRDefault="00786141" w:rsidP="00786141">
      <w:pPr>
        <w:ind w:left="1211"/>
      </w:pPr>
      <w:r w:rsidRPr="00786141">
        <w:t>Caso seja verificado que o ator não informou o Tipo da Rubrica no filtro de pesquisa, o sistema exibe a lista com as rubricas – incluindo suas adjacentes onde a descrição destas será composta do Prefixo do Tipo da Rubrica no agrupamento e a Descrição da Rubrica no agrupamento.</w:t>
      </w:r>
    </w:p>
    <w:p w:rsidR="00786141" w:rsidRDefault="00786141" w:rsidP="00792FCB">
      <w:pPr>
        <w:ind w:left="1211"/>
      </w:pPr>
    </w:p>
    <w:p w:rsidR="002533B3" w:rsidRPr="00D206C8" w:rsidRDefault="002533B3" w:rsidP="003D0E48">
      <w:pPr>
        <w:pStyle w:val="Ttulo2"/>
      </w:pPr>
      <w:bookmarkStart w:id="120" w:name="_RN034_Navegação_em"/>
      <w:bookmarkStart w:id="121" w:name="_Toc84506741"/>
      <w:bookmarkStart w:id="122" w:name="_Toc85039442"/>
      <w:bookmarkStart w:id="123" w:name="_Toc88487410"/>
      <w:bookmarkEnd w:id="120"/>
      <w:r w:rsidRPr="00D206C8">
        <w:t>RN034 Navegação em dados Retificados</w:t>
      </w:r>
      <w:bookmarkEnd w:id="121"/>
      <w:bookmarkEnd w:id="122"/>
      <w:bookmarkEnd w:id="123"/>
    </w:p>
    <w:p w:rsidR="002533B3" w:rsidRPr="00D206C8" w:rsidRDefault="002533B3" w:rsidP="002533B3">
      <w:r w:rsidRPr="00D206C8">
        <w:t>Ao navegar pelos dados retificados (anteriores) NÃO será permitido editar ou excluir o registro, ou seja, botões e campos estarão desabilitados permanecendo apenas para leitura. No campo retificação será exibida a data e hora que ocorreu a retificação e o CPF de quem a fez. Os dados apresentados serão obtidos das tabelas retificadas.</w:t>
      </w:r>
    </w:p>
    <w:p w:rsidR="002533B3" w:rsidRPr="00D206C8" w:rsidRDefault="002533B3" w:rsidP="002533B3"/>
    <w:p w:rsidR="002533B3" w:rsidRPr="00D206C8" w:rsidRDefault="002533B3" w:rsidP="003D0E48">
      <w:pPr>
        <w:pStyle w:val="Ttulo2"/>
      </w:pPr>
      <w:bookmarkStart w:id="124" w:name="_RN018_Verificar_Autorização"/>
      <w:bookmarkStart w:id="125" w:name="_RN013_Verificar_Autorização"/>
      <w:bookmarkStart w:id="126" w:name="_RN035_Verificar_Autorização"/>
      <w:bookmarkStart w:id="127" w:name="_Toc84506742"/>
      <w:bookmarkStart w:id="128" w:name="_Toc85039443"/>
      <w:bookmarkStart w:id="129" w:name="_Toc88487411"/>
      <w:bookmarkEnd w:id="124"/>
      <w:bookmarkEnd w:id="125"/>
      <w:bookmarkEnd w:id="126"/>
      <w:r w:rsidRPr="00D206C8">
        <w:t>RN035 Verificar Autorização para Alterar Vigências Finalizadas ou com Folhas Fechadas no Período</w:t>
      </w:r>
      <w:bookmarkEnd w:id="127"/>
      <w:bookmarkEnd w:id="128"/>
      <w:bookmarkEnd w:id="129"/>
    </w:p>
    <w:p w:rsidR="002533B3" w:rsidRPr="00D206C8" w:rsidRDefault="002533B3" w:rsidP="002533B3">
      <w:r w:rsidRPr="00D206C8">
        <w:t xml:space="preserve">Verifica se o usuário possui autorização definida em SEGURANCA / CONFIGURACOES / DEFINIR PARAMETROS DO AGRUPAMENTO para alterar vigências finalizadas ou com folhas fechadas no período (código do parâmetro 264). </w:t>
      </w:r>
    </w:p>
    <w:p w:rsidR="002533B3" w:rsidRPr="00D206C8" w:rsidRDefault="002533B3" w:rsidP="002533B3">
      <w:bookmarkStart w:id="130" w:name="_RN019_Alimentar_tabelas"/>
      <w:bookmarkStart w:id="131" w:name="_RN014_Alimentar_tabelas"/>
      <w:bookmarkEnd w:id="130"/>
      <w:bookmarkEnd w:id="131"/>
    </w:p>
    <w:p w:rsidR="002533B3" w:rsidRPr="00D206C8" w:rsidRDefault="002533B3" w:rsidP="003D0E48">
      <w:pPr>
        <w:pStyle w:val="Ttulo2"/>
      </w:pPr>
      <w:bookmarkStart w:id="132" w:name="_RN020_Verificar_se"/>
      <w:bookmarkStart w:id="133" w:name="_RN015_Verificar_se"/>
      <w:bookmarkStart w:id="134" w:name="_RN036_Verificar_se"/>
      <w:bookmarkStart w:id="135" w:name="_Toc84506744"/>
      <w:bookmarkStart w:id="136" w:name="_Toc85039444"/>
      <w:bookmarkStart w:id="137" w:name="_Toc88487412"/>
      <w:bookmarkEnd w:id="132"/>
      <w:bookmarkEnd w:id="133"/>
      <w:bookmarkEnd w:id="134"/>
      <w:proofErr w:type="gramStart"/>
      <w:r w:rsidRPr="00D206C8">
        <w:t>RN036 Verificar</w:t>
      </w:r>
      <w:proofErr w:type="gramEnd"/>
      <w:r w:rsidRPr="00D206C8">
        <w:t xml:space="preserve"> se retificação envolve Vigência (mês e ano)</w:t>
      </w:r>
      <w:bookmarkEnd w:id="135"/>
      <w:bookmarkEnd w:id="136"/>
      <w:bookmarkEnd w:id="137"/>
    </w:p>
    <w:p w:rsidR="002533B3" w:rsidRPr="00D206C8" w:rsidRDefault="002533B3" w:rsidP="002533B3">
      <w:r w:rsidRPr="00D206C8">
        <w:lastRenderedPageBreak/>
        <w:t>Verifica se a referência inicial da vigência (mês ou ano) está sendo alterada. Quando estiverem não deve permitir Alterar Vigências Finalizadas ou com Folhas Fechadas no Período.</w:t>
      </w:r>
    </w:p>
    <w:p w:rsidR="00583F22" w:rsidRPr="00D206C8" w:rsidRDefault="00583F22" w:rsidP="002533B3"/>
    <w:p w:rsidR="00583F22" w:rsidRPr="00D206C8" w:rsidRDefault="00583F22" w:rsidP="003D0E48">
      <w:pPr>
        <w:pStyle w:val="Ttulo2"/>
      </w:pPr>
      <w:bookmarkStart w:id="138" w:name="_RN037_Alimentar_Tabelas"/>
      <w:bookmarkStart w:id="139" w:name="_Toc84506743"/>
      <w:bookmarkStart w:id="140" w:name="_Toc88487413"/>
      <w:bookmarkEnd w:id="138"/>
      <w:r w:rsidRPr="00D206C8">
        <w:t>RN037 Alimentar Tabelas Retificadas</w:t>
      </w:r>
      <w:bookmarkEnd w:id="139"/>
      <w:bookmarkEnd w:id="140"/>
    </w:p>
    <w:p w:rsidR="00583F22" w:rsidRPr="00943A63" w:rsidRDefault="00583F22" w:rsidP="00583F22">
      <w:r w:rsidRPr="00D206C8">
        <w:t>Antes de realizar a alteração no conceito o sistema deverá replicar os dados anteriores para as tabelas retificadas, incluindo na tabela de retificação principal (</w:t>
      </w:r>
      <w:r w:rsidRPr="00D206C8">
        <w:rPr>
          <w:b/>
        </w:rPr>
        <w:t>EPAGHISTRUBRICAAGRUPAMENTORET</w:t>
      </w:r>
      <w:r w:rsidRPr="00D206C8">
        <w:t>) os dados do CPF do retificador, data e hora da retificação para posterior acesso e consulta.</w:t>
      </w:r>
    </w:p>
    <w:p w:rsidR="00792FCB" w:rsidRDefault="00792FCB" w:rsidP="00792FCB"/>
    <w:p w:rsidR="00F13473" w:rsidRDefault="00F13473" w:rsidP="00D711B5">
      <w:pPr>
        <w:ind w:left="1211"/>
      </w:pPr>
    </w:p>
    <w:p w:rsidR="00D711B5" w:rsidRDefault="00D711B5" w:rsidP="00B40607">
      <w:pPr>
        <w:ind w:left="1211"/>
      </w:pPr>
    </w:p>
    <w:p w:rsidR="00B40607" w:rsidRDefault="00B40607" w:rsidP="00BF196C">
      <w:pPr>
        <w:ind w:left="1211"/>
      </w:pPr>
    </w:p>
    <w:p w:rsidR="00BF196C" w:rsidRDefault="00BF196C" w:rsidP="002D194B"/>
    <w:p w:rsidR="002D194B" w:rsidRDefault="002D194B" w:rsidP="0060526D">
      <w:pPr>
        <w:tabs>
          <w:tab w:val="left" w:pos="1701"/>
        </w:tabs>
        <w:ind w:left="1211"/>
      </w:pPr>
    </w:p>
    <w:p w:rsidR="00123267" w:rsidRDefault="00123267" w:rsidP="00290CB6"/>
    <w:p w:rsidR="00290CB6" w:rsidRDefault="00290CB6" w:rsidP="00C23F7A"/>
    <w:p w:rsidR="00AC4062" w:rsidRDefault="00AC4062" w:rsidP="00AC4062">
      <w:r>
        <w:t xml:space="preserve"> </w:t>
      </w:r>
    </w:p>
    <w:p w:rsidR="000424E4" w:rsidRDefault="000424E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41" w:name="_Toc88487414"/>
      <w:r>
        <w:lastRenderedPageBreak/>
        <w:t>Anexos</w:t>
      </w:r>
      <w:bookmarkEnd w:id="141"/>
    </w:p>
    <w:p w:rsidR="00105B9A" w:rsidRDefault="00105B9A" w:rsidP="003D0E48">
      <w:pPr>
        <w:pStyle w:val="Ttulo2"/>
      </w:pPr>
      <w:bookmarkStart w:id="142" w:name="_Tabelas_Envolvidas_a"/>
      <w:bookmarkStart w:id="143" w:name="_Toc84506746"/>
      <w:bookmarkStart w:id="144" w:name="_Toc85039446"/>
      <w:bookmarkStart w:id="145" w:name="_Toc88487415"/>
      <w:bookmarkEnd w:id="142"/>
      <w:r>
        <w:t>Tabelas Envolvidas</w:t>
      </w:r>
      <w:bookmarkEnd w:id="143"/>
      <w:bookmarkEnd w:id="144"/>
      <w:r>
        <w:t xml:space="preserve"> a Retificação</w:t>
      </w:r>
      <w:bookmarkEnd w:id="145"/>
    </w:p>
    <w:p w:rsidR="00105B9A" w:rsidRPr="00325747" w:rsidRDefault="00105B9A" w:rsidP="00105B9A">
      <w:r>
        <w:t>As tabelas retificadas serão responsáveis por guardar os dados anteriores a alteração.</w:t>
      </w:r>
    </w:p>
    <w:tbl>
      <w:tblPr>
        <w:tblStyle w:val="Tabelacomgrade"/>
        <w:tblW w:w="97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62" w:type="dxa"/>
          <w:right w:w="62" w:type="dxa"/>
        </w:tblCellMar>
        <w:tblLook w:val="04A0" w:firstRow="1" w:lastRow="0" w:firstColumn="1" w:lastColumn="0" w:noHBand="0" w:noVBand="1"/>
      </w:tblPr>
      <w:tblGrid>
        <w:gridCol w:w="4672"/>
        <w:gridCol w:w="5032"/>
      </w:tblGrid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rPr>
                <w:rFonts w:cs="Arial"/>
              </w:rPr>
            </w:pPr>
            <w:r w:rsidRPr="00105B9A">
              <w:rPr>
                <w:rFonts w:cs="Arial"/>
              </w:rPr>
              <w:t>Original</w:t>
            </w:r>
          </w:p>
        </w:tc>
        <w:tc>
          <w:tcPr>
            <w:tcW w:w="5032" w:type="dxa"/>
          </w:tcPr>
          <w:p w:rsidR="00105B9A" w:rsidRPr="00105B9A" w:rsidRDefault="00105B9A" w:rsidP="00105B9A">
            <w:pPr>
              <w:spacing w:line="240" w:lineRule="auto"/>
              <w:ind w:left="0"/>
              <w:rPr>
                <w:rFonts w:cs="Arial"/>
              </w:rPr>
            </w:pPr>
            <w:r w:rsidRPr="00105B9A">
              <w:rPr>
                <w:rFonts w:cs="Arial"/>
              </w:rPr>
              <w:t>Retificada</w:t>
            </w:r>
            <w:r w:rsidR="00A31EA4">
              <w:rPr>
                <w:rFonts w:cs="Arial"/>
              </w:rPr>
              <w:t xml:space="preserve"> </w:t>
            </w:r>
            <w:r w:rsidR="00A31EA4" w:rsidRPr="002A246E">
              <w:rPr>
                <w:rFonts w:cs="Arial"/>
              </w:rPr>
              <w:t>*(principal)</w:t>
            </w:r>
          </w:p>
        </w:tc>
      </w:tr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EPAGHISTRUBRICAAGRUPAMENTO</w:t>
            </w:r>
          </w:p>
        </w:tc>
        <w:tc>
          <w:tcPr>
            <w:tcW w:w="503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  <w:b/>
              </w:rPr>
            </w:pPr>
            <w:r w:rsidRPr="00105B9A">
              <w:rPr>
                <w:rFonts w:ascii="Times New Roman" w:hAnsi="Times New Roman"/>
                <w:b/>
              </w:rPr>
              <w:t>EPAGHISTRUBRICAAGRUPAMENTORET</w:t>
            </w:r>
            <w:r>
              <w:rPr>
                <w:rFonts w:ascii="Times New Roman" w:hAnsi="Times New Roman"/>
                <w:b/>
              </w:rPr>
              <w:t>*</w:t>
            </w:r>
          </w:p>
        </w:tc>
      </w:tr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EPAGHISTRUBAGRUPLOCCHO</w:t>
            </w:r>
          </w:p>
        </w:tc>
        <w:tc>
          <w:tcPr>
            <w:tcW w:w="503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EPAGHISTRUBAGRUPLOCCHORET</w:t>
            </w:r>
          </w:p>
        </w:tc>
      </w:tr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EPAGRUBAGRUPMOTAFASTTEMPEX</w:t>
            </w:r>
          </w:p>
        </w:tc>
        <w:tc>
          <w:tcPr>
            <w:tcW w:w="503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EPAGRUBAGRUPMOTAFASTTEMPEXRET</w:t>
            </w:r>
          </w:p>
        </w:tc>
      </w:tr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EPAGRUBAGRUPMOTAFASTTEMPIMP</w:t>
            </w:r>
          </w:p>
        </w:tc>
        <w:tc>
          <w:tcPr>
            <w:tcW w:w="503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EPAGRUBAGRUPMOTAFASTTEMPIMPRET</w:t>
            </w:r>
          </w:p>
        </w:tc>
      </w:tr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EPAGHISTRUBRICAAGRUPORGAO</w:t>
            </w:r>
          </w:p>
        </w:tc>
        <w:tc>
          <w:tcPr>
            <w:tcW w:w="503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EPAGHISTRUBRICAAGRUPORGAORET</w:t>
            </w:r>
          </w:p>
        </w:tc>
      </w:tr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  <w:strike/>
              </w:rPr>
            </w:pPr>
            <w:r w:rsidRPr="00105B9A">
              <w:rPr>
                <w:rFonts w:ascii="Times New Roman" w:hAnsi="Times New Roman"/>
              </w:rPr>
              <w:t>EPAGHISTRUBRICAAGRUPCARREIRA</w:t>
            </w:r>
          </w:p>
        </w:tc>
        <w:tc>
          <w:tcPr>
            <w:tcW w:w="503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EPAGHISTRUBAGRUPCARREIRARET</w:t>
            </w:r>
          </w:p>
        </w:tc>
      </w:tr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EPAGHISTRUBRICAAGRUPNIVELREF</w:t>
            </w:r>
          </w:p>
        </w:tc>
        <w:tc>
          <w:tcPr>
            <w:tcW w:w="503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EPAGHISTRUBAGRUPNIVELREFRET</w:t>
            </w:r>
          </w:p>
        </w:tc>
      </w:tr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EPAGHISTRUBRICAAGRUPUO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EPAGHISTRUBRICAAGRUPUORET</w:t>
            </w:r>
          </w:p>
        </w:tc>
      </w:tr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EPAGHISTRUBRICAAGRUPCCO</w:t>
            </w:r>
          </w:p>
        </w:tc>
        <w:tc>
          <w:tcPr>
            <w:tcW w:w="503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EPAGHISTRUBRICAAGRUPCCORET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EPAGHISTRUBRICAAGRUPFUC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EPAGHISTRUBRICAAGRUPFUCRET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EPAGHISTRUBRICAAGRUPMOTMOVI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EPAGHISTRUBRICAAGRUPMOTMOVIRET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EPAGHISTRUBRICAAGRUPMODELOAPO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EPAGHISTRUBAGRUPMODELOAPORET</w:t>
            </w:r>
          </w:p>
        </w:tc>
      </w:tr>
      <w:tr w:rsidR="00105B9A" w:rsidRPr="00105B9A" w:rsidTr="00A31EA4">
        <w:tc>
          <w:tcPr>
            <w:tcW w:w="4672" w:type="dxa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EPAGHISTRUBRICAAGRUPMOTCONV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EPAGHISTRUBRICAAGRUPMOTCONVRET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EPAGHISTRUBRICAAGRUPPROGRAMA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EPAGHISTRUBAGRUPPROGRAMARET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EPAGHISTRUBRICAAGRUPNATVINC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EPAGHISTRUBRICAAGRUPNATVINCRET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EPAGHISTRUBRICAAGRUPRELTRAB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EPAGHISTRUBRICAAGRUPRELTRABRET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EPAGHISTRUBRICAAGRUPREGTRAB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EPAGHISTRUBRICAAGRUPREGTRABRET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EPAGHISTRUBRICAAGRUPREGPREV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EPAGHISTRUBRICAAGRUPREGPREVRET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EPAGHISTRUBRICAAGRUPSITPREV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EPAGHISTRUBRICAAGRUPSITPREVRET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EPAGHISTRUBRICAAGRUPIMPEDITIVA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EPAGHISTRUBAGRUPIMPEDITIVARET</w:t>
            </w:r>
          </w:p>
        </w:tc>
      </w:tr>
      <w:tr w:rsidR="00105B9A" w:rsidRPr="00105B9A" w:rsidTr="00A31EA4">
        <w:tc>
          <w:tcPr>
            <w:tcW w:w="467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EPAGHISTRUBRICAAGRUPEXIGIDA</w:t>
            </w:r>
          </w:p>
        </w:tc>
        <w:tc>
          <w:tcPr>
            <w:tcW w:w="5032" w:type="dxa"/>
            <w:shd w:val="clear" w:color="auto" w:fill="auto"/>
          </w:tcPr>
          <w:p w:rsidR="00105B9A" w:rsidRPr="00105B9A" w:rsidRDefault="00105B9A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105B9A">
              <w:rPr>
                <w:rFonts w:ascii="Times New Roman" w:hAnsi="Times New Roman"/>
              </w:rPr>
              <w:t>EPAGHISTRUBRICAAGRUPEXIGIDARET</w:t>
            </w:r>
          </w:p>
        </w:tc>
      </w:tr>
      <w:tr w:rsidR="007B52EC" w:rsidRPr="00105B9A" w:rsidTr="00A31EA4">
        <w:tc>
          <w:tcPr>
            <w:tcW w:w="4672" w:type="dxa"/>
            <w:shd w:val="clear" w:color="auto" w:fill="auto"/>
          </w:tcPr>
          <w:p w:rsidR="007B52EC" w:rsidRPr="00105B9A" w:rsidRDefault="007B52EC" w:rsidP="00105B9A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EPAGRUBAGRPMOTAFTEMPIMPVINC</w:t>
            </w:r>
          </w:p>
        </w:tc>
        <w:tc>
          <w:tcPr>
            <w:tcW w:w="5032" w:type="dxa"/>
            <w:shd w:val="clear" w:color="auto" w:fill="auto"/>
          </w:tcPr>
          <w:p w:rsidR="007B52EC" w:rsidRPr="00105B9A" w:rsidRDefault="007B52EC" w:rsidP="007B52EC">
            <w:pPr>
              <w:spacing w:line="240" w:lineRule="auto"/>
              <w:ind w:left="0"/>
              <w:jc w:val="left"/>
              <w:rPr>
                <w:rFonts w:ascii="Times New Roman" w:hAnsi="Times New Roman"/>
              </w:rPr>
            </w:pPr>
            <w:r w:rsidRPr="0045373B">
              <w:rPr>
                <w:rFonts w:ascii="Times New Roman" w:hAnsi="Times New Roman"/>
              </w:rPr>
              <w:t>EPAGRUBAGRPMOTAFTEMPIMPVINCRET</w:t>
            </w:r>
          </w:p>
        </w:tc>
      </w:tr>
    </w:tbl>
    <w:p w:rsidR="00105B9A" w:rsidRDefault="00105B9A" w:rsidP="00105B9A">
      <w:pPr>
        <w:ind w:left="0"/>
      </w:pPr>
    </w:p>
    <w:p w:rsidR="00106420" w:rsidRDefault="00106420" w:rsidP="00A57894">
      <w:pPr>
        <w:pStyle w:val="Ttulo2"/>
      </w:pPr>
      <w:bookmarkStart w:id="146" w:name="_Toc88487416"/>
      <w:r>
        <w:t>SQL Listar Conceito</w:t>
      </w:r>
      <w:bookmarkEnd w:id="146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SELECT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lpad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</w:t>
      </w:r>
      <w:proofErr w:type="spellStart"/>
      <w:proofErr w:type="gramEnd"/>
      <w:r w:rsidRPr="00B74A50">
        <w:rPr>
          <w:rStyle w:val="nfaseIntensa"/>
          <w:sz w:val="16"/>
          <w:szCs w:val="16"/>
          <w:highlight w:val="white"/>
        </w:rPr>
        <w:t>EPAGTipoRubrica.NuTipoRubrica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>, 2, '0') || '-' ||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lpad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</w:t>
      </w:r>
      <w:proofErr w:type="spellStart"/>
      <w:proofErr w:type="gramEnd"/>
      <w:r w:rsidRPr="00B74A50">
        <w:rPr>
          <w:rStyle w:val="nfaseIntensa"/>
          <w:sz w:val="16"/>
          <w:szCs w:val="16"/>
          <w:highlight w:val="white"/>
        </w:rPr>
        <w:t>EPAGRubrica.NuRubrica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>, 4, '0') as NUTIPORUBRICA,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--// Definição da Descrição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CASE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EPAGTipoRubrica.FlTipoAdjacente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WHEN 'S' THEN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CASE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WHEN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EPAGTipoRubRICAAGRUP.DeTipoRubricaAgrup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IS NULL THEN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EPAGTipoRubrica.DeTipoRubrica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||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EPAGHistRubricaAgrupamento.DeRubricaAgrupamento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ELSE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EPAGTipoRubRICAAGRUP.DeTipoRubricaAgrup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||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EPAGHistRubricaAgrupamento.DeRubricaAgrupamento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END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ELSE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EPAGHistRubricaAgrupamento.DeRubricaAgrupamento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END as DERUBRICA,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--//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Mes</w:t>
      </w:r>
      <w:proofErr w:type="spellEnd"/>
      <w:r w:rsidRPr="00B74A50">
        <w:rPr>
          <w:rStyle w:val="nfaseIntensa"/>
          <w:sz w:val="16"/>
          <w:szCs w:val="16"/>
          <w:highlight w:val="white"/>
        </w:rPr>
        <w:t>/Ano Inicial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gramStart"/>
      <w:r w:rsidRPr="00B74A50">
        <w:rPr>
          <w:rStyle w:val="nfaseIntensa"/>
          <w:sz w:val="16"/>
          <w:szCs w:val="16"/>
          <w:highlight w:val="white"/>
        </w:rPr>
        <w:t>trim(</w:t>
      </w:r>
      <w:proofErr w:type="gramEnd"/>
      <w:r w:rsidRPr="00B74A50">
        <w:rPr>
          <w:rStyle w:val="nfaseIntensa"/>
          <w:sz w:val="16"/>
          <w:szCs w:val="16"/>
          <w:highlight w:val="white"/>
        </w:rPr>
        <w:t>to_char(to_date(lpad(EPAGHistRubricaAgrupamento.NuMesInicioVigencia,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                 2,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                 '0'),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            'MM'),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lastRenderedPageBreak/>
        <w:t xml:space="preserve">                    '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Month</w:t>
      </w:r>
      <w:proofErr w:type="spellEnd"/>
      <w:r w:rsidRPr="00B74A50">
        <w:rPr>
          <w:rStyle w:val="nfaseIntensa"/>
          <w:sz w:val="16"/>
          <w:szCs w:val="16"/>
          <w:highlight w:val="white"/>
        </w:rPr>
        <w:t>')) || '/' ||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EPAGHistRubricaAgrupamento.NuAnoInicioVigencia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as REFERENCIAINICIAL,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--//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Mes</w:t>
      </w:r>
      <w:proofErr w:type="spellEnd"/>
      <w:r w:rsidRPr="00B74A50">
        <w:rPr>
          <w:rStyle w:val="nfaseIntensa"/>
          <w:sz w:val="16"/>
          <w:szCs w:val="16"/>
          <w:highlight w:val="white"/>
        </w:rPr>
        <w:t>/Ano Final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CASE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WHEN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EPAGHistRubricaAgrupamento.NuAnoFimVigencia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IS NOT NULL THEN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</w:t>
      </w:r>
      <w:proofErr w:type="gramStart"/>
      <w:r w:rsidRPr="00B74A50">
        <w:rPr>
          <w:rStyle w:val="nfaseIntensa"/>
          <w:sz w:val="16"/>
          <w:szCs w:val="16"/>
          <w:highlight w:val="white"/>
        </w:rPr>
        <w:t>trim(</w:t>
      </w:r>
      <w:proofErr w:type="gramEnd"/>
      <w:r w:rsidRPr="00B74A50">
        <w:rPr>
          <w:rStyle w:val="nfaseIntensa"/>
          <w:sz w:val="16"/>
          <w:szCs w:val="16"/>
          <w:highlight w:val="white"/>
        </w:rPr>
        <w:t>to_char(to_date(lpad(EPAGHistRubricaAgrupamento.NuMesFimVigencia,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                    2,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                    '0'),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               'MM'),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       '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Month</w:t>
      </w:r>
      <w:proofErr w:type="spellEnd"/>
      <w:r w:rsidRPr="00B74A50">
        <w:rPr>
          <w:rStyle w:val="nfaseIntensa"/>
          <w:sz w:val="16"/>
          <w:szCs w:val="16"/>
          <w:highlight w:val="white"/>
        </w:rPr>
        <w:t>')) || '/' ||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EPAGHistRubricaAgrupamento.NuAnoFimVigencia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END as REFERENCIAFINAL,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EPAGRubrica.CdRubrica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>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EPAGRubrica.CdRubrica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AS CDRUBRICA,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EPAGHistRubricaAgrupamento.CdHistRubricaAgrupamento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>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EPAGRubricaAgrupamento.CdRubricaAgrupamento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>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EPAGRubricaAgrupamento.CdAgrupamento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>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EPAGHistRubricaAgrupamento.DeRubricaAgrupamento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>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TO_</w:t>
      </w:r>
      <w:proofErr w:type="gramStart"/>
      <w:r w:rsidRPr="00B74A50">
        <w:rPr>
          <w:rStyle w:val="nfaseIntensa"/>
          <w:sz w:val="16"/>
          <w:szCs w:val="16"/>
          <w:highlight w:val="white"/>
        </w:rPr>
        <w:t>CHAR(</w:t>
      </w:r>
      <w:proofErr w:type="spellStart"/>
      <w:proofErr w:type="gramEnd"/>
      <w:r w:rsidRPr="00B74A50">
        <w:rPr>
          <w:rStyle w:val="nfaseIntensa"/>
          <w:sz w:val="16"/>
          <w:szCs w:val="16"/>
          <w:highlight w:val="white"/>
        </w:rPr>
        <w:t>EPAGHistRubricaAgrupamento.DtUltAlteracao</w:t>
      </w:r>
      <w:proofErr w:type="spellEnd"/>
      <w:r w:rsidRPr="00B74A50">
        <w:rPr>
          <w:rStyle w:val="nfaseIntensa"/>
          <w:sz w:val="16"/>
          <w:szCs w:val="16"/>
          <w:highlight w:val="white"/>
        </w:rPr>
        <w:t>, 'DD/MM/YYYY') AS DATAALTERACAO,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CASE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WHEN (SELECT </w:t>
      </w:r>
      <w:proofErr w:type="gramStart"/>
      <w:r w:rsidRPr="00B74A50">
        <w:rPr>
          <w:rStyle w:val="nfaseIntensa"/>
          <w:sz w:val="16"/>
          <w:szCs w:val="16"/>
          <w:highlight w:val="white"/>
        </w:rPr>
        <w:t>COUNT(</w:t>
      </w:r>
      <w:proofErr w:type="gramEnd"/>
      <w:r w:rsidRPr="00B74A50">
        <w:rPr>
          <w:rStyle w:val="nfaseIntensa"/>
          <w:sz w:val="16"/>
          <w:szCs w:val="16"/>
          <w:highlight w:val="white"/>
        </w:rPr>
        <w:t>HRAR.CDHISTRUBRICAAGRUPAMENTORET)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 FROM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EPAGHistRubricaAgrupamentoRET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HRAR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WHERE HRAR.CDHISTRUBRICAAGRUPAMENTO =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EPAGHistRubricaAgrupamento.Cdhistrubricaagrupamento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>) &gt; 0 THEN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'SIM (' ||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(SELECT </w:t>
      </w:r>
      <w:proofErr w:type="gramStart"/>
      <w:r w:rsidRPr="00B74A50">
        <w:rPr>
          <w:rStyle w:val="nfaseIntensa"/>
          <w:sz w:val="16"/>
          <w:szCs w:val="16"/>
          <w:highlight w:val="white"/>
        </w:rPr>
        <w:t>COUNT(</w:t>
      </w:r>
      <w:proofErr w:type="gramEnd"/>
      <w:r w:rsidRPr="00B74A50">
        <w:rPr>
          <w:rStyle w:val="nfaseIntensa"/>
          <w:sz w:val="16"/>
          <w:szCs w:val="16"/>
          <w:highlight w:val="white"/>
        </w:rPr>
        <w:t>HRAR.CDHISTRUBRICAAGRUPAMENTORET)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FROM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EPAGHistRubricaAgrupamentoRET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HRAR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WHERE HRAR.CDHISTRUBRICAAGRUPAMENTO =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 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EPAGHistRubricaAgrupamento.Cdhistrubricaagrupamento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>) || ')'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ELSE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'NÃO'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END AS POSSUIRETIFICACAO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FROM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INNER JOIN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EPAGRubricaAgrupamento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ON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EPAGRubrica.CdRubrica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EPAGRubricaAgrupamento.CdRubrica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INNER JOIN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ON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EPAGRubricaAgrupamento.CdRubricaAgrupamento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EPAGHistRubricaAgrupamento.CdRubricaAgrupamento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INNER JOIN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ON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EPAGRubrica.CdTipoRubrica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EPAGTipoRubrica.CdTipoRubrica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INNER JOIN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EPAGTipoRubRICAAGRUP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ON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EPAGTipoRubrica.CdTipoRubrica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EPAGTipoRubRICAAGRUP.CdTipoRubrica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AND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EPAGTipoRubRICAAGRUP.CdAgrupamento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EPAGRubricaAgrupamento.CdAgrupamento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where</w:t>
      </w:r>
      <w:proofErr w:type="spellEnd"/>
      <w:proofErr w:type="gram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--// Filtro de pesquisa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CdRubricaAgrupamento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EPAGRubricaAgrupamento.CdRubricaAgrupamento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 =</w:t>
      </w:r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CdRubricaAgrupamento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AND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CdHistRubricaAgrupamento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--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EPAGHistRubricaAgrupamento.CdHistRubricaAgrupamento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 =</w:t>
      </w:r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CdHistRubricaAgrupamento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AND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--// Caso não seja enviado código de agrupamento, utilizará o da sessão.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--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EPAGRubricaAgrupamento.CdAgrupamento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 =</w:t>
      </w:r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CdAgrupamentoSessao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AND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DeRubricaAgrupamento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>))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EPAGHistRubricaAgrupamento.DeRubricaAgrupamento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LIKE 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DeRubricaAgrupamento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CdGrupoRubrica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/*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EXISTS (SELECT 1 </w:t>
      </w:r>
      <w:proofErr w:type="gramStart"/>
      <w:r w:rsidRPr="00B74A50">
        <w:rPr>
          <w:rStyle w:val="nfaseIntensa"/>
          <w:sz w:val="16"/>
          <w:szCs w:val="16"/>
          <w:highlight w:val="white"/>
        </w:rPr>
        <w:t xml:space="preserve">FROM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EPAGGrupoRubricaPagamento</w:t>
      </w:r>
      <w:proofErr w:type="spellEnd"/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gramStart"/>
      <w:r w:rsidRPr="00B74A50">
        <w:rPr>
          <w:rStyle w:val="nfaseIntensa"/>
          <w:sz w:val="16"/>
          <w:szCs w:val="16"/>
          <w:highlight w:val="white"/>
        </w:rPr>
        <w:t xml:space="preserve">WHERE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EPAGGrupoRubricaPagamento.CdRubrica</w:t>
      </w:r>
      <w:proofErr w:type="spellEnd"/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 =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EPAGRubrica.CdRubrica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 AND</w:t>
      </w:r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EPAGGrupoRubricaPagamento.CdGrupoRubrica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 =</w:t>
      </w:r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&amp;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CdGrupoRubrica.Apelido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)</w:t>
      </w:r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AND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*/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CdTipoRubrica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array</w:t>
      </w:r>
      <w:proofErr w:type="spellEnd"/>
      <w:r w:rsidRPr="00B74A50">
        <w:rPr>
          <w:rStyle w:val="nfaseIntensa"/>
          <w:sz w:val="16"/>
          <w:szCs w:val="16"/>
          <w:highlight w:val="white"/>
        </w:rPr>
        <w:t>)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lastRenderedPageBreak/>
        <w:t>--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EPAGRubrica.CdTipoRubrica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in (&amp;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CdTipoRubrica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) AND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NuTipoRubrica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--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EPAGTipoRubrica.NuTipoRubrica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 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NuTipoRubrica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AND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FlSuspensa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--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EPAGHistRubricaAgrupamento.FlSuspensa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FlSuspensa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AND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NuRubrica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--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EPAGRubrica.NuRubrica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 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NuRubrica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AND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-- Vigentes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EPAGCreditoBancario.DtGeracao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/*AND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TO_</w:t>
      </w:r>
      <w:proofErr w:type="gramStart"/>
      <w:r w:rsidRPr="00B74A50">
        <w:rPr>
          <w:rStyle w:val="nfaseIntensa"/>
          <w:sz w:val="16"/>
          <w:szCs w:val="16"/>
          <w:highlight w:val="white"/>
        </w:rPr>
        <w:t xml:space="preserve">DATE(  </w:t>
      </w:r>
      <w:proofErr w:type="spellStart"/>
      <w:proofErr w:type="gramEnd"/>
      <w:r w:rsidRPr="00B74A50">
        <w:rPr>
          <w:rStyle w:val="nfaseIntensa"/>
          <w:sz w:val="16"/>
          <w:szCs w:val="16"/>
          <w:highlight w:val="white"/>
        </w:rPr>
        <w:t>EPAGHistRubricaAgrupamento.NuAnoInicioVigencia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 *100 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EPAGHistRubricaAgrupamento.NuMesInicioVigencia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,</w:t>
      </w:r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'YYYYMM')  &lt;= TRUNC(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DtGeracao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,'MM')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AND (TO_</w:t>
      </w:r>
      <w:proofErr w:type="gramStart"/>
      <w:r w:rsidRPr="00B74A50">
        <w:rPr>
          <w:rStyle w:val="nfaseIntensa"/>
          <w:sz w:val="16"/>
          <w:szCs w:val="16"/>
          <w:highlight w:val="white"/>
        </w:rPr>
        <w:t>DATE(</w:t>
      </w:r>
      <w:proofErr w:type="spellStart"/>
      <w:proofErr w:type="gramEnd"/>
      <w:r w:rsidRPr="00B74A50">
        <w:rPr>
          <w:rStyle w:val="nfaseIntensa"/>
          <w:sz w:val="16"/>
          <w:szCs w:val="16"/>
          <w:highlight w:val="white"/>
        </w:rPr>
        <w:t>EPAGHistRubricaAgrupamento.NuAnoFimVigencia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 *100 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EPAGHistRubricaAgrupamento.NuMesFimVigencia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,</w:t>
      </w:r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'YYYYMM')  &gt;= TRUNC(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DtGeracao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,'MM') </w:t>
      </w:r>
      <w:proofErr w:type="gramStart"/>
      <w:r w:rsidRPr="00B74A50">
        <w:rPr>
          <w:rStyle w:val="nfaseIntensa"/>
          <w:sz w:val="16"/>
          <w:szCs w:val="16"/>
          <w:highlight w:val="white"/>
        </w:rPr>
        <w:t xml:space="preserve">OR 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EPAGHistRubricaAgrupamento.NuAnoFimVigencia</w:t>
      </w:r>
      <w:proofErr w:type="spellEnd"/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IS NULL )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*/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--se NÃO 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EPAGCreditoBancario.DtGeracao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AND 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EPAGHistRubricaAgrupamento.NuAnoInicioVigencia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&lt;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to</w:t>
      </w:r>
      <w:proofErr w:type="gramEnd"/>
      <w:r w:rsidRPr="00B74A50">
        <w:rPr>
          <w:rStyle w:val="nfaseIntensa"/>
          <w:sz w:val="16"/>
          <w:szCs w:val="16"/>
          <w:highlight w:val="white"/>
        </w:rPr>
        <w:t>_number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to_char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(SYSDATE, 'YYYY')) OR 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EPAGHistRubricaAgrupamento.NuAnoInicioVigencia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to</w:t>
      </w:r>
      <w:proofErr w:type="gramEnd"/>
      <w:r w:rsidRPr="00B74A50">
        <w:rPr>
          <w:rStyle w:val="nfaseIntensa"/>
          <w:sz w:val="16"/>
          <w:szCs w:val="16"/>
          <w:highlight w:val="white"/>
        </w:rPr>
        <w:t>_number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to_char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(SYSDATE, 'YYYY')) AND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EPAGHistRubricaAgrupamento.NuMesInicioVigencia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&lt;=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to</w:t>
      </w:r>
      <w:proofErr w:type="gramEnd"/>
      <w:r w:rsidRPr="00B74A50">
        <w:rPr>
          <w:rStyle w:val="nfaseIntensa"/>
          <w:sz w:val="16"/>
          <w:szCs w:val="16"/>
          <w:highlight w:val="white"/>
        </w:rPr>
        <w:t>_number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to_char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(SYSDATE, 'MM'))))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AND 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EPAGHistRubricaAgrupamento.NuAnoFimVigencia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IS NULL OR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EPAGHistRubricaAgrupamento.NuAnoFimVigencia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&gt;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to</w:t>
      </w:r>
      <w:proofErr w:type="gramEnd"/>
      <w:r w:rsidRPr="00B74A50">
        <w:rPr>
          <w:rStyle w:val="nfaseIntensa"/>
          <w:sz w:val="16"/>
          <w:szCs w:val="16"/>
          <w:highlight w:val="white"/>
        </w:rPr>
        <w:t>_number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to_char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(SYSDATE, 'YYYY')) OR 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EPAGHistRubricaAgrupamento.NuAnoFimVigencia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to</w:t>
      </w:r>
      <w:proofErr w:type="gramEnd"/>
      <w:r w:rsidRPr="00B74A50">
        <w:rPr>
          <w:rStyle w:val="nfaseIntensa"/>
          <w:sz w:val="16"/>
          <w:szCs w:val="16"/>
          <w:highlight w:val="white"/>
        </w:rPr>
        <w:t>_number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to_char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(SYSDATE, 'YYYY')) AND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EPAGHistRubricaAgrupamento.NuMesFimVigencia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&gt;=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to</w:t>
      </w:r>
      <w:proofErr w:type="gramEnd"/>
      <w:r w:rsidRPr="00B74A50">
        <w:rPr>
          <w:rStyle w:val="nfaseIntensa"/>
          <w:sz w:val="16"/>
          <w:szCs w:val="16"/>
          <w:highlight w:val="white"/>
        </w:rPr>
        <w:t>_number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to_char</w:t>
      </w:r>
      <w:proofErr w:type="spellEnd"/>
      <w:r w:rsidRPr="00B74A50">
        <w:rPr>
          <w:rStyle w:val="nfaseIntensa"/>
          <w:sz w:val="16"/>
          <w:szCs w:val="16"/>
          <w:highlight w:val="white"/>
        </w:rPr>
        <w:t>(SYSDATE, 'MM'))))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--fim Vigentes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--se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IdentificadorFiltro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UltimaVigencia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/*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AND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EPAGHistRubricaAgrupamento.NuAnoInicioVigencia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 |</w:t>
      </w:r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|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gramStart"/>
      <w:r w:rsidRPr="00B74A50">
        <w:rPr>
          <w:rStyle w:val="nfaseIntensa"/>
          <w:sz w:val="16"/>
          <w:szCs w:val="16"/>
          <w:highlight w:val="white"/>
        </w:rPr>
        <w:t xml:space="preserve">LPAD(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EPAGHistRubricaAgrupamento.NuMesInicioVigencia</w:t>
      </w:r>
      <w:proofErr w:type="spellEnd"/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,2,'0') = (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SELECT </w:t>
      </w:r>
      <w:proofErr w:type="gramStart"/>
      <w:r w:rsidRPr="00B74A50">
        <w:rPr>
          <w:rStyle w:val="nfaseIntensa"/>
          <w:sz w:val="16"/>
          <w:szCs w:val="16"/>
          <w:highlight w:val="white"/>
        </w:rPr>
        <w:t>MAX(</w:t>
      </w:r>
      <w:proofErr w:type="spellStart"/>
      <w:proofErr w:type="gramEnd"/>
      <w:r w:rsidRPr="00B74A50">
        <w:rPr>
          <w:rStyle w:val="nfaseIntensa"/>
          <w:sz w:val="16"/>
          <w:szCs w:val="16"/>
          <w:highlight w:val="white"/>
        </w:rPr>
        <w:t>RA.NuAnoInicioVigencia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 || LPAD(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RA.NuMesInicioVigencia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,2,'0'))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FROM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RA WHERE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RA.CdRubricaAgrupamento</w:t>
      </w:r>
      <w:proofErr w:type="spellEnd"/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=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EPAGHistRubricaAgrupamento.CdRubricaAgrupamento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)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*/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 Contem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CdModalidadeRubrica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--AND </w:t>
      </w:r>
      <w:proofErr w:type="spellStart"/>
      <w:proofErr w:type="gramStart"/>
      <w:r w:rsidRPr="00B74A50">
        <w:rPr>
          <w:rStyle w:val="nfaseIntensa"/>
          <w:sz w:val="16"/>
          <w:szCs w:val="16"/>
          <w:highlight w:val="white"/>
        </w:rPr>
        <w:t>EPAGRubricaAgrupamento.CdModalidadeRubrica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 =</w:t>
      </w:r>
      <w:proofErr w:type="gramEnd"/>
      <w:r w:rsidRPr="00B74A50">
        <w:rPr>
          <w:rStyle w:val="nfaseIntensa"/>
          <w:sz w:val="16"/>
          <w:szCs w:val="16"/>
          <w:highlight w:val="white"/>
        </w:rPr>
        <w:t xml:space="preserve"> &amp;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CdModalidadeRubrica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--// Verifica o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IdentificadorOrdenacao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 se opção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Ordenacao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== </w:t>
      </w:r>
      <w:proofErr w:type="spellStart"/>
      <w:r w:rsidRPr="00B74A50">
        <w:rPr>
          <w:rStyle w:val="nfaseIntensa"/>
          <w:sz w:val="16"/>
          <w:szCs w:val="16"/>
          <w:highlight w:val="white"/>
        </w:rPr>
        <w:t>Padrao</w:t>
      </w:r>
      <w:proofErr w:type="spellEnd"/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ORDER BY NUTIPORUBRICA ASC,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>-- se opção for por Descrição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--ORDER BY DERUBRICA ASC,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         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EPAGHistRubricaAgrupamento.NuAnoInicioVigencia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DESC,</w:t>
      </w:r>
    </w:p>
    <w:p w:rsidR="00B74A50" w:rsidRPr="00B74A50" w:rsidRDefault="00B74A50" w:rsidP="00B74A5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spellStart"/>
      <w:r w:rsidRPr="00B74A50">
        <w:rPr>
          <w:rStyle w:val="nfaseIntensa"/>
          <w:sz w:val="16"/>
          <w:szCs w:val="16"/>
          <w:highlight w:val="white"/>
        </w:rPr>
        <w:t>EPAGHistRubricaAgrupamento.NuMesInicioVigencia</w:t>
      </w:r>
      <w:proofErr w:type="spellEnd"/>
      <w:r w:rsidRPr="00B74A50">
        <w:rPr>
          <w:rStyle w:val="nfaseIntensa"/>
          <w:sz w:val="16"/>
          <w:szCs w:val="16"/>
          <w:highlight w:val="white"/>
        </w:rPr>
        <w:t xml:space="preserve"> DESC</w:t>
      </w:r>
    </w:p>
    <w:p w:rsidR="00106420" w:rsidRDefault="00106420" w:rsidP="00106420"/>
    <w:p w:rsidR="00D40BCC" w:rsidRDefault="00D40BCC" w:rsidP="00106420"/>
    <w:p w:rsidR="00A57894" w:rsidRDefault="009F5992" w:rsidP="00A57894">
      <w:pPr>
        <w:pStyle w:val="Ttulo2"/>
      </w:pPr>
      <w:bookmarkStart w:id="147" w:name="_Toc88487417"/>
      <w:r>
        <w:t xml:space="preserve">Consultas </w:t>
      </w:r>
      <w:r w:rsidR="00E93040">
        <w:t>Aba A</w:t>
      </w:r>
      <w:bookmarkEnd w:id="147"/>
    </w:p>
    <w:p w:rsidR="00E93040" w:rsidRDefault="0008044B" w:rsidP="00DE3EFC">
      <w:pPr>
        <w:pStyle w:val="Ttulo2"/>
        <w:numPr>
          <w:ilvl w:val="2"/>
          <w:numId w:val="1"/>
        </w:numPr>
      </w:pPr>
      <w:bookmarkStart w:id="148" w:name="_Toc88487418"/>
      <w:r>
        <w:t xml:space="preserve">Listar </w:t>
      </w:r>
      <w:r w:rsidR="00E93040">
        <w:t>Motivo</w:t>
      </w:r>
      <w:r>
        <w:t xml:space="preserve">s </w:t>
      </w:r>
      <w:r w:rsidR="00E93040">
        <w:t>Afastamento</w:t>
      </w:r>
      <w:r>
        <w:t xml:space="preserve">s </w:t>
      </w:r>
      <w:r w:rsidR="00E93040">
        <w:t>Impeditivo</w:t>
      </w:r>
      <w:r>
        <w:t>s</w:t>
      </w:r>
      <w:bookmarkEnd w:id="148"/>
    </w:p>
    <w:p w:rsidR="001D1110" w:rsidRPr="00DA5B6A" w:rsidRDefault="001D1110" w:rsidP="00DA5B6A">
      <w:pPr>
        <w:ind w:left="0"/>
        <w:rPr>
          <w:rStyle w:val="nfaseIntensa"/>
          <w:b/>
          <w:sz w:val="16"/>
          <w:szCs w:val="16"/>
          <w:highlight w:val="white"/>
        </w:rPr>
      </w:pPr>
      <w:r w:rsidRPr="00DA5B6A">
        <w:rPr>
          <w:rStyle w:val="nfaseIntensa"/>
          <w:b/>
          <w:sz w:val="16"/>
          <w:szCs w:val="16"/>
          <w:highlight w:val="white"/>
        </w:rPr>
        <w:lastRenderedPageBreak/>
        <w:t xml:space="preserve">--dados originais 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>SELECT (SELECT HMAT.DEMOTIVOAFASTTEMPORARIO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FROM EAFAHISTMOTIVOAFASTTEMP HMAT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WHERE HMAT.CDMOTIVOAFASTTEMPORARIO =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RAMATI.CDMOTIVOAFASTTEMPORARIO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AND HMAT.FLANULADO = 'N'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AND HMAT.DTINICIOVIGENCIA =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(SELECT </w:t>
      </w:r>
      <w:proofErr w:type="gramStart"/>
      <w:r w:rsidRPr="00DA5B6A">
        <w:rPr>
          <w:rStyle w:val="nfaseIntensa"/>
          <w:sz w:val="16"/>
          <w:szCs w:val="16"/>
          <w:highlight w:val="white"/>
        </w:rPr>
        <w:t>MAX(</w:t>
      </w:r>
      <w:proofErr w:type="gramEnd"/>
      <w:r w:rsidRPr="00DA5B6A">
        <w:rPr>
          <w:rStyle w:val="nfaseIntensa"/>
          <w:sz w:val="16"/>
          <w:szCs w:val="16"/>
          <w:highlight w:val="white"/>
        </w:rPr>
        <w:t>AFASTTEMP.DTINICIOVIGENCIA)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   FROM EAFAHISTMOTIVOAFASTTEMP AFASTTEMP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  WHERE AFASTTEMP.CDMOTIVOAFASTTEMPORARIO =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        HMAT.CDMOTIVOAFASTTEMPORARIO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    AND AFASTTEMP.FLANULADO = 'N')) AS DEMOTIVOAFASTTEMPORARIO,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RAMATI.CDMOTIVOAFASTTEMPORARIO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FROM EPAGRUBAGRUPMOTAFASTTEMPIMP RAMATI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WHERE RAMATI.CDHISTRUBRICAAGRUPAMENTO = &amp;CDHISTRUBRICAAGRUPAMENTO</w:t>
      </w:r>
    </w:p>
    <w:p w:rsidR="001D1110" w:rsidRPr="00DA5B6A" w:rsidRDefault="00DA5B6A" w:rsidP="003536FD">
      <w:pPr>
        <w:ind w:left="0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>ORDER BY 1</w:t>
      </w:r>
    </w:p>
    <w:p w:rsidR="001D1110" w:rsidRPr="00DA5B6A" w:rsidRDefault="00DA5B6A" w:rsidP="00DA5B6A">
      <w:pPr>
        <w:ind w:left="0"/>
        <w:rPr>
          <w:rStyle w:val="nfaseIntensa"/>
          <w:b/>
          <w:sz w:val="16"/>
          <w:szCs w:val="16"/>
          <w:highlight w:val="white"/>
        </w:rPr>
      </w:pPr>
      <w:r w:rsidRPr="00DA5B6A">
        <w:rPr>
          <w:rStyle w:val="nfaseIntensa"/>
          <w:b/>
          <w:sz w:val="16"/>
          <w:szCs w:val="16"/>
          <w:highlight w:val="white"/>
        </w:rPr>
        <w:t>--DADOS RETIFICADOS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>SELECT (SELECT HMAT.DEMOTIVOAFASTTEMPORARIO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FROM EAFAHISTMOTIVOAFASTTEMP HMAT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WHERE HMAT.CDMOTIVOAFASTTEMPORARIO =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RAMATIR.CDMOTIVOAFASTTEMPORARIO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AND HMAT.FLANULADO = 'N'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AND HMAT.DTINICIOVIGENCIA =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(SELECT </w:t>
      </w:r>
      <w:proofErr w:type="gramStart"/>
      <w:r w:rsidRPr="00DA5B6A">
        <w:rPr>
          <w:rStyle w:val="nfaseIntensa"/>
          <w:sz w:val="16"/>
          <w:szCs w:val="16"/>
          <w:highlight w:val="white"/>
        </w:rPr>
        <w:t>MAX(</w:t>
      </w:r>
      <w:proofErr w:type="gramEnd"/>
      <w:r w:rsidRPr="00DA5B6A">
        <w:rPr>
          <w:rStyle w:val="nfaseIntensa"/>
          <w:sz w:val="16"/>
          <w:szCs w:val="16"/>
          <w:highlight w:val="white"/>
        </w:rPr>
        <w:t>AFASTTEMP.DTINICIOVIGENCIA)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   FROM EAFAHISTMOTIVOAFASTTEMP AFASTTEMP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  WHERE AFASTTEMP.CDMOTIVOAFASTTEMPORARIO =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        HMAT.CDMOTIVOAFASTTEMPORARIO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            AND AFASTTEMP.FLANULADO = 'N')) AS DEMOTIVOAFASTTEMPORARIO,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     RAMATIR.CDMOTIVOAFASTTEMPORARIO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 FROM EPAGRUBAGRUPMOTAFASTTEMPIMPRET RAMATIR</w:t>
      </w:r>
    </w:p>
    <w:p w:rsidR="001D1110" w:rsidRPr="00DA5B6A" w:rsidRDefault="00DA5B6A" w:rsidP="001D1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 xml:space="preserve"> WHERE RAMATIR.CDHISTRUBRICAAGRUPAMENTORET = &amp;CDHISTRUBRICAAGRUPAMENTORET</w:t>
      </w:r>
    </w:p>
    <w:p w:rsidR="001D1110" w:rsidRPr="00DA5B6A" w:rsidRDefault="001D1110" w:rsidP="003536FD">
      <w:pPr>
        <w:ind w:left="0"/>
        <w:rPr>
          <w:rStyle w:val="nfaseIntensa"/>
          <w:sz w:val="16"/>
          <w:szCs w:val="16"/>
          <w:highlight w:val="white"/>
        </w:rPr>
      </w:pPr>
      <w:r w:rsidRPr="00DA5B6A">
        <w:rPr>
          <w:rStyle w:val="nfaseIntensa"/>
          <w:sz w:val="16"/>
          <w:szCs w:val="16"/>
          <w:highlight w:val="white"/>
        </w:rPr>
        <w:t>ORDER BY 1</w:t>
      </w:r>
    </w:p>
    <w:p w:rsidR="0008044B" w:rsidRPr="0008044B" w:rsidRDefault="0008044B" w:rsidP="0008044B"/>
    <w:p w:rsidR="00E93040" w:rsidRDefault="0008044B" w:rsidP="00DE3EFC">
      <w:pPr>
        <w:pStyle w:val="Ttulo2"/>
        <w:numPr>
          <w:ilvl w:val="2"/>
          <w:numId w:val="1"/>
        </w:numPr>
      </w:pPr>
      <w:bookmarkStart w:id="149" w:name="_Toc88487419"/>
      <w:r>
        <w:t xml:space="preserve">Listar </w:t>
      </w:r>
      <w:r w:rsidR="00E93040">
        <w:t>Motivos</w:t>
      </w:r>
      <w:r>
        <w:t xml:space="preserve"> </w:t>
      </w:r>
      <w:r w:rsidR="00E93040">
        <w:t>Afastamento</w:t>
      </w:r>
      <w:r>
        <w:t xml:space="preserve">s </w:t>
      </w:r>
      <w:r w:rsidR="00E93040">
        <w:t>Exigidos</w:t>
      </w:r>
      <w:bookmarkEnd w:id="149"/>
    </w:p>
    <w:p w:rsidR="00DF6CF7" w:rsidRPr="00F041AD" w:rsidRDefault="00F041AD" w:rsidP="00F041A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F041AD">
        <w:rPr>
          <w:rStyle w:val="nfaseIntensa"/>
          <w:b/>
          <w:sz w:val="16"/>
          <w:szCs w:val="16"/>
          <w:highlight w:val="white"/>
        </w:rPr>
        <w:t>--ORIGINAL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SELECT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(SELECT HMAT.DEMOTIVOAFASTTEMPORARIO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FROM EAFAHISTMOTIVOAFASTTEMP HMAT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WHERE HMAT.CDMOTIVOAFASTTEMPORARIO =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RAMATE.CDMOTIVOAFASTTEMPORARIO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AND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HMAT.FLANULADO = 'N'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AND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HMAT.DTINICIOVIGENCIA =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(SELECT 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MAX( AFASTTEMP.DTINICIOVIGENCIA</w:t>
      </w:r>
      <w:proofErr w:type="gramEnd"/>
      <w:r w:rsidRPr="00F041AD">
        <w:rPr>
          <w:rStyle w:val="nfaseIntensa"/>
          <w:sz w:val="16"/>
          <w:szCs w:val="16"/>
          <w:highlight w:val="white"/>
        </w:rPr>
        <w:t xml:space="preserve">)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        FROM EAFAHISTMOTIVOAFASTTEMP AFASTTEMP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        WHERE AFASTTEMP.CDMOTIVOAFASTTEMPORARIO =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        HMAT.CDMOTIVOAFASTTEMPORARIO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        AND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        AFASTTEMP.FLANULADO = 'N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' )</w:t>
      </w:r>
      <w:proofErr w:type="gramEnd"/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) AS DEMOTIVO,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PA.NMPERIODOAFASTAMENTO</w:t>
      </w:r>
      <w:proofErr w:type="gramEnd"/>
      <w:r w:rsidRPr="00F041AD">
        <w:rPr>
          <w:rStyle w:val="nfaseIntensa"/>
          <w:sz w:val="16"/>
          <w:szCs w:val="16"/>
          <w:highlight w:val="white"/>
        </w:rPr>
        <w:t xml:space="preserve">,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CASE RAMATE.FLAFASTAMENTOVINCULADO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WHEN 'N' THEN 'NÃO'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WHEN 'S' THEN 'SIM'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END AS DEVINCULADO,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RAMATE.CDRUBAGRUPMOTAFASTTEMPEX,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RAMATE.CDPERIODOAFASTAMENTO,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RAMATE.CDMOTIVOAFASTTEMPORARIO,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RAMATE.NUPERIODO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>FROM EPAGRUBAGRUPMOTAFASTTEMPEX RAMATE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INNER JOIN EPAGPERIODOAFASTAMENTO PA ON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RAMATE.CDPERIODOAFASTAMENTO = </w:t>
      </w: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PA.CDPERIODOAFASTAMENTO</w:t>
      </w:r>
      <w:proofErr w:type="gramEnd"/>
    </w:p>
    <w:p w:rsidR="00470046" w:rsidRPr="00F041AD" w:rsidRDefault="00470046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WHERE RAMATE.CDHISTRUBRICAAGRUPAMENTO = &amp;CDHISTRUBRICAAGRUPAMENTO </w:t>
      </w:r>
    </w:p>
    <w:p w:rsidR="00470046" w:rsidRPr="00F041AD" w:rsidRDefault="00470046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470046" w:rsidRPr="00F041AD" w:rsidRDefault="00F041AD" w:rsidP="004700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ORDER BY 1 </w:t>
      </w:r>
    </w:p>
    <w:p w:rsidR="00DF6CF7" w:rsidRPr="00F041AD" w:rsidRDefault="00DF6CF7" w:rsidP="00F041A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DF6CF7" w:rsidRPr="00F041AD" w:rsidRDefault="00F041AD" w:rsidP="00F041A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F041AD">
        <w:rPr>
          <w:rStyle w:val="nfaseIntensa"/>
          <w:b/>
          <w:sz w:val="16"/>
          <w:szCs w:val="16"/>
          <w:highlight w:val="white"/>
        </w:rPr>
        <w:t>--DADOS RETIFICADOS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SELECT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(SELECT HMAT.DEMOTIVOAFASTTEMPORARIO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FROM EAFAHISTMOTIVOAFASTTEMP HMAT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WHERE HMAT.CDMOTIVOAFASTTEMPORARIO =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RAMATER.CDMOTIVOAFASTTEMPORARIO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AND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HMAT.FLANULADO = 'N'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AND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HMAT.DTINICIOVIGENCIA =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(SELECT 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MAX( AFASTTEMP.DTINICIOVIGENCIA</w:t>
      </w:r>
      <w:proofErr w:type="gramEnd"/>
      <w:r w:rsidRPr="00F041AD">
        <w:rPr>
          <w:rStyle w:val="nfaseIntensa"/>
          <w:sz w:val="16"/>
          <w:szCs w:val="16"/>
          <w:highlight w:val="white"/>
        </w:rPr>
        <w:t xml:space="preserve">)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        FROM EAFAHISTMOTIVOAFASTTEMP AFASTTEMP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        WHERE AFASTTEMP.CDMOTIVOAFASTTEMPORARIO =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        HMAT.CDMOTIVOAFASTTEMPORARIO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        AND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               AFASTTEMP.FLANULADO = 'N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' )</w:t>
      </w:r>
      <w:proofErr w:type="gramEnd"/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) AS DEMOTIVO,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PA.NMPERIODOAFASTAMENTO</w:t>
      </w:r>
      <w:proofErr w:type="gramEnd"/>
      <w:r w:rsidRPr="00F041AD">
        <w:rPr>
          <w:rStyle w:val="nfaseIntensa"/>
          <w:sz w:val="16"/>
          <w:szCs w:val="16"/>
          <w:highlight w:val="white"/>
        </w:rPr>
        <w:t xml:space="preserve">,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CASE RAMATER.FLAFASTAMENTOVINCULADO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WHEN 'N' THEN 'NÃO'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WHEN 'S' THEN 'SIM'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END AS DEVINCULADO,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RAMATER.CDRUBAGRUPMOTAFASTTEMPEXRET,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RAMATER.CDPERIODOAFASTAMENTO,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RAMATER.CDMOTIVOAFASTTEMPORARIO,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RAMATER.NUPERIODO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>FROM EPAGRUBAGRUPMOTAFASTTEMPEXRET RAMATER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INNER JOIN EPAGPERIODOAFASTAMENTO PA ON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RAMATER.CDPERIODOAFASTAMENTO = </w:t>
      </w: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 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PA.CDPERIODOAFASTAMENTO</w:t>
      </w:r>
      <w:proofErr w:type="gramEnd"/>
    </w:p>
    <w:p w:rsidR="00DF6CF7" w:rsidRPr="00F041AD" w:rsidRDefault="00DF6CF7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DF6CF7" w:rsidRPr="00F041AD" w:rsidRDefault="00F041AD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WHERE RAMATER.CDHISTRUBRICAAGRUPAMENTORET = &amp;CDHISTRUBRICAAGRUPAMENTORET </w:t>
      </w:r>
      <w:r w:rsidRPr="00F041AD">
        <w:rPr>
          <w:rStyle w:val="nfaseIntensa"/>
          <w:i w:val="0"/>
          <w:iCs w:val="0"/>
          <w:sz w:val="16"/>
          <w:szCs w:val="16"/>
          <w:highlight w:val="white"/>
        </w:rPr>
        <w:t>--92881</w:t>
      </w:r>
    </w:p>
    <w:p w:rsidR="00DF6CF7" w:rsidRPr="00F041AD" w:rsidRDefault="00DF6CF7" w:rsidP="00DF6CF7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DF6CF7" w:rsidRPr="00F041AD" w:rsidRDefault="00F041AD" w:rsidP="00F041A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>ORDER BY 1</w:t>
      </w:r>
    </w:p>
    <w:p w:rsidR="0008044B" w:rsidRPr="0008044B" w:rsidRDefault="0008044B" w:rsidP="0008044B"/>
    <w:p w:rsidR="00E93040" w:rsidRDefault="0008044B" w:rsidP="00DE3EFC">
      <w:pPr>
        <w:pStyle w:val="Ttulo2"/>
        <w:numPr>
          <w:ilvl w:val="2"/>
          <w:numId w:val="1"/>
        </w:numPr>
      </w:pPr>
      <w:bookmarkStart w:id="150" w:name="_Toc88487420"/>
      <w:r>
        <w:t xml:space="preserve">Listar </w:t>
      </w:r>
      <w:r w:rsidR="00E93040">
        <w:t>Carga</w:t>
      </w:r>
      <w:r>
        <w:t xml:space="preserve">s </w:t>
      </w:r>
      <w:r w:rsidR="00E93040">
        <w:t>Hor</w:t>
      </w:r>
      <w:r>
        <w:t>á</w:t>
      </w:r>
      <w:r w:rsidR="00E93040">
        <w:t>ria</w:t>
      </w:r>
      <w:r>
        <w:t>s</w:t>
      </w:r>
      <w:bookmarkEnd w:id="150"/>
    </w:p>
    <w:p w:rsidR="00BB4968" w:rsidRPr="00F041AD" w:rsidRDefault="0028794F" w:rsidP="00F041A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F041AD">
        <w:rPr>
          <w:rStyle w:val="nfaseIntensa"/>
          <w:b/>
          <w:sz w:val="16"/>
          <w:szCs w:val="16"/>
          <w:highlight w:val="white"/>
        </w:rPr>
        <w:t>--NORMAL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>SELECT HRALC.CDUNIDADEORGANIZACIONAL,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UO.NMUNIDADEORGANIZACIONAL</w:t>
      </w:r>
      <w:proofErr w:type="gramEnd"/>
      <w:r w:rsidRPr="00F041AD">
        <w:rPr>
          <w:rStyle w:val="nfaseIntensa"/>
          <w:sz w:val="16"/>
          <w:szCs w:val="16"/>
          <w:highlight w:val="white"/>
        </w:rPr>
        <w:t>,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HRALC.FLSUBORDINADAS,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CASE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WHEN HRALC.FLSUBORDINADAS = 'S' THEN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'INCLUIR SUBORDINADAS'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ELSE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'SOMENTE DA UNIDADE'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END AS OPCAO,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HRALC.NUCARGAHORARIA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FROM EPAGHISTRUBAGRUPLOCCHO HRALC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INNER JOIN VCADUOULTIMAVIGENCIA UO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ON HRALC.CDUNIDADEORGANIZACIONAL = 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UO.CDUNIDADEORGANIZACIONAL</w:t>
      </w:r>
      <w:proofErr w:type="gramEnd"/>
    </w:p>
    <w:p w:rsidR="00BB4968" w:rsidRPr="00F041AD" w:rsidRDefault="0028794F" w:rsidP="00F041A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WHERE HRALC.CDHISTRUBRICAAGRUPAMENTO = &amp;CDHISTRUBRICAAGRUPAMENTO </w:t>
      </w:r>
      <w:r w:rsidRPr="00F041AD">
        <w:rPr>
          <w:rStyle w:val="nfaseIntensa"/>
          <w:i w:val="0"/>
          <w:iCs w:val="0"/>
          <w:sz w:val="16"/>
          <w:szCs w:val="16"/>
          <w:highlight w:val="white"/>
        </w:rPr>
        <w:t>-- EXEMPLO 93708</w:t>
      </w:r>
    </w:p>
    <w:p w:rsidR="00BB4968" w:rsidRPr="00F041AD" w:rsidRDefault="00BB4968" w:rsidP="00F041A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BB4968" w:rsidRPr="00F041AD" w:rsidRDefault="0028794F" w:rsidP="00F041A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F041AD">
        <w:rPr>
          <w:rStyle w:val="nfaseIntensa"/>
          <w:b/>
          <w:sz w:val="16"/>
          <w:szCs w:val="16"/>
          <w:highlight w:val="white"/>
        </w:rPr>
        <w:t>--DADOS RET</w:t>
      </w:r>
      <w:r>
        <w:rPr>
          <w:rStyle w:val="nfaseIntensa"/>
          <w:b/>
          <w:sz w:val="16"/>
          <w:szCs w:val="16"/>
          <w:highlight w:val="white"/>
        </w:rPr>
        <w:t>IFICADOS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>SELECT HRALCR.CDUNIDADEORGANIZACIONAL,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UO.NMUNIDADEORGANIZACIONAL</w:t>
      </w:r>
      <w:proofErr w:type="gramEnd"/>
      <w:r w:rsidRPr="00F041AD">
        <w:rPr>
          <w:rStyle w:val="nfaseIntensa"/>
          <w:sz w:val="16"/>
          <w:szCs w:val="16"/>
          <w:highlight w:val="white"/>
        </w:rPr>
        <w:t>,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HRALCR.FLSUBORDINADAS,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CASE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WHEN HRALCR.FLSUBORDINADAS = 'S' THEN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'INCLUIR SUBORDINADAS'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ELSE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   'SOMENTE DA UNIDADE'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END AS OPCAO,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     HRALCR.NUCARGAHORARIA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 FROM EPAGHISTRUBAGRUPLOCCHORET HRALCR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INNER JOIN VCADUOULTIMAVIGENCIA UO</w:t>
      </w:r>
    </w:p>
    <w:p w:rsidR="00BB4968" w:rsidRPr="00F041AD" w:rsidRDefault="0028794F" w:rsidP="00BB496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lastRenderedPageBreak/>
        <w:t xml:space="preserve">    ON HRALCR.CDUNIDADEORGANIZACIONAL = </w:t>
      </w:r>
      <w:proofErr w:type="gramStart"/>
      <w:r w:rsidRPr="00F041AD">
        <w:rPr>
          <w:rStyle w:val="nfaseIntensa"/>
          <w:sz w:val="16"/>
          <w:szCs w:val="16"/>
          <w:highlight w:val="white"/>
        </w:rPr>
        <w:t>UO.CDUNIDADEORGANIZACIONAL</w:t>
      </w:r>
      <w:proofErr w:type="gramEnd"/>
    </w:p>
    <w:p w:rsidR="00BB4968" w:rsidRPr="00F041AD" w:rsidRDefault="0028794F" w:rsidP="00F041A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41AD">
        <w:rPr>
          <w:rStyle w:val="nfaseIntensa"/>
          <w:sz w:val="16"/>
          <w:szCs w:val="16"/>
          <w:highlight w:val="white"/>
        </w:rPr>
        <w:t xml:space="preserve"> WHERE HRALCR.CDHISTRUBRICAAGRUPAMENTORET = &amp;CDHISTRUBRICAAGRUPAMENTORET</w:t>
      </w:r>
    </w:p>
    <w:p w:rsidR="0008044B" w:rsidRDefault="0008044B" w:rsidP="0008044B"/>
    <w:p w:rsidR="00FA3F01" w:rsidRDefault="00FA3F01" w:rsidP="00FA3F01">
      <w:pPr>
        <w:pStyle w:val="Ttulo2"/>
      </w:pPr>
      <w:bookmarkStart w:id="151" w:name="_Toc88487421"/>
      <w:r>
        <w:t xml:space="preserve">Consultas Aba </w:t>
      </w:r>
      <w:r>
        <w:t>B</w:t>
      </w:r>
      <w:bookmarkEnd w:id="151"/>
    </w:p>
    <w:p w:rsidR="00FA3F01" w:rsidRDefault="00FA3F01" w:rsidP="00DE3EFC">
      <w:pPr>
        <w:pStyle w:val="Ttulo2"/>
        <w:numPr>
          <w:ilvl w:val="2"/>
          <w:numId w:val="1"/>
        </w:numPr>
      </w:pPr>
      <w:bookmarkStart w:id="152" w:name="_Toc88487422"/>
      <w:r>
        <w:t>Listar Cargos</w:t>
      </w:r>
      <w:r w:rsidR="00C936AF">
        <w:t xml:space="preserve"> </w:t>
      </w:r>
      <w:r>
        <w:t>Comissionados</w:t>
      </w:r>
      <w:bookmarkEnd w:id="152"/>
    </w:p>
    <w:p w:rsidR="007F611D" w:rsidRPr="00420854" w:rsidRDefault="00420854" w:rsidP="00420854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420854">
        <w:rPr>
          <w:rStyle w:val="nfaseIntensa"/>
          <w:b/>
          <w:sz w:val="16"/>
          <w:szCs w:val="16"/>
          <w:highlight w:val="white"/>
        </w:rPr>
        <w:t>--DADOS ORIGINAIS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>SELECT HRACCO.CDGRUPOOCUPACIONAL,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CGO.NMGRUPOOCUPACIONAL,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(SELECT ECC.DECARGOCOMISSIONADO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FROM ECADEVOLUCAOCARGOCOMISSIONADO ECC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WHERE ECC.CDCARGOCOMISSIONADO = HRACCO.CDCARGOCOMISSIONADO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AND ECC.FLANULADO = 'N'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AND ECC.DTINICIOVIGENCIA =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    (SELECT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MAX(</w:t>
      </w:r>
      <w:proofErr w:type="gramEnd"/>
      <w:r w:rsidRPr="00420854">
        <w:rPr>
          <w:rStyle w:val="nfaseIntensa"/>
          <w:sz w:val="16"/>
          <w:szCs w:val="16"/>
          <w:highlight w:val="white"/>
        </w:rPr>
        <w:t>CARGO.DTINICIOVIGENCIA)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       FROM ECADEVOLUCAOCARGOCOMISSIONADO CARGO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  <w:t xml:space="preserve">                 </w:t>
      </w:r>
      <w:r w:rsidRPr="00420854">
        <w:rPr>
          <w:rStyle w:val="nfaseIntensa"/>
          <w:sz w:val="16"/>
          <w:szCs w:val="16"/>
          <w:highlight w:val="white"/>
        </w:rPr>
        <w:t>WHERE CARGO.CDCARGOCOMISSIONADO = ECC.CDCARGOCOMISSIONADO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        AND CARGO.FLANULADO = 'N')) AS EVOLCARGCOMI_DECARGOCOMISSION,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TO_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CHAR(</w:t>
      </w:r>
      <w:proofErr w:type="gramEnd"/>
      <w:r w:rsidRPr="00420854">
        <w:rPr>
          <w:rStyle w:val="nfaseIntensa"/>
          <w:sz w:val="16"/>
          <w:szCs w:val="16"/>
          <w:highlight w:val="white"/>
        </w:rPr>
        <w:t>HRACCO.CDCARGOCOMISSIONADO) AS CDCARGOCOMISSIONADO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FROM EPAGHISTRUBRICAAGRUPCCO HRACCO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INNER JOIN ECADGRUPOOCUPACIONAL CGO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ON HRACCO.CDGRUPOOCUPACIONAL = CGO.CDGRUPOOCUPACIONAL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LEFT JOIN ECADCARGOCOMISSIONADO CC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ON HRACCO.CDCARGOCOMISSIONADO =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CC.CDCARGOCOMISSIONADO</w:t>
      </w:r>
      <w:proofErr w:type="gramEnd"/>
    </w:p>
    <w:p w:rsidR="007F611D" w:rsidRPr="00420854" w:rsidRDefault="007F611D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WHERE HRACCO.CDHISTRUBRICAAGRUPAMENTO = &amp;CDHISTRUBRICAAGRUPAMENTO 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ORDER BY HRACCO.CDHISTRUBRICAAGRUPCCO</w:t>
      </w:r>
    </w:p>
    <w:p w:rsidR="007F611D" w:rsidRPr="00420854" w:rsidRDefault="007F611D" w:rsidP="00420854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7F611D" w:rsidRPr="00420854" w:rsidRDefault="00420854" w:rsidP="00420854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420854">
        <w:rPr>
          <w:rStyle w:val="nfaseIntensa"/>
          <w:b/>
          <w:sz w:val="16"/>
          <w:szCs w:val="16"/>
          <w:highlight w:val="white"/>
        </w:rPr>
        <w:t>--DADOS RETIFICADOS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>SELECT HRACCOR.CDGRUPOOCUPACIONAL,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CGO.NMGRUPOOCUPACIONAL,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(SELECT ECC.DECARGOCOMISSIONADO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FROM ECADEVOLUCAOCARGOCOMISSIONADO ECC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WHERE ECC.CDCARGOCOMISSIONADO = HRACCOR.CDCARGOCOMISSIONADO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AND ECC.FLANULADO = 'N'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AND ECC.DTINICIOVIGENCIA =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    (SELECT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MAX(</w:t>
      </w:r>
      <w:proofErr w:type="gramEnd"/>
      <w:r w:rsidRPr="00420854">
        <w:rPr>
          <w:rStyle w:val="nfaseIntensa"/>
          <w:sz w:val="16"/>
          <w:szCs w:val="16"/>
          <w:highlight w:val="white"/>
        </w:rPr>
        <w:t>CARGO.DTINICIOVIGENCIA)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       FROM ECADEVOLUCAOCARGOCOMISSIONADO CARGO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      WHERE CARGO.CDCARGOCOMISSIONADO = ECC.CDCARGOCOMISSIONADO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         AND CARGO.FLANULADO = 'N')) AS EVOLCARGCOMI_DECARGOCOMISSION,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TO_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CHAR(</w:t>
      </w:r>
      <w:proofErr w:type="gramEnd"/>
      <w:r w:rsidRPr="00420854">
        <w:rPr>
          <w:rStyle w:val="nfaseIntensa"/>
          <w:sz w:val="16"/>
          <w:szCs w:val="16"/>
          <w:highlight w:val="white"/>
        </w:rPr>
        <w:t>HRACCOR.CDCARGOCOMISSIONADO) AS CDCARGOCOMISSIONADO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FROM EPAGHISTRUBRICAAGRUPCCORET HRACCOR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INNER JOIN ECADGRUPOOCUPACIONAL CGO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ON HRACCOR.CDGRUPOOCUPACIONAL = CGO.CDGRUPOOCUPACIONAL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LEFT JOIN ECADCARGOCOMISSIONADO CC</w:t>
      </w: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ON HRACCOR.CDCARGOCOMISSIONADO =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CC.CDCARGOCOMISSIONADO</w:t>
      </w:r>
      <w:proofErr w:type="gramEnd"/>
    </w:p>
    <w:p w:rsidR="007F611D" w:rsidRPr="00420854" w:rsidRDefault="007F611D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7F611D" w:rsidRPr="00420854" w:rsidRDefault="00420854" w:rsidP="007F611D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WHERE HRACCOR.CDHISTRUBRICAAGRUPAMENTORET = &amp;CDHISTRUBRICAAGRUPAMENTORET </w:t>
      </w:r>
    </w:p>
    <w:p w:rsidR="007F611D" w:rsidRPr="00420854" w:rsidRDefault="00420854" w:rsidP="00420854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ORDER BY HRACCOR.CDHISTRUBRICAAGRUPCCORET</w:t>
      </w:r>
    </w:p>
    <w:p w:rsidR="007F611D" w:rsidRPr="007F611D" w:rsidRDefault="007F611D" w:rsidP="007F611D"/>
    <w:p w:rsidR="00FA3F01" w:rsidRDefault="00FA3F01" w:rsidP="00DE3EFC">
      <w:pPr>
        <w:pStyle w:val="Ttulo2"/>
        <w:numPr>
          <w:ilvl w:val="2"/>
          <w:numId w:val="1"/>
        </w:numPr>
      </w:pPr>
      <w:bookmarkStart w:id="153" w:name="_Toc88487423"/>
      <w:r>
        <w:t>Listar Carreiras</w:t>
      </w:r>
      <w:bookmarkEnd w:id="153"/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420854">
        <w:rPr>
          <w:rStyle w:val="nfaseIntensa"/>
          <w:b/>
          <w:i w:val="0"/>
          <w:iCs w:val="0"/>
          <w:sz w:val="16"/>
          <w:szCs w:val="16"/>
          <w:highlight w:val="white"/>
        </w:rPr>
        <w:t>--DADOS ORIGINAIS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SELECT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CASE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IC.CDTIPOITEMCARREIRA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WHEN 1 THEN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IC.DEITEMCARREIRA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ELSE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(SELECT ITEM.DEITEMCARREIRA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FROM ECADESTRUTURACARREIRA ESTRUTURA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INNER JOIN ECADITEMCARREIRA ITEM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ON ESTRUTURA.CDITEMCARREIRA = ITEM.CDITEMCARREIRA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WHERE ESTRUTURA.CDESTRUTURACARREIRA =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EC.CDESTRUTURACARREIRACARREIRA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)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END AS DECARREIRA,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CASE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IC.CDTIPOITEMCARREIRA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lastRenderedPageBreak/>
        <w:t xml:space="preserve">    WHEN 1 THEN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NULL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ELSE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(SELECT TIPO.NMTIPOITEMCARREIRA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FROM   ECADTIPOITEMCARREIRA TIPO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WHERE TIPO.CDTIPOITEMCARREIRA =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IC.CDTIPOITEMCARREIRA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 )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END AS NMTIPOITEMCARREIRA,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CASE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IC.CDTIPOITEMCARREIRA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WHEN 1 THEN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NULL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ELSE 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IC.DEITEMCARREIRA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END AS DEITEMCARREIRA,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HRACR.CDESTRUTURACARREIRA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FROM EPAGHISTRUBRICAAGRUPCARREIRA HRACR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INNER JOIN ECADESTRUTURACARREIRA EC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ON  HRACR.CDESTRUTURACARREIRA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  =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EC.CDESTRUTURACARREIRA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INNER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JOIN  ECADITEMCARREIRA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IC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ON  EC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.CDITEMCARREIRA   =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IC.CDITEMCARREIRA</w:t>
      </w:r>
      <w:proofErr w:type="gramEnd"/>
    </w:p>
    <w:p w:rsidR="00436546" w:rsidRPr="00420854" w:rsidRDefault="00436546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WHERE HRACR.CDHISTRUBRICAAGRUPAMENTO   =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&amp;CDHISTRUBRICAAGRUPAMENTO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</w:t>
      </w:r>
    </w:p>
    <w:p w:rsidR="00436546" w:rsidRPr="00420854" w:rsidRDefault="00420854" w:rsidP="00436546">
      <w:pPr>
        <w:ind w:left="0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ORDER BY 1,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IC.CDTIPOITEMCARREIRA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>, 3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420854">
        <w:rPr>
          <w:rStyle w:val="nfaseIntensa"/>
          <w:b/>
          <w:i w:val="0"/>
          <w:iCs w:val="0"/>
          <w:sz w:val="16"/>
          <w:szCs w:val="16"/>
          <w:highlight w:val="white"/>
        </w:rPr>
        <w:t>--DADOS RETIFICADOS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SELECT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CASE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IC.CDTIPOITEMCARREIRA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WHEN 1 THEN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IC.DEITEMCARREIRA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ELSE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(SELECT ITEM.DEITEMCARREIRA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FROM ECADESTRUTURACARREIRA ESTRUTURA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INNER JOIN ECADITEMCARREIRA ITEM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ON ESTRUTURA.CDITEMCARREIRA = ITEM.CDITEMCARREIRA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WHERE ESTRUTURA.CDESTRUTURACARREIRA =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EC.CDESTRUTURACARREIRACARREIRA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)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END AS DECARREIRA,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CASE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IC.CDTIPOITEMCARREIRA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WHEN 1 THEN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NULL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ELSE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(SELECT TIPO.NMTIPOITEMCARREIRA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FROM   ECADTIPOITEMCARREIRA TIPO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  WHERE TIPO.CDTIPOITEMCARREIRA =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IC.CDTIPOITEMCARREIRA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 )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END AS NMTIPOITEMCARREIRA,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CASE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IC.CDTIPOITEMCARREIRA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WHEN 1 THEN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NULL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ELSE 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IC.DEITEMCARREIRA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END AS DEITEMCARREIRA,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HRACR.CDESTRUTURACARREIRA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FROM EPAGHISTRUBAGRUPCARREIRARET HRACR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INNER JOIN ECADESTRUTURACARREIRA EC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ON  HRACR.CDESTRUTURACARREIRA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  =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EC.CDESTRUTURACARREIRA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INNER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JOIN  ECADITEMCARREIRA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 IC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ON  EC</w:t>
      </w:r>
      <w:proofErr w:type="gramEnd"/>
      <w:r w:rsidRPr="00420854">
        <w:rPr>
          <w:rStyle w:val="nfaseIntensa"/>
          <w:sz w:val="16"/>
          <w:szCs w:val="16"/>
          <w:highlight w:val="white"/>
        </w:rPr>
        <w:t xml:space="preserve">.CDITEMCARREIRA   =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IC.CDITEMCARREIRA</w:t>
      </w:r>
      <w:proofErr w:type="gramEnd"/>
    </w:p>
    <w:p w:rsidR="00436546" w:rsidRPr="00420854" w:rsidRDefault="00436546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WHERE HRACR.CDHISTRUBRICAAGRUPAMENTORET   =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    &amp;CDHISTRUBRICAAGRUPAMENTORET </w:t>
      </w:r>
      <w:r w:rsidRPr="00420854">
        <w:rPr>
          <w:rStyle w:val="nfaseIntensa"/>
          <w:i w:val="0"/>
          <w:iCs w:val="0"/>
          <w:sz w:val="16"/>
          <w:szCs w:val="16"/>
          <w:highlight w:val="white"/>
        </w:rPr>
        <w:t>--92881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</w:t>
      </w:r>
    </w:p>
    <w:p w:rsidR="00436546" w:rsidRPr="00420854" w:rsidRDefault="00420854" w:rsidP="0043654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420854">
        <w:rPr>
          <w:rStyle w:val="nfaseIntensa"/>
          <w:sz w:val="16"/>
          <w:szCs w:val="16"/>
          <w:highlight w:val="white"/>
        </w:rPr>
        <w:t xml:space="preserve">  ORDER BY 1, </w:t>
      </w:r>
      <w:proofErr w:type="gramStart"/>
      <w:r w:rsidRPr="00420854">
        <w:rPr>
          <w:rStyle w:val="nfaseIntensa"/>
          <w:sz w:val="16"/>
          <w:szCs w:val="16"/>
          <w:highlight w:val="white"/>
        </w:rPr>
        <w:t>IC.CDTIPOITEMCARREIRA</w:t>
      </w:r>
      <w:proofErr w:type="gramEnd"/>
      <w:r w:rsidRPr="00420854">
        <w:rPr>
          <w:rStyle w:val="nfaseIntensa"/>
          <w:sz w:val="16"/>
          <w:szCs w:val="16"/>
          <w:highlight w:val="white"/>
        </w:rPr>
        <w:t>, 3</w:t>
      </w:r>
    </w:p>
    <w:p w:rsidR="00436546" w:rsidRPr="00436546" w:rsidRDefault="00436546" w:rsidP="00436546"/>
    <w:p w:rsidR="00FA3F01" w:rsidRDefault="00FA3F01" w:rsidP="00DE3EFC">
      <w:pPr>
        <w:pStyle w:val="Ttulo2"/>
        <w:numPr>
          <w:ilvl w:val="2"/>
          <w:numId w:val="1"/>
        </w:numPr>
      </w:pPr>
      <w:bookmarkStart w:id="154" w:name="_Toc88487424"/>
      <w:r>
        <w:t>Listar N</w:t>
      </w:r>
      <w:r w:rsidR="00C936AF">
        <w:t>í</w:t>
      </w:r>
      <w:r>
        <w:t>veis</w:t>
      </w:r>
      <w:r w:rsidR="00C936AF">
        <w:t xml:space="preserve"> </w:t>
      </w:r>
      <w:r>
        <w:t>Referencias</w:t>
      </w:r>
      <w:bookmarkEnd w:id="154"/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93382C">
        <w:rPr>
          <w:rStyle w:val="nfaseIntensa"/>
          <w:b/>
          <w:i w:val="0"/>
          <w:iCs w:val="0"/>
          <w:sz w:val="16"/>
          <w:szCs w:val="16"/>
          <w:highlight w:val="white"/>
        </w:rPr>
        <w:lastRenderedPageBreak/>
        <w:t>--DADOS ORIGINAIS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 xml:space="preserve">SELECT  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 xml:space="preserve">  CDHISTRUBRICAAGRUPNIVELREF,  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 xml:space="preserve">  CDHISTRUBRICAAGRUPAMENTO,  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 xml:space="preserve">  NUNIVEL,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 xml:space="preserve">  NUREFERENCIA</w:t>
      </w:r>
    </w:p>
    <w:p w:rsidR="00EE7443" w:rsidRPr="0093382C" w:rsidRDefault="0093382C" w:rsidP="00EE7443">
      <w:pPr>
        <w:ind w:left="0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>FROM EPAGHISTRUBRICAAGRUPNIVELREF</w:t>
      </w:r>
    </w:p>
    <w:p w:rsidR="00EE7443" w:rsidRPr="0093382C" w:rsidRDefault="00EE7443" w:rsidP="00EE7443">
      <w:pPr>
        <w:ind w:left="0"/>
        <w:rPr>
          <w:rStyle w:val="nfaseIntensa"/>
          <w:sz w:val="16"/>
          <w:szCs w:val="16"/>
          <w:highlight w:val="white"/>
        </w:rPr>
      </w:pP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93382C">
        <w:rPr>
          <w:rStyle w:val="nfaseIntensa"/>
          <w:b/>
          <w:i w:val="0"/>
          <w:iCs w:val="0"/>
          <w:sz w:val="16"/>
          <w:szCs w:val="16"/>
          <w:highlight w:val="white"/>
        </w:rPr>
        <w:t>--DADOS RETIFICADOS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 xml:space="preserve">SELECT  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 xml:space="preserve">  CDHISTRUBAGRUPNIVELREFRET,  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 xml:space="preserve">  CDHISTRUBRICAAGRUPAMENTORET,  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 xml:space="preserve">  NUNIVEL,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 xml:space="preserve">  NUREFERENCIA</w:t>
      </w:r>
    </w:p>
    <w:p w:rsidR="00EE7443" w:rsidRPr="0093382C" w:rsidRDefault="0093382C" w:rsidP="00EE7443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3382C">
        <w:rPr>
          <w:rStyle w:val="nfaseIntensa"/>
          <w:sz w:val="16"/>
          <w:szCs w:val="16"/>
          <w:highlight w:val="white"/>
        </w:rPr>
        <w:t>FROM EPAGHISTRUBAGRUPNIVELREFRET</w:t>
      </w:r>
    </w:p>
    <w:p w:rsidR="00EE7443" w:rsidRPr="00EE7443" w:rsidRDefault="00EE7443" w:rsidP="00EE7443"/>
    <w:p w:rsidR="00FA3F01" w:rsidRDefault="00FA3F01" w:rsidP="00DE3EFC">
      <w:pPr>
        <w:pStyle w:val="Ttulo2"/>
        <w:numPr>
          <w:ilvl w:val="2"/>
          <w:numId w:val="1"/>
        </w:numPr>
      </w:pPr>
      <w:bookmarkStart w:id="155" w:name="_Toc88487425"/>
      <w:r>
        <w:t xml:space="preserve">Listar </w:t>
      </w:r>
      <w:r w:rsidR="00C936AF">
        <w:t xml:space="preserve">Órgãos </w:t>
      </w:r>
      <w:r>
        <w:t>Permitidos</w:t>
      </w:r>
      <w:bookmarkEnd w:id="155"/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0C76C4">
        <w:rPr>
          <w:rStyle w:val="nfaseIntensa"/>
          <w:b/>
          <w:i w:val="0"/>
          <w:iCs w:val="0"/>
          <w:sz w:val="16"/>
          <w:szCs w:val="16"/>
          <w:highlight w:val="white"/>
        </w:rPr>
        <w:t>--ORIGINAL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>SELECT HRAO.CDHISTRUBRICAAGRUPORGAO,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HRAO.CDORGAO,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(SELECT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HO.NMORGAO</w:t>
      </w:r>
      <w:proofErr w:type="gramEnd"/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FROM ECADHISTORGAO HO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WHERE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HO.CDORGAO</w:t>
      </w:r>
      <w:proofErr w:type="gramEnd"/>
      <w:r w:rsidRPr="000C76C4">
        <w:rPr>
          <w:rStyle w:val="nfaseIntensa"/>
          <w:sz w:val="16"/>
          <w:szCs w:val="16"/>
          <w:highlight w:val="white"/>
        </w:rPr>
        <w:t xml:space="preserve"> = HRAO.CDORGAO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AND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HO.FLANULADO</w:t>
      </w:r>
      <w:proofErr w:type="gramEnd"/>
      <w:r w:rsidRPr="000C76C4">
        <w:rPr>
          <w:rStyle w:val="nfaseIntensa"/>
          <w:sz w:val="16"/>
          <w:szCs w:val="16"/>
          <w:highlight w:val="white"/>
        </w:rPr>
        <w:t xml:space="preserve"> = 'N'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AND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HO.DTINICIOVIGENCIA</w:t>
      </w:r>
      <w:proofErr w:type="gramEnd"/>
      <w:r w:rsidRPr="000C76C4">
        <w:rPr>
          <w:rStyle w:val="nfaseIntensa"/>
          <w:sz w:val="16"/>
          <w:szCs w:val="16"/>
          <w:highlight w:val="white"/>
        </w:rPr>
        <w:t xml:space="preserve"> =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    (SELECT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MAX(</w:t>
      </w:r>
      <w:proofErr w:type="gramEnd"/>
      <w:r w:rsidRPr="000C76C4">
        <w:rPr>
          <w:rStyle w:val="nfaseIntensa"/>
          <w:sz w:val="16"/>
          <w:szCs w:val="16"/>
          <w:highlight w:val="white"/>
        </w:rPr>
        <w:t>HO1.DTINICIOVIGENCIA)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       FROM ECADHISTORGAO HO1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      WHERE HO1.CDORGAO =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HO.CDORGAO</w:t>
      </w:r>
      <w:proofErr w:type="gramEnd"/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        AND HO1.FLANULADO = 'N')) AS NMORGAO,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CASE HRAO.FLGESTAORUBRICA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'N' THEN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'NÃO'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'S' THEN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'SIM'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END AS FLGESTAORUBRICA,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CASE HRAO.INLOTADOEXERCICIO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'1' THEN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'LOTADOS'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'2' THEN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'EM EXERCÍCIO'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'3' THEN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'LOTADOS OU EM EXERCÍCIO'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'4' THEN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'LOTADOS E EM EXERCÍCIO'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END AS STRCONCEDERPARA,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HRAO.INLOTADOEXERCICIO</w:t>
      </w:r>
    </w:p>
    <w:p w:rsidR="004F6662" w:rsidRPr="000C76C4" w:rsidRDefault="000C76C4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FROM EPAGHISTRUBRICAAGRUPORGAO HRAO</w:t>
      </w:r>
    </w:p>
    <w:p w:rsidR="004F6662" w:rsidRPr="000C76C4" w:rsidRDefault="004F6662" w:rsidP="004F66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4F6662" w:rsidRPr="000C76C4" w:rsidRDefault="000C76C4" w:rsidP="004F6662">
      <w:pPr>
        <w:ind w:left="0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WHERE HRAO.CDHISTRUBRICAAGRUPAMENTO = &amp;CDHISTRUBRICAAGRUPAMENTO </w:t>
      </w:r>
    </w:p>
    <w:p w:rsidR="00170958" w:rsidRPr="000C76C4" w:rsidRDefault="00170958" w:rsidP="004F6662">
      <w:pPr>
        <w:ind w:left="0"/>
        <w:rPr>
          <w:rStyle w:val="nfaseIntensa"/>
          <w:sz w:val="16"/>
          <w:szCs w:val="16"/>
          <w:highlight w:val="white"/>
        </w:rPr>
      </w:pP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0C76C4">
        <w:rPr>
          <w:rStyle w:val="nfaseIntensa"/>
          <w:b/>
          <w:i w:val="0"/>
          <w:iCs w:val="0"/>
          <w:sz w:val="16"/>
          <w:szCs w:val="16"/>
          <w:highlight w:val="white"/>
        </w:rPr>
        <w:t>--RETIFICADOS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>SELECT HRAOR.CDHISTRUBRICAAGRUPORGAORET,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HRAOR.CDORGAO,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(SELECT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HO.NMORGAO</w:t>
      </w:r>
      <w:proofErr w:type="gramEnd"/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FROM ECADHISTORGAO HO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WHERE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HO.CDORGAO</w:t>
      </w:r>
      <w:proofErr w:type="gramEnd"/>
      <w:r w:rsidRPr="000C76C4">
        <w:rPr>
          <w:rStyle w:val="nfaseIntensa"/>
          <w:sz w:val="16"/>
          <w:szCs w:val="16"/>
          <w:highlight w:val="white"/>
        </w:rPr>
        <w:t xml:space="preserve"> = HRAOR.CDORGAO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AND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HO.FLANULADO</w:t>
      </w:r>
      <w:proofErr w:type="gramEnd"/>
      <w:r w:rsidRPr="000C76C4">
        <w:rPr>
          <w:rStyle w:val="nfaseIntensa"/>
          <w:sz w:val="16"/>
          <w:szCs w:val="16"/>
          <w:highlight w:val="white"/>
        </w:rPr>
        <w:t xml:space="preserve"> = 'N'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AND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HO.DTINICIOVIGENCIA</w:t>
      </w:r>
      <w:proofErr w:type="gramEnd"/>
      <w:r w:rsidRPr="000C76C4">
        <w:rPr>
          <w:rStyle w:val="nfaseIntensa"/>
          <w:sz w:val="16"/>
          <w:szCs w:val="16"/>
          <w:highlight w:val="white"/>
        </w:rPr>
        <w:t xml:space="preserve"> =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    (SELECT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MAX(</w:t>
      </w:r>
      <w:proofErr w:type="gramEnd"/>
      <w:r w:rsidRPr="000C76C4">
        <w:rPr>
          <w:rStyle w:val="nfaseIntensa"/>
          <w:sz w:val="16"/>
          <w:szCs w:val="16"/>
          <w:highlight w:val="white"/>
        </w:rPr>
        <w:t>HO1.DTINICIOVIGENCIA)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       FROM ECADHISTORGAO HO1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      WHERE HO1.CDORGAO = </w:t>
      </w:r>
      <w:proofErr w:type="gramStart"/>
      <w:r w:rsidRPr="000C76C4">
        <w:rPr>
          <w:rStyle w:val="nfaseIntensa"/>
          <w:sz w:val="16"/>
          <w:szCs w:val="16"/>
          <w:highlight w:val="white"/>
        </w:rPr>
        <w:t>HO.CDORGAO</w:t>
      </w:r>
      <w:proofErr w:type="gramEnd"/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         AND HO1.FLANULADO = 'N')) AS NMORGAO,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CASE HRAOR.FLGESTAORUBRICA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'N' THEN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'NÃO'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'S' THEN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'SIM'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lastRenderedPageBreak/>
        <w:t xml:space="preserve">       END AS FLGESTAORUBRICA,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CASE HRAOR.INLOTADOEXERCICIO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'1' THEN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'LOTADOS'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'2' THEN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'EM EXERCÍCIO'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'3' THEN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'LOTADOS OU EM EXERCÍCIO'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WHEN '4' THEN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   'LOTADOS E EM EXERCÍCIO'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END AS STRCONCEDERPARA,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     HRAOR.INLOTADOEXERCICIO</w:t>
      </w:r>
    </w:p>
    <w:p w:rsidR="00EC58A5" w:rsidRPr="000C76C4" w:rsidRDefault="000C76C4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 FROM EPAGHISTRUBRICAAGRUPORGAORET HRAOR</w:t>
      </w:r>
    </w:p>
    <w:p w:rsidR="00EC58A5" w:rsidRPr="000C76C4" w:rsidRDefault="00EC58A5" w:rsidP="00EC58A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EC58A5" w:rsidRPr="000C76C4" w:rsidRDefault="000C76C4" w:rsidP="00EC58A5">
      <w:pPr>
        <w:ind w:left="0"/>
        <w:rPr>
          <w:rStyle w:val="nfaseIntensa"/>
          <w:sz w:val="16"/>
          <w:szCs w:val="16"/>
          <w:highlight w:val="white"/>
        </w:rPr>
      </w:pPr>
      <w:r w:rsidRPr="000C76C4">
        <w:rPr>
          <w:rStyle w:val="nfaseIntensa"/>
          <w:sz w:val="16"/>
          <w:szCs w:val="16"/>
          <w:highlight w:val="white"/>
        </w:rPr>
        <w:t xml:space="preserve"> WHERE HRAOR.CDHISTRUBRICAAGRUPAMENTORET = &amp;CDHISTRUBRICAAGRUPAMENTORET</w:t>
      </w:r>
    </w:p>
    <w:p w:rsidR="003B14B0" w:rsidRPr="003B14B0" w:rsidRDefault="003B14B0" w:rsidP="003B14B0"/>
    <w:p w:rsidR="00FA3F01" w:rsidRDefault="00FA3F01" w:rsidP="00DE3EFC">
      <w:pPr>
        <w:pStyle w:val="Ttulo2"/>
        <w:numPr>
          <w:ilvl w:val="2"/>
          <w:numId w:val="1"/>
        </w:numPr>
      </w:pPr>
      <w:bookmarkStart w:id="156" w:name="_Toc88487426"/>
      <w:r>
        <w:t>Listar Unidades</w:t>
      </w:r>
      <w:r w:rsidR="00C936AF">
        <w:t xml:space="preserve"> </w:t>
      </w:r>
      <w:r>
        <w:t>Organizacionais</w:t>
      </w:r>
      <w:bookmarkEnd w:id="156"/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187445">
        <w:rPr>
          <w:rStyle w:val="nfaseIntensa"/>
          <w:b/>
          <w:i w:val="0"/>
          <w:iCs w:val="0"/>
          <w:sz w:val="16"/>
          <w:szCs w:val="16"/>
          <w:highlight w:val="white"/>
        </w:rPr>
        <w:t>--ORIGINAIS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SELECT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HRAUO.CDUNIDADEORGANIZACIONAL,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(SELECT HUO.NMUNIDADEORGANIZACIONAL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FROM  ECADHISTUNIDADEORGANIZACIONAL</w:t>
      </w:r>
      <w:proofErr w:type="gramEnd"/>
      <w:r w:rsidRPr="00187445">
        <w:rPr>
          <w:rStyle w:val="nfaseIntensa"/>
          <w:sz w:val="16"/>
          <w:szCs w:val="16"/>
          <w:highlight w:val="white"/>
        </w:rPr>
        <w:t xml:space="preserve"> HUO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WHERE   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HUO.CDUNIDADEORGANIZACIONAL  =</w:t>
      </w:r>
      <w:proofErr w:type="gramEnd"/>
      <w:r w:rsidRPr="00187445">
        <w:rPr>
          <w:rStyle w:val="nfaseIntensa"/>
          <w:sz w:val="16"/>
          <w:szCs w:val="16"/>
          <w:highlight w:val="white"/>
        </w:rPr>
        <w:t xml:space="preserve">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HRAUO.CDUNIDADEORGANIZACIONAL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AND 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HUO.DTINICIOVIGENCIA  =</w:t>
      </w:r>
      <w:proofErr w:type="gramEnd"/>
      <w:r w:rsidRPr="00187445">
        <w:rPr>
          <w:rStyle w:val="nfaseIntensa"/>
          <w:sz w:val="16"/>
          <w:szCs w:val="16"/>
          <w:highlight w:val="white"/>
        </w:rPr>
        <w:t xml:space="preserve">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(SELECT MAX (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UNIDADE.DTINICIOVIGENCIA  )</w:t>
      </w:r>
      <w:proofErr w:type="gramEnd"/>
      <w:r w:rsidRPr="00187445">
        <w:rPr>
          <w:rStyle w:val="nfaseIntensa"/>
          <w:sz w:val="16"/>
          <w:szCs w:val="16"/>
          <w:highlight w:val="white"/>
        </w:rPr>
        <w:t xml:space="preserve">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  FROM ECADHISTUNIDADEORGANIZACIONAL UNIDADE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  WHERE   UNIDADE.CDUNIDADEORGANIZACIONAL   =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      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HUO.CDUNIDADEORGANIZACIONAL )</w:t>
      </w:r>
      <w:proofErr w:type="gramEnd"/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) AS NMUNIDADEORGANIZACIONAL,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HRAUO.FLSUBORDINADAS,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CASE   HRAUO.FLSUBORDINADAS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WHEN 'N' THEN 'SOMENTE DA UNIDADE'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WHEN 'S' THEN 'INCLUIR SUBORDINADAS'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END AS DEOPCAO,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CASE   HRAUO.FLSERVIDORLOTADO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WHEN 'N' THEN 'NÃO'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WHEN 'S' THEN 'SIM'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END AS APELIDO,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HRAUO.CDHISTRUBRICAAGRUPUO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>FROM EPAGHISTRUBRICAAGRUPUO HRAUO</w:t>
      </w:r>
    </w:p>
    <w:p w:rsidR="00DB7225" w:rsidRPr="00187445" w:rsidRDefault="00DB722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WHERE   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HRAUO.CDHISTRUBRICAAGRUPAMENTO  =</w:t>
      </w:r>
      <w:proofErr w:type="gramEnd"/>
      <w:r w:rsidRPr="00187445">
        <w:rPr>
          <w:rStyle w:val="nfaseIntensa"/>
          <w:sz w:val="16"/>
          <w:szCs w:val="16"/>
          <w:highlight w:val="white"/>
        </w:rPr>
        <w:t xml:space="preserve">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&amp;CDHISTRUBRICAAGRUPAMENTO </w:t>
      </w:r>
    </w:p>
    <w:p w:rsidR="00DB7225" w:rsidRPr="00187445" w:rsidRDefault="00DB722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DB7225" w:rsidRPr="00187445" w:rsidRDefault="00187445" w:rsidP="00DB7225">
      <w:pPr>
        <w:ind w:left="0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>ORDER BY 1</w:t>
      </w:r>
    </w:p>
    <w:p w:rsidR="00DB7225" w:rsidRPr="00187445" w:rsidRDefault="00DB7225" w:rsidP="00DB7225">
      <w:pPr>
        <w:ind w:left="0"/>
        <w:rPr>
          <w:rStyle w:val="nfaseIntensa"/>
          <w:sz w:val="16"/>
          <w:szCs w:val="16"/>
          <w:highlight w:val="white"/>
        </w:rPr>
      </w:pP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187445">
        <w:rPr>
          <w:rStyle w:val="nfaseIntensa"/>
          <w:b/>
          <w:i w:val="0"/>
          <w:iCs w:val="0"/>
          <w:sz w:val="16"/>
          <w:szCs w:val="16"/>
          <w:highlight w:val="white"/>
        </w:rPr>
        <w:t>--RETIFICADOS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SELECT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HRAUOR.CDUNIDADEORGANIZACIONAL,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(SELECT HUO.NMUNIDADEORGANIZACIONAL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FROM  ECADHISTUNIDADEORGANIZACIONAL</w:t>
      </w:r>
      <w:proofErr w:type="gramEnd"/>
      <w:r w:rsidRPr="00187445">
        <w:rPr>
          <w:rStyle w:val="nfaseIntensa"/>
          <w:sz w:val="16"/>
          <w:szCs w:val="16"/>
          <w:highlight w:val="white"/>
        </w:rPr>
        <w:t xml:space="preserve"> HUO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WHERE   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HUO.CDUNIDADEORGANIZACIONAL  =</w:t>
      </w:r>
      <w:proofErr w:type="gramEnd"/>
      <w:r w:rsidRPr="00187445">
        <w:rPr>
          <w:rStyle w:val="nfaseIntensa"/>
          <w:sz w:val="16"/>
          <w:szCs w:val="16"/>
          <w:highlight w:val="white"/>
        </w:rPr>
        <w:t xml:space="preserve">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HRAUOR.CDUNIDADEORGANIZACIONAL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AND 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HUO.DTINICIOVIGENCIA  =</w:t>
      </w:r>
      <w:proofErr w:type="gramEnd"/>
      <w:r w:rsidRPr="00187445">
        <w:rPr>
          <w:rStyle w:val="nfaseIntensa"/>
          <w:sz w:val="16"/>
          <w:szCs w:val="16"/>
          <w:highlight w:val="white"/>
        </w:rPr>
        <w:t xml:space="preserve">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(SELECT MAX (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UNIDADE.DTINICIOVIGENCIA  )</w:t>
      </w:r>
      <w:proofErr w:type="gramEnd"/>
      <w:r w:rsidRPr="00187445">
        <w:rPr>
          <w:rStyle w:val="nfaseIntensa"/>
          <w:sz w:val="16"/>
          <w:szCs w:val="16"/>
          <w:highlight w:val="white"/>
        </w:rPr>
        <w:t xml:space="preserve">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  FROM ECADHISTUNIDADEORGANIZACIONAL UNIDADE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  WHERE   UNIDADE.CDUNIDADEORGANIZACIONAL   =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          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HUO.CDUNIDADEORGANIZACIONAL )</w:t>
      </w:r>
      <w:proofErr w:type="gramEnd"/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) AS NMUNIDADEORGANIZACIONAL,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HRAUOR.FLSUBORDINADAS,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CASE   HRAUOR.FLSUBORDINADAS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WHEN 'N' THEN 'SOMENTE DA UNIDADE'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WHEN 'S' THEN 'INCLUIR SUBORDINADAS'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END AS DEOPCAO,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CASE   HRAUOR.FLSERVIDORLOTADO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lastRenderedPageBreak/>
        <w:t xml:space="preserve">    WHEN 'N' THEN 'NÃO'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WHEN 'S' THEN 'SIM'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END AS APELIDO,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HRAUOR.CDHISTRUBRICAAGRUPUORET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>FROM EPAGHISTRUBRICAAGRUPUORET HRAUOR</w:t>
      </w:r>
    </w:p>
    <w:p w:rsidR="00DB7225" w:rsidRPr="00187445" w:rsidRDefault="00DB722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WHERE   </w:t>
      </w:r>
      <w:proofErr w:type="gramStart"/>
      <w:r w:rsidRPr="00187445">
        <w:rPr>
          <w:rStyle w:val="nfaseIntensa"/>
          <w:sz w:val="16"/>
          <w:szCs w:val="16"/>
          <w:highlight w:val="white"/>
        </w:rPr>
        <w:t>HRAUOR.CDHISTRUBRICAAGRUPAMENTORET  =</w:t>
      </w:r>
      <w:proofErr w:type="gramEnd"/>
      <w:r w:rsidRPr="00187445">
        <w:rPr>
          <w:rStyle w:val="nfaseIntensa"/>
          <w:sz w:val="16"/>
          <w:szCs w:val="16"/>
          <w:highlight w:val="white"/>
        </w:rPr>
        <w:t xml:space="preserve">  </w:t>
      </w:r>
    </w:p>
    <w:p w:rsidR="00DB7225" w:rsidRPr="00187445" w:rsidRDefault="00187445" w:rsidP="00DB722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87445">
        <w:rPr>
          <w:rStyle w:val="nfaseIntensa"/>
          <w:sz w:val="16"/>
          <w:szCs w:val="16"/>
          <w:highlight w:val="white"/>
        </w:rPr>
        <w:t xml:space="preserve">    &amp;CDHISTRUBRICAAGRUPAMENTORET </w:t>
      </w:r>
      <w:r w:rsidRPr="00187445">
        <w:rPr>
          <w:rStyle w:val="nfaseIntensa"/>
          <w:i w:val="0"/>
          <w:iCs w:val="0"/>
          <w:sz w:val="16"/>
          <w:szCs w:val="16"/>
          <w:highlight w:val="white"/>
        </w:rPr>
        <w:t>--94919</w:t>
      </w:r>
    </w:p>
    <w:p w:rsidR="00DB7225" w:rsidRDefault="00187445" w:rsidP="00187445">
      <w:pPr>
        <w:ind w:left="0"/>
      </w:pPr>
      <w:r w:rsidRPr="00187445">
        <w:rPr>
          <w:rStyle w:val="nfaseIntensa"/>
          <w:sz w:val="16"/>
          <w:szCs w:val="16"/>
          <w:highlight w:val="white"/>
        </w:rPr>
        <w:t>ORDER BY 1</w:t>
      </w:r>
    </w:p>
    <w:p w:rsidR="001000EF" w:rsidRPr="001000EF" w:rsidRDefault="001000EF" w:rsidP="001000EF"/>
    <w:p w:rsidR="00FA3F01" w:rsidRDefault="00FA3F01" w:rsidP="00DE3EFC">
      <w:pPr>
        <w:pStyle w:val="Ttulo2"/>
        <w:numPr>
          <w:ilvl w:val="2"/>
          <w:numId w:val="1"/>
        </w:numPr>
      </w:pPr>
      <w:bookmarkStart w:id="157" w:name="_Toc88487427"/>
      <w:r>
        <w:t>Listar Natureza</w:t>
      </w:r>
      <w:r w:rsidR="00C936AF">
        <w:t xml:space="preserve"> </w:t>
      </w:r>
      <w:r>
        <w:t>Vinculo</w:t>
      </w:r>
      <w:r w:rsidR="00C936AF">
        <w:t xml:space="preserve"> </w:t>
      </w:r>
      <w:r>
        <w:t>Associados</w:t>
      </w:r>
      <w:bookmarkEnd w:id="157"/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53713D">
        <w:rPr>
          <w:rStyle w:val="nfaseIntensa"/>
          <w:b/>
          <w:i w:val="0"/>
          <w:iCs w:val="0"/>
          <w:sz w:val="16"/>
          <w:szCs w:val="16"/>
          <w:highlight w:val="white"/>
        </w:rPr>
        <w:t>--ORIGINAIS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SELECT 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53713D">
        <w:rPr>
          <w:rStyle w:val="nfaseIntensa"/>
          <w:sz w:val="16"/>
          <w:szCs w:val="16"/>
          <w:highlight w:val="white"/>
        </w:rPr>
        <w:t>NV.NMNATUREZAVINCULO</w:t>
      </w:r>
      <w:proofErr w:type="gramEnd"/>
      <w:r w:rsidRPr="0053713D">
        <w:rPr>
          <w:rStyle w:val="nfaseIntensa"/>
          <w:sz w:val="16"/>
          <w:szCs w:val="16"/>
          <w:highlight w:val="white"/>
        </w:rPr>
        <w:t xml:space="preserve">, 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53713D">
        <w:rPr>
          <w:rStyle w:val="nfaseIntensa"/>
          <w:sz w:val="16"/>
          <w:szCs w:val="16"/>
          <w:highlight w:val="white"/>
        </w:rPr>
        <w:t>NV.CDNATUREZAVINCULO</w:t>
      </w:r>
      <w:proofErr w:type="gramEnd"/>
      <w:r w:rsidRPr="0053713D">
        <w:rPr>
          <w:rStyle w:val="nfaseIntensa"/>
          <w:sz w:val="16"/>
          <w:szCs w:val="16"/>
          <w:highlight w:val="white"/>
        </w:rPr>
        <w:t xml:space="preserve">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>FROM ECADNATUREZAVINCULO NV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INNER JOIN EPAGHISTRUBRICAAGRUPNATVINC HRANV ON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  HRANV.CDNATUREZAVINCULO = 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53713D">
        <w:rPr>
          <w:rStyle w:val="nfaseIntensa"/>
          <w:sz w:val="16"/>
          <w:szCs w:val="16"/>
          <w:highlight w:val="white"/>
        </w:rPr>
        <w:t>NV.CDNATUREZAVINCULO</w:t>
      </w:r>
      <w:proofErr w:type="gramEnd"/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WHERE   HRANV.CDHISTRUBRICAAGRUPAMENTO = 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  &amp;CDHISTRUBRICAAGRUPAMENTO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53713D">
        <w:rPr>
          <w:rStyle w:val="nfaseIntensa"/>
          <w:sz w:val="16"/>
          <w:szCs w:val="16"/>
          <w:highlight w:val="white"/>
        </w:rPr>
        <w:t>NV.NMNATUREZAVINCULO</w:t>
      </w:r>
      <w:proofErr w:type="gramEnd"/>
    </w:p>
    <w:p w:rsidR="002F1515" w:rsidRPr="0053713D" w:rsidRDefault="002F1515" w:rsidP="002F1515">
      <w:pPr>
        <w:ind w:left="0"/>
        <w:rPr>
          <w:rStyle w:val="nfaseIntensa"/>
          <w:sz w:val="16"/>
          <w:szCs w:val="16"/>
          <w:highlight w:val="white"/>
        </w:rPr>
      </w:pP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b/>
          <w:i w:val="0"/>
          <w:iCs w:val="0"/>
          <w:sz w:val="16"/>
          <w:szCs w:val="16"/>
          <w:highlight w:val="white"/>
        </w:rPr>
        <w:t>--RETIFICADOS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SELECT 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53713D">
        <w:rPr>
          <w:rStyle w:val="nfaseIntensa"/>
          <w:sz w:val="16"/>
          <w:szCs w:val="16"/>
          <w:highlight w:val="white"/>
        </w:rPr>
        <w:t>NV.NMNATUREZAVINCULO</w:t>
      </w:r>
      <w:proofErr w:type="gramEnd"/>
      <w:r w:rsidRPr="0053713D">
        <w:rPr>
          <w:rStyle w:val="nfaseIntensa"/>
          <w:sz w:val="16"/>
          <w:szCs w:val="16"/>
          <w:highlight w:val="white"/>
        </w:rPr>
        <w:t xml:space="preserve">, 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53713D">
        <w:rPr>
          <w:rStyle w:val="nfaseIntensa"/>
          <w:sz w:val="16"/>
          <w:szCs w:val="16"/>
          <w:highlight w:val="white"/>
        </w:rPr>
        <w:t>NV.CDNATUREZAVINCULO</w:t>
      </w:r>
      <w:proofErr w:type="gramEnd"/>
      <w:r w:rsidRPr="0053713D">
        <w:rPr>
          <w:rStyle w:val="nfaseIntensa"/>
          <w:sz w:val="16"/>
          <w:szCs w:val="16"/>
          <w:highlight w:val="white"/>
        </w:rPr>
        <w:t xml:space="preserve">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>FROM ECADNATUREZAVINCULO NV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INNER JOIN EPAGHISTRUBRICAAGRUPNATVINCRET HRANVR ON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  HRANVR.CDNATUREZAVINCULO = 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53713D">
        <w:rPr>
          <w:rStyle w:val="nfaseIntensa"/>
          <w:sz w:val="16"/>
          <w:szCs w:val="16"/>
          <w:highlight w:val="white"/>
        </w:rPr>
        <w:t>NV.CDNATUREZAVINCULO</w:t>
      </w:r>
      <w:proofErr w:type="gramEnd"/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WHERE   HRANVR.CDHISTRUBRICAAGRUPAMENTORET = 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    &amp;CDHISTRUBRICAAGRUPAMENTORET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53713D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53713D">
        <w:rPr>
          <w:rStyle w:val="nfaseIntensa"/>
          <w:sz w:val="16"/>
          <w:szCs w:val="16"/>
          <w:highlight w:val="white"/>
        </w:rPr>
        <w:t>NV.NMNATUREZAVINCULO</w:t>
      </w:r>
      <w:proofErr w:type="gramEnd"/>
    </w:p>
    <w:p w:rsidR="002F1515" w:rsidRPr="0053713D" w:rsidRDefault="002F1515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i w:val="0"/>
          <w:iCs w:val="0"/>
          <w:sz w:val="16"/>
          <w:szCs w:val="16"/>
          <w:highlight w:val="white"/>
        </w:rPr>
      </w:pPr>
      <w:r w:rsidRPr="0053713D">
        <w:rPr>
          <w:rStyle w:val="nfaseIntensa"/>
          <w:i w:val="0"/>
          <w:iCs w:val="0"/>
          <w:sz w:val="16"/>
          <w:szCs w:val="16"/>
          <w:highlight w:val="white"/>
        </w:rPr>
        <w:t>/*NOTA: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i w:val="0"/>
          <w:iCs w:val="0"/>
          <w:sz w:val="16"/>
          <w:szCs w:val="16"/>
          <w:highlight w:val="white"/>
        </w:rPr>
      </w:pPr>
      <w:r w:rsidRPr="0053713D">
        <w:rPr>
          <w:rStyle w:val="nfaseIntensa"/>
          <w:i w:val="0"/>
          <w:iCs w:val="0"/>
          <w:sz w:val="16"/>
          <w:szCs w:val="16"/>
          <w:highlight w:val="white"/>
        </w:rPr>
        <w:t xml:space="preserve">NO MÉTODO PREENCHELISTANATUREZAVINCULOASSOCIADOS </w:t>
      </w:r>
    </w:p>
    <w:p w:rsidR="002F1515" w:rsidRPr="0053713D" w:rsidRDefault="0053713D" w:rsidP="002F151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i w:val="0"/>
          <w:iCs w:val="0"/>
          <w:sz w:val="16"/>
          <w:szCs w:val="16"/>
          <w:highlight w:val="white"/>
        </w:rPr>
      </w:pPr>
      <w:r w:rsidRPr="0053713D">
        <w:rPr>
          <w:rStyle w:val="nfaseIntensa"/>
          <w:i w:val="0"/>
          <w:iCs w:val="0"/>
          <w:sz w:val="16"/>
          <w:szCs w:val="16"/>
          <w:highlight w:val="white"/>
        </w:rPr>
        <w:t>O ITEM PENSIONISTA É REMOVIDO DA LISTA E O CHKPENSAO (NATUREZA DO VÍNCULO DE PENSÃO) SELECIONADO</w:t>
      </w:r>
    </w:p>
    <w:p w:rsidR="002F1515" w:rsidRPr="0053713D" w:rsidRDefault="0053713D" w:rsidP="00FE6D2F">
      <w:pPr>
        <w:ind w:left="0"/>
        <w:rPr>
          <w:rStyle w:val="nfaseIntensa"/>
          <w:i w:val="0"/>
          <w:iCs w:val="0"/>
          <w:sz w:val="16"/>
          <w:szCs w:val="16"/>
          <w:highlight w:val="white"/>
        </w:rPr>
      </w:pPr>
      <w:proofErr w:type="gramStart"/>
      <w:r w:rsidRPr="0053713D">
        <w:rPr>
          <w:rStyle w:val="nfaseIntensa"/>
          <w:i w:val="0"/>
          <w:iCs w:val="0"/>
          <w:sz w:val="16"/>
          <w:szCs w:val="16"/>
          <w:highlight w:val="white"/>
        </w:rPr>
        <w:t>LSTNATUREZAVINCULOORIGEM.ITEMS.REMOVE</w:t>
      </w:r>
      <w:proofErr w:type="gramEnd"/>
      <w:r w:rsidRPr="0053713D">
        <w:rPr>
          <w:rStyle w:val="nfaseIntensa"/>
          <w:i w:val="0"/>
          <w:iCs w:val="0"/>
          <w:sz w:val="16"/>
          <w:szCs w:val="16"/>
          <w:highlight w:val="white"/>
        </w:rPr>
        <w:t>(ITEMPENSIONISTA);*/</w:t>
      </w:r>
    </w:p>
    <w:p w:rsidR="002F1515" w:rsidRPr="00B6023A" w:rsidRDefault="002F1515" w:rsidP="002F1515"/>
    <w:p w:rsidR="00FA3F01" w:rsidRDefault="00FA3F01" w:rsidP="00DE3EFC">
      <w:pPr>
        <w:pStyle w:val="Ttulo2"/>
        <w:numPr>
          <w:ilvl w:val="2"/>
          <w:numId w:val="1"/>
        </w:numPr>
      </w:pPr>
      <w:bookmarkStart w:id="158" w:name="_Toc88487428"/>
      <w:r>
        <w:t>Listar Natureza</w:t>
      </w:r>
      <w:r w:rsidR="00C936AF">
        <w:t xml:space="preserve"> </w:t>
      </w:r>
      <w:r>
        <w:t>Vinculo</w:t>
      </w:r>
      <w:r w:rsidR="00C936AF">
        <w:t xml:space="preserve"> Disponíveis</w:t>
      </w:r>
      <w:bookmarkEnd w:id="158"/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85532D">
        <w:rPr>
          <w:rStyle w:val="nfaseIntensa"/>
          <w:b/>
          <w:sz w:val="16"/>
          <w:szCs w:val="16"/>
          <w:highlight w:val="white"/>
        </w:rPr>
        <w:t>--ORIGINAIS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SELECT 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85532D">
        <w:rPr>
          <w:rStyle w:val="nfaseIntensa"/>
          <w:sz w:val="16"/>
          <w:szCs w:val="16"/>
          <w:highlight w:val="white"/>
        </w:rPr>
        <w:t>NV.NMNATUREZAVINCULO</w:t>
      </w:r>
      <w:proofErr w:type="gramEnd"/>
      <w:r w:rsidRPr="0085532D">
        <w:rPr>
          <w:rStyle w:val="nfaseIntensa"/>
          <w:sz w:val="16"/>
          <w:szCs w:val="16"/>
          <w:highlight w:val="white"/>
        </w:rPr>
        <w:t>,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85532D">
        <w:rPr>
          <w:rStyle w:val="nfaseIntensa"/>
          <w:sz w:val="16"/>
          <w:szCs w:val="16"/>
          <w:highlight w:val="white"/>
        </w:rPr>
        <w:t>NV.CDNATUREZAVINCULO</w:t>
      </w:r>
      <w:proofErr w:type="gramEnd"/>
      <w:r w:rsidRPr="0085532D">
        <w:rPr>
          <w:rStyle w:val="nfaseIntensa"/>
          <w:sz w:val="16"/>
          <w:szCs w:val="16"/>
          <w:highlight w:val="white"/>
        </w:rPr>
        <w:t xml:space="preserve">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>FROM ECADNATUREZAVINCULO NV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WHERE NOT EXISTS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(SELECT 1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FROM EPAGHISTRUBRICAAGRUPNATVINC HRANV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WHERE HRANV.CDHISTRUBRICAAGRUPAMENTO =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    &amp;CDHISTRUBRICAAGRUPAMENTO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    AND 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    HRANV.CDNATUREZAVINCULO = 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85532D">
        <w:rPr>
          <w:rStyle w:val="nfaseIntensa"/>
          <w:sz w:val="16"/>
          <w:szCs w:val="16"/>
          <w:highlight w:val="white"/>
        </w:rPr>
        <w:t>NV.CDNATUREZAVINCULO</w:t>
      </w:r>
      <w:proofErr w:type="gramEnd"/>
      <w:r w:rsidRPr="0085532D">
        <w:rPr>
          <w:rStyle w:val="nfaseIntensa"/>
          <w:sz w:val="16"/>
          <w:szCs w:val="16"/>
          <w:highlight w:val="white"/>
        </w:rPr>
        <w:t>)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85532D">
        <w:rPr>
          <w:rStyle w:val="nfaseIntensa"/>
          <w:sz w:val="16"/>
          <w:szCs w:val="16"/>
          <w:highlight w:val="white"/>
        </w:rPr>
        <w:t>NV.NMNATUREZAVINCULO</w:t>
      </w:r>
      <w:proofErr w:type="gramEnd"/>
    </w:p>
    <w:p w:rsidR="002D04DB" w:rsidRPr="0085532D" w:rsidRDefault="002D04DB" w:rsidP="002D04DB">
      <w:pPr>
        <w:ind w:left="0"/>
        <w:rPr>
          <w:rStyle w:val="nfaseIntensa"/>
          <w:sz w:val="16"/>
          <w:szCs w:val="16"/>
          <w:highlight w:val="white"/>
        </w:rPr>
      </w:pP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85532D">
        <w:rPr>
          <w:rStyle w:val="nfaseIntensa"/>
          <w:b/>
          <w:sz w:val="16"/>
          <w:szCs w:val="16"/>
          <w:highlight w:val="white"/>
        </w:rPr>
        <w:t>--RETIFICADOS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SELECT 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85532D">
        <w:rPr>
          <w:rStyle w:val="nfaseIntensa"/>
          <w:sz w:val="16"/>
          <w:szCs w:val="16"/>
          <w:highlight w:val="white"/>
        </w:rPr>
        <w:t>NV.NMNATUREZAVINCULO</w:t>
      </w:r>
      <w:proofErr w:type="gramEnd"/>
      <w:r w:rsidRPr="0085532D">
        <w:rPr>
          <w:rStyle w:val="nfaseIntensa"/>
          <w:sz w:val="16"/>
          <w:szCs w:val="16"/>
          <w:highlight w:val="white"/>
        </w:rPr>
        <w:t>,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85532D">
        <w:rPr>
          <w:rStyle w:val="nfaseIntensa"/>
          <w:sz w:val="16"/>
          <w:szCs w:val="16"/>
          <w:highlight w:val="white"/>
        </w:rPr>
        <w:t>NV.CDNATUREZAVINCULO</w:t>
      </w:r>
      <w:proofErr w:type="gramEnd"/>
      <w:r w:rsidRPr="0085532D">
        <w:rPr>
          <w:rStyle w:val="nfaseIntensa"/>
          <w:sz w:val="16"/>
          <w:szCs w:val="16"/>
          <w:highlight w:val="white"/>
        </w:rPr>
        <w:t xml:space="preserve">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>FROM ECADNATUREZAVINCULO NV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WHERE NOT EXISTS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(SELECT 1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lastRenderedPageBreak/>
        <w:t xml:space="preserve">    FROM EPAGHISTRUBRICAAGRUPNATVINCRET HRANVR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WHERE HRANVR.CDHISTRUBRICAAGRUPAMENTORET =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    &amp;CDHISTRUBRICAAGRUPAMENTORET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    AND 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    HRANVR.CDNATUREZAVINCULO = 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85532D">
        <w:rPr>
          <w:rStyle w:val="nfaseIntensa"/>
          <w:sz w:val="16"/>
          <w:szCs w:val="16"/>
          <w:highlight w:val="white"/>
        </w:rPr>
        <w:t>NV.CDNATUREZAVINCULO</w:t>
      </w:r>
      <w:proofErr w:type="gramEnd"/>
      <w:r w:rsidRPr="0085532D">
        <w:rPr>
          <w:rStyle w:val="nfaseIntensa"/>
          <w:sz w:val="16"/>
          <w:szCs w:val="16"/>
          <w:highlight w:val="white"/>
        </w:rPr>
        <w:t>)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85532D">
        <w:rPr>
          <w:rStyle w:val="nfaseIntensa"/>
          <w:sz w:val="16"/>
          <w:szCs w:val="16"/>
          <w:highlight w:val="white"/>
        </w:rPr>
        <w:t>NV.NMNATUREZAVINCULO</w:t>
      </w:r>
      <w:proofErr w:type="gramEnd"/>
    </w:p>
    <w:p w:rsidR="002D04DB" w:rsidRPr="0085532D" w:rsidRDefault="002D04DB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>/*NOTA: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 xml:space="preserve">NO MÉTODO PREENCHELISTANATUREZAVINCULODISPONIVEIS 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85532D">
        <w:rPr>
          <w:rStyle w:val="nfaseIntensa"/>
          <w:sz w:val="16"/>
          <w:szCs w:val="16"/>
          <w:highlight w:val="white"/>
        </w:rPr>
        <w:t>O ITEM PENSIONISTA É REMOVIDO DA LISTA</w:t>
      </w:r>
    </w:p>
    <w:p w:rsidR="002D04DB" w:rsidRPr="0085532D" w:rsidRDefault="0085532D" w:rsidP="002D04DB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gramStart"/>
      <w:r w:rsidRPr="0085532D">
        <w:rPr>
          <w:rStyle w:val="nfaseIntensa"/>
          <w:sz w:val="16"/>
          <w:szCs w:val="16"/>
          <w:highlight w:val="white"/>
        </w:rPr>
        <w:t>LSTNATUREZAVINCULOORIGEM.ITEMS.REMOVE</w:t>
      </w:r>
      <w:proofErr w:type="gramEnd"/>
      <w:r w:rsidRPr="0085532D">
        <w:rPr>
          <w:rStyle w:val="nfaseIntensa"/>
          <w:sz w:val="16"/>
          <w:szCs w:val="16"/>
          <w:highlight w:val="white"/>
        </w:rPr>
        <w:t>(ITEMPENSIONISTA);*/</w:t>
      </w:r>
    </w:p>
    <w:p w:rsidR="00C6193D" w:rsidRPr="00C6193D" w:rsidRDefault="00C6193D" w:rsidP="00C6193D"/>
    <w:p w:rsidR="00FA3F01" w:rsidRDefault="00FA3F01" w:rsidP="00DE3EFC">
      <w:pPr>
        <w:pStyle w:val="Ttulo2"/>
        <w:numPr>
          <w:ilvl w:val="2"/>
          <w:numId w:val="1"/>
        </w:numPr>
      </w:pPr>
      <w:bookmarkStart w:id="159" w:name="_Toc88487429"/>
      <w:r>
        <w:t>Listar Regime</w:t>
      </w:r>
      <w:r w:rsidR="00C936AF">
        <w:t xml:space="preserve">s Previdenciários </w:t>
      </w:r>
      <w:r>
        <w:t>Associados</w:t>
      </w:r>
      <w:bookmarkEnd w:id="159"/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9D1AA5">
        <w:rPr>
          <w:rStyle w:val="nfaseIntensa"/>
          <w:b/>
          <w:i w:val="0"/>
          <w:iCs w:val="0"/>
          <w:sz w:val="16"/>
          <w:szCs w:val="16"/>
          <w:highlight w:val="white"/>
        </w:rPr>
        <w:t>--ORIGINAIS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SELECT  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9D1AA5">
        <w:rPr>
          <w:rStyle w:val="nfaseIntensa"/>
          <w:sz w:val="16"/>
          <w:szCs w:val="16"/>
          <w:highlight w:val="white"/>
        </w:rPr>
        <w:t>RP.NMREGIMEPREVIDENCIARIO</w:t>
      </w:r>
      <w:proofErr w:type="gramEnd"/>
      <w:r w:rsidRPr="009D1AA5">
        <w:rPr>
          <w:rStyle w:val="nfaseIntensa"/>
          <w:sz w:val="16"/>
          <w:szCs w:val="16"/>
          <w:highlight w:val="white"/>
        </w:rPr>
        <w:t xml:space="preserve">,  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9D1AA5">
        <w:rPr>
          <w:rStyle w:val="nfaseIntensa"/>
          <w:sz w:val="16"/>
          <w:szCs w:val="16"/>
          <w:highlight w:val="white"/>
        </w:rPr>
        <w:t>RP.CDREGIMEPREVIDENCIARIO</w:t>
      </w:r>
      <w:proofErr w:type="gramEnd"/>
      <w:r w:rsidRPr="009D1AA5">
        <w:rPr>
          <w:rStyle w:val="nfaseIntensa"/>
          <w:sz w:val="16"/>
          <w:szCs w:val="16"/>
          <w:highlight w:val="white"/>
        </w:rPr>
        <w:t xml:space="preserve"> 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FROM ECADREGIMEPREVIDENCIARIO RP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  INNER JOIN EPAGHISTRUBRICAAGRUPREGPREV HRARP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9D1AA5">
        <w:rPr>
          <w:rStyle w:val="nfaseIntensa"/>
          <w:sz w:val="16"/>
          <w:szCs w:val="16"/>
          <w:highlight w:val="white"/>
        </w:rPr>
        <w:t>ON  HRARP.CDREGIMEPREVIDENCIARIO</w:t>
      </w:r>
      <w:proofErr w:type="gramEnd"/>
      <w:r w:rsidRPr="009D1AA5">
        <w:rPr>
          <w:rStyle w:val="nfaseIntensa"/>
          <w:sz w:val="16"/>
          <w:szCs w:val="16"/>
          <w:highlight w:val="white"/>
        </w:rPr>
        <w:t xml:space="preserve"> = 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9D1AA5">
        <w:rPr>
          <w:rStyle w:val="nfaseIntensa"/>
          <w:sz w:val="16"/>
          <w:szCs w:val="16"/>
          <w:highlight w:val="white"/>
        </w:rPr>
        <w:t>RP.CDREGIMEPREVIDENCIARIO</w:t>
      </w:r>
      <w:proofErr w:type="gramEnd"/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WHERE HRARP.CDHISTRUBRICAAGRUPAMENTO =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&amp;CDHISTRUBRICAAGRUPAMENTO</w:t>
      </w:r>
    </w:p>
    <w:p w:rsidR="00290929" w:rsidRPr="009D1AA5" w:rsidRDefault="009D1AA5" w:rsidP="00290929">
      <w:pPr>
        <w:ind w:left="0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9D1AA5">
        <w:rPr>
          <w:rStyle w:val="nfaseIntensa"/>
          <w:sz w:val="16"/>
          <w:szCs w:val="16"/>
          <w:highlight w:val="white"/>
        </w:rPr>
        <w:t>RP.NMREGIMEPREVIDENCIARIO</w:t>
      </w:r>
      <w:proofErr w:type="gramEnd"/>
    </w:p>
    <w:p w:rsidR="00290929" w:rsidRPr="009D1AA5" w:rsidRDefault="00290929" w:rsidP="00290929">
      <w:pPr>
        <w:ind w:left="0"/>
        <w:rPr>
          <w:rStyle w:val="nfaseIntensa"/>
          <w:sz w:val="16"/>
          <w:szCs w:val="16"/>
          <w:highlight w:val="white"/>
        </w:rPr>
      </w:pP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9D1AA5">
        <w:rPr>
          <w:rStyle w:val="nfaseIntensa"/>
          <w:b/>
          <w:i w:val="0"/>
          <w:iCs w:val="0"/>
          <w:sz w:val="16"/>
          <w:szCs w:val="16"/>
          <w:highlight w:val="white"/>
        </w:rPr>
        <w:t>--RETIFICADOS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SELECT  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9D1AA5">
        <w:rPr>
          <w:rStyle w:val="nfaseIntensa"/>
          <w:sz w:val="16"/>
          <w:szCs w:val="16"/>
          <w:highlight w:val="white"/>
        </w:rPr>
        <w:t>RP.NMREGIMEPREVIDENCIARIO</w:t>
      </w:r>
      <w:proofErr w:type="gramEnd"/>
      <w:r w:rsidRPr="009D1AA5">
        <w:rPr>
          <w:rStyle w:val="nfaseIntensa"/>
          <w:sz w:val="16"/>
          <w:szCs w:val="16"/>
          <w:highlight w:val="white"/>
        </w:rPr>
        <w:t xml:space="preserve">,  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9D1AA5">
        <w:rPr>
          <w:rStyle w:val="nfaseIntensa"/>
          <w:sz w:val="16"/>
          <w:szCs w:val="16"/>
          <w:highlight w:val="white"/>
        </w:rPr>
        <w:t>RP.CDREGIMEPREVIDENCIARIO</w:t>
      </w:r>
      <w:proofErr w:type="gramEnd"/>
      <w:r w:rsidRPr="009D1AA5">
        <w:rPr>
          <w:rStyle w:val="nfaseIntensa"/>
          <w:sz w:val="16"/>
          <w:szCs w:val="16"/>
          <w:highlight w:val="white"/>
        </w:rPr>
        <w:t xml:space="preserve"> 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FROM ECADREGIMEPREVIDENCIARIO RP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  INNER JOIN EPAGHISTRUBRICAAGRUPREGPREVRET HRARPR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9D1AA5">
        <w:rPr>
          <w:rStyle w:val="nfaseIntensa"/>
          <w:sz w:val="16"/>
          <w:szCs w:val="16"/>
          <w:highlight w:val="white"/>
        </w:rPr>
        <w:t>ON  HRARPR.CDREGIMEPREVIDENCIARIO</w:t>
      </w:r>
      <w:proofErr w:type="gramEnd"/>
      <w:r w:rsidRPr="009D1AA5">
        <w:rPr>
          <w:rStyle w:val="nfaseIntensa"/>
          <w:sz w:val="16"/>
          <w:szCs w:val="16"/>
          <w:highlight w:val="white"/>
        </w:rPr>
        <w:t xml:space="preserve"> = 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9D1AA5">
        <w:rPr>
          <w:rStyle w:val="nfaseIntensa"/>
          <w:sz w:val="16"/>
          <w:szCs w:val="16"/>
          <w:highlight w:val="white"/>
        </w:rPr>
        <w:t>RP.CDREGIMEPREVIDENCIARIO</w:t>
      </w:r>
      <w:proofErr w:type="gramEnd"/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WHERE HRARPR.CDHISTRUBRICAAGRUPAMENTORET =</w:t>
      </w:r>
    </w:p>
    <w:p w:rsidR="00290929" w:rsidRPr="009D1AA5" w:rsidRDefault="009D1AA5" w:rsidP="0029092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  &amp;CDHISTRUBRICAAGRUPAMENTORET</w:t>
      </w:r>
    </w:p>
    <w:p w:rsidR="00290929" w:rsidRPr="009D1AA5" w:rsidRDefault="009D1AA5" w:rsidP="00290929">
      <w:pPr>
        <w:rPr>
          <w:rStyle w:val="nfaseIntensa"/>
          <w:sz w:val="16"/>
          <w:szCs w:val="16"/>
          <w:highlight w:val="white"/>
        </w:rPr>
      </w:pPr>
      <w:r w:rsidRPr="009D1AA5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9D1AA5">
        <w:rPr>
          <w:rStyle w:val="nfaseIntensa"/>
          <w:sz w:val="16"/>
          <w:szCs w:val="16"/>
          <w:highlight w:val="white"/>
        </w:rPr>
        <w:t>RP.NMREGIMEPREVIDENCIARIO</w:t>
      </w:r>
      <w:proofErr w:type="gramEnd"/>
    </w:p>
    <w:p w:rsidR="007200CC" w:rsidRDefault="007200CC" w:rsidP="007200CC"/>
    <w:p w:rsidR="007200CC" w:rsidRPr="007200CC" w:rsidRDefault="007200CC" w:rsidP="007200CC"/>
    <w:p w:rsidR="00FA3F01" w:rsidRDefault="00FA3F01" w:rsidP="00DE3EFC">
      <w:pPr>
        <w:pStyle w:val="Ttulo2"/>
        <w:numPr>
          <w:ilvl w:val="2"/>
          <w:numId w:val="1"/>
        </w:numPr>
      </w:pPr>
      <w:bookmarkStart w:id="160" w:name="_Toc88487430"/>
      <w:r>
        <w:t>Listar Regime</w:t>
      </w:r>
      <w:r w:rsidR="00C936AF">
        <w:t>s Previdenciários Disponíveis</w:t>
      </w:r>
      <w:bookmarkEnd w:id="160"/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A6261C">
        <w:rPr>
          <w:rStyle w:val="nfaseIntensa"/>
          <w:b/>
          <w:i w:val="0"/>
          <w:iCs w:val="0"/>
          <w:sz w:val="16"/>
          <w:szCs w:val="16"/>
          <w:highlight w:val="white"/>
        </w:rPr>
        <w:t>--ORIGINAIS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SELECT  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A6261C">
        <w:rPr>
          <w:rStyle w:val="nfaseIntensa"/>
          <w:sz w:val="16"/>
          <w:szCs w:val="16"/>
          <w:highlight w:val="white"/>
        </w:rPr>
        <w:t>RP.NMREGIMEPREVIDENCIARIO</w:t>
      </w:r>
      <w:proofErr w:type="gramEnd"/>
      <w:r w:rsidRPr="00A6261C">
        <w:rPr>
          <w:rStyle w:val="nfaseIntensa"/>
          <w:sz w:val="16"/>
          <w:szCs w:val="16"/>
          <w:highlight w:val="white"/>
        </w:rPr>
        <w:t>,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A6261C">
        <w:rPr>
          <w:rStyle w:val="nfaseIntensa"/>
          <w:sz w:val="16"/>
          <w:szCs w:val="16"/>
          <w:highlight w:val="white"/>
        </w:rPr>
        <w:t>RP.CDREGIMEPREVIDENCIARIO</w:t>
      </w:r>
      <w:proofErr w:type="gramEnd"/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>FROM ECADREGIMEPREVIDENCIARIO RP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WHERE NOT EXISTS 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(SELECT 1 FROM EPAGHISTRUBRICAAGRUPREGPREV HRARP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  WHERE   HRARP.CDHISTRUBRICAAGRUPAMENTO = 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      &amp;CDHISTRUBRICAAGRUPAMENTO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      AND  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      HRARP.CDREGIMEPREVIDENCIARIO   =  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A6261C">
        <w:rPr>
          <w:rStyle w:val="nfaseIntensa"/>
          <w:sz w:val="16"/>
          <w:szCs w:val="16"/>
          <w:highlight w:val="white"/>
        </w:rPr>
        <w:t>RP.CDREGIMEPREVIDENCIARIO</w:t>
      </w:r>
      <w:proofErr w:type="gramEnd"/>
      <w:r w:rsidRPr="00A6261C">
        <w:rPr>
          <w:rStyle w:val="nfaseIntensa"/>
          <w:sz w:val="16"/>
          <w:szCs w:val="16"/>
          <w:highlight w:val="white"/>
        </w:rPr>
        <w:t>)</w:t>
      </w:r>
    </w:p>
    <w:p w:rsidR="00873286" w:rsidRPr="00A6261C" w:rsidRDefault="00873286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873286" w:rsidRPr="00A6261C" w:rsidRDefault="00A6261C" w:rsidP="00873286">
      <w:pPr>
        <w:ind w:left="0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A6261C">
        <w:rPr>
          <w:rStyle w:val="nfaseIntensa"/>
          <w:sz w:val="16"/>
          <w:szCs w:val="16"/>
          <w:highlight w:val="white"/>
        </w:rPr>
        <w:t>RP.NMREGIMEPREVIDENCIARIO</w:t>
      </w:r>
      <w:proofErr w:type="gramEnd"/>
    </w:p>
    <w:p w:rsidR="00873286" w:rsidRPr="00A6261C" w:rsidRDefault="00873286" w:rsidP="00873286">
      <w:pPr>
        <w:ind w:left="0"/>
        <w:rPr>
          <w:rStyle w:val="nfaseIntensa"/>
          <w:sz w:val="16"/>
          <w:szCs w:val="16"/>
          <w:highlight w:val="white"/>
        </w:rPr>
      </w:pP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b/>
          <w:sz w:val="16"/>
          <w:szCs w:val="16"/>
          <w:highlight w:val="white"/>
        </w:rPr>
      </w:pPr>
      <w:r w:rsidRPr="00A6261C">
        <w:rPr>
          <w:rStyle w:val="nfaseIntensa"/>
          <w:b/>
          <w:i w:val="0"/>
          <w:iCs w:val="0"/>
          <w:sz w:val="16"/>
          <w:szCs w:val="16"/>
          <w:highlight w:val="white"/>
        </w:rPr>
        <w:t>--RETIFICADOS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lastRenderedPageBreak/>
        <w:t xml:space="preserve">SELECT  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A6261C">
        <w:rPr>
          <w:rStyle w:val="nfaseIntensa"/>
          <w:sz w:val="16"/>
          <w:szCs w:val="16"/>
          <w:highlight w:val="white"/>
        </w:rPr>
        <w:t>RP.NMREGIMEPREVIDENCIARIO</w:t>
      </w:r>
      <w:proofErr w:type="gramEnd"/>
      <w:r w:rsidRPr="00A6261C">
        <w:rPr>
          <w:rStyle w:val="nfaseIntensa"/>
          <w:sz w:val="16"/>
          <w:szCs w:val="16"/>
          <w:highlight w:val="white"/>
        </w:rPr>
        <w:t>,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A6261C">
        <w:rPr>
          <w:rStyle w:val="nfaseIntensa"/>
          <w:sz w:val="16"/>
          <w:szCs w:val="16"/>
          <w:highlight w:val="white"/>
        </w:rPr>
        <w:t>RP.CDREGIMEPREVIDENCIARIO</w:t>
      </w:r>
      <w:proofErr w:type="gramEnd"/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>FROM ECADREGIMEPREVIDENCIARIO RP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WHERE NOT EXISTS 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(SELECT 1 FROM EPAGHISTRUBRICAAGRUPREGPREVRET HRARPR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  WHERE   HRARPR.CDHISTRUBRICAAGRUPAMENTORET = 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      &amp;CDHISTRUBRICAAGRUPAMENTORET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      AND  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      HRARPR.CDREGIMEPREVIDENCIARIO   =  </w:t>
      </w:r>
    </w:p>
    <w:p w:rsidR="00873286" w:rsidRPr="00A6261C" w:rsidRDefault="00A6261C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A6261C">
        <w:rPr>
          <w:rStyle w:val="nfaseIntensa"/>
          <w:sz w:val="16"/>
          <w:szCs w:val="16"/>
          <w:highlight w:val="white"/>
        </w:rPr>
        <w:t>RP.CDREGIMEPREVIDENCIARIO</w:t>
      </w:r>
      <w:proofErr w:type="gramEnd"/>
      <w:r w:rsidRPr="00A6261C">
        <w:rPr>
          <w:rStyle w:val="nfaseIntensa"/>
          <w:sz w:val="16"/>
          <w:szCs w:val="16"/>
          <w:highlight w:val="white"/>
        </w:rPr>
        <w:t>)</w:t>
      </w:r>
    </w:p>
    <w:p w:rsidR="00873286" w:rsidRPr="00A6261C" w:rsidRDefault="00873286" w:rsidP="008732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873286" w:rsidRPr="00A6261C" w:rsidRDefault="00A6261C" w:rsidP="00873286">
      <w:pPr>
        <w:rPr>
          <w:rStyle w:val="nfaseIntensa"/>
          <w:sz w:val="16"/>
          <w:szCs w:val="16"/>
          <w:highlight w:val="white"/>
        </w:rPr>
      </w:pPr>
      <w:r w:rsidRPr="00A6261C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A6261C">
        <w:rPr>
          <w:rStyle w:val="nfaseIntensa"/>
          <w:sz w:val="16"/>
          <w:szCs w:val="16"/>
          <w:highlight w:val="white"/>
        </w:rPr>
        <w:t>RP.NMREGIMEPREVIDENCIARIO</w:t>
      </w:r>
      <w:proofErr w:type="gramEnd"/>
    </w:p>
    <w:p w:rsidR="00873286" w:rsidRPr="00873286" w:rsidRDefault="00873286" w:rsidP="00873286"/>
    <w:p w:rsidR="00FA3F01" w:rsidRDefault="00FA3F01" w:rsidP="00DE3EFC">
      <w:pPr>
        <w:pStyle w:val="Ttulo2"/>
        <w:numPr>
          <w:ilvl w:val="2"/>
          <w:numId w:val="1"/>
        </w:numPr>
      </w:pPr>
      <w:bookmarkStart w:id="161" w:name="_Toc88487431"/>
      <w:r>
        <w:t>Listar Regime</w:t>
      </w:r>
      <w:r w:rsidR="00C936AF">
        <w:t xml:space="preserve">s de </w:t>
      </w:r>
      <w:r>
        <w:t>Trabalho</w:t>
      </w:r>
      <w:r w:rsidR="00C936AF">
        <w:t xml:space="preserve"> </w:t>
      </w:r>
      <w:r>
        <w:t>Associados</w:t>
      </w:r>
      <w:bookmarkEnd w:id="161"/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65688E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SELECT  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ECADREGIMETRABALHO.NMREGIMETRABALHO,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ECADREGIMETRABALHO.CDREGIMETRABALHO 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FROM ECADREGIMETRABALHO 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INNER JOIN EPAGHISTRUBRICAAGRUPREGTRAB HRART ON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  HRART.CDREGIMETRABALHO =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  ECADREGIMETRABALHO.CDREGIMETRABALHO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>WHERE   HRART.CDHISTRUBRICAAGRUPAMENTO =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  &amp;CDHISTRUBRICAAGRUPAMENTO</w:t>
      </w:r>
    </w:p>
    <w:p w:rsidR="000D6F80" w:rsidRPr="0065688E" w:rsidRDefault="000D6F80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0D6F80" w:rsidRPr="0065688E" w:rsidRDefault="0065688E" w:rsidP="000D6F80">
      <w:pPr>
        <w:ind w:left="0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>ORDER BY ECADREGIMETRABALHO.NMREGIMETRABALHO</w:t>
      </w:r>
    </w:p>
    <w:p w:rsidR="000D6F80" w:rsidRPr="0065688E" w:rsidRDefault="000D6F80" w:rsidP="000D6F80">
      <w:pPr>
        <w:ind w:left="0"/>
        <w:rPr>
          <w:rStyle w:val="nfaseIntensa"/>
          <w:sz w:val="16"/>
          <w:szCs w:val="16"/>
          <w:highlight w:val="white"/>
        </w:rPr>
      </w:pP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65688E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SELECT  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ECADREGIMETRABALHO.NMREGIMETRABALHO,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ECADREGIMETRABALHO.CDREGIMETRABALHO 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FROM ECADREGIMETRABALHO 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INNER JOIN EPAGHISTRUBRICAAGRUPREGTRABRET HRARTR ON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  HRARTR.CDREGIMETRABALHO =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  ECADREGIMETRABALHO.CDREGIMETRABALHO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>WHERE   HRARTR.CDHISTRUBRICAAGRUPAMENTORET =</w:t>
      </w:r>
    </w:p>
    <w:p w:rsidR="000D6F80" w:rsidRPr="0065688E" w:rsidRDefault="0065688E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 xml:space="preserve">    &amp;CDHISTRUBRICAAGRUPAMENTORET</w:t>
      </w:r>
    </w:p>
    <w:p w:rsidR="000D6F80" w:rsidRPr="0065688E" w:rsidRDefault="000D6F80" w:rsidP="000D6F8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0D6F80" w:rsidRPr="0065688E" w:rsidRDefault="0065688E" w:rsidP="00456033">
      <w:pPr>
        <w:ind w:left="0"/>
        <w:rPr>
          <w:rStyle w:val="nfaseIntensa"/>
          <w:sz w:val="16"/>
          <w:szCs w:val="16"/>
          <w:highlight w:val="white"/>
        </w:rPr>
      </w:pPr>
      <w:r w:rsidRPr="0065688E">
        <w:rPr>
          <w:rStyle w:val="nfaseIntensa"/>
          <w:sz w:val="16"/>
          <w:szCs w:val="16"/>
          <w:highlight w:val="white"/>
        </w:rPr>
        <w:t>ORDER BY ECADREGIMETRABALHO.NMREGIMETRABALHO</w:t>
      </w:r>
    </w:p>
    <w:p w:rsidR="000D6F80" w:rsidRPr="000D6F80" w:rsidRDefault="000D6F80" w:rsidP="000D6F80"/>
    <w:p w:rsidR="00FA3F01" w:rsidRDefault="00FA3F01" w:rsidP="00DE3EFC">
      <w:pPr>
        <w:pStyle w:val="Ttulo2"/>
        <w:numPr>
          <w:ilvl w:val="2"/>
          <w:numId w:val="1"/>
        </w:numPr>
      </w:pPr>
      <w:bookmarkStart w:id="162" w:name="_Toc88487432"/>
      <w:r>
        <w:t>Listar Regime</w:t>
      </w:r>
      <w:r w:rsidR="00C936AF">
        <w:t xml:space="preserve">s de </w:t>
      </w:r>
      <w:r>
        <w:t>Trabalho</w:t>
      </w:r>
      <w:r w:rsidR="00C936AF">
        <w:t xml:space="preserve"> Disponíveis</w:t>
      </w:r>
      <w:bookmarkEnd w:id="162"/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F81A61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SELECT    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F81A61">
        <w:rPr>
          <w:rStyle w:val="nfaseIntensa"/>
          <w:sz w:val="16"/>
          <w:szCs w:val="16"/>
          <w:highlight w:val="white"/>
        </w:rPr>
        <w:t>RT.NMREGIMETRABALHO</w:t>
      </w:r>
      <w:proofErr w:type="gramEnd"/>
      <w:r w:rsidRPr="00F81A61">
        <w:rPr>
          <w:rStyle w:val="nfaseIntensa"/>
          <w:sz w:val="16"/>
          <w:szCs w:val="16"/>
          <w:highlight w:val="white"/>
        </w:rPr>
        <w:t>,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F81A61">
        <w:rPr>
          <w:rStyle w:val="nfaseIntensa"/>
          <w:sz w:val="16"/>
          <w:szCs w:val="16"/>
          <w:highlight w:val="white"/>
        </w:rPr>
        <w:t>RT.CDREGIMETRABALHO</w:t>
      </w:r>
      <w:proofErr w:type="gramEnd"/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>FROM ECADREGIMETRABALHO RT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WHERE NOT EXISTS 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(SELECT 1 FROM EPAGHISTRUBRICAAGRUPREGTRAB HRART  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  WHERE   HRART.CDHISTRUBRICAAGRUPAMENTO = 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      &amp;CDHISTRUBRICAAGRUPAMENTO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      AND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      HRART.CDREGIMETRABALHO = 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F81A61">
        <w:rPr>
          <w:rStyle w:val="nfaseIntensa"/>
          <w:sz w:val="16"/>
          <w:szCs w:val="16"/>
          <w:highlight w:val="white"/>
        </w:rPr>
        <w:t>RT.CDREGIMETRABALHO</w:t>
      </w:r>
      <w:proofErr w:type="gramEnd"/>
      <w:r w:rsidRPr="00F81A61">
        <w:rPr>
          <w:rStyle w:val="nfaseIntensa"/>
          <w:sz w:val="16"/>
          <w:szCs w:val="16"/>
          <w:highlight w:val="white"/>
        </w:rPr>
        <w:t>)</w:t>
      </w:r>
    </w:p>
    <w:p w:rsidR="00FF75F2" w:rsidRPr="00F81A61" w:rsidRDefault="00F81A61" w:rsidP="00FF75F2">
      <w:pPr>
        <w:ind w:left="0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F81A61">
        <w:rPr>
          <w:rStyle w:val="nfaseIntensa"/>
          <w:sz w:val="16"/>
          <w:szCs w:val="16"/>
          <w:highlight w:val="white"/>
        </w:rPr>
        <w:t>RT.NMREGIMETRABALHO</w:t>
      </w:r>
      <w:proofErr w:type="gramEnd"/>
    </w:p>
    <w:p w:rsidR="00FF75F2" w:rsidRPr="00F81A61" w:rsidRDefault="00FF75F2" w:rsidP="00FF75F2">
      <w:pPr>
        <w:ind w:left="0"/>
        <w:rPr>
          <w:rStyle w:val="nfaseIntensa"/>
          <w:sz w:val="16"/>
          <w:szCs w:val="16"/>
          <w:highlight w:val="white"/>
        </w:rPr>
      </w:pP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F81A61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SELECT    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F81A61">
        <w:rPr>
          <w:rStyle w:val="nfaseIntensa"/>
          <w:sz w:val="16"/>
          <w:szCs w:val="16"/>
          <w:highlight w:val="white"/>
        </w:rPr>
        <w:t>RT.NMREGIMETRABALHO</w:t>
      </w:r>
      <w:proofErr w:type="gramEnd"/>
      <w:r w:rsidRPr="00F81A61">
        <w:rPr>
          <w:rStyle w:val="nfaseIntensa"/>
          <w:sz w:val="16"/>
          <w:szCs w:val="16"/>
          <w:highlight w:val="white"/>
        </w:rPr>
        <w:t>,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F81A61">
        <w:rPr>
          <w:rStyle w:val="nfaseIntensa"/>
          <w:sz w:val="16"/>
          <w:szCs w:val="16"/>
          <w:highlight w:val="white"/>
        </w:rPr>
        <w:t>RT.CDREGIMETRABALHO</w:t>
      </w:r>
      <w:proofErr w:type="gramEnd"/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>FROM ECADREGIMETRABALHO RT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WHERE NOT EXISTS 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(SELECT 1 FROM EPAGHISTRUBRICAAGRUPREGTRABRET HRARTR  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lastRenderedPageBreak/>
        <w:t xml:space="preserve">    WHERE   HRARTR.CDHISTRUBRICAAGRUPAMENTORET = 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      &amp;CDHISTRUBRICAAGRUPAMENTORET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      AND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      HRARTR.CDREGIMETRABALHO = </w:t>
      </w:r>
    </w:p>
    <w:p w:rsidR="00FF75F2" w:rsidRPr="00F81A61" w:rsidRDefault="00F81A61" w:rsidP="00FF75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        </w:t>
      </w:r>
      <w:proofErr w:type="gramStart"/>
      <w:r w:rsidRPr="00F81A61">
        <w:rPr>
          <w:rStyle w:val="nfaseIntensa"/>
          <w:sz w:val="16"/>
          <w:szCs w:val="16"/>
          <w:highlight w:val="white"/>
        </w:rPr>
        <w:t>RT.CDREGIMETRABALHO</w:t>
      </w:r>
      <w:proofErr w:type="gramEnd"/>
      <w:r w:rsidRPr="00F81A61">
        <w:rPr>
          <w:rStyle w:val="nfaseIntensa"/>
          <w:sz w:val="16"/>
          <w:szCs w:val="16"/>
          <w:highlight w:val="white"/>
        </w:rPr>
        <w:t>)</w:t>
      </w:r>
    </w:p>
    <w:p w:rsidR="00FF75F2" w:rsidRPr="00F81A61" w:rsidRDefault="00F81A61" w:rsidP="00FF75F2">
      <w:pPr>
        <w:rPr>
          <w:rStyle w:val="nfaseIntensa"/>
          <w:sz w:val="16"/>
          <w:szCs w:val="16"/>
          <w:highlight w:val="white"/>
        </w:rPr>
      </w:pPr>
      <w:r w:rsidRPr="00F81A61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F81A61">
        <w:rPr>
          <w:rStyle w:val="nfaseIntensa"/>
          <w:sz w:val="16"/>
          <w:szCs w:val="16"/>
          <w:highlight w:val="white"/>
        </w:rPr>
        <w:t>RT.NMREGIMETRABALHO</w:t>
      </w:r>
      <w:proofErr w:type="gramEnd"/>
    </w:p>
    <w:p w:rsidR="00FF75F2" w:rsidRDefault="00FF75F2" w:rsidP="00FF75F2"/>
    <w:p w:rsidR="00FF75F2" w:rsidRPr="00FF75F2" w:rsidRDefault="00FF75F2" w:rsidP="00FF75F2"/>
    <w:p w:rsidR="00FA3F01" w:rsidRDefault="00FA3F01" w:rsidP="00DE3EFC">
      <w:pPr>
        <w:pStyle w:val="Ttulo2"/>
        <w:numPr>
          <w:ilvl w:val="2"/>
          <w:numId w:val="1"/>
        </w:numPr>
      </w:pPr>
      <w:bookmarkStart w:id="163" w:name="_Toc88487433"/>
      <w:r>
        <w:t xml:space="preserve">Listar </w:t>
      </w:r>
      <w:r w:rsidR="00C936AF">
        <w:t>Relaç</w:t>
      </w:r>
      <w:r w:rsidR="00C936AF">
        <w:t>ões</w:t>
      </w:r>
      <w:r w:rsidR="00C936AF">
        <w:t xml:space="preserve"> de Trabalho</w:t>
      </w:r>
      <w:r w:rsidR="00C936AF">
        <w:t xml:space="preserve"> </w:t>
      </w:r>
      <w:r>
        <w:t>Associados</w:t>
      </w:r>
      <w:bookmarkEnd w:id="163"/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CF0E09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SELECT  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CF0E09">
        <w:rPr>
          <w:rStyle w:val="nfaseIntensa"/>
          <w:sz w:val="16"/>
          <w:szCs w:val="16"/>
          <w:highlight w:val="white"/>
        </w:rPr>
        <w:t>RT.NMRELACAOTRABALHO</w:t>
      </w:r>
      <w:proofErr w:type="gramEnd"/>
      <w:r w:rsidRPr="00CF0E09">
        <w:rPr>
          <w:rStyle w:val="nfaseIntensa"/>
          <w:sz w:val="16"/>
          <w:szCs w:val="16"/>
          <w:highlight w:val="white"/>
        </w:rPr>
        <w:t xml:space="preserve">,  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CF0E09">
        <w:rPr>
          <w:rStyle w:val="nfaseIntensa"/>
          <w:sz w:val="16"/>
          <w:szCs w:val="16"/>
          <w:highlight w:val="white"/>
        </w:rPr>
        <w:t>RT.CDRELACAOTRABALHO</w:t>
      </w:r>
      <w:proofErr w:type="gramEnd"/>
      <w:r w:rsidRPr="00CF0E09">
        <w:rPr>
          <w:rStyle w:val="nfaseIntensa"/>
          <w:sz w:val="16"/>
          <w:szCs w:val="16"/>
          <w:highlight w:val="white"/>
        </w:rPr>
        <w:t xml:space="preserve"> 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FROM ECADRELACAOTRABALHO RT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INNER JOIN EPAGHISTRUBRICAAGRUPRELTRAB HRARTR ON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  HRARTR.CDRELACAOTRABALHO =  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CF0E09">
        <w:rPr>
          <w:rStyle w:val="nfaseIntensa"/>
          <w:sz w:val="16"/>
          <w:szCs w:val="16"/>
          <w:highlight w:val="white"/>
        </w:rPr>
        <w:t>RT.CDRELACAOTRABALHO</w:t>
      </w:r>
      <w:proofErr w:type="gramEnd"/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>WHERE HRARTR.CDHISTRUBRICAAGRUPAMENTO =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  &amp;CDHISTRUBRICAAGRUPAMENTO</w:t>
      </w:r>
    </w:p>
    <w:p w:rsidR="008C570E" w:rsidRPr="00CF0E09" w:rsidRDefault="00CF0E09" w:rsidP="008C570E">
      <w:pPr>
        <w:ind w:left="0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CF0E09">
        <w:rPr>
          <w:rStyle w:val="nfaseIntensa"/>
          <w:sz w:val="16"/>
          <w:szCs w:val="16"/>
          <w:highlight w:val="white"/>
        </w:rPr>
        <w:t>RT.NMRELACAOTRABALHO</w:t>
      </w:r>
      <w:proofErr w:type="gramEnd"/>
    </w:p>
    <w:p w:rsidR="008C570E" w:rsidRPr="00CF0E09" w:rsidRDefault="008C570E" w:rsidP="008C570E">
      <w:pPr>
        <w:ind w:left="0"/>
        <w:rPr>
          <w:rStyle w:val="nfaseIntensa"/>
          <w:sz w:val="16"/>
          <w:szCs w:val="16"/>
          <w:highlight w:val="white"/>
        </w:rPr>
      </w:pP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CF0E09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SELECT  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CF0E09">
        <w:rPr>
          <w:rStyle w:val="nfaseIntensa"/>
          <w:sz w:val="16"/>
          <w:szCs w:val="16"/>
          <w:highlight w:val="white"/>
        </w:rPr>
        <w:t>RT.NMRELACAOTRABALHO</w:t>
      </w:r>
      <w:proofErr w:type="gramEnd"/>
      <w:r w:rsidRPr="00CF0E09">
        <w:rPr>
          <w:rStyle w:val="nfaseIntensa"/>
          <w:sz w:val="16"/>
          <w:szCs w:val="16"/>
          <w:highlight w:val="white"/>
        </w:rPr>
        <w:t xml:space="preserve">,  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CF0E09">
        <w:rPr>
          <w:rStyle w:val="nfaseIntensa"/>
          <w:sz w:val="16"/>
          <w:szCs w:val="16"/>
          <w:highlight w:val="white"/>
        </w:rPr>
        <w:t>RT.CDRELACAOTRABALHO</w:t>
      </w:r>
      <w:proofErr w:type="gramEnd"/>
      <w:r w:rsidRPr="00CF0E09">
        <w:rPr>
          <w:rStyle w:val="nfaseIntensa"/>
          <w:sz w:val="16"/>
          <w:szCs w:val="16"/>
          <w:highlight w:val="white"/>
        </w:rPr>
        <w:t xml:space="preserve"> 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FROM ECADRELACAOTRABALHO RT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INNER JOIN EPAGHISTRUBRICAAGRUPRELTRABRET HRARTR ON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  HRARTR.CDRELACAOTRABALHO =  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CF0E09">
        <w:rPr>
          <w:rStyle w:val="nfaseIntensa"/>
          <w:sz w:val="16"/>
          <w:szCs w:val="16"/>
          <w:highlight w:val="white"/>
        </w:rPr>
        <w:t>RT.CDRELACAOTRABALHO</w:t>
      </w:r>
      <w:proofErr w:type="gramEnd"/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>WHERE HRARTR.CDHISTRUBRICAAGRUPAMENTORET =</w:t>
      </w:r>
    </w:p>
    <w:p w:rsidR="008C570E" w:rsidRPr="00CF0E09" w:rsidRDefault="00CF0E09" w:rsidP="008C570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    &amp;CDHISTRUBRICAAGRUPAMENTORET</w:t>
      </w:r>
    </w:p>
    <w:p w:rsidR="008C570E" w:rsidRPr="00CF0E09" w:rsidRDefault="00CF0E09" w:rsidP="008C570E">
      <w:pPr>
        <w:rPr>
          <w:rStyle w:val="nfaseIntensa"/>
          <w:sz w:val="16"/>
          <w:szCs w:val="16"/>
          <w:highlight w:val="white"/>
        </w:rPr>
      </w:pPr>
      <w:r w:rsidRPr="00CF0E09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CF0E09">
        <w:rPr>
          <w:rStyle w:val="nfaseIntensa"/>
          <w:sz w:val="16"/>
          <w:szCs w:val="16"/>
          <w:highlight w:val="white"/>
        </w:rPr>
        <w:t>RT.NMRELACAOTRABALHO</w:t>
      </w:r>
      <w:proofErr w:type="gramEnd"/>
    </w:p>
    <w:p w:rsidR="008C570E" w:rsidRPr="008C570E" w:rsidRDefault="008C570E" w:rsidP="008C570E"/>
    <w:p w:rsidR="00FA3F01" w:rsidRDefault="00FA3F01" w:rsidP="00DE3EFC">
      <w:pPr>
        <w:pStyle w:val="Ttulo2"/>
        <w:numPr>
          <w:ilvl w:val="2"/>
          <w:numId w:val="1"/>
        </w:numPr>
      </w:pPr>
      <w:bookmarkStart w:id="164" w:name="_Toc88487434"/>
      <w:r>
        <w:t>Listar Rela</w:t>
      </w:r>
      <w:r w:rsidR="00C936AF">
        <w:t xml:space="preserve">ções de </w:t>
      </w:r>
      <w:r>
        <w:t>Trabalho</w:t>
      </w:r>
      <w:r w:rsidR="00C936AF">
        <w:t xml:space="preserve"> Disponíveis</w:t>
      </w:r>
      <w:bookmarkEnd w:id="164"/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A57E0F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SELECT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gramStart"/>
      <w:r w:rsidRPr="00A57E0F">
        <w:rPr>
          <w:rStyle w:val="nfaseIntensa"/>
          <w:sz w:val="16"/>
          <w:szCs w:val="16"/>
          <w:highlight w:val="white"/>
        </w:rPr>
        <w:t>RT.NMRELACAOTRABALHO</w:t>
      </w:r>
      <w:proofErr w:type="gramEnd"/>
      <w:r w:rsidRPr="00A57E0F">
        <w:rPr>
          <w:rStyle w:val="nfaseIntensa"/>
          <w:sz w:val="16"/>
          <w:szCs w:val="16"/>
          <w:highlight w:val="white"/>
        </w:rPr>
        <w:t xml:space="preserve">,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gramStart"/>
      <w:r w:rsidRPr="00A57E0F">
        <w:rPr>
          <w:rStyle w:val="nfaseIntensa"/>
          <w:sz w:val="16"/>
          <w:szCs w:val="16"/>
          <w:highlight w:val="white"/>
        </w:rPr>
        <w:t>RT.CDRELACAOTRABALHO</w:t>
      </w:r>
      <w:proofErr w:type="gramEnd"/>
      <w:r w:rsidRPr="00A57E0F">
        <w:rPr>
          <w:rStyle w:val="nfaseIntensa"/>
          <w:sz w:val="16"/>
          <w:szCs w:val="16"/>
          <w:highlight w:val="white"/>
        </w:rPr>
        <w:t xml:space="preserve"> 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>FROM ECADRELACAOTRABALHO RT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WHERE NOT EXISTS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(SELECT 1 FROM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EPAGHISTRUBRICAAGRUPRELTRAB HRART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WHERE HRART.CDHISTRUBRICAAGRUPAMENTO =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&amp;CDHISTRUBRICAAGRUPAMENTO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AND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HRART.CDRELACAOTRABALHO =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A57E0F">
        <w:rPr>
          <w:rStyle w:val="nfaseIntensa"/>
          <w:sz w:val="16"/>
          <w:szCs w:val="16"/>
          <w:highlight w:val="white"/>
        </w:rPr>
        <w:t>RT.CDRELACAOTRABALHO</w:t>
      </w:r>
      <w:proofErr w:type="gramEnd"/>
      <w:r w:rsidRPr="00A57E0F">
        <w:rPr>
          <w:rStyle w:val="nfaseIntensa"/>
          <w:sz w:val="16"/>
          <w:szCs w:val="16"/>
          <w:highlight w:val="white"/>
        </w:rPr>
        <w:t xml:space="preserve">) </w:t>
      </w:r>
    </w:p>
    <w:p w:rsidR="00B70110" w:rsidRPr="00A57E0F" w:rsidRDefault="00A57E0F" w:rsidP="00B70110">
      <w:pPr>
        <w:ind w:left="0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A57E0F">
        <w:rPr>
          <w:rStyle w:val="nfaseIntensa"/>
          <w:sz w:val="16"/>
          <w:szCs w:val="16"/>
          <w:highlight w:val="white"/>
        </w:rPr>
        <w:t>RT.NMRELACAOTRABALHO</w:t>
      </w:r>
      <w:proofErr w:type="gramEnd"/>
    </w:p>
    <w:p w:rsidR="00B70110" w:rsidRPr="00A57E0F" w:rsidRDefault="00B70110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i w:val="0"/>
          <w:iCs w:val="0"/>
          <w:sz w:val="16"/>
          <w:szCs w:val="16"/>
          <w:highlight w:val="white"/>
        </w:rPr>
      </w:pP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A57E0F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SELECT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gramStart"/>
      <w:r w:rsidRPr="00A57E0F">
        <w:rPr>
          <w:rStyle w:val="nfaseIntensa"/>
          <w:sz w:val="16"/>
          <w:szCs w:val="16"/>
          <w:highlight w:val="white"/>
        </w:rPr>
        <w:t>RT.NMRELACAOTRABALHO</w:t>
      </w:r>
      <w:proofErr w:type="gramEnd"/>
      <w:r w:rsidRPr="00A57E0F">
        <w:rPr>
          <w:rStyle w:val="nfaseIntensa"/>
          <w:sz w:val="16"/>
          <w:szCs w:val="16"/>
          <w:highlight w:val="white"/>
        </w:rPr>
        <w:t xml:space="preserve">,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proofErr w:type="gramStart"/>
      <w:r w:rsidRPr="00A57E0F">
        <w:rPr>
          <w:rStyle w:val="nfaseIntensa"/>
          <w:sz w:val="16"/>
          <w:szCs w:val="16"/>
          <w:highlight w:val="white"/>
        </w:rPr>
        <w:t>RT.CDRELACAOTRABALHO</w:t>
      </w:r>
      <w:proofErr w:type="gramEnd"/>
      <w:r w:rsidRPr="00A57E0F">
        <w:rPr>
          <w:rStyle w:val="nfaseIntensa"/>
          <w:sz w:val="16"/>
          <w:szCs w:val="16"/>
          <w:highlight w:val="white"/>
        </w:rPr>
        <w:t xml:space="preserve"> 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>FROM ECADRELACAOTRABALHO RT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WHERE NOT EXISTS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(SELECT 1 FROM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EPAGHISTRUBRICAAGRUPRELTRABRET HRARTR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WHERE HRARTR.CDHISTRUBRICAAGRUPAMENTORET =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&amp;CDHISTRUBRICAAGRUPAMENTORET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AND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HRARTR.CDRELACAOTRABALHO = </w:t>
      </w:r>
    </w:p>
    <w:p w:rsidR="00B70110" w:rsidRPr="00A57E0F" w:rsidRDefault="00A57E0F" w:rsidP="00B7011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A57E0F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A57E0F">
        <w:rPr>
          <w:rStyle w:val="nfaseIntensa"/>
          <w:sz w:val="16"/>
          <w:szCs w:val="16"/>
          <w:highlight w:val="white"/>
        </w:rPr>
        <w:t>RT.CDRELACAOTRABALHO</w:t>
      </w:r>
      <w:proofErr w:type="gramEnd"/>
      <w:r w:rsidRPr="00A57E0F">
        <w:rPr>
          <w:rStyle w:val="nfaseIntensa"/>
          <w:sz w:val="16"/>
          <w:szCs w:val="16"/>
          <w:highlight w:val="white"/>
        </w:rPr>
        <w:t xml:space="preserve">) </w:t>
      </w:r>
    </w:p>
    <w:p w:rsidR="00B70C7A" w:rsidRDefault="00A57E0F" w:rsidP="00B70110">
      <w:pPr>
        <w:rPr>
          <w:rFonts w:ascii="Courier New" w:hAnsi="Courier New" w:cs="Courier New"/>
          <w:color w:val="000080"/>
          <w:sz w:val="20"/>
          <w:szCs w:val="20"/>
          <w:lang w:val="en-US"/>
        </w:rPr>
      </w:pPr>
      <w:r w:rsidRPr="00A57E0F">
        <w:rPr>
          <w:rStyle w:val="nfaseIntensa"/>
          <w:sz w:val="16"/>
          <w:szCs w:val="16"/>
          <w:highlight w:val="white"/>
        </w:rPr>
        <w:lastRenderedPageBreak/>
        <w:t xml:space="preserve">ORDER BY </w:t>
      </w:r>
      <w:proofErr w:type="gramStart"/>
      <w:r w:rsidRPr="00A57E0F">
        <w:rPr>
          <w:rStyle w:val="nfaseIntensa"/>
          <w:sz w:val="16"/>
          <w:szCs w:val="16"/>
          <w:highlight w:val="white"/>
        </w:rPr>
        <w:t>RT.NMRELACAOTRABALHO</w:t>
      </w:r>
      <w:proofErr w:type="gramEnd"/>
    </w:p>
    <w:p w:rsidR="00B70110" w:rsidRDefault="00B70110" w:rsidP="00B70110"/>
    <w:p w:rsidR="00FA3F01" w:rsidRDefault="00FA3F01" w:rsidP="00DE3EFC">
      <w:pPr>
        <w:pStyle w:val="Ttulo2"/>
        <w:numPr>
          <w:ilvl w:val="2"/>
          <w:numId w:val="1"/>
        </w:numPr>
      </w:pPr>
      <w:bookmarkStart w:id="165" w:name="_Toc88487435"/>
      <w:r>
        <w:t xml:space="preserve">Listar </w:t>
      </w:r>
      <w:r w:rsidR="00C936AF">
        <w:t xml:space="preserve">Situações Previdenciária </w:t>
      </w:r>
      <w:r>
        <w:t>Associados</w:t>
      </w:r>
      <w:bookmarkEnd w:id="165"/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D023A2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SELECT  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D023A2">
        <w:rPr>
          <w:rStyle w:val="nfaseIntensa"/>
          <w:sz w:val="16"/>
          <w:szCs w:val="16"/>
          <w:highlight w:val="white"/>
        </w:rPr>
        <w:t>SP.NMSITUACAOPREVIDENCIARIA</w:t>
      </w:r>
      <w:proofErr w:type="gramEnd"/>
      <w:r w:rsidRPr="00D023A2">
        <w:rPr>
          <w:rStyle w:val="nfaseIntensa"/>
          <w:sz w:val="16"/>
          <w:szCs w:val="16"/>
          <w:highlight w:val="white"/>
        </w:rPr>
        <w:t>,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D023A2">
        <w:rPr>
          <w:rStyle w:val="nfaseIntensa"/>
          <w:sz w:val="16"/>
          <w:szCs w:val="16"/>
          <w:highlight w:val="white"/>
        </w:rPr>
        <w:t>SP.CDSITUACAOPREVIDENCIARIA</w:t>
      </w:r>
      <w:proofErr w:type="gramEnd"/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>FROM ECADSITUACAOPREVIDENCIARIA SP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INNER </w:t>
      </w:r>
      <w:proofErr w:type="gramStart"/>
      <w:r w:rsidRPr="00D023A2">
        <w:rPr>
          <w:rStyle w:val="nfaseIntensa"/>
          <w:sz w:val="16"/>
          <w:szCs w:val="16"/>
          <w:highlight w:val="white"/>
        </w:rPr>
        <w:t>JOIN  EPAGHISTRUBRICAAGRUPSITPREV</w:t>
      </w:r>
      <w:proofErr w:type="gramEnd"/>
      <w:r w:rsidRPr="00D023A2">
        <w:rPr>
          <w:rStyle w:val="nfaseIntensa"/>
          <w:sz w:val="16"/>
          <w:szCs w:val="16"/>
          <w:highlight w:val="white"/>
        </w:rPr>
        <w:t xml:space="preserve"> HRASP ON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      HRASP.CDSITUACAOPREVIDENCIARIA = 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D023A2">
        <w:rPr>
          <w:rStyle w:val="nfaseIntensa"/>
          <w:sz w:val="16"/>
          <w:szCs w:val="16"/>
          <w:highlight w:val="white"/>
        </w:rPr>
        <w:t>SP.CDSITUACAOPREVIDENCIARIA</w:t>
      </w:r>
      <w:proofErr w:type="gramEnd"/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WHERE   HRASP.CDHISTRUBRICAAGRUPAMENTO = 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    &amp;CDHISTRUBRICAAGRUPAMENTO</w:t>
      </w:r>
    </w:p>
    <w:p w:rsidR="006D0DB6" w:rsidRPr="00D023A2" w:rsidRDefault="006D0DB6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D0DB6" w:rsidRPr="00D023A2" w:rsidRDefault="00D023A2" w:rsidP="006D0DB6">
      <w:pPr>
        <w:ind w:left="0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D023A2">
        <w:rPr>
          <w:rStyle w:val="nfaseIntensa"/>
          <w:sz w:val="16"/>
          <w:szCs w:val="16"/>
          <w:highlight w:val="white"/>
        </w:rPr>
        <w:t>SP.NMSITUACAOPREVIDENCIARIA</w:t>
      </w:r>
      <w:proofErr w:type="gramEnd"/>
    </w:p>
    <w:p w:rsidR="006D0DB6" w:rsidRPr="00D023A2" w:rsidRDefault="006D0DB6" w:rsidP="006D0DB6">
      <w:pPr>
        <w:ind w:left="0"/>
        <w:rPr>
          <w:rStyle w:val="nfaseIntensa"/>
          <w:sz w:val="16"/>
          <w:szCs w:val="16"/>
          <w:highlight w:val="white"/>
        </w:rPr>
      </w:pP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D023A2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SELECT  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D023A2">
        <w:rPr>
          <w:rStyle w:val="nfaseIntensa"/>
          <w:sz w:val="16"/>
          <w:szCs w:val="16"/>
          <w:highlight w:val="white"/>
        </w:rPr>
        <w:t>SP.NMSITUACAOPREVIDENCIARIA</w:t>
      </w:r>
      <w:proofErr w:type="gramEnd"/>
      <w:r w:rsidRPr="00D023A2">
        <w:rPr>
          <w:rStyle w:val="nfaseIntensa"/>
          <w:sz w:val="16"/>
          <w:szCs w:val="16"/>
          <w:highlight w:val="white"/>
        </w:rPr>
        <w:t>,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D023A2">
        <w:rPr>
          <w:rStyle w:val="nfaseIntensa"/>
          <w:sz w:val="16"/>
          <w:szCs w:val="16"/>
          <w:highlight w:val="white"/>
        </w:rPr>
        <w:t>SP.CDSITUACAOPREVIDENCIARIA</w:t>
      </w:r>
      <w:proofErr w:type="gramEnd"/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>FROM ECADSITUACAOPREVIDENCIARIA SP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INNER </w:t>
      </w:r>
      <w:proofErr w:type="gramStart"/>
      <w:r w:rsidRPr="00D023A2">
        <w:rPr>
          <w:rStyle w:val="nfaseIntensa"/>
          <w:sz w:val="16"/>
          <w:szCs w:val="16"/>
          <w:highlight w:val="white"/>
        </w:rPr>
        <w:t>JOIN  EPAGHISTRUBRICAAGRUPSITPREVRET</w:t>
      </w:r>
      <w:proofErr w:type="gramEnd"/>
      <w:r w:rsidRPr="00D023A2">
        <w:rPr>
          <w:rStyle w:val="nfaseIntensa"/>
          <w:sz w:val="16"/>
          <w:szCs w:val="16"/>
          <w:highlight w:val="white"/>
        </w:rPr>
        <w:t xml:space="preserve"> HRASPR ON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      HRASPR.CDSITUACAOPREVIDENCIARIA = 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D023A2">
        <w:rPr>
          <w:rStyle w:val="nfaseIntensa"/>
          <w:sz w:val="16"/>
          <w:szCs w:val="16"/>
          <w:highlight w:val="white"/>
        </w:rPr>
        <w:t>SP.CDSITUACAOPREVIDENCIARIA</w:t>
      </w:r>
      <w:proofErr w:type="gramEnd"/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WHERE   HRASPR.CDHISTRUBRICAAGRUPAMENTORET = </w:t>
      </w:r>
    </w:p>
    <w:p w:rsidR="006D0DB6" w:rsidRPr="00D023A2" w:rsidRDefault="00D023A2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D023A2">
        <w:rPr>
          <w:rStyle w:val="nfaseIntensa"/>
          <w:sz w:val="16"/>
          <w:szCs w:val="16"/>
          <w:highlight w:val="white"/>
        </w:rPr>
        <w:t xml:space="preserve">    &amp;CDHISTRUBRICAAGRUPAMENTORET</w:t>
      </w:r>
    </w:p>
    <w:p w:rsidR="006D0DB6" w:rsidRPr="00D023A2" w:rsidRDefault="006D0DB6" w:rsidP="006D0DB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281D52" w:rsidRDefault="00D023A2" w:rsidP="00D023A2">
      <w:pPr>
        <w:ind w:left="0"/>
      </w:pPr>
      <w:r w:rsidRPr="00D023A2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D023A2">
        <w:rPr>
          <w:rStyle w:val="nfaseIntensa"/>
          <w:sz w:val="16"/>
          <w:szCs w:val="16"/>
          <w:highlight w:val="white"/>
        </w:rPr>
        <w:t>SP.NMSITUACAOPREVIDENCIARIA</w:t>
      </w:r>
      <w:proofErr w:type="gramEnd"/>
    </w:p>
    <w:p w:rsidR="00281D52" w:rsidRPr="00281D52" w:rsidRDefault="00281D52" w:rsidP="00281D52"/>
    <w:p w:rsidR="00FA3F01" w:rsidRDefault="00FA3F01" w:rsidP="00DE3EFC">
      <w:pPr>
        <w:pStyle w:val="Ttulo2"/>
        <w:numPr>
          <w:ilvl w:val="2"/>
          <w:numId w:val="1"/>
        </w:numPr>
      </w:pPr>
      <w:bookmarkStart w:id="166" w:name="_Toc88487436"/>
      <w:r>
        <w:t xml:space="preserve">Listar </w:t>
      </w:r>
      <w:r w:rsidR="00C936AF">
        <w:t>Situações Previdenciária Disponíveis</w:t>
      </w:r>
      <w:bookmarkEnd w:id="166"/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093342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SELECT 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093342">
        <w:rPr>
          <w:rStyle w:val="nfaseIntensa"/>
          <w:sz w:val="16"/>
          <w:szCs w:val="16"/>
          <w:highlight w:val="white"/>
        </w:rPr>
        <w:t>SP.NMSITUACAOPREVIDENCIARIA</w:t>
      </w:r>
      <w:proofErr w:type="gramEnd"/>
      <w:r w:rsidRPr="00093342">
        <w:rPr>
          <w:rStyle w:val="nfaseIntensa"/>
          <w:sz w:val="16"/>
          <w:szCs w:val="16"/>
          <w:highlight w:val="white"/>
        </w:rPr>
        <w:t>,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093342">
        <w:rPr>
          <w:rStyle w:val="nfaseIntensa"/>
          <w:sz w:val="16"/>
          <w:szCs w:val="16"/>
          <w:highlight w:val="white"/>
        </w:rPr>
        <w:t>SP.CDSITUACAOPREVIDENCIARIA</w:t>
      </w:r>
      <w:proofErr w:type="gramEnd"/>
      <w:r w:rsidRPr="00093342">
        <w:rPr>
          <w:rStyle w:val="nfaseIntensa"/>
          <w:sz w:val="16"/>
          <w:szCs w:val="16"/>
          <w:highlight w:val="white"/>
        </w:rPr>
        <w:t xml:space="preserve">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>FROM   ECADSITUACAOPREVIDENCIARIA SP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WHERE                    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NOT EXISTS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(SELECT 1 </w:t>
      </w:r>
      <w:proofErr w:type="gramStart"/>
      <w:r w:rsidRPr="00093342">
        <w:rPr>
          <w:rStyle w:val="nfaseIntensa"/>
          <w:sz w:val="16"/>
          <w:szCs w:val="16"/>
          <w:highlight w:val="white"/>
        </w:rPr>
        <w:t>FROM  EPAGHISTRUBRICAAGRUPSITPREV</w:t>
      </w:r>
      <w:proofErr w:type="gramEnd"/>
      <w:r w:rsidRPr="00093342">
        <w:rPr>
          <w:rStyle w:val="nfaseIntensa"/>
          <w:sz w:val="16"/>
          <w:szCs w:val="16"/>
          <w:highlight w:val="white"/>
        </w:rPr>
        <w:t xml:space="preserve"> HRASP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              WHERE HRASP.CDHISTRUBRICAAGRUPAMENTO =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        &amp;CDHISTRUBRICAAGRUPAMENTO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        AND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        HRASP.CDSITUACAOPREVIDENCIARIA =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        </w:t>
      </w:r>
      <w:proofErr w:type="gramStart"/>
      <w:r w:rsidRPr="00093342">
        <w:rPr>
          <w:rStyle w:val="nfaseIntensa"/>
          <w:sz w:val="16"/>
          <w:szCs w:val="16"/>
          <w:highlight w:val="white"/>
        </w:rPr>
        <w:t>SP.CDSITUACAOPREVIDENCIARIA</w:t>
      </w:r>
      <w:proofErr w:type="gramEnd"/>
      <w:r w:rsidRPr="00093342">
        <w:rPr>
          <w:rStyle w:val="nfaseIntensa"/>
          <w:sz w:val="16"/>
          <w:szCs w:val="16"/>
          <w:highlight w:val="white"/>
        </w:rPr>
        <w:t>)</w:t>
      </w:r>
    </w:p>
    <w:p w:rsidR="00AF2A86" w:rsidRPr="00093342" w:rsidRDefault="00093342" w:rsidP="00AF2A86">
      <w:pPr>
        <w:ind w:left="0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093342">
        <w:rPr>
          <w:rStyle w:val="nfaseIntensa"/>
          <w:sz w:val="16"/>
          <w:szCs w:val="16"/>
          <w:highlight w:val="white"/>
        </w:rPr>
        <w:t>SP.NMSITUACAOPREVIDENCIARIA</w:t>
      </w:r>
      <w:proofErr w:type="gramEnd"/>
    </w:p>
    <w:p w:rsidR="00AF2A86" w:rsidRPr="00093342" w:rsidRDefault="00AF2A86" w:rsidP="00AF2A86">
      <w:pPr>
        <w:ind w:left="0"/>
        <w:rPr>
          <w:rStyle w:val="nfaseIntensa"/>
          <w:sz w:val="16"/>
          <w:szCs w:val="16"/>
          <w:highlight w:val="white"/>
        </w:rPr>
      </w:pP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093342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SELECT 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093342">
        <w:rPr>
          <w:rStyle w:val="nfaseIntensa"/>
          <w:sz w:val="16"/>
          <w:szCs w:val="16"/>
          <w:highlight w:val="white"/>
        </w:rPr>
        <w:t>SP.NMSITUACAOPREVIDENCIARIA</w:t>
      </w:r>
      <w:proofErr w:type="gramEnd"/>
      <w:r w:rsidRPr="00093342">
        <w:rPr>
          <w:rStyle w:val="nfaseIntensa"/>
          <w:sz w:val="16"/>
          <w:szCs w:val="16"/>
          <w:highlight w:val="white"/>
        </w:rPr>
        <w:t>,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093342">
        <w:rPr>
          <w:rStyle w:val="nfaseIntensa"/>
          <w:sz w:val="16"/>
          <w:szCs w:val="16"/>
          <w:highlight w:val="white"/>
        </w:rPr>
        <w:t>SP.CDSITUACAOPREVIDENCIARIA</w:t>
      </w:r>
      <w:proofErr w:type="gramEnd"/>
      <w:r w:rsidRPr="00093342">
        <w:rPr>
          <w:rStyle w:val="nfaseIntensa"/>
          <w:sz w:val="16"/>
          <w:szCs w:val="16"/>
          <w:highlight w:val="white"/>
        </w:rPr>
        <w:t xml:space="preserve">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>FROM   ECADSITUACAOPREVIDENCIARIA SP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WHERE                    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NOT EXISTS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(SELECT 1 </w:t>
      </w:r>
      <w:proofErr w:type="gramStart"/>
      <w:r w:rsidRPr="00093342">
        <w:rPr>
          <w:rStyle w:val="nfaseIntensa"/>
          <w:sz w:val="16"/>
          <w:szCs w:val="16"/>
          <w:highlight w:val="white"/>
        </w:rPr>
        <w:t>FROM  EPAGHISTRUBRICAAGRUPSITPREVRET</w:t>
      </w:r>
      <w:proofErr w:type="gramEnd"/>
      <w:r w:rsidRPr="00093342">
        <w:rPr>
          <w:rStyle w:val="nfaseIntensa"/>
          <w:sz w:val="16"/>
          <w:szCs w:val="16"/>
          <w:highlight w:val="white"/>
        </w:rPr>
        <w:t xml:space="preserve"> HRASPR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              WHERE HRASPR.CDHISTRUBRICAAGRUPAMENTORET =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        &amp;CDHISTRUBRICAAGRUPAMENTORET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        AND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t xml:space="preserve">            HRASPR.CDSITUACAOPREVIDENCIARIA = </w:t>
      </w:r>
    </w:p>
    <w:p w:rsidR="00AF2A86" w:rsidRPr="00093342" w:rsidRDefault="00093342" w:rsidP="00AF2A8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93342">
        <w:rPr>
          <w:rStyle w:val="nfaseIntensa"/>
          <w:sz w:val="16"/>
          <w:szCs w:val="16"/>
          <w:highlight w:val="white"/>
        </w:rPr>
        <w:lastRenderedPageBreak/>
        <w:t xml:space="preserve">            </w:t>
      </w:r>
      <w:proofErr w:type="gramStart"/>
      <w:r w:rsidRPr="00093342">
        <w:rPr>
          <w:rStyle w:val="nfaseIntensa"/>
          <w:sz w:val="16"/>
          <w:szCs w:val="16"/>
          <w:highlight w:val="white"/>
        </w:rPr>
        <w:t>SP.CDSITUACAOPREVIDENCIARIA</w:t>
      </w:r>
      <w:proofErr w:type="gramEnd"/>
      <w:r w:rsidRPr="00093342">
        <w:rPr>
          <w:rStyle w:val="nfaseIntensa"/>
          <w:sz w:val="16"/>
          <w:szCs w:val="16"/>
          <w:highlight w:val="white"/>
        </w:rPr>
        <w:t>)</w:t>
      </w:r>
    </w:p>
    <w:p w:rsidR="00C97EB4" w:rsidRDefault="00093342" w:rsidP="00AF2A86">
      <w:pPr>
        <w:ind w:left="0"/>
      </w:pPr>
      <w:r w:rsidRPr="00093342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093342">
        <w:rPr>
          <w:rStyle w:val="nfaseIntensa"/>
          <w:sz w:val="16"/>
          <w:szCs w:val="16"/>
          <w:highlight w:val="white"/>
        </w:rPr>
        <w:t>SP.NMSITUACAOPREVIDENCIARIA</w:t>
      </w:r>
      <w:proofErr w:type="gramEnd"/>
    </w:p>
    <w:p w:rsidR="00C97EB4" w:rsidRPr="00C97EB4" w:rsidRDefault="00C97EB4" w:rsidP="00C97EB4"/>
    <w:p w:rsidR="00FA3F01" w:rsidRDefault="00FA3F01" w:rsidP="00DE3EFC">
      <w:pPr>
        <w:pStyle w:val="Ttulo2"/>
        <w:numPr>
          <w:ilvl w:val="2"/>
          <w:numId w:val="1"/>
        </w:numPr>
      </w:pPr>
      <w:bookmarkStart w:id="167" w:name="_Toc88487437"/>
      <w:r>
        <w:t xml:space="preserve">Listar </w:t>
      </w:r>
      <w:r w:rsidR="00C936AF">
        <w:t xml:space="preserve">Funções </w:t>
      </w:r>
      <w:r>
        <w:t>Chefia</w:t>
      </w:r>
      <w:bookmarkEnd w:id="167"/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714EA3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SELECT 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(SELECT EFC.NMFUNCAOCHEFIA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714EA3">
        <w:rPr>
          <w:rStyle w:val="nfaseIntensa"/>
          <w:sz w:val="16"/>
          <w:szCs w:val="16"/>
          <w:highlight w:val="white"/>
        </w:rPr>
        <w:t>FROM  ECADEVOLUCAOFUNCAOCHEFIA</w:t>
      </w:r>
      <w:proofErr w:type="gramEnd"/>
      <w:r w:rsidRPr="00714EA3">
        <w:rPr>
          <w:rStyle w:val="nfaseIntensa"/>
          <w:sz w:val="16"/>
          <w:szCs w:val="16"/>
          <w:highlight w:val="white"/>
        </w:rPr>
        <w:t xml:space="preserve"> EFC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WHERE   EFC.CDFUNCAOCHEFIA =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HRAF.CDFUNCAOCHEFIA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AND  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EFC.FLANULADO = 'N'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AND  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EFC.DTINICIOVIGENCIA = 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(SELECT </w:t>
      </w:r>
      <w:proofErr w:type="gramStart"/>
      <w:r w:rsidRPr="00714EA3">
        <w:rPr>
          <w:rStyle w:val="nfaseIntensa"/>
          <w:sz w:val="16"/>
          <w:szCs w:val="16"/>
          <w:highlight w:val="white"/>
        </w:rPr>
        <w:t>MAX(</w:t>
      </w:r>
      <w:proofErr w:type="gramEnd"/>
      <w:r w:rsidRPr="00714EA3">
        <w:rPr>
          <w:rStyle w:val="nfaseIntensa"/>
          <w:sz w:val="16"/>
          <w:szCs w:val="16"/>
          <w:highlight w:val="white"/>
        </w:rPr>
        <w:t xml:space="preserve">FUNCAO.DTINICIOVIGENCIA)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  FROM ECADEVOLUCAOFUNCAOCHEFIA FUNCAO 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  WHERE   FUNCAO.CDFUNCAOCHEFIA =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      EFC.CDFUNCAOCHEFIA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      AND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      FUNCAO.FLANULADO = 'N')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) AS NMFUNCAOCHEFIA, 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HRAF.CDFUNCAOCHEFIA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>FROM EPAGHISTRUBRICAAGRUPFUC HRAF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WHERE   HRAF.CDHISTRUBRICAAGRUPAMENTO =  </w:t>
      </w:r>
    </w:p>
    <w:p w:rsidR="00790B3E" w:rsidRPr="00714EA3" w:rsidRDefault="00714EA3" w:rsidP="00790B3E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&amp;CDHISTRUBRICAAGRUPAMENTO </w:t>
      </w:r>
    </w:p>
    <w:p w:rsidR="00790B3E" w:rsidRPr="00714EA3" w:rsidRDefault="00714EA3" w:rsidP="00790B3E">
      <w:pPr>
        <w:ind w:left="0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>ORDER BY 1</w:t>
      </w:r>
    </w:p>
    <w:p w:rsidR="00790B3E" w:rsidRPr="00714EA3" w:rsidRDefault="00790B3E" w:rsidP="00790B3E">
      <w:pPr>
        <w:ind w:left="0"/>
        <w:rPr>
          <w:rStyle w:val="nfaseIntensa"/>
          <w:sz w:val="16"/>
          <w:szCs w:val="16"/>
          <w:highlight w:val="white"/>
        </w:rPr>
      </w:pP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714EA3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SELECT 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(SELECT EFC.NMFUNCAOCHEFIA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714EA3">
        <w:rPr>
          <w:rStyle w:val="nfaseIntensa"/>
          <w:sz w:val="16"/>
          <w:szCs w:val="16"/>
          <w:highlight w:val="white"/>
        </w:rPr>
        <w:t>FROM  ECADEVOLUCAOFUNCAOCHEFIA</w:t>
      </w:r>
      <w:proofErr w:type="gramEnd"/>
      <w:r w:rsidRPr="00714EA3">
        <w:rPr>
          <w:rStyle w:val="nfaseIntensa"/>
          <w:sz w:val="16"/>
          <w:szCs w:val="16"/>
          <w:highlight w:val="white"/>
        </w:rPr>
        <w:t xml:space="preserve"> EFC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WHERE   EFC.CDFUNCAOCHEFIA =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HRAFR.CDFUNCAOCHEFIA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AND  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EFC.FLANULADO = 'N'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AND  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EFC.DTINICIOVIGENCIA = 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(SELECT </w:t>
      </w:r>
      <w:proofErr w:type="gramStart"/>
      <w:r w:rsidRPr="00714EA3">
        <w:rPr>
          <w:rStyle w:val="nfaseIntensa"/>
          <w:sz w:val="16"/>
          <w:szCs w:val="16"/>
          <w:highlight w:val="white"/>
        </w:rPr>
        <w:t>MAX(</w:t>
      </w:r>
      <w:proofErr w:type="gramEnd"/>
      <w:r w:rsidRPr="00714EA3">
        <w:rPr>
          <w:rStyle w:val="nfaseIntensa"/>
          <w:sz w:val="16"/>
          <w:szCs w:val="16"/>
          <w:highlight w:val="white"/>
        </w:rPr>
        <w:t xml:space="preserve">FUNCAO.DTINICIOVIGENCIA)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  FROM ECADEVOLUCAOFUNCAOCHEFIA FUNCAO 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  WHERE   FUNCAO.CDFUNCAOCHEFIA =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      EFC.CDFUNCAOCHEFIA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      AND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          FUNCAO.FLANULADO = 'N')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) AS NMFUNCAOCHEFIA, 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HRAFR.CDFUNCAOCHEFIA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>FROM EPAGHISTRUBRICAAGRUPFUCRET HRAFR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WHERE   HRAFR.CDHISTRUBRICAAGRUPAMENTORET =  </w:t>
      </w:r>
    </w:p>
    <w:p w:rsidR="002B2B89" w:rsidRPr="00714EA3" w:rsidRDefault="00714EA3" w:rsidP="002B2B89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 xml:space="preserve">    &amp;CDHISTRUBRICAAGRUPAMENTORET </w:t>
      </w:r>
    </w:p>
    <w:p w:rsidR="00150EC4" w:rsidRPr="00714EA3" w:rsidRDefault="00714EA3" w:rsidP="002B2B89">
      <w:pPr>
        <w:ind w:left="0"/>
        <w:rPr>
          <w:rStyle w:val="nfaseIntensa"/>
          <w:sz w:val="16"/>
          <w:szCs w:val="16"/>
          <w:highlight w:val="white"/>
        </w:rPr>
      </w:pPr>
      <w:r w:rsidRPr="00714EA3">
        <w:rPr>
          <w:rStyle w:val="nfaseIntensa"/>
          <w:sz w:val="16"/>
          <w:szCs w:val="16"/>
          <w:highlight w:val="white"/>
        </w:rPr>
        <w:t>ORDER BY 1</w:t>
      </w:r>
    </w:p>
    <w:p w:rsidR="00150EC4" w:rsidRPr="00150EC4" w:rsidRDefault="00150EC4" w:rsidP="00150EC4"/>
    <w:p w:rsidR="00FA3F01" w:rsidRDefault="00FA3F01" w:rsidP="00DE3EFC">
      <w:pPr>
        <w:pStyle w:val="Ttulo2"/>
        <w:numPr>
          <w:ilvl w:val="2"/>
          <w:numId w:val="1"/>
        </w:numPr>
      </w:pPr>
      <w:bookmarkStart w:id="168" w:name="_Toc88487438"/>
      <w:r>
        <w:t xml:space="preserve">Listar </w:t>
      </w:r>
      <w:r w:rsidR="0023603D" w:rsidRPr="0023603D">
        <w:t>Institutos e Motivos de movimentação em Relação à Geração da Rubrica</w:t>
      </w:r>
      <w:bookmarkEnd w:id="168"/>
      <w:r w:rsidR="0023603D" w:rsidRPr="0023603D">
        <w:t xml:space="preserve"> </w:t>
      </w:r>
    </w:p>
    <w:p w:rsidR="0004799A" w:rsidRPr="00144A8A" w:rsidRDefault="00144A8A" w:rsidP="0004799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144A8A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04799A" w:rsidRPr="00144A8A" w:rsidRDefault="00144A8A" w:rsidP="0004799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>SELECT TO_</w:t>
      </w:r>
      <w:proofErr w:type="gramStart"/>
      <w:r w:rsidRPr="00144A8A">
        <w:rPr>
          <w:rStyle w:val="nfaseIntensa"/>
          <w:sz w:val="16"/>
          <w:szCs w:val="16"/>
          <w:highlight w:val="white"/>
        </w:rPr>
        <w:t>CHAR(</w:t>
      </w:r>
      <w:proofErr w:type="gramEnd"/>
      <w:r w:rsidRPr="00144A8A">
        <w:rPr>
          <w:rStyle w:val="nfaseIntensa"/>
          <w:sz w:val="16"/>
          <w:szCs w:val="16"/>
          <w:highlight w:val="white"/>
        </w:rPr>
        <w:t>HRAMM.CDMOTIVOMOVIMENTACAO) AS CDMOTIVO,</w:t>
      </w:r>
    </w:p>
    <w:p w:rsidR="0004799A" w:rsidRPr="00144A8A" w:rsidRDefault="00144A8A" w:rsidP="0004799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     TO_</w:t>
      </w:r>
      <w:proofErr w:type="gramStart"/>
      <w:r w:rsidRPr="00144A8A">
        <w:rPr>
          <w:rStyle w:val="nfaseIntensa"/>
          <w:sz w:val="16"/>
          <w:szCs w:val="16"/>
          <w:highlight w:val="white"/>
        </w:rPr>
        <w:t>CHAR(</w:t>
      </w:r>
      <w:proofErr w:type="gramEnd"/>
      <w:r w:rsidRPr="00144A8A">
        <w:rPr>
          <w:rStyle w:val="nfaseIntensa"/>
          <w:sz w:val="16"/>
          <w:szCs w:val="16"/>
          <w:highlight w:val="white"/>
        </w:rPr>
        <w:t>HRAMM.CDINSTITUTOMOVIMENTACAO) AS CDINSTITUTO,</w:t>
      </w:r>
    </w:p>
    <w:p w:rsidR="0004799A" w:rsidRPr="00144A8A" w:rsidRDefault="00144A8A" w:rsidP="0004799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     MM.NMMOTIVOMOVIMENTACAO AS DEMOTIVO,</w:t>
      </w:r>
    </w:p>
    <w:p w:rsidR="0004799A" w:rsidRPr="00144A8A" w:rsidRDefault="00144A8A" w:rsidP="0004799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     </w:t>
      </w:r>
      <w:proofErr w:type="gramStart"/>
      <w:r w:rsidRPr="00144A8A">
        <w:rPr>
          <w:rStyle w:val="nfaseIntensa"/>
          <w:sz w:val="16"/>
          <w:szCs w:val="16"/>
          <w:highlight w:val="white"/>
        </w:rPr>
        <w:t>IM.NMINSTITUTOMOVIMENTACAO</w:t>
      </w:r>
      <w:proofErr w:type="gramEnd"/>
      <w:r w:rsidRPr="00144A8A">
        <w:rPr>
          <w:rStyle w:val="nfaseIntensa"/>
          <w:sz w:val="16"/>
          <w:szCs w:val="16"/>
          <w:highlight w:val="white"/>
        </w:rPr>
        <w:t xml:space="preserve"> AS NMINSTITUTO</w:t>
      </w:r>
    </w:p>
    <w:p w:rsidR="0004799A" w:rsidRPr="00144A8A" w:rsidRDefault="00144A8A" w:rsidP="0004799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FROM EPAGHISTRUBRICAAGRUPMOTMOVI HRAMM</w:t>
      </w:r>
    </w:p>
    <w:p w:rsidR="0004799A" w:rsidRPr="00144A8A" w:rsidRDefault="00144A8A" w:rsidP="0004799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LEFT JOIN EMOVMOTIVOMOVIMENTACAO MM</w:t>
      </w:r>
    </w:p>
    <w:p w:rsidR="0004799A" w:rsidRPr="00144A8A" w:rsidRDefault="00144A8A" w:rsidP="0004799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lastRenderedPageBreak/>
        <w:t xml:space="preserve">    ON HRAMM.CDMOTIVOMOVIMENTACAO = </w:t>
      </w:r>
      <w:proofErr w:type="gramStart"/>
      <w:r w:rsidRPr="00144A8A">
        <w:rPr>
          <w:rStyle w:val="nfaseIntensa"/>
          <w:sz w:val="16"/>
          <w:szCs w:val="16"/>
          <w:highlight w:val="white"/>
        </w:rPr>
        <w:t>MM.CDMOTIVOMOVIMENTACAO</w:t>
      </w:r>
      <w:proofErr w:type="gramEnd"/>
    </w:p>
    <w:p w:rsidR="0004799A" w:rsidRPr="00144A8A" w:rsidRDefault="00144A8A" w:rsidP="0004799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LEFT JOIN EMOVINSTITUTOMOVIMENTACAO IM</w:t>
      </w:r>
    </w:p>
    <w:p w:rsidR="0004799A" w:rsidRPr="00144A8A" w:rsidRDefault="00144A8A" w:rsidP="0004799A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  ON HRAMM.CDINSTITUTOMOVIMENTACAO = </w:t>
      </w:r>
      <w:proofErr w:type="gramStart"/>
      <w:r w:rsidRPr="00144A8A">
        <w:rPr>
          <w:rStyle w:val="nfaseIntensa"/>
          <w:sz w:val="16"/>
          <w:szCs w:val="16"/>
          <w:highlight w:val="white"/>
        </w:rPr>
        <w:t>IM.CDINSTITUTOMOVIMENTACAO</w:t>
      </w:r>
      <w:proofErr w:type="gramEnd"/>
    </w:p>
    <w:p w:rsidR="0004799A" w:rsidRPr="00144A8A" w:rsidRDefault="00144A8A" w:rsidP="0004799A">
      <w:pPr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WHERE HRAMM.CDHISTRUBRICAAGRUPAMENTO = &amp;CDHISTRUBRICAAGRUPAMENTO</w:t>
      </w:r>
    </w:p>
    <w:p w:rsidR="00141F3F" w:rsidRPr="00144A8A" w:rsidRDefault="00144A8A" w:rsidP="00141F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144A8A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141F3F" w:rsidRPr="00144A8A" w:rsidRDefault="00144A8A" w:rsidP="00141F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>SELECT TO_</w:t>
      </w:r>
      <w:proofErr w:type="gramStart"/>
      <w:r w:rsidRPr="00144A8A">
        <w:rPr>
          <w:rStyle w:val="nfaseIntensa"/>
          <w:sz w:val="16"/>
          <w:szCs w:val="16"/>
          <w:highlight w:val="white"/>
        </w:rPr>
        <w:t>CHAR(</w:t>
      </w:r>
      <w:proofErr w:type="gramEnd"/>
      <w:r w:rsidRPr="00144A8A">
        <w:rPr>
          <w:rStyle w:val="nfaseIntensa"/>
          <w:sz w:val="16"/>
          <w:szCs w:val="16"/>
          <w:highlight w:val="white"/>
        </w:rPr>
        <w:t>HRAMMR.CDMOTIVOMOVIMENTACAO) AS CDMOTIVO,</w:t>
      </w:r>
    </w:p>
    <w:p w:rsidR="00141F3F" w:rsidRPr="00144A8A" w:rsidRDefault="00144A8A" w:rsidP="00141F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     TO_</w:t>
      </w:r>
      <w:proofErr w:type="gramStart"/>
      <w:r w:rsidRPr="00144A8A">
        <w:rPr>
          <w:rStyle w:val="nfaseIntensa"/>
          <w:sz w:val="16"/>
          <w:szCs w:val="16"/>
          <w:highlight w:val="white"/>
        </w:rPr>
        <w:t>CHAR(</w:t>
      </w:r>
      <w:proofErr w:type="gramEnd"/>
      <w:r w:rsidRPr="00144A8A">
        <w:rPr>
          <w:rStyle w:val="nfaseIntensa"/>
          <w:sz w:val="16"/>
          <w:szCs w:val="16"/>
          <w:highlight w:val="white"/>
        </w:rPr>
        <w:t>HRAMMR.CDINSTITUTOMOVIMENTACAO) AS CDINSTITUTO,</w:t>
      </w:r>
    </w:p>
    <w:p w:rsidR="00141F3F" w:rsidRPr="00144A8A" w:rsidRDefault="00144A8A" w:rsidP="00141F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     MM.NMMOTIVOMOVIMENTACAO AS DEMOTIVO,</w:t>
      </w:r>
    </w:p>
    <w:p w:rsidR="00141F3F" w:rsidRPr="00144A8A" w:rsidRDefault="00144A8A" w:rsidP="00141F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     </w:t>
      </w:r>
      <w:proofErr w:type="gramStart"/>
      <w:r w:rsidRPr="00144A8A">
        <w:rPr>
          <w:rStyle w:val="nfaseIntensa"/>
          <w:sz w:val="16"/>
          <w:szCs w:val="16"/>
          <w:highlight w:val="white"/>
        </w:rPr>
        <w:t>IM.NMINSTITUTOMOVIMENTACAO</w:t>
      </w:r>
      <w:proofErr w:type="gramEnd"/>
      <w:r w:rsidRPr="00144A8A">
        <w:rPr>
          <w:rStyle w:val="nfaseIntensa"/>
          <w:sz w:val="16"/>
          <w:szCs w:val="16"/>
          <w:highlight w:val="white"/>
        </w:rPr>
        <w:t xml:space="preserve"> AS NMINSTITUTO</w:t>
      </w:r>
    </w:p>
    <w:p w:rsidR="00141F3F" w:rsidRPr="00144A8A" w:rsidRDefault="00144A8A" w:rsidP="00141F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FROM EPAGHISTRUBRICAAGRUPMOTMOVIRET HRAMMR</w:t>
      </w:r>
    </w:p>
    <w:p w:rsidR="00141F3F" w:rsidRPr="00144A8A" w:rsidRDefault="00144A8A" w:rsidP="00141F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LEFT JOIN EMOVMOTIVOMOVIMENTACAO MM</w:t>
      </w:r>
    </w:p>
    <w:p w:rsidR="00141F3F" w:rsidRPr="00144A8A" w:rsidRDefault="00144A8A" w:rsidP="00141F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  ON HRAMMR.CDMOTIVOMOVIMENTACAO = </w:t>
      </w:r>
      <w:proofErr w:type="gramStart"/>
      <w:r w:rsidRPr="00144A8A">
        <w:rPr>
          <w:rStyle w:val="nfaseIntensa"/>
          <w:sz w:val="16"/>
          <w:szCs w:val="16"/>
          <w:highlight w:val="white"/>
        </w:rPr>
        <w:t>MM.CDMOTIVOMOVIMENTACAO</w:t>
      </w:r>
      <w:proofErr w:type="gramEnd"/>
    </w:p>
    <w:p w:rsidR="00141F3F" w:rsidRPr="00144A8A" w:rsidRDefault="00144A8A" w:rsidP="00141F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LEFT JOIN EMOVINSTITUTOMOVIMENTACAO IM</w:t>
      </w:r>
    </w:p>
    <w:p w:rsidR="00141F3F" w:rsidRPr="00144A8A" w:rsidRDefault="00144A8A" w:rsidP="00141F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144A8A">
        <w:rPr>
          <w:rStyle w:val="nfaseIntensa"/>
          <w:sz w:val="16"/>
          <w:szCs w:val="16"/>
          <w:highlight w:val="white"/>
        </w:rPr>
        <w:t xml:space="preserve">    ON HRAMMR.CDINSTITUTOMOVIMENTACAO = </w:t>
      </w:r>
      <w:proofErr w:type="gramStart"/>
      <w:r w:rsidRPr="00144A8A">
        <w:rPr>
          <w:rStyle w:val="nfaseIntensa"/>
          <w:sz w:val="16"/>
          <w:szCs w:val="16"/>
          <w:highlight w:val="white"/>
        </w:rPr>
        <w:t>IM.CDINSTITUTOMOVIMENTACAO</w:t>
      </w:r>
      <w:proofErr w:type="gramEnd"/>
    </w:p>
    <w:p w:rsidR="0023603D" w:rsidRDefault="00144A8A" w:rsidP="00141F3F">
      <w:r w:rsidRPr="00144A8A">
        <w:rPr>
          <w:rStyle w:val="nfaseIntensa"/>
          <w:sz w:val="16"/>
          <w:szCs w:val="16"/>
          <w:highlight w:val="white"/>
        </w:rPr>
        <w:t xml:space="preserve"> WHERE HRAMMR.CDHISTRUBRICAAGRUPAMENTORET = &amp;CDHISTRUBRICAAGRUPAMENTORET</w:t>
      </w:r>
    </w:p>
    <w:p w:rsidR="0023603D" w:rsidRPr="0023603D" w:rsidRDefault="0023603D" w:rsidP="0023603D"/>
    <w:p w:rsidR="00FA3F01" w:rsidRDefault="00FA3F01" w:rsidP="00DE3EFC">
      <w:pPr>
        <w:pStyle w:val="Ttulo2"/>
        <w:numPr>
          <w:ilvl w:val="2"/>
          <w:numId w:val="1"/>
        </w:numPr>
      </w:pPr>
      <w:bookmarkStart w:id="169" w:name="_Toc88487439"/>
      <w:r>
        <w:t>Listar Modelos</w:t>
      </w:r>
      <w:r w:rsidR="00C936AF">
        <w:t xml:space="preserve"> </w:t>
      </w:r>
      <w:r>
        <w:t>De</w:t>
      </w:r>
      <w:r w:rsidR="00C936AF">
        <w:t xml:space="preserve"> </w:t>
      </w:r>
      <w:r>
        <w:t>Aposentadoria</w:t>
      </w:r>
      <w:bookmarkEnd w:id="169"/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F0394F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SELECT 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(SELECT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MA.DEMODALIDADEAPOSENTADORIA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FROM EPVDMODALIDADEAPOSENTADORIA MA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WHERE  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MA.CDMODALIDADEAPOSENTADORIA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=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    EPVDMODELOAPOSENTADORIA.CDMODALIDADEAPOSENTADORIA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)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AS  DEMODALIDADEAPOSENTADORIA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, 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(SELECT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TA.DETIPOAPOSENTADORIA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FROM EPVDTIPOAPOSENTADORIA TA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WHERE  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TA.CDTIPOAPOSENTADORIA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=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    EPVDMODELOAPOSENTADORIA.CDTIPOAPOSENTADORIA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) AS DETIPOAPOSENTADORIA, 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(SELECT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FL.DEFUNDAMENTACAOLEGAL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FROM EPVDFUNDAMENTACAOLEGAL FL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WHERE  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FL.CDFUNDAMENTACAOLEGAL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=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    EPVDMODELOAPOSENTADORIA.CDFUNDAMENTACAOLEGAL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)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AS  DEFUNDAMENTACAOLEGAL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, 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HRAMA.CDMODELOAPOSENTADORIA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>FROM EPAGHISTRUBRICAAGRUPMODELOAPO HRAMA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INNER JOIN EPVDMODELOAPOSENTADORIA ON  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HRAMA.CDMODELOAPOSENTADORIA =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EPVDMODELOAPOSENTADORIA.CDMODELOAPOSENTADORIA 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>WHERE HRAMA.CDHISTRUBRICAAGRUPAMENTO=&amp;CDHISTRUBRICAAGRUPAMENTO</w:t>
      </w:r>
    </w:p>
    <w:p w:rsidR="00BB38C0" w:rsidRPr="00F0394F" w:rsidRDefault="00F0394F" w:rsidP="00BB38C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>ORDER BY 1,2,3</w:t>
      </w:r>
    </w:p>
    <w:p w:rsidR="00BB38C0" w:rsidRPr="00F0394F" w:rsidRDefault="00BB38C0" w:rsidP="00BB38C0">
      <w:pPr>
        <w:ind w:left="0"/>
        <w:rPr>
          <w:rStyle w:val="nfaseIntensa"/>
          <w:sz w:val="16"/>
          <w:szCs w:val="16"/>
          <w:highlight w:val="white"/>
        </w:rPr>
      </w:pP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F0394F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SELECT 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(SELECT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MA.DEMODALIDADEAPOSENTADORIA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FROM EPVDMODALIDADEAPOSENTADORIA MA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WHERE  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MA.CDMODALIDADEAPOSENTADORIA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=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    EPVDMODELOAPOSENTADORIA.CDMODALIDADEAPOSENTADORIA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)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AS  DEMODALIDADEAPOSENTADORIA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, 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(SELECT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TA.DETIPOAPOSENTADORIA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FROM EPVDTIPOAPOSENTADORIA TA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WHERE  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TA.CDTIPOAPOSENTADORIA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=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    EPVDMODELOAPOSENTADORIA.CDTIPOAPOSENTADORIA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) AS DETIPOAPOSENTADORIA, 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(SELECT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FL.DEFUNDAMENTACAOLEGAL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FROM EPVDFUNDAMENTACAOLEGAL FL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WHERE  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FL.CDFUNDAMENTACAOLEGAL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 =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    EPVDMODELOAPOSENTADORIA.CDFUNDAMENTACAOLEGAL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) </w:t>
      </w:r>
      <w:proofErr w:type="gramStart"/>
      <w:r w:rsidRPr="00F0394F">
        <w:rPr>
          <w:rStyle w:val="nfaseIntensa"/>
          <w:sz w:val="16"/>
          <w:szCs w:val="16"/>
          <w:highlight w:val="white"/>
        </w:rPr>
        <w:t>AS  DEFUNDAMENTACAOLEGAL</w:t>
      </w:r>
      <w:proofErr w:type="gramEnd"/>
      <w:r w:rsidRPr="00F0394F">
        <w:rPr>
          <w:rStyle w:val="nfaseIntensa"/>
          <w:sz w:val="16"/>
          <w:szCs w:val="16"/>
          <w:highlight w:val="white"/>
        </w:rPr>
        <w:t xml:space="preserve">, 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HRAMAR.CDMODELOAPOSENTADORIA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>FROM EPAGHISTRUBAGRUPMODELOAPORET HRAMAR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INNER JOIN EPVDMODELOAPOSENTADORIA ON  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HRAMAR.CDMODELOAPOSENTADORIA =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 xml:space="preserve">    EPVDMODELOAPOSENTADORIA.CDMODELOAPOSENTADORIA </w:t>
      </w:r>
    </w:p>
    <w:p w:rsidR="00725896" w:rsidRPr="00F0394F" w:rsidRDefault="00F0394F" w:rsidP="00725896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>WHERE HRAMAR.CDHISTRUBRICAAGRUPAMENTORET=&amp;CDHISTRUBRICAAGRUPAMENTORET</w:t>
      </w:r>
    </w:p>
    <w:p w:rsidR="00830FC6" w:rsidRPr="00F0394F" w:rsidRDefault="00F0394F" w:rsidP="00725896">
      <w:pPr>
        <w:ind w:left="0"/>
        <w:rPr>
          <w:rStyle w:val="nfaseIntensa"/>
          <w:sz w:val="16"/>
          <w:szCs w:val="16"/>
          <w:highlight w:val="white"/>
        </w:rPr>
      </w:pPr>
      <w:r w:rsidRPr="00F0394F">
        <w:rPr>
          <w:rStyle w:val="nfaseIntensa"/>
          <w:sz w:val="16"/>
          <w:szCs w:val="16"/>
          <w:highlight w:val="white"/>
        </w:rPr>
        <w:t>ORDER BY 1,2,3</w:t>
      </w:r>
    </w:p>
    <w:p w:rsidR="00830FC6" w:rsidRDefault="00830FC6" w:rsidP="00830FC6"/>
    <w:p w:rsidR="00830FC6" w:rsidRPr="00830FC6" w:rsidRDefault="00830FC6" w:rsidP="00830FC6"/>
    <w:p w:rsidR="00FA3F01" w:rsidRDefault="00FA3F01" w:rsidP="00DE3EFC">
      <w:pPr>
        <w:pStyle w:val="Ttulo2"/>
        <w:numPr>
          <w:ilvl w:val="2"/>
          <w:numId w:val="1"/>
        </w:numPr>
      </w:pPr>
      <w:bookmarkStart w:id="170" w:name="_Toc88487440"/>
      <w:r>
        <w:t>Listar Motivos</w:t>
      </w:r>
      <w:r w:rsidR="00C936AF">
        <w:t xml:space="preserve"> </w:t>
      </w:r>
      <w:r>
        <w:t>De</w:t>
      </w:r>
      <w:r w:rsidR="00C936AF">
        <w:t xml:space="preserve"> Convocação</w:t>
      </w:r>
      <w:bookmarkEnd w:id="170"/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24570F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SELECT  </w:t>
      </w:r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(SELECT </w:t>
      </w:r>
      <w:proofErr w:type="gramStart"/>
      <w:r w:rsidRPr="0024570F">
        <w:rPr>
          <w:rStyle w:val="nfaseIntensa"/>
          <w:sz w:val="16"/>
          <w:szCs w:val="16"/>
          <w:highlight w:val="white"/>
        </w:rPr>
        <w:t>MC.DEMOTIVOCONVOCACAO</w:t>
      </w:r>
      <w:proofErr w:type="gramEnd"/>
      <w:r w:rsidRPr="0024570F">
        <w:rPr>
          <w:rStyle w:val="nfaseIntensa"/>
          <w:sz w:val="16"/>
          <w:szCs w:val="16"/>
          <w:highlight w:val="white"/>
        </w:rPr>
        <w:t xml:space="preserve"> </w:t>
      </w:r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24570F">
        <w:rPr>
          <w:rStyle w:val="nfaseIntensa"/>
          <w:sz w:val="16"/>
          <w:szCs w:val="16"/>
          <w:highlight w:val="white"/>
        </w:rPr>
        <w:t>FROM  EPVDMOTIVOCONVOCACAO</w:t>
      </w:r>
      <w:proofErr w:type="gramEnd"/>
      <w:r w:rsidRPr="0024570F">
        <w:rPr>
          <w:rStyle w:val="nfaseIntensa"/>
          <w:sz w:val="16"/>
          <w:szCs w:val="16"/>
          <w:highlight w:val="white"/>
        </w:rPr>
        <w:t xml:space="preserve"> MC</w:t>
      </w:r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    WHERE </w:t>
      </w:r>
      <w:proofErr w:type="gramStart"/>
      <w:r w:rsidRPr="0024570F">
        <w:rPr>
          <w:rStyle w:val="nfaseIntensa"/>
          <w:sz w:val="16"/>
          <w:szCs w:val="16"/>
          <w:highlight w:val="white"/>
        </w:rPr>
        <w:t>MC.CDMOTIVOCONVOCACAO</w:t>
      </w:r>
      <w:proofErr w:type="gramEnd"/>
      <w:r w:rsidRPr="0024570F">
        <w:rPr>
          <w:rStyle w:val="nfaseIntensa"/>
          <w:sz w:val="16"/>
          <w:szCs w:val="16"/>
          <w:highlight w:val="white"/>
        </w:rPr>
        <w:t xml:space="preserve"> =  </w:t>
      </w:r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        HRAMC.CDMOTIVOCONVOCACAO  </w:t>
      </w:r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) AS DEMOTIVOCONVOCACAO,</w:t>
      </w:r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HRAMC.CDMOTIVOCONVOCACAO </w:t>
      </w:r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>FROM EPAGHISTRUBRICAAGRUPMOTCONV HRAMC</w:t>
      </w:r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>WHERE   HRAMC.CDHISTRUBRICAAGRUPAMENTO =</w:t>
      </w:r>
    </w:p>
    <w:p w:rsidR="002529C5" w:rsidRPr="0024570F" w:rsidRDefault="0024570F" w:rsidP="002529C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  &amp;CDHISTRUBRICAAGRUPAMENTO </w:t>
      </w:r>
      <w:r w:rsidRPr="0024570F">
        <w:rPr>
          <w:rStyle w:val="nfaseIntensa"/>
          <w:i w:val="0"/>
          <w:iCs w:val="0"/>
          <w:sz w:val="16"/>
          <w:szCs w:val="16"/>
          <w:highlight w:val="white"/>
        </w:rPr>
        <w:t>--76862</w:t>
      </w:r>
    </w:p>
    <w:p w:rsidR="002529C5" w:rsidRPr="0024570F" w:rsidRDefault="0024570F" w:rsidP="002529C5">
      <w:pPr>
        <w:ind w:left="0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>ORDER BY 1</w:t>
      </w:r>
    </w:p>
    <w:p w:rsidR="002529C5" w:rsidRPr="0024570F" w:rsidRDefault="002529C5" w:rsidP="002529C5">
      <w:pPr>
        <w:ind w:left="0"/>
        <w:rPr>
          <w:rStyle w:val="nfaseIntensa"/>
          <w:sz w:val="16"/>
          <w:szCs w:val="16"/>
          <w:highlight w:val="white"/>
        </w:rPr>
      </w:pP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24570F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SELECT  </w:t>
      </w: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(SELECT </w:t>
      </w:r>
      <w:proofErr w:type="gramStart"/>
      <w:r w:rsidRPr="0024570F">
        <w:rPr>
          <w:rStyle w:val="nfaseIntensa"/>
          <w:sz w:val="16"/>
          <w:szCs w:val="16"/>
          <w:highlight w:val="white"/>
        </w:rPr>
        <w:t>MC.DEMOTIVOCONVOCACAO</w:t>
      </w:r>
      <w:proofErr w:type="gramEnd"/>
      <w:r w:rsidRPr="0024570F">
        <w:rPr>
          <w:rStyle w:val="nfaseIntensa"/>
          <w:sz w:val="16"/>
          <w:szCs w:val="16"/>
          <w:highlight w:val="white"/>
        </w:rPr>
        <w:t xml:space="preserve"> </w:t>
      </w: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    </w:t>
      </w:r>
      <w:proofErr w:type="gramStart"/>
      <w:r w:rsidRPr="0024570F">
        <w:rPr>
          <w:rStyle w:val="nfaseIntensa"/>
          <w:sz w:val="16"/>
          <w:szCs w:val="16"/>
          <w:highlight w:val="white"/>
        </w:rPr>
        <w:t>FROM  EPVDMOTIVOCONVOCACAO</w:t>
      </w:r>
      <w:proofErr w:type="gramEnd"/>
      <w:r w:rsidRPr="0024570F">
        <w:rPr>
          <w:rStyle w:val="nfaseIntensa"/>
          <w:sz w:val="16"/>
          <w:szCs w:val="16"/>
          <w:highlight w:val="white"/>
        </w:rPr>
        <w:t xml:space="preserve"> MC</w:t>
      </w: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    WHERE </w:t>
      </w:r>
      <w:proofErr w:type="gramStart"/>
      <w:r w:rsidRPr="0024570F">
        <w:rPr>
          <w:rStyle w:val="nfaseIntensa"/>
          <w:sz w:val="16"/>
          <w:szCs w:val="16"/>
          <w:highlight w:val="white"/>
        </w:rPr>
        <w:t>MC.CDMOTIVOCONVOCACAO</w:t>
      </w:r>
      <w:proofErr w:type="gramEnd"/>
      <w:r w:rsidRPr="0024570F">
        <w:rPr>
          <w:rStyle w:val="nfaseIntensa"/>
          <w:sz w:val="16"/>
          <w:szCs w:val="16"/>
          <w:highlight w:val="white"/>
        </w:rPr>
        <w:t xml:space="preserve"> =  </w:t>
      </w: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        HRAMCR.CDMOTIVOCONVOCACAO  </w:t>
      </w: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) AS DEMOTIVOCONVOCACAO,</w:t>
      </w: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HRAMCR.CDMOTIVOCONVOCACAO </w:t>
      </w: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>FROM EPAGHISTRUBRICAAGRUPMOTCONVRET HRAMCR</w:t>
      </w: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>WHERE   HRAMCR.CDHISTRUBRICAAGRUPAMENTORET =</w:t>
      </w:r>
    </w:p>
    <w:p w:rsidR="008C698F" w:rsidRPr="0024570F" w:rsidRDefault="0024570F" w:rsidP="008C698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 xml:space="preserve">    &amp;CDHISTRUBRICAAGRUPAMENTORET </w:t>
      </w:r>
      <w:r w:rsidRPr="0024570F">
        <w:rPr>
          <w:rStyle w:val="nfaseIntensa"/>
          <w:i w:val="0"/>
          <w:iCs w:val="0"/>
          <w:sz w:val="16"/>
          <w:szCs w:val="16"/>
          <w:highlight w:val="white"/>
        </w:rPr>
        <w:t>--76862</w:t>
      </w:r>
    </w:p>
    <w:p w:rsidR="008C698F" w:rsidRPr="0024570F" w:rsidRDefault="0024570F" w:rsidP="008C698F">
      <w:pPr>
        <w:ind w:left="0"/>
        <w:rPr>
          <w:rStyle w:val="nfaseIntensa"/>
          <w:sz w:val="16"/>
          <w:szCs w:val="16"/>
          <w:highlight w:val="white"/>
        </w:rPr>
      </w:pPr>
      <w:r w:rsidRPr="0024570F">
        <w:rPr>
          <w:rStyle w:val="nfaseIntensa"/>
          <w:sz w:val="16"/>
          <w:szCs w:val="16"/>
          <w:highlight w:val="white"/>
        </w:rPr>
        <w:t>ORDER BY 1</w:t>
      </w:r>
    </w:p>
    <w:p w:rsidR="008306AA" w:rsidRPr="008306AA" w:rsidRDefault="008306AA" w:rsidP="008306AA"/>
    <w:p w:rsidR="00FA3F01" w:rsidRDefault="00FA3F01" w:rsidP="00DE3EFC">
      <w:pPr>
        <w:pStyle w:val="Ttulo2"/>
        <w:numPr>
          <w:ilvl w:val="2"/>
          <w:numId w:val="1"/>
        </w:numPr>
      </w:pPr>
      <w:bookmarkStart w:id="171" w:name="_Toc88487441"/>
      <w:r>
        <w:t>Listar Programas</w:t>
      </w:r>
      <w:bookmarkEnd w:id="171"/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0528B5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SELECT 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HRAP.CDPROGRAMA, 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HP.NMPROGRAMA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>FROM EPAGHISTRUBRICAAGRUPPROGRAMA HRAP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INNER JOIN EBOLHISTPROGRAMA HP ON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HP.CDPROGRAMA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HRAP.CDPROGRAMA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WHERE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HP.DTINICIOVIGENCIA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(SELECT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MAX(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PROG.DTINICIOVIGENCIA)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FROM EBOLHISTPROGRAMA PROG 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WHERE   PROG.CDPROGRAMA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=  HP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.CDPROGRAMA )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AND  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HRAP.CDHISTRUBRICAAGRUPAMENTO = </w:t>
      </w:r>
    </w:p>
    <w:p w:rsidR="002737F8" w:rsidRPr="000528B5" w:rsidRDefault="000528B5" w:rsidP="002737F8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&amp;CDHISTRUBRICAAGRUPAMENTO </w:t>
      </w:r>
    </w:p>
    <w:p w:rsidR="002737F8" w:rsidRPr="000528B5" w:rsidRDefault="000528B5" w:rsidP="002737F8">
      <w:pPr>
        <w:ind w:left="0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HP.NMPROGRAMA</w:t>
      </w:r>
      <w:proofErr w:type="gramEnd"/>
    </w:p>
    <w:p w:rsidR="002737F8" w:rsidRPr="000528B5" w:rsidRDefault="002737F8" w:rsidP="002737F8">
      <w:pPr>
        <w:ind w:left="0"/>
        <w:rPr>
          <w:rStyle w:val="nfaseIntensa"/>
          <w:sz w:val="16"/>
          <w:szCs w:val="16"/>
          <w:highlight w:val="white"/>
        </w:rPr>
      </w:pP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0528B5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SELECT 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HRAPR.CDPROGRAMA, 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HP.NMPROGRAMA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>FROM EPAGHISTRUBAGRUPPROGRAMARET HRAPR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INNER JOIN EBOLHISTPROGRAMA HP ON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HP.CDPROGRAMA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HRAPR.CDPROGRAMA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WHERE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HP.DTINICIOVIGENCIA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(SELECT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MAX(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PROG.DTINICIOVIGENCIA)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FROM EBOLHISTPROGRAMA PROG 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WHERE   PROG.CDPROGRAMA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=  HP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.CDPROGRAMA )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AND  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HRAPR.CDHISTRUBRICAAGRUPAMENTORET = </w:t>
      </w:r>
    </w:p>
    <w:p w:rsidR="00131562" w:rsidRPr="000528B5" w:rsidRDefault="000528B5" w:rsidP="0013156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&amp;CDHISTRUBRICAAGRUPAMENTORET </w:t>
      </w:r>
    </w:p>
    <w:p w:rsidR="00131562" w:rsidRPr="000528B5" w:rsidRDefault="000528B5" w:rsidP="00131562">
      <w:pPr>
        <w:ind w:left="0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ORDER BY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HP.NMPROGRAMA</w:t>
      </w:r>
      <w:proofErr w:type="gramEnd"/>
    </w:p>
    <w:p w:rsidR="00A57894" w:rsidRPr="00B74A50" w:rsidRDefault="00A57894" w:rsidP="00A57894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B74A50">
        <w:rPr>
          <w:rStyle w:val="nfaseIntensa"/>
          <w:sz w:val="16"/>
          <w:szCs w:val="16"/>
          <w:highlight w:val="white"/>
        </w:rPr>
        <w:t xml:space="preserve"> </w:t>
      </w:r>
    </w:p>
    <w:p w:rsidR="00A57894" w:rsidRDefault="00A57894" w:rsidP="00105B9A">
      <w:pPr>
        <w:ind w:left="0"/>
      </w:pPr>
    </w:p>
    <w:p w:rsidR="00A57894" w:rsidRDefault="00A57894" w:rsidP="00C059CC">
      <w:pPr>
        <w:pStyle w:val="Ttulo2"/>
      </w:pPr>
      <w:bookmarkStart w:id="172" w:name="_Toc88487442"/>
      <w:r>
        <w:t xml:space="preserve">Listar </w:t>
      </w:r>
      <w:r w:rsidR="00C059CC">
        <w:t xml:space="preserve">Rubricas </w:t>
      </w:r>
      <w:r w:rsidR="00C059CC">
        <w:t>que Impedem</w:t>
      </w:r>
      <w:r w:rsidR="00C059CC">
        <w:t xml:space="preserve"> Recebimento</w:t>
      </w:r>
      <w:bookmarkEnd w:id="172"/>
      <w:r w:rsidR="00C059CC">
        <w:t xml:space="preserve"> 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0528B5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SELECT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TR.NUTIPORUBRICA, 2, '0') || '-' || LPAD(R.NURUBRICA, 4, '0') AS CODIGORUBRICA,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CASE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TR.FLTIPOADJACENTE</w:t>
      </w:r>
      <w:proofErr w:type="gramEnd"/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WHEN 'S' THEN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TRA.DETIPORUBRICAAGRUP || '-'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END ||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(SELECT HRA.DERUBRICAAGRUPAMENTO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FROM EPAGHISTRUBRICAAGRUPAMENTO HRA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WHERE HRA.CDRUBRICAAGRUPAMENTO = HRAI.CDRUBRICAAGRUPAMENTO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AND HRA.NUANOINICIOVIGENCIA ||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HRA.NUMESINICIOVIGENCIA, 2, '0') =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(SELECT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MAX(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HRA1.NUANOINICIOVIGENCIA ||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       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HRA1.NUMESINICIOVIGENCIA, 2, '0'))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 FROM EPAGHISTRUBRICAAGRUPAMENTO HRA1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WHERE HRA1.CDRUBRICAAGRUPAMENTO = HRA.CDRUBRICAAGRUPAMENTO)) AS DERUBRICA,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HRAI.CDRUBRICAAGRUPAMENTO HISRUBAGRIMP_CDRUBRICAAGRUPAM</w:t>
      </w:r>
    </w:p>
    <w:p w:rsidR="00CB353F" w:rsidRPr="000528B5" w:rsidRDefault="00CB353F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FROM EPAGHISTRUBRICAAGRUPIMPEDITIVA HRAI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EPAGRUBRICAAGRUPAMENTO RA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HRAI.CDRUBRICAAGRUPAMENTO =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RA.CDRUBRICAAGRUPAMENTO</w:t>
      </w:r>
      <w:proofErr w:type="gramEnd"/>
    </w:p>
    <w:p w:rsidR="00CB353F" w:rsidRPr="000528B5" w:rsidRDefault="00CB353F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EPAGRUBRICA R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R.CDRUBRICA</w:t>
      </w:r>
    </w:p>
    <w:p w:rsidR="00CB353F" w:rsidRPr="000528B5" w:rsidRDefault="00CB353F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EPAGTIPORUBRICA TR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R.CDTIPORUBRICA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TR.CDTIPORUBRICA</w:t>
      </w:r>
    </w:p>
    <w:p w:rsidR="00CB353F" w:rsidRPr="000528B5" w:rsidRDefault="00CB353F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EPAGTIPORUBRICAAGRUP TRA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TR.CDTIPORUBRICA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TRA.CDTIPORUBRICA</w:t>
      </w: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AND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RA.CDAGRUPAMENTO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TRA.CDAGRUPAMENTO</w:t>
      </w:r>
    </w:p>
    <w:p w:rsidR="00CB353F" w:rsidRPr="000528B5" w:rsidRDefault="00CB353F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CB353F" w:rsidRPr="000528B5" w:rsidRDefault="000528B5" w:rsidP="00CB353F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WHERE HRAI.CDHISTRUBRICAAGRUPAMENTO = &amp;CDHISTRUBRICAAGRUPAMENTO</w:t>
      </w:r>
    </w:p>
    <w:p w:rsidR="00CB353F" w:rsidRPr="000528B5" w:rsidRDefault="000528B5" w:rsidP="00CB353F">
      <w:pPr>
        <w:ind w:left="0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ORDER BY 1</w:t>
      </w:r>
    </w:p>
    <w:p w:rsidR="00CB353F" w:rsidRPr="000528B5" w:rsidRDefault="00CB353F" w:rsidP="00CB353F">
      <w:pPr>
        <w:ind w:left="0"/>
        <w:rPr>
          <w:rStyle w:val="nfaseIntensa"/>
          <w:sz w:val="16"/>
          <w:szCs w:val="16"/>
          <w:highlight w:val="white"/>
        </w:rPr>
      </w:pP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0528B5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SELECT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TR.NUTIPORUBRICA, 2, '0') || '-' || LPAD(R.NURUBRICA, 4, '0') AS CODIGORUBRICA,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CASE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TR.FLTIPOADJACENTE</w:t>
      </w:r>
      <w:proofErr w:type="gramEnd"/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WHEN 'S' THEN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TRA.DETIPORUBRICAAGRUP || '-'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END ||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(SELECT HRAR.DERUBRICAAGRUPAMENTO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FROM EPAGHISTRUBRICAAGRUPAMENTORET HRAR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WHERE HRAR.CDRUBRICAAGRUPAMENTO = HRAIR.CDRUBRICAAGRUPAMENTO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AND HRAR.NUANOINICIOVIGENCIA ||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HRAR.NUMESINICIOVIGENCIA, 2, '0') =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(SELECT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MAX(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HRAR1.NUANOINICIOVIGENCIA ||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       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HRAR1.NUMESINICIOVIGENCIA, 2, '0'))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 FROM EPAGHISTRUBRICAAGRUPAMENTORET HRAR1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WHERE HRAR1.CDRUBRICAAGRUPAMENTO = HRAR.CDRUBRICAAGRUPAMENTO)) AS DERUBRICA,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HRAIR.CDRUBRICAAGRUPAMENTO HISRUBAGRIMP_CDRUBRICAAGRUPAM</w:t>
      </w:r>
    </w:p>
    <w:p w:rsidR="005B0FF2" w:rsidRPr="000528B5" w:rsidRDefault="005B0FF2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FROM EPAGHISTRUBAGRUPIMPEDITIVARET HRAIR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EPAGRUBRICAAGRUPAMENTO RA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HRAIR.CDRUBRICAAGRUPAMENTO =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RA.CDRUBRICAAGRUPAMENTO</w:t>
      </w:r>
      <w:proofErr w:type="gramEnd"/>
    </w:p>
    <w:p w:rsidR="005B0FF2" w:rsidRPr="000528B5" w:rsidRDefault="005B0FF2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EPAGRUBRICA R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R.CDRUBRICA</w:t>
      </w:r>
    </w:p>
    <w:p w:rsidR="005B0FF2" w:rsidRPr="000528B5" w:rsidRDefault="005B0FF2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EPAGTIPORUBRICA TR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R.CDTIPORUBRICA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TR.CDTIPORUBRICA</w:t>
      </w:r>
    </w:p>
    <w:p w:rsidR="005B0FF2" w:rsidRPr="000528B5" w:rsidRDefault="005B0FF2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EPAGTIPORUBRICAAGRUP TRA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TR.CDTIPORUBRICA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TRA.CDTIPORUBRICA</w:t>
      </w: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AND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RA.CDAGRUPAMENTO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TRA.CDAGRUPAMENTO</w:t>
      </w:r>
    </w:p>
    <w:p w:rsidR="005B0FF2" w:rsidRPr="000528B5" w:rsidRDefault="005B0FF2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5B0FF2" w:rsidRPr="000528B5" w:rsidRDefault="000528B5" w:rsidP="005B0FF2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WHERE HRAIR.CDHISTRUBRICAAGRUPAMENTORET = &amp;CDHISTRUBRICAAGRUPAMENTORET </w:t>
      </w:r>
    </w:p>
    <w:p w:rsidR="00C059CC" w:rsidRDefault="000528B5" w:rsidP="000528B5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</w:rPr>
      </w:pPr>
      <w:r w:rsidRPr="000528B5">
        <w:rPr>
          <w:rStyle w:val="nfaseIntensa"/>
          <w:sz w:val="16"/>
          <w:szCs w:val="16"/>
          <w:highlight w:val="white"/>
        </w:rPr>
        <w:lastRenderedPageBreak/>
        <w:t>ORDER BY 1</w:t>
      </w:r>
    </w:p>
    <w:p w:rsidR="000528B5" w:rsidRPr="00C059CC" w:rsidRDefault="000528B5" w:rsidP="000528B5">
      <w:pPr>
        <w:autoSpaceDE w:val="0"/>
        <w:autoSpaceDN w:val="0"/>
        <w:adjustRightInd w:val="0"/>
        <w:spacing w:line="240" w:lineRule="auto"/>
        <w:ind w:left="0"/>
        <w:jc w:val="left"/>
      </w:pPr>
    </w:p>
    <w:p w:rsidR="00C059CC" w:rsidRDefault="00C059CC" w:rsidP="00C059CC">
      <w:pPr>
        <w:pStyle w:val="Ttulo2"/>
      </w:pPr>
      <w:bookmarkStart w:id="173" w:name="_Toc88487443"/>
      <w:r>
        <w:t>Listar Rubricas Exigidas para o Recebimento</w:t>
      </w:r>
      <w:bookmarkEnd w:id="173"/>
      <w:r>
        <w:t xml:space="preserve"> 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0528B5">
        <w:rPr>
          <w:rStyle w:val="nfaseIntensa"/>
          <w:b/>
          <w:i w:val="0"/>
          <w:iCs w:val="0"/>
          <w:sz w:val="16"/>
          <w:szCs w:val="16"/>
          <w:highlight w:val="white"/>
        </w:rPr>
        <w:t>ORIGINAIS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SELECT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TR.NUTIPORUBRICA, 2, '0') || '-' || LPAD(R.NURUBRICA, 4, '0') AS CODIGORUBRICA,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CASE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TR.FLTIPOADJACENTE</w:t>
      </w:r>
      <w:proofErr w:type="gramEnd"/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WHEN 'S' THEN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TRA.DETIPORUBRICAAGRUP || '-'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END ||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(SELECT HRA.DERUBRICAAGRUPAMENTO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FROM EPAGHISTRUBRICAAGRUPAMENTO HRA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WHERE HRA.CDRUBRICAAGRUPAMENTO = HRAE.CDRUBRICAAGRUPAMENTO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AND HRA.NUANOINICIOVIGENCIA ||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HRA.NUMESINICIOVIGENCIA, 2, '0') =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(SELECT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MAX(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HRA1.NUANOINICIOVIGENCIA ||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       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HRA1.NUMESINICIOVIGENCIA, 2, '0'))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 FROM EPAGHISTRUBRICAAGRUPAMENTO HRA1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WHERE HRA1.CDRUBRICAAGRUPAMENTO = HRA.CDRUBRICAAGRUPAMENTO)) AS DERUBRICA,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HRAE.CDRUBRICAAGRUPAMENTO HISRUBAGREXI_CDRUBRICAAGRUPAM</w:t>
      </w:r>
    </w:p>
    <w:p w:rsidR="006C24F0" w:rsidRPr="000528B5" w:rsidRDefault="006C24F0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FROM EPAGHISTRUBRICAAGRUPEXIGIDA HRAE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EPAGRUBRICAAGRUPAMENTO RA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HRAE.CDRUBRICAAGRUPAMENTO =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RA.CDRUBRICAAGRUPAMENTO</w:t>
      </w:r>
      <w:proofErr w:type="gramEnd"/>
    </w:p>
    <w:p w:rsidR="006C24F0" w:rsidRPr="000528B5" w:rsidRDefault="006C24F0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EPAGRUBRICA R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R.CDRUBRICA</w:t>
      </w:r>
    </w:p>
    <w:p w:rsidR="006C24F0" w:rsidRPr="000528B5" w:rsidRDefault="006C24F0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EPAGTIPORUBRICA TR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R.CDTIPORUBRICA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TR.CDTIPORUBRICA</w:t>
      </w:r>
    </w:p>
    <w:p w:rsidR="006C24F0" w:rsidRPr="000528B5" w:rsidRDefault="006C24F0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EPAGTIPORUBRICAAGRUP TRA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TR.CDTIPORUBRICA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TRA.CDTIPORUBRICA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AND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RA.CDAGRUPAMENTO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TRA.CDAGRUPAMENTO</w:t>
      </w:r>
    </w:p>
    <w:p w:rsidR="006C24F0" w:rsidRPr="000528B5" w:rsidRDefault="006C24F0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WHERE HRAE.CDHISTRUBRICAAGRUPAMENTO = &amp;CDHISTRUBRICAAGRUPAMENTO</w:t>
      </w:r>
    </w:p>
    <w:p w:rsidR="006C24F0" w:rsidRPr="000528B5" w:rsidRDefault="000528B5" w:rsidP="006C24F0">
      <w:pPr>
        <w:ind w:left="0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ORDER BY 1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i w:val="0"/>
          <w:iCs w:val="0"/>
          <w:sz w:val="16"/>
          <w:szCs w:val="16"/>
          <w:highlight w:val="white"/>
        </w:rPr>
        <w:t>--</w:t>
      </w:r>
      <w:r w:rsidRPr="000528B5">
        <w:rPr>
          <w:rStyle w:val="nfaseIntensa"/>
          <w:b/>
          <w:i w:val="0"/>
          <w:iCs w:val="0"/>
          <w:sz w:val="16"/>
          <w:szCs w:val="16"/>
          <w:highlight w:val="white"/>
        </w:rPr>
        <w:t>RETIFICADOS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SELECT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TR.NUTIPORUBRICA, 2, '0') || '-' || LPAD(R.NURUBRICA, 4, '0') AS CODIGORUBRICA,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CASE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TR.FLTIPOADJACENTE</w:t>
      </w:r>
      <w:proofErr w:type="gramEnd"/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WHEN 'S' THEN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TRA.DETIPORUBRICAAGRUP || '-'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END ||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(SELECT HRA.DERUBRICAAGRUPAMENTO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FROM EPAGHISTRUBRICAAGRUPAMENTO HRA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WHERE HRA.CDRUBRICAAGRUPAMENTO = HRAER.CDRUBRICAAGRUPAMENTO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AND HRA.NUANOINICIOVIGENCIA ||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HRA.NUMESINICIOVIGENCIA, 2, '0') =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(SELECT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MAX(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HRA1.NUANOINICIOVIGENCIA ||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         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LPAD(</w:t>
      </w:r>
      <w:proofErr w:type="gramEnd"/>
      <w:r w:rsidRPr="000528B5">
        <w:rPr>
          <w:rStyle w:val="nfaseIntensa"/>
          <w:sz w:val="16"/>
          <w:szCs w:val="16"/>
          <w:highlight w:val="white"/>
        </w:rPr>
        <w:t>HRA1.NUMESINICIOVIGENCIA, 2, '0'))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 FROM EPAGHISTRUBRICAAGRUPAMENTO HRA1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          WHERE HRA1.CDRUBRICAAGRUPAMENTO = HRA.CDRUBRICAAGRUPAMENTO)) AS DERUBRICA,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   HRAER.CDRUBRICAAGRUPAMENTO HISRUBAGREXI_CDRUBRICAAGRUPAM</w:t>
      </w:r>
    </w:p>
    <w:p w:rsidR="006C24F0" w:rsidRPr="000528B5" w:rsidRDefault="006C24F0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FROM EPAGHISTRUBRICAAGRUPEXIGIDARET HRAER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EPAGRUBRICAAGRUPAMENTO RA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HRAER.CDRUBRICAAGRUPAMENTO =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RA.CDRUBRICAAGRUPAMENTO</w:t>
      </w:r>
      <w:proofErr w:type="gramEnd"/>
    </w:p>
    <w:p w:rsidR="006C24F0" w:rsidRPr="000528B5" w:rsidRDefault="006C24F0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EPAGRUBRICA R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R.CDRUBRICA</w:t>
      </w:r>
    </w:p>
    <w:p w:rsidR="006C24F0" w:rsidRPr="000528B5" w:rsidRDefault="006C24F0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EPAGTIPORUBRICA TR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R.CDTIPORUBRICA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TR.CDTIPORUBRICA</w:t>
      </w:r>
    </w:p>
    <w:p w:rsidR="006C24F0" w:rsidRPr="000528B5" w:rsidRDefault="006C24F0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INNER JOIN EPAGTIPORUBRICAAGRUP TRA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 ON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TR.CDTIPORUBRICA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TRA.CDTIPORUBRICA</w:t>
      </w: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  AND </w:t>
      </w:r>
      <w:proofErr w:type="gramStart"/>
      <w:r w:rsidRPr="000528B5">
        <w:rPr>
          <w:rStyle w:val="nfaseIntensa"/>
          <w:sz w:val="16"/>
          <w:szCs w:val="16"/>
          <w:highlight w:val="white"/>
        </w:rPr>
        <w:t>RA.CDAGRUPAMENTO</w:t>
      </w:r>
      <w:proofErr w:type="gramEnd"/>
      <w:r w:rsidRPr="000528B5">
        <w:rPr>
          <w:rStyle w:val="nfaseIntensa"/>
          <w:sz w:val="16"/>
          <w:szCs w:val="16"/>
          <w:highlight w:val="white"/>
        </w:rPr>
        <w:t xml:space="preserve"> = TRA.CDAGRUPAMENTO</w:t>
      </w:r>
    </w:p>
    <w:p w:rsidR="006C24F0" w:rsidRPr="000528B5" w:rsidRDefault="006C24F0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</w:p>
    <w:p w:rsidR="006C24F0" w:rsidRPr="000528B5" w:rsidRDefault="000528B5" w:rsidP="006C24F0">
      <w:pPr>
        <w:autoSpaceDE w:val="0"/>
        <w:autoSpaceDN w:val="0"/>
        <w:adjustRightInd w:val="0"/>
        <w:spacing w:line="240" w:lineRule="auto"/>
        <w:ind w:left="0"/>
        <w:jc w:val="left"/>
        <w:rPr>
          <w:rStyle w:val="nfaseIntensa"/>
          <w:sz w:val="16"/>
          <w:szCs w:val="16"/>
          <w:highlight w:val="white"/>
        </w:rPr>
      </w:pPr>
      <w:r w:rsidRPr="000528B5">
        <w:rPr>
          <w:rStyle w:val="nfaseIntensa"/>
          <w:sz w:val="16"/>
          <w:szCs w:val="16"/>
          <w:highlight w:val="white"/>
        </w:rPr>
        <w:t xml:space="preserve"> WHERE HRAER.CDHISTRUBRICAAGRUPAMENTORET = &amp;CDHISTRUBRICAAGRUPAMENTORET</w:t>
      </w:r>
    </w:p>
    <w:p w:rsidR="00894896" w:rsidRPr="000528B5" w:rsidRDefault="000528B5" w:rsidP="000528B5">
      <w:pPr>
        <w:autoSpaceDE w:val="0"/>
        <w:autoSpaceDN w:val="0"/>
        <w:adjustRightInd w:val="0"/>
        <w:spacing w:line="240" w:lineRule="auto"/>
        <w:ind w:left="0"/>
        <w:jc w:val="left"/>
        <w:rPr>
          <w:rFonts w:ascii="Courier New" w:hAnsi="Courier New" w:cs="Courier New"/>
          <w:color w:val="000080"/>
          <w:sz w:val="20"/>
          <w:szCs w:val="20"/>
          <w:highlight w:val="white"/>
          <w:lang w:val="en-US"/>
        </w:rPr>
      </w:pPr>
      <w:r w:rsidRPr="000528B5">
        <w:rPr>
          <w:rStyle w:val="nfaseIntensa"/>
          <w:sz w:val="16"/>
          <w:szCs w:val="16"/>
          <w:highlight w:val="white"/>
        </w:rPr>
        <w:t xml:space="preserve"> ORDER BY 1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74" w:name="_Toc88487444"/>
      <w:r>
        <w:lastRenderedPageBreak/>
        <w:t>Telas</w:t>
      </w:r>
      <w:bookmarkEnd w:id="174"/>
    </w:p>
    <w:p w:rsidR="00AC4062" w:rsidRDefault="00AC4062" w:rsidP="003D0E48">
      <w:pPr>
        <w:pStyle w:val="Ttulo2"/>
      </w:pPr>
      <w:bookmarkStart w:id="175" w:name="_Tela_Principal_ou"/>
      <w:bookmarkStart w:id="176" w:name="_Toc88487445"/>
      <w:bookmarkEnd w:id="175"/>
      <w:r>
        <w:t xml:space="preserve">Tela </w:t>
      </w:r>
      <w:r w:rsidR="00257E87">
        <w:t>Principal ou Listar</w:t>
      </w:r>
      <w:bookmarkEnd w:id="176"/>
    </w:p>
    <w:p w:rsidR="00894896" w:rsidRDefault="00894896" w:rsidP="00257E87">
      <w:pPr>
        <w:keepNext/>
        <w:jc w:val="center"/>
      </w:pPr>
      <w:r>
        <w:rPr>
          <w:noProof/>
        </w:rPr>
        <w:drawing>
          <wp:inline distT="0" distB="0" distL="0" distR="0" wp14:anchorId="0321E9E9" wp14:editId="699130F5">
            <wp:extent cx="4314825" cy="2465614"/>
            <wp:effectExtent l="19050" t="19050" r="9525" b="1143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656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C4062" w:rsidRDefault="00894896" w:rsidP="00894896">
      <w:pPr>
        <w:pStyle w:val="Legenda"/>
        <w:jc w:val="center"/>
      </w:pPr>
      <w:r>
        <w:t xml:space="preserve">Figura </w:t>
      </w:r>
      <w:r w:rsidR="00E170F2">
        <w:fldChar w:fldCharType="begin"/>
      </w:r>
      <w:r w:rsidR="00E170F2">
        <w:instrText xml:space="preserve"> SEQ Figura \* ARABIC </w:instrText>
      </w:r>
      <w:r w:rsidR="00E170F2">
        <w:fldChar w:fldCharType="separate"/>
      </w:r>
      <w:r w:rsidR="002C707D">
        <w:rPr>
          <w:noProof/>
        </w:rPr>
        <w:t>1</w:t>
      </w:r>
      <w:r w:rsidR="00E170F2">
        <w:rPr>
          <w:noProof/>
        </w:rPr>
        <w:fldChar w:fldCharType="end"/>
      </w:r>
      <w:r>
        <w:t xml:space="preserve"> - Tela principal</w:t>
      </w:r>
    </w:p>
    <w:p w:rsidR="00257E87" w:rsidRDefault="00257E87" w:rsidP="003D0E48">
      <w:pPr>
        <w:pStyle w:val="Ttulo2"/>
      </w:pPr>
      <w:bookmarkStart w:id="177" w:name="_Tela_Incluir"/>
      <w:bookmarkStart w:id="178" w:name="_Toc88487446"/>
      <w:bookmarkEnd w:id="177"/>
      <w:proofErr w:type="gramStart"/>
      <w:r>
        <w:t>Tela Incluir</w:t>
      </w:r>
      <w:bookmarkEnd w:id="178"/>
      <w:proofErr w:type="gramEnd"/>
    </w:p>
    <w:p w:rsidR="00257E87" w:rsidRDefault="00257E87" w:rsidP="00257E87">
      <w:pPr>
        <w:keepNext/>
        <w:jc w:val="center"/>
      </w:pPr>
      <w:r>
        <w:rPr>
          <w:noProof/>
        </w:rPr>
        <w:drawing>
          <wp:inline distT="0" distB="0" distL="0" distR="0" wp14:anchorId="747630D9" wp14:editId="753CE200">
            <wp:extent cx="4227901" cy="3133326"/>
            <wp:effectExtent l="19050" t="19050" r="20320" b="1016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680" cy="3145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57E87" w:rsidRPr="00AC4062" w:rsidRDefault="00257E87" w:rsidP="00257E87">
      <w:pPr>
        <w:pStyle w:val="Legenda"/>
        <w:jc w:val="center"/>
      </w:pPr>
      <w:r>
        <w:t xml:space="preserve">Figura </w:t>
      </w:r>
      <w:r w:rsidR="00E170F2">
        <w:fldChar w:fldCharType="begin"/>
      </w:r>
      <w:r w:rsidR="00E170F2">
        <w:instrText xml:space="preserve"> SEQ Figura \* ARABIC </w:instrText>
      </w:r>
      <w:r w:rsidR="00E170F2">
        <w:fldChar w:fldCharType="separate"/>
      </w:r>
      <w:r w:rsidR="004672F4">
        <w:rPr>
          <w:noProof/>
        </w:rPr>
        <w:t>2</w:t>
      </w:r>
      <w:r w:rsidR="00E170F2">
        <w:rPr>
          <w:noProof/>
        </w:rPr>
        <w:fldChar w:fldCharType="end"/>
      </w:r>
      <w:r>
        <w:t xml:space="preserve"> - Tela </w:t>
      </w:r>
      <w:r w:rsidR="004672F4">
        <w:t>Incluir</w:t>
      </w:r>
    </w:p>
    <w:p w:rsidR="00257E87" w:rsidRDefault="00257E87" w:rsidP="00257E87"/>
    <w:p w:rsidR="00257E87" w:rsidRDefault="00257E87" w:rsidP="003D0E48">
      <w:pPr>
        <w:pStyle w:val="Ttulo2"/>
      </w:pPr>
      <w:bookmarkStart w:id="179" w:name="_Tela_Alterar"/>
      <w:bookmarkStart w:id="180" w:name="_Toc88487447"/>
      <w:bookmarkEnd w:id="179"/>
      <w:proofErr w:type="gramStart"/>
      <w:r>
        <w:t>Tela Alterar</w:t>
      </w:r>
      <w:bookmarkEnd w:id="180"/>
      <w:proofErr w:type="gramEnd"/>
      <w:r w:rsidR="004672F4">
        <w:t xml:space="preserve"> </w:t>
      </w:r>
    </w:p>
    <w:p w:rsidR="00257E87" w:rsidRDefault="004672F4" w:rsidP="00257E87">
      <w:pPr>
        <w:keepNext/>
        <w:jc w:val="center"/>
      </w:pPr>
      <w:r w:rsidRPr="004672F4">
        <w:rPr>
          <w:noProof/>
        </w:rPr>
        <w:lastRenderedPageBreak/>
        <w:drawing>
          <wp:inline distT="0" distB="0" distL="0" distR="0" wp14:anchorId="61367533" wp14:editId="48530285">
            <wp:extent cx="4302803" cy="2458528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1069" cy="246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87" w:rsidRDefault="00257E87" w:rsidP="00257E87">
      <w:pPr>
        <w:pStyle w:val="Legenda"/>
        <w:jc w:val="center"/>
      </w:pPr>
      <w:r>
        <w:t xml:space="preserve">Figura </w:t>
      </w:r>
      <w:r w:rsidR="00E170F2">
        <w:fldChar w:fldCharType="begin"/>
      </w:r>
      <w:r w:rsidR="00E170F2">
        <w:instrText xml:space="preserve"> SEQ Figura \* ARABIC </w:instrText>
      </w:r>
      <w:r w:rsidR="00E170F2">
        <w:fldChar w:fldCharType="separate"/>
      </w:r>
      <w:r w:rsidR="004F3900">
        <w:rPr>
          <w:noProof/>
        </w:rPr>
        <w:t>3</w:t>
      </w:r>
      <w:r w:rsidR="00E170F2">
        <w:rPr>
          <w:noProof/>
        </w:rPr>
        <w:fldChar w:fldCharType="end"/>
      </w:r>
      <w:r>
        <w:t xml:space="preserve"> - Tela </w:t>
      </w:r>
      <w:r w:rsidR="004672F4">
        <w:t xml:space="preserve">Alterar </w:t>
      </w:r>
      <w:r w:rsidR="004672F4" w:rsidRPr="004672F4">
        <w:t>Dados da rubrica no agrupamento</w:t>
      </w:r>
    </w:p>
    <w:p w:rsidR="007246D7" w:rsidRDefault="007246D7" w:rsidP="003D0E48">
      <w:pPr>
        <w:pStyle w:val="Ttulo2"/>
      </w:pPr>
      <w:bookmarkStart w:id="181" w:name="_Tela_Alterar_Rubricas"/>
      <w:bookmarkStart w:id="182" w:name="_Toc88487448"/>
      <w:bookmarkEnd w:id="181"/>
      <w:r>
        <w:t xml:space="preserve">Tela </w:t>
      </w:r>
      <w:r w:rsidR="004672F4">
        <w:t xml:space="preserve">Alterar </w:t>
      </w:r>
      <w:r w:rsidR="004672F4" w:rsidRPr="004672F4">
        <w:t>Rubricas que impedem o recebimento desta</w:t>
      </w:r>
      <w:bookmarkEnd w:id="182"/>
      <w:r w:rsidR="004672F4" w:rsidRPr="004672F4">
        <w:t xml:space="preserve">  </w:t>
      </w:r>
    </w:p>
    <w:p w:rsidR="007246D7" w:rsidRDefault="004672F4" w:rsidP="007246D7">
      <w:pPr>
        <w:keepNext/>
        <w:jc w:val="center"/>
      </w:pPr>
      <w:r w:rsidRPr="004672F4">
        <w:rPr>
          <w:noProof/>
        </w:rPr>
        <w:drawing>
          <wp:inline distT="0" distB="0" distL="0" distR="0" wp14:anchorId="12371426" wp14:editId="24E4C974">
            <wp:extent cx="4339087" cy="2471606"/>
            <wp:effectExtent l="0" t="0" r="4445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564" cy="247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6D7" w:rsidRPr="00AC4062" w:rsidRDefault="007246D7" w:rsidP="007246D7">
      <w:pPr>
        <w:pStyle w:val="Legenda"/>
        <w:jc w:val="center"/>
      </w:pPr>
      <w:r>
        <w:t xml:space="preserve">Figura </w:t>
      </w:r>
      <w:r w:rsidR="00E170F2">
        <w:fldChar w:fldCharType="begin"/>
      </w:r>
      <w:r w:rsidR="00E170F2">
        <w:instrText xml:space="preserve"> SEQ Figura \* ARABIC </w:instrText>
      </w:r>
      <w:r w:rsidR="00E170F2">
        <w:fldChar w:fldCharType="separate"/>
      </w:r>
      <w:r w:rsidR="004F3900">
        <w:rPr>
          <w:noProof/>
        </w:rPr>
        <w:t>4</w:t>
      </w:r>
      <w:r w:rsidR="00E170F2">
        <w:rPr>
          <w:noProof/>
        </w:rPr>
        <w:fldChar w:fldCharType="end"/>
      </w:r>
      <w:r>
        <w:t xml:space="preserve"> - Tela </w:t>
      </w:r>
      <w:r w:rsidR="008B3791">
        <w:t xml:space="preserve">Alterar </w:t>
      </w:r>
      <w:r w:rsidR="008B3791" w:rsidRPr="008B3791">
        <w:t>Rubricas que impedem o recebimento desta</w:t>
      </w:r>
    </w:p>
    <w:p w:rsidR="007246D7" w:rsidRDefault="007246D7" w:rsidP="007246D7"/>
    <w:p w:rsidR="007246D7" w:rsidRDefault="007246D7" w:rsidP="003D0E48">
      <w:pPr>
        <w:pStyle w:val="Ttulo2"/>
      </w:pPr>
      <w:bookmarkStart w:id="183" w:name="_Tela_Alterar_Rubricas_1"/>
      <w:bookmarkStart w:id="184" w:name="_Toc88487449"/>
      <w:bookmarkEnd w:id="183"/>
      <w:r>
        <w:t>Tela Alterar</w:t>
      </w:r>
      <w:r w:rsidR="004672F4">
        <w:t xml:space="preserve"> </w:t>
      </w:r>
      <w:r w:rsidR="004672F4" w:rsidRPr="004672F4">
        <w:t>Rubricas exigidas para o recebimento desta</w:t>
      </w:r>
      <w:bookmarkEnd w:id="184"/>
      <w:r w:rsidR="004672F4" w:rsidRPr="004672F4">
        <w:t xml:space="preserve">  </w:t>
      </w:r>
    </w:p>
    <w:p w:rsidR="004672F4" w:rsidRPr="004672F4" w:rsidRDefault="004672F4" w:rsidP="004672F4"/>
    <w:p w:rsidR="007246D7" w:rsidRDefault="008B3791" w:rsidP="007246D7">
      <w:pPr>
        <w:keepNext/>
        <w:jc w:val="center"/>
      </w:pPr>
      <w:r w:rsidRPr="008B3791">
        <w:rPr>
          <w:noProof/>
        </w:rPr>
        <w:lastRenderedPageBreak/>
        <w:drawing>
          <wp:inline distT="0" distB="0" distL="0" distR="0" wp14:anchorId="2BB5C6FC" wp14:editId="4E127475">
            <wp:extent cx="4295859" cy="2454055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2602" cy="24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6D7" w:rsidRDefault="007246D7" w:rsidP="007246D7">
      <w:pPr>
        <w:pStyle w:val="Legenda"/>
        <w:jc w:val="center"/>
      </w:pPr>
      <w:r>
        <w:t xml:space="preserve">Figura </w:t>
      </w:r>
      <w:r w:rsidR="00E170F2">
        <w:fldChar w:fldCharType="begin"/>
      </w:r>
      <w:r w:rsidR="00E170F2">
        <w:instrText xml:space="preserve"> SEQ Figura \* ARABIC </w:instrText>
      </w:r>
      <w:r w:rsidR="00E170F2">
        <w:fldChar w:fldCharType="separate"/>
      </w:r>
      <w:r w:rsidR="004F3900">
        <w:rPr>
          <w:noProof/>
        </w:rPr>
        <w:t>5</w:t>
      </w:r>
      <w:r w:rsidR="00E170F2">
        <w:rPr>
          <w:noProof/>
        </w:rPr>
        <w:fldChar w:fldCharType="end"/>
      </w:r>
      <w:r>
        <w:t xml:space="preserve"> - Tela </w:t>
      </w:r>
      <w:r w:rsidR="008B3791">
        <w:t xml:space="preserve">Alterar </w:t>
      </w:r>
      <w:r w:rsidR="008B3791" w:rsidRPr="008B3791">
        <w:t>Rubricas exigidas para o recebimento desta</w:t>
      </w:r>
    </w:p>
    <w:p w:rsidR="004672F4" w:rsidRDefault="004672F4" w:rsidP="004672F4"/>
    <w:p w:rsidR="004672F4" w:rsidRDefault="004672F4" w:rsidP="003D0E48">
      <w:pPr>
        <w:pStyle w:val="Ttulo2"/>
      </w:pPr>
      <w:bookmarkStart w:id="185" w:name="_Toc88487450"/>
      <w:proofErr w:type="gramStart"/>
      <w:r>
        <w:t xml:space="preserve">Tela </w:t>
      </w:r>
      <w:r w:rsidR="004F3900">
        <w:t>Manter</w:t>
      </w:r>
      <w:proofErr w:type="gramEnd"/>
      <w:r w:rsidR="004F3900">
        <w:t xml:space="preserve"> inventário</w:t>
      </w:r>
      <w:bookmarkEnd w:id="185"/>
      <w:r w:rsidRPr="004672F4">
        <w:t xml:space="preserve">  </w:t>
      </w:r>
    </w:p>
    <w:p w:rsidR="004672F4" w:rsidRPr="004672F4" w:rsidRDefault="004672F4" w:rsidP="004672F4"/>
    <w:p w:rsidR="004672F4" w:rsidRDefault="004F3900" w:rsidP="004672F4">
      <w:pPr>
        <w:keepNext/>
        <w:jc w:val="center"/>
      </w:pPr>
      <w:r w:rsidRPr="004F3900">
        <w:rPr>
          <w:noProof/>
        </w:rPr>
        <w:drawing>
          <wp:inline distT="0" distB="0" distL="0" distR="0" wp14:anchorId="7085C4CB" wp14:editId="3BB7E489">
            <wp:extent cx="4246097" cy="3010067"/>
            <wp:effectExtent l="0" t="0" r="254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778" cy="301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2F4" w:rsidRPr="00AC4062" w:rsidRDefault="004672F4" w:rsidP="004672F4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F3900">
        <w:rPr>
          <w:noProof/>
        </w:rPr>
        <w:t>6</w:t>
      </w:r>
      <w:r>
        <w:rPr>
          <w:noProof/>
        </w:rPr>
        <w:fldChar w:fldCharType="end"/>
      </w:r>
      <w:r>
        <w:t xml:space="preserve"> - Tela </w:t>
      </w:r>
      <w:r w:rsidR="004F3900">
        <w:t>Manter Inventário</w:t>
      </w:r>
    </w:p>
    <w:p w:rsidR="004672F4" w:rsidRDefault="004672F4" w:rsidP="004672F4"/>
    <w:p w:rsidR="004672F4" w:rsidRDefault="004672F4" w:rsidP="004672F4"/>
    <w:p w:rsidR="004672F4" w:rsidRDefault="004672F4" w:rsidP="003D0E48">
      <w:pPr>
        <w:pStyle w:val="Ttulo2"/>
      </w:pPr>
      <w:bookmarkStart w:id="186" w:name="_Toc88487451"/>
      <w:r>
        <w:t xml:space="preserve">Tela </w:t>
      </w:r>
      <w:r w:rsidR="00E036AA" w:rsidRPr="00E036AA">
        <w:t>Visualizar Rubricas de Pagamento do Agrupamento Retificadas</w:t>
      </w:r>
      <w:bookmarkEnd w:id="186"/>
    </w:p>
    <w:p w:rsidR="004672F4" w:rsidRPr="004672F4" w:rsidRDefault="004672F4" w:rsidP="004672F4"/>
    <w:p w:rsidR="00E036AA" w:rsidRDefault="00E036AA" w:rsidP="004672F4">
      <w:pPr>
        <w:keepNext/>
        <w:jc w:val="center"/>
        <w:rPr>
          <w:noProof/>
        </w:rPr>
      </w:pPr>
      <w:r w:rsidRPr="00E036AA">
        <w:rPr>
          <w:noProof/>
        </w:rPr>
        <w:lastRenderedPageBreak/>
        <w:drawing>
          <wp:inline distT="0" distB="0" distL="0" distR="0" wp14:anchorId="3A8B974E" wp14:editId="2797CC5F">
            <wp:extent cx="4338570" cy="836762"/>
            <wp:effectExtent l="0" t="0" r="5080" b="190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5666"/>
                    <a:stretch/>
                  </pic:blipFill>
                  <pic:spPr bwMode="auto">
                    <a:xfrm>
                      <a:off x="0" y="0"/>
                      <a:ext cx="4350177" cy="839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36AA">
        <w:rPr>
          <w:noProof/>
        </w:rPr>
        <w:t xml:space="preserve"> </w:t>
      </w:r>
    </w:p>
    <w:p w:rsidR="00E036AA" w:rsidRPr="00AC4062" w:rsidRDefault="00E036AA" w:rsidP="00E036AA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– Caixa de seleção de registros com retificações de vigências finalizadas ou com pagamentos fechados</w:t>
      </w:r>
    </w:p>
    <w:p w:rsidR="00E036AA" w:rsidRDefault="00E036AA" w:rsidP="004672F4">
      <w:pPr>
        <w:keepNext/>
        <w:jc w:val="center"/>
        <w:rPr>
          <w:noProof/>
        </w:rPr>
      </w:pPr>
    </w:p>
    <w:p w:rsidR="004672F4" w:rsidRDefault="00E036AA" w:rsidP="004672F4">
      <w:pPr>
        <w:keepNext/>
        <w:jc w:val="center"/>
      </w:pPr>
      <w:r w:rsidRPr="00E036AA">
        <w:rPr>
          <w:noProof/>
        </w:rPr>
        <w:drawing>
          <wp:inline distT="0" distB="0" distL="0" distR="0" wp14:anchorId="5BF4C7E0" wp14:editId="6F1FA8CB">
            <wp:extent cx="4287196" cy="2446081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9811" cy="245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2F4" w:rsidRPr="00AC4062" w:rsidRDefault="004672F4" w:rsidP="004672F4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35B63">
        <w:rPr>
          <w:noProof/>
        </w:rPr>
        <w:t>8</w:t>
      </w:r>
      <w:r>
        <w:rPr>
          <w:noProof/>
        </w:rPr>
        <w:fldChar w:fldCharType="end"/>
      </w:r>
      <w:r>
        <w:t xml:space="preserve"> - Tela </w:t>
      </w:r>
      <w:r w:rsidR="00035B63" w:rsidRPr="00035B63">
        <w:t>Visualizar Rubricas de Pagamento do Agrupamento Retificadas</w:t>
      </w:r>
    </w:p>
    <w:p w:rsidR="004672F4" w:rsidRPr="004672F4" w:rsidRDefault="004672F4" w:rsidP="004672F4"/>
    <w:p w:rsidR="007246D7" w:rsidRPr="007246D7" w:rsidRDefault="007246D7" w:rsidP="007246D7"/>
    <w:p w:rsidR="00257E87" w:rsidRPr="00257E87" w:rsidRDefault="00257E87" w:rsidP="00257E87"/>
    <w:p w:rsidR="00E401D2" w:rsidRDefault="00E401D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7" w:name="_Toc88487452"/>
      <w:r>
        <w:lastRenderedPageBreak/>
        <w:t>Relatório (</w:t>
      </w:r>
      <w:r w:rsidR="00CA000D">
        <w:t>s)</w:t>
      </w:r>
      <w:bookmarkEnd w:id="187"/>
    </w:p>
    <w:p w:rsidR="002C707D" w:rsidRDefault="002C707D" w:rsidP="003D0E48">
      <w:pPr>
        <w:pStyle w:val="Ttulo2"/>
      </w:pPr>
      <w:bookmarkStart w:id="188" w:name="_Toc88487453"/>
      <w:r>
        <w:t>Inventário da Rubrica</w:t>
      </w:r>
      <w:bookmarkEnd w:id="188"/>
    </w:p>
    <w:p w:rsidR="002C707D" w:rsidRDefault="002C707D" w:rsidP="002C707D">
      <w:pPr>
        <w:keepNext/>
      </w:pPr>
      <w:r w:rsidRPr="002C707D">
        <w:rPr>
          <w:noProof/>
        </w:rPr>
        <w:drawing>
          <wp:inline distT="0" distB="0" distL="0" distR="0" wp14:anchorId="771D642D" wp14:editId="659F4277">
            <wp:extent cx="4327636" cy="304827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0114" cy="305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07D" w:rsidRPr="002C707D" w:rsidRDefault="002C707D" w:rsidP="002C707D">
      <w:pPr>
        <w:pStyle w:val="Legenda"/>
        <w:jc w:val="center"/>
      </w:pPr>
      <w:bookmarkStart w:id="189" w:name="_GoBack"/>
      <w:r>
        <w:t xml:space="preserve">Figura </w:t>
      </w:r>
      <w:r w:rsidR="00E170F2">
        <w:fldChar w:fldCharType="begin"/>
      </w:r>
      <w:r w:rsidR="00E170F2">
        <w:instrText xml:space="preserve"> SEQ Figura \* ARABIC </w:instrText>
      </w:r>
      <w:r w:rsidR="00E170F2">
        <w:fldChar w:fldCharType="separate"/>
      </w:r>
      <w:r w:rsidR="00301D30">
        <w:rPr>
          <w:noProof/>
        </w:rPr>
        <w:t>9</w:t>
      </w:r>
      <w:r w:rsidR="00E170F2">
        <w:rPr>
          <w:noProof/>
        </w:rPr>
        <w:fldChar w:fldCharType="end"/>
      </w:r>
      <w:r>
        <w:t xml:space="preserve"> - Inve</w:t>
      </w:r>
      <w:r w:rsidR="00BF21D7">
        <w:t>n</w:t>
      </w:r>
      <w:r>
        <w:t>tário da Rubrica</w:t>
      </w:r>
    </w:p>
    <w:bookmarkEnd w:id="189"/>
    <w:p w:rsidR="00894896" w:rsidRPr="00894896" w:rsidRDefault="00894896" w:rsidP="00894896"/>
    <w:sectPr w:rsidR="00894896" w:rsidRPr="00894896" w:rsidSect="00BD3501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EFC" w:rsidRDefault="00DE3EFC" w:rsidP="002908D9">
      <w:r>
        <w:separator/>
      </w:r>
    </w:p>
  </w:endnote>
  <w:endnote w:type="continuationSeparator" w:id="0">
    <w:p w:rsidR="00DE3EFC" w:rsidRDefault="00DE3EF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3040" w:rsidRDefault="00E93040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93040" w:rsidRDefault="00E93040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E93040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93040" w:rsidRDefault="00E93040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E93040" w:rsidRDefault="00E93040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Matos dos Santos, Candido</w:t>
          </w:r>
        </w:p>
        <w:p w:rsidR="00E93040" w:rsidRDefault="00E93040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E93040" w:rsidRDefault="00E93040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E93040" w:rsidRDefault="00E93040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E93040" w:rsidRDefault="00E93040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UCS0404 - Manter Rubricas de Pagamento no Agrupamento.DOCX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E93040" w:rsidRDefault="00E93040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301D30">
            <w:rPr>
              <w:rFonts w:cs="Arial"/>
              <w:noProof/>
              <w:sz w:val="20"/>
            </w:rPr>
            <w:t>32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E93040" w:rsidRDefault="00E93040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3040" w:rsidRDefault="00E93040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EFC" w:rsidRDefault="00DE3EFC" w:rsidP="002908D9">
      <w:r>
        <w:separator/>
      </w:r>
    </w:p>
  </w:footnote>
  <w:footnote w:type="continuationSeparator" w:id="0">
    <w:p w:rsidR="00DE3EFC" w:rsidRDefault="00DE3EF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3040" w:rsidRDefault="00E93040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3040" w:rsidRDefault="00E93040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667AC"/>
    <w:multiLevelType w:val="hybridMultilevel"/>
    <w:tmpl w:val="E54C4688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3526284"/>
    <w:multiLevelType w:val="multilevel"/>
    <w:tmpl w:val="09344A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170725B7"/>
    <w:multiLevelType w:val="hybridMultilevel"/>
    <w:tmpl w:val="0E24C706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978477A"/>
    <w:multiLevelType w:val="hybridMultilevel"/>
    <w:tmpl w:val="AD564570"/>
    <w:lvl w:ilvl="0" w:tplc="04160017">
      <w:start w:val="1"/>
      <w:numFmt w:val="lowerLetter"/>
      <w:lvlText w:val="%1)"/>
      <w:lvlJc w:val="left"/>
      <w:pPr>
        <w:ind w:left="1931" w:hanging="360"/>
      </w:pPr>
    </w:lvl>
    <w:lvl w:ilvl="1" w:tplc="04160019" w:tentative="1">
      <w:start w:val="1"/>
      <w:numFmt w:val="lowerLetter"/>
      <w:lvlText w:val="%2."/>
      <w:lvlJc w:val="left"/>
      <w:pPr>
        <w:ind w:left="2651" w:hanging="360"/>
      </w:pPr>
    </w:lvl>
    <w:lvl w:ilvl="2" w:tplc="0416001B" w:tentative="1">
      <w:start w:val="1"/>
      <w:numFmt w:val="lowerRoman"/>
      <w:lvlText w:val="%3."/>
      <w:lvlJc w:val="right"/>
      <w:pPr>
        <w:ind w:left="3371" w:hanging="180"/>
      </w:pPr>
    </w:lvl>
    <w:lvl w:ilvl="3" w:tplc="0416000F" w:tentative="1">
      <w:start w:val="1"/>
      <w:numFmt w:val="decimal"/>
      <w:lvlText w:val="%4."/>
      <w:lvlJc w:val="left"/>
      <w:pPr>
        <w:ind w:left="4091" w:hanging="360"/>
      </w:pPr>
    </w:lvl>
    <w:lvl w:ilvl="4" w:tplc="04160019" w:tentative="1">
      <w:start w:val="1"/>
      <w:numFmt w:val="lowerLetter"/>
      <w:lvlText w:val="%5."/>
      <w:lvlJc w:val="left"/>
      <w:pPr>
        <w:ind w:left="4811" w:hanging="360"/>
      </w:pPr>
    </w:lvl>
    <w:lvl w:ilvl="5" w:tplc="0416001B" w:tentative="1">
      <w:start w:val="1"/>
      <w:numFmt w:val="lowerRoman"/>
      <w:lvlText w:val="%6."/>
      <w:lvlJc w:val="right"/>
      <w:pPr>
        <w:ind w:left="5531" w:hanging="180"/>
      </w:pPr>
    </w:lvl>
    <w:lvl w:ilvl="6" w:tplc="0416000F" w:tentative="1">
      <w:start w:val="1"/>
      <w:numFmt w:val="decimal"/>
      <w:lvlText w:val="%7."/>
      <w:lvlJc w:val="left"/>
      <w:pPr>
        <w:ind w:left="6251" w:hanging="360"/>
      </w:pPr>
    </w:lvl>
    <w:lvl w:ilvl="7" w:tplc="04160019" w:tentative="1">
      <w:start w:val="1"/>
      <w:numFmt w:val="lowerLetter"/>
      <w:lvlText w:val="%8."/>
      <w:lvlJc w:val="left"/>
      <w:pPr>
        <w:ind w:left="6971" w:hanging="360"/>
      </w:pPr>
    </w:lvl>
    <w:lvl w:ilvl="8" w:tplc="0416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4" w15:restartNumberingAfterBreak="0">
    <w:nsid w:val="1E500780"/>
    <w:multiLevelType w:val="hybridMultilevel"/>
    <w:tmpl w:val="F9665342"/>
    <w:lvl w:ilvl="0" w:tplc="04160017">
      <w:start w:val="1"/>
      <w:numFmt w:val="lowerLetter"/>
      <w:lvlText w:val="%1)"/>
      <w:lvlJc w:val="left"/>
      <w:pPr>
        <w:ind w:left="1931" w:hanging="360"/>
      </w:pPr>
    </w:lvl>
    <w:lvl w:ilvl="1" w:tplc="04160019" w:tentative="1">
      <w:start w:val="1"/>
      <w:numFmt w:val="lowerLetter"/>
      <w:lvlText w:val="%2."/>
      <w:lvlJc w:val="left"/>
      <w:pPr>
        <w:ind w:left="2651" w:hanging="360"/>
      </w:pPr>
    </w:lvl>
    <w:lvl w:ilvl="2" w:tplc="0416001B" w:tentative="1">
      <w:start w:val="1"/>
      <w:numFmt w:val="lowerRoman"/>
      <w:lvlText w:val="%3."/>
      <w:lvlJc w:val="right"/>
      <w:pPr>
        <w:ind w:left="3371" w:hanging="180"/>
      </w:pPr>
    </w:lvl>
    <w:lvl w:ilvl="3" w:tplc="0416000F" w:tentative="1">
      <w:start w:val="1"/>
      <w:numFmt w:val="decimal"/>
      <w:lvlText w:val="%4."/>
      <w:lvlJc w:val="left"/>
      <w:pPr>
        <w:ind w:left="4091" w:hanging="360"/>
      </w:pPr>
    </w:lvl>
    <w:lvl w:ilvl="4" w:tplc="04160019" w:tentative="1">
      <w:start w:val="1"/>
      <w:numFmt w:val="lowerLetter"/>
      <w:lvlText w:val="%5."/>
      <w:lvlJc w:val="left"/>
      <w:pPr>
        <w:ind w:left="4811" w:hanging="360"/>
      </w:pPr>
    </w:lvl>
    <w:lvl w:ilvl="5" w:tplc="0416001B" w:tentative="1">
      <w:start w:val="1"/>
      <w:numFmt w:val="lowerRoman"/>
      <w:lvlText w:val="%6."/>
      <w:lvlJc w:val="right"/>
      <w:pPr>
        <w:ind w:left="5531" w:hanging="180"/>
      </w:pPr>
    </w:lvl>
    <w:lvl w:ilvl="6" w:tplc="0416000F" w:tentative="1">
      <w:start w:val="1"/>
      <w:numFmt w:val="decimal"/>
      <w:lvlText w:val="%7."/>
      <w:lvlJc w:val="left"/>
      <w:pPr>
        <w:ind w:left="6251" w:hanging="360"/>
      </w:pPr>
    </w:lvl>
    <w:lvl w:ilvl="7" w:tplc="04160019" w:tentative="1">
      <w:start w:val="1"/>
      <w:numFmt w:val="lowerLetter"/>
      <w:lvlText w:val="%8."/>
      <w:lvlJc w:val="left"/>
      <w:pPr>
        <w:ind w:left="6971" w:hanging="360"/>
      </w:pPr>
    </w:lvl>
    <w:lvl w:ilvl="8" w:tplc="0416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5" w15:restartNumberingAfterBreak="0">
    <w:nsid w:val="217D74E9"/>
    <w:multiLevelType w:val="multilevel"/>
    <w:tmpl w:val="5AAA934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9FB4114"/>
    <w:multiLevelType w:val="multilevel"/>
    <w:tmpl w:val="F75E7A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34D4738E"/>
    <w:multiLevelType w:val="hybridMultilevel"/>
    <w:tmpl w:val="E4D67514"/>
    <w:lvl w:ilvl="0" w:tplc="04160017">
      <w:start w:val="1"/>
      <w:numFmt w:val="lowerLetter"/>
      <w:lvlText w:val="%1)"/>
      <w:lvlJc w:val="left"/>
      <w:pPr>
        <w:ind w:left="1931" w:hanging="360"/>
      </w:pPr>
    </w:lvl>
    <w:lvl w:ilvl="1" w:tplc="04160019" w:tentative="1">
      <w:start w:val="1"/>
      <w:numFmt w:val="lowerLetter"/>
      <w:lvlText w:val="%2."/>
      <w:lvlJc w:val="left"/>
      <w:pPr>
        <w:ind w:left="2651" w:hanging="360"/>
      </w:pPr>
    </w:lvl>
    <w:lvl w:ilvl="2" w:tplc="0416001B" w:tentative="1">
      <w:start w:val="1"/>
      <w:numFmt w:val="lowerRoman"/>
      <w:lvlText w:val="%3."/>
      <w:lvlJc w:val="right"/>
      <w:pPr>
        <w:ind w:left="3371" w:hanging="180"/>
      </w:pPr>
    </w:lvl>
    <w:lvl w:ilvl="3" w:tplc="0416000F" w:tentative="1">
      <w:start w:val="1"/>
      <w:numFmt w:val="decimal"/>
      <w:lvlText w:val="%4."/>
      <w:lvlJc w:val="left"/>
      <w:pPr>
        <w:ind w:left="4091" w:hanging="360"/>
      </w:pPr>
    </w:lvl>
    <w:lvl w:ilvl="4" w:tplc="04160019" w:tentative="1">
      <w:start w:val="1"/>
      <w:numFmt w:val="lowerLetter"/>
      <w:lvlText w:val="%5."/>
      <w:lvlJc w:val="left"/>
      <w:pPr>
        <w:ind w:left="4811" w:hanging="360"/>
      </w:pPr>
    </w:lvl>
    <w:lvl w:ilvl="5" w:tplc="0416001B" w:tentative="1">
      <w:start w:val="1"/>
      <w:numFmt w:val="lowerRoman"/>
      <w:lvlText w:val="%6."/>
      <w:lvlJc w:val="right"/>
      <w:pPr>
        <w:ind w:left="5531" w:hanging="180"/>
      </w:pPr>
    </w:lvl>
    <w:lvl w:ilvl="6" w:tplc="0416000F" w:tentative="1">
      <w:start w:val="1"/>
      <w:numFmt w:val="decimal"/>
      <w:lvlText w:val="%7."/>
      <w:lvlJc w:val="left"/>
      <w:pPr>
        <w:ind w:left="6251" w:hanging="360"/>
      </w:pPr>
    </w:lvl>
    <w:lvl w:ilvl="7" w:tplc="04160019" w:tentative="1">
      <w:start w:val="1"/>
      <w:numFmt w:val="lowerLetter"/>
      <w:lvlText w:val="%8."/>
      <w:lvlJc w:val="left"/>
      <w:pPr>
        <w:ind w:left="6971" w:hanging="360"/>
      </w:pPr>
    </w:lvl>
    <w:lvl w:ilvl="8" w:tplc="0416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8" w15:restartNumberingAfterBreak="0">
    <w:nsid w:val="3B1C5765"/>
    <w:multiLevelType w:val="hybridMultilevel"/>
    <w:tmpl w:val="14207552"/>
    <w:lvl w:ilvl="0" w:tplc="04160017">
      <w:start w:val="1"/>
      <w:numFmt w:val="lowerLetter"/>
      <w:lvlText w:val="%1)"/>
      <w:lvlJc w:val="left"/>
      <w:pPr>
        <w:ind w:left="1931" w:hanging="360"/>
      </w:pPr>
    </w:lvl>
    <w:lvl w:ilvl="1" w:tplc="04160019" w:tentative="1">
      <w:start w:val="1"/>
      <w:numFmt w:val="lowerLetter"/>
      <w:lvlText w:val="%2."/>
      <w:lvlJc w:val="left"/>
      <w:pPr>
        <w:ind w:left="2651" w:hanging="360"/>
      </w:pPr>
    </w:lvl>
    <w:lvl w:ilvl="2" w:tplc="0416001B" w:tentative="1">
      <w:start w:val="1"/>
      <w:numFmt w:val="lowerRoman"/>
      <w:lvlText w:val="%3."/>
      <w:lvlJc w:val="right"/>
      <w:pPr>
        <w:ind w:left="3371" w:hanging="180"/>
      </w:pPr>
    </w:lvl>
    <w:lvl w:ilvl="3" w:tplc="0416000F" w:tentative="1">
      <w:start w:val="1"/>
      <w:numFmt w:val="decimal"/>
      <w:lvlText w:val="%4."/>
      <w:lvlJc w:val="left"/>
      <w:pPr>
        <w:ind w:left="4091" w:hanging="360"/>
      </w:pPr>
    </w:lvl>
    <w:lvl w:ilvl="4" w:tplc="04160019" w:tentative="1">
      <w:start w:val="1"/>
      <w:numFmt w:val="lowerLetter"/>
      <w:lvlText w:val="%5."/>
      <w:lvlJc w:val="left"/>
      <w:pPr>
        <w:ind w:left="4811" w:hanging="360"/>
      </w:pPr>
    </w:lvl>
    <w:lvl w:ilvl="5" w:tplc="0416001B" w:tentative="1">
      <w:start w:val="1"/>
      <w:numFmt w:val="lowerRoman"/>
      <w:lvlText w:val="%6."/>
      <w:lvlJc w:val="right"/>
      <w:pPr>
        <w:ind w:left="5531" w:hanging="180"/>
      </w:pPr>
    </w:lvl>
    <w:lvl w:ilvl="6" w:tplc="0416000F" w:tentative="1">
      <w:start w:val="1"/>
      <w:numFmt w:val="decimal"/>
      <w:lvlText w:val="%7."/>
      <w:lvlJc w:val="left"/>
      <w:pPr>
        <w:ind w:left="6251" w:hanging="360"/>
      </w:pPr>
    </w:lvl>
    <w:lvl w:ilvl="7" w:tplc="04160019" w:tentative="1">
      <w:start w:val="1"/>
      <w:numFmt w:val="lowerLetter"/>
      <w:lvlText w:val="%8."/>
      <w:lvlJc w:val="left"/>
      <w:pPr>
        <w:ind w:left="6971" w:hanging="360"/>
      </w:pPr>
    </w:lvl>
    <w:lvl w:ilvl="8" w:tplc="0416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9" w15:restartNumberingAfterBreak="0">
    <w:nsid w:val="4F4D0359"/>
    <w:multiLevelType w:val="hybridMultilevel"/>
    <w:tmpl w:val="400A18A6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76281BC6"/>
    <w:multiLevelType w:val="hybridMultilevel"/>
    <w:tmpl w:val="667C3534"/>
    <w:lvl w:ilvl="0" w:tplc="04160017">
      <w:start w:val="1"/>
      <w:numFmt w:val="lowerLetter"/>
      <w:lvlText w:val="%1)"/>
      <w:lvlJc w:val="left"/>
      <w:pPr>
        <w:ind w:left="1931" w:hanging="360"/>
      </w:pPr>
    </w:lvl>
    <w:lvl w:ilvl="1" w:tplc="04160019" w:tentative="1">
      <w:start w:val="1"/>
      <w:numFmt w:val="lowerLetter"/>
      <w:lvlText w:val="%2."/>
      <w:lvlJc w:val="left"/>
      <w:pPr>
        <w:ind w:left="2651" w:hanging="360"/>
      </w:pPr>
    </w:lvl>
    <w:lvl w:ilvl="2" w:tplc="0416001B" w:tentative="1">
      <w:start w:val="1"/>
      <w:numFmt w:val="lowerRoman"/>
      <w:lvlText w:val="%3."/>
      <w:lvlJc w:val="right"/>
      <w:pPr>
        <w:ind w:left="3371" w:hanging="180"/>
      </w:pPr>
    </w:lvl>
    <w:lvl w:ilvl="3" w:tplc="0416000F" w:tentative="1">
      <w:start w:val="1"/>
      <w:numFmt w:val="decimal"/>
      <w:lvlText w:val="%4."/>
      <w:lvlJc w:val="left"/>
      <w:pPr>
        <w:ind w:left="4091" w:hanging="360"/>
      </w:pPr>
    </w:lvl>
    <w:lvl w:ilvl="4" w:tplc="04160019" w:tentative="1">
      <w:start w:val="1"/>
      <w:numFmt w:val="lowerLetter"/>
      <w:lvlText w:val="%5."/>
      <w:lvlJc w:val="left"/>
      <w:pPr>
        <w:ind w:left="4811" w:hanging="360"/>
      </w:pPr>
    </w:lvl>
    <w:lvl w:ilvl="5" w:tplc="0416001B" w:tentative="1">
      <w:start w:val="1"/>
      <w:numFmt w:val="lowerRoman"/>
      <w:lvlText w:val="%6."/>
      <w:lvlJc w:val="right"/>
      <w:pPr>
        <w:ind w:left="5531" w:hanging="180"/>
      </w:pPr>
    </w:lvl>
    <w:lvl w:ilvl="6" w:tplc="0416000F" w:tentative="1">
      <w:start w:val="1"/>
      <w:numFmt w:val="decimal"/>
      <w:lvlText w:val="%7."/>
      <w:lvlJc w:val="left"/>
      <w:pPr>
        <w:ind w:left="6251" w:hanging="360"/>
      </w:pPr>
    </w:lvl>
    <w:lvl w:ilvl="7" w:tplc="04160019" w:tentative="1">
      <w:start w:val="1"/>
      <w:numFmt w:val="lowerLetter"/>
      <w:lvlText w:val="%8."/>
      <w:lvlJc w:val="left"/>
      <w:pPr>
        <w:ind w:left="6971" w:hanging="360"/>
      </w:pPr>
    </w:lvl>
    <w:lvl w:ilvl="8" w:tplc="0416001B" w:tentative="1">
      <w:start w:val="1"/>
      <w:numFmt w:val="lowerRoman"/>
      <w:lvlText w:val="%9."/>
      <w:lvlJc w:val="right"/>
      <w:pPr>
        <w:ind w:left="7691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9"/>
  </w:num>
  <w:num w:numId="6">
    <w:abstractNumId w:val="0"/>
  </w:num>
  <w:num w:numId="7">
    <w:abstractNumId w:val="10"/>
  </w:num>
  <w:num w:numId="8">
    <w:abstractNumId w:val="7"/>
  </w:num>
  <w:num w:numId="9">
    <w:abstractNumId w:val="8"/>
  </w:num>
  <w:num w:numId="10">
    <w:abstractNumId w:val="4"/>
  </w:num>
  <w:num w:numId="1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2E7"/>
    <w:rsid w:val="00000455"/>
    <w:rsid w:val="0000536A"/>
    <w:rsid w:val="000108B8"/>
    <w:rsid w:val="00010C94"/>
    <w:rsid w:val="00011A7E"/>
    <w:rsid w:val="0001557B"/>
    <w:rsid w:val="00016262"/>
    <w:rsid w:val="00016A6B"/>
    <w:rsid w:val="00035B63"/>
    <w:rsid w:val="000424E4"/>
    <w:rsid w:val="0004799A"/>
    <w:rsid w:val="000528B5"/>
    <w:rsid w:val="0008044B"/>
    <w:rsid w:val="00080AA2"/>
    <w:rsid w:val="00093342"/>
    <w:rsid w:val="000978DD"/>
    <w:rsid w:val="000A2BFB"/>
    <w:rsid w:val="000B1FFE"/>
    <w:rsid w:val="000B4005"/>
    <w:rsid w:val="000B5D61"/>
    <w:rsid w:val="000C76C4"/>
    <w:rsid w:val="000D09EC"/>
    <w:rsid w:val="000D6BC4"/>
    <w:rsid w:val="000D6F80"/>
    <w:rsid w:val="000E2BE9"/>
    <w:rsid w:val="000E74D9"/>
    <w:rsid w:val="000F0299"/>
    <w:rsid w:val="001000EF"/>
    <w:rsid w:val="00105B9A"/>
    <w:rsid w:val="00106420"/>
    <w:rsid w:val="00111169"/>
    <w:rsid w:val="00123267"/>
    <w:rsid w:val="00131562"/>
    <w:rsid w:val="001370EB"/>
    <w:rsid w:val="00141F3F"/>
    <w:rsid w:val="00144A8A"/>
    <w:rsid w:val="00150EC4"/>
    <w:rsid w:val="00164F3A"/>
    <w:rsid w:val="00170958"/>
    <w:rsid w:val="001762B8"/>
    <w:rsid w:val="00185591"/>
    <w:rsid w:val="00187445"/>
    <w:rsid w:val="00191698"/>
    <w:rsid w:val="00192E00"/>
    <w:rsid w:val="00193DBA"/>
    <w:rsid w:val="00194A0F"/>
    <w:rsid w:val="001A25E3"/>
    <w:rsid w:val="001B1280"/>
    <w:rsid w:val="001C4F8B"/>
    <w:rsid w:val="001C534E"/>
    <w:rsid w:val="001C7A01"/>
    <w:rsid w:val="001D1110"/>
    <w:rsid w:val="001D4460"/>
    <w:rsid w:val="0020534B"/>
    <w:rsid w:val="00210C98"/>
    <w:rsid w:val="002216DF"/>
    <w:rsid w:val="002224E4"/>
    <w:rsid w:val="00230375"/>
    <w:rsid w:val="00232F60"/>
    <w:rsid w:val="00233A28"/>
    <w:rsid w:val="0023603D"/>
    <w:rsid w:val="0024570F"/>
    <w:rsid w:val="002529C5"/>
    <w:rsid w:val="002533B3"/>
    <w:rsid w:val="00257E87"/>
    <w:rsid w:val="00265222"/>
    <w:rsid w:val="00267745"/>
    <w:rsid w:val="002702DC"/>
    <w:rsid w:val="002737F8"/>
    <w:rsid w:val="00281D52"/>
    <w:rsid w:val="00281FDF"/>
    <w:rsid w:val="0028331F"/>
    <w:rsid w:val="0028481D"/>
    <w:rsid w:val="0028794F"/>
    <w:rsid w:val="00290019"/>
    <w:rsid w:val="002908D9"/>
    <w:rsid w:val="00290929"/>
    <w:rsid w:val="00290CB6"/>
    <w:rsid w:val="00297502"/>
    <w:rsid w:val="002B2B89"/>
    <w:rsid w:val="002C707D"/>
    <w:rsid w:val="002D04DB"/>
    <w:rsid w:val="002D194B"/>
    <w:rsid w:val="002D336A"/>
    <w:rsid w:val="002F1515"/>
    <w:rsid w:val="00301D30"/>
    <w:rsid w:val="003170EB"/>
    <w:rsid w:val="003274E5"/>
    <w:rsid w:val="00327D53"/>
    <w:rsid w:val="00330D89"/>
    <w:rsid w:val="003328F5"/>
    <w:rsid w:val="003468EA"/>
    <w:rsid w:val="00351024"/>
    <w:rsid w:val="003534B1"/>
    <w:rsid w:val="003536FD"/>
    <w:rsid w:val="00360A50"/>
    <w:rsid w:val="00374B36"/>
    <w:rsid w:val="0037750D"/>
    <w:rsid w:val="00381644"/>
    <w:rsid w:val="0038173B"/>
    <w:rsid w:val="003869D6"/>
    <w:rsid w:val="00386CA2"/>
    <w:rsid w:val="0038757D"/>
    <w:rsid w:val="0039369C"/>
    <w:rsid w:val="003A7B8D"/>
    <w:rsid w:val="003B14B0"/>
    <w:rsid w:val="003B7393"/>
    <w:rsid w:val="003C206E"/>
    <w:rsid w:val="003D0E48"/>
    <w:rsid w:val="003D52B9"/>
    <w:rsid w:val="003E3C08"/>
    <w:rsid w:val="003F594D"/>
    <w:rsid w:val="00415A0F"/>
    <w:rsid w:val="00420854"/>
    <w:rsid w:val="00433EFF"/>
    <w:rsid w:val="00436546"/>
    <w:rsid w:val="0045373B"/>
    <w:rsid w:val="00456033"/>
    <w:rsid w:val="004609F2"/>
    <w:rsid w:val="00463AB4"/>
    <w:rsid w:val="004672F4"/>
    <w:rsid w:val="00470046"/>
    <w:rsid w:val="00494478"/>
    <w:rsid w:val="00494FDA"/>
    <w:rsid w:val="004A30F8"/>
    <w:rsid w:val="004A4A2D"/>
    <w:rsid w:val="004B2CE1"/>
    <w:rsid w:val="004B4F9B"/>
    <w:rsid w:val="004C0730"/>
    <w:rsid w:val="004C1A87"/>
    <w:rsid w:val="004D2A5E"/>
    <w:rsid w:val="004E0834"/>
    <w:rsid w:val="004E4068"/>
    <w:rsid w:val="004E459B"/>
    <w:rsid w:val="004F0940"/>
    <w:rsid w:val="004F3900"/>
    <w:rsid w:val="004F4AD4"/>
    <w:rsid w:val="004F657F"/>
    <w:rsid w:val="004F6662"/>
    <w:rsid w:val="00510CA9"/>
    <w:rsid w:val="00511198"/>
    <w:rsid w:val="0051446B"/>
    <w:rsid w:val="00514A59"/>
    <w:rsid w:val="00516A3D"/>
    <w:rsid w:val="00527642"/>
    <w:rsid w:val="0053713D"/>
    <w:rsid w:val="00547481"/>
    <w:rsid w:val="00550536"/>
    <w:rsid w:val="00564BDC"/>
    <w:rsid w:val="0057188B"/>
    <w:rsid w:val="005811B2"/>
    <w:rsid w:val="00583F22"/>
    <w:rsid w:val="0059301A"/>
    <w:rsid w:val="005B0FF2"/>
    <w:rsid w:val="005C07D6"/>
    <w:rsid w:val="005C6F32"/>
    <w:rsid w:val="005D35E4"/>
    <w:rsid w:val="005E3D1F"/>
    <w:rsid w:val="005F455D"/>
    <w:rsid w:val="00601024"/>
    <w:rsid w:val="0060526D"/>
    <w:rsid w:val="00616D7E"/>
    <w:rsid w:val="00623E87"/>
    <w:rsid w:val="006245C3"/>
    <w:rsid w:val="006273FF"/>
    <w:rsid w:val="0063152B"/>
    <w:rsid w:val="00652148"/>
    <w:rsid w:val="006538A9"/>
    <w:rsid w:val="006559B0"/>
    <w:rsid w:val="0065688E"/>
    <w:rsid w:val="006A130E"/>
    <w:rsid w:val="006A3883"/>
    <w:rsid w:val="006B63D8"/>
    <w:rsid w:val="006C003A"/>
    <w:rsid w:val="006C24F0"/>
    <w:rsid w:val="006D0DB6"/>
    <w:rsid w:val="006D4C9F"/>
    <w:rsid w:val="006D4FF6"/>
    <w:rsid w:val="006E1E16"/>
    <w:rsid w:val="006F082E"/>
    <w:rsid w:val="00714EA3"/>
    <w:rsid w:val="00715A57"/>
    <w:rsid w:val="00717035"/>
    <w:rsid w:val="007200CC"/>
    <w:rsid w:val="007246D7"/>
    <w:rsid w:val="00725888"/>
    <w:rsid w:val="00725896"/>
    <w:rsid w:val="00731441"/>
    <w:rsid w:val="00741995"/>
    <w:rsid w:val="00750816"/>
    <w:rsid w:val="00761CBA"/>
    <w:rsid w:val="00771631"/>
    <w:rsid w:val="00771A2A"/>
    <w:rsid w:val="00772123"/>
    <w:rsid w:val="00781BC6"/>
    <w:rsid w:val="007849C3"/>
    <w:rsid w:val="0078502E"/>
    <w:rsid w:val="007860B3"/>
    <w:rsid w:val="00786141"/>
    <w:rsid w:val="00790B3E"/>
    <w:rsid w:val="00790C71"/>
    <w:rsid w:val="00792FCB"/>
    <w:rsid w:val="007A4B3D"/>
    <w:rsid w:val="007B3B2D"/>
    <w:rsid w:val="007B52C5"/>
    <w:rsid w:val="007B52EC"/>
    <w:rsid w:val="007E2985"/>
    <w:rsid w:val="007F127D"/>
    <w:rsid w:val="007F476E"/>
    <w:rsid w:val="007F4A8E"/>
    <w:rsid w:val="007F611D"/>
    <w:rsid w:val="00825E9A"/>
    <w:rsid w:val="00827E59"/>
    <w:rsid w:val="008306AA"/>
    <w:rsid w:val="00830FC6"/>
    <w:rsid w:val="00840A79"/>
    <w:rsid w:val="0084167A"/>
    <w:rsid w:val="00845060"/>
    <w:rsid w:val="0085532D"/>
    <w:rsid w:val="00857B4F"/>
    <w:rsid w:val="00860F50"/>
    <w:rsid w:val="00873286"/>
    <w:rsid w:val="008806C7"/>
    <w:rsid w:val="00891D11"/>
    <w:rsid w:val="00893BDD"/>
    <w:rsid w:val="00894896"/>
    <w:rsid w:val="008B3791"/>
    <w:rsid w:val="008B3860"/>
    <w:rsid w:val="008C570E"/>
    <w:rsid w:val="008C698F"/>
    <w:rsid w:val="008F3620"/>
    <w:rsid w:val="00900708"/>
    <w:rsid w:val="0091194C"/>
    <w:rsid w:val="009123FD"/>
    <w:rsid w:val="009203A6"/>
    <w:rsid w:val="0093382C"/>
    <w:rsid w:val="00937EA2"/>
    <w:rsid w:val="00946A98"/>
    <w:rsid w:val="00956F01"/>
    <w:rsid w:val="009665EB"/>
    <w:rsid w:val="00967A28"/>
    <w:rsid w:val="0097129A"/>
    <w:rsid w:val="00972E8B"/>
    <w:rsid w:val="009B40BB"/>
    <w:rsid w:val="009C40FA"/>
    <w:rsid w:val="009C437E"/>
    <w:rsid w:val="009D1AA5"/>
    <w:rsid w:val="009D2F1D"/>
    <w:rsid w:val="009D654D"/>
    <w:rsid w:val="009D7D45"/>
    <w:rsid w:val="009E390E"/>
    <w:rsid w:val="009E3A71"/>
    <w:rsid w:val="009F5992"/>
    <w:rsid w:val="00A1588E"/>
    <w:rsid w:val="00A31EA4"/>
    <w:rsid w:val="00A4782F"/>
    <w:rsid w:val="00A57894"/>
    <w:rsid w:val="00A57E0F"/>
    <w:rsid w:val="00A6261C"/>
    <w:rsid w:val="00A66732"/>
    <w:rsid w:val="00A70B7E"/>
    <w:rsid w:val="00A92AC7"/>
    <w:rsid w:val="00AA1C1B"/>
    <w:rsid w:val="00AC3B1F"/>
    <w:rsid w:val="00AC4062"/>
    <w:rsid w:val="00AD3724"/>
    <w:rsid w:val="00AD7490"/>
    <w:rsid w:val="00AE12E7"/>
    <w:rsid w:val="00AE2BF8"/>
    <w:rsid w:val="00AE7D8A"/>
    <w:rsid w:val="00AF2A86"/>
    <w:rsid w:val="00B15821"/>
    <w:rsid w:val="00B40277"/>
    <w:rsid w:val="00B40607"/>
    <w:rsid w:val="00B43979"/>
    <w:rsid w:val="00B53128"/>
    <w:rsid w:val="00B6023A"/>
    <w:rsid w:val="00B64029"/>
    <w:rsid w:val="00B70110"/>
    <w:rsid w:val="00B70C7A"/>
    <w:rsid w:val="00B74A50"/>
    <w:rsid w:val="00B9370A"/>
    <w:rsid w:val="00B9480F"/>
    <w:rsid w:val="00B94A14"/>
    <w:rsid w:val="00B97007"/>
    <w:rsid w:val="00BB38C0"/>
    <w:rsid w:val="00BB4968"/>
    <w:rsid w:val="00BC77B3"/>
    <w:rsid w:val="00BD3501"/>
    <w:rsid w:val="00BD613E"/>
    <w:rsid w:val="00BE0295"/>
    <w:rsid w:val="00BF17F2"/>
    <w:rsid w:val="00BF196C"/>
    <w:rsid w:val="00BF21D7"/>
    <w:rsid w:val="00BF38CA"/>
    <w:rsid w:val="00C059CC"/>
    <w:rsid w:val="00C06B86"/>
    <w:rsid w:val="00C073C7"/>
    <w:rsid w:val="00C23F7A"/>
    <w:rsid w:val="00C24FFA"/>
    <w:rsid w:val="00C6193D"/>
    <w:rsid w:val="00C7223F"/>
    <w:rsid w:val="00C80215"/>
    <w:rsid w:val="00C85CA1"/>
    <w:rsid w:val="00C87093"/>
    <w:rsid w:val="00C87935"/>
    <w:rsid w:val="00C936AF"/>
    <w:rsid w:val="00C94642"/>
    <w:rsid w:val="00C97EB4"/>
    <w:rsid w:val="00CA000D"/>
    <w:rsid w:val="00CA0CEF"/>
    <w:rsid w:val="00CB353F"/>
    <w:rsid w:val="00CF0E09"/>
    <w:rsid w:val="00D023A2"/>
    <w:rsid w:val="00D02FDA"/>
    <w:rsid w:val="00D206C8"/>
    <w:rsid w:val="00D266A4"/>
    <w:rsid w:val="00D27497"/>
    <w:rsid w:val="00D3088F"/>
    <w:rsid w:val="00D40BCC"/>
    <w:rsid w:val="00D422B3"/>
    <w:rsid w:val="00D45514"/>
    <w:rsid w:val="00D47BAD"/>
    <w:rsid w:val="00D623B7"/>
    <w:rsid w:val="00D6629C"/>
    <w:rsid w:val="00D711B5"/>
    <w:rsid w:val="00D854C6"/>
    <w:rsid w:val="00DA0776"/>
    <w:rsid w:val="00DA0F2A"/>
    <w:rsid w:val="00DA22CC"/>
    <w:rsid w:val="00DA5B6A"/>
    <w:rsid w:val="00DB0139"/>
    <w:rsid w:val="00DB28FF"/>
    <w:rsid w:val="00DB7225"/>
    <w:rsid w:val="00DE3EFC"/>
    <w:rsid w:val="00DF1DDA"/>
    <w:rsid w:val="00DF6CF7"/>
    <w:rsid w:val="00E036AA"/>
    <w:rsid w:val="00E03BBA"/>
    <w:rsid w:val="00E170F2"/>
    <w:rsid w:val="00E401D2"/>
    <w:rsid w:val="00E41099"/>
    <w:rsid w:val="00E51738"/>
    <w:rsid w:val="00E608FD"/>
    <w:rsid w:val="00E81253"/>
    <w:rsid w:val="00E831C9"/>
    <w:rsid w:val="00E91326"/>
    <w:rsid w:val="00E93040"/>
    <w:rsid w:val="00EC58A5"/>
    <w:rsid w:val="00EE4CB2"/>
    <w:rsid w:val="00EE7443"/>
    <w:rsid w:val="00EF6D11"/>
    <w:rsid w:val="00F0394F"/>
    <w:rsid w:val="00F041AD"/>
    <w:rsid w:val="00F071FA"/>
    <w:rsid w:val="00F13473"/>
    <w:rsid w:val="00F26951"/>
    <w:rsid w:val="00F36215"/>
    <w:rsid w:val="00F41655"/>
    <w:rsid w:val="00F43BE9"/>
    <w:rsid w:val="00F55D21"/>
    <w:rsid w:val="00F608EC"/>
    <w:rsid w:val="00F81A61"/>
    <w:rsid w:val="00F8504F"/>
    <w:rsid w:val="00F97D04"/>
    <w:rsid w:val="00FA2AF1"/>
    <w:rsid w:val="00FA3F01"/>
    <w:rsid w:val="00FC4CB3"/>
    <w:rsid w:val="00FC76A4"/>
    <w:rsid w:val="00FD1CCB"/>
    <w:rsid w:val="00FE127A"/>
    <w:rsid w:val="00FE6D2F"/>
    <w:rsid w:val="00FF633C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C1C92A"/>
  <w15:docId w15:val="{B8B25AEF-9A9F-4E44-8BEC-8CAA45DE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789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3D0E48"/>
    <w:pPr>
      <w:numPr>
        <w:ilvl w:val="1"/>
        <w:numId w:val="1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3D0E48"/>
    <w:pPr>
      <w:widowControl w:val="0"/>
      <w:numPr>
        <w:ilvl w:val="2"/>
        <w:numId w:val="3"/>
      </w:numPr>
      <w:tabs>
        <w:tab w:val="left" w:pos="1620"/>
      </w:tabs>
      <w:spacing w:before="120" w:line="240" w:lineRule="auto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D0E48"/>
    <w:pPr>
      <w:widowControl w:val="0"/>
      <w:numPr>
        <w:ilvl w:val="3"/>
        <w:numId w:val="3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D0E4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link w:val="SubttuloChar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SubttuloChar">
    <w:name w:val="Subtítulo Char"/>
    <w:basedOn w:val="Fontepargpadro"/>
    <w:link w:val="Subttulo"/>
    <w:rsid w:val="005C07D6"/>
    <w:rPr>
      <w:rFonts w:ascii="Arial" w:hAnsi="Arial" w:cs="Arial"/>
      <w:b/>
      <w:color w:val="000080"/>
      <w:sz w:val="28"/>
      <w:szCs w:val="24"/>
    </w:rPr>
  </w:style>
  <w:style w:type="character" w:customStyle="1" w:styleId="Ttulo3Char">
    <w:name w:val="Título 3 Char"/>
    <w:basedOn w:val="Fontepargpadro"/>
    <w:link w:val="Ttulo3"/>
    <w:rsid w:val="003D0E48"/>
    <w:rPr>
      <w:rFonts w:ascii="Arial" w:hAnsi="Arial" w:cs="Arial"/>
      <w:b/>
      <w:bCs/>
      <w:color w:val="000080"/>
      <w:sz w:val="28"/>
      <w:szCs w:val="26"/>
    </w:rPr>
  </w:style>
  <w:style w:type="paragraph" w:styleId="PargrafodaLista">
    <w:name w:val="List Paragraph"/>
    <w:basedOn w:val="Normal"/>
    <w:uiPriority w:val="34"/>
    <w:qFormat/>
    <w:rsid w:val="000424E4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rsid w:val="003D0E48"/>
    <w:rPr>
      <w:rFonts w:ascii="Arial" w:hAnsi="Arial"/>
      <w:b/>
      <w:bCs/>
      <w:iCs/>
      <w:color w:val="000080"/>
      <w:sz w:val="32"/>
      <w:szCs w:val="28"/>
    </w:rPr>
  </w:style>
  <w:style w:type="table" w:styleId="Tabelacomgrade">
    <w:name w:val="Table Grid"/>
    <w:basedOn w:val="Tabelanormal"/>
    <w:uiPriority w:val="59"/>
    <w:rsid w:val="00105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B74A50"/>
    <w:rPr>
      <w:i/>
      <w:iCs/>
      <w:color w:val="4F81BD" w:themeColor="accent1"/>
    </w:rPr>
  </w:style>
  <w:style w:type="paragraph" w:styleId="Sumrio4">
    <w:name w:val="toc 4"/>
    <w:basedOn w:val="Normal"/>
    <w:next w:val="Normal"/>
    <w:autoRedefine/>
    <w:uiPriority w:val="39"/>
    <w:unhideWhenUsed/>
    <w:rsid w:val="00E608FD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E608FD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unhideWhenUsed/>
    <w:rsid w:val="00E608FD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unhideWhenUsed/>
    <w:rsid w:val="00E608FD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unhideWhenUsed/>
    <w:rsid w:val="00E608FD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unhideWhenUsed/>
    <w:rsid w:val="00E608FD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GRH\SEA-SIGRH-SC\04.%20Documentacao\SIGRH%20-%20TAB%20-%20Tabelas\Parte_04_Ok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0D3385-2ED0-4ACD-90D1-76BCE8CE3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UCS.dotx</Template>
  <TotalTime>1600</TotalTime>
  <Pages>51</Pages>
  <Words>13315</Words>
  <Characters>71907</Characters>
  <Application>Microsoft Office Word</Application>
  <DocSecurity>0</DocSecurity>
  <Lines>599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85052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Matos Dos Santos, Candido</cp:lastModifiedBy>
  <cp:revision>267</cp:revision>
  <cp:lastPrinted>2014-11-08T02:47:00Z</cp:lastPrinted>
  <dcterms:created xsi:type="dcterms:W3CDTF">2021-10-27T14:33:00Z</dcterms:created>
  <dcterms:modified xsi:type="dcterms:W3CDTF">2021-11-22T18:58:00Z</dcterms:modified>
</cp:coreProperties>
</file>