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3E5" w:rsidRDefault="00CD63E5" w:rsidP="00CD63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63E5" w:rsidRDefault="00CD63E5" w:rsidP="00CD63E5">
      <w:pPr>
        <w:widowControl w:val="0"/>
        <w:rPr>
          <w:rFonts w:cs="Arial"/>
          <w:sz w:val="20"/>
          <w:u w:val="single"/>
        </w:rPr>
      </w:pPr>
    </w:p>
    <w:p w:rsidR="00CD63E5" w:rsidRDefault="00CD63E5" w:rsidP="00CD63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  <w:sz w:val="20"/>
        </w:rPr>
      </w:pPr>
    </w:p>
    <w:p w:rsidR="00CD63E5" w:rsidRDefault="00CD63E5" w:rsidP="00CD63E5">
      <w:pPr>
        <w:widowControl w:val="0"/>
        <w:rPr>
          <w:rFonts w:cs="Arial"/>
        </w:rPr>
      </w:pPr>
    </w:p>
    <w:p w:rsidR="00CD63E5" w:rsidRDefault="00CD63E5" w:rsidP="00CD63E5">
      <w:pPr>
        <w:pStyle w:val="Capa"/>
        <w:rPr>
          <w:color w:val="FF9900"/>
        </w:rPr>
      </w:pPr>
      <w:r>
        <w:t>SINDRAPE</w:t>
      </w:r>
    </w:p>
    <w:p w:rsidR="00CD63E5" w:rsidRDefault="00CD63E5" w:rsidP="00CD63E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D63E5" w:rsidRPr="00CD63E5" w:rsidRDefault="00CD63E5" w:rsidP="00CD63E5">
      <w:pPr>
        <w:widowControl w:val="0"/>
        <w:rPr>
          <w:color w:val="000080"/>
        </w:rPr>
      </w:pPr>
    </w:p>
    <w:p w:rsidR="00CD63E5" w:rsidRPr="00CD63E5" w:rsidRDefault="00CD63E5" w:rsidP="00CD63E5">
      <w:pPr>
        <w:widowControl w:val="0"/>
        <w:jc w:val="right"/>
        <w:rPr>
          <w:rFonts w:cs="Arial"/>
          <w:b/>
          <w:bCs/>
          <w:color w:val="000080"/>
        </w:rPr>
      </w:pPr>
    </w:p>
    <w:p w:rsidR="00CD63E5" w:rsidRDefault="00CD63E5" w:rsidP="00CD63E5">
      <w:pPr>
        <w:pStyle w:val="Capa"/>
        <w:rPr>
          <w:color w:val="FF9900"/>
        </w:rPr>
      </w:pPr>
      <w:r>
        <w:t>UCS0272 – Manter Motivos da Alteração da Jornada de Trabalho</w:t>
      </w:r>
    </w:p>
    <w:p w:rsidR="00CD63E5" w:rsidRDefault="00CD63E5" w:rsidP="00CD63E5">
      <w:pPr>
        <w:widowControl w:val="0"/>
        <w:rPr>
          <w:rFonts w:cs="Arial"/>
        </w:rPr>
      </w:pPr>
    </w:p>
    <w:p w:rsidR="00CD63E5" w:rsidRDefault="00CD63E5" w:rsidP="00CD63E5">
      <w:pPr>
        <w:widowControl w:val="0"/>
      </w:pPr>
    </w:p>
    <w:p w:rsidR="00CD63E5" w:rsidRDefault="00CD63E5" w:rsidP="00CD63E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CD63E5" w:rsidRPr="00CD63E5" w:rsidRDefault="00CD63E5" w:rsidP="00CD63E5">
      <w:pPr>
        <w:pStyle w:val="Corpodetexto3"/>
        <w:widowControl w:val="0"/>
        <w:spacing w:after="0"/>
        <w:rPr>
          <w:rFonts w:cs="Arial"/>
        </w:rPr>
      </w:pPr>
      <w:r w:rsidRPr="00CD63E5">
        <w:rPr>
          <w:rFonts w:cs="Arial"/>
        </w:rPr>
        <w:lastRenderedPageBreak/>
        <w:t>Histórico de Revisões</w:t>
      </w:r>
    </w:p>
    <w:p w:rsidR="00CD63E5" w:rsidRDefault="00CD63E5" w:rsidP="00CD63E5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165"/>
        <w:gridCol w:w="2661"/>
      </w:tblGrid>
      <w:tr w:rsidR="00CD63E5" w:rsidTr="00CD63E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D63E5" w:rsidTr="00CD63E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08/02/2006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CD63E5" w:rsidTr="00CD63E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27/05/2008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CD63E5" w:rsidTr="00CD63E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CD63E5" w:rsidTr="00CD63E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3E5" w:rsidRDefault="00CD63E5" w:rsidP="00CD63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D63E5" w:rsidRDefault="00CD63E5" w:rsidP="00CD63E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D63E5" w:rsidRPr="00CD63E5" w:rsidRDefault="00CD63E5" w:rsidP="00CD63E5">
      <w:pPr>
        <w:pStyle w:val="Corpodetexto3"/>
        <w:widowControl w:val="0"/>
        <w:spacing w:after="0"/>
        <w:jc w:val="left"/>
        <w:rPr>
          <w:rFonts w:cs="Arial"/>
        </w:rPr>
      </w:pPr>
      <w:r w:rsidRPr="00CD63E5">
        <w:rPr>
          <w:rFonts w:cs="Arial"/>
        </w:rPr>
        <w:lastRenderedPageBreak/>
        <w:t>Índice</w:t>
      </w:r>
    </w:p>
    <w:p w:rsidR="00CD63E5" w:rsidRPr="00CD63E5" w:rsidRDefault="00CD63E5" w:rsidP="00CD63E5">
      <w:pPr>
        <w:pStyle w:val="Corpodetexto3"/>
        <w:widowControl w:val="0"/>
        <w:spacing w:after="0"/>
        <w:jc w:val="left"/>
        <w:rPr>
          <w:rFonts w:cs="Arial"/>
        </w:rPr>
      </w:pPr>
    </w:p>
    <w:p w:rsidR="008E505C" w:rsidRDefault="00CD63E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919" w:history="1">
        <w:r w:rsidR="008E505C" w:rsidRPr="001517F2">
          <w:rPr>
            <w:rStyle w:val="Hyperlink"/>
            <w:noProof/>
          </w:rPr>
          <w:t>1.</w:t>
        </w:r>
        <w:r w:rsidR="008E505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505C" w:rsidRPr="001517F2">
          <w:rPr>
            <w:rStyle w:val="Hyperlink"/>
            <w:noProof/>
          </w:rPr>
          <w:t>Pacote/Caso de Uso</w:t>
        </w:r>
        <w:r w:rsidR="008E505C">
          <w:rPr>
            <w:noProof/>
            <w:webHidden/>
          </w:rPr>
          <w:tab/>
        </w:r>
        <w:r w:rsidR="008E505C">
          <w:rPr>
            <w:noProof/>
            <w:webHidden/>
          </w:rPr>
          <w:fldChar w:fldCharType="begin"/>
        </w:r>
        <w:r w:rsidR="008E505C">
          <w:rPr>
            <w:noProof/>
            <w:webHidden/>
          </w:rPr>
          <w:instrText xml:space="preserve"> PAGEREF _Toc404765919 \h </w:instrText>
        </w:r>
        <w:r w:rsidR="008E505C">
          <w:rPr>
            <w:noProof/>
            <w:webHidden/>
          </w:rPr>
        </w:r>
        <w:r w:rsidR="008E505C">
          <w:rPr>
            <w:noProof/>
            <w:webHidden/>
          </w:rPr>
          <w:fldChar w:fldCharType="separate"/>
        </w:r>
        <w:r w:rsidR="008E505C">
          <w:rPr>
            <w:noProof/>
            <w:webHidden/>
          </w:rPr>
          <w:t>4</w:t>
        </w:r>
        <w:r w:rsidR="008E505C"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0" w:history="1">
        <w:r w:rsidRPr="001517F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1" w:history="1">
        <w:r w:rsidRPr="001517F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2" w:history="1">
        <w:r w:rsidRPr="001517F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3" w:history="1">
        <w:r w:rsidRPr="001517F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4" w:history="1">
        <w:r w:rsidRPr="001517F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5" w:history="1">
        <w:r w:rsidRPr="001517F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6" w:history="1">
        <w:r w:rsidRPr="001517F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7" w:history="1">
        <w:r w:rsidRPr="001517F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Incluir Motivo da Alteração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8" w:history="1">
        <w:r w:rsidRPr="001517F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29" w:history="1">
        <w:r w:rsidRPr="001517F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Alterar Motivo da Alteração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0" w:history="1">
        <w:r w:rsidRPr="001517F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1" w:history="1">
        <w:r w:rsidRPr="001517F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Excluir Motivo da Alteração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2" w:history="1">
        <w:r w:rsidRPr="001517F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3" w:history="1">
        <w:r w:rsidRPr="001517F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Anular Motivo da Alteração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4" w:history="1">
        <w:r w:rsidRPr="001517F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5" w:history="1">
        <w:r w:rsidRPr="001517F2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6" w:history="1">
        <w:r w:rsidRPr="001517F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Listar Motivos da Alteração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7" w:history="1">
        <w:r w:rsidRPr="001517F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8" w:history="1">
        <w:r w:rsidRPr="001517F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39" w:history="1">
        <w:r w:rsidRPr="001517F2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RN01: Verificar se o motivo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40" w:history="1">
        <w:r w:rsidRPr="001517F2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RN02: Verificar se existe Histórico de jornada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41" w:history="1">
        <w:r w:rsidRPr="001517F2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RN03: Verificar se existe Alteração da jornada em grupo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42" w:history="1">
        <w:r w:rsidRPr="001517F2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RN04: Verificar se a nova data limite de vigência é válida (histórico de jornada de trabalho)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43" w:history="1">
        <w:r w:rsidRPr="001517F2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RN05: Verificar se a nova data limite de vigência é válida (alteração da jornada em grupo)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05C" w:rsidRDefault="008E505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944" w:history="1">
        <w:r w:rsidRPr="001517F2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17F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D63E5" w:rsidRDefault="00CD63E5" w:rsidP="00CD63E5">
      <w:pPr>
        <w:pStyle w:val="Sumrio1"/>
      </w:pPr>
      <w:r>
        <w:fldChar w:fldCharType="end"/>
      </w:r>
      <w:bookmarkStart w:id="0" w:name="_GoBack"/>
      <w:bookmarkEnd w:id="0"/>
    </w:p>
    <w:p w:rsidR="008E505C" w:rsidRDefault="008E505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D63E5" w:rsidRDefault="00CD63E5" w:rsidP="00CD63E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919"/>
      <w:r>
        <w:lastRenderedPageBreak/>
        <w:t>Pacote/Caso de Uso</w:t>
      </w:r>
      <w:bookmarkEnd w:id="1"/>
    </w:p>
    <w:p w:rsidR="00CD63E5" w:rsidRDefault="00CD63E5" w:rsidP="00CD63E5"/>
    <w:p w:rsidR="00CD63E5" w:rsidRDefault="00CD63E5" w:rsidP="00CD63E5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Motivos de Alteração da Jornada de Trabalho</w:t>
      </w:r>
    </w:p>
    <w:p w:rsidR="00CD63E5" w:rsidRDefault="00CD63E5" w:rsidP="00CD63E5">
      <w:pPr>
        <w:widowControl w:val="0"/>
        <w:ind w:left="902"/>
        <w:rPr>
          <w:rFonts w:cs="Arial"/>
          <w:b/>
          <w:bCs/>
          <w:color w:val="FF0000"/>
        </w:rPr>
      </w:pPr>
    </w:p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920"/>
      <w:r>
        <w:t>Descrição</w:t>
      </w:r>
      <w:bookmarkEnd w:id="2"/>
    </w:p>
    <w:p w:rsidR="00CD63E5" w:rsidRDefault="00CD63E5" w:rsidP="00CD63E5">
      <w:pPr>
        <w:pStyle w:val="Recuodecorpodetexto2"/>
        <w:widowControl w:val="0"/>
        <w:ind w:left="1620" w:firstLine="0"/>
        <w:rPr>
          <w:sz w:val="24"/>
        </w:rPr>
      </w:pPr>
    </w:p>
    <w:p w:rsidR="00CD63E5" w:rsidRDefault="00CD63E5" w:rsidP="00CD63E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motivos de alteração da jornada de trabalho.</w:t>
      </w:r>
    </w:p>
    <w:p w:rsidR="00CD63E5" w:rsidRDefault="00CD63E5" w:rsidP="00CD63E5">
      <w:pPr>
        <w:pStyle w:val="Recuodecorpodetexto2"/>
        <w:widowControl w:val="0"/>
        <w:ind w:left="1620" w:firstLine="0"/>
        <w:rPr>
          <w:sz w:val="24"/>
        </w:rPr>
      </w:pPr>
    </w:p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921"/>
      <w:r>
        <w:t>Requisitos atendidos</w:t>
      </w:r>
      <w:bookmarkEnd w:id="3"/>
    </w:p>
    <w:p w:rsidR="00CD63E5" w:rsidRDefault="00CD63E5" w:rsidP="00CD63E5"/>
    <w:p w:rsidR="00CD63E5" w:rsidRDefault="00CD63E5" w:rsidP="00CD63E5">
      <w:pPr>
        <w:pStyle w:val="Recuodecorpodetexto"/>
        <w:ind w:left="1260"/>
      </w:pPr>
      <w:r>
        <w:t>R1 – Alterar Jornada de Trabalho</w:t>
      </w:r>
    </w:p>
    <w:p w:rsidR="00CD63E5" w:rsidRDefault="00CD63E5" w:rsidP="00CD63E5"/>
    <w:p w:rsidR="00CD63E5" w:rsidRDefault="00CD63E5" w:rsidP="00CD63E5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922"/>
      <w:r>
        <w:t>Conceito</w:t>
      </w:r>
      <w:bookmarkEnd w:id="4"/>
      <w:r>
        <w:tab/>
      </w:r>
    </w:p>
    <w:p w:rsidR="00CD63E5" w:rsidRDefault="00CD63E5" w:rsidP="00CD63E5"/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923"/>
      <w:r>
        <w:t>Conceitos principais</w:t>
      </w:r>
      <w:bookmarkEnd w:id="5"/>
    </w:p>
    <w:p w:rsidR="00CD63E5" w:rsidRDefault="00CD63E5" w:rsidP="00CD63E5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D63E5" w:rsidTr="0097135F">
        <w:trPr>
          <w:trHeight w:val="600"/>
        </w:trPr>
        <w:tc>
          <w:tcPr>
            <w:tcW w:w="1600" w:type="dxa"/>
          </w:tcPr>
          <w:p w:rsidR="00CD63E5" w:rsidRDefault="00CD63E5" w:rsidP="00CD63E5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Motivos de alteração de Jornada de Trabalho</w:t>
            </w:r>
          </w:p>
        </w:tc>
        <w:tc>
          <w:tcPr>
            <w:tcW w:w="4606" w:type="dxa"/>
          </w:tcPr>
          <w:p w:rsidR="00CD63E5" w:rsidRDefault="00CD63E5" w:rsidP="0097135F">
            <w:pPr>
              <w:rPr>
                <w:rFonts w:cs="Arial"/>
              </w:rPr>
            </w:pPr>
            <w:r>
              <w:rPr>
                <w:rFonts w:cs="Arial"/>
              </w:rPr>
              <w:t>Relação dos possíveis motivos de alteração de jornada de trabalho do servidor.</w:t>
            </w:r>
          </w:p>
        </w:tc>
      </w:tr>
    </w:tbl>
    <w:p w:rsidR="00CD63E5" w:rsidRDefault="00CD63E5" w:rsidP="00CD63E5">
      <w:pPr>
        <w:rPr>
          <w:rFonts w:cs="Arial"/>
        </w:rPr>
      </w:pPr>
    </w:p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924"/>
      <w:r>
        <w:t>Conceitos associados</w:t>
      </w:r>
      <w:bookmarkEnd w:id="6"/>
    </w:p>
    <w:p w:rsidR="00CD63E5" w:rsidRDefault="00CD63E5" w:rsidP="00CD63E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D63E5" w:rsidTr="0097135F">
        <w:trPr>
          <w:trHeight w:val="600"/>
        </w:trPr>
        <w:tc>
          <w:tcPr>
            <w:tcW w:w="1600" w:type="dxa"/>
          </w:tcPr>
          <w:p w:rsidR="00CD63E5" w:rsidRDefault="00CD63E5" w:rsidP="00CD63E5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Jornada de Trabalho</w:t>
            </w:r>
          </w:p>
        </w:tc>
        <w:tc>
          <w:tcPr>
            <w:tcW w:w="4606" w:type="dxa"/>
          </w:tcPr>
          <w:p w:rsidR="00CD63E5" w:rsidRDefault="00CD63E5" w:rsidP="0097135F">
            <w:pPr>
              <w:rPr>
                <w:rFonts w:cs="Arial"/>
              </w:rPr>
            </w:pPr>
            <w:r>
              <w:rPr>
                <w:rFonts w:cs="Arial"/>
              </w:rPr>
              <w:t>Define as características das jornadas de trabalho existentes no órgão.</w:t>
            </w:r>
          </w:p>
        </w:tc>
      </w:tr>
    </w:tbl>
    <w:p w:rsidR="00CD63E5" w:rsidRDefault="00CD63E5" w:rsidP="00CD63E5"/>
    <w:p w:rsidR="00CD63E5" w:rsidRDefault="00CD63E5" w:rsidP="00CD63E5">
      <w:pPr>
        <w:pStyle w:val="Ttulo1"/>
        <w:numPr>
          <w:ilvl w:val="0"/>
          <w:numId w:val="0"/>
        </w:numPr>
      </w:pPr>
    </w:p>
    <w:p w:rsidR="00CD63E5" w:rsidRDefault="00CD63E5" w:rsidP="00CD63E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925"/>
      <w:r>
        <w:lastRenderedPageBreak/>
        <w:t>Diagrama</w:t>
      </w:r>
      <w:bookmarkEnd w:id="7"/>
    </w:p>
    <w:p w:rsidR="00CD63E5" w:rsidRDefault="00CD63E5" w:rsidP="00CD63E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D63E5" w:rsidRDefault="00CD63E5" w:rsidP="00CD63E5">
      <w:pPr>
        <w:widowControl w:val="0"/>
        <w:ind w:left="540"/>
        <w:jc w:val="center"/>
        <w:rPr>
          <w:rFonts w:cs="Arial"/>
        </w:rPr>
      </w:pPr>
      <w:r>
        <w:rPr>
          <w:rFonts w:cs="Arial"/>
        </w:rPr>
        <w:t xml:space="preserve"> </w:t>
      </w:r>
    </w:p>
    <w:p w:rsidR="00CD63E5" w:rsidRDefault="00CD63E5" w:rsidP="00CD63E5">
      <w:pPr>
        <w:widowControl w:val="0"/>
        <w:jc w:val="center"/>
        <w:rPr>
          <w:rFonts w:cs="Arial"/>
        </w:rPr>
      </w:pPr>
    </w:p>
    <w:p w:rsidR="00CD63E5" w:rsidRDefault="008E505C" w:rsidP="00CD63E5">
      <w:pPr>
        <w:widowControl w:val="0"/>
        <w:ind w:left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>
                <wp:extent cx="5762625" cy="2466975"/>
                <wp:effectExtent l="0" t="0" r="9525" b="9525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70965" y="14605"/>
                            <a:ext cx="1745615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70965" y="97155"/>
                            <a:ext cx="4375785" cy="23552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36140" y="193675"/>
                            <a:ext cx="26085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r w:rsidRPr="008E505C"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</w:rPr>
                                <w:t>UCS - Manter Motivo da Alteração da Jornada de Trabalho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27025" y="596265"/>
                            <a:ext cx="143510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98780" y="730250"/>
                            <a:ext cx="0" cy="1346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18770" y="782320"/>
                            <a:ext cx="167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02895" y="864870"/>
                            <a:ext cx="9588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398780" y="864870"/>
                            <a:ext cx="9525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0025" y="1019175"/>
                            <a:ext cx="391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450340" y="648335"/>
                            <a:ext cx="175387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89125" y="723265"/>
                            <a:ext cx="8705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761490" y="842010"/>
                            <a:ext cx="1077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032635" y="961390"/>
                            <a:ext cx="605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450340" y="1214755"/>
                            <a:ext cx="175387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57375" y="1289685"/>
                            <a:ext cx="8839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761490" y="1408430"/>
                            <a:ext cx="1077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32635" y="1527810"/>
                            <a:ext cx="605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522095" y="1773555"/>
                            <a:ext cx="1761490" cy="507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945005" y="1848485"/>
                            <a:ext cx="8731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833245" y="1967865"/>
                            <a:ext cx="1077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04390" y="2086610"/>
                            <a:ext cx="605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482975" y="1565275"/>
                            <a:ext cx="175387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913505" y="1639570"/>
                            <a:ext cx="8801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794125" y="1758950"/>
                            <a:ext cx="1077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064635" y="1878330"/>
                            <a:ext cx="605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554730" y="789940"/>
                            <a:ext cx="176149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977005" y="864870"/>
                            <a:ext cx="8674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865880" y="983615"/>
                            <a:ext cx="1077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136390" y="1102995"/>
                            <a:ext cx="605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505C" w:rsidRDefault="008E505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518160" y="923925"/>
                            <a:ext cx="852805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.75pt;height:194.25pt;mso-position-horizontal-relative:char;mso-position-vertical-relative:line" coordsize="57626,24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4669;visibility:visible;mso-wrap-style:square">
                  <v:fill o:detectmouseclick="t"/>
                  <v:path o:connecttype="none"/>
                </v:shape>
                <v:rect id="Rectangle 5" o:spid="_x0000_s1028" style="position:absolute;left:13709;top:146;width:17456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709;top:971;width:43758;height:23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361;top:1936;width:2608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r w:rsidRPr="008E505C"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</w:rPr>
                          <w:t>UCS - Manter Motivo da Alteração da Jornada de Trabalho</w:t>
                        </w:r>
                      </w:p>
                    </w:txbxContent>
                  </v:textbox>
                </v:rect>
                <v:oval id="Oval 8" o:spid="_x0000_s1031" style="position:absolute;left:3270;top:5962;width:1435;height:1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3987,7302" to="3987,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187,7823" to="4864,7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028,8648" to="3987,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3987,8648" to="4940,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000;top:10191;width:391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14503;top:6483;width:17539;height:5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8891;top:7232;width:870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6" o:spid="_x0000_s1039" style="position:absolute;left:17614;top:8420;width:1077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0326;top:9613;width:605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4503;top:12147;width:17539;height:5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8573;top:12896;width:883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0" o:spid="_x0000_s1043" style="position:absolute;left:17614;top:14084;width:1077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20326;top:15278;width:605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5220;top:17735;width:17615;height:50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19450;top:18484;width:87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4" o:spid="_x0000_s1047" style="position:absolute;left:18332;top:19678;width:1077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1043;top:20866;width:605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34829;top:15652;width:17539;height:5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39135;top:16395;width:880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8" o:spid="_x0000_s1051" style="position:absolute;left:37941;top:17589;width:1077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40646;top:18783;width:605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35547;top:7899;width:17615;height:5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39770;top:8648;width:867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32" o:spid="_x0000_s1055" style="position:absolute;left:38658;top:9836;width:1077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6" style="position:absolute;left:41363;top:11029;width:605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8E505C" w:rsidRDefault="008E505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5181,9239" to="13709,9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7RsQAAADbAAAADwAAAGRycy9kb3ducmV2LnhtbESPQWvCQBSE70L/w/IKXkQ3KgZJXSUV&#10;xHhrrUiPj+xrEs2+DdlV4793C4LHYWa+YRarztTiSq2rLCsYjyIQxLnVFRcKDj+b4RyE88gaa8uk&#10;4E4OVsu33gITbW/8Tde9L0SAsEtQQel9k0jp8pIMupFtiIP3Z1uDPsi2kLrFW4CbWk6iKJYGKw4L&#10;JTa0Lik/7y9GwSn7/RynzWB63mRxmp54tj1+7ZTqv3fpBwhPnX+Fn+1MK5jG8P8l/AC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jtGxAAAANsAAAAPAAAAAAAAAAAA&#10;AAAAAKECAABkcnMvZG93bnJldi54bWxQSwUGAAAAAAQABAD5AAAAkgMAAAAA&#10;" strokecolor="#903" strokeweight="36e-5mm"/>
                <w10:anchorlock/>
              </v:group>
            </w:pict>
          </mc:Fallback>
        </mc:AlternateContent>
      </w:r>
      <w:r w:rsidR="00CD63E5">
        <w:rPr>
          <w:b/>
          <w:bCs/>
        </w:rPr>
        <w:t xml:space="preserve"> </w:t>
      </w:r>
      <w:r w:rsidR="00CD63E5">
        <w:rPr>
          <w:b/>
          <w:bCs/>
        </w:rPr>
        <w:br w:type="page"/>
      </w:r>
    </w:p>
    <w:p w:rsidR="00CD63E5" w:rsidRDefault="00CD63E5" w:rsidP="00CD63E5">
      <w:pPr>
        <w:widowControl w:val="0"/>
        <w:jc w:val="center"/>
        <w:rPr>
          <w:b/>
          <w:bCs/>
        </w:rPr>
      </w:pPr>
    </w:p>
    <w:p w:rsidR="00CD63E5" w:rsidRDefault="00CD63E5" w:rsidP="00CD63E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8" w:name="_Toc404765926"/>
      <w:r>
        <w:t>Casos de Uso</w:t>
      </w:r>
      <w:bookmarkEnd w:id="8"/>
    </w:p>
    <w:p w:rsidR="00CD63E5" w:rsidRDefault="00CD63E5" w:rsidP="00CD63E5">
      <w:pPr>
        <w:widowControl w:val="0"/>
        <w:jc w:val="center"/>
      </w:pPr>
    </w:p>
    <w:p w:rsidR="00CD63E5" w:rsidRDefault="00CD63E5" w:rsidP="00CD63E5">
      <w:pPr>
        <w:pStyle w:val="Ttulo2"/>
      </w:pPr>
      <w:r>
        <w:rPr>
          <w:vanish/>
        </w:rPr>
        <w:t xml:space="preserve">UCS734 </w:t>
      </w:r>
      <w:bookmarkStart w:id="9" w:name="_Toc404765927"/>
      <w:r>
        <w:t>Incluir Motivo da Alteração da Jornada de Trabalho</w:t>
      </w:r>
      <w:bookmarkEnd w:id="9"/>
      <w:r>
        <w:t> </w:t>
      </w:r>
    </w:p>
    <w:p w:rsidR="00CD63E5" w:rsidRDefault="00CD63E5" w:rsidP="00CD63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928"/>
      <w:r>
        <w:t>Fluxo Básico</w:t>
      </w:r>
      <w:bookmarkEnd w:id="10"/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motivo da alteração da jornada de trabalho e seleciona a opção de inclusão.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inclui o “Motivo da alteração da jornada de trabalho”.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CD63E5" w:rsidRDefault="00CD63E5" w:rsidP="00CD63E5">
      <w:pPr>
        <w:pStyle w:val="Recuodecorpodetexto"/>
      </w:pPr>
    </w:p>
    <w:p w:rsidR="00CD63E5" w:rsidRDefault="00CD63E5" w:rsidP="00CD63E5">
      <w:pPr>
        <w:pStyle w:val="Ttulo2"/>
      </w:pPr>
      <w:r>
        <w:rPr>
          <w:vanish/>
        </w:rPr>
        <w:t xml:space="preserve">UCS735 </w:t>
      </w:r>
      <w:bookmarkStart w:id="11" w:name="_Toc404765929"/>
      <w:r>
        <w:t>Alterar Motivo da Alteração da Jornada de Trabalho</w:t>
      </w:r>
      <w:bookmarkEnd w:id="11"/>
      <w:r>
        <w:t> </w:t>
      </w:r>
    </w:p>
    <w:p w:rsidR="00CD63E5" w:rsidRDefault="00CD63E5" w:rsidP="00CD63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930"/>
      <w:r>
        <w:t>Fluxo Básico</w:t>
      </w:r>
      <w:bookmarkEnd w:id="12"/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“Motivo da alteração da jornada de trabalho” após executar o caso de uso “Listar motivos da alteração da jornada de trabalho” e seleciona a opção de alteração.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as informações do “Motivo da alteração da jornada de trabalho”.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as regras de negócio RN01, RN04 e RN05 da seção “Regras de Negócio”.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altera o “Motivo da alteração da jornada de trabalho”.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CD63E5" w:rsidRDefault="00CD63E5" w:rsidP="00CD63E5">
      <w:pPr>
        <w:pStyle w:val="Recuodecorpodetexto"/>
      </w:pPr>
    </w:p>
    <w:p w:rsidR="00CD63E5" w:rsidRDefault="00CD63E5" w:rsidP="00CD63E5">
      <w:pPr>
        <w:pStyle w:val="Ttulo2"/>
      </w:pPr>
      <w:r>
        <w:rPr>
          <w:vanish/>
        </w:rPr>
        <w:lastRenderedPageBreak/>
        <w:t xml:space="preserve">UCS736 </w:t>
      </w:r>
      <w:bookmarkStart w:id="13" w:name="_Toc404765931"/>
      <w:r>
        <w:t>Excluir Motivo da Alteração da Jornada de Trabalho</w:t>
      </w:r>
      <w:bookmarkEnd w:id="13"/>
      <w:r>
        <w:t> </w:t>
      </w:r>
    </w:p>
    <w:p w:rsidR="00CD63E5" w:rsidRDefault="00CD63E5" w:rsidP="00CD63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932"/>
      <w:r>
        <w:t>Fluxo Básico</w:t>
      </w:r>
      <w:bookmarkEnd w:id="14"/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“Motivo da alteração da jornada de trabalho” após executar o caso de uso “Listar motivos da alteração da jornada de trabalho” e seleciona a opção de exclusão.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as regras de negócio RN02 e RN03 da seção “Regras de Negócio”.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exclui o “Motivo da alteração da jornada de trabalho”.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CD63E5" w:rsidRDefault="00CD63E5" w:rsidP="00CD63E5">
      <w:pPr>
        <w:pStyle w:val="Ttulo4"/>
        <w:numPr>
          <w:ilvl w:val="0"/>
          <w:numId w:val="0"/>
        </w:numPr>
        <w:ind w:left="1080"/>
      </w:pPr>
    </w:p>
    <w:p w:rsidR="00CD63E5" w:rsidRDefault="00CD63E5" w:rsidP="00CD63E5">
      <w:pPr>
        <w:pStyle w:val="Ttulo2"/>
      </w:pPr>
      <w:r>
        <w:rPr>
          <w:vanish/>
        </w:rPr>
        <w:t xml:space="preserve">UCS737 </w:t>
      </w:r>
      <w:bookmarkStart w:id="15" w:name="_Toc404765933"/>
      <w:r>
        <w:t>Anular Motivo da Alteração da Jornada de Trabalho</w:t>
      </w:r>
      <w:bookmarkEnd w:id="15"/>
      <w:r>
        <w:t> </w:t>
      </w:r>
    </w:p>
    <w:p w:rsidR="00CD63E5" w:rsidRDefault="00CD63E5" w:rsidP="00CD63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934"/>
      <w:r>
        <w:t>Fluxo Básico - anular</w:t>
      </w:r>
      <w:bookmarkEnd w:id="16"/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 “Motivo da alteração da jornada de trabalho” após executar o caso de uso “Listar motivos da alteração da jornada de trabalho” e seleciona a opção de anulação/reativação.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que o registro não está anulado.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anula o “Motivo da alteração da jornada de trabalho”.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CD63E5" w:rsidRDefault="00CD63E5" w:rsidP="00CD63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935"/>
      <w:r>
        <w:t>Fluxo alternativo – reativar</w:t>
      </w:r>
      <w:bookmarkEnd w:id="17"/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que o registro está anulado.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reativa o “Motivo da alteração da jornada de trabalho”.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MSG0019 ("Reativação efetuada com sucesso!").</w:t>
      </w:r>
    </w:p>
    <w:p w:rsidR="00CD63E5" w:rsidRDefault="00CD63E5" w:rsidP="00CD63E5">
      <w:pPr>
        <w:pStyle w:val="Ttulo4"/>
        <w:numPr>
          <w:ilvl w:val="0"/>
          <w:numId w:val="0"/>
        </w:numPr>
        <w:ind w:left="1080"/>
      </w:pPr>
    </w:p>
    <w:p w:rsidR="00CD63E5" w:rsidRDefault="00CD63E5" w:rsidP="00CD63E5">
      <w:pPr>
        <w:pStyle w:val="Ttulo2"/>
      </w:pPr>
      <w:r>
        <w:rPr>
          <w:vanish/>
        </w:rPr>
        <w:t xml:space="preserve">UCS738 </w:t>
      </w:r>
      <w:bookmarkStart w:id="18" w:name="_Toc404765936"/>
      <w:r>
        <w:t>Listar Motivos da Alteração da Jornada de Trabalho</w:t>
      </w:r>
      <w:bookmarkEnd w:id="18"/>
      <w:r>
        <w:t> </w:t>
      </w:r>
    </w:p>
    <w:p w:rsidR="00CD63E5" w:rsidRDefault="00CD63E5" w:rsidP="00CD63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937"/>
      <w:r>
        <w:t>Fluxo Básico</w:t>
      </w:r>
      <w:bookmarkEnd w:id="19"/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motivo da alteração da jornada de trabalho.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CD63E5" w:rsidRDefault="00CD63E5" w:rsidP="00CD63E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uma lista de “Motivos da alteração da jornada de trabalho” do Agrupamento (que o usuário está </w:t>
      </w:r>
      <w:proofErr w:type="spellStart"/>
      <w:r>
        <w:t>logado</w:t>
      </w:r>
      <w:proofErr w:type="spellEnd"/>
      <w:r>
        <w:t>), ordenada pelo motivo, de acordo com os filtros informados.</w:t>
      </w:r>
    </w:p>
    <w:p w:rsidR="00CD63E5" w:rsidRDefault="00CD63E5" w:rsidP="00CD63E5">
      <w:pPr>
        <w:pStyle w:val="Recuodecorpodetexto"/>
      </w:pPr>
    </w:p>
    <w:p w:rsidR="00CD63E5" w:rsidRDefault="00CD63E5" w:rsidP="00CD63E5">
      <w:pPr>
        <w:pStyle w:val="Ttulo4"/>
        <w:numPr>
          <w:ilvl w:val="0"/>
          <w:numId w:val="0"/>
        </w:numPr>
        <w:ind w:left="1080"/>
      </w:pPr>
    </w:p>
    <w:p w:rsidR="00CD63E5" w:rsidRDefault="00CD63E5" w:rsidP="00CD63E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765938"/>
      <w:r>
        <w:lastRenderedPageBreak/>
        <w:t>Regras de Negócio</w:t>
      </w:r>
      <w:bookmarkEnd w:id="20"/>
    </w:p>
    <w:p w:rsidR="00CD63E5" w:rsidRDefault="00CD63E5" w:rsidP="00CD63E5"/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199663793"/>
      <w:bookmarkStart w:id="22" w:name="_Toc404765939"/>
      <w:r>
        <w:t>RN01: Verificar se o motivo é válido</w:t>
      </w:r>
      <w:bookmarkEnd w:id="21"/>
      <w:bookmarkEnd w:id="22"/>
    </w:p>
    <w:p w:rsidR="00CD63E5" w:rsidRDefault="00CD63E5" w:rsidP="00CD63E5">
      <w:pPr>
        <w:pStyle w:val="Recuodecorpodetexto"/>
        <w:jc w:val="both"/>
      </w:pPr>
      <w:r>
        <w:t xml:space="preserve">Tentativa de incluir/alterar/reativar um Motivo da alteração da jornada de trabalho com o nome igual a um já existente ativo (não anulado) no Agrupamento.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CD63E5" w:rsidRDefault="00CD63E5" w:rsidP="00CD63E5"/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199663794"/>
      <w:bookmarkStart w:id="24" w:name="_Toc404765940"/>
      <w:r>
        <w:t>RN02: Verificar se existe Histórico de jornada associado</w:t>
      </w:r>
      <w:bookmarkEnd w:id="23"/>
      <w:bookmarkEnd w:id="24"/>
    </w:p>
    <w:p w:rsidR="00CD63E5" w:rsidRDefault="00CD63E5" w:rsidP="00CD63E5">
      <w:pPr>
        <w:pStyle w:val="Recuodecorpodetexto"/>
        <w:jc w:val="both"/>
      </w:pPr>
      <w:r>
        <w:t>Tentativa de excluir um “Motivo da alteração da jornada de trabalho” que esteja associado a um “Histórico de jornada de trabalho”.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CD63E5" w:rsidRDefault="00CD63E5" w:rsidP="00CD63E5">
      <w:pPr>
        <w:pStyle w:val="Recuodecorpodetexto"/>
        <w:jc w:val="both"/>
      </w:pPr>
    </w:p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765941"/>
      <w:r>
        <w:t>RN03: Verificar se existe Alteração da jornada em grupo associado</w:t>
      </w:r>
      <w:bookmarkEnd w:id="25"/>
    </w:p>
    <w:p w:rsidR="00CD63E5" w:rsidRDefault="00CD63E5" w:rsidP="00CD63E5">
      <w:pPr>
        <w:pStyle w:val="Recuodecorpodetexto"/>
        <w:jc w:val="both"/>
      </w:pPr>
      <w:r>
        <w:t>Tentativa de excluir um “Motivo da alteração da jornada de trabalho” que esteja associado a uma “Alteração da jornada em grupo”.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CD63E5" w:rsidRDefault="00CD63E5" w:rsidP="00CD63E5">
      <w:pPr>
        <w:pStyle w:val="Recuodecorpodetexto"/>
        <w:jc w:val="both"/>
      </w:pPr>
      <w:r>
        <w:t xml:space="preserve"> </w:t>
      </w:r>
    </w:p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199663795"/>
      <w:bookmarkStart w:id="27" w:name="_Toc404765942"/>
      <w:r>
        <w:t>RN04: Verificar se a nova data limite de vigência é válida</w:t>
      </w:r>
      <w:bookmarkEnd w:id="26"/>
      <w:r>
        <w:t xml:space="preserve"> (histórico de jornada de trabalho)</w:t>
      </w:r>
      <w:bookmarkEnd w:id="27"/>
      <w:r>
        <w:t xml:space="preserve"> </w:t>
      </w:r>
    </w:p>
    <w:p w:rsidR="00CD63E5" w:rsidRDefault="00CD63E5" w:rsidP="00CD63E5">
      <w:pPr>
        <w:pStyle w:val="Recuodecorpodetexto"/>
        <w:jc w:val="both"/>
      </w:pPr>
      <w:r>
        <w:t>Tentativa de alterar a data limite da vigência (quando a mesma não é nula) do “Motivo da alteração da jornada de trabalho” sendo que existe “Histórico de jornada de trabalho” associado, onde a data inicial do “Histórico de jornada de trabalho” seja maior que a data limite da vigência alterada do motivo.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CD63E5" w:rsidRDefault="00CD63E5" w:rsidP="00CD63E5">
      <w:pPr>
        <w:pStyle w:val="Recuodecorpodetexto"/>
        <w:jc w:val="both"/>
      </w:pPr>
    </w:p>
    <w:p w:rsidR="00CD63E5" w:rsidRDefault="00CD63E5" w:rsidP="00CD63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8" w:name="_Toc404765943"/>
      <w:r>
        <w:t>RN05: Verificar se a nova data limite de vigência é válida (alteração da jornada em grupo)</w:t>
      </w:r>
      <w:bookmarkEnd w:id="28"/>
    </w:p>
    <w:p w:rsidR="00CD63E5" w:rsidRDefault="00CD63E5" w:rsidP="00CD63E5">
      <w:pPr>
        <w:pStyle w:val="Recuodecorpodetexto"/>
        <w:jc w:val="both"/>
      </w:pPr>
      <w:r>
        <w:t>Tentativa de alterar a data limite da vigência (quando a mesma não é nula) do “Motivo da alteração da jornada de trabalho” sendo que existe “Alteração da jornada em grupo” associado, onde a data inicial da “Alteração da jornada em grupo” seja maior que a data limite da vigência alterada do motivo.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CD63E5" w:rsidRDefault="00CD63E5" w:rsidP="008E505C">
      <w:pPr>
        <w:pStyle w:val="Recuodecorpodetexto"/>
        <w:jc w:val="both"/>
      </w:pPr>
      <w:r>
        <w:br w:type="page"/>
      </w:r>
      <w:r w:rsidR="008E505C">
        <w:lastRenderedPageBreak/>
        <w:t xml:space="preserve"> </w:t>
      </w:r>
    </w:p>
    <w:p w:rsidR="00CD63E5" w:rsidRDefault="008E505C" w:rsidP="00CD63E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9" w:name="_Toc404765944"/>
      <w:r>
        <w:t>Anexos</w:t>
      </w:r>
      <w:bookmarkEnd w:id="29"/>
    </w:p>
    <w:p w:rsidR="00CD63E5" w:rsidRDefault="00CD63E5" w:rsidP="00CD63E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E505C" w:rsidRDefault="008E505C" w:rsidP="00CD63E5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</w:rPr>
        <w:t>Não se aplica</w:t>
      </w:r>
    </w:p>
    <w:p w:rsidR="008E505C" w:rsidRDefault="008E505C" w:rsidP="00CD63E5">
      <w:pPr>
        <w:pStyle w:val="Cabealho"/>
        <w:widowControl w:val="0"/>
        <w:tabs>
          <w:tab w:val="left" w:pos="708"/>
        </w:tabs>
        <w:rPr>
          <w:rFonts w:cs="Arial"/>
        </w:rPr>
      </w:pPr>
    </w:p>
    <w:sectPr w:rsidR="008E505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3E5" w:rsidRDefault="00CD63E5" w:rsidP="002908D9">
      <w:r>
        <w:separator/>
      </w:r>
    </w:p>
  </w:endnote>
  <w:endnote w:type="continuationSeparator" w:id="0">
    <w:p w:rsidR="00CD63E5" w:rsidRDefault="00CD63E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E505C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D63E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E505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E505C">
            <w:rPr>
              <w:sz w:val="20"/>
              <w:szCs w:val="20"/>
            </w:rPr>
            <w:t xml:space="preserve">Keila </w:t>
          </w:r>
          <w:proofErr w:type="spellStart"/>
          <w:r w:rsidRPr="008E505C">
            <w:rPr>
              <w:sz w:val="20"/>
              <w:szCs w:val="20"/>
            </w:rPr>
            <w:t>Joanês</w:t>
          </w:r>
          <w:proofErr w:type="spellEnd"/>
          <w:r w:rsidRPr="008E505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E505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D63E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D63E5">
            <w:rPr>
              <w:b/>
              <w:sz w:val="20"/>
              <w:szCs w:val="20"/>
            </w:rPr>
            <w:t>Carga Horária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E505C" w:rsidRPr="008E505C">
            <w:rPr>
              <w:b/>
              <w:sz w:val="20"/>
              <w:szCs w:val="20"/>
            </w:rPr>
            <w:t>UCS0272 - Manter Motivos de Alterações de Jornada de Trabalho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7B07B38" wp14:editId="0873EC5D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3E5" w:rsidRDefault="00CD63E5" w:rsidP="002908D9">
      <w:r>
        <w:separator/>
      </w:r>
    </w:p>
  </w:footnote>
  <w:footnote w:type="continuationSeparator" w:id="0">
    <w:p w:rsidR="00CD63E5" w:rsidRDefault="00CD63E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8E505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DF48E0C" wp14:editId="29FA638A">
          <wp:simplePos x="0" y="0"/>
          <wp:positionH relativeFrom="column">
            <wp:posOffset>4324350</wp:posOffset>
          </wp:positionH>
          <wp:positionV relativeFrom="paragraph">
            <wp:posOffset>-121285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C95E4F" wp14:editId="1933A08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CA1BB0C" wp14:editId="1391A60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59C5A1A" wp14:editId="6A396A50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FED17CE"/>
    <w:multiLevelType w:val="hybridMultilevel"/>
    <w:tmpl w:val="CCF68D92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3E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E505C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333BA"/>
    <w:rsid w:val="00C80215"/>
    <w:rsid w:val="00CA0CEF"/>
    <w:rsid w:val="00CD63E5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63E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D63E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D63E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D63E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63E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D63E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D63E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D63E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D63E5"/>
    <w:pPr>
      <w:ind w:left="0"/>
    </w:pPr>
  </w:style>
  <w:style w:type="paragraph" w:styleId="ndicedeilustraes">
    <w:name w:val="table of figures"/>
    <w:basedOn w:val="Normal"/>
    <w:next w:val="Normal"/>
    <w:semiHidden/>
    <w:rsid w:val="00CD63E5"/>
  </w:style>
  <w:style w:type="paragraph" w:styleId="Sumrio2">
    <w:name w:val="toc 2"/>
    <w:basedOn w:val="Normal"/>
    <w:next w:val="Normal"/>
    <w:autoRedefine/>
    <w:uiPriority w:val="39"/>
    <w:rsid w:val="00CD63E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D63E5"/>
    <w:pPr>
      <w:ind w:left="480"/>
    </w:pPr>
  </w:style>
  <w:style w:type="character" w:styleId="Hyperlink">
    <w:name w:val="Hyperlink"/>
    <w:basedOn w:val="Fontepargpadro"/>
    <w:uiPriority w:val="99"/>
    <w:rsid w:val="00CD63E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D63E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D63E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63E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D63E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D63E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D63E5"/>
    <w:rPr>
      <w:sz w:val="16"/>
    </w:rPr>
  </w:style>
  <w:style w:type="character" w:styleId="Nmerodepgina">
    <w:name w:val="page number"/>
    <w:basedOn w:val="Fontepargpadro"/>
    <w:rsid w:val="00CD63E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D63E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D63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D63E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D63E5"/>
  </w:style>
  <w:style w:type="paragraph" w:styleId="Corpodetexto">
    <w:name w:val="Body Text"/>
    <w:basedOn w:val="Normal"/>
    <w:link w:val="CorpodetextoChar"/>
    <w:rsid w:val="00CD63E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D63E5"/>
    <w:rPr>
      <w:rFonts w:eastAsia="Arial Unicode MS"/>
    </w:rPr>
  </w:style>
  <w:style w:type="paragraph" w:customStyle="1" w:styleId="tabletext">
    <w:name w:val="tabletext"/>
    <w:basedOn w:val="Normal"/>
    <w:rsid w:val="00CD63E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D63E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D63E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D63E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D63E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D63E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D63E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D63E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D63E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D63E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63E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D63E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D63E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D63E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63E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D63E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D63E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D63E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D63E5"/>
    <w:pPr>
      <w:ind w:left="0"/>
    </w:pPr>
  </w:style>
  <w:style w:type="paragraph" w:styleId="ndicedeilustraes">
    <w:name w:val="table of figures"/>
    <w:basedOn w:val="Normal"/>
    <w:next w:val="Normal"/>
    <w:semiHidden/>
    <w:rsid w:val="00CD63E5"/>
  </w:style>
  <w:style w:type="paragraph" w:styleId="Sumrio2">
    <w:name w:val="toc 2"/>
    <w:basedOn w:val="Normal"/>
    <w:next w:val="Normal"/>
    <w:autoRedefine/>
    <w:uiPriority w:val="39"/>
    <w:rsid w:val="00CD63E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D63E5"/>
    <w:pPr>
      <w:ind w:left="480"/>
    </w:pPr>
  </w:style>
  <w:style w:type="character" w:styleId="Hyperlink">
    <w:name w:val="Hyperlink"/>
    <w:basedOn w:val="Fontepargpadro"/>
    <w:uiPriority w:val="99"/>
    <w:rsid w:val="00CD63E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D63E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D63E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63E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D63E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D63E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D63E5"/>
    <w:rPr>
      <w:sz w:val="16"/>
    </w:rPr>
  </w:style>
  <w:style w:type="character" w:styleId="Nmerodepgina">
    <w:name w:val="page number"/>
    <w:basedOn w:val="Fontepargpadro"/>
    <w:rsid w:val="00CD63E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D63E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D63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D63E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D63E5"/>
  </w:style>
  <w:style w:type="paragraph" w:styleId="Corpodetexto">
    <w:name w:val="Body Text"/>
    <w:basedOn w:val="Normal"/>
    <w:link w:val="CorpodetextoChar"/>
    <w:rsid w:val="00CD63E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D63E5"/>
    <w:rPr>
      <w:rFonts w:eastAsia="Arial Unicode MS"/>
    </w:rPr>
  </w:style>
  <w:style w:type="paragraph" w:customStyle="1" w:styleId="tabletext">
    <w:name w:val="tabletext"/>
    <w:basedOn w:val="Normal"/>
    <w:rsid w:val="00CD63E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D63E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D63E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D63E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D63E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D63E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D63E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D63E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D63E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D63E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B6DDF-EC44-4268-A465-4353413CA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1129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8521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2014-11-08T04:10:00Z</cp:lastPrinted>
  <dcterms:created xsi:type="dcterms:W3CDTF">2014-11-08T04:10:00Z</dcterms:created>
  <dcterms:modified xsi:type="dcterms:W3CDTF">2014-11-26T13:49:00Z</dcterms:modified>
</cp:coreProperties>
</file>