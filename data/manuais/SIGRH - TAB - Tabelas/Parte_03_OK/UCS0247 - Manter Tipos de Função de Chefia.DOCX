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7237" w:rsidRDefault="00F47237" w:rsidP="00F4723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47237" w:rsidRDefault="00F47237" w:rsidP="00F47237">
      <w:pPr>
        <w:widowControl w:val="0"/>
        <w:rPr>
          <w:rFonts w:cs="Arial"/>
          <w:sz w:val="20"/>
        </w:rPr>
      </w:pPr>
    </w:p>
    <w:p w:rsidR="00F47237" w:rsidRDefault="00F47237" w:rsidP="00F47237">
      <w:pPr>
        <w:widowControl w:val="0"/>
        <w:rPr>
          <w:rFonts w:cs="Arial"/>
          <w:sz w:val="20"/>
        </w:rPr>
      </w:pPr>
    </w:p>
    <w:p w:rsidR="00F47237" w:rsidRDefault="00F47237" w:rsidP="00F47237">
      <w:pPr>
        <w:widowControl w:val="0"/>
        <w:rPr>
          <w:rFonts w:cs="Arial"/>
          <w:sz w:val="20"/>
        </w:rPr>
      </w:pPr>
    </w:p>
    <w:p w:rsidR="00F47237" w:rsidRDefault="00F47237" w:rsidP="00F47237">
      <w:pPr>
        <w:widowControl w:val="0"/>
        <w:rPr>
          <w:rFonts w:cs="Arial"/>
          <w:sz w:val="20"/>
        </w:rPr>
      </w:pPr>
    </w:p>
    <w:p w:rsidR="00F47237" w:rsidRDefault="00F47237" w:rsidP="00F4723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47237" w:rsidRDefault="00F47237" w:rsidP="00F47237">
      <w:pPr>
        <w:widowControl w:val="0"/>
        <w:rPr>
          <w:rFonts w:cs="Arial"/>
          <w:sz w:val="20"/>
          <w:u w:val="single"/>
        </w:rPr>
      </w:pPr>
    </w:p>
    <w:p w:rsidR="00F47237" w:rsidRDefault="00F47237" w:rsidP="00F4723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47237" w:rsidRDefault="00F47237" w:rsidP="00F47237">
      <w:pPr>
        <w:widowControl w:val="0"/>
        <w:rPr>
          <w:rFonts w:cs="Arial"/>
          <w:sz w:val="20"/>
        </w:rPr>
      </w:pPr>
    </w:p>
    <w:p w:rsidR="00F47237" w:rsidRDefault="00F47237" w:rsidP="00F47237">
      <w:pPr>
        <w:widowControl w:val="0"/>
        <w:rPr>
          <w:rFonts w:cs="Arial"/>
          <w:sz w:val="20"/>
        </w:rPr>
      </w:pPr>
    </w:p>
    <w:p w:rsidR="00F47237" w:rsidRDefault="00F47237" w:rsidP="00F47237">
      <w:pPr>
        <w:widowControl w:val="0"/>
        <w:rPr>
          <w:rFonts w:cs="Arial"/>
          <w:sz w:val="20"/>
        </w:rPr>
      </w:pPr>
    </w:p>
    <w:p w:rsidR="00F47237" w:rsidRDefault="00F47237" w:rsidP="00F4723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47237" w:rsidRDefault="00F47237" w:rsidP="00F47237">
      <w:pPr>
        <w:widowControl w:val="0"/>
        <w:rPr>
          <w:rFonts w:cs="Arial"/>
          <w:sz w:val="20"/>
        </w:rPr>
      </w:pPr>
    </w:p>
    <w:p w:rsidR="00F47237" w:rsidRDefault="00F47237" w:rsidP="00F47237">
      <w:pPr>
        <w:widowControl w:val="0"/>
        <w:rPr>
          <w:rFonts w:cs="Arial"/>
          <w:sz w:val="20"/>
        </w:rPr>
      </w:pPr>
    </w:p>
    <w:p w:rsidR="00F47237" w:rsidRDefault="00F47237" w:rsidP="00F47237">
      <w:pPr>
        <w:widowControl w:val="0"/>
        <w:rPr>
          <w:rFonts w:cs="Arial"/>
        </w:rPr>
      </w:pPr>
    </w:p>
    <w:p w:rsidR="00F47237" w:rsidRDefault="00F47237" w:rsidP="00F47237">
      <w:pPr>
        <w:pStyle w:val="Capa"/>
        <w:rPr>
          <w:color w:val="FF9900"/>
        </w:rPr>
      </w:pPr>
      <w:r>
        <w:t>SINDRAPE</w:t>
      </w:r>
    </w:p>
    <w:p w:rsidR="00F47237" w:rsidRDefault="00F47237" w:rsidP="00F47237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F47237" w:rsidRPr="00F47237" w:rsidRDefault="00F47237" w:rsidP="00F47237">
      <w:pPr>
        <w:widowControl w:val="0"/>
        <w:rPr>
          <w:color w:val="000080"/>
        </w:rPr>
      </w:pPr>
    </w:p>
    <w:p w:rsidR="00F47237" w:rsidRPr="00F47237" w:rsidRDefault="00F47237" w:rsidP="00F47237">
      <w:pPr>
        <w:widowControl w:val="0"/>
        <w:jc w:val="right"/>
        <w:rPr>
          <w:rFonts w:cs="Arial"/>
          <w:b/>
          <w:bCs/>
          <w:color w:val="000080"/>
        </w:rPr>
      </w:pPr>
    </w:p>
    <w:p w:rsidR="00F47237" w:rsidRDefault="00F47237" w:rsidP="00F47237">
      <w:pPr>
        <w:pStyle w:val="Capa"/>
      </w:pPr>
      <w:r>
        <w:t>UCS0247 – Manter Tipos de Função de Chefia</w:t>
      </w:r>
    </w:p>
    <w:p w:rsidR="00F47237" w:rsidRDefault="00F47237" w:rsidP="00F47237">
      <w:pPr>
        <w:widowControl w:val="0"/>
        <w:rPr>
          <w:rFonts w:cs="Arial"/>
        </w:rPr>
      </w:pPr>
    </w:p>
    <w:p w:rsidR="00F47237" w:rsidRDefault="00F47237" w:rsidP="00F47237">
      <w:pPr>
        <w:widowControl w:val="0"/>
      </w:pPr>
    </w:p>
    <w:p w:rsidR="00F47237" w:rsidRDefault="00F47237" w:rsidP="00F47237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F47237" w:rsidRPr="00F47237" w:rsidRDefault="00F47237" w:rsidP="00F47237">
      <w:pPr>
        <w:pStyle w:val="Corpodetexto3"/>
        <w:widowControl w:val="0"/>
        <w:spacing w:after="0"/>
        <w:rPr>
          <w:rFonts w:cs="Arial"/>
        </w:rPr>
      </w:pPr>
      <w:r w:rsidRPr="00F47237">
        <w:rPr>
          <w:rFonts w:cs="Arial"/>
        </w:rPr>
        <w:lastRenderedPageBreak/>
        <w:t>Histórico de Revisões</w:t>
      </w:r>
    </w:p>
    <w:p w:rsidR="00F47237" w:rsidRDefault="00F47237" w:rsidP="00F47237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F47237" w:rsidTr="00F4723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237" w:rsidRDefault="00F47237" w:rsidP="00F4723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237" w:rsidRDefault="00F47237" w:rsidP="00F4723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237" w:rsidRDefault="00F47237" w:rsidP="00F4723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237" w:rsidRDefault="00F47237" w:rsidP="00F4723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F47237" w:rsidTr="00F4723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237" w:rsidRDefault="00F47237" w:rsidP="00F4723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01/11/2007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237" w:rsidRDefault="00F47237" w:rsidP="00F4723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237" w:rsidRDefault="00F47237" w:rsidP="00F4723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237" w:rsidRDefault="00F47237" w:rsidP="00F4723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F47237" w:rsidTr="00F4723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237" w:rsidRDefault="00F47237" w:rsidP="00F4723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237" w:rsidRDefault="00F47237" w:rsidP="00F4723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237" w:rsidRDefault="00F47237" w:rsidP="00F4723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237" w:rsidRDefault="00F47237" w:rsidP="00F4723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F47237" w:rsidTr="00F4723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237" w:rsidRDefault="00F47237" w:rsidP="00F4723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237" w:rsidRDefault="00F47237" w:rsidP="00F4723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237" w:rsidRDefault="00F47237" w:rsidP="00F4723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237" w:rsidRDefault="00F47237" w:rsidP="00F4723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F47237" w:rsidTr="00F4723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237" w:rsidRDefault="00F47237" w:rsidP="00F4723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237" w:rsidRDefault="00F47237" w:rsidP="00F4723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237" w:rsidRDefault="00F47237" w:rsidP="00F4723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237" w:rsidRDefault="00F47237" w:rsidP="00F4723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F47237" w:rsidRDefault="00F47237" w:rsidP="00F47237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F47237" w:rsidRPr="00F47237" w:rsidRDefault="00F47237" w:rsidP="00F47237">
      <w:pPr>
        <w:pStyle w:val="Corpodetexto3"/>
        <w:widowControl w:val="0"/>
        <w:spacing w:after="0"/>
        <w:jc w:val="left"/>
        <w:rPr>
          <w:rFonts w:cs="Arial"/>
        </w:rPr>
      </w:pPr>
      <w:r w:rsidRPr="00F47237">
        <w:rPr>
          <w:rFonts w:cs="Arial"/>
        </w:rPr>
        <w:lastRenderedPageBreak/>
        <w:t>Índice</w:t>
      </w:r>
    </w:p>
    <w:p w:rsidR="00F47237" w:rsidRPr="00F47237" w:rsidRDefault="00F47237" w:rsidP="00F47237">
      <w:pPr>
        <w:pStyle w:val="Corpodetexto3"/>
        <w:widowControl w:val="0"/>
        <w:spacing w:after="0"/>
        <w:jc w:val="left"/>
        <w:rPr>
          <w:rFonts w:cs="Arial"/>
        </w:rPr>
      </w:pPr>
    </w:p>
    <w:p w:rsidR="00FB0D50" w:rsidRDefault="00F4723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5213" w:history="1">
        <w:r w:rsidR="00FB0D50" w:rsidRPr="009C0972">
          <w:rPr>
            <w:rStyle w:val="Hyperlink"/>
            <w:noProof/>
          </w:rPr>
          <w:t>1.</w:t>
        </w:r>
        <w:r w:rsidR="00FB0D5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B0D50" w:rsidRPr="009C0972">
          <w:rPr>
            <w:rStyle w:val="Hyperlink"/>
            <w:noProof/>
          </w:rPr>
          <w:t>Pacote/Caso de Uso</w:t>
        </w:r>
        <w:r w:rsidR="00FB0D50">
          <w:rPr>
            <w:noProof/>
            <w:webHidden/>
          </w:rPr>
          <w:tab/>
        </w:r>
        <w:r w:rsidR="00FB0D50">
          <w:rPr>
            <w:noProof/>
            <w:webHidden/>
          </w:rPr>
          <w:fldChar w:fldCharType="begin"/>
        </w:r>
        <w:r w:rsidR="00FB0D50">
          <w:rPr>
            <w:noProof/>
            <w:webHidden/>
          </w:rPr>
          <w:instrText xml:space="preserve"> PAGEREF _Toc404765213 \h </w:instrText>
        </w:r>
        <w:r w:rsidR="00FB0D50">
          <w:rPr>
            <w:noProof/>
            <w:webHidden/>
          </w:rPr>
        </w:r>
        <w:r w:rsidR="00FB0D50">
          <w:rPr>
            <w:noProof/>
            <w:webHidden/>
          </w:rPr>
          <w:fldChar w:fldCharType="separate"/>
        </w:r>
        <w:r w:rsidR="00FB0D50">
          <w:rPr>
            <w:noProof/>
            <w:webHidden/>
          </w:rPr>
          <w:t>4</w:t>
        </w:r>
        <w:r w:rsidR="00FB0D50">
          <w:rPr>
            <w:noProof/>
            <w:webHidden/>
          </w:rPr>
          <w:fldChar w:fldCharType="end"/>
        </w:r>
      </w:hyperlink>
    </w:p>
    <w:p w:rsidR="00FB0D50" w:rsidRDefault="00FB0D5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214" w:history="1">
        <w:r w:rsidRPr="009C0972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0972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B0D50" w:rsidRDefault="00FB0D5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215" w:history="1">
        <w:r w:rsidRPr="009C0972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0972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B0D50" w:rsidRDefault="00FB0D5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216" w:history="1">
        <w:r w:rsidRPr="009C0972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0972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B0D50" w:rsidRDefault="00FB0D5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217" w:history="1">
        <w:r w:rsidRPr="009C0972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0972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B0D50" w:rsidRDefault="00FB0D5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218" w:history="1">
        <w:r w:rsidRPr="009C0972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0972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B0D50" w:rsidRDefault="00FB0D5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219" w:history="1">
        <w:r w:rsidRPr="009C0972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0972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B0D50" w:rsidRDefault="00FB0D5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220" w:history="1">
        <w:r w:rsidRPr="009C0972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0972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B0D50" w:rsidRDefault="00FB0D5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221" w:history="1">
        <w:r w:rsidRPr="009C0972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0972">
          <w:rPr>
            <w:rStyle w:val="Hyperlink"/>
            <w:noProof/>
          </w:rPr>
          <w:t>Incluir Tipo de Função de Chefia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B0D50" w:rsidRDefault="00FB0D5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222" w:history="1">
        <w:r w:rsidRPr="009C0972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097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B0D50" w:rsidRDefault="00FB0D5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223" w:history="1">
        <w:r w:rsidRPr="009C0972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0972">
          <w:rPr>
            <w:rStyle w:val="Hyperlink"/>
            <w:noProof/>
          </w:rPr>
          <w:t>Alterar Tipo de Função de Chefia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B0D50" w:rsidRDefault="00FB0D5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224" w:history="1">
        <w:r w:rsidRPr="009C0972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097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B0D50" w:rsidRDefault="00FB0D5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225" w:history="1">
        <w:r w:rsidRPr="009C0972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0972">
          <w:rPr>
            <w:rStyle w:val="Hyperlink"/>
            <w:noProof/>
          </w:rPr>
          <w:t>Excluir Tipo de Função de Chefia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B0D50" w:rsidRDefault="00FB0D5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226" w:history="1">
        <w:r w:rsidRPr="009C0972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097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B0D50" w:rsidRDefault="00FB0D5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227" w:history="1">
        <w:r w:rsidRPr="009C0972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0972">
          <w:rPr>
            <w:rStyle w:val="Hyperlink"/>
            <w:noProof/>
          </w:rPr>
          <w:t>Listar Tipos de Função de Chefia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B0D50" w:rsidRDefault="00FB0D5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228" w:history="1">
        <w:r w:rsidRPr="009C0972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097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B0D50" w:rsidRDefault="00FB0D5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229" w:history="1">
        <w:r w:rsidRPr="009C0972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0972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B0D50" w:rsidRDefault="00FB0D5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230" w:history="1">
        <w:r w:rsidRPr="009C0972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0972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B0D50" w:rsidRDefault="00FB0D5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231" w:history="1">
        <w:r w:rsidRPr="009C0972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0972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47237" w:rsidRDefault="00F47237" w:rsidP="00F47237">
      <w:pPr>
        <w:pStyle w:val="Sumrio1"/>
      </w:pPr>
      <w:r>
        <w:fldChar w:fldCharType="end"/>
      </w:r>
    </w:p>
    <w:p w:rsidR="00F47237" w:rsidRDefault="00F47237" w:rsidP="00F47237">
      <w:pPr>
        <w:widowControl w:val="0"/>
        <w:rPr>
          <w:rFonts w:cs="Arial"/>
          <w:b/>
          <w:bCs/>
          <w:color w:val="000000"/>
        </w:rPr>
      </w:pPr>
    </w:p>
    <w:p w:rsidR="00F47237" w:rsidRDefault="00F47237" w:rsidP="00F47237">
      <w:pPr>
        <w:pStyle w:val="Heading"/>
        <w:rPr>
          <w:rFonts w:cs="Arial"/>
          <w:szCs w:val="24"/>
          <w:lang w:val="pt-BR"/>
        </w:rPr>
      </w:pPr>
      <w:bookmarkStart w:id="0" w:name="_GoBack"/>
      <w:bookmarkEnd w:id="0"/>
    </w:p>
    <w:p w:rsidR="00F47237" w:rsidRDefault="00F47237" w:rsidP="00F47237">
      <w:pPr>
        <w:pStyle w:val="Heading"/>
      </w:pPr>
    </w:p>
    <w:p w:rsidR="00F47237" w:rsidRDefault="00F47237" w:rsidP="00F47237">
      <w:pPr>
        <w:pStyle w:val="Heading"/>
        <w:jc w:val="center"/>
      </w:pPr>
    </w:p>
    <w:p w:rsidR="00F47237" w:rsidRDefault="00F47237" w:rsidP="00F47237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F47237" w:rsidRDefault="00F47237" w:rsidP="00F47237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65213"/>
      <w:r>
        <w:lastRenderedPageBreak/>
        <w:t>Pacote/Caso de Uso</w:t>
      </w:r>
      <w:bookmarkEnd w:id="1"/>
    </w:p>
    <w:p w:rsidR="00F47237" w:rsidRDefault="00F47237" w:rsidP="00F47237"/>
    <w:p w:rsidR="00F47237" w:rsidRDefault="00F47237" w:rsidP="00F47237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Tipos de Função de Chefia</w:t>
      </w:r>
    </w:p>
    <w:p w:rsidR="00F47237" w:rsidRDefault="00F47237" w:rsidP="00F47237">
      <w:pPr>
        <w:widowControl w:val="0"/>
        <w:ind w:left="902"/>
        <w:rPr>
          <w:rFonts w:cs="Arial"/>
          <w:b/>
          <w:bCs/>
          <w:color w:val="FF0000"/>
        </w:rPr>
      </w:pPr>
    </w:p>
    <w:p w:rsidR="00F47237" w:rsidRDefault="00F47237" w:rsidP="00F4723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765214"/>
      <w:r>
        <w:t>Descrição</w:t>
      </w:r>
      <w:bookmarkEnd w:id="2"/>
    </w:p>
    <w:p w:rsidR="00F47237" w:rsidRDefault="00F47237" w:rsidP="00F47237">
      <w:pPr>
        <w:pStyle w:val="Recuodecorpodetexto2"/>
        <w:widowControl w:val="0"/>
        <w:ind w:left="1620" w:firstLine="0"/>
        <w:rPr>
          <w:sz w:val="24"/>
        </w:rPr>
      </w:pPr>
    </w:p>
    <w:p w:rsidR="00F47237" w:rsidRDefault="00F47237" w:rsidP="00F47237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tipos de função de chefia.</w:t>
      </w:r>
    </w:p>
    <w:p w:rsidR="00F47237" w:rsidRDefault="00F47237" w:rsidP="00F47237">
      <w:pPr>
        <w:pStyle w:val="Recuodecorpodetexto2"/>
        <w:widowControl w:val="0"/>
        <w:ind w:left="1620" w:firstLine="0"/>
        <w:rPr>
          <w:sz w:val="24"/>
        </w:rPr>
      </w:pPr>
    </w:p>
    <w:p w:rsidR="00F47237" w:rsidRDefault="00F47237" w:rsidP="00F4723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65215"/>
      <w:r>
        <w:t>Requisitos atendidos</w:t>
      </w:r>
      <w:bookmarkEnd w:id="3"/>
    </w:p>
    <w:p w:rsidR="00F47237" w:rsidRDefault="00F47237" w:rsidP="00F47237"/>
    <w:p w:rsidR="00F47237" w:rsidRDefault="00F47237" w:rsidP="00F47237">
      <w:pPr>
        <w:pStyle w:val="Recuodecorpodetexto"/>
        <w:ind w:left="1260"/>
      </w:pPr>
      <w:r>
        <w:t>R1 – Designar Função de Chefia</w:t>
      </w:r>
    </w:p>
    <w:p w:rsidR="00F47237" w:rsidRDefault="00F47237" w:rsidP="00F47237"/>
    <w:p w:rsidR="00F47237" w:rsidRDefault="00F47237" w:rsidP="00F47237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765216"/>
      <w:r>
        <w:t>Conceito</w:t>
      </w:r>
      <w:bookmarkEnd w:id="4"/>
      <w:r>
        <w:tab/>
      </w:r>
    </w:p>
    <w:p w:rsidR="00F47237" w:rsidRDefault="00F47237" w:rsidP="00F47237"/>
    <w:p w:rsidR="00F47237" w:rsidRDefault="00F47237" w:rsidP="00F4723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765217"/>
      <w:r>
        <w:t>Conceitos principais</w:t>
      </w:r>
      <w:bookmarkEnd w:id="5"/>
    </w:p>
    <w:p w:rsidR="00F47237" w:rsidRDefault="00F47237" w:rsidP="00F47237">
      <w:pPr>
        <w:pStyle w:val="Cabealho"/>
        <w:ind w:left="709"/>
        <w:rPr>
          <w:rFonts w:cs="Arial"/>
        </w:rPr>
      </w:pPr>
      <w:r>
        <w:rPr>
          <w:rFonts w:cs="Arial"/>
        </w:rPr>
        <w:t>Tipo de Função de Chefia</w:t>
      </w:r>
    </w:p>
    <w:p w:rsidR="00F47237" w:rsidRDefault="00F47237" w:rsidP="00F47237">
      <w:pPr>
        <w:rPr>
          <w:rFonts w:cs="Arial"/>
        </w:rPr>
      </w:pPr>
    </w:p>
    <w:p w:rsidR="00F47237" w:rsidRDefault="00F47237" w:rsidP="00F4723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65218"/>
      <w:r>
        <w:t>Conceitos associados</w:t>
      </w:r>
      <w:bookmarkEnd w:id="6"/>
    </w:p>
    <w:p w:rsidR="00F47237" w:rsidRDefault="00F47237" w:rsidP="00F47237">
      <w:pPr>
        <w:pStyle w:val="Cabealho"/>
        <w:rPr>
          <w:rFonts w:cs="Arial"/>
        </w:rPr>
      </w:pPr>
    </w:p>
    <w:p w:rsidR="00F47237" w:rsidRDefault="00F47237" w:rsidP="00F47237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F47237" w:rsidTr="0097135F">
        <w:trPr>
          <w:trHeight w:val="600"/>
        </w:trPr>
        <w:tc>
          <w:tcPr>
            <w:tcW w:w="1600" w:type="dxa"/>
          </w:tcPr>
          <w:p w:rsidR="00F47237" w:rsidRDefault="00F47237" w:rsidP="00F47237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Função de Chefia do Agrupamento</w:t>
            </w:r>
          </w:p>
        </w:tc>
        <w:tc>
          <w:tcPr>
            <w:tcW w:w="4606" w:type="dxa"/>
          </w:tcPr>
          <w:p w:rsidR="00F47237" w:rsidRDefault="00F47237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a característica de uma função de chefia no agrupamento.</w:t>
            </w:r>
          </w:p>
        </w:tc>
      </w:tr>
    </w:tbl>
    <w:p w:rsidR="00F47237" w:rsidRDefault="00F47237" w:rsidP="00F47237">
      <w:pPr>
        <w:pStyle w:val="Cabealho"/>
        <w:rPr>
          <w:rFonts w:cs="Arial"/>
        </w:rPr>
      </w:pPr>
    </w:p>
    <w:p w:rsidR="00F47237" w:rsidRDefault="00F47237" w:rsidP="00F47237">
      <w:pPr>
        <w:rPr>
          <w:rFonts w:eastAsia="Arial Unicode MS"/>
        </w:rPr>
      </w:pPr>
    </w:p>
    <w:p w:rsidR="00F47237" w:rsidRDefault="00F47237" w:rsidP="00F47237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765219"/>
      <w:r>
        <w:lastRenderedPageBreak/>
        <w:t>Diagrama</w:t>
      </w:r>
      <w:bookmarkEnd w:id="7"/>
    </w:p>
    <w:p w:rsidR="00F47237" w:rsidRDefault="00F47237" w:rsidP="00F47237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F47237" w:rsidRDefault="00F47237" w:rsidP="00F47237">
      <w:pPr>
        <w:widowControl w:val="0"/>
        <w:jc w:val="center"/>
        <w:rPr>
          <w:rFonts w:cs="Arial"/>
        </w:rPr>
      </w:pPr>
    </w:p>
    <w:p w:rsidR="00F47237" w:rsidRDefault="00F47237" w:rsidP="00F47237">
      <w:pPr>
        <w:widowControl w:val="0"/>
        <w:jc w:val="center"/>
        <w:rPr>
          <w:rFonts w:cs="Arial"/>
        </w:rPr>
      </w:pPr>
    </w:p>
    <w:p w:rsidR="00F47237" w:rsidRDefault="00F47237" w:rsidP="00F47237">
      <w:pPr>
        <w:widowControl w:val="0"/>
        <w:jc w:val="center"/>
        <w:rPr>
          <w:rFonts w:cs="Arial"/>
        </w:rPr>
      </w:pPr>
    </w:p>
    <w:p w:rsidR="00F47237" w:rsidRDefault="00FB0D50" w:rsidP="00F47237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53100" cy="2609850"/>
                <wp:effectExtent l="0" t="0" r="0" b="0"/>
                <wp:docPr id="29" name="Tela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812925" y="20320"/>
                            <a:ext cx="1560195" cy="12192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812925" y="132080"/>
                            <a:ext cx="3919855" cy="245745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471420" y="264160"/>
                            <a:ext cx="227012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D50" w:rsidRDefault="00FB0D50">
                              <w:pPr>
                                <w:ind w:left="0"/>
                              </w:pPr>
                              <w:r w:rsidRPr="00FB0D50"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>UCS - Manter Tipos de Função de Chefia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415290" y="233680"/>
                            <a:ext cx="182245" cy="1828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506730" y="416560"/>
                            <a:ext cx="0" cy="182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405130" y="487680"/>
                            <a:ext cx="2127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384810" y="599440"/>
                            <a:ext cx="121920" cy="182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506730" y="599440"/>
                            <a:ext cx="121285" cy="182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60985" y="791845"/>
                            <a:ext cx="48831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D50" w:rsidRDefault="00FB0D5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 flipV="1">
                            <a:off x="658495" y="477520"/>
                            <a:ext cx="1154430" cy="3048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1904365" y="1553845"/>
                            <a:ext cx="2228215" cy="4565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89175" y="1624965"/>
                            <a:ext cx="142240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D50" w:rsidRDefault="00FB0D5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Tipo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Função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714625" y="1787525"/>
                            <a:ext cx="59753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D50" w:rsidRDefault="00FB0D50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Chefia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1904365" y="599440"/>
                            <a:ext cx="2329180" cy="4565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309495" y="669925"/>
                            <a:ext cx="14389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D50" w:rsidRDefault="00FB0D5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Tipo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Função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765425" y="832485"/>
                            <a:ext cx="59753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D50" w:rsidRDefault="00FB0D50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Chefia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3443605" y="1076325"/>
                            <a:ext cx="2228215" cy="4572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3838575" y="1147445"/>
                            <a:ext cx="143446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D50" w:rsidRDefault="00FB0D5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Tipo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Função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4264025" y="1310005"/>
                            <a:ext cx="59753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D50" w:rsidRDefault="00FB0D50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Chefia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3251200" y="2030730"/>
                            <a:ext cx="2279015" cy="46736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3646170" y="2101850"/>
                            <a:ext cx="142494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D50" w:rsidRDefault="00FB0D5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Tipos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Função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4091940" y="2264410"/>
                            <a:ext cx="59753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D50" w:rsidRDefault="00FB0D50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Chefia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9" o:spid="_x0000_s1026" editas="canvas" style="width:453pt;height:205.5pt;mso-position-horizontal-relative:char;mso-position-vertical-relative:line" coordsize="57531,260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26098;visibility:visible;mso-wrap-style:square">
                  <v:fill o:detectmouseclick="t"/>
                  <v:path o:connecttype="none"/>
                </v:shape>
                <v:rect id="Rectangle 5" o:spid="_x0000_s1028" style="position:absolute;left:18129;top:203;width:15602;height:1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8129;top:1320;width:39198;height:245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4714;top:2641;width:22701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FB0D50" w:rsidRDefault="00FB0D50">
                        <w:pPr>
                          <w:ind w:left="0"/>
                        </w:pPr>
                        <w:r w:rsidRPr="00FB0D50"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>UCS - Manter Tipos de Função de Chefia</w:t>
                        </w:r>
                      </w:p>
                    </w:txbxContent>
                  </v:textbox>
                </v:rect>
                <v:oval id="Oval 8" o:spid="_x0000_s1031" style="position:absolute;left:4152;top:2336;width:1823;height:18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5067,4165" to="5067,59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4051,4876" to="6178,48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3848,5994" to="5067,78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5067,5994" to="6280,78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2609;top:7918;width:4884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FB0D50" w:rsidRDefault="00FB0D5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Usuário</w:t>
                        </w:r>
                        <w:proofErr w:type="spellEnd"/>
                      </w:p>
                    </w:txbxContent>
                  </v:textbox>
                </v:rect>
                <v:line id="Line 14" o:spid="_x0000_s1037" style="position:absolute;flip:y;visibility:visible;mso-wrap-style:square" from="6584,4775" to="18129,50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KQcsIAAADbAAAADwAAAGRycy9kb3ducmV2LnhtbERPS4vCMBC+C/6HMIIX0XQXVrQ2FXdB&#10;0IMLPsDr2IxtsZmUJmrdX2+EBW/z8T0nmbemEjdqXGlZwccoAkGcWV1yruCwXw4nIJxH1lhZJgUP&#10;cjBPu50EY23vvKXbzucihLCLUUHhfR1L6bKCDLqRrYkDd7aNQR9gk0vd4D2Em0p+RtFYGiw5NBRY&#10;009B2WV3NQoGk7+v9nS8ftePpV3JzXpzMr9Tpfq9djED4an1b/G/e6XD/DG8fgkHyPQJ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aKQcsIAAADbAAAADwAAAAAAAAAAAAAA&#10;AAChAgAAZHJzL2Rvd25yZXYueG1sUEsFBgAAAAAEAAQA+QAAAJADAAAAAA==&#10;" strokecolor="#903" strokeweight="44e-5mm"/>
                <v:oval id="Oval 15" o:spid="_x0000_s1038" style="position:absolute;left:19043;top:15538;width:22282;height:45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22891;top:16249;width:14224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FB0D50" w:rsidRDefault="00FB0D5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Tipo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Função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0" style="position:absolute;left:27146;top:17875;width:5975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FB0D50" w:rsidRDefault="00FB0D50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Chefia</w:t>
                        </w:r>
                        <w:proofErr w:type="spellEnd"/>
                      </w:p>
                    </w:txbxContent>
                  </v:textbox>
                </v:rect>
                <v:oval id="Oval 18" o:spid="_x0000_s1041" style="position:absolute;left:19043;top:5994;width:23292;height:45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<v:rect id="Rectangle 19" o:spid="_x0000_s1042" style="position:absolute;left:23094;top:6699;width:14390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FB0D50" w:rsidRDefault="00FB0D5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Tipo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Função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3" style="position:absolute;left:27654;top:8324;width:5975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FB0D50" w:rsidRDefault="00FB0D50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Chefia</w:t>
                        </w:r>
                        <w:proofErr w:type="spellEnd"/>
                      </w:p>
                    </w:txbxContent>
                  </v:textbox>
                </v:rect>
                <v:oval id="Oval 21" o:spid="_x0000_s1044" style="position:absolute;left:34436;top:10763;width:22282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WR5M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UE7g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WR5MMAAADbAAAADwAAAAAAAAAAAAAAAACYAgAAZHJzL2Rv&#10;d25yZXYueG1sUEsFBgAAAAAEAAQA9QAAAIgDAAAAAA==&#10;" fillcolor="#ffc" strokecolor="#903" strokeweight="0"/>
                <v:rect id="Rectangle 22" o:spid="_x0000_s1045" style="position:absolute;left:38385;top:11474;width:14345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FB0D50" w:rsidRDefault="00FB0D5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Tipo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Função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6" style="position:absolute;left:42640;top:13100;width:5975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FB0D50" w:rsidRDefault="00FB0D50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Chefia</w:t>
                        </w:r>
                        <w:proofErr w:type="spellEnd"/>
                      </w:p>
                    </w:txbxContent>
                  </v:textbox>
                </v:rect>
                <v:oval id="Oval 24" o:spid="_x0000_s1047" style="position:absolute;left:32512;top:20307;width:22790;height:4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yfMIA&#10;AADbAAAADwAAAGRycy9kb3ducmV2LnhtbESPT2sCMRTE74V+h/AK3mq2i4isRimFQsGDfw8en5vn&#10;bujmJd2kGr+9EQSPw8z8hpktku3EmfpgHCv4GBYgiGunDTcK9rvv9wmIEJE1do5JwZUCLOavLzOs&#10;tLvwhs7b2IgM4VChgjZGX0kZ6pYshqHzxNk7ud5izLJvpO7xkuG2k2VRjKVFw3mhRU9fLdW/23+r&#10;wPv1aJTSyoQynf7Mko+b6+Go1OAtfU5BRErxGX60f7SCcgz3L/kHy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YjJ8wgAAANsAAAAPAAAAAAAAAAAAAAAAAJgCAABkcnMvZG93&#10;bnJldi54bWxQSwUGAAAAAAQABAD1AAAAhwMAAAAA&#10;" fillcolor="#ffc" strokecolor="#903" strokeweight="0"/>
                <v:rect id="Rectangle 25" o:spid="_x0000_s1048" style="position:absolute;left:36461;top:21018;width:1425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FB0D50" w:rsidRDefault="00FB0D5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Tipos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Função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9" style="position:absolute;left:40919;top:22644;width:5975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FB0D50" w:rsidRDefault="00FB0D50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Chefia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47237" w:rsidRDefault="00F47237" w:rsidP="00F47237">
      <w:pPr>
        <w:widowControl w:val="0"/>
        <w:jc w:val="center"/>
        <w:rPr>
          <w:rFonts w:cs="Arial"/>
        </w:rPr>
      </w:pPr>
    </w:p>
    <w:p w:rsidR="00F47237" w:rsidRDefault="00F47237" w:rsidP="00F47237">
      <w:pPr>
        <w:widowControl w:val="0"/>
        <w:jc w:val="center"/>
        <w:rPr>
          <w:rFonts w:cs="Arial"/>
        </w:rPr>
      </w:pPr>
    </w:p>
    <w:p w:rsidR="00F47237" w:rsidRDefault="00F47237" w:rsidP="00F47237">
      <w:pPr>
        <w:widowControl w:val="0"/>
        <w:jc w:val="center"/>
        <w:rPr>
          <w:rFonts w:cs="Arial"/>
        </w:rPr>
      </w:pPr>
    </w:p>
    <w:p w:rsidR="00F47237" w:rsidRDefault="00F47237" w:rsidP="00F47237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65220"/>
      <w:r>
        <w:lastRenderedPageBreak/>
        <w:t>Casos de Uso</w:t>
      </w:r>
      <w:bookmarkEnd w:id="8"/>
    </w:p>
    <w:p w:rsidR="00F47237" w:rsidRDefault="00F47237" w:rsidP="00F47237">
      <w:pPr>
        <w:pStyle w:val="Ttulo2"/>
      </w:pPr>
      <w:r>
        <w:rPr>
          <w:vanish/>
        </w:rPr>
        <w:t xml:space="preserve">UCS852 </w:t>
      </w:r>
      <w:bookmarkStart w:id="9" w:name="_Toc404765221"/>
      <w:r>
        <w:t>Incluir Tipo de Função de Chefia</w:t>
      </w:r>
      <w:bookmarkEnd w:id="9"/>
      <w:r>
        <w:t> </w:t>
      </w:r>
    </w:p>
    <w:p w:rsidR="00F47237" w:rsidRDefault="00F47237" w:rsidP="00F4723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765222"/>
      <w:r>
        <w:t>Fluxo Básico</w:t>
      </w:r>
      <w:bookmarkEnd w:id="10"/>
    </w:p>
    <w:p w:rsidR="00F47237" w:rsidRDefault="00F47237" w:rsidP="00F4723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tipo de função de chefia.</w:t>
      </w:r>
    </w:p>
    <w:p w:rsidR="00F47237" w:rsidRDefault="00F47237" w:rsidP="00F4723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F47237" w:rsidRDefault="00F47237" w:rsidP="00F4723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F47237" w:rsidRDefault="00F47237" w:rsidP="00F47237">
      <w:pPr>
        <w:pStyle w:val="Recuodecorpodetexto"/>
      </w:pPr>
    </w:p>
    <w:p w:rsidR="00F47237" w:rsidRDefault="00F47237" w:rsidP="00F47237">
      <w:pPr>
        <w:pStyle w:val="Ttulo2"/>
      </w:pPr>
      <w:r>
        <w:rPr>
          <w:vanish/>
        </w:rPr>
        <w:t xml:space="preserve">UCS853 </w:t>
      </w:r>
      <w:bookmarkStart w:id="11" w:name="_Toc404765223"/>
      <w:r>
        <w:t>Alterar Tipo de Função de Chefia</w:t>
      </w:r>
      <w:bookmarkEnd w:id="11"/>
      <w:r>
        <w:t> </w:t>
      </w:r>
    </w:p>
    <w:p w:rsidR="00F47237" w:rsidRDefault="00F47237" w:rsidP="00F4723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765224"/>
      <w:r>
        <w:t>Fluxo Básico</w:t>
      </w:r>
      <w:bookmarkEnd w:id="12"/>
    </w:p>
    <w:p w:rsidR="00F47237" w:rsidRDefault="00F47237" w:rsidP="00F4723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tipo de função de chefia.</w:t>
      </w:r>
    </w:p>
    <w:p w:rsidR="00F47237" w:rsidRDefault="00F47237" w:rsidP="00F4723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informações do tipo de função de chefia.</w:t>
      </w:r>
    </w:p>
    <w:p w:rsidR="00F47237" w:rsidRDefault="00F47237" w:rsidP="00F4723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</w:t>
      </w:r>
    </w:p>
    <w:p w:rsidR="00F47237" w:rsidRDefault="00F47237" w:rsidP="00F4723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F47237" w:rsidRDefault="00F47237" w:rsidP="00F47237">
      <w:pPr>
        <w:pStyle w:val="Recuodecorpodetexto"/>
      </w:pPr>
    </w:p>
    <w:p w:rsidR="00F47237" w:rsidRDefault="00F47237" w:rsidP="00F47237">
      <w:pPr>
        <w:pStyle w:val="Ttulo2"/>
      </w:pPr>
      <w:r>
        <w:rPr>
          <w:vanish/>
        </w:rPr>
        <w:t xml:space="preserve">UCS854 </w:t>
      </w:r>
      <w:bookmarkStart w:id="13" w:name="_Toc404765225"/>
      <w:r>
        <w:t>Excluir Tipo de Função de Chefia</w:t>
      </w:r>
      <w:bookmarkEnd w:id="13"/>
      <w:r>
        <w:t> </w:t>
      </w:r>
    </w:p>
    <w:p w:rsidR="00F47237" w:rsidRDefault="00F47237" w:rsidP="00F4723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765226"/>
      <w:r>
        <w:t>Fluxo Básico</w:t>
      </w:r>
      <w:bookmarkEnd w:id="14"/>
    </w:p>
    <w:p w:rsidR="00F47237" w:rsidRDefault="00F47237" w:rsidP="00F4723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tipo de função de chefia.</w:t>
      </w:r>
    </w:p>
    <w:p w:rsidR="00F47237" w:rsidRDefault="00F47237" w:rsidP="00F4723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F47237" w:rsidRDefault="00F47237" w:rsidP="00F4723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F47237" w:rsidRDefault="00F47237" w:rsidP="00F47237">
      <w:pPr>
        <w:pStyle w:val="Recuodecorpodetexto"/>
      </w:pPr>
    </w:p>
    <w:p w:rsidR="00F47237" w:rsidRDefault="00F47237" w:rsidP="00F47237">
      <w:pPr>
        <w:pStyle w:val="Ttulo2"/>
      </w:pPr>
      <w:r>
        <w:rPr>
          <w:vanish/>
        </w:rPr>
        <w:t xml:space="preserve">UCS856 </w:t>
      </w:r>
      <w:bookmarkStart w:id="15" w:name="_Toc404765227"/>
      <w:r>
        <w:t>Listar Tipos de Função de Chefia</w:t>
      </w:r>
      <w:bookmarkEnd w:id="15"/>
      <w:r>
        <w:t> </w:t>
      </w:r>
    </w:p>
    <w:p w:rsidR="00F47237" w:rsidRDefault="00F47237" w:rsidP="00F4723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765228"/>
      <w:r>
        <w:t>Fluxo Básico</w:t>
      </w:r>
      <w:bookmarkEnd w:id="16"/>
    </w:p>
    <w:p w:rsidR="00F47237" w:rsidRDefault="00F47237" w:rsidP="00F4723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tipo de função de chefia</w:t>
      </w:r>
      <w:proofErr w:type="gramStart"/>
      <w:r>
        <w:t>..</w:t>
      </w:r>
      <w:proofErr w:type="gramEnd"/>
    </w:p>
    <w:p w:rsidR="00F47237" w:rsidRDefault="00F47237" w:rsidP="00F4723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F47237" w:rsidRDefault="00F47237" w:rsidP="00F4723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F47237" w:rsidRDefault="00F47237" w:rsidP="00F4723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>O sistema exibe uma lista de acordo com os filtros informados.</w:t>
      </w:r>
    </w:p>
    <w:p w:rsidR="00F47237" w:rsidRDefault="00F47237" w:rsidP="00F47237">
      <w:pPr>
        <w:pStyle w:val="Recuodecorpodetexto"/>
      </w:pPr>
    </w:p>
    <w:p w:rsidR="00F47237" w:rsidRDefault="00F47237" w:rsidP="00F47237">
      <w:pPr>
        <w:pStyle w:val="Ttulo2"/>
      </w:pPr>
      <w:bookmarkStart w:id="17" w:name="_Toc404765229"/>
      <w:r>
        <w:t>Exceções comuns aos casos de uso Incluir e Alterar</w:t>
      </w:r>
      <w:bookmarkEnd w:id="17"/>
    </w:p>
    <w:p w:rsidR="00F47237" w:rsidRDefault="00F47237" w:rsidP="00F4723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765230"/>
      <w:r>
        <w:t>Exceções</w:t>
      </w:r>
      <w:bookmarkEnd w:id="18"/>
    </w:p>
    <w:p w:rsidR="00F47237" w:rsidRDefault="00F47237" w:rsidP="00F4723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informar tipo de função de chefia com descrição</w:t>
      </w:r>
      <w:proofErr w:type="gramStart"/>
      <w:r>
        <w:t xml:space="preserve">  </w:t>
      </w:r>
      <w:proofErr w:type="gramEnd"/>
      <w:r>
        <w:t xml:space="preserve">igual a um já existente.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F47237" w:rsidRDefault="00F47237" w:rsidP="00F47237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9" w:name="_Toc404765231"/>
      <w:r>
        <w:lastRenderedPageBreak/>
        <w:t>Anexos</w:t>
      </w:r>
      <w:bookmarkEnd w:id="19"/>
    </w:p>
    <w:p w:rsidR="00F47237" w:rsidRDefault="00F47237" w:rsidP="00F47237"/>
    <w:p w:rsidR="00F47237" w:rsidRDefault="00F47237" w:rsidP="00F47237">
      <w:pPr>
        <w:widowControl w:val="0"/>
        <w:ind w:left="1080"/>
        <w:rPr>
          <w:rFonts w:cs="Arial"/>
        </w:rPr>
      </w:pPr>
      <w:r>
        <w:rPr>
          <w:rFonts w:cs="Arial"/>
        </w:rPr>
        <w:t>Não se aplica</w:t>
      </w:r>
    </w:p>
    <w:p w:rsidR="00F47237" w:rsidRDefault="00F47237" w:rsidP="00F47237">
      <w:pPr>
        <w:widowControl w:val="0"/>
        <w:ind w:left="540"/>
        <w:rPr>
          <w:rFonts w:cs="Arial"/>
        </w:rPr>
      </w:pPr>
    </w:p>
    <w:sectPr w:rsidR="00F47237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7237" w:rsidRDefault="00F47237" w:rsidP="002908D9">
      <w:r>
        <w:separator/>
      </w:r>
    </w:p>
  </w:endnote>
  <w:endnote w:type="continuationSeparator" w:id="0">
    <w:p w:rsidR="00F47237" w:rsidRDefault="00F47237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FB0D50">
      <w:rPr>
        <w:rStyle w:val="Nmerodepgina"/>
        <w:noProof/>
        <w:szCs w:val="20"/>
      </w:rPr>
      <w:t>5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F4723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FB0D5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FB0D50">
            <w:rPr>
              <w:sz w:val="20"/>
              <w:szCs w:val="20"/>
            </w:rPr>
            <w:t xml:space="preserve">Keila </w:t>
          </w:r>
          <w:proofErr w:type="spellStart"/>
          <w:r w:rsidRPr="00FB0D50">
            <w:rPr>
              <w:sz w:val="20"/>
              <w:szCs w:val="20"/>
            </w:rPr>
            <w:t>Joanês</w:t>
          </w:r>
          <w:proofErr w:type="spellEnd"/>
          <w:r w:rsidRPr="00FB0D50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F47237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F47237">
            <w:rPr>
              <w:b/>
              <w:sz w:val="20"/>
              <w:szCs w:val="20"/>
            </w:rPr>
            <w:t xml:space="preserve"> </w:t>
          </w:r>
          <w:proofErr w:type="gramEnd"/>
          <w:r w:rsidR="00F47237">
            <w:rPr>
              <w:b/>
              <w:sz w:val="20"/>
              <w:szCs w:val="20"/>
            </w:rPr>
            <w:t>Função de Chefia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FB0D50" w:rsidRPr="00FB0D50">
            <w:rPr>
              <w:b/>
              <w:sz w:val="20"/>
              <w:szCs w:val="20"/>
            </w:rPr>
            <w:t>UCS0247 - Manter Tipos de Função de Chefia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96A423C" wp14:editId="4C7BB22A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7237" w:rsidRDefault="00F47237" w:rsidP="002908D9">
      <w:r>
        <w:separator/>
      </w:r>
    </w:p>
  </w:footnote>
  <w:footnote w:type="continuationSeparator" w:id="0">
    <w:p w:rsidR="00F47237" w:rsidRDefault="00F47237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FB0D50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5FEC5FA6" wp14:editId="0A1E49A9">
          <wp:simplePos x="0" y="0"/>
          <wp:positionH relativeFrom="column">
            <wp:posOffset>4324350</wp:posOffset>
          </wp:positionH>
          <wp:positionV relativeFrom="paragraph">
            <wp:posOffset>-111760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6FC9BFB" wp14:editId="63F8BFE0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8E5F074" wp14:editId="08468A8E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0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153E1918" wp14:editId="0A556758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7237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ED3A1A"/>
    <w:rsid w:val="00F071FA"/>
    <w:rsid w:val="00F41655"/>
    <w:rsid w:val="00F43BE9"/>
    <w:rsid w:val="00F47237"/>
    <w:rsid w:val="00F8504F"/>
    <w:rsid w:val="00FA2AF1"/>
    <w:rsid w:val="00FB0D50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4723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4723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47237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4723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4723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4723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4723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4723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47237"/>
    <w:pPr>
      <w:ind w:left="0"/>
    </w:pPr>
  </w:style>
  <w:style w:type="paragraph" w:styleId="ndicedeilustraes">
    <w:name w:val="table of figures"/>
    <w:basedOn w:val="Normal"/>
    <w:next w:val="Normal"/>
    <w:semiHidden/>
    <w:rsid w:val="00F47237"/>
  </w:style>
  <w:style w:type="paragraph" w:styleId="Sumrio2">
    <w:name w:val="toc 2"/>
    <w:basedOn w:val="Normal"/>
    <w:next w:val="Normal"/>
    <w:autoRedefine/>
    <w:uiPriority w:val="39"/>
    <w:rsid w:val="00F4723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47237"/>
    <w:pPr>
      <w:ind w:left="480"/>
    </w:pPr>
  </w:style>
  <w:style w:type="character" w:styleId="Hyperlink">
    <w:name w:val="Hyperlink"/>
    <w:basedOn w:val="Fontepargpadro"/>
    <w:uiPriority w:val="99"/>
    <w:rsid w:val="00F4723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4723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4723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4723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4723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4723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47237"/>
    <w:rPr>
      <w:sz w:val="16"/>
    </w:rPr>
  </w:style>
  <w:style w:type="character" w:styleId="Nmerodepgina">
    <w:name w:val="page number"/>
    <w:basedOn w:val="Fontepargpadro"/>
    <w:rsid w:val="00F4723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4723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4723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4723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47237"/>
  </w:style>
  <w:style w:type="paragraph" w:styleId="Corpodetexto">
    <w:name w:val="Body Text"/>
    <w:basedOn w:val="Normal"/>
    <w:link w:val="CorpodetextoChar"/>
    <w:rsid w:val="00F4723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47237"/>
    <w:rPr>
      <w:rFonts w:eastAsia="Arial Unicode MS"/>
    </w:rPr>
  </w:style>
  <w:style w:type="paragraph" w:customStyle="1" w:styleId="tabletext">
    <w:name w:val="tabletext"/>
    <w:basedOn w:val="Normal"/>
    <w:rsid w:val="00F4723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4723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4723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4723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47237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F4723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4723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4723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4723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47237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4723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4723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47237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4723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4723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4723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4723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4723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47237"/>
    <w:pPr>
      <w:ind w:left="0"/>
    </w:pPr>
  </w:style>
  <w:style w:type="paragraph" w:styleId="ndicedeilustraes">
    <w:name w:val="table of figures"/>
    <w:basedOn w:val="Normal"/>
    <w:next w:val="Normal"/>
    <w:semiHidden/>
    <w:rsid w:val="00F47237"/>
  </w:style>
  <w:style w:type="paragraph" w:styleId="Sumrio2">
    <w:name w:val="toc 2"/>
    <w:basedOn w:val="Normal"/>
    <w:next w:val="Normal"/>
    <w:autoRedefine/>
    <w:uiPriority w:val="39"/>
    <w:rsid w:val="00F4723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47237"/>
    <w:pPr>
      <w:ind w:left="480"/>
    </w:pPr>
  </w:style>
  <w:style w:type="character" w:styleId="Hyperlink">
    <w:name w:val="Hyperlink"/>
    <w:basedOn w:val="Fontepargpadro"/>
    <w:uiPriority w:val="99"/>
    <w:rsid w:val="00F4723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4723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4723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4723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4723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4723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47237"/>
    <w:rPr>
      <w:sz w:val="16"/>
    </w:rPr>
  </w:style>
  <w:style w:type="character" w:styleId="Nmerodepgina">
    <w:name w:val="page number"/>
    <w:basedOn w:val="Fontepargpadro"/>
    <w:rsid w:val="00F4723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4723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4723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4723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47237"/>
  </w:style>
  <w:style w:type="paragraph" w:styleId="Corpodetexto">
    <w:name w:val="Body Text"/>
    <w:basedOn w:val="Normal"/>
    <w:link w:val="CorpodetextoChar"/>
    <w:rsid w:val="00F4723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47237"/>
    <w:rPr>
      <w:rFonts w:eastAsia="Arial Unicode MS"/>
    </w:rPr>
  </w:style>
  <w:style w:type="paragraph" w:customStyle="1" w:styleId="tabletext">
    <w:name w:val="tabletext"/>
    <w:basedOn w:val="Normal"/>
    <w:rsid w:val="00F4723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4723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4723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4723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47237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F4723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4723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4723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4723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47237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A6FF31-F22E-47C2-BC5F-069A0499B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8</Pages>
  <Words>459</Words>
  <Characters>3454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3906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Tatiane Tomasi Rocha</cp:lastModifiedBy>
  <cp:revision>3</cp:revision>
  <cp:lastPrinted>2014-11-08T04:07:00Z</cp:lastPrinted>
  <dcterms:created xsi:type="dcterms:W3CDTF">2014-11-08T04:06:00Z</dcterms:created>
  <dcterms:modified xsi:type="dcterms:W3CDTF">2014-11-26T13:36:00Z</dcterms:modified>
</cp:coreProperties>
</file>