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4F08" w:rsidRDefault="00234F08" w:rsidP="00234F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4F08" w:rsidRDefault="00234F08" w:rsidP="00234F08">
      <w:pPr>
        <w:widowControl w:val="0"/>
        <w:rPr>
          <w:rFonts w:cs="Arial"/>
          <w:sz w:val="20"/>
          <w:u w:val="single"/>
        </w:rPr>
      </w:pPr>
    </w:p>
    <w:p w:rsidR="00234F08" w:rsidRDefault="00234F08" w:rsidP="00234F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  <w:sz w:val="20"/>
        </w:rPr>
      </w:pPr>
    </w:p>
    <w:p w:rsidR="00234F08" w:rsidRDefault="00234F08" w:rsidP="00234F08">
      <w:pPr>
        <w:widowControl w:val="0"/>
        <w:rPr>
          <w:rFonts w:cs="Arial"/>
        </w:rPr>
      </w:pPr>
    </w:p>
    <w:p w:rsidR="00234F08" w:rsidRDefault="00234F08" w:rsidP="00234F08">
      <w:pPr>
        <w:pStyle w:val="Capa"/>
        <w:rPr>
          <w:color w:val="FF9900"/>
        </w:rPr>
      </w:pPr>
      <w:r>
        <w:t>SINDRAPE</w:t>
      </w:r>
    </w:p>
    <w:p w:rsidR="00234F08" w:rsidRDefault="00234F08" w:rsidP="00234F0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34F08" w:rsidRPr="00234F08" w:rsidRDefault="00234F08" w:rsidP="00234F08">
      <w:pPr>
        <w:widowControl w:val="0"/>
        <w:rPr>
          <w:color w:val="000080"/>
        </w:rPr>
      </w:pPr>
    </w:p>
    <w:p w:rsidR="00234F08" w:rsidRPr="00234F08" w:rsidRDefault="00234F08" w:rsidP="00234F08">
      <w:pPr>
        <w:widowControl w:val="0"/>
        <w:jc w:val="right"/>
        <w:rPr>
          <w:rFonts w:cs="Arial"/>
          <w:b/>
          <w:bCs/>
          <w:color w:val="000080"/>
        </w:rPr>
      </w:pPr>
    </w:p>
    <w:p w:rsidR="00234F08" w:rsidRDefault="002352F3" w:rsidP="00234F08">
      <w:pPr>
        <w:pStyle w:val="Capa"/>
      </w:pPr>
      <w:r>
        <w:t>UCS0201</w:t>
      </w:r>
      <w:r w:rsidR="00234F08">
        <w:t xml:space="preserve"> – Manter Tipo</w:t>
      </w:r>
      <w:r>
        <w:t>s</w:t>
      </w:r>
      <w:r w:rsidR="00234F08">
        <w:t xml:space="preserve"> de Vacinação</w:t>
      </w:r>
    </w:p>
    <w:p w:rsidR="00234F08" w:rsidRDefault="00234F08" w:rsidP="00234F08">
      <w:pPr>
        <w:widowControl w:val="0"/>
        <w:rPr>
          <w:rFonts w:cs="Arial"/>
        </w:rPr>
      </w:pPr>
    </w:p>
    <w:p w:rsidR="00234F08" w:rsidRDefault="00234F08" w:rsidP="00234F08">
      <w:pPr>
        <w:widowControl w:val="0"/>
      </w:pPr>
    </w:p>
    <w:p w:rsidR="00234F08" w:rsidRDefault="00234F08" w:rsidP="00234F0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234F08" w:rsidRPr="00234F08" w:rsidRDefault="00234F08" w:rsidP="00234F08">
      <w:pPr>
        <w:pStyle w:val="Corpodetexto3"/>
        <w:widowControl w:val="0"/>
        <w:spacing w:after="0"/>
        <w:rPr>
          <w:rFonts w:cs="Arial"/>
        </w:rPr>
      </w:pPr>
      <w:r w:rsidRPr="00234F08">
        <w:rPr>
          <w:rFonts w:cs="Arial"/>
        </w:rPr>
        <w:lastRenderedPageBreak/>
        <w:t>Histórico de Revisões</w:t>
      </w:r>
    </w:p>
    <w:p w:rsidR="00234F08" w:rsidRDefault="00234F08" w:rsidP="00234F0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34F08" w:rsidTr="00234F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34F08" w:rsidTr="00234F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Gisele de Jesus Silva</w:t>
            </w:r>
          </w:p>
        </w:tc>
      </w:tr>
      <w:tr w:rsidR="00234F08" w:rsidTr="00234F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34F08" w:rsidTr="00234F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34F08" w:rsidTr="00234F0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4F08" w:rsidRDefault="00234F08" w:rsidP="00234F0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34F08" w:rsidRDefault="00234F08" w:rsidP="00234F0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34F08" w:rsidRPr="00234F08" w:rsidRDefault="00234F08" w:rsidP="00234F08">
      <w:pPr>
        <w:pStyle w:val="Corpodetexto3"/>
        <w:widowControl w:val="0"/>
        <w:spacing w:after="0"/>
        <w:jc w:val="left"/>
        <w:rPr>
          <w:rFonts w:cs="Arial"/>
        </w:rPr>
      </w:pPr>
      <w:r w:rsidRPr="00234F08">
        <w:rPr>
          <w:rFonts w:cs="Arial"/>
        </w:rPr>
        <w:lastRenderedPageBreak/>
        <w:t>Índice</w:t>
      </w:r>
    </w:p>
    <w:p w:rsidR="00234F08" w:rsidRPr="00234F08" w:rsidRDefault="00234F08" w:rsidP="00234F08">
      <w:pPr>
        <w:pStyle w:val="Corpodetexto3"/>
        <w:widowControl w:val="0"/>
        <w:spacing w:after="0"/>
        <w:jc w:val="left"/>
        <w:rPr>
          <w:rFonts w:cs="Arial"/>
        </w:rPr>
      </w:pPr>
    </w:p>
    <w:p w:rsidR="002352F3" w:rsidRDefault="00234F0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658" w:history="1">
        <w:r w:rsidR="002352F3" w:rsidRPr="006753A9">
          <w:rPr>
            <w:rStyle w:val="Hyperlink"/>
            <w:noProof/>
          </w:rPr>
          <w:t>1.</w:t>
        </w:r>
        <w:r w:rsidR="002352F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352F3" w:rsidRPr="006753A9">
          <w:rPr>
            <w:rStyle w:val="Hyperlink"/>
            <w:noProof/>
          </w:rPr>
          <w:t>Pacote/Caso de Uso</w:t>
        </w:r>
        <w:r w:rsidR="002352F3">
          <w:rPr>
            <w:noProof/>
            <w:webHidden/>
          </w:rPr>
          <w:tab/>
        </w:r>
        <w:r w:rsidR="002352F3">
          <w:rPr>
            <w:noProof/>
            <w:webHidden/>
          </w:rPr>
          <w:fldChar w:fldCharType="begin"/>
        </w:r>
        <w:r w:rsidR="002352F3">
          <w:rPr>
            <w:noProof/>
            <w:webHidden/>
          </w:rPr>
          <w:instrText xml:space="preserve"> PAGEREF _Toc404763658 \h </w:instrText>
        </w:r>
        <w:r w:rsidR="002352F3">
          <w:rPr>
            <w:noProof/>
            <w:webHidden/>
          </w:rPr>
        </w:r>
        <w:r w:rsidR="002352F3">
          <w:rPr>
            <w:noProof/>
            <w:webHidden/>
          </w:rPr>
          <w:fldChar w:fldCharType="separate"/>
        </w:r>
        <w:r w:rsidR="002352F3">
          <w:rPr>
            <w:noProof/>
            <w:webHidden/>
          </w:rPr>
          <w:t>4</w:t>
        </w:r>
        <w:r w:rsidR="002352F3"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59" w:history="1">
        <w:r w:rsidRPr="006753A9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0" w:history="1">
        <w:r w:rsidRPr="006753A9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1" w:history="1">
        <w:r w:rsidRPr="006753A9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2" w:history="1">
        <w:r w:rsidRPr="006753A9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3" w:history="1">
        <w:r w:rsidRPr="006753A9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4" w:history="1">
        <w:r w:rsidRPr="006753A9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5" w:history="1">
        <w:r w:rsidRPr="006753A9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6" w:history="1">
        <w:r w:rsidRPr="006753A9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Incluir Tipo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7" w:history="1">
        <w:r w:rsidRPr="006753A9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8" w:history="1">
        <w:r w:rsidRPr="006753A9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Alterar Tipo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69" w:history="1">
        <w:r w:rsidRPr="006753A9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0" w:history="1">
        <w:r w:rsidRPr="006753A9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Excluir Tipo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1" w:history="1">
        <w:r w:rsidRPr="006753A9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2" w:history="1">
        <w:r w:rsidRPr="006753A9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3" w:history="1">
        <w:r w:rsidRPr="006753A9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Anular Tipo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4" w:history="1">
        <w:r w:rsidRPr="006753A9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5" w:history="1">
        <w:r w:rsidRPr="006753A9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6" w:history="1">
        <w:r w:rsidRPr="006753A9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Listar Tipo de Vacinação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7" w:history="1">
        <w:r w:rsidRPr="006753A9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8" w:history="1">
        <w:r w:rsidRPr="006753A9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79" w:history="1">
        <w:r w:rsidRPr="006753A9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52F3" w:rsidRDefault="002352F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680" w:history="1">
        <w:r w:rsidRPr="006753A9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53A9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34F08" w:rsidRDefault="00234F08" w:rsidP="00234F08">
      <w:pPr>
        <w:pStyle w:val="Sumrio1"/>
      </w:pPr>
      <w:r>
        <w:fldChar w:fldCharType="end"/>
      </w:r>
    </w:p>
    <w:p w:rsidR="00234F08" w:rsidRDefault="00234F08" w:rsidP="00234F08">
      <w:pPr>
        <w:widowControl w:val="0"/>
        <w:rPr>
          <w:rFonts w:cs="Arial"/>
          <w:b/>
          <w:bCs/>
          <w:color w:val="000000"/>
        </w:rPr>
      </w:pPr>
      <w:bookmarkStart w:id="0" w:name="_GoBack"/>
      <w:bookmarkEnd w:id="0"/>
    </w:p>
    <w:p w:rsidR="00234F08" w:rsidRDefault="00234F08" w:rsidP="00234F08">
      <w:pPr>
        <w:pStyle w:val="Heading"/>
        <w:rPr>
          <w:rFonts w:cs="Arial"/>
          <w:szCs w:val="24"/>
          <w:lang w:val="pt-BR"/>
        </w:rPr>
      </w:pPr>
    </w:p>
    <w:p w:rsidR="00234F08" w:rsidRDefault="00234F08" w:rsidP="00234F08">
      <w:pPr>
        <w:pStyle w:val="Heading"/>
      </w:pPr>
    </w:p>
    <w:p w:rsidR="00234F08" w:rsidRDefault="00234F08" w:rsidP="00234F08">
      <w:pPr>
        <w:pStyle w:val="Heading"/>
        <w:jc w:val="center"/>
      </w:pPr>
    </w:p>
    <w:p w:rsidR="00234F08" w:rsidRDefault="00234F08" w:rsidP="00234F0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34F08" w:rsidRDefault="00234F08" w:rsidP="00234F0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3658"/>
      <w:r>
        <w:lastRenderedPageBreak/>
        <w:t>Pacote/Caso de Uso</w:t>
      </w:r>
      <w:bookmarkEnd w:id="1"/>
    </w:p>
    <w:p w:rsidR="00234F08" w:rsidRDefault="00234F08" w:rsidP="00234F08"/>
    <w:p w:rsidR="00234F08" w:rsidRDefault="00234F08" w:rsidP="00234F0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Tipo de Vacinação</w:t>
      </w:r>
    </w:p>
    <w:p w:rsidR="00234F08" w:rsidRDefault="00234F08" w:rsidP="00234F08">
      <w:pPr>
        <w:widowControl w:val="0"/>
        <w:ind w:left="902"/>
        <w:rPr>
          <w:rFonts w:cs="Arial"/>
          <w:b/>
          <w:bCs/>
          <w:color w:val="FF0000"/>
        </w:rPr>
      </w:pPr>
    </w:p>
    <w:p w:rsidR="00234F08" w:rsidRDefault="00234F08" w:rsidP="00234F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3659"/>
      <w:r>
        <w:t>Descrição</w:t>
      </w:r>
      <w:bookmarkEnd w:id="2"/>
    </w:p>
    <w:p w:rsidR="00234F08" w:rsidRDefault="00234F08" w:rsidP="00234F08">
      <w:pPr>
        <w:pStyle w:val="Recuodecorpodetexto2"/>
        <w:widowControl w:val="0"/>
        <w:ind w:left="1620" w:firstLine="0"/>
        <w:rPr>
          <w:sz w:val="24"/>
        </w:rPr>
      </w:pPr>
    </w:p>
    <w:p w:rsidR="00234F08" w:rsidRDefault="00234F08" w:rsidP="00234F0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Tipo de Vacinação.</w:t>
      </w:r>
    </w:p>
    <w:p w:rsidR="00234F08" w:rsidRDefault="00234F08" w:rsidP="00234F08">
      <w:pPr>
        <w:pStyle w:val="Recuodecorpodetexto2"/>
        <w:widowControl w:val="0"/>
        <w:ind w:left="1620" w:firstLine="0"/>
        <w:rPr>
          <w:sz w:val="24"/>
        </w:rPr>
      </w:pPr>
    </w:p>
    <w:p w:rsidR="00234F08" w:rsidRDefault="00234F08" w:rsidP="00234F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3660"/>
      <w:r>
        <w:t>Requisitos atendidos</w:t>
      </w:r>
      <w:bookmarkEnd w:id="3"/>
    </w:p>
    <w:p w:rsidR="00234F08" w:rsidRDefault="00234F08" w:rsidP="00234F08"/>
    <w:p w:rsidR="00234F08" w:rsidRDefault="00234F08" w:rsidP="00234F08">
      <w:pPr>
        <w:pStyle w:val="Recuodecorpodetexto"/>
        <w:ind w:left="1260"/>
      </w:pPr>
      <w:r>
        <w:t>R47 - Permitir a gestão dos dependentes.</w:t>
      </w:r>
    </w:p>
    <w:p w:rsidR="00234F08" w:rsidRDefault="00234F08" w:rsidP="00234F08"/>
    <w:p w:rsidR="00234F08" w:rsidRDefault="00234F08" w:rsidP="00234F0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3661"/>
      <w:r>
        <w:t>Conceito</w:t>
      </w:r>
      <w:bookmarkEnd w:id="4"/>
      <w:r>
        <w:tab/>
      </w:r>
    </w:p>
    <w:p w:rsidR="00234F08" w:rsidRDefault="00234F08" w:rsidP="00234F08"/>
    <w:p w:rsidR="00234F08" w:rsidRDefault="00234F08" w:rsidP="00234F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3662"/>
      <w:r>
        <w:t>Conceitos principais</w:t>
      </w:r>
      <w:bookmarkEnd w:id="5"/>
    </w:p>
    <w:p w:rsidR="00234F08" w:rsidRDefault="00234F08" w:rsidP="00234F0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34F08" w:rsidTr="0097135F">
        <w:trPr>
          <w:trHeight w:val="600"/>
        </w:trPr>
        <w:tc>
          <w:tcPr>
            <w:tcW w:w="1600" w:type="dxa"/>
          </w:tcPr>
          <w:p w:rsidR="00234F08" w:rsidRDefault="00234F08" w:rsidP="00234F0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 de Vacinação</w:t>
            </w:r>
          </w:p>
        </w:tc>
        <w:tc>
          <w:tcPr>
            <w:tcW w:w="4606" w:type="dxa"/>
          </w:tcPr>
          <w:p w:rsidR="00234F08" w:rsidRDefault="00234F0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os tipos de vacinação possíveis.</w:t>
            </w:r>
          </w:p>
        </w:tc>
      </w:tr>
    </w:tbl>
    <w:p w:rsidR="00234F08" w:rsidRDefault="00234F08" w:rsidP="00234F08">
      <w:pPr>
        <w:pStyle w:val="Cabealho"/>
        <w:rPr>
          <w:rFonts w:cs="Arial"/>
        </w:rPr>
      </w:pPr>
    </w:p>
    <w:p w:rsidR="00234F08" w:rsidRDefault="00234F08" w:rsidP="00234F08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3663"/>
      <w:r>
        <w:t>Conceitos associados</w:t>
      </w:r>
      <w:bookmarkEnd w:id="6"/>
    </w:p>
    <w:p w:rsidR="00234F08" w:rsidRDefault="00234F08" w:rsidP="00234F0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34F08" w:rsidTr="0097135F">
        <w:trPr>
          <w:trHeight w:val="600"/>
        </w:trPr>
        <w:tc>
          <w:tcPr>
            <w:tcW w:w="2338" w:type="dxa"/>
          </w:tcPr>
          <w:p w:rsidR="00234F08" w:rsidRDefault="00234F08" w:rsidP="00234F08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Dependentes</w:t>
            </w:r>
          </w:p>
        </w:tc>
        <w:tc>
          <w:tcPr>
            <w:tcW w:w="6732" w:type="dxa"/>
          </w:tcPr>
          <w:p w:rsidR="00234F08" w:rsidRDefault="00234F08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de uma pessoa enquanto dependente.</w:t>
            </w:r>
          </w:p>
        </w:tc>
      </w:tr>
    </w:tbl>
    <w:p w:rsidR="00234F08" w:rsidRDefault="00234F08" w:rsidP="00234F08">
      <w:pPr>
        <w:pStyle w:val="Cabealho"/>
        <w:rPr>
          <w:rFonts w:cs="Arial"/>
        </w:rPr>
      </w:pPr>
    </w:p>
    <w:p w:rsidR="00234F08" w:rsidRDefault="00234F08" w:rsidP="00234F08">
      <w:pPr>
        <w:rPr>
          <w:rFonts w:eastAsia="Arial Unicode MS"/>
        </w:rPr>
      </w:pPr>
    </w:p>
    <w:p w:rsidR="00234F08" w:rsidRDefault="00234F08" w:rsidP="00234F0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3664"/>
      <w:r>
        <w:lastRenderedPageBreak/>
        <w:t>Diagrama</w:t>
      </w:r>
      <w:bookmarkEnd w:id="7"/>
    </w:p>
    <w:p w:rsidR="00234F08" w:rsidRDefault="00234F08" w:rsidP="00234F0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34F08" w:rsidRDefault="002352F3" w:rsidP="00234F08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686050"/>
                <wp:effectExtent l="0" t="0" r="9525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Oval 5"/>
                        <wps:cNvSpPr>
                          <a:spLocks noChangeArrowheads="1"/>
                        </wps:cNvSpPr>
                        <wps:spPr bwMode="auto">
                          <a:xfrm>
                            <a:off x="420370" y="1004570"/>
                            <a:ext cx="184785" cy="1847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6"/>
                        <wps:cNvCnPr/>
                        <wps:spPr bwMode="auto">
                          <a:xfrm>
                            <a:off x="512445" y="1189355"/>
                            <a:ext cx="0" cy="1841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7"/>
                        <wps:cNvCnPr/>
                        <wps:spPr bwMode="auto">
                          <a:xfrm>
                            <a:off x="410210" y="1261110"/>
                            <a:ext cx="21526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8"/>
                        <wps:cNvCnPr/>
                        <wps:spPr bwMode="auto">
                          <a:xfrm flipH="1">
                            <a:off x="389890" y="1373505"/>
                            <a:ext cx="122555" cy="1847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512445" y="1373505"/>
                            <a:ext cx="123190" cy="1847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61620" y="1558290"/>
                            <a:ext cx="5861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35150" y="20320"/>
                            <a:ext cx="1558925" cy="1231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835150" y="133350"/>
                            <a:ext cx="3907155" cy="253238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717165" y="266700"/>
                            <a:ext cx="22358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Vacinação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76910" y="1394460"/>
                            <a:ext cx="115824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2030095" y="1281430"/>
                            <a:ext cx="1640840" cy="4616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338070" y="1353185"/>
                            <a:ext cx="113284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522220" y="1517015"/>
                            <a:ext cx="775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Vacinação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968115" y="1281430"/>
                            <a:ext cx="1579245" cy="4616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265295" y="1353185"/>
                            <a:ext cx="11080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429760" y="1517015"/>
                            <a:ext cx="775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Vacinação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030095" y="1865630"/>
                            <a:ext cx="1548765" cy="46164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317115" y="1937385"/>
                            <a:ext cx="11271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471420" y="2101850"/>
                            <a:ext cx="775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Vacinação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2030095" y="605155"/>
                            <a:ext cx="1537970" cy="46101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327910" y="676910"/>
                            <a:ext cx="111252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471420" y="840740"/>
                            <a:ext cx="775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Vacinação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968115" y="605155"/>
                            <a:ext cx="1435735" cy="4921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224655" y="676910"/>
                            <a:ext cx="10375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4358005" y="840740"/>
                            <a:ext cx="7753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52F3" w:rsidRDefault="002352F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Vacinação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.75pt;height:211.5pt;mso-position-horizontal-relative:char;mso-position-vertical-relative:line" coordsize="57626,26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6860;visibility:visible;mso-wrap-style:square">
                  <v:fill o:detectmouseclick="t"/>
                  <v:path o:connecttype="none"/>
                </v:shape>
                <v:oval id="Oval 5" o:spid="_x0000_s1028" style="position:absolute;left:4203;top:10045;width:1848;height:18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hp2sMA&#10;AADaAAAADwAAAGRycy9kb3ducmV2LnhtbESPQWsCMRSE7wX/Q3gFbzVbWUS2ZhcRCoUerNpDj8/N&#10;czd08xI3qcZ/3wiFHoeZ+YZZNckO4kJjMI4VPM8KEMSt04Y7BZ+H16cliBCRNQ6OScGNAjT15GGF&#10;lXZX3tFlHzuRIRwqVNDH6CspQ9uTxTBznjh7JzdajFmOndQjXjPcDnJeFAtp0XBe6NHTpqf2e/9j&#10;FXj/UZYpbU2Yp9PZvPNxd/s6KjV9TOsXEJFS/A//td+0ghLuV/INkP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5hp2sMAAADaAAAADwAAAAAAAAAAAAAAAACYAgAAZHJzL2Rv&#10;d25yZXYueG1sUEsFBgAAAAAEAAQA9QAAAIgDAAAAAA==&#10;" fillcolor="#ffc" strokecolor="#903" strokeweight="0"/>
                <v:line id="Line 6" o:spid="_x0000_s1029" style="position:absolute;visibility:visible;mso-wrap-style:square" from="5124,11893" to="5124,137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4NxHcAAAADaAAAADwAAAGRycy9kb3ducmV2LnhtbERPz2vCMBS+D/wfwhN2m6k7jFFNiwzF&#10;wRhM68HjM3k2ZclLbTLt/vvlMPD48f1e1qN34kpD7AIrmM8KEMQ6mI5bBYdm8/QKIiZkgy4wKfil&#10;CHU1eVhiacKNd3Tdp1bkEI4lKrAp9aWUUVvyGGehJ87cOQweU4ZDK82AtxzunXwuihfpsePcYLGn&#10;N0v6e//jFbj0JY/6VIRmve1Hvb7Yj09nlXqcjqsFiERjuov/3e9GQd6ar+QbIK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ODcR3AAAAA2gAAAA8AAAAAAAAAAAAAAAAA&#10;oQIAAGRycy9kb3ducmV2LnhtbFBLBQYAAAAABAAEAPkAAACOAwAAAAA=&#10;" strokecolor="#903" strokeweight="0"/>
                <v:line id="Line 7" o:spid="_x0000_s1030" style="position:absolute;visibility:visible;mso-wrap-style:square" from="4102,12611" to="6254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/UhsIAAADaAAAADwAAAGRycy9kb3ducmV2LnhtbESPQWsCMRSE74X+h/AK3mq2HsRujVKK&#10;RUGEdvXQ4zN5bpYmL9tN1PXfN4LgcZiZb5jpvPdOnKiLTWAFL8MCBLEOpuFawW77+TwBEROyQReY&#10;FFwownz2+DDF0oQzf9OpSrXIEI4lKrAptaWUUVvyGIehJc7eIXQeU5ZdLU2H5wz3To6KYiw9NpwX&#10;LLb0YUn/VkevwKUv+aP3Rdgulm2vF392vXFWqcFT//4GIlGf7uFbe2UUvML1Sr4BcvY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/UhsIAAADaAAAADwAAAAAAAAAAAAAA&#10;AAChAgAAZHJzL2Rvd25yZXYueG1sUEsFBgAAAAAEAAQA+QAAAJADAAAAAA==&#10;" strokecolor="#903" strokeweight="0"/>
                <v:line id="Line 8" o:spid="_x0000_s1031" style="position:absolute;flip:x;visibility:visible;mso-wrap-style:square" from="3898,13735" to="5124,1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pQRf8EAAADbAAAADwAAAGRycy9kb3ducmV2LnhtbESPT4sCMQzF7wt+hxLBm3b0IOusVWRA&#10;0KO6HryFaeYPO02HadX67c1B2FvCe3nvl/U2uU49aAitZwPzWQaKuPS25drA72U//QYVIrLFzjMZ&#10;eFGA7Wb0tcbc+ief6HGOtZIQDjkaaGLsc61D2ZDDMPM9sWiVHxxGWYda2wGfEu46vciypXbYsjQ0&#10;2FPRUPl3vjsDx+J0O6R0vV1fVbHAOqRqZZMxk3Ha/YCKlOK/+XN9sIIv9PKLDKA3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+lBF/wQAAANsAAAAPAAAAAAAAAAAAAAAA&#10;AKECAABkcnMvZG93bnJldi54bWxQSwUGAAAAAAQABAD5AAAAjwMAAAAA&#10;" strokecolor="#903" strokeweight="0"/>
                <v:line id="Line 9" o:spid="_x0000_s1032" style="position:absolute;visibility:visible;mso-wrap-style:square" from="5124,13735" to="6356,15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rect id="Rectangle 10" o:spid="_x0000_s1033" style="position:absolute;left:2616;top:15582;width:586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18351;top:203;width:15589;height:12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buGb4A&#10;AADbAAAADwAAAGRycy9kb3ducmV2LnhtbERP22oCMRB9L/gPYQRfSs2qoL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XW7hm+AAAA2wAAAA8AAAAAAAAAAAAAAAAAmAIAAGRycy9kb3ducmV2&#10;LnhtbFBLBQYAAAAABAAEAPUAAACDAwAAAAA=&#10;" fillcolor="#ffc" strokecolor="#903" strokeweight="0"/>
                <v:rect id="Rectangle 12" o:spid="_x0000_s1035" style="position:absolute;left:18351;top:1333;width:39072;height:25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92bb4A&#10;AADbAAAADwAAAGRycy9kb3ducmV2LnhtbERP22oCMRB9L/gPYQRfSs0qorI1igqCLyJVP2C6me41&#10;kyWJuv69EYS+zeFcZ7HqTCNu5HxpWcFomIAgzqwuOVdwOe++5iB8QNbYWCYFD/KwWvY+Fphqe+cf&#10;up1CLmII+xQVFCG0qZQ+K8igH9qWOHJ/1hkMEbpcaof3GG4aOU6SqTRYcmwosKVtQVl9uhoF61r6&#10;zzojXx2us2M1ta7Cza9Sg363/gYRqAv/4rd7r+P8Cbx+iQfI5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o/dm2+AAAA2wAAAA8AAAAAAAAAAAAAAAAAmAIAAGRycy9kb3ducmV2&#10;LnhtbFBLBQYAAAAABAAEAPUAAACDAwAAAAA=&#10;" fillcolor="#ffc" strokecolor="#903" strokeweight="0"/>
                <v:rect id="Rectangle 13" o:spid="_x0000_s1036" style="position:absolute;left:27171;top:2667;width:2235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Tipo</w:t>
                        </w: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Vacinação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6769,13944" to="18351,13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99vkcAAAADbAAAADwAAAGRycy9kb3ducmV2LnhtbERP24rCMBB9F/yHMMK+aeouK1KNIoKw&#10;grh4+YCxGdNqMylNbOvfm4UF3+ZwrjNfdrYUDdW+cKxgPEpAEGdOF2wUnE+b4RSED8gaS8ek4Eke&#10;lot+b46pdi0fqDkGI2II+xQV5CFUqZQ+y8miH7mKOHJXV1sMEdZG6hrbGG5L+ZkkE2mx4NiQY0Xr&#10;nLL78WEVtNV5mq3u+9tOG/O1TbD5vvw2Sn0MutUMRKAuvMX/7h8d50/g75d4gFy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Pfb5HAAAAA2wAAAA8AAAAAAAAAAAAAAAAA&#10;oQIAAGRycy9kb3ducmV2LnhtbFBLBQYAAAAABAAEAPkAAACOAwAAAAA=&#10;" strokecolor="#903" strokeweight="44e-5mm"/>
                <v:oval id="Oval 15" o:spid="_x0000_s1038" style="position:absolute;left:20300;top:12814;width:16409;height:4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23380;top:13531;width:11329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5222;top:15170;width:77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Vacinação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39681;top:12814;width:15792;height:4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42652;top:13531;width:1108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44297;top:15170;width:77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Vacinação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20300;top:18656;width:15488;height:4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23171;top:19373;width:11271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24714;top:21018;width:77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Vacinação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20300;top:6051;width:15380;height:4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23279;top:6769;width:1112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24714;top:8407;width:77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Vacinação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9681;top:6051;width:14357;height:49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42246;top:6769;width:1037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43580;top:8407;width:77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2352F3" w:rsidRDefault="002352F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Vacinação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34F08" w:rsidRDefault="00234F08" w:rsidP="00234F08">
      <w:pPr>
        <w:widowControl w:val="0"/>
        <w:jc w:val="center"/>
        <w:rPr>
          <w:rFonts w:cs="Arial"/>
        </w:rPr>
      </w:pPr>
    </w:p>
    <w:p w:rsidR="00234F08" w:rsidRDefault="00234F08" w:rsidP="00234F0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3665"/>
      <w:r>
        <w:lastRenderedPageBreak/>
        <w:t>Casos de Uso</w:t>
      </w:r>
      <w:bookmarkEnd w:id="8"/>
    </w:p>
    <w:p w:rsidR="00234F08" w:rsidRDefault="00234F08" w:rsidP="00234F08">
      <w:pPr>
        <w:pStyle w:val="Ttulo2"/>
      </w:pPr>
      <w:bookmarkStart w:id="9" w:name="_Toc404763666"/>
      <w:r>
        <w:t>Incluir Tipo de Vacinação</w:t>
      </w:r>
      <w:bookmarkEnd w:id="9"/>
      <w:r>
        <w:t> 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3667"/>
      <w:r>
        <w:t>Fluxo Básico</w:t>
      </w:r>
      <w:bookmarkEnd w:id="10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Tipo de Vacinação.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34F08" w:rsidRDefault="00234F08" w:rsidP="00234F08">
      <w:pPr>
        <w:pStyle w:val="Recuodecorpodetexto"/>
      </w:pPr>
    </w:p>
    <w:p w:rsidR="00234F08" w:rsidRDefault="00234F08" w:rsidP="00234F08">
      <w:pPr>
        <w:pStyle w:val="Ttulo2"/>
      </w:pPr>
      <w:bookmarkStart w:id="11" w:name="_Toc404763668"/>
      <w:r>
        <w:t>Alterar Tipo de Vacinação</w:t>
      </w:r>
      <w:bookmarkEnd w:id="11"/>
      <w:r>
        <w:t> 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3669"/>
      <w:r>
        <w:t>Fluxo Básico</w:t>
      </w:r>
      <w:bookmarkEnd w:id="12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Tipo de Vacinação.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informações do Tipo de Vacinação.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234F08" w:rsidRDefault="00234F08" w:rsidP="00234F08">
      <w:pPr>
        <w:pStyle w:val="Recuodecorpodetexto"/>
      </w:pPr>
    </w:p>
    <w:p w:rsidR="00234F08" w:rsidRDefault="00234F08" w:rsidP="00234F08">
      <w:pPr>
        <w:pStyle w:val="Ttulo2"/>
      </w:pPr>
      <w:bookmarkStart w:id="13" w:name="_Toc404763670"/>
      <w:r>
        <w:t>Excluir Tipo de Vacinação</w:t>
      </w:r>
      <w:bookmarkEnd w:id="13"/>
      <w:r>
        <w:t> 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3671"/>
      <w:r>
        <w:t>Fluxo Básico</w:t>
      </w:r>
      <w:bookmarkEnd w:id="14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Tipo de Vacinação.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3672"/>
      <w:r>
        <w:t>Exceções</w:t>
      </w:r>
      <w:bookmarkEnd w:id="15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o tipo de vacinação associado a um dependente. O sistema exibe a mensagem MSG0077 ("</w:t>
      </w:r>
      <w:proofErr w:type="gramStart"/>
      <w:r>
        <w:t>Este(</w:t>
      </w:r>
      <w:proofErr w:type="gramEnd"/>
      <w:r>
        <w:t>a) &lt;nome_do_conceito1&gt; está associado(a) ao(à) &lt;nome_do_conceito2&gt;.")</w:t>
      </w:r>
    </w:p>
    <w:p w:rsidR="00234F08" w:rsidRDefault="00234F08" w:rsidP="00234F08">
      <w:pPr>
        <w:pStyle w:val="Recuodecorpodetexto"/>
      </w:pPr>
    </w:p>
    <w:p w:rsidR="00234F08" w:rsidRDefault="00234F08" w:rsidP="00234F08">
      <w:pPr>
        <w:pStyle w:val="Ttulo2"/>
      </w:pPr>
      <w:bookmarkStart w:id="16" w:name="_Toc404763673"/>
      <w:r>
        <w:t>Anular Tipo de Vacinação</w:t>
      </w:r>
      <w:bookmarkEnd w:id="16"/>
      <w:r>
        <w:t> 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3674"/>
      <w:r>
        <w:lastRenderedPageBreak/>
        <w:t>Fluxo Básico</w:t>
      </w:r>
      <w:bookmarkEnd w:id="17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Tipo de Vacinação.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3675"/>
      <w:r>
        <w:t>Fluxo alternativo – Registro anulado – 4.4.1.3</w:t>
      </w:r>
      <w:bookmarkEnd w:id="18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</w:t>
      </w:r>
      <w:proofErr w:type="gramStart"/>
      <w:r>
        <w:t>)</w:t>
      </w:r>
      <w:proofErr w:type="gramEnd"/>
    </w:p>
    <w:p w:rsidR="00234F08" w:rsidRDefault="00234F08" w:rsidP="00234F08">
      <w:pPr>
        <w:pStyle w:val="Ttulo4"/>
        <w:numPr>
          <w:ilvl w:val="0"/>
          <w:numId w:val="0"/>
        </w:numPr>
        <w:ind w:left="1080"/>
      </w:pPr>
    </w:p>
    <w:p w:rsidR="00234F08" w:rsidRDefault="00234F08" w:rsidP="00234F08">
      <w:pPr>
        <w:pStyle w:val="Ttulo2"/>
      </w:pPr>
      <w:bookmarkStart w:id="19" w:name="_Toc404763676"/>
      <w:r>
        <w:t>Listar Tipo de Vacinação</w:t>
      </w:r>
      <w:bookmarkEnd w:id="19"/>
      <w:r>
        <w:t> </w:t>
      </w:r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3677"/>
      <w:r>
        <w:t>Fluxo Básico</w:t>
      </w:r>
      <w:bookmarkEnd w:id="20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Tipo de Vacinação.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234F08" w:rsidRDefault="00234F08" w:rsidP="00234F08">
      <w:pPr>
        <w:pStyle w:val="Recuodecorpodetexto"/>
      </w:pPr>
    </w:p>
    <w:p w:rsidR="00234F08" w:rsidRDefault="00234F08" w:rsidP="00234F08">
      <w:pPr>
        <w:pStyle w:val="Ttulo2"/>
      </w:pPr>
      <w:bookmarkStart w:id="21" w:name="_Toc404763678"/>
      <w:r>
        <w:t>Exceções comuns aos casos de uso Incluir e Alterar</w:t>
      </w:r>
      <w:bookmarkEnd w:id="21"/>
    </w:p>
    <w:p w:rsidR="00234F08" w:rsidRDefault="00234F08" w:rsidP="00234F08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3679"/>
      <w:r>
        <w:t>Exceções</w:t>
      </w:r>
      <w:bookmarkEnd w:id="22"/>
    </w:p>
    <w:p w:rsidR="00234F08" w:rsidRDefault="00234F08" w:rsidP="00234F0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informar tipo de vacinação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234F08" w:rsidRDefault="00234F08" w:rsidP="00234F08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63680"/>
      <w:r>
        <w:lastRenderedPageBreak/>
        <w:t>Anexos</w:t>
      </w:r>
      <w:bookmarkEnd w:id="23"/>
    </w:p>
    <w:p w:rsidR="00234F08" w:rsidRDefault="00234F08" w:rsidP="00234F08"/>
    <w:p w:rsidR="00234F08" w:rsidRDefault="00234F08" w:rsidP="00234F0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34F08" w:rsidRDefault="00234F08" w:rsidP="00234F08">
      <w:pPr>
        <w:widowControl w:val="0"/>
        <w:ind w:left="540"/>
        <w:rPr>
          <w:rFonts w:cs="Arial"/>
        </w:rPr>
      </w:pPr>
    </w:p>
    <w:sectPr w:rsidR="00234F08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4F08" w:rsidRDefault="00234F08" w:rsidP="002908D9">
      <w:r>
        <w:separator/>
      </w:r>
    </w:p>
  </w:endnote>
  <w:endnote w:type="continuationSeparator" w:id="0">
    <w:p w:rsidR="00234F08" w:rsidRDefault="00234F0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352F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34F0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Gisele de Jesus Silva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352F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352F3">
            <w:rPr>
              <w:sz w:val="20"/>
              <w:szCs w:val="20"/>
            </w:rPr>
            <w:t xml:space="preserve">Keila </w:t>
          </w:r>
          <w:proofErr w:type="spellStart"/>
          <w:r w:rsidRPr="002352F3">
            <w:rPr>
              <w:sz w:val="20"/>
              <w:szCs w:val="20"/>
            </w:rPr>
            <w:t>Joanês</w:t>
          </w:r>
          <w:proofErr w:type="spellEnd"/>
          <w:r w:rsidRPr="002352F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34F08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234F08">
            <w:rPr>
              <w:b/>
              <w:sz w:val="20"/>
              <w:szCs w:val="20"/>
            </w:rPr>
            <w:t xml:space="preserve"> </w:t>
          </w:r>
          <w:proofErr w:type="gramEnd"/>
          <w:r w:rsidR="00234F08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352F3" w:rsidRPr="002352F3">
            <w:rPr>
              <w:b/>
              <w:sz w:val="20"/>
              <w:szCs w:val="20"/>
            </w:rPr>
            <w:t>UCS0201 - Manter Tipos de Vacinação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9E6A837" wp14:editId="10D0133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4F08" w:rsidRDefault="00234F08" w:rsidP="002908D9">
      <w:r>
        <w:separator/>
      </w:r>
    </w:p>
  </w:footnote>
  <w:footnote w:type="continuationSeparator" w:id="0">
    <w:p w:rsidR="00234F08" w:rsidRDefault="00234F0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3D434F8" wp14:editId="1F00C5E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BB52C3B" wp14:editId="706EDEE9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686A8275" wp14:editId="591BBF68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88AF11E" wp14:editId="2550DACD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4F0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34F08"/>
    <w:rsid w:val="002352F3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05E00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4F0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34F0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34F0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34F0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34F0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34F0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34F0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34F0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34F08"/>
    <w:pPr>
      <w:ind w:left="0"/>
    </w:pPr>
  </w:style>
  <w:style w:type="paragraph" w:styleId="ndicedeilustraes">
    <w:name w:val="table of figures"/>
    <w:basedOn w:val="Normal"/>
    <w:next w:val="Normal"/>
    <w:semiHidden/>
    <w:rsid w:val="00234F08"/>
  </w:style>
  <w:style w:type="paragraph" w:styleId="Sumrio2">
    <w:name w:val="toc 2"/>
    <w:basedOn w:val="Normal"/>
    <w:next w:val="Normal"/>
    <w:autoRedefine/>
    <w:uiPriority w:val="39"/>
    <w:rsid w:val="00234F0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34F08"/>
    <w:pPr>
      <w:ind w:left="480"/>
    </w:pPr>
  </w:style>
  <w:style w:type="character" w:styleId="Hyperlink">
    <w:name w:val="Hyperlink"/>
    <w:basedOn w:val="Fontepargpadro"/>
    <w:uiPriority w:val="99"/>
    <w:rsid w:val="00234F0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34F0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34F0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34F0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34F0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34F0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34F08"/>
    <w:rPr>
      <w:sz w:val="16"/>
    </w:rPr>
  </w:style>
  <w:style w:type="character" w:styleId="Nmerodepgina">
    <w:name w:val="page number"/>
    <w:basedOn w:val="Fontepargpadro"/>
    <w:rsid w:val="00234F0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34F0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34F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34F0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34F08"/>
  </w:style>
  <w:style w:type="paragraph" w:styleId="Corpodetexto">
    <w:name w:val="Body Text"/>
    <w:basedOn w:val="Normal"/>
    <w:link w:val="CorpodetextoChar"/>
    <w:rsid w:val="00234F0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34F08"/>
    <w:rPr>
      <w:rFonts w:eastAsia="Arial Unicode MS"/>
    </w:rPr>
  </w:style>
  <w:style w:type="paragraph" w:customStyle="1" w:styleId="tabletext">
    <w:name w:val="tabletext"/>
    <w:basedOn w:val="Normal"/>
    <w:rsid w:val="00234F0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34F0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34F0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34F0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34F0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34F0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34F0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34F0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34F0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34F0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34F0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34F0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34F08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34F0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34F0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34F0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34F0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34F0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34F08"/>
    <w:pPr>
      <w:ind w:left="0"/>
    </w:pPr>
  </w:style>
  <w:style w:type="paragraph" w:styleId="ndicedeilustraes">
    <w:name w:val="table of figures"/>
    <w:basedOn w:val="Normal"/>
    <w:next w:val="Normal"/>
    <w:semiHidden/>
    <w:rsid w:val="00234F08"/>
  </w:style>
  <w:style w:type="paragraph" w:styleId="Sumrio2">
    <w:name w:val="toc 2"/>
    <w:basedOn w:val="Normal"/>
    <w:next w:val="Normal"/>
    <w:autoRedefine/>
    <w:uiPriority w:val="39"/>
    <w:rsid w:val="00234F0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34F08"/>
    <w:pPr>
      <w:ind w:left="480"/>
    </w:pPr>
  </w:style>
  <w:style w:type="character" w:styleId="Hyperlink">
    <w:name w:val="Hyperlink"/>
    <w:basedOn w:val="Fontepargpadro"/>
    <w:uiPriority w:val="99"/>
    <w:rsid w:val="00234F0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34F0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34F0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34F0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34F0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34F0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34F08"/>
    <w:rPr>
      <w:sz w:val="16"/>
    </w:rPr>
  </w:style>
  <w:style w:type="character" w:styleId="Nmerodepgina">
    <w:name w:val="page number"/>
    <w:basedOn w:val="Fontepargpadro"/>
    <w:rsid w:val="00234F0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34F0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34F0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34F0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34F08"/>
  </w:style>
  <w:style w:type="paragraph" w:styleId="Corpodetexto">
    <w:name w:val="Body Text"/>
    <w:basedOn w:val="Normal"/>
    <w:link w:val="CorpodetextoChar"/>
    <w:rsid w:val="00234F0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34F08"/>
    <w:rPr>
      <w:rFonts w:eastAsia="Arial Unicode MS"/>
    </w:rPr>
  </w:style>
  <w:style w:type="paragraph" w:customStyle="1" w:styleId="tabletext">
    <w:name w:val="tabletext"/>
    <w:basedOn w:val="Normal"/>
    <w:rsid w:val="00234F0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34F0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34F0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34F0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34F0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34F0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34F0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34F0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34F0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34F0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7AA81-F54C-4554-A2B4-A75A52197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545</Words>
  <Characters>4226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4762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2014-11-08T03:59:00Z</cp:lastPrinted>
  <dcterms:created xsi:type="dcterms:W3CDTF">2014-11-08T03:58:00Z</dcterms:created>
  <dcterms:modified xsi:type="dcterms:W3CDTF">2014-11-26T13:12:00Z</dcterms:modified>
</cp:coreProperties>
</file>