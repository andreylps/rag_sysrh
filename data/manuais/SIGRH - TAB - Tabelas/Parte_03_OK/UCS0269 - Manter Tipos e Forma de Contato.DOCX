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C30" w:rsidRDefault="00566C30" w:rsidP="00566C3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66C30" w:rsidRDefault="00566C30" w:rsidP="00566C30">
      <w:pPr>
        <w:widowControl w:val="0"/>
        <w:rPr>
          <w:rFonts w:cs="Arial"/>
          <w:sz w:val="20"/>
        </w:rPr>
      </w:pPr>
    </w:p>
    <w:p w:rsidR="00566C30" w:rsidRDefault="00566C30" w:rsidP="00566C30">
      <w:pPr>
        <w:widowControl w:val="0"/>
        <w:rPr>
          <w:rFonts w:cs="Arial"/>
          <w:sz w:val="20"/>
        </w:rPr>
      </w:pPr>
    </w:p>
    <w:p w:rsidR="00566C30" w:rsidRDefault="00566C30" w:rsidP="00566C30">
      <w:pPr>
        <w:widowControl w:val="0"/>
        <w:rPr>
          <w:rFonts w:cs="Arial"/>
          <w:sz w:val="20"/>
        </w:rPr>
      </w:pPr>
    </w:p>
    <w:p w:rsidR="00566C30" w:rsidRDefault="00566C30" w:rsidP="00566C30">
      <w:pPr>
        <w:widowControl w:val="0"/>
        <w:rPr>
          <w:rFonts w:cs="Arial"/>
          <w:sz w:val="20"/>
        </w:rPr>
      </w:pPr>
    </w:p>
    <w:p w:rsidR="00566C30" w:rsidRDefault="00566C30" w:rsidP="00566C3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66C30" w:rsidRDefault="00566C30" w:rsidP="00566C30">
      <w:pPr>
        <w:widowControl w:val="0"/>
        <w:rPr>
          <w:rFonts w:cs="Arial"/>
          <w:sz w:val="20"/>
          <w:u w:val="single"/>
        </w:rPr>
      </w:pPr>
    </w:p>
    <w:p w:rsidR="00566C30" w:rsidRDefault="00566C30" w:rsidP="00566C3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66C30" w:rsidRDefault="00566C30" w:rsidP="00566C30">
      <w:pPr>
        <w:widowControl w:val="0"/>
        <w:rPr>
          <w:rFonts w:cs="Arial"/>
          <w:sz w:val="20"/>
        </w:rPr>
      </w:pPr>
    </w:p>
    <w:p w:rsidR="00566C30" w:rsidRDefault="00566C30" w:rsidP="00566C30">
      <w:pPr>
        <w:widowControl w:val="0"/>
        <w:rPr>
          <w:rFonts w:cs="Arial"/>
          <w:sz w:val="20"/>
        </w:rPr>
      </w:pPr>
    </w:p>
    <w:p w:rsidR="00566C30" w:rsidRDefault="00566C30" w:rsidP="00566C30">
      <w:pPr>
        <w:widowControl w:val="0"/>
        <w:rPr>
          <w:rFonts w:cs="Arial"/>
          <w:sz w:val="20"/>
        </w:rPr>
      </w:pPr>
    </w:p>
    <w:p w:rsidR="00566C30" w:rsidRDefault="00566C30" w:rsidP="00566C3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66C30" w:rsidRDefault="00566C30" w:rsidP="00566C30">
      <w:pPr>
        <w:widowControl w:val="0"/>
        <w:rPr>
          <w:rFonts w:cs="Arial"/>
          <w:sz w:val="20"/>
        </w:rPr>
      </w:pPr>
    </w:p>
    <w:p w:rsidR="00566C30" w:rsidRDefault="00566C30" w:rsidP="00566C30">
      <w:pPr>
        <w:widowControl w:val="0"/>
        <w:rPr>
          <w:rFonts w:cs="Arial"/>
          <w:sz w:val="20"/>
        </w:rPr>
      </w:pPr>
    </w:p>
    <w:p w:rsidR="00566C30" w:rsidRDefault="00566C30" w:rsidP="00566C30">
      <w:pPr>
        <w:widowControl w:val="0"/>
        <w:rPr>
          <w:rFonts w:cs="Arial"/>
        </w:rPr>
      </w:pPr>
    </w:p>
    <w:p w:rsidR="00566C30" w:rsidRDefault="00566C30" w:rsidP="00566C30">
      <w:pPr>
        <w:pStyle w:val="Capa"/>
        <w:rPr>
          <w:color w:val="FF9900"/>
        </w:rPr>
      </w:pPr>
      <w:r>
        <w:t>SINDRAPE</w:t>
      </w:r>
    </w:p>
    <w:p w:rsidR="00566C30" w:rsidRDefault="00566C30" w:rsidP="00566C3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66C30" w:rsidRPr="00566C30" w:rsidRDefault="00566C30" w:rsidP="00566C30">
      <w:pPr>
        <w:widowControl w:val="0"/>
        <w:rPr>
          <w:color w:val="000080"/>
        </w:rPr>
      </w:pPr>
    </w:p>
    <w:p w:rsidR="00566C30" w:rsidRPr="00566C30" w:rsidRDefault="00566C30" w:rsidP="00566C30">
      <w:pPr>
        <w:widowControl w:val="0"/>
        <w:jc w:val="right"/>
        <w:rPr>
          <w:rFonts w:cs="Arial"/>
          <w:b/>
          <w:bCs/>
          <w:color w:val="000080"/>
        </w:rPr>
      </w:pPr>
    </w:p>
    <w:p w:rsidR="00566C30" w:rsidRDefault="00566C30" w:rsidP="00566C30">
      <w:pPr>
        <w:pStyle w:val="Capa"/>
        <w:rPr>
          <w:color w:val="FF9900"/>
        </w:rPr>
      </w:pPr>
      <w:r>
        <w:t>UCS0269 – Manter Tipos e Formas de Contato de Acidentes de Trabalho</w:t>
      </w:r>
    </w:p>
    <w:p w:rsidR="00566C30" w:rsidRDefault="00566C30" w:rsidP="00566C30">
      <w:pPr>
        <w:widowControl w:val="0"/>
        <w:rPr>
          <w:rFonts w:cs="Arial"/>
        </w:rPr>
      </w:pPr>
    </w:p>
    <w:p w:rsidR="00566C30" w:rsidRDefault="00566C30" w:rsidP="00566C30">
      <w:pPr>
        <w:widowControl w:val="0"/>
      </w:pPr>
    </w:p>
    <w:p w:rsidR="00566C30" w:rsidRDefault="00566C30" w:rsidP="00566C3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66C30" w:rsidRPr="00566C30" w:rsidRDefault="00566C30" w:rsidP="00566C30">
      <w:pPr>
        <w:pStyle w:val="Corpodetexto3"/>
        <w:widowControl w:val="0"/>
        <w:spacing w:after="0"/>
        <w:rPr>
          <w:rFonts w:cs="Arial"/>
        </w:rPr>
      </w:pPr>
      <w:r w:rsidRPr="00566C30">
        <w:rPr>
          <w:rFonts w:cs="Arial"/>
        </w:rPr>
        <w:lastRenderedPageBreak/>
        <w:t>Histórico de Revisões</w:t>
      </w:r>
    </w:p>
    <w:p w:rsidR="00566C30" w:rsidRDefault="00566C30" w:rsidP="00566C30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566C30" w:rsidTr="00566C3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66C30" w:rsidTr="00566C3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09/10/2007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566C30" w:rsidTr="00566C3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566C30" w:rsidTr="00566C3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66C30" w:rsidTr="00566C3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30" w:rsidRDefault="00566C30" w:rsidP="00566C3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66C30" w:rsidRDefault="00566C30" w:rsidP="00566C3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66C30" w:rsidRPr="00566C30" w:rsidRDefault="00566C30" w:rsidP="00566C30">
      <w:pPr>
        <w:pStyle w:val="Corpodetexto3"/>
        <w:widowControl w:val="0"/>
        <w:spacing w:after="0"/>
        <w:jc w:val="left"/>
        <w:rPr>
          <w:rFonts w:cs="Arial"/>
        </w:rPr>
      </w:pPr>
      <w:r w:rsidRPr="00566C30">
        <w:rPr>
          <w:rFonts w:cs="Arial"/>
        </w:rPr>
        <w:lastRenderedPageBreak/>
        <w:t>Índice</w:t>
      </w:r>
    </w:p>
    <w:p w:rsidR="00566C30" w:rsidRPr="00566C30" w:rsidRDefault="00566C30" w:rsidP="00566C30">
      <w:pPr>
        <w:pStyle w:val="Corpodetexto3"/>
        <w:widowControl w:val="0"/>
        <w:spacing w:after="0"/>
        <w:jc w:val="left"/>
        <w:rPr>
          <w:rFonts w:cs="Arial"/>
        </w:rPr>
      </w:pPr>
    </w:p>
    <w:p w:rsidR="00AA5800" w:rsidRDefault="00566C3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692" w:history="1">
        <w:r w:rsidR="00AA5800" w:rsidRPr="00414D79">
          <w:rPr>
            <w:rStyle w:val="Hyperlink"/>
            <w:noProof/>
          </w:rPr>
          <w:t>1.</w:t>
        </w:r>
        <w:r w:rsidR="00AA580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A5800" w:rsidRPr="00414D79">
          <w:rPr>
            <w:rStyle w:val="Hyperlink"/>
            <w:noProof/>
          </w:rPr>
          <w:t>Pacote/Caso de Uso</w:t>
        </w:r>
        <w:r w:rsidR="00AA5800">
          <w:rPr>
            <w:noProof/>
            <w:webHidden/>
          </w:rPr>
          <w:tab/>
        </w:r>
        <w:r w:rsidR="00AA5800">
          <w:rPr>
            <w:noProof/>
            <w:webHidden/>
          </w:rPr>
          <w:fldChar w:fldCharType="begin"/>
        </w:r>
        <w:r w:rsidR="00AA5800">
          <w:rPr>
            <w:noProof/>
            <w:webHidden/>
          </w:rPr>
          <w:instrText xml:space="preserve"> PAGEREF _Toc404765692 \h </w:instrText>
        </w:r>
        <w:r w:rsidR="00AA5800">
          <w:rPr>
            <w:noProof/>
            <w:webHidden/>
          </w:rPr>
        </w:r>
        <w:r w:rsidR="00AA5800">
          <w:rPr>
            <w:noProof/>
            <w:webHidden/>
          </w:rPr>
          <w:fldChar w:fldCharType="separate"/>
        </w:r>
        <w:r w:rsidR="00AA5800">
          <w:rPr>
            <w:noProof/>
            <w:webHidden/>
          </w:rPr>
          <w:t>4</w:t>
        </w:r>
        <w:r w:rsidR="00AA5800"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3" w:history="1">
        <w:r w:rsidRPr="00414D7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4" w:history="1">
        <w:r w:rsidRPr="00414D7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5" w:history="1">
        <w:r w:rsidRPr="00414D7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6" w:history="1">
        <w:r w:rsidRPr="00414D7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7" w:history="1">
        <w:r w:rsidRPr="00414D7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8" w:history="1">
        <w:r w:rsidRPr="00414D7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99" w:history="1">
        <w:r w:rsidRPr="00414D7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00" w:history="1">
        <w:r w:rsidRPr="00414D7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Incluir Tipo e Forma de Contato de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01" w:history="1">
        <w:r w:rsidRPr="00414D7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02" w:history="1">
        <w:r w:rsidRPr="00414D7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Alterar Tipo e Forma de Contato de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03" w:history="1">
        <w:r w:rsidRPr="00414D7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04" w:history="1">
        <w:r w:rsidRPr="00414D7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Excluir Tipo e Forma de Contato de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05" w:history="1">
        <w:r w:rsidRPr="00414D7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06" w:history="1">
        <w:r w:rsidRPr="00414D7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Anular Tipo e Forma de Contato de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07" w:history="1">
        <w:r w:rsidRPr="00414D7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08" w:history="1">
        <w:r w:rsidRPr="00414D79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09" w:history="1">
        <w:r w:rsidRPr="00414D7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Listar Tipos e Formas de Contato de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10" w:history="1">
        <w:r w:rsidRPr="00414D7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11" w:history="1">
        <w:r w:rsidRPr="00414D79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12" w:history="1">
        <w:r w:rsidRPr="00414D79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5800" w:rsidRDefault="00AA580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13" w:history="1">
        <w:r w:rsidRPr="00414D7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14D7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66C30" w:rsidRDefault="00566C30" w:rsidP="00566C30">
      <w:pPr>
        <w:pStyle w:val="Sumrio1"/>
      </w:pPr>
      <w:r>
        <w:fldChar w:fldCharType="end"/>
      </w:r>
    </w:p>
    <w:p w:rsidR="00566C30" w:rsidRDefault="00566C30" w:rsidP="00566C30">
      <w:pPr>
        <w:widowControl w:val="0"/>
        <w:rPr>
          <w:rFonts w:cs="Arial"/>
          <w:b/>
          <w:bCs/>
          <w:color w:val="000000"/>
        </w:rPr>
      </w:pPr>
    </w:p>
    <w:p w:rsidR="00566C30" w:rsidRDefault="00566C30" w:rsidP="00566C30">
      <w:pPr>
        <w:pStyle w:val="Heading"/>
        <w:rPr>
          <w:rFonts w:cs="Arial"/>
          <w:szCs w:val="24"/>
          <w:lang w:val="pt-BR"/>
        </w:rPr>
      </w:pPr>
    </w:p>
    <w:p w:rsidR="00566C30" w:rsidRDefault="00566C30" w:rsidP="00566C30">
      <w:pPr>
        <w:pStyle w:val="Heading"/>
      </w:pPr>
    </w:p>
    <w:p w:rsidR="00566C30" w:rsidRDefault="00566C30" w:rsidP="00566C30">
      <w:pPr>
        <w:pStyle w:val="Heading"/>
        <w:jc w:val="center"/>
      </w:pPr>
      <w:bookmarkStart w:id="0" w:name="_GoBack"/>
      <w:bookmarkEnd w:id="0"/>
    </w:p>
    <w:p w:rsidR="00566C30" w:rsidRDefault="00566C30" w:rsidP="00566C3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66C30" w:rsidRDefault="00566C30" w:rsidP="00566C3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5692"/>
      <w:r>
        <w:lastRenderedPageBreak/>
        <w:t>Pacote/Caso de Uso</w:t>
      </w:r>
      <w:bookmarkEnd w:id="1"/>
    </w:p>
    <w:p w:rsidR="00566C30" w:rsidRDefault="00566C30" w:rsidP="00566C30"/>
    <w:p w:rsidR="00566C30" w:rsidRDefault="00566C30" w:rsidP="00566C30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Tipos e Formas de Contato de Acidentes de Trabalho</w:t>
      </w:r>
    </w:p>
    <w:p w:rsidR="00566C30" w:rsidRDefault="00566C30" w:rsidP="00566C30">
      <w:pPr>
        <w:widowControl w:val="0"/>
        <w:ind w:left="902"/>
        <w:rPr>
          <w:rFonts w:cs="Arial"/>
          <w:b/>
          <w:bCs/>
          <w:color w:val="FF0000"/>
        </w:rPr>
      </w:pPr>
    </w:p>
    <w:p w:rsidR="00566C30" w:rsidRDefault="00566C30" w:rsidP="00566C3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5693"/>
      <w:r>
        <w:t>Descrição</w:t>
      </w:r>
      <w:bookmarkEnd w:id="2"/>
    </w:p>
    <w:p w:rsidR="00566C30" w:rsidRDefault="00566C30" w:rsidP="00566C30">
      <w:pPr>
        <w:pStyle w:val="Recuodecorpodetexto2"/>
        <w:widowControl w:val="0"/>
        <w:ind w:left="1620" w:firstLine="0"/>
        <w:rPr>
          <w:sz w:val="24"/>
        </w:rPr>
      </w:pPr>
    </w:p>
    <w:p w:rsidR="00566C30" w:rsidRDefault="00566C30" w:rsidP="00566C3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tipos e formas de contato de acidentes de trabalho.</w:t>
      </w:r>
    </w:p>
    <w:p w:rsidR="00566C30" w:rsidRDefault="00566C30" w:rsidP="00566C30">
      <w:pPr>
        <w:pStyle w:val="Recuodecorpodetexto2"/>
        <w:widowControl w:val="0"/>
        <w:ind w:left="1620" w:firstLine="0"/>
        <w:rPr>
          <w:sz w:val="24"/>
        </w:rPr>
      </w:pPr>
    </w:p>
    <w:p w:rsidR="00566C30" w:rsidRDefault="00566C30" w:rsidP="00566C3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5694"/>
      <w:r>
        <w:t>Requisitos atendidos</w:t>
      </w:r>
      <w:bookmarkEnd w:id="3"/>
    </w:p>
    <w:p w:rsidR="00566C30" w:rsidRDefault="00566C30" w:rsidP="00566C30"/>
    <w:p w:rsidR="00566C30" w:rsidRDefault="00566C30" w:rsidP="00566C30">
      <w:pPr>
        <w:pStyle w:val="Recuodecorpodetexto"/>
        <w:ind w:left="1260"/>
      </w:pPr>
      <w:r>
        <w:t>R2 – Registrar Comunicado de Acidente de Trabalho</w:t>
      </w:r>
    </w:p>
    <w:p w:rsidR="00566C30" w:rsidRDefault="00566C30" w:rsidP="00566C30"/>
    <w:p w:rsidR="00566C30" w:rsidRDefault="00566C30" w:rsidP="00566C30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5695"/>
      <w:r>
        <w:t>Conceito</w:t>
      </w:r>
      <w:bookmarkEnd w:id="4"/>
      <w:r>
        <w:tab/>
      </w:r>
    </w:p>
    <w:p w:rsidR="00566C30" w:rsidRDefault="00566C30" w:rsidP="00566C30"/>
    <w:p w:rsidR="00566C30" w:rsidRDefault="00566C30" w:rsidP="00566C3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5696"/>
      <w:r>
        <w:t>Conceitos principais</w:t>
      </w:r>
      <w:bookmarkEnd w:id="5"/>
    </w:p>
    <w:p w:rsidR="00566C30" w:rsidRDefault="00566C30" w:rsidP="00566C30">
      <w:pPr>
        <w:pStyle w:val="Cabealho"/>
        <w:rPr>
          <w:rFonts w:cs="Arial"/>
        </w:rPr>
      </w:pPr>
    </w:p>
    <w:p w:rsidR="00566C30" w:rsidRDefault="00566C30" w:rsidP="00566C3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66C30" w:rsidTr="0097135F">
        <w:trPr>
          <w:trHeight w:val="600"/>
        </w:trPr>
        <w:tc>
          <w:tcPr>
            <w:tcW w:w="1600" w:type="dxa"/>
          </w:tcPr>
          <w:p w:rsidR="00566C30" w:rsidRDefault="00566C30" w:rsidP="00566C3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 e forma de contato de acidente de trabalho</w:t>
            </w:r>
          </w:p>
        </w:tc>
        <w:tc>
          <w:tcPr>
            <w:tcW w:w="4606" w:type="dxa"/>
          </w:tcPr>
          <w:p w:rsidR="00566C30" w:rsidRDefault="00566C3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Como ocorreu o acidente, identificando o contato do agente causador com o servidor. Contato de pele com o fogo, por exemplo.</w:t>
            </w:r>
          </w:p>
        </w:tc>
      </w:tr>
    </w:tbl>
    <w:p w:rsidR="00566C30" w:rsidRDefault="00566C30" w:rsidP="00566C30">
      <w:pPr>
        <w:pStyle w:val="Cabealho"/>
        <w:rPr>
          <w:rFonts w:cs="Arial"/>
        </w:rPr>
      </w:pPr>
    </w:p>
    <w:p w:rsidR="00566C30" w:rsidRDefault="00566C30" w:rsidP="00566C30">
      <w:pPr>
        <w:rPr>
          <w:rFonts w:cs="Arial"/>
        </w:rPr>
      </w:pPr>
    </w:p>
    <w:p w:rsidR="00566C30" w:rsidRDefault="00566C30" w:rsidP="00566C3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5697"/>
      <w:r>
        <w:t>Conceitos associados</w:t>
      </w:r>
      <w:bookmarkEnd w:id="6"/>
    </w:p>
    <w:p w:rsidR="00566C30" w:rsidRDefault="00566C30" w:rsidP="00566C30">
      <w:pPr>
        <w:pStyle w:val="Cabealho"/>
        <w:ind w:firstLine="709"/>
        <w:rPr>
          <w:rFonts w:cs="Arial"/>
        </w:rPr>
      </w:pPr>
    </w:p>
    <w:p w:rsidR="00566C30" w:rsidRDefault="00566C30" w:rsidP="00566C30">
      <w:pPr>
        <w:pStyle w:val="Cabealho"/>
        <w:ind w:firstLine="709"/>
        <w:rPr>
          <w:rFonts w:cs="Arial"/>
        </w:rPr>
      </w:pPr>
      <w:r>
        <w:rPr>
          <w:rFonts w:cs="Arial"/>
        </w:rPr>
        <w:t>Não se aplica</w:t>
      </w:r>
    </w:p>
    <w:p w:rsidR="00566C30" w:rsidRDefault="00566C30" w:rsidP="00566C30">
      <w:pPr>
        <w:rPr>
          <w:rFonts w:eastAsia="Arial Unicode MS"/>
        </w:rPr>
      </w:pPr>
    </w:p>
    <w:p w:rsidR="00566C30" w:rsidRDefault="00566C30" w:rsidP="00566C3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5698"/>
      <w:r>
        <w:lastRenderedPageBreak/>
        <w:t>Diagrama</w:t>
      </w:r>
      <w:bookmarkEnd w:id="7"/>
    </w:p>
    <w:p w:rsidR="00566C30" w:rsidRDefault="00566C30" w:rsidP="00566C3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66C30" w:rsidRDefault="00AA5800" w:rsidP="00566C3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686050"/>
                <wp:effectExtent l="0" t="0" r="0" b="0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52855" y="19050"/>
                            <a:ext cx="1784985" cy="1136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52855" y="123190"/>
                            <a:ext cx="4481195" cy="25438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42110" y="247015"/>
                            <a:ext cx="35852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r w:rsidRPr="00AA5800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UCS - Manter tipos e formas de contato de acidente de trabalho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89255" y="398780"/>
                            <a:ext cx="170815" cy="170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74980" y="569595"/>
                            <a:ext cx="0" cy="170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79730" y="635635"/>
                            <a:ext cx="1993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60680" y="740410"/>
                            <a:ext cx="114300" cy="170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74980" y="740410"/>
                            <a:ext cx="113665" cy="170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00025" y="911225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Usuario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338580" y="464820"/>
                            <a:ext cx="2287905" cy="6457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775460" y="560070"/>
                            <a:ext cx="14814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Forma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737360" y="711835"/>
                            <a:ext cx="14839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Contato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21230" y="863600"/>
                            <a:ext cx="563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433830" y="1186180"/>
                            <a:ext cx="2278380" cy="6457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41500" y="1281430"/>
                            <a:ext cx="14979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Forma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31975" y="1433195"/>
                            <a:ext cx="14839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Contato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316480" y="1584960"/>
                            <a:ext cx="563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338580" y="1898015"/>
                            <a:ext cx="2287905" cy="6457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775460" y="1993265"/>
                            <a:ext cx="14935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Forma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737360" y="2145030"/>
                            <a:ext cx="14839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Contato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221230" y="2296795"/>
                            <a:ext cx="563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3408045" y="825500"/>
                            <a:ext cx="2278380" cy="6457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835400" y="920750"/>
                            <a:ext cx="14776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Forma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806825" y="1072515"/>
                            <a:ext cx="14839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Contato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291330" y="1224280"/>
                            <a:ext cx="563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3408045" y="1546860"/>
                            <a:ext cx="2278380" cy="6457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797300" y="1642110"/>
                            <a:ext cx="15494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Formas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806825" y="1793875"/>
                            <a:ext cx="14839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Contato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291330" y="1945640"/>
                            <a:ext cx="563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5800" w:rsidRDefault="00AA580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617220" y="854075"/>
                            <a:ext cx="63563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453pt;height:211.5pt;mso-position-horizontal-relative:char;mso-position-vertical-relative:line" coordsize="57531,2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6860;visibility:visible;mso-wrap-style:square">
                  <v:fill o:detectmouseclick="t"/>
                  <v:path o:connecttype="none"/>
                </v:shape>
                <v:rect id="Rectangle 5" o:spid="_x0000_s1028" style="position:absolute;left:12528;top:190;width:17850;height:11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528;top:1231;width:44812;height:25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6421;top:2470;width:3585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r w:rsidRPr="00AA5800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UCS - Manter tipos e formas de contato de acidente de trabalho</w:t>
                        </w:r>
                      </w:p>
                    </w:txbxContent>
                  </v:textbox>
                </v:rect>
                <v:oval id="Oval 8" o:spid="_x0000_s1031" style="position:absolute;left:3892;top:3987;width:1708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749,5695" to="4749,7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797,6356" to="5791,6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606,7404" to="4749,9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749,7404" to="5886,9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000;top:9112;width:488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Usuario </w:t>
                        </w:r>
                      </w:p>
                    </w:txbxContent>
                  </v:textbox>
                </v:rect>
                <v:oval id="Oval 14" o:spid="_x0000_s1037" style="position:absolute;left:13385;top:4648;width:22879;height:6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7754;top:5600;width:1481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Forma de </w:t>
                        </w:r>
                      </w:p>
                    </w:txbxContent>
                  </v:textbox>
                </v:rect>
                <v:rect id="Rectangle 16" o:spid="_x0000_s1039" style="position:absolute;left:17373;top:7118;width:1484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Contato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2212;top:8636;width:563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4338;top:11861;width:22784;height:6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8415;top:12814;width:1497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Forma de </w:t>
                        </w:r>
                      </w:p>
                    </w:txbxContent>
                  </v:textbox>
                </v:rect>
                <v:rect id="Rectangle 20" o:spid="_x0000_s1043" style="position:absolute;left:18319;top:14331;width:1484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Contato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23164;top:15849;width:563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13385;top:18980;width:22879;height:6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17754;top:19932;width:1493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Forma de </w:t>
                        </w:r>
                      </w:p>
                    </w:txbxContent>
                  </v:textbox>
                </v:rect>
                <v:rect id="Rectangle 24" o:spid="_x0000_s1047" style="position:absolute;left:17373;top:21450;width:1484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Contato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" o:spid="_x0000_s1048" style="position:absolute;left:22212;top:22967;width:563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34080;top:8255;width:22784;height:6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38354;top:9207;width:147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Forma de </w:t>
                        </w:r>
                      </w:p>
                    </w:txbxContent>
                  </v:textbox>
                </v:rect>
                <v:rect id="Rectangle 28" o:spid="_x0000_s1051" style="position:absolute;left:38068;top:10725;width:1484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Contato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42913;top:12242;width:563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30" o:spid="_x0000_s1053" style="position:absolute;left:34080;top:15468;width:22784;height:6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<v:rect id="Rectangle 31" o:spid="_x0000_s1054" style="position:absolute;left:37973;top:16421;width:1549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Formas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2" o:spid="_x0000_s1055" style="position:absolute;left:38068;top:17938;width:1484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Contato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3" o:spid="_x0000_s1056" style="position:absolute;left:42913;top:19456;width:563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AA5800" w:rsidRDefault="00AA580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line id="Line 34" o:spid="_x0000_s1057" style="position:absolute;visibility:visible;mso-wrap-style:square" from="6172,8540" to="12528,8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ALb8QAAADbAAAADwAAAGRycy9kb3ducmV2LnhtbESPQWvCQBSE7wX/w/KE3upGC1JjNiJC&#10;RURaquL5kX1mg9m3aXZN4r/vFgo9DjPzDZOtBluLjlpfOVYwnSQgiAunKy4VnE/vL28gfEDWWDsm&#10;BQ/ysMpHTxmm2vX8Rd0xlCJC2KeowITQpFL6wpBFP3ENcfSurrUYomxLqVvsI9zWcpYkc2mx4rhg&#10;sKGNoeJ2vFsFfSdv3wvfbffnw2N6+fgszKn0Sj2Ph/USRKAh/If/2jut4HUOv1/iD5D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sAtvxAAAANsAAAAPAAAAAAAAAAAA&#10;AAAAAKECAABkcnMvZG93bnJldi54bWxQSwUGAAAAAAQABAD5AAAAkgMAAAAA&#10;" strokecolor="#903" strokeweight="42e-5mm"/>
                <w10:anchorlock/>
              </v:group>
            </w:pict>
          </mc:Fallback>
        </mc:AlternateContent>
      </w:r>
    </w:p>
    <w:p w:rsidR="00566C30" w:rsidRDefault="00566C30" w:rsidP="00566C3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5699"/>
      <w:r>
        <w:lastRenderedPageBreak/>
        <w:t>Casos de Uso</w:t>
      </w:r>
      <w:bookmarkEnd w:id="8"/>
    </w:p>
    <w:p w:rsidR="00566C30" w:rsidRDefault="00566C30" w:rsidP="00566C30">
      <w:pPr>
        <w:pStyle w:val="Ttulo2"/>
      </w:pPr>
      <w:r>
        <w:rPr>
          <w:vanish/>
        </w:rPr>
        <w:t xml:space="preserve">UCS101 </w:t>
      </w:r>
      <w:bookmarkStart w:id="9" w:name="_Toc404765700"/>
      <w:r>
        <w:t>Incluir Tipo e Forma de Contato de Acidente de Trabalho</w:t>
      </w:r>
      <w:bookmarkEnd w:id="9"/>
      <w:r>
        <w:t> </w:t>
      </w:r>
    </w:p>
    <w:p w:rsidR="00566C30" w:rsidRDefault="00566C30" w:rsidP="00566C3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5701"/>
      <w:r>
        <w:t>Fluxo Básico</w:t>
      </w:r>
      <w:bookmarkEnd w:id="10"/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e formas de contato de acidente de trabalho.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566C30" w:rsidRDefault="00566C30" w:rsidP="00566C30">
      <w:pPr>
        <w:pStyle w:val="Recuodecorpodetexto"/>
      </w:pPr>
    </w:p>
    <w:p w:rsidR="00566C30" w:rsidRDefault="00566C30" w:rsidP="00566C30">
      <w:pPr>
        <w:pStyle w:val="Ttulo2"/>
      </w:pPr>
      <w:r>
        <w:rPr>
          <w:vanish/>
        </w:rPr>
        <w:t xml:space="preserve">UCS102 </w:t>
      </w:r>
      <w:bookmarkStart w:id="11" w:name="_Toc404765702"/>
      <w:r>
        <w:t>Alterar Tipo e Forma de Contato de Acidente de Trabalho</w:t>
      </w:r>
      <w:bookmarkEnd w:id="11"/>
      <w:r>
        <w:t> </w:t>
      </w:r>
    </w:p>
    <w:p w:rsidR="00566C30" w:rsidRDefault="00566C30" w:rsidP="00566C3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5703"/>
      <w:r>
        <w:t>Fluxo Básico</w:t>
      </w:r>
      <w:bookmarkEnd w:id="12"/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e formas de contato de acidente de trabalho.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tipo e forma de contato de acidente de trabalho.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566C30" w:rsidRDefault="00566C30" w:rsidP="00566C30">
      <w:pPr>
        <w:pStyle w:val="Ttulo2"/>
      </w:pPr>
      <w:r>
        <w:rPr>
          <w:vanish/>
        </w:rPr>
        <w:t xml:space="preserve">UCS103 </w:t>
      </w:r>
      <w:bookmarkStart w:id="13" w:name="_Toc404765704"/>
      <w:r>
        <w:t>Excluir Tipo e Forma de Contato de Acidente de Trabalho</w:t>
      </w:r>
      <w:bookmarkEnd w:id="13"/>
      <w:r>
        <w:t> </w:t>
      </w:r>
    </w:p>
    <w:p w:rsidR="00566C30" w:rsidRDefault="00566C30" w:rsidP="00566C3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5705"/>
      <w:r>
        <w:t>Fluxo Básico</w:t>
      </w:r>
      <w:bookmarkEnd w:id="14"/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e formas de contato de acidente de trabalho.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566C30" w:rsidRDefault="00566C30" w:rsidP="00566C30">
      <w:pPr>
        <w:pStyle w:val="Recuodecorpodetexto"/>
      </w:pPr>
    </w:p>
    <w:p w:rsidR="00566C30" w:rsidRDefault="00566C30" w:rsidP="00566C30">
      <w:pPr>
        <w:pStyle w:val="Ttulo2"/>
      </w:pPr>
      <w:r>
        <w:rPr>
          <w:vanish/>
        </w:rPr>
        <w:lastRenderedPageBreak/>
        <w:t xml:space="preserve">UCS104 </w:t>
      </w:r>
      <w:bookmarkStart w:id="15" w:name="_Toc404765706"/>
      <w:r>
        <w:t>Anular Tipo e Forma de Contato de Acidente de Trabalho</w:t>
      </w:r>
      <w:bookmarkEnd w:id="15"/>
      <w:r>
        <w:t> </w:t>
      </w:r>
    </w:p>
    <w:p w:rsidR="00566C30" w:rsidRDefault="00566C30" w:rsidP="00566C3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5707"/>
      <w:r>
        <w:t>Fluxo Básico</w:t>
      </w:r>
      <w:bookmarkEnd w:id="16"/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e formas de contato de acidente de trabalho.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566C30" w:rsidRDefault="00566C30" w:rsidP="00566C3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5708"/>
      <w:r>
        <w:t>Fluxo alternativo – Registro anulado – 4.4.1.3</w:t>
      </w:r>
      <w:bookmarkEnd w:id="17"/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566C30" w:rsidRPr="00566C30" w:rsidRDefault="00566C30" w:rsidP="00566C30">
      <w:pPr>
        <w:pStyle w:val="Recuodecorpodetexto"/>
        <w:rPr>
          <w:color w:val="000080"/>
        </w:rPr>
      </w:pPr>
    </w:p>
    <w:p w:rsidR="00566C30" w:rsidRDefault="00566C30" w:rsidP="00566C30">
      <w:pPr>
        <w:pStyle w:val="Ttulo2"/>
      </w:pPr>
      <w:r>
        <w:rPr>
          <w:vanish/>
        </w:rPr>
        <w:t xml:space="preserve">UCS105 </w:t>
      </w:r>
      <w:bookmarkStart w:id="18" w:name="_Toc404765709"/>
      <w:r>
        <w:t>Listar Tipos e Formas de Contato de Acidente de Trabalho</w:t>
      </w:r>
      <w:bookmarkEnd w:id="18"/>
      <w:r>
        <w:t> </w:t>
      </w:r>
    </w:p>
    <w:p w:rsidR="00566C30" w:rsidRDefault="00566C30" w:rsidP="00566C3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5710"/>
      <w:r>
        <w:t>Fluxo Básico</w:t>
      </w:r>
      <w:bookmarkEnd w:id="19"/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e formas de contato de acidente de trabalho.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informados, e de acordo com o agrupamento do órgão que o ator está </w:t>
      </w:r>
      <w:proofErr w:type="spellStart"/>
      <w:r>
        <w:t>logado</w:t>
      </w:r>
      <w:proofErr w:type="spellEnd"/>
      <w:r>
        <w:t>.</w:t>
      </w:r>
    </w:p>
    <w:p w:rsidR="00566C30" w:rsidRDefault="00566C30" w:rsidP="00566C30">
      <w:pPr>
        <w:pStyle w:val="Recuodecorpodetexto"/>
      </w:pPr>
    </w:p>
    <w:p w:rsidR="00566C30" w:rsidRDefault="00566C30" w:rsidP="00566C30">
      <w:pPr>
        <w:pStyle w:val="Ttulo2"/>
      </w:pPr>
      <w:bookmarkStart w:id="20" w:name="_Toc404765711"/>
      <w:r>
        <w:t>Exceções comuns aos casos de uso Incluir e Alterar</w:t>
      </w:r>
      <w:bookmarkEnd w:id="20"/>
    </w:p>
    <w:p w:rsidR="00566C30" w:rsidRDefault="00566C30" w:rsidP="00566C3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65712"/>
      <w:r>
        <w:t>Exceções</w:t>
      </w:r>
      <w:bookmarkEnd w:id="21"/>
    </w:p>
    <w:p w:rsidR="00566C30" w:rsidRDefault="00566C30" w:rsidP="00566C3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tipo e forma de contato de acidente de trabalho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566C30" w:rsidRDefault="00566C30" w:rsidP="00566C3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765713"/>
      <w:r>
        <w:lastRenderedPageBreak/>
        <w:t>Anexos</w:t>
      </w:r>
      <w:bookmarkEnd w:id="22"/>
    </w:p>
    <w:p w:rsidR="00566C30" w:rsidRDefault="00566C30" w:rsidP="00566C30"/>
    <w:p w:rsidR="00566C30" w:rsidRDefault="00566C30" w:rsidP="00566C30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566C30" w:rsidRDefault="00566C30" w:rsidP="00566C30">
      <w:pPr>
        <w:widowControl w:val="0"/>
        <w:ind w:left="540"/>
        <w:rPr>
          <w:rFonts w:cs="Arial"/>
        </w:rPr>
      </w:pPr>
    </w:p>
    <w:p w:rsidR="00F41655" w:rsidRPr="00566C30" w:rsidRDefault="00F41655" w:rsidP="00566C30"/>
    <w:sectPr w:rsidR="00F41655" w:rsidRPr="00566C3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6C30" w:rsidRDefault="00566C30" w:rsidP="002908D9">
      <w:r>
        <w:separator/>
      </w:r>
    </w:p>
  </w:endnote>
  <w:endnote w:type="continuationSeparator" w:id="0">
    <w:p w:rsidR="00566C30" w:rsidRDefault="00566C3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A580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66C3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A580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A5800">
            <w:rPr>
              <w:sz w:val="20"/>
              <w:szCs w:val="20"/>
            </w:rPr>
            <w:t xml:space="preserve">Keila </w:t>
          </w:r>
          <w:proofErr w:type="spellStart"/>
          <w:r w:rsidRPr="00AA5800">
            <w:rPr>
              <w:sz w:val="20"/>
              <w:szCs w:val="20"/>
            </w:rPr>
            <w:t>Joanês</w:t>
          </w:r>
          <w:proofErr w:type="spellEnd"/>
          <w:r w:rsidRPr="00AA580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66C30">
            <w:rPr>
              <w:b/>
              <w:sz w:val="20"/>
              <w:szCs w:val="20"/>
            </w:rPr>
            <w:t>Saúde do Servidor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566C30">
            <w:rPr>
              <w:b/>
              <w:sz w:val="20"/>
              <w:szCs w:val="20"/>
            </w:rPr>
            <w:t xml:space="preserve"> </w:t>
          </w:r>
          <w:proofErr w:type="gramEnd"/>
          <w:r w:rsidR="00566C30">
            <w:rPr>
              <w:b/>
              <w:sz w:val="20"/>
              <w:szCs w:val="20"/>
            </w:rPr>
            <w:t>Riscos e Acidentes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A5800" w:rsidRPr="00AA5800">
            <w:rPr>
              <w:b/>
              <w:sz w:val="20"/>
              <w:szCs w:val="20"/>
            </w:rPr>
            <w:t>UCS0269 - Manter Tipos e Forma de Contato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6C30" w:rsidRDefault="00566C30" w:rsidP="002908D9">
      <w:r>
        <w:separator/>
      </w:r>
    </w:p>
  </w:footnote>
  <w:footnote w:type="continuationSeparator" w:id="0">
    <w:p w:rsidR="00566C30" w:rsidRDefault="00566C3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A5800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2B75BCAC" wp14:editId="5ED3D5C5">
          <wp:simplePos x="0" y="0"/>
          <wp:positionH relativeFrom="column">
            <wp:posOffset>4324350</wp:posOffset>
          </wp:positionH>
          <wp:positionV relativeFrom="paragraph">
            <wp:posOffset>-92710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FF3F461" wp14:editId="5CF3120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07090E" wp14:editId="4CF3439D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C3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66C30"/>
    <w:rsid w:val="005778DE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A5800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6C3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66C3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66C3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66C3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66C3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66C3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66C3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66C3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66C30"/>
    <w:pPr>
      <w:ind w:left="0"/>
    </w:pPr>
  </w:style>
  <w:style w:type="paragraph" w:styleId="ndicedeilustraes">
    <w:name w:val="table of figures"/>
    <w:basedOn w:val="Normal"/>
    <w:next w:val="Normal"/>
    <w:semiHidden/>
    <w:rsid w:val="00566C30"/>
  </w:style>
  <w:style w:type="paragraph" w:styleId="Sumrio2">
    <w:name w:val="toc 2"/>
    <w:basedOn w:val="Normal"/>
    <w:next w:val="Normal"/>
    <w:autoRedefine/>
    <w:uiPriority w:val="39"/>
    <w:rsid w:val="00566C3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66C30"/>
    <w:pPr>
      <w:ind w:left="480"/>
    </w:pPr>
  </w:style>
  <w:style w:type="character" w:styleId="Hyperlink">
    <w:name w:val="Hyperlink"/>
    <w:basedOn w:val="Fontepargpadro"/>
    <w:uiPriority w:val="99"/>
    <w:rsid w:val="00566C3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66C3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66C3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66C3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66C3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66C3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66C30"/>
    <w:rPr>
      <w:sz w:val="16"/>
    </w:rPr>
  </w:style>
  <w:style w:type="character" w:styleId="Nmerodepgina">
    <w:name w:val="page number"/>
    <w:basedOn w:val="Fontepargpadro"/>
    <w:rsid w:val="00566C3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66C3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66C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66C3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66C30"/>
  </w:style>
  <w:style w:type="paragraph" w:styleId="Corpodetexto">
    <w:name w:val="Body Text"/>
    <w:basedOn w:val="Normal"/>
    <w:link w:val="CorpodetextoChar"/>
    <w:rsid w:val="00566C3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66C30"/>
    <w:rPr>
      <w:rFonts w:eastAsia="Arial Unicode MS"/>
    </w:rPr>
  </w:style>
  <w:style w:type="paragraph" w:customStyle="1" w:styleId="tabletext">
    <w:name w:val="tabletext"/>
    <w:basedOn w:val="Normal"/>
    <w:rsid w:val="00566C3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66C3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66C3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66C3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66C3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66C3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66C3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66C3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66C3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66C3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6C3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66C3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66C3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66C3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66C3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66C3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66C3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66C3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66C30"/>
    <w:pPr>
      <w:ind w:left="0"/>
    </w:pPr>
  </w:style>
  <w:style w:type="paragraph" w:styleId="ndicedeilustraes">
    <w:name w:val="table of figures"/>
    <w:basedOn w:val="Normal"/>
    <w:next w:val="Normal"/>
    <w:semiHidden/>
    <w:rsid w:val="00566C30"/>
  </w:style>
  <w:style w:type="paragraph" w:styleId="Sumrio2">
    <w:name w:val="toc 2"/>
    <w:basedOn w:val="Normal"/>
    <w:next w:val="Normal"/>
    <w:autoRedefine/>
    <w:uiPriority w:val="39"/>
    <w:rsid w:val="00566C3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66C30"/>
    <w:pPr>
      <w:ind w:left="480"/>
    </w:pPr>
  </w:style>
  <w:style w:type="character" w:styleId="Hyperlink">
    <w:name w:val="Hyperlink"/>
    <w:basedOn w:val="Fontepargpadro"/>
    <w:uiPriority w:val="99"/>
    <w:rsid w:val="00566C3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66C3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66C3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66C3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66C3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66C3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66C30"/>
    <w:rPr>
      <w:sz w:val="16"/>
    </w:rPr>
  </w:style>
  <w:style w:type="character" w:styleId="Nmerodepgina">
    <w:name w:val="page number"/>
    <w:basedOn w:val="Fontepargpadro"/>
    <w:rsid w:val="00566C3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66C3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66C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66C3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66C30"/>
  </w:style>
  <w:style w:type="paragraph" w:styleId="Corpodetexto">
    <w:name w:val="Body Text"/>
    <w:basedOn w:val="Normal"/>
    <w:link w:val="CorpodetextoChar"/>
    <w:rsid w:val="00566C3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66C30"/>
    <w:rPr>
      <w:rFonts w:eastAsia="Arial Unicode MS"/>
    </w:rPr>
  </w:style>
  <w:style w:type="paragraph" w:customStyle="1" w:styleId="tabletext">
    <w:name w:val="tabletext"/>
    <w:basedOn w:val="Normal"/>
    <w:rsid w:val="00566C3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66C3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66C3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66C3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66C3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66C3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66C3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66C3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66C3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66C3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AFD122-AB5A-4067-8B94-8EB26D677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</TotalTime>
  <Pages>8</Pages>
  <Words>672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5323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2014-11-08T04:09:00Z</cp:lastPrinted>
  <dcterms:created xsi:type="dcterms:W3CDTF">2014-11-08T04:09:00Z</dcterms:created>
  <dcterms:modified xsi:type="dcterms:W3CDTF">2014-11-26T13:45:00Z</dcterms:modified>
</cp:coreProperties>
</file>