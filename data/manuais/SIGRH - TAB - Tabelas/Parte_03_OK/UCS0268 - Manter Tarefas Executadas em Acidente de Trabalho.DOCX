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F2C" w:rsidRDefault="00044F2C" w:rsidP="00044F2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44F2C" w:rsidRDefault="00044F2C" w:rsidP="00044F2C">
      <w:pPr>
        <w:widowControl w:val="0"/>
        <w:rPr>
          <w:rFonts w:cs="Arial"/>
          <w:sz w:val="20"/>
        </w:rPr>
      </w:pPr>
    </w:p>
    <w:p w:rsidR="00044F2C" w:rsidRDefault="00044F2C" w:rsidP="00044F2C">
      <w:pPr>
        <w:widowControl w:val="0"/>
        <w:rPr>
          <w:rFonts w:cs="Arial"/>
          <w:sz w:val="20"/>
        </w:rPr>
      </w:pPr>
    </w:p>
    <w:p w:rsidR="00044F2C" w:rsidRDefault="00044F2C" w:rsidP="00044F2C">
      <w:pPr>
        <w:widowControl w:val="0"/>
        <w:rPr>
          <w:rFonts w:cs="Arial"/>
          <w:sz w:val="20"/>
        </w:rPr>
      </w:pPr>
    </w:p>
    <w:p w:rsidR="00044F2C" w:rsidRDefault="00044F2C" w:rsidP="00044F2C">
      <w:pPr>
        <w:widowControl w:val="0"/>
        <w:rPr>
          <w:rFonts w:cs="Arial"/>
          <w:sz w:val="20"/>
        </w:rPr>
      </w:pPr>
    </w:p>
    <w:p w:rsidR="00044F2C" w:rsidRDefault="00044F2C" w:rsidP="00044F2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44F2C" w:rsidRDefault="00044F2C" w:rsidP="00044F2C">
      <w:pPr>
        <w:widowControl w:val="0"/>
        <w:rPr>
          <w:rFonts w:cs="Arial"/>
          <w:sz w:val="20"/>
          <w:u w:val="single"/>
        </w:rPr>
      </w:pPr>
    </w:p>
    <w:p w:rsidR="00044F2C" w:rsidRDefault="00044F2C" w:rsidP="00044F2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44F2C" w:rsidRDefault="00044F2C" w:rsidP="00044F2C">
      <w:pPr>
        <w:widowControl w:val="0"/>
        <w:rPr>
          <w:rFonts w:cs="Arial"/>
          <w:sz w:val="20"/>
        </w:rPr>
      </w:pPr>
    </w:p>
    <w:p w:rsidR="00044F2C" w:rsidRDefault="00044F2C" w:rsidP="00044F2C">
      <w:pPr>
        <w:widowControl w:val="0"/>
        <w:rPr>
          <w:rFonts w:cs="Arial"/>
          <w:sz w:val="20"/>
        </w:rPr>
      </w:pPr>
    </w:p>
    <w:p w:rsidR="00044F2C" w:rsidRDefault="00044F2C" w:rsidP="00044F2C">
      <w:pPr>
        <w:widowControl w:val="0"/>
        <w:rPr>
          <w:rFonts w:cs="Arial"/>
          <w:sz w:val="20"/>
        </w:rPr>
      </w:pPr>
    </w:p>
    <w:p w:rsidR="00044F2C" w:rsidRDefault="00044F2C" w:rsidP="00044F2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44F2C" w:rsidRDefault="00044F2C" w:rsidP="00044F2C">
      <w:pPr>
        <w:widowControl w:val="0"/>
        <w:rPr>
          <w:rFonts w:cs="Arial"/>
          <w:sz w:val="20"/>
        </w:rPr>
      </w:pPr>
    </w:p>
    <w:p w:rsidR="00044F2C" w:rsidRDefault="00044F2C" w:rsidP="00044F2C">
      <w:pPr>
        <w:widowControl w:val="0"/>
        <w:rPr>
          <w:rFonts w:cs="Arial"/>
          <w:sz w:val="20"/>
        </w:rPr>
      </w:pPr>
    </w:p>
    <w:p w:rsidR="00044F2C" w:rsidRDefault="00044F2C" w:rsidP="00044F2C">
      <w:pPr>
        <w:widowControl w:val="0"/>
        <w:rPr>
          <w:rFonts w:cs="Arial"/>
        </w:rPr>
      </w:pPr>
    </w:p>
    <w:p w:rsidR="00044F2C" w:rsidRDefault="00044F2C" w:rsidP="00044F2C">
      <w:pPr>
        <w:pStyle w:val="Capa"/>
        <w:rPr>
          <w:color w:val="FF9900"/>
        </w:rPr>
      </w:pPr>
      <w:r>
        <w:t>SINDRAPE</w:t>
      </w:r>
    </w:p>
    <w:p w:rsidR="00044F2C" w:rsidRDefault="00044F2C" w:rsidP="00044F2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44F2C" w:rsidRPr="00044F2C" w:rsidRDefault="00044F2C" w:rsidP="00044F2C">
      <w:pPr>
        <w:widowControl w:val="0"/>
        <w:rPr>
          <w:color w:val="000080"/>
        </w:rPr>
      </w:pPr>
    </w:p>
    <w:p w:rsidR="00044F2C" w:rsidRPr="00044F2C" w:rsidRDefault="00044F2C" w:rsidP="00044F2C">
      <w:pPr>
        <w:widowControl w:val="0"/>
        <w:jc w:val="right"/>
        <w:rPr>
          <w:rFonts w:cs="Arial"/>
          <w:b/>
          <w:bCs/>
          <w:color w:val="000080"/>
        </w:rPr>
      </w:pPr>
    </w:p>
    <w:p w:rsidR="00044F2C" w:rsidRDefault="00044F2C" w:rsidP="00044F2C">
      <w:pPr>
        <w:pStyle w:val="Capa"/>
        <w:rPr>
          <w:color w:val="FF9900"/>
        </w:rPr>
      </w:pPr>
      <w:r>
        <w:t>UCS0268 – Manter Tarefas Executadas em Acidente de Trabalho</w:t>
      </w:r>
    </w:p>
    <w:p w:rsidR="00044F2C" w:rsidRPr="00044F2C" w:rsidRDefault="00044F2C" w:rsidP="00044F2C">
      <w:pPr>
        <w:widowControl w:val="0"/>
        <w:rPr>
          <w:rFonts w:cs="Arial"/>
          <w:color w:val="000080"/>
        </w:rPr>
      </w:pPr>
    </w:p>
    <w:p w:rsidR="00044F2C" w:rsidRDefault="00044F2C" w:rsidP="00044F2C">
      <w:pPr>
        <w:widowControl w:val="0"/>
      </w:pPr>
    </w:p>
    <w:p w:rsidR="00044F2C" w:rsidRDefault="00044F2C" w:rsidP="00044F2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44F2C" w:rsidRPr="00044F2C" w:rsidRDefault="00044F2C" w:rsidP="00044F2C">
      <w:pPr>
        <w:pStyle w:val="Corpodetexto3"/>
        <w:widowControl w:val="0"/>
        <w:spacing w:after="0"/>
        <w:rPr>
          <w:rFonts w:cs="Arial"/>
        </w:rPr>
      </w:pPr>
      <w:r w:rsidRPr="00044F2C">
        <w:rPr>
          <w:rFonts w:cs="Arial"/>
        </w:rPr>
        <w:lastRenderedPageBreak/>
        <w:t>Histórico de Revisões</w:t>
      </w:r>
    </w:p>
    <w:p w:rsidR="00044F2C" w:rsidRDefault="00044F2C" w:rsidP="00044F2C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044F2C" w:rsidTr="00044F2C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44F2C" w:rsidTr="00044F2C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09/10/2007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044F2C" w:rsidTr="00044F2C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044F2C" w:rsidTr="00044F2C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44F2C" w:rsidTr="00044F2C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4F2C" w:rsidRDefault="00044F2C" w:rsidP="00044F2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44F2C" w:rsidRDefault="00044F2C" w:rsidP="00044F2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44F2C" w:rsidRPr="00044F2C" w:rsidRDefault="00044F2C" w:rsidP="00044F2C">
      <w:pPr>
        <w:pStyle w:val="Corpodetexto3"/>
        <w:widowControl w:val="0"/>
        <w:spacing w:after="0"/>
        <w:jc w:val="left"/>
        <w:rPr>
          <w:rFonts w:cs="Arial"/>
        </w:rPr>
      </w:pPr>
      <w:r w:rsidRPr="00044F2C">
        <w:rPr>
          <w:rFonts w:cs="Arial"/>
        </w:rPr>
        <w:lastRenderedPageBreak/>
        <w:t>Índice</w:t>
      </w:r>
    </w:p>
    <w:p w:rsidR="00044F2C" w:rsidRPr="00044F2C" w:rsidRDefault="00044F2C" w:rsidP="00044F2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197882" w:rsidRDefault="00044F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5599" w:history="1">
        <w:r w:rsidR="00197882" w:rsidRPr="00267F9A">
          <w:rPr>
            <w:rStyle w:val="Hyperlink"/>
            <w:noProof/>
          </w:rPr>
          <w:t>1.</w:t>
        </w:r>
        <w:r w:rsidR="0019788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7882" w:rsidRPr="00267F9A">
          <w:rPr>
            <w:rStyle w:val="Hyperlink"/>
            <w:noProof/>
          </w:rPr>
          <w:t>Pacote/Caso de Uso</w:t>
        </w:r>
        <w:r w:rsidR="00197882">
          <w:rPr>
            <w:noProof/>
            <w:webHidden/>
          </w:rPr>
          <w:tab/>
        </w:r>
        <w:r w:rsidR="00197882">
          <w:rPr>
            <w:noProof/>
            <w:webHidden/>
          </w:rPr>
          <w:fldChar w:fldCharType="begin"/>
        </w:r>
        <w:r w:rsidR="00197882">
          <w:rPr>
            <w:noProof/>
            <w:webHidden/>
          </w:rPr>
          <w:instrText xml:space="preserve"> PAGEREF _Toc404765599 \h </w:instrText>
        </w:r>
        <w:r w:rsidR="00197882">
          <w:rPr>
            <w:noProof/>
            <w:webHidden/>
          </w:rPr>
        </w:r>
        <w:r w:rsidR="00197882">
          <w:rPr>
            <w:noProof/>
            <w:webHidden/>
          </w:rPr>
          <w:fldChar w:fldCharType="separate"/>
        </w:r>
        <w:r w:rsidR="00197882">
          <w:rPr>
            <w:noProof/>
            <w:webHidden/>
          </w:rPr>
          <w:t>4</w:t>
        </w:r>
        <w:r w:rsidR="00197882"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00" w:history="1">
        <w:r w:rsidRPr="00267F9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01" w:history="1">
        <w:r w:rsidRPr="00267F9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02" w:history="1">
        <w:r w:rsidRPr="00267F9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03" w:history="1">
        <w:r w:rsidRPr="00267F9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04" w:history="1">
        <w:r w:rsidRPr="00267F9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05" w:history="1">
        <w:r w:rsidRPr="00267F9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06" w:history="1">
        <w:r w:rsidRPr="00267F9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07" w:history="1">
        <w:r w:rsidRPr="00267F9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Incluir Tarefa Executada em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08" w:history="1">
        <w:r w:rsidRPr="00267F9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09" w:history="1">
        <w:r w:rsidRPr="00267F9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Alterar Tarefa Executada em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10" w:history="1">
        <w:r w:rsidRPr="00267F9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11" w:history="1">
        <w:r w:rsidRPr="00267F9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Excluir Tarefa Executada em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12" w:history="1">
        <w:r w:rsidRPr="00267F9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13" w:history="1">
        <w:r w:rsidRPr="00267F9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Anular Tarefa Executada em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14" w:history="1">
        <w:r w:rsidRPr="00267F9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15" w:history="1">
        <w:r w:rsidRPr="00267F9A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16" w:history="1">
        <w:r w:rsidRPr="00267F9A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Listar Tarefas Executadas em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17" w:history="1">
        <w:r w:rsidRPr="00267F9A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18" w:history="1">
        <w:r w:rsidRPr="00267F9A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19" w:history="1">
        <w:r w:rsidRPr="00267F9A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97882" w:rsidRDefault="001978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620" w:history="1">
        <w:r w:rsidRPr="00267F9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7F9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4F2C" w:rsidRDefault="00044F2C" w:rsidP="00044F2C">
      <w:pPr>
        <w:pStyle w:val="Sumrio1"/>
      </w:pPr>
      <w:r>
        <w:fldChar w:fldCharType="end"/>
      </w:r>
    </w:p>
    <w:p w:rsidR="00044F2C" w:rsidRDefault="00044F2C" w:rsidP="00044F2C">
      <w:pPr>
        <w:widowControl w:val="0"/>
        <w:rPr>
          <w:rFonts w:cs="Arial"/>
          <w:b/>
          <w:bCs/>
          <w:color w:val="000000"/>
        </w:rPr>
      </w:pPr>
    </w:p>
    <w:p w:rsidR="00044F2C" w:rsidRDefault="00044F2C" w:rsidP="00044F2C">
      <w:pPr>
        <w:pStyle w:val="Heading"/>
        <w:rPr>
          <w:rFonts w:cs="Arial"/>
          <w:szCs w:val="24"/>
          <w:lang w:val="pt-BR"/>
        </w:rPr>
      </w:pPr>
    </w:p>
    <w:p w:rsidR="00044F2C" w:rsidRDefault="00044F2C" w:rsidP="00044F2C">
      <w:pPr>
        <w:pStyle w:val="Heading"/>
      </w:pPr>
    </w:p>
    <w:p w:rsidR="00044F2C" w:rsidRDefault="00044F2C" w:rsidP="00044F2C">
      <w:pPr>
        <w:pStyle w:val="Heading"/>
        <w:jc w:val="center"/>
      </w:pPr>
    </w:p>
    <w:p w:rsidR="00044F2C" w:rsidRDefault="00044F2C" w:rsidP="00044F2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44F2C" w:rsidRDefault="00044F2C" w:rsidP="00044F2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5599"/>
      <w:r>
        <w:lastRenderedPageBreak/>
        <w:t>Pacote/Caso de Uso</w:t>
      </w:r>
      <w:bookmarkEnd w:id="1"/>
    </w:p>
    <w:p w:rsidR="00044F2C" w:rsidRDefault="00044F2C" w:rsidP="00044F2C"/>
    <w:p w:rsidR="00044F2C" w:rsidRDefault="00044F2C" w:rsidP="00044F2C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Tarefas Executadas em Acidente de Trabalho</w:t>
      </w:r>
    </w:p>
    <w:p w:rsidR="00044F2C" w:rsidRDefault="00044F2C" w:rsidP="00044F2C">
      <w:pPr>
        <w:widowControl w:val="0"/>
        <w:ind w:left="902"/>
        <w:rPr>
          <w:rFonts w:cs="Arial"/>
          <w:b/>
          <w:bCs/>
          <w:color w:val="FF0000"/>
        </w:rPr>
      </w:pPr>
    </w:p>
    <w:p w:rsidR="00044F2C" w:rsidRDefault="00044F2C" w:rsidP="00044F2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5600"/>
      <w:r>
        <w:t>Descrição</w:t>
      </w:r>
      <w:bookmarkEnd w:id="2"/>
    </w:p>
    <w:p w:rsidR="00044F2C" w:rsidRDefault="00044F2C" w:rsidP="00044F2C">
      <w:pPr>
        <w:pStyle w:val="Recuodecorpodetexto2"/>
        <w:widowControl w:val="0"/>
        <w:ind w:left="1620" w:firstLine="0"/>
        <w:rPr>
          <w:sz w:val="24"/>
        </w:rPr>
      </w:pPr>
    </w:p>
    <w:p w:rsidR="00044F2C" w:rsidRDefault="00044F2C" w:rsidP="00044F2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tarefas executadas em acidente de trabalho.</w:t>
      </w:r>
    </w:p>
    <w:p w:rsidR="00044F2C" w:rsidRDefault="00044F2C" w:rsidP="00044F2C">
      <w:pPr>
        <w:pStyle w:val="Recuodecorpodetexto2"/>
        <w:widowControl w:val="0"/>
        <w:ind w:left="1620" w:firstLine="0"/>
        <w:rPr>
          <w:sz w:val="24"/>
        </w:rPr>
      </w:pPr>
    </w:p>
    <w:p w:rsidR="00044F2C" w:rsidRDefault="00044F2C" w:rsidP="00044F2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5601"/>
      <w:r>
        <w:t>Requisitos atendidos</w:t>
      </w:r>
      <w:bookmarkEnd w:id="3"/>
    </w:p>
    <w:p w:rsidR="00044F2C" w:rsidRDefault="00044F2C" w:rsidP="00044F2C"/>
    <w:p w:rsidR="00044F2C" w:rsidRDefault="00044F2C" w:rsidP="00044F2C">
      <w:pPr>
        <w:pStyle w:val="Recuodecorpodetexto"/>
        <w:ind w:left="1260"/>
      </w:pPr>
      <w:r>
        <w:t>R2 – Registrar Comunicado de Acidente de Trabalho</w:t>
      </w:r>
    </w:p>
    <w:p w:rsidR="00044F2C" w:rsidRDefault="00044F2C" w:rsidP="00044F2C"/>
    <w:p w:rsidR="00044F2C" w:rsidRDefault="00044F2C" w:rsidP="00044F2C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5602"/>
      <w:r>
        <w:t>Conceito</w:t>
      </w:r>
      <w:bookmarkEnd w:id="4"/>
      <w:r>
        <w:tab/>
      </w:r>
    </w:p>
    <w:p w:rsidR="00044F2C" w:rsidRDefault="00044F2C" w:rsidP="00044F2C"/>
    <w:p w:rsidR="00044F2C" w:rsidRDefault="00044F2C" w:rsidP="00044F2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5603"/>
      <w:r>
        <w:t>Conceitos principais</w:t>
      </w:r>
      <w:bookmarkEnd w:id="5"/>
    </w:p>
    <w:p w:rsidR="00044F2C" w:rsidRDefault="00044F2C" w:rsidP="00044F2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44F2C" w:rsidTr="0097135F">
        <w:trPr>
          <w:trHeight w:val="600"/>
        </w:trPr>
        <w:tc>
          <w:tcPr>
            <w:tcW w:w="1600" w:type="dxa"/>
          </w:tcPr>
          <w:p w:rsidR="00044F2C" w:rsidRDefault="00044F2C" w:rsidP="00044F2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Tarefas executadas em acidente de trabalho</w:t>
            </w:r>
          </w:p>
        </w:tc>
        <w:tc>
          <w:tcPr>
            <w:tcW w:w="4606" w:type="dxa"/>
          </w:tcPr>
          <w:p w:rsidR="00044F2C" w:rsidRDefault="00044F2C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Tarefa que o servidor estava executando no momento do acidente de trabalho.</w:t>
            </w:r>
          </w:p>
        </w:tc>
      </w:tr>
    </w:tbl>
    <w:p w:rsidR="00044F2C" w:rsidRDefault="00044F2C" w:rsidP="00044F2C">
      <w:pPr>
        <w:pStyle w:val="Cabealho"/>
        <w:rPr>
          <w:rFonts w:cs="Arial"/>
        </w:rPr>
      </w:pPr>
    </w:p>
    <w:p w:rsidR="00044F2C" w:rsidRDefault="00044F2C" w:rsidP="00044F2C">
      <w:pPr>
        <w:rPr>
          <w:rFonts w:cs="Arial"/>
        </w:rPr>
      </w:pPr>
    </w:p>
    <w:p w:rsidR="00044F2C" w:rsidRDefault="00044F2C" w:rsidP="00044F2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5604"/>
      <w:r>
        <w:t>Conceitos associados</w:t>
      </w:r>
      <w:bookmarkEnd w:id="6"/>
    </w:p>
    <w:p w:rsidR="00044F2C" w:rsidRDefault="00044F2C" w:rsidP="00044F2C">
      <w:pPr>
        <w:pStyle w:val="Cabealho"/>
        <w:ind w:firstLine="540"/>
        <w:rPr>
          <w:rFonts w:cs="Arial"/>
        </w:rPr>
      </w:pPr>
    </w:p>
    <w:p w:rsidR="00044F2C" w:rsidRDefault="00044F2C" w:rsidP="00044F2C">
      <w:pPr>
        <w:pStyle w:val="Cabealho"/>
        <w:ind w:firstLine="540"/>
        <w:rPr>
          <w:rFonts w:cs="Arial"/>
        </w:rPr>
      </w:pPr>
      <w:r>
        <w:rPr>
          <w:rFonts w:cs="Arial"/>
        </w:rPr>
        <w:t>Não se aplica</w:t>
      </w:r>
    </w:p>
    <w:p w:rsidR="00044F2C" w:rsidRDefault="00044F2C" w:rsidP="00044F2C">
      <w:pPr>
        <w:rPr>
          <w:rFonts w:eastAsia="Arial Unicode MS"/>
        </w:rPr>
      </w:pPr>
    </w:p>
    <w:p w:rsidR="00044F2C" w:rsidRDefault="00044F2C" w:rsidP="00044F2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5605"/>
      <w:r>
        <w:lastRenderedPageBreak/>
        <w:t>Diagrama</w:t>
      </w:r>
      <w:bookmarkEnd w:id="7"/>
    </w:p>
    <w:p w:rsidR="00044F2C" w:rsidRDefault="00044F2C" w:rsidP="00044F2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44F2C" w:rsidRDefault="00044F2C" w:rsidP="00044F2C">
      <w:pPr>
        <w:widowControl w:val="0"/>
        <w:jc w:val="center"/>
        <w:rPr>
          <w:rFonts w:cs="Arial"/>
        </w:rPr>
      </w:pPr>
    </w:p>
    <w:p w:rsidR="00044F2C" w:rsidRDefault="00044F2C" w:rsidP="00044F2C">
      <w:pPr>
        <w:widowControl w:val="0"/>
        <w:jc w:val="center"/>
        <w:rPr>
          <w:rFonts w:cs="Arial"/>
        </w:rPr>
      </w:pPr>
    </w:p>
    <w:p w:rsidR="00044F2C" w:rsidRDefault="00197882" w:rsidP="00044F2C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905125"/>
                <wp:effectExtent l="0" t="0" r="0" b="9525"/>
                <wp:docPr id="34" name="Tela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14730" y="19050"/>
                            <a:ext cx="1885950" cy="1149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14730" y="124460"/>
                            <a:ext cx="4719320" cy="27616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75130" y="249555"/>
                            <a:ext cx="32416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r w:rsidRPr="00197882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UCS - Manter tarefas executadas em acidente de trabalho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92430" y="939800"/>
                            <a:ext cx="172085" cy="1720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78790" y="1111885"/>
                            <a:ext cx="0" cy="172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82905" y="1179195"/>
                            <a:ext cx="2012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63855" y="1284605"/>
                            <a:ext cx="114935" cy="172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78790" y="1284605"/>
                            <a:ext cx="114935" cy="172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28600" y="1476375"/>
                            <a:ext cx="4883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Usuario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31825" y="1361440"/>
                            <a:ext cx="38290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282700" y="565785"/>
                            <a:ext cx="2278380" cy="6521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656080" y="661670"/>
                            <a:ext cx="15697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Tarefa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Executada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656080" y="814705"/>
                            <a:ext cx="15836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282700" y="1380490"/>
                            <a:ext cx="2278380" cy="6521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962150" y="1476375"/>
                            <a:ext cx="8858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Tarefa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684655" y="1630045"/>
                            <a:ext cx="14916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Executada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067560" y="1783080"/>
                            <a:ext cx="756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101090" y="2195830"/>
                            <a:ext cx="2038985" cy="6515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675130" y="2291715"/>
                            <a:ext cx="8718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Tarefas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637030" y="2444750"/>
                            <a:ext cx="9626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Executadas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464310" y="2598420"/>
                            <a:ext cx="1350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3369310" y="920750"/>
                            <a:ext cx="2268855" cy="6515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742690" y="1016000"/>
                            <a:ext cx="15817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Tarefa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Executada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742690" y="1169670"/>
                            <a:ext cx="15836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3274060" y="1831340"/>
                            <a:ext cx="2277745" cy="6521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637280" y="1927225"/>
                            <a:ext cx="15659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Tarefa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Executada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647440" y="2080260"/>
                            <a:ext cx="15836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7882" w:rsidRDefault="00197882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4" o:spid="_x0000_s1026" editas="canvas" style="width:453pt;height:228.75pt;mso-position-horizontal-relative:char;mso-position-vertical-relative:line" coordsize="57531,29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9051;visibility:visible;mso-wrap-style:square">
                  <v:fill o:detectmouseclick="t"/>
                  <v:path o:connecttype="none"/>
                </v:shape>
                <v:rect id="Rectangle 5" o:spid="_x0000_s1028" style="position:absolute;left:10147;top:190;width:18859;height:11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0147;top:1244;width:47193;height:27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6751;top:2495;width:3241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r w:rsidRPr="00197882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UCS - Manter tarefas executadas em acidente de trabalho</w:t>
                        </w:r>
                      </w:p>
                    </w:txbxContent>
                  </v:textbox>
                </v:rect>
                <v:oval id="Oval 8" o:spid="_x0000_s1031" style="position:absolute;left:3924;top:9398;width:1721;height:1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787,11118" to="4787,12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829,11791" to="5842,11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638,12846" to="4787,14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787,12846" to="5937,14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2286;top:14763;width:488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Usuario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318,13614" to="10147,13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VXD8AAAADbAAAADwAAAGRycy9kb3ducmV2LnhtbERPS4vCMBC+C/sfwix401QPol2jiLCy&#10;iCg+8Dw0s02xmXSbbFv/vREEb/PxPWe+7GwpGqp94VjBaJiAIM6cLjhXcDl/D6YgfEDWWDomBXfy&#10;sFx89OaYatfykZpTyEUMYZ+iAhNClUrpM0MW/dBVxJH7dbXFEGGdS11jG8NtKcdJMpEWC44NBita&#10;G8pup3+roG3k7W/mm832sruPrvtDZs65V6r/2a2+QATqwlv8cv/oOH8Cz1/iAXL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YFVw/AAAAA2wAAAA8AAAAAAAAAAAAAAAAA&#10;oQIAAGRycy9kb3ducmV2LnhtbFBLBQYAAAAABAAEAPkAAACOAwAAAAA=&#10;" strokecolor="#903" strokeweight="42e-5mm"/>
                <v:oval id="Oval 15" o:spid="_x0000_s1038" style="position:absolute;left:12827;top:5657;width:22783;height:6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6560;top:6616;width:1569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Tarefa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Executada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16560;top:8147;width:1583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em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2827;top:13804;width:22783;height:6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9621;top:14763;width:885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Tarefa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16846;top:16300;width:1491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Executada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20675;top:17830;width:756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11010;top:21958;width:20390;height:6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16751;top:22917;width:871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Tarefas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7" style="position:absolute;left:16370;top:24447;width:962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Executadas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14643;top:25984;width:1350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33693;top:9207;width:22688;height:6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50" style="position:absolute;left:37426;top:10160;width:1581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Tarefa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Executada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1" style="position:absolute;left:37426;top:11696;width:1583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em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9" o:spid="_x0000_s1052" style="position:absolute;left:32740;top:18313;width:22778;height:6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I81cMA&#10;AADbAAAADwAAAGRycy9kb3ducmV2LnhtbESPQWsCMRSE7wX/Q3hCbzWrFZHVKCIUhB6qtgePz81z&#10;N7h5STdR4783hYLHYWa+YebLZFtxpS4YxwqGgwIEceW04VrBz/fH2xREiMgaW8ek4E4BloveyxxL&#10;7W68o+s+1iJDOJSooInRl1KGqiGLYeA8cfZOrrMYs+xqqTu8Zbht5agoJtKi4bzQoKd1Q9V5f7EK&#10;vN+Oxyl9mTBKp1/zycfd/XBU6rWfVjMQkVJ8hv/bG63gfQh/X/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I81cMAAADbAAAADwAAAAAAAAAAAAAAAACYAgAAZHJzL2Rv&#10;d25yZXYueG1sUEsFBgAAAAAEAAQA9QAAAIgDAAAAAA==&#10;" fillcolor="#ffc" strokecolor="#903" strokeweight="0"/>
                <v:rect id="Rectangle 30" o:spid="_x0000_s1053" style="position:absolute;left:36372;top:19272;width:1565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Tarefa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Executada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4" style="position:absolute;left:36474;top:20802;width:1583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197882" w:rsidRDefault="00197882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em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44F2C" w:rsidRDefault="00044F2C" w:rsidP="00044F2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5606"/>
      <w:r>
        <w:lastRenderedPageBreak/>
        <w:t>Casos de Uso</w:t>
      </w:r>
      <w:bookmarkEnd w:id="8"/>
    </w:p>
    <w:p w:rsidR="00044F2C" w:rsidRDefault="00044F2C" w:rsidP="00044F2C">
      <w:pPr>
        <w:pStyle w:val="Ttulo2"/>
      </w:pPr>
      <w:r>
        <w:rPr>
          <w:vanish/>
        </w:rPr>
        <w:t xml:space="preserve">UCS96 </w:t>
      </w:r>
      <w:bookmarkStart w:id="9" w:name="_Toc404765607"/>
      <w:r>
        <w:t>Incluir Tarefa Executada em Acidente de Trabalho</w:t>
      </w:r>
      <w:bookmarkEnd w:id="9"/>
      <w:r>
        <w:t> </w:t>
      </w:r>
    </w:p>
    <w:p w:rsidR="00044F2C" w:rsidRDefault="00044F2C" w:rsidP="00044F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5608"/>
      <w:r>
        <w:t>Fluxo Básico</w:t>
      </w:r>
      <w:bookmarkEnd w:id="10"/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tarefas executadas em acidente de trabalho.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044F2C" w:rsidRDefault="00044F2C" w:rsidP="00044F2C">
      <w:pPr>
        <w:pStyle w:val="Recuodecorpodetexto"/>
      </w:pPr>
    </w:p>
    <w:p w:rsidR="00044F2C" w:rsidRDefault="00044F2C" w:rsidP="00044F2C">
      <w:pPr>
        <w:pStyle w:val="Ttulo2"/>
      </w:pPr>
      <w:r>
        <w:rPr>
          <w:vanish/>
        </w:rPr>
        <w:t xml:space="preserve">UCS97 </w:t>
      </w:r>
      <w:bookmarkStart w:id="11" w:name="_Toc404765609"/>
      <w:r>
        <w:t>Alterar Tarefa Executada em Acidente de Trabalho</w:t>
      </w:r>
      <w:bookmarkEnd w:id="11"/>
      <w:r>
        <w:t> </w:t>
      </w:r>
    </w:p>
    <w:p w:rsidR="00044F2C" w:rsidRDefault="00044F2C" w:rsidP="00044F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5610"/>
      <w:r>
        <w:t>Fluxo Básico</w:t>
      </w:r>
      <w:bookmarkEnd w:id="12"/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tarefas executadas em acidente de trabalho.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da tarefa executada em acidente de trabalho.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044F2C" w:rsidRDefault="00044F2C" w:rsidP="00044F2C">
      <w:pPr>
        <w:pStyle w:val="Recuodecorpodetexto"/>
      </w:pPr>
    </w:p>
    <w:p w:rsidR="00044F2C" w:rsidRDefault="00044F2C" w:rsidP="00044F2C">
      <w:pPr>
        <w:pStyle w:val="Ttulo2"/>
      </w:pPr>
      <w:r>
        <w:rPr>
          <w:vanish/>
        </w:rPr>
        <w:t xml:space="preserve">UCS100 </w:t>
      </w:r>
      <w:bookmarkStart w:id="13" w:name="_Toc404765611"/>
      <w:r>
        <w:t>Excluir Tarefa Executada em Acidente de Trabalho</w:t>
      </w:r>
      <w:bookmarkEnd w:id="13"/>
      <w:r>
        <w:t> </w:t>
      </w:r>
    </w:p>
    <w:p w:rsidR="00044F2C" w:rsidRDefault="00044F2C" w:rsidP="00044F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5612"/>
      <w:r>
        <w:t>Fluxo Básico</w:t>
      </w:r>
      <w:bookmarkEnd w:id="14"/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tarefas executadas em acidente de trabalho.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044F2C" w:rsidRDefault="00044F2C" w:rsidP="00044F2C">
      <w:pPr>
        <w:pStyle w:val="Recuodecorpodetexto"/>
      </w:pPr>
    </w:p>
    <w:p w:rsidR="00044F2C" w:rsidRDefault="00044F2C" w:rsidP="00044F2C">
      <w:pPr>
        <w:pStyle w:val="Ttulo2"/>
      </w:pPr>
      <w:r>
        <w:rPr>
          <w:vanish/>
        </w:rPr>
        <w:lastRenderedPageBreak/>
        <w:t xml:space="preserve">UCS98 </w:t>
      </w:r>
      <w:bookmarkStart w:id="15" w:name="_Toc404765613"/>
      <w:r>
        <w:t>Anular Tarefa Executada em Acidente de Trabalho</w:t>
      </w:r>
      <w:bookmarkEnd w:id="15"/>
      <w:r>
        <w:t> </w:t>
      </w:r>
    </w:p>
    <w:p w:rsidR="00044F2C" w:rsidRDefault="00044F2C" w:rsidP="00044F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5614"/>
      <w:r>
        <w:t>Fluxo Básico</w:t>
      </w:r>
      <w:bookmarkEnd w:id="16"/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tarefas executadas em acidente de trabalho.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044F2C" w:rsidRDefault="00044F2C" w:rsidP="00044F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5615"/>
      <w:r>
        <w:t>Fluxo alternativo – Registro anulado – 4.4.1.3</w:t>
      </w:r>
      <w:bookmarkEnd w:id="17"/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044F2C" w:rsidRDefault="00044F2C" w:rsidP="00044F2C">
      <w:pPr>
        <w:pStyle w:val="Recuodecorpodetexto"/>
      </w:pPr>
    </w:p>
    <w:p w:rsidR="00044F2C" w:rsidRDefault="00044F2C" w:rsidP="00044F2C">
      <w:pPr>
        <w:pStyle w:val="Ttulo2"/>
      </w:pPr>
      <w:r>
        <w:rPr>
          <w:vanish/>
        </w:rPr>
        <w:t xml:space="preserve">UCS99 </w:t>
      </w:r>
      <w:bookmarkStart w:id="18" w:name="_Toc404765616"/>
      <w:r>
        <w:t>Listar Tarefas Executadas em Acidente de Trabalho</w:t>
      </w:r>
      <w:bookmarkEnd w:id="18"/>
      <w:r>
        <w:t> </w:t>
      </w:r>
    </w:p>
    <w:p w:rsidR="00044F2C" w:rsidRDefault="00044F2C" w:rsidP="00044F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5617"/>
      <w:r>
        <w:t>Fluxo Básico</w:t>
      </w:r>
      <w:bookmarkEnd w:id="19"/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tarefas executadas em acidente de trabalho.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acordo com os filtros informados e de acordo com o agrupamento do órgão que o ator está </w:t>
      </w:r>
      <w:proofErr w:type="spellStart"/>
      <w:r>
        <w:t>logado</w:t>
      </w:r>
      <w:proofErr w:type="spellEnd"/>
      <w:r>
        <w:t>.</w:t>
      </w:r>
    </w:p>
    <w:p w:rsidR="00044F2C" w:rsidRDefault="00044F2C" w:rsidP="00044F2C">
      <w:pPr>
        <w:pStyle w:val="Recuodecorpodetexto"/>
      </w:pPr>
    </w:p>
    <w:p w:rsidR="00044F2C" w:rsidRDefault="00044F2C" w:rsidP="00044F2C">
      <w:pPr>
        <w:pStyle w:val="Ttulo2"/>
      </w:pPr>
      <w:bookmarkStart w:id="20" w:name="_Toc404765618"/>
      <w:r>
        <w:t>Exceções comuns aos casos de uso Incluir e Alterar</w:t>
      </w:r>
      <w:bookmarkEnd w:id="20"/>
    </w:p>
    <w:p w:rsidR="00044F2C" w:rsidRDefault="00044F2C" w:rsidP="00044F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65619"/>
      <w:r>
        <w:t>Exceções</w:t>
      </w:r>
      <w:bookmarkEnd w:id="21"/>
    </w:p>
    <w:p w:rsidR="00044F2C" w:rsidRDefault="00044F2C" w:rsidP="00044F2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nome da tarefa executada em acidente de trabalho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044F2C" w:rsidRDefault="00044F2C" w:rsidP="00044F2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765620"/>
      <w:r>
        <w:lastRenderedPageBreak/>
        <w:t>Anexos</w:t>
      </w:r>
      <w:bookmarkEnd w:id="22"/>
    </w:p>
    <w:p w:rsidR="00044F2C" w:rsidRDefault="00044F2C" w:rsidP="00044F2C"/>
    <w:p w:rsidR="00044F2C" w:rsidRDefault="00044F2C" w:rsidP="00044F2C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044F2C" w:rsidRDefault="00044F2C" w:rsidP="00044F2C">
      <w:pPr>
        <w:widowControl w:val="0"/>
        <w:ind w:left="540"/>
        <w:rPr>
          <w:rFonts w:cs="Arial"/>
        </w:rPr>
      </w:pPr>
    </w:p>
    <w:sectPr w:rsidR="00044F2C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4F2C" w:rsidRDefault="00044F2C" w:rsidP="002908D9">
      <w:r>
        <w:separator/>
      </w:r>
    </w:p>
  </w:endnote>
  <w:endnote w:type="continuationSeparator" w:id="0">
    <w:p w:rsidR="00044F2C" w:rsidRDefault="00044F2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97882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44F2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9788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97882">
            <w:rPr>
              <w:sz w:val="20"/>
              <w:szCs w:val="20"/>
            </w:rPr>
            <w:t xml:space="preserve">Keila </w:t>
          </w:r>
          <w:proofErr w:type="spellStart"/>
          <w:r w:rsidRPr="00197882">
            <w:rPr>
              <w:sz w:val="20"/>
              <w:szCs w:val="20"/>
            </w:rPr>
            <w:t>Joanês</w:t>
          </w:r>
          <w:proofErr w:type="spellEnd"/>
          <w:r w:rsidRPr="0019788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44F2C">
            <w:rPr>
              <w:b/>
              <w:sz w:val="20"/>
              <w:szCs w:val="20"/>
            </w:rPr>
            <w:t>Saúde do Servidor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044F2C">
            <w:rPr>
              <w:b/>
              <w:sz w:val="20"/>
              <w:szCs w:val="20"/>
            </w:rPr>
            <w:t xml:space="preserve"> </w:t>
          </w:r>
          <w:proofErr w:type="gramEnd"/>
          <w:r w:rsidR="00044F2C">
            <w:rPr>
              <w:b/>
              <w:sz w:val="20"/>
              <w:szCs w:val="20"/>
            </w:rPr>
            <w:t>Riscos e Acidentes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97882" w:rsidRPr="00197882">
            <w:rPr>
              <w:b/>
              <w:sz w:val="20"/>
              <w:szCs w:val="20"/>
            </w:rPr>
            <w:t>UCS0268 - Manter Tarefas Executadas em Acidente de Trabalho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50C82D7" wp14:editId="6C044473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4F2C" w:rsidRDefault="00044F2C" w:rsidP="002908D9">
      <w:r>
        <w:separator/>
      </w:r>
    </w:p>
  </w:footnote>
  <w:footnote w:type="continuationSeparator" w:id="0">
    <w:p w:rsidR="00044F2C" w:rsidRDefault="00044F2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197882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0115ACF4" wp14:editId="3798AAC3">
          <wp:simplePos x="0" y="0"/>
          <wp:positionH relativeFrom="column">
            <wp:posOffset>4324350</wp:posOffset>
          </wp:positionH>
          <wp:positionV relativeFrom="paragraph">
            <wp:posOffset>-111760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DBD56D" wp14:editId="6A97B30D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8BCEEAF" wp14:editId="631D9E2B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0249B55C" wp14:editId="60BF46D0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F2C"/>
    <w:rsid w:val="0000536A"/>
    <w:rsid w:val="00010C94"/>
    <w:rsid w:val="00011A7E"/>
    <w:rsid w:val="00044F2C"/>
    <w:rsid w:val="00080AA2"/>
    <w:rsid w:val="000A2BFB"/>
    <w:rsid w:val="000B4005"/>
    <w:rsid w:val="000F0299"/>
    <w:rsid w:val="00111169"/>
    <w:rsid w:val="00197882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0563D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44F2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44F2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44F2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44F2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44F2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44F2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44F2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44F2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44F2C"/>
    <w:pPr>
      <w:ind w:left="0"/>
    </w:pPr>
  </w:style>
  <w:style w:type="paragraph" w:styleId="ndicedeilustraes">
    <w:name w:val="table of figures"/>
    <w:basedOn w:val="Normal"/>
    <w:next w:val="Normal"/>
    <w:semiHidden/>
    <w:rsid w:val="00044F2C"/>
  </w:style>
  <w:style w:type="paragraph" w:styleId="Sumrio2">
    <w:name w:val="toc 2"/>
    <w:basedOn w:val="Normal"/>
    <w:next w:val="Normal"/>
    <w:autoRedefine/>
    <w:uiPriority w:val="39"/>
    <w:rsid w:val="00044F2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44F2C"/>
    <w:pPr>
      <w:ind w:left="480"/>
    </w:pPr>
  </w:style>
  <w:style w:type="character" w:styleId="Hyperlink">
    <w:name w:val="Hyperlink"/>
    <w:basedOn w:val="Fontepargpadro"/>
    <w:uiPriority w:val="99"/>
    <w:rsid w:val="00044F2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44F2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44F2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44F2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44F2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44F2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44F2C"/>
    <w:rPr>
      <w:sz w:val="16"/>
    </w:rPr>
  </w:style>
  <w:style w:type="character" w:styleId="Nmerodepgina">
    <w:name w:val="page number"/>
    <w:basedOn w:val="Fontepargpadro"/>
    <w:rsid w:val="00044F2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44F2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44F2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44F2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44F2C"/>
  </w:style>
  <w:style w:type="paragraph" w:styleId="Corpodetexto">
    <w:name w:val="Body Text"/>
    <w:basedOn w:val="Normal"/>
    <w:link w:val="CorpodetextoChar"/>
    <w:rsid w:val="00044F2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44F2C"/>
    <w:rPr>
      <w:rFonts w:eastAsia="Arial Unicode MS"/>
    </w:rPr>
  </w:style>
  <w:style w:type="paragraph" w:customStyle="1" w:styleId="tabletext">
    <w:name w:val="tabletext"/>
    <w:basedOn w:val="Normal"/>
    <w:rsid w:val="00044F2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44F2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44F2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44F2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44F2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44F2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44F2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44F2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44F2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44F2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44F2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44F2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44F2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44F2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44F2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44F2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44F2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44F2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44F2C"/>
    <w:pPr>
      <w:ind w:left="0"/>
    </w:pPr>
  </w:style>
  <w:style w:type="paragraph" w:styleId="ndicedeilustraes">
    <w:name w:val="table of figures"/>
    <w:basedOn w:val="Normal"/>
    <w:next w:val="Normal"/>
    <w:semiHidden/>
    <w:rsid w:val="00044F2C"/>
  </w:style>
  <w:style w:type="paragraph" w:styleId="Sumrio2">
    <w:name w:val="toc 2"/>
    <w:basedOn w:val="Normal"/>
    <w:next w:val="Normal"/>
    <w:autoRedefine/>
    <w:uiPriority w:val="39"/>
    <w:rsid w:val="00044F2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44F2C"/>
    <w:pPr>
      <w:ind w:left="480"/>
    </w:pPr>
  </w:style>
  <w:style w:type="character" w:styleId="Hyperlink">
    <w:name w:val="Hyperlink"/>
    <w:basedOn w:val="Fontepargpadro"/>
    <w:uiPriority w:val="99"/>
    <w:rsid w:val="00044F2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44F2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44F2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44F2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44F2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44F2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44F2C"/>
    <w:rPr>
      <w:sz w:val="16"/>
    </w:rPr>
  </w:style>
  <w:style w:type="character" w:styleId="Nmerodepgina">
    <w:name w:val="page number"/>
    <w:basedOn w:val="Fontepargpadro"/>
    <w:rsid w:val="00044F2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44F2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44F2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44F2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44F2C"/>
  </w:style>
  <w:style w:type="paragraph" w:styleId="Corpodetexto">
    <w:name w:val="Body Text"/>
    <w:basedOn w:val="Normal"/>
    <w:link w:val="CorpodetextoChar"/>
    <w:rsid w:val="00044F2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44F2C"/>
    <w:rPr>
      <w:rFonts w:eastAsia="Arial Unicode MS"/>
    </w:rPr>
  </w:style>
  <w:style w:type="paragraph" w:customStyle="1" w:styleId="tabletext">
    <w:name w:val="tabletext"/>
    <w:basedOn w:val="Normal"/>
    <w:rsid w:val="00044F2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44F2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44F2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44F2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44F2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44F2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44F2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44F2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44F2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44F2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E77C43-22AD-4792-A949-C8ECB5A35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602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5131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2014-11-08T04:09:00Z</cp:lastPrinted>
  <dcterms:created xsi:type="dcterms:W3CDTF">2014-11-08T04:08:00Z</dcterms:created>
  <dcterms:modified xsi:type="dcterms:W3CDTF">2014-11-26T13:44:00Z</dcterms:modified>
</cp:coreProperties>
</file>