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3E20" w:rsidRDefault="00763E20" w:rsidP="00763E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E20" w:rsidRDefault="00763E20" w:rsidP="00763E20">
      <w:pPr>
        <w:widowControl w:val="0"/>
        <w:rPr>
          <w:rFonts w:cs="Arial"/>
          <w:sz w:val="20"/>
          <w:u w:val="single"/>
        </w:rPr>
      </w:pPr>
    </w:p>
    <w:p w:rsidR="00763E20" w:rsidRDefault="00763E20" w:rsidP="00763E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  <w:sz w:val="20"/>
        </w:rPr>
      </w:pPr>
    </w:p>
    <w:p w:rsidR="00763E20" w:rsidRDefault="00763E20" w:rsidP="00763E20">
      <w:pPr>
        <w:widowControl w:val="0"/>
        <w:rPr>
          <w:rFonts w:cs="Arial"/>
        </w:rPr>
      </w:pPr>
    </w:p>
    <w:p w:rsidR="00763E20" w:rsidRDefault="00763E20" w:rsidP="00763E20">
      <w:pPr>
        <w:pStyle w:val="Capa"/>
        <w:rPr>
          <w:color w:val="FF9900"/>
        </w:rPr>
      </w:pPr>
      <w:r>
        <w:t>SINDRAPE</w:t>
      </w:r>
    </w:p>
    <w:p w:rsidR="00763E20" w:rsidRDefault="00763E20" w:rsidP="00763E20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763E20" w:rsidRPr="00763E20" w:rsidRDefault="00763E20" w:rsidP="00763E20">
      <w:pPr>
        <w:widowControl w:val="0"/>
        <w:rPr>
          <w:color w:val="000080"/>
        </w:rPr>
      </w:pPr>
    </w:p>
    <w:p w:rsidR="00763E20" w:rsidRPr="00763E20" w:rsidRDefault="00763E20" w:rsidP="00763E20">
      <w:pPr>
        <w:widowControl w:val="0"/>
        <w:jc w:val="right"/>
        <w:rPr>
          <w:rFonts w:cs="Arial"/>
          <w:b/>
          <w:bCs/>
          <w:color w:val="000080"/>
        </w:rPr>
      </w:pPr>
    </w:p>
    <w:p w:rsidR="00763E20" w:rsidRDefault="00763E20" w:rsidP="00763E20">
      <w:pPr>
        <w:pStyle w:val="Capa"/>
        <w:rPr>
          <w:color w:val="FF9900"/>
        </w:rPr>
      </w:pPr>
      <w:r>
        <w:t>UCS0205 – Manter Partes do Corpo Atingidas em Acidentes de Trabalho</w:t>
      </w:r>
    </w:p>
    <w:p w:rsidR="00763E20" w:rsidRPr="00763E20" w:rsidRDefault="00763E20" w:rsidP="00763E20">
      <w:pPr>
        <w:widowControl w:val="0"/>
        <w:rPr>
          <w:rFonts w:cs="Arial"/>
          <w:color w:val="000080"/>
        </w:rPr>
      </w:pPr>
    </w:p>
    <w:p w:rsidR="00763E20" w:rsidRDefault="00763E20" w:rsidP="00763E20">
      <w:pPr>
        <w:widowControl w:val="0"/>
      </w:pPr>
    </w:p>
    <w:p w:rsidR="00763E20" w:rsidRDefault="00763E20" w:rsidP="00763E20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763E20" w:rsidRPr="00763E20" w:rsidRDefault="00763E20" w:rsidP="00763E20">
      <w:pPr>
        <w:pStyle w:val="Corpodetexto3"/>
        <w:widowControl w:val="0"/>
        <w:spacing w:after="0"/>
        <w:rPr>
          <w:rFonts w:cs="Arial"/>
        </w:rPr>
      </w:pPr>
      <w:r w:rsidRPr="00763E20">
        <w:rPr>
          <w:rFonts w:cs="Arial"/>
        </w:rPr>
        <w:lastRenderedPageBreak/>
        <w:t>Histórico de Revisões</w:t>
      </w:r>
    </w:p>
    <w:p w:rsidR="00763E20" w:rsidRDefault="00763E20" w:rsidP="00763E20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39"/>
        <w:gridCol w:w="1767"/>
        <w:gridCol w:w="2063"/>
      </w:tblGrid>
      <w:tr w:rsidR="00763E20" w:rsidTr="00763E2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763E20" w:rsidTr="00763E2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09/10/2007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763E20" w:rsidTr="00763E2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r>
              <w:rPr>
                <w:rFonts w:cs="Arial"/>
              </w:rPr>
              <w:t>Docs</w:t>
            </w:r>
            <w:proofErr w:type="spellEnd"/>
            <w:r>
              <w:rPr>
                <w:rFonts w:cs="Arial"/>
              </w:rPr>
              <w:t xml:space="preserve"> Open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31</w:t>
            </w: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Miriam de Cerqueira</w:t>
            </w:r>
          </w:p>
        </w:tc>
      </w:tr>
      <w:tr w:rsidR="00763E20" w:rsidTr="00763E2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763E20" w:rsidTr="00763E20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63E20" w:rsidRDefault="00763E20" w:rsidP="00763E20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763E20" w:rsidRDefault="00763E20" w:rsidP="00763E20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763E20" w:rsidRPr="00763E20" w:rsidRDefault="00763E20" w:rsidP="00763E20">
      <w:pPr>
        <w:pStyle w:val="Corpodetexto3"/>
        <w:widowControl w:val="0"/>
        <w:spacing w:after="0"/>
        <w:jc w:val="left"/>
        <w:rPr>
          <w:rFonts w:cs="Arial"/>
        </w:rPr>
      </w:pPr>
      <w:r w:rsidRPr="00763E20">
        <w:rPr>
          <w:rFonts w:cs="Arial"/>
        </w:rPr>
        <w:lastRenderedPageBreak/>
        <w:t>Índice</w:t>
      </w:r>
    </w:p>
    <w:p w:rsidR="00763E20" w:rsidRPr="00763E20" w:rsidRDefault="00763E20" w:rsidP="00763E20">
      <w:pPr>
        <w:pStyle w:val="Corpodetexto3"/>
        <w:widowControl w:val="0"/>
        <w:spacing w:after="0"/>
        <w:jc w:val="left"/>
        <w:rPr>
          <w:rFonts w:cs="Arial"/>
        </w:rPr>
      </w:pPr>
    </w:p>
    <w:p w:rsidR="00536D12" w:rsidRDefault="00763E2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63751" w:history="1">
        <w:r w:rsidR="00536D12" w:rsidRPr="00434A81">
          <w:rPr>
            <w:rStyle w:val="Hyperlink"/>
            <w:noProof/>
          </w:rPr>
          <w:t>1.</w:t>
        </w:r>
        <w:r w:rsidR="00536D1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36D12" w:rsidRPr="00434A81">
          <w:rPr>
            <w:rStyle w:val="Hyperlink"/>
            <w:noProof/>
          </w:rPr>
          <w:t>Pacote/Caso de Uso</w:t>
        </w:r>
        <w:r w:rsidR="00536D12">
          <w:rPr>
            <w:noProof/>
            <w:webHidden/>
          </w:rPr>
          <w:tab/>
        </w:r>
        <w:r w:rsidR="00536D12">
          <w:rPr>
            <w:noProof/>
            <w:webHidden/>
          </w:rPr>
          <w:fldChar w:fldCharType="begin"/>
        </w:r>
        <w:r w:rsidR="00536D12">
          <w:rPr>
            <w:noProof/>
            <w:webHidden/>
          </w:rPr>
          <w:instrText xml:space="preserve"> PAGEREF _Toc404763751 \h </w:instrText>
        </w:r>
        <w:r w:rsidR="00536D12">
          <w:rPr>
            <w:noProof/>
            <w:webHidden/>
          </w:rPr>
        </w:r>
        <w:r w:rsidR="00536D12">
          <w:rPr>
            <w:noProof/>
            <w:webHidden/>
          </w:rPr>
          <w:fldChar w:fldCharType="separate"/>
        </w:r>
        <w:r w:rsidR="00536D12">
          <w:rPr>
            <w:noProof/>
            <w:webHidden/>
          </w:rPr>
          <w:t>4</w:t>
        </w:r>
        <w:r w:rsidR="00536D12"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2" w:history="1">
        <w:r w:rsidRPr="00434A8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3" w:history="1">
        <w:r w:rsidRPr="00434A8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4" w:history="1">
        <w:r w:rsidRPr="00434A8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5" w:history="1">
        <w:r w:rsidRPr="00434A8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6" w:history="1">
        <w:r w:rsidRPr="00434A8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7" w:history="1">
        <w:r w:rsidRPr="00434A8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8" w:history="1">
        <w:r w:rsidRPr="00434A8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59" w:history="1">
        <w:r w:rsidRPr="00434A8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Incluir Parte do Corpo Atingida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0" w:history="1">
        <w:r w:rsidRPr="00434A8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1" w:history="1">
        <w:r w:rsidRPr="00434A81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Alterar Parte do Corpo Atingida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2" w:history="1">
        <w:r w:rsidRPr="00434A81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3" w:history="1">
        <w:r w:rsidRPr="00434A81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Excluir Parte do Corpo Atingida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4" w:history="1">
        <w:r w:rsidRPr="00434A81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5" w:history="1">
        <w:r w:rsidRPr="00434A81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Anular Parte do Corpo Atingida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6" w:history="1">
        <w:r w:rsidRPr="00434A81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7" w:history="1">
        <w:r w:rsidRPr="00434A81">
          <w:rPr>
            <w:rStyle w:val="Hyperlink"/>
            <w:noProof/>
          </w:rPr>
          <w:t>4.4.2.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Fluxo alternativo – Registro anulado –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8" w:history="1">
        <w:r w:rsidRPr="00434A81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Listar Partes do Corpo Atingida em Acidente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69" w:history="1">
        <w:r w:rsidRPr="00434A81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70" w:history="1">
        <w:r w:rsidRPr="00434A81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71" w:history="1">
        <w:r w:rsidRPr="00434A81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36D12" w:rsidRDefault="00536D1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63772" w:history="1">
        <w:r w:rsidRPr="00434A8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434A8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_Toc404763772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763E20" w:rsidRDefault="00763E20" w:rsidP="00763E20">
      <w:pPr>
        <w:pStyle w:val="Sumrio1"/>
      </w:pPr>
      <w:r>
        <w:fldChar w:fldCharType="end"/>
      </w:r>
      <w:bookmarkStart w:id="0" w:name="_GoBack"/>
      <w:bookmarkEnd w:id="0"/>
    </w:p>
    <w:p w:rsidR="00763E20" w:rsidRDefault="00763E20" w:rsidP="00763E20">
      <w:pPr>
        <w:widowControl w:val="0"/>
        <w:rPr>
          <w:rFonts w:cs="Arial"/>
          <w:b/>
          <w:bCs/>
          <w:color w:val="000000"/>
        </w:rPr>
      </w:pPr>
    </w:p>
    <w:p w:rsidR="00763E20" w:rsidRDefault="00763E20" w:rsidP="00763E20">
      <w:pPr>
        <w:pStyle w:val="Heading"/>
        <w:rPr>
          <w:rFonts w:cs="Arial"/>
          <w:szCs w:val="24"/>
          <w:lang w:val="pt-BR"/>
        </w:rPr>
      </w:pPr>
    </w:p>
    <w:p w:rsidR="00763E20" w:rsidRDefault="00763E20" w:rsidP="00763E20">
      <w:pPr>
        <w:pStyle w:val="Heading"/>
      </w:pPr>
    </w:p>
    <w:p w:rsidR="00763E20" w:rsidRDefault="00763E20" w:rsidP="00763E20">
      <w:pPr>
        <w:pStyle w:val="Heading"/>
        <w:jc w:val="center"/>
      </w:pPr>
    </w:p>
    <w:p w:rsidR="00763E20" w:rsidRDefault="00763E20" w:rsidP="00763E20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763E20" w:rsidRDefault="00763E20" w:rsidP="00763E20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63751"/>
      <w:r>
        <w:lastRenderedPageBreak/>
        <w:t>Pacote/Caso de Uso</w:t>
      </w:r>
      <w:bookmarkEnd w:id="1"/>
    </w:p>
    <w:p w:rsidR="00763E20" w:rsidRDefault="00763E20" w:rsidP="00763E20"/>
    <w:p w:rsidR="00763E20" w:rsidRDefault="00763E20" w:rsidP="00763E20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Manter Partes do Corpo Atingidas em Acidentes de Trabalho</w:t>
      </w:r>
    </w:p>
    <w:p w:rsidR="00763E20" w:rsidRDefault="00763E20" w:rsidP="00763E20">
      <w:pPr>
        <w:widowControl w:val="0"/>
        <w:ind w:left="902"/>
        <w:rPr>
          <w:rFonts w:cs="Arial"/>
          <w:b/>
          <w:bCs/>
          <w:color w:val="FF0000"/>
        </w:rPr>
      </w:pPr>
    </w:p>
    <w:p w:rsidR="00763E20" w:rsidRDefault="00763E20" w:rsidP="00763E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" w:name="_Toc404763752"/>
      <w:r>
        <w:t>Descrição</w:t>
      </w:r>
      <w:bookmarkEnd w:id="2"/>
    </w:p>
    <w:p w:rsidR="00763E20" w:rsidRDefault="00763E20" w:rsidP="00763E20">
      <w:pPr>
        <w:pStyle w:val="Recuodecorpodetexto2"/>
        <w:widowControl w:val="0"/>
        <w:ind w:left="1620" w:firstLine="0"/>
        <w:rPr>
          <w:sz w:val="24"/>
        </w:rPr>
      </w:pPr>
    </w:p>
    <w:p w:rsidR="00763E20" w:rsidRDefault="00763E20" w:rsidP="00763E20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partes do corpo atingidas em acidentes de trabalho.</w:t>
      </w:r>
    </w:p>
    <w:p w:rsidR="00763E20" w:rsidRDefault="00763E20" w:rsidP="00763E20">
      <w:pPr>
        <w:pStyle w:val="Recuodecorpodetexto2"/>
        <w:widowControl w:val="0"/>
        <w:ind w:left="1620" w:firstLine="0"/>
        <w:rPr>
          <w:sz w:val="24"/>
        </w:rPr>
      </w:pPr>
    </w:p>
    <w:p w:rsidR="00763E20" w:rsidRDefault="00763E20" w:rsidP="00763E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63753"/>
      <w:r>
        <w:t>Requisitos atendidos</w:t>
      </w:r>
      <w:bookmarkEnd w:id="3"/>
    </w:p>
    <w:p w:rsidR="00763E20" w:rsidRDefault="00763E20" w:rsidP="00763E20"/>
    <w:p w:rsidR="00763E20" w:rsidRDefault="00763E20" w:rsidP="00763E20">
      <w:pPr>
        <w:pStyle w:val="Recuodecorpodetexto"/>
        <w:ind w:left="1260"/>
      </w:pPr>
      <w:r>
        <w:t>R2 – Registrar Comunicado de Acidente de Trabalho</w:t>
      </w:r>
    </w:p>
    <w:p w:rsidR="00763E20" w:rsidRDefault="00763E20" w:rsidP="00763E20"/>
    <w:p w:rsidR="00763E20" w:rsidRDefault="00763E20" w:rsidP="00763E20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763754"/>
      <w:r>
        <w:t>Conceito</w:t>
      </w:r>
      <w:bookmarkEnd w:id="4"/>
      <w:r>
        <w:tab/>
      </w:r>
    </w:p>
    <w:p w:rsidR="00763E20" w:rsidRDefault="00763E20" w:rsidP="00763E20"/>
    <w:p w:rsidR="00763E20" w:rsidRDefault="00763E20" w:rsidP="00763E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5" w:name="_Toc404763755"/>
      <w:r>
        <w:t>Conceitos principais</w:t>
      </w:r>
      <w:bookmarkEnd w:id="5"/>
    </w:p>
    <w:p w:rsidR="00763E20" w:rsidRDefault="00763E20" w:rsidP="00763E20">
      <w:pPr>
        <w:pStyle w:val="Cabealho"/>
        <w:rPr>
          <w:rFonts w:cs="Arial"/>
        </w:rPr>
      </w:pPr>
    </w:p>
    <w:p w:rsidR="00763E20" w:rsidRDefault="00763E20" w:rsidP="00763E20">
      <w:pPr>
        <w:pStyle w:val="Cabealho"/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763E20" w:rsidTr="0097135F">
        <w:trPr>
          <w:trHeight w:val="600"/>
        </w:trPr>
        <w:tc>
          <w:tcPr>
            <w:tcW w:w="1600" w:type="dxa"/>
          </w:tcPr>
          <w:p w:rsidR="00763E20" w:rsidRDefault="00763E20" w:rsidP="00763E20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Partes do corpo atingidas em acidente de trabalho</w:t>
            </w:r>
          </w:p>
        </w:tc>
        <w:tc>
          <w:tcPr>
            <w:tcW w:w="4606" w:type="dxa"/>
          </w:tcPr>
          <w:p w:rsidR="00763E20" w:rsidRDefault="00763E20" w:rsidP="0097135F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Partes do corpo atingidas em acidente de trabalho.</w:t>
            </w:r>
          </w:p>
        </w:tc>
      </w:tr>
    </w:tbl>
    <w:p w:rsidR="00763E20" w:rsidRDefault="00763E20" w:rsidP="00763E20">
      <w:pPr>
        <w:pStyle w:val="Cabealho"/>
        <w:rPr>
          <w:rFonts w:cs="Arial"/>
        </w:rPr>
      </w:pPr>
    </w:p>
    <w:p w:rsidR="00763E20" w:rsidRDefault="00763E20" w:rsidP="00763E20">
      <w:pPr>
        <w:rPr>
          <w:rFonts w:cs="Arial"/>
        </w:rPr>
      </w:pPr>
    </w:p>
    <w:p w:rsidR="00763E20" w:rsidRDefault="00763E20" w:rsidP="00763E20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63756"/>
      <w:r>
        <w:t>Conceitos associados</w:t>
      </w:r>
      <w:bookmarkEnd w:id="6"/>
    </w:p>
    <w:p w:rsidR="00763E20" w:rsidRDefault="00763E20" w:rsidP="00763E20">
      <w:pPr>
        <w:pStyle w:val="Cabealho"/>
        <w:ind w:firstLine="360"/>
        <w:rPr>
          <w:rFonts w:cs="Arial"/>
        </w:rPr>
      </w:pPr>
    </w:p>
    <w:p w:rsidR="00763E20" w:rsidRDefault="00763E20" w:rsidP="00763E20">
      <w:pPr>
        <w:pStyle w:val="Cabealho"/>
        <w:ind w:firstLine="360"/>
        <w:rPr>
          <w:rFonts w:cs="Arial"/>
        </w:rPr>
      </w:pPr>
      <w:r>
        <w:rPr>
          <w:rFonts w:cs="Arial"/>
        </w:rPr>
        <w:t>Não se aplica.</w:t>
      </w:r>
    </w:p>
    <w:p w:rsidR="00763E20" w:rsidRDefault="00763E20" w:rsidP="00763E20">
      <w:pPr>
        <w:rPr>
          <w:rFonts w:eastAsia="Arial Unicode MS"/>
        </w:rPr>
      </w:pPr>
    </w:p>
    <w:p w:rsidR="00763E20" w:rsidRDefault="00763E20" w:rsidP="00763E2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763757"/>
      <w:r>
        <w:lastRenderedPageBreak/>
        <w:t>Diagrama</w:t>
      </w:r>
      <w:bookmarkEnd w:id="7"/>
    </w:p>
    <w:p w:rsidR="00763E20" w:rsidRDefault="00763E20" w:rsidP="00763E2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63E20" w:rsidRDefault="00763E20" w:rsidP="00763E2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63E20" w:rsidRDefault="00763E20" w:rsidP="00763E20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763E20" w:rsidRDefault="00536D12" w:rsidP="00763E20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762625" cy="3028950"/>
                <wp:effectExtent l="0" t="0" r="9525" b="0"/>
                <wp:docPr id="37" name="Tela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095375" y="19050"/>
                            <a:ext cx="1857375" cy="1143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095375" y="123825"/>
                            <a:ext cx="4648200" cy="28860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524000" y="247650"/>
                            <a:ext cx="36652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r w:rsidRPr="00536D12"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</w:rPr>
                                <w:t>UCS - Manter partes do corpo atingidas em acidentes de trabalho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90525" y="38100"/>
                            <a:ext cx="171450" cy="17145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6250" y="209550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81000" y="276225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61950" y="38100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76250" y="38100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228600" y="552450"/>
                            <a:ext cx="4883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Usuario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628650" y="390525"/>
                            <a:ext cx="47625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276350" y="647700"/>
                            <a:ext cx="2133600" cy="647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647825" y="742950"/>
                            <a:ext cx="141224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Parte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Corpo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657350" y="895350"/>
                            <a:ext cx="13620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Atingida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981200" y="1047750"/>
                            <a:ext cx="756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Oval 19"/>
                        <wps:cNvSpPr>
                          <a:spLocks noChangeArrowheads="1"/>
                        </wps:cNvSpPr>
                        <wps:spPr bwMode="auto">
                          <a:xfrm>
                            <a:off x="1276350" y="1371600"/>
                            <a:ext cx="2228850" cy="647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657350" y="1466850"/>
                            <a:ext cx="14293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Parte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Corpo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1704975" y="1619250"/>
                            <a:ext cx="13620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Atingida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028825" y="1771650"/>
                            <a:ext cx="756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276350" y="2181225"/>
                            <a:ext cx="2181225" cy="647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657350" y="2276475"/>
                            <a:ext cx="141541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Partes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Corpo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685925" y="2428875"/>
                            <a:ext cx="13620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Atingida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009775" y="2581275"/>
                            <a:ext cx="756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3438525" y="914400"/>
                            <a:ext cx="2143125" cy="647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810000" y="1009650"/>
                            <a:ext cx="14243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Parte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Corpo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829050" y="1162050"/>
                            <a:ext cx="13620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Atingida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152900" y="1314450"/>
                            <a:ext cx="756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3" name="Oval 31"/>
                        <wps:cNvSpPr>
                          <a:spLocks noChangeArrowheads="1"/>
                        </wps:cNvSpPr>
                        <wps:spPr bwMode="auto">
                          <a:xfrm>
                            <a:off x="3438525" y="1819275"/>
                            <a:ext cx="2171700" cy="6477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3819525" y="1914525"/>
                            <a:ext cx="140843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Parte 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Corpo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3848100" y="2066925"/>
                            <a:ext cx="136207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Atingida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em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Acidente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4171950" y="2219325"/>
                            <a:ext cx="75628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36D12" w:rsidRDefault="00536D12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Trabalho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7" o:spid="_x0000_s1026" editas="canvas" style="width:453.75pt;height:238.5pt;mso-position-horizontal-relative:char;mso-position-vertical-relative:line" coordsize="57626,30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7626;height:30289;visibility:visible;mso-wrap-style:square">
                  <v:fill o:detectmouseclick="t"/>
                  <v:path o:connecttype="none"/>
                </v:shape>
                <v:rect id="Rectangle 5" o:spid="_x0000_s1028" style="position:absolute;left:10953;top:190;width:18574;height:1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0953;top:1238;width:46482;height:288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5240;top:2476;width:3665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r w:rsidRPr="00536D12"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</w:rPr>
                          <w:t>UCS - Manter partes do corpo atingidas em acidentes de trabalho</w:t>
                        </w:r>
                      </w:p>
                    </w:txbxContent>
                  </v:textbox>
                </v:rect>
                <v:oval id="Oval 8" o:spid="_x0000_s1031" style="position:absolute;left:3905;top:381;width:1714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762,2095" to="4762,3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810,2762" to="5810,2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619,3810" to="4762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762,3810" to="5905,55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2286;top:5524;width:488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Usuario </w:t>
                        </w:r>
                      </w:p>
                    </w:txbxContent>
                  </v:textbox>
                </v:rect>
                <v:line id="Line 14" o:spid="_x0000_s1037" style="position:absolute;visibility:visible;mso-wrap-style:square" from="6286,3905" to="11049,39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VXD8AAAADbAAAADwAAAGRycy9kb3ducmV2LnhtbERPS4vCMBC+C/sfwix401QPol2jiLCy&#10;iCg+8Dw0s02xmXSbbFv/vREEb/PxPWe+7GwpGqp94VjBaJiAIM6cLjhXcDl/D6YgfEDWWDomBXfy&#10;sFx89OaYatfykZpTyEUMYZ+iAhNClUrpM0MW/dBVxJH7dbXFEGGdS11jG8NtKcdJMpEWC44NBita&#10;G8pup3+roG3k7W/mm832sruPrvtDZs65V6r/2a2+QATqwlv8cv/oOH8Cz1/iAXLx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YFVw/AAAAA2wAAAA8AAAAAAAAAAAAAAAAA&#10;oQIAAGRycy9kb3ducmV2LnhtbFBLBQYAAAAABAAEAPkAAACOAwAAAAA=&#10;" strokecolor="#903" strokeweight="42e-5mm"/>
                <v:oval id="Oval 15" o:spid="_x0000_s1038" style="position:absolute;left:12763;top:6477;width:21336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6478;top:7429;width:1412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Parte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Corpo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40" style="position:absolute;left:16573;top:8953;width:1362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Atingida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41" style="position:absolute;left:19812;top:10477;width:756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19" o:spid="_x0000_s1042" style="position:absolute;left:12763;top:13716;width:22289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uqCMIA&#10;AADbAAAADwAAAGRycy9kb3ducmV2LnhtbESPQWsCMRSE74L/ITzBm2ZdpJStUYogCD1YrYcen5vn&#10;bujmJW5Sjf++KQgeh5n5hlmsku3ElfpgHCuYTQsQxLXThhsFx6/N5BVEiMgaO8ek4E4BVsvhYIGV&#10;djfe0/UQG5EhHCpU0MboKylD3ZLFMHWeOHtn11uMWfaN1D3eMtx2siyKF2nRcF5o0dO6pfrn8GsV&#10;eP85n6e0M6FM54v54NP+/n1SajxK728gIqX4DD/aW62gnMH/l/wD5PI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i6oIwgAAANsAAAAPAAAAAAAAAAAAAAAAAJgCAABkcnMvZG93&#10;bnJldi54bWxQSwUGAAAAAAQABAD1AAAAhwMAAAAA&#10;" fillcolor="#ffc" strokecolor="#903" strokeweight="0"/>
                <v:rect id="Rectangle 20" o:spid="_x0000_s1043" style="position:absolute;left:16573;top:14668;width:1429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Parte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Corpo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4" style="position:absolute;left:17049;top:16192;width:1362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Atingida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0288;top:17716;width:756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3" o:spid="_x0000_s1046" style="position:absolute;left:12763;top:21812;width:21812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16573;top:22764;width:1415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Partes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Corpo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16859;top:24288;width:1362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Atingida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9" style="position:absolute;left:20097;top:25812;width:756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34385;top:9144;width:21431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8100;top:10096;width:14243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Parte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Corpo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52" style="position:absolute;left:38290;top:11620;width:1362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Atingida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53" style="position:absolute;left:41529;top:13144;width:7562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1xDs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AdcQ7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v:oval id="Oval 31" o:spid="_x0000_s1054" style="position:absolute;left:34385;top:18192;width:21717;height:6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wHOcMA&#10;AADbAAAADwAAAGRycy9kb3ducmV2LnhtbESPzWsCMRTE7wX/h/AEbzXrB0VWo4hQKPTgR3vw+Nw8&#10;d4Obl7hJNf73plDocZiZ3zCLVbKtuFEXjGMFo2EBgrhy2nCt4Pvr/XUGIkRkja1jUvCgAKtl72WB&#10;pXZ33tPtEGuRIRxKVNDE6EspQ9WQxTB0njh7Z9dZjFl2tdQd3jPctnJcFG/SouG80KCnTUPV5fBj&#10;FXi/m05T2powTuer+eTT/nE8KTXop/UcRKQU/8N/7Q+tYDKB3y/5B8jl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8wHOcMAAADbAAAADwAAAAAAAAAAAAAAAACYAgAAZHJzL2Rv&#10;d25yZXYueG1sUEsFBgAAAAAEAAQA9QAAAIgDAAAAAA==&#10;" fillcolor="#ffc" strokecolor="#903" strokeweight="0"/>
                <v:rect id="Rectangle 32" o:spid="_x0000_s1055" style="position:absolute;left:38195;top:19145;width:14084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hM4cEA&#10;AADbAAAADwAAAGRycy9kb3ducmV2LnhtbESPzYoCMRCE74LvEFrwphl1W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C4TOH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Parte </w:t>
                        </w: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Corpo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6" style="position:absolute;left:38481;top:20669;width:13620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Tpes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/06XrBAAAA2wAAAA8AAAAAAAAAAAAAAAAAmAIAAGRycy9kb3du&#10;cmV2LnhtbFBLBQYAAAAABAAEAPUAAACGAwAAAAA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Atingida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em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Acidente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7" style="position:absolute;left:41719;top:22193;width:7563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536D12" w:rsidRDefault="00536D12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de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Trabalho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63E20" w:rsidRDefault="00763E20" w:rsidP="00763E20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63758"/>
      <w:r>
        <w:lastRenderedPageBreak/>
        <w:t>Casos de Uso</w:t>
      </w:r>
      <w:bookmarkEnd w:id="8"/>
    </w:p>
    <w:p w:rsidR="00763E20" w:rsidRDefault="00763E20" w:rsidP="00763E20">
      <w:pPr>
        <w:pStyle w:val="Ttulo2"/>
      </w:pPr>
      <w:r>
        <w:rPr>
          <w:vanish/>
        </w:rPr>
        <w:t xml:space="preserve">UCS85 </w:t>
      </w:r>
      <w:bookmarkStart w:id="9" w:name="_Toc404763759"/>
      <w:r>
        <w:t>Incluir Parte do Corpo Atingida em Acidente de Trabalho</w:t>
      </w:r>
      <w:bookmarkEnd w:id="9"/>
      <w:r>
        <w:t> </w:t>
      </w:r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763760"/>
      <w:r>
        <w:t>Fluxo Básico</w:t>
      </w:r>
      <w:bookmarkEnd w:id="10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parte do corpo atingida em acidente de trabalho.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763E20" w:rsidRDefault="00763E20" w:rsidP="00763E20">
      <w:pPr>
        <w:pStyle w:val="Ttulo2"/>
      </w:pPr>
      <w:r>
        <w:rPr>
          <w:vanish/>
        </w:rPr>
        <w:t xml:space="preserve">UCS86 </w:t>
      </w:r>
      <w:bookmarkStart w:id="11" w:name="_Toc404763761"/>
      <w:r>
        <w:t>Alterar Parte do Corpo Atingida em Acidente de Trabalho</w:t>
      </w:r>
      <w:bookmarkEnd w:id="11"/>
      <w:r>
        <w:t> </w:t>
      </w:r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63762"/>
      <w:r>
        <w:t>Fluxo Básico</w:t>
      </w:r>
      <w:bookmarkEnd w:id="12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parte do corpo atingida em acidente de trabalho.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 </w:t>
      </w:r>
      <w:proofErr w:type="gramStart"/>
      <w:r>
        <w:t>informações da parte do corpo atingida em acidente de trabalho</w:t>
      </w:r>
      <w:proofErr w:type="gramEnd"/>
      <w:r>
        <w:t>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763E20" w:rsidRDefault="00763E20" w:rsidP="00763E20">
      <w:pPr>
        <w:pStyle w:val="Recuodecorpodetexto"/>
      </w:pPr>
    </w:p>
    <w:p w:rsidR="00763E20" w:rsidRDefault="00763E20" w:rsidP="00763E20">
      <w:pPr>
        <w:pStyle w:val="Ttulo2"/>
      </w:pPr>
      <w:r>
        <w:rPr>
          <w:vanish/>
        </w:rPr>
        <w:t xml:space="preserve">UCS87 </w:t>
      </w:r>
      <w:bookmarkStart w:id="13" w:name="_Toc404763763"/>
      <w:r>
        <w:t>Excluir Parte do Corpo Atingida em Acidente de Trabalho</w:t>
      </w:r>
      <w:bookmarkEnd w:id="13"/>
      <w:r>
        <w:t> </w:t>
      </w:r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63764"/>
      <w:r>
        <w:t>Fluxo Básico</w:t>
      </w:r>
      <w:bookmarkEnd w:id="14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parte do corpo atingida em acidente de trabalho.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763E20" w:rsidRDefault="00763E20" w:rsidP="00763E20">
      <w:pPr>
        <w:pStyle w:val="Recuodecorpodetexto"/>
      </w:pPr>
    </w:p>
    <w:p w:rsidR="00763E20" w:rsidRDefault="00763E20" w:rsidP="00763E20">
      <w:pPr>
        <w:pStyle w:val="Ttulo2"/>
      </w:pPr>
      <w:r>
        <w:rPr>
          <w:vanish/>
        </w:rPr>
        <w:lastRenderedPageBreak/>
        <w:t xml:space="preserve">UCS88 </w:t>
      </w:r>
      <w:bookmarkStart w:id="15" w:name="_Toc404763765"/>
      <w:r>
        <w:t>Anular Parte do Corpo Atingida em Acidente de Trabalho</w:t>
      </w:r>
      <w:bookmarkEnd w:id="15"/>
      <w:r>
        <w:t> </w:t>
      </w:r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63766"/>
      <w:r>
        <w:t>Fluxo Básico</w:t>
      </w:r>
      <w:bookmarkEnd w:id="16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parte do corpo atingida em acidente de trabalho.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MSG0007 ("Anulação efetuada com sucesso!").</w:t>
      </w:r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63767"/>
      <w:r>
        <w:t>Fluxo alternativo – Registro anulado – 4.4.1.3</w:t>
      </w:r>
      <w:bookmarkEnd w:id="17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que o registro está anulado.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763E20" w:rsidRDefault="00763E20" w:rsidP="00763E20">
      <w:pPr>
        <w:pStyle w:val="Recuodecorpodetexto"/>
      </w:pPr>
    </w:p>
    <w:p w:rsidR="00763E20" w:rsidRDefault="00763E20" w:rsidP="00763E20">
      <w:pPr>
        <w:pStyle w:val="Ttulo2"/>
      </w:pPr>
      <w:r>
        <w:rPr>
          <w:vanish/>
        </w:rPr>
        <w:t xml:space="preserve">UCS89 </w:t>
      </w:r>
      <w:bookmarkStart w:id="18" w:name="_Toc404763768"/>
      <w:r>
        <w:t xml:space="preserve">Listar </w:t>
      </w:r>
      <w:proofErr w:type="gramStart"/>
      <w:r>
        <w:t>Partes do Corpo Atingida em Acidente de Trabalho</w:t>
      </w:r>
      <w:bookmarkEnd w:id="18"/>
      <w:proofErr w:type="gramEnd"/>
      <w:r>
        <w:t> </w:t>
      </w:r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63769"/>
      <w:r>
        <w:t>Fluxo Básico</w:t>
      </w:r>
      <w:bookmarkEnd w:id="19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parte do corpo atingida em acidente de trabalho.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acordo com os filtros informados e de acordo com o agrupamento do órgão que o ator está </w:t>
      </w:r>
      <w:proofErr w:type="spellStart"/>
      <w:r>
        <w:t>logado</w:t>
      </w:r>
      <w:proofErr w:type="spellEnd"/>
      <w:r>
        <w:t>.</w:t>
      </w:r>
    </w:p>
    <w:p w:rsidR="00763E20" w:rsidRDefault="00763E20" w:rsidP="00763E20">
      <w:pPr>
        <w:pStyle w:val="Recuodecorpodetexto"/>
      </w:pPr>
    </w:p>
    <w:p w:rsidR="00763E20" w:rsidRDefault="00763E20" w:rsidP="00763E20">
      <w:pPr>
        <w:pStyle w:val="Ttulo2"/>
      </w:pPr>
      <w:bookmarkStart w:id="20" w:name="_Toc404763770"/>
      <w:r>
        <w:t>Exceções comuns aos casos de uso Incluir e Alterar</w:t>
      </w:r>
      <w:bookmarkEnd w:id="20"/>
    </w:p>
    <w:p w:rsidR="00763E20" w:rsidRDefault="00763E20" w:rsidP="00763E20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63771"/>
      <w:r>
        <w:t>Exceções</w:t>
      </w:r>
      <w:bookmarkEnd w:id="21"/>
    </w:p>
    <w:p w:rsidR="00763E20" w:rsidRDefault="00763E20" w:rsidP="00763E20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informar parte do corpo atingida em acidente de trabalho com o nome igual a um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&gt;.").</w:t>
      </w:r>
    </w:p>
    <w:p w:rsidR="00763E20" w:rsidRDefault="00763E20" w:rsidP="00763E20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22" w:name="_Toc404763772"/>
      <w:r>
        <w:lastRenderedPageBreak/>
        <w:t>Anexos</w:t>
      </w:r>
      <w:bookmarkEnd w:id="22"/>
    </w:p>
    <w:p w:rsidR="00763E20" w:rsidRDefault="00763E20" w:rsidP="00763E20"/>
    <w:p w:rsidR="00763E20" w:rsidRDefault="00763E20" w:rsidP="00763E20">
      <w:pPr>
        <w:widowControl w:val="0"/>
        <w:ind w:left="1080"/>
        <w:rPr>
          <w:rFonts w:cs="Arial"/>
        </w:rPr>
      </w:pPr>
      <w:r>
        <w:rPr>
          <w:rFonts w:cs="Arial"/>
        </w:rPr>
        <w:t>Não se aplica</w:t>
      </w:r>
    </w:p>
    <w:p w:rsidR="00763E20" w:rsidRDefault="00763E20" w:rsidP="00763E20">
      <w:pPr>
        <w:widowControl w:val="0"/>
        <w:ind w:left="540"/>
        <w:rPr>
          <w:rFonts w:cs="Arial"/>
        </w:rPr>
      </w:pPr>
    </w:p>
    <w:sectPr w:rsidR="00763E20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3E20" w:rsidRDefault="00763E20" w:rsidP="002908D9">
      <w:r>
        <w:separator/>
      </w:r>
    </w:p>
  </w:endnote>
  <w:endnote w:type="continuationSeparator" w:id="0">
    <w:p w:rsidR="00763E20" w:rsidRDefault="00763E20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D7D36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763E20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536D12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536D12">
            <w:rPr>
              <w:sz w:val="20"/>
              <w:szCs w:val="20"/>
            </w:rPr>
            <w:t xml:space="preserve">Keila </w:t>
          </w:r>
          <w:proofErr w:type="spellStart"/>
          <w:r w:rsidRPr="00536D12">
            <w:rPr>
              <w:sz w:val="20"/>
              <w:szCs w:val="20"/>
            </w:rPr>
            <w:t>Joanês</w:t>
          </w:r>
          <w:proofErr w:type="spellEnd"/>
          <w:r w:rsidRPr="00536D12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536D1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763E20">
            <w:rPr>
              <w:b/>
              <w:sz w:val="20"/>
              <w:szCs w:val="20"/>
            </w:rPr>
            <w:t>Saúde do Servidor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763E20">
            <w:rPr>
              <w:b/>
              <w:sz w:val="20"/>
              <w:szCs w:val="20"/>
            </w:rPr>
            <w:t>Riscos e Acidentes de Trabalho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536D12" w:rsidRPr="00536D12">
            <w:rPr>
              <w:b/>
              <w:sz w:val="20"/>
              <w:szCs w:val="20"/>
            </w:rPr>
            <w:t>UCS0205 - Manter Partes do Corpo Atingidas em Acidente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488DFCF9" wp14:editId="0A2EA837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3E20" w:rsidRDefault="00763E20" w:rsidP="002908D9">
      <w:r>
        <w:separator/>
      </w:r>
    </w:p>
  </w:footnote>
  <w:footnote w:type="continuationSeparator" w:id="0">
    <w:p w:rsidR="00763E20" w:rsidRDefault="00763E20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9EFDEB9" wp14:editId="42403380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4049C9A" wp14:editId="2FF89763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 wp14:anchorId="6ED489D4" wp14:editId="6AB87430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14E3E1D" wp14:editId="71B1AEDB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E20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2D7D36"/>
    <w:rsid w:val="003274E5"/>
    <w:rsid w:val="003328F5"/>
    <w:rsid w:val="00374B36"/>
    <w:rsid w:val="0037750D"/>
    <w:rsid w:val="00381644"/>
    <w:rsid w:val="00463AB4"/>
    <w:rsid w:val="004E0834"/>
    <w:rsid w:val="004F657F"/>
    <w:rsid w:val="00536D12"/>
    <w:rsid w:val="00550536"/>
    <w:rsid w:val="0059301A"/>
    <w:rsid w:val="005D35E4"/>
    <w:rsid w:val="00616D7E"/>
    <w:rsid w:val="00623E87"/>
    <w:rsid w:val="00652148"/>
    <w:rsid w:val="00763E20"/>
    <w:rsid w:val="00772123"/>
    <w:rsid w:val="007A4B3D"/>
    <w:rsid w:val="007E2985"/>
    <w:rsid w:val="00845060"/>
    <w:rsid w:val="008806C7"/>
    <w:rsid w:val="00906AB2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3E2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63E2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63E2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63E2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63E2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63E2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63E2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63E2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63E20"/>
    <w:pPr>
      <w:ind w:left="0"/>
    </w:pPr>
  </w:style>
  <w:style w:type="paragraph" w:styleId="ndicedeilustraes">
    <w:name w:val="table of figures"/>
    <w:basedOn w:val="Normal"/>
    <w:next w:val="Normal"/>
    <w:semiHidden/>
    <w:rsid w:val="00763E20"/>
  </w:style>
  <w:style w:type="paragraph" w:styleId="Sumrio2">
    <w:name w:val="toc 2"/>
    <w:basedOn w:val="Normal"/>
    <w:next w:val="Normal"/>
    <w:autoRedefine/>
    <w:uiPriority w:val="39"/>
    <w:rsid w:val="00763E2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63E20"/>
    <w:pPr>
      <w:ind w:left="480"/>
    </w:pPr>
  </w:style>
  <w:style w:type="character" w:styleId="Hyperlink">
    <w:name w:val="Hyperlink"/>
    <w:basedOn w:val="Fontepargpadro"/>
    <w:uiPriority w:val="99"/>
    <w:rsid w:val="00763E2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63E2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63E2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63E2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63E2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63E2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63E20"/>
    <w:rPr>
      <w:sz w:val="16"/>
    </w:rPr>
  </w:style>
  <w:style w:type="character" w:styleId="Nmerodepgina">
    <w:name w:val="page number"/>
    <w:basedOn w:val="Fontepargpadro"/>
    <w:rsid w:val="00763E2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63E2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63E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63E2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63E20"/>
  </w:style>
  <w:style w:type="paragraph" w:styleId="Corpodetexto">
    <w:name w:val="Body Text"/>
    <w:basedOn w:val="Normal"/>
    <w:link w:val="CorpodetextoChar"/>
    <w:rsid w:val="00763E2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63E20"/>
    <w:rPr>
      <w:rFonts w:eastAsia="Arial Unicode MS"/>
    </w:rPr>
  </w:style>
  <w:style w:type="paragraph" w:customStyle="1" w:styleId="tabletext">
    <w:name w:val="tabletext"/>
    <w:basedOn w:val="Normal"/>
    <w:rsid w:val="00763E2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63E2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63E2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63E2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63E2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63E2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63E2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63E2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63E2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63E20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3E20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763E20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63E20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763E20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763E20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763E20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763E20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763E20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763E20"/>
    <w:pPr>
      <w:ind w:left="0"/>
    </w:pPr>
  </w:style>
  <w:style w:type="paragraph" w:styleId="ndicedeilustraes">
    <w:name w:val="table of figures"/>
    <w:basedOn w:val="Normal"/>
    <w:next w:val="Normal"/>
    <w:semiHidden/>
    <w:rsid w:val="00763E20"/>
  </w:style>
  <w:style w:type="paragraph" w:styleId="Sumrio2">
    <w:name w:val="toc 2"/>
    <w:basedOn w:val="Normal"/>
    <w:next w:val="Normal"/>
    <w:autoRedefine/>
    <w:uiPriority w:val="39"/>
    <w:rsid w:val="00763E20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763E20"/>
    <w:pPr>
      <w:ind w:left="480"/>
    </w:pPr>
  </w:style>
  <w:style w:type="character" w:styleId="Hyperlink">
    <w:name w:val="Hyperlink"/>
    <w:basedOn w:val="Fontepargpadro"/>
    <w:uiPriority w:val="99"/>
    <w:rsid w:val="00763E20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763E2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763E20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763E20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763E20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763E20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763E20"/>
    <w:rPr>
      <w:sz w:val="16"/>
    </w:rPr>
  </w:style>
  <w:style w:type="character" w:styleId="Nmerodepgina">
    <w:name w:val="page number"/>
    <w:basedOn w:val="Fontepargpadro"/>
    <w:rsid w:val="00763E20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763E20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763E2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763E20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763E20"/>
  </w:style>
  <w:style w:type="paragraph" w:styleId="Corpodetexto">
    <w:name w:val="Body Text"/>
    <w:basedOn w:val="Normal"/>
    <w:link w:val="CorpodetextoChar"/>
    <w:rsid w:val="00763E20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763E20"/>
    <w:rPr>
      <w:rFonts w:eastAsia="Arial Unicode MS"/>
    </w:rPr>
  </w:style>
  <w:style w:type="paragraph" w:customStyle="1" w:styleId="tabletext">
    <w:name w:val="tabletext"/>
    <w:basedOn w:val="Normal"/>
    <w:rsid w:val="00763E20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763E20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763E20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763E20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763E20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763E20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763E20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763E20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763E20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763E20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D29A14-A57D-4E32-8D90-0164551D1A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8</Pages>
  <Words>638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5235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Tatiane Tomasi Rocha</cp:lastModifiedBy>
  <cp:revision>4</cp:revision>
  <cp:lastPrinted>2014-11-08T04:00:00Z</cp:lastPrinted>
  <dcterms:created xsi:type="dcterms:W3CDTF">2014-11-08T03:59:00Z</dcterms:created>
  <dcterms:modified xsi:type="dcterms:W3CDTF">2014-11-26T13:13:00Z</dcterms:modified>
</cp:coreProperties>
</file>