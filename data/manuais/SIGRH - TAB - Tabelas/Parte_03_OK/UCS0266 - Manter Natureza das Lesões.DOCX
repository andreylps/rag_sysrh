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2033" w:rsidRDefault="00B22033" w:rsidP="00B2203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22033" w:rsidRDefault="00B22033" w:rsidP="00B22033">
      <w:pPr>
        <w:widowControl w:val="0"/>
        <w:rPr>
          <w:rFonts w:cs="Arial"/>
          <w:sz w:val="20"/>
        </w:rPr>
      </w:pPr>
    </w:p>
    <w:p w:rsidR="00B22033" w:rsidRDefault="00B22033" w:rsidP="00B22033">
      <w:pPr>
        <w:widowControl w:val="0"/>
        <w:rPr>
          <w:rFonts w:cs="Arial"/>
          <w:sz w:val="20"/>
        </w:rPr>
      </w:pPr>
    </w:p>
    <w:p w:rsidR="00B22033" w:rsidRDefault="00B22033" w:rsidP="00B22033">
      <w:pPr>
        <w:widowControl w:val="0"/>
        <w:rPr>
          <w:rFonts w:cs="Arial"/>
          <w:sz w:val="20"/>
        </w:rPr>
      </w:pPr>
    </w:p>
    <w:p w:rsidR="00B22033" w:rsidRDefault="00B22033" w:rsidP="00B22033">
      <w:pPr>
        <w:widowControl w:val="0"/>
        <w:rPr>
          <w:rFonts w:cs="Arial"/>
          <w:sz w:val="20"/>
        </w:rPr>
      </w:pPr>
    </w:p>
    <w:p w:rsidR="00B22033" w:rsidRDefault="00B22033" w:rsidP="00B2203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22033" w:rsidRDefault="00B22033" w:rsidP="00B22033">
      <w:pPr>
        <w:widowControl w:val="0"/>
        <w:rPr>
          <w:rFonts w:cs="Arial"/>
          <w:sz w:val="20"/>
          <w:u w:val="single"/>
        </w:rPr>
      </w:pPr>
    </w:p>
    <w:p w:rsidR="00B22033" w:rsidRDefault="00B22033" w:rsidP="00B2203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22033" w:rsidRDefault="00B22033" w:rsidP="00B22033">
      <w:pPr>
        <w:widowControl w:val="0"/>
        <w:rPr>
          <w:rFonts w:cs="Arial"/>
          <w:sz w:val="20"/>
        </w:rPr>
      </w:pPr>
    </w:p>
    <w:p w:rsidR="00B22033" w:rsidRDefault="00B22033" w:rsidP="00B22033">
      <w:pPr>
        <w:widowControl w:val="0"/>
        <w:rPr>
          <w:rFonts w:cs="Arial"/>
          <w:sz w:val="20"/>
        </w:rPr>
      </w:pPr>
    </w:p>
    <w:p w:rsidR="00B22033" w:rsidRDefault="00B22033" w:rsidP="00B22033">
      <w:pPr>
        <w:widowControl w:val="0"/>
        <w:rPr>
          <w:rFonts w:cs="Arial"/>
          <w:sz w:val="20"/>
        </w:rPr>
      </w:pPr>
    </w:p>
    <w:p w:rsidR="00B22033" w:rsidRDefault="00B22033" w:rsidP="00B2203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22033" w:rsidRDefault="00B22033" w:rsidP="00B22033">
      <w:pPr>
        <w:widowControl w:val="0"/>
        <w:rPr>
          <w:rFonts w:cs="Arial"/>
          <w:sz w:val="20"/>
        </w:rPr>
      </w:pPr>
    </w:p>
    <w:p w:rsidR="00B22033" w:rsidRDefault="00B22033" w:rsidP="00B22033">
      <w:pPr>
        <w:widowControl w:val="0"/>
        <w:rPr>
          <w:rFonts w:cs="Arial"/>
          <w:sz w:val="20"/>
        </w:rPr>
      </w:pPr>
    </w:p>
    <w:p w:rsidR="00B22033" w:rsidRDefault="00B22033" w:rsidP="00B22033">
      <w:pPr>
        <w:widowControl w:val="0"/>
        <w:rPr>
          <w:rFonts w:cs="Arial"/>
        </w:rPr>
      </w:pPr>
    </w:p>
    <w:p w:rsidR="00B22033" w:rsidRDefault="00B22033" w:rsidP="00B22033">
      <w:pPr>
        <w:pStyle w:val="Capa"/>
        <w:rPr>
          <w:color w:val="FF9900"/>
        </w:rPr>
      </w:pPr>
      <w:r>
        <w:t>SINDRAPE</w:t>
      </w:r>
    </w:p>
    <w:p w:rsidR="00B22033" w:rsidRDefault="00B22033" w:rsidP="00B22033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22033" w:rsidRPr="00B22033" w:rsidRDefault="00B22033" w:rsidP="00B22033">
      <w:pPr>
        <w:widowControl w:val="0"/>
        <w:rPr>
          <w:color w:val="000080"/>
        </w:rPr>
      </w:pPr>
    </w:p>
    <w:p w:rsidR="00B22033" w:rsidRPr="00B22033" w:rsidRDefault="00B22033" w:rsidP="00B22033">
      <w:pPr>
        <w:widowControl w:val="0"/>
        <w:jc w:val="right"/>
        <w:rPr>
          <w:rFonts w:cs="Arial"/>
          <w:b/>
          <w:bCs/>
          <w:color w:val="000080"/>
        </w:rPr>
      </w:pPr>
    </w:p>
    <w:p w:rsidR="00B22033" w:rsidRDefault="00B22033" w:rsidP="00B22033">
      <w:pPr>
        <w:pStyle w:val="Capa"/>
        <w:rPr>
          <w:color w:val="FF9900"/>
        </w:rPr>
      </w:pPr>
      <w:r>
        <w:t>UCS0266 – Manter Natureza das Lesões de Acidentes de Trabalho</w:t>
      </w:r>
    </w:p>
    <w:p w:rsidR="00B22033" w:rsidRPr="00B22033" w:rsidRDefault="00B22033" w:rsidP="00B22033">
      <w:pPr>
        <w:widowControl w:val="0"/>
        <w:rPr>
          <w:rFonts w:cs="Arial"/>
          <w:color w:val="000080"/>
        </w:rPr>
      </w:pPr>
    </w:p>
    <w:p w:rsidR="00B22033" w:rsidRDefault="00B22033" w:rsidP="00B22033">
      <w:pPr>
        <w:widowControl w:val="0"/>
      </w:pPr>
    </w:p>
    <w:p w:rsidR="00B22033" w:rsidRDefault="00B22033" w:rsidP="00B22033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B22033" w:rsidRPr="00B22033" w:rsidRDefault="00B22033" w:rsidP="00B22033">
      <w:pPr>
        <w:pStyle w:val="Corpodetexto3"/>
        <w:widowControl w:val="0"/>
        <w:spacing w:after="0"/>
        <w:rPr>
          <w:rFonts w:cs="Arial"/>
        </w:rPr>
      </w:pPr>
      <w:r w:rsidRPr="00B22033">
        <w:rPr>
          <w:rFonts w:cs="Arial"/>
        </w:rPr>
        <w:lastRenderedPageBreak/>
        <w:t>Histórico de Revisões</w:t>
      </w:r>
    </w:p>
    <w:p w:rsidR="00B22033" w:rsidRDefault="00B22033" w:rsidP="00B22033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999"/>
        <w:gridCol w:w="2939"/>
        <w:gridCol w:w="1767"/>
        <w:gridCol w:w="2063"/>
      </w:tblGrid>
      <w:tr w:rsidR="00B22033" w:rsidTr="00B22033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22033" w:rsidTr="00B22033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08/10/2007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B22033" w:rsidTr="00B22033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B22033" w:rsidTr="00B22033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B22033" w:rsidTr="00B22033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033" w:rsidRDefault="00B22033" w:rsidP="00B2203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B22033" w:rsidRDefault="00B22033" w:rsidP="00B22033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B22033" w:rsidRPr="00B22033" w:rsidRDefault="00B22033" w:rsidP="00B22033">
      <w:pPr>
        <w:pStyle w:val="Corpodetexto3"/>
        <w:widowControl w:val="0"/>
        <w:spacing w:after="0"/>
        <w:jc w:val="left"/>
        <w:rPr>
          <w:rFonts w:cs="Arial"/>
        </w:rPr>
      </w:pPr>
      <w:r w:rsidRPr="00B22033">
        <w:rPr>
          <w:rFonts w:cs="Arial"/>
        </w:rPr>
        <w:lastRenderedPageBreak/>
        <w:t>Índice</w:t>
      </w:r>
    </w:p>
    <w:p w:rsidR="00B22033" w:rsidRPr="00B22033" w:rsidRDefault="00B22033" w:rsidP="00B22033">
      <w:pPr>
        <w:pStyle w:val="Corpodetexto3"/>
        <w:widowControl w:val="0"/>
        <w:spacing w:after="0"/>
        <w:jc w:val="left"/>
        <w:rPr>
          <w:rFonts w:cs="Arial"/>
        </w:rPr>
      </w:pPr>
    </w:p>
    <w:p w:rsidR="00250146" w:rsidRDefault="00B2203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5375" w:history="1">
        <w:r w:rsidR="00250146" w:rsidRPr="00970CD5">
          <w:rPr>
            <w:rStyle w:val="Hyperlink"/>
            <w:noProof/>
          </w:rPr>
          <w:t>1.</w:t>
        </w:r>
        <w:r w:rsidR="0025014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50146" w:rsidRPr="00970CD5">
          <w:rPr>
            <w:rStyle w:val="Hyperlink"/>
            <w:noProof/>
          </w:rPr>
          <w:t>Pacote/Caso de Uso</w:t>
        </w:r>
        <w:r w:rsidR="00250146">
          <w:rPr>
            <w:noProof/>
            <w:webHidden/>
          </w:rPr>
          <w:tab/>
        </w:r>
        <w:r w:rsidR="00250146">
          <w:rPr>
            <w:noProof/>
            <w:webHidden/>
          </w:rPr>
          <w:fldChar w:fldCharType="begin"/>
        </w:r>
        <w:r w:rsidR="00250146">
          <w:rPr>
            <w:noProof/>
            <w:webHidden/>
          </w:rPr>
          <w:instrText xml:space="preserve"> PAGEREF _Toc404765375 \h </w:instrText>
        </w:r>
        <w:r w:rsidR="00250146">
          <w:rPr>
            <w:noProof/>
            <w:webHidden/>
          </w:rPr>
        </w:r>
        <w:r w:rsidR="00250146">
          <w:rPr>
            <w:noProof/>
            <w:webHidden/>
          </w:rPr>
          <w:fldChar w:fldCharType="separate"/>
        </w:r>
        <w:r w:rsidR="00250146">
          <w:rPr>
            <w:noProof/>
            <w:webHidden/>
          </w:rPr>
          <w:t>4</w:t>
        </w:r>
        <w:r w:rsidR="00250146">
          <w:rPr>
            <w:noProof/>
            <w:webHidden/>
          </w:rPr>
          <w:fldChar w:fldCharType="end"/>
        </w:r>
      </w:hyperlink>
    </w:p>
    <w:p w:rsidR="00250146" w:rsidRDefault="0025014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76" w:history="1">
        <w:r w:rsidRPr="00970CD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70CD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50146" w:rsidRDefault="0025014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77" w:history="1">
        <w:r w:rsidRPr="00970CD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70CD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50146" w:rsidRDefault="0025014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78" w:history="1">
        <w:r w:rsidRPr="00970CD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70CD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50146" w:rsidRDefault="0025014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79" w:history="1">
        <w:r w:rsidRPr="00970CD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70CD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50146" w:rsidRDefault="0025014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80" w:history="1">
        <w:r w:rsidRPr="00970CD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70CD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50146" w:rsidRDefault="0025014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81" w:history="1">
        <w:r w:rsidRPr="00970CD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70CD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0146" w:rsidRDefault="0025014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82" w:history="1">
        <w:r w:rsidRPr="00970CD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70CD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50146" w:rsidRDefault="0025014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83" w:history="1">
        <w:r w:rsidRPr="00970CD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70CD5">
          <w:rPr>
            <w:rStyle w:val="Hyperlink"/>
            <w:noProof/>
          </w:rPr>
          <w:t>Incluir Natureza das Lesões de Acidente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50146" w:rsidRDefault="0025014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84" w:history="1">
        <w:r w:rsidRPr="00970CD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70CD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50146" w:rsidRDefault="0025014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85" w:history="1">
        <w:r w:rsidRPr="00970CD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70CD5">
          <w:rPr>
            <w:rStyle w:val="Hyperlink"/>
            <w:noProof/>
          </w:rPr>
          <w:t>Alterar Natureza das Lesões de Acidente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50146" w:rsidRDefault="0025014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86" w:history="1">
        <w:r w:rsidRPr="00970CD5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70CD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50146" w:rsidRDefault="0025014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87" w:history="1">
        <w:r w:rsidRPr="00970CD5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70CD5">
          <w:rPr>
            <w:rStyle w:val="Hyperlink"/>
            <w:noProof/>
          </w:rPr>
          <w:t>Excluir Natureza das Lesões de Acidente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50146" w:rsidRDefault="0025014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88" w:history="1">
        <w:r w:rsidRPr="00970CD5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70CD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50146" w:rsidRDefault="0025014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89" w:history="1">
        <w:r w:rsidRPr="00970CD5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70CD5">
          <w:rPr>
            <w:rStyle w:val="Hyperlink"/>
            <w:noProof/>
          </w:rPr>
          <w:t>Anular Natureza das Lesões de Acidente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50146" w:rsidRDefault="0025014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90" w:history="1">
        <w:r w:rsidRPr="00970CD5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70CD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50146" w:rsidRDefault="0025014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91" w:history="1">
        <w:r w:rsidRPr="00970CD5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70CD5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50146" w:rsidRDefault="0025014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92" w:history="1">
        <w:r w:rsidRPr="00970CD5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70CD5">
          <w:rPr>
            <w:rStyle w:val="Hyperlink"/>
            <w:noProof/>
          </w:rPr>
          <w:t>Listar Naturezas das Lesões de Acidente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50146" w:rsidRDefault="0025014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93" w:history="1">
        <w:r w:rsidRPr="00970CD5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70CD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50146" w:rsidRDefault="0025014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94" w:history="1">
        <w:r w:rsidRPr="00970CD5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70CD5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50146" w:rsidRDefault="0025014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95" w:history="1">
        <w:r w:rsidRPr="00970CD5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70CD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50146" w:rsidRDefault="0025014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96" w:history="1">
        <w:r w:rsidRPr="00970CD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70CD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22033" w:rsidRDefault="00B22033" w:rsidP="00B22033">
      <w:pPr>
        <w:pStyle w:val="Sumrio1"/>
      </w:pPr>
      <w:r>
        <w:fldChar w:fldCharType="end"/>
      </w:r>
    </w:p>
    <w:p w:rsidR="00B22033" w:rsidRDefault="00B22033" w:rsidP="00B22033">
      <w:pPr>
        <w:widowControl w:val="0"/>
        <w:rPr>
          <w:rFonts w:cs="Arial"/>
          <w:b/>
          <w:bCs/>
          <w:color w:val="000000"/>
        </w:rPr>
      </w:pPr>
    </w:p>
    <w:p w:rsidR="00B22033" w:rsidRDefault="00B22033" w:rsidP="00B22033">
      <w:pPr>
        <w:pStyle w:val="Heading"/>
        <w:rPr>
          <w:rFonts w:cs="Arial"/>
          <w:szCs w:val="24"/>
          <w:lang w:val="pt-BR"/>
        </w:rPr>
      </w:pPr>
    </w:p>
    <w:p w:rsidR="00B22033" w:rsidRDefault="00B22033" w:rsidP="00B22033">
      <w:pPr>
        <w:pStyle w:val="Heading"/>
      </w:pPr>
    </w:p>
    <w:p w:rsidR="00B22033" w:rsidRDefault="00B22033" w:rsidP="00B22033">
      <w:pPr>
        <w:pStyle w:val="Heading"/>
        <w:jc w:val="center"/>
      </w:pPr>
    </w:p>
    <w:p w:rsidR="00B22033" w:rsidRDefault="00B22033" w:rsidP="00B22033">
      <w:pPr>
        <w:pStyle w:val="Heading"/>
        <w:rPr>
          <w:rFonts w:cs="Arial"/>
          <w:szCs w:val="24"/>
          <w:lang w:val="pt-BR"/>
        </w:rPr>
      </w:pPr>
      <w:r>
        <w:br w:type="page"/>
      </w:r>
      <w:bookmarkStart w:id="0" w:name="_GoBack"/>
      <w:bookmarkEnd w:id="0"/>
    </w:p>
    <w:p w:rsidR="00B22033" w:rsidRDefault="00B22033" w:rsidP="00B22033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5375"/>
      <w:r>
        <w:lastRenderedPageBreak/>
        <w:t>Pacote/Caso de Uso</w:t>
      </w:r>
      <w:bookmarkEnd w:id="1"/>
    </w:p>
    <w:p w:rsidR="00B22033" w:rsidRDefault="00B22033" w:rsidP="00B22033"/>
    <w:p w:rsidR="00B22033" w:rsidRDefault="00B22033" w:rsidP="00B22033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Natureza de Lesões de Acidentes de Trabalho</w:t>
      </w:r>
    </w:p>
    <w:p w:rsidR="00B22033" w:rsidRDefault="00B22033" w:rsidP="00B22033">
      <w:pPr>
        <w:widowControl w:val="0"/>
        <w:ind w:left="902"/>
        <w:rPr>
          <w:rFonts w:cs="Arial"/>
          <w:b/>
          <w:bCs/>
          <w:color w:val="FF0000"/>
        </w:rPr>
      </w:pPr>
    </w:p>
    <w:p w:rsidR="00B22033" w:rsidRDefault="00B22033" w:rsidP="00B2203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5376"/>
      <w:r>
        <w:t>Descrição</w:t>
      </w:r>
      <w:bookmarkEnd w:id="2"/>
    </w:p>
    <w:p w:rsidR="00B22033" w:rsidRDefault="00B22033" w:rsidP="00B22033">
      <w:pPr>
        <w:pStyle w:val="Recuodecorpodetexto2"/>
        <w:widowControl w:val="0"/>
        <w:ind w:left="1620" w:firstLine="0"/>
        <w:rPr>
          <w:sz w:val="24"/>
        </w:rPr>
      </w:pPr>
    </w:p>
    <w:p w:rsidR="00B22033" w:rsidRDefault="00B22033" w:rsidP="00B22033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natureza de lesões de acidentes de trabalho.</w:t>
      </w:r>
    </w:p>
    <w:p w:rsidR="00B22033" w:rsidRDefault="00B22033" w:rsidP="00B22033">
      <w:pPr>
        <w:pStyle w:val="Recuodecorpodetexto2"/>
        <w:widowControl w:val="0"/>
        <w:ind w:left="1620" w:firstLine="0"/>
        <w:rPr>
          <w:sz w:val="24"/>
        </w:rPr>
      </w:pPr>
    </w:p>
    <w:p w:rsidR="00B22033" w:rsidRDefault="00B22033" w:rsidP="00B2203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5377"/>
      <w:r>
        <w:t>Requisitos atendidos</w:t>
      </w:r>
      <w:bookmarkEnd w:id="3"/>
    </w:p>
    <w:p w:rsidR="00B22033" w:rsidRDefault="00B22033" w:rsidP="00B22033"/>
    <w:p w:rsidR="00B22033" w:rsidRDefault="00B22033" w:rsidP="00B22033">
      <w:pPr>
        <w:pStyle w:val="Recuodecorpodetexto"/>
        <w:ind w:left="1260"/>
      </w:pPr>
      <w:r>
        <w:t>R2 – Registrar Comunicado de Acidente de Trabalho</w:t>
      </w:r>
    </w:p>
    <w:p w:rsidR="00B22033" w:rsidRDefault="00B22033" w:rsidP="00B22033">
      <w:pPr>
        <w:pStyle w:val="Recuodecorpodetexto"/>
        <w:ind w:left="1260"/>
      </w:pPr>
      <w:r>
        <w:tab/>
      </w:r>
    </w:p>
    <w:p w:rsidR="00B22033" w:rsidRDefault="00B22033" w:rsidP="00B22033"/>
    <w:p w:rsidR="00B22033" w:rsidRDefault="00B22033" w:rsidP="00B22033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5378"/>
      <w:r>
        <w:t>Conceito</w:t>
      </w:r>
      <w:bookmarkEnd w:id="4"/>
      <w:r>
        <w:tab/>
      </w:r>
    </w:p>
    <w:p w:rsidR="00B22033" w:rsidRDefault="00B22033" w:rsidP="00B22033"/>
    <w:p w:rsidR="00B22033" w:rsidRDefault="00B22033" w:rsidP="00B2203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5379"/>
      <w:r>
        <w:t>Conceitos principais</w:t>
      </w:r>
      <w:bookmarkEnd w:id="5"/>
    </w:p>
    <w:p w:rsidR="00B22033" w:rsidRDefault="00B22033" w:rsidP="00B22033">
      <w:pPr>
        <w:pStyle w:val="Cabealho"/>
        <w:rPr>
          <w:rFonts w:cs="Arial"/>
        </w:rPr>
      </w:pPr>
    </w:p>
    <w:p w:rsidR="00B22033" w:rsidRDefault="00B22033" w:rsidP="00B22033">
      <w:pPr>
        <w:pStyle w:val="Cabealho"/>
        <w:ind w:left="360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B22033" w:rsidTr="0097135F">
        <w:trPr>
          <w:trHeight w:val="600"/>
        </w:trPr>
        <w:tc>
          <w:tcPr>
            <w:tcW w:w="1600" w:type="dxa"/>
          </w:tcPr>
          <w:p w:rsidR="00B22033" w:rsidRDefault="00B22033" w:rsidP="00B22033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Natureza das lesões de acidente de trabalho</w:t>
            </w:r>
          </w:p>
        </w:tc>
        <w:tc>
          <w:tcPr>
            <w:tcW w:w="4606" w:type="dxa"/>
          </w:tcPr>
          <w:p w:rsidR="00B22033" w:rsidRDefault="00B22033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Natureza de uma lesão de acidente de trabalho. </w:t>
            </w:r>
            <w:proofErr w:type="gramStart"/>
            <w:r>
              <w:rPr>
                <w:rFonts w:cs="Arial"/>
              </w:rPr>
              <w:t>Por exemplo</w:t>
            </w:r>
            <w:proofErr w:type="gramEnd"/>
            <w:r>
              <w:rPr>
                <w:rFonts w:cs="Arial"/>
              </w:rPr>
              <w:t xml:space="preserve"> uma queimadura.</w:t>
            </w:r>
          </w:p>
        </w:tc>
      </w:tr>
    </w:tbl>
    <w:p w:rsidR="00B22033" w:rsidRDefault="00B22033" w:rsidP="00B22033">
      <w:pPr>
        <w:pStyle w:val="Cabealho"/>
        <w:ind w:left="360"/>
        <w:rPr>
          <w:rFonts w:cs="Arial"/>
        </w:rPr>
      </w:pPr>
    </w:p>
    <w:p w:rsidR="00B22033" w:rsidRDefault="00B22033" w:rsidP="00B22033">
      <w:pPr>
        <w:rPr>
          <w:rFonts w:cs="Arial"/>
        </w:rPr>
      </w:pPr>
    </w:p>
    <w:p w:rsidR="00B22033" w:rsidRDefault="00B22033" w:rsidP="00B2203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5380"/>
      <w:r>
        <w:t>Conceitos associados</w:t>
      </w:r>
      <w:bookmarkEnd w:id="6"/>
    </w:p>
    <w:p w:rsidR="00B22033" w:rsidRDefault="00B22033" w:rsidP="00B22033">
      <w:pPr>
        <w:pStyle w:val="Cabealho"/>
        <w:ind w:firstLine="360"/>
        <w:rPr>
          <w:rFonts w:cs="Arial"/>
        </w:rPr>
      </w:pPr>
      <w:r>
        <w:rPr>
          <w:rFonts w:cs="Arial"/>
        </w:rPr>
        <w:t>Não se aplica</w:t>
      </w:r>
    </w:p>
    <w:p w:rsidR="00B22033" w:rsidRDefault="00B22033" w:rsidP="00B22033">
      <w:pPr>
        <w:rPr>
          <w:rFonts w:eastAsia="Arial Unicode MS"/>
        </w:rPr>
      </w:pPr>
    </w:p>
    <w:p w:rsidR="00B22033" w:rsidRDefault="00B22033" w:rsidP="00B22033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5381"/>
      <w:r>
        <w:lastRenderedPageBreak/>
        <w:t>Diagrama</w:t>
      </w:r>
      <w:bookmarkEnd w:id="7"/>
    </w:p>
    <w:p w:rsidR="00B22033" w:rsidRDefault="00B22033" w:rsidP="00B22033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22033" w:rsidRDefault="00B22033" w:rsidP="00B22033">
      <w:pPr>
        <w:widowControl w:val="0"/>
        <w:jc w:val="center"/>
        <w:rPr>
          <w:rFonts w:cs="Arial"/>
        </w:rPr>
      </w:pPr>
    </w:p>
    <w:p w:rsidR="00B22033" w:rsidRDefault="00B22033" w:rsidP="00B22033">
      <w:pPr>
        <w:widowControl w:val="0"/>
        <w:jc w:val="center"/>
        <w:rPr>
          <w:rFonts w:cs="Arial"/>
        </w:rPr>
      </w:pPr>
    </w:p>
    <w:p w:rsidR="00B22033" w:rsidRDefault="00250146" w:rsidP="00B22033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2381250"/>
                <wp:effectExtent l="0" t="0" r="9525" b="0"/>
                <wp:docPr id="37" name="Tela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023620" y="18415"/>
                            <a:ext cx="1884680" cy="10858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023620" y="117475"/>
                            <a:ext cx="4720590" cy="22453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766570" y="235585"/>
                            <a:ext cx="292989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0146" w:rsidRDefault="00250146">
                              <w:pPr>
                                <w:ind w:left="0"/>
                              </w:pPr>
                              <w:r w:rsidRPr="00250146"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</w:rPr>
                                <w:t>UCS - Manter natureza das lesões de acidente de trabalho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71475" y="36195"/>
                            <a:ext cx="163195" cy="1631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52755" y="199390"/>
                            <a:ext cx="0" cy="162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62585" y="262255"/>
                            <a:ext cx="1898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44170" y="361950"/>
                            <a:ext cx="108585" cy="163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52755" y="361950"/>
                            <a:ext cx="109220" cy="163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45110" y="534035"/>
                            <a:ext cx="4400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0146" w:rsidRDefault="0025014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Usuario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588645" y="389255"/>
                            <a:ext cx="43497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023620" y="534035"/>
                            <a:ext cx="2084070" cy="6159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494790" y="624840"/>
                            <a:ext cx="11106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0146" w:rsidRDefault="0025014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Natureza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386205" y="769620"/>
                            <a:ext cx="127127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0146" w:rsidRDefault="0025014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Lesões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821180" y="914400"/>
                            <a:ext cx="5073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0146" w:rsidRDefault="0025014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195705" y="1213485"/>
                            <a:ext cx="2084070" cy="6153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640205" y="1303655"/>
                            <a:ext cx="11258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0146" w:rsidRDefault="0025014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Natureza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558290" y="1448435"/>
                            <a:ext cx="127127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0146" w:rsidRDefault="0025014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Lesões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993265" y="1593850"/>
                            <a:ext cx="5073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0146" w:rsidRDefault="0025014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2392045" y="1729105"/>
                            <a:ext cx="2092960" cy="6159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844800" y="1819910"/>
                            <a:ext cx="11131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0146" w:rsidRDefault="0025014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Naturezas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754630" y="1964690"/>
                            <a:ext cx="127127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0146" w:rsidRDefault="0025014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Lesões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189605" y="2109470"/>
                            <a:ext cx="5073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0146" w:rsidRDefault="0025014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3415665" y="443865"/>
                            <a:ext cx="2092960" cy="6153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886835" y="534035"/>
                            <a:ext cx="11214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0146" w:rsidRDefault="0025014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Natureza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778250" y="678815"/>
                            <a:ext cx="127127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0146" w:rsidRDefault="0025014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Lesões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4213225" y="824230"/>
                            <a:ext cx="5073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0146" w:rsidRDefault="0025014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3506470" y="1131570"/>
                            <a:ext cx="2084070" cy="6159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3968750" y="1222375"/>
                            <a:ext cx="11074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0146" w:rsidRDefault="0025014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Natureza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3869055" y="1367155"/>
                            <a:ext cx="127127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0146" w:rsidRDefault="0025014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Lesões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4304030" y="1511935"/>
                            <a:ext cx="5073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0146" w:rsidRDefault="0025014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7" o:spid="_x0000_s1026" editas="canvas" style="width:453.75pt;height:187.5pt;mso-position-horizontal-relative:char;mso-position-vertical-relative:line" coordsize="57626,23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23812;visibility:visible;mso-wrap-style:square">
                  <v:fill o:detectmouseclick="t"/>
                  <v:path o:connecttype="none"/>
                </v:shape>
                <v:rect id="Rectangle 5" o:spid="_x0000_s1028" style="position:absolute;left:10236;top:184;width:18847;height:1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0236;top:1174;width:47206;height:22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7665;top:2355;width:2929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250146" w:rsidRDefault="00250146">
                        <w:pPr>
                          <w:ind w:left="0"/>
                        </w:pPr>
                        <w:r w:rsidRPr="00250146"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</w:rPr>
                          <w:t>UCS - Manter natureza das lesões de acidente de trabalho</w:t>
                        </w:r>
                      </w:p>
                    </w:txbxContent>
                  </v:textbox>
                </v:rect>
                <v:oval id="Oval 8" o:spid="_x0000_s1031" style="position:absolute;left:3714;top:361;width:1632;height:16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527,1993" to="4527,3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625,2622" to="5524,26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441,3619" to="4527,52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527,3619" to="5619,52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2451;top:5340;width:440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250146" w:rsidRDefault="0025014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Usuario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5886,3892" to="10236,3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5kpcAAAADbAAAADwAAAGRycy9kb3ducmV2LnhtbERPTYvCMBC9C/sfwgh701QPRapRVlkX&#10;8SJaD3scmrEpNpPSxLb77zeC4G0e73NWm8HWoqPWV44VzKYJCOLC6YpLBdd8P1mA8AFZY+2YFPyR&#10;h836Y7TCTLuez9RdQiliCPsMFZgQmkxKXxiy6KeuIY7czbUWQ4RtKXWLfQy3tZwnSSotVhwbDDa0&#10;M1TcLw+r4HA7fv9eC/NzT/tjvj+lprPlVqnP8fC1BBFoCG/xy33QcX4Kz1/iAXL9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peZKXAAAAA2wAAAA8AAAAAAAAAAAAAAAAA&#10;oQIAAGRycy9kb3ducmV2LnhtbFBLBQYAAAAABAAEAPkAAACOAwAAAAA=&#10;" strokecolor="#903" strokeweight="39e-5mm"/>
                <v:oval id="Oval 15" o:spid="_x0000_s1038" style="position:absolute;left:10236;top:5340;width:20840;height:61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14947;top:6248;width:1110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250146" w:rsidRDefault="0025014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Natureza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7" o:spid="_x0000_s1040" style="position:absolute;left:13862;top:7696;width:1271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250146" w:rsidRDefault="0025014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Lesões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8" o:spid="_x0000_s1041" style="position:absolute;left:18211;top:9144;width:507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250146" w:rsidRDefault="0025014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19" o:spid="_x0000_s1042" style="position:absolute;left:11957;top:12134;width:20840;height:61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20" o:spid="_x0000_s1043" style="position:absolute;left:16402;top:13036;width:1125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250146" w:rsidRDefault="0025014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Natureza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1" o:spid="_x0000_s1044" style="position:absolute;left:15582;top:14484;width:1271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250146" w:rsidRDefault="0025014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Lesões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2" o:spid="_x0000_s1045" style="position:absolute;left:19932;top:15938;width:507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250146" w:rsidRDefault="0025014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23920;top:17291;width:20930;height:61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28448;top:18199;width:1113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250146" w:rsidRDefault="0025014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Naturezas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5" o:spid="_x0000_s1048" style="position:absolute;left:27546;top:19646;width:12713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250146" w:rsidRDefault="0025014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Lesões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6" o:spid="_x0000_s1049" style="position:absolute;left:31896;top:21094;width:507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250146" w:rsidRDefault="0025014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34156;top:4438;width:20930;height:61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38868;top:5340;width:1121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250146" w:rsidRDefault="0025014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Natureza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9" o:spid="_x0000_s1052" style="position:absolute;left:37782;top:6788;width:1271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250146" w:rsidRDefault="0025014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Lesões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0" o:spid="_x0000_s1053" style="position:absolute;left:42132;top:8242;width:507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250146" w:rsidRDefault="0025014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31" o:spid="_x0000_s1054" style="position:absolute;left:35064;top:11315;width:20841;height:61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wHOcMA&#10;AADbAAAADwAAAGRycy9kb3ducmV2LnhtbESPzWsCMRTE7wX/h/AEbzXrB0VWo4hQKPTgR3vw+Nw8&#10;d4Obl7hJNf73plDocZiZ3zCLVbKtuFEXjGMFo2EBgrhy2nCt4Pvr/XUGIkRkja1jUvCgAKtl72WB&#10;pXZ33tPtEGuRIRxKVNDE6EspQ9WQxTB0njh7Z9dZjFl2tdQd3jPctnJcFG/SouG80KCnTUPV5fBj&#10;FXi/m05T2powTuer+eTT/nE8KTXop/UcRKQU/8N/7Q+tYDKB3y/5B8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8wHOcMAAADbAAAADwAAAAAAAAAAAAAAAACYAgAAZHJzL2Rv&#10;d25yZXYueG1sUEsFBgAAAAAEAAQA9QAAAIgDAAAAAA==&#10;" fillcolor="#ffc" strokecolor="#903" strokeweight="0"/>
                <v:rect id="Rectangle 32" o:spid="_x0000_s1055" style="position:absolute;left:39687;top:12223;width:1107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250146" w:rsidRDefault="0025014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Natureza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3" o:spid="_x0000_s1056" style="position:absolute;left:38690;top:13671;width:1271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250146" w:rsidRDefault="0025014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Lesões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4" o:spid="_x0000_s1057" style="position:absolute;left:43040;top:15119;width:507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250146" w:rsidRDefault="0025014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B22033" w:rsidRDefault="00B22033" w:rsidP="00B22033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5382"/>
      <w:r>
        <w:lastRenderedPageBreak/>
        <w:t>Casos de Uso</w:t>
      </w:r>
      <w:bookmarkEnd w:id="8"/>
    </w:p>
    <w:p w:rsidR="00B22033" w:rsidRDefault="00B22033" w:rsidP="00B22033">
      <w:pPr>
        <w:pStyle w:val="Ttulo2"/>
      </w:pPr>
      <w:r>
        <w:rPr>
          <w:vanish/>
        </w:rPr>
        <w:t xml:space="preserve">UCS68 </w:t>
      </w:r>
      <w:bookmarkStart w:id="9" w:name="_Toc404765383"/>
      <w:r>
        <w:t>Incluir Natureza das Lesões de Acidente de Trabalho</w:t>
      </w:r>
      <w:bookmarkEnd w:id="9"/>
      <w:r>
        <w:t> </w:t>
      </w:r>
    </w:p>
    <w:p w:rsidR="00B22033" w:rsidRDefault="00B22033" w:rsidP="00B2203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65384"/>
      <w:r>
        <w:t>Fluxo Básico</w:t>
      </w:r>
      <w:bookmarkEnd w:id="10"/>
    </w:p>
    <w:p w:rsidR="00B22033" w:rsidRDefault="00B22033" w:rsidP="00B220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natureza de lesões de acidente de trabalho.</w:t>
      </w:r>
    </w:p>
    <w:p w:rsidR="00B22033" w:rsidRDefault="00B22033" w:rsidP="00B220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B22033" w:rsidRDefault="00B22033" w:rsidP="00B220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B22033" w:rsidRDefault="00B22033" w:rsidP="00B22033">
      <w:pPr>
        <w:pStyle w:val="Recuodecorpodetexto"/>
      </w:pPr>
    </w:p>
    <w:p w:rsidR="00B22033" w:rsidRDefault="00B22033" w:rsidP="00B22033">
      <w:pPr>
        <w:pStyle w:val="Ttulo2"/>
      </w:pPr>
      <w:r>
        <w:rPr>
          <w:vanish/>
        </w:rPr>
        <w:t xml:space="preserve">UCS69 </w:t>
      </w:r>
      <w:bookmarkStart w:id="11" w:name="_Toc404765385"/>
      <w:r>
        <w:t>Alterar Natureza das Lesões de Acidente de Trabalho</w:t>
      </w:r>
      <w:bookmarkEnd w:id="11"/>
      <w:r>
        <w:t> </w:t>
      </w:r>
    </w:p>
    <w:p w:rsidR="00B22033" w:rsidRDefault="00B22033" w:rsidP="00B2203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65386"/>
      <w:r>
        <w:t>Fluxo Básico</w:t>
      </w:r>
      <w:bookmarkEnd w:id="12"/>
    </w:p>
    <w:p w:rsidR="00B22033" w:rsidRDefault="00B22033" w:rsidP="00B220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natureza de lesões de acidente de trabalho.</w:t>
      </w:r>
    </w:p>
    <w:p w:rsidR="00B22033" w:rsidRDefault="00B22033" w:rsidP="00B220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item após a realização do fluxo “Listar Natureza das Lesões de Acidente de Trabalho”.</w:t>
      </w:r>
    </w:p>
    <w:p w:rsidR="00B22033" w:rsidRDefault="00B22033" w:rsidP="00B220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da natureza de lesão de acidente de trabalho selecionada.</w:t>
      </w:r>
    </w:p>
    <w:p w:rsidR="00B22033" w:rsidRDefault="00B22033" w:rsidP="00B220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B22033" w:rsidRDefault="00B22033" w:rsidP="00B220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B22033" w:rsidRDefault="00B22033" w:rsidP="00B22033">
      <w:pPr>
        <w:pStyle w:val="Recuodecorpodetexto"/>
      </w:pPr>
    </w:p>
    <w:p w:rsidR="00B22033" w:rsidRDefault="00B22033" w:rsidP="00B22033">
      <w:pPr>
        <w:pStyle w:val="Recuodecorpodetexto"/>
      </w:pPr>
    </w:p>
    <w:p w:rsidR="00B22033" w:rsidRDefault="00B22033" w:rsidP="00B22033">
      <w:pPr>
        <w:pStyle w:val="Ttulo2"/>
      </w:pPr>
      <w:r>
        <w:rPr>
          <w:vanish/>
        </w:rPr>
        <w:t xml:space="preserve">UCS70 </w:t>
      </w:r>
      <w:bookmarkStart w:id="13" w:name="_Toc404765387"/>
      <w:r>
        <w:t>Excluir Natureza das Lesões de Acidente de Trabalho</w:t>
      </w:r>
      <w:bookmarkEnd w:id="13"/>
      <w:r>
        <w:t> </w:t>
      </w:r>
    </w:p>
    <w:p w:rsidR="00B22033" w:rsidRDefault="00B22033" w:rsidP="00B2203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65388"/>
      <w:r>
        <w:t>Fluxo Básico</w:t>
      </w:r>
      <w:bookmarkEnd w:id="14"/>
    </w:p>
    <w:p w:rsidR="00B22033" w:rsidRDefault="00B22033" w:rsidP="00B220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natureza de lesões de acidente de trabalho.</w:t>
      </w:r>
    </w:p>
    <w:p w:rsidR="00B22033" w:rsidRDefault="00B22033" w:rsidP="00B220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item após a realização do fluxo “Listar Natureza das Lesões de Acidente de Trabalho”.</w:t>
      </w:r>
    </w:p>
    <w:p w:rsidR="00B22033" w:rsidRDefault="00B22033" w:rsidP="00B220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B22033" w:rsidRDefault="00B22033" w:rsidP="00B220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lastRenderedPageBreak/>
        <w:t>MSG0052 ("Exclusão efetuada com sucesso!").</w:t>
      </w:r>
    </w:p>
    <w:p w:rsidR="00B22033" w:rsidRDefault="00B22033" w:rsidP="00B22033">
      <w:pPr>
        <w:pStyle w:val="Recuodecorpodetexto"/>
      </w:pPr>
    </w:p>
    <w:p w:rsidR="00B22033" w:rsidRDefault="00B22033" w:rsidP="00B22033">
      <w:pPr>
        <w:pStyle w:val="Ttulo2"/>
      </w:pPr>
      <w:r>
        <w:rPr>
          <w:vanish/>
        </w:rPr>
        <w:t xml:space="preserve">UCS71 </w:t>
      </w:r>
      <w:bookmarkStart w:id="15" w:name="_Toc404765389"/>
      <w:r>
        <w:t>Anular Natureza das Lesões de Acidente de Trabalho</w:t>
      </w:r>
      <w:bookmarkEnd w:id="15"/>
      <w:r>
        <w:t> </w:t>
      </w:r>
    </w:p>
    <w:p w:rsidR="00B22033" w:rsidRDefault="00B22033" w:rsidP="00B2203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65390"/>
      <w:r>
        <w:t>Fluxo Básico</w:t>
      </w:r>
      <w:bookmarkEnd w:id="16"/>
    </w:p>
    <w:p w:rsidR="00B22033" w:rsidRDefault="00B22033" w:rsidP="00B220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natureza de lesões de acidente de trabalho.</w:t>
      </w:r>
    </w:p>
    <w:p w:rsidR="00B22033" w:rsidRDefault="00B22033" w:rsidP="00B220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item após a realização do fluxo “Listar Natureza das Lesões de Acidente de Trabalho”.</w:t>
      </w:r>
    </w:p>
    <w:p w:rsidR="00B22033" w:rsidRDefault="00B22033" w:rsidP="00B220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B22033" w:rsidRDefault="00B22033" w:rsidP="00B220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B22033" w:rsidRDefault="00B22033" w:rsidP="00B2203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65391"/>
      <w:r>
        <w:t>Fluxo alternativo – Registro anulado – 4.4.1.3</w:t>
      </w:r>
      <w:bookmarkEnd w:id="17"/>
    </w:p>
    <w:p w:rsidR="00B22033" w:rsidRDefault="00B22033" w:rsidP="00B220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registro está anulado.</w:t>
      </w:r>
    </w:p>
    <w:p w:rsidR="00B22033" w:rsidRDefault="00B22033" w:rsidP="00B220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reativa o registro e exibe a mensagem MSG0019 ("Reativação efetuada com sucesso!").</w:t>
      </w:r>
    </w:p>
    <w:p w:rsidR="00B22033" w:rsidRDefault="00B22033" w:rsidP="00B22033">
      <w:pPr>
        <w:pStyle w:val="Recuodecorpodetexto"/>
      </w:pPr>
    </w:p>
    <w:p w:rsidR="00B22033" w:rsidRDefault="00B22033" w:rsidP="00B22033">
      <w:pPr>
        <w:pStyle w:val="Ttulo2"/>
      </w:pPr>
      <w:r>
        <w:rPr>
          <w:vanish/>
        </w:rPr>
        <w:t xml:space="preserve">UCS72 </w:t>
      </w:r>
      <w:bookmarkStart w:id="18" w:name="_Toc404765392"/>
      <w:r>
        <w:t>Listar Naturezas das Lesões de Acidente de Trabalho</w:t>
      </w:r>
      <w:bookmarkEnd w:id="18"/>
      <w:r>
        <w:t> </w:t>
      </w:r>
    </w:p>
    <w:p w:rsidR="00B22033" w:rsidRDefault="00B22033" w:rsidP="00B2203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65393"/>
      <w:r>
        <w:t>Fluxo Básico</w:t>
      </w:r>
      <w:bookmarkEnd w:id="19"/>
    </w:p>
    <w:p w:rsidR="00B22033" w:rsidRDefault="00B22033" w:rsidP="00B220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natureza de lesões de acidente de trabalho.</w:t>
      </w:r>
    </w:p>
    <w:p w:rsidR="00B22033" w:rsidRDefault="00B22033" w:rsidP="00B220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B22033" w:rsidRDefault="00B22033" w:rsidP="00B220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B22033" w:rsidRDefault="00B22033" w:rsidP="00B220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acordo com os filtros informados e de acordo com o agrupamento do órgão que o ator está </w:t>
      </w:r>
      <w:proofErr w:type="spellStart"/>
      <w:r>
        <w:t>logado</w:t>
      </w:r>
      <w:proofErr w:type="spellEnd"/>
      <w:r>
        <w:t>.</w:t>
      </w:r>
    </w:p>
    <w:p w:rsidR="00B22033" w:rsidRDefault="00B22033" w:rsidP="00B22033">
      <w:pPr>
        <w:pStyle w:val="Recuodecorpodetexto"/>
      </w:pPr>
    </w:p>
    <w:p w:rsidR="00B22033" w:rsidRDefault="00B22033" w:rsidP="00B22033">
      <w:pPr>
        <w:pStyle w:val="Ttulo2"/>
      </w:pPr>
      <w:bookmarkStart w:id="20" w:name="_Toc404765394"/>
      <w:r>
        <w:t>Exceções comuns aos casos de uso Incluir e Alterar</w:t>
      </w:r>
      <w:bookmarkEnd w:id="20"/>
    </w:p>
    <w:p w:rsidR="00B22033" w:rsidRDefault="00B22033" w:rsidP="00B2203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765395"/>
      <w:r>
        <w:t>Exceções</w:t>
      </w:r>
      <w:bookmarkEnd w:id="21"/>
    </w:p>
    <w:p w:rsidR="00B22033" w:rsidRDefault="00B22033" w:rsidP="00B220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informar natureza de lesão de acidente de trabalho com o nome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B22033" w:rsidRDefault="00B22033" w:rsidP="00B22033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2" w:name="_Toc404765396"/>
      <w:r>
        <w:lastRenderedPageBreak/>
        <w:t>Anexos</w:t>
      </w:r>
      <w:bookmarkEnd w:id="22"/>
    </w:p>
    <w:p w:rsidR="00B22033" w:rsidRDefault="00B22033" w:rsidP="00B22033"/>
    <w:p w:rsidR="00B22033" w:rsidRDefault="00B22033" w:rsidP="00B22033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p w:rsidR="00B22033" w:rsidRDefault="00B22033" w:rsidP="00B22033">
      <w:pPr>
        <w:widowControl w:val="0"/>
        <w:ind w:left="1080"/>
        <w:rPr>
          <w:rFonts w:cs="Arial"/>
        </w:rPr>
      </w:pPr>
    </w:p>
    <w:sectPr w:rsidR="00B22033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2033" w:rsidRDefault="00B22033" w:rsidP="002908D9">
      <w:r>
        <w:separator/>
      </w:r>
    </w:p>
  </w:endnote>
  <w:endnote w:type="continuationSeparator" w:id="0">
    <w:p w:rsidR="00B22033" w:rsidRDefault="00B22033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50146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2203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25014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250146">
            <w:rPr>
              <w:sz w:val="20"/>
              <w:szCs w:val="20"/>
            </w:rPr>
            <w:t xml:space="preserve">Keila </w:t>
          </w:r>
          <w:proofErr w:type="spellStart"/>
          <w:r w:rsidRPr="00250146">
            <w:rPr>
              <w:sz w:val="20"/>
              <w:szCs w:val="20"/>
            </w:rPr>
            <w:t>Joanês</w:t>
          </w:r>
          <w:proofErr w:type="spellEnd"/>
          <w:r w:rsidRPr="00250146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250146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B22033">
            <w:rPr>
              <w:b/>
              <w:sz w:val="20"/>
              <w:szCs w:val="20"/>
            </w:rPr>
            <w:t>Saúde do Servidor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22033">
            <w:rPr>
              <w:b/>
              <w:sz w:val="20"/>
              <w:szCs w:val="20"/>
            </w:rPr>
            <w:t>Riscos e Acidentes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50146" w:rsidRPr="00250146">
            <w:rPr>
              <w:b/>
              <w:sz w:val="20"/>
              <w:szCs w:val="20"/>
            </w:rPr>
            <w:t>UCS0266 - Manter Natureza das Lesões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20C8369" wp14:editId="651A5106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2033" w:rsidRDefault="00B22033" w:rsidP="002908D9">
      <w:r>
        <w:separator/>
      </w:r>
    </w:p>
  </w:footnote>
  <w:footnote w:type="continuationSeparator" w:id="0">
    <w:p w:rsidR="00B22033" w:rsidRDefault="00B22033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250146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6C08BEB1" wp14:editId="26887AF9">
          <wp:simplePos x="0" y="0"/>
          <wp:positionH relativeFrom="column">
            <wp:posOffset>4324350</wp:posOffset>
          </wp:positionH>
          <wp:positionV relativeFrom="paragraph">
            <wp:posOffset>-121285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CE260DF" wp14:editId="73AB309D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974DC91" wp14:editId="633E5EF2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6ACD5390" wp14:editId="620B997F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033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50146"/>
    <w:rsid w:val="00290019"/>
    <w:rsid w:val="002908D9"/>
    <w:rsid w:val="002D336A"/>
    <w:rsid w:val="003274E5"/>
    <w:rsid w:val="003328F5"/>
    <w:rsid w:val="00374B36"/>
    <w:rsid w:val="0037750D"/>
    <w:rsid w:val="00381644"/>
    <w:rsid w:val="003A73BE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22033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2203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2203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2203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2203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2203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2203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2203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2203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22033"/>
    <w:pPr>
      <w:ind w:left="0"/>
    </w:pPr>
  </w:style>
  <w:style w:type="paragraph" w:styleId="ndicedeilustraes">
    <w:name w:val="table of figures"/>
    <w:basedOn w:val="Normal"/>
    <w:next w:val="Normal"/>
    <w:semiHidden/>
    <w:rsid w:val="00B22033"/>
  </w:style>
  <w:style w:type="paragraph" w:styleId="Sumrio2">
    <w:name w:val="toc 2"/>
    <w:basedOn w:val="Normal"/>
    <w:next w:val="Normal"/>
    <w:autoRedefine/>
    <w:uiPriority w:val="39"/>
    <w:rsid w:val="00B2203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22033"/>
    <w:pPr>
      <w:ind w:left="480"/>
    </w:pPr>
  </w:style>
  <w:style w:type="character" w:styleId="Hyperlink">
    <w:name w:val="Hyperlink"/>
    <w:basedOn w:val="Fontepargpadro"/>
    <w:uiPriority w:val="99"/>
    <w:rsid w:val="00B2203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2203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2203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2203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2203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2203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22033"/>
    <w:rPr>
      <w:sz w:val="16"/>
    </w:rPr>
  </w:style>
  <w:style w:type="character" w:styleId="Nmerodepgina">
    <w:name w:val="page number"/>
    <w:basedOn w:val="Fontepargpadro"/>
    <w:rsid w:val="00B2203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2203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220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2203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22033"/>
  </w:style>
  <w:style w:type="paragraph" w:styleId="Corpodetexto">
    <w:name w:val="Body Text"/>
    <w:basedOn w:val="Normal"/>
    <w:link w:val="CorpodetextoChar"/>
    <w:rsid w:val="00B2203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22033"/>
    <w:rPr>
      <w:rFonts w:eastAsia="Arial Unicode MS"/>
    </w:rPr>
  </w:style>
  <w:style w:type="paragraph" w:customStyle="1" w:styleId="tabletext">
    <w:name w:val="tabletext"/>
    <w:basedOn w:val="Normal"/>
    <w:rsid w:val="00B2203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2203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2203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2203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2203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2203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2203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2203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2203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22033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2203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2203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2203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2203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2203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2203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2203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2203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22033"/>
    <w:pPr>
      <w:ind w:left="0"/>
    </w:pPr>
  </w:style>
  <w:style w:type="paragraph" w:styleId="ndicedeilustraes">
    <w:name w:val="table of figures"/>
    <w:basedOn w:val="Normal"/>
    <w:next w:val="Normal"/>
    <w:semiHidden/>
    <w:rsid w:val="00B22033"/>
  </w:style>
  <w:style w:type="paragraph" w:styleId="Sumrio2">
    <w:name w:val="toc 2"/>
    <w:basedOn w:val="Normal"/>
    <w:next w:val="Normal"/>
    <w:autoRedefine/>
    <w:uiPriority w:val="39"/>
    <w:rsid w:val="00B2203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22033"/>
    <w:pPr>
      <w:ind w:left="480"/>
    </w:pPr>
  </w:style>
  <w:style w:type="character" w:styleId="Hyperlink">
    <w:name w:val="Hyperlink"/>
    <w:basedOn w:val="Fontepargpadro"/>
    <w:uiPriority w:val="99"/>
    <w:rsid w:val="00B2203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2203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2203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2203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2203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2203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22033"/>
    <w:rPr>
      <w:sz w:val="16"/>
    </w:rPr>
  </w:style>
  <w:style w:type="character" w:styleId="Nmerodepgina">
    <w:name w:val="page number"/>
    <w:basedOn w:val="Fontepargpadro"/>
    <w:rsid w:val="00B2203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2203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220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2203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22033"/>
  </w:style>
  <w:style w:type="paragraph" w:styleId="Corpodetexto">
    <w:name w:val="Body Text"/>
    <w:basedOn w:val="Normal"/>
    <w:link w:val="CorpodetextoChar"/>
    <w:rsid w:val="00B2203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22033"/>
    <w:rPr>
      <w:rFonts w:eastAsia="Arial Unicode MS"/>
    </w:rPr>
  </w:style>
  <w:style w:type="paragraph" w:customStyle="1" w:styleId="tabletext">
    <w:name w:val="tabletext"/>
    <w:basedOn w:val="Normal"/>
    <w:rsid w:val="00B2203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2203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2203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2203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2203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2203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2203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2203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2203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22033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4C7385-F80C-4B79-A551-746C7FBDC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8</Pages>
  <Words>679</Words>
  <Characters>4819</Characters>
  <Application>Microsoft Office Word</Application>
  <DocSecurity>0</DocSecurity>
  <Lines>40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5488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Tatiane Tomasi Rocha</cp:lastModifiedBy>
  <cp:revision>3</cp:revision>
  <cp:lastPrinted>2014-11-08T04:08:00Z</cp:lastPrinted>
  <dcterms:created xsi:type="dcterms:W3CDTF">2014-11-08T04:07:00Z</dcterms:created>
  <dcterms:modified xsi:type="dcterms:W3CDTF">2014-11-26T13:40:00Z</dcterms:modified>
</cp:coreProperties>
</file>