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585" w:rsidRDefault="00E83585" w:rsidP="00E835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83585" w:rsidRDefault="00E83585" w:rsidP="00E83585">
      <w:pPr>
        <w:widowControl w:val="0"/>
        <w:rPr>
          <w:rFonts w:cs="Arial"/>
          <w:sz w:val="20"/>
        </w:rPr>
      </w:pPr>
    </w:p>
    <w:p w:rsidR="00E83585" w:rsidRDefault="00E83585" w:rsidP="00E83585">
      <w:pPr>
        <w:widowControl w:val="0"/>
        <w:rPr>
          <w:rFonts w:cs="Arial"/>
          <w:sz w:val="20"/>
        </w:rPr>
      </w:pPr>
    </w:p>
    <w:p w:rsidR="00E83585" w:rsidRDefault="00E83585" w:rsidP="00E83585">
      <w:pPr>
        <w:widowControl w:val="0"/>
        <w:rPr>
          <w:rFonts w:cs="Arial"/>
          <w:sz w:val="20"/>
        </w:rPr>
      </w:pPr>
    </w:p>
    <w:p w:rsidR="00E83585" w:rsidRDefault="00E83585" w:rsidP="00E83585">
      <w:pPr>
        <w:widowControl w:val="0"/>
        <w:rPr>
          <w:rFonts w:cs="Arial"/>
          <w:sz w:val="20"/>
        </w:rPr>
      </w:pPr>
    </w:p>
    <w:p w:rsidR="00E83585" w:rsidRDefault="00E83585" w:rsidP="00E835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83585" w:rsidRDefault="00E83585" w:rsidP="00E83585">
      <w:pPr>
        <w:widowControl w:val="0"/>
        <w:rPr>
          <w:rFonts w:cs="Arial"/>
          <w:sz w:val="20"/>
          <w:u w:val="single"/>
        </w:rPr>
      </w:pPr>
    </w:p>
    <w:p w:rsidR="00E83585" w:rsidRDefault="00E83585" w:rsidP="00E835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83585" w:rsidRDefault="00E83585" w:rsidP="00E83585">
      <w:pPr>
        <w:widowControl w:val="0"/>
        <w:rPr>
          <w:rFonts w:cs="Arial"/>
          <w:sz w:val="20"/>
        </w:rPr>
      </w:pPr>
    </w:p>
    <w:p w:rsidR="00E83585" w:rsidRDefault="00E83585" w:rsidP="00E83585">
      <w:pPr>
        <w:widowControl w:val="0"/>
        <w:rPr>
          <w:rFonts w:cs="Arial"/>
          <w:sz w:val="20"/>
        </w:rPr>
      </w:pPr>
    </w:p>
    <w:p w:rsidR="00E83585" w:rsidRDefault="00E83585" w:rsidP="00E83585">
      <w:pPr>
        <w:widowControl w:val="0"/>
        <w:rPr>
          <w:rFonts w:cs="Arial"/>
          <w:sz w:val="20"/>
        </w:rPr>
      </w:pPr>
    </w:p>
    <w:p w:rsidR="00E83585" w:rsidRDefault="00E83585" w:rsidP="00E8358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83585" w:rsidRDefault="00E83585" w:rsidP="00E83585">
      <w:pPr>
        <w:widowControl w:val="0"/>
        <w:rPr>
          <w:rFonts w:cs="Arial"/>
          <w:sz w:val="20"/>
        </w:rPr>
      </w:pPr>
    </w:p>
    <w:p w:rsidR="00E83585" w:rsidRDefault="00E83585" w:rsidP="00E83585">
      <w:pPr>
        <w:widowControl w:val="0"/>
        <w:rPr>
          <w:rFonts w:cs="Arial"/>
          <w:sz w:val="20"/>
        </w:rPr>
      </w:pPr>
    </w:p>
    <w:p w:rsidR="00E83585" w:rsidRDefault="00E83585" w:rsidP="00E83585">
      <w:pPr>
        <w:widowControl w:val="0"/>
        <w:rPr>
          <w:rFonts w:cs="Arial"/>
        </w:rPr>
      </w:pPr>
    </w:p>
    <w:p w:rsidR="00E83585" w:rsidRDefault="00E83585" w:rsidP="00E83585">
      <w:pPr>
        <w:pStyle w:val="Capa"/>
        <w:rPr>
          <w:color w:val="FF9900"/>
        </w:rPr>
      </w:pPr>
      <w:r>
        <w:t>SINDRAPE</w:t>
      </w:r>
    </w:p>
    <w:p w:rsidR="00E83585" w:rsidRDefault="00E83585" w:rsidP="00E8358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83585" w:rsidRPr="00E83585" w:rsidRDefault="00E83585" w:rsidP="00E83585">
      <w:pPr>
        <w:widowControl w:val="0"/>
        <w:rPr>
          <w:color w:val="000080"/>
        </w:rPr>
      </w:pPr>
    </w:p>
    <w:p w:rsidR="00E83585" w:rsidRPr="00E83585" w:rsidRDefault="00E83585" w:rsidP="00E83585">
      <w:pPr>
        <w:widowControl w:val="0"/>
        <w:jc w:val="right"/>
        <w:rPr>
          <w:rFonts w:cs="Arial"/>
          <w:b/>
          <w:bCs/>
          <w:color w:val="000080"/>
        </w:rPr>
      </w:pPr>
    </w:p>
    <w:p w:rsidR="00E83585" w:rsidRDefault="00E83585" w:rsidP="00E83585">
      <w:pPr>
        <w:pStyle w:val="Capa"/>
      </w:pPr>
      <w:r>
        <w:t>UCS0200</w:t>
      </w:r>
      <w:r w:rsidR="008C25B8">
        <w:t xml:space="preserve"> </w:t>
      </w:r>
      <w:r>
        <w:t>– Manter Indicador</w:t>
      </w:r>
      <w:r w:rsidR="008C25B8">
        <w:t>es</w:t>
      </w:r>
      <w:r>
        <w:t xml:space="preserve"> de Dependência</w:t>
      </w:r>
    </w:p>
    <w:p w:rsidR="00E83585" w:rsidRDefault="00E83585" w:rsidP="00E83585">
      <w:pPr>
        <w:widowControl w:val="0"/>
        <w:rPr>
          <w:rFonts w:cs="Arial"/>
        </w:rPr>
      </w:pPr>
    </w:p>
    <w:p w:rsidR="00E83585" w:rsidRDefault="00E83585" w:rsidP="00E83585">
      <w:pPr>
        <w:widowControl w:val="0"/>
      </w:pPr>
    </w:p>
    <w:p w:rsidR="00E83585" w:rsidRDefault="00E83585" w:rsidP="00E83585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E83585" w:rsidRPr="00E83585" w:rsidRDefault="00E83585" w:rsidP="00E83585">
      <w:pPr>
        <w:pStyle w:val="Corpodetexto3"/>
        <w:widowControl w:val="0"/>
        <w:spacing w:after="0"/>
        <w:rPr>
          <w:rFonts w:cs="Arial"/>
        </w:rPr>
      </w:pPr>
      <w:r w:rsidRPr="00E83585">
        <w:rPr>
          <w:rFonts w:cs="Arial"/>
        </w:rPr>
        <w:lastRenderedPageBreak/>
        <w:t>Histórico de Revisões</w:t>
      </w:r>
    </w:p>
    <w:p w:rsidR="00E83585" w:rsidRDefault="00E83585" w:rsidP="00E8358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83585" w:rsidTr="00E835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83585" w:rsidTr="00E835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E83585" w:rsidTr="00E835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83585" w:rsidTr="00E835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83585" w:rsidTr="00E83585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3585" w:rsidRDefault="00E83585" w:rsidP="00E83585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83585" w:rsidRDefault="00E83585" w:rsidP="00E83585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83585" w:rsidRPr="00E83585" w:rsidRDefault="00E83585" w:rsidP="00E83585">
      <w:pPr>
        <w:pStyle w:val="Corpodetexto3"/>
        <w:widowControl w:val="0"/>
        <w:spacing w:after="0"/>
        <w:jc w:val="left"/>
        <w:rPr>
          <w:rFonts w:cs="Arial"/>
        </w:rPr>
      </w:pPr>
      <w:r w:rsidRPr="00E83585">
        <w:rPr>
          <w:rFonts w:cs="Arial"/>
        </w:rPr>
        <w:lastRenderedPageBreak/>
        <w:t>Índice</w:t>
      </w:r>
    </w:p>
    <w:p w:rsidR="00E83585" w:rsidRPr="00E83585" w:rsidRDefault="00E83585" w:rsidP="00E83585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C25B8" w:rsidRDefault="00E8358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3555" w:history="1">
        <w:r w:rsidR="008C25B8" w:rsidRPr="00E979F1">
          <w:rPr>
            <w:rStyle w:val="Hyperlink"/>
            <w:noProof/>
          </w:rPr>
          <w:t>1.</w:t>
        </w:r>
        <w:r w:rsidR="008C25B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25B8" w:rsidRPr="00E979F1">
          <w:rPr>
            <w:rStyle w:val="Hyperlink"/>
            <w:noProof/>
          </w:rPr>
          <w:t>Pacote/Caso de Uso</w:t>
        </w:r>
        <w:r w:rsidR="008C25B8">
          <w:rPr>
            <w:noProof/>
            <w:webHidden/>
          </w:rPr>
          <w:tab/>
        </w:r>
        <w:r w:rsidR="008C25B8">
          <w:rPr>
            <w:noProof/>
            <w:webHidden/>
          </w:rPr>
          <w:fldChar w:fldCharType="begin"/>
        </w:r>
        <w:r w:rsidR="008C25B8">
          <w:rPr>
            <w:noProof/>
            <w:webHidden/>
          </w:rPr>
          <w:instrText xml:space="preserve"> PAGEREF _Toc404763555 \h </w:instrText>
        </w:r>
        <w:r w:rsidR="008C25B8">
          <w:rPr>
            <w:noProof/>
            <w:webHidden/>
          </w:rPr>
        </w:r>
        <w:r w:rsidR="008C25B8">
          <w:rPr>
            <w:noProof/>
            <w:webHidden/>
          </w:rPr>
          <w:fldChar w:fldCharType="separate"/>
        </w:r>
        <w:r w:rsidR="008C25B8">
          <w:rPr>
            <w:noProof/>
            <w:webHidden/>
          </w:rPr>
          <w:t>4</w:t>
        </w:r>
        <w:r w:rsidR="008C25B8"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56" w:history="1">
        <w:r w:rsidRPr="00E979F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57" w:history="1">
        <w:r w:rsidRPr="00E979F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58" w:history="1">
        <w:r w:rsidRPr="00E979F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59" w:history="1">
        <w:r w:rsidRPr="00E979F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60" w:history="1">
        <w:r w:rsidRPr="00E979F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61" w:history="1">
        <w:r w:rsidRPr="00E979F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62" w:history="1">
        <w:r w:rsidRPr="00E979F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63" w:history="1">
        <w:r w:rsidRPr="00E979F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Incluir Indicador de Dependência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64" w:history="1">
        <w:r w:rsidRPr="00E979F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65" w:history="1">
        <w:r w:rsidRPr="00E979F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Alterar Indicador de Dependência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66" w:history="1">
        <w:r w:rsidRPr="00E979F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67" w:history="1">
        <w:r w:rsidRPr="00E979F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Excluir Indicador de Dependência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68" w:history="1">
        <w:r w:rsidRPr="00E979F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69" w:history="1">
        <w:r w:rsidRPr="00E979F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70" w:history="1">
        <w:r w:rsidRPr="00E979F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Anular Indicador de Dependência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71" w:history="1">
        <w:r w:rsidRPr="00E979F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72" w:history="1">
        <w:r w:rsidRPr="00E979F1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73" w:history="1">
        <w:r w:rsidRPr="00E979F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Listar Indicador de Dependência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74" w:history="1">
        <w:r w:rsidRPr="00E979F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75" w:history="1">
        <w:r w:rsidRPr="00E979F1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25B8" w:rsidRDefault="008C25B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576" w:history="1">
        <w:r w:rsidRPr="00E979F1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979F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3585" w:rsidRDefault="00E83585" w:rsidP="00E83585">
      <w:pPr>
        <w:pStyle w:val="Sumrio1"/>
      </w:pPr>
      <w:r>
        <w:fldChar w:fldCharType="end"/>
      </w:r>
    </w:p>
    <w:p w:rsidR="00E83585" w:rsidRDefault="00E83585" w:rsidP="00E83585">
      <w:pPr>
        <w:widowControl w:val="0"/>
        <w:rPr>
          <w:rFonts w:cs="Arial"/>
          <w:b/>
          <w:bCs/>
          <w:color w:val="000000"/>
        </w:rPr>
      </w:pPr>
    </w:p>
    <w:p w:rsidR="00E83585" w:rsidRDefault="00E83585" w:rsidP="00E83585">
      <w:pPr>
        <w:pStyle w:val="Heading"/>
        <w:rPr>
          <w:rFonts w:cs="Arial"/>
          <w:szCs w:val="24"/>
          <w:lang w:val="pt-BR"/>
        </w:rPr>
      </w:pPr>
    </w:p>
    <w:p w:rsidR="00E83585" w:rsidRDefault="00E83585" w:rsidP="00E83585">
      <w:pPr>
        <w:pStyle w:val="Heading"/>
      </w:pPr>
    </w:p>
    <w:p w:rsidR="00E83585" w:rsidRDefault="00E83585" w:rsidP="00E83585">
      <w:pPr>
        <w:pStyle w:val="Heading"/>
        <w:jc w:val="center"/>
      </w:pPr>
    </w:p>
    <w:p w:rsidR="00E83585" w:rsidRDefault="00E83585" w:rsidP="00E8358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83585" w:rsidRDefault="00E83585" w:rsidP="00E83585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3555"/>
      <w:r>
        <w:lastRenderedPageBreak/>
        <w:t>Pacote/Caso de Uso</w:t>
      </w:r>
      <w:bookmarkEnd w:id="1"/>
    </w:p>
    <w:p w:rsidR="00E83585" w:rsidRDefault="00E83585" w:rsidP="00E83585"/>
    <w:p w:rsidR="00E83585" w:rsidRDefault="00E83585" w:rsidP="00E83585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Indicador de Dependência</w:t>
      </w:r>
    </w:p>
    <w:p w:rsidR="00E83585" w:rsidRDefault="00E83585" w:rsidP="00E83585">
      <w:pPr>
        <w:widowControl w:val="0"/>
        <w:ind w:left="902"/>
        <w:rPr>
          <w:rFonts w:cs="Arial"/>
          <w:b/>
          <w:bCs/>
          <w:color w:val="FF0000"/>
        </w:rPr>
      </w:pPr>
    </w:p>
    <w:p w:rsidR="00E83585" w:rsidRDefault="00E83585" w:rsidP="00E8358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3556"/>
      <w:r>
        <w:t>Descrição</w:t>
      </w:r>
      <w:bookmarkEnd w:id="2"/>
    </w:p>
    <w:p w:rsidR="00E83585" w:rsidRDefault="00E83585" w:rsidP="00E83585">
      <w:pPr>
        <w:pStyle w:val="Recuodecorpodetexto2"/>
        <w:widowControl w:val="0"/>
        <w:ind w:left="1620" w:firstLine="0"/>
        <w:rPr>
          <w:sz w:val="24"/>
        </w:rPr>
      </w:pPr>
    </w:p>
    <w:p w:rsidR="00E83585" w:rsidRDefault="00E83585" w:rsidP="00E8358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Indicador de Dependência.</w:t>
      </w:r>
    </w:p>
    <w:p w:rsidR="00E83585" w:rsidRDefault="00E83585" w:rsidP="00E83585">
      <w:pPr>
        <w:pStyle w:val="Recuodecorpodetexto2"/>
        <w:widowControl w:val="0"/>
        <w:ind w:left="1620" w:firstLine="0"/>
        <w:rPr>
          <w:sz w:val="24"/>
        </w:rPr>
      </w:pPr>
    </w:p>
    <w:p w:rsidR="00E83585" w:rsidRDefault="00E83585" w:rsidP="00E8358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3557"/>
      <w:r>
        <w:t>Requisitos atendidos</w:t>
      </w:r>
      <w:bookmarkEnd w:id="3"/>
    </w:p>
    <w:p w:rsidR="00E83585" w:rsidRDefault="00E83585" w:rsidP="00E83585"/>
    <w:p w:rsidR="00E83585" w:rsidRDefault="00E83585" w:rsidP="00E83585">
      <w:pPr>
        <w:pStyle w:val="Recuodecorpodetexto"/>
        <w:ind w:left="1260"/>
      </w:pPr>
      <w:r>
        <w:t>R47 - Permitir a gestão dos dependentes.</w:t>
      </w:r>
    </w:p>
    <w:p w:rsidR="00E83585" w:rsidRDefault="00E83585" w:rsidP="00E83585"/>
    <w:p w:rsidR="00E83585" w:rsidRDefault="00E83585" w:rsidP="00E83585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3558"/>
      <w:r>
        <w:t>Conceito</w:t>
      </w:r>
      <w:bookmarkEnd w:id="4"/>
      <w:r>
        <w:tab/>
      </w:r>
    </w:p>
    <w:p w:rsidR="00E83585" w:rsidRDefault="00E83585" w:rsidP="00E83585"/>
    <w:p w:rsidR="00E83585" w:rsidRDefault="00E83585" w:rsidP="00E8358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3559"/>
      <w:r>
        <w:t>Conceitos principais</w:t>
      </w:r>
      <w:bookmarkEnd w:id="5"/>
    </w:p>
    <w:p w:rsidR="00E83585" w:rsidRDefault="00E83585" w:rsidP="00E8358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83585" w:rsidTr="0097135F">
        <w:trPr>
          <w:trHeight w:val="600"/>
        </w:trPr>
        <w:tc>
          <w:tcPr>
            <w:tcW w:w="1600" w:type="dxa"/>
          </w:tcPr>
          <w:p w:rsidR="00E83585" w:rsidRDefault="00E83585" w:rsidP="00E8358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Indicadores de Dependência</w:t>
            </w:r>
          </w:p>
        </w:tc>
        <w:tc>
          <w:tcPr>
            <w:tcW w:w="4606" w:type="dxa"/>
          </w:tcPr>
          <w:p w:rsidR="00E83585" w:rsidRDefault="00E8358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dependências do sistema para uma determinada pessoa.</w:t>
            </w:r>
          </w:p>
        </w:tc>
      </w:tr>
    </w:tbl>
    <w:p w:rsidR="00E83585" w:rsidRDefault="00E83585" w:rsidP="00E83585">
      <w:pPr>
        <w:pStyle w:val="Cabealho"/>
        <w:rPr>
          <w:rFonts w:cs="Arial"/>
        </w:rPr>
      </w:pPr>
    </w:p>
    <w:p w:rsidR="00E83585" w:rsidRDefault="00E83585" w:rsidP="00E83585">
      <w:pPr>
        <w:rPr>
          <w:rFonts w:cs="Arial"/>
        </w:rPr>
      </w:pPr>
    </w:p>
    <w:p w:rsidR="00E83585" w:rsidRDefault="00E83585" w:rsidP="00E83585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3560"/>
      <w:r>
        <w:t>Conceitos associados</w:t>
      </w:r>
      <w:bookmarkEnd w:id="6"/>
    </w:p>
    <w:p w:rsidR="00E83585" w:rsidRDefault="00E83585" w:rsidP="00E83585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83585" w:rsidTr="0097135F">
        <w:trPr>
          <w:trHeight w:val="600"/>
        </w:trPr>
        <w:tc>
          <w:tcPr>
            <w:tcW w:w="2338" w:type="dxa"/>
          </w:tcPr>
          <w:p w:rsidR="00E83585" w:rsidRDefault="00E83585" w:rsidP="00E83585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Vínculos de dependentes</w:t>
            </w:r>
          </w:p>
        </w:tc>
        <w:tc>
          <w:tcPr>
            <w:tcW w:w="6732" w:type="dxa"/>
          </w:tcPr>
          <w:p w:rsidR="00E83585" w:rsidRDefault="00E83585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dependentes do vínculo.</w:t>
            </w:r>
          </w:p>
        </w:tc>
      </w:tr>
    </w:tbl>
    <w:p w:rsidR="00E83585" w:rsidRDefault="00E83585" w:rsidP="00E83585">
      <w:pPr>
        <w:pStyle w:val="Cabealho"/>
        <w:rPr>
          <w:rFonts w:cs="Arial"/>
        </w:rPr>
      </w:pPr>
    </w:p>
    <w:p w:rsidR="00E83585" w:rsidRDefault="00E83585" w:rsidP="00E83585">
      <w:pPr>
        <w:rPr>
          <w:rFonts w:eastAsia="Arial Unicode MS"/>
        </w:rPr>
      </w:pPr>
    </w:p>
    <w:p w:rsidR="00E83585" w:rsidRDefault="00E83585" w:rsidP="00E8358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3561"/>
      <w:r>
        <w:lastRenderedPageBreak/>
        <w:t>Diagrama</w:t>
      </w:r>
      <w:bookmarkEnd w:id="7"/>
    </w:p>
    <w:p w:rsidR="00E83585" w:rsidRDefault="00E83585" w:rsidP="00E83585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83585" w:rsidRDefault="008C25B8" w:rsidP="00E83585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952750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13815" y="19685"/>
                            <a:ext cx="1761490" cy="1193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13815" y="129540"/>
                            <a:ext cx="4419600" cy="28035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269490" y="258445"/>
                            <a:ext cx="22529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UCS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Dependência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408305" y="1351915"/>
                            <a:ext cx="179070" cy="1790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97840" y="1530985"/>
                            <a:ext cx="0" cy="179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98145" y="1600835"/>
                            <a:ext cx="2089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78460" y="1710055"/>
                            <a:ext cx="119380" cy="179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97840" y="1710055"/>
                            <a:ext cx="119380" cy="1790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69240" y="1889125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47065" y="1670050"/>
                            <a:ext cx="65659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403350" y="586740"/>
                            <a:ext cx="1821815" cy="5467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771650" y="666115"/>
                            <a:ext cx="10775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801495" y="824865"/>
                            <a:ext cx="10191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Dependência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503045" y="1242695"/>
                            <a:ext cx="1920875" cy="5372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1030" y="1322070"/>
                            <a:ext cx="10947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950720" y="1481455"/>
                            <a:ext cx="10191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Dependência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662680" y="1242695"/>
                            <a:ext cx="1871345" cy="6064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051300" y="1332230"/>
                            <a:ext cx="10737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090670" y="1490980"/>
                            <a:ext cx="10191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Dependência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503045" y="2087880"/>
                            <a:ext cx="1831340" cy="5664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881505" y="2167255"/>
                            <a:ext cx="10896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911350" y="2326640"/>
                            <a:ext cx="10191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Dependência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662680" y="487045"/>
                            <a:ext cx="1762125" cy="57658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021455" y="566420"/>
                            <a:ext cx="10153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Indicador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030980" y="725805"/>
                            <a:ext cx="10191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C25B8" w:rsidRDefault="008C25B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Dependência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pt;height:232.5pt;mso-position-horizontal-relative:char;mso-position-vertical-relative:line" coordsize="57531,29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9527;visibility:visible;mso-wrap-style:square">
                  <v:fill o:detectmouseclick="t"/>
                  <v:path o:connecttype="none"/>
                </v:shape>
                <v:rect id="Rectangle 5" o:spid="_x0000_s1028" style="position:absolute;left:13138;top:196;width:17615;height:1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138;top:1295;width:44196;height:28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2694;top:2584;width:2253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UCS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Dependência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4083;top:13519;width:1790;height:17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978,15309" to="4978,17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981,16008" to="6070,16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784,17100" to="4978,18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978,17100" to="6172,18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692;top:18891;width:488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470,16700" to="13036,1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9vkcAAAADbAAAADwAAAGRycy9kb3ducmV2LnhtbERP24rCMBB9F/yHMMK+aeouK1KNIoKw&#10;grh4+YCxGdNqMylNbOvfm4UF3+ZwrjNfdrYUDdW+cKxgPEpAEGdOF2wUnE+b4RSED8gaS8ek4Eke&#10;lot+b46pdi0fqDkGI2II+xQV5CFUqZQ+y8miH7mKOHJXV1sMEdZG6hrbGG5L+ZkkE2mx4NiQY0Xr&#10;nLL78WEVtNV5mq3u+9tOG/O1TbD5vvw2Sn0MutUMRKAuvMX/7h8d50/g75d4gFy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fb5HAAAAA2wAAAA8AAAAAAAAAAAAAAAAA&#10;oQIAAGRycy9kb3ducmV2LnhtbFBLBQYAAAAABAAEAPkAAACOAwAAAAA=&#10;" strokecolor="#903" strokeweight="44e-5mm"/>
                <v:oval id="Oval 15" o:spid="_x0000_s1038" style="position:absolute;left:14033;top:5867;width:18218;height:54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7716;top:6661;width:1077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8014;top:8248;width:1019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Dependência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5030;top:12426;width:19209;height:53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8910;top:13220;width:1094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19507;top:14814;width:1019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Dependência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36626;top:12426;width:18714;height:6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40513;top:13322;width:1073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40906;top:14909;width:1019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Dependência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15030;top:20878;width:18313;height:56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18815;top:21672;width:1089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19113;top:23266;width:1019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Dependência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6626;top:4870;width:17622;height:57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40214;top:5664;width:1015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Indicador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40309;top:7258;width:1019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8C25B8" w:rsidRDefault="008C25B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Dependência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83585" w:rsidRDefault="00E83585" w:rsidP="00E83585">
      <w:pPr>
        <w:widowControl w:val="0"/>
        <w:jc w:val="center"/>
        <w:rPr>
          <w:rFonts w:cs="Arial"/>
        </w:rPr>
      </w:pPr>
    </w:p>
    <w:p w:rsidR="00E83585" w:rsidRDefault="00E83585" w:rsidP="00E83585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3562"/>
      <w:r>
        <w:lastRenderedPageBreak/>
        <w:t>Casos de Uso</w:t>
      </w:r>
      <w:bookmarkEnd w:id="8"/>
    </w:p>
    <w:p w:rsidR="00E83585" w:rsidRDefault="00E83585" w:rsidP="00E83585">
      <w:pPr>
        <w:pStyle w:val="Ttulo2"/>
      </w:pPr>
      <w:r>
        <w:rPr>
          <w:vanish/>
        </w:rPr>
        <w:t xml:space="preserve">UCS491 </w:t>
      </w:r>
      <w:bookmarkStart w:id="9" w:name="_Toc404763563"/>
      <w:r>
        <w:t>Incluir Indicador de Dependência</w:t>
      </w:r>
      <w:bookmarkEnd w:id="9"/>
      <w:r>
        <w:t> </w:t>
      </w:r>
    </w:p>
    <w:p w:rsidR="00E83585" w:rsidRDefault="00E83585" w:rsidP="00E835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3564"/>
      <w:r>
        <w:t>Fluxo Básico</w:t>
      </w:r>
      <w:bookmarkEnd w:id="10"/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Indicador de Dependência.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E83585" w:rsidRDefault="00E83585" w:rsidP="00E83585">
      <w:pPr>
        <w:pStyle w:val="Recuodecorpodetexto"/>
      </w:pPr>
    </w:p>
    <w:p w:rsidR="00E83585" w:rsidRDefault="00E83585" w:rsidP="00E83585">
      <w:pPr>
        <w:pStyle w:val="Ttulo2"/>
      </w:pPr>
      <w:r>
        <w:rPr>
          <w:vanish/>
        </w:rPr>
        <w:t xml:space="preserve">UCS492 </w:t>
      </w:r>
      <w:bookmarkStart w:id="11" w:name="_Toc404763565"/>
      <w:r>
        <w:t>Alterar Indicador de Dependência</w:t>
      </w:r>
      <w:bookmarkEnd w:id="11"/>
      <w:r>
        <w:t> </w:t>
      </w:r>
    </w:p>
    <w:p w:rsidR="00E83585" w:rsidRDefault="00E83585" w:rsidP="00E835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3566"/>
      <w:r>
        <w:t>Fluxo Básico</w:t>
      </w:r>
      <w:bookmarkEnd w:id="12"/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Indicador de Dependência.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do Indicador de Dependência.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E83585" w:rsidRDefault="00E83585" w:rsidP="00E83585">
      <w:pPr>
        <w:pStyle w:val="Recuodecorpodetexto"/>
      </w:pPr>
    </w:p>
    <w:p w:rsidR="00E83585" w:rsidRDefault="00E83585" w:rsidP="00E83585">
      <w:pPr>
        <w:pStyle w:val="Ttulo2"/>
      </w:pPr>
      <w:r>
        <w:rPr>
          <w:vanish/>
        </w:rPr>
        <w:t xml:space="preserve">UCS493 </w:t>
      </w:r>
      <w:bookmarkStart w:id="13" w:name="_Toc404763567"/>
      <w:r>
        <w:t>Excluir Indicador de Dependência</w:t>
      </w:r>
      <w:bookmarkEnd w:id="13"/>
      <w:r>
        <w:t> </w:t>
      </w:r>
    </w:p>
    <w:p w:rsidR="00E83585" w:rsidRDefault="00E83585" w:rsidP="00E835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3568"/>
      <w:r>
        <w:t>Fluxo Básico</w:t>
      </w:r>
      <w:bookmarkEnd w:id="14"/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Indicador de Dependência.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E83585" w:rsidRDefault="00E83585" w:rsidP="00E835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3569"/>
      <w:r>
        <w:t>Exceções</w:t>
      </w:r>
      <w:bookmarkEnd w:id="15"/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o indicador de dependência associado a um vínculo de dependente.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</w:t>
      </w:r>
    </w:p>
    <w:p w:rsidR="00E83585" w:rsidRDefault="00E83585" w:rsidP="00E83585">
      <w:pPr>
        <w:pStyle w:val="Recuodecorpodetexto"/>
      </w:pPr>
    </w:p>
    <w:p w:rsidR="00E83585" w:rsidRDefault="00E83585" w:rsidP="00E83585">
      <w:pPr>
        <w:pStyle w:val="Ttulo2"/>
      </w:pPr>
      <w:r>
        <w:rPr>
          <w:vanish/>
        </w:rPr>
        <w:t xml:space="preserve">UCS494 </w:t>
      </w:r>
      <w:bookmarkStart w:id="16" w:name="_Toc404763570"/>
      <w:r>
        <w:t>Anular Indicador de Dependência</w:t>
      </w:r>
      <w:bookmarkEnd w:id="16"/>
      <w:r>
        <w:t> </w:t>
      </w:r>
    </w:p>
    <w:p w:rsidR="00E83585" w:rsidRDefault="00E83585" w:rsidP="00E835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3571"/>
      <w:r>
        <w:lastRenderedPageBreak/>
        <w:t>Fluxo Básico</w:t>
      </w:r>
      <w:bookmarkEnd w:id="17"/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Indicador de Dependência.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E83585" w:rsidRDefault="00E83585" w:rsidP="00E835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63572"/>
      <w:r>
        <w:t>Fluxo alternativo – Registro anulado – 4.4.1.3</w:t>
      </w:r>
      <w:bookmarkEnd w:id="18"/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</w:t>
      </w:r>
      <w:proofErr w:type="gramStart"/>
      <w:r>
        <w:t>)</w:t>
      </w:r>
      <w:proofErr w:type="gramEnd"/>
    </w:p>
    <w:p w:rsidR="00E83585" w:rsidRDefault="00E83585" w:rsidP="00E83585">
      <w:pPr>
        <w:pStyle w:val="Recuodecorpodetexto"/>
      </w:pPr>
    </w:p>
    <w:p w:rsidR="00E83585" w:rsidRDefault="00E83585" w:rsidP="00E83585">
      <w:pPr>
        <w:pStyle w:val="Ttulo2"/>
      </w:pPr>
      <w:r>
        <w:rPr>
          <w:vanish/>
        </w:rPr>
        <w:t xml:space="preserve">UCS496 </w:t>
      </w:r>
      <w:bookmarkStart w:id="19" w:name="_Toc404763573"/>
      <w:r>
        <w:t>Listar Indicador de Dependência</w:t>
      </w:r>
      <w:bookmarkEnd w:id="19"/>
      <w:r>
        <w:t> </w:t>
      </w:r>
    </w:p>
    <w:p w:rsidR="00E83585" w:rsidRDefault="00E83585" w:rsidP="00E835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63574"/>
      <w:r>
        <w:t>Fluxo Básico</w:t>
      </w:r>
      <w:bookmarkEnd w:id="20"/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Indicador de Dependência.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E83585" w:rsidRDefault="00E83585" w:rsidP="00E83585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E83585" w:rsidRDefault="00E83585" w:rsidP="00E83585">
      <w:pPr>
        <w:pStyle w:val="Recuodecorpodetexto"/>
      </w:pPr>
    </w:p>
    <w:p w:rsidR="00E83585" w:rsidRDefault="00E83585" w:rsidP="00E83585">
      <w:pPr>
        <w:pStyle w:val="Ttulo2"/>
      </w:pPr>
      <w:bookmarkStart w:id="21" w:name="_Toc404763575"/>
      <w:r>
        <w:t>Exceções comuns aos casos de uso Incluir e Alterar</w:t>
      </w:r>
      <w:bookmarkEnd w:id="21"/>
    </w:p>
    <w:p w:rsidR="00E83585" w:rsidRDefault="00E83585" w:rsidP="00E83585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63576"/>
      <w:r>
        <w:t>Exceções</w:t>
      </w:r>
      <w:bookmarkEnd w:id="22"/>
    </w:p>
    <w:p w:rsidR="00F41655" w:rsidRPr="00E83585" w:rsidRDefault="00E83585" w:rsidP="008C25B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o indicador de dependência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 xml:space="preserve">&gt;.") </w:t>
      </w:r>
      <w:r w:rsidR="008C25B8" w:rsidRPr="00E83585">
        <w:t xml:space="preserve"> </w:t>
      </w:r>
    </w:p>
    <w:sectPr w:rsidR="00F41655" w:rsidRPr="00E83585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3585" w:rsidRDefault="00E83585" w:rsidP="002908D9">
      <w:r>
        <w:separator/>
      </w:r>
    </w:p>
  </w:endnote>
  <w:endnote w:type="continuationSeparator" w:id="0">
    <w:p w:rsidR="00E83585" w:rsidRDefault="00E8358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C25B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8358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C25B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C25B8">
            <w:rPr>
              <w:sz w:val="20"/>
              <w:szCs w:val="20"/>
            </w:rPr>
            <w:t xml:space="preserve">Keila </w:t>
          </w:r>
          <w:proofErr w:type="spellStart"/>
          <w:r w:rsidRPr="008C25B8">
            <w:rPr>
              <w:sz w:val="20"/>
              <w:szCs w:val="20"/>
            </w:rPr>
            <w:t>Joanês</w:t>
          </w:r>
          <w:proofErr w:type="spellEnd"/>
          <w:r w:rsidRPr="008C25B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83585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E83585">
            <w:rPr>
              <w:b/>
              <w:sz w:val="20"/>
              <w:szCs w:val="20"/>
            </w:rPr>
            <w:t xml:space="preserve"> </w:t>
          </w:r>
          <w:proofErr w:type="gramEnd"/>
          <w:r w:rsidR="00E83585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C25B8" w:rsidRPr="008C25B8">
            <w:rPr>
              <w:b/>
              <w:sz w:val="20"/>
              <w:szCs w:val="20"/>
            </w:rPr>
            <w:t>UCS0200 - Manter Indicadores de Dependência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3585" w:rsidRDefault="00E83585" w:rsidP="002908D9">
      <w:r>
        <w:separator/>
      </w:r>
    </w:p>
  </w:footnote>
  <w:footnote w:type="continuationSeparator" w:id="0">
    <w:p w:rsidR="00E83585" w:rsidRDefault="00E8358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58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C25B8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E83585"/>
    <w:rsid w:val="00F071FA"/>
    <w:rsid w:val="00F27890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8358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8358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8358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8358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8358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8358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8358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8358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83585"/>
    <w:pPr>
      <w:ind w:left="0"/>
    </w:pPr>
  </w:style>
  <w:style w:type="paragraph" w:styleId="ndicedeilustraes">
    <w:name w:val="table of figures"/>
    <w:basedOn w:val="Normal"/>
    <w:next w:val="Normal"/>
    <w:semiHidden/>
    <w:rsid w:val="00E83585"/>
  </w:style>
  <w:style w:type="paragraph" w:styleId="Sumrio2">
    <w:name w:val="toc 2"/>
    <w:basedOn w:val="Normal"/>
    <w:next w:val="Normal"/>
    <w:autoRedefine/>
    <w:uiPriority w:val="39"/>
    <w:rsid w:val="00E8358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83585"/>
    <w:pPr>
      <w:ind w:left="480"/>
    </w:pPr>
  </w:style>
  <w:style w:type="character" w:styleId="Hyperlink">
    <w:name w:val="Hyperlink"/>
    <w:basedOn w:val="Fontepargpadro"/>
    <w:uiPriority w:val="99"/>
    <w:rsid w:val="00E8358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8358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8358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8358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8358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8358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83585"/>
    <w:rPr>
      <w:sz w:val="16"/>
    </w:rPr>
  </w:style>
  <w:style w:type="character" w:styleId="Nmerodepgina">
    <w:name w:val="page number"/>
    <w:basedOn w:val="Fontepargpadro"/>
    <w:rsid w:val="00E8358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8358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835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8358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83585"/>
  </w:style>
  <w:style w:type="paragraph" w:styleId="Corpodetexto">
    <w:name w:val="Body Text"/>
    <w:basedOn w:val="Normal"/>
    <w:link w:val="CorpodetextoChar"/>
    <w:rsid w:val="00E8358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83585"/>
    <w:rPr>
      <w:rFonts w:eastAsia="Arial Unicode MS"/>
    </w:rPr>
  </w:style>
  <w:style w:type="paragraph" w:customStyle="1" w:styleId="tabletext">
    <w:name w:val="tabletext"/>
    <w:basedOn w:val="Normal"/>
    <w:rsid w:val="00E8358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8358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8358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8358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8358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8358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8358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8358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8358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8358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8358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8358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83585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8358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8358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8358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8358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8358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83585"/>
    <w:pPr>
      <w:ind w:left="0"/>
    </w:pPr>
  </w:style>
  <w:style w:type="paragraph" w:styleId="ndicedeilustraes">
    <w:name w:val="table of figures"/>
    <w:basedOn w:val="Normal"/>
    <w:next w:val="Normal"/>
    <w:semiHidden/>
    <w:rsid w:val="00E83585"/>
  </w:style>
  <w:style w:type="paragraph" w:styleId="Sumrio2">
    <w:name w:val="toc 2"/>
    <w:basedOn w:val="Normal"/>
    <w:next w:val="Normal"/>
    <w:autoRedefine/>
    <w:uiPriority w:val="39"/>
    <w:rsid w:val="00E8358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83585"/>
    <w:pPr>
      <w:ind w:left="480"/>
    </w:pPr>
  </w:style>
  <w:style w:type="character" w:styleId="Hyperlink">
    <w:name w:val="Hyperlink"/>
    <w:basedOn w:val="Fontepargpadro"/>
    <w:uiPriority w:val="99"/>
    <w:rsid w:val="00E8358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8358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8358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8358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8358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8358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83585"/>
    <w:rPr>
      <w:sz w:val="16"/>
    </w:rPr>
  </w:style>
  <w:style w:type="character" w:styleId="Nmerodepgina">
    <w:name w:val="page number"/>
    <w:basedOn w:val="Fontepargpadro"/>
    <w:rsid w:val="00E8358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8358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835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8358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83585"/>
  </w:style>
  <w:style w:type="paragraph" w:styleId="Corpodetexto">
    <w:name w:val="Body Text"/>
    <w:basedOn w:val="Normal"/>
    <w:link w:val="CorpodetextoChar"/>
    <w:rsid w:val="00E8358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83585"/>
    <w:rPr>
      <w:rFonts w:eastAsia="Arial Unicode MS"/>
    </w:rPr>
  </w:style>
  <w:style w:type="paragraph" w:customStyle="1" w:styleId="tabletext">
    <w:name w:val="tabletext"/>
    <w:basedOn w:val="Normal"/>
    <w:rsid w:val="00E8358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8358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8358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8358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8358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8358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8358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8358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8358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8358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48AEA-9666-4FCA-AE4F-79B97C398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7</Pages>
  <Words>542</Words>
  <Characters>4346</Characters>
  <Application>Microsoft Office Word</Application>
  <DocSecurity>0</DocSecurity>
  <Lines>36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4879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2014-11-08T03:58:00Z</cp:lastPrinted>
  <dcterms:created xsi:type="dcterms:W3CDTF">2014-11-08T03:58:00Z</dcterms:created>
  <dcterms:modified xsi:type="dcterms:W3CDTF">2014-11-26T13:10:00Z</dcterms:modified>
</cp:coreProperties>
</file>