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7B82" w:rsidRDefault="00207B82" w:rsidP="00207B8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7B82" w:rsidRDefault="00207B82" w:rsidP="00207B82">
      <w:pPr>
        <w:widowControl w:val="0"/>
        <w:rPr>
          <w:rFonts w:cs="Arial"/>
          <w:sz w:val="20"/>
        </w:rPr>
      </w:pPr>
    </w:p>
    <w:p w:rsidR="00207B82" w:rsidRDefault="00207B82" w:rsidP="00207B82">
      <w:pPr>
        <w:widowControl w:val="0"/>
        <w:rPr>
          <w:rFonts w:cs="Arial"/>
          <w:sz w:val="20"/>
        </w:rPr>
      </w:pPr>
    </w:p>
    <w:p w:rsidR="00207B82" w:rsidRDefault="00207B82" w:rsidP="00207B82">
      <w:pPr>
        <w:widowControl w:val="0"/>
        <w:rPr>
          <w:rFonts w:cs="Arial"/>
          <w:sz w:val="20"/>
        </w:rPr>
      </w:pPr>
    </w:p>
    <w:p w:rsidR="00207B82" w:rsidRDefault="00207B82" w:rsidP="00207B82">
      <w:pPr>
        <w:widowControl w:val="0"/>
        <w:rPr>
          <w:rFonts w:cs="Arial"/>
          <w:sz w:val="20"/>
        </w:rPr>
      </w:pPr>
    </w:p>
    <w:p w:rsidR="00207B82" w:rsidRDefault="00207B82" w:rsidP="00207B8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7B82" w:rsidRDefault="00207B82" w:rsidP="00207B82">
      <w:pPr>
        <w:widowControl w:val="0"/>
        <w:rPr>
          <w:rFonts w:cs="Arial"/>
          <w:sz w:val="20"/>
          <w:u w:val="single"/>
        </w:rPr>
      </w:pPr>
    </w:p>
    <w:p w:rsidR="00207B82" w:rsidRDefault="00207B82" w:rsidP="00207B8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7B82" w:rsidRDefault="00207B82" w:rsidP="00207B82">
      <w:pPr>
        <w:widowControl w:val="0"/>
        <w:rPr>
          <w:rFonts w:cs="Arial"/>
          <w:sz w:val="20"/>
        </w:rPr>
      </w:pPr>
    </w:p>
    <w:p w:rsidR="00207B82" w:rsidRDefault="00207B82" w:rsidP="00207B82">
      <w:pPr>
        <w:widowControl w:val="0"/>
        <w:rPr>
          <w:rFonts w:cs="Arial"/>
          <w:sz w:val="20"/>
        </w:rPr>
      </w:pPr>
    </w:p>
    <w:p w:rsidR="00207B82" w:rsidRDefault="00207B82" w:rsidP="00207B82">
      <w:pPr>
        <w:widowControl w:val="0"/>
        <w:rPr>
          <w:rFonts w:cs="Arial"/>
          <w:sz w:val="20"/>
        </w:rPr>
      </w:pPr>
    </w:p>
    <w:p w:rsidR="00207B82" w:rsidRDefault="00207B82" w:rsidP="00207B82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207B82" w:rsidRDefault="00207B82" w:rsidP="00207B82">
      <w:pPr>
        <w:widowControl w:val="0"/>
        <w:rPr>
          <w:rFonts w:cs="Arial"/>
          <w:sz w:val="20"/>
        </w:rPr>
      </w:pPr>
    </w:p>
    <w:p w:rsidR="00207B82" w:rsidRDefault="00207B82" w:rsidP="00207B82">
      <w:pPr>
        <w:widowControl w:val="0"/>
        <w:rPr>
          <w:rFonts w:cs="Arial"/>
          <w:sz w:val="20"/>
        </w:rPr>
      </w:pPr>
    </w:p>
    <w:p w:rsidR="00207B82" w:rsidRDefault="00207B82" w:rsidP="00207B82">
      <w:pPr>
        <w:widowControl w:val="0"/>
        <w:rPr>
          <w:rFonts w:cs="Arial"/>
        </w:rPr>
      </w:pPr>
    </w:p>
    <w:p w:rsidR="00207B82" w:rsidRDefault="00207B82" w:rsidP="00207B82">
      <w:pPr>
        <w:pStyle w:val="Capa"/>
        <w:rPr>
          <w:color w:val="FF9900"/>
        </w:rPr>
      </w:pPr>
      <w:r>
        <w:t>SINDRAPE</w:t>
      </w:r>
    </w:p>
    <w:p w:rsidR="00207B82" w:rsidRDefault="00207B82" w:rsidP="00207B82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207B82" w:rsidRPr="00207B82" w:rsidRDefault="00207B82" w:rsidP="00207B82">
      <w:pPr>
        <w:widowControl w:val="0"/>
        <w:rPr>
          <w:color w:val="000080"/>
        </w:rPr>
      </w:pPr>
    </w:p>
    <w:p w:rsidR="00207B82" w:rsidRPr="00207B82" w:rsidRDefault="00207B82" w:rsidP="00207B82">
      <w:pPr>
        <w:widowControl w:val="0"/>
        <w:jc w:val="right"/>
        <w:rPr>
          <w:rFonts w:cs="Arial"/>
          <w:b/>
          <w:bCs/>
          <w:color w:val="000080"/>
        </w:rPr>
      </w:pPr>
    </w:p>
    <w:p w:rsidR="00207B82" w:rsidRDefault="00207B82" w:rsidP="00207B82">
      <w:pPr>
        <w:pStyle w:val="Capa"/>
      </w:pPr>
      <w:r>
        <w:t>UCS0267 – Manter Objetos ou Fontes Causadores das Lesões de Acidentes de Trabalho</w:t>
      </w:r>
    </w:p>
    <w:p w:rsidR="00207B82" w:rsidRDefault="00207B82" w:rsidP="00207B82">
      <w:pPr>
        <w:widowControl w:val="0"/>
        <w:rPr>
          <w:rFonts w:cs="Arial"/>
        </w:rPr>
      </w:pPr>
    </w:p>
    <w:p w:rsidR="00207B82" w:rsidRDefault="00207B82" w:rsidP="00207B82">
      <w:pPr>
        <w:widowControl w:val="0"/>
      </w:pPr>
    </w:p>
    <w:p w:rsidR="00207B82" w:rsidRDefault="00207B82" w:rsidP="00207B82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207B82" w:rsidRPr="00207B82" w:rsidRDefault="00207B82" w:rsidP="00207B82">
      <w:pPr>
        <w:pStyle w:val="Corpodetexto3"/>
        <w:widowControl w:val="0"/>
        <w:spacing w:after="0"/>
        <w:rPr>
          <w:rFonts w:cs="Arial"/>
        </w:rPr>
      </w:pPr>
      <w:r w:rsidRPr="00207B82">
        <w:rPr>
          <w:rFonts w:cs="Arial"/>
        </w:rPr>
        <w:lastRenderedPageBreak/>
        <w:t>Histórico de Revisões</w:t>
      </w:r>
    </w:p>
    <w:p w:rsidR="00207B82" w:rsidRDefault="00207B82" w:rsidP="00207B82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207B82" w:rsidTr="00207B82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207B82" w:rsidTr="00207B82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08/10/2005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207B82" w:rsidTr="00207B82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207B82" w:rsidTr="00207B82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207B82" w:rsidTr="00207B82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07B82" w:rsidRDefault="00207B82" w:rsidP="00207B82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207B82" w:rsidRDefault="00207B82" w:rsidP="00207B82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207B82" w:rsidRPr="00207B82" w:rsidRDefault="00207B82" w:rsidP="00207B82">
      <w:pPr>
        <w:pStyle w:val="Corpodetexto3"/>
        <w:widowControl w:val="0"/>
        <w:spacing w:after="0"/>
        <w:jc w:val="left"/>
        <w:rPr>
          <w:rFonts w:cs="Arial"/>
        </w:rPr>
      </w:pPr>
      <w:r w:rsidRPr="00207B82">
        <w:rPr>
          <w:rFonts w:cs="Arial"/>
        </w:rPr>
        <w:lastRenderedPageBreak/>
        <w:t>Índice</w:t>
      </w:r>
    </w:p>
    <w:p w:rsidR="00207B82" w:rsidRPr="00207B82" w:rsidRDefault="00207B82" w:rsidP="00207B82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BF26B2" w:rsidRDefault="00207B8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5495" w:history="1">
        <w:r w:rsidR="00BF26B2" w:rsidRPr="00F437F7">
          <w:rPr>
            <w:rStyle w:val="Hyperlink"/>
            <w:noProof/>
          </w:rPr>
          <w:t>1.</w:t>
        </w:r>
        <w:r w:rsidR="00BF26B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BF26B2" w:rsidRPr="00F437F7">
          <w:rPr>
            <w:rStyle w:val="Hyperlink"/>
            <w:noProof/>
          </w:rPr>
          <w:t>Pacote/Caso de Uso</w:t>
        </w:r>
        <w:r w:rsidR="00BF26B2">
          <w:rPr>
            <w:noProof/>
            <w:webHidden/>
          </w:rPr>
          <w:tab/>
        </w:r>
        <w:r w:rsidR="00BF26B2">
          <w:rPr>
            <w:noProof/>
            <w:webHidden/>
          </w:rPr>
          <w:fldChar w:fldCharType="begin"/>
        </w:r>
        <w:r w:rsidR="00BF26B2">
          <w:rPr>
            <w:noProof/>
            <w:webHidden/>
          </w:rPr>
          <w:instrText xml:space="preserve"> PAGEREF _Toc404765495 \h </w:instrText>
        </w:r>
        <w:r w:rsidR="00BF26B2">
          <w:rPr>
            <w:noProof/>
            <w:webHidden/>
          </w:rPr>
        </w:r>
        <w:r w:rsidR="00BF26B2">
          <w:rPr>
            <w:noProof/>
            <w:webHidden/>
          </w:rPr>
          <w:fldChar w:fldCharType="separate"/>
        </w:r>
        <w:r w:rsidR="00BF26B2">
          <w:rPr>
            <w:noProof/>
            <w:webHidden/>
          </w:rPr>
          <w:t>4</w:t>
        </w:r>
        <w:r w:rsidR="00BF26B2"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96" w:history="1">
        <w:r w:rsidRPr="00F437F7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97" w:history="1">
        <w:r w:rsidRPr="00F437F7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98" w:history="1">
        <w:r w:rsidRPr="00F437F7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499" w:history="1">
        <w:r w:rsidRPr="00F437F7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00" w:history="1">
        <w:r w:rsidRPr="00F437F7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01" w:history="1">
        <w:r w:rsidRPr="00F437F7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02" w:history="1">
        <w:r w:rsidRPr="00F437F7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03" w:history="1">
        <w:r w:rsidRPr="00F437F7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Incluir Objeto ou Fonte Causador das Lesões de Acidentes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04" w:history="1">
        <w:r w:rsidRPr="00F437F7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05" w:history="1">
        <w:r w:rsidRPr="00F437F7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Alterar Objeto ou Fonte Causador das Lesões de Acidentes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06" w:history="1">
        <w:r w:rsidRPr="00F437F7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07" w:history="1">
        <w:r w:rsidRPr="00F437F7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Excluir Objeto ou Fonte Causador das Lesões de Acidentes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08" w:history="1">
        <w:r w:rsidRPr="00F437F7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09" w:history="1">
        <w:r w:rsidRPr="00F437F7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Anular Objeto ou Fonte Causador das Lesões de Acidentes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10" w:history="1">
        <w:r w:rsidRPr="00F437F7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11" w:history="1">
        <w:r w:rsidRPr="00F437F7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12" w:history="1">
        <w:r w:rsidRPr="00F437F7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Listar Objetos ou Fontes Causadores das Lesões de Acidentes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13" w:history="1">
        <w:r w:rsidRPr="00F437F7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14" w:history="1">
        <w:r w:rsidRPr="00F437F7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15" w:history="1">
        <w:r w:rsidRPr="00F437F7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F26B2" w:rsidRDefault="00BF26B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5516" w:history="1">
        <w:r w:rsidRPr="00F437F7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437F7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_Toc404765516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07B82" w:rsidRDefault="00207B82" w:rsidP="00207B82">
      <w:pPr>
        <w:pStyle w:val="Sumrio1"/>
      </w:pPr>
      <w:r>
        <w:fldChar w:fldCharType="end"/>
      </w:r>
    </w:p>
    <w:p w:rsidR="00BF26B2" w:rsidRDefault="00BF26B2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207B82" w:rsidRDefault="00207B82" w:rsidP="00207B82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5495"/>
      <w:r>
        <w:lastRenderedPageBreak/>
        <w:t>Pacote/Caso de Uso</w:t>
      </w:r>
      <w:bookmarkEnd w:id="1"/>
    </w:p>
    <w:p w:rsidR="00207B82" w:rsidRDefault="00207B82" w:rsidP="00207B82"/>
    <w:p w:rsidR="00207B82" w:rsidRDefault="00207B82" w:rsidP="00207B82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Objetos ou Fontes Causadores das Lesões de Acidentes de Trabalho</w:t>
      </w:r>
    </w:p>
    <w:p w:rsidR="00207B82" w:rsidRDefault="00207B82" w:rsidP="00207B82">
      <w:pPr>
        <w:widowControl w:val="0"/>
        <w:ind w:left="902"/>
        <w:rPr>
          <w:rFonts w:cs="Arial"/>
          <w:b/>
          <w:bCs/>
          <w:color w:val="FF0000"/>
        </w:rPr>
      </w:pPr>
    </w:p>
    <w:p w:rsidR="00207B82" w:rsidRDefault="00207B82" w:rsidP="00207B8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5496"/>
      <w:r>
        <w:t>Descrição</w:t>
      </w:r>
      <w:bookmarkEnd w:id="2"/>
    </w:p>
    <w:p w:rsidR="00207B82" w:rsidRDefault="00207B82" w:rsidP="00207B82">
      <w:pPr>
        <w:pStyle w:val="Recuodecorpodetexto2"/>
        <w:widowControl w:val="0"/>
        <w:ind w:left="1620" w:firstLine="0"/>
        <w:rPr>
          <w:sz w:val="24"/>
        </w:rPr>
      </w:pPr>
    </w:p>
    <w:p w:rsidR="00207B82" w:rsidRDefault="00207B82" w:rsidP="00207B82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objetos ou fontes causadores das lesões de acidentes de trabalho.</w:t>
      </w:r>
    </w:p>
    <w:p w:rsidR="00207B82" w:rsidRDefault="00207B82" w:rsidP="00207B82">
      <w:pPr>
        <w:pStyle w:val="Recuodecorpodetexto2"/>
        <w:widowControl w:val="0"/>
        <w:ind w:left="1620" w:firstLine="0"/>
        <w:rPr>
          <w:sz w:val="24"/>
        </w:rPr>
      </w:pPr>
    </w:p>
    <w:p w:rsidR="00207B82" w:rsidRDefault="00207B82" w:rsidP="00207B8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5497"/>
      <w:r>
        <w:t>Requisitos atendidos</w:t>
      </w:r>
      <w:bookmarkEnd w:id="3"/>
    </w:p>
    <w:p w:rsidR="00207B82" w:rsidRDefault="00207B82" w:rsidP="00207B82"/>
    <w:p w:rsidR="00207B82" w:rsidRDefault="00207B82" w:rsidP="00207B82">
      <w:pPr>
        <w:pStyle w:val="Recuodecorpodetexto"/>
        <w:ind w:left="1260"/>
      </w:pPr>
      <w:r>
        <w:t>R2 – Registrar Comunicado de Acidente de Trabalho</w:t>
      </w:r>
    </w:p>
    <w:p w:rsidR="00207B82" w:rsidRDefault="00207B82" w:rsidP="00207B82"/>
    <w:p w:rsidR="00207B82" w:rsidRDefault="00207B82" w:rsidP="00207B82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5498"/>
      <w:r>
        <w:t>Conceito</w:t>
      </w:r>
      <w:bookmarkEnd w:id="4"/>
      <w:r>
        <w:tab/>
      </w:r>
    </w:p>
    <w:p w:rsidR="00207B82" w:rsidRDefault="00207B82" w:rsidP="00207B82"/>
    <w:p w:rsidR="00207B82" w:rsidRDefault="00207B82" w:rsidP="00207B8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5499"/>
      <w:r>
        <w:t>Conceitos principais</w:t>
      </w:r>
      <w:bookmarkEnd w:id="5"/>
    </w:p>
    <w:p w:rsidR="00207B82" w:rsidRDefault="00207B82" w:rsidP="00207B82">
      <w:pPr>
        <w:ind w:left="360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207B82" w:rsidTr="0097135F">
        <w:trPr>
          <w:trHeight w:val="600"/>
        </w:trPr>
        <w:tc>
          <w:tcPr>
            <w:tcW w:w="1600" w:type="dxa"/>
          </w:tcPr>
          <w:p w:rsidR="00207B82" w:rsidRDefault="00207B82" w:rsidP="00207B82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Objeto ou fontes causadores de acidente de trabalho</w:t>
            </w:r>
          </w:p>
        </w:tc>
        <w:tc>
          <w:tcPr>
            <w:tcW w:w="4606" w:type="dxa"/>
          </w:tcPr>
          <w:p w:rsidR="00207B82" w:rsidRDefault="00207B82" w:rsidP="0097135F">
            <w:pPr>
              <w:rPr>
                <w:rFonts w:cs="Arial"/>
              </w:rPr>
            </w:pPr>
            <w:r>
              <w:rPr>
                <w:rFonts w:cs="Arial"/>
              </w:rPr>
              <w:t>Objeto ou fonte causadora do acidente. Por exemplo, temperatura.</w:t>
            </w:r>
          </w:p>
        </w:tc>
      </w:tr>
    </w:tbl>
    <w:p w:rsidR="00207B82" w:rsidRDefault="00207B82" w:rsidP="00207B82">
      <w:pPr>
        <w:ind w:left="360"/>
        <w:rPr>
          <w:rFonts w:cs="Arial"/>
        </w:rPr>
      </w:pPr>
    </w:p>
    <w:p w:rsidR="00207B82" w:rsidRDefault="00207B82" w:rsidP="00207B82">
      <w:pPr>
        <w:rPr>
          <w:rFonts w:cs="Arial"/>
        </w:rPr>
      </w:pPr>
    </w:p>
    <w:p w:rsidR="00207B82" w:rsidRDefault="00207B82" w:rsidP="00207B82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5500"/>
      <w:r>
        <w:t>Conceitos associados</w:t>
      </w:r>
      <w:bookmarkEnd w:id="6"/>
    </w:p>
    <w:p w:rsidR="00207B82" w:rsidRDefault="00207B82" w:rsidP="00207B82">
      <w:pPr>
        <w:pStyle w:val="Cabealho"/>
        <w:ind w:firstLine="360"/>
        <w:rPr>
          <w:rFonts w:cs="Arial"/>
        </w:rPr>
      </w:pPr>
      <w:r>
        <w:rPr>
          <w:rFonts w:cs="Arial"/>
        </w:rPr>
        <w:t>Não se aplica</w:t>
      </w:r>
    </w:p>
    <w:p w:rsidR="00207B82" w:rsidRDefault="00207B82" w:rsidP="00207B82">
      <w:pPr>
        <w:rPr>
          <w:rFonts w:eastAsia="Arial Unicode MS"/>
        </w:rPr>
      </w:pPr>
    </w:p>
    <w:p w:rsidR="00207B82" w:rsidRDefault="00207B82" w:rsidP="00207B8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5501"/>
      <w:r>
        <w:lastRenderedPageBreak/>
        <w:t>Diagrama</w:t>
      </w:r>
      <w:bookmarkEnd w:id="7"/>
    </w:p>
    <w:p w:rsidR="00207B82" w:rsidRDefault="00207B82" w:rsidP="00207B8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207B82" w:rsidRDefault="00BF26B2" w:rsidP="00207B82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53100" cy="2819400"/>
                <wp:effectExtent l="0" t="0" r="0" b="0"/>
                <wp:docPr id="39" name="Tela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99185" y="19050"/>
                            <a:ext cx="1853565" cy="11493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99185" y="124460"/>
                            <a:ext cx="4634865" cy="267589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395095" y="248285"/>
                            <a:ext cx="38550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r w:rsidRPr="00BF26B2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UCS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- </w:t>
                              </w:r>
                              <w:r w:rsidRPr="00BF26B2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 xml:space="preserve">Manter objetos ou fontes causadores de lesões de acidente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201670" y="401320"/>
                            <a:ext cx="461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  <w:proofErr w:type="gram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" name="Oval 9"/>
                        <wps:cNvSpPr>
                          <a:spLocks noChangeArrowheads="1"/>
                        </wps:cNvSpPr>
                        <wps:spPr bwMode="auto">
                          <a:xfrm>
                            <a:off x="391795" y="582930"/>
                            <a:ext cx="172085" cy="1720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477520" y="755015"/>
                            <a:ext cx="0" cy="172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>
                            <a:off x="382270" y="821690"/>
                            <a:ext cx="2006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 flipH="1">
                            <a:off x="363220" y="927100"/>
                            <a:ext cx="114300" cy="172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477520" y="927100"/>
                            <a:ext cx="114935" cy="1720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38125" y="1128395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Usuario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621030" y="889000"/>
                            <a:ext cx="478155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Oval 16"/>
                        <wps:cNvSpPr>
                          <a:spLocks noChangeArrowheads="1"/>
                        </wps:cNvSpPr>
                        <wps:spPr bwMode="auto">
                          <a:xfrm>
                            <a:off x="1194435" y="649605"/>
                            <a:ext cx="2245995" cy="6502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5755" y="745490"/>
                            <a:ext cx="14865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Objeto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86230" y="898525"/>
                            <a:ext cx="1452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Causador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Lesões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663065" y="1051560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194435" y="1376045"/>
                            <a:ext cx="2293620" cy="6502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595755" y="1471930"/>
                            <a:ext cx="150368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Objeto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614805" y="1624965"/>
                            <a:ext cx="1452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Causador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Lesões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1691640" y="1777365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449955" y="917575"/>
                            <a:ext cx="2245995" cy="64960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851275" y="1012825"/>
                            <a:ext cx="14986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Objeto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841750" y="1165860"/>
                            <a:ext cx="1452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Causador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Lesões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3917950" y="1318895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" name="Oval 28"/>
                        <wps:cNvSpPr>
                          <a:spLocks noChangeArrowheads="1"/>
                        </wps:cNvSpPr>
                        <wps:spPr bwMode="auto">
                          <a:xfrm>
                            <a:off x="1194435" y="2092960"/>
                            <a:ext cx="2245995" cy="6502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1586230" y="2188845"/>
                            <a:ext cx="148272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Objeto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1586230" y="2341245"/>
                            <a:ext cx="1452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Causador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Lesões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1663065" y="2494280"/>
                            <a:ext cx="13500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4" name="Oval 32"/>
                        <wps:cNvSpPr>
                          <a:spLocks noChangeArrowheads="1"/>
                        </wps:cNvSpPr>
                        <wps:spPr bwMode="auto">
                          <a:xfrm>
                            <a:off x="3364230" y="1644015"/>
                            <a:ext cx="2197735" cy="86931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917950" y="1777365"/>
                            <a:ext cx="10909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Objetos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ou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3765550" y="1930400"/>
                            <a:ext cx="139446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Fontes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Causadores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3746500" y="2083435"/>
                            <a:ext cx="14122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Lesões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4204970" y="2236470"/>
                            <a:ext cx="56324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F26B2" w:rsidRDefault="00BF26B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9" o:spid="_x0000_s1026" editas="canvas" style="width:453pt;height:222pt;mso-position-horizontal-relative:char;mso-position-vertical-relative:line" coordsize="57531,28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531;height:28194;visibility:visible;mso-wrap-style:square">
                  <v:fill o:detectmouseclick="t"/>
                  <v:path o:connecttype="none"/>
                </v:shape>
                <v:rect id="Rectangle 5" o:spid="_x0000_s1028" style="position:absolute;left:10991;top:190;width:18536;height:11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0991;top:1244;width:46349;height:267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3950;top:2482;width:3855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r w:rsidRPr="00BF26B2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UCS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- </w:t>
                        </w:r>
                        <w:r w:rsidRPr="00BF26B2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 xml:space="preserve">Manter objetos ou fontes causadores de lesões de acidente de </w:t>
                        </w:r>
                      </w:p>
                    </w:txbxContent>
                  </v:textbox>
                </v:rect>
                <v:rect id="Rectangle 8" o:spid="_x0000_s1031" style="position:absolute;left:32016;top:4013;width:461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YWgs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Qi+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2FoLBAAAA2wAAAA8AAAAAAAAAAAAAAAAAmAIAAGRycy9kb3du&#10;cmV2LnhtbFBLBQYAAAAABAAEAPUAAACG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  <w:proofErr w:type="gramEnd"/>
                      </w:p>
                    </w:txbxContent>
                  </v:textbox>
                </v:rect>
                <v:oval id="Oval 9" o:spid="_x0000_s1032" style="position:absolute;left:3917;top:5829;width:1721;height:17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10" o:spid="_x0000_s1033" style="position:absolute;visibility:visible;mso-wrap-style:square" from="4775,7550" to="4775,92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visibility:visible;mso-wrap-style:square" from="3822,8216" to="5829,821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2" o:spid="_x0000_s1035" style="position:absolute;flip:x;visibility:visible;mso-wrap-style:square" from="3632,9271" to="4775,10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3" o:spid="_x0000_s1036" style="position:absolute;visibility:visible;mso-wrap-style:square" from="4775,9271" to="5924,109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4" o:spid="_x0000_s1037" style="position:absolute;left:2381;top:11283;width:48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Usuario </w:t>
                        </w:r>
                      </w:p>
                    </w:txbxContent>
                  </v:textbox>
                </v:rect>
                <v:line id="Line 15" o:spid="_x0000_s1038" style="position:absolute;visibility:visible;mso-wrap-style:square" from="6210,8890" to="10991,88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nylMEAAADbAAAADwAAAGRycy9kb3ducmV2LnhtbERPTYvCMBC9L/gfwgje1lQPq1uNIgsu&#10;i4iyKp6HZmyKzaTbZNv6740geJvH+5z5srOlaKj2hWMFo2ECgjhzuuBcwem4fp+C8AFZY+mYFNzI&#10;w3LRe5tjql3Lv9QcQi5iCPsUFZgQqlRKnxmy6IeuIo7cxdUWQ4R1LnWNbQy3pRwnyYe0WHBsMFjR&#10;l6Hsevi3CtpGXv8+ffO9OW1vo/Nun5lj7pUa9LvVDESgLrzET/ePjvMn8PglHiA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SfKUwQAAANsAAAAPAAAAAAAAAAAAAAAA&#10;AKECAABkcnMvZG93bnJldi54bWxQSwUGAAAAAAQABAD5AAAAjwMAAAAA&#10;" strokecolor="#903" strokeweight="42e-5mm"/>
                <v:oval id="Oval 16" o:spid="_x0000_s1039" style="position:absolute;left:11944;top:6496;width:22460;height:6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3JKM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AFV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t3JKMMAAADbAAAADwAAAAAAAAAAAAAAAACYAgAAZHJzL2Rv&#10;d25yZXYueG1sUEsFBgAAAAAEAAQA9QAAAIgDAAAAAA==&#10;" fillcolor="#ffc" strokecolor="#903" strokeweight="0"/>
                <v:rect id="Rectangle 17" o:spid="_x0000_s1040" style="position:absolute;left:15957;top:7454;width:1486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Objeto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ou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15862;top:8985;width:14522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Causador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Lesões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9" o:spid="_x0000_s1042" style="position:absolute;left:16630;top:10515;width:135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0" o:spid="_x0000_s1043" style="position:absolute;left:11944;top:13760;width:22936;height:6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15957;top:14719;width:1503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Objeto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ou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16148;top:16249;width:145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Causador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Lesões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16916;top:17773;width:135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4499;top:9175;width:22460;height:64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38512;top:10128;width:14986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Objeto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ou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38417;top:11658;width:145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Causador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Lesões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7" o:spid="_x0000_s1050" style="position:absolute;left:39179;top:13188;width:135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2B1os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vIV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tgdaLBAAAA2wAAAA8AAAAAAAAAAAAAAAAAmAIAAGRycy9kb3du&#10;cmV2LnhtbFBLBQYAAAAABAAEAPUAAACG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8" o:spid="_x0000_s1051" style="position:absolute;left:11944;top:20929;width:22460;height:65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6ZTsAA&#10;AADbAAAADwAAAGRycy9kb3ducmV2LnhtbERPy2oCMRTdC/2HcAvdORmtlDIaRQqC0IXPRZfXyXUm&#10;OLlJJ6nGvzcLocvDec8WyXbiSn0wjhWMihIEce204UbB8bAafoIIEVlj55gU3CnAYv4ymGGl3Y13&#10;dN3HRuQQDhUqaGP0lZShbsliKJwnztzZ9RZjhn0jdY+3HG47OS7LD2nRcG5o0dNXS/Vl/2cVeL+d&#10;TFLamDBO51/zzafd/eek1NtrWk5BRErxX/x0r7WC97w+f8k/QM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x6ZTsAAAADbAAAADwAAAAAAAAAAAAAAAACYAgAAZHJzL2Rvd25y&#10;ZXYueG1sUEsFBgAAAAAEAAQA9QAAAIUDAAAAAA==&#10;" fillcolor="#ffc" strokecolor="#903" strokeweight="0"/>
                <v:rect id="Rectangle 29" o:spid="_x0000_s1052" style="position:absolute;left:15862;top:21888;width:14827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Objeto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ou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15862;top:23412;width:145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Causador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Lesões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1" o:spid="_x0000_s1054" style="position:absolute;left:16630;top:24942;width:1350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HUlcAA&#10;AADbAAAADwAAAGRycy9kb3ducmV2LnhtbESPzYoCMRCE7wu+Q2jB25pRYZ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1HUlcAAAADbAAAADwAAAAAAAAAAAAAAAACYAgAAZHJzL2Rvd25y&#10;ZXYueG1sUEsFBgAAAAAEAAQA9QAAAIUDAAAAAA=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32" o:spid="_x0000_s1055" style="position:absolute;left:33642;top:16440;width:21977;height:86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WfTc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eC3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CWfTcMAAADbAAAADwAAAAAAAAAAAAAAAACYAgAAZHJzL2Rv&#10;d25yZXYueG1sUEsFBgAAAAAEAAQA9QAAAIgDAAAAAA==&#10;" fillcolor="#ffc" strokecolor="#903" strokeweight="0"/>
                <v:rect id="Rectangle 33" o:spid="_x0000_s1056" style="position:absolute;left:39179;top:17773;width:1090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Objetos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ou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7" style="position:absolute;left:37655;top:19304;width:1394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Fontes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Causadores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5" o:spid="_x0000_s1058" style="position:absolute;left:37465;top:20834;width:141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rSlsEA&#10;AADbAAAADwAAAGRycy9kb3ducmV2LnhtbESPzYoCMRCE74LvEFrwphkVdm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Bq0pbBAAAA2wAAAA8AAAAAAAAAAAAAAAAAmAIAAGRycy9kb3du&#10;cmV2LnhtbFBLBQYAAAAABAAEAPUAAACGAwAAAAA=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Lesões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36" o:spid="_x0000_s1059" style="position:absolute;left:42049;top:22364;width:563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fVG5L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h9UbkvwAAANsAAAAPAAAAAAAAAAAAAAAAAJgCAABkcnMvZG93bnJl&#10;di54bWxQSwUGAAAAAAQABAD1AAAAhAMAAAAA&#10;" filled="f" stroked="f">
                  <v:textbox style="mso-fit-shape-to-text:t" inset="0,0,0,0">
                    <w:txbxContent>
                      <w:p w:rsidR="00BF26B2" w:rsidRDefault="00BF26B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207B82" w:rsidRDefault="00207B82" w:rsidP="00207B82">
      <w:pPr>
        <w:widowControl w:val="0"/>
        <w:jc w:val="center"/>
        <w:rPr>
          <w:rFonts w:cs="Arial"/>
        </w:rPr>
      </w:pPr>
    </w:p>
    <w:p w:rsidR="00207B82" w:rsidRDefault="00207B82" w:rsidP="00207B82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5502"/>
      <w:r>
        <w:lastRenderedPageBreak/>
        <w:t>Casos de Uso</w:t>
      </w:r>
      <w:bookmarkEnd w:id="8"/>
    </w:p>
    <w:p w:rsidR="00207B82" w:rsidRDefault="00207B82" w:rsidP="00207B82">
      <w:pPr>
        <w:pStyle w:val="Ttulo2"/>
      </w:pPr>
      <w:r>
        <w:rPr>
          <w:vanish/>
        </w:rPr>
        <w:t xml:space="preserve">UCS73 </w:t>
      </w:r>
      <w:bookmarkStart w:id="9" w:name="_Toc404765503"/>
      <w:r>
        <w:t>Incluir Objeto ou Fonte Causador das Lesões de Acidentes de Trabalho</w:t>
      </w:r>
      <w:bookmarkEnd w:id="9"/>
      <w:r>
        <w:t> </w:t>
      </w:r>
    </w:p>
    <w:p w:rsidR="00207B82" w:rsidRDefault="00207B82" w:rsidP="00207B8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5504"/>
      <w:r>
        <w:t>Fluxo Básico</w:t>
      </w:r>
      <w:bookmarkEnd w:id="10"/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objetos ou fontes causadores das lesões de acidente de trabalho.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207B82" w:rsidRDefault="00207B82" w:rsidP="00207B82">
      <w:pPr>
        <w:pStyle w:val="Recuodecorpodetexto"/>
      </w:pPr>
    </w:p>
    <w:p w:rsidR="00207B82" w:rsidRDefault="00207B82" w:rsidP="00207B82">
      <w:pPr>
        <w:pStyle w:val="Ttulo2"/>
      </w:pPr>
      <w:r>
        <w:rPr>
          <w:vanish/>
        </w:rPr>
        <w:t xml:space="preserve">UCS74 </w:t>
      </w:r>
      <w:bookmarkStart w:id="11" w:name="_Toc404765505"/>
      <w:r>
        <w:t>Alterar Objeto ou Fonte Causador das Lesões de Acidentes de Trabalho</w:t>
      </w:r>
      <w:bookmarkEnd w:id="11"/>
      <w:r>
        <w:t> </w:t>
      </w:r>
    </w:p>
    <w:p w:rsidR="00207B82" w:rsidRDefault="00207B82" w:rsidP="00207B8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5506"/>
      <w:r>
        <w:t>Fluxo Básico</w:t>
      </w:r>
      <w:bookmarkEnd w:id="12"/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objetos ou fontes causadores das lesões de acidente de trabalho.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objeto ou fonte causador das lesões de acidente de trabalho.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207B82" w:rsidRDefault="00207B82" w:rsidP="00207B82">
      <w:pPr>
        <w:pStyle w:val="Recuodecorpodetexto"/>
      </w:pPr>
    </w:p>
    <w:p w:rsidR="00207B82" w:rsidRDefault="00207B82" w:rsidP="00207B82">
      <w:pPr>
        <w:pStyle w:val="Ttulo2"/>
      </w:pPr>
      <w:r>
        <w:rPr>
          <w:vanish/>
        </w:rPr>
        <w:t xml:space="preserve">UCS75 </w:t>
      </w:r>
      <w:bookmarkStart w:id="13" w:name="_Toc404765507"/>
      <w:r>
        <w:t>Excluir Objeto ou Fonte Causador das Lesões de Acidentes de Trabalho</w:t>
      </w:r>
      <w:bookmarkEnd w:id="13"/>
      <w:r>
        <w:t> </w:t>
      </w:r>
    </w:p>
    <w:p w:rsidR="00207B82" w:rsidRDefault="00207B82" w:rsidP="00207B8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5508"/>
      <w:r>
        <w:t>Fluxo Básico</w:t>
      </w:r>
      <w:bookmarkEnd w:id="14"/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objetos ou fontes causadores das lesões de acidente de trabalho.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207B82" w:rsidRDefault="00207B82" w:rsidP="00207B82">
      <w:pPr>
        <w:pStyle w:val="Recuodecorpodetexto"/>
      </w:pPr>
    </w:p>
    <w:p w:rsidR="00207B82" w:rsidRDefault="00207B82" w:rsidP="00207B82">
      <w:pPr>
        <w:pStyle w:val="Ttulo2"/>
      </w:pPr>
      <w:r>
        <w:rPr>
          <w:vanish/>
        </w:rPr>
        <w:lastRenderedPageBreak/>
        <w:t xml:space="preserve">UCS76 </w:t>
      </w:r>
      <w:bookmarkStart w:id="15" w:name="_Toc404765509"/>
      <w:r>
        <w:t>Anular Objeto ou Fonte Causador das Lesões de Acidentes de Trabalho</w:t>
      </w:r>
      <w:bookmarkEnd w:id="15"/>
      <w:r>
        <w:t> </w:t>
      </w:r>
    </w:p>
    <w:p w:rsidR="00207B82" w:rsidRDefault="00207B82" w:rsidP="00207B8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5510"/>
      <w:r>
        <w:t>Fluxo Básico</w:t>
      </w:r>
      <w:bookmarkEnd w:id="16"/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objetos ou fontes causadores das lesões de acidente de trabalho.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207B82" w:rsidRDefault="00207B82" w:rsidP="00207B8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5511"/>
      <w:r>
        <w:t>Fluxo alternativo – Registro anulado – 4.4.1.3</w:t>
      </w:r>
      <w:bookmarkEnd w:id="17"/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207B82" w:rsidRDefault="00207B82" w:rsidP="00207B82">
      <w:pPr>
        <w:pStyle w:val="Recuodecorpodetexto"/>
      </w:pPr>
    </w:p>
    <w:p w:rsidR="00207B82" w:rsidRDefault="00207B82" w:rsidP="00207B82">
      <w:pPr>
        <w:pStyle w:val="Ttulo2"/>
      </w:pPr>
      <w:r>
        <w:rPr>
          <w:vanish/>
        </w:rPr>
        <w:t xml:space="preserve">UCS77 </w:t>
      </w:r>
      <w:bookmarkStart w:id="18" w:name="_Toc404765512"/>
      <w:r>
        <w:t>Listar Objetos ou Fontes Causadores das Lesões de Acidentes de Trabalho</w:t>
      </w:r>
      <w:bookmarkEnd w:id="18"/>
      <w:r>
        <w:t> </w:t>
      </w:r>
    </w:p>
    <w:p w:rsidR="00207B82" w:rsidRDefault="00207B82" w:rsidP="00207B82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5513"/>
      <w:r>
        <w:t>Fluxo Básico</w:t>
      </w:r>
      <w:bookmarkEnd w:id="19"/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objetos ou fontes causadores das lesões de acidente de trabalho.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 e de acordo com o agrupamento do órgão que o ator está </w:t>
      </w:r>
      <w:proofErr w:type="spellStart"/>
      <w:r>
        <w:t>logado</w:t>
      </w:r>
      <w:proofErr w:type="spellEnd"/>
      <w:r>
        <w:t>.</w:t>
      </w:r>
    </w:p>
    <w:p w:rsidR="00207B82" w:rsidRDefault="00207B82" w:rsidP="00207B82">
      <w:pPr>
        <w:pStyle w:val="Recuodecorpodetexto"/>
      </w:pPr>
    </w:p>
    <w:p w:rsidR="00207B82" w:rsidRDefault="00207B82" w:rsidP="00207B82">
      <w:pPr>
        <w:pStyle w:val="Ttulo2"/>
      </w:pPr>
      <w:bookmarkStart w:id="20" w:name="_Toc404765514"/>
      <w:r>
        <w:t>Exceções comuns aos casos de uso Incluir e Alterar</w:t>
      </w:r>
      <w:bookmarkEnd w:id="20"/>
    </w:p>
    <w:p w:rsidR="00207B82" w:rsidRDefault="00207B82" w:rsidP="00207B82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65515"/>
      <w:r>
        <w:t>Exceções</w:t>
      </w:r>
      <w:bookmarkEnd w:id="21"/>
    </w:p>
    <w:p w:rsidR="00207B82" w:rsidRDefault="00207B82" w:rsidP="00207B82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descrição do objeto ou fonte causador de lesão de acidente de trabalho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207B82" w:rsidRDefault="00207B82" w:rsidP="00207B82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765516"/>
      <w:r>
        <w:lastRenderedPageBreak/>
        <w:t>Anexos</w:t>
      </w:r>
      <w:bookmarkEnd w:id="22"/>
    </w:p>
    <w:p w:rsidR="00207B82" w:rsidRDefault="00207B82" w:rsidP="00207B82"/>
    <w:p w:rsidR="00207B82" w:rsidRDefault="00207B82" w:rsidP="00207B82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207B82" w:rsidRDefault="00207B82" w:rsidP="00207B82">
      <w:pPr>
        <w:widowControl w:val="0"/>
        <w:ind w:left="540"/>
        <w:rPr>
          <w:rFonts w:cs="Arial"/>
        </w:rPr>
      </w:pPr>
    </w:p>
    <w:sectPr w:rsidR="00207B82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7B82" w:rsidRDefault="00207B82" w:rsidP="002908D9">
      <w:r>
        <w:separator/>
      </w:r>
    </w:p>
  </w:endnote>
  <w:endnote w:type="continuationSeparator" w:id="0">
    <w:p w:rsidR="00207B82" w:rsidRDefault="00207B82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BF26B2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207B8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F26B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BF26B2">
            <w:rPr>
              <w:sz w:val="20"/>
              <w:szCs w:val="20"/>
            </w:rPr>
            <w:t xml:space="preserve">Keila </w:t>
          </w:r>
          <w:proofErr w:type="spellStart"/>
          <w:r w:rsidRPr="00BF26B2">
            <w:rPr>
              <w:sz w:val="20"/>
              <w:szCs w:val="20"/>
            </w:rPr>
            <w:t>Joanês</w:t>
          </w:r>
          <w:proofErr w:type="spellEnd"/>
          <w:r w:rsidRPr="00BF26B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207B82">
            <w:rPr>
              <w:b/>
              <w:sz w:val="20"/>
              <w:szCs w:val="20"/>
            </w:rPr>
            <w:t>Saúde do Servidor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207B82">
            <w:rPr>
              <w:b/>
              <w:sz w:val="20"/>
              <w:szCs w:val="20"/>
            </w:rPr>
            <w:t xml:space="preserve"> </w:t>
          </w:r>
          <w:proofErr w:type="gramEnd"/>
          <w:r w:rsidR="00207B82">
            <w:rPr>
              <w:b/>
              <w:sz w:val="20"/>
              <w:szCs w:val="20"/>
            </w:rPr>
            <w:t>Riscos e Acidentes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F26B2" w:rsidRPr="00BF26B2">
            <w:rPr>
              <w:b/>
              <w:sz w:val="20"/>
              <w:szCs w:val="20"/>
            </w:rPr>
            <w:t>UCS0267 - Manter Objetos ou Fontes Causadoras das Lesões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092192D" wp14:editId="6FDCAE88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7B82" w:rsidRDefault="00207B82" w:rsidP="002908D9">
      <w:r>
        <w:separator/>
      </w:r>
    </w:p>
  </w:footnote>
  <w:footnote w:type="continuationSeparator" w:id="0">
    <w:p w:rsidR="00207B82" w:rsidRDefault="00207B82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BF26B2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10375902" wp14:editId="365E50B5">
          <wp:simplePos x="0" y="0"/>
          <wp:positionH relativeFrom="column">
            <wp:posOffset>4324350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B4B0552" wp14:editId="6818054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C8EB972" wp14:editId="0A6D5004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60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1EA357D6" wp14:editId="7B6D70EC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7B82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07B82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AF4189"/>
    <w:rsid w:val="00B15821"/>
    <w:rsid w:val="00B53128"/>
    <w:rsid w:val="00B9480F"/>
    <w:rsid w:val="00B94A14"/>
    <w:rsid w:val="00BD3501"/>
    <w:rsid w:val="00BF26B2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7B8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07B8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07B8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07B8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07B8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07B8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07B8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07B8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07B82"/>
    <w:pPr>
      <w:ind w:left="0"/>
    </w:pPr>
  </w:style>
  <w:style w:type="paragraph" w:styleId="ndicedeilustraes">
    <w:name w:val="table of figures"/>
    <w:basedOn w:val="Normal"/>
    <w:next w:val="Normal"/>
    <w:semiHidden/>
    <w:rsid w:val="00207B82"/>
  </w:style>
  <w:style w:type="paragraph" w:styleId="Sumrio2">
    <w:name w:val="toc 2"/>
    <w:basedOn w:val="Normal"/>
    <w:next w:val="Normal"/>
    <w:autoRedefine/>
    <w:uiPriority w:val="39"/>
    <w:rsid w:val="00207B8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07B82"/>
    <w:pPr>
      <w:ind w:left="480"/>
    </w:pPr>
  </w:style>
  <w:style w:type="character" w:styleId="Hyperlink">
    <w:name w:val="Hyperlink"/>
    <w:basedOn w:val="Fontepargpadro"/>
    <w:uiPriority w:val="99"/>
    <w:rsid w:val="00207B8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07B8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07B8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07B8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07B8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07B8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07B82"/>
    <w:rPr>
      <w:sz w:val="16"/>
    </w:rPr>
  </w:style>
  <w:style w:type="character" w:styleId="Nmerodepgina">
    <w:name w:val="page number"/>
    <w:basedOn w:val="Fontepargpadro"/>
    <w:rsid w:val="00207B8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07B8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07B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07B8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07B82"/>
  </w:style>
  <w:style w:type="paragraph" w:styleId="Corpodetexto">
    <w:name w:val="Body Text"/>
    <w:basedOn w:val="Normal"/>
    <w:link w:val="CorpodetextoChar"/>
    <w:rsid w:val="00207B8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07B82"/>
    <w:rPr>
      <w:rFonts w:eastAsia="Arial Unicode MS"/>
    </w:rPr>
  </w:style>
  <w:style w:type="paragraph" w:customStyle="1" w:styleId="tabletext">
    <w:name w:val="tabletext"/>
    <w:basedOn w:val="Normal"/>
    <w:rsid w:val="00207B8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07B8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07B8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07B8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07B8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07B8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07B8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07B8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07B8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07B82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07B82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207B82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07B82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207B82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207B82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207B82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207B82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207B82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207B82"/>
    <w:pPr>
      <w:ind w:left="0"/>
    </w:pPr>
  </w:style>
  <w:style w:type="paragraph" w:styleId="ndicedeilustraes">
    <w:name w:val="table of figures"/>
    <w:basedOn w:val="Normal"/>
    <w:next w:val="Normal"/>
    <w:semiHidden/>
    <w:rsid w:val="00207B82"/>
  </w:style>
  <w:style w:type="paragraph" w:styleId="Sumrio2">
    <w:name w:val="toc 2"/>
    <w:basedOn w:val="Normal"/>
    <w:next w:val="Normal"/>
    <w:autoRedefine/>
    <w:uiPriority w:val="39"/>
    <w:rsid w:val="00207B82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207B82"/>
    <w:pPr>
      <w:ind w:left="480"/>
    </w:pPr>
  </w:style>
  <w:style w:type="character" w:styleId="Hyperlink">
    <w:name w:val="Hyperlink"/>
    <w:basedOn w:val="Fontepargpadro"/>
    <w:uiPriority w:val="99"/>
    <w:rsid w:val="00207B82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207B8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207B82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207B82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207B82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207B82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207B82"/>
    <w:rPr>
      <w:sz w:val="16"/>
    </w:rPr>
  </w:style>
  <w:style w:type="character" w:styleId="Nmerodepgina">
    <w:name w:val="page number"/>
    <w:basedOn w:val="Fontepargpadro"/>
    <w:rsid w:val="00207B82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207B82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207B8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207B82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207B82"/>
  </w:style>
  <w:style w:type="paragraph" w:styleId="Corpodetexto">
    <w:name w:val="Body Text"/>
    <w:basedOn w:val="Normal"/>
    <w:link w:val="CorpodetextoChar"/>
    <w:rsid w:val="00207B82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207B82"/>
    <w:rPr>
      <w:rFonts w:eastAsia="Arial Unicode MS"/>
    </w:rPr>
  </w:style>
  <w:style w:type="paragraph" w:customStyle="1" w:styleId="tabletext">
    <w:name w:val="tabletext"/>
    <w:basedOn w:val="Normal"/>
    <w:rsid w:val="00207B82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207B82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207B82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207B82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207B82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207B82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207B82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207B82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207B82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207B82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923948-E8B7-4CBA-8783-53E2FB5F6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681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5537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3</cp:revision>
  <cp:lastPrinted>2014-11-08T04:08:00Z</cp:lastPrinted>
  <dcterms:created xsi:type="dcterms:W3CDTF">2014-11-08T04:08:00Z</dcterms:created>
  <dcterms:modified xsi:type="dcterms:W3CDTF">2014-11-26T13:42:00Z</dcterms:modified>
</cp:coreProperties>
</file>