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531B" w:rsidRDefault="0008531B" w:rsidP="0008531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8531B" w:rsidRDefault="0008531B" w:rsidP="0008531B">
      <w:pPr>
        <w:widowControl w:val="0"/>
        <w:rPr>
          <w:rFonts w:cs="Arial"/>
          <w:sz w:val="20"/>
        </w:rPr>
      </w:pPr>
    </w:p>
    <w:p w:rsidR="0008531B" w:rsidRDefault="0008531B" w:rsidP="0008531B">
      <w:pPr>
        <w:widowControl w:val="0"/>
        <w:rPr>
          <w:rFonts w:cs="Arial"/>
          <w:sz w:val="20"/>
        </w:rPr>
      </w:pPr>
    </w:p>
    <w:p w:rsidR="0008531B" w:rsidRDefault="0008531B" w:rsidP="0008531B">
      <w:pPr>
        <w:widowControl w:val="0"/>
        <w:rPr>
          <w:rFonts w:cs="Arial"/>
          <w:sz w:val="20"/>
        </w:rPr>
      </w:pPr>
    </w:p>
    <w:p w:rsidR="0008531B" w:rsidRDefault="0008531B" w:rsidP="0008531B">
      <w:pPr>
        <w:widowControl w:val="0"/>
        <w:rPr>
          <w:rFonts w:cs="Arial"/>
          <w:sz w:val="20"/>
        </w:rPr>
      </w:pPr>
    </w:p>
    <w:p w:rsidR="0008531B" w:rsidRDefault="0008531B" w:rsidP="0008531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8531B" w:rsidRDefault="0008531B" w:rsidP="0008531B">
      <w:pPr>
        <w:widowControl w:val="0"/>
        <w:rPr>
          <w:rFonts w:cs="Arial"/>
          <w:sz w:val="20"/>
          <w:u w:val="single"/>
        </w:rPr>
      </w:pPr>
    </w:p>
    <w:p w:rsidR="0008531B" w:rsidRDefault="0008531B" w:rsidP="0008531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8531B" w:rsidRDefault="0008531B" w:rsidP="0008531B">
      <w:pPr>
        <w:widowControl w:val="0"/>
        <w:rPr>
          <w:rFonts w:cs="Arial"/>
          <w:sz w:val="20"/>
        </w:rPr>
      </w:pPr>
    </w:p>
    <w:p w:rsidR="0008531B" w:rsidRDefault="0008531B" w:rsidP="0008531B">
      <w:pPr>
        <w:widowControl w:val="0"/>
        <w:rPr>
          <w:rFonts w:cs="Arial"/>
          <w:sz w:val="20"/>
        </w:rPr>
      </w:pPr>
    </w:p>
    <w:p w:rsidR="0008531B" w:rsidRDefault="0008531B" w:rsidP="0008531B">
      <w:pPr>
        <w:widowControl w:val="0"/>
        <w:rPr>
          <w:rFonts w:cs="Arial"/>
          <w:sz w:val="20"/>
        </w:rPr>
      </w:pPr>
    </w:p>
    <w:p w:rsidR="0008531B" w:rsidRDefault="0008531B" w:rsidP="0008531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8531B" w:rsidRDefault="0008531B" w:rsidP="0008531B">
      <w:pPr>
        <w:widowControl w:val="0"/>
        <w:rPr>
          <w:rFonts w:cs="Arial"/>
          <w:sz w:val="20"/>
        </w:rPr>
      </w:pPr>
    </w:p>
    <w:p w:rsidR="0008531B" w:rsidRDefault="0008531B" w:rsidP="0008531B">
      <w:pPr>
        <w:widowControl w:val="0"/>
        <w:rPr>
          <w:rFonts w:cs="Arial"/>
          <w:sz w:val="20"/>
        </w:rPr>
      </w:pPr>
    </w:p>
    <w:p w:rsidR="0008531B" w:rsidRDefault="0008531B" w:rsidP="0008531B">
      <w:pPr>
        <w:widowControl w:val="0"/>
        <w:rPr>
          <w:rFonts w:cs="Arial"/>
        </w:rPr>
      </w:pPr>
    </w:p>
    <w:p w:rsidR="0008531B" w:rsidRDefault="0008531B" w:rsidP="0008531B">
      <w:pPr>
        <w:pStyle w:val="Capa"/>
        <w:rPr>
          <w:color w:val="FF9900"/>
        </w:rPr>
      </w:pPr>
      <w:r>
        <w:t>SINDRAPE</w:t>
      </w:r>
    </w:p>
    <w:p w:rsidR="0008531B" w:rsidRDefault="0008531B" w:rsidP="0008531B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08531B" w:rsidRPr="0008531B" w:rsidRDefault="0008531B" w:rsidP="0008531B">
      <w:pPr>
        <w:widowControl w:val="0"/>
        <w:rPr>
          <w:color w:val="000080"/>
        </w:rPr>
      </w:pPr>
    </w:p>
    <w:p w:rsidR="0008531B" w:rsidRPr="0008531B" w:rsidRDefault="0008531B" w:rsidP="0008531B">
      <w:pPr>
        <w:widowControl w:val="0"/>
        <w:jc w:val="right"/>
        <w:rPr>
          <w:rFonts w:cs="Arial"/>
          <w:b/>
          <w:bCs/>
          <w:color w:val="000080"/>
        </w:rPr>
      </w:pPr>
    </w:p>
    <w:p w:rsidR="0008531B" w:rsidRDefault="0008531B" w:rsidP="0008531B">
      <w:pPr>
        <w:pStyle w:val="Capa"/>
        <w:rPr>
          <w:color w:val="FF9900"/>
        </w:rPr>
      </w:pPr>
      <w:r>
        <w:t>UCS0159</w:t>
      </w:r>
      <w:r w:rsidR="00524A64">
        <w:t xml:space="preserve"> </w:t>
      </w:r>
      <w:r>
        <w:t xml:space="preserve">– Manter Parâmetros do </w:t>
      </w:r>
      <w:r w:rsidR="00524A64">
        <w:t xml:space="preserve">QLP para os </w:t>
      </w:r>
      <w:r>
        <w:t>Cargo</w:t>
      </w:r>
      <w:r w:rsidR="00524A64">
        <w:t>s</w:t>
      </w:r>
      <w:r>
        <w:t xml:space="preserve"> Efetivo</w:t>
      </w:r>
      <w:r w:rsidR="00524A64">
        <w:t>s</w:t>
      </w:r>
      <w:r>
        <w:t xml:space="preserve"> do Órgão</w:t>
      </w:r>
    </w:p>
    <w:p w:rsidR="0008531B" w:rsidRDefault="0008531B" w:rsidP="0008531B">
      <w:pPr>
        <w:widowControl w:val="0"/>
        <w:rPr>
          <w:rFonts w:cs="Arial"/>
          <w:u w:val="single"/>
        </w:rPr>
      </w:pPr>
    </w:p>
    <w:p w:rsidR="0008531B" w:rsidRDefault="0008531B" w:rsidP="0008531B">
      <w:pPr>
        <w:widowControl w:val="0"/>
      </w:pPr>
    </w:p>
    <w:p w:rsidR="0008531B" w:rsidRDefault="0008531B" w:rsidP="0008531B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08531B" w:rsidRPr="0008531B" w:rsidRDefault="0008531B" w:rsidP="0008531B">
      <w:pPr>
        <w:pStyle w:val="Corpodetexto3"/>
        <w:widowControl w:val="0"/>
        <w:spacing w:after="0"/>
        <w:rPr>
          <w:rFonts w:cs="Arial"/>
        </w:rPr>
      </w:pPr>
      <w:r w:rsidRPr="0008531B">
        <w:rPr>
          <w:rFonts w:cs="Arial"/>
        </w:rPr>
        <w:lastRenderedPageBreak/>
        <w:t>Histórico de Revisões</w:t>
      </w:r>
    </w:p>
    <w:p w:rsidR="0008531B" w:rsidRDefault="0008531B" w:rsidP="0008531B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08531B" w:rsidTr="0008531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31B" w:rsidRDefault="0008531B" w:rsidP="0008531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31B" w:rsidRDefault="0008531B" w:rsidP="0008531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31B" w:rsidRDefault="0008531B" w:rsidP="0008531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31B" w:rsidRDefault="0008531B" w:rsidP="0008531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08531B" w:rsidTr="0008531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31B" w:rsidRDefault="0008531B" w:rsidP="0008531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28/09/2007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31B" w:rsidRDefault="0008531B" w:rsidP="0008531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31B" w:rsidRDefault="0008531B" w:rsidP="0008531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31B" w:rsidRDefault="0008531B" w:rsidP="0008531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08531B" w:rsidTr="0008531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31B" w:rsidRDefault="0008531B" w:rsidP="0008531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31B" w:rsidRDefault="0008531B" w:rsidP="0008531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31B" w:rsidRDefault="0008531B" w:rsidP="0008531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31B" w:rsidRDefault="0008531B" w:rsidP="0008531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08531B" w:rsidTr="0008531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31B" w:rsidRDefault="0008531B" w:rsidP="0008531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31B" w:rsidRDefault="0008531B" w:rsidP="0008531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31B" w:rsidRDefault="0008531B" w:rsidP="0008531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31B" w:rsidRDefault="0008531B" w:rsidP="0008531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08531B" w:rsidTr="0008531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31B" w:rsidRDefault="0008531B" w:rsidP="0008531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31B" w:rsidRDefault="0008531B" w:rsidP="0008531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31B" w:rsidRDefault="0008531B" w:rsidP="0008531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31B" w:rsidRDefault="0008531B" w:rsidP="0008531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08531B" w:rsidRDefault="0008531B" w:rsidP="0008531B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08531B" w:rsidRPr="0008531B" w:rsidRDefault="0008531B" w:rsidP="0008531B">
      <w:pPr>
        <w:pStyle w:val="Corpodetexto3"/>
        <w:widowControl w:val="0"/>
        <w:spacing w:after="0"/>
        <w:jc w:val="left"/>
        <w:rPr>
          <w:rFonts w:cs="Arial"/>
        </w:rPr>
      </w:pPr>
      <w:r w:rsidRPr="0008531B">
        <w:rPr>
          <w:rFonts w:cs="Arial"/>
        </w:rPr>
        <w:lastRenderedPageBreak/>
        <w:t>Índice</w:t>
      </w:r>
    </w:p>
    <w:p w:rsidR="0008531B" w:rsidRPr="0008531B" w:rsidRDefault="0008531B" w:rsidP="0008531B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524A64" w:rsidRDefault="0008531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2061" w:history="1">
        <w:r w:rsidR="00524A64" w:rsidRPr="00B71859">
          <w:rPr>
            <w:rStyle w:val="Hyperlink"/>
            <w:noProof/>
          </w:rPr>
          <w:t>1.</w:t>
        </w:r>
        <w:r w:rsidR="00524A6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24A64" w:rsidRPr="00B71859">
          <w:rPr>
            <w:rStyle w:val="Hyperlink"/>
            <w:noProof/>
          </w:rPr>
          <w:t>Pacote/Caso de Uso</w:t>
        </w:r>
        <w:r w:rsidR="00524A64">
          <w:rPr>
            <w:noProof/>
            <w:webHidden/>
          </w:rPr>
          <w:tab/>
        </w:r>
        <w:r w:rsidR="00524A64">
          <w:rPr>
            <w:noProof/>
            <w:webHidden/>
          </w:rPr>
          <w:fldChar w:fldCharType="begin"/>
        </w:r>
        <w:r w:rsidR="00524A64">
          <w:rPr>
            <w:noProof/>
            <w:webHidden/>
          </w:rPr>
          <w:instrText xml:space="preserve"> PAGEREF _Toc404762061 \h </w:instrText>
        </w:r>
        <w:r w:rsidR="00524A64">
          <w:rPr>
            <w:noProof/>
            <w:webHidden/>
          </w:rPr>
        </w:r>
        <w:r w:rsidR="00524A64">
          <w:rPr>
            <w:noProof/>
            <w:webHidden/>
          </w:rPr>
          <w:fldChar w:fldCharType="separate"/>
        </w:r>
        <w:r w:rsidR="00524A64">
          <w:rPr>
            <w:noProof/>
            <w:webHidden/>
          </w:rPr>
          <w:t>4</w:t>
        </w:r>
        <w:r w:rsidR="00524A64">
          <w:rPr>
            <w:noProof/>
            <w:webHidden/>
          </w:rPr>
          <w:fldChar w:fldCharType="end"/>
        </w:r>
      </w:hyperlink>
    </w:p>
    <w:p w:rsidR="00524A64" w:rsidRDefault="00524A64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062" w:history="1">
        <w:r w:rsidRPr="00B71859">
          <w:rPr>
            <w:rStyle w:val="Hyperlink"/>
            <w:noProof/>
          </w:rPr>
          <w:t>Manter Parâmetros do QLP para os Cargos Efetivos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24A64" w:rsidRDefault="00524A6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063" w:history="1">
        <w:r w:rsidRPr="00B71859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71859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24A64" w:rsidRDefault="00524A6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064" w:history="1">
        <w:r w:rsidRPr="00B71859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71859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24A64" w:rsidRDefault="00524A6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065" w:history="1">
        <w:r w:rsidRPr="00B71859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71859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24A64" w:rsidRDefault="00524A6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066" w:history="1">
        <w:r w:rsidRPr="00B71859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71859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24A64" w:rsidRDefault="00524A6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067" w:history="1">
        <w:r w:rsidRPr="00B71859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71859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24A64" w:rsidRDefault="00524A6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068" w:history="1">
        <w:r w:rsidRPr="00B71859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71859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24A64" w:rsidRDefault="00524A6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069" w:history="1">
        <w:r w:rsidRPr="00B71859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71859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24A64" w:rsidRDefault="00524A6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070" w:history="1">
        <w:r w:rsidRPr="00B71859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71859">
          <w:rPr>
            <w:rStyle w:val="Hyperlink"/>
            <w:noProof/>
          </w:rPr>
          <w:t>Incluir Parâmetro de Quadro Lotacional de Cargo Efetivo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24A64" w:rsidRDefault="00524A6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071" w:history="1">
        <w:r w:rsidRPr="00B71859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7185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24A64" w:rsidRDefault="00524A6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072" w:history="1">
        <w:r w:rsidRPr="00B71859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71859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24A64" w:rsidRDefault="00524A6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073" w:history="1">
        <w:r w:rsidRPr="00B71859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71859">
          <w:rPr>
            <w:rStyle w:val="Hyperlink"/>
            <w:noProof/>
          </w:rPr>
          <w:t>Alterar Parâmetro de Quadro Lotacional de Cargo Efetivo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24A64" w:rsidRDefault="00524A6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074" w:history="1">
        <w:r w:rsidRPr="00B71859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7185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24A64" w:rsidRDefault="00524A6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075" w:history="1">
        <w:r w:rsidRPr="00B71859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71859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24A64" w:rsidRDefault="00524A6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076" w:history="1">
        <w:r w:rsidRPr="00B71859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71859">
          <w:rPr>
            <w:rStyle w:val="Hyperlink"/>
            <w:noProof/>
          </w:rPr>
          <w:t>Alterar Tipo de Item de Carreira para Controle de Ocupação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24A64" w:rsidRDefault="00524A6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077" w:history="1">
        <w:r w:rsidRPr="00B71859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71859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24A64" w:rsidRDefault="00524A6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078" w:history="1">
        <w:r w:rsidRPr="00B71859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71859">
          <w:rPr>
            <w:rStyle w:val="Hyperlink"/>
            <w:noProof/>
          </w:rPr>
          <w:t>Excluir Parâmetro de Quadro Lotacional de Cargo Efetivo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24A64" w:rsidRDefault="00524A6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079" w:history="1">
        <w:r w:rsidRPr="00B71859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7185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24A64" w:rsidRDefault="00524A6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080" w:history="1">
        <w:r w:rsidRPr="00B71859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71859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24A64" w:rsidRDefault="00524A6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081" w:history="1">
        <w:r w:rsidRPr="00B71859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71859">
          <w:rPr>
            <w:rStyle w:val="Hyperlink"/>
            <w:noProof/>
          </w:rPr>
          <w:t>Listar Parâmetro de Quadro Lotacional de Cargo Efetivo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24A64" w:rsidRDefault="00524A6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082" w:history="1">
        <w:r w:rsidRPr="00B71859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7185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24A64" w:rsidRDefault="00524A6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083" w:history="1">
        <w:r w:rsidRPr="00B71859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71859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24A64" w:rsidRDefault="00524A6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084" w:history="1">
        <w:r w:rsidRPr="00B71859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71859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24A64" w:rsidRDefault="00524A6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085" w:history="1">
        <w:r w:rsidRPr="00B71859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71859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24A64" w:rsidRDefault="00524A6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2086" w:history="1">
        <w:r w:rsidRPr="00B71859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71859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_Toc404762086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08531B" w:rsidRDefault="0008531B" w:rsidP="0008531B">
      <w:pPr>
        <w:pStyle w:val="Sumrio1"/>
      </w:pPr>
      <w:r>
        <w:fldChar w:fldCharType="end"/>
      </w:r>
    </w:p>
    <w:p w:rsidR="0008531B" w:rsidRDefault="0008531B" w:rsidP="0008531B">
      <w:pPr>
        <w:widowControl w:val="0"/>
        <w:rPr>
          <w:rFonts w:cs="Arial"/>
          <w:b/>
          <w:bCs/>
          <w:color w:val="000000"/>
        </w:rPr>
      </w:pPr>
    </w:p>
    <w:p w:rsidR="0008531B" w:rsidRDefault="0008531B" w:rsidP="0008531B">
      <w:pPr>
        <w:pStyle w:val="Heading"/>
      </w:pPr>
    </w:p>
    <w:p w:rsidR="0008531B" w:rsidRDefault="0008531B" w:rsidP="0008531B">
      <w:pPr>
        <w:pStyle w:val="Heading"/>
        <w:jc w:val="center"/>
      </w:pPr>
    </w:p>
    <w:p w:rsidR="0008531B" w:rsidRDefault="0008531B" w:rsidP="0008531B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08531B" w:rsidRDefault="0008531B" w:rsidP="0008531B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62061"/>
      <w:r>
        <w:lastRenderedPageBreak/>
        <w:t>Pacote/Caso de Uso</w:t>
      </w:r>
      <w:bookmarkEnd w:id="1"/>
    </w:p>
    <w:p w:rsidR="0008531B" w:rsidRDefault="0008531B" w:rsidP="0008531B"/>
    <w:p w:rsidR="0008531B" w:rsidRDefault="0008531B" w:rsidP="00524A64">
      <w:pPr>
        <w:pStyle w:val="Subttulo"/>
      </w:pPr>
      <w:bookmarkStart w:id="2" w:name="_Toc404762062"/>
      <w:r>
        <w:t xml:space="preserve">Manter Parâmetros do </w:t>
      </w:r>
      <w:r w:rsidR="00524A64">
        <w:t>QLP</w:t>
      </w:r>
      <w:r>
        <w:t xml:space="preserve"> </w:t>
      </w:r>
      <w:r w:rsidR="00524A64">
        <w:t xml:space="preserve">para os </w:t>
      </w:r>
      <w:r>
        <w:t>Cargo</w:t>
      </w:r>
      <w:r w:rsidR="00524A64">
        <w:t>s</w:t>
      </w:r>
      <w:r>
        <w:t xml:space="preserve"> Efetivo</w:t>
      </w:r>
      <w:r w:rsidR="00524A64">
        <w:t>s</w:t>
      </w:r>
      <w:r>
        <w:t xml:space="preserve"> </w:t>
      </w:r>
      <w:r w:rsidR="00524A64">
        <w:t>d</w:t>
      </w:r>
      <w:r>
        <w:t>o Órgão</w:t>
      </w:r>
      <w:bookmarkEnd w:id="2"/>
    </w:p>
    <w:p w:rsidR="0008531B" w:rsidRDefault="0008531B" w:rsidP="0008531B">
      <w:pPr>
        <w:widowControl w:val="0"/>
        <w:ind w:left="902"/>
        <w:rPr>
          <w:rFonts w:cs="Arial"/>
          <w:b/>
          <w:bCs/>
          <w:color w:val="FF0000"/>
        </w:rPr>
      </w:pPr>
    </w:p>
    <w:p w:rsidR="0008531B" w:rsidRDefault="0008531B" w:rsidP="0008531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62063"/>
      <w:r>
        <w:t>Descrição</w:t>
      </w:r>
      <w:bookmarkEnd w:id="3"/>
    </w:p>
    <w:p w:rsidR="0008531B" w:rsidRDefault="0008531B" w:rsidP="0008531B">
      <w:pPr>
        <w:pStyle w:val="Recuodecorpodetexto2"/>
        <w:widowControl w:val="0"/>
        <w:ind w:left="1620" w:firstLine="0"/>
        <w:rPr>
          <w:sz w:val="24"/>
        </w:rPr>
      </w:pPr>
    </w:p>
    <w:p w:rsidR="0008531B" w:rsidRDefault="0008531B" w:rsidP="0008531B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Pacote responsável por agrupar os casos de uso de manutenção de parâmetros dos cargos efetivos no órgão que o ator está </w:t>
      </w:r>
      <w:proofErr w:type="spellStart"/>
      <w:r>
        <w:rPr>
          <w:sz w:val="24"/>
        </w:rPr>
        <w:t>logado</w:t>
      </w:r>
      <w:proofErr w:type="spellEnd"/>
      <w:r>
        <w:rPr>
          <w:sz w:val="24"/>
        </w:rPr>
        <w:t xml:space="preserve">. Estes parâmetros definem como um quadro </w:t>
      </w:r>
      <w:proofErr w:type="spellStart"/>
      <w:r>
        <w:rPr>
          <w:sz w:val="24"/>
        </w:rPr>
        <w:t>lotacional</w:t>
      </w:r>
      <w:proofErr w:type="spellEnd"/>
      <w:r>
        <w:rPr>
          <w:sz w:val="24"/>
        </w:rPr>
        <w:t xml:space="preserve"> poderá ser ocupado por um cargo efetivo, por exemplo.</w:t>
      </w:r>
    </w:p>
    <w:p w:rsidR="0008531B" w:rsidRDefault="0008531B" w:rsidP="0008531B">
      <w:pPr>
        <w:pStyle w:val="Recuodecorpodetexto2"/>
        <w:widowControl w:val="0"/>
        <w:ind w:left="1620" w:firstLine="0"/>
        <w:rPr>
          <w:sz w:val="24"/>
        </w:rPr>
      </w:pPr>
    </w:p>
    <w:p w:rsidR="0008531B" w:rsidRDefault="0008531B" w:rsidP="0008531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62064"/>
      <w:r>
        <w:t>Requisitos atendidos</w:t>
      </w:r>
      <w:bookmarkEnd w:id="4"/>
    </w:p>
    <w:p w:rsidR="0008531B" w:rsidRDefault="0008531B" w:rsidP="0008531B"/>
    <w:p w:rsidR="0008531B" w:rsidRDefault="0008531B" w:rsidP="0008531B">
      <w:pPr>
        <w:pStyle w:val="Recuodecorpodetexto"/>
        <w:ind w:left="1260"/>
      </w:pPr>
      <w:r>
        <w:t>R9 – Regra para Atualização de Vagas Ocupadas</w:t>
      </w:r>
    </w:p>
    <w:p w:rsidR="0008531B" w:rsidRDefault="0008531B" w:rsidP="0008531B"/>
    <w:p w:rsidR="0008531B" w:rsidRDefault="0008531B" w:rsidP="0008531B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62065"/>
      <w:r>
        <w:t>Conceito</w:t>
      </w:r>
      <w:bookmarkEnd w:id="5"/>
      <w:r>
        <w:tab/>
      </w:r>
    </w:p>
    <w:p w:rsidR="0008531B" w:rsidRDefault="0008531B" w:rsidP="0008531B"/>
    <w:p w:rsidR="0008531B" w:rsidRDefault="0008531B" w:rsidP="0008531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62066"/>
      <w:r>
        <w:t>Conceitos principais</w:t>
      </w:r>
      <w:bookmarkEnd w:id="6"/>
    </w:p>
    <w:p w:rsidR="0008531B" w:rsidRDefault="0008531B" w:rsidP="0008531B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08531B" w:rsidTr="0097135F">
        <w:trPr>
          <w:trHeight w:val="600"/>
        </w:trPr>
        <w:tc>
          <w:tcPr>
            <w:tcW w:w="1600" w:type="dxa"/>
          </w:tcPr>
          <w:p w:rsidR="0008531B" w:rsidRDefault="0008531B" w:rsidP="0008531B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 xml:space="preserve">Quadro </w:t>
            </w:r>
            <w:proofErr w:type="spellStart"/>
            <w:r>
              <w:rPr>
                <w:b/>
              </w:rPr>
              <w:t>lotacional</w:t>
            </w:r>
            <w:proofErr w:type="spellEnd"/>
            <w:r>
              <w:rPr>
                <w:b/>
              </w:rPr>
              <w:t xml:space="preserve"> de carreira no órgão</w:t>
            </w:r>
          </w:p>
        </w:tc>
        <w:tc>
          <w:tcPr>
            <w:tcW w:w="4606" w:type="dxa"/>
          </w:tcPr>
          <w:p w:rsidR="0008531B" w:rsidRDefault="0008531B" w:rsidP="0097135F">
            <w:r>
              <w:t>Quantitativo de pessoas previstas em cada órgão por carreira.</w:t>
            </w:r>
          </w:p>
        </w:tc>
      </w:tr>
    </w:tbl>
    <w:p w:rsidR="0008531B" w:rsidRDefault="0008531B" w:rsidP="0008531B"/>
    <w:p w:rsidR="0008531B" w:rsidRDefault="0008531B" w:rsidP="0008531B"/>
    <w:p w:rsidR="0008531B" w:rsidRDefault="0008531B" w:rsidP="0008531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62067"/>
      <w:r>
        <w:t>Conceitos associados</w:t>
      </w:r>
      <w:bookmarkEnd w:id="7"/>
    </w:p>
    <w:p w:rsidR="0008531B" w:rsidRDefault="0008531B" w:rsidP="0008531B">
      <w:pPr>
        <w:pStyle w:val="Cabealho"/>
        <w:rPr>
          <w:rFonts w:cs="Arial"/>
        </w:rPr>
      </w:pPr>
    </w:p>
    <w:p w:rsidR="0008531B" w:rsidRDefault="0008531B" w:rsidP="0008531B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08531B" w:rsidTr="0097135F">
        <w:trPr>
          <w:trHeight w:val="600"/>
        </w:trPr>
        <w:tc>
          <w:tcPr>
            <w:tcW w:w="1600" w:type="dxa"/>
          </w:tcPr>
          <w:p w:rsidR="0008531B" w:rsidRDefault="0008531B" w:rsidP="0008531B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Órgão</w:t>
            </w:r>
          </w:p>
        </w:tc>
        <w:tc>
          <w:tcPr>
            <w:tcW w:w="4606" w:type="dxa"/>
          </w:tcPr>
          <w:p w:rsidR="0008531B" w:rsidRDefault="0008531B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Instituições dos diversos Poderes do Estado.</w:t>
            </w:r>
          </w:p>
        </w:tc>
      </w:tr>
    </w:tbl>
    <w:p w:rsidR="0008531B" w:rsidRDefault="0008531B" w:rsidP="0008531B">
      <w:pPr>
        <w:pStyle w:val="Cabealho"/>
        <w:rPr>
          <w:rFonts w:cs="Arial"/>
        </w:rPr>
      </w:pPr>
    </w:p>
    <w:p w:rsidR="0008531B" w:rsidRDefault="0008531B" w:rsidP="0008531B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08531B" w:rsidTr="0097135F">
        <w:trPr>
          <w:trHeight w:val="600"/>
        </w:trPr>
        <w:tc>
          <w:tcPr>
            <w:tcW w:w="1600" w:type="dxa"/>
          </w:tcPr>
          <w:p w:rsidR="0008531B" w:rsidRDefault="0008531B" w:rsidP="0008531B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Quadro </w:t>
            </w:r>
            <w:proofErr w:type="spellStart"/>
            <w:r>
              <w:rPr>
                <w:rFonts w:cs="Arial"/>
                <w:b/>
              </w:rPr>
              <w:t>lotacional</w:t>
            </w:r>
            <w:proofErr w:type="spellEnd"/>
          </w:p>
        </w:tc>
        <w:tc>
          <w:tcPr>
            <w:tcW w:w="4606" w:type="dxa"/>
          </w:tcPr>
          <w:p w:rsidR="0008531B" w:rsidRDefault="0008531B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 xml:space="preserve">Provimento do quadro </w:t>
            </w:r>
            <w:proofErr w:type="spellStart"/>
            <w:r>
              <w:rPr>
                <w:rFonts w:cs="Arial"/>
              </w:rPr>
              <w:t>lotacional</w:t>
            </w:r>
            <w:proofErr w:type="spellEnd"/>
            <w:r>
              <w:rPr>
                <w:rFonts w:cs="Arial"/>
              </w:rPr>
              <w:t xml:space="preserve"> dos órgãos ou empresas do Estado.</w:t>
            </w:r>
          </w:p>
        </w:tc>
      </w:tr>
    </w:tbl>
    <w:p w:rsidR="0008531B" w:rsidRDefault="0008531B" w:rsidP="0008531B">
      <w:pPr>
        <w:pStyle w:val="Cabealho"/>
        <w:rPr>
          <w:rFonts w:cs="Arial"/>
        </w:rPr>
      </w:pPr>
    </w:p>
    <w:p w:rsidR="0008531B" w:rsidRDefault="0008531B" w:rsidP="0008531B">
      <w:pPr>
        <w:rPr>
          <w:rFonts w:eastAsia="Arial Unicode MS"/>
        </w:rPr>
      </w:pPr>
    </w:p>
    <w:p w:rsidR="0008531B" w:rsidRDefault="0008531B" w:rsidP="0008531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62068"/>
      <w:r>
        <w:lastRenderedPageBreak/>
        <w:t>Diagrama</w:t>
      </w:r>
      <w:bookmarkEnd w:id="8"/>
    </w:p>
    <w:p w:rsidR="0008531B" w:rsidRDefault="0008531B" w:rsidP="0008531B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08531B" w:rsidRDefault="0008531B" w:rsidP="0008531B">
      <w:pPr>
        <w:widowControl w:val="0"/>
        <w:jc w:val="center"/>
        <w:rPr>
          <w:rFonts w:cs="Arial"/>
        </w:rPr>
      </w:pPr>
    </w:p>
    <w:p w:rsidR="0008531B" w:rsidRDefault="0008531B" w:rsidP="0008531B">
      <w:pPr>
        <w:widowControl w:val="0"/>
        <w:jc w:val="center"/>
        <w:rPr>
          <w:rFonts w:cs="Arial"/>
        </w:rPr>
      </w:pPr>
    </w:p>
    <w:p w:rsidR="0008531B" w:rsidRDefault="00524A64" w:rsidP="0008531B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62625" cy="4714875"/>
                <wp:effectExtent l="0" t="0" r="0" b="0"/>
                <wp:docPr id="187" name="Tela 1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222375" y="17145"/>
                            <a:ext cx="1807210" cy="1016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222375" y="110490"/>
                            <a:ext cx="4523105" cy="239966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570355" y="220345"/>
                            <a:ext cx="340360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4A64" w:rsidRDefault="00524A64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do Q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LP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para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Cargo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Efetivo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347980" y="33655"/>
                            <a:ext cx="153035" cy="1530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424180" y="186690"/>
                            <a:ext cx="0" cy="152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339725" y="245745"/>
                            <a:ext cx="1778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322580" y="339090"/>
                            <a:ext cx="101600" cy="1530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24180" y="339090"/>
                            <a:ext cx="102235" cy="1530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0800" y="492125"/>
                            <a:ext cx="54038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4A64" w:rsidRDefault="00524A64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551815" y="407035"/>
                            <a:ext cx="661670" cy="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3547745" y="1543050"/>
                            <a:ext cx="1943100" cy="5683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3921125" y="1628140"/>
                            <a:ext cx="119888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4A64" w:rsidRDefault="00524A6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3921125" y="1764030"/>
                            <a:ext cx="12249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4A64" w:rsidRDefault="00524A6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Quadro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Lotacional 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886835" y="1899285"/>
                            <a:ext cx="132905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4A64" w:rsidRDefault="00524A64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Cargo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Efetivo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1459865" y="1543050"/>
                            <a:ext cx="1943100" cy="5683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24990" y="1628140"/>
                            <a:ext cx="125476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4A64" w:rsidRDefault="00524A6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833245" y="1764030"/>
                            <a:ext cx="12249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4A64" w:rsidRDefault="00524A6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Quadro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Lotacional 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798955" y="1899285"/>
                            <a:ext cx="132905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4A64" w:rsidRDefault="00524A64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Cargo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Efetivo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3623945" y="576580"/>
                            <a:ext cx="1960245" cy="5765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3963670" y="661670"/>
                            <a:ext cx="127000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4A64" w:rsidRDefault="00524A6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4005580" y="796925"/>
                            <a:ext cx="12249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4A64" w:rsidRDefault="00524A6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Quadro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Lotacional 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971925" y="932815"/>
                            <a:ext cx="132905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4A64" w:rsidRDefault="00524A64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Cargo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Efetivo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1621155" y="661670"/>
                            <a:ext cx="1943100" cy="56769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1977390" y="746125"/>
                            <a:ext cx="126619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4A64" w:rsidRDefault="00524A6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1994535" y="882015"/>
                            <a:ext cx="12249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4A64" w:rsidRDefault="00524A6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Quadro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Lotacional 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1960245" y="1017905"/>
                            <a:ext cx="132905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4A64" w:rsidRDefault="00524A64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Cargo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Efetivo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2266315" y="2985135"/>
                            <a:ext cx="1060450" cy="1016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2266315" y="3078480"/>
                            <a:ext cx="2656205" cy="161925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2698750" y="3188335"/>
                            <a:ext cx="16427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4A64" w:rsidRDefault="00524A64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Cadastro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" name="Line 34"/>
                        <wps:cNvCnPr/>
                        <wps:spPr bwMode="auto">
                          <a:xfrm>
                            <a:off x="2282825" y="3001645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5"/>
                        <wps:cNvCnPr/>
                        <wps:spPr bwMode="auto">
                          <a:xfrm>
                            <a:off x="2282825" y="3001645"/>
                            <a:ext cx="342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6"/>
                        <wps:cNvCnPr/>
                        <wps:spPr bwMode="auto">
                          <a:xfrm flipH="1">
                            <a:off x="2291715" y="3010535"/>
                            <a:ext cx="254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7"/>
                        <wps:cNvCnPr/>
                        <wps:spPr bwMode="auto">
                          <a:xfrm flipV="1">
                            <a:off x="2291715" y="3010535"/>
                            <a:ext cx="0" cy="25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8"/>
                        <wps:cNvCnPr/>
                        <wps:spPr bwMode="auto">
                          <a:xfrm>
                            <a:off x="2282825" y="3001645"/>
                            <a:ext cx="425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9"/>
                        <wps:cNvCnPr/>
                        <wps:spPr bwMode="auto">
                          <a:xfrm>
                            <a:off x="2282825" y="3027045"/>
                            <a:ext cx="0" cy="171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40"/>
                        <wps:cNvCnPr/>
                        <wps:spPr bwMode="auto">
                          <a:xfrm>
                            <a:off x="2291715" y="3001645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1"/>
                        <wps:cNvCnPr/>
                        <wps:spPr bwMode="auto">
                          <a:xfrm>
                            <a:off x="2282825" y="3010535"/>
                            <a:ext cx="425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2"/>
                        <wps:cNvCnPr/>
                        <wps:spPr bwMode="auto">
                          <a:xfrm>
                            <a:off x="2282825" y="3010535"/>
                            <a:ext cx="425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3"/>
                        <wps:cNvCnPr/>
                        <wps:spPr bwMode="auto">
                          <a:xfrm>
                            <a:off x="2291715" y="3001645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4"/>
                        <wps:cNvCnPr/>
                        <wps:spPr bwMode="auto">
                          <a:xfrm>
                            <a:off x="2291715" y="3001645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45"/>
                        <wps:cNvCnPr/>
                        <wps:spPr bwMode="auto">
                          <a:xfrm>
                            <a:off x="2282825" y="3001645"/>
                            <a:ext cx="425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6"/>
                        <wps:cNvCnPr/>
                        <wps:spPr bwMode="auto">
                          <a:xfrm>
                            <a:off x="2282825" y="3010535"/>
                            <a:ext cx="425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47"/>
                        <wps:cNvCnPr/>
                        <wps:spPr bwMode="auto">
                          <a:xfrm>
                            <a:off x="2282825" y="3001645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48"/>
                        <wps:cNvCnPr/>
                        <wps:spPr bwMode="auto">
                          <a:xfrm flipH="1">
                            <a:off x="2282825" y="3001645"/>
                            <a:ext cx="425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9"/>
                        <wps:cNvCnPr/>
                        <wps:spPr bwMode="auto">
                          <a:xfrm>
                            <a:off x="2291715" y="3010535"/>
                            <a:ext cx="41910" cy="42545"/>
                          </a:xfrm>
                          <a:prstGeom prst="line">
                            <a:avLst/>
                          </a:prstGeom>
                          <a:noFill/>
                          <a:ln w="2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50"/>
                        <wps:cNvCnPr/>
                        <wps:spPr bwMode="auto">
                          <a:xfrm flipH="1" flipV="1">
                            <a:off x="2291715" y="3010535"/>
                            <a:ext cx="4191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51"/>
                        <wps:cNvCnPr/>
                        <wps:spPr bwMode="auto">
                          <a:xfrm flipH="1" flipV="1">
                            <a:off x="2291715" y="3001645"/>
                            <a:ext cx="41910" cy="51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52"/>
                        <wps:cNvCnPr/>
                        <wps:spPr bwMode="auto">
                          <a:xfrm flipH="1" flipV="1">
                            <a:off x="2291715" y="3010535"/>
                            <a:ext cx="4191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53"/>
                        <wps:cNvCnPr/>
                        <wps:spPr bwMode="auto">
                          <a:xfrm flipH="1" flipV="1">
                            <a:off x="2291715" y="3010535"/>
                            <a:ext cx="4191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54"/>
                        <wps:cNvCnPr/>
                        <wps:spPr bwMode="auto">
                          <a:xfrm flipH="1" flipV="1">
                            <a:off x="2282825" y="3010535"/>
                            <a:ext cx="5080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55"/>
                        <wps:cNvCnPr/>
                        <wps:spPr bwMode="auto">
                          <a:xfrm flipH="1" flipV="1">
                            <a:off x="2299970" y="3010535"/>
                            <a:ext cx="4254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56"/>
                        <wps:cNvCnPr/>
                        <wps:spPr bwMode="auto">
                          <a:xfrm>
                            <a:off x="2282825" y="3001645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57"/>
                        <wps:cNvCnPr/>
                        <wps:spPr bwMode="auto">
                          <a:xfrm>
                            <a:off x="2282825" y="3001645"/>
                            <a:ext cx="425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Oval 58"/>
                        <wps:cNvSpPr>
                          <a:spLocks noChangeArrowheads="1"/>
                        </wps:cNvSpPr>
                        <wps:spPr bwMode="auto">
                          <a:xfrm>
                            <a:off x="2665095" y="3460115"/>
                            <a:ext cx="1739900" cy="38989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2970530" y="3519170"/>
                            <a:ext cx="115760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4A64" w:rsidRDefault="00524A6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2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3081020" y="3655060"/>
                            <a:ext cx="95059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4A64" w:rsidRDefault="00524A64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Item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Carreira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3" name="Line 61"/>
                        <wps:cNvCnPr/>
                        <wps:spPr bwMode="auto">
                          <a:xfrm>
                            <a:off x="2681605" y="3476625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62"/>
                        <wps:cNvCnPr/>
                        <wps:spPr bwMode="auto">
                          <a:xfrm>
                            <a:off x="2681605" y="3476625"/>
                            <a:ext cx="3429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63"/>
                        <wps:cNvCnPr/>
                        <wps:spPr bwMode="auto">
                          <a:xfrm flipH="1">
                            <a:off x="2690495" y="3485515"/>
                            <a:ext cx="254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64"/>
                        <wps:cNvCnPr/>
                        <wps:spPr bwMode="auto">
                          <a:xfrm flipV="1">
                            <a:off x="2690495" y="3485515"/>
                            <a:ext cx="0" cy="25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65"/>
                        <wps:cNvCnPr/>
                        <wps:spPr bwMode="auto">
                          <a:xfrm>
                            <a:off x="2681605" y="3476625"/>
                            <a:ext cx="425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66"/>
                        <wps:cNvCnPr/>
                        <wps:spPr bwMode="auto">
                          <a:xfrm>
                            <a:off x="2681605" y="3502025"/>
                            <a:ext cx="0" cy="171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67"/>
                        <wps:cNvCnPr/>
                        <wps:spPr bwMode="auto">
                          <a:xfrm>
                            <a:off x="2690495" y="3476625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68"/>
                        <wps:cNvCnPr/>
                        <wps:spPr bwMode="auto">
                          <a:xfrm>
                            <a:off x="2681605" y="3485515"/>
                            <a:ext cx="425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69"/>
                        <wps:cNvCnPr/>
                        <wps:spPr bwMode="auto">
                          <a:xfrm>
                            <a:off x="2681605" y="3485515"/>
                            <a:ext cx="425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70"/>
                        <wps:cNvCnPr/>
                        <wps:spPr bwMode="auto">
                          <a:xfrm>
                            <a:off x="2690495" y="3476625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71"/>
                        <wps:cNvCnPr/>
                        <wps:spPr bwMode="auto">
                          <a:xfrm>
                            <a:off x="2690495" y="3476625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72"/>
                        <wps:cNvCnPr/>
                        <wps:spPr bwMode="auto">
                          <a:xfrm>
                            <a:off x="2681605" y="3476625"/>
                            <a:ext cx="425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73"/>
                        <wps:cNvCnPr/>
                        <wps:spPr bwMode="auto">
                          <a:xfrm>
                            <a:off x="2681605" y="3485515"/>
                            <a:ext cx="425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74"/>
                        <wps:cNvCnPr/>
                        <wps:spPr bwMode="auto">
                          <a:xfrm>
                            <a:off x="2681605" y="3476625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75"/>
                        <wps:cNvCnPr/>
                        <wps:spPr bwMode="auto">
                          <a:xfrm flipH="1">
                            <a:off x="2681605" y="3476625"/>
                            <a:ext cx="425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76"/>
                        <wps:cNvCnPr/>
                        <wps:spPr bwMode="auto">
                          <a:xfrm>
                            <a:off x="2690495" y="3485515"/>
                            <a:ext cx="42545" cy="41910"/>
                          </a:xfrm>
                          <a:prstGeom prst="line">
                            <a:avLst/>
                          </a:prstGeom>
                          <a:noFill/>
                          <a:ln w="2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77"/>
                        <wps:cNvCnPr/>
                        <wps:spPr bwMode="auto">
                          <a:xfrm flipH="1" flipV="1">
                            <a:off x="2690495" y="3485515"/>
                            <a:ext cx="4254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78"/>
                        <wps:cNvCnPr/>
                        <wps:spPr bwMode="auto">
                          <a:xfrm flipH="1" flipV="1">
                            <a:off x="2690495" y="3476625"/>
                            <a:ext cx="4254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79"/>
                        <wps:cNvCnPr/>
                        <wps:spPr bwMode="auto">
                          <a:xfrm flipH="1" flipV="1">
                            <a:off x="2690495" y="3485515"/>
                            <a:ext cx="4254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80"/>
                        <wps:cNvCnPr/>
                        <wps:spPr bwMode="auto">
                          <a:xfrm flipH="1" flipV="1">
                            <a:off x="2690495" y="3485515"/>
                            <a:ext cx="4254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81"/>
                        <wps:cNvCnPr/>
                        <wps:spPr bwMode="auto">
                          <a:xfrm flipH="1" flipV="1">
                            <a:off x="2681605" y="3485515"/>
                            <a:ext cx="5143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82"/>
                        <wps:cNvCnPr/>
                        <wps:spPr bwMode="auto">
                          <a:xfrm flipH="1" flipV="1">
                            <a:off x="2698750" y="3485515"/>
                            <a:ext cx="4254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83"/>
                        <wps:cNvCnPr/>
                        <wps:spPr bwMode="auto">
                          <a:xfrm>
                            <a:off x="2681605" y="3476625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84"/>
                        <wps:cNvCnPr/>
                        <wps:spPr bwMode="auto">
                          <a:xfrm>
                            <a:off x="2681605" y="3476625"/>
                            <a:ext cx="425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Oval 85"/>
                        <wps:cNvSpPr>
                          <a:spLocks noChangeArrowheads="1"/>
                        </wps:cNvSpPr>
                        <wps:spPr bwMode="auto">
                          <a:xfrm>
                            <a:off x="2580005" y="3867150"/>
                            <a:ext cx="1824990" cy="56769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2927985" y="3951605"/>
                            <a:ext cx="115760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4A64" w:rsidRDefault="00524A6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9" name="Rectangle 87"/>
                        <wps:cNvSpPr>
                          <a:spLocks noChangeArrowheads="1"/>
                        </wps:cNvSpPr>
                        <wps:spPr bwMode="auto">
                          <a:xfrm>
                            <a:off x="2902585" y="4087495"/>
                            <a:ext cx="120269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4A64" w:rsidRDefault="00524A6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Carreiras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por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Tipo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0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3369310" y="4222750"/>
                            <a:ext cx="28003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4A64" w:rsidRDefault="00524A64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1" name="Line 89"/>
                        <wps:cNvCnPr/>
                        <wps:spPr bwMode="auto">
                          <a:xfrm>
                            <a:off x="2597150" y="3883660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90"/>
                        <wps:cNvCnPr/>
                        <wps:spPr bwMode="auto">
                          <a:xfrm>
                            <a:off x="2597150" y="3883660"/>
                            <a:ext cx="336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91"/>
                        <wps:cNvCnPr/>
                        <wps:spPr bwMode="auto">
                          <a:xfrm flipH="1">
                            <a:off x="2605405" y="3892550"/>
                            <a:ext cx="254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92"/>
                        <wps:cNvCnPr/>
                        <wps:spPr bwMode="auto">
                          <a:xfrm flipV="1">
                            <a:off x="2605405" y="3892550"/>
                            <a:ext cx="0" cy="25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93"/>
                        <wps:cNvCnPr/>
                        <wps:spPr bwMode="auto">
                          <a:xfrm>
                            <a:off x="2597150" y="3883660"/>
                            <a:ext cx="425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94"/>
                        <wps:cNvCnPr/>
                        <wps:spPr bwMode="auto">
                          <a:xfrm>
                            <a:off x="2597150" y="3909060"/>
                            <a:ext cx="0" cy="171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95"/>
                        <wps:cNvCnPr/>
                        <wps:spPr bwMode="auto">
                          <a:xfrm>
                            <a:off x="2605405" y="3883660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96"/>
                        <wps:cNvCnPr/>
                        <wps:spPr bwMode="auto">
                          <a:xfrm>
                            <a:off x="2597150" y="3892550"/>
                            <a:ext cx="425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97"/>
                        <wps:cNvCnPr/>
                        <wps:spPr bwMode="auto">
                          <a:xfrm>
                            <a:off x="2597150" y="3892550"/>
                            <a:ext cx="425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98"/>
                        <wps:cNvCnPr/>
                        <wps:spPr bwMode="auto">
                          <a:xfrm>
                            <a:off x="2605405" y="3883660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Line 99"/>
                        <wps:cNvCnPr/>
                        <wps:spPr bwMode="auto">
                          <a:xfrm>
                            <a:off x="2605405" y="3883660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100"/>
                        <wps:cNvCnPr/>
                        <wps:spPr bwMode="auto">
                          <a:xfrm>
                            <a:off x="2597150" y="3883660"/>
                            <a:ext cx="425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101"/>
                        <wps:cNvCnPr/>
                        <wps:spPr bwMode="auto">
                          <a:xfrm>
                            <a:off x="2597150" y="3892550"/>
                            <a:ext cx="425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102"/>
                        <wps:cNvCnPr/>
                        <wps:spPr bwMode="auto">
                          <a:xfrm>
                            <a:off x="2597150" y="3883660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103"/>
                        <wps:cNvCnPr/>
                        <wps:spPr bwMode="auto">
                          <a:xfrm flipH="1">
                            <a:off x="2597150" y="3883660"/>
                            <a:ext cx="425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04"/>
                        <wps:cNvCnPr/>
                        <wps:spPr bwMode="auto">
                          <a:xfrm>
                            <a:off x="2605405" y="3892550"/>
                            <a:ext cx="42545" cy="41910"/>
                          </a:xfrm>
                          <a:prstGeom prst="line">
                            <a:avLst/>
                          </a:prstGeom>
                          <a:noFill/>
                          <a:ln w="2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Line 105"/>
                        <wps:cNvCnPr/>
                        <wps:spPr bwMode="auto">
                          <a:xfrm flipH="1" flipV="1">
                            <a:off x="2605405" y="3892550"/>
                            <a:ext cx="4254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106"/>
                        <wps:cNvCnPr/>
                        <wps:spPr bwMode="auto">
                          <a:xfrm flipH="1" flipV="1">
                            <a:off x="2605405" y="3883660"/>
                            <a:ext cx="4254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107"/>
                        <wps:cNvCnPr/>
                        <wps:spPr bwMode="auto">
                          <a:xfrm flipH="1" flipV="1">
                            <a:off x="2605405" y="3892550"/>
                            <a:ext cx="4254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108"/>
                        <wps:cNvCnPr/>
                        <wps:spPr bwMode="auto">
                          <a:xfrm flipH="1" flipV="1">
                            <a:off x="2605405" y="3892550"/>
                            <a:ext cx="4254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Line 109"/>
                        <wps:cNvCnPr/>
                        <wps:spPr bwMode="auto">
                          <a:xfrm flipH="1" flipV="1">
                            <a:off x="2597150" y="3892550"/>
                            <a:ext cx="5080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Line 110"/>
                        <wps:cNvCnPr/>
                        <wps:spPr bwMode="auto">
                          <a:xfrm flipH="1" flipV="1">
                            <a:off x="2613660" y="3892550"/>
                            <a:ext cx="4254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" name="Line 111"/>
                        <wps:cNvCnPr/>
                        <wps:spPr bwMode="auto">
                          <a:xfrm>
                            <a:off x="2597150" y="3883660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Line 112"/>
                        <wps:cNvCnPr/>
                        <wps:spPr bwMode="auto">
                          <a:xfrm>
                            <a:off x="2597150" y="3883660"/>
                            <a:ext cx="425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Freeform 113"/>
                        <wps:cNvSpPr>
                          <a:spLocks/>
                        </wps:cNvSpPr>
                        <wps:spPr bwMode="auto">
                          <a:xfrm>
                            <a:off x="4396105" y="2120265"/>
                            <a:ext cx="118745" cy="1525905"/>
                          </a:xfrm>
                          <a:custGeom>
                            <a:avLst/>
                            <a:gdLst>
                              <a:gd name="T0" fmla="*/ 187 w 187"/>
                              <a:gd name="T1" fmla="*/ 0 h 2403"/>
                              <a:gd name="T2" fmla="*/ 187 w 187"/>
                              <a:gd name="T3" fmla="*/ 2403 h 2403"/>
                              <a:gd name="T4" fmla="*/ 0 w 187"/>
                              <a:gd name="T5" fmla="*/ 2403 h 24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7" h="2403">
                                <a:moveTo>
                                  <a:pt x="187" y="0"/>
                                </a:moveTo>
                                <a:lnTo>
                                  <a:pt x="187" y="2403"/>
                                </a:lnTo>
                                <a:lnTo>
                                  <a:pt x="0" y="2403"/>
                                </a:lnTo>
                              </a:path>
                            </a:pathLst>
                          </a:custGeom>
                          <a:noFill/>
                          <a:ln w="13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Line 114"/>
                        <wps:cNvCnPr/>
                        <wps:spPr bwMode="auto">
                          <a:xfrm flipV="1">
                            <a:off x="4396105" y="3612515"/>
                            <a:ext cx="67945" cy="3365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Line 115"/>
                        <wps:cNvCnPr/>
                        <wps:spPr bwMode="auto">
                          <a:xfrm>
                            <a:off x="4396105" y="3646170"/>
                            <a:ext cx="67945" cy="3429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Rectangle 116"/>
                        <wps:cNvSpPr>
                          <a:spLocks noChangeArrowheads="1"/>
                        </wps:cNvSpPr>
                        <wps:spPr bwMode="auto">
                          <a:xfrm>
                            <a:off x="4549140" y="2950845"/>
                            <a:ext cx="4870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4A64" w:rsidRDefault="00524A64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9" name="Freeform 117"/>
                        <wps:cNvSpPr>
                          <a:spLocks/>
                        </wps:cNvSpPr>
                        <wps:spPr bwMode="auto">
                          <a:xfrm>
                            <a:off x="1833245" y="2052320"/>
                            <a:ext cx="857250" cy="1560195"/>
                          </a:xfrm>
                          <a:custGeom>
                            <a:avLst/>
                            <a:gdLst>
                              <a:gd name="T0" fmla="*/ 0 w 1350"/>
                              <a:gd name="T1" fmla="*/ 0 h 2457"/>
                              <a:gd name="T2" fmla="*/ 0 w 1350"/>
                              <a:gd name="T3" fmla="*/ 2457 h 2457"/>
                              <a:gd name="T4" fmla="*/ 1350 w 1350"/>
                              <a:gd name="T5" fmla="*/ 2457 h 24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350" h="2457">
                                <a:moveTo>
                                  <a:pt x="0" y="0"/>
                                </a:moveTo>
                                <a:lnTo>
                                  <a:pt x="0" y="2457"/>
                                </a:lnTo>
                                <a:lnTo>
                                  <a:pt x="1350" y="2457"/>
                                </a:lnTo>
                              </a:path>
                            </a:pathLst>
                          </a:custGeom>
                          <a:noFill/>
                          <a:ln w="13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Line 118"/>
                        <wps:cNvCnPr/>
                        <wps:spPr bwMode="auto">
                          <a:xfrm flipH="1" flipV="1">
                            <a:off x="2622550" y="3578860"/>
                            <a:ext cx="67945" cy="3365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" name="Line 119"/>
                        <wps:cNvCnPr/>
                        <wps:spPr bwMode="auto">
                          <a:xfrm flipH="1">
                            <a:off x="2622550" y="3612515"/>
                            <a:ext cx="67945" cy="3365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Rectangle 120"/>
                        <wps:cNvSpPr>
                          <a:spLocks noChangeArrowheads="1"/>
                        </wps:cNvSpPr>
                        <wps:spPr bwMode="auto">
                          <a:xfrm>
                            <a:off x="1866900" y="2747645"/>
                            <a:ext cx="4870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4A64" w:rsidRDefault="00524A64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3" name="Freeform 121"/>
                        <wps:cNvSpPr>
                          <a:spLocks/>
                        </wps:cNvSpPr>
                        <wps:spPr bwMode="auto">
                          <a:xfrm>
                            <a:off x="1765300" y="2035175"/>
                            <a:ext cx="857250" cy="2196465"/>
                          </a:xfrm>
                          <a:custGeom>
                            <a:avLst/>
                            <a:gdLst>
                              <a:gd name="T0" fmla="*/ 1350 w 1350"/>
                              <a:gd name="T1" fmla="*/ 3459 h 3459"/>
                              <a:gd name="T2" fmla="*/ 0 w 1350"/>
                              <a:gd name="T3" fmla="*/ 3459 h 3459"/>
                              <a:gd name="T4" fmla="*/ 0 w 1350"/>
                              <a:gd name="T5" fmla="*/ 0 h 34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350" h="3459">
                                <a:moveTo>
                                  <a:pt x="1350" y="3459"/>
                                </a:moveTo>
                                <a:lnTo>
                                  <a:pt x="0" y="34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Line 122"/>
                        <wps:cNvCnPr/>
                        <wps:spPr bwMode="auto">
                          <a:xfrm flipH="1">
                            <a:off x="1731645" y="2035175"/>
                            <a:ext cx="33655" cy="6794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" name="Line 123"/>
                        <wps:cNvCnPr/>
                        <wps:spPr bwMode="auto">
                          <a:xfrm>
                            <a:off x="1765300" y="2035175"/>
                            <a:ext cx="33655" cy="6794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" name="Line 124"/>
                        <wps:cNvCnPr/>
                        <wps:spPr bwMode="auto">
                          <a:xfrm>
                            <a:off x="2045335" y="357886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" name="Line 125"/>
                        <wps:cNvCnPr/>
                        <wps:spPr bwMode="auto">
                          <a:xfrm>
                            <a:off x="2045335" y="3578860"/>
                            <a:ext cx="336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" name="Line 126"/>
                        <wps:cNvCnPr/>
                        <wps:spPr bwMode="auto">
                          <a:xfrm flipH="1">
                            <a:off x="2053590" y="3587115"/>
                            <a:ext cx="254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" name="Line 127"/>
                        <wps:cNvCnPr/>
                        <wps:spPr bwMode="auto">
                          <a:xfrm flipV="1">
                            <a:off x="2053590" y="3587115"/>
                            <a:ext cx="0" cy="25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" name="Line 128"/>
                        <wps:cNvCnPr/>
                        <wps:spPr bwMode="auto">
                          <a:xfrm>
                            <a:off x="2045335" y="3578860"/>
                            <a:ext cx="425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" name="Line 129"/>
                        <wps:cNvCnPr/>
                        <wps:spPr bwMode="auto">
                          <a:xfrm>
                            <a:off x="2045335" y="3604260"/>
                            <a:ext cx="0" cy="165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" name="Line 130"/>
                        <wps:cNvCnPr/>
                        <wps:spPr bwMode="auto">
                          <a:xfrm>
                            <a:off x="2053590" y="357886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" name="Line 131"/>
                        <wps:cNvCnPr/>
                        <wps:spPr bwMode="auto">
                          <a:xfrm>
                            <a:off x="2045335" y="3587115"/>
                            <a:ext cx="425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" name="Line 132"/>
                        <wps:cNvCnPr/>
                        <wps:spPr bwMode="auto">
                          <a:xfrm>
                            <a:off x="2045335" y="3587115"/>
                            <a:ext cx="425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" name="Line 133"/>
                        <wps:cNvCnPr/>
                        <wps:spPr bwMode="auto">
                          <a:xfrm>
                            <a:off x="2053590" y="357886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" name="Line 134"/>
                        <wps:cNvCnPr/>
                        <wps:spPr bwMode="auto">
                          <a:xfrm>
                            <a:off x="2053590" y="357886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Line 135"/>
                        <wps:cNvCnPr/>
                        <wps:spPr bwMode="auto">
                          <a:xfrm>
                            <a:off x="2045335" y="3578860"/>
                            <a:ext cx="425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" name="Line 136"/>
                        <wps:cNvCnPr/>
                        <wps:spPr bwMode="auto">
                          <a:xfrm>
                            <a:off x="2045335" y="3587115"/>
                            <a:ext cx="425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" name="Line 137"/>
                        <wps:cNvCnPr/>
                        <wps:spPr bwMode="auto">
                          <a:xfrm>
                            <a:off x="2045335" y="357886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" name="Line 138"/>
                        <wps:cNvCnPr/>
                        <wps:spPr bwMode="auto">
                          <a:xfrm flipH="1">
                            <a:off x="2045335" y="3578860"/>
                            <a:ext cx="425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" name="Line 139"/>
                        <wps:cNvCnPr/>
                        <wps:spPr bwMode="auto">
                          <a:xfrm>
                            <a:off x="2053590" y="3587115"/>
                            <a:ext cx="42545" cy="42545"/>
                          </a:xfrm>
                          <a:prstGeom prst="line">
                            <a:avLst/>
                          </a:prstGeom>
                          <a:noFill/>
                          <a:ln w="2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" name="Line 140"/>
                        <wps:cNvCnPr/>
                        <wps:spPr bwMode="auto">
                          <a:xfrm flipH="1" flipV="1">
                            <a:off x="2053590" y="3587115"/>
                            <a:ext cx="4254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" name="Line 141"/>
                        <wps:cNvCnPr/>
                        <wps:spPr bwMode="auto">
                          <a:xfrm flipH="1" flipV="1">
                            <a:off x="2053590" y="3578860"/>
                            <a:ext cx="4254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" name="Line 142"/>
                        <wps:cNvCnPr/>
                        <wps:spPr bwMode="auto">
                          <a:xfrm flipH="1" flipV="1">
                            <a:off x="2053590" y="3587115"/>
                            <a:ext cx="4254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" name="Line 143"/>
                        <wps:cNvCnPr/>
                        <wps:spPr bwMode="auto">
                          <a:xfrm flipH="1" flipV="1">
                            <a:off x="2053590" y="3587115"/>
                            <a:ext cx="4254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" name="Line 144"/>
                        <wps:cNvCnPr/>
                        <wps:spPr bwMode="auto">
                          <a:xfrm flipH="1" flipV="1">
                            <a:off x="2045335" y="3587115"/>
                            <a:ext cx="50800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" name="Line 145"/>
                        <wps:cNvCnPr/>
                        <wps:spPr bwMode="auto">
                          <a:xfrm flipH="1" flipV="1">
                            <a:off x="2062480" y="3587115"/>
                            <a:ext cx="4254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" name="Line 146"/>
                        <wps:cNvCnPr/>
                        <wps:spPr bwMode="auto">
                          <a:xfrm>
                            <a:off x="2045335" y="357886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" name="Line 147"/>
                        <wps:cNvCnPr/>
                        <wps:spPr bwMode="auto">
                          <a:xfrm>
                            <a:off x="2045335" y="3578860"/>
                            <a:ext cx="425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" name="Rectangle 148"/>
                        <wps:cNvSpPr>
                          <a:spLocks noChangeArrowheads="1"/>
                        </wps:cNvSpPr>
                        <wps:spPr bwMode="auto">
                          <a:xfrm>
                            <a:off x="1290320" y="3578860"/>
                            <a:ext cx="4737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4A64" w:rsidRDefault="00524A64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1" name="Freeform 149"/>
                        <wps:cNvSpPr>
                          <a:spLocks/>
                        </wps:cNvSpPr>
                        <wps:spPr bwMode="auto">
                          <a:xfrm>
                            <a:off x="4413250" y="2035175"/>
                            <a:ext cx="797560" cy="2128520"/>
                          </a:xfrm>
                          <a:custGeom>
                            <a:avLst/>
                            <a:gdLst>
                              <a:gd name="T0" fmla="*/ 0 w 1256"/>
                              <a:gd name="T1" fmla="*/ 3352 h 3352"/>
                              <a:gd name="T2" fmla="*/ 1256 w 1256"/>
                              <a:gd name="T3" fmla="*/ 3352 h 3352"/>
                              <a:gd name="T4" fmla="*/ 1256 w 1256"/>
                              <a:gd name="T5" fmla="*/ 0 h 33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56" h="3352">
                                <a:moveTo>
                                  <a:pt x="0" y="3352"/>
                                </a:moveTo>
                                <a:lnTo>
                                  <a:pt x="1256" y="3352"/>
                                </a:lnTo>
                                <a:lnTo>
                                  <a:pt x="1256" y="0"/>
                                </a:lnTo>
                              </a:path>
                            </a:pathLst>
                          </a:custGeom>
                          <a:noFill/>
                          <a:ln w="13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Line 150"/>
                        <wps:cNvCnPr/>
                        <wps:spPr bwMode="auto">
                          <a:xfrm flipH="1">
                            <a:off x="5177155" y="2035175"/>
                            <a:ext cx="33655" cy="6794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" name="Line 151"/>
                        <wps:cNvCnPr/>
                        <wps:spPr bwMode="auto">
                          <a:xfrm>
                            <a:off x="5210810" y="2035175"/>
                            <a:ext cx="34290" cy="6794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" name="Line 152"/>
                        <wps:cNvCnPr/>
                        <wps:spPr bwMode="auto">
                          <a:xfrm>
                            <a:off x="5482590" y="3544570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" name="Line 153"/>
                        <wps:cNvCnPr/>
                        <wps:spPr bwMode="auto">
                          <a:xfrm>
                            <a:off x="5482590" y="3544570"/>
                            <a:ext cx="336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" name="Line 154"/>
                        <wps:cNvCnPr/>
                        <wps:spPr bwMode="auto">
                          <a:xfrm flipH="1">
                            <a:off x="5490845" y="3552825"/>
                            <a:ext cx="2540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" name="Line 155"/>
                        <wps:cNvCnPr/>
                        <wps:spPr bwMode="auto">
                          <a:xfrm flipV="1">
                            <a:off x="5490845" y="3552825"/>
                            <a:ext cx="0" cy="260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" name="Line 156"/>
                        <wps:cNvCnPr/>
                        <wps:spPr bwMode="auto">
                          <a:xfrm>
                            <a:off x="5482590" y="3544570"/>
                            <a:ext cx="425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" name="Line 157"/>
                        <wps:cNvCnPr/>
                        <wps:spPr bwMode="auto">
                          <a:xfrm>
                            <a:off x="5482590" y="3569970"/>
                            <a:ext cx="0" cy="171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" name="Line 158"/>
                        <wps:cNvCnPr/>
                        <wps:spPr bwMode="auto">
                          <a:xfrm>
                            <a:off x="5490845" y="3544570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" name="Line 159"/>
                        <wps:cNvCnPr/>
                        <wps:spPr bwMode="auto">
                          <a:xfrm>
                            <a:off x="5482590" y="3552825"/>
                            <a:ext cx="425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" name="Line 160"/>
                        <wps:cNvCnPr/>
                        <wps:spPr bwMode="auto">
                          <a:xfrm>
                            <a:off x="5482590" y="3552825"/>
                            <a:ext cx="425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" name="Line 161"/>
                        <wps:cNvCnPr/>
                        <wps:spPr bwMode="auto">
                          <a:xfrm>
                            <a:off x="5490845" y="3544570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" name="Line 162"/>
                        <wps:cNvCnPr/>
                        <wps:spPr bwMode="auto">
                          <a:xfrm>
                            <a:off x="5490845" y="3544570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" name="Line 163"/>
                        <wps:cNvCnPr/>
                        <wps:spPr bwMode="auto">
                          <a:xfrm>
                            <a:off x="5482590" y="3544570"/>
                            <a:ext cx="425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" name="Line 164"/>
                        <wps:cNvCnPr/>
                        <wps:spPr bwMode="auto">
                          <a:xfrm>
                            <a:off x="5482590" y="3552825"/>
                            <a:ext cx="425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" name="Line 165"/>
                        <wps:cNvCnPr/>
                        <wps:spPr bwMode="auto">
                          <a:xfrm>
                            <a:off x="5482590" y="3544570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" name="Line 166"/>
                        <wps:cNvCnPr/>
                        <wps:spPr bwMode="auto">
                          <a:xfrm flipH="1">
                            <a:off x="5482590" y="3544570"/>
                            <a:ext cx="425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" name="Line 167"/>
                        <wps:cNvCnPr/>
                        <wps:spPr bwMode="auto">
                          <a:xfrm>
                            <a:off x="5490845" y="3552825"/>
                            <a:ext cx="42545" cy="42545"/>
                          </a:xfrm>
                          <a:prstGeom prst="line">
                            <a:avLst/>
                          </a:prstGeom>
                          <a:noFill/>
                          <a:ln w="2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" name="Line 168"/>
                        <wps:cNvCnPr/>
                        <wps:spPr bwMode="auto">
                          <a:xfrm flipH="1" flipV="1">
                            <a:off x="5490845" y="3552825"/>
                            <a:ext cx="4254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" name="Line 169"/>
                        <wps:cNvCnPr/>
                        <wps:spPr bwMode="auto">
                          <a:xfrm flipH="1" flipV="1">
                            <a:off x="5490845" y="3544570"/>
                            <a:ext cx="4254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" name="Line 170"/>
                        <wps:cNvCnPr/>
                        <wps:spPr bwMode="auto">
                          <a:xfrm flipH="1" flipV="1">
                            <a:off x="5490845" y="3552825"/>
                            <a:ext cx="4254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" name="Line 171"/>
                        <wps:cNvCnPr/>
                        <wps:spPr bwMode="auto">
                          <a:xfrm flipH="1" flipV="1">
                            <a:off x="5490845" y="3552825"/>
                            <a:ext cx="4254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" name="Line 172"/>
                        <wps:cNvCnPr/>
                        <wps:spPr bwMode="auto">
                          <a:xfrm flipH="1" flipV="1">
                            <a:off x="5482590" y="3552825"/>
                            <a:ext cx="50800" cy="51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" name="Line 173"/>
                        <wps:cNvCnPr/>
                        <wps:spPr bwMode="auto">
                          <a:xfrm flipH="1" flipV="1">
                            <a:off x="5499735" y="3552825"/>
                            <a:ext cx="42545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" name="Line 174"/>
                        <wps:cNvCnPr/>
                        <wps:spPr bwMode="auto">
                          <a:xfrm>
                            <a:off x="5482590" y="3544570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" name="Line 175"/>
                        <wps:cNvCnPr/>
                        <wps:spPr bwMode="auto">
                          <a:xfrm>
                            <a:off x="5482590" y="3544570"/>
                            <a:ext cx="425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" name="Rectangle 176"/>
                        <wps:cNvSpPr>
                          <a:spLocks noChangeArrowheads="1"/>
                        </wps:cNvSpPr>
                        <wps:spPr bwMode="auto">
                          <a:xfrm>
                            <a:off x="4726940" y="3289935"/>
                            <a:ext cx="4737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4A64" w:rsidRDefault="00524A64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9" name="Line 177"/>
                        <wps:cNvCnPr/>
                        <wps:spPr bwMode="auto">
                          <a:xfrm>
                            <a:off x="3258820" y="1153160"/>
                            <a:ext cx="653415" cy="44958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" name="Line 178"/>
                        <wps:cNvCnPr/>
                        <wps:spPr bwMode="auto">
                          <a:xfrm flipH="1" flipV="1">
                            <a:off x="3836035" y="1594485"/>
                            <a:ext cx="76200" cy="825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" name="Line 179"/>
                        <wps:cNvCnPr/>
                        <wps:spPr bwMode="auto">
                          <a:xfrm flipH="1" flipV="1">
                            <a:off x="3878580" y="1534795"/>
                            <a:ext cx="33655" cy="6794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" name="Rectangle 180"/>
                        <wps:cNvSpPr>
                          <a:spLocks noChangeArrowheads="1"/>
                        </wps:cNvSpPr>
                        <wps:spPr bwMode="auto">
                          <a:xfrm>
                            <a:off x="3717290" y="1136015"/>
                            <a:ext cx="4870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4A64" w:rsidRDefault="00524A64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3" name="Line 181"/>
                        <wps:cNvCnPr/>
                        <wps:spPr bwMode="auto">
                          <a:xfrm>
                            <a:off x="4446905" y="1144905"/>
                            <a:ext cx="17145" cy="38989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" name="Line 182"/>
                        <wps:cNvCnPr/>
                        <wps:spPr bwMode="auto">
                          <a:xfrm flipH="1" flipV="1">
                            <a:off x="4430395" y="1466850"/>
                            <a:ext cx="33655" cy="6794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" name="Line 183"/>
                        <wps:cNvCnPr/>
                        <wps:spPr bwMode="auto">
                          <a:xfrm flipV="1">
                            <a:off x="4464050" y="1466850"/>
                            <a:ext cx="34290" cy="6794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" name="Rectangle 184"/>
                        <wps:cNvSpPr>
                          <a:spLocks noChangeArrowheads="1"/>
                        </wps:cNvSpPr>
                        <wps:spPr bwMode="auto">
                          <a:xfrm>
                            <a:off x="4498340" y="1271905"/>
                            <a:ext cx="4870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24A64" w:rsidRDefault="00524A64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187" o:spid="_x0000_s1026" editas="canvas" style="width:453.75pt;height:371.25pt;mso-position-horizontal-relative:char;mso-position-vertical-relative:line" coordsize="57626,47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26;height:47148;visibility:visible;mso-wrap-style:square">
                  <v:fill o:detectmouseclick="t"/>
                  <v:path o:connecttype="none"/>
                </v:shape>
                <v:rect id="Rectangle 5" o:spid="_x0000_s1028" style="position:absolute;left:12223;top:171;width:18072;height:10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2223;top:1104;width:45231;height:239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5703;top:2203;width:3403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524A64" w:rsidRDefault="00524A64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do Q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LP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para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os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Cargo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s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Efetivo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3479;top:336;width:1531;height:15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4241,1866" to="4241,33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3397,2457" to="5175,24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3225,3390" to="4241,49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4241,3390" to="5264,49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508;top:4921;width:540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524A64" w:rsidRDefault="00524A64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4" o:spid="_x0000_s1037" style="position:absolute;visibility:visible;mso-wrap-style:square" from="5518,4070" to="12134,40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5NnJsIAAADbAAAADwAAAGRycy9kb3ducmV2LnhtbERPTWvCQBC9F/oflil4KbpRaZDoKmlB&#10;jLeaFvE4ZMckmp0N2VXjv3cLBW/zeJ+zWPWmEVfqXG1ZwXgUgSAurK65VPD7sx7OQDiPrLGxTAru&#10;5GC1fH1ZYKLtjXd0zX0pQgi7BBVU3reJlK6oyKAb2ZY4cEfbGfQBdqXUHd5CuGnkJIpiabDm0FBh&#10;S18VFef8YhScssPnOG3fp+d1FqfpiT82+++tUoO3Pp2D8NT7p/jfnekwP4a/X8IBcvk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5NnJsIAAADbAAAADwAAAAAAAAAAAAAA&#10;AAChAgAAZHJzL2Rvd25yZXYueG1sUEsFBgAAAAAEAAQA+QAAAJADAAAAAA==&#10;" strokecolor="#903" strokeweight="36e-5mm"/>
                <v:oval id="Oval 15" o:spid="_x0000_s1038" style="position:absolute;left:35477;top:15430;width:19431;height:56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39211;top:16281;width:11989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524A64" w:rsidRDefault="00524A6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do </w:t>
                        </w:r>
                      </w:p>
                    </w:txbxContent>
                  </v:textbox>
                </v:rect>
                <v:rect id="Rectangle 17" o:spid="_x0000_s1040" style="position:absolute;left:39211;top:17640;width:12249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524A64" w:rsidRDefault="00524A6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Quadro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Lotacional </w:t>
                        </w: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41" style="position:absolute;left:38868;top:18992;width:1329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524A64" w:rsidRDefault="00524A64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Cargo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Efetivo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oval id="Oval 19" o:spid="_x0000_s1042" style="position:absolute;left:14598;top:15430;width:19431;height:56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uqCMIA&#10;AADbAAAADwAAAGRycy9kb3ducmV2LnhtbESPQWsCMRSE74L/ITzBm2ZdpJStUYogCD1YrYcen5vn&#10;bujmJW5Sjf++KQgeh5n5hlmsku3ElfpgHCuYTQsQxLXThhsFx6/N5BVEiMgaO8ek4E4BVsvhYIGV&#10;djfe0/UQG5EhHCpU0MboKylD3ZLFMHWeOHtn11uMWfaN1D3eMtx2siyKF2nRcF5o0dO6pfrn8GsV&#10;eP85n6e0M6FM54v54NP+/n1SajxK728gIqX4DD/aW62gnMH/l/wD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i6oIwgAAANsAAAAPAAAAAAAAAAAAAAAAAJgCAABkcnMvZG93&#10;bnJldi54bWxQSwUGAAAAAAQABAD1AAAAhwMAAAAA&#10;" fillcolor="#ffc" strokecolor="#903" strokeweight="0"/>
                <v:rect id="Rectangle 20" o:spid="_x0000_s1043" style="position:absolute;left:18249;top:16281;width:1254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524A64" w:rsidRDefault="00524A6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do </w:t>
                        </w:r>
                      </w:p>
                    </w:txbxContent>
                  </v:textbox>
                </v:rect>
                <v:rect id="Rectangle 21" o:spid="_x0000_s1044" style="position:absolute;left:18332;top:17640;width:12249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524A64" w:rsidRDefault="00524A6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Quadro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Lotacional </w:t>
                        </w: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5" style="position:absolute;left:17989;top:18992;width:1329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524A64" w:rsidRDefault="00524A64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Cargo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Efetivo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oval id="Oval 23" o:spid="_x0000_s1046" style="position:absolute;left:36239;top:5765;width:19602;height:57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sC8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UD7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sC8MAAADbAAAADwAAAAAAAAAAAAAAAACYAgAAZHJzL2Rv&#10;d25yZXYueG1sUEsFBgAAAAAEAAQA9QAAAIgDAAAAAA==&#10;" fillcolor="#ffc" strokecolor="#903" strokeweight="0"/>
                <v:rect id="Rectangle 24" o:spid="_x0000_s1047" style="position:absolute;left:39636;top:6616;width:1270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524A64" w:rsidRDefault="00524A6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do </w:t>
                        </w:r>
                      </w:p>
                    </w:txbxContent>
                  </v:textbox>
                </v:rect>
                <v:rect id="Rectangle 25" o:spid="_x0000_s1048" style="position:absolute;left:40055;top:7969;width:12249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524A64" w:rsidRDefault="00524A6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Quadro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Lotacional </w:t>
                        </w: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9" style="position:absolute;left:39719;top:9328;width:1329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524A64" w:rsidRDefault="00524A64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Cargo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Efetivo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oval id="Oval 27" o:spid="_x0000_s1050" style="position:absolute;left:16211;top:6616;width:19431;height:56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mDsMA&#10;AADbAAAADwAAAGRycy9kb3ducmV2LnhtbESPT2sCMRTE74LfITzBm2ZdpNStUYpQEDy0/jn0+Nw8&#10;d0M3L+kmavz2TaHQ4zAzv2GW62Q7caM+GMcKZtMCBHHttOFGwen4NnkGESKyxs4xKXhQgPVqOFhi&#10;pd2d93Q7xEZkCIcKFbQx+krKULdkMUydJ87exfUWY5Z9I3WP9wy3nSyL4klaNJwXWvS0aan+Olyt&#10;Au8/5vOU3k0o0+Xb7Pi8f3yelRqP0usLiEgp/of/2lutoFzA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/2mDsMAAADbAAAADwAAAAAAAAAAAAAAAACYAgAAZHJzL2Rv&#10;d25yZXYueG1sUEsFBgAAAAAEAAQA9QAAAIgDAAAAAA==&#10;" fillcolor="#ffc" strokecolor="#903" strokeweight="0"/>
                <v:rect id="Rectangle 28" o:spid="_x0000_s1051" style="position:absolute;left:19773;top:7461;width:12662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524A64" w:rsidRDefault="00524A6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do </w:t>
                        </w:r>
                      </w:p>
                    </w:txbxContent>
                  </v:textbox>
                </v:rect>
                <v:rect id="Rectangle 29" o:spid="_x0000_s1052" style="position:absolute;left:19945;top:8820;width:12249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524A64" w:rsidRDefault="00524A6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Quadro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Lotacional </w:t>
                        </w: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3" style="position:absolute;left:19602;top:10179;width:1329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524A64" w:rsidRDefault="00524A64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Cargo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Efetivo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rect id="Rectangle 31" o:spid="_x0000_s1054" style="position:absolute;left:22663;top:29851;width:10604;height:10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OyecEA&#10;AADbAAAADwAAAGRycy9kb3ducmV2LnhtbESPzYoCMRCE78K+Q2hhL6IZV3BlNIorLOxFRN0HaCft&#10;/KYzJFHHtzeC4LGoqq+oxaozjbiS86VlBeNRAoI4s7rkXMH/8Xc4A+EDssbGMim4k4fV8qO3wFTb&#10;G+/pegi5iBD2KSooQmhTKX1WkEE/si1x9M7WGQxRulxqh7cIN438SpKpNFhyXCiwpU1BWX24GAXr&#10;WvpBnZGvtpfvXTW1rsKfk1Kf/W49BxGoC+/wq/2nFUwm8PwSf4Bc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5jsnnBAAAA2wAAAA8AAAAAAAAAAAAAAAAAmAIAAGRycy9kb3du&#10;cmV2LnhtbFBLBQYAAAAABAAEAPUAAACGAwAAAAA=&#10;" fillcolor="#ffc" strokecolor="#903" strokeweight="0"/>
                <v:rect id="Rectangle 32" o:spid="_x0000_s1055" style="position:absolute;left:22663;top:30784;width:26562;height:161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oqDcIA&#10;AADbAAAADwAAAGRycy9kb3ducmV2LnhtbESP3WoCMRSE7wu+QziCN0Wz2mLLanaxBaE3UtQ+wHFz&#10;ur85WZKo69ubQsHLYWa+Ydb5YDpxIedrywrmswQEcWF1zaWCn+N2+g7CB2SNnWVScCMPeTZ6WmOq&#10;7ZX3dDmEUkQI+xQVVCH0qZS+qMign9meOHq/1hkMUbpSaofXCDedXCTJUhqsOS5U2NNnRUV7OBsF&#10;m1b657Yg3+zOb9/N0roGP05KTcbDZgUi0BAe4f/2l1bw8gp/X+IPk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ioNwgAAANsAAAAPAAAAAAAAAAAAAAAAAJgCAABkcnMvZG93&#10;bnJldi54bWxQSwUGAAAAAAQABAD1AAAAhwMAAAAA&#10;" fillcolor="#ffc" strokecolor="#903" strokeweight="0"/>
                <v:rect id="Rectangle 33" o:spid="_x0000_s1056" style="position:absolute;left:26987;top:31883;width:1642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<v:textbox style="mso-fit-shape-to-text:t" inset="0,0,0,0">
                    <w:txbxContent>
                      <w:p w:rsidR="00524A64" w:rsidRDefault="00524A64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Cadastro</w:t>
                        </w:r>
                        <w:proofErr w:type="spellEnd"/>
                      </w:p>
                    </w:txbxContent>
                  </v:textbox>
                </v:rect>
                <v:line id="Line 34" o:spid="_x0000_s1057" style="position:absolute;visibility:visible;mso-wrap-style:square" from="22828,30016" to="22828,30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fsp8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l+ynxAAAANsAAAAPAAAAAAAAAAAA&#10;AAAAAKECAABkcnMvZG93bnJldi54bWxQSwUGAAAAAAQABAD5AAAAkgMAAAAA&#10;" strokeweight="0"/>
                <v:line id="Line 35" o:spid="_x0000_s1058" style="position:absolute;visibility:visible;mso-wrap-style:square" from="22828,30016" to="23171,300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tJPM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20k8xAAAANsAAAAPAAAAAAAAAAAA&#10;AAAAAKECAABkcnMvZG93bnJldi54bWxQSwUGAAAAAAQABAD5AAAAkgMAAAAA&#10;" strokeweight="0"/>
                <v:line id="Line 36" o:spid="_x0000_s1059" style="position:absolute;flip:x;visibility:visible;mso-wrap-style:square" from="22917,30105" to="23171,301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hQCx8IAAADbAAAADwAAAGRycy9kb3ducmV2LnhtbERPy2oCMRTdF/yHcAV3NWOFVkajiEUp&#10;hVZ8LdxdJ9eZwcnNkEQn/ftmUejycN6zRTSNeJDztWUFo2EGgriwuuZSwfGwfp6A8AFZY2OZFPyQ&#10;h8W89zTDXNuOd/TYh1KkEPY5KqhCaHMpfVGRQT+0LXHirtYZDAm6UmqHXQo3jXzJsldpsObUUGFL&#10;q4qK2/5uFOy+3/jiNvd4i5fua3s+lZ+n96VSg35cTkEEiuFf/Of+0ArGaWz6kn6An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hQCx8IAAADbAAAADwAAAAAAAAAAAAAA&#10;AAChAgAAZHJzL2Rvd25yZXYueG1sUEsFBgAAAAAEAAQA+QAAAJADAAAAAA==&#10;" strokeweight="0"/>
                <v:line id="Line 37" o:spid="_x0000_s1060" style="position:absolute;flip:y;visibility:visible;mso-wrap-style:square" from="22917,30105" to="22917,303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inXMYAAADbAAAADwAAAGRycy9kb3ducmV2LnhtbESPQWsCMRSE7wX/Q3gFbzVbC7bdGkWU&#10;ighatPXQ23Pzuru4eVmS6MZ/bwqFHoeZ+YYZT6NpxIWcry0reBxkIIgLq2suFXx9vj+8gPABWWNj&#10;mRRcycN00rsbY65txzu67EMpEoR9jgqqENpcSl9UZNAPbEucvB/rDIYkXSm1wy7BTSOHWTaSBmtO&#10;CxW2NK+oOO3PRsFu+8xHtzzHUzx2m4/vQ7k+LGZK9e/j7A1EoBj+w3/tlVbw9Aq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FYp1zGAAAA2wAAAA8AAAAAAAAA&#10;AAAAAAAAoQIAAGRycy9kb3ducmV2LnhtbFBLBQYAAAAABAAEAPkAAACUAwAAAAA=&#10;" strokeweight="0"/>
                <v:line id="Line 38" o:spid="_x0000_s1061" style="position:absolute;visibility:visible;mso-wrap-style:square" from="22828,30016" to="23253,300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SiNc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Vwf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A0ojXAAAAA2wAAAA8AAAAAAAAAAAAAAAAA&#10;oQIAAGRycy9kb3ducmV2LnhtbFBLBQYAAAAABAAEAPkAAACOAwAAAAA=&#10;" strokeweight="0"/>
                <v:line id="Line 39" o:spid="_x0000_s1062" style="position:absolute;visibility:visible;mso-wrap-style:square" from="22828,30270" to="22828,30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gHrsMAAADbAAAADwAAAGRycy9kb3ducmV2LnhtbESPT2vCQBTE7wW/w/IEb7qJWE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4B67DAAAA2wAAAA8AAAAAAAAAAAAA&#10;AAAAoQIAAGRycy9kb3ducmV2LnhtbFBLBQYAAAAABAAEAPkAAACRAwAAAAA=&#10;" strokeweight="0"/>
                <v:line id="Line 40" o:spid="_x0000_s1063" style="position:absolute;visibility:visible;mso-wrap-style:square" from="22917,30016" to="22917,30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qZ2c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qpnZxAAAANsAAAAPAAAAAAAAAAAA&#10;AAAAAKECAABkcnMvZG93bnJldi54bWxQSwUGAAAAAAQABAD5AAAAkgMAAAAA&#10;" strokeweight="0"/>
                <v:line id="Line 41" o:spid="_x0000_s1064" style="position:absolute;visibility:visible;mso-wrap-style:square" from="22828,30105" to="23253,301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Y8Qs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YyG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5jxCxAAAANsAAAAPAAAAAAAAAAAA&#10;AAAAAKECAABkcnMvZG93bnJldi54bWxQSwUGAAAAAAQABAD5AAAAkgMAAAAA&#10;" strokeweight="0"/>
                <v:line id="Line 42" o:spid="_x0000_s1065" style="position:absolute;visibility:visible;mso-wrap-style:square" from="22828,30105" to="23253,301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+kNsQAAADbAAAADwAAAGRycy9kb3ducmV2LnhtbESPQWvCQBSE74X+h+UJvdWNo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D6Q2xAAAANsAAAAPAAAAAAAAAAAA&#10;AAAAAKECAABkcnMvZG93bnJldi54bWxQSwUGAAAAAAQABAD5AAAAkgMAAAAA&#10;" strokeweight="0"/>
                <v:line id="Line 43" o:spid="_x0000_s1066" style="position:absolute;visibility:visible;mso-wrap-style:square" from="22917,30016" to="22917,30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MBrc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QwGtxAAAANsAAAAPAAAAAAAAAAAA&#10;AAAAAKECAABkcnMvZG93bnJldi54bWxQSwUGAAAAAAQABAD5AAAAkgMAAAAA&#10;" strokeweight="0"/>
                <v:line id="Line 44" o:spid="_x0000_s1067" style="position:absolute;visibility:visible;mso-wrap-style:square" from="22917,30016" to="22917,30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Gf2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kZ/axAAAANsAAAAPAAAAAAAAAAAA&#10;AAAAAKECAABkcnMvZG93bnJldi54bWxQSwUGAAAAAAQABAD5AAAAkgMAAAAA&#10;" strokeweight="0"/>
                <v:line id="Line 45" o:spid="_x0000_s1068" style="position:absolute;visibility:visible;mso-wrap-style:square" from="22828,30016" to="23253,300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06Qc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3TpBxAAAANsAAAAPAAAAAAAAAAAA&#10;AAAAAKECAABkcnMvZG93bnJldi54bWxQSwUGAAAAAAQABAD5AAAAkgMAAAAA&#10;" strokeweight="0"/>
                <v:line id="Line 46" o:spid="_x0000_s1069" style="position:absolute;visibility:visible;mso-wrap-style:square" from="22828,30105" to="23253,301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KuM8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Rwb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5CrjPAAAAA2wAAAA8AAAAAAAAAAAAAAAAA&#10;oQIAAGRycy9kb3ducmV2LnhtbFBLBQYAAAAABAAEAPkAAACOAwAAAAA=&#10;" strokeweight="0"/>
                <v:line id="Line 47" o:spid="_x0000_s1070" style="position:absolute;visibility:visible;mso-wrap-style:square" from="22828,30016" to="22828,30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4LqM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DguoxAAAANsAAAAPAAAAAAAAAAAA&#10;AAAAAKECAABkcnMvZG93bnJldi54bWxQSwUGAAAAAAQABAD5AAAAkgMAAAAA&#10;" strokeweight="0"/>
                <v:line id="Line 48" o:spid="_x0000_s1071" style="position:absolute;flip:x;visibility:visible;mso-wrap-style:square" from="22828,30016" to="23253,300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b3rYcIAAADbAAAADwAAAGRycy9kb3ducmV2LnhtbERPy2oCMRTdF/yHcAV3NWPBVkajiEUp&#10;hVZ8LdxdJ9eZwcnNkEQn/ftmUejycN6zRTSNeJDztWUFo2EGgriwuuZSwfGwfp6A8AFZY2OZFPyQ&#10;h8W89zTDXNuOd/TYh1KkEPY5KqhCaHMpfVGRQT+0LXHirtYZDAm6UmqHXQo3jXzJsldpsObUUGFL&#10;q4qK2/5uFOy+3/jiNvd4i5fua3s+lZ+n96VSg35cTkEEiuFf/Of+0ArGaX36kn6An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b3rYcIAAADbAAAADwAAAAAAAAAAAAAA&#10;AAChAgAAZHJzL2Rvd25yZXYueG1sUEsFBgAAAAAEAAQA+QAAAJADAAAAAA==&#10;" strokeweight="0"/>
                <v:line id="Line 49" o:spid="_x0000_s1072" style="position:absolute;visibility:visible;mso-wrap-style:square" from="22917,30105" to="23336,30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4YHMMAAADbAAAADwAAAGRycy9kb3ducmV2LnhtbESPT4vCMBTE74LfITzBm6YKLlKNIv4B&#10;dw8LVvH8bJ5ttXkpTdT2228WBI/DzPyGmS8bU4on1a6wrGA0jEAQp1YXnCk4HXeDKQjnkTWWlklB&#10;Sw6Wi25njrG2Lz7QM/GZCBB2MSrIva9iKV2ak0E3tBVx8K62NuiDrDOpa3wFuCnlOIq+pMGCw0KO&#10;Fa1zSu/Jwyi4bA/n9udUtJtvv6Y0aTa/cnVTqt9rVjMQnhr/Cb/be61gMoL/L+EHyM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U+GBzDAAAA2wAAAA8AAAAAAAAAAAAA&#10;AAAAoQIAAGRycy9kb3ducmV2LnhtbFBLBQYAAAAABAAEAPkAAACRAwAAAAA=&#10;" strokeweight=".00075mm"/>
                <v:line id="Line 50" o:spid="_x0000_s1073" style="position:absolute;flip:x y;visibility:visible;mso-wrap-style:square" from="22917,30105" to="23336,30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wnAcMAAADbAAAADwAAAGRycy9kb3ducmV2LnhtbESPQWsCMRSE7wX/Q3iCl1KzVbqV1Sil&#10;aJHeutb7Y/PcLCYvS5Lq+u8bodDjMDPfMKvN4Ky4UIidZwXP0wIEceN1x62C78PuaQEiJmSN1jMp&#10;uFGEzXr0sMJK+yt/0aVOrcgQjhUqMCn1lZSxMeQwTn1PnL2TDw5TlqGVOuA1w52Vs6IopcOO84LB&#10;nt4NNef6xymYvx4P+7N9NJ+76Mz2w9ZNGW5KTcbD2xJEoiH9h//ae63gZQb3L/k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wsJwHDAAAA2wAAAA8AAAAAAAAAAAAA&#10;AAAAoQIAAGRycy9kb3ducmV2LnhtbFBLBQYAAAAABAAEAPkAAACRAwAAAAA=&#10;" strokeweight="0"/>
                <v:line id="Line 51" o:spid="_x0000_s1074" style="position:absolute;flip:x y;visibility:visible;mso-wrap-style:square" from="22917,30016" to="23336,30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CCmsIAAADbAAAADwAAAGRycy9kb3ducmV2LnhtbESPQWsCMRSE7wX/Q3hCL6VmrdTKahSR&#10;WqS3rvX+2Dw3i8nLkkRd/31TEDwOM/MNs1j1zooLhdh6VjAeFSCIa69bbhT87revMxAxIWu0nknB&#10;jSKsloOnBZbaX/mHLlVqRIZwLFGBSakrpYy1IYdx5Dvi7B19cJiyDI3UAa8Z7qx8K4qpdNhyXjDY&#10;0cZQfarOTsHk47DfneyL+d5GZz6/bFVPw02p52G/noNI1KdH+N7eaQXvE/j/kn+AX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2CCmsIAAADbAAAADwAAAAAAAAAAAAAA&#10;AAChAgAAZHJzL2Rvd25yZXYueG1sUEsFBgAAAAAEAAQA+QAAAJADAAAAAA==&#10;" strokeweight="0"/>
                <v:line id="Line 52" o:spid="_x0000_s1075" style="position:absolute;flip:x y;visibility:visible;mso-wrap-style:square" from="22917,30105" to="23336,30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ka7sMAAADbAAAADwAAAGRycy9kb3ducmV2LnhtbESPQWsCMRSE74X+h/AKXopm1WrL1ihS&#10;tIg31/b+2LxuFpOXJUl1/feNIPQ4zMw3zGLVOyvOFGLrWcF4VIAgrr1uuVHwddwO30DEhKzReiYF&#10;V4qwWj4+LLDU/sIHOlepERnCsUQFJqWulDLWhhzGke+Is/fjg8OUZWikDnjJcGflpCjm0mHLecFg&#10;Rx+G6lP16xRMX7+Pu5N9NvttdGbzaat6Hq5KDZ769TuIRH36D9/bO61g9gK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JGu7DAAAA2wAAAA8AAAAAAAAAAAAA&#10;AAAAoQIAAGRycy9kb3ducmV2LnhtbFBLBQYAAAAABAAEAPkAAACRAwAAAAA=&#10;" strokeweight="0"/>
                <v:line id="Line 53" o:spid="_x0000_s1076" style="position:absolute;flip:x y;visibility:visible;mso-wrap-style:square" from="22917,30105" to="23336,30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8W/dcIAAADbAAAADwAAAGRycy9kb3ducmV2LnhtbESPQWsCMRSE74X+h/AKvZSatUUrq1FE&#10;ahFvXev9sXluFpOXJYm6/vtGEDwOM/MNM1v0zoozhdh6VjAcFCCIa69bbhT87dbvExAxIWu0nknB&#10;lSIs5s9PMyy1v/AvnavUiAzhWKICk1JXShlrQw7jwHfE2Tv44DBlGRqpA14y3Fn5URRj6bDlvGCw&#10;o5Wh+lidnILPr/1uc7RvZruOznz/2Koeh6tSry/9cgoiUZ8e4Xt7oxWMR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8W/dcIAAADbAAAADwAAAAAAAAAAAAAA&#10;AAChAgAAZHJzL2Rvd25yZXYueG1sUEsFBgAAAAAEAAQA+QAAAJADAAAAAA==&#10;" strokeweight="0"/>
                <v:line id="Line 54" o:spid="_x0000_s1077" style="position:absolute;flip:x y;visibility:visible;mso-wrap-style:square" from="22828,30105" to="23336,306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chAsIAAADbAAAADwAAAGRycy9kb3ducmV2LnhtbESPQWsCMRSE74X+h/CEXopm2+JWVqOU&#10;Uot4c633x+a5WUxeliTV9d83BcHjMDPfMIvV4Kw4U4idZwUvkwIEceN1x62Cn/16PAMRE7JG65kU&#10;XCnCavn4sMBK+wvv6FynVmQIxwoVmJT6SsrYGHIYJ74nzt7RB4cpy9BKHfCS4c7K16IopcOO84LB&#10;nj4NNaf61yl4ez/sNyf7bLbr6MzXt62bMlyVehoNH3MQiYZ0D9/aG61gWsL/l/wD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xchAsIAAADbAAAADwAAAAAAAAAAAAAA&#10;AAChAgAAZHJzL2Rvd25yZXYueG1sUEsFBgAAAAAEAAQA+QAAAJADAAAAAA==&#10;" strokeweight="0"/>
                <v:line id="Line 55" o:spid="_x0000_s1078" style="position:absolute;flip:x y;visibility:visible;mso-wrap-style:square" from="22999,30105" to="23425,30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FuEmcMAAADbAAAADwAAAGRycy9kb3ducmV2LnhtbESPQWsCMRSE74X+h/CEXopmW+kqq1FK&#10;qSK9da33x+a5WUxeliTV9d8bodDjMDPfMMv14Kw4U4idZwUvkwIEceN1x62Cn/1mPAcRE7JG65kU&#10;XCnCevX4sMRK+wt/07lOrcgQjhUqMCn1lZSxMeQwTnxPnL2jDw5TlqGVOuAlw52Vr0VRSocd5wWD&#10;PX0Yak71r1MwnR32u5N9Nl+b6Mzn1tZNGa5KPY2G9wWIREP6D/+1d1rB2wz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xbhJnDAAAA2wAAAA8AAAAAAAAAAAAA&#10;AAAAoQIAAGRycy9kb3ducmV2LnhtbFBLBQYAAAAABAAEAPkAAACRAwAAAAA=&#10;" strokeweight="0"/>
                <v:line id="Line 56" o:spid="_x0000_s1079" style="position:absolute;visibility:visible;mso-wrap-style:square" from="22828,30016" to="22828,30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s47r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Wz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5s47r8AAADbAAAADwAAAAAAAAAAAAAAAACh&#10;AgAAZHJzL2Rvd25yZXYueG1sUEsFBgAAAAAEAAQA+QAAAI0DAAAAAA==&#10;" strokeweight="0"/>
                <v:line id="Line 57" o:spid="_x0000_s1080" style="position:absolute;visibility:visible;mso-wrap-style:square" from="22828,30016" to="23253,300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eddc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1hm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1511xAAAANsAAAAPAAAAAAAAAAAA&#10;AAAAAKECAABkcnMvZG93bnJldi54bWxQSwUGAAAAAAQABAD5AAAAkgMAAAAA&#10;" strokeweight="0"/>
                <v:oval id="Oval 58" o:spid="_x0000_s1081" style="position:absolute;left:26650;top:34601;width:17399;height:3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22U8EA&#10;AADbAAAADwAAAGRycy9kb3ducmV2LnhtbERPz2vCMBS+D/wfwhN2m6kiMmqjiDAY7LDV7bDjs3lt&#10;g81LbDJN//vlMNjx4/td7ZMdxI3GYBwrWC4KEMSN04Y7BV+fL0/PIEJE1jg4JgUTBdjvZg8Vltrd&#10;uabbKXYih3AoUUEfoy+lDE1PFsPCeeLMtW60GDMcO6lHvOdwO8hVUWykRcO5oUdPx56ay+nHKvD+&#10;Y71O6d2EVWqv5o3P9fR9Vupxng5bEJFS/Bf/uV+1gk1en7/kHyB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SttlPBAAAA2wAAAA8AAAAAAAAAAAAAAAAAmAIAAGRycy9kb3du&#10;cmV2LnhtbFBLBQYAAAAABAAEAPUAAACGAwAAAAA=&#10;" fillcolor="#ffc" strokecolor="#903" strokeweight="0"/>
                <v:rect id="Rectangle 59" o:spid="_x0000_s1082" style="position:absolute;left:29705;top:35191;width:1157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zAZMEA&#10;AADbAAAADwAAAGRycy9kb3ducmV2LnhtbESP3YrCMBSE7xf2HcJZ8G5N64VINYosFFS8se4DHJrT&#10;H0xOSpK19e2NIOzlMDPfMJvdZI24kw+9YwX5PANBXDvdc6vg91p+r0CEiKzROCYFDwqw235+bLDQ&#10;buQL3avYigThUKCCLsahkDLUHVkMczcQJ69x3mJM0rdSexwT3Bq5yLKltNhzWuhwoJ+O6lv1ZxXI&#10;a1WOq8r4zJ0WzdkcD5eGnFKzr2m/BhFpiv/hd/ugFSxzeH1JP0B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8wGTBAAAA2wAAAA8AAAAAAAAAAAAAAAAAmAIAAGRycy9kb3du&#10;cmV2LnhtbFBLBQYAAAAABAAEAPUAAACGAwAAAAA=&#10;" filled="f" stroked="f">
                  <v:textbox style="mso-fit-shape-to-text:t" inset="0,0,0,0">
                    <w:txbxContent>
                      <w:p w:rsidR="00524A64" w:rsidRDefault="00524A6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60" o:spid="_x0000_s1083" style="position:absolute;left:30810;top:36550;width:950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5eE8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sMrh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65eE8AAAADbAAAADwAAAAAAAAAAAAAAAACYAgAAZHJzL2Rvd25y&#10;ZXYueG1sUEsFBgAAAAAEAAQA9QAAAIUDAAAAAA==&#10;" filled="f" stroked="f">
                  <v:textbox style="mso-fit-shape-to-text:t" inset="0,0,0,0">
                    <w:txbxContent>
                      <w:p w:rsidR="00524A64" w:rsidRDefault="00524A64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Item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Carreira</w:t>
                        </w:r>
                        <w:proofErr w:type="spellEnd"/>
                      </w:p>
                    </w:txbxContent>
                  </v:textbox>
                </v:rect>
                <v:line id="Line 61" o:spid="_x0000_s1084" style="position:absolute;visibility:visible;mso-wrap-style:square" from="26816,34766" to="26816,351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<v:line id="Line 62" o:spid="_x0000_s1085" style="position:absolute;visibility:visible;mso-wrap-style:square" from="26816,34766" to="27158,347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r4V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vhWxAAAANsAAAAPAAAAAAAAAAAA&#10;AAAAAKECAABkcnMvZG93bnJldi54bWxQSwUGAAAAAAQABAD5AAAAkgMAAAAA&#10;" strokeweight="0"/>
                <v:line id="Line 63" o:spid="_x0000_s1086" style="position:absolute;flip:x;visibility:visible;mso-wrap-style:square" from="26904,34855" to="27158,34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6aCRMUAAADbAAAADwAAAGRycy9kb3ducmV2LnhtbESPQWsCMRSE7wX/Q3iCt5qtoJWtUaRF&#10;kYIVbT309ty87i5uXpYkuum/N4WCx2FmvmFmi2gacSXna8sKnoYZCOLC6ppLBV+fq8cpCB+QNTaW&#10;ScEveVjMew8zzLXteE/XQyhFgrDPUUEVQptL6YuKDPqhbYmT92OdwZCkK6V22CW4aeQoyybSYM1p&#10;ocKWXisqzoeLUbD/eOaTW1/iOZ667e77WL4f35ZKDfpx+QIiUAz38H97oxVMxv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6aCRMUAAADbAAAADwAAAAAAAAAA&#10;AAAAAAChAgAAZHJzL2Rvd25yZXYueG1sUEsFBgAAAAAEAAQA+QAAAJMDAAAAAA==&#10;" strokeweight="0"/>
                <v:line id="Line 64" o:spid="_x0000_s1087" style="position:absolute;flip:y;visibility:visible;mso-wrap-style:square" from="26904,34855" to="26904,351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3QcM8UAAADbAAAADwAAAGRycy9kb3ducmV2LnhtbESPQWsCMRSE7wX/Q3hCbzWrh7VsjSIV&#10;Sylo0dZDb8/N6+7i5mVJopv++0YQPA4z8w0zW0TTigs531hWMB5lIIhLqxuuFHx/rZ+eQfiArLG1&#10;TAr+yMNiPniYYaFtzzu67EMlEoR9gQrqELpCSl/WZNCPbEecvF/rDIYkXSW1wz7BTSsnWZZLgw2n&#10;hRo7eq2pPO3PRsFuO+WjezvHUzz2m8+fQ/VxWC2VehzG5QuIQDHcw7f2u1aQ53D9kn6AnP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3QcM8UAAADbAAAADwAAAAAAAAAA&#10;AAAAAAChAgAAZHJzL2Rvd25yZXYueG1sUEsFBgAAAAAEAAQA+QAAAJMDAAAAAA==&#10;" strokeweight="0"/>
                <v:line id="Line 65" o:spid="_x0000_s1088" style="position:absolute;visibility:visible;mso-wrap-style:square" from="26816,34766" to="27241,347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hmIc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Au4P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aGYhxAAAANsAAAAPAAAAAAAAAAAA&#10;AAAAAKECAABkcnMvZG93bnJldi54bWxQSwUGAAAAAAQABAD5AAAAkgMAAAAA&#10;" strokeweight="0"/>
                <v:line id="Line 66" o:spid="_x0000_s1089" style="position:absolute;visibility:visible;mso-wrap-style:square" from="26816,35020" to="26816,351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fyU8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6N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38lPAAAAA2wAAAA8AAAAAAAAAAAAAAAAA&#10;oQIAAGRycy9kb3ducmV2LnhtbFBLBQYAAAAABAAEAPkAAACOAwAAAAA=&#10;" strokeweight="0"/>
                <v:line id="Line 67" o:spid="_x0000_s1090" style="position:absolute;visibility:visible;mso-wrap-style:square" from="26904,34766" to="26904,351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XyM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8i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u1fIxAAAANsAAAAPAAAAAAAAAAAA&#10;AAAAAKECAABkcnMvZG93bnJldi54bWxQSwUGAAAAAAQABAD5AAAAkgMAAAAA&#10;" strokeweight="0"/>
                <v:line id="Line 68" o:spid="_x0000_s1091" style="position:absolute;visibility:visible;mso-wrap-style:square" from="26816,34855" to="27241,34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hoiM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ff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WGiIwQAAANsAAAAPAAAAAAAAAAAAAAAA&#10;AKECAABkcnMvZG93bnJldi54bWxQSwUGAAAAAAQABAD5AAAAjwMAAAAA&#10;" strokeweight="0"/>
                <v:line id="Line 69" o:spid="_x0000_s1092" style="position:absolute;visibility:visible;mso-wrap-style:square" from="26816,34855" to="27241,34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NE8QAAADbAAAADwAAAGRycy9kb3ducmV2LnhtbESPT2vCQBTE7wW/w/IK3uomghpTNyKi&#10;2N5a/0CPj+xrsiT7NmRXjd++Wyj0OMzMb5jVerCtuFHvjWMF6SQBQVw6bbhScD7tXzIQPiBrbB2T&#10;ggd5WBejpxXm2t35k27HUIkIYZ+jgjqELpfSlzVZ9BPXEUfv2/UWQ5R9JXWP9wi3rZwmyVxaNBwX&#10;auxoW1PZHK9WgfmYH2bvi8vyIneHkH5lTWbsWanx87B5BR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FM0TxAAAANsAAAAPAAAAAAAAAAAA&#10;AAAAAKECAABkcnMvZG93bnJldi54bWxQSwUGAAAAAAQABAD5AAAAkgMAAAAA&#10;" strokeweight="0"/>
                <v:line id="Line 70" o:spid="_x0000_s1093" style="position:absolute;visibility:visible;mso-wrap-style:square" from="26904,34766" to="26904,351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ZTZMIAAADbAAAADwAAAGRycy9kb3ducmV2LnhtbESPQYvCMBSE78L+h/AWvGmqsFqrUZbF&#10;Rb25roLHR/Nsg81LaaLWf28EweMwM98ws0VrK3GlxhvHCgb9BARx7rThQsH+/7eXgvABWWPlmBTc&#10;ycNi/tGZYabdjf/ouguFiBD2GSooQ6gzKX1ekkXfdzVx9E6usRiibAqpG7xFuK3kMElG0qLhuFBi&#10;TT8l5efdxSow29HqazM+TA5yuQqDY3pOjd0r1f1sv6cgArXhHX6111rBeAj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cZTZMIAAADbAAAADwAAAAAAAAAAAAAA&#10;AAChAgAAZHJzL2Rvd25yZXYueG1sUEsFBgAAAAAEAAQA+QAAAJADAAAAAA==&#10;" strokeweight="0"/>
                <v:line id="Line 71" o:spid="_x0000_s1094" style="position:absolute;visibility:visible;mso-wrap-style:square" from="26904,34766" to="26904,351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r2/8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ivb/xAAAANsAAAAPAAAAAAAAAAAA&#10;AAAAAKECAABkcnMvZG93bnJldi54bWxQSwUGAAAAAAQABAD5AAAAkgMAAAAA&#10;" strokeweight="0"/>
                <v:line id="Line 72" o:spid="_x0000_s1095" style="position:absolute;visibility:visible;mso-wrap-style:square" from="26816,34766" to="27241,347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Nui8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Y26LxAAAANsAAAAPAAAAAAAAAAAA&#10;AAAAAKECAABkcnMvZG93bnJldi54bWxQSwUGAAAAAAQABAD5AAAAkgMAAAAA&#10;" strokeweight="0"/>
                <v:line id="Line 73" o:spid="_x0000_s1096" style="position:absolute;visibility:visible;mso-wrap-style:square" from="26816,34855" to="27241,34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/LE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8RD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4vyxDDAAAA2wAAAA8AAAAAAAAAAAAA&#10;AAAAoQIAAGRycy9kb3ducmV2LnhtbFBLBQYAAAAABAAEAPkAAACRAwAAAAA=&#10;" strokeweight="0"/>
                <v:line id="Line 74" o:spid="_x0000_s1097" style="position:absolute;visibility:visible;mso-wrap-style:square" from="26816,34766" to="26816,351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1VZ8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/VVnxAAAANsAAAAPAAAAAAAAAAAA&#10;AAAAAKECAABkcnMvZG93bnJldi54bWxQSwUGAAAAAAQABAD5AAAAkgMAAAAA&#10;" strokeweight="0"/>
                <v:line id="Line 75" o:spid="_x0000_s1098" style="position:absolute;flip:x;visibility:visible;mso-wrap-style:square" from="26816,34766" to="27241,347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EvdcUAAADbAAAADwAAAGRycy9kb3ducmV2LnhtbESPQWsCMRSE74L/IbxCb5qth27ZGkUq&#10;liJo0dZDb8/N6+7i5mVJopv++0YQPA4z8w0znUfTigs531hW8DTOQBCXVjdcKfj+Wo1eQPiArLG1&#10;TAr+yMN8NhxMsdC25x1d9qESCcK+QAV1CF0hpS9rMujHtiNO3q91BkOSrpLaYZ/gppWTLHuWBhtO&#10;CzV29FZTedqfjYLdNuejez/HUzz2m8+fQ7U+LBdKPT7ExSuIQDHcw7f2h1aQ53D9kn6AnP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eEvdcUAAADbAAAADwAAAAAAAAAA&#10;AAAAAAChAgAAZHJzL2Rvd25yZXYueG1sUEsFBgAAAAAEAAQA+QAAAJMDAAAAAA==&#10;" strokeweight="0"/>
                <v:line id="Line 76" o:spid="_x0000_s1099" style="position:absolute;visibility:visible;mso-wrap-style:square" from="26904,34855" to="27330,352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7Ht4b8AAADbAAAADwAAAGRycy9kb3ducmV2LnhtbERPy4rCMBTdC/5DuII7TXXhDNUo4gPU&#10;hWAV19fm2labm9JEbf9+shBmeTjv2aIxpXhT7QrLCkbDCARxanXBmYLLeTv4BeE8ssbSMiloycFi&#10;3u3MMNb2wyd6Jz4TIYRdjApy76tYSpfmZNANbUUcuLutDfoA60zqGj8h3JRyHEUTabDg0JBjRauc&#10;0mfyMgpum9O1PVyKdr33K0qTZn2Uy4dS/V6znILw1Ph/8de90wp+wtjwJfwAOf8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7Ht4b8AAADbAAAADwAAAAAAAAAAAAAAAACh&#10;AgAAZHJzL2Rvd25yZXYueG1sUEsFBgAAAAAEAAQA+QAAAI0DAAAAAA==&#10;" strokeweight=".00075mm"/>
                <v:line id="Line 77" o:spid="_x0000_s1100" style="position:absolute;flip:x y;visibility:visible;mso-wrap-style:square" from="26904,34855" to="27330,352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3pEMIAAADbAAAADwAAAGRycy9kb3ducmV2LnhtbESPQWsCMRSE74X+h/AKvZSatQWtq1FE&#10;ahFvXev9sXluFpOXJYm6/vtGEDwOM/MNM1v0zoozhdh6VjAcFCCIa69bbhT87dbvXyBiQtZoPZOC&#10;K0VYzJ+fZlhqf+FfOlepERnCsUQFJqWulDLWhhzGge+Is3fwwWHKMjRSB7xkuLPyoyhG0mHLecFg&#10;RytD9bE6OQWf4/1uc7RvZruOznz/2KoehatSry/9cgoiUZ8e4Xt7oxWMJ3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T3pEMIAAADbAAAADwAAAAAAAAAAAAAA&#10;AAChAgAAZHJzL2Rvd25yZXYueG1sUEsFBgAAAAAEAAQA+QAAAJADAAAAAA==&#10;" strokeweight="0"/>
                <v:line id="Line 78" o:spid="_x0000_s1101" style="position:absolute;flip:x y;visibility:visible;mso-wrap-style:square" from="26904,34766" to="27330,352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Iwqr8AAADbAAAADwAAAGRycy9kb3ducmV2LnhtbERPTWsCMRC9F/wPYYReima1YGU1iogW&#10;6a1rvQ+bcbOYTJYk6vrvm4Pg8fG+l+veWXGjEFvPCibjAgRx7XXLjYK/4340BxETskbrmRQ8KMJ6&#10;NXhbYqn9nX/pVqVG5BCOJSowKXWllLE25DCOfUecubMPDlOGoZE64D2HOyunRTGTDlvODQY72hqq&#10;L9XVKfj8Oh0PF/thfvbRmd23repZeCj1Puw3CxCJ+vQSP90HrWCe1+cv+QfI1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dIwqr8AAADbAAAADwAAAAAAAAAAAAAAAACh&#10;AgAAZHJzL2Rvd25yZXYueG1sUEsFBgAAAAAEAAQA+QAAAI0DAAAAAA==&#10;" strokeweight="0"/>
                <v:line id="Line 79" o:spid="_x0000_s1102" style="position:absolute;flip:x y;visibility:visible;mso-wrap-style:square" from="26904,34855" to="27330,352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6VMcMAAADbAAAADwAAAGRycy9kb3ducmV2LnhtbESPQWsCMRSE74X+h/AKXopmtWBla1ZE&#10;tEhvXev9sXndLJu8LEnU9d83hUKPw8x8w6w3o7PiSiF2nhXMZwUI4sbrjlsFX6fDdAUiJmSN1jMp&#10;uFOETfX4sMZS+xt/0rVOrcgQjiUqMCkNpZSxMeQwzvxAnL1vHxymLEMrdcBbhjsrF0WxlA47zgsG&#10;B9oZavr64hS8vJ5Px94+m49DdGb/butmGe5KTZ7G7RuIRGP6D/+1j1rBag6/X/IPkN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KelTHDAAAA2wAAAA8AAAAAAAAAAAAA&#10;AAAAoQIAAGRycy9kb3ducmV2LnhtbFBLBQYAAAAABAAEAPkAAACRAwAAAAA=&#10;" strokeweight="0"/>
                <v:line id="Line 80" o:spid="_x0000_s1103" style="position:absolute;flip:x y;visibility:visible;mso-wrap-style:square" from="26904,34855" to="27330,352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LRsIAAADbAAAADwAAAGRycy9kb3ducmV2LnhtbESPQWsCMRSE7wX/Q3iCl1KzKlhZjVKK&#10;FunNtb0/Ns/NYvKyJFHXf98IBY/DzHzDrDa9s+JKIbaeFUzGBQji2uuWGwU/x93bAkRMyBqtZ1Jw&#10;pwib9eBlhaX2Nz7QtUqNyBCOJSowKXWllLE25DCOfUecvZMPDlOWoZE64C3DnZXTophLhy3nBYMd&#10;fRqqz9XFKZi9/x73Z/tqvnfRme2Xrep5uCs1GvYfSxCJ+vQM/7f3WsFiCo8v+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kwLRsIAAADbAAAADwAAAAAAAAAAAAAA&#10;AAChAgAAZHJzL2Rvd25yZXYueG1sUEsFBgAAAAAEAAQA+QAAAJADAAAAAA==&#10;" strokeweight="0"/>
                <v:line id="Line 81" o:spid="_x0000_s1104" style="position:absolute;flip:x y;visibility:visible;mso-wrap-style:square" from="26816,34855" to="27330,353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QCu3cIAAADbAAAADwAAAGRycy9kb3ducmV2LnhtbESPQWsCMRSE74X+h/AKXkrNqqCyNYqI&#10;injrau+PzetmMXlZkqjrv28KQo/DzHzDLFa9s+JGIbaeFYyGBQji2uuWGwXn0+5jDiImZI3WMyl4&#10;UITV8vVlgaX2d/6iW5UakSEcS1RgUupKKWNtyGEc+o44ez8+OExZhkbqgPcMd1aOi2IqHbacFwx2&#10;tDFUX6qrUzCZfZ8OF/tujrvozHZvq3oaHkoN3vr1J4hEffoPP9sHrWA+gb8v+QfI5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QCu3cIAAADbAAAADwAAAAAAAAAAAAAA&#10;AAChAgAAZHJzL2Rvd25yZXYueG1sUEsFBgAAAAAEAAQA+QAAAJADAAAAAA==&#10;" strokeweight="0"/>
                <v:line id="Line 82" o:spid="_x0000_s1105" style="position:absolute;flip:x y;visibility:visible;mso-wrap-style:square" from="26987,34855" to="27412,352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k2qcMAAADbAAAADwAAAGRycy9kb3ducmV2LnhtbESPQWsCMRSE7wX/Q3hCL6VmW8tWVqNI&#10;0SK9da33x+a5WUxeliTq+u8bodDjMDPfMIvV4Ky4UIidZwUvkwIEceN1x62Cn/32eQYiJmSN1jMp&#10;uFGE1XL0sMBK+yt/06VOrcgQjhUqMCn1lZSxMeQwTnxPnL2jDw5TlqGVOuA1w52Vr0VRSocd5wWD&#10;PX0Yak712SmYvh/2u5N9Ml/b6Mzm09ZNGW5KPY6H9RxEoiH9h//aO61g9gb3L/kHyO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LpNqnDAAAA2wAAAA8AAAAAAAAAAAAA&#10;AAAAoQIAAGRycy9kb3ducmV2LnhtbFBLBQYAAAAABAAEAPkAAACRAwAAAAA=&#10;" strokeweight="0"/>
                <v:line id="Line 83" o:spid="_x0000_s1106" style="position:absolute;visibility:visible;mso-wrap-style:square" from="26816,34766" to="26816,351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q7N8MAAADbAAAADwAAAGRycy9kb3ducmV2LnhtbESPT4vCMBTE7wt+h/AEb2uqoFurUUQU&#10;d2/rP/D4aJ5tsHkpTdTut98IgsdhZn7DzBatrcSdGm8cKxj0ExDEudOGCwXHw+YzBeEDssbKMSn4&#10;Iw+Leedjhpl2D97RfR8KESHsM1RQhlBnUvq8JIu+72ri6F1cYzFE2RRSN/iIcFvJYZKMpUXDcaHE&#10;mlYl5df9zSowv+Pt6OfrNDnJ9TYMzuk1NfaoVK/bLqcgArXhHX61v7WCdATPL/EHyP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6uzfDAAAA2wAAAA8AAAAAAAAAAAAA&#10;AAAAoQIAAGRycy9kb3ducmV2LnhtbFBLBQYAAAAABAAEAPkAAACRAwAAAAA=&#10;" strokeweight="0"/>
                <v:line id="Line 84" o:spid="_x0000_s1107" style="position:absolute;visibility:visible;mso-wrap-style:square" from="26816,34766" to="27241,347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glQMMAAADbAAAADwAAAGRycy9kb3ducmV2LnhtbESPQWvCQBSE70L/w/IKvelGoTFGVynF&#10;Yr3ZVMHjI/tMFrNvQ3ar6b93BcHjMDPfMItVbxtxoc4bxwrGowQEcem04UrB/vdrmIHwAVlj45gU&#10;/JOH1fJlsMBcuyv/0KUIlYgQ9jkqqENocyl9WZNFP3ItcfROrrMYouwqqTu8Rrht5CRJUmnRcFyo&#10;saXPmspz8WcVmF26ed9OD7ODXG/C+JidM2P3Sr299h9zEIH68Aw/2t9aQZbC/Uv8AX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soJUDDAAAA2wAAAA8AAAAAAAAAAAAA&#10;AAAAoQIAAGRycy9kb3ducmV2LnhtbFBLBQYAAAAABAAEAPkAAACRAwAAAAA=&#10;" strokeweight="0"/>
                <v:oval id="Oval 85" o:spid="_x0000_s1108" style="position:absolute;left:25800;top:38671;width:18249;height:56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jI3cMA&#10;AADbAAAADwAAAGRycy9kb3ducmV2LnhtbESPQWsCMRSE74L/ITyhN80q0spqFBEKQg9W24PH5+a5&#10;G9y8pJuo8d+bQqHHYWa+YRarZFtxoy4YxwrGowIEceW04VrB99f7cAYiRGSNrWNS8KAAq2W/t8BS&#10;uzvv6XaItcgQDiUqaGL0pZShashiGDlPnL2z6yzGLLta6g7vGW5bOSmKV2nRcF5o0NOmoepyuFoF&#10;3n9OpyntTJik84/54NP+cTwp9TJI6zmISCn+h//aW61g9ga/X/IPkM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0jI3cMAAADbAAAADwAAAAAAAAAAAAAAAACYAgAAZHJzL2Rv&#10;d25yZXYueG1sUEsFBgAAAAAEAAQA9QAAAIgDAAAAAA==&#10;" fillcolor="#ffc" strokecolor="#903" strokeweight="0"/>
                <v:rect id="Rectangle 86" o:spid="_x0000_s1109" style="position:absolute;left:29279;top:39516;width:1157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qPA74A&#10;AADbAAAADwAAAGRycy9kb3ducmV2LnhtbERPy4rCMBTdC/5DuAPuNB0XUjpGGQYKHXFj9QMuze2D&#10;SW5KEm3n781CcHk47/1xtkY8yIfBsYLPTQaCuHF64E7B7VqucxAhIms0jknBPwU4HpaLPRbaTXyh&#10;Rx07kUI4FKigj3EspAxNTxbDxo3EiWudtxgT9J3UHqcUbo3cZtlOWhw4NfQ40k9PzV99twrktS6n&#10;vDY+c6dteza/1aUlp9TqY/7+AhFpjm/xy11pBXkam76kHyAPT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JKjwO+AAAA2wAAAA8AAAAAAAAAAAAAAAAAmAIAAGRycy9kb3ducmV2&#10;LnhtbFBLBQYAAAAABAAEAPUAAACDAwAAAAA=&#10;" filled="f" stroked="f">
                  <v:textbox style="mso-fit-shape-to-text:t" inset="0,0,0,0">
                    <w:txbxContent>
                      <w:p w:rsidR="00524A64" w:rsidRDefault="00524A6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87" o:spid="_x0000_s1110" style="position:absolute;left:29025;top:40874;width:12027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YqmMEA&#10;AADbAAAADwAAAGRycy9kb3ducmV2LnhtbESPzYoCMRCE7wu+Q2jB25rRwzI7axQRBF28OO4DNJOe&#10;H0w6QxKd8e2NIOyxqKqvqNVmtEbcyYfOsYLFPANBXDndcaPg77L/zEGEiKzROCYFDwqwWU8+Vlho&#10;N/CZ7mVsRIJwKFBBG2NfSBmqliyGueuJk1c7bzEm6RupPQ4Jbo1cZtmXtNhxWmixp11L1bW8WQXy&#10;Uu6HvDQ+c7/L+mSOh3NNTqnZdNz+gIg0xv/wu33QCvJveH1JP0C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0GKpjBAAAA2wAAAA8AAAAAAAAAAAAAAAAAmAIAAGRycy9kb3du&#10;cmV2LnhtbFBLBQYAAAAABAAEAPUAAACGAwAAAAA=&#10;" filled="f" stroked="f">
                  <v:textbox style="mso-fit-shape-to-text:t" inset="0,0,0,0">
                    <w:txbxContent>
                      <w:p w:rsidR="00524A64" w:rsidRDefault="00524A6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Carreiras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por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Tipo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88" o:spid="_x0000_s1111" style="position:absolute;left:33693;top:42227;width:280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UV2L8A&#10;AADbAAAADwAAAGRycy9kb3ducmV2LnhtbERPS2rDMBDdF3IHMYXsarlehNSxEkohkIZu4uQAgzX+&#10;EGlkJMV2bx8tCl0+3r86LNaIiXwYHCt4z3IQxI3TA3cKbtfj2xZEiMgajWNS8EsBDvvVS4WldjNf&#10;aKpjJ1IIhxIV9DGOpZSh6cliyNxInLjWeYsxQd9J7XFO4dbIIs830uLAqaHHkb56au71wyqQ1/o4&#10;b2vjc3cu2h/zfbq05JRavy6fOxCRlvgv/nOftIKPtD59ST9A7p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55RXYvwAAANsAAAAPAAAAAAAAAAAAAAAAAJgCAABkcnMvZG93bnJl&#10;di54bWxQSwUGAAAAAAQABAD1AAAAhAMAAAAA&#10;" filled="f" stroked="f">
                  <v:textbox style="mso-fit-shape-to-text:t" inset="0,0,0,0">
                    <w:txbxContent>
                      <w:p w:rsidR="00524A64" w:rsidRDefault="00524A64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Item</w:t>
                        </w:r>
                      </w:p>
                    </w:txbxContent>
                  </v:textbox>
                </v:rect>
                <v:line id="Line 89" o:spid="_x0000_s1112" style="position:absolute;visibility:visible;mso-wrap-style:square" from="25971,38836" to="25971,392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gr6cQAAADbAAAADwAAAGRycy9kb3ducmV2LnhtbESPQWvCQBSE7wX/w/KE3ppNCrUxuopI&#10;xXpr1YDHR/aZLGbfhuyq6b93C4Ueh5n5hpkvB9uKG/XeOFaQJSkI4sppw7WC42HzkoPwAVlj65gU&#10;/JCH5WL0NMdCuzt/020fahEh7AtU0ITQFVL6qiGLPnEdcfTOrrcYouxrqXu8R7ht5WuaTqRFw3Gh&#10;wY7WDVWX/dUqMF+T7dvuvZyW8mMbslN+yY09KvU8HlYzEIGG8B/+a39qBdMMfr/EH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GCvpxAAAANsAAAAPAAAAAAAAAAAA&#10;AAAAAKECAABkcnMvZG93bnJldi54bWxQSwUGAAAAAAQABAD5AAAAkgMAAAAA&#10;" strokeweight="0"/>
                <v:line id="Line 90" o:spid="_x0000_s1113" style="position:absolute;visibility:visible;mso-wrap-style:square" from="25971,38836" to="26308,38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q1ns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8jm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rWexAAAANsAAAAPAAAAAAAAAAAA&#10;AAAAAKECAABkcnMvZG93bnJldi54bWxQSwUGAAAAAAQABAD5AAAAkgMAAAAA&#10;" strokeweight="0"/>
                <v:line id="Line 91" o:spid="_x0000_s1114" style="position:absolute;flip:x;visibility:visible;mso-wrap-style:square" from="26054,38925" to="26308,389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tbPjMYAAADbAAAADwAAAGRycy9kb3ducmV2LnhtbESPQWsCMRSE7wX/Q3gFbzVbC7bdGkWU&#10;ighatPXQ23Pzuru4eVmS6MZ/bwqFHoeZ+YYZT6NpxIWcry0reBxkIIgLq2suFXx9vj+8gPABWWNj&#10;mRRcycN00rsbY65txzu67EMpEoR9jgqqENpcSl9UZNAPbEucvB/rDIYkXSm1wy7BTSOHWTaSBmtO&#10;CxW2NK+oOO3PRsFu+8xHtzzHUzx2m4/vQ7k+LGZK9e/j7A1EoBj+w3/tlVbw+g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bWz4zGAAAA2wAAAA8AAAAAAAAA&#10;AAAAAAAAoQIAAGRycy9kb3ducmV2LnhtbFBLBQYAAAAABAAEAPkAAACUAwAAAAA=&#10;" strokeweight="0"/>
                <v:line id="Line 92" o:spid="_x0000_s1115" style="position:absolute;flip:y;visibility:visible;mso-wrap-style:square" from="26054,38925" to="26054,391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T9X+MYAAADbAAAADwAAAGRycy9kb3ducmV2LnhtbESPQWsCMRSE7wX/Q3gFbzVbKbbdGkWU&#10;ighatPXQ23Pzuru4eVmS6MZ/bwqFHoeZ+YYZT6NpxIWcry0reBxkIIgLq2suFXx9vj+8gPABWWNj&#10;mRRcycN00rsbY65txzu67EMpEoR9jgqqENpcSl9UZNAPbEucvB/rDIYkXSm1wy7BTSOHWTaSBmtO&#10;CxW2NK+oOO3PRsFu+8xHtzzHUzx2m4/vQ7k+LGZK9e/j7A1EoBj+w3/tlVbw+g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k/V/jGAAAA2wAAAA8AAAAAAAAA&#10;AAAAAAAAoQIAAGRycy9kb3ducmV2LnhtbFBLBQYAAAAABAAEAPkAAACUAwAAAAA=&#10;" strokeweight="0"/>
                <v:line id="Line 93" o:spid="_x0000_s1116" style="position:absolute;visibility:visible;mso-wrap-style:square" from="25971,38836" to="26396,38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Mt6s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8i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Iy3qxAAAANsAAAAPAAAAAAAAAAAA&#10;AAAAAKECAABkcnMvZG93bnJldi54bWxQSwUGAAAAAAQABAD5AAAAkgMAAAAA&#10;" strokeweight="0"/>
                <v:line id="Line 94" o:spid="_x0000_s1117" style="position:absolute;visibility:visible;mso-wrap-style:square" from="25971,39090" to="25971,392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Gznc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5h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8bOdxAAAANsAAAAPAAAAAAAAAAAA&#10;AAAAAKECAABkcnMvZG93bnJldi54bWxQSwUGAAAAAAQABAD5AAAAkgMAAAAA&#10;" strokeweight="0"/>
                <v:line id="Line 95" o:spid="_x0000_s1118" style="position:absolute;visibility:visible;mso-wrap-style:square" from="26054,38836" to="26054,392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0WBs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8iX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vRYGxAAAANsAAAAPAAAAAAAAAAAA&#10;AAAAAKECAABkcnMvZG93bnJldi54bWxQSwUGAAAAAAQABAD5AAAAkgMAAAAA&#10;" strokeweight="0"/>
                <v:line id="Line 96" o:spid="_x0000_s1119" style="position:absolute;visibility:visible;mso-wrap-style:square" from="25971,38925" to="26396,389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KCdM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zg2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AignTAAAAA2wAAAA8AAAAAAAAAAAAAAAAA&#10;oQIAAGRycy9kb3ducmV2LnhtbFBLBQYAAAAABAAEAPkAAACOAwAAAAA=&#10;" strokeweight="0"/>
                <v:line id="Line 97" o:spid="_x0000_s1120" style="position:absolute;visibility:visible;mso-wrap-style:square" from="25971,38925" to="26396,389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4n78MAAADbAAAADwAAAGRycy9kb3ducmV2LnhtbESPQWvCQBSE70L/w/IK3nSjoCapq5Ri&#10;0d40VejxkX1NFrNvQ3ar8d93BcHjMDPfMMt1bxtxoc4bxwom4wQEcem04UrB8ftzlILwAVlj45gU&#10;3MjDevUyWGKu3ZUPdClCJSKEfY4K6hDaXEpf1mTRj11LHL1f11kMUXaV1B1eI9w2cpokc2nRcFyo&#10;saWPmspz8WcVmP18O/tanLKT3GzD5Cc9p8YelRq+9u9vIAL14Rl+tHdaQZbB/Uv8AXL1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9uJ+/DAAAA2wAAAA8AAAAAAAAAAAAA&#10;AAAAoQIAAGRycy9kb3ducmV2LnhtbFBLBQYAAAAABAAEAPkAAACRAwAAAAA=&#10;" strokeweight="0"/>
                <v:line id="Line 98" o:spid="_x0000_s1121" style="position:absolute;visibility:visible;mso-wrap-style:square" from="26054,38836" to="26054,392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Z+gM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P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oZ+gMUAAADcAAAADwAAAAAAAAAA&#10;AAAAAAChAgAAZHJzL2Rvd25yZXYueG1sUEsFBgAAAAAEAAQA+QAAAJMDAAAAAA==&#10;" strokeweight="0"/>
                <v:line id="Line 99" o:spid="_x0000_s1122" style="position:absolute;visibility:visible;mso-wrap-style:square" from="26054,38836" to="26054,392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rbG8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c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ytsbwQAAANwAAAAPAAAAAAAAAAAAAAAA&#10;AKECAABkcnMvZG93bnJldi54bWxQSwUGAAAAAAQABAD5AAAAjwMAAAAA&#10;" strokeweight="0"/>
                <v:line id="Line 100" o:spid="_x0000_s1123" style="position:absolute;visibility:visible;mso-wrap-style:square" from="25971,38836" to="26396,38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hFbMEAAADcAAAADwAAAGRycy9kb3ducmV2LnhtbERPTYvCMBC9C/sfwix401RB7VajLMuK&#10;elNXwePQzLbBZlKaqPXfG0HwNo/3ObNFaytxpcYbxwoG/QQEce604ULB4W/ZS0H4gKyxckwK7uRh&#10;Mf/ozDDT7sY7uu5DIWII+wwVlCHUmZQ+L8mi77uaOHL/rrEYImwKqRu8xXBbyWGSjKVFw7GhxJp+&#10;SsrP+4tVYLbj1WgzOX4d5e8qDE7pOTX2oFT3s/2eggjUhrf45V7rOD8Zwv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GEVswQAAANwAAAAPAAAAAAAAAAAAAAAA&#10;AKECAABkcnMvZG93bnJldi54bWxQSwUGAAAAAAQABAD5AAAAjwMAAAAA&#10;" strokeweight="0"/>
                <v:line id="Line 101" o:spid="_x0000_s1124" style="position:absolute;visibility:visible;mso-wrap-style:square" from="25971,38925" to="26396,389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Tg98IAAADcAAAADwAAAGRycy9kb3ducmV2LnhtbERPTWvCQBC9C/6HZQRvdaNSm8asImKx&#10;3lproMchOyaL2dmQ3Wr677tCwds83ufk69424kqdN44VTCcJCOLSacOVgtPX21MKwgdkjY1jUvBL&#10;Htar4SDHTLsbf9L1GCoRQ9hnqKAOoc2k9GVNFv3EtcSRO7vOYoiwq6Tu8BbDbSNnSbKQFg3Hhhpb&#10;2tZUXo4/VoH5WOyfDy/FayF3+zD9Ti+psSelxqN+swQRqA8P8b/7Xcf5y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lTg98IAAADcAAAADwAAAAAAAAAAAAAA&#10;AAChAgAAZHJzL2Rvd25yZXYueG1sUEsFBgAAAAAEAAQA+QAAAJADAAAAAA==&#10;" strokeweight="0"/>
                <v:line id="Line 102" o:spid="_x0000_s1125" style="position:absolute;visibility:visible;mso-wrap-style:square" from="25971,38836" to="25971,392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14g8IAAADcAAAADwAAAGRycy9kb3ducmV2LnhtbERPTWvCQBC9C/6HZQRvdaNYm8asImKx&#10;3lproMchOyaL2dmQ3Wr677tCwds83ufk69424kqdN44VTCcJCOLSacOVgtPX21MKwgdkjY1jUvBL&#10;Htar4SDHTLsbf9L1GCoRQ9hnqKAOoc2k9GVNFv3EtcSRO7vOYoiwq6Tu8BbDbSNnSbKQFg3Hhhpb&#10;2tZUXo4/VoH5WOyfDy/FayF3+zD9Ti+psSelxqN+swQRqA8P8b/7Xcf5y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b14g8IAAADcAAAADwAAAAAAAAAAAAAA&#10;AAChAgAAZHJzL2Rvd25yZXYueG1sUEsFBgAAAAAEAAQA+QAAAJADAAAAAA==&#10;" strokeweight="0"/>
                <v:line id="Line 103" o:spid="_x0000_s1126" style="position:absolute;flip:x;visibility:visible;mso-wrap-style:square" from="25971,38836" to="26396,38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BXu3cQAAADcAAAADwAAAGRycy9kb3ducmV2LnhtbERPTWsCMRC9C/0PYQq9abZCq2yNIpWW&#10;UrCi1oO3cTPuLm4mSxLd9N+bguBtHu9zJrNoGnEh52vLCp4HGQjiwuqaSwW/24/+GIQPyBoby6Tg&#10;jzzMpg+9CebadrymyyaUIoWwz1FBFUKbS+mLigz6gW2JE3e0zmBI0JVSO+xSuGnkMMtepcGaU0OF&#10;Lb1XVJw2Z6Ng/TPig/s8x1M8dMvVfld+7xZzpZ4e4/wNRKAY7uKb+0un+dkL/D+TLpDT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Fe7dxAAAANwAAAAPAAAAAAAAAAAA&#10;AAAAAKECAABkcnMvZG93bnJldi54bWxQSwUGAAAAAAQABAD5AAAAkgMAAAAA&#10;" strokeweight="0"/>
                <v:line id="Line 104" o:spid="_x0000_s1127" style="position:absolute;visibility:visible;mso-wrap-style:square" from="26054,38925" to="26479,393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MaWr8IAAADcAAAADwAAAGRycy9kb3ducmV2LnhtbERPS2uDQBC+B/oflin0lqztIRTjRiQP&#10;aHsIaKTnqTtRU3dW3G3Uf58tFHqbj+85STqZTtxocK1lBc+rCARxZXXLtYLyfFy+gnAeWWNnmRTM&#10;5CDdPiwSjLUdOadb4WsRQtjFqKDxvo+ldFVDBt3K9sSBu9jBoA9wqKUecAzhppMvUbSWBlsODQ32&#10;tGuo+i5+jIKvQ/45f5TtvH/3O6qKaX+S2VWpp8cp24DwNPl/8Z/7TYf50Rp+nwkXyO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MaWr8IAAADcAAAADwAAAAAAAAAAAAAA&#10;AAChAgAAZHJzL2Rvd25yZXYueG1sUEsFBgAAAAAEAAQA+QAAAJADAAAAAA==&#10;" strokeweight=".00075mm"/>
                <v:line id="Line 105" o:spid="_x0000_s1128" style="position:absolute;flip:x y;visibility:visible;mso-wrap-style:square" from="26054,38925" to="26479,393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9JZO8AAAADcAAAADwAAAGRycy9kb3ducmV2LnhtbERPTWsCMRC9F/wPYYReimbbgpbVKFJU&#10;xFtXex8242YxmSxJ1PXfm4LQ2zze58yXvbPiSiG2nhW8jwsQxLXXLTcKjofN6AtETMgarWdScKcI&#10;y8XgZY6l9jf+oWuVGpFDOJaowKTUlVLG2pDDOPYdceZOPjhMGYZG6oC3HO6s/CiKiXTYcm4w2NG3&#10;ofpcXZyCz+nvYXe2b2a/ic6st7aqJ+Gu1OuwX81AJOrTv/jp3uk8v5jC3zP5Arl4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fSWTvAAAAA3AAAAA8AAAAAAAAAAAAAAAAA&#10;oQIAAGRycy9kb3ducmV2LnhtbFBLBQYAAAAABAAEAPkAAACOAwAAAAA=&#10;" strokeweight="0"/>
                <v:line id="Line 106" o:spid="_x0000_s1129" style="position:absolute;flip:x y;visibility:visible;mso-wrap-style:square" from="26054,38836" to="26479,393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3NScQAAADcAAAADwAAAGRycy9kb3ducmV2LnhtbESPQWsCMRCF74X+hzCFXopm24LK1igi&#10;tUhvXfU+bKabxWSyJKmu/75zKPQ2w3vz3jfL9Ri8ulDKfWQDz9MKFHEbbc+dgeNhN1mAygXZoo9M&#10;Bm6UYb26v1tibeOVv+jSlE5JCOcaDbhShlrr3DoKmKdxIBbtO6aARdbUaZvwKuHB65eqmumAPUuD&#10;w4G2jtpz8xMMvM5Ph/3ZP7nPXQ7u/cM37SzdjHl8GDdvoAqN5d/8d723gl8JrT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Tc1JxAAAANwAAAAPAAAAAAAAAAAA&#10;AAAAAKECAABkcnMvZG93bnJldi54bWxQSwUGAAAAAAQABAD5AAAAkgMAAAAA&#10;" strokeweight="0"/>
                <v:line id="Line 107" o:spid="_x0000_s1130" style="position:absolute;flip:x y;visibility:visible;mso-wrap-style:square" from="26054,38925" to="26479,393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Fo0sEAAADcAAAADwAAAGRycy9kb3ducmV2LnhtbERPTWsCMRC9C/6HMEIvUrO2oO3WKCK1&#10;iDdXex82081iMlmSqOu/bwoFb/N4n7NY9c6KK4XYelYwnRQgiGuvW24UnI7b5zcQMSFrtJ5JwZ0i&#10;rJbDwQJL7W98oGuVGpFDOJaowKTUlVLG2pDDOPEdceZ+fHCYMgyN1AFvOdxZ+VIUM+mw5dxgsKON&#10;ofpcXZyC1/n3cXe2Y7PfRmc+v2xVz8JdqadRv/4AkahPD/G/e6fz/OId/p7JF8jl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pAWjSwQAAANwAAAAPAAAAAAAAAAAAAAAA&#10;AKECAABkcnMvZG93bnJldi54bWxQSwUGAAAAAAQABAD5AAAAjwMAAAAA&#10;" strokeweight="0"/>
                <v:line id="Line 108" o:spid="_x0000_s1131" style="position:absolute;flip:x y;visibility:visible;mso-wrap-style:square" from="26054,38925" to="26479,393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eJXksQAAADcAAAADwAAAGRycy9kb3ducmV2LnhtbESPQWsCMRCF7wX/Q5iCl6JZW7BlNYqU&#10;KtJb1/Y+bKabxWSyJKmu/75zKPQ2w3vz3jfr7Ri8ulDKfWQDi3kFiriNtufOwOdpP3sBlQuyRR+Z&#10;DNwow3YzuVtjbeOVP+jSlE5JCOcaDbhShlrr3DoKmOdxIBbtO6aARdbUaZvwKuHB68eqWuqAPUuD&#10;w4FeHbXn5icYeHr+Oh3P/sG973NwbwfftMt0M2Z6P+5WoAqN5d/8d320gr8QfHlGJtC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94leSxAAAANwAAAAPAAAAAAAAAAAA&#10;AAAAAKECAABkcnMvZG93bnJldi54bWxQSwUGAAAAAAQABAD5AAAAkgMAAAAA&#10;" strokeweight="0"/>
                <v:line id="Line 109" o:spid="_x0000_s1132" style="position:absolute;flip:x y;visibility:visible;mso-wrap-style:square" from="25971,38925" to="26479,394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7yCcEAAADcAAAADwAAAGRycy9kb3ducmV2LnhtbERPTWsCMRC9F/ofwhS8FM2uBZWtUUqp&#10;It666n3YTDeLyWRJUl3/vSkIvc3jfc5yPTgrLhRi51lBOSlAEDded9wqOB424wWImJA1Ws+k4EYR&#10;1qvnpyVW2l/5my51akUO4VihApNSX0kZG0MO48T3xJn78cFhyjC0Uge85nBn5bQoZtJhx7nBYE+f&#10;hppz/esUvM1Ph93Zvpr9JjrztbV1Mws3pUYvw8c7iERD+hc/3Dud55cl/D2TL5CrO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SrvIJwQAAANwAAAAPAAAAAAAAAAAAAAAA&#10;AKECAABkcnMvZG93bnJldi54bWxQSwUGAAAAAAQABAD5AAAAjwMAAAAA&#10;" strokeweight="0"/>
                <v:line id="Line 110" o:spid="_x0000_s1133" style="position:absolute;flip:x y;visibility:visible;mso-wrap-style:square" from="26136,38925" to="26562,393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nxsfsAAAADcAAAADwAAAGRycy9kb3ducmV2LnhtbERPTWsCMRC9C/6HMIVepGa1oLI1ipQq&#10;4q2r3ofNdLOYTJYk1fXfm4LQ2zze5yzXvbPiSiG2nhVMxgUI4trrlhsFp+P2bQEiJmSN1jMpuFOE&#10;9Wo4WGKp/Y2/6VqlRuQQjiUqMCl1pZSxNuQwjn1HnLkfHxymDEMjdcBbDndWTotiJh22nBsMdvRp&#10;qL5Uv07B+/x83F/syBy20Zmvna3qWbgr9frSbz5AJOrTv/jp3us8fzKFv2fyBXL1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J8bH7AAAAA3AAAAA8AAAAAAAAAAAAAAAAA&#10;oQIAAGRycy9kb3ducmV2LnhtbFBLBQYAAAAABAAEAPkAAACOAwAAAAA=&#10;" strokeweight="0"/>
                <v:line id="Line 111" o:spid="_x0000_s1134" style="position:absolute;visibility:visible;mso-wrap-style:square" from="25971,38836" to="25971,392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12K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412KsIAAADcAAAADwAAAAAAAAAAAAAA&#10;AAChAgAAZHJzL2Rvd25yZXYueG1sUEsFBgAAAAAEAAQA+QAAAJADAAAAAA==&#10;" strokeweight="0"/>
                <v:line id="Line 112" o:spid="_x0000_s1135" style="position:absolute;visibility:visible;mso-wrap-style:square" from="25971,38836" to="26396,38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TuXs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GTuXsIAAADcAAAADwAAAAAAAAAAAAAA&#10;AAChAgAAZHJzL2Rvd25yZXYueG1sUEsFBgAAAAAEAAQA+QAAAJADAAAAAA==&#10;" strokeweight="0"/>
                <v:shape id="Freeform 113" o:spid="_x0000_s1136" style="position:absolute;left:43961;top:21202;width:1187;height:15259;visibility:visible;mso-wrap-style:square;v-text-anchor:top" coordsize="187,24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8oIsAA&#10;AADcAAAADwAAAGRycy9kb3ducmV2LnhtbERPzYrCMBC+C75DGMGLaKqwotUoIgi9yaoPMDZjW2wm&#10;JYm1+vRGWNjbfHy/s952phYtOV9ZVjCdJCCIc6srLhRczofxAoQPyBpry6TgRR62m35vjam2T/6l&#10;9hQKEUPYp6igDKFJpfR5SQb9xDbEkbtZZzBE6AqpHT5juKnlLEnm0mDFsaHEhvYl5ffTwyi4VwGz&#10;13K0yOZuNLsu6/adPY5KDQfdbgUiUBf+xX/uTMf50x/4PhMvkJs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E8oIsAAAADcAAAADwAAAAAAAAAAAAAAAACYAgAAZHJzL2Rvd25y&#10;ZXYueG1sUEsFBgAAAAAEAAQA9QAAAIUDAAAAAA==&#10;" path="m187,r,2403l,2403e" filled="f" strokecolor="#903" strokeweight="36e-5mm">
                  <v:stroke dashstyle="1 1"/>
                  <v:path arrowok="t" o:connecttype="custom" o:connectlocs="118745,0;118745,1525905;0,1525905" o:connectangles="0,0,0"/>
                </v:shape>
                <v:line id="Line 114" o:spid="_x0000_s1137" style="position:absolute;flip:y;visibility:visible;mso-wrap-style:square" from="43961,36125" to="44640,36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CCXQ74AAADcAAAADwAAAGRycy9kb3ducmV2LnhtbERPy6rCMBDdC/5DGMGdpgpKqUYRQRB3&#10;VsF7d0MztsVmUpuo7d8bQXA3h/Oc5bo1lXhS40rLCibjCARxZnXJuYLzaTeKQTiPrLGyTAo6crBe&#10;9XtLTLR98ZGeqc9FCGGXoILC+zqR0mUFGXRjWxMH7mobgz7AJpe6wVcIN5WcRtFcGiw5NBRY07ag&#10;7JY+jIKL77pZ3OpT2v3fDxsd21hP/5QaDtrNAoSn1v/EX/deh/mTOXyeCRfI1Rs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YIJdDvgAAANwAAAAPAAAAAAAAAAAAAAAAAKEC&#10;AABkcnMvZG93bnJldi54bWxQSwUGAAAAAAQABAD5AAAAjAMAAAAA&#10;" strokecolor="#903" strokeweight="36e-5mm"/>
                <v:line id="Line 115" o:spid="_x0000_s1138" style="position:absolute;visibility:visible;mso-wrap-style:square" from="43961,36461" to="44640,368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GeYtcMAAADcAAAADwAAAGRycy9kb3ducmV2LnhtbERPTWvCQBC9F/oflhG8FN3EUpXoKqkg&#10;jTerIh6H7JhEs7Mhu2r677tCobd5vM+ZLztTizu1rrKsIB5GIIhzqysuFBz268EUhPPIGmvLpOCH&#10;HCwXry9zTLR98Dfdd74QIYRdggpK75tESpeXZNANbUMcuLNtDfoA20LqFh8h3NRyFEVjabDi0FBi&#10;Q6uS8uvuZhRcstNnnDZv79d1Nk7TC398Hbcbpfq9Lp2B8NT5f/GfO9NhfjyB5zPhArn4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xnmLXDAAAA3AAAAA8AAAAAAAAAAAAA&#10;AAAAoQIAAGRycy9kb3ducmV2LnhtbFBLBQYAAAAABAAEAPkAAACRAwAAAAA=&#10;" strokecolor="#903" strokeweight="36e-5mm"/>
                <v:rect id="Rectangle 116" o:spid="_x0000_s1139" style="position:absolute;left:45491;top:29508;width:487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7QlNcIA&#10;AADcAAAADwAAAGRycy9kb3ducmV2LnhtbESPT2sCMRDF74V+hzCF3mpWDyKrUaQgqHhx7QcYNrN/&#10;MJksSequ3945FHqb4b157zeb3eSdelBMfWAD81kBirgOtufWwM/t8LUClTKyRReYDDwpwW77/rbB&#10;0oaRr/SocqskhFOJBrqch1LrVHfkMc3CQCxaE6LHLGtstY04Srh3elEUS+2xZ2nocKDvjup79esN&#10;6Ft1GFeVi0U4L5qLOx2vDQVjPj+m/RpUpin/m/+uj1bw50Irz8gEevs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tCU1wgAAANwAAAAPAAAAAAAAAAAAAAAAAJgCAABkcnMvZG93&#10;bnJldi54bWxQSwUGAAAAAAQABAD1AAAAhwMAAAAA&#10;" filled="f" stroked="f">
                  <v:textbox style="mso-fit-shape-to-text:t" inset="0,0,0,0">
                    <w:txbxContent>
                      <w:p w:rsidR="00524A64" w:rsidRDefault="00524A64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117" o:spid="_x0000_s1140" style="position:absolute;left:18332;top:20523;width:8572;height:15602;visibility:visible;mso-wrap-style:square;v-text-anchor:top" coordsize="1350,24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BnXcIA&#10;AADcAAAADwAAAGRycy9kb3ducmV2LnhtbERPS0vDQBC+C/0Pywje7CY9iMZuixYq9hT6oPQ47I5J&#10;MDMbsmsT++vdQsHbfHzPmS9HbtWZ+tB4MZBPM1Ak1rtGKgOH/frxGVSIKA5bL2TglwIsF5O7ORbO&#10;D7Kl8y5WKoVIKNBAHWNXaB1sTYxh6juSxH35njEm2Ffa9TikcG71LMueNGMjqaHGjlY12e/dDxtg&#10;XJVs9+XadpvhY1te+JS/H415uB/fXkFFGuO/+Ob+dGl+/gLXZ9IFe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0GddwgAAANwAAAAPAAAAAAAAAAAAAAAAAJgCAABkcnMvZG93&#10;bnJldi54bWxQSwUGAAAAAAQABAD1AAAAhwMAAAAA&#10;" path="m,l,2457r1350,e" filled="f" strokecolor="#903" strokeweight="36e-5mm">
                  <v:stroke dashstyle="1 1"/>
                  <v:path arrowok="t" o:connecttype="custom" o:connectlocs="0,0;0,1560195;857250,1560195" o:connectangles="0,0,0"/>
                </v:shape>
                <v:line id="Line 118" o:spid="_x0000_s1141" style="position:absolute;flip:x y;visibility:visible;mso-wrap-style:square" from="26225,35788" to="26904,361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nGjpcMAAADcAAAADwAAAGRycy9kb3ducmV2LnhtbESPT2sCMRDF7wW/Qxiht5qtBatbo1hB&#10;2mtVPA/J7B9MJssm3d1++86h0NsM7817v9nup+DVQH1qIxt4XhSgiG10LdcGrpfT0xpUysgOfWQy&#10;8EMJ9rvZwxZLF0f+ouGcayUhnEo00OTclVon21DAtIgdsWhV7ANmWftaux5HCQ9eL4tipQO2LA0N&#10;dnRsyN7P38HA4NevG3v3uru9V3pVHV7Gjf0w5nE+Hd5AZZryv/nv+tMJ/lLw5RmZQO9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5xo6XDAAAA3AAAAA8AAAAAAAAAAAAA&#10;AAAAoQIAAGRycy9kb3ducmV2LnhtbFBLBQYAAAAABAAEAPkAAACRAwAAAAA=&#10;" strokecolor="#903" strokeweight="36e-5mm"/>
                <v:line id="Line 119" o:spid="_x0000_s1142" style="position:absolute;flip:x;visibility:visible;mso-wrap-style:square" from="26225,36125" to="26904,364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aXFisAAAADcAAAADwAAAGRycy9kb3ducmV2LnhtbERPTYvCMBC9C/6HMAt709SCS6mmRRYE&#10;8WYV1NvQzLZlm0ltorb/frMgeJvH+5x1PphWPKh3jWUFi3kEgri0uuFKwem4nSUgnEfW2FomBSM5&#10;yLPpZI2ptk8+0KPwlQgh7FJUUHvfpVK6siaDbm474sD92N6gD7CvpO7xGcJNK+Mo+pIGGw4NNXb0&#10;XVP5W9yNgrMfx2Uy6GMxXm/7jU5souOLUp8fw2YFwtPg3+KXe6fD/HgB/8+EC2T2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mlxYrAAAAA3AAAAA8AAAAAAAAAAAAAAAAA&#10;oQIAAGRycy9kb3ducmV2LnhtbFBLBQYAAAAABAAEAPkAAACOAwAAAAA=&#10;" strokecolor="#903" strokeweight="36e-5mm"/>
                <v:rect id="Rectangle 120" o:spid="_x0000_s1143" style="position:absolute;left:18669;top:27476;width:487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DYYr8A&#10;AADcAAAADwAAAGRycy9kb3ducmV2LnhtbERPzYrCMBC+C75DGGFvNt0eFqlGkQXBXbxYfYChmf5g&#10;MilJ1nbf3giCt/n4fmezm6wRd/Khd6zgM8tBENdO99wquF4OyxWIEJE1Gsek4J8C7Lbz2QZL7UY+&#10;072KrUghHEpU0MU4lFKGuiOLIXMDceIa5y3GBH0rtccxhVsjizz/khZ7Tg0dDvTdUX2r/qwCeakO&#10;46oyPne/RXMyP8dzQ06pj8W0X4OINMW3+OU+6jS/KOD5TLpAbh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8MNhivwAAANwAAAAPAAAAAAAAAAAAAAAAAJgCAABkcnMvZG93bnJl&#10;di54bWxQSwUGAAAAAAQABAD1AAAAhAMAAAAA&#10;" filled="f" stroked="f">
                  <v:textbox style="mso-fit-shape-to-text:t" inset="0,0,0,0">
                    <w:txbxContent>
                      <w:p w:rsidR="00524A64" w:rsidRDefault="00524A64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121" o:spid="_x0000_s1144" style="position:absolute;left:17653;top:20351;width:8572;height:21965;visibility:visible;mso-wrap-style:square;v-text-anchor:top" coordsize="1350,34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l66sQA&#10;AADcAAAADwAAAGRycy9kb3ducmV2LnhtbERPS0sDMRC+C/0PYQq92aQtFlmblj5RexCtgh6HzbhZ&#10;uplsN3G7/fdGKHibj+85s0XnKtFSE0rPGkZDBYI496bkQsPH++72HkSIyAYrz6ThQgEW897NDDPj&#10;z/xG7SEWIoVwyFCDjbHOpAy5JYdh6GvixH37xmFMsCmkafCcwl0lx0pNpcOSU4PFmtaW8uPhx2l4&#10;3J82L9uvu9edvezV53O7PfFKaT3od8sHEJG6+C++up9Mmj+ewN8z6QI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5eurEAAAA3AAAAA8AAAAAAAAAAAAAAAAAmAIAAGRycy9k&#10;b3ducmV2LnhtbFBLBQYAAAAABAAEAPUAAACJAwAAAAA=&#10;" path="m1350,3459l,3459,,e" filled="f" strokecolor="#903" strokeweight="36e-5mm">
                  <v:stroke dashstyle="1 1"/>
                  <v:path arrowok="t" o:connecttype="custom" o:connectlocs="857250,2196465;0,2196465;0,0" o:connectangles="0,0,0"/>
                </v:shape>
                <v:line id="Line 122" o:spid="_x0000_s1145" style="position:absolute;flip:x;visibility:visible;mso-wrap-style:square" from="17316,20351" to="17653,210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dJmEsIAAADcAAAADwAAAGRycy9kb3ducmV2LnhtbERPTWvDMAy9F/ofjAq9Nc5CN0wWp5TC&#10;YOy2dNDtJmItCYvlNPba5N/Pg0JverxPFbvJ9uJCo+8ca3hIUhDEtTMdNxo+ji8bBcIHZIO9Y9Iw&#10;k4dduVwUmBt35Xe6VKERMYR9jhraEIZcSl+3ZNEnbiCO3LcbLYYIx0aaEa8x3PYyS9MnabHj2NDi&#10;QIeW6p/q12o4hXl+VJM5VvPX+W1vlFMm+9R6vZr2zyACTeEuvrlfTZyfbeH/mXiB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dJmEsIAAADcAAAADwAAAAAAAAAAAAAA&#10;AAChAgAAZHJzL2Rvd25yZXYueG1sUEsFBgAAAAAEAAQA+QAAAJADAAAAAA==&#10;" strokecolor="#903" strokeweight="36e-5mm"/>
                <v:line id="Line 123" o:spid="_x0000_s1146" style="position:absolute;visibility:visible;mso-wrap-style:square" from="17653,20351" to="17989,210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ZVp5MIAAADcAAAADwAAAGRycy9kb3ducmV2LnhtbERPTYvCMBC9C/sfwix4EU1VFKlG6S6I&#10;9abusuxxaMa22kxKE7X+eyMI3ubxPmexak0lrtS40rKC4SACQZxZXXKu4Pdn3Z+BcB5ZY2WZFNzJ&#10;wWr50VlgrO2N93Q9+FyEEHYxKii8r2MpXVaQQTewNXHgjrYx6ANscqkbvIVwU8lRFE2lwZJDQ4E1&#10;fReUnQ8Xo+CU/n8Nk7o3Pq/TaZKceLL5222V6n62yRyEp9a/xS93qsP80QSez4QL5P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ZVp5MIAAADcAAAADwAAAAAAAAAAAAAA&#10;AAChAgAAZHJzL2Rvd25yZXYueG1sUEsFBgAAAAAEAAQA+QAAAJADAAAAAA==&#10;" strokecolor="#903" strokeweight="36e-5mm"/>
                <v:line id="Line 124" o:spid="_x0000_s1147" style="position:absolute;visibility:visible;mso-wrap-style:square" from="20453,35788" to="20453,362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YfD8IAAADcAAAADwAAAGRycy9kb3ducmV2LnhtbERPS2vCQBC+F/wPyxR6qxuFxpi6ESkV&#10;680n9Dhkp8mS7GzIrpr+e7dQ8DYf33MWy8G24kq9N44VTMYJCOLSacOVgtNx/ZqB8AFZY+uYFPyS&#10;h2Uxelpgrt2N93Q9hErEEPY5KqhD6HIpfVmTRT92HXHkflxvMUTYV1L3eIvhtpXTJEmlRcOxocaO&#10;Pmoqm8PFKjC7dPO2nZ3nZ/m5CZPvrMmMPSn18jys3kEEGsJD/O/+0nH+NIW/Z+IFsr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ZYfD8IAAADcAAAADwAAAAAAAAAAAAAA&#10;AAChAgAAZHJzL2Rvd25yZXYueG1sUEsFBgAAAAAEAAQA+QAAAJADAAAAAA==&#10;" strokeweight="0"/>
                <v:line id="Line 125" o:spid="_x0000_s1148" style="position:absolute;visibility:visible;mso-wrap-style:square" from="20453,35788" to="20789,357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tq6lM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4hu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62rqUwQAAANwAAAAPAAAAAAAAAAAAAAAA&#10;AKECAABkcnMvZG93bnJldi54bWxQSwUGAAAAAAQABAD5AAAAjwMAAAAA&#10;" strokeweight="0"/>
                <v:line id="Line 126" o:spid="_x0000_s1149" style="position:absolute;flip:x;visibility:visible;mso-wrap-style:square" from="20535,35871" to="20789,35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EdI8cAAADcAAAADwAAAGRycy9kb3ducmV2LnhtbESPQU8CMRCF7yb+h2ZIvEkXDmoWCiEY&#10;jTFRA8qB27Addjdsp5u2sPXfOwcTbjN5b977Zr7MrlMXCrH1bGAyLkARV962XBv4+X65fwIVE7LF&#10;zjMZ+KUIy8XtzRxL6wfe0GWbaiUhHEs00KTUl1rHqiGHcex7YtGOPjhMsoZa24CDhLtOT4viQTts&#10;WRoa7GndUHXanp2BzecjH8LrOZ/yYfj42u/q993zypi7UV7NQCXK6Wr+v36zgj8VWnlGJt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loR0jxwAAANwAAAAPAAAAAAAA&#10;AAAAAAAAAKECAABkcnMvZG93bnJldi54bWxQSwUGAAAAAAQABAD5AAAAlQMAAAAA&#10;" strokeweight="0"/>
                <v:line id="Line 127" o:spid="_x0000_s1150" style="position:absolute;flip:y;visibility:visible;mso-wrap-style:square" from="20535,35871" to="20535,361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u24uMQAAADcAAAADwAAAGRycy9kb3ducmV2LnhtbERPTWsCMRC9C/6HMEJvmq2HVrdGkZYW&#10;Eaxo66G3cTPdXdxMliS66b83BcHbPN7nzBbRNOJCzteWFTyOMhDEhdU1lwq+v96HExA+IGtsLJOC&#10;P/KwmPd7M8y17XhHl30oRQphn6OCKoQ2l9IXFRn0I9sSJ+7XOoMhQVdK7bBL4aaR4yx7kgZrTg0V&#10;tvRaUXHan42C3eczH93HOZ7isdtsfw7l+vC2VOphEJcvIALFcBff3Cud5o+n8P9MukDOr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7bi4xAAAANwAAAAPAAAAAAAAAAAA&#10;AAAAAKECAABkcnMvZG93bnJldi54bWxQSwUGAAAAAAQABAD5AAAAkgMAAAAA&#10;" strokeweight="0"/>
                <v:line id="Line 128" o:spid="_x0000_s1151" style="position:absolute;visibility:visible;mso-wrap-style:square" from="20453,35788" to="20878,357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Oq0Pc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8GX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Oq0PcUAAADcAAAADwAAAAAAAAAA&#10;AAAAAAChAgAAZHJzL2Rvd25yZXYueG1sUEsFBgAAAAAEAAQA+QAAAJMDAAAAAA==&#10;" strokeweight="0"/>
                <v:line id="Line 129" o:spid="_x0000_s1152" style="position:absolute;visibility:visible;mso-wrap-style:square" from="20453,36042" to="20453,362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6YRp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z/kcL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6YRpsIAAADcAAAADwAAAAAAAAAAAAAA&#10;AAChAgAAZHJzL2Rvd25yZXYueG1sUEsFBgAAAAAEAAQA+QAAAJADAAAAAA==&#10;" strokeweight="0"/>
                <v:line id="Line 130" o:spid="_x0000_s1153" style="position:absolute;visibility:visible;mso-wrap-style:square" from="20535,35788" to="20535,362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3SP0c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R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3SP0cIAAADcAAAADwAAAAAAAAAAAAAA&#10;AAChAgAAZHJzL2Rvd25yZXYueG1sUEsFBgAAAAAEAAQA+QAAAJADAAAAAA==&#10;" strokeweight="0"/>
                <v:line id="Line 131" o:spid="_x0000_s1154" style="position:absolute;visibility:visible;mso-wrap-style:square" from="20453,35871" to="20878,35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DgqSsMAAADcAAAADwAAAGRycy9kb3ducmV2LnhtbERPTWvCQBC9F/oflhF6qxsVbZpmlSIV&#10;7c2mBnocsmOymJ0N2VXjv3cLhd7m8T4nXw22FRfqvXGsYDJOQBBXThuuFRy+N88pCB+QNbaOScGN&#10;PKyWjw85Ztpd+YsuRahFDGGfoYImhC6T0lcNWfRj1xFH7uh6iyHCvpa6x2sMt62cJslCWjQcGxrs&#10;aN1QdSrOVoHZL7bzz5fytZQf2zD5SU+psQelnkbD+xuIQEP4F/+5dzrOn83g95l4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A4KkrDAAAA3AAAAA8AAAAAAAAAAAAA&#10;AAAAoQIAAGRycy9kb3ducmV2LnhtbFBLBQYAAAAABAAEAPkAAACRAwAAAAA=&#10;" strokeweight="0"/>
                <v:line id="Line 132" o:spid="_x0000_s1155" style="position:absolute;visibility:visible;mso-wrap-style:square" from="20453,35871" to="20878,35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9GyPsIAAADcAAAADwAAAGRycy9kb3ducmV2LnhtbERPS2sCMRC+C/0PYQreNGu1ut0apRRF&#10;vdUXeBw2093gZrJsoq7/3giF3ubje8503tpKXKnxxrGCQT8BQZw7bbhQcNgveykIH5A1Vo5JwZ08&#10;zGcvnSlm2t14S9ddKEQMYZ+hgjKEOpPS5yVZ9H1XE0fu1zUWQ4RNIXWDtxhuK/mWJGNp0XBsKLGm&#10;75Ly8+5iFZif8ep9Mzl+HOViFQan9Jwae1Cq+9p+fYII1IZ/8Z97reP84Qiez8QL5O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9GyPsIAAADcAAAADwAAAAAAAAAAAAAA&#10;AAChAgAAZHJzL2Rvd25yZXYueG1sUEsFBgAAAAAEAAQA+QAAAJADAAAAAA==&#10;" strokeweight="0"/>
                <v:line id="Line 133" o:spid="_x0000_s1156" style="position:absolute;visibility:visible;mso-wrap-style:square" from="20535,35788" to="20535,362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J0XpcIAAADcAAAADwAAAGRycy9kb3ducmV2LnhtbERPS4vCMBC+L/gfwgh709QVtVajyOKi&#10;e/MJHodmbIPNpDRZ7f57syDsbT6+58yXra3EnRpvHCsY9BMQxLnThgsFp+NXLwXhA7LGyjEp+CUP&#10;y0XnbY6Zdg/e0/0QChFD2GeooAyhzqT0eUkWfd/VxJG7usZiiLAppG7wEcNtJT+SZCwtGo4NJdb0&#10;WVJ+O/xYBWY33oy+J+fpWa43YXBJb6mxJ6Xeu+1qBiJQG/7FL/dWx/nDEfw9Ey+Qi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J0XpcIAAADcAAAADwAAAAAAAAAAAAAA&#10;AAChAgAAZHJzL2Rvd25yZXYueG1sUEsFBgAAAAAEAAQA+QAAAJADAAAAAA==&#10;" strokeweight="0"/>
                <v:line id="Line 134" o:spid="_x0000_s1157" style="position:absolute;visibility:visible;mso-wrap-style:square" from="20535,35788" to="20535,362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+J0sMAAADcAAAADwAAAGRycy9kb3ducmV2LnhtbERPS2vCQBC+F/oflin0phstjWnqGkQU&#10;7a31AT0O2WmymJ0N2TWm/94tCL3Nx/eceTHYRvTUeeNYwWScgCAunTZcKTgeNqMMhA/IGhvHpOCX&#10;PBSLx4c55tpd+Yv6fahEDGGfo4I6hDaX0pc1WfRj1xJH7sd1FkOEXSV1h9cYbhs5TZJUWjQcG2ps&#10;aVVTed5frALzmW5fP2ant5Ncb8PkOztnxh6Ven4alu8gAg3hX3x373Sc/5LC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BPidLDAAAA3AAAAA8AAAAAAAAAAAAA&#10;AAAAoQIAAGRycy9kb3ducmV2LnhtbFBLBQYAAAAABAAEAPkAAACRAwAAAAA=&#10;" strokeweight="0"/>
                <v:line id="Line 135" o:spid="_x0000_s1158" style="position:absolute;visibility:visible;mso-wrap-style:square" from="20453,35788" to="20878,357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MsScMAAADcAAAADwAAAGRycy9kb3ducmV2LnhtbERPTWvCQBC9C/0PyxR6qxtbNGnqGooo&#10;1pu1Cj0O2WmymJ0N2TXGf98VCt7m8T5nXgy2ET113jhWMBknIIhLpw1XCg7f6+cMhA/IGhvHpOBK&#10;HorFw2iOuXYX/qJ+HyoRQ9jnqKAOoc2l9GVNFv3YtcSR+3WdxRBhV0nd4SWG20a+JMlMWjQcG2ps&#10;aVlTedqfrQKzm22m2/T4dpSrTZj8ZKfM2INST4/DxzuIQEO4i//dnzrOf03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8DLEnDAAAA3AAAAA8AAAAAAAAAAAAA&#10;AAAAoQIAAGRycy9kb3ducmV2LnhtbFBLBQYAAAAABAAEAPkAAACRAwAAAAA=&#10;" strokeweight="0"/>
                <v:line id="Line 136" o:spid="_x0000_s1159" style="position:absolute;visibility:visible;mso-wrap-style:square" from="20453,35871" to="20878,35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y4O8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6GV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py4O8UAAADcAAAADwAAAAAAAAAA&#10;AAAAAAChAgAAZHJzL2Rvd25yZXYueG1sUEsFBgAAAAAEAAQA+QAAAJMDAAAAAA==&#10;" strokeweight="0"/>
                <v:line id="Line 137" o:spid="_x0000_s1160" style="position:absolute;visibility:visible;mso-wrap-style:square" from="20453,35788" to="20453,362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AdoMMAAADcAAAADwAAAGRycy9kb3ducmV2LnhtbERPTWvCQBC9C/0PyxR6qxtbtD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HQHaDDAAAA3AAAAA8AAAAAAAAAAAAA&#10;AAAAoQIAAGRycy9kb3ducmV2LnhtbFBLBQYAAAAABAAEAPkAAACRAwAAAAA=&#10;" strokeweight="0"/>
                <v:line id="Line 138" o:spid="_x0000_s1161" style="position:absolute;flip:x;visibility:visible;mso-wrap-style:square" from="20453,35788" to="20878,357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gj0hccAAADcAAAADwAAAGRycy9kb3ducmV2LnhtbESPQUsDMRCF74L/IUzBm81WRGXbtBRF&#10;EUFLa3vobbqZ7i7dTJYk7cZ/7xwEbzO8N+99M1tk16kLhdh6NjAZF6CIK29brg1sv19vn0DFhGyx&#10;80wGfijCYn59NcPS+oHXdNmkWkkIxxINNCn1pdaxashhHPueWLSjDw6TrKHWNuAg4a7Td0XxoB22&#10;LA0N9vTcUHXanJ2B9dcjH8LbOZ/yYfhc7Xf1x+5laczNKC+noBLl9G/+u363gn8v+PKMTKDn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GCPSFxwAAANwAAAAPAAAAAAAA&#10;AAAAAAAAAKECAABkcnMvZG93bnJldi54bWxQSwUGAAAAAAQABAD5AAAAlQMAAAAA&#10;" strokeweight="0"/>
                <v:line id="Line 139" o:spid="_x0000_s1162" style="position:absolute;visibility:visible;mso-wrap-style:square" from="20535,35871" to="20961,36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W3G8EAAADcAAAADwAAAGRycy9kb3ducmV2LnhtbERPTYvCMBC9L/gfwgh7W1OXRZZqFFEX&#10;1INgLZ7HZmyrzaQ0Udt/b4QFb/N4nzOZtaYSd2pcaVnBcBCBIM6sLjlXkB7+vn5BOI+ssbJMCjpy&#10;MJv2PiYYa/vgPd0Tn4sQwi5GBYX3dSylywoy6Aa2Jg7c2TYGfYBNLnWDjxBuKvkdRSNpsOTQUGBN&#10;i4Kya3IzCk6r/bHbpmW33PgFZUm73Mn5RanPfjsfg/DU+rf4373WYf7PEF7PhAvk9A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RbcbwQAAANwAAAAPAAAAAAAAAAAAAAAA&#10;AKECAABkcnMvZG93bnJldi54bWxQSwUGAAAAAAQABAD5AAAAjwMAAAAA&#10;" strokeweight=".00075mm"/>
                <v:line id="Line 140" o:spid="_x0000_s1163" style="position:absolute;flip:x y;visibility:visible;mso-wrap-style:square" from="20535,35871" to="20961,36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c9DY8EAAADcAAAADwAAAGRycy9kb3ducmV2LnhtbERPTWsCMRC9F/wPYQQvpWarZSurUUrR&#10;Ir11rfdhM24Wk8mSpLr++0Yo9DaP9zmrzeCsuFCInWcFz9MCBHHjdcetgu/D7mkBIiZkjdYzKbhR&#10;hM169LDCSvsrf9GlTq3IIRwrVGBS6ispY2PIYZz6njhzJx8cpgxDK3XAaw53Vs6KopQOO84NBnt6&#10;N9Sc6x+nYP56POzP9tF87qIz2w9bN2W4KTUZD29LEImG9C/+c+91nv8yg/sz+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xz0NjwQAAANwAAAAPAAAAAAAAAAAAAAAA&#10;AKECAABkcnMvZG93bnJldi54bWxQSwUGAAAAAAQABAD5AAAAjwMAAAAA&#10;" strokeweight="0"/>
                <v:line id="Line 141" o:spid="_x0000_s1164" style="position:absolute;flip:x y;visibility:visible;mso-wrap-style:square" from="20535,35788" to="20961,36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oPm+MEAAADcAAAADwAAAGRycy9kb3ducmV2LnhtbERPTWsCMRC9F/wPYYReSs1ai5XVKCK1&#10;SG9d633YjJvFZLIkUdd/3xQEb/N4n7NY9c6KC4XYelYwHhUgiGuvW24U/O63rzMQMSFrtJ5JwY0i&#10;rJaDpwWW2l/5hy5VakQO4ViiApNSV0oZa0MO48h3xJk7+uAwZRgaqQNec7iz8q0optJhy7nBYEcb&#10;Q/WpOjsFk4/DfneyL+Z7G535/LJVPQ03pZ6H/XoOIlGfHuK7e6fz/PcJ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g+b4wQAAANwAAAAPAAAAAAAAAAAAAAAA&#10;AKECAABkcnMvZG93bnJldi54bWxQSwUGAAAAAAQABAD5AAAAjwMAAAAA&#10;" strokeweight="0"/>
                <v:line id="Line 142" o:spid="_x0000_s1165" style="position:absolute;flip:x y;visibility:visible;mso-wrap-style:square" from="20535,35871" to="20961,36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Wp+jMEAAADcAAAADwAAAGRycy9kb3ducmV2LnhtbERPTWsCMRC9F/ofwhR6KTVrK1ZWo4jU&#10;It661vuwGTeLyWRJoq7/vhEEb/N4nzNb9M6KM4XYelYwHBQgiGuvW24U/O3W7xMQMSFrtJ5JwZUi&#10;LObPTzMstb/wL52r1IgcwrFEBSalrpQy1oYcxoHviDN38MFhyjA0Uge85HBn5UdRjKXDlnODwY5W&#10;hupjdXIKPr/2u83RvpntOjrz/WOrehyuSr2+9MspiER9eojv7o3O80cjuD2TL5D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Ran6MwQAAANwAAAAPAAAAAAAAAAAAAAAA&#10;AKECAABkcnMvZG93bnJldi54bWxQSwUGAAAAAAQABAD5AAAAjwMAAAAA&#10;" strokeweight="0"/>
                <v:line id="Line 143" o:spid="_x0000_s1166" style="position:absolute;flip:x y;visibility:visible;mso-wrap-style:square" from="20535,35871" to="20961,36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ibbF8EAAADcAAAADwAAAGRycy9kb3ducmV2LnhtbERPTWsCMRC9F/ofwhS8FM2q1ZatUaRo&#10;EW+u7X3YTDeLyWRJUl3/fSMIvc3jfc5i1TsrzhRi61nBeFSAIK69brlR8HXcDt9AxISs0XomBVeK&#10;sFo+Piyw1P7CBzpXqRE5hGOJCkxKXSllrA05jCPfEWfuxweHKcPQSB3wksOdlZOimEuHLecGgx19&#10;GKpP1a9TMH39Pu5O9tnst9GZzaet6nm4KjV46tfvIBL16V98d+90nv8yg9sz+QK5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+JtsXwQAAANwAAAAPAAAAAAAAAAAAAAAA&#10;AKECAABkcnMvZG93bnJldi54bWxQSwUGAAAAAAQABAD5AAAAjwMAAAAA&#10;" strokeweight="0"/>
                <v:line id="Line 144" o:spid="_x0000_s1167" style="position:absolute;flip:x y;visibility:visible;mso-wrap-style:square" from="20453,35871" to="20961,363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RFYMEAAADcAAAADwAAAGRycy9kb3ducmV2LnhtbERPTWsCMRC9F/ofwgi9FM22la2sRiml&#10;FvHmWu/DZtwsJpMlSXX9901B8DaP9zmL1eCsOFOInWcFL5MCBHHjdcetgp/9ejwDEROyRuuZFFwp&#10;wmr5+LDASvsL7+hcp1bkEI4VKjAp9ZWUsTHkME58T5y5ow8OU4ahlTrgJYc7K1+LopQOO84NBnv6&#10;NNSc6l+n4O39sN+c7LPZrqMzX9+2bspwVeppNHzMQSQa0l18c290nj8t4f+ZfIFc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O9EVgwQAAANwAAAAPAAAAAAAAAAAAAAAA&#10;AKECAABkcnMvZG93bnJldi54bWxQSwUGAAAAAAQABAD5AAAAjwMAAAAA&#10;" strokeweight="0"/>
                <v:line id="Line 145" o:spid="_x0000_s1168" style="position:absolute;flip:x y;visibility:visible;mso-wrap-style:square" from="20624,35871" to="21050,36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bjg+8EAAADcAAAADwAAAGRycy9kb3ducmV2LnhtbERPTWsCMRC9F/ofwgi9FM22llVWo5RS&#10;RXrrWu/DZtwsJpMlSXX990Yo9DaP9znL9eCsOFOInWcFL5MCBHHjdcetgp/9ZjwHEROyRuuZFFwp&#10;wnr1+LDESvsLf9O5Tq3IIRwrVGBS6ispY2PIYZz4njhzRx8cpgxDK3XASw53Vr4WRSkddpwbDPb0&#10;Yag51b9OwXR22O9O9tl8baIzn1tbN2W4KvU0Gt4XIBIN6V/8597pPP9tBvdn8gVyd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huOD7wQAAANwAAAAPAAAAAAAAAAAAAAAA&#10;AKECAABkcnMvZG93bnJldi54bWxQSwUGAAAAAAQABAD5AAAAjwMAAAAA&#10;" strokeweight="0"/>
                <v:line id="Line 146" o:spid="_x0000_s1169" style="position:absolute;visibility:visible;mso-wrap-style:square" from="20453,35788" to="20453,362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rLRsYAAADcAAAADwAAAGRycy9kb3ducmV2LnhtbESPT2/CMAzF75P2HSJP4jZSJv50hYCm&#10;CcR2AwYSR6vx2ojGqZoA3befD5N2s/We3/t5sep9o27URRfYwGiYgSIug3VcGTh+bZ5zUDEhW2wC&#10;k4EfirBaPj4ssLDhznu6HVKlJIRjgQbqlNpC61jW5DEOQ0ss2nfoPCZZu0rbDu8S7hv9kmVT7dGx&#10;NNTY0ntN5eVw9QbcbrqdfM5Orye93qbROb/kzh+NGTz1b3NQifr0b/67/rCCPxZaeUYm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aay0bGAAAA3AAAAA8AAAAAAAAA&#10;AAAAAAAAoQIAAGRycy9kb3ducmV2LnhtbFBLBQYAAAAABAAEAPkAAACUAwAAAAA=&#10;" strokeweight="0"/>
                <v:line id="Line 147" o:spid="_x0000_s1170" style="position:absolute;visibility:visible;mso-wrap-style:square" from="20453,35788" to="20878,357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Zu3cMAAADcAAAADwAAAGRycy9kb3ducmV2LnhtbERPTWvCQBC9C/0PyxR6qxtLtT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nWbt3DAAAA3AAAAA8AAAAAAAAAAAAA&#10;AAAAoQIAAGRycy9kb3ducmV2LnhtbFBLBQYAAAAABAAEAPkAAACRAwAAAAA=&#10;" strokeweight="0"/>
                <v:rect id="Rectangle 148" o:spid="_x0000_s1171" style="position:absolute;left:12903;top:35788;width:473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iQ88MA&#10;AADcAAAADwAAAGRycy9kb3ducmV2LnhtbESP3WoCMRCF74W+Q5hC7zRboSJbo5SCoMUbVx9g2Mz+&#10;0GSyJKm7vn3nQvBuhnPmnG82u8k7daOY+sAG3hcFKOI62J5bA9fLfr4GlTKyRReYDNwpwW77Mttg&#10;acPIZ7pVuVUSwqlEA13OQ6l1qjvymBZhIBatCdFjljW22kYcJdw7vSyKlfbYszR0ONB3R/Vv9ecN&#10;6Eu1H9eVi0X4WTYndzycGwrGvL1OX5+gMk35aX5cH6zgfwi+PCMT6O0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6iQ88MAAADcAAAADwAAAAAAAAAAAAAAAACYAgAAZHJzL2Rv&#10;d25yZXYueG1sUEsFBgAAAAAEAAQA9QAAAIgDAAAAAA==&#10;" filled="f" stroked="f">
                  <v:textbox style="mso-fit-shape-to-text:t" inset="0,0,0,0">
                    <w:txbxContent>
                      <w:p w:rsidR="00524A64" w:rsidRDefault="00524A64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149" o:spid="_x0000_s1172" style="position:absolute;left:44132;top:20351;width:7976;height:21285;visibility:visible;mso-wrap-style:square;v-text-anchor:top" coordsize="1256,33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yKQMUA&#10;AADcAAAADwAAAGRycy9kb3ducmV2LnhtbERP22rCQBB9L/gPywi+iG4UqhJdRQrVIha8Ifo2Zsck&#10;mJ0N2a2mf+8WCr7N4VxnMqtNIe5Uudyygl43AkGcWJ1zquCw/+yMQDiPrLGwTAp+ycFs2nibYKzt&#10;g7d03/lUhBB2MSrIvC9jKV2SkUHXtSVx4K62MugDrFKpK3yEcFPIfhQNpMGcQ0OGJX1klNx2P0bB&#10;cnBanYfr4dK3b4v16jI6br7bR6VazXo+BuGp9i/xv/tLh/nvPfh7Jlwgp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HIpAxQAAANwAAAAPAAAAAAAAAAAAAAAAAJgCAABkcnMv&#10;ZG93bnJldi54bWxQSwUGAAAAAAQABAD1AAAAigMAAAAA&#10;" path="m,3352r1256,l1256,e" filled="f" strokecolor="#903" strokeweight="36e-5mm">
                  <v:stroke dashstyle="1 1"/>
                  <v:path arrowok="t" o:connecttype="custom" o:connectlocs="0,2128520;797560,2128520;797560,0" o:connectangles="0,0,0"/>
                </v:shape>
                <v:line id="Line 150" o:spid="_x0000_s1173" style="position:absolute;flip:x;visibility:visible;mso-wrap-style:square" from="51771,20351" to="52108,210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EogMEAAADcAAAADwAAAGRycy9kb3ducmV2LnhtbERPTWvCQBC9F/wPywi9NZsGlBCzSigI&#10;4s1YqN6G7DQJzc7G7BqTf98VCr3N431OvptMJ0YaXGtZwXsUgyCurG65VvB53r+lIJxH1thZJgUz&#10;OdhtFy85Zto++ERj6WsRQthlqKDxvs+kdFVDBl1ke+LAfdvBoA9wqKUe8BHCTSeTOF5Lgy2HhgZ7&#10;+mio+invRsGXn+dVOulzOV9vx0KnNtXJRanX5VRsQHia/L/4z33QYf4qgecz4QK5/Q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xcSiAwQAAANwAAAAPAAAAAAAAAAAAAAAA&#10;AKECAABkcnMvZG93bnJldi54bWxQSwUGAAAAAAQABAD5AAAAjwMAAAAA&#10;" strokecolor="#903" strokeweight="36e-5mm"/>
                <v:line id="Line 151" o:spid="_x0000_s1174" style="position:absolute;visibility:visible;mso-wrap-style:square" from="52108,20351" to="52451,210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TYndsMAAADcAAAADwAAAGRycy9kb3ducmV2LnhtbERPS4vCMBC+L+x/CLPgZdFURZFqlCqI&#10;3dv6QDwOzdhWm0lpotZ/bxYWvM3H95zZojWVuFPjSssK+r0IBHFmdcm5gsN+3Z2AcB5ZY2WZFDzJ&#10;wWL++THDWNsHb+m+87kIIexiVFB4X8dSuqwgg65na+LAnW1j0AfY5FI3+AjhppKDKBpLgyWHhgJr&#10;WhWUXXc3o+CSnpb9pP4eXtfpOEkuPNocf3+U6ny1yRSEp9a/xf/uVIf5oyH8PRMukPM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U2J3bDAAAA3AAAAA8AAAAAAAAAAAAA&#10;AAAAoQIAAGRycy9kb3ducmV2LnhtbFBLBQYAAAAABAAEAPkAAACRAwAAAAA=&#10;" strokecolor="#903" strokeweight="36e-5mm"/>
                <v:line id="Line 152" o:spid="_x0000_s1175" style="position:absolute;visibility:visible;mso-wrap-style:square" from="54825,35445" to="54825,35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5Xns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NHQ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g5XnsIAAADcAAAADwAAAAAAAAAAAAAA&#10;AAChAgAAZHJzL2Rvd25yZXYueG1sUEsFBgAAAAAEAAQA+QAAAJADAAAAAA==&#10;" strokeweight="0"/>
                <v:line id="Line 153" o:spid="_x0000_s1176" style="position:absolute;visibility:visible;mso-wrap-style:square" from="54825,35445" to="55162,354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LyBcMAAADcAAAADwAAAGRycy9kb3ducmV2LnhtbERPS2vCQBC+F/wPywje6kYhNkY3IlKx&#10;vbU+wOOQHZMl2dmQ3Wr677uFQm/z8T1nvRlsK+7Ue+NYwWyagCAunTZcKTif9s8ZCB+QNbaOScE3&#10;edgUo6c15to9+JPux1CJGMI+RwV1CF0upS9rsuinriOO3M31FkOEfSV1j48Ybls5T5KFtGg4NtTY&#10;0a6msjl+WQXmY3FI318uy4t8PYTZNWsyY89KTcbDdgUi0BD+xX/uNx3n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1C8gXDAAAA3AAAAA8AAAAAAAAAAAAA&#10;AAAAoQIAAGRycy9kb3ducmV2LnhtbFBLBQYAAAAABAAEAPkAAACRAwAAAAA=&#10;" strokeweight="0"/>
                <v:line id="Line 154" o:spid="_x0000_s1177" style="position:absolute;flip:x;visibility:visible;mso-wrap-style:square" from="54908,35528" to="55162,355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3Rft8QAAADcAAAADwAAAGRycy9kb3ducmV2LnhtbERPTWsCMRC9F/wPYQRvNVtBK1ujSIsi&#10;BSvaeuht3Ex3FzeTJYlu+u9NoeBtHu9zZotoGnEl52vLCp6GGQjiwuqaSwVfn6vHKQgfkDU2lknB&#10;L3lYzHsPM8y17XhP10MoRQphn6OCKoQ2l9IXFRn0Q9sSJ+7HOoMhQVdK7bBL4aaRoyybSIM1p4YK&#10;W3qtqDgfLkbB/uOZT259ied46ra772P5fnxbKjXox+ULiEAx3MX/7o1O88cT+HsmXSD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dF+3xAAAANwAAAAPAAAAAAAAAAAA&#10;AAAAAKECAABkcnMvZG93bnJldi54bWxQSwUGAAAAAAQABAD5AAAAkgMAAAAA&#10;" strokeweight="0"/>
                <v:line id="Line 155" o:spid="_x0000_s1178" style="position:absolute;flip:y;visibility:visible;mso-wrap-style:square" from="54908,35528" to="54908,357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Dj6LMQAAADcAAAADwAAAGRycy9kb3ducmV2LnhtbERPTWsCMRC9C/6HMII3zbZQla1RpKVF&#10;BCvaeuht3Ex3FzeTJYlu/PdNoeBtHu9z5stoGnEl52vLCh7GGQjiwuqaSwVfn2+jGQgfkDU2lknB&#10;jTwsF/3eHHNtO97T9RBKkULY56igCqHNpfRFRQb92LbEifuxzmBI0JVSO+xSuGnkY5ZNpMGaU0OF&#10;Lb1UVJwPF6Ng/zHlk3u/xHM8ddvd97HcHF9XSg0HcfUMIlAMd/G/e63T/Kcp/D2TLp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OPosxAAAANwAAAAPAAAAAAAAAAAA&#10;AAAAAKECAABkcnMvZG93bnJldi54bWxQSwUGAAAAAAQABAD5AAAAkgMAAAAA&#10;" strokeweight="0"/>
                <v:line id="Line 156" o:spid="_x0000_s1179" style="position:absolute;visibility:visible;mso-wrap-style:square" from="54825,35445" to="55251,354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0Ndm8UAAADcAAAADwAAAGRycy9kb3ducmV2LnhtbESPQWvCQBCF74X+h2UKvdWNgppGVynS&#10;or2pVfA4ZKfJYnY2ZLca/33nIHib4b1575v5sveNulAXXWADw0EGirgM1nFl4PDz9ZaDignZYhOY&#10;DNwownLx/DTHwoYr7+iyT5WSEI4FGqhTagutY1mTxzgILbFov6HzmGTtKm07vEq4b/Qoyybao2Np&#10;qLGlVU3lef/nDbjtZD3+nh7fj/pznYan/Jw7fzDm9aX/mIFK1KeH+X69sYI/Flp5Rib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0Ndm8UAAADcAAAADwAAAAAAAAAA&#10;AAAAAAChAgAAZHJzL2Rvd25yZXYueG1sUEsFBgAAAAAEAAQA+QAAAJMDAAAAAA==&#10;" strokeweight="0"/>
                <v:line id="Line 157" o:spid="_x0000_s1180" style="position:absolute;visibility:visible;mso-wrap-style:square" from="54825,35699" to="54825,35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/4AMEAAADcAAAADwAAAGRycy9kb3ducmV2LnhtbERPTYvCMBC9C/sfwgh709QFtVajLIuL&#10;enNdBY9DM7bBZlKaqPXfG0HwNo/3ObNFaytxpcYbxwoG/QQEce604ULB/v+3l4LwAVlj5ZgU3MnD&#10;Yv7RmWGm3Y3/6LoLhYgh7DNUUIZQZ1L6vCSLvu9q4sidXGMxRNgUUjd4i+G2kl9JMpIWDceGEmv6&#10;KSk/7y5WgdmOVsPN+DA5yOUqDI7pOTV2r9Rnt/2eggjUhrf45V7rOH84ge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D/gAwQAAANwAAAAPAAAAAAAAAAAAAAAA&#10;AKECAABkcnMvZG93bnJldi54bWxQSwUGAAAAAAQABAD5AAAAjwMAAAAA&#10;" strokeweight="0"/>
                <v:line id="Line 158" o:spid="_x0000_s1181" style="position:absolute;visibility:visible;mso-wrap-style:square" from="54908,35445" to="54908,35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1mbIMUAAADcAAAADwAAAGRycy9kb3ducmV2LnhtbESPT2vDMAzF74N9B6NBb6vTQrMsrVvG&#10;6Oh2W//BjiJWE9NYDrHXZt9+OhR6k3hP7/20WA2+VRfqowtsYDLOQBFXwTquDRz2H88FqJiQLbaB&#10;ycAfRVgtHx8WWNpw5S1ddqlWEsKxRANNSl2pdawa8hjHoSMW7RR6j0nWvta2x6uE+1ZPsyzXHh1L&#10;Q4MdvTdUnXe/3oD7zjezr5fj61GvN2nyU5wL5w/GjJ6GtzmoREO6m2/Xn1bwc8GXZ2QCvf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1mbIMUAAADcAAAADwAAAAAAAAAA&#10;AAAAAAChAgAAZHJzL2Rvd25yZXYueG1sUEsFBgAAAAAEAAQA+QAAAJMDAAAAAA==&#10;" strokeweight="0"/>
                <v:line id="Line 159" o:spid="_x0000_s1182" style="position:absolute;visibility:visible;mso-wrap-style:square" from="54825,35528" to="55251,355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U+u8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S+H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BU+u8IAAADcAAAADwAAAAAAAAAAAAAA&#10;AAChAgAAZHJzL2Rvd25yZXYueG1sUEsFBgAAAAAEAAQA+QAAAJADAAAAAA==&#10;" strokeweight="0"/>
                <v:line id="Line 160" o:spid="_x0000_s1183" style="position:absolute;visibility:visible;mso-wrap-style:square" from="54825,35528" to="55251,355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egzMIAAADcAAAADwAAAGRycy9kb3ducmV2LnhtbERPS2vCQBC+F/wPyxR6qxuFxpi6ESkV&#10;680n9Dhkp8mS7GzIrpr+e7dQ8DYf33MWy8G24kq9N44VTMYJCOLSacOVgtNx/ZqB8AFZY+uYFPyS&#10;h2Uxelpgrt2N93Q9hErEEPY5KqhD6HIpfVmTRT92HXHkflxvMUTYV1L3eIvhtpXTJEmlRcOxocaO&#10;Pmoqm8PFKjC7dPO2nZ3nZ/m5CZPvrMmMPSn18jys3kEEGsJD/O/+0nF+OoW/Z+IFsr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MegzMIAAADcAAAADwAAAAAAAAAAAAAA&#10;AAChAgAAZHJzL2Rvd25yZXYueG1sUEsFBgAAAAAEAAQA+QAAAJADAAAAAA==&#10;" strokeweight="0"/>
                <v:line id="Line 161" o:spid="_x0000_s1184" style="position:absolute;visibility:visible;mso-wrap-style:square" from="54908,35445" to="54908,35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4sFV8MAAADcAAAADwAAAGRycy9kb3ducmV2LnhtbERPS2vCQBC+F/oflin0phstjWnqGkQU&#10;7a31AT0O2WmymJ0N2TWm/94tCL3Nx/eceTHYRvTUeeNYwWScgCAunTZcKTgeNqMMhA/IGhvHpOCX&#10;PBSLx4c55tpd+Yv6fahEDGGfo4I6hDaX0pc1WfRj1xJH7sd1FkOEXSV1h9cYbhs5TZJUWjQcG2ps&#10;aVVTed5frALzmW5fP2ant5Ncb8PkOztnxh6Ven4alu8gAg3hX3x373Scn77A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OLBVfDAAAA3AAAAA8AAAAAAAAAAAAA&#10;AAAAoQIAAGRycy9kb3ducmV2LnhtbFBLBQYAAAAABAAEAPkAAACRAwAAAAA=&#10;" strokeweight="0"/>
                <v:line id="Line 162" o:spid="_x0000_s1185" style="position:absolute;visibility:visible;mso-wrap-style:square" from="54908,35445" to="54908,35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KdI8MAAADcAAAADwAAAGRycy9kb3ducmV2LnhtbERPS2vCQBC+F/oflin0phuljWnqGkQU&#10;7a31AT0O2WmymJ0N2TWm/94tCL3Nx/eceTHYRvTUeeNYwWScgCAunTZcKTgeNqMMhA/IGhvHpOCX&#10;PBSLx4c55tpd+Yv6fahEDGGfo4I6hDaX0pc1WfRj1xJH7sd1FkOEXSV1h9cYbhs5TZJUWjQcG2ps&#10;aVVTed5frALzmW5fP2ant5Ncb8PkOztnxh6Ven4alu8gAg3hX3x373Scn77A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xinSPDAAAA3AAAAA8AAAAAAAAAAAAA&#10;AAAAoQIAAGRycy9kb3ducmV2LnhtbFBLBQYAAAAABAAEAPkAAACRAwAAAAA=&#10;" strokeweight="0"/>
                <v:line id="Line 163" o:spid="_x0000_s1186" style="position:absolute;visibility:visible;mso-wrap-style:square" from="54825,35445" to="55251,354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y44uMMAAADcAAAADwAAAGRycy9kb3ducmV2LnhtbERPS2vCQBC+F/wPyxS81Y0F05i6ESmK&#10;emt9QI9Ddposyc6G7Krx37uFQm/z8T1nsRxsK67Ue+NYwXSSgCAunTZcKTgdNy8ZCB+QNbaOScGd&#10;PCyL0dMCc+1u/EXXQ6hEDGGfo4I6hC6X0pc1WfQT1xFH7sf1FkOEfSV1j7cYblv5miSptGg4NtTY&#10;0UdNZXO4WAXmM93O9m/n+Vmut2H6nTWZsSelxs/D6h1EoCH8i//cOx3npzP4fSZeII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MuOLjDAAAA3AAAAA8AAAAAAAAAAAAA&#10;AAAAoQIAAGRycy9kb3ducmV2LnhtbFBLBQYAAAAABAAEAPkAAACRAwAAAAA=&#10;" strokeweight="0"/>
                <v:line id="Line 164" o:spid="_x0000_s1187" style="position:absolute;visibility:visible;mso-wrap-style:square" from="54825,35528" to="55251,355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/ymz8IAAADcAAAADwAAAGRycy9kb3ducmV2LnhtbERPS2vCQBC+F/wPywi91Y2FpjG6EZGK&#10;7a2+wOOQHZMl2dmQXTX9991Cwdt8fM9ZLAfbihv13jhWMJ0kIIhLpw1XCo6HzUsGwgdkja1jUvBD&#10;HpbF6GmBuXZ33tFtHyoRQ9jnqKAOocul9GVNFv3EdcSRu7jeYoiwr6Tu8R7DbStfkySVFg3Hhho7&#10;WtdUNvurVWC+0+3b1/tpdpIf2zA9Z01m7FGp5/GwmoMINISH+N/9qeP8NIW/Z+IFsvg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/ymz8IAAADcAAAADwAAAAAAAAAAAAAA&#10;AAChAgAAZHJzL2Rvd25yZXYueG1sUEsFBgAAAAAEAAQA+QAAAJADAAAAAA==&#10;" strokeweight="0"/>
                <v:line id="Line 165" o:spid="_x0000_s1188" style="position:absolute;visibility:visible;mso-wrap-style:square" from="54825,35445" to="54825,35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ADVM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ywA1TDAAAA3AAAAA8AAAAAAAAAAAAA&#10;AAAAoQIAAGRycy9kb3ducmV2LnhtbFBLBQYAAAAABAAEAPkAAACRAwAAAAA=&#10;" strokeweight="0"/>
                <v:line id="Line 166" o:spid="_x0000_s1189" style="position:absolute;flip:x;visibility:visible;mso-wrap-style:square" from="54825,35445" to="55251,354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8uk48cAAADcAAAADwAAAGRycy9kb3ducmV2LnhtbESPQU8CMRCF7yb+h2ZIvEkXD2gWCiEY&#10;jTFRA8qB27Addjdsp5u2sPXfOwcTbjN5b977Zr7MrlMXCrH1bGAyLkARV962XBv4+X65fwIVE7LF&#10;zjMZ+KUIy8XtzRxL6wfe0GWbaiUhHEs00KTUl1rHqiGHcex7YtGOPjhMsoZa24CDhLtOPxTFVDts&#10;WRoa7GndUHXanp2BzecjH8LrOZ/yYfj42u/q993zypi7UV7NQCXK6Wr+v36zgj8VWnlGJt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zy6TjxwAAANwAAAAPAAAAAAAA&#10;AAAAAAAAAKECAABkcnMvZG93bnJldi54bWxQSwUGAAAAAAQABAD5AAAAlQMAAAAA&#10;" strokeweight="0"/>
                <v:line id="Line 167" o:spid="_x0000_s1190" style="position:absolute;visibility:visible;mso-wrap-style:square" from="54908,35528" to="55333,35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IbnfcMAAADcAAAADwAAAGRycy9kb3ducmV2LnhtbERPTWvCQBC9F/oflin01mz0EGzMKmIs&#10;tD0UTEPPY3ZMotnZkN1q8u/dQsHbPN7nZOvRdOJCg2stK5hFMQjiyuqWawXl99vLAoTzyBo7y6Rg&#10;Igfr1eNDhqm2V97TpfC1CCHsUlTQeN+nUrqqIYMusj1x4I52MOgDHGqpB7yGcNPJeRwn0mDLoaHB&#10;nrYNVefi1yg47PY/02fZTvmH31JVjPmX3JyUen4aN0sQnkZ/F/+733WYn7zC3zPhArm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CG533DAAAA3AAAAA8AAAAAAAAAAAAA&#10;AAAAoQIAAGRycy9kb3ducmV2LnhtbFBLBQYAAAAABAAEAPkAAACRAwAAAAA=&#10;" strokeweight=".00075mm"/>
                <v:line id="Line 168" o:spid="_x0000_s1191" style="position:absolute;flip:x y;visibility:visible;mso-wrap-style:square" from="54908,35528" to="55333,35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2yMsQAAADcAAAADwAAAGRycy9kb3ducmV2LnhtbESPQWsCMRCF7wX/Qxihl1KztaBlaxQR&#10;LdJb1/Y+bKabxWSyJKmu/75zKPQ2w3vz3jerzRi8ulDKfWQDT7MKFHEbbc+dgc/T4fEFVC7IFn1k&#10;MnCjDJv15G6FtY1X/qBLUzolIZxrNOBKGWqtc+soYJ7FgVi075gCFllTp23Cq4QHr+dVtdABe5YG&#10;hwPtHLXn5icYeF5+nY5n/+DeDzm4/Ztv2kW6GXM/HbevoAqN5d/8d320gr8UfHlGJtD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PbIyxAAAANwAAAAPAAAAAAAAAAAA&#10;AAAAAKECAABkcnMvZG93bnJldi54bWxQSwUGAAAAAAQABAD5AAAAkgMAAAAA&#10;" strokeweight="0"/>
                <v:line id="Line 169" o:spid="_x0000_s1192" style="position:absolute;flip:x y;visibility:visible;mso-wrap-style:square" from="54908,35445" to="55333,35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3EXqcAAAADcAAAADwAAAGRycy9kb3ducmV2LnhtbERPTWsCMRC9C/0PYQpepGa1oGVrlFJU&#10;xFtXvQ+b6WYxmSxJ1PXfm4LQ2zze5yxWvbPiSiG2nhVMxgUI4trrlhsFx8Pm7QNETMgarWdScKcI&#10;q+XLYIGl9jf+oWuVGpFDOJaowKTUlVLG2pDDOPYdceZ+fXCYMgyN1AFvOdxZOS2KmXTYcm4w2NG3&#10;ofpcXZyC9/npsDvbkdlvojPrra3qWbgrNXztvz5BJOrTv/jp3uk8fz6Bv2fyBXL5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9xF6nAAAAA3AAAAA8AAAAAAAAAAAAAAAAA&#10;oQIAAGRycy9kb3ducmV2LnhtbFBLBQYAAAAABAAEAPkAAACOAwAAAAA=&#10;" strokeweight="0"/>
                <v:line id="Line 170" o:spid="_x0000_s1193" style="position:absolute;flip:x y;visibility:visible;mso-wrap-style:square" from="54908,35528" to="55333,35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6OJ3sAAAADcAAAADwAAAGRycy9kb3ducmV2LnhtbERPTWsCMRC9C/0PYQpepGa1oGVrlFJU&#10;xFtXvQ+b6WYxmSxJ1PXfm4LQ2zze5yxWvbPiSiG2nhVMxgUI4trrlhsFx8Pm7QNETMgarWdScKcI&#10;q+XLYIGl9jf+oWuVGpFDOJaowKTUlVLG2pDDOPYdceZ+fXCYMgyN1AFvOdxZOS2KmXTYcm4w2NG3&#10;ofpcXZyC9/npsDvbkdlvojPrra3qWbgrNXztvz5BJOrTv/jp3uk8fz6Fv2fyBXL5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+jid7AAAAA3AAAAA8AAAAAAAAAAAAAAAAA&#10;oQIAAGRycy9kb3ducmV2LnhtbFBLBQYAAAAABAAEAPkAAACOAwAAAAA=&#10;" strokeweight="0"/>
                <v:line id="Line 171" o:spid="_x0000_s1194" style="position:absolute;flip:x y;visibility:visible;mso-wrap-style:square" from="54908,35528" to="55333,35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8sRcAAAADcAAAADwAAAGRycy9kb3ducmV2LnhtbERPTWsCMRC9F/ofwhS8lJpVQcvWKCIq&#10;4q2r3ofNdLOYTJYk6vrvm4LQ2zze58yXvbPiRiG2nhWMhgUI4trrlhsFp+P24xNETMgarWdS8KAI&#10;y8XryxxL7e/8TbcqNSKHcCxRgUmpK6WMtSGHceg74sz9+OAwZRgaqQPec7izclwUU+mw5dxgsKO1&#10;ofpSXZ2Cyex83F/suzlsozObna3qaXgoNXjrV18gEvXpX/x073WeP5vA3zP5Arn4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DvLEXAAAAA3AAAAA8AAAAAAAAAAAAAAAAA&#10;oQIAAGRycy9kb3ducmV2LnhtbFBLBQYAAAAABAAEAPkAAACOAwAAAAA=&#10;" strokeweight="0"/>
                <v:line id="Line 172" o:spid="_x0000_s1195" style="position:absolute;flip:x y;visibility:visible;mso-wrap-style:square" from="54825,35528" to="55333,360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wa0McEAAADcAAAADwAAAGRycy9kb3ducmV2LnhtbERPTWsCMRC9F/ofwgi9FM22llVWo5RS&#10;RXrrWu/DZtwsJpMlSXX990Yo9DaP9znL9eCsOFOInWcFL5MCBHHjdcetgp/9ZjwHEROyRuuZFFwp&#10;wnr1+LDESvsLf9O5Tq3IIRwrVGBS6ispY2PIYZz4njhzRx8cpgxDK3XASw53Vr4WRSkddpwbDPb0&#10;Yag51b9OwXR22O9O9tl8baIzn1tbN2W4KvU0Gt4XIBIN6V/8597pPH/2Bvdn8gVyd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fBrQxwQAAANwAAAAPAAAAAAAAAAAAAAAA&#10;AKECAABkcnMvZG93bnJldi54bWxQSwUGAAAAAAQABAD5AAAAjwMAAAAA&#10;" strokeweight="0"/>
                <v:line id="Line 173" o:spid="_x0000_s1196" style="position:absolute;flip:x y;visibility:visible;mso-wrap-style:square" from="54997,35528" to="55422,35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oRqsEAAADcAAAADwAAAGRycy9kb3ducmV2LnhtbERPTWsCMRC9F/ofwgi9FM220lVWo5RS&#10;RXrrWu/DZtwsJpMlSXX990Yo9DaP9znL9eCsOFOInWcFL5MCBHHjdcetgp/9ZjwHEROyRuuZFFwp&#10;wnr1+LDESvsLf9O5Tq3IIRwrVGBS6ispY2PIYZz4njhzRx8cpgxDK3XASw53Vr4WRSkddpwbDPb0&#10;Yag51b9OwXR22O9O9tl8baIzn1tbN2W4KvU0Gt4XIBIN6V/8597pPH/2Bvdn8gVyd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wShGqwQAAANwAAAAPAAAAAAAAAAAAAAAA&#10;AKECAABkcnMvZG93bnJldi54bWxQSwUGAAAAAAQABAD5AAAAjwMAAAAA&#10;" strokeweight="0"/>
                <v:line id="Line 174" o:spid="_x0000_s1197" style="position:absolute;visibility:visible;mso-wrap-style:square" from="54825,35445" to="54825,35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UwEs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YlMBLDAAAA3AAAAA8AAAAAAAAAAAAA&#10;AAAAoQIAAGRycy9kb3ducmV2LnhtbFBLBQYAAAAABAAEAPkAAACRAwAAAAA=&#10;" strokeweight="0"/>
                <v:line id="Line 175" o:spid="_x0000_s1198" style="position:absolute;visibility:visible;mso-wrap-style:square" from="54825,35445" to="55251,354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WmVicMAAADcAAAADwAAAGRycy9kb3ducmV2LnhtbERPS2vCQBC+F/wPywi91Y2CJkY3IlKx&#10;vbU+wOOQHZMl2dmQ3Wr677uFQm/z8T1nvRlsK+7Ue+NYwXSSgCAunTZcKTif9i8ZCB+QNbaOScE3&#10;edgUo6c15to9+JPux1CJGMI+RwV1CF0upS9rsugnriOO3M31FkOEfSV1j48Ybls5S5KFtGg4NtTY&#10;0a6msjl+WQXmY3GYv6eX5UW+HsL0mjWZsWelnsfDdgUi0BD+xX/uNx3n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lplYnDAAAA3AAAAA8AAAAAAAAAAAAA&#10;AAAAoQIAAGRycy9kb3ducmV2LnhtbFBLBQYAAAAABAAEAPkAAACRAwAAAAA=&#10;" strokeweight="0"/>
                <v:rect id="Rectangle 176" o:spid="_x0000_s1199" style="position:absolute;left:47269;top:32899;width:473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vAlcMA&#10;AADcAAAADwAAAGRycy9kb3ducmV2LnhtbESPT2sCMRDF70K/Q5hCb5qthypbo5SCoMWLqx9g2Mz+&#10;oclkSVJ3/fadg+Bthvfmvd9sdpN36kYx9YENvC8KUMR1sD23Bq6X/XwNKmVkiy4wGbhTgt32ZbbB&#10;0oaRz3SrcqskhFOJBrqch1LrVHfkMS3CQCxaE6LHLGtstY04Srh3elkUH9pjz9LQ4UDfHdW/1Z83&#10;oC/VflxXLhbhZ9mc3PFwbigY8/Y6fX2CyjTlp/lxfbCCvxJaeUYm0N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mvAlcMAAADcAAAADwAAAAAAAAAAAAAAAACYAgAAZHJzL2Rv&#10;d25yZXYueG1sUEsFBgAAAAAEAAQA9QAAAIgDAAAAAA==&#10;" filled="f" stroked="f">
                  <v:textbox style="mso-fit-shape-to-text:t" inset="0,0,0,0">
                    <w:txbxContent>
                      <w:p w:rsidR="00524A64" w:rsidRDefault="00524A64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177" o:spid="_x0000_s1200" style="position:absolute;visibility:visible;mso-wrap-style:square" from="32588,11531" to="39122,160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Wdw4MMAAADcAAAADwAAAGRycy9kb3ducmV2LnhtbERPzYrCMBC+C/sOYRb2pul6WLVrFHER&#10;BEGw+gCzzdhWm0ltYlt9eiMI3ubj+53pvDOlaKh2hWUF34MIBHFqdcGZgsN+1R+DcB5ZY2mZFNzI&#10;wXz20ZtirG3LO2oSn4kQwi5GBbn3VSylS3My6Aa2Ig7c0dYGfYB1JnWNbQg3pRxG0Y80WHBoyLGi&#10;ZU7pObkaBX/t6bK5rNr/yXJ8Tu7r/bZJTlulvj67xS8IT51/i1/utQ7zRxN4PhMukLM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VncODDAAAA3AAAAA8AAAAAAAAAAAAA&#10;AAAAoQIAAGRycy9kb3ducmV2LnhtbFBLBQYAAAAABAAEAPkAAACRAwAAAAA=&#10;" strokecolor="#903" strokeweight="36e-5mm">
                  <v:stroke dashstyle="1 1"/>
                </v:line>
                <v:line id="Line 178" o:spid="_x0000_s1201" style="position:absolute;flip:x y;visibility:visible;mso-wrap-style:square" from="38360,15944" to="39122,160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f8n8MAAADcAAAADwAAAGRycy9kb3ducmV2LnhtbESPT0/DMAzF70h8h8iTuLF0II2uLJvG&#10;pAmuDMTZStw/WuJUTWi7bz8fkLjZes/v/bzdz8GrkYbURTawWhagiG10HTcGvr9OjyWolJEd+shk&#10;4EoJ9rv7uy1WLk78SeM5N0pCOFVooM25r7ROtqWAaRl7YtHqOATMsg6NdgNOEh68fiqKtQ7YsTS0&#10;2NOxJXs5/wYDoy9fNvbidf/zVut1fXieNvbdmIfFfHgFlWnO/+a/6w8n+KXgyzMygd7d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gX/J/DAAAA3AAAAA8AAAAAAAAAAAAA&#10;AAAAoQIAAGRycy9kb3ducmV2LnhtbFBLBQYAAAAABAAEAPkAAACRAwAAAAA=&#10;" strokecolor="#903" strokeweight="36e-5mm"/>
                <v:line id="Line 179" o:spid="_x0000_s1202" style="position:absolute;flip:x y;visibility:visible;mso-wrap-style:square" from="38785,15347" to="39122,160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1tZBMAAAADcAAAADwAAAGRycy9kb3ducmV2LnhtbERPS2sCMRC+F/wPYQRvNWsFu26NYgWx&#10;19rS85DMPjCZLJu4u/57UxC8zcf3nM1udFb01IXGs4LFPANBrL1puFLw+3N8zUGEiGzQeiYFNwqw&#10;205eNlgYP/A39edYiRTCoUAFdYxtIWXQNTkMc98SJ670ncOYYFdJ0+GQwp2Vb1m2kg4bTg01tnSo&#10;SV/OV6egt/n7Wl+sbP8+S7kq98thrU9Kzabj/gNEpDE+xQ/3l0nz8wX8P5MukNs7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dbWQTAAAAA3AAAAA8AAAAAAAAAAAAAAAAA&#10;oQIAAGRycy9kb3ducmV2LnhtbFBLBQYAAAAABAAEAPkAAACOAwAAAAA=&#10;" strokecolor="#903" strokeweight="36e-5mm"/>
                <v:rect id="Rectangle 180" o:spid="_x0000_s1203" style="position:absolute;left:37172;top:11360;width:487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aHWL8A&#10;AADcAAAADwAAAGRycy9kb3ducmV2LnhtbERPzYrCMBC+L/gOYQRva7o9SKlGkQVBFy/WfYChmf5g&#10;MilJtN23N4Kwt/n4fmezm6wRD/Khd6zga5mBIK6d7rlV8Hs9fBYgQkTWaByTgj8KsNvOPjZYajfy&#10;hR5VbEUK4VCigi7GoZQy1B1ZDEs3ECeucd5iTNC3UnscU7g1Ms+ylbTYc2rocKDvjupbdbcK5LU6&#10;jEVlfOZ+8uZsTsdLQ06pxXzar0FEmuK/+O0+6jS/yOH1TLpAbp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VodYvwAAANwAAAAPAAAAAAAAAAAAAAAAAJgCAABkcnMvZG93bnJl&#10;di54bWxQSwUGAAAAAAQABAD1AAAAhAMAAAAA&#10;" filled="f" stroked="f">
                  <v:textbox style="mso-fit-shape-to-text:t" inset="0,0,0,0">
                    <w:txbxContent>
                      <w:p w:rsidR="00524A64" w:rsidRDefault="00524A64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181" o:spid="_x0000_s1204" style="position:absolute;visibility:visible;mso-wrap-style:square" from="44469,11449" to="44640,153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Vo3LcMAAADcAAAADwAAAGRycy9kb3ducmV2LnhtbERP22rCQBB9L/gPywi+1Y0VSoyuIoog&#10;CEKjHzBmxySanY3ZbRL79d1Cwbc5nOssVr2pREuNKy0rmIwjEMSZ1SXnCs6n3XsMwnlkjZVlUvAk&#10;B6vl4G2BibYdf1Gb+lyEEHYJKii8rxMpXVaQQTe2NXHgrrYx6ANscqkb7EK4qeRHFH1KgyWHhgJr&#10;2hSU3dNvo2Db3R6Hx667zDbxPf3Zn45tejsqNRr26zkIT71/if/dex3mx1P4eyZcIJ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FaNy3DAAAA3AAAAA8AAAAAAAAAAAAA&#10;AAAAoQIAAGRycy9kb3ducmV2LnhtbFBLBQYAAAAABAAEAPkAAACRAwAAAAA=&#10;" strokecolor="#903" strokeweight="36e-5mm">
                  <v:stroke dashstyle="1 1"/>
                </v:line>
                <v:line id="Line 182" o:spid="_x0000_s1205" style="position:absolute;flip:x y;visibility:visible;mso-wrap-style:square" from="44303,14668" to="44640,153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yz6nMEAAADcAAAADwAAAGRycy9kb3ducmV2LnhtbERPS2sCMRC+F/wPYQRvNVstdt0axRbE&#10;XrstPQ/J7AOTybKJu+u/N4VCb/PxPWd3mJwVA/Wh9azgaZmBINbetFwr+P46PeYgQkQ2aD2TghsF&#10;OOxnDzssjB/5k4Yy1iKFcChQQRNjV0gZdEMOw9J3xImrfO8wJtjX0vQ4pnBn5SrLNtJhy6mhwY7e&#10;G9KX8uoUDDZ/2eqLld3PWyU31XE9bvVZqcV8Or6CiDTFf/Gf+8Ok+fkz/D6TLpD7O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LPqcwQAAANwAAAAPAAAAAAAAAAAAAAAA&#10;AKECAABkcnMvZG93bnJldi54bWxQSwUGAAAAAAQABAD5AAAAjwMAAAAA&#10;" strokecolor="#903" strokeweight="36e-5mm"/>
                <v:line id="Line 183" o:spid="_x0000_s1206" style="position:absolute;flip:y;visibility:visible;mso-wrap-style:square" from="44640,14668" to="44983,153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Pics8EAAADcAAAADwAAAGRycy9kb3ducmV2LnhtbERPS2vCQBC+F/wPywi91Y2BlCW6ighC&#10;6a2xUL0N2TEJZmdjdpvHv+8WCr3Nx/ec7X6yrRio941jDetVAoK4dKbhSsPn+fSiQPiAbLB1TBpm&#10;8rDfLZ62mBs38gcNRahEDGGfo4Y6hC6X0pc1WfQr1xFH7uZ6iyHCvpKmxzGG21amSfIqLTYcG2rs&#10;6FhTeS++rYavMM+Zmsy5mK+P94NRTpn0ovXzcjpsQASawr/4z/1m4nyVwe8z8QK5+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A+JyzwQAAANwAAAAPAAAAAAAAAAAAAAAA&#10;AKECAABkcnMvZG93bnJldi54bWxQSwUGAAAAAAQABAD5AAAAjwMAAAAA&#10;" strokecolor="#903" strokeweight="36e-5mm"/>
                <v:rect id="Rectangle 184" o:spid="_x0000_s1207" style="position:absolute;left:44983;top:12719;width:487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2BW74A&#10;AADcAAAADwAAAGRycy9kb3ducmV2LnhtbERPzYrCMBC+L/gOYYS9rakepHSNIoKgsherDzA00x82&#10;mZQk2vr2RhC8zcf3O6vNaI24kw+dYwXzWQaCuHK640bB9bL/yUGEiKzROCYFDwqwWU++VlhoN/CZ&#10;7mVsRArhUKCCNsa+kDJULVkMM9cTJ6523mJM0DdSexxSuDVykWVLabHj1NBiT7uWqv/yZhXIS7kf&#10;8tL4zJ0W9Z85Hs41OaW+p+P2F0SkMX7Eb/dBp/n5El7PpAvk+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VtgVu+AAAA3AAAAA8AAAAAAAAAAAAAAAAAmAIAAGRycy9kb3ducmV2&#10;LnhtbFBLBQYAAAAABAAEAPUAAACDAwAAAAA=&#10;" filled="f" stroked="f">
                  <v:textbox style="mso-fit-shape-to-text:t" inset="0,0,0,0">
                    <w:txbxContent>
                      <w:p w:rsidR="00524A64" w:rsidRDefault="00524A64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08531B" w:rsidRDefault="0008531B" w:rsidP="0008531B">
      <w:pPr>
        <w:widowControl w:val="0"/>
        <w:jc w:val="center"/>
        <w:rPr>
          <w:rFonts w:cs="Arial"/>
        </w:rPr>
      </w:pPr>
    </w:p>
    <w:p w:rsidR="0008531B" w:rsidRDefault="0008531B" w:rsidP="0008531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762069"/>
      <w:r>
        <w:lastRenderedPageBreak/>
        <w:t>Casos de Uso</w:t>
      </w:r>
      <w:bookmarkEnd w:id="9"/>
    </w:p>
    <w:p w:rsidR="0008531B" w:rsidRDefault="0008531B" w:rsidP="0008531B">
      <w:pPr>
        <w:pStyle w:val="Ttulo2"/>
      </w:pPr>
      <w:r>
        <w:rPr>
          <w:vanish/>
        </w:rPr>
        <w:t xml:space="preserve">UCS299 </w:t>
      </w:r>
      <w:bookmarkStart w:id="10" w:name="_Toc404762070"/>
      <w:r>
        <w:t>Incluir Parâmetro de Quadro Lotacional de Cargo Efetivo do Órgão</w:t>
      </w:r>
      <w:bookmarkEnd w:id="10"/>
      <w:r>
        <w:t> </w:t>
      </w:r>
    </w:p>
    <w:p w:rsidR="0008531B" w:rsidRDefault="0008531B" w:rsidP="0008531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1" w:name="_Toc404762071"/>
      <w:r>
        <w:t>Fluxo Básico</w:t>
      </w:r>
      <w:bookmarkEnd w:id="11"/>
    </w:p>
    <w:p w:rsidR="0008531B" w:rsidRDefault="0008531B" w:rsidP="0008531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a funcionalidade de manutenção de parâmetro de quadro </w:t>
      </w:r>
      <w:proofErr w:type="spellStart"/>
      <w:r>
        <w:t>lotacional</w:t>
      </w:r>
      <w:proofErr w:type="spellEnd"/>
      <w:r>
        <w:t xml:space="preserve"> de cargo efetivo do Órgão.</w:t>
      </w:r>
    </w:p>
    <w:p w:rsidR="0008531B" w:rsidRDefault="0008531B" w:rsidP="0008531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informa a carreira.  </w:t>
      </w:r>
    </w:p>
    <w:p w:rsidR="0008531B" w:rsidRDefault="0008531B" w:rsidP="0008531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Caso o sistema verificar que não existem parâmetros de cargo efetivo no órgão para esta carreira, o campo “Tipo de item de carreira para ocupação de vagas” é preenchido com os valores, de tipos de itens de carreira que a estrutura da carreira contém. Pode ser uma ou mais dessas: “Grupo ocupacional”, “Cargo”, “Classe”, “Competência” e “Especialidade”.</w:t>
      </w:r>
    </w:p>
    <w:p w:rsidR="0008531B" w:rsidRDefault="0008531B" w:rsidP="0008531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Caso o sistema verificar que existem parâmetros de cargo efetivo no órgão para esta carreira, o sistema preenche o campo “Tipo de item de carreira para ocupação de vagas” com o valor previamente definido para esta carreira, e desabilita-o para edição, ou seja, fica somente leitura. </w:t>
      </w:r>
    </w:p>
    <w:p w:rsidR="0008531B" w:rsidRDefault="0008531B" w:rsidP="0008531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recupera todos os itens de carreira para a carreira selecionada, que têm o tipo de item de carreira igual ao campo “Tipo de item de carreira para ocupação de vagas”, e também o valor “TODOS”. Caso existam parâmetros para esta carreira (item 4.1.1.4), o sistema só recupera aqueles itens de carreira que não possuem</w:t>
      </w:r>
      <w:proofErr w:type="gramStart"/>
      <w:r>
        <w:t xml:space="preserve">  </w:t>
      </w:r>
      <w:proofErr w:type="gramEnd"/>
      <w:r>
        <w:t>parâmetros.</w:t>
      </w:r>
    </w:p>
    <w:p w:rsidR="0008531B" w:rsidRDefault="0008531B" w:rsidP="0008531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restantes e submete a operação.</w:t>
      </w:r>
    </w:p>
    <w:p w:rsidR="0008531B" w:rsidRDefault="0008531B" w:rsidP="0008531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Caso o ator indique que deseja incluir o mesmo parâmetro para “TODOS” os itens de carreira, o sistema deve incluir um registro de parâmetro para cada item de carreira. Caso escolha um item de carreira, o sistema deve apenas incluir um registro.</w:t>
      </w:r>
    </w:p>
    <w:p w:rsidR="0008531B" w:rsidRDefault="0008531B" w:rsidP="0008531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08531B" w:rsidRDefault="0008531B" w:rsidP="0008531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2" w:name="_Toc404762072"/>
      <w:r>
        <w:t>Exceções</w:t>
      </w:r>
      <w:bookmarkEnd w:id="12"/>
    </w:p>
    <w:p w:rsidR="0008531B" w:rsidRDefault="0008531B" w:rsidP="0008531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incluir parâmetro para item de </w:t>
      </w:r>
      <w:proofErr w:type="gramStart"/>
      <w:r>
        <w:t>carreira já cadastrado</w:t>
      </w:r>
      <w:proofErr w:type="gramEnd"/>
      <w:r>
        <w:t xml:space="preserve">, e vigente (data inicial menor ou igual a data atual e data final maior que data atual). 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 xml:space="preserve">&gt;."). </w:t>
      </w:r>
    </w:p>
    <w:p w:rsidR="0008531B" w:rsidRDefault="0008531B" w:rsidP="0008531B">
      <w:pPr>
        <w:pStyle w:val="Ttulo4"/>
        <w:numPr>
          <w:ilvl w:val="0"/>
          <w:numId w:val="0"/>
        </w:numPr>
        <w:ind w:left="1080"/>
      </w:pPr>
    </w:p>
    <w:p w:rsidR="0008531B" w:rsidRDefault="0008531B" w:rsidP="0008531B">
      <w:pPr>
        <w:pStyle w:val="Ttulo2"/>
      </w:pPr>
      <w:r>
        <w:rPr>
          <w:vanish/>
        </w:rPr>
        <w:t xml:space="preserve">UCS300 </w:t>
      </w:r>
      <w:bookmarkStart w:id="13" w:name="_Toc404762073"/>
      <w:r>
        <w:t>Alterar Parâmetro de Quadro Lotacional de Cargo Efetivo do Órgão</w:t>
      </w:r>
      <w:bookmarkEnd w:id="13"/>
      <w:r>
        <w:t> </w:t>
      </w:r>
    </w:p>
    <w:p w:rsidR="0008531B" w:rsidRDefault="0008531B" w:rsidP="0008531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4" w:name="_Toc404762074"/>
      <w:r>
        <w:t>Fluxo Básico</w:t>
      </w:r>
      <w:bookmarkEnd w:id="14"/>
    </w:p>
    <w:p w:rsidR="0008531B" w:rsidRDefault="0008531B" w:rsidP="0008531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a funcionalidade de manutenção de parâmetro de quadro </w:t>
      </w:r>
      <w:proofErr w:type="spellStart"/>
      <w:r>
        <w:t>lotacional</w:t>
      </w:r>
      <w:proofErr w:type="spellEnd"/>
      <w:r>
        <w:t xml:space="preserve"> de cargo efetivo do Órgão, e seleciona um item para alteração.</w:t>
      </w:r>
    </w:p>
    <w:p w:rsidR="0008531B" w:rsidRDefault="0008531B" w:rsidP="0008531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a informações dos parâmetros de quadro </w:t>
      </w:r>
      <w:proofErr w:type="spellStart"/>
      <w:r>
        <w:t>lotacional</w:t>
      </w:r>
      <w:proofErr w:type="spellEnd"/>
      <w:r>
        <w:t xml:space="preserve"> de cargo efetivo do órgão.</w:t>
      </w:r>
    </w:p>
    <w:p w:rsidR="0008531B" w:rsidRDefault="0008531B" w:rsidP="0008531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08531B" w:rsidRDefault="0008531B" w:rsidP="0008531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duplica o registro atual, informando os dados atualizados pelo ator.</w:t>
      </w:r>
    </w:p>
    <w:p w:rsidR="0008531B" w:rsidRDefault="0008531B" w:rsidP="0008531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finaliza a vigência do registro atual, indicando para a data final a data atual menos “um” dia, e indica a data final nula para o novo registro.</w:t>
      </w:r>
    </w:p>
    <w:p w:rsidR="0008531B" w:rsidRDefault="0008531B" w:rsidP="0008531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08531B" w:rsidRDefault="0008531B" w:rsidP="0008531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762075"/>
      <w:r>
        <w:t>Exceções</w:t>
      </w:r>
      <w:bookmarkEnd w:id="15"/>
    </w:p>
    <w:p w:rsidR="0008531B" w:rsidRDefault="0008531B" w:rsidP="0008531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alterar a data inicial da vigência, quando informada que a vigência é de continuação. O sistema exibe a mensagem MSG0612 ("A data inicial da vigência não deve ser alterada quando a opção de continuar alteração é selecionada."</w:t>
      </w:r>
      <w:proofErr w:type="gramStart"/>
      <w:r>
        <w:t>)</w:t>
      </w:r>
      <w:proofErr w:type="gramEnd"/>
    </w:p>
    <w:p w:rsidR="0008531B" w:rsidRDefault="0008531B" w:rsidP="0008531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informar data inicial da vigência menor que a data final de uma vigência anterior. O sistema exibe a mensagem</w:t>
      </w:r>
      <w:proofErr w:type="gramStart"/>
      <w:r>
        <w:t xml:space="preserve">  </w:t>
      </w:r>
      <w:proofErr w:type="gramEnd"/>
      <w:r>
        <w:t>MSG0596 ("A data inicial da vigência deve ser maior que a data final da vigência da anterior.")</w:t>
      </w:r>
    </w:p>
    <w:p w:rsidR="0008531B" w:rsidRDefault="0008531B" w:rsidP="0008531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informar data inicial da vigência menor que a data atual. O sistema exibe a mensagem</w:t>
      </w:r>
      <w:proofErr w:type="gramStart"/>
      <w:r>
        <w:t xml:space="preserve">  </w:t>
      </w:r>
      <w:proofErr w:type="gramEnd"/>
      <w:r>
        <w:t>MSG0763 ("&lt;</w:t>
      </w:r>
      <w:proofErr w:type="spellStart"/>
      <w:r>
        <w:t>nome_do_campo</w:t>
      </w:r>
      <w:proofErr w:type="spellEnd"/>
      <w:r>
        <w:t>&gt; precisa ser maior ou igual que data atual.")</w:t>
      </w:r>
    </w:p>
    <w:p w:rsidR="0008531B" w:rsidRDefault="0008531B" w:rsidP="0008531B">
      <w:pPr>
        <w:pStyle w:val="Ttulo4"/>
        <w:numPr>
          <w:ilvl w:val="0"/>
          <w:numId w:val="0"/>
        </w:numPr>
        <w:ind w:left="1080"/>
      </w:pPr>
    </w:p>
    <w:p w:rsidR="0008531B" w:rsidRDefault="0008531B" w:rsidP="0008531B">
      <w:pPr>
        <w:pStyle w:val="Recuodecorpodetexto"/>
      </w:pPr>
    </w:p>
    <w:p w:rsidR="0008531B" w:rsidRDefault="0008531B" w:rsidP="0008531B">
      <w:pPr>
        <w:pStyle w:val="Recuodecorpodetexto"/>
      </w:pPr>
    </w:p>
    <w:p w:rsidR="0008531B" w:rsidRDefault="0008531B" w:rsidP="0008531B">
      <w:pPr>
        <w:pStyle w:val="Ttulo2"/>
      </w:pPr>
      <w:r>
        <w:rPr>
          <w:vanish/>
        </w:rPr>
        <w:t xml:space="preserve">UCS339 </w:t>
      </w:r>
      <w:bookmarkStart w:id="16" w:name="_Toc404762076"/>
      <w:r>
        <w:t>Alterar Tipo de Item de Carreira para Controle de Ocupação</w:t>
      </w:r>
      <w:bookmarkEnd w:id="16"/>
      <w:r>
        <w:t> </w:t>
      </w:r>
    </w:p>
    <w:p w:rsidR="0008531B" w:rsidRPr="0008531B" w:rsidRDefault="0008531B" w:rsidP="0008531B">
      <w:pPr>
        <w:pStyle w:val="Recuodecorpodetexto"/>
        <w:rPr>
          <w:color w:val="000080"/>
        </w:rPr>
      </w:pPr>
    </w:p>
    <w:p w:rsidR="0008531B" w:rsidRDefault="0008531B" w:rsidP="0008531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a funcionalidade de manutenção de </w:t>
      </w:r>
      <w:r>
        <w:lastRenderedPageBreak/>
        <w:t xml:space="preserve">parâmetro de quadro </w:t>
      </w:r>
      <w:proofErr w:type="spellStart"/>
      <w:r>
        <w:t>lotacional</w:t>
      </w:r>
      <w:proofErr w:type="spellEnd"/>
      <w:r>
        <w:t xml:space="preserve"> de cargo efetivo do Órgão, e indica que quer alterar tipo de item de carreira para controle de ocupação.</w:t>
      </w:r>
    </w:p>
    <w:p w:rsidR="0008531B" w:rsidRDefault="0008531B" w:rsidP="0008531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recupera a carreira, e o tipo de item de carreira para controle de ocupação, do registro selecionado pelo ator.</w:t>
      </w:r>
    </w:p>
    <w:p w:rsidR="0008531B" w:rsidRDefault="0008531B" w:rsidP="0008531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 novo tipo de item de carreira para controle de ocupação, e os dados restantes.</w:t>
      </w:r>
    </w:p>
    <w:p w:rsidR="0008531B" w:rsidRDefault="0008531B" w:rsidP="0008531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08531B" w:rsidRDefault="0008531B" w:rsidP="0008531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para o ator o pedido de confirmação </w:t>
      </w:r>
      <w:r>
        <w:rPr>
          <w:i/>
          <w:iCs/>
          <w:highlight w:val="yellow"/>
        </w:rPr>
        <w:t>“Deseja realmente alterar o tipo de item de carreira para controle de ocupação? Esta alteração finalizará todas as vigências dos parâmetros dos itens de carreira para esta carreira, e não poderá ser desfeita.”</w:t>
      </w:r>
      <w:r>
        <w:t xml:space="preserve"> Caso negativo, o sistema aborta a operação, caso contrário, continua no próximo passo.</w:t>
      </w:r>
    </w:p>
    <w:p w:rsidR="0008531B" w:rsidRDefault="0008531B" w:rsidP="0008531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recupera todos os parâmetros de itens de carreira da carreira e que são do mesmo tipo de item de carreira recuperado no item 4.3.1.2.</w:t>
      </w:r>
    </w:p>
    <w:p w:rsidR="0008531B" w:rsidRDefault="0008531B" w:rsidP="0008531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altera a data final de vigência, dos itens recuperados no passo anterior, para data inicial de vigência indicada pelo ator, menos “um” dia.</w:t>
      </w:r>
    </w:p>
    <w:p w:rsidR="0008531B" w:rsidRDefault="0008531B" w:rsidP="0008531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 novo registro de parâmetro para a carreira e tipo de item de carreira para controle de ocupação, escolhido pelo ator, com data inicial de vigência informada pelo ator.</w:t>
      </w:r>
    </w:p>
    <w:p w:rsidR="0008531B" w:rsidRDefault="0008531B" w:rsidP="0008531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MSG0051 ("Alteração efetuada com sucesso!"</w:t>
      </w:r>
      <w:proofErr w:type="gramStart"/>
      <w:r>
        <w:t>)</w:t>
      </w:r>
      <w:proofErr w:type="gramEnd"/>
    </w:p>
    <w:p w:rsidR="0008531B" w:rsidRDefault="0008531B" w:rsidP="0008531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7" w:name="_Toc404762077"/>
      <w:r>
        <w:t>Exceções</w:t>
      </w:r>
      <w:bookmarkEnd w:id="17"/>
    </w:p>
    <w:p w:rsidR="0008531B" w:rsidRDefault="0008531B" w:rsidP="0008531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informar data inicial da vigência menor que a data final de uma vigência anterior. O sistema exibe a mensagem</w:t>
      </w:r>
      <w:proofErr w:type="gramStart"/>
      <w:r>
        <w:t xml:space="preserve">  </w:t>
      </w:r>
      <w:proofErr w:type="gramEnd"/>
      <w:r>
        <w:t>MSG0596 ("A data inicial da vigência deve ser maior que a data final da vigência da anterior.")</w:t>
      </w:r>
    </w:p>
    <w:p w:rsidR="0008531B" w:rsidRDefault="0008531B" w:rsidP="0008531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informar data inicial da vigência menor que a data atual. O sistema exibe a mensagem</w:t>
      </w:r>
      <w:proofErr w:type="gramStart"/>
      <w:r>
        <w:t xml:space="preserve">  </w:t>
      </w:r>
      <w:proofErr w:type="gramEnd"/>
      <w:r>
        <w:t>MSG0763 ("&lt;</w:t>
      </w:r>
      <w:proofErr w:type="spellStart"/>
      <w:r>
        <w:t>nome_do_campo</w:t>
      </w:r>
      <w:proofErr w:type="spellEnd"/>
      <w:r>
        <w:t>&gt; precisa ser maior ou igual que data atual.")</w:t>
      </w:r>
    </w:p>
    <w:p w:rsidR="0008531B" w:rsidRDefault="0008531B" w:rsidP="0008531B"/>
    <w:p w:rsidR="0008531B" w:rsidRDefault="0008531B" w:rsidP="0008531B">
      <w:pPr>
        <w:pStyle w:val="Recuodecorpodetexto"/>
      </w:pPr>
    </w:p>
    <w:p w:rsidR="0008531B" w:rsidRDefault="0008531B" w:rsidP="0008531B">
      <w:pPr>
        <w:pStyle w:val="Recuodecorpodetexto"/>
      </w:pPr>
    </w:p>
    <w:p w:rsidR="0008531B" w:rsidRDefault="0008531B" w:rsidP="0008531B">
      <w:pPr>
        <w:pStyle w:val="Ttulo2"/>
      </w:pPr>
      <w:r>
        <w:rPr>
          <w:vanish/>
        </w:rPr>
        <w:t xml:space="preserve">UCS301 </w:t>
      </w:r>
      <w:bookmarkStart w:id="18" w:name="_Toc404762078"/>
      <w:r>
        <w:t>Excluir Parâmetro de Quadro Lotacional de Cargo Efetivo do Órgão</w:t>
      </w:r>
      <w:bookmarkEnd w:id="18"/>
      <w:r>
        <w:t> </w:t>
      </w:r>
    </w:p>
    <w:p w:rsidR="0008531B" w:rsidRDefault="0008531B" w:rsidP="0008531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9" w:name="_Toc404762079"/>
      <w:r>
        <w:t>Fluxo Básico</w:t>
      </w:r>
      <w:bookmarkEnd w:id="19"/>
    </w:p>
    <w:p w:rsidR="0008531B" w:rsidRDefault="0008531B" w:rsidP="0008531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 xml:space="preserve">O ator solicita a funcionalidade de manutenção de parâmetro de quadro </w:t>
      </w:r>
      <w:proofErr w:type="spellStart"/>
      <w:r>
        <w:t>lotacional</w:t>
      </w:r>
      <w:proofErr w:type="spellEnd"/>
      <w:r>
        <w:t xml:space="preserve"> de cargo efetivo do Órgão.</w:t>
      </w:r>
    </w:p>
    <w:p w:rsidR="0008531B" w:rsidRDefault="0008531B" w:rsidP="0008531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08531B" w:rsidRDefault="0008531B" w:rsidP="0008531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verifica que não existe quadro </w:t>
      </w:r>
      <w:proofErr w:type="spellStart"/>
      <w:r>
        <w:t>lotacional</w:t>
      </w:r>
      <w:proofErr w:type="spellEnd"/>
      <w:r>
        <w:t xml:space="preserve"> para a carreira informada, no nível do tipo de item de carreira para ocupação de vagas.</w:t>
      </w:r>
    </w:p>
    <w:p w:rsidR="0008531B" w:rsidRDefault="0008531B" w:rsidP="0008531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08531B" w:rsidRDefault="0008531B" w:rsidP="0008531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0" w:name="_Toc404762080"/>
      <w:r>
        <w:t>Exceções</w:t>
      </w:r>
      <w:bookmarkEnd w:id="20"/>
    </w:p>
    <w:p w:rsidR="0008531B" w:rsidRDefault="0008531B" w:rsidP="0008531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excluir parâmetros de quadro </w:t>
      </w:r>
      <w:proofErr w:type="spellStart"/>
      <w:r>
        <w:t>lotacional</w:t>
      </w:r>
      <w:proofErr w:type="spellEnd"/>
      <w:r>
        <w:t xml:space="preserve"> de cargo efetivo do órgão, quando existir quadro </w:t>
      </w:r>
      <w:proofErr w:type="spellStart"/>
      <w:r>
        <w:t>lotacional</w:t>
      </w:r>
      <w:proofErr w:type="spellEnd"/>
      <w:r>
        <w:t xml:space="preserve"> para a mesma carreira. O sistema exibe a mensagem </w:t>
      </w:r>
      <w:r>
        <w:rPr>
          <w:i/>
          <w:iCs/>
          <w:highlight w:val="yellow"/>
        </w:rPr>
        <w:t xml:space="preserve">“Existe quadro </w:t>
      </w:r>
      <w:proofErr w:type="spellStart"/>
      <w:r>
        <w:rPr>
          <w:i/>
          <w:iCs/>
          <w:highlight w:val="yellow"/>
        </w:rPr>
        <w:t>lotacional</w:t>
      </w:r>
      <w:proofErr w:type="spellEnd"/>
      <w:r>
        <w:rPr>
          <w:i/>
          <w:iCs/>
          <w:highlight w:val="yellow"/>
        </w:rPr>
        <w:t xml:space="preserve"> associado a esses parâmetros.</w:t>
      </w:r>
      <w:proofErr w:type="gramStart"/>
      <w:r>
        <w:rPr>
          <w:i/>
          <w:iCs/>
          <w:highlight w:val="yellow"/>
        </w:rPr>
        <w:t>”</w:t>
      </w:r>
      <w:proofErr w:type="gramEnd"/>
    </w:p>
    <w:p w:rsidR="0008531B" w:rsidRDefault="0008531B" w:rsidP="0008531B">
      <w:pPr>
        <w:pStyle w:val="Recuodecorpodetexto"/>
      </w:pPr>
    </w:p>
    <w:p w:rsidR="0008531B" w:rsidRDefault="0008531B" w:rsidP="0008531B">
      <w:pPr>
        <w:pStyle w:val="Ttulo2"/>
      </w:pPr>
      <w:r>
        <w:rPr>
          <w:vanish/>
        </w:rPr>
        <w:t xml:space="preserve">UCS302 </w:t>
      </w:r>
      <w:bookmarkStart w:id="21" w:name="_Toc404762081"/>
      <w:r>
        <w:t>Listar Parâmetro de Quadro Lotacional de Cargo Efetivo do Órgão</w:t>
      </w:r>
      <w:bookmarkEnd w:id="21"/>
      <w:r>
        <w:t> </w:t>
      </w:r>
    </w:p>
    <w:p w:rsidR="0008531B" w:rsidRDefault="0008531B" w:rsidP="0008531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2" w:name="_Toc404762082"/>
      <w:r>
        <w:t>Fluxo Básico</w:t>
      </w:r>
      <w:bookmarkEnd w:id="22"/>
    </w:p>
    <w:p w:rsidR="0008531B" w:rsidRDefault="0008531B" w:rsidP="0008531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a funcionalidade de manutenção de parâmetro de quadro </w:t>
      </w:r>
      <w:proofErr w:type="spellStart"/>
      <w:r>
        <w:t>lotacional</w:t>
      </w:r>
      <w:proofErr w:type="spellEnd"/>
      <w:r>
        <w:t xml:space="preserve"> de cargo efetivo do Órgão.</w:t>
      </w:r>
    </w:p>
    <w:p w:rsidR="0008531B" w:rsidRDefault="0008531B" w:rsidP="0008531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08531B" w:rsidRDefault="0008531B" w:rsidP="0008531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08531B" w:rsidRDefault="0008531B" w:rsidP="0008531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acordo com os filtros informados.</w:t>
      </w:r>
    </w:p>
    <w:p w:rsidR="0008531B" w:rsidRDefault="0008531B" w:rsidP="0008531B">
      <w:pPr>
        <w:pStyle w:val="Recuodecorpodetexto"/>
      </w:pPr>
    </w:p>
    <w:p w:rsidR="0008531B" w:rsidRDefault="0008531B" w:rsidP="0008531B">
      <w:pPr>
        <w:pStyle w:val="Ttulo2"/>
      </w:pPr>
      <w:bookmarkStart w:id="23" w:name="_Toc404762083"/>
      <w:r>
        <w:t>Exceções comuns aos casos de uso Incluir e Alterar</w:t>
      </w:r>
      <w:bookmarkEnd w:id="23"/>
    </w:p>
    <w:p w:rsidR="0008531B" w:rsidRDefault="0008531B" w:rsidP="0008531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4" w:name="_Toc404762084"/>
      <w:r>
        <w:t>Exceções</w:t>
      </w:r>
      <w:bookmarkEnd w:id="24"/>
    </w:p>
    <w:p w:rsidR="0008531B" w:rsidRDefault="0008531B" w:rsidP="0008531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informar tipo de item de carreira para controle de ocupação, quando não existir em todos os níveis da estrutura de carreira o tipo informado. O sistema exibe a mensagem MSG1029 ("Não foi possível realizar a operação &lt;</w:t>
      </w:r>
      <w:proofErr w:type="spellStart"/>
      <w:r>
        <w:t>nome_operação</w:t>
      </w:r>
      <w:proofErr w:type="spellEnd"/>
      <w:r>
        <w:t xml:space="preserve">&gt;. O tipo de item de carreira não existe em todas as ramificações da estrutura de carreira."). </w:t>
      </w:r>
    </w:p>
    <w:p w:rsidR="0008531B" w:rsidRDefault="0008531B" w:rsidP="0008531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marcar parâmetro “Extinto ao vagar”, e não marcar “Utiliza quadro </w:t>
      </w:r>
      <w:proofErr w:type="spellStart"/>
      <w:r>
        <w:t>lotacional</w:t>
      </w:r>
      <w:proofErr w:type="spellEnd"/>
      <w:r>
        <w:t xml:space="preserve">”. O sistema exibe a mensagem </w:t>
      </w:r>
      <w:r>
        <w:rPr>
          <w:i/>
          <w:iCs/>
          <w:highlight w:val="yellow"/>
        </w:rPr>
        <w:t xml:space="preserve">“Para informar ‘Extinto ao vagar’ é necessário </w:t>
      </w:r>
      <w:r>
        <w:rPr>
          <w:i/>
          <w:iCs/>
          <w:highlight w:val="yellow"/>
        </w:rPr>
        <w:lastRenderedPageBreak/>
        <w:t xml:space="preserve">marcar ‘Utiliza quadro </w:t>
      </w:r>
      <w:proofErr w:type="spellStart"/>
      <w:r>
        <w:rPr>
          <w:i/>
          <w:iCs/>
          <w:highlight w:val="yellow"/>
        </w:rPr>
        <w:t>lotacional</w:t>
      </w:r>
      <w:proofErr w:type="spellEnd"/>
      <w:r>
        <w:rPr>
          <w:i/>
          <w:iCs/>
          <w:highlight w:val="yellow"/>
        </w:rPr>
        <w:t>’”</w:t>
      </w:r>
      <w:r>
        <w:rPr>
          <w:i/>
          <w:iCs/>
        </w:rPr>
        <w:t>.</w:t>
      </w:r>
    </w:p>
    <w:p w:rsidR="0008531B" w:rsidRDefault="0008531B" w:rsidP="0008531B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5" w:name="_Toc404762085"/>
      <w:r>
        <w:lastRenderedPageBreak/>
        <w:t>Anexos</w:t>
      </w:r>
      <w:bookmarkEnd w:id="25"/>
    </w:p>
    <w:p w:rsidR="0008531B" w:rsidRDefault="0008531B" w:rsidP="0008531B"/>
    <w:p w:rsidR="0008531B" w:rsidRDefault="0008531B" w:rsidP="0008531B">
      <w:pPr>
        <w:widowControl w:val="0"/>
        <w:ind w:left="1080"/>
        <w:rPr>
          <w:rFonts w:cs="Arial"/>
        </w:rPr>
      </w:pPr>
      <w:r>
        <w:rPr>
          <w:rFonts w:cs="Arial"/>
        </w:rPr>
        <w:t>Não se aplica</w:t>
      </w:r>
    </w:p>
    <w:p w:rsidR="0008531B" w:rsidRDefault="0008531B" w:rsidP="0008531B">
      <w:pPr>
        <w:widowControl w:val="0"/>
        <w:ind w:left="540"/>
        <w:rPr>
          <w:rFonts w:cs="Arial"/>
        </w:rPr>
      </w:pPr>
    </w:p>
    <w:p w:rsidR="00524A64" w:rsidRDefault="00524A64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08531B" w:rsidRDefault="0008531B" w:rsidP="0008531B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6" w:name="_Toc404762086"/>
      <w:r>
        <w:lastRenderedPageBreak/>
        <w:t>Revisões</w:t>
      </w:r>
      <w:bookmarkEnd w:id="26"/>
    </w:p>
    <w:p w:rsidR="0008531B" w:rsidRDefault="0008531B" w:rsidP="0008531B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08531B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8531B" w:rsidRPr="0008531B" w:rsidRDefault="0008531B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8531B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8531B" w:rsidRPr="0008531B" w:rsidRDefault="0008531B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8531B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8531B" w:rsidRPr="0008531B" w:rsidRDefault="0008531B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8531B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8531B" w:rsidRPr="0008531B" w:rsidRDefault="0008531B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08531B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8531B" w:rsidRPr="0008531B" w:rsidRDefault="0008531B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8531B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08531B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524A64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531B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Pr="00524A64" w:rsidRDefault="0008531B" w:rsidP="00524A64">
            <w:pPr>
              <w:widowControl w:val="0"/>
              <w:ind w:left="0"/>
              <w:rPr>
                <w:rFonts w:cs="Arial"/>
                <w:sz w:val="16"/>
              </w:rPr>
            </w:pPr>
            <w:r w:rsidRPr="00524A64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531B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Pr="00524A64" w:rsidRDefault="0008531B" w:rsidP="00524A64">
            <w:pPr>
              <w:widowControl w:val="0"/>
              <w:ind w:left="0"/>
              <w:rPr>
                <w:rFonts w:cs="Arial"/>
                <w:sz w:val="16"/>
              </w:rPr>
            </w:pPr>
            <w:r w:rsidRPr="00524A64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531B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31B" w:rsidRDefault="0008531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Pr="00524A64" w:rsidRDefault="0008531B" w:rsidP="00524A64">
            <w:pPr>
              <w:widowControl w:val="0"/>
              <w:ind w:left="0"/>
              <w:rPr>
                <w:rFonts w:cs="Arial"/>
                <w:sz w:val="16"/>
              </w:rPr>
            </w:pPr>
            <w:r w:rsidRPr="00524A64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531B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531B" w:rsidRDefault="0008531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31B" w:rsidRPr="00524A64" w:rsidRDefault="0008531B" w:rsidP="00524A64">
            <w:pPr>
              <w:widowControl w:val="0"/>
              <w:ind w:left="0"/>
              <w:rPr>
                <w:rFonts w:cs="Arial"/>
                <w:sz w:val="16"/>
              </w:rPr>
            </w:pPr>
            <w:r w:rsidRPr="00524A64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531B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31B" w:rsidRPr="00524A64" w:rsidRDefault="0008531B" w:rsidP="00524A64">
            <w:pPr>
              <w:widowControl w:val="0"/>
              <w:ind w:left="0"/>
              <w:rPr>
                <w:rFonts w:cs="Arial"/>
                <w:sz w:val="16"/>
              </w:rPr>
            </w:pPr>
            <w:r w:rsidRPr="00524A64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531B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8531B" w:rsidRDefault="0008531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Pr="00524A64" w:rsidRDefault="0008531B" w:rsidP="00524A64">
            <w:pPr>
              <w:widowControl w:val="0"/>
              <w:ind w:left="0"/>
              <w:rPr>
                <w:rFonts w:cs="Arial"/>
                <w:sz w:val="16"/>
              </w:rPr>
            </w:pPr>
            <w:r w:rsidRPr="00524A64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531B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8531B" w:rsidRDefault="0008531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Pr="00524A64" w:rsidRDefault="0008531B" w:rsidP="00524A64">
            <w:pPr>
              <w:widowControl w:val="0"/>
              <w:ind w:left="0"/>
              <w:rPr>
                <w:rFonts w:cs="Arial"/>
                <w:sz w:val="16"/>
              </w:rPr>
            </w:pPr>
            <w:r w:rsidRPr="00524A64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531B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8531B" w:rsidRDefault="0008531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Pr="00524A64" w:rsidRDefault="0008531B" w:rsidP="00524A64">
            <w:pPr>
              <w:widowControl w:val="0"/>
              <w:ind w:left="0"/>
              <w:rPr>
                <w:rFonts w:cs="Arial"/>
                <w:sz w:val="16"/>
              </w:rPr>
            </w:pPr>
            <w:r w:rsidRPr="00524A64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531B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8531B" w:rsidRDefault="0008531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Pr="00524A64" w:rsidRDefault="0008531B" w:rsidP="00524A64">
            <w:pPr>
              <w:widowControl w:val="0"/>
              <w:ind w:left="0"/>
              <w:rPr>
                <w:rFonts w:cs="Arial"/>
                <w:sz w:val="16"/>
              </w:rPr>
            </w:pPr>
            <w:r w:rsidRPr="00524A64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531B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8531B" w:rsidRDefault="0008531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Pr="00524A64" w:rsidRDefault="0008531B" w:rsidP="00524A64">
            <w:pPr>
              <w:widowControl w:val="0"/>
              <w:ind w:left="0"/>
              <w:rPr>
                <w:rFonts w:cs="Arial"/>
                <w:sz w:val="16"/>
              </w:rPr>
            </w:pPr>
            <w:r w:rsidRPr="00524A64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531B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8531B" w:rsidRDefault="0008531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Pr="00524A64" w:rsidRDefault="0008531B" w:rsidP="00524A64">
            <w:pPr>
              <w:widowControl w:val="0"/>
              <w:ind w:left="0"/>
              <w:rPr>
                <w:rFonts w:cs="Arial"/>
                <w:sz w:val="16"/>
              </w:rPr>
            </w:pPr>
            <w:r w:rsidRPr="00524A64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531B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Pr="00524A64" w:rsidRDefault="0008531B" w:rsidP="00524A64">
            <w:pPr>
              <w:widowControl w:val="0"/>
              <w:ind w:left="0"/>
              <w:rPr>
                <w:rFonts w:cs="Arial"/>
                <w:sz w:val="16"/>
              </w:rPr>
            </w:pPr>
            <w:r w:rsidRPr="00524A64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S 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531B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Pr="00524A64" w:rsidRDefault="0008531B" w:rsidP="00524A64">
            <w:pPr>
              <w:widowControl w:val="0"/>
              <w:ind w:left="0"/>
              <w:rPr>
                <w:rFonts w:cs="Arial"/>
                <w:sz w:val="16"/>
              </w:rPr>
            </w:pPr>
            <w:r w:rsidRPr="00524A64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8531B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8531B" w:rsidRDefault="0008531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8531B" w:rsidRDefault="0008531B" w:rsidP="00524A64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8531B" w:rsidRDefault="0008531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08531B" w:rsidRDefault="0008531B" w:rsidP="0008531B">
      <w:pPr>
        <w:pStyle w:val="Recuodecorpodetexto"/>
      </w:pPr>
    </w:p>
    <w:p w:rsidR="0008531B" w:rsidRDefault="0008531B" w:rsidP="0008531B"/>
    <w:p w:rsidR="00F41655" w:rsidRPr="0008531B" w:rsidRDefault="00F41655" w:rsidP="0008531B"/>
    <w:sectPr w:rsidR="00F41655" w:rsidRPr="0008531B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531B" w:rsidRDefault="0008531B" w:rsidP="002908D9">
      <w:r>
        <w:separator/>
      </w:r>
    </w:p>
  </w:endnote>
  <w:endnote w:type="continuationSeparator" w:id="0">
    <w:p w:rsidR="0008531B" w:rsidRDefault="0008531B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524A64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08531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524A6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524A64">
            <w:rPr>
              <w:sz w:val="20"/>
              <w:szCs w:val="20"/>
            </w:rPr>
            <w:t xml:space="preserve">Keila </w:t>
          </w:r>
          <w:proofErr w:type="spellStart"/>
          <w:r w:rsidRPr="00524A64">
            <w:rPr>
              <w:sz w:val="20"/>
              <w:szCs w:val="20"/>
            </w:rPr>
            <w:t>Joanês</w:t>
          </w:r>
          <w:proofErr w:type="spellEnd"/>
          <w:r w:rsidRPr="00524A64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524A64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08531B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08531B">
            <w:rPr>
              <w:b/>
              <w:sz w:val="20"/>
              <w:szCs w:val="20"/>
            </w:rPr>
            <w:t>Quadro Lotacional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08531B">
            <w:rPr>
              <w:b/>
              <w:sz w:val="20"/>
              <w:szCs w:val="20"/>
            </w:rPr>
            <w:t>UCS0159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524A64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524A64">
            <w:rPr>
              <w:b/>
              <w:sz w:val="20"/>
              <w:szCs w:val="20"/>
            </w:rPr>
            <w:t>Manter Parâmetros do QLP para os Cargos Efetivos do Órgão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531B" w:rsidRDefault="0008531B" w:rsidP="002908D9">
      <w:r>
        <w:separator/>
      </w:r>
    </w:p>
  </w:footnote>
  <w:footnote w:type="continuationSeparator" w:id="0">
    <w:p w:rsidR="0008531B" w:rsidRDefault="0008531B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208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531B"/>
    <w:rsid w:val="0000536A"/>
    <w:rsid w:val="00010C94"/>
    <w:rsid w:val="00011A7E"/>
    <w:rsid w:val="00080AA2"/>
    <w:rsid w:val="0008531B"/>
    <w:rsid w:val="000A2BFB"/>
    <w:rsid w:val="000B4005"/>
    <w:rsid w:val="000F0299"/>
    <w:rsid w:val="00111169"/>
    <w:rsid w:val="001A25E3"/>
    <w:rsid w:val="001C7A01"/>
    <w:rsid w:val="00235C8F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24A64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8531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8531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8531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8531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8531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8531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8531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8531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8531B"/>
    <w:pPr>
      <w:ind w:left="0"/>
    </w:pPr>
  </w:style>
  <w:style w:type="paragraph" w:styleId="ndicedeilustraes">
    <w:name w:val="table of figures"/>
    <w:basedOn w:val="Normal"/>
    <w:next w:val="Normal"/>
    <w:semiHidden/>
    <w:rsid w:val="0008531B"/>
  </w:style>
  <w:style w:type="paragraph" w:styleId="Sumrio2">
    <w:name w:val="toc 2"/>
    <w:basedOn w:val="Normal"/>
    <w:next w:val="Normal"/>
    <w:autoRedefine/>
    <w:uiPriority w:val="39"/>
    <w:rsid w:val="0008531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8531B"/>
    <w:pPr>
      <w:ind w:left="480"/>
    </w:pPr>
  </w:style>
  <w:style w:type="character" w:styleId="Hyperlink">
    <w:name w:val="Hyperlink"/>
    <w:basedOn w:val="Fontepargpadro"/>
    <w:uiPriority w:val="99"/>
    <w:rsid w:val="0008531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8531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8531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8531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8531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8531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8531B"/>
    <w:rPr>
      <w:sz w:val="16"/>
    </w:rPr>
  </w:style>
  <w:style w:type="character" w:styleId="Nmerodepgina">
    <w:name w:val="page number"/>
    <w:basedOn w:val="Fontepargpadro"/>
    <w:rsid w:val="0008531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8531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8531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8531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8531B"/>
  </w:style>
  <w:style w:type="paragraph" w:styleId="Corpodetexto">
    <w:name w:val="Body Text"/>
    <w:basedOn w:val="Normal"/>
    <w:link w:val="CorpodetextoChar"/>
    <w:rsid w:val="0008531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8531B"/>
    <w:rPr>
      <w:rFonts w:eastAsia="Arial Unicode MS"/>
    </w:rPr>
  </w:style>
  <w:style w:type="paragraph" w:customStyle="1" w:styleId="tabletext">
    <w:name w:val="tabletext"/>
    <w:basedOn w:val="Normal"/>
    <w:rsid w:val="0008531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8531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8531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8531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8531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8531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8531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8531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8531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8531B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8531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8531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8531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8531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8531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8531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8531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8531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8531B"/>
    <w:pPr>
      <w:ind w:left="0"/>
    </w:pPr>
  </w:style>
  <w:style w:type="paragraph" w:styleId="ndicedeilustraes">
    <w:name w:val="table of figures"/>
    <w:basedOn w:val="Normal"/>
    <w:next w:val="Normal"/>
    <w:semiHidden/>
    <w:rsid w:val="0008531B"/>
  </w:style>
  <w:style w:type="paragraph" w:styleId="Sumrio2">
    <w:name w:val="toc 2"/>
    <w:basedOn w:val="Normal"/>
    <w:next w:val="Normal"/>
    <w:autoRedefine/>
    <w:uiPriority w:val="39"/>
    <w:rsid w:val="0008531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8531B"/>
    <w:pPr>
      <w:ind w:left="480"/>
    </w:pPr>
  </w:style>
  <w:style w:type="character" w:styleId="Hyperlink">
    <w:name w:val="Hyperlink"/>
    <w:basedOn w:val="Fontepargpadro"/>
    <w:uiPriority w:val="99"/>
    <w:rsid w:val="0008531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8531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8531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8531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8531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8531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8531B"/>
    <w:rPr>
      <w:sz w:val="16"/>
    </w:rPr>
  </w:style>
  <w:style w:type="character" w:styleId="Nmerodepgina">
    <w:name w:val="page number"/>
    <w:basedOn w:val="Fontepargpadro"/>
    <w:rsid w:val="0008531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8531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8531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8531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8531B"/>
  </w:style>
  <w:style w:type="paragraph" w:styleId="Corpodetexto">
    <w:name w:val="Body Text"/>
    <w:basedOn w:val="Normal"/>
    <w:link w:val="CorpodetextoChar"/>
    <w:rsid w:val="0008531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8531B"/>
    <w:rPr>
      <w:rFonts w:eastAsia="Arial Unicode MS"/>
    </w:rPr>
  </w:style>
  <w:style w:type="paragraph" w:customStyle="1" w:styleId="tabletext">
    <w:name w:val="tabletext"/>
    <w:basedOn w:val="Normal"/>
    <w:rsid w:val="0008531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8531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8531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8531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8531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8531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8531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8531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8531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8531B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91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913F5B-A3D1-41B5-B49C-0BD2AC9CE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13</Pages>
  <Words>1649</Words>
  <Characters>9865</Characters>
  <Application>Microsoft Office Word</Application>
  <DocSecurity>0</DocSecurity>
  <Lines>82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11492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2014-11-08T03:52:00Z</cp:lastPrinted>
  <dcterms:created xsi:type="dcterms:W3CDTF">2014-11-08T03:51:00Z</dcterms:created>
  <dcterms:modified xsi:type="dcterms:W3CDTF">2014-11-26T12:45:00Z</dcterms:modified>
</cp:coreProperties>
</file>