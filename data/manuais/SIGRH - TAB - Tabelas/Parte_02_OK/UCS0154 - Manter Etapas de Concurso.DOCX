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AE5" w:rsidRDefault="00150AE5" w:rsidP="00150AE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50AE5" w:rsidRDefault="00150AE5" w:rsidP="00150AE5">
      <w:pPr>
        <w:widowControl w:val="0"/>
        <w:rPr>
          <w:rFonts w:cs="Arial"/>
          <w:sz w:val="20"/>
        </w:rPr>
      </w:pPr>
    </w:p>
    <w:p w:rsidR="00150AE5" w:rsidRDefault="00150AE5" w:rsidP="00150AE5">
      <w:pPr>
        <w:widowControl w:val="0"/>
        <w:rPr>
          <w:rFonts w:cs="Arial"/>
          <w:sz w:val="20"/>
        </w:rPr>
      </w:pPr>
    </w:p>
    <w:p w:rsidR="00150AE5" w:rsidRDefault="00150AE5" w:rsidP="00150AE5">
      <w:pPr>
        <w:widowControl w:val="0"/>
        <w:rPr>
          <w:rFonts w:cs="Arial"/>
          <w:sz w:val="20"/>
        </w:rPr>
      </w:pPr>
    </w:p>
    <w:p w:rsidR="00150AE5" w:rsidRDefault="00150AE5" w:rsidP="00150AE5">
      <w:pPr>
        <w:widowControl w:val="0"/>
        <w:rPr>
          <w:rFonts w:cs="Arial"/>
          <w:sz w:val="20"/>
        </w:rPr>
      </w:pPr>
    </w:p>
    <w:p w:rsidR="00150AE5" w:rsidRDefault="00150AE5" w:rsidP="00150AE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50AE5" w:rsidRDefault="00150AE5" w:rsidP="00150AE5">
      <w:pPr>
        <w:widowControl w:val="0"/>
        <w:rPr>
          <w:rFonts w:cs="Arial"/>
          <w:sz w:val="20"/>
          <w:u w:val="single"/>
        </w:rPr>
      </w:pPr>
    </w:p>
    <w:p w:rsidR="00150AE5" w:rsidRDefault="00150AE5" w:rsidP="00150AE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50AE5" w:rsidRDefault="00150AE5" w:rsidP="00150AE5">
      <w:pPr>
        <w:widowControl w:val="0"/>
        <w:rPr>
          <w:rFonts w:cs="Arial"/>
          <w:sz w:val="20"/>
        </w:rPr>
      </w:pPr>
    </w:p>
    <w:p w:rsidR="00150AE5" w:rsidRDefault="00150AE5" w:rsidP="00150AE5">
      <w:pPr>
        <w:widowControl w:val="0"/>
        <w:rPr>
          <w:rFonts w:cs="Arial"/>
          <w:sz w:val="20"/>
        </w:rPr>
      </w:pPr>
    </w:p>
    <w:p w:rsidR="00150AE5" w:rsidRDefault="00150AE5" w:rsidP="00150AE5">
      <w:pPr>
        <w:widowControl w:val="0"/>
        <w:rPr>
          <w:rFonts w:cs="Arial"/>
          <w:sz w:val="20"/>
        </w:rPr>
      </w:pPr>
    </w:p>
    <w:p w:rsidR="00150AE5" w:rsidRDefault="00150AE5" w:rsidP="00150AE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50AE5" w:rsidRDefault="00150AE5" w:rsidP="00150AE5">
      <w:pPr>
        <w:widowControl w:val="0"/>
        <w:rPr>
          <w:rFonts w:cs="Arial"/>
          <w:sz w:val="20"/>
        </w:rPr>
      </w:pPr>
    </w:p>
    <w:p w:rsidR="00150AE5" w:rsidRDefault="00150AE5" w:rsidP="00150AE5">
      <w:pPr>
        <w:widowControl w:val="0"/>
        <w:rPr>
          <w:rFonts w:cs="Arial"/>
          <w:sz w:val="20"/>
        </w:rPr>
      </w:pPr>
    </w:p>
    <w:p w:rsidR="00150AE5" w:rsidRDefault="00150AE5" w:rsidP="00150AE5">
      <w:pPr>
        <w:widowControl w:val="0"/>
        <w:rPr>
          <w:rFonts w:cs="Arial"/>
        </w:rPr>
      </w:pPr>
    </w:p>
    <w:p w:rsidR="00150AE5" w:rsidRDefault="00150AE5" w:rsidP="00150AE5">
      <w:pPr>
        <w:pStyle w:val="Capa"/>
        <w:rPr>
          <w:color w:val="FF9900"/>
        </w:rPr>
      </w:pPr>
      <w:r>
        <w:t>SINDRAPE</w:t>
      </w:r>
    </w:p>
    <w:p w:rsidR="00150AE5" w:rsidRDefault="00150AE5" w:rsidP="00150AE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50AE5" w:rsidRPr="00150AE5" w:rsidRDefault="00150AE5" w:rsidP="00150AE5">
      <w:pPr>
        <w:widowControl w:val="0"/>
        <w:rPr>
          <w:color w:val="000080"/>
        </w:rPr>
      </w:pPr>
    </w:p>
    <w:p w:rsidR="00150AE5" w:rsidRPr="00150AE5" w:rsidRDefault="00150AE5" w:rsidP="00150AE5">
      <w:pPr>
        <w:widowControl w:val="0"/>
        <w:jc w:val="right"/>
        <w:rPr>
          <w:rFonts w:cs="Arial"/>
          <w:b/>
          <w:bCs/>
          <w:color w:val="000080"/>
        </w:rPr>
      </w:pPr>
    </w:p>
    <w:p w:rsidR="00150AE5" w:rsidRDefault="00150AE5" w:rsidP="00150AE5">
      <w:pPr>
        <w:pStyle w:val="Capa"/>
      </w:pPr>
      <w:r>
        <w:t>UCS0154</w:t>
      </w:r>
      <w:r w:rsidR="008F2968">
        <w:t xml:space="preserve"> </w:t>
      </w:r>
      <w:r>
        <w:t>– Manter Etapas de Concurso</w:t>
      </w:r>
    </w:p>
    <w:p w:rsidR="00150AE5" w:rsidRDefault="00150AE5" w:rsidP="00150AE5">
      <w:pPr>
        <w:widowControl w:val="0"/>
        <w:rPr>
          <w:rFonts w:cs="Arial"/>
        </w:rPr>
      </w:pPr>
    </w:p>
    <w:p w:rsidR="00150AE5" w:rsidRDefault="00150AE5" w:rsidP="00150AE5">
      <w:pPr>
        <w:widowControl w:val="0"/>
      </w:pPr>
    </w:p>
    <w:p w:rsidR="00150AE5" w:rsidRDefault="00150AE5" w:rsidP="00150AE5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150AE5" w:rsidRPr="00150AE5" w:rsidRDefault="00150AE5" w:rsidP="00150AE5">
      <w:pPr>
        <w:pStyle w:val="Corpodetexto3"/>
        <w:widowControl w:val="0"/>
        <w:spacing w:after="0"/>
        <w:rPr>
          <w:rFonts w:cs="Arial"/>
        </w:rPr>
      </w:pPr>
      <w:r w:rsidRPr="00150AE5">
        <w:rPr>
          <w:rFonts w:cs="Arial"/>
        </w:rPr>
        <w:lastRenderedPageBreak/>
        <w:t>Histórico de Revisões</w:t>
      </w:r>
    </w:p>
    <w:p w:rsidR="00150AE5" w:rsidRDefault="00150AE5" w:rsidP="00150AE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50AE5" w:rsidTr="00150AE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Default="00150AE5" w:rsidP="00150AE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Default="00150AE5" w:rsidP="00150AE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Default="00150AE5" w:rsidP="00150AE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Default="00150AE5" w:rsidP="00150AE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50AE5" w:rsidTr="00150AE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Default="00150AE5" w:rsidP="00150A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06/10/2005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Default="00150AE5" w:rsidP="00150A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Default="00150AE5" w:rsidP="00150A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Default="00150AE5" w:rsidP="00150A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150AE5" w:rsidTr="00150AE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150AE5" w:rsidRDefault="00150AE5" w:rsidP="00150A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28/08/2006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150AE5" w:rsidRDefault="00150AE5" w:rsidP="00150A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150AE5" w:rsidRDefault="00150AE5" w:rsidP="00150A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Regras para validação das etapas de edital.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150AE5" w:rsidRDefault="00150AE5" w:rsidP="00150AE5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150AE5" w:rsidTr="00150AE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Default="00150AE5" w:rsidP="00150AE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Default="00150AE5" w:rsidP="00150AE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Default="00150AE5" w:rsidP="00150AE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Default="00150AE5" w:rsidP="00150AE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150AE5" w:rsidTr="00150AE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Default="00150AE5" w:rsidP="00150AE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Default="00150AE5" w:rsidP="00150AE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Default="00150AE5" w:rsidP="00150AE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Default="00150AE5" w:rsidP="00150AE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150AE5" w:rsidRDefault="00150AE5" w:rsidP="00150AE5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150AE5" w:rsidRPr="00150AE5" w:rsidRDefault="00150AE5" w:rsidP="00150AE5">
      <w:pPr>
        <w:pStyle w:val="Corpodetexto3"/>
        <w:widowControl w:val="0"/>
        <w:spacing w:after="0"/>
        <w:jc w:val="left"/>
        <w:rPr>
          <w:rFonts w:cs="Arial"/>
        </w:rPr>
      </w:pPr>
      <w:r w:rsidRPr="00150AE5">
        <w:rPr>
          <w:rFonts w:cs="Arial"/>
        </w:rPr>
        <w:lastRenderedPageBreak/>
        <w:t>Índice</w:t>
      </w:r>
    </w:p>
    <w:p w:rsidR="00150AE5" w:rsidRPr="00150AE5" w:rsidRDefault="00150AE5" w:rsidP="00150AE5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8F2968" w:rsidRDefault="00150AE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0962" w:history="1">
        <w:r w:rsidR="008F2968" w:rsidRPr="00787D9D">
          <w:rPr>
            <w:rStyle w:val="Hyperlink"/>
            <w:noProof/>
          </w:rPr>
          <w:t>1.</w:t>
        </w:r>
        <w:r w:rsidR="008F296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F2968" w:rsidRPr="00787D9D">
          <w:rPr>
            <w:rStyle w:val="Hyperlink"/>
            <w:noProof/>
          </w:rPr>
          <w:t>Pacote/Caso de Uso</w:t>
        </w:r>
        <w:r w:rsidR="008F2968">
          <w:rPr>
            <w:noProof/>
            <w:webHidden/>
          </w:rPr>
          <w:tab/>
        </w:r>
        <w:r w:rsidR="008F2968">
          <w:rPr>
            <w:noProof/>
            <w:webHidden/>
          </w:rPr>
          <w:fldChar w:fldCharType="begin"/>
        </w:r>
        <w:r w:rsidR="008F2968">
          <w:rPr>
            <w:noProof/>
            <w:webHidden/>
          </w:rPr>
          <w:instrText xml:space="preserve"> PAGEREF _Toc404760962 \h </w:instrText>
        </w:r>
        <w:r w:rsidR="008F2968">
          <w:rPr>
            <w:noProof/>
            <w:webHidden/>
          </w:rPr>
        </w:r>
        <w:r w:rsidR="008F2968">
          <w:rPr>
            <w:noProof/>
            <w:webHidden/>
          </w:rPr>
          <w:fldChar w:fldCharType="separate"/>
        </w:r>
        <w:r w:rsidR="008F2968">
          <w:rPr>
            <w:noProof/>
            <w:webHidden/>
          </w:rPr>
          <w:t>4</w:t>
        </w:r>
        <w:r w:rsidR="008F2968"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63" w:history="1">
        <w:r w:rsidRPr="00787D9D">
          <w:rPr>
            <w:rStyle w:val="Hyperlink"/>
            <w:noProof/>
          </w:rPr>
          <w:t>Manter Etapas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64" w:history="1">
        <w:r w:rsidRPr="00787D9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65" w:history="1">
        <w:r w:rsidRPr="00787D9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66" w:history="1">
        <w:r w:rsidRPr="00787D9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67" w:history="1">
        <w:r w:rsidRPr="00787D9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68" w:history="1">
        <w:r w:rsidRPr="00787D9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69" w:history="1">
        <w:r w:rsidRPr="00787D9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70" w:history="1">
        <w:r w:rsidRPr="00787D9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71" w:history="1">
        <w:r w:rsidRPr="00787D9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Incluir Etapa do Item de Carreira do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72" w:history="1">
        <w:r w:rsidRPr="00787D9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73" w:history="1">
        <w:r w:rsidRPr="00787D9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Alterar Etapa do Item de Carreira do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74" w:history="1">
        <w:r w:rsidRPr="00787D9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75" w:history="1">
        <w:r w:rsidRPr="00787D9D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Excluir Etapa do Item de Carreira do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76" w:history="1">
        <w:r w:rsidRPr="00787D9D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77" w:history="1">
        <w:r w:rsidRPr="00787D9D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78" w:history="1">
        <w:r w:rsidRPr="00787D9D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Anular Etapa do Item de Carreira do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79" w:history="1">
        <w:r w:rsidRPr="00787D9D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80" w:history="1">
        <w:r w:rsidRPr="00787D9D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81" w:history="1">
        <w:r w:rsidRPr="00787D9D">
          <w:rPr>
            <w:rStyle w:val="Hyperlink"/>
            <w:noProof/>
          </w:rPr>
          <w:t>4.4.3.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82" w:history="1">
        <w:r w:rsidRPr="00787D9D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Listar Etapa do Item de Carreira do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83" w:history="1">
        <w:r w:rsidRPr="00787D9D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84" w:history="1">
        <w:r w:rsidRPr="00787D9D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85" w:history="1">
        <w:r w:rsidRPr="00787D9D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86" w:history="1">
        <w:r w:rsidRPr="00787D9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F2968" w:rsidRDefault="008F296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87" w:history="1">
        <w:r w:rsidRPr="00787D9D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87D9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50AE5" w:rsidRDefault="00150AE5" w:rsidP="00150AE5">
      <w:pPr>
        <w:pStyle w:val="Sumrio1"/>
      </w:pPr>
      <w:r>
        <w:fldChar w:fldCharType="end"/>
      </w:r>
    </w:p>
    <w:p w:rsidR="00150AE5" w:rsidRDefault="00150AE5" w:rsidP="00150AE5">
      <w:pPr>
        <w:pStyle w:val="Heading"/>
        <w:rPr>
          <w:rFonts w:cs="Arial"/>
          <w:szCs w:val="24"/>
          <w:lang w:val="pt-BR"/>
        </w:rPr>
      </w:pPr>
    </w:p>
    <w:p w:rsidR="00150AE5" w:rsidRDefault="00150AE5" w:rsidP="00150AE5">
      <w:pPr>
        <w:pStyle w:val="Heading"/>
      </w:pPr>
    </w:p>
    <w:p w:rsidR="00150AE5" w:rsidRDefault="00150AE5" w:rsidP="00150AE5">
      <w:pPr>
        <w:pStyle w:val="Heading"/>
        <w:jc w:val="center"/>
      </w:pPr>
    </w:p>
    <w:p w:rsidR="00150AE5" w:rsidRDefault="00150AE5" w:rsidP="00150AE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50AE5" w:rsidRDefault="00150AE5" w:rsidP="00150AE5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0962"/>
      <w:r>
        <w:lastRenderedPageBreak/>
        <w:t>Pacote/Caso de Uso</w:t>
      </w:r>
      <w:bookmarkEnd w:id="1"/>
    </w:p>
    <w:p w:rsidR="00150AE5" w:rsidRDefault="00150AE5" w:rsidP="00150AE5"/>
    <w:p w:rsidR="00150AE5" w:rsidRPr="00150AE5" w:rsidRDefault="00150AE5" w:rsidP="008F2968">
      <w:pPr>
        <w:pStyle w:val="Subttulo"/>
      </w:pPr>
      <w:bookmarkStart w:id="2" w:name="_Toc404760963"/>
      <w:r w:rsidRPr="00150AE5">
        <w:t>Manter Etapas de Concurso</w:t>
      </w:r>
      <w:bookmarkEnd w:id="2"/>
    </w:p>
    <w:p w:rsidR="00150AE5" w:rsidRDefault="00150AE5" w:rsidP="00150AE5">
      <w:pPr>
        <w:widowControl w:val="0"/>
        <w:ind w:left="902"/>
        <w:rPr>
          <w:rFonts w:cs="Arial"/>
          <w:b/>
          <w:bCs/>
          <w:color w:val="FF0000"/>
        </w:rPr>
      </w:pPr>
    </w:p>
    <w:p w:rsidR="00150AE5" w:rsidRDefault="00150AE5" w:rsidP="00150AE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0964"/>
      <w:r>
        <w:t>Descrição</w:t>
      </w:r>
      <w:bookmarkEnd w:id="3"/>
    </w:p>
    <w:p w:rsidR="00150AE5" w:rsidRDefault="00150AE5" w:rsidP="00150AE5">
      <w:pPr>
        <w:pStyle w:val="Recuodecorpodetexto2"/>
        <w:widowControl w:val="0"/>
        <w:ind w:left="1620" w:firstLine="0"/>
        <w:rPr>
          <w:sz w:val="24"/>
        </w:rPr>
      </w:pPr>
    </w:p>
    <w:p w:rsidR="00150AE5" w:rsidRDefault="00150AE5" w:rsidP="00150AE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das Etapas dos Itens de Carreira do Concurso.</w:t>
      </w:r>
    </w:p>
    <w:p w:rsidR="00150AE5" w:rsidRDefault="00150AE5" w:rsidP="00150AE5">
      <w:pPr>
        <w:pStyle w:val="Recuodecorpodetexto2"/>
        <w:widowControl w:val="0"/>
        <w:ind w:left="1620" w:firstLine="0"/>
        <w:rPr>
          <w:sz w:val="24"/>
        </w:rPr>
      </w:pPr>
    </w:p>
    <w:p w:rsidR="00150AE5" w:rsidRDefault="00150AE5" w:rsidP="00150AE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60965"/>
      <w:r>
        <w:t>Requisitos atendidos</w:t>
      </w:r>
      <w:bookmarkEnd w:id="4"/>
    </w:p>
    <w:p w:rsidR="00150AE5" w:rsidRDefault="00150AE5" w:rsidP="00150AE5"/>
    <w:p w:rsidR="00150AE5" w:rsidRDefault="00150AE5" w:rsidP="00150AE5">
      <w:pPr>
        <w:pStyle w:val="Recuodecorpodetexto"/>
        <w:ind w:left="1260"/>
      </w:pPr>
      <w:r>
        <w:t>R37 - Permitir a elaboração de ementas para alteração de edital de concurso.</w:t>
      </w:r>
    </w:p>
    <w:p w:rsidR="00150AE5" w:rsidRDefault="00150AE5" w:rsidP="00150AE5"/>
    <w:p w:rsidR="00150AE5" w:rsidRDefault="00150AE5" w:rsidP="00150AE5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60966"/>
      <w:r>
        <w:t>Conceito</w:t>
      </w:r>
      <w:bookmarkEnd w:id="5"/>
      <w:r>
        <w:tab/>
      </w:r>
    </w:p>
    <w:p w:rsidR="00150AE5" w:rsidRDefault="00150AE5" w:rsidP="00150AE5"/>
    <w:p w:rsidR="00150AE5" w:rsidRDefault="00150AE5" w:rsidP="00150AE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0967"/>
      <w:r>
        <w:t>Conceitos principais</w:t>
      </w:r>
      <w:bookmarkEnd w:id="6"/>
    </w:p>
    <w:p w:rsidR="00150AE5" w:rsidRDefault="00150AE5" w:rsidP="00150AE5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8"/>
        <w:gridCol w:w="5462"/>
      </w:tblGrid>
      <w:tr w:rsidR="00150AE5" w:rsidTr="0097135F">
        <w:trPr>
          <w:trHeight w:val="600"/>
        </w:trPr>
        <w:tc>
          <w:tcPr>
            <w:tcW w:w="3608" w:type="dxa"/>
          </w:tcPr>
          <w:p w:rsidR="00150AE5" w:rsidRDefault="00150AE5" w:rsidP="00150AE5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das etapas dos itens do edital de concurso</w:t>
            </w:r>
          </w:p>
        </w:tc>
        <w:tc>
          <w:tcPr>
            <w:tcW w:w="5462" w:type="dxa"/>
          </w:tcPr>
          <w:p w:rsidR="00150AE5" w:rsidRDefault="00150AE5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etapas dos itens do edital de concurso durante sua vigência.</w:t>
            </w:r>
          </w:p>
        </w:tc>
      </w:tr>
    </w:tbl>
    <w:p w:rsidR="00150AE5" w:rsidRDefault="00150AE5" w:rsidP="00150AE5">
      <w:pPr>
        <w:pStyle w:val="Cabealho"/>
        <w:rPr>
          <w:rFonts w:cs="Arial"/>
        </w:rPr>
      </w:pPr>
    </w:p>
    <w:p w:rsidR="00150AE5" w:rsidRDefault="00150AE5" w:rsidP="00150AE5">
      <w:pPr>
        <w:rPr>
          <w:rFonts w:cs="Arial"/>
        </w:rPr>
      </w:pPr>
    </w:p>
    <w:p w:rsidR="00150AE5" w:rsidRDefault="00150AE5" w:rsidP="00150AE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60968"/>
      <w:r>
        <w:t>Conceitos associados</w:t>
      </w:r>
      <w:bookmarkEnd w:id="7"/>
    </w:p>
    <w:p w:rsidR="00150AE5" w:rsidRDefault="00150AE5" w:rsidP="00150AE5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8"/>
        <w:gridCol w:w="5462"/>
      </w:tblGrid>
      <w:tr w:rsidR="00150AE5" w:rsidTr="0097135F">
        <w:trPr>
          <w:trHeight w:val="600"/>
        </w:trPr>
        <w:tc>
          <w:tcPr>
            <w:tcW w:w="3608" w:type="dxa"/>
          </w:tcPr>
          <w:p w:rsidR="00150AE5" w:rsidRDefault="00150AE5" w:rsidP="00150AE5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Etapas do concurso</w:t>
            </w:r>
          </w:p>
        </w:tc>
        <w:tc>
          <w:tcPr>
            <w:tcW w:w="5462" w:type="dxa"/>
          </w:tcPr>
          <w:p w:rsidR="00150AE5" w:rsidRDefault="00150AE5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Etapas de concurso que constarão no edital do processo seletivo.</w:t>
            </w:r>
          </w:p>
        </w:tc>
      </w:tr>
      <w:tr w:rsidR="00150AE5" w:rsidTr="0097135F">
        <w:trPr>
          <w:trHeight w:val="600"/>
        </w:trPr>
        <w:tc>
          <w:tcPr>
            <w:tcW w:w="3608" w:type="dxa"/>
          </w:tcPr>
          <w:p w:rsidR="00150AE5" w:rsidRDefault="00150AE5" w:rsidP="008F2968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Edital de concurso</w:t>
            </w:r>
          </w:p>
        </w:tc>
        <w:tc>
          <w:tcPr>
            <w:tcW w:w="5462" w:type="dxa"/>
          </w:tcPr>
          <w:p w:rsidR="00150AE5" w:rsidRDefault="00150AE5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Ato legal que autoriza a abertura de edital de concurso.</w:t>
            </w:r>
          </w:p>
        </w:tc>
      </w:tr>
    </w:tbl>
    <w:p w:rsidR="00150AE5" w:rsidRDefault="00150AE5" w:rsidP="00150AE5">
      <w:pPr>
        <w:pStyle w:val="Cabealho"/>
        <w:rPr>
          <w:rFonts w:cs="Arial"/>
        </w:rPr>
      </w:pPr>
    </w:p>
    <w:p w:rsidR="00150AE5" w:rsidRDefault="00150AE5" w:rsidP="00150AE5">
      <w:pPr>
        <w:rPr>
          <w:rFonts w:eastAsia="Arial Unicode MS"/>
        </w:rPr>
      </w:pPr>
    </w:p>
    <w:p w:rsidR="00150AE5" w:rsidRDefault="00150AE5" w:rsidP="00150AE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0969"/>
      <w:r>
        <w:lastRenderedPageBreak/>
        <w:t>Diagrama</w:t>
      </w:r>
      <w:bookmarkEnd w:id="8"/>
    </w:p>
    <w:p w:rsidR="00150AE5" w:rsidRDefault="00150AE5" w:rsidP="00150AE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50AE5" w:rsidRDefault="00150AE5" w:rsidP="00150AE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50AE5" w:rsidRDefault="008F2968" w:rsidP="00150AE5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4476750"/>
                <wp:effectExtent l="0" t="0" r="0" b="0"/>
                <wp:docPr id="175" name="Tela 1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236345" y="2383790"/>
                            <a:ext cx="1713865" cy="971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236345" y="2472690"/>
                            <a:ext cx="4291965" cy="19881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472055" y="2577465"/>
                            <a:ext cx="15151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968" w:rsidRDefault="008F296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Etapas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390015" y="2844165"/>
                            <a:ext cx="1931670" cy="3638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713230" y="2901315"/>
                            <a:ext cx="124714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968" w:rsidRDefault="008F29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Etapa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Item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802130" y="3030220"/>
                            <a:ext cx="107251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968" w:rsidRDefault="008F29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Carreira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3451225" y="2844165"/>
                            <a:ext cx="1931670" cy="3638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750310" y="2901315"/>
                            <a:ext cx="12611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968" w:rsidRDefault="008F29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Etapa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Item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863340" y="3030220"/>
                            <a:ext cx="107251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968" w:rsidRDefault="008F29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Carreira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390015" y="3296920"/>
                            <a:ext cx="1931670" cy="3714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713230" y="3353435"/>
                            <a:ext cx="12573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968" w:rsidRDefault="008F29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Etapa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Item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802130" y="3482975"/>
                            <a:ext cx="107251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968" w:rsidRDefault="008F29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Carreira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3378200" y="3757295"/>
                            <a:ext cx="1931670" cy="3638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693795" y="3813810"/>
                            <a:ext cx="12446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968" w:rsidRDefault="008F29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Etapa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Item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790315" y="3943350"/>
                            <a:ext cx="107251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968" w:rsidRDefault="008F29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Carreira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3451225" y="3296920"/>
                            <a:ext cx="1915160" cy="4121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782695" y="3361690"/>
                            <a:ext cx="11976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968" w:rsidRDefault="008F29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Etapa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Item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855085" y="3490595"/>
                            <a:ext cx="107251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968" w:rsidRDefault="008F29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Carreira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331470" y="3159760"/>
                            <a:ext cx="145415" cy="1454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403860" y="3305175"/>
                            <a:ext cx="0" cy="1454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323215" y="3361690"/>
                            <a:ext cx="169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 flipH="1">
                            <a:off x="307340" y="3450590"/>
                            <a:ext cx="96520" cy="1454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>
                            <a:off x="403860" y="3450590"/>
                            <a:ext cx="97155" cy="1454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8260" y="3596005"/>
                            <a:ext cx="56959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968" w:rsidRDefault="008F296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525145" y="3377565"/>
                            <a:ext cx="711200" cy="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236345" y="1236345"/>
                            <a:ext cx="775970" cy="971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236345" y="1325245"/>
                            <a:ext cx="1948180" cy="7270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576070" y="1430020"/>
                            <a:ext cx="10337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968" w:rsidRDefault="008F296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1252855" y="1252220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1252855" y="1252220"/>
                            <a:ext cx="323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 flipH="1">
                            <a:off x="1261110" y="1260475"/>
                            <a:ext cx="241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 flipV="1">
                            <a:off x="1261110" y="1260475"/>
                            <a:ext cx="0" cy="241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1252855" y="125222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1252855" y="1276985"/>
                            <a:ext cx="0" cy="158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1261110" y="1252220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1252855" y="126047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1252855" y="126047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>
                            <a:off x="1261110" y="1252220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1261110" y="1252220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>
                            <a:off x="1252855" y="125222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>
                            <a:off x="1252855" y="126047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>
                            <a:off x="1252855" y="1252220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 flipH="1">
                            <a:off x="1252855" y="125222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>
                            <a:off x="1261110" y="1260475"/>
                            <a:ext cx="40005" cy="40640"/>
                          </a:xfrm>
                          <a:prstGeom prst="line">
                            <a:avLst/>
                          </a:prstGeom>
                          <a:noFill/>
                          <a:ln w="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 flipH="1" flipV="1">
                            <a:off x="1261110" y="1260475"/>
                            <a:ext cx="4000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 flipH="1" flipV="1">
                            <a:off x="1261110" y="1252220"/>
                            <a:ext cx="40005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 flipH="1" flipV="1">
                            <a:off x="1261110" y="1260475"/>
                            <a:ext cx="4000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 flipH="1" flipV="1">
                            <a:off x="1261110" y="1260475"/>
                            <a:ext cx="4000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 flipH="1" flipV="1">
                            <a:off x="1252855" y="1260475"/>
                            <a:ext cx="4826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 flipH="1" flipV="1">
                            <a:off x="1268730" y="1260475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>
                            <a:off x="1252855" y="1252220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>
                            <a:off x="1252855" y="125222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Oval 57"/>
                        <wps:cNvSpPr>
                          <a:spLocks noChangeArrowheads="1"/>
                        </wps:cNvSpPr>
                        <wps:spPr bwMode="auto">
                          <a:xfrm>
                            <a:off x="1390015" y="1616075"/>
                            <a:ext cx="1656715" cy="3721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1680845" y="1672590"/>
                            <a:ext cx="10293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968" w:rsidRDefault="008F29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1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2077085" y="1802130"/>
                            <a:ext cx="2908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968" w:rsidRDefault="008F29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Edital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" name="Line 60"/>
                        <wps:cNvCnPr/>
                        <wps:spPr bwMode="auto">
                          <a:xfrm>
                            <a:off x="1406525" y="1632585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>
                            <a:off x="1406525" y="1632585"/>
                            <a:ext cx="323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 flipH="1">
                            <a:off x="1414145" y="1640205"/>
                            <a:ext cx="247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 flipV="1">
                            <a:off x="1414145" y="1640205"/>
                            <a:ext cx="0" cy="241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>
                            <a:off x="1406525" y="163258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1406525" y="1656715"/>
                            <a:ext cx="0" cy="158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>
                            <a:off x="1414145" y="1632585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>
                            <a:off x="1406525" y="164020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>
                            <a:off x="1406525" y="164020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>
                            <a:off x="1414145" y="1632585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1414145" y="1632585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>
                            <a:off x="1406525" y="163258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>
                            <a:off x="1406525" y="164020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>
                            <a:off x="1406525" y="1632585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 flipH="1">
                            <a:off x="1406525" y="163258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>
                            <a:off x="1414145" y="1640205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 flipH="1" flipV="1">
                            <a:off x="1414145" y="1640205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 flipH="1" flipV="1">
                            <a:off x="1414145" y="1632585"/>
                            <a:ext cx="40640" cy="482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H="1" flipV="1">
                            <a:off x="1414145" y="1640205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 flipH="1" flipV="1">
                            <a:off x="1414145" y="1640205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 flipH="1" flipV="1">
                            <a:off x="1406525" y="1640205"/>
                            <a:ext cx="4826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 flipH="1" flipV="1">
                            <a:off x="1422400" y="1640205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>
                            <a:off x="1406525" y="1632585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>
                            <a:off x="1406525" y="163258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1236345" y="15875"/>
                            <a:ext cx="800100" cy="971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1236345" y="104775"/>
                            <a:ext cx="2012950" cy="75184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1576070" y="210185"/>
                            <a:ext cx="110172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968" w:rsidRDefault="008F296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Legal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9" name="Line 87"/>
                        <wps:cNvCnPr/>
                        <wps:spPr bwMode="auto">
                          <a:xfrm>
                            <a:off x="1252855" y="3238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>
                            <a:off x="1252855" y="32385"/>
                            <a:ext cx="323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 flipH="1">
                            <a:off x="1261110" y="40640"/>
                            <a:ext cx="241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 flipV="1">
                            <a:off x="1261110" y="40640"/>
                            <a:ext cx="0" cy="241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>
                            <a:off x="1252855" y="3238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>
                            <a:off x="1252855" y="56515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>
                            <a:off x="1261110" y="3238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>
                            <a:off x="1252855" y="4064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>
                            <a:off x="1252855" y="4064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>
                            <a:off x="1261110" y="3238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>
                            <a:off x="1261110" y="3238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>
                            <a:off x="1252855" y="3238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9"/>
                        <wps:cNvCnPr/>
                        <wps:spPr bwMode="auto">
                          <a:xfrm>
                            <a:off x="1252855" y="4064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>
                            <a:off x="1252855" y="3238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1"/>
                        <wps:cNvCnPr/>
                        <wps:spPr bwMode="auto">
                          <a:xfrm flipH="1">
                            <a:off x="1252855" y="3238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2"/>
                        <wps:cNvCnPr/>
                        <wps:spPr bwMode="auto">
                          <a:xfrm>
                            <a:off x="1261110" y="40640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3"/>
                        <wps:cNvCnPr/>
                        <wps:spPr bwMode="auto">
                          <a:xfrm flipH="1" flipV="1">
                            <a:off x="1261110" y="40640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 flipH="1" flipV="1">
                            <a:off x="1261110" y="32385"/>
                            <a:ext cx="40005" cy="482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 flipH="1" flipV="1">
                            <a:off x="1261110" y="40640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6"/>
                        <wps:cNvCnPr/>
                        <wps:spPr bwMode="auto">
                          <a:xfrm flipH="1" flipV="1">
                            <a:off x="1261110" y="40640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07"/>
                        <wps:cNvCnPr/>
                        <wps:spPr bwMode="auto">
                          <a:xfrm flipH="1" flipV="1">
                            <a:off x="1252855" y="40640"/>
                            <a:ext cx="48260" cy="482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08"/>
                        <wps:cNvCnPr/>
                        <wps:spPr bwMode="auto">
                          <a:xfrm flipH="1" flipV="1">
                            <a:off x="1268730" y="40640"/>
                            <a:ext cx="4064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09"/>
                        <wps:cNvCnPr/>
                        <wps:spPr bwMode="auto">
                          <a:xfrm>
                            <a:off x="1252855" y="3238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0"/>
                        <wps:cNvCnPr/>
                        <wps:spPr bwMode="auto">
                          <a:xfrm>
                            <a:off x="1252855" y="3238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Oval 111"/>
                        <wps:cNvSpPr>
                          <a:spLocks noChangeArrowheads="1"/>
                        </wps:cNvSpPr>
                        <wps:spPr bwMode="auto">
                          <a:xfrm>
                            <a:off x="1470660" y="396240"/>
                            <a:ext cx="1519555" cy="3390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1745615" y="452755"/>
                            <a:ext cx="9398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968" w:rsidRDefault="008F296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Legal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5" name="Line 113"/>
                        <wps:cNvCnPr/>
                        <wps:spPr bwMode="auto">
                          <a:xfrm>
                            <a:off x="1487170" y="41211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14"/>
                        <wps:cNvCnPr/>
                        <wps:spPr bwMode="auto">
                          <a:xfrm>
                            <a:off x="1487170" y="412115"/>
                            <a:ext cx="323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15"/>
                        <wps:cNvCnPr/>
                        <wps:spPr bwMode="auto">
                          <a:xfrm flipH="1">
                            <a:off x="1495425" y="420370"/>
                            <a:ext cx="241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116"/>
                        <wps:cNvCnPr/>
                        <wps:spPr bwMode="auto">
                          <a:xfrm flipV="1">
                            <a:off x="1495425" y="420370"/>
                            <a:ext cx="0" cy="241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117"/>
                        <wps:cNvCnPr/>
                        <wps:spPr bwMode="auto">
                          <a:xfrm>
                            <a:off x="1487170" y="412115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118"/>
                        <wps:cNvCnPr/>
                        <wps:spPr bwMode="auto">
                          <a:xfrm>
                            <a:off x="1487170" y="436245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119"/>
                        <wps:cNvCnPr/>
                        <wps:spPr bwMode="auto">
                          <a:xfrm>
                            <a:off x="1495425" y="41211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120"/>
                        <wps:cNvCnPr/>
                        <wps:spPr bwMode="auto">
                          <a:xfrm>
                            <a:off x="1487170" y="420370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121"/>
                        <wps:cNvCnPr/>
                        <wps:spPr bwMode="auto">
                          <a:xfrm>
                            <a:off x="1487170" y="420370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122"/>
                        <wps:cNvCnPr/>
                        <wps:spPr bwMode="auto">
                          <a:xfrm>
                            <a:off x="1495425" y="41211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123"/>
                        <wps:cNvCnPr/>
                        <wps:spPr bwMode="auto">
                          <a:xfrm>
                            <a:off x="1495425" y="41211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124"/>
                        <wps:cNvCnPr/>
                        <wps:spPr bwMode="auto">
                          <a:xfrm>
                            <a:off x="1487170" y="412115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125"/>
                        <wps:cNvCnPr/>
                        <wps:spPr bwMode="auto">
                          <a:xfrm>
                            <a:off x="1487170" y="420370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126"/>
                        <wps:cNvCnPr/>
                        <wps:spPr bwMode="auto">
                          <a:xfrm>
                            <a:off x="1487170" y="41211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127"/>
                        <wps:cNvCnPr/>
                        <wps:spPr bwMode="auto">
                          <a:xfrm flipH="1">
                            <a:off x="1487170" y="412115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128"/>
                        <wps:cNvCnPr/>
                        <wps:spPr bwMode="auto">
                          <a:xfrm>
                            <a:off x="1495425" y="420370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129"/>
                        <wps:cNvCnPr/>
                        <wps:spPr bwMode="auto">
                          <a:xfrm flipH="1" flipV="1">
                            <a:off x="1495425" y="420370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130"/>
                        <wps:cNvCnPr/>
                        <wps:spPr bwMode="auto">
                          <a:xfrm flipH="1" flipV="1">
                            <a:off x="1495425" y="412115"/>
                            <a:ext cx="40005" cy="482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131"/>
                        <wps:cNvCnPr/>
                        <wps:spPr bwMode="auto">
                          <a:xfrm flipH="1" flipV="1">
                            <a:off x="1495425" y="420370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132"/>
                        <wps:cNvCnPr/>
                        <wps:spPr bwMode="auto">
                          <a:xfrm flipH="1" flipV="1">
                            <a:off x="1495425" y="420370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133"/>
                        <wps:cNvCnPr/>
                        <wps:spPr bwMode="auto">
                          <a:xfrm flipH="1" flipV="1">
                            <a:off x="1487170" y="420370"/>
                            <a:ext cx="48260" cy="482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134"/>
                        <wps:cNvCnPr/>
                        <wps:spPr bwMode="auto">
                          <a:xfrm flipH="1" flipV="1">
                            <a:off x="1503045" y="420370"/>
                            <a:ext cx="4064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135"/>
                        <wps:cNvCnPr/>
                        <wps:spPr bwMode="auto">
                          <a:xfrm>
                            <a:off x="1487170" y="41211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136"/>
                        <wps:cNvCnPr/>
                        <wps:spPr bwMode="auto">
                          <a:xfrm>
                            <a:off x="1487170" y="412115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Freeform 137"/>
                        <wps:cNvSpPr>
                          <a:spLocks/>
                        </wps:cNvSpPr>
                        <wps:spPr bwMode="auto">
                          <a:xfrm>
                            <a:off x="581660" y="565785"/>
                            <a:ext cx="881380" cy="2472690"/>
                          </a:xfrm>
                          <a:custGeom>
                            <a:avLst/>
                            <a:gdLst>
                              <a:gd name="T0" fmla="*/ 1273 w 1388"/>
                              <a:gd name="T1" fmla="*/ 3894 h 3894"/>
                              <a:gd name="T2" fmla="*/ 0 w 1388"/>
                              <a:gd name="T3" fmla="*/ 3894 h 3894"/>
                              <a:gd name="T4" fmla="*/ 0 w 1388"/>
                              <a:gd name="T5" fmla="*/ 0 h 3894"/>
                              <a:gd name="T6" fmla="*/ 1388 w 1388"/>
                              <a:gd name="T7" fmla="*/ 0 h 38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88" h="3894">
                                <a:moveTo>
                                  <a:pt x="1273" y="3894"/>
                                </a:moveTo>
                                <a:lnTo>
                                  <a:pt x="0" y="3894"/>
                                </a:lnTo>
                                <a:lnTo>
                                  <a:pt x="0" y="0"/>
                                </a:lnTo>
                                <a:lnTo>
                                  <a:pt x="1388" y="0"/>
                                </a:lnTo>
                              </a:path>
                            </a:pathLst>
                          </a:cu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Line 138"/>
                        <wps:cNvCnPr/>
                        <wps:spPr bwMode="auto">
                          <a:xfrm flipH="1" flipV="1">
                            <a:off x="1398270" y="533400"/>
                            <a:ext cx="64770" cy="3238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139"/>
                        <wps:cNvCnPr/>
                        <wps:spPr bwMode="auto">
                          <a:xfrm flipH="1">
                            <a:off x="1398270" y="565785"/>
                            <a:ext cx="64770" cy="3238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816610" y="598170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968" w:rsidRDefault="008F296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3" name="Freeform 141"/>
                        <wps:cNvSpPr>
                          <a:spLocks/>
                        </wps:cNvSpPr>
                        <wps:spPr bwMode="auto">
                          <a:xfrm>
                            <a:off x="3046730" y="1769745"/>
                            <a:ext cx="743585" cy="702945"/>
                          </a:xfrm>
                          <a:custGeom>
                            <a:avLst/>
                            <a:gdLst>
                              <a:gd name="T0" fmla="*/ 0 w 1171"/>
                              <a:gd name="T1" fmla="*/ 0 h 1107"/>
                              <a:gd name="T2" fmla="*/ 1171 w 1171"/>
                              <a:gd name="T3" fmla="*/ 0 h 1107"/>
                              <a:gd name="T4" fmla="*/ 1171 w 1171"/>
                              <a:gd name="T5" fmla="*/ 1107 h 1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71" h="1107">
                                <a:moveTo>
                                  <a:pt x="0" y="0"/>
                                </a:moveTo>
                                <a:lnTo>
                                  <a:pt x="1171" y="0"/>
                                </a:lnTo>
                                <a:lnTo>
                                  <a:pt x="1171" y="1107"/>
                                </a:lnTo>
                              </a:path>
                            </a:pathLst>
                          </a:cu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Line 142"/>
                        <wps:cNvCnPr/>
                        <wps:spPr bwMode="auto">
                          <a:xfrm flipH="1" flipV="1">
                            <a:off x="3757930" y="2407920"/>
                            <a:ext cx="32385" cy="6477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143"/>
                        <wps:cNvCnPr/>
                        <wps:spPr bwMode="auto">
                          <a:xfrm flipV="1">
                            <a:off x="3790315" y="2407920"/>
                            <a:ext cx="32385" cy="6477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144"/>
                        <wps:cNvCnPr/>
                        <wps:spPr bwMode="auto">
                          <a:xfrm>
                            <a:off x="3168015" y="166433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145"/>
                        <wps:cNvCnPr/>
                        <wps:spPr bwMode="auto">
                          <a:xfrm>
                            <a:off x="3168015" y="1664335"/>
                            <a:ext cx="323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146"/>
                        <wps:cNvCnPr/>
                        <wps:spPr bwMode="auto">
                          <a:xfrm flipH="1">
                            <a:off x="3176270" y="1672590"/>
                            <a:ext cx="241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147"/>
                        <wps:cNvCnPr/>
                        <wps:spPr bwMode="auto">
                          <a:xfrm flipV="1">
                            <a:off x="3176270" y="1672590"/>
                            <a:ext cx="0" cy="241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Line 148"/>
                        <wps:cNvCnPr/>
                        <wps:spPr bwMode="auto">
                          <a:xfrm>
                            <a:off x="3168015" y="1664335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Line 149"/>
                        <wps:cNvCnPr/>
                        <wps:spPr bwMode="auto">
                          <a:xfrm>
                            <a:off x="3168015" y="1689100"/>
                            <a:ext cx="0" cy="158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Line 150"/>
                        <wps:cNvCnPr/>
                        <wps:spPr bwMode="auto">
                          <a:xfrm>
                            <a:off x="3176270" y="166433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151"/>
                        <wps:cNvCnPr/>
                        <wps:spPr bwMode="auto">
                          <a:xfrm>
                            <a:off x="3168015" y="1672590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Line 152"/>
                        <wps:cNvCnPr/>
                        <wps:spPr bwMode="auto">
                          <a:xfrm>
                            <a:off x="3168015" y="1672590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Line 153"/>
                        <wps:cNvCnPr/>
                        <wps:spPr bwMode="auto">
                          <a:xfrm>
                            <a:off x="3176270" y="166433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Line 154"/>
                        <wps:cNvCnPr/>
                        <wps:spPr bwMode="auto">
                          <a:xfrm>
                            <a:off x="3176270" y="166433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Line 155"/>
                        <wps:cNvCnPr/>
                        <wps:spPr bwMode="auto">
                          <a:xfrm>
                            <a:off x="3168015" y="1664335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156"/>
                        <wps:cNvCnPr/>
                        <wps:spPr bwMode="auto">
                          <a:xfrm>
                            <a:off x="3168015" y="1672590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157"/>
                        <wps:cNvCnPr/>
                        <wps:spPr bwMode="auto">
                          <a:xfrm>
                            <a:off x="3168015" y="166433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Line 158"/>
                        <wps:cNvCnPr/>
                        <wps:spPr bwMode="auto">
                          <a:xfrm flipH="1">
                            <a:off x="3168015" y="1664335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Line 159"/>
                        <wps:cNvCnPr/>
                        <wps:spPr bwMode="auto">
                          <a:xfrm>
                            <a:off x="3176270" y="1672590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Line 160"/>
                        <wps:cNvCnPr/>
                        <wps:spPr bwMode="auto">
                          <a:xfrm flipH="1" flipV="1">
                            <a:off x="3176270" y="1672590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Line 161"/>
                        <wps:cNvCnPr/>
                        <wps:spPr bwMode="auto">
                          <a:xfrm flipH="1" flipV="1">
                            <a:off x="3176270" y="1664335"/>
                            <a:ext cx="4064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Line 162"/>
                        <wps:cNvCnPr/>
                        <wps:spPr bwMode="auto">
                          <a:xfrm flipH="1" flipV="1">
                            <a:off x="3176270" y="1672590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Line 163"/>
                        <wps:cNvCnPr/>
                        <wps:spPr bwMode="auto">
                          <a:xfrm flipH="1" flipV="1">
                            <a:off x="3176270" y="1672590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Line 164"/>
                        <wps:cNvCnPr/>
                        <wps:spPr bwMode="auto">
                          <a:xfrm flipH="1" flipV="1">
                            <a:off x="3168015" y="1672590"/>
                            <a:ext cx="48895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Line 165"/>
                        <wps:cNvCnPr/>
                        <wps:spPr bwMode="auto">
                          <a:xfrm flipH="1" flipV="1">
                            <a:off x="3184525" y="1672590"/>
                            <a:ext cx="4000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Line 166"/>
                        <wps:cNvCnPr/>
                        <wps:spPr bwMode="auto">
                          <a:xfrm>
                            <a:off x="3168015" y="1664335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" name="Line 167"/>
                        <wps:cNvCnPr/>
                        <wps:spPr bwMode="auto">
                          <a:xfrm>
                            <a:off x="3168015" y="1664335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3329940" y="1906905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968" w:rsidRDefault="008F296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1" name="Freeform 169"/>
                        <wps:cNvSpPr>
                          <a:spLocks/>
                        </wps:cNvSpPr>
                        <wps:spPr bwMode="auto">
                          <a:xfrm>
                            <a:off x="2982595" y="598170"/>
                            <a:ext cx="2682875" cy="3353435"/>
                          </a:xfrm>
                          <a:custGeom>
                            <a:avLst/>
                            <a:gdLst>
                              <a:gd name="T0" fmla="*/ 3665 w 4225"/>
                              <a:gd name="T1" fmla="*/ 5281 h 5281"/>
                              <a:gd name="T2" fmla="*/ 4225 w 4225"/>
                              <a:gd name="T3" fmla="*/ 5281 h 5281"/>
                              <a:gd name="T4" fmla="*/ 4225 w 4225"/>
                              <a:gd name="T5" fmla="*/ 0 h 5281"/>
                              <a:gd name="T6" fmla="*/ 0 w 4225"/>
                              <a:gd name="T7" fmla="*/ 0 h 52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225" h="5281">
                                <a:moveTo>
                                  <a:pt x="3665" y="5281"/>
                                </a:moveTo>
                                <a:lnTo>
                                  <a:pt x="4225" y="5281"/>
                                </a:lnTo>
                                <a:lnTo>
                                  <a:pt x="42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Line 170"/>
                        <wps:cNvCnPr/>
                        <wps:spPr bwMode="auto">
                          <a:xfrm flipV="1">
                            <a:off x="2982595" y="565785"/>
                            <a:ext cx="64135" cy="3238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" name="Line 171"/>
                        <wps:cNvCnPr/>
                        <wps:spPr bwMode="auto">
                          <a:xfrm>
                            <a:off x="2982595" y="598170"/>
                            <a:ext cx="64135" cy="3238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5140325" y="622300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2968" w:rsidRDefault="008F296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75" o:spid="_x0000_s1026" editas="canvas" style="width:453.75pt;height:352.5pt;mso-position-horizontal-relative:char;mso-position-vertical-relative:line" coordsize="57626,44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44767;visibility:visible;mso-wrap-style:square">
                  <v:fill o:detectmouseclick="t"/>
                  <v:path o:connecttype="none"/>
                </v:shape>
                <v:rect id="Rectangle 5" o:spid="_x0000_s1028" style="position:absolute;left:12363;top:23837;width:17139;height: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2363;top:24726;width:42920;height:198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4720;top:25774;width:1515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8F2968" w:rsidRDefault="008F296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Etapas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3900;top:28441;width:19316;height:3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17132;top:29013;width:1247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8F2968" w:rsidRDefault="008F29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Etapa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Item de </w:t>
                        </w:r>
                      </w:p>
                    </w:txbxContent>
                  </v:textbox>
                </v:rect>
                <v:rect id="Rectangle 10" o:spid="_x0000_s1033" style="position:absolute;left:18021;top:30302;width:10725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8F2968" w:rsidRDefault="008F29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Carreira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34512;top:28441;width:19316;height:3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37503;top:29013;width:1261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8F2968" w:rsidRDefault="008F29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Etapa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Item de </w:t>
                        </w:r>
                      </w:p>
                    </w:txbxContent>
                  </v:textbox>
                </v:rect>
                <v:rect id="Rectangle 13" o:spid="_x0000_s1036" style="position:absolute;left:38633;top:30302;width:10725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8F2968" w:rsidRDefault="008F29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Carreira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13900;top:32969;width:19316;height:3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17132;top:33534;width:1257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8F2968" w:rsidRDefault="008F29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Etapa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Item de </w:t>
                        </w:r>
                      </w:p>
                    </w:txbxContent>
                  </v:textbox>
                </v:rect>
                <v:rect id="Rectangle 16" o:spid="_x0000_s1039" style="position:absolute;left:18021;top:34829;width:10725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8F2968" w:rsidRDefault="008F29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Carreira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33782;top:37572;width:19316;height:3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36937;top:38138;width:12446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8F2968" w:rsidRDefault="008F29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Etapa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Item de </w:t>
                        </w:r>
                      </w:p>
                    </w:txbxContent>
                  </v:textbox>
                </v:rect>
                <v:rect id="Rectangle 19" o:spid="_x0000_s1042" style="position:absolute;left:37903;top:39433;width:10725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8F2968" w:rsidRDefault="008F29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Carreira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34512;top:32969;width:19151;height:41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37826;top:33616;width:1197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8F2968" w:rsidRDefault="008F29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Etapa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Item de </w:t>
                        </w:r>
                      </w:p>
                    </w:txbxContent>
                  </v:textbox>
                </v:rect>
                <v:rect id="Rectangle 22" o:spid="_x0000_s1045" style="position:absolute;left:38550;top:34905;width:1072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8F2968" w:rsidRDefault="008F29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Carreira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3314;top:31597;width:1454;height:1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line id="Line 24" o:spid="_x0000_s1047" style="position:absolute;visibility:visible;mso-wrap-style:square" from="4038,33051" to="4038,34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ibGMMAAADbAAAADwAAAGRycy9kb3ducmV2LnhtbESPQWsCMRSE7wX/Q3hCbzWrB5HVuBTZ&#10;oiAFqx48viavm6XJy3YTdfvvm0Khx2FmvmFW1eCduFEf28AKppMCBLEOpuVGwfn08rQAEROyQReY&#10;FHxThGo9elhhacKd3+h2TI3IEI4lKrApdaWUUVvyGCehI87eR+g9piz7Rpoe7xnunZwVxVx6bDkv&#10;WOxoY0l/Hq9egUsHedHvRTjV227Q9Zfdvzqr1ON4eF6CSDSk//Bfe2cUzObw+yX/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YmxjDAAAA2wAAAA8AAAAAAAAAAAAA&#10;AAAAoQIAAGRycy9kb3ducmV2LnhtbFBLBQYAAAAABAAEAPkAAACRAwAAAAA=&#10;" strokecolor="#903" strokeweight="0"/>
                <v:line id="Line 25" o:spid="_x0000_s1048" style="position:absolute;visibility:visible;mso-wrap-style:square" from="3232,33616" to="4927,33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Q+g8MAAADbAAAADwAAAGRycy9kb3ducmV2LnhtbESPQWsCMRSE70L/Q3hCb5rVQy1bo5Ri&#10;qVAEu/bQ42vy3CwmL9tN1O2/N4LgcZiZb5j5svdOnKiLTWAFk3EBglgH03Ct4Hv3PnoGEROyQReY&#10;FPxThOXiYTDH0oQzf9GpSrXIEI4lKrAptaWUUVvyGMehJc7ePnQeU5ZdLU2H5wz3Tk6L4kl6bDgv&#10;WGzpzZI+VEevwKWt/NG/RditPtper/7s58ZZpR6H/esLiER9uodv7bVRMJ3B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UPoPDAAAA2wAAAA8AAAAAAAAAAAAA&#10;AAAAoQIAAGRycy9kb3ducmV2LnhtbFBLBQYAAAAABAAEAPkAAACRAwAAAAA=&#10;" strokecolor="#903" strokeweight="0"/>
                <v:line id="Line 26" o:spid="_x0000_s1049" style="position:absolute;flip:x;visibility:visible;mso-wrap-style:square" from="3073,34505" to="4038,35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7XxLsAAADbAAAADwAAAGRycy9kb3ducmV2LnhtbERPuwrCMBTdBf8hXMFNUzuIVqNIQdDR&#10;1+B2aW4f2NyUJmr8ezMIjofzXm+DacWLetdYVjCbJiCIC6sbrhRcL/vJAoTzyBpby6TgQw62m+Fg&#10;jZm2bz7R6+wrEUPYZaig9r7LpHRFTQbd1HbEkSttb9BH2FdS9/iO4aaVaZLMpcGGY0ONHeU1FY/z&#10;0yg45qf7IYTb/fYp8xQrF8qlDkqNR2G3AuEp+L/45z5oBWkcG7/EHyA3Xw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OjtfEuwAAANsAAAAPAAAAAAAAAAAAAAAAAKECAABk&#10;cnMvZG93bnJldi54bWxQSwUGAAAAAAQABAD5AAAAiQMAAAAA&#10;" strokecolor="#903" strokeweight="0"/>
                <v:line id="Line 27" o:spid="_x0000_s1050" style="position:absolute;visibility:visible;mso-wrap-style:square" from="4038,34505" to="5010,35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cPasMAAADbAAAADwAAAGRycy9kb3ducmV2LnhtbESPQWsCMRSE70L/Q3hCb5rVQ7Fbo5Ri&#10;qVAEu/bQ42vy3CwmL9tN1O2/N4LgcZiZb5j5svdOnKiLTWAFk3EBglgH03Ct4Hv3PpqBiAnZoAtM&#10;Cv4pwnLxMJhjacKZv+hUpVpkCMcSFdiU2lLKqC15jOPQEmdvHzqPKcuulqbDc4Z7J6dF8SQ9NpwX&#10;LLb0ZkkfqqNX4NJW/ujfIuxWH22vV3/2c+OsUo/D/vUFRKI+3cO39toomD7D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HD2rDAAAA2wAAAA8AAAAAAAAAAAAA&#10;AAAAoQIAAGRycy9kb3ducmV2LnhtbFBLBQYAAAAABAAEAPkAAACRAwAAAAA=&#10;" strokecolor="#903" strokeweight="0"/>
                <v:rect id="Rectangle 28" o:spid="_x0000_s1051" style="position:absolute;left:482;top:35960;width:5696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8F2968" w:rsidRDefault="008F296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9" o:spid="_x0000_s1052" style="position:absolute;visibility:visible;mso-wrap-style:square" from="5251,33775" to="12363,337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8+jMsUAAADbAAAADwAAAGRycy9kb3ducmV2LnhtbESPT2vCQBTE74LfYXmCF9FNKhVJXSUW&#10;pPFW/yA9PrLPJJp9G7Krpt/eLRQ8DjPzG2ax6kwt7tS6yrKCeBKBIM6trrhQcDxsxnMQziNrrC2T&#10;gl9ysFr2ewtMtH3wju57X4gAYZeggtL7JpHS5SUZdBPbEAfvbFuDPsi2kLrFR4CbWr5F0UwarDgs&#10;lNjQZ0n5dX8zCi7ZzzpOm9H0uslmaXrh96/T91ap4aBLP0B46vwr/N/OtIJpDH9fwg+Qy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8+jMsUAAADbAAAADwAAAAAAAAAA&#10;AAAAAAChAgAAZHJzL2Rvd25yZXYueG1sUEsFBgAAAAAEAAQA+QAAAJMDAAAAAA==&#10;" strokecolor="#903" strokeweight="36e-5mm"/>
                <v:rect id="Rectangle 30" o:spid="_x0000_s1053" style="position:absolute;left:12363;top:12363;width:7760;height: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8X4sEA&#10;AADbAAAADwAAAGRycy9kb3ducmV2LnhtbESPzYoCMRCE7wu+Q2jBy6KZdUFlNIouCF5k8ecB2kk7&#10;v+kMSdTx7c3Cgseiqr6iFqvONOJOzpeWFXyNEhDEmdUl5wrOp+1wBsIHZI2NZVLwJA+rZe9jgam2&#10;Dz7Q/RhyESHsU1RQhNCmUvqsIIN+ZFvi6F2tMxiidLnUDh8Rbho5TpKJNFhyXCiwpZ+Csvp4MwrW&#10;tfSfdUa+2t+mv9XEugo3F6UG/W49BxGoC+/wf3unFXyP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vF+LBAAAA2wAAAA8AAAAAAAAAAAAAAAAAmAIAAGRycy9kb3du&#10;cmV2LnhtbFBLBQYAAAAABAAEAPUAAACGAwAAAAA=&#10;" fillcolor="#ffc" strokecolor="#903" strokeweight="0"/>
                <v:rect id="Rectangle 31" o:spid="_x0000_s1054" style="position:absolute;left:12363;top:13252;width:19482;height:72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yecEA&#10;AADbAAAADwAAAGRycy9kb3ducmV2LnhtbESPzYoCMRCE78K+Q2hhL6IZV3BlNIorLOxFRN0HaCft&#10;/KYzJFHHtzeC4LGoqq+oxaozjbiS86VlBeNRAoI4s7rkXMH/8Xc4A+EDssbGMim4k4fV8qO3wFTb&#10;G+/pegi5iBD2KSooQmhTKX1WkEE/si1x9M7WGQxRulxqh7cIN438SpKpNFhyXCiwpU1BWX24GAXr&#10;WvpBnZGvtpfvXTW1rsKfk1Kf/W49BxGoC+/wq/2nFUwm8PwSf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jsnnBAAAA2wAAAA8AAAAAAAAAAAAAAAAAmAIAAGRycy9kb3du&#10;cmV2LnhtbFBLBQYAAAAABAAEAPUAAACGAwAAAAA=&#10;" fillcolor="#ffc" strokecolor="#903" strokeweight="0"/>
                <v:rect id="Rectangle 32" o:spid="_x0000_s1055" style="position:absolute;left:15760;top:14300;width:10338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8F2968" w:rsidRDefault="008F296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Auxiliar</w:t>
                        </w:r>
                        <w:proofErr w:type="spellEnd"/>
                      </w:p>
                    </w:txbxContent>
                  </v:textbox>
                </v:rect>
                <v:line id="Line 33" o:spid="_x0000_s1056" style="position:absolute;visibility:visible;mso-wrap-style:square" from="12528,12522" to="12528,12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<v:line id="Line 34" o:spid="_x0000_s1057" style="position:absolute;visibility:visible;mso-wrap-style:square" from="12528,12522" to="12852,125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5" o:spid="_x0000_s1058" style="position:absolute;flip:x;visibility:visible;mso-wrap-style:square" from="12611,12604" to="12852,12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4uWtcUAAADbAAAADwAAAGRycy9kb3ducmV2LnhtbESPQWsCMRSE74L/ITzBm2bbgsrWKNLS&#10;IoIVbT309ty87i5uXpYkuvHfN4WCx2FmvmHmy2gacSXna8sKHsYZCOLC6ppLBV+fb6MZCB+QNTaW&#10;ScGNPCwX/d4cc2073tP1EEqRIOxzVFCF0OZS+qIig35sW+Lk/VhnMCTpSqkddgluGvmYZRNpsOa0&#10;UGFLLxUV58PFKNh/TPnk3i/xHE/ddvd9LDfH15VSw0FcPYMIFMM9/N9eawVPU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4uWtcUAAADbAAAADwAAAAAAAAAA&#10;AAAAAAChAgAAZHJzL2Rvd25yZXYueG1sUEsFBgAAAAAEAAQA+QAAAJMDAAAAAA==&#10;" strokeweight="0"/>
                <v:line id="Line 36" o:spid="_x0000_s1059" style="position:absolute;flip:y;visibility:visible;mso-wrap-style:square" from="12611,12604" to="12611,12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QCx8IAAADbAAAADwAAAGRycy9kb3ducmV2LnhtbERPy2oCMRTdF/yHcAV3NWOF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hQCx8IAAADbAAAADwAAAAAAAAAAAAAA&#10;AAChAgAAZHJzL2Rvd25yZXYueG1sUEsFBgAAAAAEAAQA+QAAAJADAAAAAA==&#10;" strokeweight="0"/>
                <v:line id="Line 37" o:spid="_x0000_s1060" style="position:absolute;visibility:visible;mso-wrap-style:square" from="12528,12522" to="12928,125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<v:line id="Line 38" o:spid="_x0000_s1061" style="position:absolute;visibility:visible;mso-wrap-style:square" from="12528,12769" to="12528,12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9" o:spid="_x0000_s1062" style="position:absolute;visibility:visible;mso-wrap-style:square" from="12611,12522" to="12611,12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40" o:spid="_x0000_s1063" style="position:absolute;visibility:visible;mso-wrap-style:square" from="12528,12604" to="12928,12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<v:line id="Line 41" o:spid="_x0000_s1064" style="position:absolute;visibility:visible;mso-wrap-style:square" from="12528,12604" to="12928,12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<v:line id="Line 42" o:spid="_x0000_s1065" style="position:absolute;visibility:visible;mso-wrap-style:square" from="12611,12522" to="12611,12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<v:line id="Line 43" o:spid="_x0000_s1066" style="position:absolute;visibility:visible;mso-wrap-style:square" from="12611,12522" to="12611,12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<v:line id="Line 44" o:spid="_x0000_s1067" style="position:absolute;visibility:visible;mso-wrap-style:square" from="12528,12522" to="12928,125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<v:line id="Line 45" o:spid="_x0000_s1068" style="position:absolute;visibility:visible;mso-wrap-style:square" from="12528,12604" to="12928,12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<v:line id="Line 46" o:spid="_x0000_s1069" style="position:absolute;visibility:visible;mso-wrap-style:square" from="12528,12522" to="12528,12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<v:line id="Line 47" o:spid="_x0000_s1070" style="position:absolute;flip:x;visibility:visible;mso-wrap-style:square" from="12528,12522" to="12928,125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7UIcYAAADbAAAADwAAAGRycy9kb3ducmV2LnhtbESPQWsCMRSE7wX/Q3gFbzVbKb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le1CHGAAAA2wAAAA8AAAAAAAAA&#10;AAAAAAAAoQIAAGRycy9kb3ducmV2LnhtbFBLBQYAAAAABAAEAPkAAACUAwAAAAA=&#10;" strokeweight="0"/>
                <v:line id="Line 48" o:spid="_x0000_s1071" style="position:absolute;visibility:visible;mso-wrap-style:square" from="12611,12604" to="13011,13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hb68EAAADbAAAADwAAAGRycy9kb3ducmV2LnhtbERPzWoCMRC+F/oOYQq9FM261CqrUWpp&#10;oeCptg8wbsbdpZvJkoxrfPvmUPD48f2vt8n1aqQQO88GZtMCFHHtbceNgZ/vj8kSVBRki71nMnCl&#10;CNvN/d0aK+sv/EXjQRqVQzhWaKAVGSqtY92Swzj1A3HmTj44lAxDo23ASw53vS6L4kU77Dg3tDjQ&#10;W0v17+HsDEh3LcvdGGT/3L+ndH4KzXxxNObxIb2uQAkluYn/3Z/WwDyvz1/yD9Cb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9iFvrwQAAANsAAAAPAAAAAAAAAAAAAAAA&#10;AKECAABkcnMvZG93bnJldi54bWxQSwUGAAAAAAQABAD5AAAAjwMAAAAA&#10;" strokeweight="69e-5mm"/>
                <v:line id="Line 49" o:spid="_x0000_s1072" style="position:absolute;flip:x y;visibility:visible;mso-wrap-style:square" from="12611,12604" to="13011,13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65dsIAAADbAAAADwAAAGRycy9kb3ducmV2LnhtbESPQWsCMRSE7wX/Q3hCL6Vmbam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P65dsIAAADbAAAADwAAAAAAAAAAAAAA&#10;AAChAgAAZHJzL2Rvd25yZXYueG1sUEsFBgAAAAAEAAQA+QAAAJADAAAAAA==&#10;" strokeweight="0"/>
                <v:line id="Line 50" o:spid="_x0000_s1073" style="position:absolute;flip:x y;visibility:visible;mso-wrap-style:square" from="12611,12522" to="13011,13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wnAcMAAADb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sJwHDAAAA2wAAAA8AAAAAAAAAAAAA&#10;AAAAoQIAAGRycy9kb3ducmV2LnhtbFBLBQYAAAAABAAEAPkAAACRAwAAAAA=&#10;" strokeweight="0"/>
                <v:line id="Line 51" o:spid="_x0000_s1074" style="position:absolute;flip:x y;visibility:visible;mso-wrap-style:square" from="12611,12604" to="13011,13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CCmsIAAADbAAAADwAAAGRycy9kb3ducmV2LnhtbESPQWsCMRSE7wX/Q3hCL6VmrdT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CCmsIAAADbAAAADwAAAAAAAAAAAAAA&#10;AAChAgAAZHJzL2Rvd25yZXYueG1sUEsFBgAAAAAEAAQA+QAAAJADAAAAAA==&#10;" strokeweight="0"/>
                <v:line id="Line 52" o:spid="_x0000_s1075" style="position:absolute;flip:x y;visibility:visible;mso-wrap-style:square" from="12611,12604" to="13011,13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ka7s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1g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JGu7DAAAA2wAAAA8AAAAAAAAAAAAA&#10;AAAAoQIAAGRycy9kb3ducmV2LnhtbFBLBQYAAAAABAAEAPkAAACRAwAAAAA=&#10;" strokeweight="0"/>
                <v:line id="Line 53" o:spid="_x0000_s1076" style="position:absolute;flip:x y;visibility:visible;mso-wrap-style:square" from="12528,12604" to="13011,130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W/dcIAAADbAAAADwAAAGRycy9kb3ducmV2LnhtbESPQWsCMRSE74X+h/AKvZSatU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W/dcIAAADbAAAADwAAAAAAAAAAAAAA&#10;AAChAgAAZHJzL2Rvd25yZXYueG1sUEsFBgAAAAAEAAQA+QAAAJADAAAAAA==&#10;" strokeweight="0"/>
                <v:line id="Line 54" o:spid="_x0000_s1077" style="position:absolute;flip:x y;visibility:visible;mso-wrap-style:square" from="12687,12604" to="13093,13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chAsIAAADbAAAADwAAAGRycy9kb3ducmV2LnhtbESPQWsCMRSE74X+h/CEXopm2+J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xchAsIAAADbAAAADwAAAAAAAAAAAAAA&#10;AAChAgAAZHJzL2Rvd25yZXYueG1sUEsFBgAAAAAEAAQA+QAAAJADAAAAAA==&#10;" strokeweight="0"/>
                <v:line id="Line 55" o:spid="_x0000_s1078" style="position:absolute;visibility:visible;mso-wrap-style:square" from="12528,12522" to="12528,12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<v:line id="Line 56" o:spid="_x0000_s1079" style="position:absolute;visibility:visible;mso-wrap-style:square" from="12528,12522" to="12928,125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<v:oval id="Oval 57" o:spid="_x0000_s1080" style="position:absolute;left:13900;top:16160;width:16567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Vc8QA&#10;AADbAAAADwAAAGRycy9kb3ducmV2LnhtbESPT2sCMRTE7wW/Q3iF3mq2otKuRpGCUOih/umhx+fm&#10;uRvcvKSbqPHbG0HwOMzMb5jpPNlWnKgLxrGCt34Bgrhy2nCt4He7fH0HESKyxtYxKbhQgPms9zTF&#10;Urszr+m0ibXIEA4lKmhi9KWUoWrIYug7T5y9vessxiy7WuoOzxluWzkoirG0aDgvNOjps6HqsDla&#10;Bd6vhsOUfkwYpP2/+ebd+vK3U+rlOS0mICKl+Ajf219awegDbl/yD5C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71XPEAAAA2wAAAA8AAAAAAAAAAAAAAAAAmAIAAGRycy9k&#10;b3ducmV2LnhtbFBLBQYAAAAABAAEAPUAAACJAwAAAAA=&#10;" fillcolor="#ffc" strokecolor="#903" strokeweight="0"/>
                <v:rect id="Rectangle 58" o:spid="_x0000_s1081" style="position:absolute;left:16808;top:16725;width:10293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Bl/70A&#10;AADbAAAADwAAAGRycy9kb3ducmV2LnhtbERPy4rCMBTdC/5DuII7m+pCpBpFBEEHN9b5gEtz+8Dk&#10;piTRdv7eLIRZHs57dxitEW/yoXOsYJnlIIgrpztuFPw+zosNiBCRNRrHpOCPAhz208kOC+0GvtO7&#10;jI1IIRwKVNDG2BdShqoliyFzPXHiauctxgR9I7XHIYVbI1d5vpYWO04NLfZ0aql6li+rQD7K87Ap&#10;jc/dz6q+mevlXpNTaj4bj1sQkcb4L/66L1rBOq1PX9IPkP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DBl/70AAADbAAAADwAAAAAAAAAAAAAAAACYAgAAZHJzL2Rvd25yZXYu&#10;eG1sUEsFBgAAAAAEAAQA9QAAAIIDAAAAAA==&#10;" filled="f" stroked="f">
                  <v:textbox style="mso-fit-shape-to-text:t" inset="0,0,0,0">
                    <w:txbxContent>
                      <w:p w:rsidR="008F2968" w:rsidRDefault="008F29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59" o:spid="_x0000_s1082" style="position:absolute;left:20770;top:18021;width:290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zAZMEA&#10;AADbAAAADwAAAGRycy9kb3ducmV2LnhtbESP3YrCMBSE7xf2HcJZ8G5N64VINYosFFS8se4DHJrT&#10;H0xOSpK19e2NIOzlMDPfMJvdZI24kw+9YwX5PANBXDvdc6vg91p+r0CEiKzROCYFDwqw235+bLDQ&#10;buQL3avYigThUKCCLsahkDLUHVkMczcQJ69x3mJM0rdSexwT3Bq5yLKltNhzWuhwoJ+O6lv1ZxXI&#10;a1WOq8r4zJ0WzdkcD5eGnFKzr2m/BhFpiv/hd/ugFSxzeH1JP0B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8wGTBAAAA2wAAAA8AAAAAAAAAAAAAAAAAmAIAAGRycy9kb3du&#10;cmV2LnhtbFBLBQYAAAAABAAEAPUAAACGAwAAAAA=&#10;" filled="f" stroked="f">
                  <v:textbox style="mso-fit-shape-to-text:t" inset="0,0,0,0">
                    <w:txbxContent>
                      <w:p w:rsidR="008F2968" w:rsidRDefault="008F29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Edital</w:t>
                        </w:r>
                        <w:proofErr w:type="spellEnd"/>
                      </w:p>
                    </w:txbxContent>
                  </v:textbox>
                </v:rect>
                <v:line id="Line 60" o:spid="_x0000_s1083" style="position:absolute;visibility:visible;mso-wrap-style:square" from="14065,16325" to="14065,1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<v:line id="Line 61" o:spid="_x0000_s1084" style="position:absolute;visibility:visible;mso-wrap-style:square" from="14065,16325" to="14389,163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<v:line id="Line 62" o:spid="_x0000_s1085" style="position:absolute;flip:x;visibility:visible;mso-wrap-style:square" from="14141,16402" to="14389,164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on38UAAADbAAAADwAAAGRycy9kb3ducmV2LnhtbESPQWsCMRSE7wX/Q3iCt5qti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Oon38UAAADbAAAADwAAAAAAAAAA&#10;AAAAAAChAgAAZHJzL2Rvd25yZXYueG1sUEsFBgAAAAAEAAQA+QAAAJMDAAAAAA==&#10;" strokeweight="0"/>
                <v:line id="Line 63" o:spid="_x0000_s1086" style="position:absolute;flip:y;visibility:visible;mso-wrap-style:square" from="14141,16402" to="14141,16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aCRMUAAADbAAAADwAAAGRycy9kb3ducmV2LnhtbESPQWsCMRSE7wX/Q3iCt5qto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6aCRMUAAADbAAAADwAAAAAAAAAA&#10;AAAAAAChAgAAZHJzL2Rvd25yZXYueG1sUEsFBgAAAAAEAAQA+QAAAJMDAAAAAA==&#10;" strokeweight="0"/>
                <v:line id="Line 64" o:spid="_x0000_s1087" style="position:absolute;visibility:visible;mso-wrap-style:square" from="14065,16325" to="14465,163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<v:line id="Line 65" o:spid="_x0000_s1088" style="position:absolute;visibility:visible;mso-wrap-style:square" from="14065,16567" to="14065,1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6" o:spid="_x0000_s1089" style="position:absolute;visibility:visible;mso-wrap-style:square" from="14141,16325" to="14141,1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7" o:spid="_x0000_s1090" style="position:absolute;visibility:visible;mso-wrap-style:square" from="14065,16402" to="14465,164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8" o:spid="_x0000_s1091" style="position:absolute;visibility:visible;mso-wrap-style:square" from="14065,16402" to="14465,164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9" o:spid="_x0000_s1092" style="position:absolute;visibility:visible;mso-wrap-style:square" from="14141,16325" to="14141,1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<v:line id="Line 70" o:spid="_x0000_s1093" style="position:absolute;visibility:visible;mso-wrap-style:square" from="14141,16325" to="14141,1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<v:line id="Line 71" o:spid="_x0000_s1094" style="position:absolute;visibility:visible;mso-wrap-style:square" from="14065,16325" to="14465,163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<v:line id="Line 72" o:spid="_x0000_s1095" style="position:absolute;visibility:visible;mso-wrap-style:square" from="14065,16402" to="14465,164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<v:line id="Line 73" o:spid="_x0000_s1096" style="position:absolute;visibility:visible;mso-wrap-style:square" from="14065,16325" to="14065,1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/LE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8RD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vyxDDAAAA2wAAAA8AAAAAAAAAAAAA&#10;AAAAoQIAAGRycy9kb3ducmV2LnhtbFBLBQYAAAAABAAEAPkAAACRAwAAAAA=&#10;" strokeweight="0"/>
                <v:line id="Line 74" o:spid="_x0000_s1097" style="position:absolute;flip:x;visibility:visible;mso-wrap-style:square" from="14065,16325" to="14465,163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2K7sUAAADbAAAADwAAAGRycy9kb3ducmV2LnhtbESPQWsCMRSE74X+h/AKvdVsPahsjSIV&#10;pRSquK2H3p6b193FzcuSRDf+eyMIPQ4z8w0znUfTijM531hW8DrIQBCXVjdcKfj5Xr1MQPiArLG1&#10;TAou5GE+e3yYYq5tzzs6F6ESCcI+RwV1CF0upS9rMugHtiNO3p91BkOSrpLaYZ/gppXDLBtJgw2n&#10;hRo7eq+pPBYno2C3GfPBrU/xGA/91/Z3X33ulwulnp/i4g1EoBj+w/f2h1YwHsHtS/oBcn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q2K7sUAAADbAAAADwAAAAAAAAAA&#10;AAAAAAChAgAAZHJzL2Rvd25yZXYueG1sUEsFBgAAAAAEAAQA+QAAAJMDAAAAAA==&#10;" strokeweight="0"/>
                <v:line id="Line 75" o:spid="_x0000_s1098" style="position:absolute;visibility:visible;mso-wrap-style:square" from="14141,16402" to="14547,16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Sf/8MAAADbAAAADwAAAGRycy9kb3ducmV2LnhtbESPUUvDQBCE34X+h2MFX8ReDNqU2Gup&#10;oiD41NYfsM2tSTC3F+626fXfe4Lg4zAz3zCrTXKDmijE3rOB+3kBirjxtufWwOfh7W4JKgqyxcEz&#10;GbhQhM16drXC2voz72jaS6syhGONBjqRsdY6Nh05jHM/EmfvyweHkmVotQ14znA36LIoFtphz3mh&#10;w5FeOmq+9ydnQPpLWT5PQT4ehteUTrehfayOxtxcp+0TKKEk/+G/9rs1UFXw+yX/AL3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Un//DAAAA2wAAAA8AAAAAAAAAAAAA&#10;AAAAoQIAAGRycy9kb3ducmV2LnhtbFBLBQYAAAAABAAEAPkAAACRAwAAAAA=&#10;" strokeweight="69e-5mm"/>
                <v:line id="Line 76" o:spid="_x0000_s1099" style="position:absolute;flip:x y;visibility:visible;mso-wrap-style:square" from="14141,16402" to="14547,16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<v:line id="Line 77" o:spid="_x0000_s1100" style="position:absolute;flip:x y;visibility:visible;mso-wrap-style:square" from="14141,16325" to="14547,16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<v:line id="Line 78" o:spid="_x0000_s1101" style="position:absolute;flip:x y;visibility:visible;mso-wrap-style:square" from="14141,16402" to="14547,16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<v:line id="Line 79" o:spid="_x0000_s1102" style="position:absolute;flip:x y;visibility:visible;mso-wrap-style:square" from="14141,16402" to="14547,16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6VMcMAAADbAAAADwAAAGRycy9kb3ducmV2LnhtbESPQWsCMRSE74X+h/AKXopmtWBla1ZE&#10;tEhvXev9sXndLJu8LEnU9d83hUKPw8x8w6w3o7PiSiF2nhXMZwUI4sbrjlsFX6fDdAUiJmSN1jMp&#10;uFOETfX4sMZS+xt/0rVOrcgQjiUqMCkNpZSxMeQwzvxAnL1vHxymLEMrdcBbhjsrF0WxlA47zgsG&#10;B9oZavr64hS8vJ5Px94+m49DdGb/butmGe5KTZ7G7RuIRGP6D/+1j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elTHDAAAA2wAAAA8AAAAAAAAAAAAA&#10;AAAAoQIAAGRycy9kb3ducmV2LnhtbFBLBQYAAAAABAAEAPkAAACRAwAAAAA=&#10;" strokeweight="0"/>
                <v:line id="Line 80" o:spid="_x0000_s1103" style="position:absolute;flip:x y;visibility:visible;mso-wrap-style:square" from="14065,16402" to="14547,16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LRsIAAADbAAAADwAAAGRycy9kb3ducmV2LnhtbESPQWsCMRSE7wX/Q3iCl1KzKlhZjVKK&#10;FunNtb0/Ns/NYvKyJFHXf98IBY/DzHzDrDa9s+JKIbaeFUzGBQji2uuWGwU/x93bAkRMyBqtZ1Jw&#10;pwib9eBlhaX2Nz7QtUqNyBCOJSowKXWllLE25DCOfUecvZMPDlOWoZE64C3DnZXTophLhy3nBYMd&#10;fRqqz9XFKZi9/x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kwLRsIAAADbAAAADwAAAAAAAAAAAAAA&#10;AAChAgAAZHJzL2Rvd25yZXYueG1sUEsFBgAAAAAEAAQA+QAAAJADAAAAAA==&#10;" strokeweight="0"/>
                <v:line id="Line 81" o:spid="_x0000_s1104" style="position:absolute;flip:x y;visibility:visible;mso-wrap-style:square" from="14224,16402" to="14630,16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Cu3cIAAADbAAAADwAAAGRycy9kb3ducmV2LnhtbESPQWsCMRSE74X+h/AKXkrNqqCyNYqI&#10;injrau+PzetmMXlZkqjrv28KQo/DzHzDLFa9s+JGIbaeFYyGBQji2uuWGwXn0+5jDiImZI3WMyl4&#10;UITV8vVlgaX2d/6iW5UakSEcS1RgUupKKWNtyGEc+o44ez8+OExZhkbqgPcMd1aOi2IqHbacFwx2&#10;tDFUX6qrUzCZfZ8OF/tujrvozHZvq3oaHkoN3vr1J4hEffoPP9sHrWA+gb8v+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QCu3cIAAADbAAAADwAAAAAAAAAAAAAA&#10;AAChAgAAZHJzL2Rvd25yZXYueG1sUEsFBgAAAAAEAAQA+QAAAJADAAAAAA==&#10;" strokeweight="0"/>
                <v:line id="Line 82" o:spid="_x0000_s1105" style="position:absolute;visibility:visible;mso-wrap-style:square" from="14065,16325" to="14065,1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<v:line id="Line 83" o:spid="_x0000_s1106" style="position:absolute;visibility:visible;mso-wrap-style:square" from="14065,16325" to="14465,163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<v:rect id="Rectangle 84" o:spid="_x0000_s1107" style="position:absolute;left:12363;top:158;width:8001;height: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vYBsEA&#10;AADbAAAADwAAAGRycy9kb3ducmV2LnhtbESPzYoCMRCE78K+Q+gFL7Jm3MMoo1HcBWEvIv48QO+k&#10;nd90hiTq+PZGEDwWVfUVtVj1phVXcr6yrGAyTkAQ51ZXXCg4HTdfMxA+IGtsLZOCO3lYLT8GC8y0&#10;vfGerodQiAhhn6GCMoQuk9LnJRn0Y9sRR+9sncEQpSukdniLcNPK7yRJpcGK40KJHf2WlDeHi1Gw&#10;bqQfNTn5enuZ7urUuhp//pUafvbrOYhAfXiHX+0/rWCWwvNL/AF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2r2AbBAAAA2wAAAA8AAAAAAAAAAAAAAAAAmAIAAGRycy9kb3du&#10;cmV2LnhtbFBLBQYAAAAABAAEAPUAAACGAwAAAAA=&#10;" fillcolor="#ffc" strokecolor="#903" strokeweight="0"/>
                <v:rect id="Rectangle 85" o:spid="_x0000_s1108" style="position:absolute;left:12363;top:1047;width:20129;height:75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d9ncEA&#10;AADbAAAADwAAAGRycy9kb3ducmV2LnhtbESPzYoCMRCE78K+Q2hhL6IZ96DDaBRXWNiLiLoP0Dtp&#10;5zedIYk6vr0RBI9FVX1FLde9acWVnK8sK5hOEhDEudUVFwr+Tj/jFIQPyBpby6TgTh7Wq4/BEjNt&#10;b3yg6zEUIkLYZ6igDKHLpPR5SQb9xHbE0TtbZzBE6QqpHd4i3LTyK0lm0mDFcaHEjrYl5c3xYhRs&#10;GulHTU6+3l3m+3pmXY3f/0p9DvvNAkSgPrzDr/avVpDO4fkl/gC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nfZ3BAAAA2wAAAA8AAAAAAAAAAAAAAAAAmAIAAGRycy9kb3du&#10;cmV2LnhtbFBLBQYAAAAABAAEAPUAAACGAwAAAAA=&#10;" fillcolor="#ffc" strokecolor="#903" strokeweight="0"/>
                <v:rect id="Rectangle 86" o:spid="_x0000_s1109" style="position:absolute;left:15760;top:2101;width:1101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qPA74A&#10;AADbAAAADwAAAGRycy9kb3ducmV2LnhtbERPy4rCMBTdC/5DuAPuNB0XUjpGGQYKHXFj9QMuze2D&#10;SW5KEm3n781CcHk47/1xtkY8yIfBsYLPTQaCuHF64E7B7VqucxAhIms0jknBPwU4HpaLPRbaTXyh&#10;Rx07kUI4FKigj3EspAxNTxbDxo3EiWudtxgT9J3UHqcUbo3cZtlOWhw4NfQ40k9PzV99twrktS6n&#10;vDY+c6dteza/1aUlp9TqY/7+AhFpjm/xy11pBXkam76kHyAP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JKjwO+AAAA2wAAAA8AAAAAAAAAAAAAAAAAmAIAAGRycy9kb3ducmV2&#10;LnhtbFBLBQYAAAAABAAEAPUAAACDAwAAAAA=&#10;" filled="f" stroked="f">
                  <v:textbox style="mso-fit-shape-to-text:t" inset="0,0,0,0">
                    <w:txbxContent>
                      <w:p w:rsidR="008F2968" w:rsidRDefault="008F296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Legal</w:t>
                        </w:r>
                      </w:p>
                    </w:txbxContent>
                  </v:textbox>
                </v:rect>
                <v:line id="Line 87" o:spid="_x0000_s1110" style="position:absolute;visibility:visible;mso-wrap-style:square" from="12528,323" to="12528,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<v:line id="Line 88" o:spid="_x0000_s1111" style="position:absolute;visibility:visible;mso-wrap-style:square" from="12528,323" to="12852,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<v:line id="Line 89" o:spid="_x0000_s1112" style="position:absolute;flip:x;visibility:visible;mso-wrap-style:square" from="12611,406" to="12852,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j0YMUAAADbAAAADwAAAGRycy9kb3ducmV2LnhtbESPQWsCMRSE70L/Q3iF3jSrh1a3RpFK&#10;iwhWtPXQ23Pzuru4eVmS6Kb/3hQEj8PMfMNM59E04kLO15YVDAcZCOLC6ppLBd9f7/0xCB+QNTaW&#10;ScEfeZjPHnpTzLXteEeXfShFgrDPUUEVQptL6YuKDPqBbYmT92udwZCkK6V22CW4aeQoy56lwZrT&#10;QoUtvVVUnPZno2D3+cJH93GOp3jsNtufQ7k+LBdKPT3GxSuIQDHcw7f2SiuYDOH/S/oBcn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Uj0YMUAAADbAAAADwAAAAAAAAAA&#10;AAAAAAChAgAAZHJzL2Rvd25yZXYueG1sUEsFBgAAAAAEAAQA+QAAAJMDAAAAAA==&#10;" strokeweight="0"/>
                <v:line id="Line 90" o:spid="_x0000_s1113" style="position:absolute;flip:y;visibility:visible;mso-wrap-style:square" from="12611,406" to="12611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pqF8UAAADbAAAADwAAAGRycy9kb3ducmV2LnhtbESPQWsCMRSE74L/ITyhN83WQ6tbo0hL&#10;iwhWtPXQ23Pzuru4eVmS6Kb/3hQEj8PMfMPMFtE04kLO15YVPI4yEMSF1TWXCr6/3ocTED4ga2ws&#10;k4I/8rCY93szzLXteEeXfShFgrDPUUEVQptL6YuKDPqRbYmT92udwZCkK6V22CW4aeQ4y56kwZrT&#10;QoUtvVZUnPZno2D3+cxH93GOp3jsNtufQ7k+vC2VehjE5QuIQDHcw7f2SiuYjuH/S/oBcn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ZpqF8UAAADbAAAADwAAAAAAAAAA&#10;AAAAAAChAgAAZHJzL2Rvd25yZXYueG1sUEsFBgAAAAAEAAQA+QAAAJMDAAAAAA==&#10;" strokeweight="0"/>
                <v:line id="Line 91" o:spid="_x0000_s1114" style="position:absolute;visibility:visible;mso-wrap-style:square" from="12528,323" to="12928,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<v:line id="Line 92" o:spid="_x0000_s1115" style="position:absolute;visibility:visible;mso-wrap-style:square" from="12528,565" to="12528,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<v:line id="Line 93" o:spid="_x0000_s1116" style="position:absolute;visibility:visible;mso-wrap-style:square" from="12611,323" to="12611,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<v:line id="Line 94" o:spid="_x0000_s1117" style="position:absolute;visibility:visible;mso-wrap-style:square" from="12528,406" to="12928,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<v:line id="Line 95" o:spid="_x0000_s1118" style="position:absolute;visibility:visible;mso-wrap-style:square" from="12528,406" to="12928,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<v:line id="Line 96" o:spid="_x0000_s1119" style="position:absolute;visibility:visible;mso-wrap-style:square" from="12611,323" to="12611,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<v:line id="Line 97" o:spid="_x0000_s1120" style="position:absolute;visibility:visible;mso-wrap-style:square" from="12611,323" to="12611,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<v:line id="Line 98" o:spid="_x0000_s1121" style="position:absolute;visibility:visible;mso-wrap-style:square" from="12528,323" to="12928,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<v:line id="Line 99" o:spid="_x0000_s1122" style="position:absolute;visibility:visible;mso-wrap-style:square" from="12528,406" to="12928,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<v:line id="Line 100" o:spid="_x0000_s1123" style="position:absolute;visibility:visible;mso-wrap-style:square" from="12528,323" to="12528,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<v:line id="Line 101" o:spid="_x0000_s1124" style="position:absolute;flip:x;visibility:visible;mso-wrap-style:square" from="12528,323" to="12928,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DTMsQAAADcAAAADwAAAGRycy9kb3ducmV2LnhtbERPTWsCMRC9C/0PYQq9abYWqmyNIpWW&#10;UrCi1oO3cTPuLm4mSxLd9N+bguBtHu9zJrNoGnEh52vLCp4HGQjiwuqaSwW/24/+GIQPyBoby6Tg&#10;jzzMpg+9CebadrymyyaUIoWwz1FBFUKbS+mLigz6gW2JE3e0zmBI0JVSO+xSuGnkMMtepcGaU0OF&#10;Lb1XVJw2Z6Ng/TPig/s8x1M8dMvVfld+7xZzpZ4e4/wNRKAY7uKb+0un+dkL/D+TLpD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sNMyxAAAANwAAAAPAAAAAAAAAAAA&#10;AAAAAKECAABkcnMvZG93bnJldi54bWxQSwUGAAAAAAQABAD5AAAAkgMAAAAA&#10;" strokeweight="0"/>
                <v:line id="Line 102" o:spid="_x0000_s1125" style="position:absolute;visibility:visible;mso-wrap-style:square" from="12611,406" to="13011,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iqLcIAAADcAAAADwAAAGRycy9kb3ducmV2LnhtbERPzUoDMRC+C75DGKEXabNdqpW1aalS&#10;QfDU2geYbsbdxc1kSabb9O2NIHibj+93VpvkejVSiJ1nA/NZAYq49rbjxsDx8236BCoKssXeMxm4&#10;UoTN+vZmhZX1F97TeJBG5RCOFRpoRYZK61i35DDO/ECcuS8fHEqGodE24CWHu16XRfGoHXacG1oc&#10;6LWl+vtwdgaku5blyxjkY9HvUjrfh+ZheTJmcpe2z6CEkvyL/9zvNs8vFvD7TL5Ar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riqLcIAAADcAAAADwAAAAAAAAAAAAAA&#10;AAChAgAAZHJzL2Rvd25yZXYueG1sUEsFBgAAAAAEAAQA+QAAAJADAAAAAA==&#10;" strokeweight="69e-5mm"/>
                <v:line id="Line 103" o:spid="_x0000_s1126" style="position:absolute;flip:x y;visibility:visible;mso-wrap-style:square" from="12611,406" to="13011,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xi18EAAADcAAAADwAAAGRycy9kb3ducmV2LnhtbERPTWsCMRC9F/wPYQq9FM3aU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TGLXwQAAANwAAAAPAAAAAAAAAAAAAAAA&#10;AKECAABkcnMvZG93bnJldi54bWxQSwUGAAAAAAQABAD5AAAAjwMAAAAA&#10;" strokeweight="0"/>
                <v:line id="Line 104" o:spid="_x0000_s1127" style="position:absolute;flip:x y;visibility:visible;mso-wrap-style:square" from="12611,323" to="13011,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8oMEAAADcAAAADwAAAGRycy9kb3ducmV2LnhtbERPTWsCMRC9F/wPYQQvRbO1sJbVKFJq&#10;kd66a+/DZtwsJpMlSXX9902h0Ns83udsdqOz4koh9p4VPC0KEMSt1z13Ck7NYf4CIiZkjdYzKbhT&#10;hN128rDBSvsbf9K1Tp3IIRwrVGBSGiopY2vIYVz4gThzZx8cpgxDJ3XAWw53Vi6LopQOe84NBgd6&#10;NdRe6m+n4Hn11Rwv9tF8HKIzb++2bstwV2o2HfdrEInG9C/+cx91nl+U8PtMvkB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nvygwQAAANwAAAAPAAAAAAAAAAAAAAAA&#10;AKECAABkcnMvZG93bnJldi54bWxQSwUGAAAAAAQABAD5AAAAjwMAAAAA&#10;" strokeweight="0"/>
                <v:line id="Line 105" o:spid="_x0000_s1128" style="position:absolute;flip:x y;visibility:visible;mso-wrap-style:square" from="12611,406" to="13011,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JZO8AAAADcAAAADwAAAGRycy9kb3ducmV2LnhtbERPTWsCMRC9F/wPYYReimbbgpbVKFJU&#10;xFtXex8242YxmSxJ1PXfm4LQ2zze58yXvbPiSiG2nhW8jwsQxLXXLTcKjofN6AtETMgarWdScKcI&#10;y8XgZY6l9jf+oWuVGpFDOJaowKTUlVLG2pDDOPYdceZOPjhMGYZG6oC3HO6s/CiKiXTYcm4w2NG3&#10;ofpcXZyCz+nvYXe2b2a/ic6st7aqJ+Gu1OuwX81AJOrTv/jp3uk8v5jC3zP5Arl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fSWTvAAAAA3AAAAA8AAAAAAAAAAAAAAAAA&#10;oQIAAGRycy9kb3ducmV2LnhtbFBLBQYAAAAABAAEAPkAAACOAwAAAAA=&#10;" strokeweight="0"/>
                <v:line id="Line 106" o:spid="_x0000_s1129" style="position:absolute;flip:x y;visibility:visible;mso-wrap-style:square" from="12611,406" to="13011,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3NSc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rT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Tc1JxAAAANwAAAAPAAAAAAAAAAAA&#10;AAAAAKECAABkcnMvZG93bnJldi54bWxQSwUGAAAAAAQABAD5AAAAkgMAAAAA&#10;" strokeweight="0"/>
                <v:line id="Line 107" o:spid="_x0000_s1130" style="position:absolute;flip:x y;visibility:visible;mso-wrap-style:square" from="12528,406" to="13011,8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Fo0sEAAADcAAAADwAAAGRycy9kb3ducmV2LnhtbERPTWsCMRC9C/6HMEIvUrO2oO3WKCK1&#10;iDdXex82081iMlmSqOu/bwoFb/N4n7NY9c6KK4XYelYwnRQgiGuvW24UnI7b5zcQMSFrtJ5JwZ0i&#10;rJbDwQJL7W98oGuVGpFDOJaowKTUlVLG2pDDOPEdceZ+fHCYMgyN1AFvOdxZ+VIUM+mw5dxgsKON&#10;ofpcXZyC1/n3cXe2Y7PfRmc+v2xVz8JdqadRv/4AkahPD/G/e6fz/OId/p7JF8jl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AWjSwQAAANwAAAAPAAAAAAAAAAAAAAAA&#10;AKECAABkcnMvZG93bnJldi54bWxQSwUGAAAAAAQABAD5AAAAjwMAAAAA&#10;" strokeweight="0"/>
                <v:line id="Line 108" o:spid="_x0000_s1131" style="position:absolute;flip:x y;visibility:visible;mso-wrap-style:square" from="12687,406" to="13093,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JXksQAAADcAAAADwAAAGRycy9kb3ducmV2LnhtbESPQWsCMRCF7wX/Q5iCl6JZW7BlNYqU&#10;KtJb1/Y+bKabxWSyJKmu/75zKPQ2w3vz3jfr7Ri8ulDKfWQDi3kFiriNtufOwOdpP3sBlQuyRR+Z&#10;DNwow3YzuVtjbeOVP+jSlE5JCOcaDbhShlrr3DoKmOdxIBbtO6aARdbUaZvwKuHB68eqWuqAPUuD&#10;w4FeHbXn5icYeHr+Oh3P/sG973NwbwfftMt0M2Z6P+5WoAqN5d/8d320gr8QfH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4leSxAAAANwAAAAPAAAAAAAAAAAA&#10;AAAAAKECAABkcnMvZG93bnJldi54bWxQSwUGAAAAAAQABAD5AAAAkgMAAAAA&#10;" strokeweight="0"/>
                <v:line id="Line 109" o:spid="_x0000_s1132" style="position:absolute;visibility:visible;mso-wrap-style:square" from="12528,323" to="12528,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Nxs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03GwQAAANwAAAAPAAAAAAAAAAAAAAAA&#10;AKECAABkcnMvZG93bnJldi54bWxQSwUGAAAAAAQABAD5AAAAjwMAAAAA&#10;" strokeweight="0"/>
                <v:line id="Line 110" o:spid="_x0000_s1133" style="position:absolute;visibility:visible;mso-wrap-style:square" from="12528,323" to="12928,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<v:oval id="Oval 111" o:spid="_x0000_s1134" style="position:absolute;left:14706;top:3962;width:15196;height:33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ocPMEA&#10;AADcAAAADwAAAGRycy9kb3ducmV2LnhtbERPTWsCMRC9F/wPYYTealYrIqtRRCgIPVRtDx7Hzbgb&#10;3EzSTdT4702h4G0e73Pmy2RbcaUuGMcKhoMCBHHltOFawc/3x9sURIjIGlvHpOBOAZaL3sscS+1u&#10;vKPrPtYih3AoUUEToy+lDFVDFsPAeeLMnVxnMWbY1VJ3eMvhtpWjophIi4ZzQ4Oe1g1V5/3FKvB+&#10;Ox6n9GXCKJ1+zScfd/fDUanXflrNQERK8Sn+d290nj98h79n8gV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IKHDzBAAAA3AAAAA8AAAAAAAAAAAAAAAAAmAIAAGRycy9kb3du&#10;cmV2LnhtbFBLBQYAAAAABAAEAPUAAACGAwAAAAA=&#10;" fillcolor="#ffc" strokecolor="#903" strokeweight="0"/>
                <v:rect id="Rectangle 112" o:spid="_x0000_s1135" style="position:absolute;left:17456;top:4527;width:939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kvML4A&#10;AADcAAAADwAAAGRycy9kb3ducmV2LnhtbERP24rCMBB9X/Afwgi+ramyLFKNIoKgiy9WP2BophdM&#10;JiWJtv69EYR9m8O5zmozWCMe5EPrWMFsmoEgLp1uuVZwvey/FyBCRNZoHJOCJwXYrEdfK8y16/lM&#10;jyLWIoVwyFFBE2OXSxnKhiyGqeuIE1c5bzEm6GupPfYp3Bo5z7JfabHl1NBgR7uGyltxtwrkpdj3&#10;i8L4zP3Nq5M5Hs4VOaUm42G7BBFpiP/ij/ug0/zZD7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L5LzC+AAAA3AAAAA8AAAAAAAAAAAAAAAAAmAIAAGRycy9kb3ducmV2&#10;LnhtbFBLBQYAAAAABAAEAPUAAACDAwAAAAA=&#10;" filled="f" stroked="f">
                  <v:textbox style="mso-fit-shape-to-text:t" inset="0,0,0,0">
                    <w:txbxContent>
                      <w:p w:rsidR="008F2968" w:rsidRDefault="008F296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Legal</w:t>
                        </w:r>
                      </w:p>
                    </w:txbxContent>
                  </v:textbox>
                </v:rect>
                <v:line id="Line 113" o:spid="_x0000_s1136" style="position:absolute;visibility:visible;mso-wrap-style:square" from="14871,4121" to="14871,4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<v:line id="Line 114" o:spid="_x0000_s1137" style="position:absolute;visibility:visible;mso-wrap-style:square" from="14871,4121" to="15195,4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<v:line id="Line 115" o:spid="_x0000_s1138" style="position:absolute;flip:x;visibility:visible;mso-wrap-style:square" from="14954,4203" to="15195,42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lJD7MQAAADcAAAADwAAAGRycy9kb3ducmV2LnhtbERPTWsCMRC9C/0PYQq9adYeqmyNIi0t&#10;pVDFtR56GzfT3cXNZEmiG/+9EQRv83ifM1tE04oTOd9YVjAeZSCIS6sbrhT8bj+GUxA+IGtsLZOC&#10;M3lYzB8GM8y17XlDpyJUIoWwz1FBHUKXS+nLmgz6ke2IE/dvncGQoKukdtincNPK5yx7kQYbTg01&#10;dvRWU3kojkbBZjXhvfs8xkPc9z/rv131vXtfKvX0GJevIALFcBff3F86zR9P4PpMukDO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UkPsxAAAANwAAAAPAAAAAAAAAAAA&#10;AAAAAKECAABkcnMvZG93bnJldi54bWxQSwUGAAAAAAQABAD5AAAAkgMAAAAA&#10;" strokeweight="0"/>
                <v:line id="Line 116" o:spid="_x0000_s1139" style="position:absolute;flip:y;visibility:visible;mso-wrap-style:square" from="14954,4203" to="14954,44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83XnscAAADcAAAADwAAAGRycy9kb3ducmV2LnhtbESPT0sDMRDF74LfIYzgzWbrQWXbtJSK&#10;IoJK/x16m26mu0s3kyVJu/HbOwehtxnem/d+M51n16kLhdh6NjAeFaCIK29brg1sN28PL6BiQrbY&#10;eSYDvxRhPru9mWJp/cAruqxTrSSEY4kGmpT6UutYNeQwjnxPLNrRB4dJ1lBrG3CQcNfpx6J40g5b&#10;loYGe1o2VJ3WZ2dg9f3Mh/B+zqd8GL5+9rv6c/e6MOb+Li8moBLldDX/X39YwR8LrTwjE+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rzdeexwAAANwAAAAPAAAAAAAA&#10;AAAAAAAAAKECAABkcnMvZG93bnJldi54bWxQSwUGAAAAAAQABAD5AAAAlQMAAAAA&#10;" strokeweight="0"/>
                <v:line id="Line 117" o:spid="_x0000_s1140" style="position:absolute;visibility:visible;mso-wrap-style:square" from="14871,4121" to="15278,4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<v:line id="Line 118" o:spid="_x0000_s1141" style="position:absolute;visibility:visible;mso-wrap-style:square" from="14871,4362" to="14871,4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<v:line id="Line 119" o:spid="_x0000_s1142" style="position:absolute;visibility:visible;mso-wrap-style:square" from="14954,4121" to="14954,4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<v:line id="Line 120" o:spid="_x0000_s1143" style="position:absolute;visibility:visible;mso-wrap-style:square" from="14871,4203" to="15278,42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<v:line id="Line 121" o:spid="_x0000_s1144" style="position:absolute;visibility:visible;mso-wrap-style:square" from="14871,4203" to="15278,42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<v:line id="Line 122" o:spid="_x0000_s1145" style="position:absolute;visibility:visible;mso-wrap-style:square" from="14954,4121" to="14954,4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<v:line id="Line 123" o:spid="_x0000_s1146" style="position:absolute;visibility:visible;mso-wrap-style:square" from="14954,4121" to="14954,4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BeM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F0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EgXjDAAAA3AAAAA8AAAAAAAAAAAAA&#10;AAAAoQIAAGRycy9kb3ducmV2LnhtbFBLBQYAAAAABAAEAPkAAACRAwAAAAA=&#10;" strokeweight="0"/>
                <v:line id="Line 124" o:spid="_x0000_s1147" style="position:absolute;visibility:visible;mso-wrap-style:square" from="14871,4121" to="15278,4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<v:line id="Line 125" o:spid="_x0000_s1148" style="position:absolute;visibility:visible;mso-wrap-style:square" from="14871,4203" to="15278,42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<v:line id="Line 126" o:spid="_x0000_s1149" style="position:absolute;visibility:visible;mso-wrap-style:square" from="14871,4121" to="14871,4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<v:line id="Line 127" o:spid="_x0000_s1150" style="position:absolute;flip:x;visibility:visible;mso-wrap-style:square" from="14871,4121" to="15278,4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24uMQAAADcAAAADwAAAGRycy9kb3ducmV2LnhtbERPTWsCMRC9C/6HMEJvmq2HVrdGkZYW&#10;Eaxo66G3cTPdXdxMliS66b83BcHbPN7nzBbRNOJCzteWFTyOMhDEhdU1lwq+v96HExA+IGtsLJOC&#10;P/KwmPd7M8y17XhHl30oRQphn6OCKoQ2l9IXFRn0I9sSJ+7XOoMhQVdK7bBL4aaR4yx7kgZrTg0V&#10;tvRaUXHan42C3eczH93HOZ7isdtsfw7l+vC2VOphEJcvIALFcBff3Cud5o+n8P9MukDO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7bi4xAAAANwAAAAPAAAAAAAAAAAA&#10;AAAAAKECAABkcnMvZG93bnJldi54bWxQSwUGAAAAAAQABAD5AAAAkgMAAAAA&#10;" strokeweight="0"/>
                <v:line id="Line 128" o:spid="_x0000_s1151" style="position:absolute;visibility:visible;mso-wrap-style:square" from="14954,4203" to="15354,4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+9mk8QAAADcAAAADwAAAGRycy9kb3ducmV2LnhtbESPzU7DQAyE70i8w8pIXBDdEH6KQrcV&#10;IJCQOFH6ACZrkoisN9p10+3b4wMSN1sznvm82pQwmplSHiI7uFpUYIjb6AfuHOw+Xy/vwWRB9jhG&#10;JgdHyrBZn56ssPHxwB80b6UzGsK5QQe9yNRYm9ueAuZFnIhV+44poOiaOusTHjQ8jLauqjsbcGBt&#10;6HGi557an+0+OJDhWNdPc5L3m/GllP1F6m6XX86dn5XHBzBCRf7Nf9dvXvGvFV+f0Qns+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72aTxAAAANwAAAAPAAAAAAAAAAAA&#10;AAAAAKECAABkcnMvZG93bnJldi54bWxQSwUGAAAAAAQABAD5AAAAkgMAAAAA&#10;" strokeweight="69e-5mm"/>
                <v:line id="Line 129" o:spid="_x0000_s1152" style="position:absolute;flip:x y;visibility:visible;mso-wrap-style:square" from="14954,4203" to="15354,4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uacAAAADcAAAADwAAAGRycy9kb3ducmV2LnhtbERPTWsCMRC9F/wPYQpeSs2qYGVrFCkq&#10;4q1rvQ+b6WYxmSxJquu/N4LQ2zze5yxWvbPiQiG2nhWMRwUI4trrlhsFP8ft+xxETMgarWdScKMI&#10;q+XgZYGl9lf+pkuVGpFDOJaowKTUlVLG2pDDOPIdceZ+fXCYMgyN1AGvOdxZOSmKmXTYcm4w2NGX&#10;ofpc/TkF04/TcX+2b+awjc5sdraqZ+Gm1PC1X3+CSNSnf/HTvdd5/nQMj2fyB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kbrmnAAAAA3AAAAA8AAAAAAAAAAAAAAAAA&#10;oQIAAGRycy9kb3ducmV2LnhtbFBLBQYAAAAABAAEAPkAAACOAwAAAAA=&#10;" strokeweight="0"/>
                <v:line id="Line 130" o:spid="_x0000_s1153" style="position:absolute;flip:x y;visibility:visible;mso-wrap-style:square" from="14954,4121" to="15354,4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kwHs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mQM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nJMB7AAAAA3AAAAA8AAAAAAAAAAAAAAAAA&#10;oQIAAGRycy9kb3ducmV2LnhtbFBLBQYAAAAABAAEAPkAAACOAwAAAAA=&#10;" strokeweight="0"/>
                <v:line id="Line 131" o:spid="_x0000_s1154" style="position:absolute;flip:x y;visibility:visible;mso-wrap-style:square" from="14954,4203" to="15354,4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WVhcEAAADcAAAADwAAAGRycy9kb3ducmV2LnhtbERPTWsCMRC9F/wPYYReimbtgspqFJFa&#10;pLeu7X3YjJvFZLIkUdd/3xQKvc3jfc56OzgrbhRi51nBbFqAIG687rhV8HU6TJYgYkLWaD2TggdF&#10;2G5GT2ustL/zJ93q1IocwrFCBSalvpIyNoYcxqnviTN39sFhyjC0Uge853Bn5WtRzKXDjnODwZ72&#10;hppLfXUKysX36XixL+bjEJ15e7d1Mw8PpZ7Hw24FItGQ/sV/7qPO88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hZWFwQAAANwAAAAPAAAAAAAAAAAAAAAA&#10;AKECAABkcnMvZG93bnJldi54bWxQSwUGAAAAAAQABAD5AAAAjwMAAAAA&#10;" strokeweight="0"/>
                <v:line id="Line 132" o:spid="_x0000_s1155" style="position:absolute;flip:x y;visibility:visible;mso-wrap-style:square" from="14954,4203" to="15354,4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N8cEAAADcAAAADwAAAGRycy9kb3ducmV2LnhtbERPTWsCMRC9F/wPYYReSs1ai5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bA3xwQAAANwAAAAPAAAAAAAAAAAAAAAA&#10;AKECAABkcnMvZG93bnJldi54bWxQSwUGAAAAAAQABAD5AAAAjwMAAAAA&#10;" strokeweight="0"/>
                <v:line id="Line 133" o:spid="_x0000_s1156" style="position:absolute;flip:x y;visibility:visible;mso-wrap-style:square" from="14871,4203" to="15354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Coas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IKhqwQAAANwAAAAPAAAAAAAAAAAAAAAA&#10;AKECAABkcnMvZG93bnJldi54bWxQSwUGAAAAAAQABAD5AAAAjwMAAAAA&#10;" strokeweight="0"/>
                <v:line id="Line 134" o:spid="_x0000_s1157" style="position:absolute;flip:x y;visibility:visible;mso-wrap-style:square" from="15030,4203" to="15436,4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2Hc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fM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8jYdwQAAANwAAAAPAAAAAAAAAAAAAAAA&#10;AKECAABkcnMvZG93bnJldi54bWxQSwUGAAAAAAQABAD5AAAAjwMAAAAA&#10;" strokeweight="0"/>
                <v:line id="Line 135" o:spid="_x0000_s1158" style="position:absolute;visibility:visible;mso-wrap-style:square" from="14871,4121" to="14871,4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MsSc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8DLEnDAAAA3AAAAA8AAAAAAAAAAAAA&#10;AAAAoQIAAGRycy9kb3ducmV2LnhtbFBLBQYAAAAABAAEAPkAAACRAwAAAAA=&#10;" strokeweight="0"/>
                <v:line id="Line 136" o:spid="_x0000_s1159" style="position:absolute;visibility:visible;mso-wrap-style:square" from="14871,4121" to="15278,4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<v:shape id="Freeform 137" o:spid="_x0000_s1160" style="position:absolute;left:5816;top:5657;width:8814;height:24727;visibility:visible;mso-wrap-style:square;v-text-anchor:top" coordsize="1388,38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LOUsQA&#10;AADcAAAADwAAAGRycy9kb3ducmV2LnhtbERPTWvCQBC9F/wPywje6qYGi01dpVREb8WYHnqbZqfZ&#10;1OxszK6a/ntXEHqbx/uc+bK3jThT52vHCp7GCQji0umaKwXFfv04A+EDssbGMSn4Iw/LxeBhjpl2&#10;F97ROQ+ViCHsM1RgQmgzKX1pyKIfu5Y4cj+usxgi7CqpO7zEcNvISZI8S4s1xwaDLb0bKg/5ySpI&#10;d1/5dHOUH6vid/W99ulh82kKpUbD/u0VRKA+/Ivv7q2O89MXuD0TL5C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yzlLEAAAA3AAAAA8AAAAAAAAAAAAAAAAAmAIAAGRycy9k&#10;b3ducmV2LnhtbFBLBQYAAAAABAAEAPUAAACJAwAAAAA=&#10;" path="m1273,3894l,3894,,,1388,e" filled="f" strokecolor="#903" strokeweight="36e-5mm">
                  <v:stroke dashstyle="1 1"/>
                  <v:path arrowok="t" o:connecttype="custom" o:connectlocs="808355,2472690;0,2472690;0,0;881380,0" o:connectangles="0,0,0,0"/>
                </v:shape>
                <v:line id="Line 138" o:spid="_x0000_s1161" style="position:absolute;flip:x y;visibility:visible;mso-wrap-style:square" from="13982,5334" to="14630,5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65GBcMAAADcAAAADwAAAGRycy9kb3ducmV2LnhtbESPzU4DMQyE70h9h8iVuNFsCyrttmlV&#10;kBBcaVHPVuL9URNntQm7y9vjAxI3WzOe+bw/TsGrgfrURjawXBSgiG10LdcGvi5vDxtQKSM79JHJ&#10;wA8lOB5md3ssXRz5k4ZzrpWEcCrRQJNzV2qdbEMB0yJ2xKJVsQ+YZe1r7XocJTx4vSqKtQ7YsjQ0&#10;2NFrQ/Z2/g4GBr953tqb1931pdLr6vQ4bu27Mffz6bQDlWnK/+a/6w8n+E+CL8/IBPrw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OuRgXDAAAA3AAAAA8AAAAAAAAAAAAA&#10;AAAAoQIAAGRycy9kb3ducmV2LnhtbFBLBQYAAAAABAAEAPkAAACRAwAAAAA=&#10;" strokecolor="#903" strokeweight="36e-5mm"/>
                <v:line id="Line 139" o:spid="_x0000_s1162" style="position:absolute;flip:x;visibility:visible;mso-wrap-style:square" from="13982,5657" to="14630,59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ogKsEAAADcAAAADwAAAGRycy9kb3ducmV2LnhtbERPTYvCMBC9L/gfwgh7W1NldynVtIgg&#10;iDfrgnobmrEtNpPaRG3/vVkQvM3jfc4i600j7tS52rKC6SQCQVxYXXOp4G+//opBOI+ssbFMCgZy&#10;kKWjjwUm2j54R/fclyKEsEtQQeV9m0jpiooMuoltiQN3tp1BH2BXSt3hI4SbRs6i6FcarDk0VNjS&#10;qqLikt+MgoMfhp+41/t8OF23Sx3bWM+OSn2O++UchKfev8Uv90aH+d9T+H8mXCDT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EeiAqwQAAANwAAAAPAAAAAAAAAAAAAAAA&#10;AKECAABkcnMvZG93bnJldi54bWxQSwUGAAAAAAQABAD5AAAAjwMAAAAA&#10;" strokecolor="#903" strokeweight="36e-5mm"/>
                <v:rect id="Rectangle 140" o:spid="_x0000_s1163" style="position:absolute;left:8166;top:5981;width:433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89wr8A&#10;AADcAAAADwAAAGRycy9kb3ducmV2LnhtbERP24rCMBB9F/yHMMK+aWqRRbpGEUFQ2RfrfsDQTC+Y&#10;TEoSbf17s7Cwb3M419nsRmvEk3zoHCtYLjIQxJXTHTcKfm7H+RpEiMgajWNS8KIAu+10ssFCu4Gv&#10;9CxjI1IIhwIVtDH2hZShasliWLieOHG18xZjgr6R2uOQwq2ReZZ9Sosdp4YWezq0VN3Lh1Ugb+Vx&#10;WJfGZ+6S19/mfLrW5JT6mI37LxCRxvgv/nOfdJq/yuH3mXSB3L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7z3CvwAAANwAAAAPAAAAAAAAAAAAAAAAAJgCAABkcnMvZG93bnJl&#10;di54bWxQSwUGAAAAAAQABAD1AAAAhAMAAAAA&#10;" filled="f" stroked="f">
                  <v:textbox style="mso-fit-shape-to-text:t" inset="0,0,0,0">
                    <w:txbxContent>
                      <w:p w:rsidR="008F2968" w:rsidRDefault="008F296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141" o:spid="_x0000_s1164" style="position:absolute;left:30467;top:17697;width:7436;height:7029;visibility:visible;mso-wrap-style:square;v-text-anchor:top" coordsize="1171,11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AlL8MA&#10;AADcAAAADwAAAGRycy9kb3ducmV2LnhtbERPTWvCQBC9F/oflil4KWZTFZXoKlJQemtNC3ocstMk&#10;NDsbdtck9td3C4K3ebzPWW8H04iOnK8tK3hJUhDEhdU1lwq+PvfjJQgfkDU2lknBlTxsN48Pa8y0&#10;7flIXR5KEUPYZ6igCqHNpPRFRQZ9YlviyH1bZzBE6EqpHfYx3DRykqZzabDm2FBhS68VFT/5xSiY&#10;Lj78szt3u/fDkDe/aYfUn+ZKjZ6G3QpEoCHcxTf3m47zZ1P4fyZeI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FAlL8MAAADcAAAADwAAAAAAAAAAAAAAAACYAgAAZHJzL2Rv&#10;d25yZXYueG1sUEsFBgAAAAAEAAQA9QAAAIgDAAAAAA==&#10;" path="m,l1171,r,1107e" filled="f" strokecolor="#903" strokeweight="36e-5mm">
                  <v:stroke dashstyle="1 1"/>
                  <v:path arrowok="t" o:connecttype="custom" o:connectlocs="0,0;743585,0;743585,702945" o:connectangles="0,0,0"/>
                </v:shape>
                <v:line id="Line 142" o:spid="_x0000_s1165" style="position:absolute;flip:x y;visibility:visible;mso-wrap-style:square" from="37579,24079" to="37903,24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VABsAAAADcAAAADwAAAGRycy9kb3ducmV2LnhtbERPS2sCMRC+F/wPYQRvNesDH6tRrFDa&#10;a1U8D8nsA5PJskl313/fFAq9zcf3nP1xcFZ01Ibas4LZNANBrL2puVRwu76/bkCEiGzQeiYFTwpw&#10;PIxe9pgb3/MXdZdYihTCIUcFVYxNLmXQFTkMU98QJ67wrcOYYFtK02Kfwp2V8yxbSYc1p4YKGzpX&#10;pB+Xb6egs5v1Vj+sbO5vhVwVp0W/1R9KTcbDaQci0hD/xX/uT5PmL5fw+0y6QB5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yVQAbAAAAA3AAAAA8AAAAAAAAAAAAAAAAA&#10;oQIAAGRycy9kb3ducmV2LnhtbFBLBQYAAAAABAAEAPkAAACOAwAAAAA=&#10;" strokecolor="#903" strokeweight="36e-5mm"/>
                <v:line id="Line 143" o:spid="_x0000_s1166" style="position:absolute;flip:y;visibility:visible;mso-wrap-style:square" from="37903,24079" to="38227,24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EmKb8AAADcAAAADwAAAGRycy9kb3ducmV2LnhtbERPTYvCMBC9C/6HMII3TRVdSjWKCIJ4&#10;sy7sehuasS02k9pEbf+9EQRv83ifs1y3phIPalxpWcFkHIEgzqwuOVfwe9qNYhDOI2usLJOCjhys&#10;V/3eEhNtn3ykR+pzEULYJaig8L5OpHRZQQbd2NbEgbvYxqAPsMmlbvAZwk0lp1H0Iw2WHBoKrGlb&#10;UHZN70bBn++6edzqU9qdb4eNjm2sp/9KDQftZgHCU+u/4o97r8P82Rzez4QL5Oo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0EmKb8AAADcAAAADwAAAAAAAAAAAAAAAACh&#10;AgAAZHJzL2Rvd25yZXYueG1sUEsFBgAAAAAEAAQA+QAAAI0DAAAAAA==&#10;" strokecolor="#903" strokeweight="36e-5mm"/>
                <v:line id="Line 144" o:spid="_x0000_s1167" style="position:absolute;visibility:visible;mso-wrap-style:square" from="31680,16643" to="31680,17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<v:line id="Line 145" o:spid="_x0000_s1168" style="position:absolute;visibility:visible;mso-wrap-style:square" from="31680,16643" to="32004,16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fNM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FXzTDAAAA3AAAAA8AAAAAAAAAAAAA&#10;AAAAoQIAAGRycy9kb3ducmV2LnhtbFBLBQYAAAAABAAEAPkAAACRAwAAAAA=&#10;" strokeweight="0"/>
                <v:line id="Line 146" o:spid="_x0000_s1169" style="position:absolute;flip:x;visibility:visible;mso-wrap-style:square" from="31762,16725" to="32004,1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74g8cAAADcAAAADwAAAGRycy9kb3ducmV2LnhtbESPQUsDMRCF74L/IUzBm81WRGXbtBRF&#10;EUFLa3vobbqZ7i7dTJYk7cZ/7xwEbzO8N+99M1tk16kLhdh6NjAZF6CIK29brg1sv19vn0DFhGyx&#10;80wGfijCYn59NcPS+oHXdNmkWkkIxxINNCn1pdaxashhHPueWLSjDw6TrKHWNuAg4a7Td0XxoB22&#10;LA0N9vTcUHXanJ2B9dcjH8LbOZ/yYfhc7Xf1x+5laczNKC+noBLl9G/+u363gn8vtPKMTK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4fviDxwAAANwAAAAPAAAAAAAA&#10;AAAAAAAAAKECAABkcnMvZG93bnJldi54bWxQSwUGAAAAAAQABAD5AAAAlQMAAAAA&#10;" strokeweight="0"/>
                <v:line id="Line 147" o:spid="_x0000_s1170" style="position:absolute;flip:y;visibility:visible;mso-wrap-style:square" from="31762,16725" to="31762,169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zJdGMQAAADcAAAADwAAAGRycy9kb3ducmV2LnhtbERPTWsCMRC9F/wPYQrearZSbLs1iigV&#10;EbRo66G3cTPdXdxMliS68d+bQqG3ebzPGU+jacSFnK8tK3gcZCCIC6trLhV8fb4/vIDwAVljY5kU&#10;XMnDdNK7G2Oubcc7uuxDKVII+xwVVCG0uZS+qMigH9iWOHE/1hkMCbpSaoddCjeNHGbZSBqsOTVU&#10;2NK8ouK0PxsFu+0zH93yHE/x2G0+vg/l+rCYKdW/j7M3EIFi+Bf/uVc6zX96hd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Ml0YxAAAANwAAAAPAAAAAAAAAAAA&#10;AAAAAKECAABkcnMvZG93bnJldi54bWxQSwUGAAAAAAQABAD5AAAAkgMAAAAA&#10;" strokeweight="0"/>
                <v:line id="Line 148" o:spid="_x0000_s1171" style="position:absolute;visibility:visible;mso-wrap-style:square" from="31680,16643" to="32086,16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<v:line id="Line 149" o:spid="_x0000_s1172" style="position:absolute;visibility:visible;mso-wrap-style:square" from="31680,16891" to="31680,17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n0Bs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mjF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efQGwQAAANwAAAAPAAAAAAAAAAAAAAAA&#10;AKECAABkcnMvZG93bnJldi54bWxQSwUGAAAAAAQABAD5AAAAjwMAAAAA&#10;" strokeweight="0"/>
                <v:line id="Line 150" o:spid="_x0000_s1173" style="position:absolute;visibility:visible;mso-wrap-style:square" from="31762,16643" to="31762,17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tqcc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lw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ranHDAAAA3AAAAA8AAAAAAAAAAAAA&#10;AAAAoQIAAGRycy9kb3ducmV2LnhtbFBLBQYAAAAABAAEAPkAAACRAwAAAAA=&#10;" strokeweight="0"/>
                <v:line id="Line 151" o:spid="_x0000_s1174" style="position:absolute;visibility:visible;mso-wrap-style:square" from="31680,16725" to="32086,1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fP6s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mjI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efP6sIAAADcAAAADwAAAAAAAAAAAAAA&#10;AAChAgAAZHJzL2Rvd25yZXYueG1sUEsFBgAAAAAEAAQA+QAAAJADAAAAAA==&#10;" strokeweight="0"/>
                <v:line id="Line 152" o:spid="_x0000_s1175" style="position:absolute;visibility:visible;mso-wrap-style:square" from="31680,16725" to="32086,1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5Xns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NHQ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5XnsIAAADcAAAADwAAAAAAAAAAAAAA&#10;AAChAgAAZHJzL2Rvd25yZXYueG1sUEsFBgAAAAAEAAQA+QAAAJADAAAAAA==&#10;" strokeweight="0"/>
                <v:line id="Line 153" o:spid="_x0000_s1176" style="position:absolute;visibility:visible;mso-wrap-style:square" from="31762,16643" to="31762,17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LyBcMAAADcAAAADwAAAGRycy9kb3ducmV2LnhtbERPS2vCQBC+F/wPywje6kYhNkY3IlKx&#10;vbU+wOOQHZMl2dmQ3Wr677uFQm/z8T1nvRlsK+7Ue+NYwWyagCAunTZcKTif9s8ZCB+QNbaOScE3&#10;edgUo6c15to9+JPux1CJGMI+RwV1CF0upS9rsuinriOO3M31FkOEfSV1j48Ybls5T5KFtGg4NtTY&#10;0a6msjl+WQXmY3FI318uy4t8PYTZNWsyY89KTcb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1C8gXDAAAA3AAAAA8AAAAAAAAAAAAA&#10;AAAAoQIAAGRycy9kb3ducmV2LnhtbFBLBQYAAAAABAAEAPkAAACRAwAAAAA=&#10;" strokeweight="0"/>
                <v:line id="Line 154" o:spid="_x0000_s1177" style="position:absolute;visibility:visible;mso-wrap-style:square" from="31762,16643" to="31762,17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Bscs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z1L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2QbHLDAAAA3AAAAA8AAAAAAAAAAAAA&#10;AAAAoQIAAGRycy9kb3ducmV2LnhtbFBLBQYAAAAABAAEAPkAAACRAwAAAAA=&#10;" strokeweight="0"/>
                <v:line id="Line 155" o:spid="_x0000_s1178" style="position:absolute;visibility:visible;mso-wrap-style:square" from="31680,16643" to="32086,16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zJ6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cw9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3MnpwQAAANwAAAAPAAAAAAAAAAAAAAAA&#10;AKECAABkcnMvZG93bnJldi54bWxQSwUGAAAAAAQABAD5AAAAjwMAAAAA&#10;" strokeweight="0"/>
                <v:line id="Line 156" o:spid="_x0000_s1179" style="position:absolute;visibility:visible;mso-wrap-style:square" from="31680,16725" to="32086,1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0Ndm8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lp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0Ndm8UAAADcAAAADwAAAAAAAAAA&#10;AAAAAAChAgAAZHJzL2Rvd25yZXYueG1sUEsFBgAAAAAEAAQA+QAAAJMDAAAAAA==&#10;" strokeweight="0"/>
                <v:line id="Line 157" o:spid="_x0000_s1180" style="position:absolute;visibility:visible;mso-wrap-style:square" from="31680,16643" to="31680,17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/4AM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4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D/gAwQAAANwAAAAPAAAAAAAAAAAAAAAA&#10;AKECAABkcnMvZG93bnJldi54bWxQSwUGAAAAAAQABAD5AAAAjwMAAAAA&#10;" strokeweight="0"/>
                <v:line id="Line 158" o:spid="_x0000_s1181" style="position:absolute;flip:x;visibility:visible;mso-wrap-style:square" from="31680,16643" to="32086,16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2o5ccAAADcAAAADwAAAGRycy9kb3ducmV2LnhtbESPQU8CMRCF7yb+h2ZIvEkXD2gWCiEY&#10;jTFRA8qB27Addjdsp5u2sPXfOwcTbjN5b977Zr7MrlMXCrH1bGAyLkARV962XBv4+X65fwIVE7LF&#10;zjMZ+KUIy8XtzRxL6wfe0GWbaiUhHEs00KTUl1rHqiGHcex7YtGOPjhMsoZa24CDhLtOPxTFVDts&#10;WRoa7GndUHXanp2BzecjH8LrOZ/yYfj42u/q993zypi7UV7NQCXK6Wr+v36zgj8VfHlGJt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NvajlxwAAANwAAAAPAAAAAAAA&#10;AAAAAAAAAKECAABkcnMvZG93bnJldi54bWxQSwUGAAAAAAQABAD5AAAAlQMAAAAA&#10;" strokeweight="0"/>
                <v:line id="Line 159" o:spid="_x0000_s1182" style="position:absolute;visibility:visible;mso-wrap-style:square" from="31762,16725" to="32169,17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DsFcIAAADcAAAADwAAAGRycy9kb3ducmV2LnhtbERPzUoDMRC+F3yHMIKXYrNdbJW1aVFR&#10;KPTU1gcYN+Pu4mayJNNt+vamIHibj+93VpvkejVSiJ1nA/NZAYq49rbjxsDn8eP+CVQUZIu9ZzJw&#10;oQib9c1khZX1Z97TeJBG5RCOFRpoRYZK61i35DDO/ECcuW8fHEqGodE24DmHu16XRbHUDjvODS0O&#10;9NZS/XM4OQPSXcrydQyye+jfUzpNQ7N4/DLm7ja9PIMSSvIv/nNvbZ6/nMP1mXyBXv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xDsFcIAAADcAAAADwAAAAAAAAAAAAAA&#10;AAChAgAAZHJzL2Rvd25yZXYueG1sUEsFBgAAAAAEAAQA+QAAAJADAAAAAA==&#10;" strokeweight="69e-5mm"/>
                <v:line id="Line 160" o:spid="_x0000_s1183" style="position:absolute;flip:x y;visibility:visible;mso-wrap-style:square" from="31762,16725" to="32169,17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ofA8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8s5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6eh8DwQAAANwAAAAPAAAAAAAAAAAAAAAA&#10;AKECAABkcnMvZG93bnJldi54bWxQSwUGAAAAAAQABAD5AAAAjwMAAAAA&#10;" strokeweight="0"/>
                <v:line id="Line 161" o:spid="_x0000_s1184" style="position:absolute;flip:x y;visibility:visible;mso-wrap-style:square" from="31762,16643" to="32169,17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Ta6mM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eUc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NrqYwQAAANwAAAAPAAAAAAAAAAAAAAAA&#10;AKECAABkcnMvZG93bnJldi54bWxQSwUGAAAAAAQABAD5AAAAjwMAAAAA&#10;" strokeweight="0"/>
                <v:line id="Line 162" o:spid="_x0000_s1185" style="position:absolute;flip:x y;visibility:visible;mso-wrap-style:square" from="31762,16725" to="32169,17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8i7MEAAADcAAAADwAAAGRycy9kb3ducmV2LnhtbERPTWsCMRC9F/ofwgi9FM22la2sRiml&#10;FvHmWu/DZtwsJpMlSXX9901B8DaP9zmL1eCsOFOInWcFL5MCBHHjdcetgp/9ejwDEROyRuuZFFwp&#10;wmr5+LDASvsL7+hcp1bkEI4VKjAp9ZWUsTHkME58T5y5ow8OU4ahlTrgJYc7K1+LopQOO84NBnv6&#10;NNSc6l+n4O39sN+c7LPZrqMzX9+2bspwVeppNHzMQSQa0l18c290nl9O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3yLswQAAANwAAAAPAAAAAAAAAAAAAAAA&#10;AKECAABkcnMvZG93bnJldi54bWxQSwUGAAAAAAQABAD5AAAAjwMAAAAA&#10;" strokeweight="0"/>
                <v:line id="Line 163" o:spid="_x0000_s1186" style="position:absolute;flip:x y;visibility:visible;mso-wrap-style:square" from="31762,16725" to="32169,17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OHd8EAAADcAAAADwAAAGRycy9kb3ducmV2LnhtbERPTWsCMRC9F/ofwgi9FM22xa2sRiml&#10;FvHmWu/DZtwsJpMlSXX9901B8DaP9zmL1eCsOFOInWcFL5MCBHHjdcetgp/9ejwDEROyRuuZFFwp&#10;wmr5+LDASvsL7+hcp1bkEI4VKjAp9ZWUsTHkME58T5y5ow8OU4ahlTrgJYc7K1+LopQOO84NBnv6&#10;NNSc6l+n4O39sN+c7LPZrqMzX9+2bspwVeppNHzMQSQa0l18c290nl9O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1k4d3wQAAANwAAAAPAAAAAAAAAAAAAAAA&#10;AKECAABkcnMvZG93bnJldi54bWxQSwUGAAAAAAQABAD5AAAAjwMAAAAA&#10;" strokeweight="0"/>
                <v:line id="Line 164" o:spid="_x0000_s1187" style="position:absolute;flip:x y;visibility:visible;mso-wrap-style:square" from="31680,16725" to="32169,172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EZAMAAAADcAAAADwAAAGRycy9kb3ducmV2LnhtbERPTWsCMRC9F/wPYQQvRbO1sC2rUaSo&#10;SG9d2/uwGTeLyWRJoq7/3hQKvc3jfc5yPTgrrhRi51nBy6wAQdx43XGr4Pu4m76DiAlZo/VMCu4U&#10;Yb0aPS2x0v7GX3StUytyCMcKFZiU+krK2BhyGGe+J87cyQeHKcPQSh3wlsOdlfOiKKXDjnODwZ4+&#10;DDXn+uIUvL79HA9n+2w+d9GZ7d7WTRnuSk3Gw2YBItGQ/sV/7oPO88sSfp/JF8jV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VBGQDAAAAA3AAAAA8AAAAAAAAAAAAAAAAA&#10;oQIAAGRycy9kb3ducmV2LnhtbFBLBQYAAAAABAAEAPkAAACOAwAAAAA=&#10;" strokeweight="0"/>
                <v:line id="Line 165" o:spid="_x0000_s1188" style="position:absolute;flip:x y;visibility:visible;mso-wrap-style:square" from="31845,16725" to="32245,17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28m8EAAADcAAAADwAAAGRycy9kb3ducmV2LnhtbERPTWsCMRC9C/0PYQpeRLNaWMtqlCJa&#10;pLeu9j5sppvFZLIkUdd/3xQKvc3jfc56OzgrbhRi51nBfFaAIG687rhVcD4dpq8gYkLWaD2TggdF&#10;2G6eRmustL/zJ93q1IocwrFCBSalvpIyNoYcxpnviTP37YPDlGFopQ54z+HOykVRlNJhx7nBYE87&#10;Q82lvjoFL8uv0/FiJ+bjEJ3Zv9u6KcNDqfHz8LYCkWhI/+I/91Hn+eU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DbybwQAAANwAAAAPAAAAAAAAAAAAAAAA&#10;AKECAABkcnMvZG93bnJldi54bWxQSwUGAAAAAAQABAD5AAAAjwMAAAAA&#10;" strokeweight="0"/>
                <v:line id="Line 166" o:spid="_x0000_s1189" style="position:absolute;visibility:visible;mso-wrap-style:square" from="31680,16643" to="31680,17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+XJs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6GV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+XJsUAAADcAAAADwAAAAAAAAAA&#10;AAAAAAChAgAAZHJzL2Rvd25yZXYueG1sUEsFBgAAAAAEAAQA+QAAAJMDAAAAAA==&#10;" strokeweight="0"/>
                <v:line id="Line 167" o:spid="_x0000_s1190" style="position:absolute;visibility:visible;mso-wrap-style:square" from="31680,16643" to="32086,16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Myvc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2RR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jMr3DAAAA3AAAAA8AAAAAAAAAAAAA&#10;AAAAoQIAAGRycy9kb3ducmV2LnhtbFBLBQYAAAAABAAEAPkAAACRAwAAAAA=&#10;" strokeweight="0"/>
                <v:rect id="Rectangle 168" o:spid="_x0000_s1191" style="position:absolute;left:33299;top:19069;width:42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3Mk8MA&#10;AADcAAAADwAAAGRycy9kb3ducmV2LnhtbESPT2sCMRDF70K/Q5hCb5qthypbo5SCoMWLqx9g2Mz+&#10;oclkSVJ3/fadg+Bthvfmvd9sdpN36kYx9YENvC8KUMR1sD23Bq6X/XwNKmVkiy4wGbhTgt32ZbbB&#10;0oaRz3SrcqskhFOJBrqch1LrVHfkMS3CQCxaE6LHLGtstY04Srh3elkUH9pjz9LQ4UDfHdW/1Z83&#10;oC/VflxXLhbhZ9mc3PFwbigY8/Y6fX2CyjTlp/lxfbCCvxJ8eUYm0N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B3Mk8MAAADcAAAADwAAAAAAAAAAAAAAAACYAgAAZHJzL2Rv&#10;d25yZXYueG1sUEsFBgAAAAAEAAQA9QAAAIgDAAAAAA==&#10;" filled="f" stroked="f">
                  <v:textbox style="mso-fit-shape-to-text:t" inset="0,0,0,0">
                    <w:txbxContent>
                      <w:p w:rsidR="008F2968" w:rsidRDefault="008F296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169" o:spid="_x0000_s1192" style="position:absolute;left:29825;top:5981;width:26829;height:33535;visibility:visible;mso-wrap-style:square;v-text-anchor:top" coordsize="4225,52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POhsEA&#10;AADcAAAADwAAAGRycy9kb3ducmV2LnhtbERPS4vCMBC+C/sfwgjeNK2I7lajLMqKR7W74nFopg9s&#10;JqXJav33RhC8zcf3nMWqM7W4UusqywriUQSCOLO64kLBb/oz/AThPLLG2jIpuJOD1fKjt8BE2xsf&#10;6Hr0hQgh7BJUUHrfJFK6rCSDbmQb4sDltjXoA2wLqVu8hXBTy3EUTaXBikNDiQ2tS8oux3+jYLtN&#10;03V02n3l+9NsE9+zSZz/nZUa9LvvOQhPnX+LX+6dDvNnMTyfC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sDzobBAAAA3AAAAA8AAAAAAAAAAAAAAAAAmAIAAGRycy9kb3du&#10;cmV2LnhtbFBLBQYAAAAABAAEAPUAAACGAwAAAAA=&#10;" path="m3665,5281r560,l4225,,,e" filled="f" strokecolor="#903" strokeweight="36e-5mm">
                  <v:stroke dashstyle="1 1"/>
                  <v:path arrowok="t" o:connecttype="custom" o:connectlocs="2327275,3353435;2682875,3353435;2682875,0;0,0" o:connectangles="0,0,0,0"/>
                </v:shape>
                <v:line id="Line 170" o:spid="_x0000_s1193" style="position:absolute;flip:y;visibility:visible;mso-wrap-style:square" from="29825,5657" to="30467,59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sR04MIAAADcAAAADwAAAGRycy9kb3ducmV2LnhtbERPTWvDMAy9F/ofjAq9Nc4C3UwWp5TC&#10;YOy2dNDtJmItCYvlNPba5N/Pg0JverxPFbvJ9uJCo+8ca3hIUhDEtTMdNxo+ji8bBcIHZIO9Y9Iw&#10;k4dduVwUmBt35Xe6VKERMYR9jhraEIZcSl+3ZNEnbiCO3LcbLYYIx0aaEa8x3PYyS9NHabHj2NDi&#10;QIeW6p/q12o4hXneqskcq/nr/LY3yimTfWq9Xk37ZxCBpnAX39yvJs5/yuD/mXiB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sR04MIAAADcAAAADwAAAAAAAAAAAAAA&#10;AAChAgAAZHJzL2Rvd25yZXYueG1sUEsFBgAAAAAEAAQA+QAAAJADAAAAAA==&#10;" strokecolor="#903" strokeweight="36e-5mm"/>
                <v:line id="Line 171" o:spid="_x0000_s1194" style="position:absolute;visibility:visible;mso-wrap-style:square" from="29825,5981" to="30467,6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N7FsQAAADcAAAADwAAAGRycy9kb3ducmV2LnhtbERPS2vCQBC+F/oflin0UurGSm2JbiQK&#10;0nirUaTHITvmYXY2ZLca/70rFHqbj+8588VgWnGm3tWWFYxHEQjiwuqaSwX73fr1E4TzyBpby6Tg&#10;Sg4WyePDHGNtL7ylc+5LEULYxaig8r6LpXRFRQbdyHbEgTva3qAPsC+l7vESwk0r36JoKg3WHBoq&#10;7GhVUXHKf42CJvtZjtPuZXJaZ9M0bfj96/C9Uer5aUhnIDwN/l/85850mP8xgfsz4QKZ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g3sWxAAAANwAAAAPAAAAAAAAAAAA&#10;AAAAAKECAABkcnMvZG93bnJldi54bWxQSwUGAAAAAAQABAD5AAAAkgMAAAAA&#10;" strokecolor="#903" strokeweight="36e-5mm"/>
                <v:rect id="Rectangle 172" o:spid="_x0000_s1195" style="position:absolute;left:51403;top:6223;width:433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bKkL8A&#10;AADcAAAADwAAAGRycy9kb3ducmV2LnhtbERP24rCMBB9F/yHMIJvmiqyK9UoIgi67IvVDxia6QWT&#10;SUmirX+/WVjYtzmc62z3gzXiRT60jhUs5hkI4tLplmsF99tptgYRIrJG45gUvCnAfjcebTHXrucr&#10;vYpYixTCIUcFTYxdLmUoG7IY5q4jTlzlvMWYoK+l9tincGvkMss+pMWWU0ODHR0bKh/F0yqQt+LU&#10;rwvjM/e1rL7N5XytyCk1nQyHDYhIQ/wX/7nPOs3/X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PJsqQvwAAANwAAAAPAAAAAAAAAAAAAAAAAJgCAABkcnMvZG93bnJl&#10;di54bWxQSwUGAAAAAAQABAD1AAAAhAMAAAAA&#10;" filled="f" stroked="f">
                  <v:textbox style="mso-fit-shape-to-text:t" inset="0,0,0,0">
                    <w:txbxContent>
                      <w:p w:rsidR="008F2968" w:rsidRDefault="008F296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50AE5" w:rsidRDefault="00150AE5" w:rsidP="00150AE5">
      <w:pPr>
        <w:widowControl w:val="0"/>
        <w:jc w:val="center"/>
        <w:rPr>
          <w:rFonts w:cs="Arial"/>
        </w:rPr>
      </w:pPr>
    </w:p>
    <w:p w:rsidR="00150AE5" w:rsidRDefault="00150AE5" w:rsidP="00150AE5">
      <w:pPr>
        <w:widowControl w:val="0"/>
        <w:jc w:val="center"/>
        <w:rPr>
          <w:rFonts w:cs="Arial"/>
        </w:rPr>
      </w:pPr>
    </w:p>
    <w:p w:rsidR="00150AE5" w:rsidRDefault="00150AE5" w:rsidP="00150AE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60970"/>
      <w:r>
        <w:lastRenderedPageBreak/>
        <w:t>Casos de Uso</w:t>
      </w:r>
      <w:bookmarkEnd w:id="9"/>
    </w:p>
    <w:p w:rsidR="00150AE5" w:rsidRDefault="00150AE5" w:rsidP="00150AE5">
      <w:pPr>
        <w:pStyle w:val="Ttulo2"/>
      </w:pPr>
      <w:r>
        <w:rPr>
          <w:vanish/>
        </w:rPr>
        <w:t xml:space="preserve">UCS392 </w:t>
      </w:r>
      <w:bookmarkStart w:id="10" w:name="_Toc404760971"/>
      <w:r>
        <w:t>Incluir Etapa do Item de Carreira do Concurso</w:t>
      </w:r>
      <w:bookmarkEnd w:id="10"/>
      <w:r>
        <w:t> </w:t>
      </w:r>
    </w:p>
    <w:p w:rsidR="00150AE5" w:rsidRDefault="00150AE5" w:rsidP="00150AE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60972"/>
      <w:r>
        <w:t>Fluxo Básico</w:t>
      </w:r>
      <w:bookmarkEnd w:id="11"/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Etapas dos Itens do Edital de Concurso.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 edital que deseja realizar a manutenção no cronograma.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recupera todas as carreiras associadas aos itens do edital informado.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recupera todas as etapas de concurso associadas aos itens de edital recuperados.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recupera todas as etapas de concurso do agrupamento, desde que não estejam dentre as recuperadas no item acima.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exibe as etapas recuperadas no item acima para o ator informar a etapa.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highlight w:val="yellow"/>
        </w:rPr>
        <w:t xml:space="preserve">Caso o ator selecione uma carreira especifica, o sistema filtra novamente as etapas, porem levando em consideração apenas as etapas associadas </w:t>
      </w:r>
      <w:proofErr w:type="gramStart"/>
      <w:r>
        <w:rPr>
          <w:highlight w:val="yellow"/>
        </w:rPr>
        <w:t>a</w:t>
      </w:r>
      <w:proofErr w:type="gramEnd"/>
      <w:r>
        <w:rPr>
          <w:highlight w:val="yellow"/>
        </w:rPr>
        <w:t xml:space="preserve"> carreira especificamente.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necessários, referentes à etapa do item do edital de concurso.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realiza o caso de uso “Verificar Ato Legal”.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150AE5" w:rsidRDefault="00150AE5" w:rsidP="00150AE5">
      <w:pPr>
        <w:pStyle w:val="Ttulo4"/>
        <w:numPr>
          <w:ilvl w:val="0"/>
          <w:numId w:val="0"/>
        </w:numPr>
        <w:ind w:left="1080"/>
      </w:pPr>
    </w:p>
    <w:p w:rsidR="00150AE5" w:rsidRDefault="00150AE5" w:rsidP="00150AE5">
      <w:pPr>
        <w:pStyle w:val="Ttulo2"/>
      </w:pPr>
      <w:r>
        <w:rPr>
          <w:vanish/>
        </w:rPr>
        <w:t xml:space="preserve">UCS393 </w:t>
      </w:r>
      <w:bookmarkStart w:id="12" w:name="_Toc404760973"/>
      <w:r>
        <w:t>Alterar Etapa do Item de Carreira do Concurso</w:t>
      </w:r>
      <w:bookmarkEnd w:id="12"/>
      <w:r>
        <w:t> </w:t>
      </w:r>
    </w:p>
    <w:p w:rsidR="00150AE5" w:rsidRDefault="00150AE5" w:rsidP="00150AE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60974"/>
      <w:r>
        <w:t>Fluxo Básico</w:t>
      </w:r>
      <w:bookmarkEnd w:id="13"/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Etapas dos Itens do Edital de Concurso.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informações da etapa de um item do edital de concurso.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150AE5" w:rsidRDefault="00150AE5" w:rsidP="00150AE5">
      <w:pPr>
        <w:pStyle w:val="Ttulo4"/>
        <w:numPr>
          <w:ilvl w:val="0"/>
          <w:numId w:val="0"/>
        </w:numPr>
        <w:ind w:left="1080"/>
      </w:pPr>
    </w:p>
    <w:p w:rsidR="00150AE5" w:rsidRDefault="00150AE5" w:rsidP="00150AE5">
      <w:pPr>
        <w:pStyle w:val="Ttulo4"/>
        <w:numPr>
          <w:ilvl w:val="0"/>
          <w:numId w:val="0"/>
        </w:numPr>
        <w:ind w:left="1080"/>
      </w:pPr>
    </w:p>
    <w:p w:rsidR="00150AE5" w:rsidRDefault="00150AE5" w:rsidP="00150AE5">
      <w:pPr>
        <w:pStyle w:val="Ttulo2"/>
      </w:pPr>
      <w:r>
        <w:rPr>
          <w:vanish/>
        </w:rPr>
        <w:t xml:space="preserve">UCS394 </w:t>
      </w:r>
      <w:bookmarkStart w:id="14" w:name="_Toc404760975"/>
      <w:r>
        <w:t>Excluir Etapa do Item de Carreira do Concurso</w:t>
      </w:r>
      <w:bookmarkEnd w:id="14"/>
      <w:r>
        <w:t> </w:t>
      </w:r>
    </w:p>
    <w:p w:rsidR="00150AE5" w:rsidRDefault="00150AE5" w:rsidP="00150AE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60976"/>
      <w:r>
        <w:t>Fluxo Básico</w:t>
      </w:r>
      <w:bookmarkEnd w:id="15"/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Etapas dos Itens do Edital de Concurso.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150AE5" w:rsidRDefault="00150AE5" w:rsidP="00150AE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116210612"/>
      <w:bookmarkStart w:id="17" w:name="_Toc404760977"/>
      <w:r>
        <w:t>Exceções</w:t>
      </w:r>
      <w:bookmarkEnd w:id="16"/>
      <w:bookmarkEnd w:id="17"/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excluir etapa do item de edital de concurso já homologada. O sistema exibe a mensagem MSG0014 ("Operação não realizada. &lt;</w:t>
      </w:r>
      <w:proofErr w:type="spellStart"/>
      <w:r>
        <w:t>nome_do_conceito</w:t>
      </w:r>
      <w:proofErr w:type="spellEnd"/>
      <w:r>
        <w:t xml:space="preserve">&gt; já </w:t>
      </w:r>
      <w:proofErr w:type="gramStart"/>
      <w:r>
        <w:t>homologado(</w:t>
      </w:r>
      <w:proofErr w:type="gramEnd"/>
      <w:r>
        <w:t>a).")</w:t>
      </w:r>
    </w:p>
    <w:p w:rsidR="00150AE5" w:rsidRDefault="00150AE5" w:rsidP="00150AE5">
      <w:pPr>
        <w:pStyle w:val="Recuodecorpodetexto"/>
      </w:pPr>
    </w:p>
    <w:p w:rsidR="00150AE5" w:rsidRDefault="00150AE5" w:rsidP="00150AE5">
      <w:pPr>
        <w:pStyle w:val="Ttulo2"/>
      </w:pPr>
      <w:r>
        <w:rPr>
          <w:vanish/>
        </w:rPr>
        <w:t xml:space="preserve">UCS395 </w:t>
      </w:r>
      <w:bookmarkStart w:id="18" w:name="_Toc404760978"/>
      <w:r>
        <w:t>Anular Etapa do Item de Carreira do Concurso</w:t>
      </w:r>
      <w:bookmarkEnd w:id="18"/>
      <w:r>
        <w:t> </w:t>
      </w:r>
    </w:p>
    <w:p w:rsidR="00150AE5" w:rsidRDefault="00150AE5" w:rsidP="00150AE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60979"/>
      <w:r>
        <w:t>Fluxo Básico</w:t>
      </w:r>
      <w:bookmarkEnd w:id="19"/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Etapas dos Itens do Edital de Concurso.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realiza o caso de uso “Verificar Ato Legal”.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150AE5" w:rsidRDefault="00150AE5" w:rsidP="00150AE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118541547"/>
      <w:bookmarkStart w:id="21" w:name="_Toc404760980"/>
      <w:r>
        <w:t>Fluxo Alternativo – Registro Anulado – 4.4.1.</w:t>
      </w:r>
      <w:bookmarkEnd w:id="20"/>
      <w:r>
        <w:t>3</w:t>
      </w:r>
      <w:bookmarkEnd w:id="21"/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o registro está anulado.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150AE5" w:rsidRDefault="00150AE5" w:rsidP="00150AE5">
      <w:pPr>
        <w:pStyle w:val="Ttulo4"/>
        <w:numPr>
          <w:ilvl w:val="0"/>
          <w:numId w:val="0"/>
        </w:numPr>
        <w:ind w:left="1080"/>
      </w:pPr>
    </w:p>
    <w:p w:rsidR="00150AE5" w:rsidRDefault="00150AE5" w:rsidP="00150AE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120073056"/>
      <w:bookmarkStart w:id="23" w:name="_Toc404760981"/>
      <w:r>
        <w:t>Exceções</w:t>
      </w:r>
      <w:bookmarkEnd w:id="22"/>
      <w:bookmarkEnd w:id="23"/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reativar etapa do item do concurso, sendo que a funcionalidade utiliza ato legal. O sistema exibe a mensagem</w:t>
      </w:r>
      <w:proofErr w:type="gramStart"/>
      <w:r>
        <w:t xml:space="preserve">  </w:t>
      </w:r>
      <w:proofErr w:type="gramEnd"/>
      <w:r>
        <w:t>MSG0151 ("Esta operação  não é permitida com a utilização de ato legal")</w:t>
      </w:r>
    </w:p>
    <w:p w:rsidR="00150AE5" w:rsidRDefault="00150AE5" w:rsidP="00150AE5">
      <w:pPr>
        <w:pStyle w:val="Recuodecorpodetexto"/>
      </w:pPr>
    </w:p>
    <w:p w:rsidR="00150AE5" w:rsidRDefault="00150AE5" w:rsidP="00150AE5">
      <w:pPr>
        <w:pStyle w:val="Ttulo2"/>
      </w:pPr>
      <w:r>
        <w:rPr>
          <w:vanish/>
        </w:rPr>
        <w:lastRenderedPageBreak/>
        <w:t xml:space="preserve">UCS397 </w:t>
      </w:r>
      <w:bookmarkStart w:id="24" w:name="_Toc404760982"/>
      <w:r>
        <w:t>Listar Etapa do Item de Carreira do Concurso</w:t>
      </w:r>
      <w:bookmarkEnd w:id="24"/>
      <w:r>
        <w:t> </w:t>
      </w:r>
    </w:p>
    <w:p w:rsidR="00150AE5" w:rsidRDefault="00150AE5" w:rsidP="00150AE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4760983"/>
      <w:r>
        <w:t>Fluxo Básico</w:t>
      </w:r>
      <w:bookmarkEnd w:id="25"/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Etapas dos Itens do Edital de Concurso.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de acordo com os filtros informados.</w:t>
      </w:r>
    </w:p>
    <w:p w:rsidR="00150AE5" w:rsidRDefault="00150AE5" w:rsidP="00150AE5">
      <w:pPr>
        <w:pStyle w:val="Ttulo4"/>
        <w:numPr>
          <w:ilvl w:val="0"/>
          <w:numId w:val="0"/>
        </w:numPr>
        <w:ind w:left="1080"/>
      </w:pPr>
    </w:p>
    <w:p w:rsidR="00150AE5" w:rsidRDefault="00150AE5" w:rsidP="00150AE5">
      <w:pPr>
        <w:pStyle w:val="Ttulo2"/>
      </w:pPr>
      <w:bookmarkStart w:id="26" w:name="_Toc116189073"/>
      <w:bookmarkStart w:id="27" w:name="_Toc119291787"/>
      <w:bookmarkStart w:id="28" w:name="_Toc404760984"/>
      <w:r>
        <w:t>Exceções comuns aos casos de uso Incluir e Alterar</w:t>
      </w:r>
      <w:bookmarkEnd w:id="26"/>
      <w:bookmarkEnd w:id="27"/>
      <w:bookmarkEnd w:id="28"/>
    </w:p>
    <w:p w:rsidR="00150AE5" w:rsidRDefault="00150AE5" w:rsidP="00150AE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116189074"/>
      <w:bookmarkStart w:id="30" w:name="_Toc119291788"/>
      <w:bookmarkStart w:id="31" w:name="_Toc404760985"/>
      <w:r>
        <w:t>Exceções</w:t>
      </w:r>
      <w:bookmarkEnd w:id="29"/>
      <w:bookmarkEnd w:id="30"/>
      <w:bookmarkEnd w:id="31"/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incluir ou alterar etapa do item de carreira do concurso no mesmo período de outra etapa. O sistema exibe a mensagem MSG0179 ("Operação não realizada. Período de realização da etapa já existente.").</w:t>
      </w:r>
    </w:p>
    <w:p w:rsidR="00150AE5" w:rsidRDefault="00150AE5" w:rsidP="00150AE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highlight w:val="yellow"/>
        </w:rPr>
        <w:t xml:space="preserve">Tentativa de incluir ou alterar etapa do item de carreira do concurso onde exista etapa finalizada posterior </w:t>
      </w:r>
      <w:proofErr w:type="gramStart"/>
      <w:r>
        <w:rPr>
          <w:highlight w:val="yellow"/>
        </w:rPr>
        <w:t>a</w:t>
      </w:r>
      <w:proofErr w:type="gramEnd"/>
      <w:r>
        <w:rPr>
          <w:highlight w:val="yellow"/>
        </w:rPr>
        <w:t xml:space="preserve"> mesma. O sistema exibe a mensagem MSG0157 ("Operação não realizada. Existe(m) etapa(s) finalizada(s) anterior </w:t>
      </w:r>
      <w:proofErr w:type="gramStart"/>
      <w:r>
        <w:rPr>
          <w:highlight w:val="yellow"/>
        </w:rPr>
        <w:t>a</w:t>
      </w:r>
      <w:proofErr w:type="gramEnd"/>
      <w:r>
        <w:rPr>
          <w:highlight w:val="yellow"/>
        </w:rPr>
        <w:t xml:space="preserve"> etapa que está sendo incluída.").</w:t>
      </w:r>
    </w:p>
    <w:p w:rsidR="00150AE5" w:rsidRDefault="00150AE5" w:rsidP="00150AE5"/>
    <w:p w:rsidR="00150AE5" w:rsidRDefault="00150AE5" w:rsidP="00150AE5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2" w:name="_Toc404760986"/>
      <w:r>
        <w:lastRenderedPageBreak/>
        <w:t>Anexos</w:t>
      </w:r>
      <w:bookmarkEnd w:id="32"/>
    </w:p>
    <w:p w:rsidR="00150AE5" w:rsidRDefault="00150AE5" w:rsidP="00150AE5"/>
    <w:p w:rsidR="00150AE5" w:rsidRDefault="00150AE5" w:rsidP="00150AE5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150AE5" w:rsidRDefault="00150AE5" w:rsidP="00150AE5">
      <w:pPr>
        <w:widowControl w:val="0"/>
        <w:ind w:left="540"/>
        <w:rPr>
          <w:rFonts w:cs="Arial"/>
        </w:rPr>
      </w:pPr>
    </w:p>
    <w:p w:rsidR="008F2968" w:rsidRDefault="008F296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150AE5" w:rsidRDefault="00150AE5" w:rsidP="00150AE5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3" w:name="_Toc404760987"/>
      <w:r>
        <w:lastRenderedPageBreak/>
        <w:t>Revisões</w:t>
      </w:r>
      <w:bookmarkEnd w:id="33"/>
    </w:p>
    <w:p w:rsidR="00150AE5" w:rsidRDefault="00150AE5" w:rsidP="00150AE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150AE5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0AE5" w:rsidRPr="00150AE5" w:rsidRDefault="00150AE5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50AE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0AE5" w:rsidRPr="00150AE5" w:rsidRDefault="00150AE5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50AE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0AE5" w:rsidRPr="00150AE5" w:rsidRDefault="00150AE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50AE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0AE5" w:rsidRPr="00150AE5" w:rsidRDefault="00150AE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150AE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0AE5" w:rsidRPr="00150AE5" w:rsidRDefault="00150AE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50AE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150AE5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8F2968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50AE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Pr="008F2968" w:rsidRDefault="00150AE5" w:rsidP="008F2968">
            <w:pPr>
              <w:widowControl w:val="0"/>
              <w:ind w:left="0"/>
              <w:rPr>
                <w:rFonts w:cs="Arial"/>
                <w:sz w:val="16"/>
              </w:rPr>
            </w:pPr>
            <w:r w:rsidRPr="008F2968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50AE5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Pr="008F2968" w:rsidRDefault="00150AE5" w:rsidP="008F2968">
            <w:pPr>
              <w:widowControl w:val="0"/>
              <w:ind w:left="0"/>
              <w:rPr>
                <w:rFonts w:cs="Arial"/>
                <w:sz w:val="16"/>
              </w:rPr>
            </w:pPr>
            <w:r w:rsidRPr="008F2968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50AE5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Default="00150AE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Pr="008F2968" w:rsidRDefault="00150AE5" w:rsidP="008F2968">
            <w:pPr>
              <w:widowControl w:val="0"/>
              <w:ind w:left="0"/>
              <w:rPr>
                <w:rFonts w:cs="Arial"/>
                <w:sz w:val="16"/>
              </w:rPr>
            </w:pPr>
            <w:r w:rsidRPr="008F2968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50AE5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AE5" w:rsidRDefault="00150AE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Pr="008F2968" w:rsidRDefault="00150AE5" w:rsidP="008F2968">
            <w:pPr>
              <w:widowControl w:val="0"/>
              <w:ind w:left="0"/>
              <w:rPr>
                <w:rFonts w:cs="Arial"/>
                <w:sz w:val="16"/>
              </w:rPr>
            </w:pPr>
            <w:r w:rsidRPr="008F2968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50AE5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Pr="008F2968" w:rsidRDefault="00150AE5" w:rsidP="008F2968">
            <w:pPr>
              <w:widowControl w:val="0"/>
              <w:ind w:left="0"/>
              <w:rPr>
                <w:rFonts w:cs="Arial"/>
                <w:sz w:val="16"/>
              </w:rPr>
            </w:pPr>
            <w:r w:rsidRPr="008F2968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AE5" w:rsidRDefault="00150AE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50AE5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50AE5" w:rsidRDefault="00150AE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Pr="008F2968" w:rsidRDefault="00150AE5" w:rsidP="008F2968">
            <w:pPr>
              <w:widowControl w:val="0"/>
              <w:ind w:left="0"/>
              <w:rPr>
                <w:rFonts w:cs="Arial"/>
                <w:sz w:val="16"/>
              </w:rPr>
            </w:pPr>
            <w:r w:rsidRPr="008F2968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50AE5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50AE5" w:rsidRDefault="00150AE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Pr="008F2968" w:rsidRDefault="00150AE5" w:rsidP="008F2968">
            <w:pPr>
              <w:widowControl w:val="0"/>
              <w:ind w:left="0"/>
              <w:rPr>
                <w:rFonts w:cs="Arial"/>
                <w:sz w:val="16"/>
              </w:rPr>
            </w:pPr>
            <w:r w:rsidRPr="008F2968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50AE5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50AE5" w:rsidRDefault="00150AE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Pr="008F2968" w:rsidRDefault="00150AE5" w:rsidP="008F2968">
            <w:pPr>
              <w:widowControl w:val="0"/>
              <w:ind w:left="0"/>
              <w:rPr>
                <w:rFonts w:cs="Arial"/>
                <w:sz w:val="16"/>
              </w:rPr>
            </w:pPr>
            <w:r w:rsidRPr="008F2968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50AE5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50AE5" w:rsidRDefault="00150AE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Pr="008F2968" w:rsidRDefault="00150AE5" w:rsidP="008F2968">
            <w:pPr>
              <w:widowControl w:val="0"/>
              <w:ind w:left="0"/>
              <w:rPr>
                <w:rFonts w:cs="Arial"/>
                <w:sz w:val="16"/>
              </w:rPr>
            </w:pPr>
            <w:r w:rsidRPr="008F2968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50AE5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50AE5" w:rsidRDefault="00150AE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Pr="008F2968" w:rsidRDefault="00150AE5" w:rsidP="008F2968">
            <w:pPr>
              <w:widowControl w:val="0"/>
              <w:ind w:left="0"/>
              <w:rPr>
                <w:rFonts w:cs="Arial"/>
                <w:sz w:val="16"/>
              </w:rPr>
            </w:pPr>
            <w:r w:rsidRPr="008F2968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50AE5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50AE5" w:rsidRDefault="00150AE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Pr="008F2968" w:rsidRDefault="00150AE5" w:rsidP="008F2968">
            <w:pPr>
              <w:widowControl w:val="0"/>
              <w:ind w:left="0"/>
              <w:rPr>
                <w:rFonts w:cs="Arial"/>
                <w:sz w:val="16"/>
              </w:rPr>
            </w:pPr>
            <w:r w:rsidRPr="008F2968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50AE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Pr="008F2968" w:rsidRDefault="00150AE5" w:rsidP="008F2968">
            <w:pPr>
              <w:widowControl w:val="0"/>
              <w:ind w:left="0"/>
              <w:rPr>
                <w:rFonts w:cs="Arial"/>
                <w:sz w:val="16"/>
              </w:rPr>
            </w:pPr>
            <w:r w:rsidRPr="008F2968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50AE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Pr="008F2968" w:rsidRDefault="00150AE5" w:rsidP="008F2968">
            <w:pPr>
              <w:widowControl w:val="0"/>
              <w:ind w:left="0"/>
              <w:rPr>
                <w:rFonts w:cs="Arial"/>
                <w:sz w:val="16"/>
              </w:rPr>
            </w:pPr>
            <w:r w:rsidRPr="008F2968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0AE5" w:rsidRDefault="00150AE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50AE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0AE5" w:rsidRDefault="00150AE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0AE5" w:rsidRDefault="00150AE5" w:rsidP="008F2968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0AE5" w:rsidRDefault="00150AE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0AE5" w:rsidRDefault="00150AE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150AE5" w:rsidRDefault="00150AE5" w:rsidP="00150AE5">
      <w:pPr>
        <w:pStyle w:val="Recuodecorpodetexto"/>
      </w:pPr>
    </w:p>
    <w:p w:rsidR="00150AE5" w:rsidRDefault="00150AE5" w:rsidP="00150AE5"/>
    <w:p w:rsidR="00F41655" w:rsidRPr="00150AE5" w:rsidRDefault="00F41655" w:rsidP="00150AE5"/>
    <w:sectPr w:rsidR="00F41655" w:rsidRPr="00150AE5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0AE5" w:rsidRDefault="00150AE5" w:rsidP="002908D9">
      <w:r>
        <w:separator/>
      </w:r>
    </w:p>
  </w:endnote>
  <w:endnote w:type="continuationSeparator" w:id="0">
    <w:p w:rsidR="00150AE5" w:rsidRDefault="00150AE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F2968">
      <w:rPr>
        <w:rStyle w:val="Nmerodepgina"/>
        <w:noProof/>
        <w:szCs w:val="20"/>
      </w:rPr>
      <w:t>10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50AE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F296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F2968">
            <w:rPr>
              <w:sz w:val="20"/>
              <w:szCs w:val="20"/>
            </w:rPr>
            <w:t xml:space="preserve">Keila </w:t>
          </w:r>
          <w:proofErr w:type="spellStart"/>
          <w:r w:rsidRPr="008F2968">
            <w:rPr>
              <w:sz w:val="20"/>
              <w:szCs w:val="20"/>
            </w:rPr>
            <w:t>Joanês</w:t>
          </w:r>
          <w:proofErr w:type="spellEnd"/>
          <w:r w:rsidRPr="008F2968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F296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50AE5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50AE5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50AE5">
            <w:rPr>
              <w:b/>
              <w:sz w:val="20"/>
              <w:szCs w:val="20"/>
            </w:rPr>
            <w:t>UCS0154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F2968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F2968">
            <w:rPr>
              <w:b/>
              <w:sz w:val="20"/>
              <w:szCs w:val="20"/>
            </w:rPr>
            <w:t>Manter Etapas de Concurso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0AE5" w:rsidRDefault="00150AE5" w:rsidP="002908D9">
      <w:r>
        <w:separator/>
      </w:r>
    </w:p>
  </w:footnote>
  <w:footnote w:type="continuationSeparator" w:id="0">
    <w:p w:rsidR="00150AE5" w:rsidRDefault="00150AE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9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AE5"/>
    <w:rsid w:val="0000536A"/>
    <w:rsid w:val="00010C94"/>
    <w:rsid w:val="00011A7E"/>
    <w:rsid w:val="00080AA2"/>
    <w:rsid w:val="000A2BFB"/>
    <w:rsid w:val="000B4005"/>
    <w:rsid w:val="000F0299"/>
    <w:rsid w:val="00111169"/>
    <w:rsid w:val="00150AE5"/>
    <w:rsid w:val="001A25E3"/>
    <w:rsid w:val="001C7A01"/>
    <w:rsid w:val="00266B6C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F2968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50AE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50AE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50AE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50AE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50AE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50AE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50AE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50AE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50AE5"/>
    <w:pPr>
      <w:ind w:left="0"/>
    </w:pPr>
  </w:style>
  <w:style w:type="paragraph" w:styleId="ndicedeilustraes">
    <w:name w:val="table of figures"/>
    <w:basedOn w:val="Normal"/>
    <w:next w:val="Normal"/>
    <w:semiHidden/>
    <w:rsid w:val="00150AE5"/>
  </w:style>
  <w:style w:type="paragraph" w:styleId="Sumrio2">
    <w:name w:val="toc 2"/>
    <w:basedOn w:val="Normal"/>
    <w:next w:val="Normal"/>
    <w:autoRedefine/>
    <w:uiPriority w:val="39"/>
    <w:rsid w:val="00150AE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50AE5"/>
    <w:pPr>
      <w:ind w:left="480"/>
    </w:pPr>
  </w:style>
  <w:style w:type="character" w:styleId="Hyperlink">
    <w:name w:val="Hyperlink"/>
    <w:basedOn w:val="Fontepargpadro"/>
    <w:uiPriority w:val="99"/>
    <w:rsid w:val="00150AE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50AE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50AE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50AE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50AE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50AE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50AE5"/>
    <w:rPr>
      <w:sz w:val="16"/>
    </w:rPr>
  </w:style>
  <w:style w:type="character" w:styleId="Nmerodepgina">
    <w:name w:val="page number"/>
    <w:basedOn w:val="Fontepargpadro"/>
    <w:rsid w:val="00150AE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50AE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50A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50AE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50AE5"/>
  </w:style>
  <w:style w:type="paragraph" w:styleId="Corpodetexto">
    <w:name w:val="Body Text"/>
    <w:basedOn w:val="Normal"/>
    <w:link w:val="CorpodetextoChar"/>
    <w:rsid w:val="00150AE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50AE5"/>
    <w:rPr>
      <w:rFonts w:eastAsia="Arial Unicode MS"/>
    </w:rPr>
  </w:style>
  <w:style w:type="paragraph" w:customStyle="1" w:styleId="tabletext">
    <w:name w:val="tabletext"/>
    <w:basedOn w:val="Normal"/>
    <w:rsid w:val="00150AE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50AE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50AE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50AE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50AE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50AE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50AE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50AE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50AE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50AE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50AE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50AE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50AE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50AE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50AE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50AE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50AE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50AE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50AE5"/>
    <w:pPr>
      <w:ind w:left="0"/>
    </w:pPr>
  </w:style>
  <w:style w:type="paragraph" w:styleId="ndicedeilustraes">
    <w:name w:val="table of figures"/>
    <w:basedOn w:val="Normal"/>
    <w:next w:val="Normal"/>
    <w:semiHidden/>
    <w:rsid w:val="00150AE5"/>
  </w:style>
  <w:style w:type="paragraph" w:styleId="Sumrio2">
    <w:name w:val="toc 2"/>
    <w:basedOn w:val="Normal"/>
    <w:next w:val="Normal"/>
    <w:autoRedefine/>
    <w:uiPriority w:val="39"/>
    <w:rsid w:val="00150AE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50AE5"/>
    <w:pPr>
      <w:ind w:left="480"/>
    </w:pPr>
  </w:style>
  <w:style w:type="character" w:styleId="Hyperlink">
    <w:name w:val="Hyperlink"/>
    <w:basedOn w:val="Fontepargpadro"/>
    <w:uiPriority w:val="99"/>
    <w:rsid w:val="00150AE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50AE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50AE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50AE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50AE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50AE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50AE5"/>
    <w:rPr>
      <w:sz w:val="16"/>
    </w:rPr>
  </w:style>
  <w:style w:type="character" w:styleId="Nmerodepgina">
    <w:name w:val="page number"/>
    <w:basedOn w:val="Fontepargpadro"/>
    <w:rsid w:val="00150AE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50AE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50A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50AE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50AE5"/>
  </w:style>
  <w:style w:type="paragraph" w:styleId="Corpodetexto">
    <w:name w:val="Body Text"/>
    <w:basedOn w:val="Normal"/>
    <w:link w:val="CorpodetextoChar"/>
    <w:rsid w:val="00150AE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50AE5"/>
    <w:rPr>
      <w:rFonts w:eastAsia="Arial Unicode MS"/>
    </w:rPr>
  </w:style>
  <w:style w:type="paragraph" w:customStyle="1" w:styleId="tabletext">
    <w:name w:val="tabletext"/>
    <w:basedOn w:val="Normal"/>
    <w:rsid w:val="00150AE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50AE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50AE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50AE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50AE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50AE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50AE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50AE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50AE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50AE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CCFE77-7919-44A6-B20F-7950FFF53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10</Pages>
  <Words>1101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8173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2014-11-08T03:49:00Z</cp:lastPrinted>
  <dcterms:created xsi:type="dcterms:W3CDTF">2014-11-08T03:49:00Z</dcterms:created>
  <dcterms:modified xsi:type="dcterms:W3CDTF">2014-11-26T12:27:00Z</dcterms:modified>
</cp:coreProperties>
</file>