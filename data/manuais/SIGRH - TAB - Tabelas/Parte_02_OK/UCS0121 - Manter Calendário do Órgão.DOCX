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647" w:rsidRDefault="00433647" w:rsidP="004336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33647" w:rsidRDefault="00433647" w:rsidP="00433647">
      <w:pPr>
        <w:widowControl w:val="0"/>
        <w:rPr>
          <w:rFonts w:cs="Arial"/>
          <w:sz w:val="20"/>
        </w:rPr>
      </w:pPr>
    </w:p>
    <w:p w:rsidR="00433647" w:rsidRDefault="00433647" w:rsidP="00433647">
      <w:pPr>
        <w:widowControl w:val="0"/>
        <w:rPr>
          <w:rFonts w:cs="Arial"/>
          <w:sz w:val="20"/>
        </w:rPr>
      </w:pPr>
    </w:p>
    <w:p w:rsidR="00433647" w:rsidRDefault="00433647" w:rsidP="00433647">
      <w:pPr>
        <w:widowControl w:val="0"/>
        <w:rPr>
          <w:rFonts w:cs="Arial"/>
          <w:sz w:val="20"/>
        </w:rPr>
      </w:pPr>
    </w:p>
    <w:p w:rsidR="00433647" w:rsidRDefault="00433647" w:rsidP="00433647">
      <w:pPr>
        <w:widowControl w:val="0"/>
        <w:rPr>
          <w:rFonts w:cs="Arial"/>
          <w:sz w:val="20"/>
        </w:rPr>
      </w:pPr>
    </w:p>
    <w:p w:rsidR="00433647" w:rsidRDefault="00433647" w:rsidP="004336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33647" w:rsidRDefault="00433647" w:rsidP="00433647">
      <w:pPr>
        <w:widowControl w:val="0"/>
        <w:rPr>
          <w:rFonts w:cs="Arial"/>
          <w:sz w:val="20"/>
          <w:u w:val="single"/>
        </w:rPr>
      </w:pPr>
    </w:p>
    <w:p w:rsidR="00433647" w:rsidRDefault="00433647" w:rsidP="004336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33647" w:rsidRDefault="00433647" w:rsidP="00433647">
      <w:pPr>
        <w:widowControl w:val="0"/>
        <w:rPr>
          <w:rFonts w:cs="Arial"/>
          <w:sz w:val="20"/>
        </w:rPr>
      </w:pPr>
    </w:p>
    <w:p w:rsidR="00433647" w:rsidRDefault="00433647" w:rsidP="00433647">
      <w:pPr>
        <w:widowControl w:val="0"/>
        <w:rPr>
          <w:rFonts w:cs="Arial"/>
          <w:sz w:val="20"/>
        </w:rPr>
      </w:pPr>
    </w:p>
    <w:p w:rsidR="00433647" w:rsidRDefault="00433647" w:rsidP="00433647">
      <w:pPr>
        <w:widowControl w:val="0"/>
        <w:rPr>
          <w:rFonts w:cs="Arial"/>
          <w:sz w:val="20"/>
        </w:rPr>
      </w:pPr>
    </w:p>
    <w:p w:rsidR="00433647" w:rsidRDefault="00433647" w:rsidP="004336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33647" w:rsidRDefault="00433647" w:rsidP="00433647">
      <w:pPr>
        <w:widowControl w:val="0"/>
        <w:rPr>
          <w:rFonts w:cs="Arial"/>
          <w:sz w:val="20"/>
        </w:rPr>
      </w:pPr>
    </w:p>
    <w:p w:rsidR="00433647" w:rsidRDefault="00433647" w:rsidP="00433647">
      <w:pPr>
        <w:widowControl w:val="0"/>
        <w:rPr>
          <w:rFonts w:cs="Arial"/>
          <w:sz w:val="20"/>
        </w:rPr>
      </w:pPr>
    </w:p>
    <w:p w:rsidR="00433647" w:rsidRDefault="00433647" w:rsidP="00433647">
      <w:pPr>
        <w:widowControl w:val="0"/>
        <w:rPr>
          <w:rFonts w:cs="Arial"/>
        </w:rPr>
      </w:pPr>
    </w:p>
    <w:p w:rsidR="00433647" w:rsidRDefault="00433647" w:rsidP="00433647">
      <w:pPr>
        <w:pStyle w:val="Capa"/>
        <w:rPr>
          <w:color w:val="FF9900"/>
        </w:rPr>
      </w:pPr>
      <w:r>
        <w:t>SINDRAPE</w:t>
      </w:r>
    </w:p>
    <w:p w:rsidR="00433647" w:rsidRDefault="00433647" w:rsidP="0043364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33647" w:rsidRPr="00433647" w:rsidRDefault="00433647" w:rsidP="00433647">
      <w:pPr>
        <w:widowControl w:val="0"/>
        <w:rPr>
          <w:color w:val="000080"/>
        </w:rPr>
      </w:pPr>
    </w:p>
    <w:p w:rsidR="00433647" w:rsidRPr="00433647" w:rsidRDefault="00433647" w:rsidP="00433647">
      <w:pPr>
        <w:widowControl w:val="0"/>
        <w:jc w:val="right"/>
        <w:rPr>
          <w:rFonts w:cs="Arial"/>
          <w:b/>
          <w:bCs/>
          <w:color w:val="000080"/>
        </w:rPr>
      </w:pPr>
    </w:p>
    <w:p w:rsidR="00433647" w:rsidRDefault="00433647" w:rsidP="00433647">
      <w:pPr>
        <w:pStyle w:val="Capa"/>
      </w:pPr>
      <w:r>
        <w:t>UCS0121 – Manter Calendário do Órgão</w:t>
      </w:r>
    </w:p>
    <w:p w:rsidR="00433647" w:rsidRDefault="00433647" w:rsidP="00433647">
      <w:pPr>
        <w:widowControl w:val="0"/>
        <w:rPr>
          <w:rFonts w:cs="Arial"/>
        </w:rPr>
      </w:pPr>
    </w:p>
    <w:p w:rsidR="00433647" w:rsidRDefault="00433647" w:rsidP="00433647">
      <w:pPr>
        <w:widowControl w:val="0"/>
      </w:pPr>
    </w:p>
    <w:p w:rsidR="00433647" w:rsidRDefault="00433647" w:rsidP="0043364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433647" w:rsidRPr="00433647" w:rsidRDefault="00433647" w:rsidP="00433647">
      <w:pPr>
        <w:pStyle w:val="Corpodetexto3"/>
        <w:widowControl w:val="0"/>
        <w:spacing w:after="0"/>
        <w:rPr>
          <w:rFonts w:cs="Arial"/>
        </w:rPr>
      </w:pPr>
      <w:r w:rsidRPr="00433647">
        <w:rPr>
          <w:rFonts w:cs="Arial"/>
        </w:rPr>
        <w:lastRenderedPageBreak/>
        <w:t>Histórico de Revisões</w:t>
      </w:r>
    </w:p>
    <w:p w:rsidR="00433647" w:rsidRDefault="00433647" w:rsidP="00433647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770"/>
        <w:gridCol w:w="2056"/>
      </w:tblGrid>
      <w:tr w:rsidR="00433647" w:rsidTr="00433647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33647" w:rsidTr="00433647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03/04/2006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433647" w:rsidTr="00433647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17/01/2007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433647" w:rsidTr="00433647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21/01/2009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433647" w:rsidTr="00433647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4336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33647" w:rsidRDefault="00433647" w:rsidP="0043364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33647" w:rsidRPr="00433647" w:rsidRDefault="00433647" w:rsidP="00433647">
      <w:pPr>
        <w:pStyle w:val="Corpodetexto3"/>
        <w:widowControl w:val="0"/>
        <w:spacing w:after="0"/>
        <w:jc w:val="left"/>
        <w:rPr>
          <w:rFonts w:cs="Arial"/>
        </w:rPr>
      </w:pPr>
      <w:r w:rsidRPr="00433647">
        <w:rPr>
          <w:rFonts w:cs="Arial"/>
        </w:rPr>
        <w:lastRenderedPageBreak/>
        <w:t>Índice</w:t>
      </w:r>
    </w:p>
    <w:p w:rsidR="00433647" w:rsidRPr="00433647" w:rsidRDefault="00433647" w:rsidP="00433647">
      <w:pPr>
        <w:pStyle w:val="Corpodetexto3"/>
        <w:widowControl w:val="0"/>
        <w:spacing w:after="0"/>
        <w:jc w:val="left"/>
        <w:rPr>
          <w:rFonts w:cs="Arial"/>
        </w:rPr>
      </w:pPr>
    </w:p>
    <w:p w:rsidR="00262186" w:rsidRDefault="004336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0209" w:history="1">
        <w:r w:rsidR="00262186" w:rsidRPr="00AA135E">
          <w:rPr>
            <w:rStyle w:val="Hyperlink"/>
            <w:noProof/>
          </w:rPr>
          <w:t>1.</w:t>
        </w:r>
        <w:r w:rsidR="0026218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62186" w:rsidRPr="00AA135E">
          <w:rPr>
            <w:rStyle w:val="Hyperlink"/>
            <w:noProof/>
          </w:rPr>
          <w:t>Pacote/Caso de Uso</w:t>
        </w:r>
        <w:r w:rsidR="00262186">
          <w:rPr>
            <w:noProof/>
            <w:webHidden/>
          </w:rPr>
          <w:tab/>
        </w:r>
        <w:r w:rsidR="00262186">
          <w:rPr>
            <w:noProof/>
            <w:webHidden/>
          </w:rPr>
          <w:fldChar w:fldCharType="begin"/>
        </w:r>
        <w:r w:rsidR="00262186">
          <w:rPr>
            <w:noProof/>
            <w:webHidden/>
          </w:rPr>
          <w:instrText xml:space="preserve"> PAGEREF _Toc404760209 \h </w:instrText>
        </w:r>
        <w:r w:rsidR="00262186">
          <w:rPr>
            <w:noProof/>
            <w:webHidden/>
          </w:rPr>
        </w:r>
        <w:r w:rsidR="00262186">
          <w:rPr>
            <w:noProof/>
            <w:webHidden/>
          </w:rPr>
          <w:fldChar w:fldCharType="separate"/>
        </w:r>
        <w:r w:rsidR="00262186">
          <w:rPr>
            <w:noProof/>
            <w:webHidden/>
          </w:rPr>
          <w:t>4</w:t>
        </w:r>
        <w:r w:rsidR="00262186"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0" w:history="1">
        <w:r w:rsidRPr="00AA135E">
          <w:rPr>
            <w:rStyle w:val="Hyperlink"/>
            <w:noProof/>
          </w:rPr>
          <w:t>Manter Calendário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1" w:history="1">
        <w:r w:rsidRPr="00AA135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2" w:history="1">
        <w:r w:rsidRPr="00AA135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3" w:history="1">
        <w:r w:rsidRPr="00AA135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4" w:history="1">
        <w:r w:rsidRPr="00AA135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5" w:history="1">
        <w:r w:rsidRPr="00AA135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6" w:history="1">
        <w:r w:rsidRPr="00AA135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7" w:history="1">
        <w:r w:rsidRPr="00AA135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8" w:history="1">
        <w:r w:rsidRPr="00AA135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Incluir Calendário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19" w:history="1">
        <w:r w:rsidRPr="00AA135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0" w:history="1">
        <w:r w:rsidRPr="00AA135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Alterar Calendário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1" w:history="1">
        <w:r w:rsidRPr="00AA135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2" w:history="1">
        <w:r w:rsidRPr="00AA135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Excluir Calendário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3" w:history="1">
        <w:r w:rsidRPr="00AA135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Listar Calendário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4" w:history="1">
        <w:r w:rsidRPr="00AA135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5" w:history="1">
        <w:r w:rsidRPr="00AA135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6" w:history="1">
        <w:r w:rsidRPr="00AA135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RN01: Verificar se existe apuração de freqüência homologada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7" w:history="1">
        <w:r w:rsidRPr="00AA135E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RN02: Verificar se existe folha de pagamento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8" w:history="1">
        <w:r w:rsidRPr="00AA135E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RN03: Validar os horários do feriado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29" w:history="1">
        <w:r w:rsidRPr="00AA135E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RN04: Validar a data do feriado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30" w:history="1">
        <w:r w:rsidRPr="00AA135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31" w:history="1">
        <w:r w:rsidRPr="00AA135E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Localizar mês/ano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32" w:history="1">
        <w:r w:rsidRPr="00AA135E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Localizar referência do pagamento do período de apuração da freqüência</w:t>
        </w:r>
        <w:bookmarkStart w:id="0" w:name="_GoBack"/>
        <w:bookmarkEnd w:id="0"/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62186" w:rsidRDefault="0026218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233" w:history="1">
        <w:r w:rsidRPr="00AA135E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A135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33647" w:rsidRDefault="00433647" w:rsidP="00262186">
      <w:pPr>
        <w:pStyle w:val="Sumrio1"/>
        <w:rPr>
          <w:rFonts w:cs="Arial"/>
          <w:b/>
          <w:bCs/>
          <w:color w:val="000000"/>
        </w:rPr>
      </w:pPr>
      <w:r>
        <w:fldChar w:fldCharType="end"/>
      </w:r>
    </w:p>
    <w:p w:rsidR="00433647" w:rsidRDefault="00433647" w:rsidP="00433647">
      <w:pPr>
        <w:pStyle w:val="Heading"/>
        <w:rPr>
          <w:rFonts w:cs="Arial"/>
          <w:szCs w:val="24"/>
          <w:lang w:val="pt-BR"/>
        </w:rPr>
      </w:pPr>
    </w:p>
    <w:p w:rsidR="00433647" w:rsidRDefault="00433647" w:rsidP="00433647">
      <w:pPr>
        <w:pStyle w:val="Heading"/>
      </w:pPr>
    </w:p>
    <w:p w:rsidR="00433647" w:rsidRDefault="00433647" w:rsidP="00433647">
      <w:pPr>
        <w:pStyle w:val="Heading"/>
        <w:jc w:val="center"/>
      </w:pPr>
    </w:p>
    <w:p w:rsidR="00433647" w:rsidRDefault="00433647" w:rsidP="0043364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33647" w:rsidRDefault="00433647" w:rsidP="0043364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0209"/>
      <w:r>
        <w:lastRenderedPageBreak/>
        <w:t>Pacote/Caso de Uso</w:t>
      </w:r>
      <w:bookmarkEnd w:id="1"/>
    </w:p>
    <w:p w:rsidR="00433647" w:rsidRDefault="00433647" w:rsidP="00433647"/>
    <w:p w:rsidR="00433647" w:rsidRDefault="00433647" w:rsidP="00622539">
      <w:pPr>
        <w:pStyle w:val="Subttulo"/>
      </w:pPr>
      <w:bookmarkStart w:id="2" w:name="_Toc404760210"/>
      <w:r>
        <w:t>Manter Calendário do Órgão</w:t>
      </w:r>
      <w:bookmarkEnd w:id="2"/>
    </w:p>
    <w:p w:rsidR="00433647" w:rsidRDefault="00433647" w:rsidP="00433647">
      <w:pPr>
        <w:widowControl w:val="0"/>
        <w:ind w:left="902"/>
        <w:rPr>
          <w:rFonts w:cs="Arial"/>
          <w:b/>
          <w:bCs/>
          <w:color w:val="FF0000"/>
        </w:rPr>
      </w:pPr>
    </w:p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0211"/>
      <w:r>
        <w:t>Descrição</w:t>
      </w:r>
      <w:bookmarkEnd w:id="3"/>
    </w:p>
    <w:p w:rsidR="00433647" w:rsidRDefault="00433647" w:rsidP="00433647">
      <w:pPr>
        <w:pStyle w:val="Recuodecorpodetexto2"/>
        <w:widowControl w:val="0"/>
        <w:ind w:left="1620" w:firstLine="0"/>
        <w:rPr>
          <w:sz w:val="24"/>
        </w:rPr>
      </w:pPr>
    </w:p>
    <w:p w:rsidR="00433647" w:rsidRDefault="00433647" w:rsidP="0043364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 calendário do órgão.</w:t>
      </w:r>
    </w:p>
    <w:p w:rsidR="00433647" w:rsidRDefault="00433647" w:rsidP="00433647">
      <w:pPr>
        <w:pStyle w:val="Recuodecorpodetexto2"/>
        <w:widowControl w:val="0"/>
        <w:ind w:left="1620" w:firstLine="0"/>
        <w:rPr>
          <w:sz w:val="24"/>
        </w:rPr>
      </w:pPr>
    </w:p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0212"/>
      <w:r>
        <w:t>Requisitos atendidos</w:t>
      </w:r>
      <w:bookmarkEnd w:id="4"/>
    </w:p>
    <w:p w:rsidR="00433647" w:rsidRDefault="00433647" w:rsidP="00433647"/>
    <w:p w:rsidR="00433647" w:rsidRDefault="00433647" w:rsidP="00433647">
      <w:pPr>
        <w:pStyle w:val="Recuodecorpodetexto"/>
        <w:ind w:left="1260"/>
      </w:pPr>
      <w:r>
        <w:rPr>
          <w:bCs/>
          <w:color w:val="000000"/>
        </w:rPr>
        <w:t>R20</w:t>
      </w:r>
      <w:r>
        <w:t xml:space="preserve"> - </w:t>
      </w:r>
      <w:bookmarkStart w:id="5" w:name="_Toc119773498"/>
      <w:r>
        <w:t>Manter calendário do órgão</w:t>
      </w:r>
      <w:bookmarkEnd w:id="5"/>
    </w:p>
    <w:p w:rsidR="00433647" w:rsidRDefault="00433647" w:rsidP="00433647"/>
    <w:p w:rsidR="00433647" w:rsidRDefault="00433647" w:rsidP="00433647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404760213"/>
      <w:r>
        <w:t>Conceito</w:t>
      </w:r>
      <w:bookmarkEnd w:id="6"/>
      <w:r>
        <w:tab/>
      </w:r>
    </w:p>
    <w:p w:rsidR="00433647" w:rsidRDefault="00433647" w:rsidP="00433647"/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0214"/>
      <w:r>
        <w:t>Conceitos principais</w:t>
      </w:r>
      <w:bookmarkEnd w:id="7"/>
    </w:p>
    <w:p w:rsidR="00433647" w:rsidRDefault="00433647" w:rsidP="00433647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433647" w:rsidTr="0097135F">
        <w:trPr>
          <w:trHeight w:val="600"/>
        </w:trPr>
        <w:tc>
          <w:tcPr>
            <w:tcW w:w="2708" w:type="dxa"/>
          </w:tcPr>
          <w:p w:rsidR="00433647" w:rsidRDefault="00433647" w:rsidP="00433647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Calendário do órgão</w:t>
            </w:r>
          </w:p>
        </w:tc>
        <w:tc>
          <w:tcPr>
            <w:tcW w:w="6362" w:type="dxa"/>
          </w:tcPr>
          <w:p w:rsidR="00433647" w:rsidRDefault="00433647" w:rsidP="0097135F">
            <w:pPr>
              <w:rPr>
                <w:rFonts w:cs="Arial"/>
              </w:rPr>
            </w:pPr>
            <w:r>
              <w:rPr>
                <w:rFonts w:cs="Arial"/>
              </w:rPr>
              <w:t>Define os parâmetros do órgão para alguns dias do calendário.</w:t>
            </w:r>
          </w:p>
        </w:tc>
      </w:tr>
    </w:tbl>
    <w:p w:rsidR="00433647" w:rsidRDefault="00433647" w:rsidP="00433647">
      <w:pPr>
        <w:rPr>
          <w:rFonts w:cs="Arial"/>
        </w:rPr>
      </w:pPr>
    </w:p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760215"/>
      <w:r>
        <w:t>Conceitos associados</w:t>
      </w:r>
      <w:bookmarkEnd w:id="8"/>
    </w:p>
    <w:p w:rsidR="00433647" w:rsidRDefault="00433647" w:rsidP="0043364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433647" w:rsidTr="0097135F">
        <w:trPr>
          <w:trHeight w:val="600"/>
        </w:trPr>
        <w:tc>
          <w:tcPr>
            <w:tcW w:w="2708" w:type="dxa"/>
          </w:tcPr>
          <w:p w:rsidR="00433647" w:rsidRDefault="00433647" w:rsidP="0043364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6362" w:type="dxa"/>
          </w:tcPr>
          <w:p w:rsidR="00433647" w:rsidRDefault="0043364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433647" w:rsidRDefault="00433647" w:rsidP="00433647">
      <w:pPr>
        <w:pStyle w:val="Cabealho"/>
        <w:rPr>
          <w:rFonts w:cs="Arial"/>
        </w:rPr>
      </w:pPr>
    </w:p>
    <w:p w:rsidR="00433647" w:rsidRDefault="00433647" w:rsidP="00433647">
      <w:pPr>
        <w:rPr>
          <w:rFonts w:eastAsia="Arial Unicode MS"/>
        </w:rPr>
      </w:pPr>
    </w:p>
    <w:p w:rsidR="00433647" w:rsidRDefault="00433647" w:rsidP="0043364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0216"/>
      <w:r>
        <w:lastRenderedPageBreak/>
        <w:t>Diagrama</w:t>
      </w:r>
      <w:bookmarkEnd w:id="9"/>
    </w:p>
    <w:p w:rsidR="00433647" w:rsidRDefault="00433647" w:rsidP="0043364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33647" w:rsidRDefault="00433647" w:rsidP="0043364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33647" w:rsidRDefault="00433647" w:rsidP="0043364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33647" w:rsidRDefault="00433647" w:rsidP="0043364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33647" w:rsidRDefault="00622539" w:rsidP="00433647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809875"/>
                <wp:effectExtent l="0" t="0" r="0" b="0"/>
                <wp:docPr id="97" name="Tela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05890" y="16510"/>
                            <a:ext cx="801370" cy="977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05890" y="106045"/>
                            <a:ext cx="2002790" cy="26873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42745" y="212090"/>
                            <a:ext cx="12446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272665" y="342900"/>
                            <a:ext cx="2736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1716405" y="555625"/>
                            <a:ext cx="1454785" cy="4324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78025" y="621030"/>
                            <a:ext cx="9150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07260" y="751205"/>
                            <a:ext cx="4667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1716405" y="1021080"/>
                            <a:ext cx="1454785" cy="433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945640" y="1086485"/>
                            <a:ext cx="928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07260" y="1217295"/>
                            <a:ext cx="4667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716405" y="2099310"/>
                            <a:ext cx="1454785" cy="433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986280" y="2164715"/>
                            <a:ext cx="8648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07260" y="2295525"/>
                            <a:ext cx="4667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335280" y="727075"/>
                            <a:ext cx="146685" cy="1466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408940" y="873760"/>
                            <a:ext cx="0" cy="147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327025" y="930910"/>
                            <a:ext cx="171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1"/>
                        <wps:cNvCnPr/>
                        <wps:spPr bwMode="auto">
                          <a:xfrm flipH="1">
                            <a:off x="310515" y="1021080"/>
                            <a:ext cx="98425" cy="146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408940" y="1021080"/>
                            <a:ext cx="97790" cy="146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8895" y="1167765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531495" y="955675"/>
                            <a:ext cx="874395" cy="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1634490" y="1560195"/>
                            <a:ext cx="1529080" cy="441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920875" y="1625600"/>
                            <a:ext cx="9245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157730" y="1756410"/>
                            <a:ext cx="4667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801110" y="327025"/>
                            <a:ext cx="776605" cy="977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801110" y="416560"/>
                            <a:ext cx="1945005" cy="10293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046220" y="522605"/>
                            <a:ext cx="12319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561205" y="653415"/>
                            <a:ext cx="420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3816985" y="3429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3816985" y="34290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 flipH="1">
                            <a:off x="3825240" y="351155"/>
                            <a:ext cx="247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 flipV="1">
                            <a:off x="3825240" y="351155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3816985" y="34290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3816985" y="36766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3825240" y="3429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3816985" y="35115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3816985" y="35115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3825240" y="3429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3825240" y="3429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3816985" y="34290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3816985" y="35115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3816985" y="3429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>
                            <a:off x="3816985" y="34290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3825240" y="351155"/>
                            <a:ext cx="41275" cy="40640"/>
                          </a:xfrm>
                          <a:prstGeom prst="line">
                            <a:avLst/>
                          </a:prstGeom>
                          <a:noFill/>
                          <a:ln w="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3825240" y="351155"/>
                            <a:ext cx="4127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3825240" y="342900"/>
                            <a:ext cx="4127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3825240" y="351155"/>
                            <a:ext cx="4127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3825240" y="351155"/>
                            <a:ext cx="4127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3816985" y="351155"/>
                            <a:ext cx="4953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3833495" y="351155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3816985" y="34290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3816985" y="34290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Oval 56"/>
                        <wps:cNvSpPr>
                          <a:spLocks noChangeArrowheads="1"/>
                        </wps:cNvSpPr>
                        <wps:spPr bwMode="auto">
                          <a:xfrm>
                            <a:off x="3874135" y="866140"/>
                            <a:ext cx="1798320" cy="3670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4185285" y="923290"/>
                            <a:ext cx="10934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4528185" y="1053465"/>
                            <a:ext cx="478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3890645" y="88201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3890645" y="88201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 flipH="1">
                            <a:off x="3898900" y="890270"/>
                            <a:ext cx="247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 flipV="1">
                            <a:off x="3898900" y="890270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3890645" y="88201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3890645" y="90678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3898900" y="88201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3890645" y="89027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3890645" y="89027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3898900" y="88201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3898900" y="88201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3890645" y="88201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3890645" y="89027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3890645" y="88201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>
                            <a:off x="3890645" y="88201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3898900" y="89027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3898900" y="89027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3898900" y="882015"/>
                            <a:ext cx="4064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3898900" y="89027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3898900" y="89027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3890645" y="890270"/>
                            <a:ext cx="4889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3907155" y="89027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3890645" y="88201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3890645" y="88201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3163570" y="824865"/>
                            <a:ext cx="1013460" cy="9017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 flipH="1" flipV="1">
                            <a:off x="4111625" y="873760"/>
                            <a:ext cx="65405" cy="4127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 flipH="1">
                            <a:off x="4111625" y="915035"/>
                            <a:ext cx="65405" cy="2413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3694430" y="57150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9" name="Line 87"/>
                        <wps:cNvCnPr/>
                        <wps:spPr bwMode="auto">
                          <a:xfrm flipV="1">
                            <a:off x="3179445" y="1102995"/>
                            <a:ext cx="744220" cy="11430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 flipH="1" flipV="1">
                            <a:off x="3850005" y="1078230"/>
                            <a:ext cx="73660" cy="2476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 flipH="1">
                            <a:off x="3866515" y="1102995"/>
                            <a:ext cx="57150" cy="4064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3171190" y="85788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3" name="Line 91"/>
                        <wps:cNvCnPr/>
                        <wps:spPr bwMode="auto">
                          <a:xfrm flipV="1">
                            <a:off x="3114040" y="1200785"/>
                            <a:ext cx="1120140" cy="50609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H="1">
                            <a:off x="4160520" y="1200785"/>
                            <a:ext cx="73660" cy="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 flipH="1">
                            <a:off x="4185285" y="1200785"/>
                            <a:ext cx="48895" cy="5715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3204210" y="116014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2539" w:rsidRDefault="0062253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97" o:spid="_x0000_s1026" editas="canvas" style="width:453.75pt;height:221.25pt;mso-position-horizontal-relative:char;mso-position-vertical-relative:line" coordsize="57626,28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8098;visibility:visible;mso-wrap-style:square">
                  <v:fill o:detectmouseclick="t"/>
                  <v:path o:connecttype="none"/>
                </v:shape>
                <v:rect id="Rectangle 5" o:spid="_x0000_s1028" style="position:absolute;left:14058;top:165;width:8014;height: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058;top:1060;width:20028;height:26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6427;top:2120;width:1244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8" o:spid="_x0000_s1031" style="position:absolute;left:22726;top:3429;width:273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17164;top:5556;width:14547;height:4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10" o:spid="_x0000_s1033" style="position:absolute;left:19780;top:6210;width:915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2072;top:7512;width:466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17164;top:10210;width:14547;height:4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19456;top:10864;width:928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22072;top:12172;width:466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5" o:spid="_x0000_s1038" style="position:absolute;left:17164;top:20993;width:14547;height:4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9862;top:21647;width:864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2072;top:22955;width:466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3352;top:7270;width:1467;height:1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line id="Line 19" o:spid="_x0000_s1042" style="position:absolute;visibility:visible;mso-wrap-style:square" from="4089,8737" to="4089,10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DbMIAAADbAAAADwAAAGRycy9kb3ducmV2LnhtbESPQWsCMRSE70L/Q3iCN83qQcrWKCKW&#10;CiK06qHHZ/LcLCYv203U7b9vCoLHYWa+YWaLzjtxozbWgRWMRwUIYh1MzZWC4+F9+AoiJmSDLjAp&#10;+KUIi/lLb4alCXf+ots+VSJDOJaowKbUlFJGbcljHIWGOHvn0HpMWbaVNC3eM9w7OSmKqfRYc16w&#10;2NDKkr7sr16BS5/yW5+KcFh/NJ1e/9jtzlmlBv1u+QYiUZee4Ud7YxRMxvD/Jf8AO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zEDbMIAAADbAAAADwAAAAAAAAAAAAAA&#10;AAChAgAAZHJzL2Rvd25yZXYueG1sUEsFBgAAAAAEAAQA+QAAAJADAAAAAA==&#10;" strokecolor="#903" strokeweight="0"/>
                <v:line id="Line 20" o:spid="_x0000_s1043" style="position:absolute;visibility:visible;mso-wrap-style:square" from="3270,9309" to="4984,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<v:line id="Line 21" o:spid="_x0000_s1044" style="position:absolute;flip:x;visibility:visible;mso-wrap-style:square" from="3105,10210" to="4089,11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pFtcEAAADbAAAADwAAAGRycy9kb3ducmV2LnhtbESPzYvCMBTE78L+D+Et7E3T7YJoNRUp&#10;CHr06+Dt0bx+YPNSmmyN//1mQfA4zMxvmPUmmE6MNLjWsoLvWQKCuLS65VrB5bybLkA4j6yxs0wK&#10;nuRgk39M1php++AjjSdfiwhhl6GCxvs+k9KVDRl0M9sTR6+yg0Ef5VBLPeAjwk0n0ySZS4Mtx4UG&#10;eyoaKu+nX6PgUBxv+xCut+uzKlKsXaiWOij19Rm2KxCegn+HX+29VpD+wP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KkW1wQAAANsAAAAPAAAAAAAAAAAAAAAA&#10;AKECAABkcnMvZG93bnJldi54bWxQSwUGAAAAAAQABAD5AAAAjwMAAAAA&#10;" strokecolor="#903" strokeweight="0"/>
                <v:line id="Line 22" o:spid="_x0000_s1045" style="position:absolute;visibility:visible;mso-wrap-style:square" from="4089,10210" to="5067,11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rect id="Rectangle 23" o:spid="_x0000_s1046" style="position:absolute;left:488;top:11677;width:539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4" o:spid="_x0000_s1047" style="position:absolute;visibility:visible;mso-wrap-style:square" from="5314,9556" to="14058,9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+tm8QAAADbAAAADwAAAGRycy9kb3ducmV2LnhtbESPQWvCQBSE70L/w/IKXqRuVAwlukoq&#10;SOPNpqV4fGRfk2j2bchuNf57VxA8DjPzDbNc96YRZ+pcbVnBZByBIC6srrlU8PO9fXsH4TyyxsYy&#10;KbiSg/XqZbDERNsLf9E596UIEHYJKqi8bxMpXVGRQTe2LXHw/mxn0AfZlVJ3eAlw08hpFMXSYM1h&#10;ocKWNhUVp/zfKDhmh49J2o5mp20Wp+mR55+/+51Sw9c+XYDw1Ptn+NHOtIJpDPcv4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/62bxAAAANsAAAAPAAAAAAAAAAAA&#10;AAAAAKECAABkcnMvZG93bnJldi54bWxQSwUGAAAAAAQABAD5AAAAkgMAAAAA&#10;" strokecolor="#903" strokeweight="36e-5mm"/>
                <v:oval id="Oval 25" o:spid="_x0000_s1048" style="position:absolute;left:16344;top:15601;width:15291;height:44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6" o:spid="_x0000_s1049" style="position:absolute;left:19208;top:16256;width:924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50" style="position:absolute;left:21577;top:17564;width:466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rect id="Rectangle 28" o:spid="_x0000_s1051" style="position:absolute;left:38011;top:3270;width:7766;height: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38011;top:4165;width:19450;height:10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JlcIA&#10;AADbAAAADwAAAGRycy9kb3ducmV2LnhtbESP3WoCMRSE7wu+QzgFb0rNrgU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/YmVwgAAANsAAAAPAAAAAAAAAAAAAAAAAJgCAABkcnMvZG93&#10;bnJldi54bWxQSwUGAAAAAAQABAD1AAAAhwMAAAAA&#10;" fillcolor="#ffc" strokecolor="#903" strokeweight="0"/>
                <v:rect id="Rectangle 30" o:spid="_x0000_s1053" style="position:absolute;left:40462;top:5226;width:1231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-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4" style="position:absolute;left:45612;top:6534;width:420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32" o:spid="_x0000_s1055" style="position:absolute;visibility:visible;mso-wrap-style:square" from="38169,3429" to="38169,3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visibility:visible;mso-wrap-style:square" from="38169,3429" to="38500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flip:x;visibility:visible;mso-wrap-style:square" from="38252,3511" to="38500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czLs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MczLsUAAADbAAAADwAAAAAAAAAA&#10;AAAAAAChAgAAZHJzL2Rvd25yZXYueG1sUEsFBgAAAAAEAAQA+QAAAJMDAAAAAA==&#10;" strokeweight="0"/>
                <v:line id="Line 35" o:spid="_x0000_s1058" style="position:absolute;flip:y;visibility:visible;mso-wrap-style:square" from="38252,3511" to="38252,3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uWtc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4uWtcUAAADbAAAADwAAAAAAAAAA&#10;AAAAAAChAgAAZHJzL2Rvd25yZXYueG1sUEsFBgAAAAAEAAQA+QAAAJMDAAAAAA==&#10;" strokeweight="0"/>
                <v:line id="Line 36" o:spid="_x0000_s1059" style="position:absolute;visibility:visible;mso-wrap-style:square" from="38169,3429" to="38582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38169,3676" to="38169,3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38252,3429" to="38252,3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38169,3511" to="38582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38169,3511" to="38582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38252,3429" to="38252,3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38252,3429" to="38252,3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38169,3429" to="38582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38169,3511" to="38582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38169,3429" to="38169,3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flip:x;visibility:visible;mso-wrap-style:square" from="38169,3429" to="38582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JxusIAAADbAAAADwAAAGRycy9kb3ducmV2LnhtbERPy2oCMRTdF/yHcAV3NWOR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hJxusIAAADbAAAADwAAAAAAAAAAAAAA&#10;AAChAgAAZHJzL2Rvd25yZXYueG1sUEsFBgAAAAAEAAQA+QAAAJADAAAAAA==&#10;" strokeweight="0"/>
                <v:line id="Line 47" o:spid="_x0000_s1070" style="position:absolute;visibility:visible;mso-wrap-style:square" from="38252,3511" to="38665,3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veIcYAAADbAAAADwAAAGRycy9kb3ducmV2LnhtbESPT2vCQBTE7wW/w/KE3upubbCauoot&#10;SK3Sg3/A6yP7TKLZtyG7NfHbd4VCj8PM/IaZzjtbiSs1vnSs4XmgQBBnzpScazjsl09jED4gG6wc&#10;k4YbeZjPeg9TTI1reUvXXchFhLBPUUMRQp1K6bOCLPqBq4mjd3KNxRBlk0vTYBvhtpJDpUbSYslx&#10;ocCaPgrKLrsfq2HzeTuuk5M6t9/d8PyqvlYv78tE68d+t3gDEagL/+G/9spoSCZw/xJ/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L3iHGAAAA2wAAAA8AAAAAAAAA&#10;AAAAAAAAoQIAAGRycy9kb3ducmV2LnhtbFBLBQYAAAAABAAEAPkAAACUAwAAAAA=&#10;" strokeweight="72e-5mm"/>
                <v:line id="Line 48" o:spid="_x0000_s1071" style="position:absolute;flip:x y;visibility:visible;mso-wrap-style:square" from="38252,3511" to="38665,3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9" o:spid="_x0000_s1072" style="position:absolute;flip:x y;visibility:visible;mso-wrap-style:square" from="38252,3429" to="38665,3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flip:x y;visibility:visible;mso-wrap-style:square" from="38252,3511" to="38665,3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38252,3511" to="38665,3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38169,3511" to="38665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flip:x y;visibility:visible;mso-wrap-style:square" from="38334,3511" to="38741,3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<v:line id="Line 54" o:spid="_x0000_s1077" style="position:absolute;visibility:visible;mso-wrap-style:square" from="38169,3429" to="38169,3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line id="Line 55" o:spid="_x0000_s1078" style="position:absolute;visibility:visible;mso-wrap-style:square" from="38169,3429" to="38582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oval id="Oval 56" o:spid="_x0000_s1079" style="position:absolute;left:38741;top:8661;width:17983;height:3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w6MAA&#10;AADbAAAADwAAAGRycy9kb3ducmV2LnhtbERPy2oCMRTdC/5DuII7zVS0yNQoRRCELqyPhcvr5DoT&#10;OrmJk1Tj3zcLocvDeS9WybbiTl0wjhW8jQsQxJXThmsFp+NmNAcRIrLG1jEpeFKA1bLfW2Cp3YP3&#10;dD/EWuQQDiUqaGL0pZShashiGDtPnLmr6yzGDLta6g4fOdy2clIU79Ki4dzQoKd1Q9XP4dcq8P57&#10;Ok1pZ8IkXW/miy/75/mi1HCQPj9ARErxX/xyb7WCWR6b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Ldw6MAAAADbAAAADwAAAAAAAAAAAAAAAACYAgAAZHJzL2Rvd25y&#10;ZXYueG1sUEsFBgAAAAAEAAQA9QAAAIUDAAAAAA==&#10;" fillcolor="#ffc" strokecolor="#903" strokeweight="0"/>
                <v:rect id="Rectangle 57" o:spid="_x0000_s1080" style="position:absolute;left:41852;top:9232;width:1093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1" style="position:absolute;left:45281;top:10534;width:478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59" o:spid="_x0000_s1082" style="position:absolute;visibility:visible;mso-wrap-style:square" from="38906,8820" to="38906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38906,8820" to="39236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flip:x;visibility:visible;mso-wrap-style:square" from="38989,8902" to="39236,8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O/q8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O/q8UAAADbAAAADwAAAAAAAAAA&#10;AAAAAAChAgAAZHJzL2Rvd25yZXYueG1sUEsFBgAAAAAEAAQA+QAAAJMDAAAAAA==&#10;" strokeweight="0"/>
                <v:line id="Line 62" o:spid="_x0000_s1085" style="position:absolute;flip:y;visibility:visible;mso-wrap-style:square" from="38989,8902" to="38989,9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<v:line id="Line 63" o:spid="_x0000_s1086" style="position:absolute;visibility:visible;mso-wrap-style:square" from="38906,8820" to="39319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38906,9067" to="38906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38989,8820" to="38989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38906,8902" to="39319,8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38906,8902" to="39319,8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38989,8820" to="38989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38989,8820" to="38989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38906,8820" to="39319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38906,8902" to="39319,8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38906,8820" to="38906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flip:x;visibility:visible;mso-wrap-style:square" from="38906,8820" to="39319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8Um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8UmcUAAADbAAAADwAAAAAAAAAA&#10;AAAAAAChAgAAZHJzL2Rvd25yZXYueG1sUEsFBgAAAAAEAAQA+QAAAJMDAAAAAA==&#10;" strokeweight="0"/>
                <v:line id="Line 74" o:spid="_x0000_s1097" style="position:absolute;visibility:visible;mso-wrap-style:square" from="38989,8902" to="39395,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iA7sUAAADbAAAADwAAAGRycy9kb3ducmV2LnhtbESPT2sCMRTE70K/Q3iF3jSpFZXVKFqQ&#10;WsWDf8DrY/PcXbt5WTapu377piB4HGbmN8x03tpS3Kj2hWMN7z0Fgjh1puBMw+m46o5B+IBssHRM&#10;Gu7kYT576UwxMa7hPd0OIRMRwj5BDXkIVSKlT3Oy6HuuIo7exdUWQ5R1Jk2NTYTbUvaVGkqLBceF&#10;HCv6zCn9OfxaDduv+3kzuKhrs2v715H6Xn8sVwOt317bxQREoDY8w4/22mgYDeH/S/wBcv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3iA7sUAAADbAAAADwAAAAAAAAAA&#10;AAAAAAChAgAAZHJzL2Rvd25yZXYueG1sUEsFBgAAAAAEAAQA+QAAAJMDAAAAAA==&#10;" strokeweight="72e-5mm"/>
                <v:line id="Line 75" o:spid="_x0000_s1098" style="position:absolute;flip:x y;visibility:visible;mso-wrap-style:square" from="38989,8902" to="39395,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38989,8820" to="39395,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38989,8902" to="39395,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38989,8902" to="39395,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38906,8902" to="39395,9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39071,8902" to="39477,9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visibility:visible;mso-wrap-style:square" from="38906,8820" to="38906,9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5" style="position:absolute;visibility:visible;mso-wrap-style:square" from="38906,8820" to="39319,8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31635,8248" to="41770,9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MBhsUAAADbAAAADwAAAGRycy9kb3ducmV2LnhtbESP0WrCQBRE3wv+w3ILfWs2LVRi6iqi&#10;CEJBMPoBt9lrEs3ejdltkvr1riD4OMzMGWY6H0wtOmpdZVnBRxSDIM6trrhQcNiv3xMQziNrrC2T&#10;gn9yMJ+NXqaYatvzjrrMFyJA2KWooPS+SaV0eUkGXWQb4uAdbWvQB9kWUrfYB7ip5Wccj6XBisNC&#10;iQ0tS8rP2Z9RsOpPl5/Luv+dLJNzdt3st1122ir19josvkF4Gvwz/GhvtILkC+5fwg+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MBhsUAAADbAAAADwAAAAAAAAAA&#10;AAAAAAChAgAAZHJzL2Rvd25yZXYueG1sUEsFBgAAAAAEAAQA+QAAAJMDAAAAAA==&#10;" strokecolor="#903" strokeweight="36e-5mm">
                  <v:stroke dashstyle="1 1"/>
                </v:line>
                <v:line id="Line 84" o:spid="_x0000_s1107" style="position:absolute;flip:x y;visibility:visible;mso-wrap-style:square" from="41116,8737" to="41770,9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Y7HsIAAADbAAAADwAAAGRycy9kb3ducmV2LnhtbESPT2sCMRTE7wW/Q3hCbzXbFtZ1axRb&#10;KHpVS8+P5O0fTF6WTbq7/fZGEDwOM/MbZr2dnBUD9aH1rOB1kYEg1t60XCv4OX+/FCBCRDZoPZOC&#10;fwqw3cye1lgaP/KRhlOsRYJwKFFBE2NXShl0Qw7DwnfEyat87zAm2dfS9DgmuLPyLcty6bDltNBg&#10;R18N6cvpzykYbLFc6YuV3e9nJfNq9z6u9F6p5/m0+wARaYqP8L19MAqKHG5f0g+Qmy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hY7HsIAAADbAAAADwAAAAAAAAAAAAAA&#10;AAChAgAAZHJzL2Rvd25yZXYueG1sUEsFBgAAAAAEAAQA+QAAAJADAAAAAA==&#10;" strokecolor="#903" strokeweight="36e-5mm"/>
                <v:line id="Line 85" o:spid="_x0000_s1108" style="position:absolute;flip:x;visibility:visible;mso-wrap-style:square" from="41116,9150" to="41770,9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W4TcEAAADbAAAADwAAAGRycy9kb3ducmV2LnhtbESPQYvCMBSE7wv+h/CEva2pwu6GahQR&#10;BPFmXVBvj+bZFpuX2kRt/71ZEDwOM/MNM1t0thZ3an3lWMN4lIAgzp2puNDwt19/KRA+IBusHZOG&#10;njws5oOPGabGPXhH9ywUIkLYp6ihDKFJpfR5SRb9yDXE0Tu71mKIsi2kafER4baWkyT5kRYrjgsl&#10;NrQqKb9kN6vhEPr+W3Vmn/Wn63ZplFNmctT6c9gtpyACdeEdfrU3RoP6hf8v8QfI+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JbhNwQAAANsAAAAPAAAAAAAAAAAAAAAA&#10;AKECAABkcnMvZG93bnJldi54bWxQSwUGAAAAAAQABAD5AAAAjwMAAAAA&#10;" strokecolor="#903" strokeweight="36e-5mm"/>
                <v:rect id="Rectangle 86" o:spid="_x0000_s1109" style="position:absolute;left:36944;top:5715;width:433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PA7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kam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KjwO+AAAA2wAAAA8AAAAAAAAAAAAAAAAAmAIAAGRycy9kb3ducmV2&#10;LnhtbFBLBQYAAAAABAAEAPUAAACD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87" o:spid="_x0000_s1110" style="position:absolute;flip:y;visibility:visible;mso-wrap-style:square" from="31794,11029" to="39236,12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tPRcQAAADbAAAADwAAAGRycy9kb3ducmV2LnhtbESPT2sCMRTE74LfITyhF6lZe6h2axRb&#10;WigVwX/Q62Pz3KxuXpYkdbffvhEEj8PM/IaZLTpbiwv5UDlWMB5lIIgLpysuFRz2n49TECEia6wd&#10;k4I/CrCY93szzLVreUuXXSxFgnDIUYGJscmlDIUhi2HkGuLkHZ23GJP0pdQe2wS3tXzKsmdpseK0&#10;YLChd0PFefdrFXxMTk22Hsbvcf1D3r2ZFW1ar9TDoFu+gojUxXv41v7SCqYvcP2SfoC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609FxAAAANsAAAAPAAAAAAAAAAAA&#10;AAAAAKECAABkcnMvZG93bnJldi54bWxQSwUGAAAAAAQABAD5AAAAkgMAAAAA&#10;" strokecolor="#903" strokeweight="36e-5mm">
                  <v:stroke dashstyle="1 1"/>
                </v:line>
                <v:line id="Line 88" o:spid="_x0000_s1111" style="position:absolute;flip:x y;visibility:visible;mso-wrap-style:square" from="38500,10782" to="39236,11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qQLL8AAADbAAAADwAAAGRycy9kb3ducmV2LnhtbERPW2vCMBR+F/YfwhH2pqkbONuZihPE&#10;vc6NPR+S0wtNTkqTtfXfmwdhjx/ffX+YnRUjDaH1rGCzzkAQa29arhX8fJ9XOxAhIhu0nknBjQIc&#10;yqfFHgvjJ/6i8RprkUI4FKigibEvpAy6IYdh7XvixFV+cBgTHGppBpxSuLPyJcu20mHLqaHBnk4N&#10;6e765xSMdveW687K/vejktvq+Drl+qLU83I+voOINMd/8cP9aRTkaX36kn6ALO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2qQLL8AAADbAAAADwAAAAAAAAAAAAAAAACh&#10;AgAAZHJzL2Rvd25yZXYueG1sUEsFBgAAAAAEAAQA+QAAAI0DAAAAAA==&#10;" strokecolor="#903" strokeweight="36e-5mm"/>
                <v:line id="Line 89" o:spid="_x0000_s1112" style="position:absolute;flip:x;visibility:visible;mso-wrap-style:square" from="38665,11029" to="39236,11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kTf8IAAADbAAAADwAAAGRycy9kb3ducmV2LnhtbESPQYvCMBSE7wv+h/AEb2uqoNRqWmRh&#10;QbxZF9Tbo3m2xealNlHbf28WFvY4zMw3zCbrTSOe1LnasoLZNAJBXFhdc6ng5/j9GYNwHlljY5kU&#10;DOQgS0cfG0y0ffGBnrkvRYCwS1BB5X2bSOmKigy6qW2Jg3e1nUEfZFdK3eErwE0j51G0lAZrDgsV&#10;tvRVUXHLH0bByQ/DIu71MR8u9/1WxzbW87NSk3G/XYPw1Pv/8F97pxWsZvD7JfwAmb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FkTf8IAAADbAAAADwAAAAAAAAAAAAAA&#10;AAChAgAAZHJzL2Rvd25yZXYueG1sUEsFBgAAAAAEAAQA+QAAAJADAAAAAA==&#10;" strokecolor="#903" strokeweight="36e-5mm"/>
                <v:rect id="Rectangle 90" o:spid="_x0000_s1113" style="position:absolute;left:31711;top:8578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suNM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lY5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7LjTBAAAA2wAAAA8AAAAAAAAAAAAAAAAAmAIAAGRycy9kb3du&#10;cmV2LnhtbFBLBQYAAAAABAAEAPUAAACGAwAAAAA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91" o:spid="_x0000_s1114" style="position:absolute;flip:y;visibility:visible;mso-wrap-style:square" from="31140,12007" to="42341,17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rucsUAAADbAAAADwAAAGRycy9kb3ducmV2LnhtbESP3WoCMRSE7wt9h3AK3hTNaqHVrVGq&#10;WBBFqD/Q28PmdLPt5mRJoru+vSkUejnMzDfMdN7ZWlzIh8qxguEgA0FcOF1xqeB0fO+PQYSIrLF2&#10;TAquFGA+u7+bYq5dy3u6HGIpEoRDjgpMjE0uZSgMWQwD1xAn78t5izFJX0rtsU1wW8tRlj1LixWn&#10;BYMNLQ0VP4ezVbB6+W6y3WPcDOtP8m5htvTReqV6D93bK4hIXfwP/7XXWsHkCX6/pB8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trucsUAAADbAAAADwAAAAAAAAAA&#10;AAAAAAChAgAAZHJzL2Rvd25yZXYueG1sUEsFBgAAAAAEAAQA+QAAAJMDAAAAAA==&#10;" strokecolor="#903" strokeweight="36e-5mm">
                  <v:stroke dashstyle="1 1"/>
                </v:line>
                <v:line id="Line 92" o:spid="_x0000_s1115" style="position:absolute;flip:x;visibility:visible;mso-wrap-style:square" from="41605,12007" to="42341,1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6w58MAAADbAAAADwAAAGRycy9kb3ducmV2LnhtbESPQWuDQBSE74H8h+UFeotrpCnGZCNS&#10;KJTeYgJpbw/3VaXuW+Nujf77bqHQ4zAz3zCHfDKdGGlwrWUFmygGQVxZ3XKt4HJ+WacgnEfW2Fkm&#10;BTM5yI/LxQEzbe98orH0tQgQdhkqaLzvMyld1ZBBF9meOHifdjDogxxqqQe8B7jpZBLHT9Jgy2Gh&#10;wZ6eG6q+ym+j4OrneZtO+lzOH7e3Qqc21cm7Ug+rqdiD8DT5//Bf+1Ur2D3C75fwA+T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usOfDAAAA2wAAAA8AAAAAAAAAAAAA&#10;AAAAoQIAAGRycy9kb3ducmV2LnhtbFBLBQYAAAAABAAEAPkAAACRAwAAAAA=&#10;" strokecolor="#903" strokeweight="36e-5mm"/>
                <v:line id="Line 93" o:spid="_x0000_s1116" style="position:absolute;flip:x;visibility:visible;mso-wrap-style:square" from="41852,12007" to="42341,12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IVfMMAAADbAAAADwAAAGRycy9kb3ducmV2LnhtbESPQWuDQBSE74H8h+UFckvWCBZrs4oU&#10;AqW3aKHt7eG+qsR9a91Nov++Wyj0OMzMN8yxmM0gbjS53rKCwz4CQdxY3XOr4K0+7VIQziNrHCyT&#10;goUcFPl6dcRM2zuf6Vb5VgQIuwwVdN6PmZSu6cig29uROHhfdjLog5xaqSe8B7gZZBxFD9Jgz2Gh&#10;w5GeO2ou1dUoePfLkqSzrqvl8/u11KlNdfyh1HYzl08gPM3+P/zXftEKHhP4/RJ+gMx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9iFXzDAAAA2wAAAA8AAAAAAAAAAAAA&#10;AAAAoQIAAGRycy9kb3ducmV2LnhtbFBLBQYAAAAABAAEAPkAAACRAwAAAAA=&#10;" strokecolor="#903" strokeweight="36e-5mm"/>
                <v:rect id="Rectangle 94" o:spid="_x0000_s1117" style="position:absolute;left:32042;top:11601;width:433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AoN8AA&#10;AADbAAAADwAAAGRycy9kb3ducmV2LnhtbESPzYoCMRCE7wu+Q2jB25rRg7i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UAoN8AAAADbAAAADwAAAAAAAAAAAAAAAACYAgAAZHJzL2Rvd25y&#10;ZXYueG1sUEsFBgAAAAAEAAQA9QAAAIUDAAAAAA==&#10;" filled="f" stroked="f">
                  <v:textbox style="mso-fit-shape-to-text:t" inset="0,0,0,0">
                    <w:txbxContent>
                      <w:p w:rsidR="00622539" w:rsidRDefault="0062253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33647" w:rsidRDefault="00433647" w:rsidP="00433647">
      <w:pPr>
        <w:widowControl w:val="0"/>
        <w:jc w:val="center"/>
        <w:rPr>
          <w:rFonts w:cs="Arial"/>
        </w:rPr>
      </w:pPr>
    </w:p>
    <w:p w:rsidR="00433647" w:rsidRDefault="00433647" w:rsidP="0043364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760217"/>
      <w:r>
        <w:lastRenderedPageBreak/>
        <w:t>Casos de Uso</w:t>
      </w:r>
      <w:bookmarkEnd w:id="10"/>
    </w:p>
    <w:p w:rsidR="00433647" w:rsidRDefault="00433647" w:rsidP="00433647">
      <w:pPr>
        <w:pStyle w:val="Ttulo2"/>
      </w:pPr>
      <w:r>
        <w:rPr>
          <w:vanish/>
        </w:rPr>
        <w:t xml:space="preserve">UCS30 </w:t>
      </w:r>
      <w:bookmarkStart w:id="11" w:name="_Toc404760218"/>
      <w:r>
        <w:t>Incluir Calendário do Órgão</w:t>
      </w:r>
      <w:bookmarkEnd w:id="11"/>
      <w:r>
        <w:t> </w:t>
      </w:r>
    </w:p>
    <w:p w:rsidR="00433647" w:rsidRDefault="00433647" w:rsidP="0043364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0219"/>
      <w:r>
        <w:t>Fluxo Básico</w:t>
      </w:r>
      <w:bookmarkEnd w:id="12"/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ator solicita a funcionalidade de manutenção do calendário do órgão e seleciona a opção de inclusão.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sistema exibe os “Tipos de feriado”.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Caso seja selecionado o tipo de feriado “Feriado municipal”, o sistema exibe as “Regiões administrativas do órgão”.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Caso seja selecionado o tipo de feriado “Feriado municipal”, o sistema exibe os “Municípios da região administrativa do órgão” que pertencem a Região administrativa selecionada.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ator informa os dados necessários e submete a operação.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sistema verifica as regras de negócio RN01, RN02, RN03 e RN04 da seção “Regras de Negócio”.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sistema inclui a data no “Calendário do órgão”, os “Municípios do calendário do órgão” (caso o tipo de feriado seja municipal) e exibe a mensagem MSG0050 ("Inclusão efetuada com sucesso!").</w:t>
      </w:r>
    </w:p>
    <w:p w:rsidR="00433647" w:rsidRDefault="00433647" w:rsidP="00433647">
      <w:pPr>
        <w:pStyle w:val="Recuodecorpodetexto"/>
      </w:pPr>
    </w:p>
    <w:p w:rsidR="00433647" w:rsidRDefault="00433647" w:rsidP="00433647">
      <w:pPr>
        <w:pStyle w:val="Ttulo2"/>
      </w:pPr>
      <w:r>
        <w:rPr>
          <w:vanish/>
        </w:rPr>
        <w:t xml:space="preserve">UCS31 </w:t>
      </w:r>
      <w:bookmarkStart w:id="13" w:name="_Toc404760220"/>
      <w:r>
        <w:t>Alterar Calendário do Órgão</w:t>
      </w:r>
      <w:bookmarkEnd w:id="13"/>
      <w:r>
        <w:t> </w:t>
      </w:r>
    </w:p>
    <w:p w:rsidR="00433647" w:rsidRDefault="00433647" w:rsidP="0043364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0221"/>
      <w:r>
        <w:t>Fluxo Básico</w:t>
      </w:r>
      <w:bookmarkEnd w:id="14"/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ator seleciona uma data do “Calendário do órgão” após executar o caso de uso “Listar calendário do órgão” e seleciona a opção de alteração.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sistema exibe a informações da data do calendário do órgão.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ator altera os dados necessários e submete a operação.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sistema verifica as regras de negócio RN01, RN02, RN03 e RN04 da seção “Regras de Negócio”.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sistema altera a data no “Calendário do órgão”, os “Municípios do calendário do órgão” (caso o tipo de feriado seja municipal) e exibe a mensagem MSG0051 ("Alteração efetuada com sucesso!").</w:t>
      </w:r>
    </w:p>
    <w:p w:rsidR="00433647" w:rsidRDefault="00433647" w:rsidP="00433647">
      <w:pPr>
        <w:pStyle w:val="Ttulo4"/>
        <w:numPr>
          <w:ilvl w:val="0"/>
          <w:numId w:val="0"/>
        </w:numPr>
        <w:ind w:left="1080"/>
      </w:pPr>
    </w:p>
    <w:p w:rsidR="00433647" w:rsidRDefault="00433647" w:rsidP="00433647">
      <w:pPr>
        <w:pStyle w:val="Ttulo2"/>
      </w:pPr>
      <w:r>
        <w:rPr>
          <w:vanish/>
        </w:rPr>
        <w:t xml:space="preserve">UCS345 </w:t>
      </w:r>
      <w:bookmarkStart w:id="15" w:name="_Toc404760222"/>
      <w:r>
        <w:t>Excluir Calendário do Órgão</w:t>
      </w:r>
      <w:bookmarkEnd w:id="15"/>
      <w:r>
        <w:t> 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ator seleciona uma data do “Calendário do órgão” após executar o caso de uso “Listar calendário do órgão” e seleciona a opção de exclusão.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lastRenderedPageBreak/>
        <w:t>O sistema verifica as regras de negócio RN01 e RN02 da seção “Regras de Negócio”.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sistema exclui a data no “Calendário do órgão”, os “Municípios do calendário do órgão” (caso o tipo de feriado seja municipal) e exibe a mensagem MSG0052 ("Exclusão efetuada com sucesso!").</w:t>
      </w:r>
    </w:p>
    <w:p w:rsidR="00433647" w:rsidRDefault="00433647" w:rsidP="00433647">
      <w:pPr>
        <w:pStyle w:val="Ttulo4"/>
        <w:numPr>
          <w:ilvl w:val="0"/>
          <w:numId w:val="0"/>
        </w:numPr>
        <w:ind w:left="1080"/>
      </w:pPr>
    </w:p>
    <w:p w:rsidR="00433647" w:rsidRDefault="00433647" w:rsidP="00433647">
      <w:pPr>
        <w:pStyle w:val="Ttulo2"/>
      </w:pPr>
      <w:r>
        <w:rPr>
          <w:vanish/>
        </w:rPr>
        <w:t xml:space="preserve">UCS32 </w:t>
      </w:r>
      <w:bookmarkStart w:id="16" w:name="_Toc404760223"/>
      <w:r>
        <w:t>Listar Calendário do Órgão</w:t>
      </w:r>
      <w:bookmarkEnd w:id="16"/>
      <w:r>
        <w:t> </w:t>
      </w:r>
    </w:p>
    <w:p w:rsidR="00433647" w:rsidRDefault="00433647" w:rsidP="0043364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0224"/>
      <w:r>
        <w:t>Fluxo Básico</w:t>
      </w:r>
      <w:bookmarkEnd w:id="17"/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ator solicita a funcionalidade de manutenção do calendário do órgão.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sistema exibe os filtros de pesquisa.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>O ator informa os dados necessários e submete a operação.</w:t>
      </w:r>
    </w:p>
    <w:p w:rsidR="00433647" w:rsidRDefault="00433647" w:rsidP="004336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80" w:hanging="900"/>
      </w:pPr>
      <w:r>
        <w:t xml:space="preserve">O sistema exibe uma lista de “Calendário do órgão” do órgão (que o usuário está </w:t>
      </w:r>
      <w:proofErr w:type="spellStart"/>
      <w:r>
        <w:t>logado</w:t>
      </w:r>
      <w:proofErr w:type="spellEnd"/>
      <w:r>
        <w:t>), de acordo com os filtros informados, ordenando pela data.</w:t>
      </w:r>
    </w:p>
    <w:p w:rsidR="00433647" w:rsidRDefault="00433647" w:rsidP="00433647">
      <w:pPr>
        <w:pStyle w:val="Ttulo4"/>
        <w:numPr>
          <w:ilvl w:val="0"/>
          <w:numId w:val="0"/>
        </w:numPr>
        <w:ind w:left="1080"/>
      </w:pPr>
    </w:p>
    <w:p w:rsidR="00433647" w:rsidRDefault="00433647" w:rsidP="00433647">
      <w:pPr>
        <w:pStyle w:val="Recuodecorpodetexto"/>
      </w:pPr>
    </w:p>
    <w:p w:rsidR="00433647" w:rsidRDefault="00433647" w:rsidP="00433647">
      <w:pPr>
        <w:pStyle w:val="Ttulo4"/>
        <w:numPr>
          <w:ilvl w:val="0"/>
          <w:numId w:val="0"/>
        </w:numPr>
        <w:ind w:left="900"/>
      </w:pPr>
    </w:p>
    <w:p w:rsidR="00433647" w:rsidRDefault="00433647" w:rsidP="00433647">
      <w:pPr>
        <w:pStyle w:val="Ttulo4"/>
        <w:numPr>
          <w:ilvl w:val="0"/>
          <w:numId w:val="0"/>
        </w:numPr>
        <w:ind w:left="1980" w:hanging="900"/>
      </w:pPr>
    </w:p>
    <w:p w:rsidR="00433647" w:rsidRDefault="00433647" w:rsidP="0043364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760225"/>
      <w:r>
        <w:lastRenderedPageBreak/>
        <w:t>Regras de Negócio</w:t>
      </w:r>
      <w:bookmarkEnd w:id="18"/>
    </w:p>
    <w:p w:rsidR="00433647" w:rsidRDefault="00433647" w:rsidP="00433647"/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188336473"/>
      <w:bookmarkStart w:id="20" w:name="_Toc404760226"/>
      <w:r>
        <w:t xml:space="preserve">RN01: Verificar se existe apuração de </w:t>
      </w:r>
      <w:proofErr w:type="spellStart"/>
      <w:r>
        <w:t>freqüência</w:t>
      </w:r>
      <w:proofErr w:type="spellEnd"/>
      <w:r>
        <w:t xml:space="preserve"> </w:t>
      </w:r>
      <w:bookmarkEnd w:id="19"/>
      <w:r>
        <w:t>homologada</w:t>
      </w:r>
      <w:bookmarkEnd w:id="20"/>
    </w:p>
    <w:p w:rsidR="00433647" w:rsidRDefault="00433647" w:rsidP="00433647">
      <w:pPr>
        <w:pStyle w:val="Recuodecorpodetexto"/>
        <w:jc w:val="both"/>
      </w:pPr>
      <w:r>
        <w:t xml:space="preserve">Tentativa de incluir/alterar/excluir data no “Calendário do órgão” sendo que já existe “Apuração de </w:t>
      </w:r>
      <w:proofErr w:type="spellStart"/>
      <w:r>
        <w:t>Freqüência</w:t>
      </w:r>
      <w:proofErr w:type="spellEnd"/>
      <w:r>
        <w:t xml:space="preserve"> Homologada” para o mês/ano de referência da data informada (vide anexo “Localizar mês/ano de referência”) para o órgão em questão. O sistema exibe a mensagem MSG1243 ("Não é permitido &lt;operação&gt;. Já houve homologação referente </w:t>
      </w:r>
      <w:proofErr w:type="gramStart"/>
      <w:r>
        <w:t>a</w:t>
      </w:r>
      <w:proofErr w:type="gramEnd"/>
      <w:r>
        <w:t xml:space="preserve"> apuração de </w:t>
      </w:r>
      <w:proofErr w:type="spellStart"/>
      <w:r>
        <w:t>freqüência</w:t>
      </w:r>
      <w:proofErr w:type="spellEnd"/>
      <w:r>
        <w:t xml:space="preserve">.") </w:t>
      </w:r>
    </w:p>
    <w:p w:rsidR="00433647" w:rsidRDefault="00433647" w:rsidP="00433647"/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188336474"/>
      <w:bookmarkStart w:id="22" w:name="_Toc404760227"/>
      <w:r>
        <w:t>RN02: Verificar se existe folha de pagamento calculada em definitivo</w:t>
      </w:r>
      <w:bookmarkEnd w:id="21"/>
      <w:bookmarkEnd w:id="22"/>
    </w:p>
    <w:p w:rsidR="00433647" w:rsidRDefault="00433647" w:rsidP="00433647">
      <w:pPr>
        <w:pStyle w:val="Recuodecorpodetexto"/>
        <w:jc w:val="both"/>
      </w:pPr>
      <w:r>
        <w:t xml:space="preserve">Tentativa de incluir/alterar/excluir data no “Calendário do órgão” sendo que já existe folha de pagamento calculada em definitivo. Para verificar isto o sistema executa o caso de uso “Verificar pagamentos fechados”, informando o órgão, o tipo de folha = “normal”, mês/ano (vide anexo “Localizar referência do pagamento do período de apuração da </w:t>
      </w:r>
      <w:proofErr w:type="spellStart"/>
      <w:r>
        <w:t>freqüência</w:t>
      </w:r>
      <w:proofErr w:type="spellEnd"/>
      <w:r>
        <w:t xml:space="preserve">”), o tipo de verificação = “para uma referência”. Caso retorne verdadeiro o sistema exibe a mensagem MSG0743 ("Não é permitido &lt;operação&gt;. Já houve processamento da folha de pagamento."). </w:t>
      </w:r>
    </w:p>
    <w:p w:rsidR="00433647" w:rsidRDefault="00433647" w:rsidP="00433647">
      <w:pPr>
        <w:pStyle w:val="Recuodecorpodetexto"/>
        <w:jc w:val="both"/>
      </w:pPr>
    </w:p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191291605"/>
      <w:bookmarkStart w:id="24" w:name="_Toc404760228"/>
      <w:r>
        <w:t>RN03: Validar os horários do feriado parcial</w:t>
      </w:r>
      <w:bookmarkEnd w:id="23"/>
      <w:bookmarkEnd w:id="24"/>
    </w:p>
    <w:p w:rsidR="00433647" w:rsidRDefault="00433647" w:rsidP="00433647">
      <w:pPr>
        <w:pStyle w:val="Recuodecorpodetexto"/>
        <w:jc w:val="both"/>
      </w:pPr>
      <w:r>
        <w:t>Tentativa de informar o horário inicial do feriado parcial e não informar o horário final do feriado parcial, ou vice-versa. O sistema exibe a mensagem MSG1148 ("Ao informar &lt;campo1&gt; é necessário informar &lt;campo2&gt;.").</w:t>
      </w:r>
    </w:p>
    <w:p w:rsidR="00433647" w:rsidRDefault="00433647" w:rsidP="00433647"/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760229"/>
      <w:r>
        <w:t>RN04: Validar a data do feriado</w:t>
      </w:r>
      <w:bookmarkEnd w:id="25"/>
    </w:p>
    <w:p w:rsidR="00433647" w:rsidRDefault="00433647" w:rsidP="00433647">
      <w:pPr>
        <w:pStyle w:val="Recuodecorpodetexto"/>
        <w:jc w:val="both"/>
      </w:pPr>
      <w:r>
        <w:t>Tentativa de informar um tipo de feriado para uma data sendo que já existe o mesmo tipo de feriado cadastrado para a data em questão. O sistema exibe a mensagem MSG1330 ("Este &lt;campo1&gt; já foi cadastrado para esta data.").</w:t>
      </w:r>
    </w:p>
    <w:p w:rsidR="00433647" w:rsidRDefault="00433647" w:rsidP="00433647"/>
    <w:p w:rsidR="00433647" w:rsidRDefault="00433647" w:rsidP="00433647">
      <w:pPr>
        <w:pStyle w:val="Ttulo4"/>
        <w:numPr>
          <w:ilvl w:val="0"/>
          <w:numId w:val="0"/>
        </w:numPr>
        <w:ind w:left="1080"/>
      </w:pPr>
    </w:p>
    <w:p w:rsidR="00433647" w:rsidRDefault="00433647" w:rsidP="00433647"/>
    <w:p w:rsidR="00433647" w:rsidRDefault="00433647" w:rsidP="0043364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6" w:name="_Toc404760230"/>
      <w:r>
        <w:lastRenderedPageBreak/>
        <w:t>Anexos</w:t>
      </w:r>
      <w:bookmarkEnd w:id="26"/>
    </w:p>
    <w:p w:rsidR="00433647" w:rsidRDefault="00433647" w:rsidP="00433647"/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191291607"/>
      <w:bookmarkStart w:id="28" w:name="_Toc404760231"/>
      <w:r>
        <w:t>Localizar mês/ano de referência</w:t>
      </w:r>
      <w:bookmarkEnd w:id="27"/>
      <w:bookmarkEnd w:id="28"/>
    </w:p>
    <w:p w:rsidR="00433647" w:rsidRDefault="00433647" w:rsidP="00433647">
      <w:pPr>
        <w:pStyle w:val="Recuodecorpodetexto"/>
        <w:jc w:val="both"/>
      </w:pPr>
      <w:r>
        <w:t xml:space="preserve">Para localizar o mês/ano de referência de uma data é necessário identificar qual o período de apuração da </w:t>
      </w:r>
      <w:proofErr w:type="spellStart"/>
      <w:r>
        <w:t>freqüência</w:t>
      </w:r>
      <w:proofErr w:type="spellEnd"/>
      <w:r>
        <w:t xml:space="preserve"> para o órgão nos períodos de “Apuração da </w:t>
      </w:r>
      <w:proofErr w:type="spellStart"/>
      <w:r>
        <w:t>freqüência</w:t>
      </w:r>
      <w:proofErr w:type="spellEnd"/>
      <w:r>
        <w:t>” em que a data informada esteja entre a data inicial e final de apuração.</w:t>
      </w:r>
    </w:p>
    <w:p w:rsidR="00433647" w:rsidRDefault="00433647" w:rsidP="00433647">
      <w:pPr>
        <w:pStyle w:val="Recuodecorpodetexto"/>
        <w:jc w:val="both"/>
      </w:pPr>
    </w:p>
    <w:p w:rsidR="00433647" w:rsidRDefault="00433647" w:rsidP="0043364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191291608"/>
      <w:bookmarkStart w:id="30" w:name="_Toc404760232"/>
      <w:r>
        <w:t xml:space="preserve">Localizar referência do pagamento do período de apuração da </w:t>
      </w:r>
      <w:proofErr w:type="spellStart"/>
      <w:r>
        <w:t>freqüência</w:t>
      </w:r>
      <w:bookmarkEnd w:id="29"/>
      <w:bookmarkEnd w:id="30"/>
      <w:proofErr w:type="spellEnd"/>
    </w:p>
    <w:p w:rsidR="00433647" w:rsidRDefault="00433647" w:rsidP="00433647">
      <w:pPr>
        <w:widowControl w:val="0"/>
        <w:ind w:left="540"/>
        <w:rPr>
          <w:rFonts w:cs="Arial"/>
        </w:rPr>
      </w:pPr>
      <w:r>
        <w:rPr>
          <w:rFonts w:cs="Arial"/>
        </w:rPr>
        <w:t xml:space="preserve">Para localizar o mês/ano de referência do pagamento da apuração da </w:t>
      </w:r>
      <w:proofErr w:type="spellStart"/>
      <w:r>
        <w:rPr>
          <w:rFonts w:cs="Arial"/>
        </w:rPr>
        <w:t>freqüência</w:t>
      </w:r>
      <w:proofErr w:type="spellEnd"/>
      <w:r>
        <w:rPr>
          <w:rFonts w:cs="Arial"/>
        </w:rPr>
        <w:t xml:space="preserve"> de uma data é necessário identificar qual o período de apuração da </w:t>
      </w:r>
      <w:proofErr w:type="spellStart"/>
      <w:r>
        <w:rPr>
          <w:rFonts w:cs="Arial"/>
        </w:rPr>
        <w:t>freqüência</w:t>
      </w:r>
      <w:proofErr w:type="spellEnd"/>
      <w:r>
        <w:rPr>
          <w:rFonts w:cs="Arial"/>
        </w:rPr>
        <w:t xml:space="preserve"> (</w:t>
      </w:r>
      <w:proofErr w:type="gramStart"/>
      <w:r>
        <w:rPr>
          <w:rFonts w:cs="Arial"/>
        </w:rPr>
        <w:t>vide anexo</w:t>
      </w:r>
      <w:proofErr w:type="gramEnd"/>
      <w:r>
        <w:rPr>
          <w:rFonts w:cs="Arial"/>
        </w:rPr>
        <w:t xml:space="preserve"> “Localizar mês/ano de referência”). Ao localizar o registro de “Apuração de </w:t>
      </w:r>
      <w:proofErr w:type="spellStart"/>
      <w:r>
        <w:rPr>
          <w:rFonts w:cs="Arial"/>
        </w:rPr>
        <w:t>freqüência</w:t>
      </w:r>
      <w:proofErr w:type="spellEnd"/>
      <w:r>
        <w:rPr>
          <w:rFonts w:cs="Arial"/>
        </w:rPr>
        <w:t>” basta recuperar o mês/ano de referência de pagamento do mesmo.</w:t>
      </w:r>
    </w:p>
    <w:p w:rsidR="00433647" w:rsidRDefault="00433647" w:rsidP="00433647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1" w:name="_Toc404760233"/>
      <w:r>
        <w:lastRenderedPageBreak/>
        <w:t>Revisões</w:t>
      </w:r>
      <w:bookmarkEnd w:id="31"/>
    </w:p>
    <w:p w:rsidR="00433647" w:rsidRDefault="00433647" w:rsidP="0043364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33647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Pr="00433647" w:rsidRDefault="00433647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3364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Pr="00433647" w:rsidRDefault="00433647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3364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Pr="00433647" w:rsidRDefault="00433647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3364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Pr="00433647" w:rsidRDefault="00433647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3364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Pr="00433647" w:rsidRDefault="00433647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3364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33647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62253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3647" w:rsidRDefault="00433647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3647" w:rsidRDefault="00433647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3647" w:rsidRDefault="00433647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3647" w:rsidRDefault="00433647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3647" w:rsidRDefault="00433647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3647" w:rsidRDefault="00433647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3647" w:rsidRDefault="00433647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Pr="00622539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 w:rsidRPr="0062253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3647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Default="00433647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Default="00433647" w:rsidP="0062253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3647" w:rsidRDefault="0043364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33647" w:rsidRDefault="00433647" w:rsidP="00433647">
      <w:pPr>
        <w:pStyle w:val="Recuodecorpodetexto"/>
      </w:pPr>
    </w:p>
    <w:p w:rsidR="00433647" w:rsidRDefault="00433647" w:rsidP="00433647"/>
    <w:p w:rsidR="00F41655" w:rsidRPr="00433647" w:rsidRDefault="00F41655" w:rsidP="00433647"/>
    <w:sectPr w:rsidR="00F41655" w:rsidRPr="0043364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647" w:rsidRDefault="00433647" w:rsidP="002908D9">
      <w:r>
        <w:separator/>
      </w:r>
    </w:p>
  </w:endnote>
  <w:endnote w:type="continuationSeparator" w:id="0">
    <w:p w:rsidR="00433647" w:rsidRDefault="0043364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6218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3364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2253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22539">
            <w:rPr>
              <w:sz w:val="20"/>
              <w:szCs w:val="20"/>
            </w:rPr>
            <w:t xml:space="preserve">Keila </w:t>
          </w:r>
          <w:proofErr w:type="spellStart"/>
          <w:r w:rsidRPr="00622539">
            <w:rPr>
              <w:sz w:val="20"/>
              <w:szCs w:val="20"/>
            </w:rPr>
            <w:t>Joanês</w:t>
          </w:r>
          <w:proofErr w:type="spellEnd"/>
          <w:r w:rsidRPr="0062253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2253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33647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433647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33647">
            <w:rPr>
              <w:b/>
              <w:sz w:val="20"/>
              <w:szCs w:val="20"/>
            </w:rPr>
            <w:t>UCS0121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2253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22539">
            <w:rPr>
              <w:b/>
              <w:sz w:val="20"/>
              <w:szCs w:val="20"/>
            </w:rPr>
            <w:t>Manter Calendário do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0D6DA3D" wp14:editId="1D7F103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647" w:rsidRDefault="00433647" w:rsidP="002908D9">
      <w:r>
        <w:separator/>
      </w:r>
    </w:p>
  </w:footnote>
  <w:footnote w:type="continuationSeparator" w:id="0">
    <w:p w:rsidR="00433647" w:rsidRDefault="0043364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35D2043" wp14:editId="06ABA84C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2642C0D" wp14:editId="57FAAA4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1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4663C23C" wp14:editId="7C1F511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8778CCA" wp14:editId="7D6117B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64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62186"/>
    <w:rsid w:val="00290019"/>
    <w:rsid w:val="002908D9"/>
    <w:rsid w:val="002D336A"/>
    <w:rsid w:val="003274E5"/>
    <w:rsid w:val="003328F5"/>
    <w:rsid w:val="00374B36"/>
    <w:rsid w:val="0037750D"/>
    <w:rsid w:val="00381644"/>
    <w:rsid w:val="00433647"/>
    <w:rsid w:val="00463AB4"/>
    <w:rsid w:val="004E0834"/>
    <w:rsid w:val="004F657F"/>
    <w:rsid w:val="00550536"/>
    <w:rsid w:val="0059301A"/>
    <w:rsid w:val="005D35E4"/>
    <w:rsid w:val="00616D7E"/>
    <w:rsid w:val="00622539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221BB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3364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3364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3364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3364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3364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3364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3364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3364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33647"/>
    <w:pPr>
      <w:ind w:left="0"/>
    </w:pPr>
  </w:style>
  <w:style w:type="paragraph" w:styleId="ndicedeilustraes">
    <w:name w:val="table of figures"/>
    <w:basedOn w:val="Normal"/>
    <w:next w:val="Normal"/>
    <w:semiHidden/>
    <w:rsid w:val="00433647"/>
  </w:style>
  <w:style w:type="paragraph" w:styleId="Sumrio2">
    <w:name w:val="toc 2"/>
    <w:basedOn w:val="Normal"/>
    <w:next w:val="Normal"/>
    <w:autoRedefine/>
    <w:uiPriority w:val="39"/>
    <w:rsid w:val="0043364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33647"/>
    <w:pPr>
      <w:ind w:left="480"/>
    </w:pPr>
  </w:style>
  <w:style w:type="character" w:styleId="Hyperlink">
    <w:name w:val="Hyperlink"/>
    <w:basedOn w:val="Fontepargpadro"/>
    <w:uiPriority w:val="99"/>
    <w:rsid w:val="0043364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3364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3364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3364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3364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3364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33647"/>
    <w:rPr>
      <w:sz w:val="16"/>
    </w:rPr>
  </w:style>
  <w:style w:type="character" w:styleId="Nmerodepgina">
    <w:name w:val="page number"/>
    <w:basedOn w:val="Fontepargpadro"/>
    <w:rsid w:val="0043364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3364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336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3364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33647"/>
  </w:style>
  <w:style w:type="paragraph" w:styleId="Corpodetexto">
    <w:name w:val="Body Text"/>
    <w:basedOn w:val="Normal"/>
    <w:link w:val="CorpodetextoChar"/>
    <w:rsid w:val="0043364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33647"/>
    <w:rPr>
      <w:rFonts w:eastAsia="Arial Unicode MS"/>
    </w:rPr>
  </w:style>
  <w:style w:type="paragraph" w:customStyle="1" w:styleId="tabletext">
    <w:name w:val="tabletext"/>
    <w:basedOn w:val="Normal"/>
    <w:rsid w:val="0043364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3364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3364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3364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3364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3364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3364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3364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3364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3364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3364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3364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3364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3364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3364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3364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3364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3364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33647"/>
    <w:pPr>
      <w:ind w:left="0"/>
    </w:pPr>
  </w:style>
  <w:style w:type="paragraph" w:styleId="ndicedeilustraes">
    <w:name w:val="table of figures"/>
    <w:basedOn w:val="Normal"/>
    <w:next w:val="Normal"/>
    <w:semiHidden/>
    <w:rsid w:val="00433647"/>
  </w:style>
  <w:style w:type="paragraph" w:styleId="Sumrio2">
    <w:name w:val="toc 2"/>
    <w:basedOn w:val="Normal"/>
    <w:next w:val="Normal"/>
    <w:autoRedefine/>
    <w:uiPriority w:val="39"/>
    <w:rsid w:val="0043364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33647"/>
    <w:pPr>
      <w:ind w:left="480"/>
    </w:pPr>
  </w:style>
  <w:style w:type="character" w:styleId="Hyperlink">
    <w:name w:val="Hyperlink"/>
    <w:basedOn w:val="Fontepargpadro"/>
    <w:uiPriority w:val="99"/>
    <w:rsid w:val="0043364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3364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3364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3364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3364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3364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33647"/>
    <w:rPr>
      <w:sz w:val="16"/>
    </w:rPr>
  </w:style>
  <w:style w:type="character" w:styleId="Nmerodepgina">
    <w:name w:val="page number"/>
    <w:basedOn w:val="Fontepargpadro"/>
    <w:rsid w:val="0043364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3364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336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3364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33647"/>
  </w:style>
  <w:style w:type="paragraph" w:styleId="Corpodetexto">
    <w:name w:val="Body Text"/>
    <w:basedOn w:val="Normal"/>
    <w:link w:val="CorpodetextoChar"/>
    <w:rsid w:val="0043364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33647"/>
    <w:rPr>
      <w:rFonts w:eastAsia="Arial Unicode MS"/>
    </w:rPr>
  </w:style>
  <w:style w:type="paragraph" w:customStyle="1" w:styleId="tabletext">
    <w:name w:val="tabletext"/>
    <w:basedOn w:val="Normal"/>
    <w:rsid w:val="0043364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3364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3364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3364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3364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3364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3364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3364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3364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3364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6299F-AE1E-4F8A-9F95-B47E03D24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1214</Words>
  <Characters>7801</Characters>
  <Application>Microsoft Office Word</Application>
  <DocSecurity>0</DocSecurity>
  <Lines>65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8998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2014-11-08T03:48:00Z</cp:lastPrinted>
  <dcterms:created xsi:type="dcterms:W3CDTF">2014-11-08T03:48:00Z</dcterms:created>
  <dcterms:modified xsi:type="dcterms:W3CDTF">2014-11-26T12:14:00Z</dcterms:modified>
</cp:coreProperties>
</file>