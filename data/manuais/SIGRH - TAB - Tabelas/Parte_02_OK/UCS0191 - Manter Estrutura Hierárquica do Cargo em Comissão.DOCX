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D04" w:rsidRDefault="00E75D04" w:rsidP="00E75D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5D04" w:rsidRDefault="00E75D04" w:rsidP="00E75D04">
      <w:pPr>
        <w:widowControl w:val="0"/>
        <w:rPr>
          <w:rFonts w:cs="Arial"/>
          <w:sz w:val="20"/>
          <w:u w:val="single"/>
        </w:rPr>
      </w:pPr>
    </w:p>
    <w:p w:rsidR="00E75D04" w:rsidRDefault="00E75D04" w:rsidP="00E75D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  <w:sz w:val="20"/>
        </w:rPr>
      </w:pPr>
    </w:p>
    <w:p w:rsidR="00E75D04" w:rsidRDefault="00E75D04" w:rsidP="00E75D04">
      <w:pPr>
        <w:widowControl w:val="0"/>
        <w:rPr>
          <w:rFonts w:cs="Arial"/>
        </w:rPr>
      </w:pPr>
    </w:p>
    <w:p w:rsidR="00E75D04" w:rsidRDefault="00E75D04" w:rsidP="00E75D04">
      <w:pPr>
        <w:pStyle w:val="Capa"/>
        <w:rPr>
          <w:color w:val="FF9900"/>
        </w:rPr>
      </w:pPr>
      <w:r>
        <w:t>SINDRAPE</w:t>
      </w:r>
    </w:p>
    <w:p w:rsidR="00E75D04" w:rsidRDefault="00E75D04" w:rsidP="00E75D0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75D04" w:rsidRPr="00E75D04" w:rsidRDefault="00E75D04" w:rsidP="00E75D04">
      <w:pPr>
        <w:widowControl w:val="0"/>
        <w:rPr>
          <w:color w:val="000080"/>
        </w:rPr>
      </w:pPr>
    </w:p>
    <w:p w:rsidR="00E75D04" w:rsidRPr="00E75D04" w:rsidRDefault="00E75D04" w:rsidP="00E75D04">
      <w:pPr>
        <w:widowControl w:val="0"/>
        <w:jc w:val="right"/>
        <w:rPr>
          <w:rFonts w:cs="Arial"/>
          <w:b/>
          <w:bCs/>
          <w:color w:val="000080"/>
        </w:rPr>
      </w:pPr>
    </w:p>
    <w:p w:rsidR="00E75D04" w:rsidRDefault="00E75D04" w:rsidP="00E75D04">
      <w:pPr>
        <w:pStyle w:val="Capa"/>
      </w:pPr>
      <w:r>
        <w:t>UCS0191</w:t>
      </w:r>
      <w:r w:rsidR="003F54E0">
        <w:t xml:space="preserve"> </w:t>
      </w:r>
      <w:r>
        <w:t>– Manter Estrutura Hierárquica do Cargo</w:t>
      </w:r>
      <w:r w:rsidR="003F54E0">
        <w:t xml:space="preserve"> em Comissão</w:t>
      </w:r>
    </w:p>
    <w:p w:rsidR="00E75D04" w:rsidRDefault="00E75D04" w:rsidP="00E75D04">
      <w:pPr>
        <w:widowControl w:val="0"/>
        <w:rPr>
          <w:rFonts w:cs="Arial"/>
        </w:rPr>
      </w:pPr>
    </w:p>
    <w:p w:rsidR="00E75D04" w:rsidRDefault="00E75D04" w:rsidP="00E75D04">
      <w:pPr>
        <w:widowControl w:val="0"/>
      </w:pPr>
    </w:p>
    <w:p w:rsidR="00E75D04" w:rsidRDefault="00E75D04" w:rsidP="00E75D0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75D04" w:rsidRPr="00E75D04" w:rsidRDefault="00E75D04" w:rsidP="00E75D04">
      <w:pPr>
        <w:pStyle w:val="Corpodetexto3"/>
        <w:widowControl w:val="0"/>
        <w:spacing w:after="0"/>
        <w:rPr>
          <w:rFonts w:cs="Arial"/>
        </w:rPr>
      </w:pPr>
      <w:r w:rsidRPr="00E75D04">
        <w:rPr>
          <w:rFonts w:cs="Arial"/>
        </w:rPr>
        <w:lastRenderedPageBreak/>
        <w:t>Histórico de Revisões</w:t>
      </w:r>
    </w:p>
    <w:p w:rsidR="00E75D04" w:rsidRDefault="00E75D04" w:rsidP="00E75D0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75D04" w:rsidTr="00E75D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75D04" w:rsidTr="00E75D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14/12/2005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E75D04" w:rsidTr="00E75D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75D04" w:rsidTr="00E75D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75D04" w:rsidTr="00E75D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E75D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75D04" w:rsidRDefault="00E75D04" w:rsidP="00E75D0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75D04" w:rsidRPr="00E75D04" w:rsidRDefault="00E75D04" w:rsidP="00E75D04">
      <w:pPr>
        <w:pStyle w:val="Corpodetexto3"/>
        <w:widowControl w:val="0"/>
        <w:spacing w:after="0"/>
        <w:jc w:val="left"/>
        <w:rPr>
          <w:rFonts w:cs="Arial"/>
        </w:rPr>
      </w:pPr>
      <w:r w:rsidRPr="00E75D04">
        <w:rPr>
          <w:rFonts w:cs="Arial"/>
        </w:rPr>
        <w:lastRenderedPageBreak/>
        <w:t>Índice</w:t>
      </w:r>
    </w:p>
    <w:p w:rsidR="00E75D04" w:rsidRPr="00E75D04" w:rsidRDefault="00E75D04" w:rsidP="00E75D0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1748D" w:rsidRDefault="00E75D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4834" w:history="1">
        <w:r w:rsidR="0081748D" w:rsidRPr="00734A37">
          <w:rPr>
            <w:rStyle w:val="Hyperlink"/>
            <w:noProof/>
          </w:rPr>
          <w:t>1.</w:t>
        </w:r>
        <w:r w:rsidR="008174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1748D" w:rsidRPr="00734A37">
          <w:rPr>
            <w:rStyle w:val="Hyperlink"/>
            <w:noProof/>
          </w:rPr>
          <w:t>Pacote/Caso de Uso</w:t>
        </w:r>
        <w:r w:rsidR="0081748D">
          <w:rPr>
            <w:noProof/>
            <w:webHidden/>
          </w:rPr>
          <w:tab/>
        </w:r>
        <w:r w:rsidR="0081748D">
          <w:rPr>
            <w:noProof/>
            <w:webHidden/>
          </w:rPr>
          <w:fldChar w:fldCharType="begin"/>
        </w:r>
        <w:r w:rsidR="0081748D">
          <w:rPr>
            <w:noProof/>
            <w:webHidden/>
          </w:rPr>
          <w:instrText xml:space="preserve"> PAGEREF _Toc404764834 \h </w:instrText>
        </w:r>
        <w:r w:rsidR="0081748D">
          <w:rPr>
            <w:noProof/>
            <w:webHidden/>
          </w:rPr>
        </w:r>
        <w:r w:rsidR="0081748D">
          <w:rPr>
            <w:noProof/>
            <w:webHidden/>
          </w:rPr>
          <w:fldChar w:fldCharType="separate"/>
        </w:r>
        <w:r w:rsidR="0081748D">
          <w:rPr>
            <w:noProof/>
            <w:webHidden/>
          </w:rPr>
          <w:t>4</w:t>
        </w:r>
        <w:r w:rsidR="0081748D"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35" w:history="1">
        <w:r w:rsidRPr="00734A37">
          <w:rPr>
            <w:rStyle w:val="Hyperlink"/>
            <w:noProof/>
          </w:rPr>
          <w:t>Manter Estrutura Hierárquica do Cargo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36" w:history="1">
        <w:r w:rsidRPr="00734A3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37" w:history="1">
        <w:r w:rsidRPr="00734A3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38" w:history="1">
        <w:r w:rsidRPr="00734A3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39" w:history="1">
        <w:r w:rsidRPr="00734A3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0" w:history="1">
        <w:r w:rsidRPr="00734A3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1" w:history="1">
        <w:r w:rsidRPr="00734A3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2" w:history="1">
        <w:r w:rsidRPr="00734A3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3" w:history="1">
        <w:r w:rsidRPr="00734A3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Incluir Estrutura Hierárquica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4" w:history="1">
        <w:r w:rsidRPr="00734A3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5" w:history="1">
        <w:r w:rsidRPr="00734A3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6" w:history="1">
        <w:r w:rsidRPr="00734A3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Alterar Estrutura Hierárquica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7" w:history="1">
        <w:r w:rsidRPr="00734A3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8" w:history="1">
        <w:r w:rsidRPr="00734A3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Excluir Estrutura Hierárquica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49" w:history="1">
        <w:r w:rsidRPr="00734A3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0" w:history="1">
        <w:r w:rsidRPr="00734A3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Listar Estrutura Hierárquica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1" w:history="1">
        <w:r w:rsidRPr="00734A3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2" w:history="1">
        <w:r w:rsidRPr="00734A3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3" w:history="1">
        <w:r w:rsidRPr="00734A3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4" w:history="1">
        <w:r w:rsidRPr="00734A3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748D" w:rsidRDefault="0081748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855" w:history="1">
        <w:r w:rsidRPr="00734A3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4A3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75D04" w:rsidRDefault="00E75D04" w:rsidP="00E75D04">
      <w:pPr>
        <w:pStyle w:val="Sumrio1"/>
      </w:pPr>
      <w:r>
        <w:fldChar w:fldCharType="end"/>
      </w:r>
    </w:p>
    <w:p w:rsidR="00E75D04" w:rsidRDefault="00E75D04" w:rsidP="00E75D04">
      <w:pPr>
        <w:widowControl w:val="0"/>
        <w:rPr>
          <w:rFonts w:cs="Arial"/>
          <w:b/>
          <w:bCs/>
          <w:color w:val="000000"/>
        </w:rPr>
      </w:pPr>
    </w:p>
    <w:p w:rsidR="00E75D04" w:rsidRDefault="00E75D04" w:rsidP="00E75D04">
      <w:pPr>
        <w:pStyle w:val="Heading"/>
        <w:rPr>
          <w:rFonts w:cs="Arial"/>
          <w:szCs w:val="24"/>
          <w:lang w:val="pt-BR"/>
        </w:rPr>
      </w:pPr>
    </w:p>
    <w:p w:rsidR="00E75D04" w:rsidRDefault="00E75D04" w:rsidP="00E75D04">
      <w:pPr>
        <w:pStyle w:val="Heading"/>
      </w:pPr>
    </w:p>
    <w:p w:rsidR="00E75D04" w:rsidRDefault="00E75D04" w:rsidP="00E75D04">
      <w:pPr>
        <w:pStyle w:val="Heading"/>
        <w:jc w:val="center"/>
      </w:pPr>
    </w:p>
    <w:p w:rsidR="00E75D04" w:rsidRDefault="00E75D04" w:rsidP="00E75D0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75D04" w:rsidRDefault="00E75D04" w:rsidP="00E75D04">
      <w:pPr>
        <w:pStyle w:val="Ttulo1"/>
        <w:keepNext w:val="0"/>
        <w:widowControl w:val="0"/>
        <w:spacing w:before="0" w:line="240" w:lineRule="auto"/>
      </w:pPr>
      <w:bookmarkStart w:id="1" w:name="_Toc404764834"/>
      <w:r>
        <w:lastRenderedPageBreak/>
        <w:t>Pacote/Caso de Uso</w:t>
      </w:r>
      <w:bookmarkEnd w:id="1"/>
    </w:p>
    <w:p w:rsidR="00E75D04" w:rsidRDefault="00E75D04" w:rsidP="00E75D04"/>
    <w:p w:rsidR="00E75D04" w:rsidRDefault="00E75D04" w:rsidP="0081748D">
      <w:pPr>
        <w:pStyle w:val="Subttulo"/>
      </w:pPr>
      <w:bookmarkStart w:id="2" w:name="_Toc404764835"/>
      <w:r>
        <w:t xml:space="preserve">Manter Estrutura Hierárquica do Cargo </w:t>
      </w:r>
      <w:r w:rsidR="0081748D">
        <w:t>em Comissão</w:t>
      </w:r>
      <w:bookmarkEnd w:id="2"/>
    </w:p>
    <w:p w:rsidR="00E75D04" w:rsidRDefault="00E75D04" w:rsidP="00E75D04">
      <w:pPr>
        <w:widowControl w:val="0"/>
        <w:ind w:left="902"/>
        <w:rPr>
          <w:rFonts w:cs="Arial"/>
          <w:b/>
          <w:bCs/>
          <w:color w:val="FF0000"/>
        </w:rPr>
      </w:pPr>
    </w:p>
    <w:p w:rsidR="00E75D04" w:rsidRDefault="00E75D04" w:rsidP="00E75D0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764836"/>
      <w:r>
        <w:t>Descrição</w:t>
      </w:r>
      <w:bookmarkEnd w:id="3"/>
    </w:p>
    <w:p w:rsidR="00E75D04" w:rsidRDefault="00E75D04" w:rsidP="00E75D04">
      <w:pPr>
        <w:pStyle w:val="Recuodecorpodetexto2"/>
        <w:widowControl w:val="0"/>
        <w:ind w:left="1620" w:firstLine="0"/>
        <w:rPr>
          <w:sz w:val="24"/>
        </w:rPr>
      </w:pPr>
    </w:p>
    <w:p w:rsidR="00E75D04" w:rsidRDefault="00E75D04" w:rsidP="00E75D0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estrutura hierárquica do cargo comissionado.</w:t>
      </w:r>
    </w:p>
    <w:p w:rsidR="00E75D04" w:rsidRDefault="00E75D04" w:rsidP="00E75D04">
      <w:pPr>
        <w:pStyle w:val="Recuodecorpodetexto2"/>
        <w:widowControl w:val="0"/>
        <w:ind w:left="1620" w:firstLine="0"/>
        <w:rPr>
          <w:sz w:val="24"/>
        </w:rPr>
      </w:pPr>
    </w:p>
    <w:p w:rsidR="00E75D04" w:rsidRDefault="00E75D04" w:rsidP="00E75D0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764837"/>
      <w:r>
        <w:t>Requisitos atendidos</w:t>
      </w:r>
      <w:bookmarkEnd w:id="4"/>
    </w:p>
    <w:p w:rsidR="00E75D04" w:rsidRDefault="00E75D04" w:rsidP="00E75D04"/>
    <w:p w:rsidR="00E75D04" w:rsidRDefault="00E75D04" w:rsidP="00E75D04">
      <w:pPr>
        <w:pStyle w:val="Recuodecorpodetexto"/>
        <w:ind w:left="1260"/>
      </w:pPr>
      <w:r>
        <w:t>R10</w:t>
      </w:r>
      <w:proofErr w:type="gramStart"/>
      <w:r>
        <w:t xml:space="preserve">  </w:t>
      </w:r>
      <w:proofErr w:type="gramEnd"/>
      <w:r>
        <w:t xml:space="preserve">- </w:t>
      </w:r>
      <w:bookmarkStart w:id="5" w:name="_Toc120329350"/>
      <w:r>
        <w:t>Manter estrutura hierárquica dos cargos comissionados</w:t>
      </w:r>
      <w:bookmarkEnd w:id="5"/>
    </w:p>
    <w:p w:rsidR="00E75D04" w:rsidRDefault="00E75D04" w:rsidP="00E75D04"/>
    <w:p w:rsidR="00E75D04" w:rsidRDefault="00E75D04" w:rsidP="00E75D04">
      <w:pPr>
        <w:pStyle w:val="Ttulo1"/>
        <w:keepNext w:val="0"/>
        <w:widowControl w:val="0"/>
        <w:spacing w:before="0" w:line="240" w:lineRule="auto"/>
      </w:pPr>
      <w:bookmarkStart w:id="6" w:name="_Toc404764838"/>
      <w:r>
        <w:t>Conceito</w:t>
      </w:r>
      <w:bookmarkEnd w:id="6"/>
      <w:r>
        <w:tab/>
      </w:r>
    </w:p>
    <w:p w:rsidR="00E75D04" w:rsidRDefault="00E75D04" w:rsidP="00E75D04"/>
    <w:p w:rsidR="00E75D04" w:rsidRDefault="00E75D04" w:rsidP="00E75D0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764839"/>
      <w:r>
        <w:t>Conceitos principais</w:t>
      </w:r>
      <w:bookmarkEnd w:id="7"/>
    </w:p>
    <w:p w:rsidR="00E75D04" w:rsidRDefault="00E75D04" w:rsidP="00E75D0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5D04" w:rsidTr="0097135F">
        <w:trPr>
          <w:trHeight w:val="600"/>
        </w:trPr>
        <w:tc>
          <w:tcPr>
            <w:tcW w:w="1600" w:type="dxa"/>
          </w:tcPr>
          <w:p w:rsidR="00E75D04" w:rsidRDefault="00E75D04" w:rsidP="00E75D0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comissionado: estrutura hierárquica</w:t>
            </w:r>
          </w:p>
        </w:tc>
        <w:tc>
          <w:tcPr>
            <w:tcW w:w="4606" w:type="dxa"/>
          </w:tcPr>
          <w:p w:rsidR="00E75D04" w:rsidRDefault="00E75D04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dos cargos comissionados do Estado.</w:t>
            </w:r>
          </w:p>
        </w:tc>
      </w:tr>
    </w:tbl>
    <w:p w:rsidR="00E75D04" w:rsidRDefault="00E75D04" w:rsidP="00E75D04">
      <w:pPr>
        <w:pStyle w:val="Cabealho"/>
        <w:rPr>
          <w:rFonts w:cs="Arial"/>
        </w:rPr>
      </w:pPr>
    </w:p>
    <w:p w:rsidR="00E75D04" w:rsidRDefault="00E75D04" w:rsidP="00E75D0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5D04" w:rsidTr="0097135F">
        <w:trPr>
          <w:trHeight w:val="600"/>
        </w:trPr>
        <w:tc>
          <w:tcPr>
            <w:tcW w:w="1600" w:type="dxa"/>
          </w:tcPr>
          <w:p w:rsidR="00E75D04" w:rsidRDefault="00E75D04" w:rsidP="00E75D0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E75D04" w:rsidRDefault="00E75D04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E75D04" w:rsidRDefault="00E75D04" w:rsidP="00E75D04">
      <w:pPr>
        <w:pStyle w:val="Cabealho"/>
        <w:rPr>
          <w:rFonts w:cs="Arial"/>
        </w:rPr>
      </w:pPr>
    </w:p>
    <w:p w:rsidR="00E75D04" w:rsidRDefault="00E75D04" w:rsidP="00E75D04">
      <w:pPr>
        <w:rPr>
          <w:rFonts w:cs="Arial"/>
        </w:rPr>
      </w:pPr>
    </w:p>
    <w:p w:rsidR="00E75D04" w:rsidRDefault="00E75D04" w:rsidP="00E75D0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404764840"/>
      <w:r>
        <w:t>Conceitos associados</w:t>
      </w:r>
      <w:bookmarkEnd w:id="8"/>
    </w:p>
    <w:p w:rsidR="00E75D04" w:rsidRDefault="00E75D04" w:rsidP="00E75D04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E75D04" w:rsidRDefault="00E75D04" w:rsidP="00E75D0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5D04" w:rsidTr="0097135F">
        <w:trPr>
          <w:trHeight w:val="600"/>
        </w:trPr>
        <w:tc>
          <w:tcPr>
            <w:tcW w:w="1600" w:type="dxa"/>
          </w:tcPr>
          <w:p w:rsidR="00E75D04" w:rsidRDefault="00E75D04" w:rsidP="00E75D04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Grupo ocupacional do cargo comissionado</w:t>
            </w:r>
          </w:p>
        </w:tc>
        <w:tc>
          <w:tcPr>
            <w:tcW w:w="4606" w:type="dxa"/>
          </w:tcPr>
          <w:p w:rsidR="00E75D04" w:rsidRDefault="00E75D04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cargos comissionados existentes no agrupamento.</w:t>
            </w:r>
          </w:p>
        </w:tc>
      </w:tr>
    </w:tbl>
    <w:p w:rsidR="00E75D04" w:rsidRDefault="00E75D04" w:rsidP="00E75D04">
      <w:pPr>
        <w:rPr>
          <w:rFonts w:eastAsia="Arial Unicode MS"/>
        </w:rPr>
      </w:pPr>
    </w:p>
    <w:p w:rsidR="00E75D04" w:rsidRDefault="00E75D04" w:rsidP="00E75D0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764841"/>
      <w:r>
        <w:lastRenderedPageBreak/>
        <w:t>Diagrama</w:t>
      </w:r>
      <w:bookmarkEnd w:id="9"/>
    </w:p>
    <w:p w:rsidR="00E75D04" w:rsidRDefault="00E75D04" w:rsidP="00E75D04"/>
    <w:p w:rsidR="00E75D04" w:rsidRDefault="00E75D04" w:rsidP="00E75D04"/>
    <w:p w:rsidR="00E75D04" w:rsidRDefault="00E75D04" w:rsidP="00E75D04"/>
    <w:p w:rsidR="00E75D04" w:rsidRDefault="00E75D04" w:rsidP="00E75D04"/>
    <w:p w:rsidR="00E75D04" w:rsidRDefault="00E75D04" w:rsidP="00E75D0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75D04" w:rsidRDefault="0081748D" w:rsidP="00E75D04">
      <w:pPr>
        <w:widowControl w:val="0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5467350" cy="4029075"/>
                <wp:effectExtent l="0" t="0" r="0" b="200025"/>
                <wp:docPr id="170" name="Tela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99185" y="17145"/>
                            <a:ext cx="173799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99185" y="109855"/>
                            <a:ext cx="4350385" cy="21793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30045" y="219710"/>
                            <a:ext cx="29724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Hierárquica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9570" y="130937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0215" y="1461135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0045" y="1520190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2265" y="161353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161353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975" y="1765300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85470" y="1520190"/>
                            <a:ext cx="5137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270000" y="659130"/>
                            <a:ext cx="1936750" cy="565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47520" y="743585"/>
                            <a:ext cx="9525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612265" y="878205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Hierárquica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46580" y="1013460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314700" y="574675"/>
                            <a:ext cx="1936750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738245" y="659130"/>
                            <a:ext cx="10007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656965" y="793750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Hierárquica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91280" y="929005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233420" y="1537335"/>
                            <a:ext cx="1936750" cy="565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83635" y="1621790"/>
                            <a:ext cx="9969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575685" y="1757045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Hierárquica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10000" y="1892300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765810" y="2888615"/>
                            <a:ext cx="168402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65810" y="2981960"/>
                            <a:ext cx="4215130" cy="10299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18335" y="309118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78359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783590" y="290576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H="1">
                            <a:off x="792480" y="291401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V="1">
                            <a:off x="792480" y="291401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783590" y="290576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783590" y="293116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79248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783590" y="2914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783590" y="2914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79248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79248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783590" y="290576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783590" y="291401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78359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>
                            <a:off x="783590" y="290576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792480" y="29140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792480" y="29140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792480" y="290576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792480" y="29140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792480" y="29140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783590" y="291401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801370" y="291401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783590" y="29057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783590" y="290576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927735" y="3446145"/>
                            <a:ext cx="1846580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252220" y="350520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315085" y="3640455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945515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945515" y="346329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 flipH="1">
                            <a:off x="955040" y="347154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 flipV="1">
                            <a:off x="955040" y="347154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945515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945515" y="348869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95504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945515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945515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95504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95504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945515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945515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945515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>
                            <a:off x="945515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955040" y="3471545"/>
                            <a:ext cx="44450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955040" y="3471545"/>
                            <a:ext cx="4445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955040" y="3463290"/>
                            <a:ext cx="4445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955040" y="3471545"/>
                            <a:ext cx="4445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955040" y="3471545"/>
                            <a:ext cx="4445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945515" y="347154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96393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945515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945515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2891155" y="3446145"/>
                            <a:ext cx="1846580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215640" y="350520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233420" y="3640455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90957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2909570" y="346329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2918460" y="347154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2918460" y="347154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909570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2909570" y="348869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91846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2909570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2909570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291846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291846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2909570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2909570" y="347154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90957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>
                            <a:off x="2909570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291846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291846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2918460" y="346329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291846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291846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2909570" y="347154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2927350" y="347154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>
                            <a:off x="2909570" y="346329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2909570" y="34632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1729105" y="2289175"/>
                            <a:ext cx="72390" cy="11569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>
                            <a:off x="1693545" y="2289175"/>
                            <a:ext cx="35560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1729105" y="2289175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199961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1999615" y="415607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>
                            <a:off x="2008505" y="416433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 flipV="1">
                            <a:off x="2008505" y="416433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1999615" y="41560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1999615" y="418084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200850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199961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199961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200850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200850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1999615" y="41560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199961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199961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 flipH="1">
                            <a:off x="1999615" y="41560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2008505" y="416433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H="1" flipV="1">
                            <a:off x="2008505" y="416433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 flipH="1" flipV="1">
                            <a:off x="2008505" y="4156075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 flipV="1">
                            <a:off x="2008505" y="416433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2008505" y="416433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1999615" y="416433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2017395" y="416433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1999615" y="415607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1999615" y="41560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242695" y="249174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" name="Line 136"/>
                        <wps:cNvCnPr/>
                        <wps:spPr bwMode="auto">
                          <a:xfrm flipH="1" flipV="1">
                            <a:off x="3917950" y="2297430"/>
                            <a:ext cx="171450" cy="116586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 flipH="1">
                            <a:off x="3891280" y="2297430"/>
                            <a:ext cx="26670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3917950" y="2297430"/>
                            <a:ext cx="45085" cy="590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423354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4233545" y="416433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 flipH="1">
                            <a:off x="4242435" y="417258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 flipV="1">
                            <a:off x="4242435" y="41725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>
                            <a:off x="423354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4233545" y="418973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>
                            <a:off x="424243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>
                            <a:off x="4233545" y="41725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4233545" y="41725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>
                            <a:off x="424243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>
                            <a:off x="424243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423354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4233545" y="41725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423354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 flipH="1">
                            <a:off x="423354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>
                            <a:off x="4242435" y="41725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 flipH="1" flipV="1">
                            <a:off x="4242435" y="41725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 flipH="1" flipV="1">
                            <a:off x="4242435" y="416433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 flipH="1" flipV="1">
                            <a:off x="4242435" y="41725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 flipH="1" flipV="1">
                            <a:off x="4242435" y="41725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 flipH="1" flipV="1">
                            <a:off x="4233545" y="41725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 flipH="1" flipV="1">
                            <a:off x="4251325" y="41725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>
                            <a:off x="4233545" y="41643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>
                            <a:off x="4233545" y="41643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4025900" y="252539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6" name="Oval 164"/>
                        <wps:cNvSpPr>
                          <a:spLocks noChangeArrowheads="1"/>
                        </wps:cNvSpPr>
                        <wps:spPr bwMode="auto">
                          <a:xfrm>
                            <a:off x="1188720" y="1537335"/>
                            <a:ext cx="1936750" cy="565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675130" y="1621790"/>
                            <a:ext cx="8959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8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1530985" y="1757045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Hierárquica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9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765300" y="1892300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48D" w:rsidRDefault="0081748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0" o:spid="_x0000_s1026" editas="canvas" style="width:430.5pt;height:317.25pt;mso-position-horizontal-relative:char;mso-position-vertical-relative:line" coordsize="54673,40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73;height:40290;visibility:visible;mso-wrap-style:square">
                  <v:fill o:detectmouseclick="t"/>
                  <v:path o:connecttype="none"/>
                </v:shape>
                <v:rect id="Rectangle 5" o:spid="_x0000_s1028" style="position:absolute;left:10991;top:171;width:17380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991;top:1098;width:43504;height:21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300;top:2197;width:2972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Hierárquica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95;top:13093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02,14611" to="4502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00,15201" to="5492,15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22,16135" to="4502,1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02,16135" to="5581,1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39;top:17653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854,15201" to="10991,15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2700;top:6591;width:19367;height:5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7475;top:7435;width:952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6122;top:8782;width:121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Hierárquica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Cargo </w:t>
                        </w:r>
                      </w:p>
                    </w:txbxContent>
                  </v:textbox>
                </v:rect>
                <v:rect id="Rectangle 18" o:spid="_x0000_s1041" style="position:absolute;left:18465;top:10134;width:79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33147;top:5746;width:19367;height:5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37382;top:6591;width:1000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Estrutura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36569;top:7937;width:121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Hierárquica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Cargo </w:t>
                        </w:r>
                      </w:p>
                    </w:txbxContent>
                  </v:textbox>
                </v:rect>
                <v:rect id="Rectangle 22" o:spid="_x0000_s1045" style="position:absolute;left:38912;top:9290;width:79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2334;top:15373;width:19367;height:5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6836;top:16217;width:9969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Estrutura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35756;top:17570;width:1212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Hierárquica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Cargo </w:t>
                        </w:r>
                      </w:p>
                    </w:txbxContent>
                  </v:textbox>
                </v:rect>
                <v:rect id="Rectangle 26" o:spid="_x0000_s1049" style="position:absolute;left:38100;top:18923;width:797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rect id="Rectangle 27" o:spid="_x0000_s1050" style="position:absolute;left:7658;top:28886;width:16840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7658;top:29819;width:42151;height:10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19183;top:30911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7835,29057" to="7835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7835,29057" to="8197,29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flip:x;visibility:visible;mso-wrap-style:square" from="7924,29140" to="8197,29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Iws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ZCMLGAAAA2wAAAA8AAAAAAAAA&#10;AAAAAAAAoQIAAGRycy9kb3ducmV2LnhtbFBLBQYAAAAABAAEAPkAAACUAwAAAAA=&#10;" strokeweight="0"/>
                <v:line id="Line 33" o:spid="_x0000_s1056" style="position:absolute;flip:y;visibility:visible;mso-wrap-style:square" from="7924,29140" to="7924,29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4" o:spid="_x0000_s1057" style="position:absolute;visibility:visible;mso-wrap-style:square" from="7835,29057" to="8286,29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7835,29311" to="7835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7924,29057" to="7924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7835,29140" to="8286,29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7835,29140" to="8286,29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7924,29057" to="7924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7924,29057" to="7924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7835,29057" to="8286,29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7835,29140" to="8286,29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7835,29057" to="7835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flip:x;visibility:visible;mso-wrap-style:square" from="7835,29057" to="8286,29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AU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FAU8UAAADbAAAADwAAAAAAAAAA&#10;AAAAAAChAgAAZHJzL2Rvd25yZXYueG1sUEsFBgAAAAAEAAQA+QAAAJMDAAAAAA==&#10;" strokeweight="0"/>
                <v:line id="Line 45" o:spid="_x0000_s1068" style="position:absolute;visibility:visible;mso-wrap-style:square" from="7924,29140" to="8375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rziMQAAADbAAAADwAAAGRycy9kb3ducmV2LnhtbESP0WrCQBRE3wv+w3IF35qNpVSJWaVa&#10;CvFJavoBt9lrNjR7N2bXGPv13ULBx2FmzjD5ZrStGKj3jWMF8yQFQVw53XCt4LN8f1yC8AFZY+uY&#10;FNzIw2Y9ecgx0+7KHzQcQy0ihH2GCkwIXSalrwxZ9InriKN3cr3FEGVfS93jNcJtK5/S9EVabDgu&#10;GOxoZ6j6Pl6sAvrhRn4divNlu3jb7Q+l4X3YKjWbjq8rEIHGcA//twut4HkBf1/iD5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6vOIxAAAANsAAAAPAAAAAAAAAAAA&#10;AAAAAKECAABkcnMvZG93bnJldi54bWxQSwUGAAAAAAQABAD5AAAAkgMAAAAA&#10;" strokeweight="78e-5mm"/>
                <v:line id="Line 46" o:spid="_x0000_s1069" style="position:absolute;flip:x y;visibility:visible;mso-wrap-style:square" from="7924,29140" to="8375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7924,29057" to="8375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7924,29140" to="8375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7924,29140" to="8375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7835,29140" to="8375,2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8013,29140" to="8464,29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visibility:visible;mso-wrap-style:square" from="7835,29057" to="7835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6" style="position:absolute;visibility:visible;mso-wrap-style:square" from="7835,29057" to="8286,29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oval id="Oval 54" o:spid="_x0000_s1077" style="position:absolute;left:9277;top:34461;width:18466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BAc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BAcMAAADbAAAADwAAAAAAAAAAAAAAAACYAgAAZHJzL2Rv&#10;d25yZXYueG1sUEsFBgAAAAAEAAQA9QAAAIgDAAAAAA==&#10;" fillcolor="#ffc" strokecolor="#903" strokeweight="0"/>
                <v:rect id="Rectangle 55" o:spid="_x0000_s1078" style="position:absolute;left:12522;top:35052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6" o:spid="_x0000_s1079" style="position:absolute;left:13150;top:36404;width:1087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Ocupacional</w:t>
                        </w:r>
                        <w:proofErr w:type="spellEnd"/>
                      </w:p>
                    </w:txbxContent>
                  </v:textbox>
                </v:rect>
                <v:line id="Line 57" o:spid="_x0000_s1080" style="position:absolute;visibility:visible;mso-wrap-style:square" from="9455,34632" to="945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9455,34632" to="9817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flip:x;visibility:visible;mso-wrap-style:square" from="9550,34715" to="9817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<v:line id="Line 60" o:spid="_x0000_s1083" style="position:absolute;flip:y;visibility:visible;mso-wrap-style:square" from="9550,34715" to="9550,34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61" o:spid="_x0000_s1084" style="position:absolute;visibility:visible;mso-wrap-style:square" from="9455,34632" to="990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9455,34886" to="945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9550,34632" to="9550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9455,34715" to="990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9455,34715" to="990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9550,34632" to="9550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9550,34632" to="9550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9455,34632" to="990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9455,34715" to="990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9455,34632" to="945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flip:x;visibility:visible;mso-wrap-style:square" from="9455,34632" to="990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pds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pdsUAAADbAAAADwAAAAAAAAAA&#10;AAAAAAChAgAAZHJzL2Rvd25yZXYueG1sUEsFBgAAAAAEAAQA+QAAAJMDAAAAAA==&#10;" strokeweight="0"/>
                <v:line id="Line 72" o:spid="_x0000_s1095" style="position:absolute;visibility:visible;mso-wrap-style:square" from="9550,34715" to="999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SnQsQAAADbAAAADwAAAGRycy9kb3ducmV2LnhtbESP0WrCQBRE3wv+w3IF35qNpVSJWaVa&#10;CvFJavoBt9lrNjR7N2bXGPv13ULBx2FmzjD5ZrStGKj3jWMF8yQFQVw53XCt4LN8f1yC8AFZY+uY&#10;FNzIw2Y9ecgx0+7KHzQcQy0ihH2GCkwIXSalrwxZ9InriKN3cr3FEGVfS93jNcJtK5/S9EVabDgu&#10;GOxoZ6j6Pl6sAvrhRn4divNlu3jb7Q+l4X3YKjWbjq8rEIHGcA//twutYPEMf1/iD5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VKdCxAAAANsAAAAPAAAAAAAAAAAA&#10;AAAAAKECAABkcnMvZG93bnJldi54bWxQSwUGAAAAAAQABAD5AAAAkgMAAAAA&#10;" strokeweight="78e-5mm"/>
                <v:line id="Line 73" o:spid="_x0000_s1096" style="position:absolute;flip:x y;visibility:visible;mso-wrap-style:square" from="9550,34715" to="999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9550,34632" to="999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9550,34715" to="999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9550,34715" to="999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9455,34715" to="9994,3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9639,34715" to="10090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visibility:visible;mso-wrap-style:square" from="9455,34632" to="945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3" style="position:absolute;visibility:visible;mso-wrap-style:square" from="9455,34632" to="990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oval id="Oval 81" o:spid="_x0000_s1104" style="position:absolute;left:28911;top:34461;width:18466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PO3s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1g+g5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PO3sMAAADbAAAADwAAAAAAAAAAAAAAAACYAgAAZHJzL2Rv&#10;d25yZXYueG1sUEsFBgAAAAAEAAQA9QAAAIgDAAAAAA==&#10;" fillcolor="#ffc" strokecolor="#903" strokeweight="0"/>
                <v:rect id="Rectangle 82" o:spid="_x0000_s1105" style="position:absolute;left:32156;top:35052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FBsEA&#10;AADbAAAADwAAAGRycy9kb3ducmV2LnhtbESP3YrCMBSE7xd8h3AE79ZUWZ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HhQb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3" o:spid="_x0000_s1106" style="position:absolute;left:32334;top:36404;width:116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gncEA&#10;AADbAAAADwAAAGRycy9kb3ducmV2LnhtbESP3YrCMBSE7xd8h3AE79ZUYZf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LIJ3BAAAA2wAAAA8AAAAAAAAAAAAAAAAAmAIAAGRycy9kb3du&#10;cmV2LnhtbFBLBQYAAAAABAAEAPUAAACG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line id="Line 84" o:spid="_x0000_s1107" style="position:absolute;visibility:visible;mso-wrap-style:square" from="29095,34632" to="2909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29095,34632" to="29451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flip:x;visibility:visible;mso-wrap-style:square" from="29184,34715" to="29451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<v:line id="Line 87" o:spid="_x0000_s1110" style="position:absolute;flip:y;visibility:visible;mso-wrap-style:square" from="29184,34715" to="29184,34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duu8UAAADbAAAADwAAAGRycy9kb3ducmV2LnhtbESPQWsCMRSE74L/ITzBm2bbQ9WtUaSl&#10;RQQr2nro7bl53V3cvCxJdOO/bwoFj8PMfMPMl9E04krO15YVPIwzEMSF1TWXCr4+30ZTED4ga2ws&#10;k4IbeVgu+r055tp2vKfrIZQiQdjnqKAKoc2l9EVFBv3YtsTJ+7HOYEjSlVI77BLcNPIxy56kwZrT&#10;QoUtvVRUnA8Xo2D/MeGTe7/Eczx12933sdwcX1dKDQdx9QwiUAz38H97rRVMZ/D3Jf0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duu8UAAADbAAAADwAAAAAAAAAA&#10;AAAAAAChAgAAZHJzL2Rvd25yZXYueG1sUEsFBgAAAAAEAAQA+QAAAJMDAAAAAA==&#10;" strokeweight="0"/>
                <v:line id="Line 88" o:spid="_x0000_s1111" style="position:absolute;visibility:visible;mso-wrap-style:square" from="29095,34632" to="2954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29095,34886" to="2909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29184,34632" to="29184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29095,34715" to="2954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29095,34715" to="2954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29184,34632" to="29184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29184,34632" to="29184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29095,34632" to="2954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29095,34715" to="29546,34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29095,34632" to="2909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flip:x;visibility:visible;mso-wrap-style:square" from="29095,34632" to="2954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JNRc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fH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Yk1FxwAAANwAAAAPAAAAAAAA&#10;AAAAAAAAAKECAABkcnMvZG93bnJldi54bWxQSwUGAAAAAAQABAD5AAAAlQMAAAAA&#10;" strokeweight="0"/>
                <v:line id="Line 99" o:spid="_x0000_s1122" style="position:absolute;visibility:visible;mso-wrap-style:square" from="29184,34715" to="29635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sQM8AAAADcAAAADwAAAGRycy9kb3ducmV2LnhtbERPzYrCMBC+C75DGGFvmnYPulRjURdB&#10;T7LqA4zN2BSbSW2idn16IyzsbT6+35nlna3FnVpfOVaQjhIQxIXTFZcKjof18AuED8gaa8ek4Jc8&#10;5PN+b4aZdg/+ofs+lCKGsM9QgQmhyaT0hSGLfuQa4sidXWsxRNiWUrf4iOG2lp9JMpYWK44NBhta&#10;GSou+5tVQE+u5Gm3ud6Wk+/VdncwvA1LpT4G3WIKIlAX/sV/7o2O85MU3s/EC+T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i7EDPAAAAA3AAAAA8AAAAAAAAAAAAAAAAA&#10;oQIAAGRycy9kb3ducmV2LnhtbFBLBQYAAAAABAAEAPkAAACOAwAAAAA=&#10;" strokeweight="78e-5mm"/>
                <v:line id="Line 100" o:spid="_x0000_s1123" style="position:absolute;flip:x y;visibility:visible;mso-wrap-style:square" from="29184,34715" to="29635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29184,34632" to="29635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29184,34715" to="29635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29184,34715" to="29635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29095,34715" to="29635,3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29273,34715" to="29724,35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visibility:visible;mso-wrap-style:square" from="29095,34632" to="29095,35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107" o:spid="_x0000_s1130" style="position:absolute;visibility:visible;mso-wrap-style:square" from="29095,34632" to="29546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line id="Line 108" o:spid="_x0000_s1131" style="position:absolute;flip:x y;visibility:visible;mso-wrap-style:square" from="17291,22891" to="18014,34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j1Y8MAAADcAAAADwAAAGRycy9kb3ducmV2LnhtbESPQWvDMAyF74P+B6NCb6uTHErJ6pat&#10;UNip0KTsrMVakjWWg+016b+fDoPdJN7Te592h9kN6k4h9p4N5OsMFHHjbc+tgWt9et6CignZ4uCZ&#10;DDwowmG/eNphaf3EF7pXqVUSwrFEA11KY6l1bDpyGNd+JBbtyweHSdbQahtwknA36CLLNtphz9LQ&#10;4UjHjppb9eMMvN2a8cqIn1O9DfGj+G4vZ5qMWS3n1xdQieb0b/67freCnwu+PCMT6P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o9WPDAAAA3AAAAA8AAAAAAAAAAAAA&#10;AAAAoQIAAGRycy9kb3ducmV2LnhtbFBLBQYAAAAABAAEAPkAAACRAwAAAAA=&#10;" strokecolor="#903" strokeweight="39e-5mm">
                  <v:stroke dashstyle="1 1"/>
                </v:line>
                <v:line id="Line 109" o:spid="_x0000_s1132" style="position:absolute;flip:x;visibility:visible;mso-wrap-style:square" from="16935,22891" to="17291,23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1ajsMAAADcAAAADwAAAGRycy9kb3ducmV2LnhtbERPTWvCQBC9C/0PyxR6M5t4KJK6BkmR&#10;SqGC2kKPQ3bMhmZn0+zWpP56VxC8zeN9zqIYbStO1PvGsYIsSUEQV043XCv4PKyncxA+IGtsHZOC&#10;f/JQLB8mC8y1G3hHp32oRQxhn6MCE0KXS+krQxZ94jriyB1dbzFE2NdS9zjEcNvKWZo+S4sNxwaD&#10;HZWGqp/9n1Ww3b53pv2q19+/NP94G8pzw+FVqafHcfUCItAY7uKbe6Pj/CyD6zPxArm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NWo7DAAAA3AAAAA8AAAAAAAAAAAAA&#10;AAAAoQIAAGRycy9kb3ducmV2LnhtbFBLBQYAAAAABAAEAPkAAACRAwAAAAA=&#10;" strokecolor="#903" strokeweight="39e-5mm"/>
                <v:line id="Line 110" o:spid="_x0000_s1133" style="position:absolute;visibility:visible;mso-wrap-style:square" from="17291,22891" to="17653,23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9naMEAAADcAAAADwAAAGRycy9kb3ducmV2LnhtbERPS4vCMBC+C/6HMMLeNNVDWapRVHQR&#10;L4uPg8ehGZtiMylNbOu/NwsL3ubje85i1dtKtNT40rGC6SQBQZw7XXKh4HrZj79B+ICssXJMCl7k&#10;YbUcDhaYadfxidpzKEQMYZ+hAhNCnUnpc0MW/cTVxJG7u8ZiiLAppG6wi+G2krMkSaXFkmODwZq2&#10;hvLH+WkVHO7H3e2am59H2h0v+9/UtLbYKPU16tdzEIH68BH/uw86zp/O4O+ZeIFcv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T2dowQAAANwAAAAPAAAAAAAAAAAAAAAA&#10;AKECAABkcnMvZG93bnJldi54bWxQSwUGAAAAAAQABAD5AAAAjwMAAAAA&#10;" strokecolor="#903" strokeweight="39e-5mm"/>
                <v:line id="Line 111" o:spid="_x0000_s1134" style="position:absolute;visibility:visible;mso-wrap-style:square" from="19996,41560" to="19996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19996,41560" to="20358,41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flip:x;visibility:visible;mso-wrap-style:square" from="20085,41643" to="20358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<v:line id="Line 114" o:spid="_x0000_s1137" style="position:absolute;flip:y;visibility:visible;mso-wrap-style:square" from="20085,41643" to="20085,41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7md8MAAADc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P4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e5nfDAAAA3AAAAA8AAAAAAAAAAAAA&#10;AAAAoQIAAGRycy9kb3ducmV2LnhtbFBLBQYAAAAABAAEAPkAAACRAwAAAAA=&#10;" strokeweight="0"/>
                <v:line id="Line 115" o:spid="_x0000_s1138" style="position:absolute;visibility:visible;mso-wrap-style:square" from="19996,41560" to="20447,41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19996,41808" to="19996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visibility:visible;mso-wrap-style:square" from="20085,41560" to="20085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visibility:visible;mso-wrap-style:square" from="19996,41643" to="20447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19996,41643" to="20447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20085,41560" to="20085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20085,41560" to="20085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19996,41560" to="20447,41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19996,41643" to="20447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19996,41560" to="19996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flip:x;visibility:visible;mso-wrap-style:square" from="19996,41560" to="20447,41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6JUc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gC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+iVHDAAAA3AAAAA8AAAAAAAAAAAAA&#10;AAAAoQIAAGRycy9kb3ducmV2LnhtbFBLBQYAAAAABAAEAPkAAACRAwAAAAA=&#10;" strokeweight="0"/>
                <v:line id="Line 126" o:spid="_x0000_s1149" style="position:absolute;visibility:visible;mso-wrap-style:square" from="20085,41643" to="205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lzsMAAADcAAAADwAAAGRycy9kb3ducmV2LnhtbESPQW/CMAyF75P4D5GRuI0UDmwqBARM&#10;k+CEgP0ArzFNReOUJkDh188HpN1svef3Ps8Wna/VjdpYBTYwGmagiItgKy4N/By/3z9BxYRssQ5M&#10;Bh4UYTHvvc0wt+HOe7odUqkkhGOOBlxKTa51LBx5jMPQEIt2Cq3HJGtbatviXcJ9rcdZNtEeK5YG&#10;hw2tHRXnw9UboCdX+ne3uVxXH1/r7e7oeJtWxgz63XIKKlGX/s2v640V/LHQyjMygZ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05c7DAAAA3AAAAA8AAAAAAAAAAAAA&#10;AAAAoQIAAGRycy9kb3ducmV2LnhtbFBLBQYAAAAABAAEAPkAAACRAwAAAAA=&#10;" strokeweight="78e-5mm"/>
                <v:line id="Line 127" o:spid="_x0000_s1150" style="position:absolute;flip:x y;visibility:visible;mso-wrap-style:square" from="20085,41643" to="205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<v:line id="Line 128" o:spid="_x0000_s1151" style="position:absolute;flip:x y;visibility:visible;mso-wrap-style:square" from="20085,41560" to="205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<v:line id="Line 129" o:spid="_x0000_s1152" style="position:absolute;flip:x y;visibility:visible;mso-wrap-style:square" from="20085,41643" to="205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<v:line id="Line 130" o:spid="_x0000_s1153" style="position:absolute;flip:x y;visibility:visible;mso-wrap-style:square" from="20085,41643" to="205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19996,41643" to="2053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20173,41643" to="20624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visibility:visible;mso-wrap-style:square" from="19996,41560" to="19996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line id="Line 134" o:spid="_x0000_s1157" style="position:absolute;visibility:visible;mso-wrap-style:square" from="19996,41560" to="20447,41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rect id="Rectangle 135" o:spid="_x0000_s1158" style="position:absolute;left:12426;top:24917;width:47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36" o:spid="_x0000_s1159" style="position:absolute;flip:x y;visibility:visible;mso-wrap-style:square" from="39179,22974" to="40894,34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ulBcMAAADcAAAADwAAAGRycy9kb3ducmV2LnhtbESPQWvDMAyF74P9B6PBbquzDkZI65Zu&#10;MOhp0CTsrMVqkjaWg+022b+vDoXdJN7Te5/W29kN6koh9p4NvC4yUMSNtz23Burq6yUHFROyxcEz&#10;GfijCNvN48MaC+snPtC1TK2SEI4FGuhSGgutY9ORw7jwI7FoRx8cJllDq23AScLdoJdZ9q4d9iwN&#10;HY702VFzLi/OwMe5GWtG/J2qPMSf5ak9fNNkzPPTvFuBSjSnf/P9em8F/01o5RmZQG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rpQXDAAAA3AAAAA8AAAAAAAAAAAAA&#10;AAAAoQIAAGRycy9kb3ducmV2LnhtbFBLBQYAAAAABAAEAPkAAACRAwAAAAA=&#10;" strokecolor="#903" strokeweight="39e-5mm">
                  <v:stroke dashstyle="1 1"/>
                </v:line>
                <v:line id="Line 137" o:spid="_x0000_s1160" style="position:absolute;flip:x;visibility:visible;mso-wrap-style:square" from="38912,22974" to="39179,23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4K6MMAAADcAAAADwAAAGRycy9kb3ducmV2LnhtbERP22oCMRB9F/yHMIJvmrVC0dUoYhFL&#10;QaFewMdhM90s3UzWTepu+/VGEPo2h3Od+bK1pbhR7QvHCkbDBARx5nTBuYLTcTOYgPABWWPpmBT8&#10;koflotuZY6pdw590O4RcxBD2KSowIVSplD4zZNEPXUUcuS9XWwwR1rnUNTYx3JbyJUlepcWCY4PB&#10;itaGsu/Dj1Ww339Upjznm8uVJrtts/4rOLwp1e+1qxmIQG34Fz/d7zrOH0/h8U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OCujDAAAA3AAAAA8AAAAAAAAAAAAA&#10;AAAAoQIAAGRycy9kb3ducmV2LnhtbFBLBQYAAAAABAAEAPkAAACRAwAAAAA=&#10;" strokecolor="#903" strokeweight="39e-5mm"/>
                <v:line id="Line 138" o:spid="_x0000_s1161" style="position:absolute;visibility:visible;mso-wrap-style:square" from="39179,22974" to="39630,23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JzmcUAAADcAAAADwAAAGRycy9kb3ducmV2LnhtbESPT2vDMAzF74V9B6PBbquzMsLI6pZt&#10;rKP0Uvrn0KOI1Tg0lkPsJtm3rw6F3iTe03s/zZejb1RPXawDG3ibZqCIy2BrrgwcD6vXD1AxIVts&#10;ApOBf4qwXDxN5ljYMPCO+n2qlIRwLNCAS6kttI6lI49xGlpi0c6h85hk7SptOxwk3Dd6lmW59liz&#10;NDhs6cdRedlfvYH1efN7Opbu75IPm8Nqm7veV9/GvDyPX5+gEo3pYb5fr63gvwu+PCMT6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GJzmcUAAADcAAAADwAAAAAAAAAA&#10;AAAAAAChAgAAZHJzL2Rvd25yZXYueG1sUEsFBgAAAAAEAAQA+QAAAJMDAAAAAA==&#10;" strokecolor="#903" strokeweight="39e-5mm"/>
                <v:line id="Line 139" o:spid="_x0000_s1162" style="position:absolute;visibility:visible;mso-wrap-style:square" from="42335,41643" to="423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42335,41643" to="42691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1" o:spid="_x0000_s1164" style="position:absolute;flip:x;visibility:visible;mso-wrap-style:square" from="42424,41725" to="42691,4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pq8s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mryxAAAANwAAAAPAAAAAAAAAAAA&#10;AAAAAKECAABkcnMvZG93bnJldi54bWxQSwUGAAAAAAQABAD5AAAAkgMAAAAA&#10;" strokeweight="0"/>
                <v:line id="Line 142" o:spid="_x0000_s1165" style="position:absolute;flip:y;visibility:visible;mso-wrap-style:square" from="42424,41725" to="42424,4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PyhsQAAADcAAAADwAAAGRycy9kb3ducmV2LnhtbERPS2sCMRC+F/wPYYTearYi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M/KGxAAAANwAAAAPAAAAAAAAAAAA&#10;AAAAAKECAABkcnMvZG93bnJldi54bWxQSwUGAAAAAAQABAD5AAAAkgMAAAAA&#10;" strokeweight="0"/>
                <v:line id="Line 143" o:spid="_x0000_s1166" style="position:absolute;visibility:visible;mso-wrap-style:square" from="42335,41643" to="42786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<v:line id="Line 144" o:spid="_x0000_s1167" style="position:absolute;visibility:visible;mso-wrap-style:square" from="42335,41897" to="423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<v:line id="Line 145" o:spid="_x0000_s1168" style="position:absolute;visibility:visible;mso-wrap-style:square" from="42424,41643" to="42424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<v:line id="Line 146" o:spid="_x0000_s1169" style="position:absolute;visibility:visible;mso-wrap-style:square" from="42335,41725" to="42786,4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7" o:spid="_x0000_s1170" style="position:absolute;visibility:visible;mso-wrap-style:square" from="42335,41725" to="42786,4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8" o:spid="_x0000_s1171" style="position:absolute;visibility:visible;mso-wrap-style:square" from="42424,41643" to="42424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9" o:spid="_x0000_s1172" style="position:absolute;visibility:visible;mso-wrap-style:square" from="42424,41643" to="42424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50" o:spid="_x0000_s1173" style="position:absolute;visibility:visible;mso-wrap-style:square" from="42335,41643" to="42786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1" o:spid="_x0000_s1174" style="position:absolute;visibility:visible;mso-wrap-style:square" from="42335,41725" to="42786,4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42335,41643" to="423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flip:x;visibility:visible;mso-wrap-style:square" from="42335,41643" to="42786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bBwMQAAADcAAAADwAAAGRycy9kb3ducmV2LnhtbERPS2sCMRC+F/wPYYTearaC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sHAxAAAANwAAAAPAAAAAAAAAAAA&#10;AAAAAKECAABkcnMvZG93bnJldi54bWxQSwUGAAAAAAQABAD5AAAAkgMAAAAA&#10;" strokeweight="0"/>
                <v:line id="Line 154" o:spid="_x0000_s1177" style="position:absolute;visibility:visible;mso-wrap-style:square" from="42424,41725" to="4287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GnWsIAAADcAAAADwAAAGRycy9kb3ducmV2LnhtbERPzWrCQBC+C77DMoI3s7FQW2JWqZZC&#10;PElNH2CaHbOh2dmYXWPs03cLhd7m4/udfDvaVgzU+8axgmWSgiCunG64VvBRvi2eQfiArLF1TAru&#10;5GG7mU5yzLS78TsNp1CLGMI+QwUmhC6T0leGLPrEdcSRO7veYoiwr6Xu8RbDbSsf0nQlLTYcGwx2&#10;tDdUfZ2uVgF9cyM/j8Xlunt63R+OpeFD2Ck1n40vaxCBxvAv/nMXOs5/XMHvM/EC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GnWsIAAADcAAAADwAAAAAAAAAAAAAA&#10;AAChAgAAZHJzL2Rvd25yZXYueG1sUEsFBgAAAAAEAAQA+QAAAJADAAAAAA==&#10;" strokeweight="78e-5mm"/>
                <v:line id="Line 155" o:spid="_x0000_s1178" style="position:absolute;flip:x y;visibility:visible;mso-wrap-style:square" from="42424,41725" to="4287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<v:line id="Line 156" o:spid="_x0000_s1179" style="position:absolute;flip:x y;visibility:visible;mso-wrap-style:square" from="42424,41643" to="4287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<v:line id="Line 157" o:spid="_x0000_s1180" style="position:absolute;flip:x y;visibility:visible;mso-wrap-style:square" from="42424,41725" to="4287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<v:line id="Line 158" o:spid="_x0000_s1181" style="position:absolute;flip:x y;visibility:visible;mso-wrap-style:square" from="42424,41725" to="42875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<v:line id="Line 159" o:spid="_x0000_s1182" style="position:absolute;flip:x y;visibility:visible;mso-wrap-style:square" from="42335,41725" to="42875,42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<v:line id="Line 160" o:spid="_x0000_s1183" style="position:absolute;flip:x y;visibility:visible;mso-wrap-style:square" from="42513,41725" to="42964,4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1" o:spid="_x0000_s1184" style="position:absolute;visibility:visible;mso-wrap-style:square" from="42335,41643" to="42335,42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<v:line id="Line 162" o:spid="_x0000_s1185" style="position:absolute;visibility:visible;mso-wrap-style:square" from="42335,41643" to="42786,41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rect id="Rectangle 163" o:spid="_x0000_s1186" style="position:absolute;left:40259;top:25253;width:473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51r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Wz+da+AAAA3AAAAA8AAAAAAAAAAAAAAAAAmAIAAGRycy9kb3ducmV2&#10;LnhtbFBLBQYAAAAABAAEAPUAAACDAwAAAAA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64" o:spid="_x0000_s1187" style="position:absolute;left:11887;top:15373;width:19367;height:5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vM2cEA&#10;AADcAAAADwAAAGRycy9kb3ducmV2LnhtbERPS2sCMRC+C/0PYQreNFuRRVajlEJB6KG+Dh7Hzbgb&#10;upmkm6jx3zcFwdt8fM9ZrJLtxJX6YBwreBsXIIhrpw03Cg77z9EMRIjIGjvHpOBOAVbLl8ECK+1u&#10;vKXrLjYih3CoUEEbo6+kDHVLFsPYeeLMnV1vMWbYN1L3eMvhtpOToiilRcO5oUVPHy3VP7uLVeD9&#10;ZjpN6duESTr/mi8+be/Hk1LD1/Q+BxEpxaf44V7rPL8s4f+ZfIF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7zNnBAAAA3AAAAA8AAAAAAAAAAAAAAAAAmAIAAGRycy9kb3du&#10;cmV2LnhtbFBLBQYAAAAABAAEAPUAAACGAwAAAAA=&#10;" fillcolor="#ffc" strokecolor="#903" strokeweight="0"/>
                <v:rect id="Rectangle 165" o:spid="_x0000_s1188" style="position:absolute;left:16751;top:16217;width:896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3COr8A&#10;AADcAAAADwAAAGRycy9kb3ducmV2LnhtbERPzYrCMBC+L/gOYQRva6oHV6pRRBBc8WL1AYZm+oPJ&#10;pCTRdt/eCMLe5uP7nfV2sEY8yYfWsYLZNANBXDrdcq3gdj18L0GEiKzROCYFfxRguxl9rTHXrucL&#10;PYtYixTCIUcFTYxdLmUoG7IYpq4jTlzlvMWYoK+l9tincGvkPMsW0mLLqaHBjvYNlffiYRXIa3Ho&#10;l4XxmTvNq7P5PV4qckpNxsNuBSLSEP/FH/dRp/mLH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LcI6vwAAANwAAAAPAAAAAAAAAAAAAAAAAJgCAABkcnMvZG93bnJl&#10;di54bWxQSwUGAAAAAAQABAD1AAAAhAMAAAAA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89" style="position:absolute;left:15309;top:17570;width:1212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JWSMMA&#10;AADcAAAADwAAAGRycy9kb3ducmV2LnhtbESPzWoDMQyE74G8g1Ggt6y3OYSwiRNKIZCWXLLpA4i1&#10;9ofa8mK72e3bR4dCbxIzmvl0OM3eqQfFNAQ28FqUoIibYAfuDHzdz+sdqJSRLbrAZOCXEpyOy8UB&#10;KxsmvtGjzp2SEE4VGuhzHiutU9OTx1SEkVi0NkSPWdbYaRtxknDv9KYst9rjwNLQ40jvPTXf9Y83&#10;oO/1edrVLpbhc9Ne3cfl1lIw5mU1v+1BZZrzv/nv+mIFfyu08oxMoI9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JWSMMAAADcAAAADwAAAAAAAAAAAAAAAACYAgAAZHJzL2Rv&#10;d25yZXYueG1sUEsFBgAAAAAEAAQA9QAAAIgDAAAAAA==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Hierárquica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Cargo </w:t>
                        </w:r>
                      </w:p>
                    </w:txbxContent>
                  </v:textbox>
                </v:rect>
                <v:rect id="Rectangle 167" o:spid="_x0000_s1190" style="position:absolute;left:17653;top:18923;width:797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7z07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mLH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/vPTvwAAANwAAAAPAAAAAAAAAAAAAAAAAJgCAABkcnMvZG93bnJl&#10;di54bWxQSwUGAAAAAAQABAD1AAAAhAMAAAAA&#10;" filled="f" stroked="f">
                  <v:textbox style="mso-fit-shape-to-text:t" inset="0,0,0,0">
                    <w:txbxContent>
                      <w:p w:rsidR="0081748D" w:rsidRDefault="0081748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75D04" w:rsidRDefault="00E75D04" w:rsidP="00E75D04">
      <w:pPr>
        <w:widowControl w:val="0"/>
        <w:jc w:val="center"/>
        <w:rPr>
          <w:rFonts w:cs="Arial"/>
        </w:rPr>
      </w:pPr>
    </w:p>
    <w:p w:rsidR="00E75D04" w:rsidRDefault="00E75D04" w:rsidP="00E75D0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10" w:name="_Toc404764842"/>
      <w:r>
        <w:lastRenderedPageBreak/>
        <w:t>Casos de Uso</w:t>
      </w:r>
      <w:bookmarkEnd w:id="10"/>
    </w:p>
    <w:p w:rsidR="00E75D04" w:rsidRDefault="00E75D04" w:rsidP="00E75D04">
      <w:pPr>
        <w:pStyle w:val="Ttulo2"/>
      </w:pPr>
      <w:r>
        <w:rPr>
          <w:vanish/>
        </w:rPr>
        <w:t xml:space="preserve">UCS667 </w:t>
      </w:r>
      <w:bookmarkStart w:id="11" w:name="_Toc404764843"/>
      <w:r>
        <w:t>Incluir Estrutura Hierárquica do Cargo Comissionado</w:t>
      </w:r>
      <w:bookmarkEnd w:id="11"/>
      <w:r>
        <w:t> </w:t>
      </w:r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12" w:name="_Toc404764844"/>
      <w:r>
        <w:t>Fluxo Básico</w:t>
      </w:r>
      <w:bookmarkEnd w:id="12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estrutura hierárquica do cargo comissionado.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13" w:name="_Toc404764845"/>
      <w:r>
        <w:t>Exceções</w:t>
      </w:r>
      <w:bookmarkEnd w:id="13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incluir informando grupo ocupacional que já possui estrutura hierárquica de cargo comissionado.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75D04" w:rsidRDefault="00E75D04" w:rsidP="00E75D04">
      <w:pPr>
        <w:pStyle w:val="Ttulo4"/>
        <w:numPr>
          <w:ilvl w:val="0"/>
          <w:numId w:val="0"/>
        </w:numPr>
        <w:ind w:left="2160" w:hanging="1080"/>
      </w:pPr>
    </w:p>
    <w:p w:rsidR="00E75D04" w:rsidRDefault="00E75D04" w:rsidP="00E75D04">
      <w:pPr>
        <w:pStyle w:val="Ttulo2"/>
      </w:pPr>
      <w:r>
        <w:rPr>
          <w:vanish/>
        </w:rPr>
        <w:t xml:space="preserve">UCS668 </w:t>
      </w:r>
      <w:bookmarkStart w:id="14" w:name="_Toc404764846"/>
      <w:r>
        <w:t>Alterar Estrutura Hierárquica do Cargo Comissionado</w:t>
      </w:r>
      <w:bookmarkEnd w:id="14"/>
      <w:r>
        <w:t> </w:t>
      </w:r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15" w:name="_Toc404764847"/>
      <w:r>
        <w:t>Fluxo Básico</w:t>
      </w:r>
      <w:bookmarkEnd w:id="15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estrutura hierárquica do cargo comissionado.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informações do grupo ocupacional.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75D04" w:rsidRDefault="00E75D04" w:rsidP="00E75D04">
      <w:pPr>
        <w:pStyle w:val="Recuodecorpodetexto"/>
      </w:pPr>
    </w:p>
    <w:p w:rsidR="00E75D04" w:rsidRDefault="00E75D04" w:rsidP="00E75D04">
      <w:pPr>
        <w:pStyle w:val="Ttulo2"/>
      </w:pPr>
      <w:r>
        <w:rPr>
          <w:vanish/>
        </w:rPr>
        <w:t xml:space="preserve">UCS669 </w:t>
      </w:r>
      <w:bookmarkStart w:id="16" w:name="_Toc404764848"/>
      <w:r>
        <w:t>Excluir Estrutura Hierárquica do Cargo Comissionado</w:t>
      </w:r>
      <w:bookmarkEnd w:id="16"/>
      <w:r>
        <w:t> </w:t>
      </w:r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17" w:name="_Toc404764849"/>
      <w:r>
        <w:t>Fluxo Básico</w:t>
      </w:r>
      <w:bookmarkEnd w:id="17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estrutura hierárquica do cargo comissionado.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MSG0052 ("Exclusão efetuada com sucesso!").</w:t>
      </w:r>
    </w:p>
    <w:p w:rsidR="00E75D04" w:rsidRDefault="00E75D04" w:rsidP="00E75D04">
      <w:pPr>
        <w:pStyle w:val="Ttulo4"/>
        <w:numPr>
          <w:ilvl w:val="0"/>
          <w:numId w:val="0"/>
        </w:numPr>
        <w:ind w:left="2160" w:hanging="1080"/>
      </w:pPr>
    </w:p>
    <w:p w:rsidR="00E75D04" w:rsidRDefault="00E75D04" w:rsidP="00E75D04">
      <w:pPr>
        <w:pStyle w:val="Ttulo2"/>
      </w:pPr>
      <w:r>
        <w:rPr>
          <w:vanish/>
        </w:rPr>
        <w:t xml:space="preserve">UCS670 </w:t>
      </w:r>
      <w:bookmarkStart w:id="18" w:name="_Toc404764850"/>
      <w:r>
        <w:t>Listar Estrutura Hierárquica do Cargo Comissionado</w:t>
      </w:r>
      <w:bookmarkEnd w:id="18"/>
      <w:r>
        <w:t> </w:t>
      </w:r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19" w:name="_Toc404764851"/>
      <w:r>
        <w:t>Fluxo Básico</w:t>
      </w:r>
      <w:bookmarkEnd w:id="19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estrutura hierárquica do cargo comissionado.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realiza o caso de uso "Verificar Abrangência da Listagem".</w:t>
      </w:r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E75D04" w:rsidRDefault="00E75D04" w:rsidP="00E75D04">
      <w:pPr>
        <w:pStyle w:val="Recuodecorpodetexto"/>
      </w:pPr>
    </w:p>
    <w:p w:rsidR="00E75D04" w:rsidRDefault="00E75D04" w:rsidP="00E75D04">
      <w:pPr>
        <w:pStyle w:val="Ttulo2"/>
      </w:pPr>
      <w:bookmarkStart w:id="20" w:name="_Toc404764852"/>
      <w:r>
        <w:t>Exceções comuns aos casos de uso Incluir e Alterar</w:t>
      </w:r>
      <w:bookmarkEnd w:id="20"/>
    </w:p>
    <w:p w:rsidR="00E75D04" w:rsidRDefault="00E75D04" w:rsidP="00E75D04">
      <w:pPr>
        <w:pStyle w:val="Ttulo3"/>
        <w:keepNext w:val="0"/>
        <w:widowControl w:val="0"/>
        <w:spacing w:before="120" w:line="240" w:lineRule="auto"/>
      </w:pPr>
      <w:bookmarkStart w:id="21" w:name="_Toc404764853"/>
      <w:r>
        <w:t>Exceções</w:t>
      </w:r>
      <w:bookmarkEnd w:id="21"/>
    </w:p>
    <w:p w:rsidR="00E75D04" w:rsidRDefault="00E75D04" w:rsidP="00E75D0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incluir cargo comissionado de grupo ocupacional diferente. O sistema exibe a mensagem MSG0236 ("&lt;nome_do_conceito1&gt; não está </w:t>
      </w:r>
      <w:proofErr w:type="gramStart"/>
      <w:r>
        <w:t>associado(</w:t>
      </w:r>
      <w:proofErr w:type="gramEnd"/>
      <w:r>
        <w:t>a) ao(à) &lt;nome_do_conceito2&gt;.").</w:t>
      </w:r>
    </w:p>
    <w:p w:rsidR="00E75D04" w:rsidRDefault="00E75D04" w:rsidP="00E75D0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2" w:name="_Toc404764854"/>
      <w:r>
        <w:lastRenderedPageBreak/>
        <w:t>Anexos</w:t>
      </w:r>
      <w:bookmarkEnd w:id="22"/>
    </w:p>
    <w:p w:rsidR="00E75D04" w:rsidRDefault="00E75D04" w:rsidP="00E75D04"/>
    <w:p w:rsidR="00E75D04" w:rsidRDefault="00E75D04" w:rsidP="00E75D0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75D04" w:rsidRDefault="00E75D04" w:rsidP="00E75D04">
      <w:pPr>
        <w:widowControl w:val="0"/>
        <w:ind w:left="540"/>
        <w:rPr>
          <w:rFonts w:cs="Arial"/>
        </w:rPr>
      </w:pPr>
    </w:p>
    <w:p w:rsidR="0081748D" w:rsidRDefault="0081748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75D04" w:rsidRDefault="00E75D04" w:rsidP="00E75D0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3" w:name="_Toc404764855"/>
      <w:r>
        <w:lastRenderedPageBreak/>
        <w:t>Revisões</w:t>
      </w:r>
      <w:bookmarkEnd w:id="23"/>
    </w:p>
    <w:p w:rsidR="00E75D04" w:rsidRDefault="00E75D04" w:rsidP="00E75D0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75D0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Pr="00E75D04" w:rsidRDefault="00E75D0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5D0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Pr="00E75D04" w:rsidRDefault="00E75D0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5D0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Pr="00E75D04" w:rsidRDefault="00E75D0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5D0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Pr="00E75D04" w:rsidRDefault="00E75D0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75D0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Pr="00E75D04" w:rsidRDefault="00E75D0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5D0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75D0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81748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5D04" w:rsidRDefault="00E75D0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Pr="0081748D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 w:rsidRPr="0081748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5D0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Default="00E75D0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Default="00E75D04" w:rsidP="0081748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5D04" w:rsidRDefault="00E75D0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75D04" w:rsidRDefault="00E75D04" w:rsidP="00E75D04">
      <w:pPr>
        <w:pStyle w:val="Recuodecorpodetexto"/>
      </w:pPr>
    </w:p>
    <w:p w:rsidR="00E75D04" w:rsidRDefault="00E75D04" w:rsidP="00E75D04"/>
    <w:p w:rsidR="00F41655" w:rsidRPr="00E75D04" w:rsidRDefault="00F41655" w:rsidP="00E75D04"/>
    <w:sectPr w:rsidR="00F41655" w:rsidRPr="00E75D0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5D04" w:rsidRDefault="00E75D04" w:rsidP="002908D9">
      <w:r>
        <w:separator/>
      </w:r>
    </w:p>
  </w:endnote>
  <w:endnote w:type="continuationSeparator" w:id="0">
    <w:p w:rsidR="00E75D04" w:rsidRDefault="00E75D0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1748D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75D0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174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1748D">
            <w:rPr>
              <w:sz w:val="20"/>
              <w:szCs w:val="20"/>
            </w:rPr>
            <w:t xml:space="preserve">Keila </w:t>
          </w:r>
          <w:proofErr w:type="spellStart"/>
          <w:r w:rsidRPr="0081748D">
            <w:rPr>
              <w:sz w:val="20"/>
              <w:szCs w:val="20"/>
            </w:rPr>
            <w:t>Joanês</w:t>
          </w:r>
          <w:proofErr w:type="spellEnd"/>
          <w:r w:rsidRPr="0081748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1748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75D04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75D04">
            <w:rPr>
              <w:b/>
              <w:sz w:val="20"/>
              <w:szCs w:val="20"/>
            </w:rPr>
            <w:t>Cargo Comissionado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75D04">
            <w:rPr>
              <w:b/>
              <w:sz w:val="20"/>
              <w:szCs w:val="20"/>
            </w:rPr>
            <w:t>UCS0191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748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748D">
            <w:rPr>
              <w:b/>
              <w:sz w:val="20"/>
              <w:szCs w:val="20"/>
            </w:rPr>
            <w:t>Manter Estrutura Hierárquica do Cargo em Comissão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5D04" w:rsidRDefault="00E75D04" w:rsidP="002908D9">
      <w:r>
        <w:separator/>
      </w:r>
    </w:p>
  </w:footnote>
  <w:footnote w:type="continuationSeparator" w:id="0">
    <w:p w:rsidR="00E75D04" w:rsidRDefault="00E75D0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9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D0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54E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1748D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3494"/>
    <w:rsid w:val="00C80215"/>
    <w:rsid w:val="00CA0CEF"/>
    <w:rsid w:val="00DB0139"/>
    <w:rsid w:val="00DF1DDA"/>
    <w:rsid w:val="00E75D04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5D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5D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5D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5D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5D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5D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5D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5D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5D04"/>
    <w:pPr>
      <w:ind w:left="0"/>
    </w:pPr>
  </w:style>
  <w:style w:type="paragraph" w:styleId="ndicedeilustraes">
    <w:name w:val="table of figures"/>
    <w:basedOn w:val="Normal"/>
    <w:next w:val="Normal"/>
    <w:semiHidden/>
    <w:rsid w:val="00E75D04"/>
  </w:style>
  <w:style w:type="paragraph" w:styleId="Sumrio2">
    <w:name w:val="toc 2"/>
    <w:basedOn w:val="Normal"/>
    <w:next w:val="Normal"/>
    <w:autoRedefine/>
    <w:uiPriority w:val="39"/>
    <w:rsid w:val="00E75D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5D04"/>
    <w:pPr>
      <w:ind w:left="480"/>
    </w:pPr>
  </w:style>
  <w:style w:type="character" w:styleId="Hyperlink">
    <w:name w:val="Hyperlink"/>
    <w:basedOn w:val="Fontepargpadro"/>
    <w:uiPriority w:val="99"/>
    <w:rsid w:val="00E75D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5D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5D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5D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5D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75D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5D04"/>
    <w:rPr>
      <w:sz w:val="16"/>
    </w:rPr>
  </w:style>
  <w:style w:type="character" w:styleId="Nmerodepgina">
    <w:name w:val="page number"/>
    <w:basedOn w:val="Fontepargpadro"/>
    <w:rsid w:val="00E75D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5D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5D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5D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5D04"/>
  </w:style>
  <w:style w:type="paragraph" w:styleId="Corpodetexto">
    <w:name w:val="Body Text"/>
    <w:basedOn w:val="Normal"/>
    <w:link w:val="CorpodetextoChar"/>
    <w:rsid w:val="00E75D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5D04"/>
    <w:rPr>
      <w:rFonts w:eastAsia="Arial Unicode MS"/>
    </w:rPr>
  </w:style>
  <w:style w:type="paragraph" w:customStyle="1" w:styleId="tabletext">
    <w:name w:val="tabletext"/>
    <w:basedOn w:val="Normal"/>
    <w:rsid w:val="00E75D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5D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5D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5D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5D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75D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5D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5D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5D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5D0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5D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5D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5D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5D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5D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5D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5D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5D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5D04"/>
    <w:pPr>
      <w:ind w:left="0"/>
    </w:pPr>
  </w:style>
  <w:style w:type="paragraph" w:styleId="ndicedeilustraes">
    <w:name w:val="table of figures"/>
    <w:basedOn w:val="Normal"/>
    <w:next w:val="Normal"/>
    <w:semiHidden/>
    <w:rsid w:val="00E75D04"/>
  </w:style>
  <w:style w:type="paragraph" w:styleId="Sumrio2">
    <w:name w:val="toc 2"/>
    <w:basedOn w:val="Normal"/>
    <w:next w:val="Normal"/>
    <w:autoRedefine/>
    <w:uiPriority w:val="39"/>
    <w:rsid w:val="00E75D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5D04"/>
    <w:pPr>
      <w:ind w:left="480"/>
    </w:pPr>
  </w:style>
  <w:style w:type="character" w:styleId="Hyperlink">
    <w:name w:val="Hyperlink"/>
    <w:basedOn w:val="Fontepargpadro"/>
    <w:uiPriority w:val="99"/>
    <w:rsid w:val="00E75D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5D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5D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5D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5D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75D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5D04"/>
    <w:rPr>
      <w:sz w:val="16"/>
    </w:rPr>
  </w:style>
  <w:style w:type="character" w:styleId="Nmerodepgina">
    <w:name w:val="page number"/>
    <w:basedOn w:val="Fontepargpadro"/>
    <w:rsid w:val="00E75D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5D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5D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5D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5D04"/>
  </w:style>
  <w:style w:type="paragraph" w:styleId="Corpodetexto">
    <w:name w:val="Body Text"/>
    <w:basedOn w:val="Normal"/>
    <w:link w:val="CorpodetextoChar"/>
    <w:rsid w:val="00E75D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5D04"/>
    <w:rPr>
      <w:rFonts w:eastAsia="Arial Unicode MS"/>
    </w:rPr>
  </w:style>
  <w:style w:type="paragraph" w:customStyle="1" w:styleId="tabletext">
    <w:name w:val="tabletext"/>
    <w:basedOn w:val="Normal"/>
    <w:rsid w:val="00E75D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5D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5D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5D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5D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75D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5D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5D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5D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5D0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BA8E2-57F9-4ADF-9B98-E876BFA0D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727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2014-11-08T03:57:00Z</cp:lastPrinted>
  <dcterms:created xsi:type="dcterms:W3CDTF">2014-11-08T03:56:00Z</dcterms:created>
  <dcterms:modified xsi:type="dcterms:W3CDTF">2014-11-26T13:31:00Z</dcterms:modified>
</cp:coreProperties>
</file>