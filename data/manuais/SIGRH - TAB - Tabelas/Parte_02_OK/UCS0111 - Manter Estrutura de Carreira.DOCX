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BBB" w:rsidRDefault="00AB3BBB" w:rsidP="00AB3B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3BBB" w:rsidRDefault="00AB3BBB" w:rsidP="00AB3BBB">
      <w:pPr>
        <w:widowControl w:val="0"/>
        <w:rPr>
          <w:rFonts w:cs="Arial"/>
          <w:sz w:val="20"/>
          <w:u w:val="single"/>
        </w:rPr>
      </w:pPr>
    </w:p>
    <w:p w:rsidR="00AB3BBB" w:rsidRDefault="00AB3BBB" w:rsidP="00AB3B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  <w:sz w:val="20"/>
        </w:rPr>
      </w:pPr>
    </w:p>
    <w:p w:rsidR="00AB3BBB" w:rsidRDefault="00AB3BBB" w:rsidP="00AB3BBB">
      <w:pPr>
        <w:widowControl w:val="0"/>
        <w:rPr>
          <w:rFonts w:cs="Arial"/>
        </w:rPr>
      </w:pPr>
    </w:p>
    <w:p w:rsidR="00AB3BBB" w:rsidRDefault="00AB3BBB" w:rsidP="00AB3BBB">
      <w:pPr>
        <w:pStyle w:val="Capa"/>
        <w:rPr>
          <w:color w:val="FF9900"/>
        </w:rPr>
      </w:pPr>
      <w:r>
        <w:t>SINDRAPE</w:t>
      </w:r>
    </w:p>
    <w:p w:rsidR="00AB3BBB" w:rsidRDefault="00AB3BBB" w:rsidP="00AB3BB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B3BBB" w:rsidRPr="00AB3BBB" w:rsidRDefault="00AB3BBB" w:rsidP="00AB3BBB">
      <w:pPr>
        <w:widowControl w:val="0"/>
        <w:rPr>
          <w:color w:val="000080"/>
        </w:rPr>
      </w:pPr>
    </w:p>
    <w:p w:rsidR="00AB3BBB" w:rsidRPr="00AB3BBB" w:rsidRDefault="00AB3BBB" w:rsidP="00AB3BBB">
      <w:pPr>
        <w:widowControl w:val="0"/>
        <w:jc w:val="right"/>
        <w:rPr>
          <w:rFonts w:cs="Arial"/>
          <w:b/>
          <w:bCs/>
          <w:color w:val="000080"/>
        </w:rPr>
      </w:pPr>
    </w:p>
    <w:p w:rsidR="00AB3BBB" w:rsidRDefault="00AB3BBB" w:rsidP="00AB3BBB">
      <w:pPr>
        <w:pStyle w:val="Capa"/>
      </w:pPr>
      <w:r>
        <w:t>UCS0111</w:t>
      </w:r>
      <w:r w:rsidR="00270E3A">
        <w:t xml:space="preserve"> </w:t>
      </w:r>
      <w:r>
        <w:t>– Manter Estrutura de Carreira</w:t>
      </w:r>
    </w:p>
    <w:p w:rsidR="00AB3BBB" w:rsidRDefault="00AB3BBB" w:rsidP="00AB3BBB">
      <w:pPr>
        <w:widowControl w:val="0"/>
        <w:rPr>
          <w:rFonts w:cs="Arial"/>
        </w:rPr>
      </w:pPr>
    </w:p>
    <w:p w:rsidR="00AB3BBB" w:rsidRDefault="00AB3BBB" w:rsidP="00AB3BBB">
      <w:pPr>
        <w:widowControl w:val="0"/>
      </w:pPr>
    </w:p>
    <w:p w:rsidR="00AB3BBB" w:rsidRDefault="00AB3BBB" w:rsidP="00AB3BB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B3BBB" w:rsidRPr="00AB3BBB" w:rsidRDefault="00AB3BBB" w:rsidP="00AB3BBB">
      <w:pPr>
        <w:pStyle w:val="Corpodetexto3"/>
        <w:widowControl w:val="0"/>
        <w:spacing w:after="0"/>
        <w:rPr>
          <w:rFonts w:cs="Arial"/>
        </w:rPr>
      </w:pPr>
      <w:r w:rsidRPr="00AB3BBB">
        <w:rPr>
          <w:rFonts w:cs="Arial"/>
        </w:rPr>
        <w:lastRenderedPageBreak/>
        <w:t>Histórico de Revisões</w:t>
      </w:r>
    </w:p>
    <w:p w:rsidR="00AB3BBB" w:rsidRDefault="00AB3BBB" w:rsidP="00AB3BB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B3BBB" w:rsidTr="00AB3B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B3BBB" w:rsidTr="00AB3B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20/09/2005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AB3BBB" w:rsidTr="00AB3B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Removidos </w:t>
            </w:r>
            <w:proofErr w:type="gramStart"/>
            <w:r>
              <w:rPr>
                <w:rFonts w:cs="Arial"/>
              </w:rPr>
              <w:t>os ucas</w:t>
            </w:r>
            <w:proofErr w:type="gramEnd"/>
            <w:r>
              <w:rPr>
                <w:rFonts w:cs="Arial"/>
              </w:rPr>
              <w:t xml:space="preserve"> de incluir, excluir e listar do documento, e adicionado uma exceção.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proofErr w:type="spellStart"/>
            <w:r>
              <w:rPr>
                <w:rFonts w:cs="Arial"/>
                <w:lang w:val="es-ES_tradnl"/>
              </w:rPr>
              <w:t>Emran</w:t>
            </w:r>
            <w:proofErr w:type="spellEnd"/>
            <w:r>
              <w:rPr>
                <w:rFonts w:cs="Arial"/>
                <w:lang w:val="es-ES_tradnl"/>
              </w:rPr>
              <w:t xml:space="preserve"> Omar</w:t>
            </w:r>
          </w:p>
        </w:tc>
      </w:tr>
      <w:tr w:rsidR="00AB3BBB" w:rsidTr="00AB3B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13/02/2008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- Incluído a informação de “Descrição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>” para a carreira;</w:t>
            </w:r>
          </w:p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- Alterado a forma de gravar as informações da Estrutura de Carreira que passa a ser </w:t>
            </w:r>
            <w:proofErr w:type="gramStart"/>
            <w:r>
              <w:rPr>
                <w:rFonts w:cs="Arial"/>
              </w:rPr>
              <w:t>sob demanda</w:t>
            </w:r>
            <w:proofErr w:type="gramEnd"/>
            <w:r>
              <w:rPr>
                <w:rFonts w:cs="Arial"/>
              </w:rPr>
              <w:t>, quando adicionado ou excluído;</w:t>
            </w:r>
          </w:p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- Removido a funcionalidade transferir devido alta complexidade na validação dos inúmeros conceitos associados para diferentes níveis.</w:t>
            </w:r>
          </w:p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AB3BBB" w:rsidTr="00AB3BB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30/10/2008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r>
              <w:rPr>
                <w:rFonts w:cs="Arial"/>
                <w:lang w:val="es-ES_tradn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- A validação de duplicidade de item</w:t>
            </w:r>
            <w:proofErr w:type="gramStart"/>
            <w:r>
              <w:rPr>
                <w:rFonts w:cs="Arial"/>
              </w:rPr>
              <w:t xml:space="preserve">  </w:t>
            </w:r>
            <w:proofErr w:type="gramEnd"/>
            <w:r>
              <w:rPr>
                <w:rFonts w:cs="Arial"/>
              </w:rPr>
              <w:t xml:space="preserve">de carreira nos níveis, deixa de ser para toda a estrutura de carreira e passa a ser apenas para a estrutura carreira pai (“ramo”)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AB3BBB" w:rsidRDefault="00AB3BBB" w:rsidP="00AB3BB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AB3BBB" w:rsidRDefault="00AB3BBB" w:rsidP="00AB3BB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B3BBB" w:rsidRPr="00AB3BBB" w:rsidRDefault="00AB3BBB" w:rsidP="00AB3BBB">
      <w:pPr>
        <w:pStyle w:val="Corpodetexto3"/>
        <w:widowControl w:val="0"/>
        <w:spacing w:after="0"/>
        <w:jc w:val="left"/>
        <w:rPr>
          <w:rFonts w:cs="Arial"/>
        </w:rPr>
      </w:pPr>
      <w:r w:rsidRPr="00AB3BBB">
        <w:rPr>
          <w:rFonts w:cs="Arial"/>
        </w:rPr>
        <w:lastRenderedPageBreak/>
        <w:t>Índice</w:t>
      </w:r>
    </w:p>
    <w:p w:rsidR="00AB3BBB" w:rsidRPr="00AB3BBB" w:rsidRDefault="00AB3BBB" w:rsidP="00AB3BB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3626A" w:rsidRDefault="00AB3B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777" w:history="1">
        <w:r w:rsidR="00E3626A" w:rsidRPr="00767D1B">
          <w:rPr>
            <w:rStyle w:val="Hyperlink"/>
            <w:noProof/>
          </w:rPr>
          <w:t>1.</w:t>
        </w:r>
        <w:r w:rsidR="00E362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3626A" w:rsidRPr="00767D1B">
          <w:rPr>
            <w:rStyle w:val="Hyperlink"/>
            <w:noProof/>
          </w:rPr>
          <w:t>Pacote/Caso de Uso</w:t>
        </w:r>
        <w:r w:rsidR="00E3626A">
          <w:rPr>
            <w:noProof/>
            <w:webHidden/>
          </w:rPr>
          <w:tab/>
        </w:r>
        <w:r w:rsidR="00E3626A">
          <w:rPr>
            <w:noProof/>
            <w:webHidden/>
          </w:rPr>
          <w:fldChar w:fldCharType="begin"/>
        </w:r>
        <w:r w:rsidR="00E3626A">
          <w:rPr>
            <w:noProof/>
            <w:webHidden/>
          </w:rPr>
          <w:instrText xml:space="preserve"> PAGEREF _Toc404760777 \h </w:instrText>
        </w:r>
        <w:r w:rsidR="00E3626A">
          <w:rPr>
            <w:noProof/>
            <w:webHidden/>
          </w:rPr>
        </w:r>
        <w:r w:rsidR="00E3626A">
          <w:rPr>
            <w:noProof/>
            <w:webHidden/>
          </w:rPr>
          <w:fldChar w:fldCharType="separate"/>
        </w:r>
        <w:r w:rsidR="00E3626A">
          <w:rPr>
            <w:noProof/>
            <w:webHidden/>
          </w:rPr>
          <w:t>5</w:t>
        </w:r>
        <w:r w:rsidR="00E3626A"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78" w:history="1">
        <w:r w:rsidRPr="00767D1B">
          <w:rPr>
            <w:rStyle w:val="Hyperlink"/>
            <w:noProof/>
          </w:rPr>
          <w:t>Manter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79" w:history="1">
        <w:r w:rsidRPr="00767D1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0" w:history="1">
        <w:r w:rsidRPr="00767D1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1" w:history="1">
        <w:r w:rsidRPr="00767D1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2" w:history="1">
        <w:r w:rsidRPr="00767D1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3" w:history="1">
        <w:r w:rsidRPr="00767D1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4" w:history="1">
        <w:r w:rsidRPr="00767D1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5" w:history="1">
        <w:r w:rsidRPr="00767D1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6" w:history="1">
        <w:r w:rsidRPr="00767D1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Alterar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7" w:history="1">
        <w:r w:rsidRPr="00767D1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8" w:history="1">
        <w:r w:rsidRPr="00767D1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Fluxo Alternativo – Definir Estrutura da Carreira - Novo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89" w:history="1">
        <w:r w:rsidRPr="00767D1B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Fluxo Alternativo – Definir Estrutura da Carreira -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0" w:history="1">
        <w:r w:rsidRPr="00767D1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1" w:history="1">
        <w:r w:rsidRPr="00767D1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2" w:history="1">
        <w:r w:rsidRPr="00767D1B">
          <w:rPr>
            <w:rStyle w:val="Hyperlink"/>
            <w:dstrike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dstrike/>
            <w:noProof/>
          </w:rPr>
          <w:t>RN01: Verificar duplicidade de Item de Carreira mais um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3" w:history="1">
        <w:r w:rsidRPr="00767D1B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RN02: Verificar existência de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4" w:history="1">
        <w:r w:rsidRPr="00767D1B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RN03: Verificar duplicidade de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5" w:history="1">
        <w:r w:rsidRPr="00767D1B">
          <w:rPr>
            <w:rStyle w:val="Hyperlink"/>
            <w:dstrike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dstrike/>
            <w:noProof/>
          </w:rPr>
          <w:t>RN04: Verificar transferência de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6" w:history="1">
        <w:r w:rsidRPr="00767D1B">
          <w:rPr>
            <w:rStyle w:val="Hyperlink"/>
            <w:dstrike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dstrike/>
            <w:noProof/>
          </w:rPr>
          <w:t>RN05: Verificar transferência/remoção com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7" w:history="1">
        <w:r w:rsidRPr="00767D1B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RN06: Verificar  Item de mesmo Tipo no nível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8" w:history="1">
        <w:r w:rsidRPr="00767D1B">
          <w:rPr>
            <w:rStyle w:val="Hyperlink"/>
            <w:dstrike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dstrike/>
            <w:noProof/>
          </w:rPr>
          <w:t>RN07: Verificar Item de Edital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799" w:history="1">
        <w:r w:rsidRPr="00767D1B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RN08: Verificar Quadro Lotacional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0" w:history="1">
        <w:r w:rsidRPr="00767D1B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RN09: Verificar Item de Carreira último nível, existência conceitos associados.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1" w:history="1">
        <w:r w:rsidRPr="00767D1B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RN10: Tentativa de Adicionar um Item de Carreira sem Identificar uma 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2" w:history="1">
        <w:r w:rsidRPr="00767D1B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RN11: Tentativa de Adicionar um novo Item de Carreira para um tipo já existente na 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3" w:history="1">
        <w:r w:rsidRPr="00767D1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Relação de Conceitos x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4" w:history="1">
        <w:r w:rsidRPr="00767D1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5" w:history="1">
        <w:r w:rsidRPr="00767D1B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3626A" w:rsidRDefault="00E362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06" w:history="1">
        <w:r w:rsidRPr="00767D1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67D1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B3BBB" w:rsidRDefault="00AB3BBB" w:rsidP="00AB3BBB">
      <w:pPr>
        <w:pStyle w:val="Sumrio1"/>
      </w:pPr>
      <w:r>
        <w:fldChar w:fldCharType="end"/>
      </w:r>
    </w:p>
    <w:p w:rsidR="00AB3BBB" w:rsidRDefault="00AB3BBB" w:rsidP="00AB3BBB">
      <w:pPr>
        <w:widowControl w:val="0"/>
        <w:rPr>
          <w:rFonts w:cs="Arial"/>
          <w:b/>
          <w:bCs/>
          <w:color w:val="000000"/>
        </w:rPr>
      </w:pPr>
    </w:p>
    <w:p w:rsidR="00AB3BBB" w:rsidRDefault="00AB3BBB" w:rsidP="00AB3BBB">
      <w:pPr>
        <w:pStyle w:val="Heading"/>
        <w:rPr>
          <w:rFonts w:cs="Arial"/>
          <w:szCs w:val="24"/>
          <w:lang w:val="pt-BR"/>
        </w:rPr>
      </w:pPr>
    </w:p>
    <w:p w:rsidR="00AB3BBB" w:rsidRDefault="00AB3BBB" w:rsidP="00AB3BBB">
      <w:pPr>
        <w:pStyle w:val="Heading"/>
      </w:pPr>
    </w:p>
    <w:p w:rsidR="00AB3BBB" w:rsidRDefault="00AB3BBB" w:rsidP="00AB3BBB">
      <w:pPr>
        <w:pStyle w:val="Heading"/>
        <w:jc w:val="center"/>
      </w:pPr>
    </w:p>
    <w:p w:rsidR="00AB3BBB" w:rsidRDefault="00AB3BBB" w:rsidP="00AB3BB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B3BBB" w:rsidRDefault="00AB3BBB" w:rsidP="00AB3BB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0777"/>
      <w:r>
        <w:lastRenderedPageBreak/>
        <w:t>Pacote/Caso de Uso</w:t>
      </w:r>
      <w:bookmarkEnd w:id="1"/>
    </w:p>
    <w:p w:rsidR="00AB3BBB" w:rsidRDefault="00AB3BBB" w:rsidP="00AB3BBB"/>
    <w:p w:rsidR="00AB3BBB" w:rsidRDefault="00AB3BBB" w:rsidP="00270E3A">
      <w:pPr>
        <w:pStyle w:val="Subttulo"/>
      </w:pPr>
      <w:bookmarkStart w:id="2" w:name="_Toc404760778"/>
      <w:r>
        <w:t>Manter Estrutura de Carreira</w:t>
      </w:r>
      <w:bookmarkEnd w:id="2"/>
    </w:p>
    <w:p w:rsidR="00AB3BBB" w:rsidRDefault="00AB3BBB" w:rsidP="00AB3BBB">
      <w:pPr>
        <w:widowControl w:val="0"/>
        <w:ind w:left="902"/>
        <w:rPr>
          <w:rFonts w:cs="Arial"/>
          <w:b/>
          <w:bCs/>
          <w:color w:val="FF0000"/>
        </w:rPr>
      </w:pPr>
    </w:p>
    <w:p w:rsidR="00AB3BBB" w:rsidRDefault="00AB3BBB" w:rsidP="00AB3BB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760779"/>
      <w:r>
        <w:t>Descrição</w:t>
      </w:r>
      <w:bookmarkEnd w:id="3"/>
    </w:p>
    <w:p w:rsidR="00AB3BBB" w:rsidRDefault="00AB3BBB" w:rsidP="00AB3BBB">
      <w:pPr>
        <w:pStyle w:val="Recuodecorpodetexto2"/>
        <w:widowControl w:val="0"/>
        <w:ind w:left="1620" w:firstLine="0"/>
        <w:rPr>
          <w:sz w:val="24"/>
        </w:rPr>
      </w:pPr>
    </w:p>
    <w:p w:rsidR="00AB3BBB" w:rsidRDefault="00AB3BBB" w:rsidP="00AB3BB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estrutura de carreira.</w:t>
      </w:r>
    </w:p>
    <w:p w:rsidR="00AB3BBB" w:rsidRDefault="00AB3BBB" w:rsidP="00AB3BBB">
      <w:pPr>
        <w:pStyle w:val="Recuodecorpodetexto2"/>
        <w:widowControl w:val="0"/>
        <w:ind w:left="1620" w:firstLine="0"/>
        <w:rPr>
          <w:sz w:val="24"/>
        </w:rPr>
      </w:pPr>
    </w:p>
    <w:p w:rsidR="00AB3BBB" w:rsidRDefault="00AB3BBB" w:rsidP="00AB3BB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760780"/>
      <w:r>
        <w:t>Requisitos atendidos</w:t>
      </w:r>
      <w:bookmarkEnd w:id="4"/>
    </w:p>
    <w:p w:rsidR="00AB3BBB" w:rsidRDefault="00AB3BBB" w:rsidP="00AB3BBB"/>
    <w:p w:rsidR="00AB3BBB" w:rsidRDefault="00AB3BBB" w:rsidP="00AB3BBB">
      <w:pPr>
        <w:pStyle w:val="Recuodecorpodetexto"/>
        <w:ind w:left="1260"/>
      </w:pPr>
      <w:r>
        <w:t>R45 – Permitir a manutenção das estruturas de carreiras.</w:t>
      </w:r>
    </w:p>
    <w:p w:rsidR="00AB3BBB" w:rsidRDefault="00AB3BBB" w:rsidP="00AB3BBB"/>
    <w:p w:rsidR="00AB3BBB" w:rsidRDefault="00AB3BBB" w:rsidP="00AB3BB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0781"/>
      <w:r>
        <w:t>Conceito</w:t>
      </w:r>
      <w:bookmarkEnd w:id="5"/>
      <w:r>
        <w:tab/>
      </w:r>
    </w:p>
    <w:p w:rsidR="00AB3BBB" w:rsidRDefault="00AB3BBB" w:rsidP="00AB3BBB"/>
    <w:p w:rsidR="00AB3BBB" w:rsidRDefault="00AB3BBB" w:rsidP="00AB3BB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760782"/>
      <w:r>
        <w:t>Conceitos principais</w:t>
      </w:r>
      <w:bookmarkEnd w:id="6"/>
    </w:p>
    <w:p w:rsidR="00AB3BBB" w:rsidRDefault="00AB3BBB" w:rsidP="00AB3BB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B3BBB" w:rsidTr="00270E3A">
        <w:trPr>
          <w:trHeight w:val="600"/>
        </w:trPr>
        <w:tc>
          <w:tcPr>
            <w:tcW w:w="1600" w:type="dxa"/>
          </w:tcPr>
          <w:p w:rsidR="00AB3BBB" w:rsidRDefault="00AB3BBB" w:rsidP="00AB3BB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de Carreira</w:t>
            </w:r>
          </w:p>
        </w:tc>
        <w:tc>
          <w:tcPr>
            <w:tcW w:w="4606" w:type="dxa"/>
          </w:tcPr>
          <w:p w:rsidR="00AB3BBB" w:rsidRDefault="00AB3BBB" w:rsidP="00270E3A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níveis hierárquicos de cada carreira do Estado.</w:t>
            </w:r>
          </w:p>
        </w:tc>
      </w:tr>
    </w:tbl>
    <w:p w:rsidR="00AB3BBB" w:rsidRDefault="00AB3BBB" w:rsidP="00AB3BBB">
      <w:pPr>
        <w:pStyle w:val="Cabealho"/>
        <w:rPr>
          <w:rFonts w:cs="Arial"/>
        </w:rPr>
      </w:pPr>
    </w:p>
    <w:p w:rsidR="00AB3BBB" w:rsidRDefault="00AB3BBB" w:rsidP="00AB3BBB">
      <w:pPr>
        <w:rPr>
          <w:rFonts w:cs="Arial"/>
        </w:rPr>
      </w:pPr>
    </w:p>
    <w:p w:rsidR="00AB3BBB" w:rsidRDefault="00AB3BBB" w:rsidP="00AB3BB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760783"/>
      <w:r>
        <w:t>Conceitos associados</w:t>
      </w:r>
      <w:bookmarkEnd w:id="7"/>
    </w:p>
    <w:p w:rsidR="00AB3BBB" w:rsidRDefault="00AB3BBB" w:rsidP="00AB3BB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B3BBB" w:rsidTr="00270E3A">
        <w:trPr>
          <w:trHeight w:val="600"/>
        </w:trPr>
        <w:tc>
          <w:tcPr>
            <w:tcW w:w="1600" w:type="dxa"/>
          </w:tcPr>
          <w:p w:rsidR="00AB3BBB" w:rsidRDefault="00AB3BBB" w:rsidP="00AB3BB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Itens de Carreira</w:t>
            </w:r>
          </w:p>
        </w:tc>
        <w:tc>
          <w:tcPr>
            <w:tcW w:w="4606" w:type="dxa"/>
          </w:tcPr>
          <w:p w:rsidR="00AB3BBB" w:rsidRDefault="00AB3BBB" w:rsidP="00270E3A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Divisão realizada dentro da carreira com a finalidade de organizar uma carreira.</w:t>
            </w:r>
          </w:p>
        </w:tc>
      </w:tr>
    </w:tbl>
    <w:p w:rsidR="00AB3BBB" w:rsidRDefault="00AB3BBB" w:rsidP="00AB3BB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B3BBB" w:rsidTr="00270E3A">
        <w:trPr>
          <w:trHeight w:val="600"/>
        </w:trPr>
        <w:tc>
          <w:tcPr>
            <w:tcW w:w="1600" w:type="dxa"/>
          </w:tcPr>
          <w:p w:rsidR="00AB3BBB" w:rsidRDefault="00AB3BBB" w:rsidP="00AB3BB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4606" w:type="dxa"/>
          </w:tcPr>
          <w:p w:rsidR="00AB3BBB" w:rsidRDefault="00AB3BBB" w:rsidP="00270E3A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AB3BBB" w:rsidRDefault="00AB3BBB" w:rsidP="00AB3BBB">
      <w:pPr>
        <w:rPr>
          <w:rFonts w:eastAsia="Arial Unicode MS"/>
        </w:rPr>
      </w:pPr>
    </w:p>
    <w:p w:rsidR="00AB3BBB" w:rsidRDefault="00AB3BBB" w:rsidP="00AB3BB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0784"/>
      <w:r>
        <w:lastRenderedPageBreak/>
        <w:t>Diagrama</w:t>
      </w:r>
      <w:bookmarkEnd w:id="8"/>
    </w:p>
    <w:p w:rsidR="00AB3BBB" w:rsidRDefault="00AB3BBB" w:rsidP="00AB3BBB"/>
    <w:p w:rsidR="00AB3BBB" w:rsidRDefault="00AB3BBB" w:rsidP="00AB3BBB"/>
    <w:p w:rsidR="00AB3BBB" w:rsidRDefault="00AB3BBB" w:rsidP="00AB3BBB"/>
    <w:p w:rsidR="00AB3BBB" w:rsidRDefault="00AB3BBB" w:rsidP="00AB3BBB"/>
    <w:p w:rsidR="00AB3BBB" w:rsidRDefault="00270E3A" w:rsidP="00AB3BBB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438775" cy="4419600"/>
                <wp:effectExtent l="0" t="0" r="0" b="0"/>
                <wp:docPr id="141" name="Tela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49985" y="19685"/>
                            <a:ext cx="169926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49985" y="130175"/>
                            <a:ext cx="4269105" cy="24898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59635" y="259715"/>
                            <a:ext cx="19583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29715" y="589915"/>
                            <a:ext cx="1779270" cy="4997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79600" y="669925"/>
                            <a:ext cx="10579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59305" y="829945"/>
                            <a:ext cx="7086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228975" y="869950"/>
                            <a:ext cx="1430020" cy="7899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689350" y="989965"/>
                            <a:ext cx="4400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519170" y="1149985"/>
                            <a:ext cx="7905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79190" y="1310005"/>
                            <a:ext cx="5162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0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410210" y="80010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16"/>
                        <wps:cNvCnPr/>
                        <wps:spPr bwMode="auto">
                          <a:xfrm>
                            <a:off x="499745" y="97980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7"/>
                        <wps:cNvCnPr/>
                        <wps:spPr bwMode="auto">
                          <a:xfrm>
                            <a:off x="400050" y="1049655"/>
                            <a:ext cx="2095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8"/>
                        <wps:cNvCnPr/>
                        <wps:spPr bwMode="auto">
                          <a:xfrm flipH="1">
                            <a:off x="379730" y="116014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9"/>
                        <wps:cNvCnPr/>
                        <wps:spPr bwMode="auto">
                          <a:xfrm>
                            <a:off x="499745" y="116014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9690" y="1339850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Line 21"/>
                        <wps:cNvCnPr/>
                        <wps:spPr bwMode="auto">
                          <a:xfrm flipV="1">
                            <a:off x="649605" y="1029970"/>
                            <a:ext cx="500380" cy="1968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89175" y="2949575"/>
                            <a:ext cx="101981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289175" y="3059430"/>
                            <a:ext cx="2559685" cy="13404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09520" y="3189605"/>
                            <a:ext cx="18256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0" name="Line 25"/>
                        <wps:cNvCnPr/>
                        <wps:spPr bwMode="auto">
                          <a:xfrm>
                            <a:off x="2309495" y="296989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26"/>
                        <wps:cNvCnPr/>
                        <wps:spPr bwMode="auto">
                          <a:xfrm>
                            <a:off x="2309495" y="296989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7"/>
                        <wps:cNvCnPr/>
                        <wps:spPr bwMode="auto">
                          <a:xfrm flipH="1">
                            <a:off x="2319655" y="297942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8"/>
                        <wps:cNvCnPr/>
                        <wps:spPr bwMode="auto">
                          <a:xfrm flipV="1">
                            <a:off x="2319655" y="297942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9"/>
                        <wps:cNvCnPr/>
                        <wps:spPr bwMode="auto">
                          <a:xfrm>
                            <a:off x="2309495" y="296989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30"/>
                        <wps:cNvCnPr/>
                        <wps:spPr bwMode="auto">
                          <a:xfrm>
                            <a:off x="2309495" y="2999740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31"/>
                        <wps:cNvCnPr/>
                        <wps:spPr bwMode="auto">
                          <a:xfrm>
                            <a:off x="2319655" y="296989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32"/>
                        <wps:cNvCnPr/>
                        <wps:spPr bwMode="auto">
                          <a:xfrm>
                            <a:off x="2309495" y="297942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33"/>
                        <wps:cNvCnPr/>
                        <wps:spPr bwMode="auto">
                          <a:xfrm>
                            <a:off x="2309495" y="297942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34"/>
                        <wps:cNvCnPr/>
                        <wps:spPr bwMode="auto">
                          <a:xfrm>
                            <a:off x="2319655" y="296989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35"/>
                        <wps:cNvCnPr/>
                        <wps:spPr bwMode="auto">
                          <a:xfrm>
                            <a:off x="2319655" y="296989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36"/>
                        <wps:cNvCnPr/>
                        <wps:spPr bwMode="auto">
                          <a:xfrm>
                            <a:off x="2309495" y="296989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37"/>
                        <wps:cNvCnPr/>
                        <wps:spPr bwMode="auto">
                          <a:xfrm>
                            <a:off x="2309495" y="297942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38"/>
                        <wps:cNvCnPr/>
                        <wps:spPr bwMode="auto">
                          <a:xfrm>
                            <a:off x="2309495" y="296989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39"/>
                        <wps:cNvCnPr/>
                        <wps:spPr bwMode="auto">
                          <a:xfrm flipH="1">
                            <a:off x="2309495" y="296989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40"/>
                        <wps:cNvCnPr/>
                        <wps:spPr bwMode="auto">
                          <a:xfrm>
                            <a:off x="2319655" y="2979420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41"/>
                        <wps:cNvCnPr/>
                        <wps:spPr bwMode="auto">
                          <a:xfrm flipH="1" flipV="1">
                            <a:off x="2319655" y="2979420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42"/>
                        <wps:cNvCnPr/>
                        <wps:spPr bwMode="auto">
                          <a:xfrm flipH="1" flipV="1">
                            <a:off x="2319655" y="2969895"/>
                            <a:ext cx="49530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43"/>
                        <wps:cNvCnPr/>
                        <wps:spPr bwMode="auto">
                          <a:xfrm flipH="1" flipV="1">
                            <a:off x="2319655" y="2979420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44"/>
                        <wps:cNvCnPr/>
                        <wps:spPr bwMode="auto">
                          <a:xfrm flipH="1" flipV="1">
                            <a:off x="2319655" y="2979420"/>
                            <a:ext cx="4953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45"/>
                        <wps:cNvCnPr/>
                        <wps:spPr bwMode="auto">
                          <a:xfrm flipH="1" flipV="1">
                            <a:off x="2309495" y="2979420"/>
                            <a:ext cx="59690" cy="60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46"/>
                        <wps:cNvCnPr/>
                        <wps:spPr bwMode="auto">
                          <a:xfrm flipH="1" flipV="1">
                            <a:off x="2329180" y="2979420"/>
                            <a:ext cx="5016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47"/>
                        <wps:cNvCnPr/>
                        <wps:spPr bwMode="auto">
                          <a:xfrm>
                            <a:off x="2309495" y="296989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48"/>
                        <wps:cNvCnPr/>
                        <wps:spPr bwMode="auto">
                          <a:xfrm>
                            <a:off x="2309495" y="2969895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2569210" y="3609975"/>
                            <a:ext cx="2049780" cy="4495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929255" y="3679825"/>
                            <a:ext cx="1286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3059430" y="3839845"/>
                            <a:ext cx="10566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Item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" name="Line 52"/>
                        <wps:cNvCnPr/>
                        <wps:spPr bwMode="auto">
                          <a:xfrm>
                            <a:off x="2589530" y="362966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53"/>
                        <wps:cNvCnPr/>
                        <wps:spPr bwMode="auto">
                          <a:xfrm>
                            <a:off x="2589530" y="36296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54"/>
                        <wps:cNvCnPr/>
                        <wps:spPr bwMode="auto">
                          <a:xfrm flipH="1">
                            <a:off x="2599690" y="363982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55"/>
                        <wps:cNvCnPr/>
                        <wps:spPr bwMode="auto">
                          <a:xfrm flipV="1">
                            <a:off x="2599690" y="3639820"/>
                            <a:ext cx="0" cy="298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56"/>
                        <wps:cNvCnPr/>
                        <wps:spPr bwMode="auto">
                          <a:xfrm>
                            <a:off x="2589530" y="362966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57"/>
                        <wps:cNvCnPr/>
                        <wps:spPr bwMode="auto">
                          <a:xfrm>
                            <a:off x="2589530" y="365950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58"/>
                        <wps:cNvCnPr/>
                        <wps:spPr bwMode="auto">
                          <a:xfrm>
                            <a:off x="2599690" y="362966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59"/>
                        <wps:cNvCnPr/>
                        <wps:spPr bwMode="auto">
                          <a:xfrm>
                            <a:off x="2589530" y="363982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60"/>
                        <wps:cNvCnPr/>
                        <wps:spPr bwMode="auto">
                          <a:xfrm>
                            <a:off x="2589530" y="363982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61"/>
                        <wps:cNvCnPr/>
                        <wps:spPr bwMode="auto">
                          <a:xfrm>
                            <a:off x="2599690" y="362966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62"/>
                        <wps:cNvCnPr/>
                        <wps:spPr bwMode="auto">
                          <a:xfrm>
                            <a:off x="2599690" y="362966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63"/>
                        <wps:cNvCnPr/>
                        <wps:spPr bwMode="auto">
                          <a:xfrm>
                            <a:off x="2589530" y="362966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64"/>
                        <wps:cNvCnPr/>
                        <wps:spPr bwMode="auto">
                          <a:xfrm>
                            <a:off x="2589530" y="363982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65"/>
                        <wps:cNvCnPr/>
                        <wps:spPr bwMode="auto">
                          <a:xfrm>
                            <a:off x="2589530" y="362966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66"/>
                        <wps:cNvCnPr/>
                        <wps:spPr bwMode="auto">
                          <a:xfrm flipH="1">
                            <a:off x="2589530" y="362966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67"/>
                        <wps:cNvCnPr/>
                        <wps:spPr bwMode="auto">
                          <a:xfrm>
                            <a:off x="2599690" y="363982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68"/>
                        <wps:cNvCnPr/>
                        <wps:spPr bwMode="auto">
                          <a:xfrm flipH="1" flipV="1">
                            <a:off x="2599690" y="363982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69"/>
                        <wps:cNvCnPr/>
                        <wps:spPr bwMode="auto">
                          <a:xfrm flipH="1" flipV="1">
                            <a:off x="2599690" y="3629660"/>
                            <a:ext cx="49530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70"/>
                        <wps:cNvCnPr/>
                        <wps:spPr bwMode="auto">
                          <a:xfrm flipH="1" flipV="1">
                            <a:off x="2599690" y="363982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71"/>
                        <wps:cNvCnPr/>
                        <wps:spPr bwMode="auto">
                          <a:xfrm flipH="1" flipV="1">
                            <a:off x="2599690" y="363982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72"/>
                        <wps:cNvCnPr/>
                        <wps:spPr bwMode="auto">
                          <a:xfrm flipH="1" flipV="1">
                            <a:off x="2589530" y="3639820"/>
                            <a:ext cx="59690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73"/>
                        <wps:cNvCnPr/>
                        <wps:spPr bwMode="auto">
                          <a:xfrm flipH="1" flipV="1">
                            <a:off x="2609215" y="3639820"/>
                            <a:ext cx="5016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74"/>
                        <wps:cNvCnPr/>
                        <wps:spPr bwMode="auto">
                          <a:xfrm>
                            <a:off x="2589530" y="3629660"/>
                            <a:ext cx="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75"/>
                        <wps:cNvCnPr/>
                        <wps:spPr bwMode="auto">
                          <a:xfrm>
                            <a:off x="2589530" y="3629660"/>
                            <a:ext cx="501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Freeform 76"/>
                        <wps:cNvSpPr>
                          <a:spLocks/>
                        </wps:cNvSpPr>
                        <wps:spPr bwMode="auto">
                          <a:xfrm>
                            <a:off x="1789430" y="2620010"/>
                            <a:ext cx="779780" cy="1209675"/>
                          </a:xfrm>
                          <a:custGeom>
                            <a:avLst/>
                            <a:gdLst>
                              <a:gd name="T0" fmla="*/ 0 w 1228"/>
                              <a:gd name="T1" fmla="*/ 0 h 1905"/>
                              <a:gd name="T2" fmla="*/ 0 w 1228"/>
                              <a:gd name="T3" fmla="*/ 1905 h 1905"/>
                              <a:gd name="T4" fmla="*/ 1228 w 1228"/>
                              <a:gd name="T5" fmla="*/ 1905 h 1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28" h="1905">
                                <a:moveTo>
                                  <a:pt x="0" y="0"/>
                                </a:moveTo>
                                <a:lnTo>
                                  <a:pt x="0" y="1905"/>
                                </a:lnTo>
                                <a:lnTo>
                                  <a:pt x="1228" y="1905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Line 77"/>
                        <wps:cNvCnPr/>
                        <wps:spPr bwMode="auto">
                          <a:xfrm flipH="1" flipV="1">
                            <a:off x="2489200" y="3789680"/>
                            <a:ext cx="80010" cy="400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78"/>
                        <wps:cNvCnPr/>
                        <wps:spPr bwMode="auto">
                          <a:xfrm flipH="1">
                            <a:off x="2489200" y="3829685"/>
                            <a:ext cx="80010" cy="400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219835" y="3129915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5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1439545" y="1339850"/>
                            <a:ext cx="1649730" cy="5397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1709420" y="1419860"/>
                            <a:ext cx="1069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7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899285" y="1579880"/>
                            <a:ext cx="7086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3329305" y="1819910"/>
                            <a:ext cx="1819275" cy="5397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3709035" y="1899920"/>
                            <a:ext cx="995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0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3879215" y="2059940"/>
                            <a:ext cx="7086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41" o:spid="_x0000_s1026" editas="canvas" style="width:428.25pt;height:348pt;mso-position-horizontal-relative:char;mso-position-vertical-relative:line" coordsize="54387,44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387;height:44196;visibility:visible;mso-wrap-style:square">
                  <v:fill o:detectmouseclick="t"/>
                  <v:path o:connecttype="none"/>
                </v:shape>
                <v:rect id="Rectangle 5" o:spid="_x0000_s1028" style="position:absolute;left:11499;top:196;width:16993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1499;top:1301;width:42691;height:24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6miMIA&#10;AADbAAAADwAAAGRycy9kb3ducmV2LnhtbESPzWrDMBCE74W+g9hAL6WR04NT3CghDQR6CSVuH2Br&#10;bfyrlZHkn759VAjkOMzMN8xmN5tOjOR8bVnBapmAIC6srrlU8PN9fHkD4QOyxs4yKfgjD7vt48MG&#10;M20nPtOYh1JECPsMFVQh9JmUvqjIoF/anjh6F+sMhihdKbXDKcJNJ1+TJJUGa44LFfZ0qKho88Eo&#10;2LfSP7cF+eY0rL+a1LoGP36VelrM+3cQgeZwD9/an1pBuoL/L/EHyO0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qaIwgAAANsAAAAPAAAAAAAAAAAAAAAAAJgCAABkcnMvZG93&#10;bnJldi54bWxQSwUGAAAAAAQABAD1AAAAhwMAAAAA&#10;" fillcolor="#ffc" strokecolor="#903" strokeweight="0"/>
                <v:rect id="Rectangle 7" o:spid="_x0000_s1030" style="position:absolute;left:21596;top:2597;width:1958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5297;top:5899;width:17792;height:4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8oJM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1g8g6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8oJMMAAADbAAAADwAAAAAAAAAAAAAAAACYAgAAZHJzL2Rv&#10;d25yZXYueG1sUEsFBgAAAAAEAAQA9QAAAIgDAAAAAA==&#10;" fillcolor="#ffc" strokecolor="#903" strokeweight="0"/>
                <v:rect id="Rectangle 9" o:spid="_x0000_s1032" style="position:absolute;left:18796;top:6699;width:1057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tj/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wtj/MAAAADbAAAADwAAAAAAAAAAAAAAAACYAgAAZHJzL2Rvd25y&#10;ZXYueG1sUEsFBgAAAAAEAAQA9QAAAIU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0593;top:8299;width:708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GZ8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EfGZ8AAAADbAAAADwAAAAAAAAAAAAAAAACYAgAAZHJzL2Rvd25y&#10;ZXYueG1sUEsFBgAAAAAEAAQA9QAAAIU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2289;top:8699;width:14300;height:7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iLvMMA&#10;AADbAAAADwAAAGRycy9kb3ducmV2LnhtbESPQWsCMRSE74X+h/AKvdWsIktZN4oIBaGHVuvB43Pz&#10;dje4eUk3UeO/bwqFHoeZ+YapV8kO4kpjMI4VTCcFCOLGacOdgsPX28sriBCRNQ6OScGdAqyWjw81&#10;VtrdeEfXfexEhnCoUEEfo6+kDE1PFsPEeeLstW60GLMcO6lHvGW4HeSsKEpp0XBe6NHTpqfmvL9Y&#10;Bd5/zucpfZgwS+23eefT7n48KfX8lNYLEJFS/A//tbdaQVnC75f8A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iLvMMAAADbAAAADwAAAAAAAAAAAAAAAACYAgAAZHJzL2Rv&#10;d25yZXYueG1sUEsFBgAAAAAEAAQA9QAAAIgDAAAAAA==&#10;" fillcolor="#ffc" strokecolor="#903" strokeweight="0"/>
                <v:rect id="Rectangle 12" o:spid="_x0000_s1035" style="position:absolute;left:36893;top:9899;width:440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n9i8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n9i8AAAADbAAAADwAAAAAAAAAAAAAAAACYAgAAZHJzL2Rvd25y&#10;ZXYueG1sUEsFBgAAAAAEAAQA9QAAAIU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35191;top:11499;width:790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Zp+b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o1N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kZp+b0AAADbAAAADwAAAAAAAAAAAAAAAACYAgAAZHJzL2Rvd25yZXYu&#10;eG1sUEsFBgAAAAAEAAQA9QAAAII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4" o:spid="_x0000_s1037" style="position:absolute;left:36791;top:13100;width:516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rMYs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QrMYsAAAADbAAAADwAAAAAAAAAAAAAAAACYAgAAZHJzL2Rvd25y&#10;ZXYueG1sUEsFBgAAAAAEAAQA9QAAAIU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oval id="Oval 15" o:spid="_x0000_s1038" style="position:absolute;left:4102;top:8001;width:1797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QgjsAA&#10;AADbAAAADwAAAGRycy9kb3ducmV2LnhtbERPy2oCMRTdC/5DuII7zVTEytQoRRCELqyPhcvr5DoT&#10;OrmJk1Tj3zcLocvDeS9WybbiTl0wjhW8jQsQxJXThmsFp+NmNAcRIrLG1jEpeFKA1bLfW2Cp3YP3&#10;dD/EWuQQDiUqaGL0pZShashiGDtPnLmr6yzGDLta6g4fOdy2clIUM2nRcG5o0NO6oern8GsVeP89&#10;naa0M2GSrjfzxZf983xRajhInx8gIqX4L365t1rBe16f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QgjsAAAADbAAAADwAAAAAAAAAAAAAAAACYAgAAZHJzL2Rvd25y&#10;ZXYueG1sUEsFBgAAAAAEAAQA9QAAAIUDAAAAAA==&#10;" fillcolor="#ffc" strokecolor="#903" strokeweight="0"/>
                <v:line id="Line 16" o:spid="_x0000_s1039" style="position:absolute;visibility:visible;mso-wrap-style:square" from="4997,9798" to="4997,1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IsccMAAADbAAAADwAAAGRycy9kb3ducmV2LnhtbESPQWsCMRSE74L/ITyhN83qoS2rUUpR&#10;LEihXT14fCavm6XJy7pJdf33TaHgcZiZb5jFqvdOXKiLTWAF00kBglgH03Ct4LDfjJ9BxIRs0AUm&#10;BTeKsFoOBwssTbjyJ12qVIsM4ViiAptSW0oZtSWPcRJa4ux9hc5jyrKrpenwmuHeyVlRPEqPDecF&#10;iy29WtLf1Y9X4NKHPOpTEfbrbdvr9dnu3p1V6mHUv8xBJOrTPfzffjMKnqbw9yX/ALn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CLHHDAAAA2wAAAA8AAAAAAAAAAAAA&#10;AAAAoQIAAGRycy9kb3ducmV2LnhtbFBLBQYAAAAABAAEAPkAAACRAwAAAAA=&#10;" strokecolor="#903" strokeweight="0"/>
                <v:line id="Line 17" o:spid="_x0000_s1040" style="position:absolute;visibility:visible;mso-wrap-style:square" from="4000,10496" to="6096,10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CyBs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vC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QsgbDAAAA2wAAAA8AAAAAAAAAAAAA&#10;AAAAoQIAAGRycy9kb3ducmV2LnhtbFBLBQYAAAAABAAEAPkAAACRAwAAAAA=&#10;" strokecolor="#903" strokeweight="0"/>
                <v:line id="Line 18" o:spid="_x0000_s1041" style="position:absolute;flip:x;visibility:visible;mso-wrap-style:square" from="3797,11601" to="4997,13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lqqMMAAADbAAAADwAAAGRycy9kb3ducmV2LnhtbESPS2vDMBCE74X8B7GB3ho5KTStEyUE&#10;Q8E5Oo9Dbou1fhBrZSw1lv99VCj0OMzMN8x2H0wnHjS41rKC5SIBQVxa3XKt4HL+fvsE4Tyyxs4y&#10;KZjIwX43e9liqu3IBT1OvhYRwi5FBY33fSqlKxsy6Ba2J45eZQeDPsqhlnrAMcJNJ1dJ8iENthwX&#10;Guwpa6i8n36MgmNW3PIQrrfrVGUrrF2ovnRQ6nUeDhsQnoL/D/+1c61g/Q6/X+IPkL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ZaqjDAAAA2wAAAA8AAAAAAAAAAAAA&#10;AAAAoQIAAGRycy9kb3ducmV2LnhtbFBLBQYAAAAABAAEAPkAAACRAwAAAAA=&#10;" strokecolor="#903" strokeweight="0"/>
                <v:line id="Line 19" o:spid="_x0000_s1042" style="position:absolute;visibility:visible;mso-wrap-style:square" from="4997,11601" to="6197,13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WP6cQAAADbAAAADwAAAGRycy9kb3ducmV2LnhtbESPT2sCMRTE70K/Q3iF3jTbUmpZjVKK&#10;olAK/unB4zN5bpYmL9tN1PXbm4LgcZiZ3zDjaeedOFEb68AKngcFCGIdTM2Vgp/tvP8OIiZkgy4w&#10;KbhQhOnkoTfG0oQzr+m0SZXIEI4lKrApNaWUUVvyGAehIc7eIbQeU5ZtJU2L5wz3Tr4UxZv0WHNe&#10;sNjQpyX9uzl6BS6t5E7vi7CdLZpOz/7s17ezSj09dh8jEIm6dA/f2kujYPgK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9Y/pxAAAANsAAAAPAAAAAAAAAAAA&#10;AAAAAKECAABkcnMvZG93bnJldi54bWxQSwUGAAAAAAQABAD5AAAAkgMAAAAA&#10;" strokecolor="#903" strokeweight="0"/>
                <v:rect id="Rectangle 20" o:spid="_x0000_s1043" style="position:absolute;left:596;top:13398;width:67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5Qu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eULrBAAAA2wAAAA8AAAAAAAAAAAAAAAAAmAIAAGRycy9kb3du&#10;cmV2LnhtbFBLBQYAAAAABAAEAPUAAACGAwAAAAA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1" o:spid="_x0000_s1044" style="position:absolute;flip:y;visibility:visible;mso-wrap-style:square" from="6496,10299" to="11499,10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110sYAAADbAAAADwAAAGRycy9kb3ducmV2LnhtbESPQWvCQBSE7wX/w/KEXopuWmjU6Cq2&#10;ELCHFKqC12f2mQSzb0N2NbG/3hUKPQ4z8w2zWPWmFldqXWVZwes4AkGcW11xoWC/S0dTEM4ja6wt&#10;k4IbOVgtB08LTLTt+IeuW1+IAGGXoILS+yaR0uUlGXRj2xAH72Rbgz7ItpC6xS7ATS3foiiWBisO&#10;CyU29FlSft5ejIKX6e97fzxcPppbajcy+8qO5num1POwX89BeOr9f/ivvdEKJjE8voQf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9ddLGAAAA2wAAAA8AAAAAAAAA&#10;AAAAAAAAoQIAAGRycy9kb3ducmV2LnhtbFBLBQYAAAAABAAEAPkAAACUAwAAAAA=&#10;" strokecolor="#903" strokeweight="44e-5mm"/>
                <v:rect id="Rectangle 22" o:spid="_x0000_s1045" style="position:absolute;left:22891;top:29495;width:10198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INusIA&#10;AADbAAAADwAAAGRycy9kb3ducmV2LnhtbESP3WoCMRSE7wt9h3CE3hQ32164Zd0otlDojRRtH+A0&#10;Oe5vTpYk6vr2jSB4OczMN0y1nuwgTuRD61jBS5aDINbOtFwr+P35nL+BCBHZ4OCYFFwowHr1+FBh&#10;adyZd3Tax1okCIcSFTQxjqWUQTdkMWRuJE7ewXmLMUlfS+PxnOB2kK95vpAWW04LDY700ZDu90er&#10;YNPL8NxrCt32WHx3C+c7fP9T6mk2bZYgIk3xHr61v4yCooDrl/Q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g26wgAAANsAAAAPAAAAAAAAAAAAAAAAAJgCAABkcnMvZG93&#10;bnJldi54bWxQSwUGAAAAAAQABAD1AAAAhwMAAAAA&#10;" fillcolor="#ffc" strokecolor="#903" strokeweight="0"/>
                <v:rect id="Rectangle 23" o:spid="_x0000_s1046" style="position:absolute;left:22891;top:30594;width:25597;height:13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2ZyL8A&#10;AADbAAAADwAAAGRycy9kb3ducmV2LnhtbERPy2oCMRTdC/5DuIIbqZm6mJHRKNNCwU0pVT/gdnKd&#10;Z26GJKPj3zeLQpeH894fJ9OLOznfWFbwuk5AEJdWN1wpuF4+XrYgfEDW2FsmBU/ycDzMZ3vMtX3w&#10;N93PoRIxhH2OCuoQhlxKX9Zk0K/tQBy5m3UGQ4SuktrhI4abXm6SJJUGG44NNQ70XlPZnUejoOik&#10;X3Ul+fZzzL7a1LoW336UWi6mYgci0BT+xX/uk1aQxbHxS/wB8vA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rZnIvwAAANsAAAAPAAAAAAAAAAAAAAAAAJgCAABkcnMvZG93bnJl&#10;di54bWxQSwUGAAAAAAQABAD1AAAAhAMAAAAA&#10;" fillcolor="#ffc" strokecolor="#903" strokeweight="0"/>
                <v:rect id="Rectangle 24" o:spid="_x0000_s1047" style="position:absolute;left:25095;top:31896;width:1825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av8EA&#10;AADbAAAADwAAAGRycy9kb3ducmV2LnhtbESPzYoCMRCE7wu+Q2jB25rRg6ujUUQQVPbi6AM0k54f&#10;TDpDknVm394IC3ssquorarMbrBFP8qF1rGA2zUAQl063XCu4346fSxAhIms0jknBLwXYbUcfG8y1&#10;6/lKzyLWIkE45KigibHLpQxlQxbD1HXEyauctxiT9LXUHvsEt0bOs2whLbacFhrs6NBQ+Sh+rAJ5&#10;K479sjA+c5d59W3Op2tFTqnJeNivQUQa4n/4r33SCr5W8P6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TWr/BAAAA2wAAAA8AAAAAAAAAAAAAAAAAmAIAAGRycy9kb3du&#10;cmV2LnhtbFBLBQYAAAAABAAEAPUAAACGAwAAAAA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5" o:spid="_x0000_s1048" style="position:absolute;visibility:visible;mso-wrap-style:square" from="23094,29698" to="23094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<v:line id="Line 26" o:spid="_x0000_s1049" style="position:absolute;visibility:visible;mso-wrap-style:square" from="23094,29698" to="23495,29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27" o:spid="_x0000_s1050" style="position:absolute;flip:x;visibility:visible;mso-wrap-style:square" from="23196,29794" to="23495,29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<v:line id="Line 28" o:spid="_x0000_s1051" style="position:absolute;flip:y;visibility:visible;mso-wrap-style:square" from="23196,29794" to="23196,30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9ZUcUAAADbAAAADwAAAGRycy9kb3ducmV2LnhtbESPQWsCMRSE74L/IbxCb5qthS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9ZUcUAAADbAAAADwAAAAAAAAAA&#10;AAAAAAChAgAAZHJzL2Rvd25yZXYueG1sUEsFBgAAAAAEAAQA+QAAAJMDAAAAAA==&#10;" strokeweight="0"/>
                <v:line id="Line 29" o:spid="_x0000_s1052" style="position:absolute;visibility:visible;mso-wrap-style:square" from="23094,29698" to="23596,29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30" o:spid="_x0000_s1053" style="position:absolute;visibility:visible;mso-wrap-style:square" from="23094,29997" to="23094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31" o:spid="_x0000_s1054" style="position:absolute;visibility:visible;mso-wrap-style:square" from="23196,29698" to="23196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32" o:spid="_x0000_s1055" style="position:absolute;visibility:visible;mso-wrap-style:square" from="23094,29794" to="23596,29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33" o:spid="_x0000_s1056" style="position:absolute;visibility:visible;mso-wrap-style:square" from="23094,29794" to="23596,29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34" o:spid="_x0000_s1057" style="position:absolute;visibility:visible;mso-wrap-style:square" from="23196,29698" to="23196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35" o:spid="_x0000_s1058" style="position:absolute;visibility:visible;mso-wrap-style:square" from="23196,29698" to="23196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36" o:spid="_x0000_s1059" style="position:absolute;visibility:visible;mso-wrap-style:square" from="23094,29698" to="23596,29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37" o:spid="_x0000_s1060" style="position:absolute;visibility:visible;mso-wrap-style:square" from="23094,29794" to="23596,29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38" o:spid="_x0000_s1061" style="position:absolute;visibility:visible;mso-wrap-style:square" from="23094,29698" to="23094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39" o:spid="_x0000_s1062" style="position:absolute;flip:x;visibility:visible;mso-wrap-style:square" from="23094,29698" to="23596,29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X+M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/V/jGAAAA2wAAAA8AAAAAAAAA&#10;AAAAAAAAoQIAAGRycy9kb3ducmV2LnhtbFBLBQYAAAAABAAEAPkAAACUAwAAAAA=&#10;" strokeweight="0"/>
                <v:line id="Line 40" o:spid="_x0000_s1063" style="position:absolute;visibility:visible;mso-wrap-style:square" from="23196,29794" to="23691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W9RMIAAADbAAAADwAAAGRycy9kb3ducmV2LnhtbESPQWvCQBSE7wX/w/IK3uqmYoKNriKW&#10;YE8FtXh+ZJ/ZYPZtyG6T+O/dQsHjMDPfMOvtaBvRU+drxwreZwkI4tLpmisFP+fibQnCB2SNjWNS&#10;cCcP283kZY25dgMfqT+FSkQI+xwVmBDaXEpfGrLoZ64ljt7VdRZDlF0ldYdDhNtGzpMkkxZrjgsG&#10;W9obKm+nX6ug4mtWjJ+LYY+L1oQdXr7Tw0Wp6eu4W4EINIZn+L/9pRV8pPD3Jf4AuX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W9RMIAAADbAAAADwAAAAAAAAAAAAAA&#10;AAChAgAAZHJzL2Rvd25yZXYueG1sUEsFBgAAAAAEAAQA+QAAAJADAAAAAA==&#10;" strokeweight="86e-5mm"/>
                <v:line id="Line 41" o:spid="_x0000_s1064" style="position:absolute;flip:x y;visibility:visible;mso-wrap-style:square" from="23196,29794" to="23691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<v:line id="Line 42" o:spid="_x0000_s1065" style="position:absolute;flip:x y;visibility:visible;mso-wrap-style:square" from="23196,29698" to="23691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43" o:spid="_x0000_s1066" style="position:absolute;flip:x y;visibility:visible;mso-wrap-style:square" from="23196,29794" to="23691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<v:line id="Line 44" o:spid="_x0000_s1067" style="position:absolute;flip:x y;visibility:visible;mso-wrap-style:square" from="23196,29794" to="23691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<v:line id="Line 45" o:spid="_x0000_s1068" style="position:absolute;flip:x y;visibility:visible;mso-wrap-style:square" from="23094,29794" to="23691,30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<v:line id="Line 46" o:spid="_x0000_s1069" style="position:absolute;flip:x y;visibility:visible;mso-wrap-style:square" from="23291,29794" to="23793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<v:line id="Line 47" o:spid="_x0000_s1070" style="position:absolute;visibility:visible;mso-wrap-style:square" from="23094,29698" to="23094,30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48" o:spid="_x0000_s1071" style="position:absolute;visibility:visible;mso-wrap-style:square" from="23094,29698" to="23596,29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oval id="Oval 49" o:spid="_x0000_s1072" style="position:absolute;left:25692;top:36099;width:20497;height:4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oSlcIA&#10;AADcAAAADwAAAGRycy9kb3ducmV2LnhtbERPS2sCMRC+F/wPYQrearaylLI1u4hQKHjw0R56HDfj&#10;buhmEjdR4783hUJv8/E9Z9EkO4gLjcE4VvA8K0AQt04b7hR8fb4/vYIIEVnj4JgU3ChAU08eFlhp&#10;d+UdXfaxEzmEQ4UK+hh9JWVoe7IYZs4TZ+7oRosxw7GTesRrDreDnBfFi7RoODf06GnVU/uzP1sF&#10;3m/LMqWNCfN0PJk1H3a374NS08e0fAMRKcV/8Z/7Q+f5RQm/z+QLZH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OhKVwgAAANwAAAAPAAAAAAAAAAAAAAAAAJgCAABkcnMvZG93&#10;bnJldi54bWxQSwUGAAAAAAQABAD1AAAAhwMAAAAA&#10;" fillcolor="#ffc" strokecolor="#903" strokeweight="0"/>
                <v:rect id="Rectangle 50" o:spid="_x0000_s1073" style="position:absolute;left:29292;top:36798;width:1286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cdr8A&#10;AADcAAAADwAAAGRycy9kb3ducmV2LnhtbERP22oCMRB9F/oPYQp9cxOFiq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bBx2vwAAANwAAAAPAAAAAAAAAAAAAAAAAJgCAABkcnMvZG93bnJl&#10;di54bWxQSwUGAAAAAAQABAD1AAAAhAMAAAAA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1" o:spid="_x0000_s1074" style="position:absolute;left:30594;top:38398;width:1056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6CAb4A&#10;AADcAAAADwAAAGRycy9kb3ducmV2LnhtbERPzWoCMRC+F3yHMEJvNdGDyGoUEQQrvbj6AMNm9geT&#10;yZJEd/v2plDwNh/f72x2o7PiSSF2njXMZwoEceVNx42G2/X4tQIRE7JB65k0/FKE3XbyscHC+IEv&#10;9CxTI3IIxwI1tCn1hZSxaslhnPmeOHO1Dw5ThqGRJuCQw52VC6WW0mHHuaHFng4tVffy4TTIa3kc&#10;VqUNyp8X9Y/9Pl1q8lp/Tsf9GkSiMb3F/+6TyfPVEv6eyRf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i+ggG+AAAA3AAAAA8AAAAAAAAAAAAAAAAAmAIAAGRycy9kb3ducmV2&#10;LnhtbFBLBQYAAAAABAAEAPUAAACDAwAAAAA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Item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line id="Line 52" o:spid="_x0000_s1075" style="position:absolute;visibility:visible;mso-wrap-style:square" from="25895,36296" to="25895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<v:line id="Line 53" o:spid="_x0000_s1076" style="position:absolute;visibility:visible;mso-wrap-style:square" from="25895,36296" to="26295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<v:line id="Line 54" o:spid="_x0000_s1077" style="position:absolute;flip:x;visibility:visible;mso-wrap-style:square" from="25996,36398" to="26295,36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k2MQAAADcAAAADwAAAGRycy9kb3ducmV2LnhtbERPTWsCMRC9C/0PYQq9abYeWt0aRSot&#10;pWBFrQdv42bcXdxMliS66b83BcHbPN7nTGbRNOJCzteWFTwPMhDEhdU1lwp+tx/9EQgfkDU2lknB&#10;H3mYTR96E8y17XhNl00oRQphn6OCKoQ2l9IXFRn0A9sSJ+5oncGQoCuldtilcNPIYZa9SIM1p4YK&#10;W3qvqDhtzkbB+ueVD+7zHE/x0C1X+135vVvMlXp6jPM3EIFiuItv7i+d5mdj+H8mXSC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OTYxAAAANwAAAAPAAAAAAAAAAAA&#10;AAAAAKECAABkcnMvZG93bnJldi54bWxQSwUGAAAAAAQABAD5AAAAkgMAAAAA&#10;" strokeweight="0"/>
                <v:line id="Line 55" o:spid="_x0000_s1078" style="position:absolute;flip:y;visibility:visible;mso-wrap-style:square" from="25996,36398" to="25996,36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<v:line id="Line 56" o:spid="_x0000_s1079" style="position:absolute;visibility:visible;mso-wrap-style:square" from="25895,36296" to="26396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line id="Line 57" o:spid="_x0000_s1080" style="position:absolute;visibility:visible;mso-wrap-style:square" from="25895,36595" to="25895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58" o:spid="_x0000_s1081" style="position:absolute;visibility:visible;mso-wrap-style:square" from="25996,36296" to="25996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59" o:spid="_x0000_s1082" style="position:absolute;visibility:visible;mso-wrap-style:square" from="25895,36398" to="26396,36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60" o:spid="_x0000_s1083" style="position:absolute;visibility:visible;mso-wrap-style:square" from="25895,36398" to="26396,36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<v:line id="Line 61" o:spid="_x0000_s1084" style="position:absolute;visibility:visible;mso-wrap-style:square" from="25996,36296" to="25996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62" o:spid="_x0000_s1085" style="position:absolute;visibility:visible;mso-wrap-style:square" from="25996,36296" to="25996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63" o:spid="_x0000_s1086" style="position:absolute;visibility:visible;mso-wrap-style:square" from="25895,36296" to="26396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64" o:spid="_x0000_s1087" style="position:absolute;visibility:visible;mso-wrap-style:square" from="25895,36398" to="26396,36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65" o:spid="_x0000_s1088" style="position:absolute;visibility:visible;mso-wrap-style:square" from="25895,36296" to="25895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66" o:spid="_x0000_s1089" style="position:absolute;flip:x;visibility:visible;mso-wrap-style:square" from="25895,36296" to="26396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u0vs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OEA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btL7DAAAA3AAAAA8AAAAAAAAAAAAA&#10;AAAAoQIAAGRycy9kb3ducmV2LnhtbFBLBQYAAAAABAAEAPkAAACRAwAAAAA=&#10;" strokeweight="0"/>
                <v:line id="Line 67" o:spid="_x0000_s1090" style="position:absolute;visibility:visible;mso-wrap-style:square" from="25996,36398" to="26492,36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5qZMEAAADcAAAADwAAAGRycy9kb3ducmV2LnhtbERPTWuDQBC9B/oflgn0FteIlWKzSkgJ&#10;6anQpHge3IkrdWfF3UT777uFQm/zeJ+zqxc7iDtNvnesYJukIIhbp3vuFHxejptnED4gaxwck4Jv&#10;8lBXD6sdltrN/EH3c+hEDGFfogITwlhK6VtDFn3iRuLIXd1kMUQ4dVJPOMdwO8gsTQtpsefYYHCk&#10;g6H263yzCjq+FsflNZ8PmI8m7LF5fzo1Sj2ul/0LiEBL+Bf/ud90nJ9l8PtMvEBW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jmpkwQAAANwAAAAPAAAAAAAAAAAAAAAA&#10;AKECAABkcnMvZG93bnJldi54bWxQSwUGAAAAAAQABAD5AAAAjwMAAAAA&#10;" strokeweight="86e-5mm"/>
                <v:line id="Line 68" o:spid="_x0000_s1091" style="position:absolute;flip:x y;visibility:visible;mso-wrap-style:square" from="25996,36398" to="26492,36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<v:line id="Line 69" o:spid="_x0000_s1092" style="position:absolute;flip:x y;visibility:visible;mso-wrap-style:square" from="25996,36296" to="26492,36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<v:line id="Line 70" o:spid="_x0000_s1093" style="position:absolute;flip:x y;visibility:visible;mso-wrap-style:square" from="25996,36398" to="26492,36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<v:line id="Line 71" o:spid="_x0000_s1094" style="position:absolute;flip:x y;visibility:visible;mso-wrap-style:square" from="25996,36398" to="26492,36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<v:line id="Line 72" o:spid="_x0000_s1095" style="position:absolute;flip:x y;visibility:visible;mso-wrap-style:square" from="25895,36398" to="26492,369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<v:line id="Line 73" o:spid="_x0000_s1096" style="position:absolute;flip:x y;visibility:visible;mso-wrap-style:square" from="26092,36398" to="26593,36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<v:line id="Line 74" o:spid="_x0000_s1097" style="position:absolute;visibility:visible;mso-wrap-style:square" from="25895,36296" to="25895,36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75" o:spid="_x0000_s1098" style="position:absolute;visibility:visible;mso-wrap-style:square" from="25895,36296" to="26396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<v:shape id="Freeform 76" o:spid="_x0000_s1099" style="position:absolute;left:17894;top:26200;width:7798;height:12096;visibility:visible;mso-wrap-style:square;v-text-anchor:top" coordsize="1228,1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wKssIA&#10;AADcAAAADwAAAGRycy9kb3ducmV2LnhtbERP3WrCMBS+F/YO4Qx2Z1PdLNIZRQqD3Thm5wMcmrOm&#10;LDkpTazVpzeDwe7Ox/d7NrvJWTHSEDrPChZZDoK48brjVsHp622+BhEiskbrmRRcKcBu+zDbYKn9&#10;hY801rEVKYRDiQpMjH0pZWgMOQyZ74kT9+0HhzHBoZV6wEsKd1Yu87yQDjtODQZ7qgw1P/XZKfgc&#10;m2JdFwezijq3H7dldbIvlVJPj9P+FUSkKf6L/9zvOs1/XsDvM+kC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DAqywgAAANwAAAAPAAAAAAAAAAAAAAAAAJgCAABkcnMvZG93&#10;bnJldi54bWxQSwUGAAAAAAQABAD1AAAAhwMAAAAA&#10;" path="m,l,1905r1228,e" filled="f" strokecolor="#903" strokeweight="44e-5mm">
                  <v:stroke dashstyle="1 1"/>
                  <v:path arrowok="t" o:connecttype="custom" o:connectlocs="0,0;0,1209675;779780,1209675" o:connectangles="0,0,0"/>
                </v:shape>
                <v:line id="Line 77" o:spid="_x0000_s1100" style="position:absolute;flip:x y;visibility:visible;mso-wrap-style:square" from="24892,37896" to="25692,38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/T6sMAAADcAAAADwAAAGRycy9kb3ducmV2LnhtbERP24rCMBB9F/yHMIIvsqYqLNI1ioqC&#10;4oJ4gX2dbca22kxKE239e7Ow4NscznUms8YU4kGVyy0rGPQjEMSJ1TmnCs6n9ccYhPPIGgvLpOBJ&#10;DmbTdmuCsbY1H+hx9KkIIexiVJB5X8ZSuiQjg65vS+LAXWxl0AdYpVJXWIdwU8hhFH1KgzmHhgxL&#10;WmaU3I53o2D8e9D7ujffXjlf/Wy/N83uzAulup1m/gXCU+Pf4n/3Rof5oyH8PRMukN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v0+rDAAAA3AAAAA8AAAAAAAAAAAAA&#10;AAAAoQIAAGRycy9kb3ducmV2LnhtbFBLBQYAAAAABAAEAPkAAACRAwAAAAA=&#10;" strokecolor="#903" strokeweight="44e-5mm"/>
                <v:line id="Line 78" o:spid="_x0000_s1101" style="position:absolute;flip:x;visibility:visible;mso-wrap-style:square" from="24892,38296" to="25692,386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T728MAAADcAAAADwAAAGRycy9kb3ducmV2LnhtbERPTYvCMBC9C/6HMAteZE1dcdFqFF0Q&#10;9KBgd8Hr2Ixt2WZSmqjVX28Ewds83udM540pxYVqV1hW0O9FIIhTqwvOFPz9rj5HIJxH1lhaJgU3&#10;cjCftVtTjLW98p4uic9ECGEXo4Lc+yqW0qU5GXQ9WxEH7mRrgz7AOpO6xmsIN6X8iqJvabDg0JBj&#10;RT85pf/J2Sjoju7D5ng4L6vbyq7ldrM9mt1Yqc5Hs5iA8NT4t/jlXuswfzCA5zPhAjl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d0+9vDAAAA3AAAAA8AAAAAAAAAAAAA&#10;AAAAoQIAAGRycy9kb3ducmV2LnhtbFBLBQYAAAAABAAEAPkAAACRAwAAAAA=&#10;" strokecolor="#903" strokeweight="44e-5mm"/>
                <v:rect id="Rectangle 79" o:spid="_x0000_s1102" style="position:absolute;left:12198;top:31299;width:541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xzUL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THNQvwAAANwAAAAPAAAAAAAAAAAAAAAAAJgCAABkcnMvZG93bnJl&#10;di54bWxQSwUGAAAAAAQABAD1AAAAhAMAAAAA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80" o:spid="_x0000_s1103" style="position:absolute;left:14395;top:13398;width:16497;height:5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9s8IA&#10;AADcAAAADwAAAGRycy9kb3ducmV2LnhtbERPS2sCMRC+C/0PYQq9abY+SlmNUgqC0EN99NDjuBl3&#10;g5tJuoka/30jCN7m43vObJFsK87UBeNYweugAEFcOW24VvCzW/bfQYSIrLF1TAquFGAxf+rNsNTu&#10;whs6b2MtcgiHEhU0MfpSylA1ZDEMnCfO3MF1FmOGXS11h5ccbls5LIo3adFwbmjQ02dD1XF7sgq8&#10;X4/HKX2bMEyHP/PF+831d6/Uy3P6mIKIlOJDfHevdJ4/msDtmXy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Gn2zwgAAANwAAAAPAAAAAAAAAAAAAAAAAJgCAABkcnMvZG93&#10;bnJldi54bWxQSwUGAAAAAAQABAD1AAAAhwMAAAAA&#10;" fillcolor="#ffc" strokecolor="#903" strokeweight="0"/>
                <v:rect id="Rectangle 81" o:spid="_x0000_s1104" style="position:absolute;left:17094;top:14198;width:1069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5" style="position:absolute;left:18992;top:15798;width:70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7tJ7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nu0nvwAAANwAAAAPAAAAAAAAAAAAAAAAAJgCAABkcnMvZG93bnJl&#10;di54bWxQSwUGAAAAAAQABAD1AAAAhAMAAAAA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oval id="Oval 83" o:spid="_x0000_s1106" style="position:absolute;left:33293;top:18199;width:18192;height:5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vSLcUA&#10;AADcAAAADwAAAGRycy9kb3ducmV2LnhtbESPT0sDMRDF7wW/QxjBWzdrLSJr0yKCIHjoHz14nG6m&#10;u8HNJG5im377zqHgbYb35r3fLFbFD+pIY3KBDdxXNSjiNljHnYGvz7fpE6iUkS0OgcnAmRKsljeT&#10;BTY2nHhLx13ulIRwatBAn3NstE5tTx5TFSKxaIcwesyyjp22I54k3A96VteP2qNjaegx0mtP7c/u&#10;zxuIcTOfl7J2aVYOv+6D99vz996Yu9vy8gwqU8n/5uv1uxX8B6GVZ2QCvb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G9ItxQAAANwAAAAPAAAAAAAAAAAAAAAAAJgCAABkcnMv&#10;ZG93bnJldi54bWxQSwUGAAAAAAQABAD1AAAAigMAAAAA&#10;" fillcolor="#ffc" strokecolor="#903" strokeweight="0"/>
                <v:rect id="Rectangle 84" o:spid="_x0000_s1107" style="position:absolute;left:37090;top:18999;width:995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3cz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TdzOvwAAANwAAAAPAAAAAAAAAAAAAAAAAJgCAABkcnMvZG93bnJl&#10;di54bWxQSwUGAAAAAAQABAD1AAAAhAMAAAAA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8" style="position:absolute;left:38792;top:20599;width:708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EGLs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EGLsMAAADcAAAADwAAAAAAAAAAAAAAAACYAgAAZHJzL2Rv&#10;d25yZXYueG1sUEsFBgAAAAAEAAQA9QAAAIgDAAAAAA==&#10;" filled="f" stroked="f">
                  <v:textbox style="mso-fit-shape-to-text:t" inset="0,0,0,0">
                    <w:txbxContent>
                      <w:p w:rsidR="00270E3A" w:rsidRDefault="00270E3A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B3BBB" w:rsidRDefault="00AB3BBB" w:rsidP="00AB3BBB">
      <w:pPr>
        <w:widowControl w:val="0"/>
        <w:jc w:val="center"/>
        <w:rPr>
          <w:rFonts w:cs="Arial"/>
        </w:rPr>
      </w:pPr>
    </w:p>
    <w:p w:rsidR="00AB3BBB" w:rsidRDefault="00AB3BBB" w:rsidP="00AB3BBB">
      <w:pPr>
        <w:widowControl w:val="0"/>
        <w:jc w:val="center"/>
        <w:rPr>
          <w:rFonts w:cs="Arial"/>
        </w:rPr>
      </w:pPr>
    </w:p>
    <w:p w:rsidR="00AB3BBB" w:rsidRDefault="00AB3BBB" w:rsidP="00AB3BB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0785"/>
      <w:r>
        <w:lastRenderedPageBreak/>
        <w:t>Casos de Uso</w:t>
      </w:r>
      <w:bookmarkEnd w:id="9"/>
    </w:p>
    <w:p w:rsidR="00AB3BBB" w:rsidRDefault="00AB3BBB" w:rsidP="00AB3BBB">
      <w:pPr>
        <w:pStyle w:val="Ttulo4"/>
        <w:numPr>
          <w:ilvl w:val="0"/>
          <w:numId w:val="0"/>
        </w:numPr>
        <w:ind w:left="1080"/>
      </w:pPr>
    </w:p>
    <w:p w:rsidR="00AB3BBB" w:rsidRDefault="00AB3BBB" w:rsidP="00AB3BBB">
      <w:pPr>
        <w:pStyle w:val="Ttulo2"/>
      </w:pPr>
      <w:r>
        <w:rPr>
          <w:vanish/>
        </w:rPr>
        <w:t xml:space="preserve">UCS338 </w:t>
      </w:r>
      <w:bookmarkStart w:id="10" w:name="_Toc404760786"/>
      <w:r>
        <w:t>Alterar Estrutura de Carreira</w:t>
      </w:r>
      <w:bookmarkEnd w:id="10"/>
      <w:r>
        <w:t> </w:t>
      </w:r>
    </w:p>
    <w:p w:rsidR="00AB3BBB" w:rsidRDefault="00AB3BBB" w:rsidP="00AB3BBB">
      <w:pPr>
        <w:pStyle w:val="Ttulo3"/>
        <w:keepNext w:val="0"/>
        <w:widowControl w:val="0"/>
        <w:spacing w:before="120" w:line="240" w:lineRule="auto"/>
      </w:pPr>
      <w:bookmarkStart w:id="11" w:name="_Toc404760787"/>
      <w:r>
        <w:t>Fluxo Básico</w:t>
      </w:r>
      <w:bookmarkEnd w:id="11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estrutura de carreira.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todas as Carreiras do agrupamento do ator.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seleciona uma Carreira.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uma lista de “Descrição do quadro </w:t>
      </w:r>
      <w:proofErr w:type="spellStart"/>
      <w:r>
        <w:t>lotacional</w:t>
      </w:r>
      <w:proofErr w:type="spellEnd"/>
      <w:r>
        <w:t>” do Agrupamento do ator para a Carreira.  Caso já tenha sido registrada a Descrição anteriormente, esta será apresentada e as funcionalidades “Definir estrutura da carreira” e “Visualizar Estrutura de Carreira” serão liberadas.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escolhe </w:t>
      </w:r>
      <w:proofErr w:type="gramStart"/>
      <w:r>
        <w:t>um Descrição</w:t>
      </w:r>
      <w:proofErr w:type="gramEnd"/>
      <w:r>
        <w:t xml:space="preserve"> de Quadro </w:t>
      </w:r>
      <w:proofErr w:type="spellStart"/>
      <w:r>
        <w:t>Lotacional</w:t>
      </w:r>
      <w:proofErr w:type="spellEnd"/>
      <w:r>
        <w:t xml:space="preserve"> e submete a operação de alteração.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aplica a regra de negócio “RN08: Verificar Quadro </w:t>
      </w:r>
      <w:proofErr w:type="spellStart"/>
      <w:r>
        <w:t>Lotacional</w:t>
      </w:r>
      <w:proofErr w:type="spellEnd"/>
      <w:r>
        <w:t xml:space="preserve"> associado”, definida no item “Anexos – Regras de Negócios”.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um registro de Estrutura Carreira para a Carreira informada e exibe a mensagem MSG0051 ("Alteração efetuada com sucesso!"</w:t>
      </w:r>
      <w:proofErr w:type="gramStart"/>
      <w:r>
        <w:t>)</w:t>
      </w:r>
      <w:proofErr w:type="gramEnd"/>
    </w:p>
    <w:p w:rsidR="00AB3BBB" w:rsidRDefault="00AB3BBB" w:rsidP="00AB3BBB">
      <w:pPr>
        <w:pStyle w:val="Ttulo3"/>
        <w:keepNext w:val="0"/>
        <w:widowControl w:val="0"/>
        <w:spacing w:before="120" w:line="240" w:lineRule="auto"/>
      </w:pPr>
      <w:bookmarkStart w:id="12" w:name="_Toc404760788"/>
      <w:r>
        <w:t>Fluxo Alternativo – Definir Estrutura da Carreira - Novo</w:t>
      </w:r>
      <w:bookmarkEnd w:id="12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“Definir estrutura da carreira”, após consultar a Estrutura de Carreira.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a(s) “Estrutura(s) de </w:t>
      </w:r>
      <w:proofErr w:type="gramStart"/>
      <w:r>
        <w:t>Carreira(s)” cadastradas</w:t>
      </w:r>
      <w:proofErr w:type="gramEnd"/>
      <w:r>
        <w:t xml:space="preserve"> anteriormente, se houver.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inclui o Item de Carreira desejado, realizando uma consulta de “Item de Carreira”.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conforme as regras de negócios: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RN10: Tentativa de Adicionar um Item de Carreira sem Identificar uma estrutura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 - RN11: Tentativa de Adicionar um novo Item de Carreira para um tipo já existente na estrutura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 xml:space="preserve"> RN03: Verificar duplicidade de Item de Carreira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RN06: Verificar</w:t>
      </w:r>
      <w:proofErr w:type="gramStart"/>
      <w:r>
        <w:t xml:space="preserve">  </w:t>
      </w:r>
      <w:proofErr w:type="gramEnd"/>
      <w:r>
        <w:t xml:space="preserve">Item de mesmo Tipo no nível referência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 xml:space="preserve"> RN09: Verificar Item de </w:t>
      </w:r>
      <w:proofErr w:type="gramStart"/>
      <w:r>
        <w:t>Carreira último</w:t>
      </w:r>
      <w:proofErr w:type="gramEnd"/>
      <w:r>
        <w:t xml:space="preserve"> nível, existência conceitos associados.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salva o Item de Carreira incluído, observando </w:t>
      </w:r>
      <w:proofErr w:type="gramStart"/>
      <w:r>
        <w:t>o item “Anexos</w:t>
      </w:r>
      <w:proofErr w:type="gramEnd"/>
      <w:r>
        <w:t xml:space="preserve"> – Estrutura Carreira” e nível em que a mesma foi adicionada.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O sistema altera o indicador de último nível para Não da Estrutura de Carreira superior imediata, caso não seja a carreira e o item adicionado seja o último nível.</w:t>
      </w:r>
    </w:p>
    <w:p w:rsidR="00AB3BBB" w:rsidRDefault="00AB3BBB" w:rsidP="00AB3BBB">
      <w:pPr>
        <w:pStyle w:val="Ttulo3"/>
        <w:keepNext w:val="0"/>
        <w:widowControl w:val="0"/>
        <w:spacing w:before="120" w:line="240" w:lineRule="auto"/>
      </w:pPr>
      <w:bookmarkStart w:id="13" w:name="_Toc404760789"/>
      <w:r>
        <w:t>Fluxo Alternativo – Definir Estrutura da Carreira - Exclusão</w:t>
      </w:r>
      <w:bookmarkEnd w:id="13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identifica um Item de Carreira e seleciona a opção “Remover item”.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para a Estrutura de Carreira referência e seus subordinados se existem conceitos associados conforme a regra de negócio: RN02: Verificar existência de conceitos associados.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a Estrutura Carreira selecionada e todas as subordinadas.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>O sistema verifica se o ator possui abrangência para alterar a estrutura de carreira, realizando o caso de uso “Verificar Abrangência de Dados”, informando o órgão da autorização de acesso do ator.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>O sistema verifica se o item da carreira que está sendo transferido ou removido</w:t>
      </w:r>
      <w:proofErr w:type="gramStart"/>
      <w:r>
        <w:rPr>
          <w:dstrike/>
          <w:color w:val="FF0000"/>
        </w:rPr>
        <w:t>, possui</w:t>
      </w:r>
      <w:proofErr w:type="gramEnd"/>
      <w:r>
        <w:rPr>
          <w:dstrike/>
          <w:color w:val="FF0000"/>
        </w:rPr>
        <w:t xml:space="preserve"> relação de vinculo de cargo efetivo.</w:t>
      </w:r>
    </w:p>
    <w:p w:rsidR="00AB3BBB" w:rsidRDefault="00AB3BBB" w:rsidP="00AB3BBB"/>
    <w:p w:rsidR="00AB3BBB" w:rsidRDefault="00AB3BBB" w:rsidP="00AB3BB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760790"/>
      <w:r>
        <w:lastRenderedPageBreak/>
        <w:t>Anexos</w:t>
      </w:r>
      <w:bookmarkEnd w:id="14"/>
    </w:p>
    <w:p w:rsidR="00AB3BBB" w:rsidRDefault="00AB3BBB" w:rsidP="00AB3BB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5" w:name="_Toc404760791"/>
      <w:r>
        <w:t>Regras de Negócios</w:t>
      </w:r>
      <w:bookmarkEnd w:id="15"/>
    </w:p>
    <w:p w:rsidR="00AB3BBB" w:rsidRDefault="00AB3BBB" w:rsidP="00AB3BBB">
      <w:pPr>
        <w:pStyle w:val="Ttulo3"/>
        <w:keepNext w:val="0"/>
        <w:widowControl w:val="0"/>
        <w:shd w:val="clear" w:color="auto" w:fill="D9D9D9"/>
        <w:spacing w:before="120" w:line="240" w:lineRule="auto"/>
        <w:rPr>
          <w:dstrike/>
          <w:color w:val="FF0000"/>
        </w:rPr>
      </w:pPr>
      <w:bookmarkStart w:id="16" w:name="_Toc404760792"/>
      <w:r>
        <w:rPr>
          <w:dstrike/>
          <w:color w:val="FF0000"/>
        </w:rPr>
        <w:t>RN01: Verificar duplicidade de Item de Carreira mais um nível</w:t>
      </w:r>
      <w:bookmarkEnd w:id="16"/>
    </w:p>
    <w:p w:rsidR="00AB3BBB" w:rsidRDefault="00AB3BBB" w:rsidP="00AB3BBB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>Tentativa de incluir um mesmo item de carreira em diferentes níveis da estrutura de carreira. O sistema exibe a mensagem MSG0045 ("Item de carreira não pode aparecer em dois níveis diferentes."),</w:t>
      </w:r>
    </w:p>
    <w:p w:rsidR="00AB3BBB" w:rsidRDefault="00AB3BBB" w:rsidP="00AB3BBB">
      <w:pPr>
        <w:pStyle w:val="Ttulo3"/>
        <w:keepNext w:val="0"/>
        <w:widowControl w:val="0"/>
        <w:spacing w:before="120" w:line="240" w:lineRule="auto"/>
      </w:pPr>
      <w:bookmarkStart w:id="17" w:name="_Toc404760793"/>
      <w:r>
        <w:t>RN02: Verificar existência de Conceitos associados</w:t>
      </w:r>
      <w:bookmarkEnd w:id="17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excluir um Item de Carreira da Estrutura no qual existe conceito associado.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 Consultar o item “Anexos – Conceitos Associados”.</w:t>
      </w:r>
    </w:p>
    <w:p w:rsidR="00AB3BBB" w:rsidRDefault="00AB3BBB" w:rsidP="00AB3BBB">
      <w:pPr>
        <w:pStyle w:val="Ttulo3"/>
        <w:keepNext w:val="0"/>
        <w:widowControl w:val="0"/>
        <w:spacing w:before="120" w:line="240" w:lineRule="auto"/>
      </w:pPr>
      <w:bookmarkStart w:id="18" w:name="_Toc404760794"/>
      <w:r>
        <w:t>RN03: Verificar duplicidade de Item de Carreira</w:t>
      </w:r>
      <w:bookmarkEnd w:id="18"/>
      <w:r>
        <w:t xml:space="preserve">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dstrike/>
        </w:rPr>
      </w:pPr>
      <w:r>
        <w:rPr>
          <w:dstrike/>
        </w:rPr>
        <w:t xml:space="preserve">Tentativa de adicionar item de carreira que já foi adicionado na estrutura de carreira. O sistema emite a mensagem MSG0212 ("Este item já foi adicionado </w:t>
      </w:r>
      <w:proofErr w:type="gramStart"/>
      <w:r>
        <w:rPr>
          <w:dstrike/>
        </w:rPr>
        <w:t>a</w:t>
      </w:r>
      <w:proofErr w:type="gramEnd"/>
      <w:r>
        <w:rPr>
          <w:dstrike/>
        </w:rPr>
        <w:t xml:space="preserve"> lista.")</w:t>
      </w:r>
    </w:p>
    <w:p w:rsidR="00AB3BBB" w:rsidRDefault="00AB3BBB" w:rsidP="00AB3BBB">
      <w:pPr>
        <w:pStyle w:val="Ttulo4"/>
        <w:keepNext w:val="0"/>
        <w:widowControl w:val="0"/>
        <w:shd w:val="clear" w:color="auto" w:fill="CCCCFF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adicionar um item de carreira que já foi adicionado à estrutura de </w:t>
      </w:r>
      <w:proofErr w:type="gramStart"/>
      <w:r>
        <w:t>carreira pai</w:t>
      </w:r>
      <w:proofErr w:type="gramEnd"/>
      <w:r>
        <w:t xml:space="preserve"> (hierarquicamente superior imediata); o sistema verifica dentro da estrutura de carreira superior imediata a existência do item de carreira. O sistema emite a mensagem MSG3023 ("O item de carreira já foi adicionado à estrutura &lt;</w:t>
      </w:r>
      <w:proofErr w:type="spellStart"/>
      <w:r>
        <w:t>nome_item_superior_imediato</w:t>
      </w:r>
      <w:proofErr w:type="spellEnd"/>
      <w:r>
        <w:t>&gt;."</w:t>
      </w:r>
      <w:proofErr w:type="gramStart"/>
      <w:r>
        <w:t>)</w:t>
      </w:r>
      <w:proofErr w:type="gramEnd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</w:p>
    <w:p w:rsidR="00AB3BBB" w:rsidRDefault="00AB3BBB" w:rsidP="00AB3BBB">
      <w:pPr>
        <w:pStyle w:val="Ttulo3"/>
        <w:keepNext w:val="0"/>
        <w:widowControl w:val="0"/>
        <w:shd w:val="clear" w:color="auto" w:fill="D9D9D9"/>
        <w:spacing w:before="120" w:line="240" w:lineRule="auto"/>
        <w:rPr>
          <w:dstrike/>
          <w:color w:val="FF0000"/>
        </w:rPr>
      </w:pPr>
      <w:bookmarkStart w:id="19" w:name="_Toc404760795"/>
      <w:r>
        <w:rPr>
          <w:dstrike/>
          <w:color w:val="FF0000"/>
        </w:rPr>
        <w:t>RN04: Verificar transferência de Item de carreira</w:t>
      </w:r>
      <w:bookmarkEnd w:id="19"/>
      <w:r>
        <w:rPr>
          <w:dstrike/>
          <w:color w:val="FF0000"/>
        </w:rPr>
        <w:t xml:space="preserve"> </w:t>
      </w:r>
    </w:p>
    <w:p w:rsidR="00AB3BBB" w:rsidRDefault="00AB3BBB" w:rsidP="00AB3BBB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 xml:space="preserve">Tentativa de transferir </w:t>
      </w:r>
      <w:proofErr w:type="gramStart"/>
      <w:r>
        <w:rPr>
          <w:dstrike/>
          <w:color w:val="FF0000"/>
        </w:rPr>
        <w:t>Item(</w:t>
      </w:r>
      <w:proofErr w:type="spellStart"/>
      <w:proofErr w:type="gramEnd"/>
      <w:r>
        <w:rPr>
          <w:dstrike/>
          <w:color w:val="FF0000"/>
        </w:rPr>
        <w:t>ns</w:t>
      </w:r>
      <w:proofErr w:type="spellEnd"/>
      <w:r>
        <w:rPr>
          <w:dstrike/>
          <w:color w:val="FF0000"/>
        </w:rPr>
        <w:t>) de carreira para outro Item de Carreira, ou a própria carreira, onde o item irá desrespeitar os tipos de item de carreira estabelecidos para a estrutura. O sistema emite a mensagem MSG0150 ("Não é possível transferir o item para o destino selecionado!").</w:t>
      </w:r>
    </w:p>
    <w:p w:rsidR="00AB3BBB" w:rsidRDefault="00AB3BBB" w:rsidP="00AB3BBB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>Tentativa de transferir Item de carreira para outro Item de Carreira no qual o Item de destino possui outros Itens subordinados de tipo diferente. O sistema emite a mensagem MSG0150 ("Não é possível transferir o item para o destino selecionado!").</w:t>
      </w:r>
    </w:p>
    <w:p w:rsidR="00AB3BBB" w:rsidRDefault="00AB3BBB" w:rsidP="00AB3BBB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 xml:space="preserve">Exemplo: </w:t>
      </w:r>
      <w:proofErr w:type="spellStart"/>
      <w:r>
        <w:rPr>
          <w:dstrike/>
          <w:color w:val="FF0000"/>
        </w:rPr>
        <w:t>Tranferência</w:t>
      </w:r>
      <w:proofErr w:type="spellEnd"/>
      <w:r>
        <w:rPr>
          <w:dstrike/>
          <w:color w:val="FF0000"/>
        </w:rPr>
        <w:t xml:space="preserve"> de Itens com tipo igual </w:t>
      </w:r>
      <w:proofErr w:type="gramStart"/>
      <w:r>
        <w:rPr>
          <w:dstrike/>
          <w:color w:val="FF0000"/>
        </w:rPr>
        <w:t>a</w:t>
      </w:r>
      <w:proofErr w:type="gramEnd"/>
      <w:r>
        <w:rPr>
          <w:dstrike/>
          <w:color w:val="FF0000"/>
        </w:rPr>
        <w:t xml:space="preserve"> Especialidade para um outro onde o subordinado imediato não seja Especialidade.</w:t>
      </w:r>
    </w:p>
    <w:p w:rsidR="00AB3BBB" w:rsidRDefault="00AB3BBB" w:rsidP="00AB3BBB">
      <w:pPr>
        <w:pStyle w:val="Ttulo3"/>
        <w:keepNext w:val="0"/>
        <w:widowControl w:val="0"/>
        <w:shd w:val="clear" w:color="auto" w:fill="D9D9D9"/>
        <w:spacing w:before="120" w:line="240" w:lineRule="auto"/>
        <w:rPr>
          <w:dstrike/>
          <w:color w:val="FF0000"/>
        </w:rPr>
      </w:pPr>
      <w:bookmarkStart w:id="20" w:name="_Toc404760796"/>
      <w:r>
        <w:rPr>
          <w:dstrike/>
          <w:color w:val="FF0000"/>
        </w:rPr>
        <w:t>RN05: Verificar transferência/remoção com Servidores</w:t>
      </w:r>
      <w:bookmarkEnd w:id="20"/>
    </w:p>
    <w:p w:rsidR="00AB3BBB" w:rsidRDefault="00AB3BBB" w:rsidP="00AB3BBB">
      <w:pPr>
        <w:pStyle w:val="Ttulo4"/>
        <w:keepNext w:val="0"/>
        <w:widowControl w:val="0"/>
        <w:shd w:val="clear" w:color="auto" w:fill="D9D9D9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 xml:space="preserve">Tentativa de transferir ou remover o item da estrutura de carreira que possua servidores vinculados (relações de vínculos ocupando o item da estrutura carreira). </w:t>
      </w:r>
      <w:r>
        <w:rPr>
          <w:dstrike/>
          <w:color w:val="FF0000"/>
          <w:shd w:val="clear" w:color="auto" w:fill="D9D9D9"/>
        </w:rPr>
        <w:t xml:space="preserve">(Consultar o </w:t>
      </w:r>
      <w:r>
        <w:rPr>
          <w:dstrike/>
          <w:color w:val="FF0000"/>
          <w:shd w:val="clear" w:color="auto" w:fill="D9D9D9"/>
        </w:rPr>
        <w:lastRenderedPageBreak/>
        <w:t>item “Anexos – Estrutura de Carreira”)</w:t>
      </w:r>
      <w:r>
        <w:rPr>
          <w:dstrike/>
          <w:color w:val="FF0000"/>
        </w:rPr>
        <w:t xml:space="preserve"> O sistema exibe a mensagem MSG0430 ("Não é possível transferir/remover itens da estrutura da carreira que possuem servidores vinculados."</w:t>
      </w:r>
      <w:proofErr w:type="gramStart"/>
      <w:r>
        <w:rPr>
          <w:dstrike/>
          <w:color w:val="FF0000"/>
        </w:rPr>
        <w:t>)</w:t>
      </w:r>
      <w:proofErr w:type="gramEnd"/>
    </w:p>
    <w:p w:rsidR="00AB3BBB" w:rsidRDefault="00AB3BBB" w:rsidP="00AB3BBB">
      <w:pPr>
        <w:pStyle w:val="Ttulo3"/>
        <w:keepNext w:val="0"/>
        <w:widowControl w:val="0"/>
        <w:spacing w:before="120" w:line="240" w:lineRule="auto"/>
      </w:pPr>
      <w:bookmarkStart w:id="21" w:name="_Toc404760797"/>
      <w:r>
        <w:t>RN06: Verificar</w:t>
      </w:r>
      <w:proofErr w:type="gramStart"/>
      <w:r>
        <w:t xml:space="preserve">  </w:t>
      </w:r>
      <w:proofErr w:type="gramEnd"/>
      <w:r>
        <w:t>Item de mesmo Tipo no nível referência</w:t>
      </w:r>
      <w:bookmarkEnd w:id="21"/>
      <w:r>
        <w:t xml:space="preserve">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 xml:space="preserve">Tentativa de incluir item da estrutura da carreira, com tipo de item de carreira diferente de outros itens de carreira do </w:t>
      </w:r>
      <w:r>
        <w:rPr>
          <w:highlight w:val="yellow"/>
          <w:u w:val="single"/>
        </w:rPr>
        <w:t>mesmo</w:t>
      </w:r>
      <w:r>
        <w:rPr>
          <w:highlight w:val="yellow"/>
        </w:rPr>
        <w:t xml:space="preserve"> nível na estrutura. Ou seja, todas as ramificações da estrutura de carreira devem ter os mesmos tipos de item de carreira em seus níveis correspondentes. O sistema exibe a mensagem MSG0275 ("Item de carreira do tipo diferente do tipo definido em outra ramificação do mesmo nível.").</w:t>
      </w:r>
    </w:p>
    <w:p w:rsidR="00AB3BBB" w:rsidRDefault="00AB3BBB" w:rsidP="00AB3BBB">
      <w:pPr>
        <w:pStyle w:val="Ttulo3"/>
        <w:keepNext w:val="0"/>
        <w:widowControl w:val="0"/>
        <w:shd w:val="clear" w:color="auto" w:fill="D9D9D9"/>
        <w:spacing w:before="120" w:line="240" w:lineRule="auto"/>
        <w:rPr>
          <w:dstrike/>
        </w:rPr>
      </w:pPr>
      <w:bookmarkStart w:id="22" w:name="_Toc404760798"/>
      <w:r>
        <w:rPr>
          <w:dstrike/>
        </w:rPr>
        <w:t>RN07: Verificar Item de Edital associado</w:t>
      </w:r>
      <w:bookmarkEnd w:id="22"/>
      <w:r>
        <w:rPr>
          <w:dstrike/>
        </w:rPr>
        <w:t xml:space="preserve">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dstrike/>
          <w:color w:val="FF0000"/>
        </w:rPr>
      </w:pPr>
      <w:r>
        <w:rPr>
          <w:dstrike/>
          <w:color w:val="FF0000"/>
        </w:rPr>
        <w:t xml:space="preserve">O sistema verifica na transferência de um Item de Carreira para </w:t>
      </w:r>
      <w:proofErr w:type="gramStart"/>
      <w:r>
        <w:rPr>
          <w:dstrike/>
          <w:color w:val="FF0000"/>
        </w:rPr>
        <w:t>um Estrutura</w:t>
      </w:r>
      <w:proofErr w:type="gramEnd"/>
      <w:r>
        <w:rPr>
          <w:dstrike/>
          <w:color w:val="FF0000"/>
        </w:rPr>
        <w:t xml:space="preserve"> já definida (salva no banco de dados) a existência de “Item de Edital de Concurso” associado, observando os níveis. (Consultar o item “Anexos – Estrutura de Carreira”)</w:t>
      </w:r>
    </w:p>
    <w:p w:rsidR="00AB3BBB" w:rsidRDefault="00AB3BBB" w:rsidP="00AB3BBB">
      <w:pPr>
        <w:pStyle w:val="Ttulo3"/>
        <w:keepNext w:val="0"/>
        <w:widowControl w:val="0"/>
        <w:shd w:val="clear" w:color="auto" w:fill="D9D9D9"/>
        <w:spacing w:before="120" w:line="240" w:lineRule="auto"/>
      </w:pPr>
      <w:bookmarkStart w:id="23" w:name="_Toc404760799"/>
      <w:r>
        <w:t xml:space="preserve">RN08: Verificar Quadro </w:t>
      </w:r>
      <w:proofErr w:type="spellStart"/>
      <w:r>
        <w:t>Lotacional</w:t>
      </w:r>
      <w:proofErr w:type="spellEnd"/>
      <w:r>
        <w:t xml:space="preserve"> associado</w:t>
      </w:r>
      <w:bookmarkEnd w:id="23"/>
      <w:r>
        <w:t xml:space="preserve"> </w:t>
      </w:r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Tentativa de alterar a informação “Descrição do Quadro </w:t>
      </w:r>
      <w:proofErr w:type="spellStart"/>
      <w:r>
        <w:t>Lotacional</w:t>
      </w:r>
      <w:proofErr w:type="spellEnd"/>
      <w:r>
        <w:t xml:space="preserve">” quando houver quadro </w:t>
      </w:r>
      <w:proofErr w:type="spellStart"/>
      <w:r>
        <w:t>lotacional</w:t>
      </w:r>
      <w:proofErr w:type="spellEnd"/>
      <w:r>
        <w:t xml:space="preserve"> para a Carreira, o sistema exibe a mensagem MSG1306: “Não é permitido alterar a informação Descrição do quadro </w:t>
      </w:r>
      <w:proofErr w:type="spellStart"/>
      <w:r>
        <w:t>lotacional</w:t>
      </w:r>
      <w:proofErr w:type="spellEnd"/>
      <w:r>
        <w:t xml:space="preserve"> quando existir quadro </w:t>
      </w:r>
      <w:proofErr w:type="spellStart"/>
      <w:r>
        <w:t>lotacional</w:t>
      </w:r>
      <w:proofErr w:type="spellEnd"/>
      <w:r>
        <w:t xml:space="preserve"> para a carreira”.</w:t>
      </w:r>
    </w:p>
    <w:p w:rsidR="00AB3BBB" w:rsidRDefault="00AB3BBB" w:rsidP="00AB3BBB">
      <w:pPr>
        <w:pStyle w:val="Ttulo3"/>
        <w:keepNext w:val="0"/>
        <w:widowControl w:val="0"/>
        <w:shd w:val="clear" w:color="auto" w:fill="D9D9D9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760800"/>
      <w:r>
        <w:t xml:space="preserve">RN09: Verificar Item de </w:t>
      </w:r>
      <w:proofErr w:type="gramStart"/>
      <w:r>
        <w:t>Carreira último</w:t>
      </w:r>
      <w:proofErr w:type="gramEnd"/>
      <w:r>
        <w:t xml:space="preserve"> nível, existência conceitos associados.</w:t>
      </w:r>
      <w:bookmarkEnd w:id="24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identifica que o ator está adicionando um Item de Carreira, na qual, o Item de Carreira Superior é último nível, então verifica para este Item de Carreira Superior a existência de Cargos Efetivos e Item de Edital de Concurso. </w:t>
      </w:r>
    </w:p>
    <w:p w:rsidR="00AB3BBB" w:rsidRDefault="00AB3BBB" w:rsidP="00AB3BBB">
      <w:pPr>
        <w:pStyle w:val="Ttulo3"/>
        <w:keepNext w:val="0"/>
        <w:widowControl w:val="0"/>
        <w:shd w:val="clear" w:color="auto" w:fill="D9D9D9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60801"/>
      <w:r>
        <w:t>RN10: Tentativa de Adicionar um Item de Carreira sem Identificar uma estrutura</w:t>
      </w:r>
      <w:bookmarkEnd w:id="25"/>
    </w:p>
    <w:p w:rsidR="00AB3BBB" w:rsidRDefault="00AB3BBB" w:rsidP="00AB3BB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Na no momento em que o ator associa um novo item de carreira à estrutura é obrigatório identifica o ponto da estrutura, caso tenha selecionado o sistema exibe a mensagem MSG2040: “Selecione um item da estrutura de carreira para associar o novo item de carreira.”.</w:t>
      </w:r>
    </w:p>
    <w:p w:rsidR="00AB3BBB" w:rsidRDefault="00AB3BBB" w:rsidP="00AB3BBB">
      <w:pPr>
        <w:pStyle w:val="Ttulo4"/>
        <w:numPr>
          <w:ilvl w:val="0"/>
          <w:numId w:val="0"/>
        </w:numPr>
        <w:ind w:left="2160" w:hanging="1080"/>
      </w:pPr>
    </w:p>
    <w:p w:rsidR="00AB3BBB" w:rsidRDefault="00AB3BBB" w:rsidP="00AB3BBB">
      <w:pPr>
        <w:pStyle w:val="Ttulo3"/>
        <w:keepNext w:val="0"/>
        <w:widowControl w:val="0"/>
        <w:shd w:val="clear" w:color="auto" w:fill="D9D9D9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760802"/>
      <w:r>
        <w:t>RN11: Tentativa de Adicionar um novo Item de Carreira para um tipo já existente na estrutura</w:t>
      </w:r>
      <w:bookmarkEnd w:id="26"/>
    </w:p>
    <w:p w:rsidR="00AB3BBB" w:rsidRDefault="00AB3BBB" w:rsidP="00AB3BB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no momento de adicionar um novo item de carreira se seu tipo já foi incluído na estrutura. Exemplo: </w:t>
      </w:r>
      <w:r>
        <w:lastRenderedPageBreak/>
        <w:t xml:space="preserve">A estrutura é formada pelos tipos: Carreira/Cargo/Especialidade; o usuário informa um tipo que seja igual a um dos tipos pertencentes </w:t>
      </w:r>
      <w:proofErr w:type="gramStart"/>
      <w:r>
        <w:t>a</w:t>
      </w:r>
      <w:proofErr w:type="gramEnd"/>
      <w:r>
        <w:t xml:space="preserve"> estrutura. Caso isso ocorra, o sistema levanta exceção com a mensagem: MSG2045: "O tipo do item de carreira informado já existe na estrutura de carreira.</w:t>
      </w:r>
      <w:proofErr w:type="gramStart"/>
      <w:r>
        <w:t>"</w:t>
      </w:r>
      <w:proofErr w:type="gramEnd"/>
      <w:r>
        <w:t xml:space="preserve"> </w:t>
      </w: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pStyle w:val="Ttulo2"/>
        <w:widowControl w:val="0"/>
        <w:shd w:val="clear" w:color="auto" w:fill="D9D9D9"/>
        <w:tabs>
          <w:tab w:val="left" w:pos="1080"/>
        </w:tabs>
        <w:spacing w:before="0" w:after="0" w:line="240" w:lineRule="auto"/>
      </w:pPr>
      <w:bookmarkStart w:id="27" w:name="_Toc404760803"/>
      <w:r>
        <w:t>Relação de Conceitos x Tabelas</w:t>
      </w:r>
      <w:bookmarkEnd w:id="27"/>
    </w:p>
    <w:p w:rsidR="00AB3BBB" w:rsidRDefault="00AB3BBB" w:rsidP="00AB3BBB">
      <w:pPr>
        <w:shd w:val="clear" w:color="auto" w:fill="D9D9D9"/>
      </w:pPr>
    </w:p>
    <w:tbl>
      <w:tblPr>
        <w:tblW w:w="0" w:type="auto"/>
        <w:tblInd w:w="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44"/>
        <w:gridCol w:w="3930"/>
      </w:tblGrid>
      <w:tr w:rsidR="00AB3BBB" w:rsidTr="00270E3A">
        <w:tc>
          <w:tcPr>
            <w:tcW w:w="4140" w:type="dxa"/>
            <w:shd w:val="clear" w:color="auto" w:fill="D9D9D9"/>
          </w:tcPr>
          <w:p w:rsidR="00AB3BBB" w:rsidRDefault="00AB3BBB" w:rsidP="00270E3A">
            <w:pPr>
              <w:ind w:left="0"/>
            </w:pPr>
            <w:r>
              <w:t>Nome do Conceito</w:t>
            </w:r>
          </w:p>
        </w:tc>
        <w:tc>
          <w:tcPr>
            <w:tcW w:w="4101" w:type="dxa"/>
            <w:shd w:val="clear" w:color="auto" w:fill="D9D9D9"/>
          </w:tcPr>
          <w:p w:rsidR="00AB3BBB" w:rsidRDefault="00AB3BBB" w:rsidP="00270E3A">
            <w:pPr>
              <w:ind w:left="0"/>
            </w:pPr>
            <w:r>
              <w:t>Tabela de banco de dados</w:t>
            </w:r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 xml:space="preserve">Quadro </w:t>
            </w:r>
            <w:proofErr w:type="spellStart"/>
            <w:r>
              <w:t>Lotacional</w:t>
            </w:r>
            <w:proofErr w:type="spellEnd"/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EMovIdQuadroLotacional</w:t>
            </w:r>
            <w:proofErr w:type="spellEnd"/>
            <w:proofErr w:type="gramEnd"/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>Relação de Vínculo Cargo Efetivo</w:t>
            </w:r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EcadHistCargoEfetivo</w:t>
            </w:r>
            <w:proofErr w:type="spellEnd"/>
            <w:proofErr w:type="gramEnd"/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>Item de Carreira</w:t>
            </w:r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EcadItemCarreira</w:t>
            </w:r>
            <w:proofErr w:type="spellEnd"/>
            <w:proofErr w:type="gramEnd"/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>Tipo Item de Carreira</w:t>
            </w:r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EcadTipoItemCarreira</w:t>
            </w:r>
            <w:proofErr w:type="spellEnd"/>
            <w:proofErr w:type="gramEnd"/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>Estrutura de Carreira</w:t>
            </w:r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EstruturaCarreira</w:t>
            </w:r>
            <w:proofErr w:type="spellEnd"/>
            <w:proofErr w:type="gramEnd"/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>Edital de Concurso</w:t>
            </w:r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EcadEdital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EcadHistEdital</w:t>
            </w:r>
            <w:proofErr w:type="spellEnd"/>
          </w:p>
        </w:tc>
      </w:tr>
      <w:tr w:rsidR="00AB3BBB" w:rsidTr="00270E3A">
        <w:tc>
          <w:tcPr>
            <w:tcW w:w="4140" w:type="dxa"/>
          </w:tcPr>
          <w:p w:rsidR="00AB3BBB" w:rsidRDefault="00AB3BBB" w:rsidP="00270E3A">
            <w:pPr>
              <w:ind w:left="0"/>
            </w:pPr>
            <w:r>
              <w:t>Item de Edital de Concurso</w:t>
            </w:r>
          </w:p>
        </w:tc>
        <w:tc>
          <w:tcPr>
            <w:tcW w:w="4101" w:type="dxa"/>
          </w:tcPr>
          <w:p w:rsidR="00AB3BBB" w:rsidRDefault="00AB3BBB" w:rsidP="00270E3A">
            <w:pPr>
              <w:ind w:left="0"/>
            </w:pPr>
            <w:proofErr w:type="spellStart"/>
            <w:proofErr w:type="gramStart"/>
            <w:r>
              <w:t>ECadHistEditalitem</w:t>
            </w:r>
            <w:proofErr w:type="spellEnd"/>
            <w:proofErr w:type="gramEnd"/>
          </w:p>
        </w:tc>
      </w:tr>
    </w:tbl>
    <w:p w:rsidR="00AB3BBB" w:rsidRDefault="00AB3BBB" w:rsidP="00AB3BBB"/>
    <w:p w:rsidR="00AB3BBB" w:rsidRDefault="00AB3BBB" w:rsidP="00AB3BBB"/>
    <w:p w:rsidR="00AB3BBB" w:rsidRDefault="00AB3BBB" w:rsidP="00AB3BBB">
      <w:pPr>
        <w:pStyle w:val="Ttulo2"/>
        <w:widowControl w:val="0"/>
        <w:shd w:val="clear" w:color="auto" w:fill="D9D9D9"/>
        <w:tabs>
          <w:tab w:val="left" w:pos="1080"/>
        </w:tabs>
        <w:spacing w:before="0" w:after="0" w:line="240" w:lineRule="auto"/>
        <w:ind w:left="1080" w:hanging="720"/>
      </w:pPr>
      <w:bookmarkStart w:id="28" w:name="_Toc404760804"/>
      <w:r>
        <w:t>Conceitos Associados</w:t>
      </w:r>
      <w:bookmarkEnd w:id="28"/>
    </w:p>
    <w:p w:rsidR="00AB3BBB" w:rsidRDefault="00AB3BBB" w:rsidP="00AB3BBB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0"/>
      </w:tblGrid>
      <w:tr w:rsidR="00AB3BBB" w:rsidTr="00270E3A">
        <w:trPr>
          <w:tblHeader/>
        </w:trPr>
        <w:tc>
          <w:tcPr>
            <w:tcW w:w="9250" w:type="dxa"/>
            <w:shd w:val="clear" w:color="auto" w:fill="D9D9D9"/>
          </w:tcPr>
          <w:p w:rsidR="00AB3BBB" w:rsidRDefault="00AB3BBB" w:rsidP="00270E3A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da tabela de banco de dados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ESEGAUTORIZACAOABRCARREIRA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EPAGNIVELREFCEFAGRUP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EPAGHISTNIVELREFCARRCEFORGAO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ERACCOMUNICADOACIDENTE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EPAGNIVELREFCEFORGAO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ECADAGRUPCARREIRA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ECADAGRUPAMENTO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ECADESTCARREIRAFORMACAO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ECADATIVIDADEITEMCARREIRA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ECADORGAOCARREIRASUSPINDLICPRE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ETMPESTRUTURACARREIRAEVOLUCAO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lastRenderedPageBreak/>
              <w:t>ECADORGAOCARREIRAREGRALICPRE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EMOVCALENDCOMPORGAOCARREIRA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EMOVCALENDCOMPAGRUPCARREIRA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EMOVIDQUADROLOTACIONAL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EMOVFERIASCOLETIVACARREIRA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ECLIHISTORGAO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ECLIAGRUPAMENTO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EGRAVINCULOENCERRADO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ECLIHISTUNIDADEORGANIZACIONAL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EMOVREGRASOBDEMANDA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EMOVREGRACARREIRA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EPAGHISTNIVELREFCARRCEFAGRUP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EMOVSOLICITACAOEFETIVOCARREIRA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ESEGAUTORIZACAOABRCARREIRA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EMOVINSTITUTOMOTIVOCARREIRA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ECADPREREQUISITOCARREIRA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EMOVMOVCOLETIVACARREIRA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ECADESTRUTURACARREIRA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ECADORGAOCARREIRAFERIAS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ECADORGAOCARREIRAESCALA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ECADORGAOCARREIRALICPREDIASAV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ECADORGAOCARREIRAINDLICPRE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ECADORGAOCARREIRACARGAHORARIA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ECADORGAOCARREIRAAPOSENTADORIA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ECADORGAOCARREIRACONCLICPREMIO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ECADORGAOCARREIRACARGOEFETIVO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ECADORGAOCARREIRAPERDALICPRE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ECADORGAOCARREIRAPARAM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ECADORGAOCARREIRAQLP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ECADORGAOCARREIRAPERSUSPLICPRE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lastRenderedPageBreak/>
              <w:t>ECADORGAOCARREIRALICPRERELTRAB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ECADORGAOCARREIRALICPREREGTRAB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ECADORGAOCARREIRAMESPAG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ECADORGAOCARREIRALICPRETEMPO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ECADEVOLUCAOCEFPREREQ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ECADEVOLUCAOCEFNATVINC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ECADEVOLUCAOCEFREGTRAB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ECADEVOLUCAOCEFREGPREV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ECADEVOLUCAOCEFCARGAHORARIA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ECADORGAOCARREIRAQTFERIASMES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ECADEVOLUCAOCEFITEMFORMACAO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ECADEVOLUCAOCEFITEMATIV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ECADHISTORGAO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ECADHISTEDITALITEM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ECADHISTUNIDADEORGANIZACIONAL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ECADEVOLUCAOESTRUTURACARREIRA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ECADEVOLUCAOCEFRELTRAB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ECADFASECONCURSO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ECADEXPMOTIVOITEMCARREIRA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ECADQUADROVAGAENSINO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ECADEVOLUCAOCEFITEMFORMACAO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ECADEVOLUCAOCEFNATVINC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ECADEVOLUCAOCEFPREREQ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ECADEVOLUCAOCEFITEMATIV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ECADESTRUTURACARREIRACONSOLID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ECADEVOLUCAOCCOCARREIRA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ECADEVOLUCAOCEFCARGAHORARIA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ECADEVOLUCAOCEFREGPREV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ECADEXPMOTIVOITEMCARREIRA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lastRenderedPageBreak/>
              <w:t>ECADFASECONCURSO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ECADHISTCARGOEFETIVO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ECADEVOLUCAOFUCITEMCARREIRA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ECADEVOLUCAOCEFREGTRAB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ECADEVOLUCAOCEFRELTRAB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ECADEVOLUCAOESTRUTURACARREIRA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EAFAMOTAFASTTEMPCARREIRA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EAFAMOTAFASTTEMPCEFNAOAPLICA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EAFAPRAZOCARENCIACARREIRA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EAFAMOTAFASTDEFCEFNAOAPLICA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EAFAAPROVEITAMENTODISP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EAFADISPONIBILIDADE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EAFAEVENTOCARREIRASEMCARENCIA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ECADAGRUPAMENTO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ECADESTCARREIRAFORMACAO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ECADESTRUTURACARREIRA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ESEGLOGCONSCARREIRA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ECADCONTRATO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ECADAGRUPCARREIRA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ECADATIVIDADEITEMCARREIRA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ECADCHAMADAEDITAL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ECADHISTEDITALITEM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ECADORGAOCARREIRAINDLICPRE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ECADORGAOCARREIRAFERIAS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ECADORGAOCARREIRALICPREDIASAV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ECADORGAOCARREIRALICPRERELTRAB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ECADORGAOCARREIRALICPREREGTRAB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ECADORGAOCARREIRACARGAHORARIA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ECADORGAOCARREIRAAPOSENTADORIA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ECADORGAOCARREIRACARGOEFETIVO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lastRenderedPageBreak/>
              <w:t>ECADORGAOCARREIRAESCALA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ECADORGAOCARREIRACONCLICPREMIO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ECADORGAOCARREIRAREGRALICPRE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ECADORGAOCARREIRAQTFERIASMES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ECADORGAOCARREIRASUSPINDLICPRE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ECADPREREQUISITOCARREIRA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ECADORGAOQLPCARREIRA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ECADORGAOCARREIRAMESPAG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ECADORGAOCARREIRALICPRETEMPO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ECADORGAOCARREIRAPERDALICPRE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ECADORGAOCARREIRAQLP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ECADORGAOCARREIRAPERSUSPLICPRE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ECADHISTUNIDADEORGANIZACIONBK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ECADHISTORGAO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ECADHISTUNIDADEORGANIZACIONAL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ECADHISTORGAO_MIGBK</w:t>
            </w:r>
          </w:p>
        </w:tc>
      </w:tr>
      <w:tr w:rsidR="00AB3BBB" w:rsidTr="00270E3A">
        <w:tc>
          <w:tcPr>
            <w:tcW w:w="9250" w:type="dxa"/>
          </w:tcPr>
          <w:p w:rsidR="00AB3BBB" w:rsidRDefault="00AB3BBB" w:rsidP="00270E3A">
            <w:pPr>
              <w:ind w:left="0"/>
            </w:pPr>
            <w:r>
              <w:t>ECADORGAOCARREIRA</w:t>
            </w:r>
          </w:p>
        </w:tc>
      </w:tr>
    </w:tbl>
    <w:p w:rsidR="00AB3BBB" w:rsidRDefault="00AB3BBB" w:rsidP="00270E3A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1728"/>
      </w:pPr>
    </w:p>
    <w:p w:rsidR="00AB3BBB" w:rsidRDefault="00AB3BBB" w:rsidP="00AB3BBB">
      <w:pPr>
        <w:pStyle w:val="Ttulo2"/>
        <w:widowControl w:val="0"/>
        <w:shd w:val="clear" w:color="auto" w:fill="D9D9D9"/>
        <w:tabs>
          <w:tab w:val="left" w:pos="1080"/>
        </w:tabs>
        <w:spacing w:before="0" w:after="0" w:line="240" w:lineRule="auto"/>
      </w:pPr>
      <w:r>
        <w:br w:type="page"/>
      </w:r>
      <w:bookmarkStart w:id="29" w:name="_Toc404760805"/>
      <w:r>
        <w:lastRenderedPageBreak/>
        <w:t>Estrutura de Carreira</w:t>
      </w:r>
      <w:bookmarkEnd w:id="29"/>
    </w:p>
    <w:p w:rsidR="00AB3BBB" w:rsidRDefault="00AB3BBB" w:rsidP="00AB3BBB">
      <w:pPr>
        <w:widowControl w:val="0"/>
        <w:shd w:val="clear" w:color="auto" w:fill="D9D9D9"/>
        <w:ind w:left="540"/>
        <w:rPr>
          <w:rFonts w:cs="Arial"/>
        </w:rPr>
      </w:pPr>
    </w:p>
    <w:p w:rsidR="00AB3BBB" w:rsidRDefault="00AB3BBB" w:rsidP="00AB3BBB">
      <w:pPr>
        <w:widowControl w:val="0"/>
        <w:shd w:val="clear" w:color="auto" w:fill="D9D9D9"/>
        <w:ind w:left="540"/>
        <w:rPr>
          <w:rFonts w:cs="Arial"/>
        </w:rPr>
      </w:pPr>
      <w:r>
        <w:rPr>
          <w:rFonts w:cs="Arial"/>
        </w:rPr>
        <w:t>Uma estrutura de carreira inicia com a Carreira (raiz), podendo ter vários níveis,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como apresentado na figura abaixo. Cada nível é obrigatoriamente do mesmo tipo.</w:t>
      </w:r>
    </w:p>
    <w:p w:rsidR="00AB3BBB" w:rsidRDefault="00AB3BBB" w:rsidP="00AB3BBB">
      <w:pPr>
        <w:widowControl w:val="0"/>
        <w:shd w:val="clear" w:color="auto" w:fill="D9D9D9"/>
        <w:ind w:left="540"/>
        <w:rPr>
          <w:rFonts w:cs="Arial"/>
        </w:rPr>
      </w:pPr>
    </w:p>
    <w:p w:rsidR="00AB3BBB" w:rsidRDefault="00AB3BBB" w:rsidP="00AB3BBB">
      <w:pPr>
        <w:widowControl w:val="0"/>
        <w:shd w:val="clear" w:color="auto" w:fill="D9D9D9"/>
        <w:ind w:left="540"/>
        <w:rPr>
          <w:rFonts w:cs="Arial"/>
        </w:rPr>
      </w:pPr>
      <w:r>
        <w:rPr>
          <w:rFonts w:cs="Arial"/>
        </w:rPr>
        <w:t xml:space="preserve">A definição dos valores atribuídos </w:t>
      </w:r>
      <w:proofErr w:type="gramStart"/>
      <w:r>
        <w:rPr>
          <w:rFonts w:cs="Arial"/>
        </w:rPr>
        <w:t>as</w:t>
      </w:r>
      <w:proofErr w:type="gramEnd"/>
      <w:r>
        <w:rPr>
          <w:rFonts w:cs="Arial"/>
        </w:rPr>
        <w:t xml:space="preserve"> colunas estão descritos na tabela abaixo.</w:t>
      </w:r>
    </w:p>
    <w:p w:rsidR="00AB3BBB" w:rsidRPr="00AB3BBB" w:rsidRDefault="00AB3BBB" w:rsidP="00AB3BBB">
      <w:pPr>
        <w:widowControl w:val="0"/>
        <w:shd w:val="clear" w:color="auto" w:fill="D9D9D9"/>
        <w:ind w:left="540"/>
        <w:rPr>
          <w:rFonts w:cs="Arial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624"/>
      </w:tblGrid>
      <w:tr w:rsidR="00AB3BBB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9D9D"/>
          </w:tcPr>
          <w:p w:rsidR="00AB3BBB" w:rsidRDefault="00AB3BBB" w:rsidP="00270E3A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>
              <w:rPr>
                <w:b/>
                <w:bCs/>
                <w:color w:val="000000"/>
              </w:rPr>
              <w:t>Table</w:t>
            </w:r>
            <w:proofErr w:type="spellEnd"/>
          </w:p>
        </w:tc>
      </w:tr>
    </w:tbl>
    <w:p w:rsidR="00AB3BBB" w:rsidRDefault="00AB3BBB" w:rsidP="00AB3BBB">
      <w:pPr>
        <w:rPr>
          <w:vanish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021"/>
        <w:gridCol w:w="3528"/>
        <w:gridCol w:w="1075"/>
      </w:tblGrid>
      <w:tr w:rsidR="00AB3BBB" w:rsidTr="00270E3A">
        <w:trPr>
          <w:tblCellSpacing w:w="15" w:type="dxa"/>
        </w:trPr>
        <w:tc>
          <w:tcPr>
            <w:tcW w:w="5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Comment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  <w:lang w:val="en-US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n-US"/>
              </w:rPr>
              <w:t>Column</w:t>
            </w:r>
            <w:r>
              <w:rPr>
                <w:lang w:val="en-US"/>
              </w:rPr>
              <w:t xml:space="preserve"> 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ECadEstruturaCarreira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Estrutura de cada carreira do Estado.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2BB95E3" wp14:editId="7171DFAE">
                  <wp:extent cx="247650" cy="123825"/>
                  <wp:effectExtent l="0" t="0" r="0" b="9525"/>
                  <wp:docPr id="7" name="Imagem 7" descr="link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nk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3BBB" w:rsidRDefault="00AB3BBB" w:rsidP="00AB3BBB">
      <w:pPr>
        <w:rPr>
          <w:vanish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624"/>
      </w:tblGrid>
      <w:tr w:rsidR="00AB3BBB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9D9D"/>
          </w:tcPr>
          <w:p w:rsidR="00AB3BBB" w:rsidRDefault="00AB3BBB" w:rsidP="00270E3A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b/>
                <w:bCs/>
                <w:color w:val="000000"/>
              </w:rPr>
              <w:t>Colunas</w:t>
            </w:r>
            <w:proofErr w:type="gramStart"/>
            <w:r>
              <w:rPr>
                <w:b/>
                <w:bCs/>
                <w:color w:val="000000"/>
              </w:rPr>
              <w:t xml:space="preserve">  </w:t>
            </w:r>
            <w:proofErr w:type="gramEnd"/>
            <w:r>
              <w:rPr>
                <w:b/>
                <w:bCs/>
                <w:color w:val="000000"/>
              </w:rPr>
              <w:t xml:space="preserve">da tabela </w:t>
            </w:r>
            <w:proofErr w:type="spellStart"/>
            <w:r>
              <w:rPr>
                <w:b/>
                <w:bCs/>
                <w:color w:val="000000"/>
              </w:rPr>
              <w:t>ECadEstruturaCarreiran</w:t>
            </w:r>
            <w:proofErr w:type="spellEnd"/>
          </w:p>
        </w:tc>
      </w:tr>
    </w:tbl>
    <w:p w:rsidR="00AB3BBB" w:rsidRDefault="00AB3BBB" w:rsidP="00AB3BBB">
      <w:pPr>
        <w:rPr>
          <w:vanish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71"/>
        <w:gridCol w:w="1600"/>
        <w:gridCol w:w="1028"/>
        <w:gridCol w:w="3325"/>
      </w:tblGrid>
      <w:tr w:rsidR="00AB3BBB" w:rsidTr="00270E3A">
        <w:trPr>
          <w:tblCellSpacing w:w="15" w:type="dxa"/>
        </w:trPr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  <w:lang w:val="en-US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Datatype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Null Option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Comment</w:t>
            </w:r>
            <w:proofErr w:type="spellEnd"/>
          </w:p>
        </w:tc>
      </w:tr>
      <w:tr w:rsidR="00AB3BBB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Default="00AB3BBB" w:rsidP="00270E3A">
            <w:pPr>
              <w:ind w:left="0"/>
              <w:rPr>
                <w:rFonts w:ascii="Arial Unicode MS" w:eastAsia="Arial Unicode MS" w:hAnsi="Arial Unicode MS" w:cs="Arial Unicode MS"/>
              </w:rPr>
            </w:pPr>
            <w:r>
              <w:rPr>
                <w:color w:val="000000"/>
                <w:sz w:val="20"/>
                <w:szCs w:val="20"/>
              </w:rPr>
              <w:t xml:space="preserve">Código da estrutura de carreira, gerado </w:t>
            </w:r>
            <w:proofErr w:type="gramStart"/>
            <w:r>
              <w:rPr>
                <w:color w:val="000000"/>
                <w:sz w:val="20"/>
                <w:szCs w:val="20"/>
              </w:rPr>
              <w:t>automaticamente</w:t>
            </w:r>
            <w:proofErr w:type="gramEnd"/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DtInicioVigencia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 de vigência da evolução da estrutura de carreira. Mesma data de inclusão.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CdAcumVinculo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do atributo de acumulação de vínculo.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Gravado por outra funcionalidade.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CdAgrupamento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do agrupamento da sessão da autorização de acesso do usuário.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CdItemCarreira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Código do item de carreira. O primeiro registro da estrutura de carreira deve ter o campo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CdItemCarreira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preenchido com um item de carreira do tipo 'Carreira'.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CdEstruturaCarreiraPai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Código da estrutura de carreira que </w:t>
            </w:r>
            <w:r>
              <w:rPr>
                <w:color w:val="000000"/>
                <w:sz w:val="20"/>
                <w:szCs w:val="20"/>
              </w:rPr>
              <w:lastRenderedPageBreak/>
              <w:t>indica a estrutura de carreira imediatamente superior.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Somente o item de carreira do tipo Carreira não </w:t>
            </w:r>
            <w:proofErr w:type="gramStart"/>
            <w:r>
              <w:rPr>
                <w:color w:val="000000"/>
                <w:sz w:val="20"/>
                <w:szCs w:val="20"/>
              </w:rPr>
              <w:t>possui,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os demais devem ser identificados e atualizados.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CdEstruturaCarreiraCarreira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do tipo Carreira. Deve ser preenchido quando não é um item de estrutura de carreira do tipo Carreira.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CdEstruturaCarreiraGrupo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do tipo Grupo. Deve ser preenchido desde que o item de carreira cadastrado exija este nível e não seja do nível Grupo.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CdEstruturaCarreiraCargo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do tipo Cargo. Deve ser preenchido desde que o item de carreira cadastrado exija este nível e não seja do nível Cargo.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CdEstruturaCarreiraClasse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do tipo Classe. Deve ser preenchido desde que o item de carreira cadastrado exija este nível e não seja do nível Classe.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CdEstruturaCarreiraComp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do tipo Competência. Deve ser preenchido desde que o item de carreira cadastrado exija este nível e não seja do nível Competência.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CdEstruturaCarreiraEspec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do tipo Especialidade.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FlUltimo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CHAR(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Indica que o item de carreira é o último nível.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'S' - Sim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'N' - Não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CdHierarquiaPai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estrutura de carreira hierarquicamente superior dentro do mesmo nível de carreira, mantido por outra funcionalidade.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CdTipoItemCarreiraApo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1,0)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Código do tipo de item de carreira.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1 - Carreira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gramStart"/>
            <w:r w:rsidRPr="00270E3A">
              <w:rPr>
                <w:color w:val="000000"/>
                <w:sz w:val="20"/>
                <w:szCs w:val="20"/>
              </w:rPr>
              <w:t>2 - Grupo</w:t>
            </w:r>
            <w:proofErr w:type="gramEnd"/>
            <w:r w:rsidRPr="00270E3A">
              <w:rPr>
                <w:color w:val="000000"/>
                <w:sz w:val="20"/>
                <w:szCs w:val="20"/>
              </w:rPr>
              <w:t xml:space="preserve"> ocupacional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3 - Cargo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4 - Classe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5 - Competência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6 – Especialidade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Mantido por outra funcionalidade.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CdDescricaoQLP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Código da descrição do QLP para a Carreira.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NuCpfCadastrador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CHAR(</w:t>
            </w:r>
            <w:proofErr w:type="gramEnd"/>
            <w:r>
              <w:rPr>
                <w:color w:val="000000"/>
                <w:sz w:val="20"/>
                <w:szCs w:val="20"/>
              </w:rPr>
              <w:t>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CPF do usuário cadastrador do registro.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r w:rsidRPr="00270E3A">
              <w:rPr>
                <w:color w:val="000000"/>
                <w:sz w:val="20"/>
                <w:szCs w:val="20"/>
              </w:rPr>
              <w:t>DtInclusao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 em que o registro foi incluído.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FlAnulado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CHAR(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Indica se o registro está anulado.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'S' - Registro anulado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'N' - Registro não anulado (default)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DtAnulado</w:t>
            </w:r>
            <w:proofErr w:type="spellEnd"/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 de lançamento da anulação.</w:t>
            </w:r>
          </w:p>
        </w:tc>
      </w:tr>
      <w:tr w:rsidR="00AB3BBB" w:rsidRPr="00270E3A" w:rsidTr="00270E3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proofErr w:type="spellStart"/>
            <w:r w:rsidRPr="00270E3A">
              <w:rPr>
                <w:color w:val="000000"/>
                <w:sz w:val="20"/>
                <w:szCs w:val="20"/>
              </w:rPr>
              <w:t>DtUltAlteracao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  <w:r w:rsidRPr="00270E3A">
              <w:rPr>
                <w:color w:val="000000"/>
                <w:sz w:val="20"/>
                <w:szCs w:val="20"/>
              </w:rPr>
              <w:t>Data da última alteração do registro.</w:t>
            </w:r>
          </w:p>
          <w:p w:rsidR="00AB3BBB" w:rsidRPr="00270E3A" w:rsidRDefault="00AB3BBB" w:rsidP="00270E3A">
            <w:pPr>
              <w:ind w:left="0"/>
              <w:rPr>
                <w:color w:val="000000"/>
                <w:sz w:val="20"/>
                <w:szCs w:val="20"/>
              </w:rPr>
            </w:pPr>
          </w:p>
        </w:tc>
      </w:tr>
    </w:tbl>
    <w:p w:rsidR="00AB3BBB" w:rsidRDefault="00AB3BBB" w:rsidP="00AB3BBB">
      <w:pPr>
        <w:widowControl w:val="0"/>
        <w:shd w:val="clear" w:color="auto" w:fill="D9D9D9"/>
        <w:ind w:left="540"/>
        <w:rPr>
          <w:rFonts w:cs="Arial"/>
          <w:lang w:val="es-ES_tradnl"/>
        </w:rPr>
      </w:pPr>
    </w:p>
    <w:p w:rsidR="00AB3BBB" w:rsidRDefault="00AB3BBB" w:rsidP="00AB3BBB">
      <w:pPr>
        <w:widowControl w:val="0"/>
        <w:shd w:val="clear" w:color="auto" w:fill="D9D9D9"/>
        <w:ind w:left="540"/>
        <w:rPr>
          <w:rFonts w:cs="Arial"/>
        </w:rPr>
      </w:pPr>
      <w:r>
        <w:rPr>
          <w:rFonts w:cs="Arial"/>
        </w:rPr>
        <w:t xml:space="preserve">Quanto à utilização, </w:t>
      </w:r>
      <w:proofErr w:type="gramStart"/>
      <w:r>
        <w:rPr>
          <w:rFonts w:cs="Arial"/>
        </w:rPr>
        <w:t>por exemplo</w:t>
      </w:r>
      <w:proofErr w:type="gramEnd"/>
      <w:r>
        <w:rPr>
          <w:rFonts w:cs="Arial"/>
        </w:rPr>
        <w:t xml:space="preserve"> as </w:t>
      </w:r>
      <w:r>
        <w:rPr>
          <w:rFonts w:cs="Arial"/>
          <w:u w:val="single"/>
        </w:rPr>
        <w:t>relações de vínculo de cargo efetivo</w:t>
      </w:r>
      <w:r>
        <w:rPr>
          <w:rFonts w:cs="Arial"/>
        </w:rPr>
        <w:t>/</w:t>
      </w:r>
      <w:r>
        <w:rPr>
          <w:rFonts w:cs="Arial"/>
          <w:u w:val="single"/>
        </w:rPr>
        <w:t>Item de Edital de Concurso</w:t>
      </w:r>
      <w:r>
        <w:rPr>
          <w:rFonts w:cs="Arial"/>
        </w:rPr>
        <w:t>, estes estão associados a um “Item de Carreira” da “Estrutura de Carreira” que está no último nível (itens sem preenchimento na figura). Nas validações quando um nível for alterado e solicitado verificar a existência de conceitos associados, deve ser verificado no Item referência e em seus subordinados à estrutura.</w:t>
      </w: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</w:p>
    <w:p w:rsidR="00AB3BBB" w:rsidRDefault="00AB3BBB" w:rsidP="00AB3BBB">
      <w:pPr>
        <w:widowControl w:val="0"/>
        <w:ind w:left="540"/>
        <w:rPr>
          <w:rFonts w:cs="Arial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1563370</wp:posOffset>
                </wp:positionV>
                <wp:extent cx="1257300" cy="904240"/>
                <wp:effectExtent l="0" t="1270" r="0" b="0"/>
                <wp:wrapNone/>
                <wp:docPr id="60" name="Caixa de text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0E3A" w:rsidRDefault="00270E3A" w:rsidP="00AB3BBB">
                            <w:pPr>
                              <w:pStyle w:val="tabletext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Cs w:val="24"/>
                              </w:rPr>
                              <w:t>Para cada nível, os Itens adicionados</w:t>
                            </w: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Arial" w:eastAsia="Times New Roman" w:hAnsi="Arial" w:cs="Arial"/>
                                <w:szCs w:val="24"/>
                              </w:rPr>
                              <w:t>devem ser do mesmo tipo.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0" o:spid="_x0000_s1109" type="#_x0000_t202" style="position:absolute;left:0;text-align:left;margin-left:5in;margin-top:123.1pt;width:99pt;height:7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" filled="f" stroked="f">
                <v:textbox>
                  <w:txbxContent>
                    <w:p w:rsidR="00270E3A" w:rsidRDefault="00270E3A" w:rsidP="00AB3BBB">
                      <w:pPr>
                        <w:pStyle w:val="tabletext"/>
                        <w:spacing w:after="0" w:line="240" w:lineRule="auto"/>
                        <w:rPr>
                          <w:rFonts w:ascii="Arial" w:eastAsia="Times New Roman" w:hAnsi="Arial" w:cs="Arial"/>
                          <w:szCs w:val="24"/>
                        </w:rPr>
                      </w:pPr>
                      <w:r>
                        <w:rPr>
                          <w:rFonts w:ascii="Arial" w:eastAsia="Times New Roman" w:hAnsi="Arial" w:cs="Arial"/>
                          <w:szCs w:val="24"/>
                        </w:rPr>
                        <w:t>Para cada nível, os Itens adicionados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  <w:szCs w:val="24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Arial" w:eastAsia="Times New Roman" w:hAnsi="Arial" w:cs="Arial"/>
                          <w:szCs w:val="24"/>
                        </w:rPr>
                        <w:t>devem ser do mesmo tipo.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1334770</wp:posOffset>
                </wp:positionV>
                <wp:extent cx="114300" cy="914400"/>
                <wp:effectExtent l="9525" t="10795" r="9525" b="8255"/>
                <wp:wrapNone/>
                <wp:docPr id="59" name="Chave direita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914400"/>
                        </a:xfrm>
                        <a:prstGeom prst="rightBrace">
                          <a:avLst>
                            <a:gd name="adj1" fmla="val 6666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 direita 59" o:spid="_x0000_s1026" type="#_x0000_t88" style="position:absolute;margin-left:342pt;margin-top:105.1pt;width:9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"/>
            </w:pict>
          </mc:Fallback>
        </mc:AlternateContent>
      </w:r>
      <w:r>
        <w:rPr>
          <w:rFonts w:cs="Arial"/>
          <w:noProof/>
          <w:sz w:val="20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1386205</wp:posOffset>
                </wp:positionH>
                <wp:positionV relativeFrom="line">
                  <wp:posOffset>-1327150</wp:posOffset>
                </wp:positionV>
                <wp:extent cx="2519680" cy="4602480"/>
                <wp:effectExtent l="5080" t="0" r="0" b="1270"/>
                <wp:wrapNone/>
                <wp:docPr id="58" name="Tela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2225" y="1905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36880" y="67310"/>
                            <a:ext cx="939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75055" y="747395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E0C0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377315" y="795020"/>
                            <a:ext cx="33591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500505" y="1101725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36090" y="1149985"/>
                            <a:ext cx="48069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E1.1.1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500505" y="1379855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736090" y="1427480"/>
                            <a:ext cx="48069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E1.1.2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500505" y="1647825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36090" y="1696085"/>
                            <a:ext cx="48069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E1.1.3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75055" y="237617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E0C0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377315" y="2423795"/>
                            <a:ext cx="33591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E2.1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761365" y="2098040"/>
                            <a:ext cx="884555" cy="249555"/>
                          </a:xfrm>
                          <a:prstGeom prst="rect">
                            <a:avLst/>
                          </a:prstGeom>
                          <a:solidFill>
                            <a:srgbClr val="FFE0C0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0935" y="2146300"/>
                            <a:ext cx="19113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612900" y="273050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47850" y="2778760"/>
                            <a:ext cx="48069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E2.1.1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61365" y="38354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E0C0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30935" y="431165"/>
                            <a:ext cx="19113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761365" y="355473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130935" y="3602355"/>
                            <a:ext cx="19113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612900" y="300863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47850" y="3056255"/>
                            <a:ext cx="48069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E2.1.2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612900" y="327660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847850" y="3324860"/>
                            <a:ext cx="48069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E2.1.3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61365" y="390906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E0C0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130935" y="3956685"/>
                            <a:ext cx="19113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075055" y="4187190"/>
                            <a:ext cx="884555" cy="248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377315" y="4234815"/>
                            <a:ext cx="33591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E4.1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Freeform 32"/>
                        <wps:cNvSpPr>
                          <a:spLocks/>
                        </wps:cNvSpPr>
                        <wps:spPr bwMode="auto">
                          <a:xfrm>
                            <a:off x="324485" y="267970"/>
                            <a:ext cx="436880" cy="259080"/>
                          </a:xfrm>
                          <a:custGeom>
                            <a:avLst/>
                            <a:gdLst>
                              <a:gd name="T0" fmla="*/ 0 w 688"/>
                              <a:gd name="T1" fmla="*/ 0 h 408"/>
                              <a:gd name="T2" fmla="*/ 0 w 688"/>
                              <a:gd name="T3" fmla="*/ 408 h 408"/>
                              <a:gd name="T4" fmla="*/ 688 w 688"/>
                              <a:gd name="T5" fmla="*/ 408 h 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88" h="408">
                                <a:moveTo>
                                  <a:pt x="0" y="0"/>
                                </a:moveTo>
                                <a:lnTo>
                                  <a:pt x="0" y="408"/>
                                </a:lnTo>
                                <a:lnTo>
                                  <a:pt x="688" y="408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3"/>
                        <wps:cNvSpPr>
                          <a:spLocks/>
                        </wps:cNvSpPr>
                        <wps:spPr bwMode="auto">
                          <a:xfrm>
                            <a:off x="324485" y="267970"/>
                            <a:ext cx="436880" cy="1964690"/>
                          </a:xfrm>
                          <a:custGeom>
                            <a:avLst/>
                            <a:gdLst>
                              <a:gd name="T0" fmla="*/ 0 w 688"/>
                              <a:gd name="T1" fmla="*/ 0 h 3094"/>
                              <a:gd name="T2" fmla="*/ 0 w 688"/>
                              <a:gd name="T3" fmla="*/ 3094 h 3094"/>
                              <a:gd name="T4" fmla="*/ 688 w 688"/>
                              <a:gd name="T5" fmla="*/ 3094 h 30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88" h="3094">
                                <a:moveTo>
                                  <a:pt x="0" y="0"/>
                                </a:moveTo>
                                <a:lnTo>
                                  <a:pt x="0" y="3094"/>
                                </a:lnTo>
                                <a:lnTo>
                                  <a:pt x="688" y="3094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4"/>
                        <wps:cNvSpPr>
                          <a:spLocks/>
                        </wps:cNvSpPr>
                        <wps:spPr bwMode="auto">
                          <a:xfrm>
                            <a:off x="324485" y="2222500"/>
                            <a:ext cx="436880" cy="1466215"/>
                          </a:xfrm>
                          <a:custGeom>
                            <a:avLst/>
                            <a:gdLst>
                              <a:gd name="T0" fmla="*/ 688 w 688"/>
                              <a:gd name="T1" fmla="*/ 2309 h 2309"/>
                              <a:gd name="T2" fmla="*/ 0 w 688"/>
                              <a:gd name="T3" fmla="*/ 2309 h 2309"/>
                              <a:gd name="T4" fmla="*/ 0 w 688"/>
                              <a:gd name="T5" fmla="*/ 0 h 23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88" h="2309">
                                <a:moveTo>
                                  <a:pt x="688" y="2309"/>
                                </a:moveTo>
                                <a:lnTo>
                                  <a:pt x="0" y="2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5"/>
                        <wps:cNvSpPr>
                          <a:spLocks/>
                        </wps:cNvSpPr>
                        <wps:spPr bwMode="auto">
                          <a:xfrm>
                            <a:off x="324485" y="267970"/>
                            <a:ext cx="436880" cy="3784600"/>
                          </a:xfrm>
                          <a:custGeom>
                            <a:avLst/>
                            <a:gdLst>
                              <a:gd name="T0" fmla="*/ 688 w 688"/>
                              <a:gd name="T1" fmla="*/ 5960 h 5960"/>
                              <a:gd name="T2" fmla="*/ 0 w 688"/>
                              <a:gd name="T3" fmla="*/ 5960 h 5960"/>
                              <a:gd name="T4" fmla="*/ 0 w 688"/>
                              <a:gd name="T5" fmla="*/ 0 h 59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88" h="5960">
                                <a:moveTo>
                                  <a:pt x="688" y="5960"/>
                                </a:moveTo>
                                <a:lnTo>
                                  <a:pt x="0" y="5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6"/>
                        <wps:cNvSpPr>
                          <a:spLocks/>
                        </wps:cNvSpPr>
                        <wps:spPr bwMode="auto">
                          <a:xfrm>
                            <a:off x="537845" y="527050"/>
                            <a:ext cx="548640" cy="33528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528 h 528"/>
                              <a:gd name="T2" fmla="*/ 0 w 864"/>
                              <a:gd name="T3" fmla="*/ 528 h 528"/>
                              <a:gd name="T4" fmla="*/ 0 w 864"/>
                              <a:gd name="T5" fmla="*/ 0 h 5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528">
                                <a:moveTo>
                                  <a:pt x="864" y="528"/>
                                </a:moveTo>
                                <a:lnTo>
                                  <a:pt x="0" y="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7"/>
                        <wps:cNvSpPr>
                          <a:spLocks/>
                        </wps:cNvSpPr>
                        <wps:spPr bwMode="auto">
                          <a:xfrm>
                            <a:off x="1231900" y="986790"/>
                            <a:ext cx="268605" cy="278130"/>
                          </a:xfrm>
                          <a:custGeom>
                            <a:avLst/>
                            <a:gdLst>
                              <a:gd name="T0" fmla="*/ 423 w 423"/>
                              <a:gd name="T1" fmla="*/ 438 h 438"/>
                              <a:gd name="T2" fmla="*/ 0 w 423"/>
                              <a:gd name="T3" fmla="*/ 438 h 438"/>
                              <a:gd name="T4" fmla="*/ 0 w 423"/>
                              <a:gd name="T5" fmla="*/ 0 h 4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3" h="438">
                                <a:moveTo>
                                  <a:pt x="423" y="438"/>
                                </a:moveTo>
                                <a:lnTo>
                                  <a:pt x="0" y="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38"/>
                        <wps:cNvSpPr>
                          <a:spLocks/>
                        </wps:cNvSpPr>
                        <wps:spPr bwMode="auto">
                          <a:xfrm>
                            <a:off x="1231900" y="1264920"/>
                            <a:ext cx="268605" cy="287020"/>
                          </a:xfrm>
                          <a:custGeom>
                            <a:avLst/>
                            <a:gdLst>
                              <a:gd name="T0" fmla="*/ 423 w 423"/>
                              <a:gd name="T1" fmla="*/ 452 h 452"/>
                              <a:gd name="T2" fmla="*/ 0 w 423"/>
                              <a:gd name="T3" fmla="*/ 452 h 452"/>
                              <a:gd name="T4" fmla="*/ 0 w 423"/>
                              <a:gd name="T5" fmla="*/ 0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3" h="452">
                                <a:moveTo>
                                  <a:pt x="423" y="452"/>
                                </a:moveTo>
                                <a:lnTo>
                                  <a:pt x="0" y="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39"/>
                        <wps:cNvSpPr>
                          <a:spLocks/>
                        </wps:cNvSpPr>
                        <wps:spPr bwMode="auto">
                          <a:xfrm>
                            <a:off x="1231900" y="1264920"/>
                            <a:ext cx="268605" cy="516890"/>
                          </a:xfrm>
                          <a:custGeom>
                            <a:avLst/>
                            <a:gdLst>
                              <a:gd name="T0" fmla="*/ 423 w 423"/>
                              <a:gd name="T1" fmla="*/ 814 h 814"/>
                              <a:gd name="T2" fmla="*/ 0 w 423"/>
                              <a:gd name="T3" fmla="*/ 814 h 814"/>
                              <a:gd name="T4" fmla="*/ 0 w 423"/>
                              <a:gd name="T5" fmla="*/ 0 h 8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3" h="814">
                                <a:moveTo>
                                  <a:pt x="423" y="814"/>
                                </a:moveTo>
                                <a:lnTo>
                                  <a:pt x="0" y="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0"/>
                        <wps:cNvSpPr>
                          <a:spLocks/>
                        </wps:cNvSpPr>
                        <wps:spPr bwMode="auto">
                          <a:xfrm>
                            <a:off x="548640" y="2222500"/>
                            <a:ext cx="537845" cy="268605"/>
                          </a:xfrm>
                          <a:custGeom>
                            <a:avLst/>
                            <a:gdLst>
                              <a:gd name="T0" fmla="*/ 847 w 847"/>
                              <a:gd name="T1" fmla="*/ 423 h 423"/>
                              <a:gd name="T2" fmla="*/ 0 w 847"/>
                              <a:gd name="T3" fmla="*/ 423 h 423"/>
                              <a:gd name="T4" fmla="*/ 0 w 847"/>
                              <a:gd name="T5" fmla="*/ 0 h 4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47" h="423">
                                <a:moveTo>
                                  <a:pt x="847" y="423"/>
                                </a:moveTo>
                                <a:lnTo>
                                  <a:pt x="0" y="4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1"/>
                        <wps:cNvSpPr>
                          <a:spLocks/>
                        </wps:cNvSpPr>
                        <wps:spPr bwMode="auto">
                          <a:xfrm>
                            <a:off x="1198245" y="2615565"/>
                            <a:ext cx="403225" cy="278130"/>
                          </a:xfrm>
                          <a:custGeom>
                            <a:avLst/>
                            <a:gdLst>
                              <a:gd name="T0" fmla="*/ 635 w 635"/>
                              <a:gd name="T1" fmla="*/ 438 h 438"/>
                              <a:gd name="T2" fmla="*/ 0 w 635"/>
                              <a:gd name="T3" fmla="*/ 438 h 438"/>
                              <a:gd name="T4" fmla="*/ 0 w 635"/>
                              <a:gd name="T5" fmla="*/ 0 h 4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35" h="438">
                                <a:moveTo>
                                  <a:pt x="635" y="438"/>
                                </a:moveTo>
                                <a:lnTo>
                                  <a:pt x="0" y="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2"/>
                        <wps:cNvSpPr>
                          <a:spLocks/>
                        </wps:cNvSpPr>
                        <wps:spPr bwMode="auto">
                          <a:xfrm>
                            <a:off x="1198245" y="2893695"/>
                            <a:ext cx="403225" cy="267970"/>
                          </a:xfrm>
                          <a:custGeom>
                            <a:avLst/>
                            <a:gdLst>
                              <a:gd name="T0" fmla="*/ 635 w 635"/>
                              <a:gd name="T1" fmla="*/ 422 h 422"/>
                              <a:gd name="T2" fmla="*/ 0 w 635"/>
                              <a:gd name="T3" fmla="*/ 422 h 422"/>
                              <a:gd name="T4" fmla="*/ 0 w 635"/>
                              <a:gd name="T5" fmla="*/ 0 h 4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35" h="422">
                                <a:moveTo>
                                  <a:pt x="635" y="422"/>
                                </a:move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3"/>
                        <wps:cNvSpPr>
                          <a:spLocks/>
                        </wps:cNvSpPr>
                        <wps:spPr bwMode="auto">
                          <a:xfrm>
                            <a:off x="1198245" y="2615565"/>
                            <a:ext cx="414655" cy="728345"/>
                          </a:xfrm>
                          <a:custGeom>
                            <a:avLst/>
                            <a:gdLst>
                              <a:gd name="T0" fmla="*/ 653 w 653"/>
                              <a:gd name="T1" fmla="*/ 1147 h 1147"/>
                              <a:gd name="T2" fmla="*/ 0 w 653"/>
                              <a:gd name="T3" fmla="*/ 1147 h 1147"/>
                              <a:gd name="T4" fmla="*/ 0 w 653"/>
                              <a:gd name="T5" fmla="*/ 0 h 1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53" h="1147">
                                <a:moveTo>
                                  <a:pt x="653" y="1147"/>
                                </a:moveTo>
                                <a:lnTo>
                                  <a:pt x="0" y="11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4"/>
                        <wps:cNvSpPr>
                          <a:spLocks/>
                        </wps:cNvSpPr>
                        <wps:spPr bwMode="auto">
                          <a:xfrm>
                            <a:off x="537845" y="4043045"/>
                            <a:ext cx="548640" cy="239395"/>
                          </a:xfrm>
                          <a:custGeom>
                            <a:avLst/>
                            <a:gdLst>
                              <a:gd name="T0" fmla="*/ 864 w 864"/>
                              <a:gd name="T1" fmla="*/ 377 h 377"/>
                              <a:gd name="T2" fmla="*/ 0 w 864"/>
                              <a:gd name="T3" fmla="*/ 377 h 377"/>
                              <a:gd name="T4" fmla="*/ 0 w 864"/>
                              <a:gd name="T5" fmla="*/ 0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377">
                                <a:moveTo>
                                  <a:pt x="864" y="377"/>
                                </a:moveTo>
                                <a:lnTo>
                                  <a:pt x="0" y="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43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987425" y="27940"/>
                            <a:ext cx="6858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r>
                                <w:t>RAIZ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46"/>
                        <wps:cNvCnPr/>
                        <wps:spPr bwMode="auto">
                          <a:xfrm flipH="1">
                            <a:off x="914400" y="114300"/>
                            <a:ext cx="1143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742950" y="948690"/>
                            <a:ext cx="6858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Ramo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48"/>
                        <wps:cNvCnPr/>
                        <wps:spPr bwMode="auto">
                          <a:xfrm>
                            <a:off x="208915" y="81915"/>
                            <a:ext cx="1828800" cy="1828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9"/>
                        <wps:cNvCnPr/>
                        <wps:spPr bwMode="auto">
                          <a:xfrm>
                            <a:off x="0" y="114300"/>
                            <a:ext cx="2400300" cy="3543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533400" y="1400175"/>
                            <a:ext cx="685800" cy="172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Ramo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Line 51"/>
                        <wps:cNvCnPr/>
                        <wps:spPr bwMode="auto">
                          <a:xfrm>
                            <a:off x="0" y="342900"/>
                            <a:ext cx="1485900" cy="4114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1714500"/>
                            <a:ext cx="685800" cy="172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0E3A" w:rsidRDefault="00270E3A" w:rsidP="00AB3BB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Ramo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58" o:spid="_x0000_s1110" editas="canvas" style="position:absolute;margin-left:109.15pt;margin-top:-104.5pt;width:198.4pt;height:362.4pt;z-index:251659264;mso-position-horizontal-relative:char;mso-position-vertical-relative:line" coordsize="25196,4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">
                <v:shape id="_x0000_s1111" type="#_x0000_t75" style="position:absolute;width:25196;height:46024;visibility:visible;mso-wrap-style:square">
                  <v:fill o:detectmouseclick="t"/>
                  <v:path o:connecttype="none"/>
                </v:shape>
                <v:rect id="Rectangle 4" o:spid="_x0000_s1112" style="position:absolute;left:222;top:190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5" o:spid="_x0000_s1113" style="position:absolute;left:4368;top:673;width:940;height:1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</w:t>
                        </w:r>
                      </w:p>
                    </w:txbxContent>
                  </v:textbox>
                </v:rect>
                <v:rect id="Rectangle 6" o:spid="_x0000_s1114" style="position:absolute;left:10750;top:7473;width:8846;height:2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WJ8AA&#10;AADbAAAADwAAAGRycy9kb3ducmV2LnhtbERPTWuDQBC9F/oflin0Vld7SNS6hlBI6EmIzSHHwZ2q&#10;xJ2V3a2x/75bCPQ2j/c51W41k1jI+dGygixJQRB3Vo/cKzh/Hl5yED4ga5wsk4If8rCrHx8qLLW9&#10;8YmWNvQihrAvUcEQwlxK6buBDPrEzsSR+7LOYIjQ9VI7vMVwM8nXNN1IgyPHhgFneh+ou7bfRsG6&#10;dehsk20PRX4pmg0di2NjlHp+WvdvIAKt4V98d3/oOD+Dv1/iAbL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ZOWJ8AAAADbAAAADwAAAAAAAAAAAAAAAACYAgAAZHJzL2Rvd25y&#10;ZXYueG1sUEsFBgAAAAAEAAQA9QAAAIUDAAAAAA==&#10;" fillcolor="#ffe0c0" strokecolor="#903" strokeweight="0"/>
                <v:rect id="Rectangle 7" o:spid="_x0000_s1115" style="position:absolute;left:13773;top:7950;width:3359;height:3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E1.1</w:t>
                        </w:r>
                      </w:p>
                    </w:txbxContent>
                  </v:textbox>
                </v:rect>
                <v:rect id="Rectangle 8" o:spid="_x0000_s1116" style="position:absolute;left:15005;top:11017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3Gy8EA&#10;AADbAAAADwAAAGRycy9kb3ducmV2LnhtbERPzWoCMRC+F3yHMIK3mlXboqtRpKB46KFVH2DYjJvF&#10;zWTdSXX16ZtCobf5+H5nsep8ra7UShXYwGiYgSIugq24NHA8bJ6noCQiW6wDk4E7CayWvacF5jbc&#10;+Iuu+1iqFMKSowEXY5NrLYUjjzIMDXHiTqH1GBNsS21bvKVwX+txlr1pjxWnBocNvTsqzvtvb0Di&#10;9mX6gbPOyUVG8rpd7x6TT2MG/W49BxWpi//iP/fOpvkT+P0lHaC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txsvBAAAA2wAAAA8AAAAAAAAAAAAAAAAAmAIAAGRycy9kb3du&#10;cmV2LnhtbFBLBQYAAAAABAAEAPUAAACGAwAAAAA=&#10;" strokecolor="#903" strokeweight="0"/>
                <v:rect id="Rectangle 9" o:spid="_x0000_s1117" style="position:absolute;left:17360;top:11499;width:4807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E1.1.1</w:t>
                        </w:r>
                      </w:p>
                    </w:txbxContent>
                  </v:textbox>
                </v:rect>
                <v:rect id="Rectangle 10" o:spid="_x0000_s1118" style="position:absolute;left:15005;top:13798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j7JMEA&#10;AADbAAAADwAAAGRycy9kb3ducmV2LnhtbERPzWrCQBC+C77DMkJvurHVoqmrSKHiwYNN+wBDdsyG&#10;ZmfTzFZTn94tFLzNx/c7q03vG3WmTurABqaTDBRxGWzNlYHPj7fxApREZItNYDLwSwKb9XCwwtyG&#10;C7/TuYiVSiEsORpwMba51lI68iiT0BIn7hQ6jzHBrtK2w0sK941+zLJn7bHm1OCwpVdH5Vfx4w1I&#10;3M0WB1z2Tr5lKvPddn99OhrzMOq3L6Ai9fEu/nfvbZo/h79f0gF6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I+yTBAAAA2wAAAA8AAAAAAAAAAAAAAAAAmAIAAGRycy9kb3du&#10;cmV2LnhtbFBLBQYAAAAABAAEAPUAAACGAwAAAAA=&#10;" strokecolor="#903" strokeweight="0"/>
                <v:rect id="Rectangle 11" o:spid="_x0000_s1119" style="position:absolute;left:17360;top:14274;width:4807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E1.1.2</w:t>
                        </w:r>
                      </w:p>
                    </w:txbxContent>
                  </v:textbox>
                </v:rect>
                <v:rect id="Rectangle 12" o:spid="_x0000_s1120" style="position:absolute;left:15005;top:16478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bAyMEA&#10;AADbAAAADwAAAGRycy9kb3ducmV2LnhtbERPyW7CMBC9V+o/WFOpt+LQli1gEKpUxIED2weM4iGO&#10;iMdpxoW0X4+RKvU2T2+d2aLztbpQK1VgA/1eBoq4CLbi0sDx8PkyBiUR2WIdmAz8kMBi/vgww9yG&#10;K+/oso+lSiEsORpwMTa51lI48ii90BAn7hRajzHBttS2xWsK97V+zbKh9lhxanDY0Iej4rz/9gYk&#10;rt7HG5x0Tr6kL4PVcv37tjXm+albTkFF6uK/+M+9tmn+CO6/pAP0/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WwMjBAAAA2wAAAA8AAAAAAAAAAAAAAAAAmAIAAGRycy9kb3du&#10;cmV2LnhtbFBLBQYAAAAABAAEAPUAAACGAwAAAAA=&#10;" strokecolor="#903" strokeweight="0"/>
                <v:rect id="Rectangle 13" o:spid="_x0000_s1121" style="position:absolute;left:17360;top:16960;width:4807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E1.1.3</w:t>
                        </w:r>
                      </w:p>
                    </w:txbxContent>
                  </v:textbox>
                </v:rect>
                <v:rect id="Rectangle 14" o:spid="_x0000_s1122" style="position:absolute;left:10750;top:23761;width:8846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WaIcAA&#10;AADbAAAADwAAAGRycy9kb3ducmV2LnhtbERPO2vDMBDeC/kP4gLdGjkZ/GpkUwoJnQx1OnQ8rKtt&#10;ap2MpCbOv48ChWz38T1vXy9mEmdyfrSsYLtJQBB3Vo/cK/g6HV5yED4ga5wsk4Ireair1dMeS20v&#10;/EnnNvQihrAvUcEQwlxK6buBDPqNnYkj92OdwRCh66V2eInhZpK7JEmlwZFjw4AzvQ/U/bZ/RsGS&#10;OXS22WaHIv8umpSOxbExSj2vl7dXEIGW8BD/uz90nF/A/Zd4gKx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+WaIcAAAADbAAAADwAAAAAAAAAAAAAAAACYAgAAZHJzL2Rvd25y&#10;ZXYueG1sUEsFBgAAAAAEAAQA9QAAAIUDAAAAAA==&#10;" fillcolor="#ffe0c0" strokecolor="#903" strokeweight="0"/>
                <v:rect id="Rectangle 15" o:spid="_x0000_s1123" style="position:absolute;left:13773;top:24237;width:3359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E2.1</w:t>
                        </w:r>
                      </w:p>
                    </w:txbxContent>
                  </v:textbox>
                </v:rect>
                <v:rect id="Rectangle 16" o:spid="_x0000_s1124" style="position:absolute;left:7613;top:20980;width:8846;height:2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9cmsIA&#10;AADbAAAADwAAAGRycy9kb3ducmV2LnhtbESPT4vCMBTE78J+h/CEvWlaD2q7xiILlT0V/HPY46N5&#10;tsXmpSRR67ffLAgeh5n5DbMpRtOLOznfWVaQzhMQxLXVHTcKzqdytgbhA7LG3jIpeJKHYvsx2WCu&#10;7YMPdD+GRkQI+xwVtCEMuZS+bsmgn9uBOHoX6wyGKF0jtcNHhJteLpJkKQ12HBdaHOi7pfp6vBkF&#10;48qhs1W6KrP1b1YtaZ/tK6PU53TcfYEINIZ3+NX+0QoWKfx/iT9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1yawgAAANsAAAAPAAAAAAAAAAAAAAAAAJgCAABkcnMvZG93&#10;bnJldi54bWxQSwUGAAAAAAQABAD1AAAAhwMAAAAA&#10;" fillcolor="#ffe0c0" strokecolor="#903" strokeweight="0"/>
                <v:rect id="Rectangle 17" o:spid="_x0000_s1125" style="position:absolute;left:11309;top:21463;width:1911;height:3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E2</w:t>
                        </w:r>
                      </w:p>
                    </w:txbxContent>
                  </v:textbox>
                </v:rect>
                <v:rect id="Rectangle 18" o:spid="_x0000_s1126" style="position:absolute;left:16129;top:27305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EMdsQA&#10;AADbAAAADwAAAGRycy9kb3ducmV2LnhtbESPzWoCQRCE7wHfYWjBW5z1J2I2jiIBxUMOUfMAzU5n&#10;Z3GnZ92e6OrTO4FAjkVVfUUtVp2v1YVaqQIbGA0zUMRFsBWXBr6Om+c5KInIFuvAZOBGAqtl72mB&#10;uQ1X3tPlEEuVICw5GnAxNrnWUjjyKMPQECfvO7QeY5JtqW2L1wT3tR5n2Ux7rDgtOGzo3VFxOvx4&#10;AxK30/kHvnZOzjKSl+16d598GjPod+s3UJG6+B/+a++sgfEEfr+kH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BDHbEAAAA2wAAAA8AAAAAAAAAAAAAAAAAmAIAAGRycy9k&#10;b3ducmV2LnhtbFBLBQYAAAAABAAEAPUAAACJAwAAAAA=&#10;" strokecolor="#903" strokeweight="0"/>
                <v:rect id="Rectangle 19" o:spid="_x0000_s1127" style="position:absolute;left:18478;top:27787;width:4807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E2.1.1</w:t>
                        </w:r>
                      </w:p>
                    </w:txbxContent>
                  </v:textbox>
                </v:rect>
                <v:rect id="Rectangle 20" o:spid="_x0000_s1128" style="position:absolute;left:7613;top:3835;width:8846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RamcMA&#10;AADbAAAADwAAAGRycy9kb3ducmV2LnhtbESPwWrDMBBE74H+g9hCb4mcQO3YjWxKISYnQ50celys&#10;rW1qrYykJu7fR4VCj8PMvGEO1WImcSXnR8sKtpsEBHFn9ci9gsv5uN6D8AFZ42SZFPyQh6p8WB2w&#10;0PbG73RtQy8ihH2BCoYQ5kJK3w1k0G/sTBy9T+sMhihdL7XDW4SbSe6SJJUGR44LA870NlD31X4b&#10;BUvm0Nlmmx3z/UfepFTndWOUenpcXl9ABFrCf/ivfdIKds/w+yX+AFn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RamcMAAADbAAAADwAAAAAAAAAAAAAAAACYAgAAZHJzL2Rv&#10;d25yZXYueG1sUEsFBgAAAAAEAAQA9QAAAIgDAAAAAA==&#10;" fillcolor="#ffe0c0" strokecolor="#903" strokeweight="0"/>
                <v:rect id="Rectangle 21" o:spid="_x0000_s1129" style="position:absolute;left:11309;top:4311;width:1911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E1</w:t>
                        </w:r>
                      </w:p>
                    </w:txbxContent>
                  </v:textbox>
                </v:rect>
                <v:rect id="Rectangle 22" o:spid="_x0000_s1130" style="position:absolute;left:7613;top:35547;width:8846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oKdcQA&#10;AADbAAAADwAAAGRycy9kb3ducmV2LnhtbESPwW7CMBBE75X6D9ZW4gYOUFqaYhBCAnHgQGk/YBVv&#10;46jxOs0aCP16jITU42hm3mhmi87X6kStVIENDAcZKOIi2IpLA1+f6/4UlERki3VgMnAhgcX88WGG&#10;uQ1n/qDTIZYqQVhyNOBibHKtpXDkUQahIU7ed2g9xiTbUtsWzwnuaz3KshftseK04LChlaPi53D0&#10;BiRunqc7fOuc/MpQJpvl9m+8N6b31C3fQUXq4n/43t5aA6NXuH1JP0DP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6CnXEAAAA2wAAAA8AAAAAAAAAAAAAAAAAmAIAAGRycy9k&#10;b3ducmV2LnhtbFBLBQYAAAAABAAEAPUAAACJAwAAAAA=&#10;" strokecolor="#903" strokeweight="0"/>
                <v:rect id="Rectangle 23" o:spid="_x0000_s1131" style="position:absolute;left:11309;top:36023;width:1911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E3</w:t>
                        </w:r>
                      </w:p>
                    </w:txbxContent>
                  </v:textbox>
                </v:rect>
                <v:rect id="Rectangle 24" o:spid="_x0000_s1132" style="position:absolute;left:16129;top:30086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k7nMMA&#10;AADbAAAADwAAAGRycy9kb3ducmV2LnhtbESPwWoCQRBE7wH/YWjBW5xVE9GNo4igeMghaj6g2ens&#10;LNnpWbdHXf36TCCQY1FVr6jFqvO1ulIrVWADo2EGirgItuLSwOdp+zwDJRHZYh2YDNxJYLXsPS0w&#10;t+HGB7oeY6kShCVHAy7GJtdaCkceZRga4uR9hdZjTLIttW3xluC+1uMsm2qPFacFhw1tHBXfx4s3&#10;IHH3MnvHeefkLCN53a33j8mHMYN+t34DFamL/+G/9t4aGM/h90v6AXr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k7nMMAAADbAAAADwAAAAAAAAAAAAAAAACYAgAAZHJzL2Rv&#10;d25yZXYueG1sUEsFBgAAAAAEAAQA9QAAAIgDAAAAAA==&#10;" strokecolor="#903" strokeweight="0"/>
                <v:rect id="Rectangle 25" o:spid="_x0000_s1133" style="position:absolute;left:18478;top:30562;width:4807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E2.1.2</w:t>
                        </w:r>
                      </w:p>
                    </w:txbxContent>
                  </v:textbox>
                </v:rect>
                <v:rect id="Rectangle 26" o:spid="_x0000_s1134" style="position:absolute;left:16129;top:32766;width:8845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ahR8QA&#10;AADbAAAADwAAAGRycy9kb3ducmV2LnhtbESPQWvCQBSE7wX/w/IEb3UTtcWmriIFxYOHVv0Bj+xr&#10;NjT7NuZtNe2vd4VCj8PMfMMsVr1v1IU6qQMbyMcZKOIy2JorA6fj5nEOSiKyxSYwGfghgdVy8LDA&#10;woYrf9DlECuVICwFGnAxtoXWUjryKOPQEifvM3QeY5JdpW2H1wT3jZ5k2bP2WHNacNjSm6Py6/Dt&#10;DUjczuZ7fOmdnCWXp+169zt9N2Y07NevoCL18T/8195ZA9Mc7l/SD9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GoUfEAAAA2wAAAA8AAAAAAAAAAAAAAAAAmAIAAGRycy9k&#10;b3ducmV2LnhtbFBLBQYAAAAABAAEAPUAAACJAwAAAAA=&#10;" strokecolor="#903" strokeweight="0"/>
                <v:rect id="Rectangle 27" o:spid="_x0000_s1135" style="position:absolute;left:18478;top:33248;width:4807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E2.1.3</w:t>
                        </w:r>
                      </w:p>
                    </w:txbxContent>
                  </v:textbox>
                </v:rect>
                <v:rect id="Rectangle 28" o:spid="_x0000_s1136" style="position:absolute;left:7613;top:39090;width:8846;height:2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xq8IA&#10;AADbAAAADwAAAGRycy9kb3ducmV2LnhtbESPT4vCMBTE78J+h/AWvGmqgtraVJYFZU8F/xz2+Gje&#10;tsXmpSRR67ffCILHYWZ+w+TbwXTiRs63lhXMpgkI4srqlmsF59NusgbhA7LGzjIpeJCHbfExyjHT&#10;9s4Huh1DLSKEfYYKmhD6TEpfNWTQT21PHL0/6wyGKF0ttcN7hJtOzpNkKQ22HBca7Om7oepyvBoF&#10;w8qhs+VstUvXv2m5pH26L41S48/hawMi0BDe4Vf7RytYLOD5Jf4AW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uPGrwgAAANsAAAAPAAAAAAAAAAAAAAAAAJgCAABkcnMvZG93&#10;bnJldi54bWxQSwUGAAAAAAQABAD1AAAAhwMAAAAA&#10;" fillcolor="#ffe0c0" strokecolor="#903" strokeweight="0"/>
                <v:rect id="Rectangle 29" o:spid="_x0000_s1137" style="position:absolute;left:11309;top:39566;width:1911;height:3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E4</w:t>
                        </w:r>
                      </w:p>
                    </w:txbxContent>
                  </v:textbox>
                </v:rect>
                <v:rect id="Rectangle 30" o:spid="_x0000_s1138" style="position:absolute;left:10750;top:41871;width:8846;height:2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2nRMMA&#10;AADbAAAADwAAAGRycy9kb3ducmV2LnhtbESPzWoCQRCE70LeYWghN531L5iNo4gQ8eBBTR6g2ens&#10;LO70bLYnuvHpnUDAY1FVX1GLVedrdaFWqsAGRsMMFHERbMWlgc+P98EclERki3VgMvBLAqvlU2+B&#10;uQ1XPtLlFEuVICw5GnAxNrnWUjjyKMPQECfvK7QeY5JtqW2L1wT3tR5n2Yv2WHFacNjQxlFxPv14&#10;AxK30/keXzsn3zKS2Xa9u00Oxjz3u/UbqEhdfIT/2ztrYDKDvy/pB+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2nRMMAAADbAAAADwAAAAAAAAAAAAAAAACYAgAAZHJzL2Rv&#10;d25yZXYueG1sUEsFBgAAAAAEAAQA9QAAAIgDAAAAAA==&#10;" strokecolor="#903" strokeweight="0"/>
                <v:rect id="Rectangle 31" o:spid="_x0000_s1139" style="position:absolute;left:13773;top:42348;width:3359;height:3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270E3A" w:rsidRDefault="00270E3A" w:rsidP="00AB3BBB"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E4.1</w:t>
                        </w:r>
                      </w:p>
                    </w:txbxContent>
                  </v:textbox>
                </v:rect>
                <v:shape id="Freeform 32" o:spid="_x0000_s1140" style="position:absolute;left:3244;top:2679;width:4369;height:2591;visibility:visible;mso-wrap-style:square;v-text-anchor:top" coordsize="688,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Zbu8QA&#10;AADbAAAADwAAAGRycy9kb3ducmV2LnhtbESPT4vCMBTE7wt+h/AEL4umuviHahQRFvS0bPXg8dE8&#10;22rzUpJsbb+9WVjY4zAzv2E2u87UoiXnK8sKppMEBHFudcWFgsv5c7wC4QOyxtoyKejJw247eNtg&#10;qu2Tv6nNQiEihH2KCsoQmlRKn5dk0E9sQxy9m3UGQ5SukNrhM8JNLWdJspAGK44LJTZ0KCl/ZD9G&#10;gfyqru9Jn7XzS6/vbroP8+NJKzUadvs1iEBd+A//tY9awccSfr/EHyC3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mW7vEAAAA2wAAAA8AAAAAAAAAAAAAAAAAmAIAAGRycy9k&#10;b3ducmV2LnhtbFBLBQYAAAAABAAEAPUAAACJAwAAAAA=&#10;" path="m,l,408r688,e" filled="f" strokecolor="#903" strokeweight=".9pt">
                  <v:path arrowok="t" o:connecttype="custom" o:connectlocs="0,0;0,259080;436880,259080" o:connectangles="0,0,0"/>
                </v:shape>
                <v:shape id="Freeform 33" o:spid="_x0000_s1141" style="position:absolute;left:3244;top:2679;width:4369;height:19647;visibility:visible;mso-wrap-style:square;v-text-anchor:top" coordsize="688,30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YRrwA&#10;AADbAAAADwAAAGRycy9kb3ducmV2LnhtbERPzQ7BQBC+S7zDZiRubBGNlCUiBEfl4ja6o210Z5vu&#10;ot7eHiSOX77/xao1lXhR40rLCkbDCARxZnXJuYLLeTeYgXAeWWNlmRR8yMFq2e0sMNH2zSd6pT4X&#10;IYRdggoK7+tESpcVZNANbU0cuLttDPoAm1zqBt8h3FRyHEWxNFhyaCiwpk1B2SN9GgXHnd5v43x6&#10;i2m/ps05vY6f9qhUv9eu5yA8tf4v/rkPWsEkjA1fwg+Qy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yeVhGvAAAANsAAAAPAAAAAAAAAAAAAAAAAJgCAABkcnMvZG93bnJldi54&#10;bWxQSwUGAAAAAAQABAD1AAAAgQMAAAAA&#10;" path="m,l,3094r688,e" filled="f" strokecolor="#903" strokeweight=".9pt">
                  <v:path arrowok="t" o:connecttype="custom" o:connectlocs="0,0;0,1964690;436880,1964690" o:connectangles="0,0,0"/>
                </v:shape>
                <v:shape id="Freeform 34" o:spid="_x0000_s1142" style="position:absolute;left:3244;top:22225;width:4369;height:14662;visibility:visible;mso-wrap-style:square;v-text-anchor:top" coordsize="688,23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ADrsUA&#10;AADbAAAADwAAAGRycy9kb3ducmV2LnhtbESPQWvCQBSE74X+h+UVvJRmo6K00VVqUfAiWCPS4yP7&#10;TNJm34bsxsR/7wpCj8PMfMPMl72pxIUaV1pWMIxiEMSZ1SXnCo7p5u0dhPPIGivLpOBKDpaL56c5&#10;Jtp2/E2Xg89FgLBLUEHhfZ1I6bKCDLrI1sTBO9vGoA+yyaVusAtwU8lRHE+lwZLDQoE1fRWU/R1a&#10;o+A3XU+zyc/Wj2lPu+Fq9XpyfavU4KX/nIHw1Pv/8KO91QrGH3D/En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MAOuxQAAANsAAAAPAAAAAAAAAAAAAAAAAJgCAABkcnMv&#10;ZG93bnJldi54bWxQSwUGAAAAAAQABAD1AAAAigMAAAAA&#10;" path="m688,2309l,2309,,e" filled="f" strokecolor="#903" strokeweight=".9pt">
                  <v:path arrowok="t" o:connecttype="custom" o:connectlocs="436880,1466215;0,1466215;0,0" o:connectangles="0,0,0"/>
                </v:shape>
                <v:shape id="Freeform 35" o:spid="_x0000_s1143" style="position:absolute;left:3244;top:2679;width:4369;height:37846;visibility:visible;mso-wrap-style:square;v-text-anchor:top" coordsize="688,5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xlwb4A&#10;AADbAAAADwAAAGRycy9kb3ducmV2LnhtbERPzYrCMBC+C75DGMGbpuoi0jWKP7j0qu4DjM3YBptJ&#10;aUbtvv3msLDHj+9/ve19o17URRfYwGyagSIug3VcGfi+niYrUFGQLTaBycAPRdhuhoM15ja8+Uyv&#10;i1QqhXDM0UAt0uZax7Imj3EaWuLE3UPnURLsKm07fKdw3+h5li21R8epocaWDjWVj8vTG2h281tx&#10;1O1qX3yVz+vj5mQhzpjxqN99ghLq5V/85y6sgY+0Pn1JP0Bvf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cZcG+AAAA2wAAAA8AAAAAAAAAAAAAAAAAmAIAAGRycy9kb3ducmV2&#10;LnhtbFBLBQYAAAAABAAEAPUAAACDAwAAAAA=&#10;" path="m688,5960l,5960,,e" filled="f" strokecolor="#903" strokeweight=".9pt">
                  <v:path arrowok="t" o:connecttype="custom" o:connectlocs="436880,3784600;0,3784600;0,0" o:connectangles="0,0,0"/>
                </v:shape>
                <v:shape id="Freeform 36" o:spid="_x0000_s1144" style="position:absolute;left:5378;top:5270;width:5486;height:3353;visibility:visible;mso-wrap-style:square;v-text-anchor:top" coordsize="864,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RVqsMA&#10;AADbAAAADwAAAGRycy9kb3ducmV2LnhtbESPS4sCMRCE78L+h9ALXkQzioiMRpFlBU++dsVrM+l5&#10;4KQzJFFHf71ZWPBYVNVX1HzZmlrcyPnKsoLhIAFBnFldcaHg92fdn4LwAVljbZkUPMjDcvHRmWOq&#10;7Z0PdDuGQkQI+xQVlCE0qZQ+K8mgH9iGOHq5dQZDlK6Q2uE9wk0tR0kykQYrjgslNvRVUnY5Xo0C&#10;f9qb0/aZT/Oeyb/P5Pa7YrdSqvvZrmYgArXhHf5vb7SC8RD+vsQf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RVqsMAAADbAAAADwAAAAAAAAAAAAAAAACYAgAAZHJzL2Rv&#10;d25yZXYueG1sUEsFBgAAAAAEAAQA9QAAAIgDAAAAAA==&#10;" path="m864,528l,528,,e" filled="f" strokecolor="#903" strokeweight=".9pt">
                  <v:path arrowok="t" o:connecttype="custom" o:connectlocs="548640,335280;0,335280;0,0" o:connectangles="0,0,0"/>
                </v:shape>
                <v:shape id="Freeform 37" o:spid="_x0000_s1145" style="position:absolute;left:12319;top:9867;width:2686;height:2782;visibility:visible;mso-wrap-style:square;v-text-anchor:top" coordsize="423,4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srLMYA&#10;AADbAAAADwAAAGRycy9kb3ducmV2LnhtbESPS2vDMBCE74X8B7GB3ho5obTBiWxC+sCnlDwOyW2x&#10;NraJtDKW4rj99VWhkOMwM98wy3ywRvTU+caxgukkAUFcOt1wpeCw/3iag/ABWaNxTAq+yUOejR6W&#10;mGp34y31u1CJCGGfooI6hDaV0pc1WfQT1xJH7+w6iyHKrpK6w1uEWyNnSfIiLTYcF2psaV1Tedld&#10;rYKN3BRv86Mz79fPU/JaFF/9jzkr9TgeVgsQgYZwD/+3C63geQZ/X+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srLMYAAADbAAAADwAAAAAAAAAAAAAAAACYAgAAZHJz&#10;L2Rvd25yZXYueG1sUEsFBgAAAAAEAAQA9QAAAIsDAAAAAA==&#10;" path="m423,438l,438,,e" filled="f" strokecolor="#903" strokeweight=".9pt">
                  <v:path arrowok="t" o:connecttype="custom" o:connectlocs="268605,278130;0,278130;0,0" o:connectangles="0,0,0"/>
                </v:shape>
                <v:shape id="Freeform 38" o:spid="_x0000_s1146" style="position:absolute;left:12319;top:12649;width:2686;height:2870;visibility:visible;mso-wrap-style:square;v-text-anchor:top" coordsize="423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JuacMA&#10;AADbAAAADwAAAGRycy9kb3ducmV2LnhtbESP0WoCMRRE3wX/IVyhb5q1isjWKFXRFnzS9gNuN9fd&#10;pZubkKSa9utNQfBxmJkzzGKVTCcu5ENrWcF4VIAgrqxuuVbw+bEbzkGEiKyxs0wKfinAatnvLbDU&#10;9spHupxiLTKEQ4kKmhhdKWWoGjIYRtYRZ+9svcGYpa+l9njNcNPJ56KYSYMt54UGHW0aqr5PP0bB&#10;duvS/u8oXTH/miW/fjPnw2av1NMgvb6AiJTiI3xvv2sF0wn8f8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JuacMAAADbAAAADwAAAAAAAAAAAAAAAACYAgAAZHJzL2Rv&#10;d25yZXYueG1sUEsFBgAAAAAEAAQA9QAAAIgDAAAAAA==&#10;" path="m423,452l,452,,e" filled="f" strokecolor="#903" strokeweight=".9pt">
                  <v:path arrowok="t" o:connecttype="custom" o:connectlocs="268605,287020;0,287020;0,0" o:connectangles="0,0,0"/>
                </v:shape>
                <v:shape id="Freeform 39" o:spid="_x0000_s1147" style="position:absolute;left:12319;top:12649;width:2686;height:5169;visibility:visible;mso-wrap-style:square;v-text-anchor:top" coordsize="423,8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Pa6sQA&#10;AADbAAAADwAAAGRycy9kb3ducmV2LnhtbESP0WqDQBRE3wP9h+UW+hKSNUWK2KxSAqFC8xLjB9y4&#10;typ17xp3q/bvs4VCH4eZOcPs88X0YqLRdZYV7LYRCOLa6o4bBdXluElAOI+ssbdMCn7IQZ49rPaY&#10;ajvzmabSNyJA2KWooPV+SKV0dUsG3dYOxMH7tKNBH+TYSD3iHOCml89R9CINdhwWWhzo0FL9VX4b&#10;BR/nWxwdi3UZz9fD4t7rpOL5pNTT4/L2CsLT4v/Df+1CK4hj+P0SfoDM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D2urEAAAA2wAAAA8AAAAAAAAAAAAAAAAAmAIAAGRycy9k&#10;b3ducmV2LnhtbFBLBQYAAAAABAAEAPUAAACJAwAAAAA=&#10;" path="m423,814l,814,,e" filled="f" strokecolor="#903" strokeweight=".9pt">
                  <v:path arrowok="t" o:connecttype="custom" o:connectlocs="268605,516890;0,516890;0,0" o:connectangles="0,0,0"/>
                </v:shape>
                <v:shape id="Freeform 40" o:spid="_x0000_s1148" style="position:absolute;left:5486;top:22225;width:5378;height:2686;visibility:visible;mso-wrap-style:square;v-text-anchor:top" coordsize="847,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GdDcUA&#10;AADbAAAADwAAAGRycy9kb3ducmV2LnhtbESP3WrCQBSE74W+w3IK3ulG0f6krlKUqniRovYBTrPH&#10;ZGn2bMhuY/TpXaHQy2FmvmFmi85WoqXGG8cKRsMEBHHutOFCwdfxY/ACwgdkjZVjUnAhD4v5Q2+G&#10;qXZn3lN7CIWIEPYpKihDqFMpfV6SRT90NXH0Tq6xGKJsCqkbPEe4reQ4SZ6kRcNxocSaliXlP4df&#10;q+B18x0RkzbPzPXzeb06Znuzy5TqP3bvbyACdeE//NfeagWTKdy/xB8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UZ0NxQAAANsAAAAPAAAAAAAAAAAAAAAAAJgCAABkcnMv&#10;ZG93bnJldi54bWxQSwUGAAAAAAQABAD1AAAAigMAAAAA&#10;" path="m847,423l,423,,e" filled="f" strokecolor="#903" strokeweight=".9pt">
                  <v:path arrowok="t" o:connecttype="custom" o:connectlocs="537845,268605;0,268605;0,0" o:connectangles="0,0,0"/>
                </v:shape>
                <v:shape id="Freeform 41" o:spid="_x0000_s1149" style="position:absolute;left:11982;top:26155;width:4032;height:2781;visibility:visible;mso-wrap-style:square;v-text-anchor:top" coordsize="635,4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8IsMQA&#10;AADbAAAADwAAAGRycy9kb3ducmV2LnhtbESPQWvCQBSE7wX/w/IEL0U3LalKmlVsUbAghdr2/sg+&#10;k5Ds25BdzfrvXaHQ4zAz3zD5OphWXKh3tWUFT7MEBHFhdc2lgp/v3XQJwnlkja1lUnAlB+vV6CHH&#10;TNuBv+hy9KWIEHYZKqi87zIpXVGRQTezHXH0TrY36KPsS6l7HCLctPI5SebSYM1xocKO3isqmuPZ&#10;KHhZ8O9bi0P4eDRhm6bXQ/O5XSo1GYfNKwhPwf+H/9p7rSCdw/1L/AF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/CLDEAAAA2wAAAA8AAAAAAAAAAAAAAAAAmAIAAGRycy9k&#10;b3ducmV2LnhtbFBLBQYAAAAABAAEAPUAAACJAwAAAAA=&#10;" path="m635,438l,438,,e" filled="f" strokecolor="#903" strokeweight=".9pt">
                  <v:path arrowok="t" o:connecttype="custom" o:connectlocs="403225,278130;0,278130;0,0" o:connectangles="0,0,0"/>
                </v:shape>
                <v:shape id="Freeform 42" o:spid="_x0000_s1150" style="position:absolute;left:11982;top:28936;width:4032;height:2680;visibility:visible;mso-wrap-style:square;v-text-anchor:top" coordsize="635,4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w1BsQA&#10;AADbAAAADwAAAGRycy9kb3ducmV2LnhtbESP0WrCQBRE3wX/YbmCL1I3SqsluooKSp8a1H7Abfaa&#10;RLN3Y3Y18e9dodDHYWbOMPNla0pxp9oVlhWMhhEI4tTqgjMFP8ft2ycI55E1lpZJwYMcLBfdzhxj&#10;bRve0/3gMxEg7GJUkHtfxVK6NCeDbmgr4uCdbG3QB1lnUtfYBLgp5TiKJtJgwWEhx4o2OaWXw80o&#10;qD52v/vv9SM9bzfXRieJHEx0olS/165mIDy1/j/81/7SCt6n8PoSfo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sNQbEAAAA2wAAAA8AAAAAAAAAAAAAAAAAmAIAAGRycy9k&#10;b3ducmV2LnhtbFBLBQYAAAAABAAEAPUAAACJAwAAAAA=&#10;" path="m635,422l,422,,e" filled="f" strokecolor="#903" strokeweight=".9pt">
                  <v:path arrowok="t" o:connecttype="custom" o:connectlocs="403225,267970;0,267970;0,0" o:connectangles="0,0,0"/>
                </v:shape>
                <v:shape id="Freeform 43" o:spid="_x0000_s1151" style="position:absolute;left:11982;top:26155;width:4147;height:7284;visibility:visible;mso-wrap-style:square;v-text-anchor:top" coordsize="653,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mr1MIA&#10;AADbAAAADwAAAGRycy9kb3ducmV2LnhtbERPPWvDMBDdC/kP4gLdGjmlLcaNbEJISqFL7XjoeFhn&#10;y8Q6GUtJ3Pz6aCh0fLzvTTHbQVxo8r1jBetVAoK4cbrnTkF9PDylIHxA1jg4JgW/5KHIFw8bzLS7&#10;ckmXKnQihrDPUIEJYcyk9I0hi37lRuLItW6yGCKcOqknvMZwO8jnJHmTFnuODQZH2hlqTtXZKmjL&#10;c1p97Otb2X75bapfzffhZ1bqcTlv30EEmsO/+M/9qRW8xLHxS/wBMr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qavUwgAAANsAAAAPAAAAAAAAAAAAAAAAAJgCAABkcnMvZG93&#10;bnJldi54bWxQSwUGAAAAAAQABAD1AAAAhwMAAAAA&#10;" path="m653,1147l,1147,,e" filled="f" strokecolor="#903" strokeweight=".9pt">
                  <v:path arrowok="t" o:connecttype="custom" o:connectlocs="414655,728345;0,728345;0,0" o:connectangles="0,0,0"/>
                </v:shape>
                <v:shape id="Freeform 44" o:spid="_x0000_s1152" style="position:absolute;left:5378;top:40430;width:5486;height:2394;visibility:visible;mso-wrap-style:square;v-text-anchor:top" coordsize="864,3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g3tMMA&#10;AADbAAAADwAAAGRycy9kb3ducmV2LnhtbESPzWrDMBCE74G+g9hCb4mcpITUiRJK2kJuJX/0ulgb&#10;y9RaGWvj2G9fFQo9DjPzDbPe9r5WHbWxCmxgOslAERfBVlwaOJ8+xktQUZAt1oHJwEARtpuH0Rpz&#10;G+58oO4opUoQjjkacCJNrnUsHHmMk9AQJ+8aWo+SZFtq2+I9wX2tZ1m20B4rTgsOG9o5Kr6PN2+g&#10;L2+n96+51NP95W24zJ18Dp0Y8/TYv65ACfXyH/5r762B5xf4/ZJ+gN7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g3tMMAAADbAAAADwAAAAAAAAAAAAAAAACYAgAAZHJzL2Rv&#10;d25yZXYueG1sUEsFBgAAAAAEAAQA9QAAAIgDAAAAAA==&#10;" path="m864,377l,377,,e" filled="f" strokecolor="#903" strokeweight=".9pt">
                  <v:path arrowok="t" o:connecttype="custom" o:connectlocs="548640,239395;0,239395;0,0" o:connectangles="0,0,0"/>
                </v:shape>
                <v:shape id="Text Box 45" o:spid="_x0000_s1153" type="#_x0000_t202" style="position:absolute;left:9874;top:279;width:685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tCvb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V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C0K9vAAAANsAAAAPAAAAAAAAAAAAAAAAAJgCAABkcnMvZG93bnJldi54&#10;bWxQSwUGAAAAAAQABAD1AAAAgQMAAAAA&#10;" stroked="f">
                  <v:textbox>
                    <w:txbxContent>
                      <w:p w:rsidR="00270E3A" w:rsidRDefault="00270E3A" w:rsidP="00AB3BBB">
                        <w:r>
                          <w:t>RAIZ</w:t>
                        </w:r>
                      </w:p>
                    </w:txbxContent>
                  </v:textbox>
                </v:shape>
                <v:line id="Line 46" o:spid="_x0000_s1154" style="position:absolute;flip:x;visibility:visible;mso-wrap-style:square" from="9144,1143" to="10287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mUKcQAAADbAAAADwAAAGRycy9kb3ducmV2LnhtbESPQWvCQBCF70L/wzIFL0E3Viw1dZW2&#10;KhSkh0YPPQ7ZaRKanQ3ZUeO/dwuCx8eb9715i1XvGnWiLtSeDUzGKSjiwtuaSwOH/Xb0AioIssXG&#10;Mxm4UIDV8mGwwMz6M3/TKZdSRQiHDA1UIm2mdSgqchjGviWO3q/vHEqUXalth+cId41+StNn7bDm&#10;2FBhSx8VFX/50cU3tl+8nk6Td6eTZE6bH9mlWowZPvZvr6CEerkf39Kf1sBsAv9bIgD0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OZQpxAAAANsAAAAPAAAAAAAAAAAA&#10;AAAAAKECAABkcnMvZG93bnJldi54bWxQSwUGAAAAAAQABAD5AAAAkgMAAAAA&#10;">
                  <v:stroke endarrow="block"/>
                </v:line>
                <v:shape id="Text Box 47" o:spid="_x0000_s1155" type="#_x0000_t202" style="position:absolute;left:7429;top:9486;width:685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V5Uc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rC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V5UcMAAADbAAAADwAAAAAAAAAAAAAAAACYAgAAZHJzL2Rv&#10;d25yZXYueG1sUEsFBgAAAAAEAAQA9QAAAIgDAAAAAA==&#10;" stroked="f">
                  <v:textbox>
                    <w:txbxContent>
                      <w:p w:rsidR="00270E3A" w:rsidRDefault="00270E3A" w:rsidP="00AB3BBB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Ramo </w:t>
                        </w:r>
                        <w:proofErr w:type="gramStart"/>
                        <w:r>
                          <w:rPr>
                            <w:sz w:val="20"/>
                          </w:rPr>
                          <w:t>1</w:t>
                        </w:r>
                        <w:proofErr w:type="gramEnd"/>
                      </w:p>
                    </w:txbxContent>
                  </v:textbox>
                </v:shape>
                <v:line id="Line 48" o:spid="_x0000_s1156" style="position:absolute;visibility:visible;mso-wrap-style:square" from="2089,819" to="20377,19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Evi8QAAADb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S+LxAAAANsAAAAPAAAAAAAAAAAA&#10;AAAAAKECAABkcnMvZG93bnJldi54bWxQSwUGAAAAAAQABAD5AAAAkgMAAAAA&#10;">
                  <v:stroke endarrow="block"/>
                </v:line>
                <v:line id="Line 49" o:spid="_x0000_s1157" style="position:absolute;visibility:visible;mso-wrap-style:square" from="0,1143" to="24003,36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i3/8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6Lf/xAAAANsAAAAPAAAAAAAAAAAA&#10;AAAAAKECAABkcnMvZG93bnJldi54bWxQSwUGAAAAAAQABAD5AAAAkgMAAAAA&#10;">
                  <v:stroke endarrow="block"/>
                </v:line>
                <v:shape id="Text Box 50" o:spid="_x0000_s1158" type="#_x0000_t202" style="position:absolute;left:5334;top:14001;width:6858;height:1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/OBsUA&#10;AADbAAAADwAAAGRycy9kb3ducmV2LnhtbESPzWrDMBCE74W8g9hALyWRE3AITpTQxC300B7yQ86L&#10;tbFNrZWR5Nh++6pQ6HGYmW+Y7X4wjXiQ87VlBYt5AoK4sLrmUsH18j5bg/ABWWNjmRSM5GG/mzxt&#10;MdO25xM9zqEUEcI+QwVVCG0mpS8qMujntiWO3t06gyFKV0rtsI9w08hlkqykwZrjQoUtHSsqvs+d&#10;UbDKXdef+PiSX98+8astl7fDeFPqeTq8bkAEGsJ/+K/9oRWkKfx+i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P84GxQAAANsAAAAPAAAAAAAAAAAAAAAAAJgCAABkcnMv&#10;ZG93bnJldi54bWxQSwUGAAAAAAQABAD1AAAAigMAAAAA&#10;" stroked="f">
                  <v:textbox inset="0,0,0,0">
                    <w:txbxContent>
                      <w:p w:rsidR="00270E3A" w:rsidRDefault="00270E3A" w:rsidP="00AB3BB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Ramo </w:t>
                        </w:r>
                        <w:proofErr w:type="gramStart"/>
                        <w:r>
                          <w:rPr>
                            <w:sz w:val="20"/>
                          </w:rPr>
                          <w:t>2</w:t>
                        </w:r>
                        <w:proofErr w:type="gramEnd"/>
                      </w:p>
                    </w:txbxContent>
                  </v:textbox>
                </v:shape>
                <v:line id="Line 51" o:spid="_x0000_s1159" style="position:absolute;visibility:visible;mso-wrap-style:square" from="0,3429" to="14859,44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aME8QAAADbAAAADwAAAGRycy9kb3ducmV2LnhtbESPzWrDMBCE74G+g9hCbomcQP7cKKHE&#10;BHpoC3FCz1tra5laK2Mpjvr2VaGQ4zAz3zDbfbStGKj3jWMFs2kGgrhyuuFaweV8nKxB+ICssXVM&#10;Cn7Iw373MNpirt2NTzSUoRYJwj5HBSaELpfSV4Ys+qnriJP35XqLIcm+lrrHW4LbVs6zbCktNpwW&#10;DHZ0MFR9l1erYGWKk1zJ4vX8XgzNbBPf4sfnRqnxY3x+AhEohnv4v/2iFSyW8Pcl/QC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dowTxAAAANsAAAAPAAAAAAAAAAAA&#10;AAAAAKECAABkcnMvZG93bnJldi54bWxQSwUGAAAAAAQABAD5AAAAkgMAAAAA&#10;">
                  <v:stroke endarrow="block"/>
                </v:line>
                <v:shape id="Text Box 52" o:spid="_x0000_s1160" type="#_x0000_t202" style="position:absolute;left:1143;top:17145;width:6858;height:1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H16sUA&#10;AADbAAAADwAAAGRycy9kb3ducmV2LnhtbESPT2vCQBTE7wW/w/KEXopuGqiV6CrWtNBDPWjF8yP7&#10;TILZt2F3zZ9v3y0Uehxm5jfMejuYRnTkfG1ZwfM8AUFcWF1zqeD8/TFbgvABWWNjmRSM5GG7mTys&#10;MdO25yN1p1CKCGGfoYIqhDaT0hcVGfRz2xJH72qdwRClK6V22Ee4aWSaJAtpsOa4UGFL+4qK2+lu&#10;FCxyd++PvH/Kz+9feGjL9PI2XpR6nA67FYhAQ/gP/7U/tYKXV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ofXqxQAAANsAAAAPAAAAAAAAAAAAAAAAAJgCAABkcnMv&#10;ZG93bnJldi54bWxQSwUGAAAAAAQABAD1AAAAigMAAAAA&#10;" stroked="f">
                  <v:textbox inset="0,0,0,0">
                    <w:txbxContent>
                      <w:p w:rsidR="00270E3A" w:rsidRDefault="00270E3A" w:rsidP="00AB3BB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Ramo </w:t>
                        </w:r>
                        <w:proofErr w:type="gramStart"/>
                        <w:r>
                          <w:rPr>
                            <w:sz w:val="20"/>
                          </w:rPr>
                          <w:t>3</w:t>
                        </w:r>
                        <w:proofErr w:type="gramEnd"/>
                      </w:p>
                    </w:txbxContent>
                  </v:textbox>
                </v:shape>
                <w10:wrap anchory="line"/>
              </v:group>
            </w:pict>
          </mc:Fallback>
        </mc:AlternateContent>
      </w:r>
      <w:r>
        <w:rPr>
          <w:rFonts w:cs="Arial"/>
        </w:rPr>
        <w:br w:type="page"/>
      </w:r>
    </w:p>
    <w:p w:rsidR="00AB3BBB" w:rsidRDefault="00AB3BBB" w:rsidP="00AB3BBB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404760806"/>
      <w:r>
        <w:lastRenderedPageBreak/>
        <w:t>Revisões</w:t>
      </w:r>
      <w:bookmarkEnd w:id="30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B3BBB" w:rsidTr="00270E3A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Pr="00AB3BBB" w:rsidRDefault="00AB3BBB" w:rsidP="00270E3A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3BB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Pr="00AB3BBB" w:rsidRDefault="00AB3BBB" w:rsidP="00270E3A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3BB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Pr="00AB3BBB" w:rsidRDefault="00AB3BBB" w:rsidP="00270E3A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3BB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Pr="00AB3BBB" w:rsidRDefault="00AB3BBB" w:rsidP="00270E3A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B3BB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Pr="00AB3BBB" w:rsidRDefault="00AB3BBB" w:rsidP="00270E3A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B3BB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B3BBB" w:rsidTr="00270E3A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B3BBB" w:rsidRDefault="00AB3BBB" w:rsidP="00270E3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Pr="00270E3A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 w:rsidRPr="00270E3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B3BBB" w:rsidTr="00270E3A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Default="00AB3BBB" w:rsidP="00270E3A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B3BBB" w:rsidRDefault="00AB3BBB" w:rsidP="00270E3A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B3BBB" w:rsidRDefault="00AB3BBB" w:rsidP="00AB3BBB"/>
    <w:p w:rsidR="00F41655" w:rsidRPr="00AB3BBB" w:rsidRDefault="00F41655" w:rsidP="00AB3BBB"/>
    <w:sectPr w:rsidR="00F41655" w:rsidRPr="00AB3BBB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E3A" w:rsidRDefault="00270E3A" w:rsidP="002908D9">
      <w:r>
        <w:separator/>
      </w:r>
    </w:p>
  </w:endnote>
  <w:endnote w:type="continuationSeparator" w:id="0">
    <w:p w:rsidR="00270E3A" w:rsidRDefault="00270E3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E3A" w:rsidRDefault="00270E3A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70E3A" w:rsidRDefault="00270E3A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E3A" w:rsidRPr="00BD3501" w:rsidRDefault="00270E3A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3626A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270E3A" w:rsidTr="0000536A">
      <w:trPr>
        <w:trHeight w:val="1065"/>
      </w:trPr>
      <w:tc>
        <w:tcPr>
          <w:tcW w:w="2958" w:type="dxa"/>
        </w:tcPr>
        <w:p w:rsidR="00270E3A" w:rsidRPr="009C40FA" w:rsidRDefault="00270E3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270E3A" w:rsidRPr="00BD3501" w:rsidRDefault="00270E3A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270E3A" w:rsidRDefault="00270E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270E3A" w:rsidRPr="00BD3501" w:rsidRDefault="00270E3A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270E3A" w:rsidRPr="00BD3501" w:rsidRDefault="00270E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70E3A">
            <w:rPr>
              <w:sz w:val="20"/>
              <w:szCs w:val="20"/>
            </w:rPr>
            <w:t xml:space="preserve">Keila </w:t>
          </w:r>
          <w:proofErr w:type="spellStart"/>
          <w:r w:rsidRPr="00270E3A">
            <w:rPr>
              <w:sz w:val="20"/>
              <w:szCs w:val="20"/>
            </w:rPr>
            <w:t>Joanês</w:t>
          </w:r>
          <w:proofErr w:type="spellEnd"/>
          <w:r w:rsidRPr="00270E3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270E3A" w:rsidRDefault="00270E3A" w:rsidP="0037750D">
          <w:pPr>
            <w:pStyle w:val="Rodap"/>
            <w:ind w:left="0"/>
            <w:rPr>
              <w:sz w:val="20"/>
              <w:szCs w:val="20"/>
            </w:rPr>
          </w:pPr>
        </w:p>
        <w:p w:rsidR="00270E3A" w:rsidRPr="00BD3501" w:rsidRDefault="00270E3A" w:rsidP="00270E3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e Admissões - Processo Seletivo - UCS0111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Estrutura Carreira</w:t>
          </w:r>
        </w:p>
      </w:tc>
      <w:tc>
        <w:tcPr>
          <w:tcW w:w="1041" w:type="dxa"/>
        </w:tcPr>
        <w:p w:rsidR="00270E3A" w:rsidRDefault="00270E3A" w:rsidP="00BD3501">
          <w:pPr>
            <w:pStyle w:val="Rodap"/>
            <w:ind w:left="0"/>
            <w:jc w:val="right"/>
          </w:pPr>
        </w:p>
      </w:tc>
    </w:tr>
  </w:tbl>
  <w:p w:rsidR="00270E3A" w:rsidRDefault="00270E3A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E3A" w:rsidRDefault="00270E3A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E3A" w:rsidRDefault="00270E3A" w:rsidP="002908D9">
      <w:r>
        <w:separator/>
      </w:r>
    </w:p>
  </w:footnote>
  <w:footnote w:type="continuationSeparator" w:id="0">
    <w:p w:rsidR="00270E3A" w:rsidRDefault="00270E3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E3A" w:rsidRDefault="00270E3A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70E3A" w:rsidRDefault="00270E3A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6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270E3A" w:rsidRDefault="00270E3A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E3A" w:rsidRDefault="00270E3A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BB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70E3A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B3BBB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33BC5"/>
    <w:rsid w:val="00C80215"/>
    <w:rsid w:val="00CA0CEF"/>
    <w:rsid w:val="00DB0139"/>
    <w:rsid w:val="00DF1DDA"/>
    <w:rsid w:val="00E3626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3BB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B3BB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B3BB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B3BB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B3BB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B3BB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B3BB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B3BB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B3BBB"/>
    <w:pPr>
      <w:ind w:left="0"/>
    </w:pPr>
  </w:style>
  <w:style w:type="paragraph" w:styleId="ndicedeilustraes">
    <w:name w:val="table of figures"/>
    <w:basedOn w:val="Normal"/>
    <w:next w:val="Normal"/>
    <w:semiHidden/>
    <w:rsid w:val="00AB3BBB"/>
  </w:style>
  <w:style w:type="paragraph" w:styleId="Sumrio2">
    <w:name w:val="toc 2"/>
    <w:basedOn w:val="Normal"/>
    <w:next w:val="Normal"/>
    <w:autoRedefine/>
    <w:uiPriority w:val="39"/>
    <w:rsid w:val="00AB3BB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B3BBB"/>
    <w:pPr>
      <w:ind w:left="480"/>
    </w:pPr>
  </w:style>
  <w:style w:type="character" w:styleId="Hyperlink">
    <w:name w:val="Hyperlink"/>
    <w:basedOn w:val="Fontepargpadro"/>
    <w:uiPriority w:val="99"/>
    <w:rsid w:val="00AB3BB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B3BB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B3BB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B3BB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B3BB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B3BB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B3BBB"/>
    <w:rPr>
      <w:sz w:val="16"/>
    </w:rPr>
  </w:style>
  <w:style w:type="character" w:styleId="Nmerodepgina">
    <w:name w:val="page number"/>
    <w:basedOn w:val="Fontepargpadro"/>
    <w:rsid w:val="00AB3BB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B3BB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B3B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3BB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B3BBB"/>
  </w:style>
  <w:style w:type="paragraph" w:styleId="Corpodetexto">
    <w:name w:val="Body Text"/>
    <w:basedOn w:val="Normal"/>
    <w:link w:val="CorpodetextoChar"/>
    <w:rsid w:val="00AB3BB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B3BBB"/>
    <w:rPr>
      <w:rFonts w:eastAsia="Arial Unicode MS"/>
    </w:rPr>
  </w:style>
  <w:style w:type="paragraph" w:customStyle="1" w:styleId="tabletext">
    <w:name w:val="tabletext"/>
    <w:basedOn w:val="Normal"/>
    <w:rsid w:val="00AB3BB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B3BB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B3BB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B3BB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B3BB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B3BB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B3BB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B3BB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B3BB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B3BBB"/>
    <w:pPr>
      <w:widowControl w:val="0"/>
    </w:pPr>
    <w:rPr>
      <w:rFonts w:ascii="Arial" w:hAnsi="Arial"/>
      <w:color w:val="000000"/>
      <w:sz w:val="24"/>
      <w:lang w:val="en-US"/>
    </w:rPr>
  </w:style>
  <w:style w:type="paragraph" w:styleId="Pr-formataoHTML">
    <w:name w:val="HTML Preformatted"/>
    <w:basedOn w:val="Normal"/>
    <w:link w:val="Pr-formataoHTMLChar"/>
    <w:rsid w:val="00AB3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rsid w:val="00AB3BBB"/>
    <w:rPr>
      <w:rFonts w:ascii="Arial Unicode MS" w:eastAsia="Arial Unicode MS" w:hAnsi="Arial Unicode MS" w:cs="Arial Unicode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3BB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B3BB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B3BB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B3BB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B3BB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B3BB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B3BB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B3BB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B3BBB"/>
    <w:pPr>
      <w:ind w:left="0"/>
    </w:pPr>
  </w:style>
  <w:style w:type="paragraph" w:styleId="ndicedeilustraes">
    <w:name w:val="table of figures"/>
    <w:basedOn w:val="Normal"/>
    <w:next w:val="Normal"/>
    <w:semiHidden/>
    <w:rsid w:val="00AB3BBB"/>
  </w:style>
  <w:style w:type="paragraph" w:styleId="Sumrio2">
    <w:name w:val="toc 2"/>
    <w:basedOn w:val="Normal"/>
    <w:next w:val="Normal"/>
    <w:autoRedefine/>
    <w:uiPriority w:val="39"/>
    <w:rsid w:val="00AB3BB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B3BBB"/>
    <w:pPr>
      <w:ind w:left="480"/>
    </w:pPr>
  </w:style>
  <w:style w:type="character" w:styleId="Hyperlink">
    <w:name w:val="Hyperlink"/>
    <w:basedOn w:val="Fontepargpadro"/>
    <w:uiPriority w:val="99"/>
    <w:rsid w:val="00AB3BB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B3BB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B3BB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B3BB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B3BB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B3BB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B3BBB"/>
    <w:rPr>
      <w:sz w:val="16"/>
    </w:rPr>
  </w:style>
  <w:style w:type="character" w:styleId="Nmerodepgina">
    <w:name w:val="page number"/>
    <w:basedOn w:val="Fontepargpadro"/>
    <w:rsid w:val="00AB3BB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B3BB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B3B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3BB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B3BBB"/>
  </w:style>
  <w:style w:type="paragraph" w:styleId="Corpodetexto">
    <w:name w:val="Body Text"/>
    <w:basedOn w:val="Normal"/>
    <w:link w:val="CorpodetextoChar"/>
    <w:rsid w:val="00AB3BB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B3BBB"/>
    <w:rPr>
      <w:rFonts w:eastAsia="Arial Unicode MS"/>
    </w:rPr>
  </w:style>
  <w:style w:type="paragraph" w:customStyle="1" w:styleId="tabletext">
    <w:name w:val="tabletext"/>
    <w:basedOn w:val="Normal"/>
    <w:rsid w:val="00AB3BB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B3BB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B3BB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B3BB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B3BB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B3BB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B3BB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B3BB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B3BB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B3BBB"/>
    <w:pPr>
      <w:widowControl w:val="0"/>
    </w:pPr>
    <w:rPr>
      <w:rFonts w:ascii="Arial" w:hAnsi="Arial"/>
      <w:color w:val="000000"/>
      <w:sz w:val="24"/>
      <w:lang w:val="en-US"/>
    </w:rPr>
  </w:style>
  <w:style w:type="paragraph" w:styleId="Pr-formataoHTML">
    <w:name w:val="HTML Preformatted"/>
    <w:basedOn w:val="Normal"/>
    <w:link w:val="Pr-formataoHTMLChar"/>
    <w:rsid w:val="00AB3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rsid w:val="00AB3BBB"/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#linktab0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CCEB2-455E-44BE-B837-1389E26C2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12</TotalTime>
  <Pages>20</Pages>
  <Words>2523</Words>
  <Characters>17874</Characters>
  <Application>Microsoft Office Word</Application>
  <DocSecurity>0</DocSecurity>
  <Lines>148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20357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2014-11-08T03:46:00Z</cp:lastPrinted>
  <dcterms:created xsi:type="dcterms:W3CDTF">2014-11-08T03:45:00Z</dcterms:created>
  <dcterms:modified xsi:type="dcterms:W3CDTF">2014-11-26T12:24:00Z</dcterms:modified>
</cp:coreProperties>
</file>