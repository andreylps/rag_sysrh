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6D2" w:rsidRDefault="00D336D2" w:rsidP="00D336D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36D2" w:rsidRDefault="00D336D2" w:rsidP="00D336D2">
      <w:pPr>
        <w:widowControl w:val="0"/>
        <w:rPr>
          <w:rFonts w:cs="Arial"/>
          <w:sz w:val="20"/>
          <w:u w:val="single"/>
        </w:rPr>
      </w:pPr>
    </w:p>
    <w:p w:rsidR="00D336D2" w:rsidRDefault="00D336D2" w:rsidP="00D336D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widowControl w:val="0"/>
        <w:rPr>
          <w:rFonts w:cs="Arial"/>
          <w:sz w:val="20"/>
        </w:rPr>
      </w:pPr>
    </w:p>
    <w:p w:rsidR="00D336D2" w:rsidRDefault="00D336D2" w:rsidP="00D336D2">
      <w:pPr>
        <w:widowControl w:val="0"/>
        <w:rPr>
          <w:rFonts w:cs="Arial"/>
        </w:rPr>
      </w:pPr>
    </w:p>
    <w:p w:rsidR="00D336D2" w:rsidRDefault="00D336D2" w:rsidP="00D336D2">
      <w:pPr>
        <w:pStyle w:val="Capa"/>
        <w:rPr>
          <w:color w:val="FF9900"/>
        </w:rPr>
      </w:pPr>
      <w:r>
        <w:t>SINDRAPE</w:t>
      </w:r>
    </w:p>
    <w:p w:rsidR="00D336D2" w:rsidRDefault="00D336D2" w:rsidP="00D336D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336D2" w:rsidRPr="00D336D2" w:rsidRDefault="00D336D2" w:rsidP="00D336D2">
      <w:pPr>
        <w:widowControl w:val="0"/>
        <w:rPr>
          <w:color w:val="000080"/>
        </w:rPr>
      </w:pPr>
    </w:p>
    <w:p w:rsidR="00D336D2" w:rsidRPr="00D336D2" w:rsidRDefault="00D336D2" w:rsidP="00D336D2">
      <w:pPr>
        <w:widowControl w:val="0"/>
        <w:jc w:val="right"/>
        <w:rPr>
          <w:rFonts w:cs="Arial"/>
          <w:b/>
          <w:bCs/>
          <w:color w:val="000080"/>
        </w:rPr>
      </w:pPr>
    </w:p>
    <w:p w:rsidR="00D336D2" w:rsidRDefault="00D336D2" w:rsidP="00D336D2">
      <w:pPr>
        <w:pStyle w:val="Capa"/>
      </w:pPr>
      <w:r>
        <w:t>UCS0185 – Definir Tempos Fictícios</w:t>
      </w:r>
    </w:p>
    <w:p w:rsidR="00D336D2" w:rsidRDefault="00D336D2" w:rsidP="00D336D2">
      <w:pPr>
        <w:widowControl w:val="0"/>
        <w:rPr>
          <w:rFonts w:cs="Arial"/>
        </w:rPr>
      </w:pPr>
    </w:p>
    <w:p w:rsidR="00D336D2" w:rsidRDefault="00D336D2" w:rsidP="00D336D2">
      <w:pPr>
        <w:widowControl w:val="0"/>
      </w:pPr>
    </w:p>
    <w:p w:rsidR="00D336D2" w:rsidRDefault="00D336D2" w:rsidP="00D336D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D336D2" w:rsidRPr="00D336D2" w:rsidRDefault="00D336D2" w:rsidP="00D336D2">
      <w:pPr>
        <w:pStyle w:val="Corpodetexto3"/>
        <w:widowControl w:val="0"/>
        <w:spacing w:after="0"/>
        <w:rPr>
          <w:rFonts w:cs="Arial"/>
        </w:rPr>
      </w:pPr>
      <w:r w:rsidRPr="00D336D2">
        <w:rPr>
          <w:rFonts w:cs="Arial"/>
        </w:rPr>
        <w:lastRenderedPageBreak/>
        <w:t>Histórico de Revisões</w:t>
      </w:r>
    </w:p>
    <w:p w:rsidR="00D336D2" w:rsidRDefault="00D336D2" w:rsidP="00D336D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336D2" w:rsidTr="00D336D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336D2" w:rsidTr="00D336D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D336D2" w:rsidTr="00D336D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336D2" w:rsidTr="00D336D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336D2" w:rsidTr="00D336D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D336D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336D2" w:rsidRDefault="00D336D2" w:rsidP="00D336D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336D2" w:rsidRPr="00D336D2" w:rsidRDefault="00D336D2" w:rsidP="00D336D2">
      <w:pPr>
        <w:pStyle w:val="Corpodetexto3"/>
        <w:widowControl w:val="0"/>
        <w:spacing w:after="0"/>
        <w:jc w:val="left"/>
        <w:rPr>
          <w:rFonts w:cs="Arial"/>
        </w:rPr>
      </w:pPr>
      <w:r w:rsidRPr="00D336D2">
        <w:rPr>
          <w:rFonts w:cs="Arial"/>
        </w:rPr>
        <w:lastRenderedPageBreak/>
        <w:t>Índice</w:t>
      </w:r>
    </w:p>
    <w:p w:rsidR="00D336D2" w:rsidRPr="00D336D2" w:rsidRDefault="00D336D2" w:rsidP="00D336D2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7505FE" w:rsidRDefault="00D336D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3086" w:history="1">
        <w:r w:rsidR="007505FE" w:rsidRPr="003661E4">
          <w:rPr>
            <w:rStyle w:val="Hyperlink"/>
            <w:noProof/>
          </w:rPr>
          <w:t>1.</w:t>
        </w:r>
        <w:r w:rsidR="007505F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505FE" w:rsidRPr="003661E4">
          <w:rPr>
            <w:rStyle w:val="Hyperlink"/>
            <w:noProof/>
          </w:rPr>
          <w:t>Pacote/Caso de Uso</w:t>
        </w:r>
        <w:r w:rsidR="007505FE">
          <w:rPr>
            <w:noProof/>
            <w:webHidden/>
          </w:rPr>
          <w:tab/>
        </w:r>
        <w:r w:rsidR="007505FE">
          <w:rPr>
            <w:noProof/>
            <w:webHidden/>
          </w:rPr>
          <w:fldChar w:fldCharType="begin"/>
        </w:r>
        <w:r w:rsidR="007505FE">
          <w:rPr>
            <w:noProof/>
            <w:webHidden/>
          </w:rPr>
          <w:instrText xml:space="preserve"> PAGEREF _Toc404763086 \h </w:instrText>
        </w:r>
        <w:r w:rsidR="007505FE">
          <w:rPr>
            <w:noProof/>
            <w:webHidden/>
          </w:rPr>
        </w:r>
        <w:r w:rsidR="007505FE">
          <w:rPr>
            <w:noProof/>
            <w:webHidden/>
          </w:rPr>
          <w:fldChar w:fldCharType="separate"/>
        </w:r>
        <w:r w:rsidR="007505FE">
          <w:rPr>
            <w:noProof/>
            <w:webHidden/>
          </w:rPr>
          <w:t>4</w:t>
        </w:r>
        <w:r w:rsidR="007505FE"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87" w:history="1">
        <w:r w:rsidRPr="003661E4">
          <w:rPr>
            <w:rStyle w:val="Hyperlink"/>
            <w:noProof/>
          </w:rPr>
          <w:t>Definir Tempos Fictícios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88" w:history="1">
        <w:r w:rsidRPr="003661E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89" w:history="1">
        <w:r w:rsidRPr="003661E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0" w:history="1">
        <w:r w:rsidRPr="003661E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1" w:history="1">
        <w:r w:rsidRPr="003661E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2" w:history="1">
        <w:r w:rsidRPr="003661E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3" w:history="1">
        <w:r w:rsidRPr="003661E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4" w:history="1">
        <w:r w:rsidRPr="003661E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5" w:history="1">
        <w:r w:rsidRPr="003661E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Incluir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6" w:history="1">
        <w:r w:rsidRPr="003661E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7" w:history="1">
        <w:r w:rsidRPr="003661E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Alterar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8" w:history="1">
        <w:r w:rsidRPr="003661E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099" w:history="1">
        <w:r w:rsidRPr="003661E4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Excluir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0" w:history="1">
        <w:r w:rsidRPr="003661E4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1" w:history="1">
        <w:r w:rsidRPr="003661E4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Anular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2" w:history="1">
        <w:r w:rsidRPr="003661E4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3" w:history="1">
        <w:r w:rsidRPr="003661E4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4" w:history="1">
        <w:r w:rsidRPr="003661E4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Listar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5" w:history="1">
        <w:r w:rsidRPr="003661E4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6" w:history="1">
        <w:r w:rsidRPr="003661E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7" w:history="1">
        <w:r w:rsidRPr="003661E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8" w:history="1">
        <w:r w:rsidRPr="003661E4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RN01: Verificar tentativa de duplicar tempo fictício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09" w:history="1">
        <w:r w:rsidRPr="003661E4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RN02: Verificar existência de servidores aposentados para alterar/excluir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10" w:history="1">
        <w:r w:rsidRPr="003661E4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RN03: Verificar existência de averbação para alterar/excluir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11" w:history="1">
        <w:r w:rsidRPr="003661E4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RN04: Verificar existência de modelos de aposentadoria para 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12" w:history="1">
        <w:r w:rsidRPr="003661E4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RN05: Verificar duplicação de tempo trabalhado nas regras de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505FE" w:rsidRDefault="007505F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113" w:history="1">
        <w:r w:rsidRPr="003661E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661E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336D2" w:rsidRDefault="00D336D2" w:rsidP="007505FE">
      <w:pPr>
        <w:pStyle w:val="Sumrio1"/>
        <w:rPr>
          <w:rFonts w:cs="Arial"/>
        </w:rPr>
      </w:pPr>
      <w:r>
        <w:lastRenderedPageBreak/>
        <w:fldChar w:fldCharType="end"/>
      </w:r>
    </w:p>
    <w:p w:rsidR="00D336D2" w:rsidRDefault="00D336D2" w:rsidP="00D336D2">
      <w:pPr>
        <w:pStyle w:val="Ttulo1"/>
        <w:keepNext w:val="0"/>
        <w:widowControl w:val="0"/>
        <w:spacing w:before="0" w:line="240" w:lineRule="auto"/>
      </w:pPr>
      <w:bookmarkStart w:id="1" w:name="_Toc404763086"/>
      <w:r>
        <w:t>Pacote/Caso de Uso</w:t>
      </w:r>
      <w:bookmarkEnd w:id="1"/>
    </w:p>
    <w:p w:rsidR="00D336D2" w:rsidRDefault="00D336D2" w:rsidP="00D336D2"/>
    <w:p w:rsidR="00D336D2" w:rsidRDefault="00D336D2" w:rsidP="007505FE">
      <w:pPr>
        <w:pStyle w:val="Subttulo"/>
      </w:pPr>
      <w:bookmarkStart w:id="2" w:name="_Toc404763087"/>
      <w:r>
        <w:t>Definir Tempos Fictícios</w:t>
      </w:r>
      <w:bookmarkEnd w:id="2"/>
    </w:p>
    <w:p w:rsidR="00D336D2" w:rsidRDefault="00D336D2" w:rsidP="00D336D2">
      <w:pPr>
        <w:widowControl w:val="0"/>
        <w:ind w:left="902"/>
        <w:rPr>
          <w:rFonts w:cs="Arial"/>
          <w:b/>
          <w:bCs/>
          <w:color w:val="FF0000"/>
        </w:rPr>
      </w:pPr>
    </w:p>
    <w:p w:rsidR="00D336D2" w:rsidRDefault="00D336D2" w:rsidP="00D336D2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3" w:name="_Toc404763088"/>
      <w:r>
        <w:t>Descrição</w:t>
      </w:r>
      <w:bookmarkEnd w:id="3"/>
    </w:p>
    <w:p w:rsidR="00D336D2" w:rsidRDefault="00D336D2" w:rsidP="00D336D2">
      <w:pPr>
        <w:pStyle w:val="Recuodecorpodetexto2"/>
        <w:widowControl w:val="0"/>
        <w:ind w:left="1620" w:firstLine="0"/>
        <w:rPr>
          <w:sz w:val="24"/>
        </w:rPr>
      </w:pPr>
    </w:p>
    <w:p w:rsidR="00D336D2" w:rsidRDefault="00D336D2" w:rsidP="00D336D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Tempos Fictícios.</w:t>
      </w:r>
    </w:p>
    <w:p w:rsidR="00D336D2" w:rsidRDefault="00D336D2" w:rsidP="00D336D2">
      <w:pPr>
        <w:pStyle w:val="Recuodecorpodetexto2"/>
        <w:widowControl w:val="0"/>
        <w:ind w:left="1620" w:firstLine="0"/>
        <w:rPr>
          <w:sz w:val="24"/>
        </w:rPr>
      </w:pPr>
    </w:p>
    <w:p w:rsidR="00D336D2" w:rsidRDefault="00D336D2" w:rsidP="00D336D2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4" w:name="_Toc404763089"/>
      <w:r>
        <w:t>Requisitos atendidos</w:t>
      </w:r>
      <w:bookmarkEnd w:id="4"/>
    </w:p>
    <w:p w:rsidR="00D336D2" w:rsidRDefault="00D336D2" w:rsidP="00D336D2"/>
    <w:p w:rsidR="00D336D2" w:rsidRDefault="00D336D2" w:rsidP="00D336D2">
      <w:pPr>
        <w:pStyle w:val="Recuodecorpodetexto"/>
        <w:ind w:left="1260"/>
      </w:pPr>
      <w:r>
        <w:t>R2 - Definir Tempos Fictícios</w:t>
      </w:r>
    </w:p>
    <w:p w:rsidR="00D336D2" w:rsidRDefault="00D336D2" w:rsidP="00D336D2"/>
    <w:p w:rsidR="00D336D2" w:rsidRDefault="00D336D2" w:rsidP="00D336D2">
      <w:pPr>
        <w:pStyle w:val="Ttulo1"/>
        <w:keepNext w:val="0"/>
        <w:widowControl w:val="0"/>
        <w:spacing w:before="0" w:line="240" w:lineRule="auto"/>
      </w:pPr>
      <w:bookmarkStart w:id="5" w:name="_Toc112492406"/>
      <w:bookmarkStart w:id="6" w:name="_Toc404763090"/>
      <w:r>
        <w:t>Conceito</w:t>
      </w:r>
      <w:bookmarkEnd w:id="5"/>
      <w:bookmarkEnd w:id="6"/>
      <w:r>
        <w:tab/>
      </w:r>
    </w:p>
    <w:p w:rsidR="00D336D2" w:rsidRDefault="00D336D2" w:rsidP="00D336D2"/>
    <w:p w:rsidR="00D336D2" w:rsidRDefault="00D336D2" w:rsidP="00D336D2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7" w:name="_Toc144812032"/>
      <w:bookmarkStart w:id="8" w:name="_Toc404763091"/>
      <w:r>
        <w:t>Conceitos principais</w:t>
      </w:r>
      <w:bookmarkEnd w:id="7"/>
      <w:bookmarkEnd w:id="8"/>
    </w:p>
    <w:p w:rsidR="00D336D2" w:rsidRDefault="00D336D2" w:rsidP="00D336D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36D2" w:rsidTr="0097135F">
        <w:trPr>
          <w:trHeight w:val="600"/>
        </w:trPr>
        <w:tc>
          <w:tcPr>
            <w:tcW w:w="1600" w:type="dxa"/>
          </w:tcPr>
          <w:p w:rsidR="00D336D2" w:rsidRDefault="00D336D2" w:rsidP="00D336D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Modelos de aposentadorias</w:t>
            </w:r>
          </w:p>
        </w:tc>
        <w:tc>
          <w:tcPr>
            <w:tcW w:w="4606" w:type="dxa"/>
          </w:tcPr>
          <w:p w:rsidR="00D336D2" w:rsidRDefault="00D336D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modelos de aposentadoria em que o servidor pode se aposentar.</w:t>
            </w:r>
          </w:p>
        </w:tc>
      </w:tr>
    </w:tbl>
    <w:p w:rsidR="00D336D2" w:rsidRDefault="00D336D2" w:rsidP="00D336D2">
      <w:pPr>
        <w:rPr>
          <w:rFonts w:cs="Arial"/>
        </w:rPr>
      </w:pPr>
    </w:p>
    <w:p w:rsidR="00D336D2" w:rsidRDefault="00D336D2" w:rsidP="00D336D2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9" w:name="_Toc144812033"/>
      <w:bookmarkStart w:id="10" w:name="_Toc404763092"/>
      <w:r>
        <w:t>Conceitos associados</w:t>
      </w:r>
      <w:bookmarkEnd w:id="9"/>
      <w:bookmarkEnd w:id="10"/>
    </w:p>
    <w:p w:rsidR="00D336D2" w:rsidRDefault="00D336D2" w:rsidP="00D336D2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36D2" w:rsidTr="0097135F">
        <w:trPr>
          <w:trHeight w:val="600"/>
        </w:trPr>
        <w:tc>
          <w:tcPr>
            <w:tcW w:w="1600" w:type="dxa"/>
          </w:tcPr>
          <w:p w:rsidR="00D336D2" w:rsidRDefault="00D336D2" w:rsidP="00D336D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Modalidades de aposentadorias</w:t>
            </w:r>
          </w:p>
        </w:tc>
        <w:tc>
          <w:tcPr>
            <w:tcW w:w="4606" w:type="dxa"/>
          </w:tcPr>
          <w:p w:rsidR="00D336D2" w:rsidRDefault="00D336D2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modalidades que amparam as aposentadorias.</w:t>
            </w:r>
          </w:p>
        </w:tc>
      </w:tr>
    </w:tbl>
    <w:p w:rsidR="00D336D2" w:rsidRDefault="00D336D2" w:rsidP="00D336D2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36D2" w:rsidTr="0097135F">
        <w:trPr>
          <w:trHeight w:val="600"/>
        </w:trPr>
        <w:tc>
          <w:tcPr>
            <w:tcW w:w="1600" w:type="dxa"/>
          </w:tcPr>
          <w:p w:rsidR="00D336D2" w:rsidRDefault="00D336D2" w:rsidP="00D336D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Tipos de aposentadorias</w:t>
            </w:r>
          </w:p>
        </w:tc>
        <w:tc>
          <w:tcPr>
            <w:tcW w:w="4606" w:type="dxa"/>
          </w:tcPr>
          <w:p w:rsidR="00D336D2" w:rsidRDefault="00D336D2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tipos que amparam as aposentadorias.</w:t>
            </w:r>
          </w:p>
        </w:tc>
      </w:tr>
    </w:tbl>
    <w:p w:rsidR="00D336D2" w:rsidRDefault="00D336D2" w:rsidP="00D336D2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36D2" w:rsidTr="0097135F">
        <w:trPr>
          <w:trHeight w:val="600"/>
        </w:trPr>
        <w:tc>
          <w:tcPr>
            <w:tcW w:w="1600" w:type="dxa"/>
          </w:tcPr>
          <w:p w:rsidR="00D336D2" w:rsidRDefault="00D336D2" w:rsidP="00D336D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Fundamentações legais de aposentadorias</w:t>
            </w:r>
          </w:p>
        </w:tc>
        <w:tc>
          <w:tcPr>
            <w:tcW w:w="4606" w:type="dxa"/>
          </w:tcPr>
          <w:p w:rsidR="00D336D2" w:rsidRDefault="00D336D2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das fundamentações legais que amparam as aposentadorias.</w:t>
            </w:r>
          </w:p>
        </w:tc>
      </w:tr>
    </w:tbl>
    <w:p w:rsidR="00D336D2" w:rsidRDefault="00D336D2" w:rsidP="00D336D2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336D2" w:rsidTr="0097135F">
        <w:trPr>
          <w:trHeight w:val="600"/>
        </w:trPr>
        <w:tc>
          <w:tcPr>
            <w:tcW w:w="1600" w:type="dxa"/>
          </w:tcPr>
          <w:p w:rsidR="00D336D2" w:rsidRDefault="00D336D2" w:rsidP="00D336D2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Modelos de averbações</w:t>
            </w:r>
          </w:p>
        </w:tc>
        <w:tc>
          <w:tcPr>
            <w:tcW w:w="4606" w:type="dxa"/>
          </w:tcPr>
          <w:p w:rsidR="00D336D2" w:rsidRDefault="00D336D2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diversos tipos de averbações de tempos de serviço.</w:t>
            </w:r>
          </w:p>
        </w:tc>
      </w:tr>
    </w:tbl>
    <w:p w:rsidR="00D336D2" w:rsidRDefault="00D336D2" w:rsidP="00D336D2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11" w:name="_Toc404763093"/>
      <w:r>
        <w:lastRenderedPageBreak/>
        <w:t>Diagrama</w:t>
      </w:r>
      <w:bookmarkEnd w:id="11"/>
    </w:p>
    <w:p w:rsidR="00D336D2" w:rsidRDefault="00D336D2" w:rsidP="00D336D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336D2" w:rsidRPr="00905218" w:rsidRDefault="007505FE" w:rsidP="00D336D2">
      <w:pPr>
        <w:widowControl w:val="0"/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4810125" cy="4210050"/>
                <wp:effectExtent l="523875" t="457200" r="0" b="0"/>
                <wp:docPr id="409" name="Tela 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523875" y="-457200"/>
                            <a:ext cx="5305425" cy="4638675"/>
                            <a:chOff x="-825" y="-720"/>
                            <a:chExt cx="8355" cy="7305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30" y="-30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" y="45"/>
                              <a:ext cx="7485" cy="65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45" y="45"/>
                              <a:ext cx="3165" cy="285"/>
                            </a:xfrm>
                            <a:custGeom>
                              <a:avLst/>
                              <a:gdLst>
                                <a:gd name="T0" fmla="*/ 0 w 211"/>
                                <a:gd name="T1" fmla="*/ 0 h 19"/>
                                <a:gd name="T2" fmla="*/ 198 w 211"/>
                                <a:gd name="T3" fmla="*/ 0 h 19"/>
                                <a:gd name="T4" fmla="*/ 211 w 211"/>
                                <a:gd name="T5" fmla="*/ 14 h 19"/>
                                <a:gd name="T6" fmla="*/ 211 w 211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11" h="19">
                                  <a:moveTo>
                                    <a:pt x="0" y="0"/>
                                  </a:moveTo>
                                  <a:lnTo>
                                    <a:pt x="198" y="0"/>
                                  </a:lnTo>
                                  <a:lnTo>
                                    <a:pt x="211" y="14"/>
                                  </a:lnTo>
                                  <a:lnTo>
                                    <a:pt x="211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" y="90"/>
                              <a:ext cx="256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UCS–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Definir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Tempos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Fictícios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" y="840"/>
                              <a:ext cx="6810" cy="5250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0" y="570"/>
                              <a:ext cx="2850" cy="270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" y="795"/>
                              <a:ext cx="6810" cy="5250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" y="525"/>
                              <a:ext cx="2850" cy="270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" y="570"/>
                              <a:ext cx="241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UCS  –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Definir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Tempos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Fictícios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00" y="6135"/>
                              <a:ext cx="1654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Use Case Model)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90" y="414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Oval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45" y="409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200" y="4425"/>
                              <a:ext cx="104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5" y="4620"/>
                              <a:ext cx="56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Oval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130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Oval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5" y="126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5" y="1590"/>
                              <a:ext cx="1085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785" y="1785"/>
                              <a:ext cx="56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Oval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5" y="451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Oval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0" y="447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-523875" y="-457200"/>
                            <a:ext cx="4591050" cy="3804285"/>
                            <a:chOff x="-825" y="-720"/>
                            <a:chExt cx="7230" cy="5991"/>
                          </a:xfrm>
                        </wpg:grpSpPr>
                        <wps:wsp>
                          <wps:cNvPr id="209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0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1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2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3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4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5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6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7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8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9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0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1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2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3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4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5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6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7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8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9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0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1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2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4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5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6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7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8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9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0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1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2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3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4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5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6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5" y="4800"/>
                              <a:ext cx="1103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Tempo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7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50" y="4995"/>
                              <a:ext cx="56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8" name="Oval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845" y="294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9" name="Oval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0" y="289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1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2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3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4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5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6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7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8" name="Rectangle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9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0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1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2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3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4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5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6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7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8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9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0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1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2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3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4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5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6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7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8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9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0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1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2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3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4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5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6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7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8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9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0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1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2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3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4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5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6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7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8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9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0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1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5" y="3225"/>
                              <a:ext cx="1183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Reativar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2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0" y="3420"/>
                              <a:ext cx="112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Tempo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3" name="Oval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35" y="1410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5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Oval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690" y="1365"/>
                              <a:ext cx="1560" cy="103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6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7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8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9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0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1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2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3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4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5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6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7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8" name="Rectangle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9" name="Rectangle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0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1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2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3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4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5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6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7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8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9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0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1" name="Rectangle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2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3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4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5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6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7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8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9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0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1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2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3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4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5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6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7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8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9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0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1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2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3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4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825" y="-720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6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" y="1785"/>
                              <a:ext cx="1610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Tempo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Fictício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7" name="Line 354"/>
                          <wps:cNvCnPr/>
                          <wps:spPr bwMode="auto">
                            <a:xfrm flipH="1">
                              <a:off x="4170" y="180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8" name="Line 355"/>
                          <wps:cNvCnPr/>
                          <wps:spPr bwMode="auto">
                            <a:xfrm flipH="1">
                              <a:off x="4005" y="180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9" name="Line 356"/>
                          <wps:cNvCnPr/>
                          <wps:spPr bwMode="auto">
                            <a:xfrm flipH="1">
                              <a:off x="3840" y="180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0" name="Line 357"/>
                          <wps:cNvCnPr/>
                          <wps:spPr bwMode="auto">
                            <a:xfrm flipH="1">
                              <a:off x="3675" y="1800"/>
                              <a:ext cx="105" cy="1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1" name="Line 358"/>
                          <wps:cNvCnPr/>
                          <wps:spPr bwMode="auto">
                            <a:xfrm flipH="1">
                              <a:off x="3510" y="1815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" name="Line 359"/>
                          <wps:cNvCnPr/>
                          <wps:spPr bwMode="auto">
                            <a:xfrm flipH="1">
                              <a:off x="3345" y="1815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3" name="Line 360"/>
                          <wps:cNvCnPr/>
                          <wps:spPr bwMode="auto">
                            <a:xfrm flipH="1">
                              <a:off x="3180" y="1815"/>
                              <a:ext cx="105" cy="1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4" name="Line 361"/>
                          <wps:cNvCnPr/>
                          <wps:spPr bwMode="auto">
                            <a:xfrm flipH="1">
                              <a:off x="3015" y="18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5" name="Line 362"/>
                          <wps:cNvCnPr/>
                          <wps:spPr bwMode="auto">
                            <a:xfrm flipH="1">
                              <a:off x="2850" y="1830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6" name="Line 363"/>
                          <wps:cNvCnPr/>
                          <wps:spPr bwMode="auto">
                            <a:xfrm flipH="1">
                              <a:off x="2685" y="1830"/>
                              <a:ext cx="105" cy="1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7" name="Line 364"/>
                          <wps:cNvCnPr/>
                          <wps:spPr bwMode="auto">
                            <a:xfrm flipH="1">
                              <a:off x="2520" y="1845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8" name="Line 365"/>
                          <wps:cNvCnPr/>
                          <wps:spPr bwMode="auto">
                            <a:xfrm flipH="1">
                              <a:off x="2355" y="1845"/>
                              <a:ext cx="105" cy="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9" name="Line 366"/>
                          <wps:cNvCnPr/>
                          <wps:spPr bwMode="auto">
                            <a:xfrm flipH="1">
                              <a:off x="2265" y="1845"/>
                              <a:ext cx="30" cy="1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0" name="Line 367"/>
                          <wps:cNvCnPr/>
                          <wps:spPr bwMode="auto">
                            <a:xfrm flipV="1">
                              <a:off x="2265" y="1770"/>
                              <a:ext cx="225" cy="9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1" name="Line 368"/>
                          <wps:cNvCnPr/>
                          <wps:spPr bwMode="auto">
                            <a:xfrm>
                              <a:off x="2265" y="1860"/>
                              <a:ext cx="225" cy="9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2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940" y="1875"/>
                              <a:ext cx="65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3" name="Line 370"/>
                          <wps:cNvCnPr/>
                          <wps:spPr bwMode="auto">
                            <a:xfrm flipH="1" flipV="1">
                              <a:off x="4695" y="3090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4" name="Line 371"/>
                          <wps:cNvCnPr/>
                          <wps:spPr bwMode="auto">
                            <a:xfrm flipH="1" flipV="1">
                              <a:off x="4530" y="3030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5" name="Line 372"/>
                          <wps:cNvCnPr/>
                          <wps:spPr bwMode="auto">
                            <a:xfrm flipH="1" flipV="1">
                              <a:off x="4365" y="2970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6" name="Line 373"/>
                          <wps:cNvCnPr/>
                          <wps:spPr bwMode="auto">
                            <a:xfrm flipH="1" flipV="1">
                              <a:off x="4200" y="2910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7" name="Line 374"/>
                          <wps:cNvCnPr/>
                          <wps:spPr bwMode="auto">
                            <a:xfrm flipH="1" flipV="1">
                              <a:off x="4035" y="2835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8" name="Line 375"/>
                          <wps:cNvCnPr/>
                          <wps:spPr bwMode="auto">
                            <a:xfrm flipH="1" flipV="1">
                              <a:off x="3870" y="2775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376"/>
                          <wps:cNvCnPr/>
                          <wps:spPr bwMode="auto">
                            <a:xfrm flipH="1" flipV="1">
                              <a:off x="3705" y="2715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377"/>
                          <wps:cNvCnPr/>
                          <wps:spPr bwMode="auto">
                            <a:xfrm flipH="1" flipV="1">
                              <a:off x="3540" y="2655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Line 378"/>
                          <wps:cNvCnPr/>
                          <wps:spPr bwMode="auto">
                            <a:xfrm flipH="1" flipV="1">
                              <a:off x="3375" y="2595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Line 379"/>
                          <wps:cNvCnPr/>
                          <wps:spPr bwMode="auto">
                            <a:xfrm flipH="1" flipV="1">
                              <a:off x="3210" y="2535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Line 380"/>
                          <wps:cNvCnPr/>
                          <wps:spPr bwMode="auto">
                            <a:xfrm flipH="1" flipV="1">
                              <a:off x="3045" y="2475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381"/>
                          <wps:cNvCnPr/>
                          <wps:spPr bwMode="auto">
                            <a:xfrm flipH="1" flipV="1">
                              <a:off x="2880" y="2415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5" name="Line 382"/>
                          <wps:cNvCnPr/>
                          <wps:spPr bwMode="auto">
                            <a:xfrm flipH="1" flipV="1">
                              <a:off x="2715" y="2355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383"/>
                          <wps:cNvCnPr/>
                          <wps:spPr bwMode="auto">
                            <a:xfrm flipH="1" flipV="1">
                              <a:off x="2550" y="2295"/>
                              <a:ext cx="105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7" name="Line 384"/>
                          <wps:cNvCnPr/>
                          <wps:spPr bwMode="auto">
                            <a:xfrm flipH="1" flipV="1">
                              <a:off x="2385" y="2220"/>
                              <a:ext cx="105" cy="4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Line 385"/>
                          <wps:cNvCnPr/>
                          <wps:spPr bwMode="auto">
                            <a:xfrm flipH="1" flipV="1">
                              <a:off x="2265" y="2175"/>
                              <a:ext cx="60" cy="3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Line 386"/>
                          <wps:cNvCnPr/>
                          <wps:spPr bwMode="auto">
                            <a:xfrm>
                              <a:off x="2265" y="2175"/>
                              <a:ext cx="240" cy="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Line 387"/>
                          <wps:cNvCnPr/>
                          <wps:spPr bwMode="auto">
                            <a:xfrm>
                              <a:off x="2265" y="2175"/>
                              <a:ext cx="180" cy="165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3210" y="2700"/>
                              <a:ext cx="65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2" name="Line 389"/>
                          <wps:cNvCnPr/>
                          <wps:spPr bwMode="auto">
                            <a:xfrm flipH="1" flipV="1">
                              <a:off x="4230" y="4380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390"/>
                          <wps:cNvCnPr/>
                          <wps:spPr bwMode="auto">
                            <a:xfrm flipH="1" flipV="1">
                              <a:off x="4065" y="4230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391"/>
                          <wps:cNvCnPr/>
                          <wps:spPr bwMode="auto">
                            <a:xfrm flipH="1" flipV="1">
                              <a:off x="3900" y="4095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392"/>
                          <wps:cNvCnPr/>
                          <wps:spPr bwMode="auto">
                            <a:xfrm flipH="1" flipV="1">
                              <a:off x="3735" y="3945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393"/>
                          <wps:cNvCnPr/>
                          <wps:spPr bwMode="auto">
                            <a:xfrm flipH="1" flipV="1">
                              <a:off x="3570" y="3795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394"/>
                          <wps:cNvCnPr/>
                          <wps:spPr bwMode="auto">
                            <a:xfrm flipH="1" flipV="1">
                              <a:off x="3405" y="3645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395"/>
                          <wps:cNvCnPr/>
                          <wps:spPr bwMode="auto">
                            <a:xfrm flipH="1" flipV="1">
                              <a:off x="3240" y="3495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9" name="Line 396"/>
                          <wps:cNvCnPr/>
                          <wps:spPr bwMode="auto">
                            <a:xfrm flipH="1" flipV="1">
                              <a:off x="3075" y="3345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0" name="Line 397"/>
                          <wps:cNvCnPr/>
                          <wps:spPr bwMode="auto">
                            <a:xfrm flipH="1" flipV="1">
                              <a:off x="2910" y="3195"/>
                              <a:ext cx="105" cy="105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1" name="Line 398"/>
                          <wps:cNvCnPr/>
                          <wps:spPr bwMode="auto">
                            <a:xfrm flipH="1" flipV="1">
                              <a:off x="2745" y="3060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2" name="Line 399"/>
                          <wps:cNvCnPr/>
                          <wps:spPr bwMode="auto">
                            <a:xfrm flipH="1" flipV="1">
                              <a:off x="2580" y="2910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3" name="Line 400"/>
                          <wps:cNvCnPr/>
                          <wps:spPr bwMode="auto">
                            <a:xfrm flipH="1" flipV="1">
                              <a:off x="2415" y="2760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4" name="Line 401"/>
                          <wps:cNvCnPr/>
                          <wps:spPr bwMode="auto">
                            <a:xfrm flipH="1" flipV="1">
                              <a:off x="2250" y="2610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5" name="Line 402"/>
                          <wps:cNvCnPr/>
                          <wps:spPr bwMode="auto">
                            <a:xfrm flipH="1" flipV="1">
                              <a:off x="2085" y="2460"/>
                              <a:ext cx="105" cy="90"/>
                            </a:xfrm>
                            <a:prstGeom prst="line">
                              <a:avLst/>
                            </a:prstGeom>
                            <a:noFill/>
                            <a:ln w="1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6" name="Line 403"/>
                          <wps:cNvCnPr/>
                          <wps:spPr bwMode="auto">
                            <a:xfrm>
                              <a:off x="2040" y="2415"/>
                              <a:ext cx="225" cy="9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404"/>
                          <wps:cNvCnPr/>
                          <wps:spPr bwMode="auto">
                            <a:xfrm>
                              <a:off x="2040" y="2415"/>
                              <a:ext cx="105" cy="210"/>
                            </a:xfrm>
                            <a:prstGeom prst="line">
                              <a:avLst/>
                            </a:prstGeom>
                            <a:noFill/>
                            <a:ln w="15" cap="rnd">
                              <a:solidFill>
                                <a:srgbClr val="000000"/>
                              </a:solidFill>
                              <a:prstDash val="solid"/>
                              <a:bevel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865" y="3495"/>
                              <a:ext cx="65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05FE" w:rsidRDefault="007505FE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Tela 409" o:spid="_x0000_s1026" editas="canvas" style="width:378.75pt;height:331.5pt;mso-position-horizontal-relative:char;mso-position-vertical-relative:line" coordsize="48101,4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8101;height:42100;visibility:visible;mso-wrap-style:square">
                  <v:fill o:detectmouseclick="t"/>
                  <v:path o:connecttype="none"/>
                </v:shape>
                <v:group id="Group 205" o:spid="_x0000_s1028" style="position:absolute;left:-5238;top:-4572;width:53053;height:46386" coordorigin="-825,-720" coordsize="8355,7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30;top:-30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45;top:45;width:7485;height:6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45;top:45;width:3165;height:285;flip:y;visibility:visible;mso-wrap-style:square;v-text-anchor:top" coordsize="211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ttzsQA&#10;AADbAAAADwAAAGRycy9kb3ducmV2LnhtbESPT4vCQAzF74LfYYiwF9GpK6hUR1kWFmRv/sNr6MS2&#10;2snUzqzW/fTmIHhLeC/v/bJYta5SN2pC6dnAaJiAIs68LTk3sN/9DGagQkS2WHkmAw8KsFp2OwtM&#10;rb/zhm7bmCsJ4ZCigSLGOtU6ZAU5DENfE4t28o3DKGuTa9vgXcJdpT+TZKIdliwNBdb0XVB22f45&#10;A9frYfpfng79CY7O0/7ufHz8rsfGfPTarzmoSG18m1/Xayv4Qi+/yAB6+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bbc7EAAAA2wAAAA8AAAAAAAAAAAAAAAAAmAIAAGRycy9k&#10;b3ducmV2LnhtbFBLBQYAAAAABAAEAPUAAACJAwAAAAA=&#10;" path="m,l198,r13,14l211,19e" filled="f" strokeweight="0">
                    <v:path arrowok="t" o:connecttype="custom" o:connectlocs="0,0;2970,0;3165,210;3165,285" o:connectangles="0,0,0,0"/>
                  </v:shape>
                  <v:rect id="Rectangle 8" o:spid="_x0000_s1032" style="position:absolute;left:120;top:90;width:2561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UCS–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Definir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Tempos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Fictícios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" o:spid="_x0000_s1033" style="position:absolute;left:420;top:840;width:6810;height:5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HA8EA&#10;AADbAAAADwAAAGRycy9kb3ducmV2LnhtbERP32vCMBB+H/g/hBN809Q6RDqjiGVsDBF1Y89Hc7bV&#10;5lKSqPW/XwRhb/fx/bz5sjONuJLztWUF41ECgriwuuZSwc/3+3AGwgdkjY1lUnAnD8tF72WOmbY3&#10;3tP1EEoRQ9hnqKAKoc2k9EVFBv3ItsSRO1pnMEToSqkd3mK4aWSaJFNpsObYUGFL64qK8+FiFGzz&#10;k7Nfu+0HbiaveXGfphOf/yo16HerNxCBuvAvfro/dZyfwuOXeIB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1hwPBAAAA2wAAAA8AAAAAAAAAAAAAAAAAmAIAAGRycy9kb3du&#10;cmV2LnhtbFBLBQYAAAAABAAEAPUAAACGAwAAAAA=&#10;" fillcolor="#c0bfc0" strokecolor="#c0bfc0" strokeweight="42e-5mm"/>
                  <v:rect id="Rectangle 10" o:spid="_x0000_s1034" style="position:absolute;left:420;top:570;width:285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kimMEA&#10;AADbAAAADwAAAGRycy9kb3ducmV2LnhtbERP32vCMBB+H/g/hBN801Q7RDqjiGVsDBF1Y89Hc7bV&#10;5lKSqPW/XwRhb/fx/bz5sjONuJLztWUF41ECgriwuuZSwc/3+3AGwgdkjY1lUnAnD8tF72WOmbY3&#10;3tP1EEoRQ9hnqKAKoc2k9EVFBv3ItsSRO1pnMEToSqkd3mK4aeQkSabSYM2xocKW1hUV58PFKNjm&#10;J2e/dtsP3KSveXGfTlKf/yo16HerNxCBuvAvfro/dZyfwuOXeIB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5IpjBAAAA2wAAAA8AAAAAAAAAAAAAAAAAmAIAAGRycy9kb3du&#10;cmV2LnhtbFBLBQYAAAAABAAEAPUAAACGAwAAAAA=&#10;" fillcolor="#c0bfc0" strokecolor="#c0bfc0" strokeweight="42e-5mm"/>
                  <v:rect id="Rectangle 11" o:spid="_x0000_s1035" style="position:absolute;left:375;top:795;width:6810;height:5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LTW8MA&#10;AADbAAAADwAAAGRycy9kb3ducmV2LnhtbERP22rCQBB9L/gPywh9kWZjlbak2YgKBQsB0Qp9HbKT&#10;S83OxuxW0793BaFvczjXSReDacWZetdYVjCNYhDEhdUNVwoOXx9PbyCcR9bYWiYFf+RgkY0eUky0&#10;vfCOzntfiRDCLkEFtfddIqUrajLoItsRB660vUEfYF9J3eMlhJtWPsfxizTYcGiosaN1TcVx/2sU&#10;zMrjKj9s17jNJ0v+Ob0Wn9+rXKnH8bB8B+Fp8P/iu3ujw/w53H4JB8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LTW8MAAADbAAAADwAAAAAAAAAAAAAAAACYAgAAZHJzL2Rv&#10;d25yZXYueG1sUEsFBgAAAAAEAAQA9QAAAIgDAAAAAA==&#10;" fillcolor="#fcf2e3" strokeweight="42e-5mm"/>
                  <v:rect id="Rectangle 12" o:spid="_x0000_s1036" style="position:absolute;left:375;top:525;width:285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52wMMA&#10;AADbAAAADwAAAGRycy9kb3ducmV2LnhtbERP22rCQBB9L/gPywh9kWZjxbak2YgKBQsB0Qp9HbKT&#10;S83OxuxW0793BaFvczjXSReDacWZetdYVjCNYhDEhdUNVwoOXx9PbyCcR9bYWiYFf+RgkY0eUky0&#10;vfCOzntfiRDCLkEFtfddIqUrajLoItsRB660vUEfYF9J3eMlhJtWPsfxizTYcGiosaN1TcVx/2sU&#10;zMrjKj9s17jNJ0v+Ob0Wn9+rXKnH8bB8B+Fp8P/iu3ujw/w53H4JB8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52wMMAAADbAAAADwAAAAAAAAAAAAAAAACYAgAAZHJzL2Rv&#10;d25yZXYueG1sUEsFBgAAAAAEAAQA9QAAAIgDAAAAAA==&#10;" fillcolor="#fcf2e3" strokeweight="42e-5mm"/>
                  <v:rect id="Rectangle 13" o:spid="_x0000_s103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NdL8EA&#10;AADbAAAADwAAAGRycy9kb3ducmV2LnhtbERPS2uDQBC+B/oflinkFteaR4t1lSK05BRSG9Lr4E5V&#10;6s6Ku03sv88GArnNx/ecrJhML040us6ygqcoBkFcW91xo+Dw9b54AeE8ssbeMin4JwdF/jDLMNX2&#10;zJ90qnwjQgi7FBW03g+plK5uyaCL7EAcuB87GvQBjo3UI55DuOllEscbabDj0NDiQGVL9W/1ZxTs&#10;qKz7733ysT6QP8bls1stj06p+eP09grC0+Tv4pt7q8P8DVx/CQfI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DXS/BAAAA2wAAAA8AAAAAAAAAAAAAAAAAmAIAAGRycy9kb3du&#10;cmV2LnhtbFBLBQYAAAAABAAEAPUAAACGAwAAAAA=&#10;" fillcolor="#fcf2e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R1sAA&#10;AADbAAAADwAAAGRycy9kb3ducmV2LnhtbERPTYvCMBC9C/6HMIIX0VRZVqmmIorgbVkV8Tg0Y1va&#10;TGoTNf77zcLC3ubxPme1DqYRT+pcZVnBdJKAIM6trrhQcD7txwsQziNrbCyTgjc5WGf93gpTbV/8&#10;Tc+jL0QMYZeigtL7NpXS5SUZdBPbEkfuZjuDPsKukLrDVww3jZwlyac0WHFsKLGlbUl5fXwYBY/E&#10;hcvHCff16ErBXb/s7j61Sg0HYbME4Sn4f/Gf+6Dj/Dn8/hIPkNk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OR1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wFpMMA&#10;AADbAAAADwAAAGRycy9kb3ducmV2LnhtbESPQWvDMAyF74P+B6NCL2N1UsYoWd0yOgq7jaWl9Chi&#10;LQmN5TR2Gu/fT4fBbhLv6b1Pm11ynbrTEFrPBvJlBoq48rbl2sDpeHhagwoR2WLnmQz8UIDddvaw&#10;wcL6ib/oXsZaSQiHAg00MfaF1qFqyGFY+p5YtG8/OIyyDrW2A04S7jq9yrIX7bBlaWiwp31D1bUc&#10;nYExC+n8fMTD9fFCKVw+/fst98Ys5untFVSkFP/Nf9cfVvAFVn6RAf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wFpMMAAADb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q28MA&#10;AADbAAAADwAAAGRycy9kb3ducmV2LnhtbERPS2vCQBC+F/oflil4q5sU1Ca6EakWeq0WH7chOybR&#10;7GzIrknsr+8WCr3Nx/ecxXIwteiodZVlBfE4AkGcW11xoeBr9/78CsJ5ZI21ZVJwJwfL7PFhgam2&#10;PX9St/WFCCHsUlRQet+kUrq8JINubBviwJ1ta9AH2BZSt9iHcFPLlyiaSoMVh4YSG3orKb9ub0ZB&#10;/93N4np1TDZ8mx1wclrvD6eLUqOnYTUH4Wnw/+I/94cO8x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q28MAAADb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J+8EA&#10;AADbAAAADwAAAGRycy9kb3ducmV2LnhtbERPy4rCMBTdC/5DuIK7MVXwMR2jiA9wqzPouLs0d9pq&#10;c1Oa2Fa/3iwGXB7Oe75sTSFqqlxuWcFwEIEgTqzOOVXw8737mIFwHlljYZkUPMjBctHtzDHWtuED&#10;1UefihDCLkYFmfdlLKVLMjLoBrYkDtyfrQz6AKtU6gqbEG4KOYqiiTSYc2jIsKR1RsnteDcKmmc9&#10;HRar388t36dnHF82p/PlqlS/166+QHhq/Vv8795rBaOwPnw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2yfvBAAAA2wAAAA8AAAAAAAAAAAAAAAAAmAIAAGRycy9kb3du&#10;cmV2LnhtbFBLBQYAAAAABAAEAPUAAACGAwAAAAA=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sYMUA&#10;AADbAAAADwAAAGRycy9kb3ducmV2LnhtbESPT2vCQBTE7wW/w/KE3uomQmuNboLYFnpVi39uj+wz&#10;iWbfhuyapH76bqHQ4zAzv2GW2WBq0VHrKssK4kkEgji3uuJCwdfu4+kVhPPIGmvLpOCbHGTp6GGJ&#10;ibY9b6jb+kIECLsEFZTeN4mULi/JoJvYhjh4Z9sa9EG2hdQt9gFuajmNohdpsOKwUGJD65Ly6/Zm&#10;FPT3bhbXq+P8nW+zAz6f3vaH00Wpx/GwWoDwNPj/8F/7UyuYxvD7JfwA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mxg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YMcYA&#10;AADb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D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jYM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R9qs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H2q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" o:spid="_x0000_s104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3l3sUA&#10;AADb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eXe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" o:spid="_x0000_s104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FYsMA&#10;AADbAAAADwAAAGRycy9kb3ducmV2LnhtbESPS4vCMBSF9wP+h3AFN4OmI4x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JFY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" o:spid="_x0000_s104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DbFcMA&#10;AADbAAAADwAAAGRycy9kb3ducmV2LnhtbESPS4vCMBSF98L8h3AHZiOa6kKkGsURBmR2vgrurs21&#10;LSY3pYm1+usnA4LLw3l8nPmys0a01PjKsYLRMAFBnDtdcaHgsP8ZTEH4gKzROCYFD/KwXHz05phq&#10;d+cttbtQiDjCPkUFZQh1KqXPS7Loh64mjt7FNRZDlE0hdYP3OG6NHCfJRFqsOBJKrGldUn7d3WyE&#10;bDKZHR+/+fPQP52/W2me661R6uuzW81ABOrCO/xqb7SC8QT+v8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DbF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" o:spid="_x0000_s104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x+jsMA&#10;AADbAAAADwAAAGRycy9kb3ducmV2LnhtbESPS4vCMBSF9wP+h3AFN4Om42KUahRHGBB3PsHdtbm2&#10;xeSmNJla/fUTQXB5OI+PM5231oiGal86VvA1SEAQZ06XnCvY7377YxA+IGs0jknBnTzMZ52PKaba&#10;3XhDzTbkIo6wT1FBEUKVSumzgiz6gauIo3dxtcUQZZ1LXeMtjlsjh0nyLS2WHAkFVrQsKLtu/2yE&#10;rI7yeLivs8f+83T+aaR5LDdGqV63XUxABGrDO/xqr7SC4Qi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x+j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" o:spid="_x0000_s104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KNMAA&#10;AADbAAAADwAAAGRycy9kb3ducmV2LnhtbERPTYvCMBC9C/6HMII3TVdQ3K5RZEGQRQRbt+ehGZti&#10;M+k2Wa3/3hwEj4/3vdr0thE36nztWMHHNAFBXDpdc6XgnO8mSxA+IGtsHJOCB3nYrIeDFaba3flE&#10;tyxUIoawT1GBCaFNpfSlIYt+6lriyF1cZzFE2FVSd3iP4baRsyRZSIs1xwaDLX0bKq/Zv1WQy2N9&#10;cHPTfF4vP/O/36Jot1mh1HjUb79ABOrDW/xy77WCWRwbv8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hKNMAAAADbAAAADwAAAAAAAAAAAAAAAACYAgAAZHJzL2Rvd25y&#10;ZXYueG1sUEsFBgAAAAAEAAQA9QAAAIUDAAAAAA==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" o:spid="_x0000_s105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Tvr8IA&#10;AADbAAAADwAAAGRycy9kb3ducmV2LnhtbESPQYvCMBSE78L+h/AWvGm6grJWo8jCgogIVu350Tyb&#10;YvPSbaLWf28EYY/DzHzDzJedrcWNWl85VvA1TEAQF05XXCo4Hn4H3yB8QNZYOyYFD/KwXHz05phq&#10;d+c93bJQighhn6ICE0KTSukLQxb90DXE0Tu71mKIsi2lbvEe4baWoySZSIsVxwWDDf0YKi7Z1So4&#10;yF21dWNTTy/nzfjvlOfNKsuV6n92qxmIQF34D7/ba61gNIXXl/g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pO+v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" o:spid="_x0000_s105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t57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bWpy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snt57oAAADbAAAADwAAAAAAAAAAAAAAAACYAgAAZHJzL2Rvd25yZXYueG1s&#10;UEsFBgAAAAAEAAQA9QAAAH8DAAAAAA=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" o:spid="_x0000_s105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IfMEA&#10;AADbAAAADwAAAGRycy9kb3ducmV2LnhtbESPQYvCMBSE7wv+h/AWvK1pVxCtxrIUZHutuxdvj+bZ&#10;FJuXkkSt/94IC3scZuYbZldOdhA38qF3rCBfZCCIW6d77hT8/hw+1iBCRNY4OCYFDwpQ7mdvOyy0&#10;u3NDt2PsRIJwKFCBiXEspAytIYth4Ubi5J2dtxiT9J3UHu8Jbgf5mWUrabHntGBwpMpQezlerQK7&#10;PMT2tKqGmv203mzOpqLvRqn5+/S1BRFpiv/hv3atFSxzeH1JP0D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FSHz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" o:spid="_x0000_s105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fWC8EA&#10;AADbAAAADwAAAGRycy9kb3ducmV2LnhtbESPT4vCMBTE78J+h/AWvGmqgthuU5GCrFf/XLw9mmdT&#10;tnkpSVa7334jCB6HmfkNU25H24s7+dA5VrCYZyCIG6c7bhVczvvZBkSIyBp7x6TgjwJsq49JiYV2&#10;Dz7S/RRbkSAcClRgYhwKKUNjyGKYu4E4eTfnLcYkfSu1x0eC214us2wtLXacFgwOVBtqfk6/VoFd&#10;7WNzXdf9gf24yfObqen7qNT0c9x9gYg0xnf41T5oBaslPL+kHy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X1gv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" o:spid="_x0000_s105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O2U8UA&#10;AADb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+D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c7ZT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ouJ8UA&#10;AADbAAAADwAAAGRycy9kb3ducmV2LnhtbESP3WoCMRSE7wu+QziCdzWrtqKrUUQUCqWF+gN6d9wc&#10;d5dNTpZN1O3bN4VCL4eZ+YaZL1trxJ0aXzpWMOgnIIgzp0vOFRz22+cJCB+QNRrHpOCbPCwXnac5&#10;pto9+Ivuu5CLCGGfooIihDqV0mcFWfR9VxNH7+oaiyHKJpe6wUeEWyOHSTKWFkuOCwXWtC4oq3Y3&#10;q+CzPb6X01NVjS7mw28u6/MrmbNSvW67moEI1Ib/8F/7TSsYvcD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mi4n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LvMUA&#10;AADbAAAADwAAAGRycy9kb3ducmV2LnhtbESPQWvCQBSE74X+h+UVequbVpQ2zSpFWhBEQVtBby/Z&#10;1yRk923Irhr/vSsIHoeZ+YbJpr014kidrx0reB0kIIgLp2suFfz9/ry8g/ABWaNxTArO5GE6eXzI&#10;MNXuxGs6bkIpIoR9igqqENpUSl9UZNEPXEscvX/XWQxRdqXUHZ4i3Br5liRjabHmuFBhS7OKimZz&#10;sApW/XZRf+yaZpibpf/OZ/sRmb1Sz0/91yeIQH24h2/tuVYwHMH1S/wBcn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1ou8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j88AA&#10;AADbAAAADwAAAGRycy9kb3ducmV2LnhtbESPzarCMBSE9xd8h3AEd9e0CqLVKCKo3Yk/uD42x7bY&#10;nJQman17Iwguh5n5hpktWlOJBzWutKwg7kcgiDOrS84VnI7r/zEI55E1VpZJwYscLOadvxkm2j55&#10;T4+Dz0WAsEtQQeF9nUjpsoIMur6tiYN3tY1BH2STS93gM8BNJQdRNJIGSw4LBda0Kii7He5GQbW7&#10;XeO7sUOexHlqLtvzfpxulOp12+UUhKfW/8LfdqoVDEfw+RJ+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j88AAAADb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GaMIA&#10;AADbAAAADwAAAGRycy9kb3ducmV2LnhtbESPQYvCMBSE78L+h/AWvGlaBXW7jbIIam+iLnt+2zzb&#10;0ualNFHrvzeC4HGYmW+YdNWbRlypc5VlBfE4AkGcW11xoeD3tBktQDiPrLGxTAru5GC1/BikmGh7&#10;4wNdj74QAcIuQQWl920ipctLMujGtiUO3tl2Bn2QXSF1h7cAN42cRNFMGqw4LJTY0rqkvD5ejIJm&#10;X5/ji7FT/oqLzPzv/g6LbKvU8LP/+Qbhqffv8KudaQXTO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gZo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WSGrwA&#10;AADbAAAADwAAAGRycy9kb3ducmV2LnhtbERPSwrCMBDdC94hjOBO0yqIVqOIoHYnfnA9NmNbbCal&#10;iVpvbxaCy8f7L1atqcSLGldaVhAPIxDEmdUl5wou5+1gCsJ5ZI2VZVLwIQerZbezwETbNx/pdfK5&#10;CCHsElRQeF8nUrqsIINuaGviwN1tY9AH2ORSN/gO4aaSoyiaSIMlh4YCa9oUlD1OT6OgOjzu8dPY&#10;Mc/iPDW3/fU4TXdK9Xvteg7CU+v/4p871QrGYWz4En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fpZIavAAAANsAAAAPAAAAAAAAAAAAAAAAAJgCAABkcnMvZG93bnJldi54&#10;bWxQSwUGAAAAAAQABAD1AAAAgQMAAAAA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MhcQA&#10;AADbAAAADwAAAGRycy9kb3ducmV2LnhtbESP3YrCMBSE7xd8h3AE7zRVQbRrFBH8w0Vcdx/g0Bzb&#10;YnNSm2irT28WhL0cZuYbZjpvTCHuVLncsoJ+LwJBnFidc6rg92fVHYNwHlljYZkUPMjBfNb6mGKs&#10;bc3fdD/5VAQIuxgVZN6XsZQuycig69mSOHhnWxn0QVap1BXWAW4KOYiikTSYc1jIsKRlRsnldDMK&#10;Rut878b19eu8PVC0vmx2x9uzVKrTbhafIDw1/j/8bm+1guEE/r6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9DIX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WZcIA&#10;AADbAAAADwAAAGRycy9kb3ducmV2LnhtbERP3WrCMBS+F3yHcAa7W9PJKNIZRQSdQxmu2wMcmmNb&#10;bE5qE9vq05sLwcuP73+2GEwtOmpdZVnBexSDIM6trrhQ8P+3fpuCcB5ZY22ZFFzJwWI+Hs0w1bbn&#10;X+oyX4gQwi5FBaX3TSqly0sy6CLbEAfuaFuDPsC2kLrFPoSbWk7iOJEGKw4NJTa0Kik/ZRejINlU&#10;Ozftz/vj9ofizenr+3C5NUq9vgzLTxCeBv8UP9xbreAjrA9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gdZl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1z/sUA&#10;AADbAAAADwAAAGRycy9kb3ducmV2LnhtbESP3WrCQBSE7wu+w3IE78zGIkHSrFIKWqWl+NMHOGSP&#10;STB7NmbXJPbpuwWhl8PMfMNkq8HUoqPWVZYVzKIYBHFudcWFgu/TeroA4TyyxtoyKbiTg9Vy9JRh&#10;qm3PB+qOvhABwi5FBaX3TSqly0sy6CLbEAfvbFuDPsi2kLrFPsBNLZ/jOJEGKw4LJTb0VlJ+Od6M&#10;gmRTfbhFf/08b78o3lzed/vbT6PUZDy8voDwNPj/8KO91QrmM/j7En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zXP+xQAAANs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wPu8UA&#10;AADbAAAADwAAAGRycy9kb3ducmV2LnhtbESPQWsCMRSE7wX/Q3hCbzWrrVpXo5TSpUWwRSt4fWye&#10;m8XNy5Kkuv33TUHwOMzMN8xi1dlGnMmH2rGC4SADQVw6XXOlYP9dPDyDCBFZY+OYFPxSgNWyd7fA&#10;XLsLb+m8i5VIEA45KjAxtrmUoTRkMQxcS5y8o/MWY5K+ktrjJcFtI0dZNpEWa04LBlt6NVSedj9W&#10;Ab4X5nN8WE/fCt+Ex6zYfG2OM6Xu+93LHESkLt7C1/aHVvA0gv8v6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A+7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CqIMUA&#10;AADbAAAADwAAAGRycy9kb3ducmV2LnhtbESPQWsCMRSE7wX/Q3iCt5q1tlpXoxTp0iLYohW8PjbP&#10;zeLmZUlS3f77plDwOMzMN8xi1dlGXMiH2rGC0TADQVw6XXOl4PBV3D+DCBFZY+OYFPxQgNWyd7fA&#10;XLsr7+iyj5VIEA45KjAxtrmUoTRkMQxdS5y8k/MWY5K+ktrjNcFtIx+ybCIt1pwWDLa0NlSe999W&#10;Ab4V5uPpuJm+Fr4J46zYfm5PM6UG/e5lDiJSF2/h//a7VvA4hr8v6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MKog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G1H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bUc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0Qh8IA&#10;AADbAAAADwAAAGRycy9kb3ducmV2LnhtbESP3WoCMRSE7wXfIRyhN1ITS2tlaxRRLN6JPw9w2Bw3&#10;SzcnSxLd9e2bgtDLYWa+YRar3jXiTiHWnjVMJwoEcelNzZWGy3n3OgcRE7LBxjNpeFCE1XI4WGBh&#10;fMdHup9SJTKEY4EabEptIWUsLTmME98SZ+/qg8OUZaikCdhluGvkm1Iz6bDmvGCxpY2l8ud0cxrG&#10;9thXm8PlG+Wj3IZPpbrDTmn9MurXXyAS9ek//GzvjYb3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nRCH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+O8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B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T47w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PjPsUA&#10;AADbAAAADwAAAGRycy9kb3ducmV2LnhtbESPQWvCQBSE7wX/w/IK3upGKVaiqxTFIvQgsR7a20v2&#10;mQ1m34bsxqT/3hUKPQ4z8w2z2gy2FjdqfeVYwXSSgCAunK64VHD+2r8sQPiArLF2TAp+ycNmPXpa&#10;YapdzxndTqEUEcI+RQUmhCaV0heGLPqJa4ijd3GtxRBlW0rdYh/htpazJJlLixXHBYMNbQ0V11Nn&#10;Ffzoadd3u/KYmSHPP8LsM7t850qNn4f3JYhAQ/gP/7UPWsHrG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+M+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3TMEA&#10;AADb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Aex8Y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Md0zBAAAA2wAAAA8AAAAAAAAAAAAAAAAAmAIAAGRycy9kb3du&#10;cmV2LnhtbFBLBQYAAAAABAAEAPUAAACGAwAAAAA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DS18UA&#10;AADbAAAADwAAAGRycy9kb3ducmV2LnhtbESPQWvCQBSE7wX/w/IK3upGKVKjqxTFIvQgsR7a20v2&#10;mQ1m34bsxqT/3hUKPQ4z8w2z2gy2FjdqfeVYwXSSgCAunK64VHD+2r+8gfABWWPtmBT8kofNevS0&#10;wlS7njO6nUIpIoR9igpMCE0qpS8MWfQT1xBH7+JaiyHKtpS6xT7CbS1nSTKXFiuOCwYb2hoqrqfO&#10;KvjR067vduUxM0Oef4TZZ3b5zpUaPw/vSxCBhvAf/msftILXBT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gNLX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9MR8AA&#10;AADbAAAADwAAAGRycy9kb3ducmV2LnhtbERPTYvCMBC9C/sfwizsTVMFRapR3AUXPQhWd+9DM7bF&#10;ZlKS2FZ/vTkIHh/ve7nuTS1acr6yrGA8SkAQ51ZXXCj4O2+HcxA+IGusLZOCO3lYrz4GS0y17Tij&#10;9hQKEUPYp6igDKFJpfR5SQb9yDbEkbtYZzBE6AqpHXYx3NRykiQzabDi2FBiQz8l5dfTzSgIh+w4&#10;+f3OcvO/u7t9+ziOp0Wn1Ndnv1mACNSHt/jl3mkF07g+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K9MR8AAAADbAAAADwAAAAAAAAAAAAAAAACYAgAAZHJzL2Rvd25y&#10;ZXYueG1sUEsFBgAAAAAEAAQA9QAAAIUDAAAAAA==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Pp3MMA&#10;AADbAAAADwAAAGRycy9kb3ducmV2LnhtbESPQWvCQBSE7wX/w/IEb3UTwVKiq6hg0UPB2Hp/ZJ9J&#10;MPs27G6T6K93C4Ueh5n5hlmuB9OIjpyvLStIpwkI4sLqmksF31/713cQPiBrbCyTgjt5WK9GL0vM&#10;tO05p+4cShEh7DNUUIXQZlL6oiKDfmpb4uhdrTMYonSl1A77CDeNnCXJmzRYc1yosKVdRcXt/GMU&#10;hM/8NPvY5oW5HO7u2D1O6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Pp3M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3q8MA&#10;AADbAAAADwAAAGRycy9kb3ducmV2LnhtbESPQWvCQBSE7wX/w/IEb3VjwFKiq6hg0UPB2Hp/ZJ9J&#10;MPs27G6T6K93C4Ueh5n5hlmuB9OIjpyvLSuYTRMQxIXVNZcKvr/2r+8gfEDW2FgmBXfysF6NXpaY&#10;adtzTt05lCJC2GeooAqhzaT0RUUG/dS2xNG7WmcwROlKqR32EW4amSbJmzRYc1yosKVdRcXt/GMU&#10;hM/8lH5s88JcDnd37B6n2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F3q8MAAADb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iI8UA&#10;AADbAAAADwAAAGRycy9kb3ducmV2LnhtbESPQWvCQBSE74L/YXlCL2J2rdjWmFVKacFeBK2X3p7Z&#10;ZxLMvk2zWxP/vVsQehxm5hsmW/e2FhdqfeVYwzRRIIhzZyouNBy+PiYvIHxANlg7Jg1X8rBeDQcZ&#10;psZ1vKPLPhQiQtinqKEMoUml9HlJFn3iGuLonVxrMUTZFtK02EW4reWjUk/SYsVxocSG3krKz/tf&#10;q6Grtt/59LN4V9fno9rhcTEb/xitH0b96xJEoD78h+/tjdEwn8Hfl/g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aIj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A6V8UA&#10;AADbAAAADwAAAGRycy9kb3ducmV2LnhtbESPQWvCQBSE74L/YXlCL1J3bbXV6CqltFAvQtRLb8/s&#10;MwnNvk2zWxP/fVcQPA4z8w2zXHe2EmdqfOlYw3ikQBBnzpScazjsPx9nIHxANlg5Jg0X8rBe9XtL&#10;TIxrOaXzLuQiQtgnqKEIoU6k9FlBFv3I1cTRO7nGYoiyyaVpsI1wW8knpV6kxZLjQoE1vReU/ez+&#10;rIa23H5n403+oS6vR5Xicf48/DVaPwy6twWIQF24h2/tL6NhOoHrl/gD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DpX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aORMIA&#10;AADbAAAADwAAAGRycy9kb3ducmV2LnhtbESPQUvDQBSE70L/w/KE3uxGIUVit6W0CB5rlEBvz+wz&#10;G8y+DbvPNP33riB4HGbmG2azm/2gJoqpD2zgflWAIm6D7bkz8P72fPcIKgmyxSEwGbhSgt12cbPB&#10;yoYLv9JUS6cyhFOFBpzIWGmdWkce0yqMxNn7DNGjZBk7bSNeMtwP+qEo1tpjz3nB4UgHR+1X/e0N&#10;rKeyPl77jyaeGmomdz6LxNKY5e28fwIlNMt/+K/9Yg2UJfx+yT9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o5E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QM8IA&#10;AADbAAAADwAAAGRycy9kb3ducmV2LnhtbESPQUvDQBSE70L/w/IK3uymQoLEbotYBI8aJdDbM/vM&#10;BrNvw+4zTf+9Kwgeh5n5htkdFj+qmWIaAhvYbgpQxF2wA/cG3t+ebu5AJUG2OAYmAxdKcNivrnZY&#10;23DmV5ob6VWGcKrRgBOZaq1T58hj2oSJOHufIXqULGOvbcRzhvtR3xZFpT0OnBccTvToqPtqvr2B&#10;ai6b42X4aONLS+3sTieRWBpzvV4e7kEJLfIf/ms/WwNlBb9f8g/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5BAz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i1qMIA&#10;AADbAAAADwAAAGRycy9kb3ducmV2LnhtbESPQUvDQBSE74L/YXkFb3ZTIbXEbosogkeNJdDba/aZ&#10;DWbfht1nmv57VxA8DjPzDbPdz35QE8XUBzawWhagiNtge+4MHD5ebjegkiBbHAKTgQsl2O+ur7ZY&#10;2XDmd5pq6VSGcKrQgBMZK61T68hjWoaROHufIXqULGOnbcRzhvtB3xXFWnvsOS84HOnJUftVf3sD&#10;66msny/9qYlvDTWTOx5FYmnMzWJ+fAAlNMt/+K/9ag2U9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qLWo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ysL4A&#10;AADbAAAADwAAAGRycy9kb3ducmV2LnhtbERPTYvCMBC9L/gfwgjetqmCslRjaYWFPQlWWfY4NGNb&#10;bCYlibX+e3NY8Ph437t8Mr0YyfnOsoJlkoIgrq3uuFFwOX9/foHwAVljb5kUPMlDvp997DDT9sEn&#10;GqvQiBjCPkMFbQhDJqWvWzLoEzsQR+5qncEQoWukdviI4aaXqzTdSIMdx4YWBzq0VN+qu1GApjq6&#10;3+Oq4hJHLp998eewUGoxn4otiEBTeIv/3T9awTqOjV/iD5D7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2srC+AAAA2w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oXK8IA&#10;AADbAAAADwAAAGRycy9kb3ducmV2LnhtbESPzWrDMBCE74W8g9hAb40cQ0PqRAlOodCTIU4pPS7W&#10;xjaxVkZS/fP2UaDQ4zAz3zD742Q6MZDzrWUF61UCgriyuuVawdfl42ULwgdkjZ1lUjCTh+Nh8bTH&#10;TNuRzzSUoRYRwj5DBU0IfSalrxoy6Fe2J47e1TqDIUpXS+1wjHDTyTRJNtJgy3GhwZ7eG6pu5a9R&#10;gKYs3HeRlnzCgU9zl/84zJV6Xk75DkSgKfyH/9qfWsHrG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hcr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x0C7oA&#10;AADbAAAADwAAAGRycy9kb3ducmV2LnhtbERPvQrCMBDeBd8hnOCmqQ4i1ShVEJwEq4jj0ZxtsbmU&#10;JNb69mYQHD++//W2N43oyPnasoLZNAFBXFhdc6ngejlMliB8QNbYWCYFH/Kw3QwHa0y1ffOZujyU&#10;IoawT1FBFUKbSumLigz6qW2JI/ewzmCI0JVSO3zHcNPIeZIspMGaY0OFLe0rKp75yyhAk5/c7TTP&#10;eYcd7z5NdneYKTUe9dkKRKA+/MU/91ErWMT18Uv8AXLz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GWx0C7oAAADbAAAADwAAAAAAAAAAAAAAAACYAgAAZHJzL2Rvd25yZXYueG1s&#10;UEsFBgAAAAAEAAQA9QAAAH8DAAAAAA=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3VsEA&#10;AADbAAAADwAAAGRycy9kb3ducmV2LnhtbESPQYvCMBSE74L/ITxhb5p2F1SqUVRY1oMHrf6AR/Ns&#10;is1LSbLa/fcbQfA4zMw3zHLd21bcyYfGsYJ8koEgrpxuuFZwOX+P5yBCRNbYOiYFfxRgvRoOllho&#10;9+AT3ctYiwThUKACE2NXSBkqQxbDxHXEybs6bzEm6WupPT4S3LbyM8um0mLDacFgRztD1a38tQp2&#10;s+O2/PEHQ/PL10bmfotsjVIfo36zABGpj+/wq73XCqY5PL+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K91b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pIcEA&#10;AADbAAAADwAAAGRycy9kb3ducmV2LnhtbESPQYvCMBSE78L+h/AWvGmqgpauUVQQPXjQ6g94NG+b&#10;ss1LSbLa/fcbQfA4zMw3zHLd21bcyYfGsYLJOANBXDndcK3gdt2PchAhImtsHZOCPwqwXn0Mllho&#10;9+AL3ctYiwThUKACE2NXSBkqQxbD2HXEyft23mJM0tdSe3wkuG3lNMvm0mLDacFgRztD1U/5axXs&#10;FudtefAnQ/lttpETv0W2RqnhZ7/5AhGpj+/wq33UCuZTeH5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YaSH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TMusEA&#10;AADbAAAADwAAAGRycy9kb3ducmV2LnhtbESPQYvCMBSE78L+h/CEvWnqClq6RlFB1sMetPoDHs3b&#10;pti8lCRq/fdGWPA4zMw3zGLV21bcyIfGsYLJOANBXDndcK3gfNqNchAhImtsHZOCBwVYLT8GCyy0&#10;u/ORbmWsRYJwKFCBibErpAyVIYth7Dri5P05bzEm6WupPd4T3LbyK8tm0mLDacFgR1tD1aW8WgXb&#10;+WFT/vhfQ/l5upYTv0G2RqnPYb/+BhGpj+/wf3uvFcym8PqSfo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UzLr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Za88MA&#10;AADbAAAADwAAAGRycy9kb3ducmV2LnhtbESPT2sCMRTE7wW/Q3hCbzWrL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Za8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/aMMA&#10;AADbAAAADwAAAGRycy9kb3ducmV2LnhtbESPT2sCMRTE7wW/Q3hCbzWrp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r/aM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hhH8MA&#10;AADbAAAADwAAAGRycy9kb3ducmV2LnhtbESPQWvCQBSE74X+h+UVequbWggS3YRSquTQQ9UWPD6y&#10;z00w+zbubjX+e7cgeBxm5htmUY22FyfyoXOs4HWSgSBunO7YKPjZLl9mIEJE1tg7JgUXClCVjw8L&#10;LLQ785pOm2hEgnAoUEEb41BIGZqWLIaJG4iTt3feYkzSG6k9nhPc9nKaZbm02HFaaHGgj5aaw+bP&#10;KpiZldl9NfXaxPr7138Ob0eDrNTz0/g+BxFpjPfwrV1rBXkO/1/SD5D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hhH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A+sEA&#10;AADbAAAADwAAAGRycy9kb3ducmV2LnhtbESPzWoCMRSF94W+Q7gFdzVTFStTo5QRsUubFuryMrlO&#10;Qic3wyTq+PaNIHR5OD8fZ7kefCvO1EcXWMHLuABBXAfjuFHw/bV9XoCICdlgG5gUXCnCevX4sMTS&#10;hAt/0lmnRuQRjiUqsCl1pZSxtuQxjkNHnL1j6D2mLPtGmh4vedy3clIUc+nRcSZY7KiyVP/qk8+Q&#10;qd/87L0+VLOuaixrvXNHp9ToaXh/A5FoSP/he/vDKJi/wu1L/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iwPr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1UiL8A&#10;AADbAAAADwAAAGRycy9kb3ducmV2LnhtbERPTUsDMRC9C/6HMEJvNqstRdamRVbEHjUt6HHYTDfB&#10;zWTZxHb7751DwePjfa+3U+zVicYcEht4mFegiNvkAncGDvu3+ydQuSA77BOTgQtl2G5ub9ZYu3Tm&#10;TzrZ0ikJ4VyjAV/KUGudW08R8zwNxMId0xixCBw77UY8S3js9WNVrXTEwNLgcaDGU/tjf6OULOLr&#10;10e0381yaDrP1r6HYzBmdje9PIMqNJV/8dW9cwZWMla+yA/Qm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/VSIvwAAANsAAAAPAAAAAAAAAAAAAAAAAJgCAABkcnMvZG93bnJl&#10;di54bWxQSwUGAAAAAAQABAD1AAAAhAMAAAAA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A5rMMA&#10;AADbAAAADwAAAGRycy9kb3ducmV2LnhtbESP0WrCQBRE3wv+w3KFvtWNFdIYs4oVStqXgjEfcM1e&#10;k2D2bsyumv59t1DwcZiZM0y2GU0nbjS41rKC+SwCQVxZ3XKtoDx8vCQgnEfW2FkmBT/kYLOePGWY&#10;anvnPd0KX4sAYZeigsb7PpXSVQ0ZdDPbEwfvZAeDPsihlnrAe4CbTr5GUSwNthwWGuxp11B1Lq5G&#10;gU2+3rnguBsvdtG/fR9zk5cLpZ6n43YFwtPoH+H/9qdWEC/h70v4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A5rM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G7LsA&#10;AADbAAAADwAAAGRycy9kb3ducmV2LnhtbERPzQ7BQBC+S7zDZiRubJEgZQkSwUWiPMDojrbRna3u&#10;ot7eHiSOX77/+bIxpXhR7QrLCgb9CARxanXBmYLLedubgnAeWWNpmRR8yMFy0W7NMdb2zSd6JT4T&#10;IYRdjApy76tYSpfmZND1bUUcuJutDfoA60zqGt8h3JRyGEVjabDg0JBjRZuc0nvyNArs9LDmhMdl&#10;87CjanK87szuMlKq22lWMxCeGv8X/9x7rWAS1ocv4QfIx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ATBuy7AAAA2wAAAA8AAAAAAAAAAAAAAAAAmAIAAGRycy9kb3ducmV2Lnht&#10;bFBLBQYAAAAABAAEAPUAAACAAwAAAAA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+jd8IA&#10;AADbAAAADwAAAGRycy9kb3ducmV2LnhtbESP0YrCMBRE34X9h3AXfNO0K2ipxuIuLOqLYPUDrs21&#10;LTY33Sar9e+NIPg4zMwZZpH1phFX6lxtWUE8jkAQF1bXXCo4Hn5HCQjnkTU2lknBnRxky4/BAlNt&#10;b7yna+5LESDsUlRQed+mUrqiIoNubFvi4J1tZ9AH2ZVSd3gLcNPIryiaSoM1h4UKW/qpqLjk/0aB&#10;TbbfnPO06f/spJ3tTmuzPk6UGn72qzkIT71/h1/tjVYwi+H5Jf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6N3wgAAANs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ToKcMA&#10;AADbAAAADwAAAGRycy9kb3ducmV2LnhtbESPwW7CMBBE70j8g7WVegMnOQBNMRGiRBRxauADVvE2&#10;jhqvo9gl6d/jSpV6HM3MG822mGwn7jT41rGCdJmAIK6dbrlRcLuWiw0IH5A1do5JwQ95KHbz2RZz&#10;7Ub+oHsVGhEh7HNUYELocyl9bciiX7qeOHqfbrAYohwaqQccI9x2MkuSlbTYclww2NPBUP1VfVsF&#10;b0en9bnfr039cr5U5Zh2p6xU6vlp2r+CCDSF//Bf+10rWGfw+yX+AL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ToKc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NssQA&#10;AADbAAAADwAAAGRycy9kb3ducmV2LnhtbESPwWrDMBBE74X+g9hCb7UcF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TbL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HVxsQA&#10;AADbAAAADwAAAGRycy9kb3ducmV2LnhtbESPwWrDMBBE74X+g9hCb7UcU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x1cb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XaMQA&#10;AADbAAAADwAAAGRycy9kb3ducmV2LnhtbESPwWrDMBBE74X8g9hAbo3cgl3jRAklJMSkpzr5gI21&#10;tU2tlZHU2OnXV4VCj8PMvGHW28n04kbOd5YVPC0TEMS11R03Ci7nw2MOwgdkjb1lUnAnD9vN7GGN&#10;hbYjv9OtCo2IEPYFKmhDGAopfd2SQb+0A3H0PqwzGKJ0jdQOxwg3vXxOkkwa7DgutDjQrqX6s/oy&#10;Cvh7vzsP+fWtdMlJHrMqP+3TXKnFfHpdgQg0hf/wX7vUCl5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3F2j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JH8MA&#10;AADbAAAADwAAAGRycy9kb3ducmV2LnhtbESP0WrCQBRE3wv+w3IF3+pGwTSkrlJEUfSpsR9wm71N&#10;QrN3w+6q0a93BcHHYWbOMPNlb1pxJucbywom4wQEcWl1w5WCn+PmPQPhA7LG1jIpuJKH5WLwNsdc&#10;2wt/07kIlYgQ9jkqqEPocil9WZNBP7YdcfT+rDMYonSV1A4vEW5aOU2SVBpsOC7U2NGqpvK/OBkF&#10;fFuvjl32e9i5ZC+3aZHt17NMqdGw//oEEagPr/CzvdMKPlJ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JH8MAAADb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shMIA&#10;AADbAAAADwAAAGRycy9kb3ducmV2LnhtbESP0YrCMBRE34X9h3AXfNN0F9TSNcoiiqJPVj/gbnNt&#10;i81NSbJa/XojCD4OM3OGmc4704gLOV9bVvA1TEAQF1bXXCo4HlaDFIQPyBoby6TgRh7ms4/eFDNt&#10;r7ynSx5KESHsM1RQhdBmUvqiIoN+aFvi6J2sMxiidKXUDq8Rbhr5nSRjabDmuFBhS4uKinP+bxTw&#10;fbk4tOnfbuOSrVyP83S7HKVK9T+73x8QgbrwDr/aG61gMoHnl/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SyEwgAAANs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M/wL8A&#10;AADbAAAADwAAAGRycy9kb3ducmV2LnhtbERPzWrCQBC+C77DMoIXqbsKVUldRYSi7UmjDzBmp0lo&#10;djZkp5q+ffdQ8Pjx/a+3vW/UnbpYB7YwmxpQxEVwNZcWrpf3lxWoKMgOm8Bk4ZcibDfDwRozFx58&#10;pnsupUohHDO0UIm0mdaxqMhjnIaWOHFfofMoCXaldh0+Urhv9NyYhfZYc2qosKV9RcV3/uMtxOb1&#10;lt+kMB9mcjpgv1zI/hOtHY/63RsooV6e4n/30VlYprHpS/oBe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z/AvwAAANsAAAAPAAAAAAAAAAAAAAAAAJgCAABkcnMvZG93bnJl&#10;di54bWxQSwUGAAAAAAQABAD1AAAAhAMAAAAA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+aW8MA&#10;AADbAAAADwAAAGRycy9kb3ducmV2LnhtbESPUWvCQBCE34X+h2MLvhS9U6i2qaeIINY+tak/YM1t&#10;k9DcXsitGv+9Vyj4OMzMN8xi1ftGnamLdWALk7EBRVwEV3Np4fC9Hb2AioLssAlMFq4UYbV8GCww&#10;c+HCX3TOpVQJwjFDC5VIm2kdi4o8xnFoiZP3EzqPkmRXatfhJcF9o6fGzLTHmtNChS1tKip+85O3&#10;EJvnY36UwuzN0+cO+/lMNh9o7fCxX7+BEurlHv5vvzsL81f4+5J+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+aW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450;top:570;width:241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UCS  –</w:t>
                          </w:r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Definir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Tempos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Fictícios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8" o:spid="_x0000_s1102" style="position:absolute;left:3000;top:6135;width:1654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AmnsEA&#10;AADbAAAADwAAAGRycy9kb3ducmV2LnhtbESP3YrCMBSE7xd8h3AE77apXkipRhFB0GVvrPsAh+b0&#10;B5OTkkTbffuNIOzlMDPfMNv9ZI14kg+9YwXLLAdBXDvdc6vg53b6LECEiKzROCYFvxRgv5t9bLHU&#10;buQrPavYigThUKKCLsahlDLUHVkMmRuIk9c4bzEm6VupPY4Jbo1c5flaWuw5LXQ40LGj+l49rAJ5&#10;q05jURmfu69V820u52tDTqnFfDpsQESa4n/43T5rBcUSXl/SD5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wJp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Use Case Model)</w:t>
                          </w:r>
                        </w:p>
                      </w:txbxContent>
                    </v:textbox>
                  </v:rect>
                  <v:oval id="Oval 79" o:spid="_x0000_s1103" style="position:absolute;left:990;top:414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RmP8IA&#10;AADbAAAADwAAAGRycy9kb3ducmV2LnhtbESP0WrCQBRE34X+w3ILvukmChKjq4i00L4ENPmAS/aa&#10;BLN3w+5G07/vFgo+DjNzhtkfJ9OLBznfWVaQLhMQxLXVHTcKqvJzkYHwAVljb5kU/JCH4+Fttsdc&#10;2ydf6HENjYgQ9jkqaEMYcil93ZJBv7QDcfRu1hkMUbpGaofPCDe9XCXJRhrsOC60ONC5pfp+HY2C&#10;4rzebLPvonBVNpZl6qvUjh9Kzd+n0w5EoCm8wv/tL60gW8Hfl/gD5O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tGY/wgAAANsAAAAPAAAAAAAAAAAAAAAAAJgCAABkcnMvZG93&#10;bnJldi54bWxQSwUGAAAAAAQABAD1AAAAhwMAAAAA&#10;" fillcolor="#c0bfc0" strokecolor="#c0bfc0" strokeweight="42e-5mm"/>
                  <v:oval id="Oval 80" o:spid="_x0000_s1104" style="position:absolute;left:945;top:409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M8AcMA&#10;AADbAAAADwAAAGRycy9kb3ducmV2LnhtbESPwWrDMBBE74X8g9hAb42cFIpxI5sSYuiptEp96G2x&#10;tpaptTKWkjh/HxUCOQ4z84bZVrMbxImm0HtWsF5lIIhbb3ruFHwf6qccRIjIBgfPpOBCAapy8bDF&#10;wvgzf9FJx04kCIcCFdgYx0LK0FpyGFZ+JE7er58cxiSnTpoJzwnuBrnJshfpsOe0YHGknaX2Tx+d&#10;gmY+fOxr+5ObwWzqptb6k7RW6nE5v72CiDTHe/jWfjcK8mf4/5J+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4M8AcMAAADbAAAADwAAAAAAAAAAAAAAAACYAgAAZHJzL2Rv&#10;d25yZXYueG1sUEsFBgAAAAAEAAQA9QAAAIgDAAAAAA==&#10;" fillcolor="#fcf2e3" strokeweight="42e-5mm"/>
                  <v:rect id="Rectangle 81" o:spid="_x0000_s110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aJsAA&#10;AADbAAAADwAAAGRycy9kb3ducmV2LnhtbESPQYvCMBSE74L/ITzBi2iqiEg1iiiCN1ldFo+P5tkW&#10;m5fapBr//UYQPA4z8w2zXAdTiQc1rrSsYDxKQBBnVpecK/g974dzEM4ja6wsk4IXOVivup0lpto+&#10;+YceJ5+LCGGXooLC+zqV0mUFGXQjWxNH72obgz7KJpe6wWeEm0pOkmQmDZYcFwqsaVtQdju1RkGb&#10;uPA3PeP+NrhQcJej3d3HVql+L2wWIDwF/w1/2getYD6F95f4A+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uaJ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c/vcQA&#10;AADbAAAADwAAAGRycy9kb3ducmV2LnhtbESPQWvCQBSE70L/w/IKvUjdWGqRmE0QJdBbqZbi8ZF9&#10;JiHZtzG7xu2/7xYKHoeZ+YbJimB6MdHoWssKlosEBHFldcu1gq9j+bwG4Tyyxt4yKfghB0X+MMsw&#10;1fbGnzQdfC0ihF2KChrvh1RKVzVk0C3sQBy9sx0N+ijHWuoRbxFuevmSJG/SYMtxocGBdg1V3eFq&#10;FFwTF75fj1h28xMFd/qw+8vSKvX0GLYbEJ6Cv4f/2+9awXoFf1/iD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nP73EAAAA2w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rLsUA&#10;AADbAAAADwAAAGRycy9kb3ducmV2LnhtbESPS2vDMBCE74H+B7GF3GI5hbwcyyH0Ab0mKU1yW6yN&#10;7dZaGUux3f76KlDIcZiZb5h0M5hadNS6yrKCaRSDIM6trrhQ8HF4myxBOI+ssbZMCn7IwSZ7GKWY&#10;aNvzjrq9L0SAsEtQQel9k0jp8pIMusg2xMG72NagD7ItpG6xD3BTy6c4nkuDFYeFEht6Lin/3l+N&#10;gv63W0zr7Wn1ytfFEWfnl8/j+Uup8eOwXYPwNPh7+L/9rhUs53D7En6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asu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OtcUA&#10;AADbAAAADwAAAGRycy9kb3ducmV2LnhtbESPQWvCQBSE74X+h+UVeqsbBY3GrCLVgtdqUXN7ZF+T&#10;tNm3IbsmaX+9WxB6HGbmGyZdD6YWHbWusqxgPIpAEOdWV1wo+Di+vcxBOI+ssbZMCn7IwXr1+JBi&#10;om3P79QdfCEChF2CCkrvm0RKl5dk0I1sQxy8T9sa9EG2hdQt9gFuajmJopk0WHFYKLGh15Ly78PV&#10;KOh/u3hcby6LHV/jM06z7emcfSn1/DRsliA8Df4/fG/vtYJ5DH9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Q61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aw4cIA&#10;AADbAAAADwAAAGRycy9kb3ducmV2LnhtbERPy4rCMBTdC/MP4Qqz01QXpXSMIoowLgZGLcrsrs3t&#10;A5ub0kTt+PVmIbg8nPds0ZtG3KhztWUFk3EEgji3uuZSQXbYjBIQziNrbCyTgn9ysJh/DGaYanvn&#10;Hd32vhQhhF2KCirv21RKl1dk0I1tSxy4wnYGfYBdKXWH9xBuGjmNolgarDk0VNjSqqL8sr8aBfHp&#10;es7Kzd/P7/FU5MU2Wa99/FDqc9gvv0B46v1b/HJ/awVJGBu+h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RrDhwgAAANsAAAAPAAAAAAAAAAAAAAAAAJgCAABkcnMvZG93&#10;bnJldi54bWxQSwUGAAAAAAQABAD1AAAAhwMAAAAA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oVesYA&#10;AADbAAAADwAAAGRycy9kb3ducmV2LnhtbESPT2vCQBTE70K/w/IKvemmPYQ0ugYxCO2hUK1UvD2z&#10;L38w+zZkV0399K5Q8DjMzG+YWTaYVpypd41lBa+TCARxYXXDlYLtz2qcgHAeWWNrmRT8kYNs/jSa&#10;Yarthdd03vhKBAi7FBXU3neplK6oyaCb2I44eKXtDfog+0rqHi8Bblr5FkWxNNhwWKixo2VNxXFz&#10;Mgri3emwrVb7r+/fXVmUn0me+/iq1MvzsJiC8DT4R/i//aEVJO9w/xJ+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oVes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qOsEA&#10;AADbAAAADwAAAGRycy9kb3ducmV2LnhtbERPy4rCMBTdC/5DuMLsNNVF0WoUUQRnIYyOKO6uze0D&#10;m5vSRK3z9WYhzPJw3rNFayrxoMaVlhUMBxEI4tTqknMFx99NfwzCeWSNlWVS8CIHi3m3M8NE2yfv&#10;6XHwuQgh7BJUUHhfJ1K6tCCDbmBr4sBltjHoA2xyqRt8hnBTyVEUxdJgyaGhwJpWBaW3w90oiM/3&#10;6zHfXHY/p3OWZt/j9drHf0p99drlFISn1v+LP+6tVjAJ68OX8APk/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pKjrBAAAA2wAAAA8AAAAAAAAAAAAAAAAAmAIAAGRycy9kb3du&#10;cmV2LnhtbFBLBQYAAAAABAAEAPUAAACG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KhsMA&#10;AADbAAAADwAAAGRycy9kb3ducmV2LnhtbESPS4vCMBSF98L8h3AH3IimuhCnGmVGGBB3PmF21+ba&#10;lkluShNr9dcbQXB5OI+PM1u01oiGal86VjAcJCCIM6dLzhXsd7/9CQgfkDUax6TgRh4W84/ODFPt&#10;rryhZhtyEUfYp6igCKFKpfRZQRb9wFXE0Tu72mKIss6lrvEax62RoyQZS4slR0KBFS0Lyv63Fxsh&#10;q6M8Hm7r7L7v/Z1+Gmnuy41RqvvZfk9BBGrDO/xqr7SCryE8v8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aKh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QU8cMA&#10;AADbAAAADwAAAGRycy9kb3ducmV2LnhtbESPS4vCMBSF9wP+h3AFN4Om42LQahRHGBB3PsHdtbm2&#10;xeSmNJla/fUTQXB5OI+PM5231oiGal86VvA1SEAQZ06XnCvY7377IxA+IGs0jknBnTzMZ52PKaba&#10;3XhDzTbkIo6wT1FBEUKVSumzgiz6gauIo3dxtcUQZZ1LXeMtjlsjh0nyLS2WHAkFVrQsKLtu/2yE&#10;rI7yeLivs8f+83T+aaR5LDdGqV63XUxABGrDO/xqr7SC8RCeX+IPkL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QU8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MRosQA&#10;AADbAAAADwAAAGRycy9kb3ducmV2LnhtbESPQWvCQBSE74X+h+UJ3upGi6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zEaL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J1sQA&#10;AADbAAAADwAAAGRycy9kb3ducmV2LnhtbESPQWvCQBSE74X+h+UJ3upGqa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aidb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gRRcIA&#10;AADbAAAADwAAAGRycy9kb3ducmV2LnhtbESPwWrDMBBE74X+g9hCb7XclAb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2BFF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PMr8A&#10;AADbAAAADwAAAGRycy9kb3ducmV2LnhtbESPQYvCMBSE7wv+h/AEb2uqQrHVKFIQveruxdujeTbF&#10;5qUkUeu/N8LCHoeZ+YZZbwfbiQf50DpWMJtmIIhrp1tuFPz+7L+XIEJE1tg5JgUvCrDdjL7WWGr3&#10;5BM9zrERCcKhRAUmxr6UMtSGLIap64mTd3XeYkzSN1J7fCa47eQ8y3JpseW0YLCnylB9O9+tArvY&#10;x/qSV92R/bAsiqup6HBSajIedisQkYb4H/5rH7WCIofPl/QD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Co8yvwAAANs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7vasUA&#10;AADbAAAADwAAAGRycy9kb3ducmV2LnhtbESP3WoCMRSE74W+QzgF72q2lVZdjVKkQkEs1B/Qu+Pm&#10;uLtscrJsoq5vbwoFL4eZ+YaZzFprxIUaXzpW8NpLQBBnTpecK9huFi9DED4gazSOScGNPMymT50J&#10;ptpd+Zcu65CLCGGfooIihDqV0mcFWfQ9VxNH7+QaiyHKJpe6wWuEWyPfkuRDWiw5LhRY07ygrFqf&#10;rYKfdrcsR/uq6h/Nyn8d54d3Mgelus/t5xhEoDY8wv/tb61gNIC/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u9q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5" o:spid="_x0000_s111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F7GMIA&#10;AADbAAAADwAAAGRycy9kb3ducmV2LnhtbERPXWvCMBR9F/wP4Qp7m6kTRTujiEwYDAWrg/l2be7a&#10;0uSmNJnWf28eBj4ezvdi1VkjrtT6yrGC0TABQZw7XXGh4HTcvs5A+ICs0TgmBXfysFr2ewtMtbvx&#10;ga5ZKEQMYZ+igjKEJpXS5yVZ9EPXEEfu17UWQ4RtIXWLtxhujXxLkqm0WHFsKLGhTUl5nf1ZBfvu&#10;+6ua/9T1+GJ2/uOyOU/InJV6GXTrdxCBuvAU/7s/tYJ5HBu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XsYwgAAANsAAAAPAAAAAAAAAAAAAAAAAJgCAABkcnMvZG93&#10;bnJldi54bWxQSwUGAAAAAAQABAD1AAAAhwMAAAAA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6" o:spid="_x0000_s112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9ou8MA&#10;AADbAAAADwAAAGRycy9kb3ducmV2LnhtbESPwWrDMBBE74H+g9hCbrHsFkrsWgklkNa3kLT0vLU2&#10;som1MpbsOH8fFQo9DjPzhim3s+3ERINvHSvIkhQEce10y0bB1+d+tQbhA7LGzjEpuJGH7eZhUWKh&#10;3ZWPNJ2CERHCvkAFTQh9IaWvG7LoE9cTR+/sBoshysFIPeA1wm0nn9L0RVpsOS402NOuofpyGq2C&#10;7nA5Z6N1z5xnprI/H9/HdfWu1PJxfnsFEWgO/+G/dqUV5Dn8fo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9ou8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7" o:spid="_x0000_s112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BEtMMA&#10;AADcAAAADwAAAGRycy9kb3ducmV2LnhtbESPT4vCQAzF78J+hyHC3nRaF8StjiILam/iH/YcO7Et&#10;djKlM2r3228OgreE9/LeL4tV7xr1oC7Ung2k4wQUceFtzaWB82kzmoEKEdli45kM/FGA1fJjsMDM&#10;+icf6HGMpZIQDhkaqGJsM61DUZHDMPYtsWhX3zmMsnalth0+Jdw1epIkU+2wZmmosKWfiorb8e4M&#10;NPvbNb07/8XfaZm7y+73MMu3xnwO+/UcVKQ+vs2v69wKfiL48oxMo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BEt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8" o:spid="_x0000_s112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hL8EA&#10;AADcAAAADwAAAGRycy9kb3ducmV2LnhtbERPTWuDQBC9F/oflinkVldbKInJGkKhrbegCT1P3YmK&#10;7qy4GzX/Plso9DaP9zm7/WJ6MdHoWssKkigGQVxZ3XKt4Hz6eF6DcB5ZY2+ZFNzIwT57fNhhqu3M&#10;BU2lr0UIYZeigsb7IZXSVQ0ZdJEdiAN3saNBH+BYSz3iHMJNL1/i+E0abDk0NDjQe0NVV16Ngv7Y&#10;XZKrsa+8Serc/Hx9F+v8U6nV03LYgvC0+H/xnzvXYX6cwO8z4QKZ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c4S/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9" o:spid="_x0000_s112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MbiMMA&#10;AADcAAAADwAAAGRycy9kb3ducmV2LnhtbERP22rCQBB9F/oPyxR80936IBJdpRSaKi2ith8wZMck&#10;JDubZjeX9uvdQsG3OZzrbHajrUVPrS8da3iaKxDEmTMl5xq+Pl9nKxA+IBusHZOGH/Kw2z5MNpgY&#10;N/CZ+kvIRQxhn6CGIoQmkdJnBVn0c9cQR+7qWoshwjaXpsUhhttaLpRaSoslx4YCG3opKKsundWw&#10;TMt3vxq+P677I6m0ejucut9G6+nj+LwGEWgMd/G/e2/ifLWAv2fiB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Mbi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0" o:spid="_x0000_s112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++E8IA&#10;AADcAAAADwAAAGRycy9kb3ducmV2LnhtbERP3WrCMBS+F/YO4Qx2NxM3EK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774T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3Bh8MA&#10;AADcAAAADwAAAGRycy9kb3ducmV2LnhtbERPTUsDMRC9C/6HMEJvNqm1VbdNSykuitCKVfA6bKab&#10;xc1kSWK7/feNUPA2j/c582XvWnGgEBvPGkZDBYK48qbhWsPXZ3n7CCImZIOtZ9JwogjLxfXVHAvj&#10;j/xBh12qRQ7hWKAGm1JXSBkrSw7j0HfEmdv74DBlGGppAh5zuGvlnVJT6bDh3GCxo7Wl6mf36zTg&#10;S2m3k++3h+cytHGsys37Zv+k9eCmX81AJOrTv/jifjV5vrqHv2fyBXJ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3Bh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FkHMMA&#10;AADcAAAADwAAAGRycy9kb3ducmV2LnhtbERPTWsCMRC9F/ofwhS81aSKtd0apYhLpaBSW+h12Iyb&#10;pZvJkkTd/ntTEHqbx/uc2aJ3rThRiI1nDQ9DBYK48qbhWsPXZ3n/BCImZIOtZ9LwSxEW89ubGRbG&#10;n/mDTvtUixzCsUANNqWukDJWlhzGoe+IM3fwwWHKMNTSBDzncNfKkVKP0mHDucFiR0tL1c/+6DTg&#10;W2m3k+/36aoMbRyrcrPbHJ61Htz1ry8gEvXpX3x1r02erybw90y+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FkH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7+L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r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67v4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ceY7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b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px5j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iqcYA&#10;AADcAAAADwAAAGRycy9kb3ducmV2LnhtbESPQWvDMAyF74P+B6PCbqvTHspI65ax0jHoYaTrobsp&#10;sRqHxXKInSb799NhsJvEe3rv03Y/+VbdqY9NYAPLRQaKuAq24drA5fP49AwqJmSLbWAy8EMR9rvZ&#10;wxZzG0Yu6H5OtZIQjjkacCl1udaxcuQxLkJHLNot9B6TrH2tbY+jhPtWr7JsrT02LA0OO3p1VH2f&#10;B2/gyy6HcTjUH4WbyvItrU7F7Voa8zifXjagEk3p3/x3/W4FPxNaeUYm0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Viq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nHMsMA&#10;AADcAAAADwAAAGRycy9kb3ducmV2LnhtbERPTWvCQBC9F/wPywi91Y0epI2uIkqL0EOJetDbJDtm&#10;g9nZkN2Y+O/dQqG3ebzPWa4HW4s7tb5yrGA6SUAQF05XXCo4HT/f3kH4gKyxdkwKHuRhvRq9LDHV&#10;rueM7odQihjCPkUFJoQmldIXhiz6iWuII3d1rcUQYVtK3WIfw20tZ0kylxYrjg0GG9oaKm6Hziq4&#10;6GnXd7vyJzNDnn+F2Xd2PedKvY6HzQJEoCH8i//cex3nJx/w+0y8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nHM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r4csYA&#10;AADcAAAADwAAAGRycy9kb3ducmV2LnhtbESPQWvDMAyF74P+B6PBbquTHsZI65bR0THYYaTrobsp&#10;sRqHxnKInSb799NhsJvEe3rv02Y3+07daIhtYAP5MgNFXAfbcmPg9HV4fAYVE7LFLjAZ+KEIu+3i&#10;boOFDROXdDumRkkIxwINuJT6QutYO/IYl6EnFu0SBo9J1qHRdsBJwn2nV1n2pD22LA0Oe9o7qq/H&#10;0Rv4tvk4ja/NZ+nmqnpLq4/ycq6MebifX9agEs3p3/x3/W4FPxd8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r4c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SFbsIA&#10;AADcAAAADwAAAGRycy9kb3ducmV2LnhtbERPS2vCQBC+F/wPywi91U0ES4muokLFHgrGx33Ijkkw&#10;Oxt2t0n017uFQm/z8T1nsRpMIzpyvrasIJ0kIIgLq2suFZxPn28fIHxA1thYJgV38rBajl4WmGnb&#10;c07dMZQihrDPUEEVQptJ6YuKDPqJbYkjd7XOYIjQlVI77GO4aeQ0Sd6lwZpjQ4UtbSsqbscfoyB8&#10;54fpbpMX5rK/u6/ucUhnZa/U63hYz0EEGsK/+M+913F+msLvM/EC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tIVu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YbGcMA&#10;AADcAAAADwAAAGRycy9kb3ducmV2LnhtbERPTWvCQBC9F/oflhG81U0CLZK6Si206KFgot6H7DQJ&#10;zc6G3W0S/fVuoeBtHu9zVpvJdGIg51vLCtJFAoK4srrlWsHp+PG0BOEDssbOMim4kIfN+vFhhbm2&#10;Ixc0lKEWMYR9jgqaEPpcSl81ZNAvbE8cuW/rDIYIXS21wzGGm05mSfIiDbYcGxrs6b2h6qf8NQrC&#10;V3HIPrdFZc67i9sP10P6XI9KzWfT2yuIQFO4i//dOx3npxn8PRMv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YbGc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nH98MA&#10;AADcAAAADwAAAGRycy9kb3ducmV2LnhtbERPTWvCQBC9F/oflhG8FN2NgtroKqUo6KWg7aW3MTsm&#10;wexsml1N/PduQfA2j/c5i1VnK3GlxpeONSRDBYI4c6bkXMPP92YwA+EDssHKMWm4kYfV8vVlgalx&#10;Le/pegi5iCHsU9RQhFCnUvqsIIt+6GriyJ1cYzFE2OTSNNjGcFvJkVITabHk2FBgTZ8FZefDxWpo&#10;y6/fLNnla3WbHtUej+/jtz+jdb/XfcxBBOrCU/xwb02cn4zh/5l4gV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nH9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Bfg8MA&#10;AADcAAAADwAAAGRycy9kb3ducmV2LnhtbERPTWvCQBC9C/0PyxS8iO5GpWrqKqUo2EtB68XbmJ0m&#10;odnZNLua+O/dgtDbPN7nLNedrcSVGl861pCMFAjizJmScw3Hr+1wDsIHZIOVY9JwIw/r1VNvialx&#10;Le/pegi5iCHsU9RQhFCnUvqsIIt+5GriyH27xmKIsMmlabCN4baSY6VepMWSY0OBNb0XlP0cLlZD&#10;W36esuQj36jb7Kz2eF5MBr9G6/5z9/YKIlAX/sUP987E+ckU/p6JF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Bfg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B94sEA&#10;AADcAAAADwAAAGRycy9kb3ducmV2LnhtbERPTUvDQBC9C/0PyxS82U2FFIndFmkRPGqUQG/T7JgN&#10;ZmfD7pim/94VBG/zeJ+z3c9+UBPF1Ac2sF4VoIjbYHvuDHy8P989gEqCbHEITAaulGC/W9xssbLh&#10;wm801dKpHMKpQgNOZKy0Tq0jj2kVRuLMfYboUTKMnbYRLzncD/q+KDbaY8+5weFIB0ftV/3tDWym&#10;sj5e+3MTXxtqJnc6icTS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wfeL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LjlcEA&#10;AADcAAAADwAAAGRycy9kb3ducmV2LnhtbERPTUvDQBC9C/0PyxS82U2FBondFmkRPGqUQG/T7JgN&#10;ZmfD7pim/94VBG/zeJ+z3c9+UBPF1Ac2sF4VoIjbYHvuDHy8P989gEqCbHEITAaulGC/W9xssbLh&#10;wm801dKpHMKpQgNOZKy0Tq0jj2kVRuLMfYboUTKMnbYRLzncD/q+KErtsefc4HCkg6P2q/72Bspp&#10;Ux+v/bmJrw01kzudROLG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i45X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6YKsAA&#10;AADcAAAADwAAAGRycy9kb3ducmV2LnhtbERPTWvCQBC9F/oflhG86SY5WEldJSkInoRGKT0O2WkS&#10;zM6G3TWJ/94tFHqbx/uc3WE2vRjJ+c6ygnSdgCCure64UXC9HFdbED4ga+wtk4IHeTjsX192mGs7&#10;8SeNVWhEDGGfo4I2hCGX0tctGfRrOxBH7sc6gyFC10jtcIrhppdZkmykwY5jQ4sDfbRU36q7UYCm&#10;Oruvc1ZxiSOXj774dlgotVzMxTuIQHP4F/+5TzrOT9/g95l4gd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6YK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EMWMEA&#10;AADcAAAADwAAAGRycy9kb3ducmV2LnhtbESPQYvCMBCF7wv+hzCCN031IEs1ShWEPQl2F/E4NGNb&#10;bCYlydb673cOwt5meG/e+2a7H12nBgqx9WxguchAEVfetlwb+Pk+zT9BxYRssfNMBl4UYb+bfGwx&#10;t/7JFxrKVCsJ4ZijgSalPtc6Vg05jAvfE4t298FhkjXU2gZ8Srjr9CrL1tphy9LQYE/HhqpH+esM&#10;oCvP4XpelXzAgQ+vrrgFLIyZTcdiAyrRmP7N7+svK/hLoZVnZAK9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BDFj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3+8AA&#10;AADcAAAADwAAAGRycy9kb3ducmV2LnhtbERPzYrCMBC+L/gOYQRva1qFXa1GUUHcwx7W6gMMzdgU&#10;m0lJota3NwsLe5uP73eW69624k4+NI4V5OMMBHHldMO1gvNp/z4DESKyxtYxKXhSgPVq8LbEQrsH&#10;H+lexlqkEA4FKjAxdoWUoTJkMYxdR5y4i/MWY4K+ltrjI4XbVk6y7ENabDg1GOxoZ6i6ljerYPf5&#10;sy0P/tvQ7DzdyNxvka1RajTsNwsQkfr4L/5zf+k0P5/D7zPp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em3+8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/U28QA&#10;AADcAAAADwAAAGRycy9kb3ducmV2LnhtbESPQW/CMAyF75P2HyIj7QYpTNpQR1oB0jQOHLbCD7Aa&#10;r6lonCrJoPv38wFpN1vv+b3Pm3ryg7pSTH1gA8tFAYq4DbbnzsD59D5fg0oZ2eIQmAz8UoK6enzY&#10;YGnDjb/o2uROSQinEg24nMdS69Q68pgWYSQW7TtEj1nW2Gkb8SbhftCronjRHnuWBocj7R21l+bH&#10;G9i/fu6aj3h0tD4/b/Uy7pC9M+ZpNm3fQGWa8r/5fn2wgr8SfHlGJtD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/1Nv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NxQMEA&#10;AADcAAAADwAAAGRycy9kb3ducmV2LnhtbERPS2rDMBDdF3oHMYXsatkptMaJEpJAaBddpE4OMFhT&#10;y9QaGUmxndtXhUB383jfWW9n24uRfOgcKyiyHARx43THrYLL+fhcgggRWWPvmBTcKMB28/iwxkq7&#10;ib9orGMrUgiHChWYGIdKytAYshgyNxAn7tt5izFB30rtcUrhtpfLPH+VFjtODQYHOhhqfuqrVXB4&#10;O+3rd/9pqLy87GTh98jWKLV4mncrEJHm+C++uz90mr8s4O+ZdIH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zcUD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MNcsEA&#10;AADcAAAADwAAAGRycy9kb3ducmV2LnhtbERPTWsCMRC9C/6HMEJvmnULIqtRSrFlDx6qtuBx2IzZ&#10;xc1km6S6/vtGELzN433Oct3bVlzIh8axgukkA0FcOd2wUfB9+BjPQYSIrLF1TApuFGC9Gg6WWGh3&#10;5R1d9tGIFMKhQAV1jF0hZahqshgmriNO3Ml5izFBb6T2eE3htpV5ls2kxYZTQ40dvddUnfd/VsHc&#10;fJrjtip3JpZfP37Tvf4aZKVeRv3bAkSkPj7FD3ep0/w8h/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zDXL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+o6cIA&#10;AADcAAAADwAAAGRycy9kb3ducmV2LnhtbERPyWrDMBC9F/IPYgK51XIdKMGJYkpJiw89NEuhx8Ga&#10;yKbWyJGUxP37qhDIbR5vnVU12l5cyIfOsYKnLAdB3DjdsVFw2L89LkCEiKyxd0wKfilAtZ48rLDU&#10;7spbuuyiESmEQ4kK2hiHUsrQtGQxZG4gTtzReYsxQW+k9nhN4baXRZ4/S4sdp4YWB3ptqfnZna2C&#10;hXk33x9NvTWx/vzym2F+MshKzabjyxJEpDHexTd3rdP8Yg7/z6QL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6jp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Wr8MA&#10;AADcAAAADwAAAGRycy9kb3ducmV2LnhtbESPT2sCMRDF7wW/QxjBW836hyKrUWSl2GObFvQ4bMZN&#10;cDNZNqmu374pFHqb4b15vzeb3eBbcaM+usAKZtMCBHEdjONGwdfn6/MKREzIBtvApOBBEXbb0dMG&#10;SxPu/EE3nRqRQziWqMCm1JVSxtqSxzgNHXHWLqH3mPLaN9L0eM/hvpXzoniRHh1ngsWOKkv1VX/7&#10;DFn4w+nd63O17KrGstZHd3FKTcbDfg0i0ZD+zX/XbybXny/h95k8gd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6Wr8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IzNMMA&#10;AADcAAAADwAAAGRycy9kb3ducmV2LnhtbESPQWsCMRCF74X+hzAFbzVbtSJbo5Qtosc2Fupx2Iyb&#10;0M1k2aS6/ntTELzN8N68781yPfhWnKiPLrCCl3EBgrgOxnGj4Hu/eV6AiAnZYBuYFFwownr1+LDE&#10;0oQzf9FJp0bkEI4lKrApdaWUsbbkMY5DR5y1Y+g9prz2jTQ9nnO4b+WkKObSo+NMsNhRZan+1X8+&#10;Q6b+4+fT60M166rGstZbd3RKjZ6G9zcQiYZ0N9+udybXn7zC/zN5Ar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IzNM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TGuMAA&#10;AADcAAAADwAAAGRycy9kb3ducmV2LnhtbERPzYrCMBC+L/gOYQRva6pClWpaVBDXy4LVBxibsS02&#10;k9pE7b69WVjY23x8v7PKetOIJ3WutqxgMo5AEBdW11wqOJ92nwsQziNrbCyTgh9ykKWDjxUm2r74&#10;SM/clyKEsEtQQeV9m0jpiooMurFtiQN3tZ1BH2BXSt3hK4SbRk6jKJYGaw4NFba0rai45Q+jwC4O&#10;G845bvq7nbXz78ve7M8zpUbDfr0E4an3/+I/95cO86cx/D4TLpDp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TGuM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hjI8IA&#10;AADcAAAADwAAAGRycy9kb3ducmV2LnhtbERPzWqDQBC+B/oOyxRyi2sNqJhsJC2UpJdCjQ8wcScq&#10;cWetu03s23cLhd7m4/udbTmbQdxocr1lBU9RDIK4sbrnVkF9el3lIJxH1jhYJgXf5KDcPSy2WGh7&#10;5w+6Vb4VIYRdgQo678dCStd0ZNBFdiQO3MVOBn2AUyv1hPcQbgaZxHEqDfYcGjoc6aWj5lp9GQU2&#10;f3vmitNh/rTrMXs/H8yhXiu1fJz3GxCeZv8v/nMfdZifZPD7TLhA7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6GMj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LeUcQA&#10;AADcAAAADwAAAGRycy9kb3ducmV2LnhtbESPQW/CMAyF75P2HyJP2m2k9DCgEBDaVg3EiW4/wGpM&#10;U61xqiaj3b+fD0jcbL3n9z5vdpPv1JWG2AY2MJ9loIjrYFtuDHx/lS9LUDEhW+wCk4E/irDbPj5s&#10;sLBh5DNdq9QoCeFYoAGXUl9oHWtHHuMs9MSiXcLgMck6NNoOOEq473SeZa/aY8vS4LCnN0f1T/Xr&#10;Dbx/BGuP/X7h6tXxVJXjvPvMS2Oen6b9GlSiKd3Nt+uDFfxcaOUZmUB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i3lH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7ysIA&#10;AADcAAAADwAAAGRycy9kb3ducmV2LnhtbERPzWrCQBC+F/oOyxR6qxtzqDW6CdIaWunJ6AMM2TEb&#10;zM6G7GrSt+8Kgrf5+H5nXUy2E1cafOtYwXyWgCCunW65UXA8lG8fIHxA1tg5JgV/5KHIn5/WmGk3&#10;8p6uVWhEDGGfoQITQp9J6WtDFv3M9cSRO7nBYohwaKQecIzhtpNpkrxLiy3HBoM9fRqqz9XFKvja&#10;Oq13/WZh6uXutyrHefedlkq9vkybFYhAU3iI7+4fHeenS7g9Ey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7nvK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1EisQA&#10;AADcAAAADwAAAGRycy9kb3ducmV2LnhtbESPQW/CMAyF70j7D5EncYMUkMZWCAjBqg1xWscPsBqv&#10;qdY4VZPR7t/Ph0ncbL3n9z5v96Nv1Y362AQ2sJhnoIirYBuuDVw/i9kzqJiQLbaBycAvRdjvHiZb&#10;zG0Y+INuZaqVhHDM0YBLqcu1jpUjj3EeOmLRvkLvMcna19r2OEi4b/Uyy560x4alwWFHR0fVd/nj&#10;DZxeg7Xn7rB21cv5UhbDon1bFsZMH8fDBlSiMd3N/9fvVvBXgi/PyAR6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NRIr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4IaMEA&#10;AADcAAAADwAAAGRycy9kb3ducmV2LnhtbERPzYrCMBC+C/sOYYS9aeouSukaRURZ0ZPVB5htxrbY&#10;TEoStevTG0HwNh/f70znnWnElZyvLSsYDRMQxIXVNZcKjof1IAXhA7LGxjIp+CcP89lHb4qZtjfe&#10;0zUPpYgh7DNUUIXQZlL6oiKDfmhb4sidrDMYInSl1A5vMdw08itJJtJgzbGhwpaWFRXn/GIU8H21&#10;PLTp327jkq38neTpdjVOlfrsd4sfEIG68Ba/3Bsd53+P4PlMvE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eCGj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yWH8EA&#10;AADcAAAADwAAAGRycy9kb3ducmV2LnhtbERPzYrCMBC+C/sOYRa8abqKUqpRFnFR9GT1AcZmbIvN&#10;pCRZrfv0G0HwNh/f78yXnWnEjZyvLSv4GiYgiAuray4VnI4/gxSED8gaG8uk4EEelouP3hwzbe98&#10;oFseShFD2GeooAqhzaT0RUUG/dC2xJG7WGcwROhKqR3eY7hp5ChJptJgzbGhwpZWFRXX/Nco4L/1&#10;6tim5/3WJTu5mebpbj1Jlep/dt8zEIG68Ba/3Fsd549H8HwmXi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Mlh/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+wscEA&#10;AADcAAAADwAAAGRycy9kb3ducmV2LnhtbERPzWrCQBC+C32HZQpeiu6q1JbUVUQoVk9t6gOM2WkS&#10;mp0N2anGt+8Kgrf5+H5nsep9o07UxTqwhcnYgCIugqu5tHD4fh+9goqC7LAJTBYuFGG1fBgsMHPh&#10;zF90yqVUKYRjhhYqkTbTOhYVeYzj0BIn7id0HiXBrtSuw3MK942eGjPXHmtODRW2tKmo+M3/vIXY&#10;PB/zoxRmZ54+t9i/zGWzR2uHj/36DZRQL3fxzf3h0vzZDK7PpAv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vsLH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YoxcIA&#10;AADcAAAADwAAAGRycy9kb3ducmV2LnhtbERP22rCQBB9L/Qflin4UnS3Wi9EVylCse1TjX7AmB2T&#10;YHY2ZKea/n23UOjbHM51VpveN+pKXawDW3gaGVDERXA1lxaOh9fhAlQUZIdNYLLwTRE26/u7FWYu&#10;3HhP11xKlUI4ZmihEmkzrWNRkcc4Ci1x4s6h8ygJdqV2Hd5SuG/02JiZ9lhzaqiwpW1FxSX/8hZi&#10;Mz3lJynMu3n83GE/n8n2A60dPPQvS1BCvfyL/9xvLs2fPMPvM+kCv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xijF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1200;top:4425;width:104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Tempo </w:t>
                          </w:r>
                        </w:p>
                      </w:txbxContent>
                    </v:textbox>
                  </v:rect>
                  <v:rect id="Rectangle 133" o:spid="_x0000_s1157" style="position:absolute;left:1455;top:4620;width:561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Fictício</w:t>
                          </w:r>
                          <w:proofErr w:type="spellEnd"/>
                        </w:p>
                      </w:txbxContent>
                    </v:textbox>
                  </v:rect>
                  <v:oval id="Oval 134" o:spid="_x0000_s1158" style="position:absolute;left:4320;top:130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iOEsIA&#10;AADcAAAADwAAAGRycy9kb3ducmV2LnhtbERPzWrCQBC+F3yHZQRvdRMFm0ZXEWnBXgI1eYAhO02C&#10;2dmwu9H49m6h0Nt8fL+zO0ymFzdyvrOsIF0mIIhrqztuFFTl52sGwgdkjb1lUvAgD4f97GWHubZ3&#10;/qbbJTQihrDPUUEbwpBL6euWDPqlHYgj92OdwRCha6R2eI/hpperJNlIgx3HhhYHOrVUXy+jUVCc&#10;1pv37KsoXJWNZZn6KrXjh1KL+XTcggg0hX/xn/us4/z1G/w+Ey+Q+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6I4SwgAAANwAAAAPAAAAAAAAAAAAAAAAAJgCAABkcnMvZG93&#10;bnJldi54bWxQSwUGAAAAAAQABAD1AAAAhwMAAAAA&#10;" fillcolor="#c0bfc0" strokecolor="#c0bfc0" strokeweight="42e-5mm"/>
                  <v:oval id="Oval 135" o:spid="_x0000_s1159" style="position:absolute;left:4275;top:126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ersQA&#10;AADcAAAADwAAAGRycy9kb3ducmV2LnhtbESPQWsCMRCF7wX/Q5iCt5qtQpHVKCIu9CRt1IO3YTPd&#10;LN1Mlk2q67/vHAq9zfDevPfNejuGTt1oSG1kA6+zAhRxHV3LjYHzqXpZgkoZ2WEXmQw8KMF2M3la&#10;Y+ninT/pZnOjJIRTiQZ8zn2pdao9BUyz2BOL9hWHgFnWodFuwLuEh07Pi+JNB2xZGjz2tPdUf9uf&#10;YOAyno6Hyl+XrnPz6lJZ+0HWGjN9HncrUJnG/G/+u353gr8QWnlGJ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s3q7EAAAA3AAAAA8AAAAAAAAAAAAAAAAAmAIAAGRycy9k&#10;b3ducmV2LnhtbFBLBQYAAAAABAAEAPUAAACJAwAAAAA=&#10;" fillcolor="#fcf2e3" strokeweight="42e-5mm"/>
                  <v:rect id="Rectangle 136" o:spid="_x0000_s116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AaMIA&#10;AADcAAAADwAAAGRycy9kb3ducmV2LnhtbERPTWvCQBC9C/0PyxR6Ed2kLWJTVxFLoDdpIuJxyE6T&#10;YHY2zW50++/dQsHbPN7nrDbBdOJCg2stK0jnCQjiyuqWawWHMp8tQTiPrLGzTAp+ycFm/TBZYabt&#10;lb/oUvhaxBB2GSpovO8zKV3VkEE3tz1x5L7tYNBHONRSD3iN4aaTz0mykAZbjg0N9rRrqDoXo1Ew&#10;Ji4cX0vMz9MTBXfa24+f1Cr19Bi27yA8BX8X/7s/dZz/8gZ/z8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BUBo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maiMQA&#10;AADcAAAADwAAAGRycy9kb3ducmV2LnhtbESPQWvDMAyF74P+B6NBL6N1WsooWdwyNgq9jSVj5Chi&#10;LQmN5TR2W/ffT4fBbhLv6b1PxT65QV1pCr1nA6tlBoq48bbn1sBXdVhsQYWIbHHwTAbuFGC/mz0U&#10;mFt/40+6lrFVEsIhRwNdjGOudWg6chiWfiQW7cdPDqOsU6vthDcJd4NeZ9mzdtizNHQ40ltHzam8&#10;OAOXLKTvTYWH01NNKdQf/v288sbMH9PrC6hIKf6b/66PVvA3gi/PyAR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5moj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DeScQA&#10;AADcAAAADwAAAGRycy9kb3ducmV2LnhtbERPS2vCQBC+C/0PyxS8mU3Eapu6iviAXrWl1tuQnSap&#10;2dmQXZO0v94VhN7m43vOfNmbSrTUuNKygiSKQRBnVpecK/h4342eQTiPrLGyTAp+ycFy8TCYY6pt&#10;x3tqDz4XIYRdigoK7+tUSpcVZNBFtiYO3LdtDPoAm1zqBrsQbio5juOpNFhyaCiwpnVB2flwMQq6&#10;v3aWVKuvly1fZkd8Om0+j6cfpYaP/eoVhKfe/4vv7jcd5k8SuD0TLp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g3kn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JAPsMA&#10;AADcAAAADwAAAGRycy9kb3ducmV2LnhtbERPTWvCQBC9F/wPywje6kaxTU1dRbSFXo1S9TZkp0k0&#10;Oxuya5L217uFQm/zeJ+zWPWmEi01rrSsYDKOQBBnVpecKzjs3x9fQDiPrLGyTAq+ycFqOXhYYKJt&#10;xztqU5+LEMIuQQWF93UipcsKMujGtiYO3JdtDPoAm1zqBrsQbio5jaJnabDk0FBgTZuCsmt6Mwq6&#10;nzaeVOvT/I1v8RGfztvP4/mi1GjYr19BeOr9v/jP/aHD/NkUfp8JF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JAP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l7QsQA&#10;AADcAAAADwAAAGRycy9kb3ducmV2LnhtbERPS2sCMRC+C/0PYQreNGuVRVajSEXQg9BaqXgbN7MP&#10;3EyWTdTVX98UBG/z8T1nOm9NJa7UuNKygkE/AkGcWl1yrmD/s+qNQTiPrLGyTAru5GA+e+tMMdH2&#10;xt903flchBB2CSoovK8TKV1akEHXtzVx4DLbGPQBNrnUDd5CuKnkRxTF0mDJoaHAmj4LSs+7i1EQ&#10;Hy6nfb46br9+D1mabcbLpY8fSnXf28UEhKfWv8RP91qH+aMh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5e0L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1" o:spid="_x0000_s116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DjNsMA&#10;AADcAAAADwAAAGRycy9kb3ducmV2LnhtbERPS4vCMBC+L/gfwgje1lSRItUoogh6EFZXFG9jM31g&#10;MylN1Lq/3iws7G0+vudM562pxIMaV1pWMOhHIIhTq0vOFRy/159jEM4ja6wsk4IXOZjPOh9TTLR9&#10;8p4eB5+LEMIuQQWF93UipUsLMuj6tiYOXGYbgz7AJpe6wWcIN5UcRlEsDZYcGgqsaVlQejvcjYL4&#10;fL8e8/Vl93U6Z2m2Ha9WPv5RqtdtFxMQnlr/L/5zb3SYPxrB7zPh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DjNs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2" o:spid="_x0000_s116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xGrcQA&#10;AADcAAAADwAAAGRycy9kb3ducmV2LnhtbERPS2sCMRC+C/0PYQreNGvRRVajSEXQg9BaqXgbN7MP&#10;3EyWTdTVX98UBG/z8T1nOm9NJa7UuNKygkE/AkGcWl1yrmD/s+qNQTiPrLGyTAru5GA+e+tMMdH2&#10;xt903flchBB2CSoovK8TKV1akEHXtzVx4DLbGPQBNrnUDd5CuKnkRxTF0mDJoaHAmj4LSs+7i1EQ&#10;Hy6nfb46br9+D1mabcbLpY8fSnXf28UEhKfWv8RP91qH+cMR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cRq3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3" o:spid="_x0000_s116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UqP8UA&#10;AADcAAAADwAAAGRycy9kb3ducmV2LnhtbESPT4vCMBDF7wt+hzCCl0VTRUSqUVRYEG/+WcHb2Ixt&#10;MZmUJlurn36zIOxthvfm/d7Ml601oqHal44VDAcJCOLM6ZJzBafjV38KwgdkjcYxKXiSh+Wi8zHH&#10;VLsH76k5hFzEEPYpKihCqFIpfVaQRT9wFXHUbq62GOJa51LX+Ijh1shRkkykxZIjocCKNgVl98OP&#10;jZDtWZ6/n7vsdfq8XNeNNK/N3ijV67arGYhAbfg3v6+3OtYfT+DvmTiB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So/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mPpMYA&#10;AADcAAAADwAAAGRycy9kb3ducmV2LnhtbESPQWvCQBCF7wX/wzJCL0U3LaVKmlVUKEhvahS8TbNj&#10;EtydDdltEv313UKhtxnem/e9yZaDNaKj1teOFTxPExDEhdM1lwryw8dkDsIHZI3GMSm4kYflYvSQ&#10;Yapdzzvq9qEUMYR9igqqEJpUSl9UZNFPXUMctYtrLYa4tqXULfYx3Br5kiRv0mLNkVBhQ5uKiuv+&#10;20bI9iRPx9tncc+fzl/rTpr7ZmeUehwPq3cQgYbwb/673upY/3UGv8/ECe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mPpM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i958UA&#10;AADcAAAADwAAAGRycy9kb3ducmV2LnhtbESPQWvCQBCF7wX/wzJCb3VjqUWjq0hBKKUUGjXnITtm&#10;g9nZmF01/fedQ6G3Gd6b975ZbQbfqhv1sQlsYDrJQBFXwTZcGzjsd09zUDEhW2wDk4EfirBZjx5W&#10;mNtw52+6FalWEsIxRwMupS7XOlaOPMZJ6IhFO4XeY5K1r7Xt8S7hvtXPWfaqPTYsDQ47enNUnYur&#10;N7DXX81nmLl2cT59zC7Hsuy2RWnM43jYLkElGtK/+e/63Qr+i9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CL3n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QYfMIA&#10;AADcAAAADwAAAGRycy9kb3ducmV2LnhtbERP32vCMBB+F/wfwg32pumGinZGkYEgYwi2rs9HczbF&#10;5lKbqN1/bwYD3+7j+3nLdW8bcaPO144VvI0TEMSl0zVXCo75djQH4QOyxsYxKfglD+vVcLDEVLs7&#10;H+iWhUrEEPYpKjAhtKmUvjRk0Y9dSxy5k+sshgi7SuoO7zHcNvI9SWbSYs2xwWBLn4bKc3a1CnK5&#10;r7/d1DSL8+lrevkpinaTFUq9vvSbDxCB+vAU/7t3Os6fLODv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Bh8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r608IA&#10;AADcAAAADwAAAGRycy9kb3ducmV2LnhtbESPQW/CMAyF75P2HyJP4ramDA1BR0BTJQRXGJfdrMY0&#10;FY1TJRl0/x4fkLjZes/vfV5tRt+rK8XUBTYwLUpQxE2wHbcGTj/b9wWolJEt9oHJwD8l2KxfX1ZY&#10;2XDjA12PuVUSwqlCAy7nodI6NY48piIMxKKdQ/SYZY2tthFvEu57/VGWc+2xY2lwOFDtqLkc/7wB&#10;P9vm5nde93uO42K5PLuadgdjJm/j9xeoTGN+mh/Xeyv4n4Ivz8gEe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ivrT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ZfSL8A&#10;AADcAAAADwAAAGRycy9kb3ducmV2LnhtbERPS4vCMBC+C/sfwgh701QXRbtNZSnIevVx2dvQjE2x&#10;mZQkavffG0HwNh/fc4rNYDtxIx9axwpm0wwEce10y42C03E7WYEIEVlj55gU/FOATfkxKjDX7s57&#10;uh1iI1IIhxwVmBj7XMpQG7IYpq4nTtzZeYsxQd9I7fGewm0n51m2lBZbTg0Ge6oM1ZfD1SqwX9tY&#10;/y2rbsd+WK3XZ1PR716pz/Hw8w0i0hDf4pd7p9P8xQyez6QLZP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xl9I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rfMMA&#10;AADcAAAADwAAAGRycy9kb3ducmV2LnhtbERP32vCMBB+F/wfwgl701SH4jqjiCgMhgN1gr6dza0t&#10;TS6lybT7781A8O0+vp83W7TWiCs1vnSsYDhIQBBnTpecK/g+bPpTED4gazSOScEfeVjMu50Zptrd&#10;eEfXfchFDGGfooIihDqV0mcFWfQDVxNH7sc1FkOETS51g7cYbo0cJclEWiw5NhRY06qgrNr/WgVf&#10;7fGzfDtV1evFbP36sjqPyZyVeum1y3cQgdrwFD/cHzrOH4/g/5l4gZ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hrfM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TO58MA&#10;AADcAAAADwAAAGRycy9kb3ducmV2LnhtbERP32vCMBB+H/g/hBP2NlMVxXVGEXEgDAfqBH07m1tb&#10;mlxKE7X7781A8O0+vp83nbfWiCs1vnSsoN9LQBBnTpecK/jZf75NQPiArNE4JgV/5GE+67xMMdXu&#10;xlu67kIuYgj7FBUUIdSplD4ryKLvuZo4cr+usRgibHKpG7zFcGvkIEnG0mLJsaHAmpYFZdXuYhV8&#10;t4ev8v1YVcOz2fjVeXkakTkp9dptFx8gArXhKX641zrOHw3h/5l4gZ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TO5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htqsAA&#10;AADcAAAADwAAAGRycy9kb3ducmV2LnhtbERPTYvCMBC9C/6HMAveNO26inaNIgtqb2IVz2MztsVm&#10;Upqo9d9vFha8zeN9zmLVmVo8qHWVZQXxKAJBnFtdcaHgdNwMZyCcR9ZYWyYFL3KwWvZ7C0y0ffKB&#10;HpkvRAhhl6CC0vsmkdLlJRl0I9sQB+5qW4M+wLaQusVnCDe1/IyiqTRYcWgosaGfkvJbdjcK6v3t&#10;Gt+NHfM8LlJz2Z0Ps3Sr1OCjW3+D8NT5t/jfneowf/IFf8+EC+Ty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5htqs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TIMcEA&#10;AADcAAAADwAAAGRycy9kb3ducmV2LnhtbERPS4vCMBC+L/gfwgje1rQritZGkQXd3hYfeB6bsS1t&#10;JqWJ2v33RljwNh/fc9J1bxpxp85VlhXE4wgEcW51xYWC03H7OQfhPLLGxjIp+CMH69XgI8VE2wfv&#10;6X7whQgh7BJUUHrfJlK6vCSDbmxb4sBdbWfQB9gVUnf4COGmkV9RNJMGKw4NJbb0XVJeH25GQfNb&#10;X+ObsRNexEVmLj/n/TzbKTUa9pslCE+9f4v/3ZkO86dTeD0TLp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UyDH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ZWRsEA&#10;AADcAAAADwAAAGRycy9kb3ducmV2LnhtbERPS4vCMBC+L/gfwgje1rSKorVRRNDtbfGB57EZ29Jm&#10;Upqo3X9vFhb2Nh/fc9JNbxrxpM5VlhXE4wgEcW51xYWCy3n/uQDhPLLGxjIp+CEHm/XgI8VE2xcf&#10;6XnyhQgh7BJUUHrfJlK6vCSDbmxb4sDdbWfQB9gVUnf4CuGmkZMomkuDFYeGElvalZTXp4dR0HzX&#10;9/hh7JSXcZGZ29f1uMgOSo2G/XYFwlPv/8V/7kyH+bM5/D4TLp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GVkb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eXDcIA&#10;AADcAAAADwAAAGRycy9kb3ducmV2LnhtbERP24rCMBB9X/Afwgi+ramCF7pGEcEbLuK6+wFDM7bF&#10;ZlKbaKtfbxYE3+ZwrjOZNaYQN6pcbllBrxuBIE6szjlV8Pe7/ByDcB5ZY2GZFNzJwWza+phgrG3N&#10;P3Q7+lSEEHYxKsi8L2MpXZKRQde1JXHgTrYy6AOsUqkrrEO4KWQ/iobSYM6hIcOSFhkl5+PVKBiu&#10;8p0b15fv02ZP0eq83h6uj1KpTruZf4Hw1Pi3+OXe6DB/MIL/Z8IFcvo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Z5cN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gDf8YA&#10;AADcAAAADwAAAGRycy9kb3ducmV2LnhtbESP3WrCQBCF7wXfYZmCd7ppoSJpVhFBq7SItX2AITv5&#10;wexsml1N2qfvXBS8m+GcOeebbDW4Rt2oC7VnA4+zBBRx7m3NpYGvz+10ASpEZIuNZzLwQwFWy/Eo&#10;w9T6nj/odo6lkhAOKRqoYmxTrUNekcMw8y2xaIXvHEZZu1LbDnsJd41+SpK5dlizNFTY0qai/HK+&#10;OgPzXf0WFv33e7E/UrK7vB5O19/WmMnDsH4BFWmId/P/9d4K/rPQyjMygV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gDf8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9BBMMA&#10;AADcAAAADwAAAGRycy9kb3ducmV2LnhtbERPTWsCMRC9F/ofwhS81WwrVt0aRYqLUtBSLfQ6bMbN&#10;4mayJFHXf28KQm/zeJ8znXe2EWfyoXas4KWfgSAuna65UvCzL57HIEJE1tg4JgVXCjCfPT5MMdfu&#10;wt903sVKpBAOOSowMba5lKE0ZDH0XUucuIPzFmOCvpLa4yWF20a+ZtmbtFhzajDY0oeh8rg7WQW4&#10;Ksx2+Ps5Wha+CYOs2HxtDhOlek/d4h1EpC7+i+/utU7zhxP4eyZdIG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79BB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kiJMYA&#10;AADcAAAADwAAAGRycy9kb3ducmV2LnhtbESPQUsDMRCF7wX/Q5iCtzZbxapr0yLiYhFqaRW8Dpvp&#10;ZnEzWZLYrv++cxB6m+G9ee+bxWrwnTpSTG1gA7NpAYq4DrblxsDXZzV5AJUyssUuMBn4owSr5dVo&#10;gaUNJ97RcZ8bJSGcSjTgcu5LrVPtyGOahp5YtEOIHrOssdE24knCfadvimKuPbYsDQ57enFU/+x/&#10;vQF8q9zH3ff7/WsVu3RbVJvt5vBozPV4eH4ClWnIF/P/9doK/lzw5RmZQC/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kiJM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3GLL8A&#10;AADcAAAADwAAAGRycy9kb3ducmV2LnhtbERPzYrCMBC+C75DGMGLaKIHd6lGERcXb6LrAwzN2BSb&#10;SUmirW9vFhb2Nh/f76y3vWvEk0KsPWuYzxQI4tKbmisN15/D9BNETMgGG8+k4UURtpvhYI2F8R2f&#10;6XlJlcghHAvUYFNqCyljaclhnPmWOHM3HxymDEMlTcAuh7tGLpRaSoc15waLLe0tlffLw2mY2HNf&#10;7U/Xb5Sv8it8KNWdDkrr8ajfrUAk6tO/+M99NHn+cg6/z+QL5OY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3cYs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9YW8AA&#10;AADcAAAADwAAAGRycy9kb3ducmV2LnhtbERPzYrCMBC+C/sOYRa8yJroQaVrlEVRvIk/DzA0s03Z&#10;ZlKSrK1vbwTB23x8v7Nc964RNwqx9qxhMlYgiEtvaq40XC+7rwWImJANNp5Jw50irFcfgyUWxnd8&#10;ots5VSKHcCxQg02pLaSMpSWHcexb4sz9+uAwZRgqaQJ2Odw1cqrUTDqsOTdYbGljqfw7/zsNI3vq&#10;q83xukd5L7dhrlR33Cmth5/9zzeIRH16i1/ug8nzZ1N4PpMv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g9YW8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4VeMMA&#10;AADcAAAADwAAAGRycy9kb3ducmV2LnhtbERPTWvCQBC9F/wPywje6kYFKdFVRLEUPJTYHvQ2yY7Z&#10;YHY2ZDcm/vtuodDbPN7nrLeDrcWDWl85VjCbJiCIC6crLhV8fx1f30D4gKyxdkwKnuRhuxm9rDHV&#10;rueMHudQihjCPkUFJoQmldIXhiz6qWuII3dzrcUQYVtK3WIfw20t50mylBYrjg0GG9obKu7nziq4&#10;6lnXd4fyMzNDnr+H+Sm7XXKlJuNhtwIRaAj/4j/3h47zlw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4VeM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eNDMMA&#10;AADcAAAADwAAAGRycy9kb3ducmV2LnhtbERPTWvCQBC9F/wPywje6kYRKdFVRLEUPJTYHvQ2yY7Z&#10;YHY2ZDcm/vtuodDbPN7nrLeDrcWDWl85VjCbJiCIC6crLhV8fx1f30D4gKyxdkwKnuRhuxm9rDHV&#10;rueMHudQihjCPkUFJoQmldIXhiz6qWuII3dzrcUQYVtK3WIfw20t50mylBYrjg0GG9obKu7nziq4&#10;6lnXd4fyMzNDnr+H+Sm7XXKlJuNhtwIRaAj/4j/3h47zlw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ceNDM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sol8MA&#10;AADcAAAADwAAAGRycy9kb3ducmV2LnhtbERPTWvCQBC9F/wPywje6kZBKdFVRLEUPJTYHvQ2yY7Z&#10;YHY2ZDcm/vtuodDbPN7nrLeDrcWDWl85VjCbJiCIC6crLhV8fx1f30D4gKyxdkwKnuRhuxm9rDHV&#10;rueMHudQihjCPkUFJoQmldIXhiz6qWuII3dzrcUQYVtK3WIfw20t50mylBYrjg0GG9obKu7nziq4&#10;6lnXd4fyMzNDnr+H+Sm7XXKlJuNhtwIRaAj/4j/3h47zlw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osol8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tuZ8IA&#10;AADcAAAADwAAAGRycy9kb3ducmV2LnhtbERPTWvCQBC9F/wPywje6kbBUKKrqGDRQ8HYeh+yYxLM&#10;zobdbRL99d1Cobd5vM9ZbQbTiI6cry0rmE0TEMSF1TWXCr4+D69vIHxA1thYJgUP8rBZj15WmGnb&#10;c07dJZQihrDPUEEVQptJ6YuKDPqpbYkjd7POYIjQlVI77GO4aeQ8SVJpsObYUGFL+4qK++XbKAgf&#10;+Xn+vssLcz0+3Kl7nmeLsldqMh62SxCBhvAv/nMfdZyfpvD7TLx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W25n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fL/MIA&#10;AADcAAAADwAAAGRycy9kb3ducmV2LnhtbERPS2vCQBC+F/wPywi91Y2CVqKrqFCxh4LxcR+yYxLM&#10;zobdbRL767uFgrf5+J6zXPemFi05X1lWMB4lIIhzqysuFFzOH29zED4ga6wtk4IHeVivBi9LTLXt&#10;OKP2FAoRQ9inqKAMoUml9HlJBv3INsSRu1lnMEToCqkddjHc1HKSJDNpsOLYUGJDu5Ly++nbKAhf&#10;2XGy32a5uR4e7rP9OY6nRafU67DfLEAE6sNT/O8+6Dh/9g5/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F8v8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m+8YA&#10;AADcAAAADwAAAGRycy9kb3ducmV2LnhtbESPQWvCQBCF74L/YRnBi9RdFbRNXaWUCvZSUHvpbcxO&#10;k9DsbJpdTfz3nUPB2wzvzXvfrLe9r9WV2lgFtjCbGlDEeXAVFxY+T7uHR1AxITusA5OFG0XYboaD&#10;NWYudHyg6zEVSkI4ZmihTKnJtI55SR7jNDTEon2H1mOStS20a7GTcF/ruTFL7bFiaSixodeS8p/j&#10;xVvoqo+vfPZevJnb6mwOeH5aTH6dteNR//IMKlGf7ub/670T/KXQyjMygd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sm+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6" o:spid="_x0000_s119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eDYMQA&#10;AADcAAAADwAAAGRycy9kb3ducmV2LnhtbERPTWvCQBC9C/6HZQq9iO7agtY0q0hpoV4EYy/eJtlp&#10;EpqdTbNbE/99VxC8zeN9TroZbCPO1PnasYb5TIEgLpypudTwdfyYvoDwAdlg45g0XMjDZj0epZgY&#10;1/OBzlkoRQxhn6CGKoQ2kdIXFVn0M9cSR+7bdRZDhF0pTYd9DLeNfFJqIS3WHBsqbOmtouIn+7Ma&#10;+np/Kua78l1dlrk6YL56nvwarR8fhu0riEBDuItv7k8T5y9WcH0mXi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Xg2D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g72sMA&#10;AADcAAAADwAAAGRycy9kb3ducmV2LnhtbESPQUvEQAyF74L/YYjgzZ0q7Cp1ZxdRBI9apbC32Imd&#10;YidTZmK3++/NQfCW8F7e+7LdL3E0M+UyJHZwvarAEHfJD9w7+Hh/vroDUwTZ45iYHJyowH53frbF&#10;2qcjv9HcSG80hEuNDoLIVFtbukARyypNxKp9pRxRdM299RmPGh5He1NVGxtxYG0IONFjoO67+YkO&#10;NvO6eToNn21+bamdw+EgktfOXV4sD/dghBb5N/9dv3jFv1V8fUYns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g72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SeQcEA&#10;AADcAAAADwAAAGRycy9kb3ducmV2LnhtbERPTUvDQBC9C/0Pywi92U2FVondFqkIPWqUQG9jdpoN&#10;zc6G3TFN/70rCN7m8T5ns5t8r0aKqQtsYLkoQBE3wXbcGvj8eL17BJUE2WIfmAxcKcFuO7vZYGnD&#10;hd9prKRVOYRTiQacyFBqnRpHHtMiDMSZO4XoUTKMrbYRLznc9/q+KNbaY8e5weFAe0fNufr2Btbj&#10;qnq5dl91fKupHt3xKBJXxsxvp+cnUEKT/Iv/3Aeb5z8s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+UnkH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beEsAA&#10;AADcAAAADwAAAGRycy9kb3ducmV2LnhtbERPPWvDMBDdA/0P4gLdajke0uJaDk4hkClQt4SOh3W1&#10;TaWTkRTH+fdVoZDtHu/zqt1ijZjJh9Gxgk2WgyDunB65V/D5cXh6AREiskbjmBTcKMCuflhVWGp3&#10;5Xea29iLFMKhRAVDjFMpZegGshgyNxEn7tt5izFB30vt8ZrCrZFFnm+lxZFTw4ATvQ3U/bQXqwBt&#10;e/LnU9HyHmfe30zz5bFR6nG9NK8gIi3xLv53H3Wa/1zA3zPpAln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HbeE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p7ib8A&#10;AADcAAAADwAAAGRycy9kb3ducmV2LnhtbERPTYvCMBC9C/6HMII3m67CrnSNUgXBk7BdEY9DM9uW&#10;bSYlibX+eyMI3ubxPme1GUwrenK+sazgI0lBEJdWN1wpOP3uZ0sQPiBrbC2Tgjt52KzHoxVm2t74&#10;h/oiVCKGsM9QQR1Cl0npy5oM+sR2xJH7s85giNBVUju8xXDTynmafkqDDceGGjva1VT+F1ejAE1x&#10;dOfjvOAt9ry9t/nFYa7UdDLk3yACDeEtfrkPOs7/WsD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OnuJ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f9xcEA&#10;AADcAAAADwAAAGRycy9kb3ducmV2LnhtbERPzWrCQBC+F/oOyxS81U1sqRJdQyIUe+ihRh9gyE6z&#10;odnZsLtqfHu3UOhtPr7f2ZSTHcSFfOgdK8jnGQji1umeOwWn4/vzCkSIyBoHx6TgRgHK7ePDBgvt&#10;rnygSxM7kUI4FKjAxDgWUobWkMUwdyNx4r6dtxgT9J3UHq8p3A5ykWVv0mLPqcHgSDtD7U9ztgp2&#10;y6+62ftPQ6vTSyVzXyNbo9TsaarWICJN8V/85/7Qaf7yFX6fSR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3/cX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tYXsEA&#10;AADcAAAADwAAAGRycy9kb3ducmV2LnhtbERPzWrCQBC+F/oOyxS81U0srRJdQyIUe+ihRh9gyE6z&#10;odnZsLtqfHu3UOhtPr7f2ZSTHcSFfOgdK8jnGQji1umeOwWn4/vzCkSIyBoHx6TgRgHK7ePDBgvt&#10;rnygSxM7kUI4FKjAxDgWUobWkMUwdyNx4r6dtxgT9J3UHq8p3A5ykWVv0mLPqcHgSDtD7U9ztgp2&#10;y6+62ftPQ6vTSyVzXyNbo9TsaarWICJN8V/85/7Qaf7yFX6fSR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7WF7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nGKcEA&#10;AADcAAAADwAAAGRycy9kb3ducmV2LnhtbERPzWrCQBC+F3yHZQre6iYKKtFVTKDYQw9t9AGG7JgN&#10;zc6G3W2Mb98tFHqbj+939sfJ9mIkHzrHCvJFBoK4cbrjVsH18vqyBREissbeMSl4UIDjYfa0x0K7&#10;O3/SWMdWpBAOBSowMQ6FlKExZDEs3ECcuJvzFmOCvpXa4z2F214us2wtLXacGgwOVBlqvupvq6Da&#10;fJT12b8b2l5XJ5n7EtkapebP02kHItIU/8V/7jed5m/W8PtMukAe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pxin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eB98IA&#10;AADcAAAADwAAAGRycy9kb3ducmV2LnhtbERPS2sCMRC+F/wPYYTealYLVVajiGjZQw8+WvA4bKbZ&#10;pZvJmkTd/nsjCN7m43vObNHZRlzIh9qxguEgA0FcOl2zUfB92LxNQISIrLFxTAr+KcBi3nuZYa7d&#10;lXd02UcjUgiHHBVUMba5lKGsyGIYuJY4cb/OW4wJeiO1x2sKt40cZdmHtFhzaqiwpVVF5d/+bBVM&#10;zKc5fpXFzsRi++PX7fvJICv12u+WUxCRuvgUP9yFTvPHY7g/ky6Q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t4H3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gVhcUA&#10;AADcAAAADwAAAGRycy9kb3ducmV2LnhtbESPQWsCMRCF7wX/QxjBW81aoZWtUYpY2UMP1VbwOGym&#10;2aWbyZpE3f77zqHQ2wzvzXvfLNeD79SVYmoDG5hNC1DEdbAtOwOfH6/3C1ApI1vsApOBH0qwXo3u&#10;lljacOM9XQ/ZKQnhVKKBJue+1DrVDXlM09ATi/YVoscsa3TaRrxJuO/0Q1E8ao8tS0ODPW0aqr8P&#10;F29g4Xbu9FZXe5er92Pc9vOzQzZmMh5enkFlGvK/+e+6soL/JLTyjEy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KBWF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wWLMQA&#10;AADcAAAADwAAAGRycy9kb3ducmV2LnhtbESPQWsCMRCF7wX/Q5hCbzXbVlpdjSJbSj22UdDjsBk3&#10;wc1k2aS6/fdGKPQ2w3vzvjeL1eBbcaY+usAKnsYFCOI6GMeNgt3243EKIiZkg21gUvBLEVbL0d0C&#10;SxMu/E1nnRqRQziWqMCm1JVSxtqSxzgOHXHWjqH3mPLaN9L0eMnhvpXPRfEqPTrOBIsdVZbqk/7x&#10;GfLi3/dfXh+qSVc1lrX+dEen1MP9sJ6DSDSkf/Pf9cbk+m8zuD2TJ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MFizEAAAA3AAAAA8AAAAAAAAAAAAAAAAAmAIAAGRycy9k&#10;b3ducmV2LnhtbFBLBQYAAAAABAAEAPUAAACJAwAAAAA=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PPlsIA&#10;AADcAAAADwAAAGRycy9kb3ducmV2LnhtbESPTWvDMAyG74P9B6NBb6uzD0bJ6paRUdbj5ha2o4jV&#10;2CyWQ+y26b+vDoPdJPR+PFqup9irE405JDbwMK9AEbfJBe4M7Heb+wWoXJAd9onJwIUyrFe3N0us&#10;XTrzF51s6ZSEcK7RgC9lqLXOraeIeZ4GYrkd0hixyDp22o14lvDY68eqetERA0uDx4EaT+2vPUYp&#10;eYrv35/R/jTPQ9N5tvYjHIIxs7vp7RVUoan8i//cWyf4C8GXZ2QCv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48+W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sB9sEA&#10;AADcAAAADwAAAGRycy9kb3ducmV2LnhtbERPzWrCQBC+F3yHZQq9NRsVbIiuUgVJvRQa8wBjdkyC&#10;2dmY3cb07d2C4G0+vt9ZbUbTioF611hWMI1iEMSl1Q1XCorj/j0B4TyyxtYyKfgjB5v15GWFqbY3&#10;/qEh95UIIexSVFB736VSurImgy6yHXHgzrY36APsK6l7vIVw08pZHC+kwYZDQ40d7WoqL/mvUWCT&#10;w5ZzXrTj1c67j+9TZrJirtTb6/i5BOFp9E/xw/2lw/xkCv/PhAv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rAfb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fgcAA&#10;AADcAAAADwAAAGRycy9kb3ducmV2LnhtbERPzYrCMBC+C75DGMGbplbQUo1FBXH3smD1AcZmbIvN&#10;pDZRu2+/WVjY23x8v7POetOIF3WutqxgNo1AEBdW11wquJwPkwSE88gaG8uk4JscZJvhYI2ptm8+&#10;0Sv3pQgh7FJUUHnfplK6oiKDbmpb4sDdbGfQB9iVUnf4DuGmkXEULaTBmkNDhS3tKyru+dMosMnn&#10;jnNeNP3Dztvl1/Vojpe5UuNRv12B8NT7f/Gf+0OH+UkMv8+EC+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mfgc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ATGsIA&#10;AADcAAAADwAAAGRycy9kb3ducmV2LnhtbERPzWrCQBC+F3yHZQRvdROF1qZuRKzBiidjH2DITrPB&#10;7GzIbk18e7dQ6G0+vt9Zb0bbihv1vnGsIJ0nIIgrpxuuFXxdiucVCB+QNbaOScGdPGzyydMaM+0G&#10;PtOtDLWIIewzVGBC6DIpfWXIop+7jjhy3663GCLsa6l7HGK4beUiSV6kxYZjg8GOdoaqa/ljFXzs&#10;ndbHbvtqqrfjqSyGtD0sCqVm03H7DiLQGP7Ff+5PHeevlvD7TLx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YBMa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mLbsIA&#10;AADcAAAADwAAAGRycy9kb3ducmV2LnhtbERPzWrCQBC+F3yHZQRvdROR1qZuRKzBiidjH2DITrPB&#10;7GzIbk18e7dQ6G0+vt9Zb0bbihv1vnGsIJ0nIIgrpxuuFXxdiucVCB+QNbaOScGdPGzyydMaM+0G&#10;PtOtDLWIIewzVGBC6DIpfWXIop+7jjhy3663GCLsa6l7HGK4beUiSV6kxYZjg8GOdoaqa/ljFXzs&#10;ndbHbvtqqrfjqSyGtD0sCqVm03H7DiLQGP7Ff+5PHeevlvD7TLx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iYtu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Uu9cIA&#10;AADcAAAADwAAAGRycy9kb3ducmV2LnhtbERPzWrCQBC+F3yHZQRvdRPB1qZuRKzBiidjH2DITrPB&#10;7GzIbk18e7dQ6G0+vt9Zb0bbihv1vnGsIJ0nIIgrpxuuFXxdiucVCB+QNbaOScGdPGzyydMaM+0G&#10;PtOtDLWIIewzVGBC6DIpfWXIop+7jjhy3663GCLsa6l7HGK4beUiSV6kxYZjg8GOdoaqa/ljFXzs&#10;ndbHbvtqqrfjqSyGtD0sCqVm03H7DiLQGP7Ff+5PHeevlvD7TLx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xS71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hZ+8EA&#10;AADcAAAADwAAAGRycy9kb3ducmV2LnhtbERP3WrCMBS+F/YO4Qy803QDS+iMMsSh6JXVBzhrztqy&#10;5qQkUbs9vREE787H93vmy8F24kI+tI41vE0zEMSVMy3XGk7Hr4kCESKywc4xafijAMvFy2iOhXFX&#10;PtCljLVIIRwK1NDE2BdShqohi2HqeuLE/ThvMSboa2k8XlO47eR7luXSYsupocGeVg1Vv+XZauD/&#10;9erYq+/91mc7uclLtVvPlNbj1+HzA0SkIT7FD/fWpPkqh/sz6QK5u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IWfv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T8YMEA&#10;AADcAAAADwAAAGRycy9kb3ducmV2LnhtbERPzWoCMRC+F3yHMIK3mlXQhtUoIhZFT137ANPNuLu4&#10;mSxJqmufvhEKvc3H9zvLdW9bcSMfGscaJuMMBHHpTMOVhs/z+6sCESKywdYxaXhQgPVq8LLE3Lg7&#10;f9CtiJVIIRxy1FDH2OVShrImi2HsOuLEXZy3GBP0lTQe7ynctnKaZXNpseHUUGNH25rKa/FtNfDP&#10;bnvu1Nfp4LOj3M8LddzNlNajYb9ZgIjUx3/xn/tg0nz1Bs9n0gV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E/GD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TrJ8QA&#10;AADcAAAADwAAAGRycy9kb3ducmV2LnhtbESPQUsDQQyF74L/YYjgReyMQmtZOy1SKNqedPUHpDtx&#10;d3Ens+yk7fbfN4eCt4T38t6XxWqMnTnSkNvEHp4mDgxxlULLtYef783jHEwW5IBdYvJwpgyr5e3N&#10;AouQTvxFx1JqoyGcC/TQiPSFtblqKGKepJ5Ytd80RBRdh9qGAU8aHjv77NzMRmxZGxrsad1Q9Vce&#10;oofcTfflXiq3dQ+f7zi+zGS9Q+/v78a3VzBCo/ybr9cfQfHnSqvP6AR2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06yf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hOvMEA&#10;AADcAAAADwAAAGRycy9kb3ducmV2LnhtbERPzWrCQBC+C32HZQpeSt1VqNXoKiKItac27QOM2WkS&#10;mp0N2VHj27uFgrf5+H5nue59o87UxTqwhfHIgCIugqu5tPD9tXuegYqC7LAJTBauFGG9ehgsMXPh&#10;wp90zqVUKYRjhhYqkTbTOhYVeYyj0BIn7id0HiXBrtSuw0sK942eGDPVHmtODRW2tK2o+M1P3kJs&#10;Xo75UQpzME8fe+xfp7J9R2uHj/1mAUqol7v43/3m0vzZHP6eSRfo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4Trz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4515;top:1590;width:1085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EqacMA&#10;AADcAAAADwAAAGRycy9kb3ducmV2LnhtbESPT2sCMRDF70K/Q5hCb5qth6Jbo5SCoMWLqx9g2Mz+&#10;oclkSVJ3/fadg+Bthvfmvd9sdpN36kYx9YENvC8KUMR1sD23Bq6X/XwFKmVkiy4wGbhTgt32ZbbB&#10;0oaRz3SrcqskhFOJBrqch1LrVHfkMS3CQCxaE6LHLGtstY04Srh3elkUH9pjz9LQ4UDfHdW/1Z83&#10;oC/VflxVLhbhZ9mc3PFwbigY8/Y6fX2CyjTlp/lxfbCCvxZ8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Eqac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Tempo </w:t>
                          </w:r>
                        </w:p>
                      </w:txbxContent>
                    </v:textbox>
                  </v:rect>
                  <v:rect id="Rectangle 188" o:spid="_x0000_s1212" style="position:absolute;left:4785;top:1785;width:561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2P8r8A&#10;AADcAAAADwAAAGRycy9kb3ducmV2LnhtbERPzYrCMBC+L/gOYQRva6qHxa1GEUHQxYvVBxia6Q8m&#10;k5JEW9/eCMLe5uP7ndVmsEY8yIfWsYLZNANBXDrdcq3getl/L0CEiKzROCYFTwqwWY++Vphr1/OZ&#10;HkWsRQrhkKOCJsYulzKUDVkMU9cRJ65y3mJM0NdSe+xTuDVynmU/0mLLqaHBjnYNlbfibhXIS7Hv&#10;F4XxmfubVydzPJwrckpNxsN2CSLSEP/FH/dBp/m/M3g/ky6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Y/yvwAAANwAAAAPAAAAAAAAAAAAAAAAAJgCAABkcnMvZG93bnJl&#10;di54bWxQSwUGAAAAAAQABAD1AAAAhA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Fictício</w:t>
                          </w:r>
                          <w:proofErr w:type="spellEnd"/>
                        </w:p>
                      </w:txbxContent>
                    </v:textbox>
                  </v:rect>
                  <v:oval id="Oval 189" o:spid="_x0000_s1213" style="position:absolute;left:4185;top:451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lysMEA&#10;AADcAAAADwAAAGRycy9kb3ducmV2LnhtbERPzWrCQBC+C32HZQredBMFSaKrFGmhvQRq8gBDdkxC&#10;s7Nhd6Pp23cFobf5+H7ncJrNIG7kfG9ZQbpOQBA3VvfcKqirj1UGwgdkjYNlUvBLHk7Hl8UBC23v&#10;/E23S2hFDGFfoIIuhLGQ0jcdGfRrOxJH7mqdwRCha6V2eI/hZpCbJNlJgz3Hhg5HOnfU/Fwmo6A8&#10;b3d59lWWrs6mqkp9ndrpXanl6/y2BxFoDv/ip/tTx/n5Bh7PxAvk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5crDBAAAA3AAAAA8AAAAAAAAAAAAAAAAAmAIAAGRycy9kb3du&#10;cmV2LnhtbFBLBQYAAAAABAAEAPUAAACGAwAAAAA=&#10;" fillcolor="#c0bfc0" strokecolor="#c0bfc0" strokeweight="42e-5mm"/>
                  <v:oval id="Oval 190" o:spid="_x0000_s1214" style="position:absolute;left:4140;top:447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4T5cIA&#10;AADcAAAADwAAAGRycy9kb3ducmV2LnhtbERPTWvCQBC9F/oflhF6qxsjFI2uQUoDnqRd9eBtyI7Z&#10;YHY2ZLea/nu3UOhtHu9z1uXoOnGjIbSeFcymGQji2puWGwXHQ/W6ABEissHOMyn4oQDl5vlpjYXx&#10;d/6im46NSCEcClRgY+wLKUNtyWGY+p44cRc/OIwJDo00A95TuOtknmVv0mHLqcFiT++W6qv+dgpO&#10;42H/UdnzwnQmr06V1p+ktVIvk3G7AhFpjP/iP/fOpPnLOfw+ky6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rhPlwgAAANwAAAAPAAAAAAAAAAAAAAAAAJgCAABkcnMvZG93&#10;bnJldi54bWxQSwUGAAAAAAQABAD1AAAAhwMAAAAA&#10;" fillcolor="#fcf2e3" strokeweight="42e-5mm"/>
                  <v:rect id="Rectangle 191" o:spid="_x0000_s121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KwzMEA&#10;AADcAAAADwAAAGRycy9kb3ducmV2LnhtbERPS4vCMBC+L/gfwgheFk0VWbSaiqwI3sQH4nFoxra0&#10;mXSbqNl/vxGEvc3H95zlKphGPKhzlWUF41ECgji3uuJCwfm0Hc5AOI+ssbFMCn7JwSrrfSwx1fbJ&#10;B3ocfSFiCLsUFZTet6mULi/JoBvZljhyN9sZ9BF2hdQdPmO4aeQkSb6kwYpjQ4ktfZeU18e7UXBP&#10;XLhMT7itP68U3HVvNz9jq9SgH9YLEJ6C/xe/3Tsd58+n8HomXi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isMz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4VV8IA&#10;AADcAAAADwAAAGRycy9kb3ducmV2LnhtbERPTWvCQBC9C/0PyxR6Ed2ktGJTVxFLoDdpIuJxyE6T&#10;YHY2zW50++/dQsHbPN7nrDbBdOJCg2stK0jnCQjiyuqWawWHMp8tQTiPrLGzTAp+ycFm/TBZYabt&#10;lb/oUvhaxBB2GSpovO8zKV3VkEE3tz1x5L7tYNBHONRSD3iN4aaTz0mykAZbjg0N9rRrqDoXo1Ew&#10;Ji4cX0rMz9MTBXfa24+f1Cr19Bi27yA8BX8X/7s/dZz/9gp/z8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LhVX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lqesMA&#10;AADcAAAADwAAAGRycy9kb3ducmV2LnhtbERPS2vCQBC+C/6HZQRvdaOgNqmriA/wWltqvQ3ZMYlm&#10;Z0N2TWJ/fbdQ8DYf33MWq86UoqHaFZYVjEcRCOLU6oIzBZ8f+5dXEM4jaywtk4IHOVgt+70FJtq2&#10;/E7N0WcihLBLUEHufZVI6dKcDLqRrYgDd7G1QR9gnUldYxvCTSknUTSTBgsODTlWtMkpvR3vRkH7&#10;08zH5fo73vF9fsLpeft1Ol+VGg669RsIT51/iv/dBx3mxzP4eyZc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lqe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XP4cMA&#10;AADcAAAADwAAAGRycy9kb3ducmV2LnhtbERPTWvCQBC9F/wPywi91Y1CjabZiNgWeq1KrbchO02i&#10;2dmQXZPYX+8Khd7m8T4nXQ2mFh21rrKsYDqJQBDnVldcKNjv3p8WIJxH1lhbJgVXcrDKRg8pJtr2&#10;/End1hcihLBLUEHpfZNI6fKSDLqJbYgD92Nbgz7AtpC6xT6Em1rOomguDVYcGkpsaFNSft5ejIL+&#10;t4un9fp7+caX+IDPx9evw/Gk1ON4WL+A8DT4f/Gf+0OH+csY7s+EC2R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XP4c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3FdMcA&#10;AADcAAAADwAAAGRycy9kb3ducmV2LnhtbESPT2sCQQzF74LfYYjQm87Ww6JbR5GKYA+F1krFW9zJ&#10;/sGdzLIz6rafvjkIvSW8l/d+Wax616gbdaH2bOB5koAizr2tuTRw+NqOZ6BCRLbYeCYDPxRgtRwO&#10;FphZf+dPuu1jqSSEQ4YGqhjbTOuQV+QwTHxLLFrhO4dR1q7UtsO7hLtGT5Mk1Q5rloYKW3qtKL/s&#10;r85AeryeD+X29P7xfSzy4m222cT015inUb9+ARWpj//mx/XOCv5caOUZmUAv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9xXT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6" o:spid="_x0000_s122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Fg78MA&#10;AADcAAAADwAAAGRycy9kb3ducmV2LnhtbERPS4vCMBC+C/sfwix403T3ULQaRVaE9SC4Koq3sZk+&#10;sJmUJmr1128Ewdt8fM8ZT1tTiSs1rrSs4KsfgSBOrS45V7DbLnoDEM4ja6wsk4I7OZhOPjpjTLS9&#10;8R9dNz4XIYRdggoK7+tESpcWZND1bU0cuMw2Bn2ATS51g7cQbir5HUWxNFhyaCiwpp+C0vPmYhTE&#10;h8tply+Oq/X+kKXZcjCf+/ihVPeznY1AeGr9W/xy/+owfziE5zPhAj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Fg78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7" o:spid="_x0000_s122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Q9icYA&#10;AADcAAAADwAAAGRycy9kb3ducmV2LnhtbESPT2vCQBTE7wW/w/IKvTWbegghzSqiCHootFYaentm&#10;X/5g9m3Iribtp3eFQo/DzPyGyZeT6cSVBtdaVvASxSCIS6tbrhUcP7fPKQjnkTV2lknBDzlYLmYP&#10;OWbajvxB14OvRYCwy1BB432fSenKhgy6yPbEwavsYNAHOdRSDzgGuOnkPI4TabDlsNBgT+uGyvPh&#10;YhQkxeV0rLffb+9fRVVW+3Sz8cmvUk+P0+oVhKfJ/4f/2jutIBDhfiYc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Q9ic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8" o:spid="_x0000_s122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Nq98QA&#10;AADcAAAADwAAAGRycy9kb3ducmV2LnhtbESPS4vCMBSF98L8h3AHZiNjqguRjlEcYUDc+Sq4uzbX&#10;tpjclCbW6q+fCILLw3l8nOm8s0a01PjKsYLhIAFBnDtdcaFgv/v7noDwAVmjcUwK7uRhPvvoTTHV&#10;7sYbarehEHGEfYoKyhDqVEqfl2TRD1xNHL2zayyGKJtC6gZvcdwaOUqSsbRYcSSUWNOypPyyvdoI&#10;WWUyO9zX+WPfP55+W2key41R6uuzW/yACNSFd/jVXmkFo2QIzzPxCMj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Tavf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9" o:spid="_x0000_s122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H0gMUA&#10;AADcAAAADwAAAGRycy9kb3ducmV2LnhtbESPzWrCQBSF94W+w3AL3ZQ6MYtSYkZRQZDuYjXg7jZz&#10;TYIzd0JmGmOevlModHk4Px8nX43WiIF63zpWMJ8lIIgrp1uuFRw/d6/vIHxA1mgck4I7eVgtHx9y&#10;zLS7cUHDIdQijrDPUEETQpdJ6auGLPqZ64ijd3G9xRBlX0vd4y2OWyPTJHmTFluOhAY72jZUXQ/f&#10;NkL2pSxP949qOr6cvzaDNNO2MEo9P43rBYhAY/gP/7X3WkGapPB7Jh4B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gfSA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P3KsUA&#10;AADcAAAADwAAAGRycy9kb3ducmV2LnhtbESPQWvCQBSE7wX/w/KE3upGi9LGrCKFQikiGNucH9ln&#10;NiT7Ns1uNf57VxA8DjPzDZOtB9uKE/W+dqxgOklAEJdO11wp+Dl8vryB8AFZY+uYFFzIw3o1esow&#10;1e7MezrloRIRwj5FBSaELpXSl4Ys+onriKN3dL3FEGVfSd3jOcJtK2dJspAWa44LBjv6MFQ2+b9V&#10;cJC7euvmpn1vjt/zv9+i6DZ5odTzeNgsQQQawiN8b39pBbPkFW5n4hG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/cq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pvXsUA&#10;AADcAAAADwAAAGRycy9kb3ducmV2LnhtbESPQWvCQBSE7wX/w/KE3upGqdLGrCKFQikiGNucH9ln&#10;NiT7Ns1uNf57VxA8DjPzDZOtB9uKE/W+dqxgOklAEJdO11wp+Dl8vryB8AFZY+uYFFzIw3o1esow&#10;1e7MezrloRIRwj5FBSaELpXSl4Ys+onriKN3dL3FEGVfSd3jOcJtK2dJspAWa44LBjv6MFQ2+b9V&#10;cJC7euvmpn1vjt/zv9+i6DZ5odTzeNgsQQQawiN8b39pBbPkFW5n4hGQq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m9e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sXKsAA&#10;AADcAAAADwAAAGRycy9kb3ducmV2LnhtbESPzarCMBSE94LvEI7gTtOrKFqNIgW5bv3ZuDs0x6bc&#10;5qQkUXvf3giCy2FmvmHW28424kE+1I4V/IwzEMSl0zVXCi7n/WgBIkRkjY1jUvBPAbabfm+NuXZP&#10;PtLjFCuRIBxyVGBibHMpQ2nIYhi7ljh5N+ctxiR9JbXHZ4LbRk6ybC4t1pwWDLZUGCr/TnerwE73&#10;sbzOi+bAvlsslzdT0O9RqeGg261AROriN/xpH7SCSTaD95l0BOTm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msXKs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mJXcIA&#10;AADcAAAADwAAAGRycy9kb3ducmV2LnhtbESPwWrDMBBE74X+g9hCb43cFIzjRDbFEOKr3V5yW6yN&#10;ZWqtjKQmzt9XhUKPw8y8YQ71amdxJR8mxwpeNxkI4sHpiUcFnx/HlwJEiMgaZ8ek4E4B6urx4YCl&#10;djfu6NrHUSQIhxIVmBiXUsowGLIYNm4hTt7FeYsxST9K7fGW4HaW2yzLpcWJ04LBhRpDw1f/bRXY&#10;t2Mcznkzt+zXYre7mIZOnVLPT+v7HkSkNf6H/9qtVrDNcvg9k46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uYld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mGhcYA&#10;AADcAAAADwAAAGRycy9kb3ducmV2LnhtbESPQWvCQBSE70L/w/IK3uqmSrVGVylSoVAqGCvo7Zl9&#10;TUJ234bsqum/7woFj8PMfMPMl5014kKtrxwreB4kIIhzpysuFHzv1k+vIHxA1mgck4Jf8rBcPPTm&#10;mGp35S1dslCICGGfooIyhCaV0uclWfQD1xBH78e1FkOUbSF1i9cIt0YOk2QsLVYcF0psaFVSXmdn&#10;q2DT7T+r6aGuRyfz5d9Pq+MLmaNS/cfubQYiUBfu4f/2h1YwTCZwOxOP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9mGhc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group id="Group 406" o:spid="_x0000_s1229" style="position:absolute;left:-5238;top:-4572;width:45909;height:38042" coordorigin="-825,-720" coordsize="7230,59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rect id="Rectangle 206" o:spid="_x0000_s123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3bMYA&#10;AADcAAAADwAAAGRycy9kb3ducmV2LnhtbESPQWvCQBSE7wX/w/KE3uqmkYpG1yCiUCgtqC3o7Zl9&#10;TUJ234bsVtN/3y0IHoeZ+YZZ5L014kKdrx0reB4lIIgLp2suFXwetk9TED4gazSOScEveciXg4cF&#10;ZtpdeUeXfShFhLDPUEEVQptJ6YuKLPqRa4mj9+06iyHKrpS6w2uEWyPTJJlIizXHhQpbWldUNPsf&#10;q+Cj/3qrZ8emGZ/Nu9+c16cXMielHof9ag4iUB/u4Vv7VStIkxn8n4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Qq3b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7" o:spid="_x0000_s123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yzFb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pGcZgfzoQjIJ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eyzFb0AAADcAAAADwAAAAAAAAAAAAAAAACYAgAAZHJzL2Rvd25yZXYu&#10;eG1sUEsFBgAAAAAEAAQA9QAAAII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8" o:spid="_x0000_s123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AWjsIA&#10;AADcAAAADwAAAGRycy9kb3ducmV2LnhtbESPT4vCMBTE78J+h/CEvdk0LohbjSILur2Jf9jzs3m2&#10;xealNFG7394IgsdhZn7DzJe9bcSNOl871qCSFARx4UzNpYbjYT2agvAB2WDjmDT8k4fl4mMwx8y4&#10;O+/otg+liBD2GWqoQmgzKX1RkUWfuJY4emfXWQxRdqU0Hd4j3DZynKYTabHmuFBhSz8VFZf91Wpo&#10;tpezulr3xd+qzO3p9283zTdafw771QxEoD68w692bjSMlYL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BaO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9" o:spid="_x0000_s123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KI+cQA&#10;AADcAAAADwAAAGRycy9kb3ducmV2LnhtbESPzWrDMBCE74G8g9hCb4lsF4rjRgklkNS3YrfkvLU2&#10;tom1Mpb807evCoUeh5n5htkfF9OJiQbXWlYQbyMQxJXVLdcKPj/OmxSE88gaO8uk4JscHA/r1R4z&#10;bWcuaCp9LQKEXYYKGu/7TEpXNWTQbW1PHLybHQz6IIda6gHnADedTKLoWRpsOSw02NOpoepejkZB&#10;936/xaOxT7yL69x8vV2LNL8o9fiwvL6A8LT4//BfO9cKkjiB3zPhC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yiPn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0" o:spid="_x0000_s123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JssYA&#10;AADcAAAADwAAAGRycy9kb3ducmV2LnhtbESP0WrCQBRE3wv+w3IF38xGBZE0q4igjbSU1voBl+w1&#10;CWbvptk1if36bkHo4zAzZ5h0M5hadNS6yrKCWRSDIM6trrhQcP7aT1cgnEfWWFsmBXdysFmPnlJM&#10;tO35k7qTL0SAsEtQQel9k0jp8pIMusg2xMG72NagD7ItpG6xD3BTy3kcL6XBisNCiQ3tSsqvp5tR&#10;sDxUr27Vf79dsneKD9eX48ftp1FqMh62zyA8Df4//GhnWsF8toC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hNJss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1" o:spid="_x0000_s123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rRxsYA&#10;AADcAAAADwAAAGRycy9kb3ducmV2LnhtbESP0WrCQBRE3wv+w3IF38xGEZE0q4igjbSU1voBl+w1&#10;CWbvptk1if36bkHo4zAzZ5h0M5hadNS6yrKCWRSDIM6trrhQcP7aT1cgnEfWWFsmBXdysFmPnlJM&#10;tO35k7qTL0SAsEtQQel9k0jp8pIMusg2xMG72NagD7ItpG6xD3BTy3kcL6XBisNCiQ3tSsqvp5tR&#10;sDxUr27Vf79dsneKD9eX48ftp1FqMh62zyA8Df4//GhnWsF8toC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rRxs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2" o:spid="_x0000_s123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2TvcUA&#10;AADcAAAADwAAAGRycy9kb3ducmV2LnhtbESPQWsCMRSE74L/IbxCb5rVoq1bo4h0sQi2VAu9PjbP&#10;zeLmZUlSXf99IxQ8DjPzDTNfdrYRZ/KhdqxgNMxAEJdO11wp+D4UgxcQISJrbByTgisFWC76vTnm&#10;2l34i877WIkE4ZCjAhNjm0sZSkMWw9C1xMk7Om8xJukrqT1eEtw2cpxlU2mx5rRgsKW1ofK0/7UK&#10;cFOYj8nP9vmt8E14yord5+44U+rxoVu9gojUxXv4v/2uFYxHE7idS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ZO9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3" o:spid="_x0000_s123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8NysUA&#10;AADcAAAADwAAAGRycy9kb3ducmV2LnhtbESP3WoCMRSE7wXfIZxC72pWS61ujVJKl0pBiz/g7WFz&#10;3CxuTpYk1fXtm4Lg5TAz3zCzRWcbcSYfascKhoMMBHHpdM2Vgv2ueJqACBFZY+OYFFwpwGLe780w&#10;1+7CGzpvYyUShEOOCkyMbS5lKA1ZDAPXEifv6LzFmKSvpPZ4SXDbyFGWjaXFmtOCwZY+DJWn7a9V&#10;gF+FWb8cvl8/C9+E56xY/ayOU6UeH7r3NxCRungP39pLrWA0HMP/mXQ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bw3K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4" o:spid="_x0000_s123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vpwsIA&#10;AADcAAAADwAAAGRycy9kb3ducmV2LnhtbESPzYoCMRCE7wu+Q2hhL8ua6EGX0SiiuOxN/HmAZtJO&#10;BiedIYnO+PYbQfBYVNVX1GLVu0bcKcTas4bxSIEgLr2pudJwPu2+f0DEhGyw8UwaHhRhtRx8LLAw&#10;vuMD3Y+pEhnCsUANNqW2kDKWlhzGkW+Js3fxwWHKMlTSBOwy3DVyotRUOqw5L1hsaWOpvB5vTsOX&#10;PfTVZn/+Rfkot2GmVLffKa0/h/16DiJRn97hV/vPaJiMZ/A8k4+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W+nC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5" o:spid="_x0000_s123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R9sL8A&#10;AADcAAAADwAAAGRycy9kb3ducmV2LnhtbERPzYrCMBC+L+w7hFnwsmiiB5WuUURR9iZqH2BoZpti&#10;MylJtPXtNwfB48f3v9oMrhUPCrHxrGE6USCIK28arjWU18N4CSImZIOtZ9LwpAib9efHCgvjez7T&#10;45JqkUM4FqjBptQVUsbKksM48R1x5v58cJgyDLU0Afsc7lo5U2ouHTacGyx2tLNU3S53p+Hbnod6&#10;dyqPKJ/VPiyU6k8HpfXoa9j+gEg0pLf45f41GmbTvDafyUdAr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xH2w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6" o:spid="_x0000_s124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Uwk8YA&#10;AADcAAAADwAAAGRycy9kb3ducmV2LnhtbESPQWvCQBSE74X+h+UVvNVNcpA2dRVpaRE8lGgP7e0l&#10;+8wGs29DdmPiv3cFocdhZr5hluvJtuJMvW8cK0jnCQjiyumGawU/h8/nFxA+IGtsHZOCC3lYrx4f&#10;lphrN3JB532oRYSwz1GBCaHLpfSVIYt+7jri6B1dbzFE2ddS9zhGuG1lliQLabHhuGCwo3dD1Wk/&#10;WAV/Oh3G4aP+LsxUll8h2xXH31Kp2dO0eQMRaAr/4Xt7qxVk6Svczs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OUwk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7" o:spid="_x0000_s124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NTs8IA&#10;AADcAAAADwAAAGRycy9kb3ducmV2LnhtbERPz2vCMBS+D/wfwhN2m6k9yKhGEcUx8CB1HvT22jyb&#10;YvNSmtR2/705DHb8+H6vNqNtxJM6XztWMJ8lIIhLp2uuFFx+Dh+fIHxA1tg4JgW/5GGznrytMNNu&#10;4Jye51CJGMI+QwUmhDaT0peGLPqZa4kjd3edxRBhV0nd4RDDbSPTJFlIizXHBoMt7QyVj3NvFdz0&#10;vB/6fXXKzVgUXyE95vdrodT7dNwuQQQaw7/4z/2tFaRpnB/Px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s1Oz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8" o:spid="_x0000_s124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/2KMUA&#10;AADcAAAADwAAAGRycy9kb3ducmV2LnhtbESPwWrDMBBE74H+g9hCb4lsH0pwrYSSkFDooTjpob2t&#10;rY1laq2MJcfu30eFQo7DzLxhiu1sO3GlwbeOFaSrBARx7XTLjYLP82G5BuEDssbOMSn4JQ/bzcOi&#10;wFy7iUu6nkIjIoR9jgpMCH0upa8NWfQr1xNH7+IGiyHKoZF6wCnCbSezJHmWFluOCwZ72hmqf06j&#10;VfCt03Ea981HaeaqOobsvbx8VUo9Pc6vLyACzeEe/m+/aQVZlsLfmXgE5O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//Yo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9" o:spid="_x0000_s124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+w2MUA&#10;AADcAAAADwAAAGRycy9kb3ducmV2LnhtbESPzWrDMBCE74W+g9hCbo0cQUNxooS00JIcAnF+7ou1&#10;sU2slZFU2+nTV4VCj8PMfMMs16NtRU8+NI41zKYZCOLSmYYrDefTx/MriBCRDbaOScOdAqxXjw9L&#10;zI0buKD+GCuRIBxy1FDH2OVShrImi2HqOuLkXZ23GJP0lTQehwS3rVRZNpcWG04LNXb0XlN5O35Z&#10;DXFfHNTnW1Hay/bud/33YfZSDVpPnsbNAkSkMf6H/9pbo0EpBb9n0hG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7DY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0" o:spid="_x0000_s124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MVQ8UA&#10;AADcAAAADwAAAGRycy9kb3ducmV2LnhtbESPQWvCQBSE74L/YXlCb7oxRSnRVbTQYg8Fk9b7I/ua&#10;hGbfht1tEvvr3YLQ4zAz3zDb/Wha0ZPzjWUFy0UCgri0uuFKwefHy/wJhA/IGlvLpOBKHva76WSL&#10;mbYD59QXoRIRwj5DBXUIXSalL2sy6Be2I47el3UGQ5SuktrhEOGmlWmSrKXBhuNCjR0911R+Fz9G&#10;QXjPz+nrMS/N5XR1b/3vebmqBqUeZuNhAyLQGP7D9/ZJK0jTR/g7E4+A3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YxVD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1" o:spid="_x0000_s124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n0QsYA&#10;AADcAAAADwAAAGRycy9kb3ducmV2LnhtbESPQWvCQBSE7wX/w/KEXkrdNRVbU1eRYsFeBNNeentm&#10;n0lo9m3Mrib+e7cgeBxm5htmvuxtLc7U+sqxhvFIgSDOnam40PDz/fn8BsIHZIO1Y9JwIQ/LxeBh&#10;jqlxHe/onIVCRAj7FDWUITSplD4vyaIfuYY4egfXWgxRtoU0LXYRbmuZKDWVFiuOCyU29FFS/ped&#10;rIau2v7m469irS6ve7XD/ezl6Wi0fhz2q3cQgfpwD9/aG6MhSSbwfyYe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n0Qs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2" o:spid="_x0000_s124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VR2cYA&#10;AADcAAAADwAAAGRycy9kb3ducmV2LnhtbESPQWvCQBSE7wX/w/KEXkrdNUVbU1eRYsFeBNNeentm&#10;n0lo9m3Mrib+e7cgeBxm5htmvuxtLc7U+sqxhvFIgSDOnam40PDz/fn8BsIHZIO1Y9JwIQ/LxeBh&#10;jqlxHe/onIVCRAj7FDWUITSplD4vyaIfuYY4egfXWgxRtoU0LXYRbmuZKDWVFiuOCyU29FFS/ped&#10;rIau2v7m469irS6ve7XD/ezl6Wi0fhz2q3cQgfpwD9/aG6MhSSbwfyYe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VR2c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3" o:spid="_x0000_s124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tIVMMA&#10;AADcAAAADwAAAGRycy9kb3ducmV2LnhtbESPQUvDQBSE74L/YXmCN7sx0CCx21IUwaNGCfT2mn1m&#10;Q7Nvw+4zTf+9Kwgeh5n5htnsFj+qmWIaAhu4XxWgiLtgB+4NfH683D2ASoJscQxMBi6UYLe9vtpg&#10;bcOZ32lupFcZwqlGA05kqrVOnSOPaRUm4ux9hehRsoy9thHPGe5HXRZFpT0OnBccTvTkqDs1395A&#10;Na+b58twbONbS+3sDgeRuDbm9mbZP4ISWuQ//Nd+tQbKsoLfM/kI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tIV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4" o:spid="_x0000_s124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ftz8MA&#10;AADcAAAADwAAAGRycy9kb3ducmV2LnhtbESPQUvDQBSE70L/w/IK3uzGQKvEbou0CB41SqC3Z/aZ&#10;DWbfht1nmv57VxA8DjPzDbPdz35QE8XUBzZwuypAEbfB9twZeH97urkHlQTZ4hCYDFwowX63uNpi&#10;ZcOZX2mqpVMZwqlCA05krLROrSOPaRVG4ux9huhRsoydthHPGe4HXRbFRnvsOS84HOngqP2qv72B&#10;zbSuj5f+o4kvDTWTO51E4tqY6+X8+ABKaJb/8F/72Rooyzv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ftz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5" o:spid="_x0000_s124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inmb4A&#10;AADcAAAADwAAAGRycy9kb3ducmV2LnhtbERPTYvCMBC9L/gfwgje1tQeZKnG0gqCJ8G6LB6HZmyL&#10;zaQksdZ/bw7CHh/ve5tPphcjOd9ZVrBaJiCIa6s7bhT8Xg7fPyB8QNbYWyYFL/KQ72ZfW8y0ffKZ&#10;xio0Ioawz1BBG8KQSenrlgz6pR2II3ezzmCI0DVSO3zGcNPLNEnW0mDHsaHFgfYt1ffqYRSgqU7u&#10;75RWXOLI5asvrg4LpRbzqdiACDSFf/HHfdQK0jSujWfiEZC7N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EIp5m+AAAA3A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6" o:spid="_x0000_s125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QCAsEA&#10;AADcAAAADwAAAGRycy9kb3ducmV2LnhtbESPQYvCMBSE78L+h/CEvdnUHkS7RqkLgifBKrLHR/O2&#10;Ldu8lCTW+u83guBxmJlvmPV2NJ0YyPnWsoJ5koIgrqxuuVZwOe9nSxA+IGvsLJOCB3nYbj4ma8y1&#10;vfOJhjLUIkLY56igCaHPpfRVQwZ9Ynvi6P1aZzBE6WqpHd4j3HQyS9OFNNhyXGiwp++Gqr/yZhSg&#10;KY/uesxK3uHAu0dX/DgslPqcjsUXiEBjeIdf7YNWkGUreJ6JR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EAgL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7" o:spid="_x0000_s125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jer8A&#10;AADcAAAADwAAAGRycy9kb3ducmV2LnhtbERPzYrCMBC+C75DGGFvmqqgUk2LCst68KDVBxia2aZs&#10;MylJVrtvvzkIHj++/1052E48yIfWsYL5LANBXDvdcqPgfvucbkCEiKyxc0wK/ihAWYxHO8y1e/KV&#10;HlVsRArhkKMCE2OfSxlqQxbDzPXEift23mJM0DdSe3ymcNvJRZatpMWWU4PBno6G6p/q1yo4ri+H&#10;6sufDW3uy72c+wOyNUp9TIb9FkSkIb7FL/dJK1gs0/x0Jh0BW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yN6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8" o:spid="_x0000_s125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+G4cIA&#10;AADcAAAADwAAAGRycy9kb3ducmV2LnhtbESPQYvCMBSE7wv+h/CEva1pFVypRlFB9OBhrf6AR/Ns&#10;is1LSaJ2/70RFvY4zMw3zGLV21Y8yIfGsYJ8lIEgrpxuuFZwOe++ZiBCRNbYOiYFvxRgtRx8LLDQ&#10;7sknepSxFgnCoUAFJsaukDJUhiyGkeuIk3d13mJM0tdSe3wmuG3lOMum0mLDacFgR1tD1a28WwXb&#10;759NufdHQ7PLZC1zv0G2RqnPYb+eg4jUx//wX/ugFYwnObzPpCM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D4bh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9" o:spid="_x0000_s125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0YlsIA&#10;AADcAAAADwAAAGRycy9kb3ducmV2LnhtbESPQYvCMBSE7wv+h/CEva2pFVypRlFB9OBhrf6AR/Ns&#10;is1LSaJ2/70RFvY4zMw3zGLV21Y8yIfGsYLxKANBXDndcK3gct59zUCEiKyxdUwKfinAajn4WGCh&#10;3ZNP9ChjLRKEQ4EKTIxdIWWoDFkMI9cRJ+/qvMWYpK+l9vhMcNvKPMum0mLDacFgR1tD1a28WwXb&#10;759NufdHQ7PLZC3HfoNsjVKfw349BxGpj//hv/ZBK8gnObzPpCM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3RiW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0" o:spid="_x0000_s125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NfSMQA&#10;AADcAAAADwAAAGRycy9kb3ducmV2LnhtbESPzWrDMBCE74W8g9hAb42cGEpwI5sS0uJDD/mFHBdr&#10;K5taK0dSE/fto0Khx2FmvmFW1Wh7cSUfOscK5rMMBHHjdMdGwfHw9rQEESKyxt4xKfihAFU5eVhh&#10;od2Nd3TdRyMShEOBCtoYh0LK0LRkMczcQJy8T+ctxiS9kdrjLcFtLxdZ9iwtdpwWWhxo3VLztf+2&#10;Cpbm3Zw/mnpnYr09+c2QXwyyUo/T8fUFRKQx/of/2rVWsMhz+D2TjoAs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DX0j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1" o:spid="_x0000_s125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rHPMUA&#10;AADcAAAADwAAAGRycy9kb3ducmV2LnhtbESPzWrDMBCE74W+g9hAbo0cp4TgRjGhpMGHHpqfQo+L&#10;tZVNrJUjqYn79lUhkOMwM98wy3KwnbiQD61jBdNJBoK4drplo+B4eHtagAgRWWPnmBT8UoBy9fiw&#10;xEK7K+/oso9GJAiHAhU0MfaFlKFuyGKYuJ44ed/OW4xJeiO1x2uC207mWTaXFltOCw329NpQfdr/&#10;WAULszVf73W1M7H6+PSbfnY2yEqNR8P6BUSkId7Dt3alFeSzZ/g/k4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Ksc8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2" o:spid="_x0000_s125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7ElcIA&#10;AADcAAAADwAAAGRycy9kb3ducmV2LnhtbESPS2sCMRSF94X+h3AL7mqmvihTo5QpokuNQru8TK6T&#10;0MnNMIk6/feNUOjycB4fZ7kefCuu1EcXWMHLuABBXAfjuFFwOm6eX0HEhGywDUwKfijCevX4sMTS&#10;hBsf6KpTI/IIxxIV2JS6UspYW/IYx6Ejzt459B5Tln0jTY+3PO5bOSmKhfToOBMsdlRZqr/1xWfI&#10;1H987r3+qmZd1VjWeuvOTqnR0/D+BiLRkP7Df+2dUTCZzuF+Jh8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sSV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3" o:spid="_x0000_s125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xa4sIA&#10;AADcAAAADwAAAGRycy9kb3ducmV2LnhtbESPzWoCMRSF9wXfIVyhu5pRi5TRKDJF7LLGQru8TK6T&#10;4ORmmKQ6fftGEFwezs/HWW0G34oL9dEFVjCdFCCI62AcNwq+jruXNxAxIRtsA5OCP4qwWY+eVlia&#10;cOUDXXRqRB7hWKICm1JXShlrSx7jJHTE2TuF3mPKsm+k6fGax30rZ0WxkB4dZ4LFjipL9Vn/+gyZ&#10;+/fvT69/qteuaixrvXcnp9TzeNguQSQa0iN8b38YBbP5Am5n8hG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3Fri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4" o:spid="_x0000_s125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SUgsMA&#10;AADcAAAADwAAAGRycy9kb3ducmV2LnhtbESP0YrCMBRE3wX/IVxh3zTVgko1Lbogri8LVj/g2lzb&#10;YnPTbaJ2/34jLPg4zMwZZp31phEP6lxtWcF0EoEgLqyuuVRwPu3GSxDOI2tsLJOCX3KQpcPBGhNt&#10;n3ykR+5LESDsElRQed8mUrqiIoNuYlvi4F1tZ9AH2ZVSd/gMcNPIWRTNpcGaw0KFLX1WVNzyu1Fg&#10;l4ct5zxv+h8bt4vvy97sz7FSH6N+swLhqffv8H/7SyuYxQt4nQlH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SUgs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5" o:spid="_x0000_s125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sA8MAA&#10;AADcAAAADwAAAGRycy9kb3ducmV2LnhtbERPzYrCMBC+C/sOYRb2pum2oKUaiyssrhfB6gOMzdgW&#10;m0ltslrf3hwEjx/f/yIfTCtu1LvGsoLvSQSCuLS64UrB8fA7TkE4j6yxtUwKHuQgX36MFphpe+c9&#10;3QpfiRDCLkMFtfddJqUrazLoJrYjDtzZ9gZ9gH0ldY/3EG5aGUfRVBpsODTU2NG6pvJS/BsFNt3+&#10;cMHTdrjapJvtThuzOSZKfX0OqzkIT4N/i1/uP60gTsLacCYcAb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sA8M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6" o:spid="_x0000_s126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KMa8QA&#10;AADcAAAADwAAAGRycy9kb3ducmV2LnhtbESP0WrCQBRE3wX/YbmFvunGFKxGVxHboOKTaT/gkr1m&#10;Q7N3Q3Zr0r93BaGPw8ycYdbbwTbiRp2vHSuYTRMQxKXTNVcKvr/yyQKED8gaG8ek4I88bDfj0Roz&#10;7Xq+0K0IlYgQ9hkqMCG0mZS+NGTRT11LHL2r6yyGKLtK6g77CLeNTJNkLi3WHBcMtrQ3VP4Uv1bB&#10;x6fT+tTu3k25PJ2LvJ81hzRX6vVl2K1ABBrCf/jZPmoF6dsS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SjGv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7" o:spid="_x0000_s126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Wi8EA&#10;AADcAAAADwAAAGRycy9kb3ducmV2LnhtbERP3WrCMBS+H/gO4Qi7W1PL2LQzStGVTbyy7gEOzVlT&#10;1pyUJmvr25uLwS4/vv/tfradGGnwrWMFqyQFQVw73XKj4OtaPq1B+ICssXNMCm7kYb9bPGwx127i&#10;C41VaEQMYZ+jAhNCn0vpa0MWfeJ64sh9u8FiiHBopB5wiuG2k1mavkiLLccGgz0dDNU/1a9VcHx3&#10;Wp/64tXUm9O5KqdV95GVSj0u5+INRKA5/Iv/3J9aQfYc58c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uVov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8" o:spid="_x0000_s126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zEMQA&#10;AADcAAAADwAAAGRycy9kb3ducmV2LnhtbESP0WrCQBRE3wv9h+UWfKubBLFtdBVpDSo+mfYDLtlr&#10;NjR7N2S3Jv69Kwh9HGbmDLNcj7YVF+p941hBOk1AEFdON1wr+PkuXt9B+ICssXVMCq7kYb16flpi&#10;rt3AJ7qUoRYRwj5HBSaELpfSV4Ys+qnriKN3dr3FEGVfS93jEOG2lVmSzKXFhuOCwY4+DVW/5Z9V&#10;8LV1Wh+6zZupPg7HshjSdpcVSk1exs0CRKAx/Icf7b1WkM1S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i8xD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9" o:spid="_x0000_s126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+EHsQA&#10;AADcAAAADwAAAGRycy9kb3ducmV2LnhtbESP0WrCQBRE3wv+w3IF3+rG0EqIriKiVOxTox9wzV6T&#10;YPZu2F01+vVuodDHYWbOMPNlb1pxI+cbywom4wQEcWl1w5WC42H7noHwAVlja5kUPMjDcjF4m2Ou&#10;7Z1/6FaESkQI+xwV1CF0uZS+rMmgH9uOOHpn6wyGKF0ltcN7hJtWpkkylQYbjgs1drSuqbwUV6OA&#10;n5v1octO3zuX7OXXtMj2m89MqdGwX81ABOrDf/ivvdMK0o8Ufs/EIyA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vhB7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0" o:spid="_x0000_s126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MhhcUA&#10;AADcAAAADwAAAGRycy9kb3ducmV2LnhtbESP0WrCQBRE34X+w3ILvumm0UpIXaUERbFPxn7AbfY2&#10;Cc3eDbtbTfv1riD4OMzMGWa5HkwnzuR8a1nByzQBQVxZ3XKt4PO0nWQgfEDW2FkmBX/kYb16Gi0x&#10;1/bCRzqXoRYRwj5HBU0IfS6lrxoy6Ke2J47et3UGQ5SultrhJcJNJ9MkWUiDLceFBnsqGqp+yl+j&#10;gP83xanPvj72LjnI3aLMDpvXTKnx8/D+BiLQEB7he3uvFaTzGdzOxCM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IyGF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1" o:spid="_x0000_s126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U6xMQA&#10;AADcAAAADwAAAGRycy9kb3ducmV2LnhtbESPUWvCQBCE3wv9D8cW+iL1TlFbUk8pQlH7pLE/YM1t&#10;k9DcXsitGv+9JxT6OMzMN8x82ftGnamLdWALo6EBRVwEV3Np4fvw+fIGKgqywyYwWbhShOXi8WGO&#10;mQsX3tM5l1IlCMcMLVQibaZ1LCryGIehJU7eT+g8SpJdqV2HlwT3jR4bM9Mea04LFba0qqj4zU/e&#10;Qmymx/wohdmawW6N/etMVl9o7fNT//EOSqiX//Bfe+MsjCcTuJ9JR0Av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OsT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2" o:spid="_x0000_s126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mfX8QA&#10;AADcAAAADwAAAGRycy9kb3ducmV2LnhtbESPUWvCQBCE34X+h2MLfSn1Tqm2pJ5ShGLtk8b+gDW3&#10;TUJzeyG3avz3niD4OMzMN8xs0ftGHamLdWALo6EBRVwEV3Np4Xf39fIOKgqywyYwWThThMX8YTDD&#10;zIUTb+mYS6kShGOGFiqRNtM6FhV5jMPQEifvL3QeJcmu1K7DU4L7Ro+NmWqPNaeFCltaVlT85wdv&#10;ITaTfb6XwqzN82aF/dtUlj9o7dNj//kBSqiXe/jW/nYWxq8TuJ5JR0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pn1/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3" o:spid="_x0000_s1267" style="position:absolute;left:4365;top:4800;width:1103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av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xWr3BAAAA3AAAAA8AAAAAAAAAAAAAAAAAmAIAAGRycy9kb3du&#10;cmV2LnhtbFBLBQYAAAAABAAEAPUAAACGAwAAAAA=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Tempo </w:t>
                          </w:r>
                        </w:p>
                      </w:txbxContent>
                    </v:textbox>
                  </v:rect>
                  <v:rect id="Rectangle 244" o:spid="_x0000_s1268" style="position:absolute;left:4650;top:4995;width:561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3/Js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f8mwgAAANwAAAAPAAAAAAAAAAAAAAAAAJgCAABkcnMvZG93&#10;bnJldi54bWxQSwUGAAAAAAQABAD1AAAAhw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Fictício</w:t>
                          </w:r>
                          <w:proofErr w:type="spellEnd"/>
                        </w:p>
                      </w:txbxContent>
                    </v:textbox>
                  </v:rect>
                  <v:oval id="Oval 245" o:spid="_x0000_s1269" style="position:absolute;left:4845;top:294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QIYcEA&#10;AADcAAAADwAAAGRycy9kb3ducmV2LnhtbERP3WrCMBS+F/YO4Qi707ROpHZGGaIwbwpr+wCH5qwt&#10;NiclSbV7++VisMuP7/9wms0gHuR8b1lBuk5AEDdW99wqqKvrKgPhA7LGwTIp+CEPp+PL4oC5tk/+&#10;okcZWhFD2OeooAthzKX0TUcG/dqOxJH7ts5giNC1Ujt8xnAzyE2S7KTBnmNDhyOdO2ru5WQUFOe3&#10;3T67FYWrs6mqUl+ndroo9bqcP95BBJrDv/jP/akVbLZxbTwTj4A8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UCGHBAAAA3AAAAA8AAAAAAAAAAAAAAAAAmAIAAGRycy9kb3du&#10;cmV2LnhtbFBLBQYAAAAABAAEAPUAAACGAwAAAAA=&#10;" fillcolor="#c0bfc0" strokecolor="#c0bfc0" strokeweight="42e-5mm"/>
                  <v:oval id="Oval 246" o:spid="_x0000_s1270" style="position:absolute;left:4800;top:289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NpNMMA&#10;AADcAAAADwAAAGRycy9kb3ducmV2LnhtbESPQWsCMRSE74L/IbxCb5rtUkS3RhFxoaeiUQ/eHpvX&#10;zeLmZdlE3f77plDwOMzMN8xyPbhW3KkPjWcFb9MMBHHlTcO1gtOxnMxBhIhssPVMCn4owHo1Hi2x&#10;MP7BB7rrWIsE4VCgAhtjV0gZKksOw9R3xMn79r3DmGRfS9PjI8FdK/Msm0mHDacFix1tLVVXfXMK&#10;zsPxa1fay9y0Ji/PpdZ70lqp15dh8wEi0hCf4f/2p1GQvy/g70w6An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NpNMMAAADcAAAADwAAAAAAAAAAAAAAAACYAgAAZHJzL2Rv&#10;d25yZXYueG1sUEsFBgAAAAAEAAQA9QAAAIgDAAAAAA==&#10;" fillcolor="#fcf2e3" strokeweight="42e-5mm"/>
                  <v:rect id="Rectangle 247" o:spid="_x0000_s127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VtKcEA&#10;AADcAAAADwAAAGRycy9kb3ducmV2LnhtbERPz2vCMBS+C/4P4Qm7iE0VHVKNMjaE3WRWRo+P5tkW&#10;m5euSWv23y+HgceP7/f+GEwrRupdY1nBMklBEJdWN1wpuOanxRaE88gaW8uk4JccHA/TyR4zbR/8&#10;RePFVyKGsMtQQe19l0npypoMusR2xJG72d6gj7CvpO7xEcNNK1dp+ioNNhwbauzovabyfhmMgiF1&#10;4Xud4+k+Lyi44mw/fpZWqZdZeNuB8BT8U/zv/tQKVps4P56JR0A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FbSn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8" o:spid="_x0000_s127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nIssQA&#10;AADcAAAADwAAAGRycy9kb3ducmV2LnhtbESPQWvCQBSE74L/YXkFL9JsIm2R1FVECXgr1SI5PrKv&#10;STD7NmbXuP77bqHQ4zAz3zCrTTCdGGlwrWUFWZKCIK6sbrlW8HUqnpcgnEfW2FkmBQ9ysFlPJyvM&#10;tb3zJ41HX4sIYZejgsb7PpfSVQ0ZdIntiaP3bQeDPsqhlnrAe4SbTi7S9E0abDkuNNjTrqHqcrwZ&#10;BbfUhfPLCYvLvKTgyg+7v2ZWqdlT2L6D8BT8f/ivfdAKFq8Z/J6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JyLL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9" o:spid="_x0000_s127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63n8UA&#10;AADcAAAADwAAAGRycy9kb3ducmV2LnhtbESPQWvCQBSE7wX/w/IEb3WTgNWmbkRaBa/aovX2yL4m&#10;0ezbkF2T1F/fLRR6HGbmG2a5GkwtOmpdZVlBPI1AEOdWV1wo+HjfPi5AOI+ssbZMCr7JwSobPSwx&#10;1bbnPXUHX4gAYZeigtL7JpXS5SUZdFPbEAfvy7YGfZBtIXWLfYCbWiZR9CQNVhwWSmzotaT8ergZ&#10;Bf29m8f1+vN5w7f5CWfnt+PpfFFqMh7WLyA8Df4//NfeaQXJLIHfM+EIyO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jref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0" o:spid="_x0000_s127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ISBMUA&#10;AADcAAAADwAAAGRycy9kb3ducmV2LnhtbESPT2vCQBTE74V+h+UVvNWNiv+iq0i14FUtVW+P7GuS&#10;Nvs2ZNck9dO7guBxmJnfMPNlawpRU+Vyywp63QgEcWJ1zqmCr8Pn+wSE88gaC8uk4J8cLBevL3OM&#10;tW14R/XepyJA2MWoIPO+jKV0SUYGXdeWxMH7sZVBH2SVSl1hE+CmkP0oGkmDOYeFDEv6yCj521+M&#10;guZaj3vF6jTd8GV8xOF5/X08/yrVeWtXMxCeWv8MP9pbraA/HMD9TDg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whIE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1" o:spid="_x0000_s127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wUl8cA&#10;AADcAAAADwAAAGRycy9kb3ducmV2LnhtbESPT2vCQBTE70K/w/IKvemmoiFEVykVwR6E1ori7Zl9&#10;+UOzb0N2Y9J++m5B6HGYmd8wy/VganGj1lWWFTxPIhDEmdUVFwqOn9txAsJ5ZI21ZVLwTQ7Wq4fR&#10;ElNte/6g28EXIkDYpaig9L5JpXRZSQbdxDbEwctta9AH2RZSt9gHuKnlNIpiabDisFBiQ68lZV+H&#10;ziiIz931WGwv+/fTOc/yt2Sz8fGPUk+Pw8sChKfB/4fv7Z1WMJ3P4O9MOA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sFJf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2" o:spid="_x0000_s127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CxDMcA&#10;AADcAAAADwAAAGRycy9kb3ducmV2LnhtbESPS2vDMBCE74X8B7GF3hq5AZvgWgklIZAeCs2DmN62&#10;1vpBrJWxFMftr48KhRyHmfmGyZajacVAvWssK3iZRiCIC6sbrhQcD5vnOQjnkTW2lknBDzlYLiYP&#10;GabaXnlHw95XIkDYpaig9r5LpXRFTQbd1HbEwSttb9AH2VdS93gNcNPKWRQl0mDDYaHGjlY1Fef9&#10;xShI8sv3sdp8fXye8rIo3+frtU9+lXp6HN9eQXga/T38395qBbM4hr8z4QjIx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dgsQz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3" o:spid="_x0000_s127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Ive8cA&#10;AADcAAAADwAAAGRycy9kb3ducmV2LnhtbESPT2vCQBTE70K/w/IKvemmQoOkWaVUhPZQsCoN3p7Z&#10;lz80+zZk1yT103cFweMwM79h0tVoGtFT52rLCp5nEQji3OqaSwWH/Wa6AOE8ssbGMin4Iwer5cMk&#10;xUTbgb+p3/lSBAi7BBVU3reJlC6vyKCb2ZY4eIXtDPogu1LqDocAN42cR1EsDdYcFips6b2i/Hd3&#10;Ngri7Hw6lJvj1/YnK/Lic7Fe+/ii1NPj+PYKwtPo7+Fb+0MrmL/EcD0Tj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yL3v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4" o:spid="_x0000_s127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V4BcUA&#10;AADcAAAADwAAAGRycy9kb3ducmV2LnhtbESPX2vCMBTF34V9h3AHexFNFXTSGWUKguxN7YS93TV3&#10;bVlyU5pYq5/eCIKPh/Pnx5kvO2tES42vHCsYDRMQxLnTFRcKssNmMAPhA7JG45gUXMjDcvHSm2Oq&#10;3Zl31O5DIeII+xQVlCHUqZQ+L8miH7qaOHp/rrEYomwKqRs8x3Fr5DhJptJixZFQYk3rkvL//clG&#10;yPYoj9+Xr/ya9X9+V6001/XOKPX22n1+gAjUhWf40d5qBePJO9zPx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RXgF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5" o:spid="_x0000_s127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rsd8IA&#10;AADcAAAADwAAAGRycy9kb3ducmV2LnhtbERPS2vCQBC+F/oflin0UnRToVKiq7SCIL35hN7G7JiE&#10;7s6G7Bqjv75zEDx+fO/pvPdOddTGOrCB92EGirgItubSwG67HHyCignZogtMBq4UYT57fppibsOF&#10;19RtUqkkhGOOBqqUmlzrWFTkMQ5DQyzcKbQek8C21LbFi4R7p0dZNtYea5aGChtaVFT8bc5eSlYH&#10;fdhff4rb7u33+N1pd1usnTGvL/3XBFSiPj3Ed/fKGhh9yFo5I0dAz/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2ux3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6" o:spid="_x0000_s128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jv3cQA&#10;AADcAAAADwAAAGRycy9kb3ducmV2LnhtbESPQWvCQBSE7wX/w/IEb3WjkFKjq4hQECmCUXN+ZJ/Z&#10;YPZtml01/fduQehxmJlvmMWqt424U+drxwom4wQEcel0zZWC0/Hr/ROED8gaG8ek4Jc8rJaDtwVm&#10;2j34QPc8VCJC2GeowITQZlL60pBFP3YtcfQurrMYouwqqTt8RLht5DRJPqTFmuOCwZY2hsprfrMK&#10;jnJff7vUNLPrZZf+nIuiXeeFUqNhv56DCNSH//CrvdUKpukM/s7E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4793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7" o:spid="_x0000_s128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6M/cIA&#10;AADcAAAADwAAAGRycy9kb3ducmV2LnhtbERPXWvCMBR9H/gfwhX2NlMLlq0apQgDGWNgnX2+NNem&#10;2Nx0TbTdv18ehD0ezvdmN9lO3GnwrWMFy0UCgrh2uuVGwffp/eUVhA/IGjvHpOCXPOy2s6cN5tqN&#10;fKR7GRoRQ9jnqMCE0OdS+tqQRb9wPXHkLm6wGCIcGqkHHGO47WSaJJm02HJsMNjT3lB9LW9WwUl+&#10;tZ9uZbq36+Vj9XOuqr4oK6We51OxBhFoCv/ih/ugFaRZnB/PxCM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7oz9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8" o:spid="_x0000_s128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/0icAA&#10;AADcAAAADwAAAGRycy9kb3ducmV2LnhtbESPQYvCMBSE74L/ITzBm6YqFK1GkYLoVXcv3h7Nsyk2&#10;LyWJWv+9ERb2OMzMN8xm19tWPMmHxrGC2TQDQVw53XCt4PfnMFmCCBFZY+uYFLwpwG47HGyw0O7F&#10;Z3peYi0ShEOBCkyMXSFlqAxZDFPXESfv5rzFmKSvpfb4SnDbynmW5dJiw2nBYEeloep+eVgFdnGI&#10;1TUv2xP7frla3UxJx7NS41G/X4OI1Mf/8F/7pBXM8xl8z6QjIL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I/0ic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9" o:spid="_x0000_s128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1q/sAA&#10;AADcAAAADwAAAGRycy9kb3ducmV2LnhtbESPQYvCMBSE74L/ITzBm6ZWKFqNIgVZr7p78fZonk2x&#10;eSlJ1O6/N8LCHoeZ+YbZ7gfbiSf50DpWsJhnIIhrp1tuFPx8H2crECEia+wck4JfCrDfjUdbLLV7&#10;8Zmel9iIBOFQogITY19KGWpDFsPc9cTJuzlvMSbpG6k9vhLcdjLPskJabDktGOypMlTfLw+rwC6P&#10;sb4WVXdiP6zW65up6Ous1HQyHDYgIg3xP/zXPmkFeZHD50w6AnL3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F1q/s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0" o:spid="_x0000_s128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1lJsYA&#10;AADcAAAADwAAAGRycy9kb3ducmV2LnhtbESP3WrCQBSE7wu+w3KE3tWNkUqNriLBQqG04B/o3TF7&#10;TEJ2z4bsVtO37xYKvRxm5htmseqtETfqfO1YwXiUgCAunK65VHDYvz69gPABWaNxTAq+ycNqOXhY&#10;YKbdnbd024VSRAj7DBVUIbSZlL6oyKIfuZY4elfXWQxRdqXUHd4j3BqZJslUWqw5LlTYUl5R0ey+&#10;rILP/vhez05NM7mYD7+55OdnMmelHof9eg4iUB/+w3/tN60gnU7g90w8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1lJs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1" o:spid="_x0000_s128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T9UsYA&#10;AADcAAAADwAAAGRycy9kb3ducmV2LnhtbESPQWvCQBSE74X+h+UVequbaisaXaWIhUKpYFTQ2zP7&#10;TEJ234bsVuO/dwsFj8PMfMNM55014kytrxwreO0lIIhzpysuFGw3ny8jED4gazSOScGVPMxnjw9T&#10;TLW78JrOWShEhLBPUUEZQpNK6fOSLPqea4ijd3KtxRBlW0jd4iXCrZH9JBlKixXHhRIbWpSU19mv&#10;VbDqdt/VeF/Xg6P58cvj4vBO5qDU81P3MQERqAv38H/7SyvoD9/g70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tT9Us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2" o:spid="_x0000_s128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1j8MQA&#10;AADcAAAADwAAAGRycy9kb3ducmV2LnhtbESPW2vCQBSE3wv9D8sp+FY3iVQ0ukoptOateMHnY/aY&#10;BLNnQ3Zz8d93C4KPw8x8w6y3o6lFT62rLCuIpxEI4tzqigsFp+P3+wKE88gaa8uk4E4OtpvXlzWm&#10;2g68p/7gCxEg7FJUUHrfpFK6vCSDbmob4uBdbWvQB9kWUrc4BLipZRJFc2mw4rBQYkNfJeW3Q2cU&#10;1L+3a9wZO+NlXGTmsjvvF9mPUpO38XMFwtPon+FHO9MKkvkH/J8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dY/D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3" o:spid="_x0000_s128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/9h8QA&#10;AADcAAAADwAAAGRycy9kb3ducmV2LnhtbESPzWrDMBCE74W+g9hCb41sF0zqRAmh0MS3Yqf0vLU2&#10;tom1Mpb807evCoEch5n5htnuF9OJiQbXWlYQryIQxJXVLdcKvs4fL2sQziNr7CyTgl9ysN89Pmwx&#10;03bmgqbS1yJA2GWooPG+z6R0VUMG3cr2xMG72MGgD3KopR5wDnDTySSKUmmw5bDQYE/vDVXXcjQK&#10;us/rJR6NfeW3uM7Nz+m7WOdHpZ6flsMGhKfF38O3dq4VJGkK/2fCEZ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P/Yf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4" o:spid="_x0000_s128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NYHMMA&#10;AADcAAAADwAAAGRycy9kb3ducmV2LnhtbESPT4vCMBTE7wt+h/AEb9u0Cup2jSKC2pvoLnt+27z+&#10;wealNFHrtzeC4HGYmd8wi1VvGnGlztWWFSRRDII4t7rmUsHvz/ZzDsJ5ZI2NZVJwJwer5eBjgam2&#10;Nz7S9eRLESDsUlRQed+mUrq8IoMusi1x8ArbGfRBdqXUHd4C3DRyHMdTabDmsFBhS5uK8vPpYhQ0&#10;h3ORXIyd8FdSZuZ//3ecZzulRsN+/Q3CU+/f4Vc70wrG0xk8z4Qj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NYH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5" o:spid="_x0000_s128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GovsIA&#10;AADcAAAADwAAAGRycy9kb3ducmV2LnhtbERPy2rCQBTdC/7DcAV3OjGLINFRSqE2xSJV+wGXzDUJ&#10;Zu7EzOTRfn1nIXR5OO/tfjS16Kl1lWUFq2UEgji3uuJCwff1bbEG4TyyxtoyKfghB/vddLLFVNuB&#10;z9RffCFCCLsUFZTeN6mULi/JoFvahjhwN9sa9AG2hdQtDiHc1DKOokQarDg0lNjQa0n5/dIZBcmh&#10;Orr18Pi8ZSeKDvf3j6/ut1FqPhtfNiA8jf5f/HRnWkGchLXhTDgCcvc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sai+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6" o:spid="_x0000_s129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0NJcUA&#10;AADcAAAADwAAAGRycy9kb3ducmV2LnhtbESP3YrCMBSE7xd8h3AE79ZUL4pbjSKCf6ws/j3AoTm2&#10;xeakNtF2fXojLOzlMDPfMJNZa0rxoNoVlhUM+hEI4tTqgjMF59PycwTCeWSNpWVS8EsOZtPOxwQT&#10;bRs+0OPoMxEg7BJUkHtfJVK6NCeDrm8r4uBdbG3QB1lnUtfYBLgp5TCKYmmw4LCQY0WLnNLr8W4U&#10;xKvi242a2+6y+aFodV1v9/dnpVSv287HIDy1/j/8195oBcP4C95nwhGQ0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/Q0l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7" o:spid="_x0000_s129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XVhcIA&#10;AADcAAAADwAAAGRycy9kb3ducmV2LnhtbERPXWvCMBR9F/YfwhV801THVq1GEVnZGLgxFXy9NNem&#10;rLkpSdTu3y8Pgz0ezvdq09tW3MiHxrGC6SQDQVw53XCt4HQsx3MQISJrbB2Tgh8KsFk/DFZYaHfn&#10;L7odYi1SCIcCFZgYu0LKUBmyGCauI07cxXmLMUFfS+3xnsJtK2dZ9iwtNpwaDHa0M1R9H65WAb6W&#10;5uPp/J6/lL4Nj1m5/9xfFkqNhv12CSJSH//Ff+43rWCWp/npTDo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FdWFwgAAANwAAAAPAAAAAAAAAAAAAAAAAJgCAABkcnMvZG93&#10;bnJldi54bWxQSwUGAAAAAAQABAD1AAAAhw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8" o:spid="_x0000_s129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lwHsUA&#10;AADcAAAADwAAAGRycy9kb3ducmV2LnhtbESP3WoCMRSE7wXfIZxC7zSrpVW3RimlS6Vgiz/g7WFz&#10;3CxuTpYk1fXtm4Lg5TAz3zDzZWcbcSYfascKRsMMBHHpdM2Vgv2uGExBhIissXFMCq4UYLno9+aY&#10;a3fhDZ23sRIJwiFHBSbGNpcylIYshqFriZN3dN5iTNJXUnu8JLht5DjLXqTFmtOCwZbeDZWn7a9V&#10;gJ+F+X4+fE0+Ct+Ep6xY/6yPM6UeH7q3VxCRungP39orrWA8GcH/mXQ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WXAe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9" o:spid="_x0000_s129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Ov+sMA&#10;AADcAAAADwAAAGRycy9kb3ducmV2LnhtbESP3WoCMRSE7wu+QziCN0WT7kWV1ShiUXon/jzAYXO6&#10;Wbo5WZLorm/fCEIvh5n5hlltBteKO4XYeNbwMVMgiCtvGq41XC/76QJETMgGW8+k4UERNuvR2wpL&#10;43s+0f2capEhHEvUYFPqSiljZclhnPmOOHs/PjhMWYZamoB9hrtWFkp9SocN5wWLHe0sVb/nm9Pw&#10;bk9DvTteDygf1VeYK9Uf90rryXjYLkEkGtJ/+NX+NhqKeQHPM/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Ov+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0" o:spid="_x0000_s129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8KYcIA&#10;AADcAAAADwAAAGRycy9kb3ducmV2LnhtbESP3WoCMRSE7wu+QzgFb4omVVDZGkUUpXfizwMcNqeb&#10;pZuTJUnd9e1NQfBymJlvmOW6d424UYi1Zw2fYwWCuPSm5krD9bIfLUDEhGyw8Uwa7hRhvRq8LbEw&#10;vuMT3c6pEhnCsUANNqW2kDKWlhzGsW+Js/fjg8OUZaikCdhluGvkRKmZdFhzXrDY0tZS+Xv+cxo+&#10;7KmvtsfrAeW93IW5Ut1xr7QevvebLxCJ+vQKP9vfRsNkPoX/M/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vwph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1" o:spid="_x0000_s129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t6rcYA&#10;AADcAAAADwAAAGRycy9kb3ducmV2LnhtbESPQWvCQBSE7wX/w/KE3urGIFZSVxFLpdCDxHpoby/Z&#10;ZzY0+zZkNyb9965Q6HGYmW+Y9Xa0jbhS52vHCuazBARx6XTNlYLz59vTCoQPyBobx6TglzxsN5OH&#10;NWbaDZzT9RQqESHsM1RgQmgzKX1pyKKfuZY4ehfXWQxRdpXUHQ4RbhuZJslSWqw5LhhsaW+o/Dn1&#10;VsG3nvdD/1odczMWxSGkH/nlq1DqcTruXkAEGsN/+K/9rhWkzwu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zt6r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2" o:spid="_x0000_s129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ffNsYA&#10;AADcAAAADwAAAGRycy9kb3ducmV2LnhtbESPQWvCQBSE7wX/w/KE3urGgFZSVxFLpdCDxHpoby/Z&#10;ZzY0+zZkNyb9965Q6HGYmW+Y9Xa0jbhS52vHCuazBARx6XTNlYLz59vTCoQPyBobx6TglzxsN5OH&#10;NWbaDZzT9RQqESHsM1RgQmgzKX1pyKKfuZY4ehfXWQxRdpXUHQ4RbhuZJslSWqw5LhhsaW+o/Dn1&#10;VsG3nvdD/1odczMWxSGkH/nlq1DqcTruXkAEGsN/+K/9rhWkzwu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HffN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3" o:spid="_x0000_s129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VBQcYA&#10;AADcAAAADwAAAGRycy9kb3ducmV2LnhtbESPQWvCQBSE7wX/w/IEb83GHKykrlJaKoKHEttDe3vJ&#10;PrOh2bchuzHx37uFgsdhZr5hNrvJtuJCvW8cK1gmKQjiyumGawVfn++PaxA+IGtsHZOCK3nYbWcP&#10;G8y1G7mgyynUIkLY56jAhNDlUvrKkEWfuI44emfXWwxR9rXUPY4RbluZpelKWmw4Lhjs6NVQ9Xsa&#10;rIIfvRzG4a3+KMxUlvuQHYvzd6nUYj69PIMINIV7+L990AqypxX8nYlHQG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KVBQ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4" o:spid="_x0000_s129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s8XcUA&#10;AADcAAAADwAAAGRycy9kb3ducmV2LnhtbESPQWvCQBSE74X+h+UVeqsbA1VJXaUKFj0IRtv7I/ua&#10;hGbfht01if31riB4HGbmG2a+HEwjOnK+tqxgPEpAEBdW11wq+D5t3mYgfEDW2FgmBRfysFw8P80x&#10;07bnnLpjKEWEsM9QQRVCm0npi4oM+pFtiaP3a53BEKUrpXbYR7hpZJokE2mw5rhQYUvrioq/49ko&#10;CPv8kH6t8sL8bC9u1/0fxu9lr9Try/D5ASLQEB7he3urFaTTKdzOxCM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6zxd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5" o:spid="_x0000_s129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SoL8IA&#10;AADcAAAADwAAAGRycy9kb3ducmV2LnhtbERPy2rCQBTdF/yH4Qrd1YmBthIdRQsVXRSMj/0lc02C&#10;mTthZkyiX99ZFLo8nPdiNZhGdOR8bVnBdJKAIC6srrlUcD59v81A+ICssbFMCh7kYbUcvSww07bn&#10;nLpjKEUMYZ+hgiqENpPSFxUZ9BPbEkfuap3BEKErpXbYx3DTyDRJPqTBmmNDhS19VVTcjnejIPzk&#10;h3S7yQtz2T3cvnsepu9lr9TreFjPQQQawr/4z73TCtLPuDa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dKgv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6" o:spid="_x0000_s130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0wcYA&#10;AADcAAAADwAAAGRycy9kb3ducmV2LnhtbESPT2vCQBTE74V+h+UVeim6q4J/YlaRUsFeBG0v3l6y&#10;zySYfRuzWxO/vVso9DjMzG+YdN3bWtyo9ZVjDaOhAkGcO1NxoeH7azuYg/AB2WDtmDTcycN69fyU&#10;YmJcxwe6HUMhIoR9ghrKEJpESp+XZNEPXUMcvbNrLYYo20KaFrsIt7UcKzWVFiuOCyU29F5Sfjn+&#10;WA1dtT/lo8/iQ91nmTpgtpi8XY3Wry/9ZgkiUB/+w3/tndEwni3g90w8AnL1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+t0wc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7" o:spid="_x0000_s130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te8IA&#10;AADcAAAADwAAAGRycy9kb3ducmV2LnhtbERPy4rCMBTdC/5DuIIb0UQFH9UogzgwbgSd2bi7Nnfa&#10;Ms1Np4m2/r1ZCC4P573etrYUd6p94VjDeKRAEKfOFJxp+Pn+HC5A+IBssHRMGh7kYbvpdtaYGNfw&#10;ie7nkIkYwj5BDXkIVSKlT3Oy6EeuIo7cr6sthgjrTJoamxhuSzlRaiYtFhwbcqxol1P6d75ZDU1x&#10;vKTjQ7ZXj/lVnfC6nA7+jdb9XvuxAhGoDW/xy/1lNEwWcX48E4+A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BK17wgAAANwAAAAPAAAAAAAAAAAAAAAAAJgCAABkcnMvZG93&#10;bnJldi54bWxQSwUGAAAAAAQABAD1AAAAhwMAAAAA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8" o:spid="_x0000_s130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SPGsMA&#10;AADcAAAADwAAAGRycy9kb3ducmV2LnhtbESPwWrDMBBE74X8g9hCb42cQEJwooTSUOixdYsht421&#10;sUytlZG2jvP3VaHQ4zAzb5jdYfK9GimmLrCBxbwARdwE23Fr4PPj5XEDKgmyxT4wGbhRgsN+drfD&#10;0oYrv9NYSasyhFOJBpzIUGqdGkce0zwMxNm7hOhRsoytthGvGe57vSyKtfbYcV5wONCzo+ar+vYG&#10;1uOqOt66cx3faqpHdzqJxJUxD/fT0xaU0CT/4b/2qzWw3Czg90w+Anr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SPG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9" o:spid="_x0000_s130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YRbcMA&#10;AADcAAAADwAAAGRycy9kb3ducmV2LnhtbESPQUvDQBSE74L/YXkFb3bTQEuJ3RZRBI82SqC3Z/aZ&#10;DWbfht1nmv57tyB4HGbmG2Z3mP2gJoqpD2xgtSxAEbfB9twZ+Hh/ud+CSoJscQhMBi6U4LC/vdlh&#10;ZcOZjzTV0qkM4VShAScyVlqn1pHHtAwjcfa+QvQoWcZO24jnDPeDLotioz32nBccjvTkqP2uf7yB&#10;zbSuny/9ZxPfGmomdzqJxLUxd4v58QGU0Cz/4b/2qzVQbku4nslHQO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YRbc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0" o:spid="_x0000_s130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pq0sIA&#10;AADcAAAADwAAAGRycy9kb3ducmV2LnhtbESPzWrDMBCE74W8g9hAbo0cB4pxogQnUOjJULeUHhdr&#10;Y5tYKyMp/nn7qlDocZiZb5jjeTa9GMn5zrKC3TYBQVxb3XGj4PPj9TkD4QOyxt4yKVjIw/m0ejpi&#10;ru3E7zRWoRERwj5HBW0IQy6lr1sy6Ld2II7ezTqDIUrXSO1winDTyzRJXqTBjuNCiwNdW6rv1cMo&#10;QFOV7qtMK77gyJelL74dFkpt1nNxABFoDv/hv/abVpBme/g9E4+AP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ymrS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1" o:spid="_x0000_s130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PypsIA&#10;AADcAAAADwAAAGRycy9kb3ducmV2LnhtbESPzWrDMBCE74W8g9hAbo0cE4pxogQnUOjJULeUHhdr&#10;Y5tYKyMp/nn7qlDocZiZb5jjeTa9GMn5zrKC3TYBQVxb3XGj4PPj9TkD4QOyxt4yKVjIw/m0ejpi&#10;ru3E7zRWoRERwj5HBW0IQy6lr1sy6Ld2II7ezTqDIUrXSO1winDTyzRJXqTBjuNCiwNdW6rv1cMo&#10;QFOV7qtMK77gyJelL74dFkpt1nNxABFoDv/hv/abVpBme/g9E4+AP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I/Km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2" o:spid="_x0000_s130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tJBcIA&#10;AADcAAAADwAAAGRycy9kb3ducmV2LnhtbESPQWsCMRSE7wX/Q3iCt5pVaV1Wo6gg9tBDXf0Bj81z&#10;s7h5WZKo6783hUKPw8x8wyzXvW3FnXxoHCuYjDMQxJXTDdcKzqf9ew4iRGSNrWNS8KQA69XgbYmF&#10;dg8+0r2MtUgQDgUqMDF2hZShMmQxjF1HnLyL8xZjkr6W2uMjwW0rp1n2KS02nBYMdrQzVF3Lm1Ww&#10;m/9sy4P/NpSfZxs58Vtka5QaDfvNAkSkPv6H/9pfWsE0/4D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i0kF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3" o:spid="_x0000_s130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nXcsIA&#10;AADcAAAADwAAAGRycy9kb3ducmV2LnhtbESPQYvCMBSE7wv+h/AEb2uqgluqUVRYdg8etPoDHs2z&#10;KTYvJYla/71ZEPY4zMw3zHLd21bcyYfGsYLJOANBXDndcK3gfPr+zEGEiKyxdUwKnhRgvRp8LLHQ&#10;7sFHupexFgnCoUAFJsaukDJUhiyGseuIk3dx3mJM0tdSe3wkuG3lNMvm0mLDacFgRztD1bW8WQW7&#10;r8O2/PF7Q/l5tpETv0W2RqnRsN8sQETq43/43f7VCqb5HP7OpCMgV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Wddy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4" o:spid="_x0000_s130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Vy6cIA&#10;AADcAAAADwAAAGRycy9kb3ducmV2LnhtbESPQYvCMBSE7wv+h/AEb2uqgpZqFBWW3YMHrf6AR/Ns&#10;is1LSaLWf28WFvY4zMw3zGrT21Y8yIfGsYLJOANBXDndcK3gcv76zEGEiKyxdUwKXhRgsx58rLDQ&#10;7sknepSxFgnCoUAFJsaukDJUhiyGseuIk3d13mJM0tdSe3wmuG3lNMvm0mLDacFgR3tD1a28WwX7&#10;xXFXfvuDofwy28qJ3yFbo9Ro2G+XICL18T/81/7RCqb5An7PpCM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FXLp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5" o:spid="_x0000_s130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gE3sEA&#10;AADcAAAADwAAAGRycy9kb3ducmV2LnhtbERPz2vCMBS+D/Y/hDfwtqZzIKUaRcaUHjyom+Dx0TzT&#10;YvPSJZnW/94cBI8f3+/ZYrCduJAPrWMFH1kOgrh2umWj4Pdn9V6ACBFZY+eYFNwowGL++jLDUrsr&#10;7+iyj0akEA4lKmhi7EspQ92QxZC5njhxJ+ctxgS9kdrjNYXbTo7zfCIttpwaGuzpq6H6vP+3Cgqz&#10;NsdNXe1MrLYH/91//hlkpUZvw3IKItIQn+KHu9IKxkVam86kIy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BN7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6" o:spid="_x0000_s131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ShRcQA&#10;AADcAAAADwAAAGRycy9kb3ducmV2LnhtbESPQWsCMRSE74L/ITyhN81qoayrUUTasoceqlXw+Ng8&#10;s4ubl22S6vbfN4LQ4zAz3zDLdW9bcSUfGscKppMMBHHldMNGweHrbZyDCBFZY+uYFPxSgPVqOFhi&#10;od2Nd3TdRyMShEOBCuoYu0LKUNVkMUxcR5y8s/MWY5LeSO3xluC2lbMse5EWG04LNXa0ram67H+s&#10;gty8m9NHVe5MLD+P/rV7/jbISj2N+s0CRKQ+/ocf7VIrmOVzuJ9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UoUX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7" o:spid="_x0000_s131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84N8AA&#10;AADcAAAADwAAAGRycy9kb3ducmV2LnhtbERPTUsDMRC9C/0PYQrebNYqotumpWwRPWoq2OOwmW6C&#10;m8myie36752D4PHxvtfbKfbqTGMOiQ3cLipQxG1ygTsDH4fnm0dQuSA77BOTgR/KsN3MrtZYu3Th&#10;dzrb0ikJ4VyjAV/KUGudW08R8yINxMKd0hixCBw77Ua8SHjs9bKqHnTEwNLgcaDGU/tlv6OU3MX9&#10;51u0x+Z+aDrP1r6EUzDmej7tVqAKTeVf/Od+dQaWTzJfzsgR0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R84N8AAAADcAAAADwAAAAAAAAAAAAAAAACYAgAAZHJzL2Rvd25y&#10;ZXYueG1sUEsFBgAAAAAEAAQA9QAAAIUDAAAAAA==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8" o:spid="_x0000_s131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OdrMIA&#10;AADcAAAADwAAAGRycy9kb3ducmV2LnhtbESPS2sCMRSF9wX/Q7iF7mrGB0WnRpEpUpdtFOzyMrlO&#10;Qic3wyTV6b9vCoLLw3l8nNVm8K24UB9dYAWTcQGCuA7GcaPgeNg9L0DEhGywDUwKfinCZj16WGFp&#10;wpU/6aJTI/IIxxIV2JS6UspYW/IYx6Ejzt459B5Tln0jTY/XPO5bOS2KF+nRcSZY7KiyVH/rH58h&#10;M/92+vD6q5p3VWNZ63d3dko9PQ7bVxCJhnQP39p7o2C6nMD/mXwE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U52s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9" o:spid="_x0000_s131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VoIMMA&#10;AADcAAAADwAAAGRycy9kb3ducmV2LnhtbESP3YrCMBSE7wXfIRzBO02t4E81igqieyNs9QGOzbEt&#10;Nie1iVrffrOwsJfDzHzDLNetqcSLGldaVjAaRiCIM6tLzhVczvvBDITzyBory6TgQw7Wq25niYm2&#10;b/6mV+pzESDsElRQeF8nUrqsIINuaGvi4N1sY9AH2eRSN/gOcFPJOIom0mDJYaHAmnYFZff0aRTY&#10;2deWU55U7cOO6+npejCHy1ipfq/dLEB4av1/+K991ArieQy/Z8IRk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gVoIM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0" o:spid="_x0000_s131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nNu8QA&#10;AADcAAAADwAAAGRycy9kb3ducmV2LnhtbESP0WrCQBRE3wv9h+UKfasbDVgbs0oVivalYJoPuGZv&#10;s6HZuzG7avz7riD4OMzMGSZfDbYVZ+p941jBZJyAIK6cbrhWUP58vs5B+ICssXVMCq7kYbV8fsox&#10;0+7CezoXoRYRwj5DBSaELpPSV4Ys+rHriKP363qLIcq+lrrHS4TbVk6TZCYtNhwXDHa0MVT9FSer&#10;wM2/1lzwrB2OLu3evg9buy1TpV5Gw8cCRKAhPML39k4rmL6ncDsTj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Jzbv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1" o:spid="_x0000_s131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V8z8QA&#10;AADcAAAADwAAAGRycy9kb3ducmV2LnhtbESP0WrCQBRE3wX/YbmFvunGUKxGVxHboOKTaT/gkr1m&#10;Q7N3Q3Zr0r93BaGPw8ycYdbbwTbiRp2vHSuYTRMQxKXTNVcKvr/yyQKED8gaG8ek4I88bDfj0Roz&#10;7Xq+0K0IlYgQ9hkqMCG0mZS+NGTRT11LHL2r6yyGKLtK6g77CLeNTJNkLi3WHBcMtrQ3VP4Uv1bB&#10;x6fT+tTu3k25PJ2LvJ81hzRX6vVl2K1ABBrCf/jZPmoF6fIN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1fM/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2" o:spid="_x0000_s131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nZVMQA&#10;AADcAAAADwAAAGRycy9kb3ducmV2LnhtbESP0WrCQBRE3wX/YbmFvunGQK1GVxHboOKTaT/gkr1m&#10;Q7N3Q3Zr0r93BaGPw8ycYdbbwTbiRp2vHSuYTRMQxKXTNVcKvr/yyQKED8gaG8ek4I88bDfj0Roz&#10;7Xq+0K0IlYgQ9hkqMCG0mZS+NGTRT11LHL2r6yyGKLtK6g77CLeNTJNkLi3WHBcMtrQ3VP4Uv1bB&#10;x6fT+tTu3k25PJ2LvJ81hzRX6vVl2K1ABBrCf/jZPmoF6fIN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52VT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3" o:spid="_x0000_s131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tHI8QA&#10;AADcAAAADwAAAGRycy9kb3ducmV2LnhtbESPwW7CMBBE70j9B2uRuIFDDrRJMQgVohb1ROADVvE2&#10;jojXUWxI+vd1JSSOo5l5o1lvR9uKO/W+caxguUhAEFdON1wruJyL+RsIH5A1to5JwS952G5eJmvM&#10;tRv4RPcy1CJC2OeowITQ5VL6ypBFv3AdcfR+XG8xRNnXUvc4RLhtZZokK2mx4bhgsKMPQ9W1vFkF&#10;+4PT+tjtXk2VHb/LYli2n2mh1Gw67t5BBBrDM/xof2kFabaC/zPxCM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rRyP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4" o:spid="_x0000_s131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gLwcUA&#10;AADcAAAADwAAAGRycy9kb3ducmV2LnhtbESP0WrCQBRE34X+w3ILvummgppGN6GIRdGnxn7ANXtN&#10;gtm7YXersV/fLRT6OMzMGWZdDKYTN3K+tazgZZqAIK6sbrlW8Hl6n6QgfEDW2FkmBQ/yUORPozVm&#10;2t75g25lqEWEsM9QQRNCn0npq4YM+qntiaN3sc5giNLVUju8R7jp5CxJFtJgy3GhwZ42DVXX8sso&#10;4O/t5tSn5+PeJQe5W5TpYTtPlRo/D28rEIGG8B/+a++1gtnrEn7PxCMg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eAvB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5" o:spid="_x0000_s131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efs8AA&#10;AADcAAAADwAAAGRycy9kb3ducmV2LnhtbERPzYrCMBC+C/sOYRa8abqCUqtRFnFR9GTrA4zN2Bab&#10;SUmyWvfpNwfB48f3v1z3phV3cr6xrOBrnIAgLq1uuFJwLn5GKQgfkDW2lknBkzysVx+DJWbaPvhE&#10;9zxUIoawz1BBHUKXSenLmgz6se2II3e1zmCI0FVSO3zEcNPKSZLMpMGGY0ONHW1qKm/5r1HAf9tN&#10;0aWX494lB7mb5elhO02VGn723wsQgfrwFr/ce61gMo9r45l4BO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Oefs8AAAADcAAAADwAAAAAAAAAAAAAAAACYAgAAZHJzL2Rvd25y&#10;ZXYueG1sUEsFBgAAAAAEAAQA9QAAAIUDAAAAAA=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6" o:spid="_x0000_s132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S5HcQA&#10;AADcAAAADwAAAGRycy9kb3ducmV2LnhtbESPUWvCQBCE34X+h2MLfSn1TqFaU08pQrH2SdP+gDW3&#10;TUJzeyG3avz3niD4OMzMN8x82ftGHamLdWALo6EBRVwEV3Np4ffn8+UNVBRkh01gsnCmCMvFw2CO&#10;mQsn3tExl1IlCMcMLVQibaZ1LCryGIehJU7eX+g8SpJdqV2HpwT3jR4bM9Eea04LFba0qqj4zw/e&#10;Qmxe9/leCrMxz9s19tOJrL7R2qfH/uMdlFAv9/Ct/eUsjGczuJ5JR0AvL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EuR3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7" o:spid="_x0000_s132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WKmsAA&#10;AADcAAAADwAAAGRycy9kb3ducmV2LnhtbERPzWrCQBC+F3yHZYReSt21Ui2pq4gg2p7a2AcYs2MS&#10;zM6G7Kjx7bsHwePH9z9f9r5RF+piHdjCeGRAERfB1Vxa+NtvXj9ARUF22AQmCzeKsFwMnuaYuXDl&#10;X7rkUqoUwjFDC5VIm2kdi4o8xlFoiRN3DJ1HSbArtevwmsJ9o9+MmWqPNaeGCltaV1Sc8rO3EJv3&#10;Q36QwnyZl58t9rOprL/R2udhv/oEJdTLQ3x375yFiUnz05l0BP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WKmsAAAADcAAAADwAAAAAAAAAAAAAAAACYAgAAZHJzL2Rvd25y&#10;ZXYueG1sUEsFBgAAAAAEAAQA9QAAAIUDAAAAAA=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8" o:spid="_x0000_s1322" style="position:absolute;left:4995;top:3225;width:1183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0lMIA&#10;AADcAAAADwAAAGRycy9kb3ducmV2LnhtbESPzWrDMBCE74G+g9hCb4nkB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k3SUwgAAANwAAAAPAAAAAAAAAAAAAAAAAJgCAABkcnMvZG93&#10;bnJldi54bWxQSwUGAAAAAAQABAD1AAAAhw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Reativar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9" o:spid="_x0000_s1323" style="position:absolute;left:5040;top:3420;width:112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Hq48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CxVA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erjwgAAANwAAAAPAAAAAAAAAAAAAAAAAJgCAABkcnMvZG93&#10;bnJldi54bWxQSwUGAAAAAAQABAD1AAAAhw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Tempo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Fictício</w:t>
                          </w:r>
                          <w:proofErr w:type="spellEnd"/>
                        </w:p>
                      </w:txbxContent>
                    </v:textbox>
                  </v:rect>
                  <v:oval id="Oval 300" o:spid="_x0000_s1324" style="position:absolute;left:735;top:1410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ssTcQA&#10;AADcAAAADwAAAGRycy9kb3ducmV2LnhtbESPwWrDMBBE74H+g9hCb4nsGoLjRgklNNBeDIn9AYu1&#10;tU2tlZHkxPn7KhDIcZiZN8x2P5tBXMj53rKCdJWAIG6s7rlVUFfHZQ7CB2SNg2VScCMP+93LYouF&#10;tlc+0eUcWhEh7AtU0IUwFlL6piODfmVH4uj9WmcwROlaqR1eI9wM8j1J1tJgz3Ghw5EOHTV/58ko&#10;KA/ZepP/lKWr86mqUl+ndvpS6u11/vwAEWgOz/Cj/a0VZEkG9zPxCMjd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7LE3EAAAA3AAAAA8AAAAAAAAAAAAAAAAAmAIAAGRycy9k&#10;b3ducmV2LnhtbFBLBQYAAAAABAAEAPUAAACJAwAAAAA=&#10;" fillcolor="#c0bfc0" strokecolor="#c0bfc0" strokeweight="42e-5mm"/>
                  <v:oval id="Oval 301" o:spid="_x0000_s1325" style="position:absolute;left:690;top:1365;width:156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w98MA&#10;AADcAAAADwAAAGRycy9kb3ducmV2LnhtbESPT2sCMRTE7wW/Q3iCt5r1D0W2RhFxwZPUqIfeHpvX&#10;zdLNy7KJun77RhB6HGbmN8xy3btG3KgLtWcFk3EGgrj0puZKwflUvC9AhIhssPFMCh4UYL0avC0x&#10;N/7OR7rpWIkE4ZCjAhtjm0sZSksOw9i3xMn78Z3DmGRXSdPhPcFdI6dZ9iEd1pwWLLa0tVT+6qtT&#10;cOlPh11hvxemMdPiUmj9RVorNRr2m08Qkfr4H36190bBLJvD80w6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lw98MAAADcAAAADwAAAAAAAAAAAAAAAACYAgAAZHJzL2Rv&#10;d25yZXYueG1sUEsFBgAAAAAEAAQA9QAAAIgDAAAAAA==&#10;" fillcolor="#fcf2e3" strokeweight="42e-5mm"/>
                  <v:rect id="Rectangle 302" o:spid="_x0000_s132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DuMcQA&#10;AADcAAAADwAAAGRycy9kb3ducmV2LnhtbESPW2sCMRSE3wv+h3AKfSmaWC+UrVHEIvgmXhAfD5vT&#10;3cXNybqJmv57Iwg+DjPzDTOZRVuLK7W+cqyh31MgiHNnKi407HfL7jcIH5AN1o5Jwz95mE07bxPM&#10;jLvxhq7bUIgEYZ+hhjKEJpPS5yVZ9D3XECfvz7UWQ5JtIU2LtwS3tfxSaiwtVpwWSmxoUVJ+2l6s&#10;hovy8TDc4fL0eaToj2v3e+47rT/e4/wHRKAYXuFne2U0DNQIHmfSEZ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g7jH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3" o:spid="_x0000_s132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JwRsQA&#10;AADcAAAADwAAAGRycy9kb3ducmV2LnhtbESPQWvCQBSE7wX/w/KEXoru2haR6CqiBHorjaV4fGSf&#10;STD7NmbXZPvvu4VCj8PMfMNsdtG2YqDeN441LOYKBHHpTMOVhs9TPluB8AHZYOuYNHyTh9128rDB&#10;zLiRP2goQiUShH2GGuoQukxKX9Zk0c9dR5y8i+sthiT7SpoexwS3rXxWaiktNpwWauzoUFN5Le5W&#10;w135+PV6wvz6dKboz+/ueFs4rR+ncb8GESiG//Bf+81oeFFL+D2Tj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ycEb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4" o:spid="_x0000_s132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0h8YA&#10;AADcAAAADwAAAGRycy9kb3ducmV2LnhtbESPT2vCQBTE74V+h+UVvDUbKzYaXUX8A71WS9XbI/ua&#10;pM2+Ddk1if30XaHgcZiZ3zDzZW8q0VLjSssKhlEMgjizuuRcwcdh9zwB4TyyxsoyKbiSg+Xi8WGO&#10;qbYdv1O797kIEHYpKii8r1MpXVaQQRfZmjh4X7Yx6INscqkb7ALcVPIljl+lwZLDQoE1rQvKfvYX&#10;o6D7bZNhtTpNt3xJjjg+bz6P52+lBk/9agbCU+/v4f/2m1YwihO4nQlH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qs0h8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5" o:spid="_x0000_s132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Sg9cIA&#10;AADcAAAADwAAAGRycy9kb3ducmV2LnhtbERPy2rCQBTdC/7DcAV3OrGittFRpCq49UGtu0vmmkQz&#10;d0JmTGK/vrModHk478WqNYWoqXK5ZQWjYQSCOLE651TB+bQbvINwHlljYZkUvMjBatntLDDWtuED&#10;1UefihDCLkYFmfdlLKVLMjLohrYkDtzNVgZ9gFUqdYVNCDeFfIuiqTSYc2jIsKTPjJLH8WkUND/1&#10;bFSsvz+2/JxdcHLdfF2ud6X6vXY9B+Gp9f/iP/deKxhHYW04E46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NKD1wgAAANw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6" o:spid="_x0000_s133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+biccA&#10;AADcAAAADwAAAGRycy9kb3ducmV2LnhtbESPT2vCQBTE70K/w/IKvemmLQSbZpVSEdqDoDZUentm&#10;X/5g9m3IbjT66V2h4HGYmd8w6XwwjThS52rLCp4nEQji3OqaSwXZz3I8BeE8ssbGMik4k4P57GGU&#10;YqLtiTd03PpSBAi7BBVU3reJlC6vyKCb2JY4eIXtDPogu1LqDk8Bbhr5EkWxNFhzWKiwpc+K8sO2&#10;NwriXb/PyuXfav27K/Lie7pY+Pii1NPj8PEOwtPg7+H/9pdW8Bq9we1MOAJy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/m4n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7" o:spid="_x0000_s133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ykycMA&#10;AADcAAAADwAAAGRycy9kb3ducmV2LnhtbERPy4rCMBTdC/5DuII7TVUo0jGKjAi6EEanjMzu2tw+&#10;mOamNFE7fr1ZCC4P571YdaYWN2pdZVnBZByBIM6srrhQkH5vR3MQziNrrC2Tgn9ysFr2ewtMtL3z&#10;kW4nX4gQwi5BBaX3TSKly0oy6Ma2IQ5cbluDPsC2kLrFewg3tZxGUSwNVhwaSmzos6Ts73Q1CuLz&#10;9ZIW29/D1885z/L9fLPx8UOp4aBbf4Dw1Pm3+OXeaQWzSZgfzoQj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5ykyc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8" o:spid="_x0000_s133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ABUsYA&#10;AADcAAAADwAAAGRycy9kb3ducmV2LnhtbESPT2vCQBTE7wW/w/IEb3UThSDRVUQR2oNQrSjentmX&#10;P5h9G7Krxn56t1DocZiZ3zCzRWdqcafWVZYVxMMIBHFmdcWFgsP35n0CwnlkjbVlUvAkB4t5722G&#10;qbYP3tF97wsRIOxSVFB636RSuqwkg25oG+Lg5bY16INsC6lbfAS4qeUoihJpsOKwUGJDq5Ky6/5m&#10;FCSn2+VQbM7br+Mpz/LPyXrtkx+lBv1uOQXhqfP/4b/2h1YwjmP4PROOgJ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NABUs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9" o:spid="_x0000_s133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ltwMMA&#10;AADcAAAADwAAAGRycy9kb3ducmV2LnhtbESPS4vCMBSF9wPzH8IdcDOMqQoi1SgzgiDufMLsrs21&#10;LSY3pYm1+uuNILg8nMfHmcxaa0RDtS8dK+h1ExDEmdMl5wp228XPCIQPyBqNY1JwIw+z6efHBFPt&#10;rrymZhNyEUfYp6igCKFKpfRZQRZ911XE0Tu52mKIss6lrvEax62R/SQZSoslR0KBFc0Lys6bi42Q&#10;5UEe9rdVdt99/x//Gmnu87VRqvPV/o5BBGrDO/xqL7WCQa8PzzPxCM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ltwM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0" o:spid="_x0000_s133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XIW8QA&#10;AADcAAAADwAAAGRycy9kb3ducmV2LnhtbESPzYrCMBSF9wO+Q7iCm0FTFQapRlFhQNzpqODu2lzb&#10;YnJTmkytPr0ZGHB5OD8fZ7ZorREN1b50rGA4SEAQZ06XnCs4/Hz3JyB8QNZoHJOCB3lYzDsfM0y1&#10;u/OOmn3IRRxhn6KCIoQqldJnBVn0A1cRR+/qaoshyjqXusZ7HLdGjpLkS1osORIKrGhdUHbb/9oI&#10;2Zzk6fjYZs/D5/myaqR5rndGqV63XU5BBGrDO/zf3mgF4+EY/s7EIyD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1yFv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1" o:spid="_x0000_s133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L2HsUA&#10;AADcAAAADwAAAGRycy9kb3ducmV2LnhtbESPQWvCQBSE74L/YXmF3upGrWLTrCIFoRQpGG3Oj+xL&#10;Nph9m2a3mv57t1DwOMzMN0y2GWwrLtT7xrGC6SQBQVw63XCt4HTcPa1A+ICssXVMCn7Jw2Y9HmWY&#10;anflA13yUIsIYZ+iAhNCl0rpS0MW/cR1xNGrXG8xRNnXUvd4jXDbylmSLKXFhuOCwY7eDJXn/Mcq&#10;OMrPZu8Wpn05Vx+L76+i6LZ5odTjw7B9BRFoCPfwf/tdK5hPn+HvTDw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vYe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2" o:spid="_x0000_s133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5ThcQA&#10;AADcAAAADwAAAGRycy9kb3ducmV2LnhtbESPQWvCQBSE7wX/w/KE3urGlhSNriIFoRQRGjXnR/aZ&#10;DWbfxuyq8d+7hYLHYWa+YebL3jbiSp2vHSsYjxIQxKXTNVcK9rv12wSED8gaG8ek4E4elovByxwz&#10;7W78S9c8VCJC2GeowITQZlL60pBFP3ItcfSOrrMYouwqqTu8Rbht5HuSfEqLNccFgy19GSpP+cUq&#10;2MltvXGpaaan4096PhRFu8oLpV6H/WoGIlAfnuH/9rdW8DFO4e9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+U4X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3" o:spid="_x0000_s133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EQHcAA&#10;AADcAAAADwAAAGRycy9kb3ducmV2LnhtbESPQYvCMBSE7wv+h/AEb2uqQtFqFCmIXnX34u3RPJti&#10;81KSqPXfG0HwOMzMN8xq09tW3MmHxrGCyTgDQVw53XCt4P9v9zsHESKyxtYxKXhSgM168LPCQrsH&#10;H+l+irVIEA4FKjAxdoWUoTJkMYxdR5y8i/MWY5K+ltrjI8FtK6dZlkuLDacFgx2Vhqrr6WYV2Nku&#10;Vue8bA/s+/licTEl7Y9KjYb9dgkiUh+/4U/7oBXMJjm8z6Qj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YEQHc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4" o:spid="_x0000_s133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21hsMA&#10;AADcAAAADwAAAGRycy9kb3ducmV2LnhtbESPzWrDMBCE74W+g9hCbo3sBPLjRgnBEOKrk156W6yN&#10;ZWqtjKTEzttXhUKPw8x8w+wOk+3Fg3zoHCvI5xkI4sbpjlsFn9fT+wZEiMgae8ek4EkBDvvXlx0W&#10;2o1c0+MSW5EgHApUYGIcCilDY8himLuBOHk35y3GJH0rtccxwW0vF1m2khY7TgsGByoNNd+Xu1Vg&#10;l6fYfK3KvmI/bbbbmynpXCs1e5uOHyAiTfE//NeutIJlvobfM+kIyP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21hsMAAADcAAAADwAAAAAAAAAAAAAAAACYAgAAZHJzL2Rv&#10;d25yZXYueG1sUEsFBgAAAAAEAAQA9QAAAIgDAAAAAA==&#10;" fillcolor="#f6ecd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5" o:spid="_x0000_s133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6Lt8MA&#10;AADcAAAADwAAAGRycy9kb3ducmV2LnhtbERPXWvCMBR9F/Yfwh3sTVMnjlkbZcgGg+FAp6Bvt821&#10;LU1uSpNp/ffmQfDxcL6zZW+NOFPna8cKxqMEBHHhdM2lgt3f1/AdhA/IGo1jUnAlD8vF0yDDVLsL&#10;b+i8DaWIIexTVFCF0KZS+qIii37kWuLInVxnMUTYlVJ3eInh1sjXJHmTFmuODRW2tKqoaLb/VsFv&#10;v/+pZ4emmeRm7T/z1XFK5qjUy3P/MQcRqA8P8d39rRVMxnFtPBOP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X6Lt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6" o:spid="_x0000_s134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IuLMUA&#10;AADcAAAADwAAAGRycy9kb3ducmV2LnhtbESPQWsCMRSE7wX/Q3iCt5pVadHVKCIKgljQtlBvz81z&#10;d9nkZdlE3f57Uyh4HGbmG2a2aK0RN2p86VjBoJ+AIM6cLjlX8PW5eR2D8AFZo3FMCn7Jw2LeeZlh&#10;qt2dD3Q7hlxECPsUFRQh1KmUPivIou+7mjh6F9dYDFE2udQN3iPcGjlMkndpseS4UGBNq4Ky6ni1&#10;Cj7a7105+amq0dns/fq8Or2ROSnV67bLKYhAbXiG/9tbrWA0mMDfmXgE5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Mi4sxQAAANw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7" o:spid="_x0000_s134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F2Nb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rGozA/nAlHQC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WF2Nb0AAADcAAAADwAAAAAAAAAAAAAAAACYAgAAZHJzL2Rvd25yZXYu&#10;eG1sUEsFBgAAAAAEAAQA9QAAAII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8" o:spid="_x0000_s134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3TrsMA&#10;AADcAAAADwAAAGRycy9kb3ducmV2LnhtbESPW2vCQBSE3wv+h+UIfaubGCiaZpUi2OZNvODzMXty&#10;wezZkF1N+u/dguDjMDPfMNl6NK24U+8aywriWQSCuLC64UrB6bj9WIBwHllja5kU/JGD9WrylmGq&#10;7cB7uh98JQKEXYoKau+7VEpX1GTQzWxHHLzS9gZ9kH0ldY9DgJtWzqPoUxpsOCzU2NGmpuJ6uBkF&#10;7e5axjdjE17GVW4uv+f9Iv9R6n06fn+B8DT6V/jZzrWCZB7D/5lw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3Trs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9" o:spid="_x0000_s134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N2cMA&#10;AADcAAAADwAAAGRycy9kb3ducmV2LnhtbESPT2vCQBTE74V+h+UVvNXNHygaXUUK1dwkUXp+zT6T&#10;YPZtyK4mfnu3UOhxmJnfMOvtZDpxp8G1lhXE8wgEcWV1y7WC8+nrfQHCeWSNnWVS8CAH283ryxoz&#10;bUcu6F76WgQIuwwVNN73mZSuasigm9ueOHgXOxj0QQ611AOOAW46mUTRhzTYclhosKfPhqpreTMK&#10;uuP1Et+MTXkZ17n5OXwXi3yv1Oxt2q1AeJr8f/ivnWsFaZLA75lwBO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9N2c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0" o:spid="_x0000_s134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6MksQA&#10;AADcAAAADwAAAGRycy9kb3ducmV2LnhtbESP0YrCMBRE3wX/IVxh3zRdBZGuUWRB10UR7foBl+ba&#10;Fpub2kTb9euNIPg4zMwZZjpvTSluVLvCsoLPQQSCOLW64EzB8W/Zn4BwHlljaZkU/JOD+azbmWKs&#10;bcMHuiU+EwHCLkYFufdVLKVLczLoBrYiDt7J1gZ9kHUmdY1NgJtSDqNoLA0WHBZyrOg7p/ScXI2C&#10;8arYuElz2Z7WO4pW55/f/fVeKfXRaxdfIDy1/h1+tddawWg4gu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ejJL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1" o:spid="_x0000_s134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cU5sUA&#10;AADcAAAADwAAAGRycy9kb3ducmV2LnhtbESP3YrCMBSE7wXfIRxh7zRVF5FqFBFWXRTx7wEOzbEt&#10;NifdJtquT79ZELwcZuYbZjpvTCEeVLncsoJ+LwJBnFidc6rgcv7qjkE4j6yxsEwKfsnBfNZuTTHW&#10;tuYjPU4+FQHCLkYFmfdlLKVLMjLoerYkDt7VVgZ9kFUqdYV1gJtCDqJoJA3mHBYyLGmZUXI73Y2C&#10;0SrfunH9s7tu9hStbuvvw/1ZKvXRaRYTEJ4a/w6/2hutYDj4hP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xTm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2" o:spid="_x0000_s134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BWncUA&#10;AADcAAAADwAAAGRycy9kb3ducmV2LnhtbESP3WoCMRSE7wu+QzhC72q2iq1ujVLEpVLQ4g94e9gc&#10;N0s3J0uS6vbtTUHo5TAz3zCzRWcbcSEfascKngcZCOLS6ZorBcdD8TQBESKyxsYxKfilAIt572GG&#10;uXZX3tFlHyuRIBxyVGBibHMpQ2nIYhi4ljh5Z+ctxiR9JbXHa4LbRg6z7EVarDktGGxpaaj83v9Y&#10;BfhRmO349Pm6KnwTRlmx+dqcp0o99rv3NxCRuvgfvrfXWsFoOIa/M+k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MFad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3" o:spid="_x0000_s134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LI6sUA&#10;AADcAAAADwAAAGRycy9kb3ducmV2LnhtbESP3WoCMRSE7wXfIRyhdzVbpVa3RimlS6WgxR/w9rA5&#10;bpZuTpYk1fXtm4Lg5TAz3zDzZWcbcSYfascKnoYZCOLS6ZorBYd98TgFESKyxsYxKbhSgOWi35tj&#10;rt2Ft3TexUokCIccFZgY21zKUBqyGIauJU7eyXmLMUlfSe3xkuC2kaMsm0iLNacFgy29Gyp/dr9W&#10;AX4WZvN8/Hr5KHwTxlmx/l6fZko9DLq3VxCRungP39orrWA8msD/mXQ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4sjq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4" o:spid="_x0000_s134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Ys4sIA&#10;AADcAAAADwAAAGRycy9kb3ducmV2LnhtbESP3WoCMRSE7wu+QzgFb4omVVDZGkUUpXfizwMcNqeb&#10;pZuTJUnd9e1NQfBymJlvmOW6d424UYi1Zw2fYwWCuPSm5krD9bIfLUDEhGyw8Uwa7hRhvRq8LbEw&#10;vuMT3c6pEhnCsUANNqW2kDKWlhzGsW+Js/fjg8OUZaikCdhluGvkRKmZdFhzXrDY0tZS+Xv+cxo+&#10;7KmvtsfrAeW93IW5Ut1xr7QevvebLxCJ+vQKP9vfRsN0Mof/M/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1izi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5" o:spid="_x0000_s134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m4kL8A&#10;AADcAAAADwAAAGRycy9kb3ducmV2LnhtbERPy4rCMBTdC/5DuIIbGRMVnKEaRRwc3ImPD7g0d5pi&#10;c1OSjK1/bxYDLg/nvd72rhEPCrH2rGE2VSCIS29qrjTcroePLxAxIRtsPJOGJ0XYboaDNRbGd3ym&#10;xyVVIodwLFCDTaktpIylJYdx6lvizP364DBlGCppAnY53DVyrtRSOqw5N1hsaW+pvF/+nIaJPffV&#10;/nT7Qfksv8OnUt3poLQej/rdCkSiPr3F/+6j0bCY57X5TD4CcvM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SbiQ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6" o:spid="_x0000_s135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j1s8YA&#10;AADcAAAADwAAAGRycy9kb3ducmV2LnhtbESPQWvCQBSE7wX/w/KE3urGCFJTVxFLpdCDxHpoby/Z&#10;ZzY0+zZkNyb9965Q6HGYmW+Y9Xa0jbhS52vHCuazBARx6XTNlYLz59vTMwgfkDU2jknBL3nYbiYP&#10;a8y0Gzin6ylUIkLYZ6jAhNBmUvrSkEU/cy1x9C6usxii7CqpOxwi3DYyTZKltFhzXDDY0t5Q+XPq&#10;rYJvPe+H/rU65mYsikNIP/LLV6HU43TcvYAINIb/8F/7XStYpCu4n4lH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j1s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7" o:spid="_x0000_s135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vK88IA&#10;AADcAAAADwAAAGRycy9kb3ducmV2LnhtbERPz2vCMBS+D/wfwhO8zVSFMapRRNkQPIyqB729Ns+m&#10;2LyUJrX1v18Ogx0/vt+rzWBr8aTWV44VzKYJCOLC6YpLBZfz1/snCB+QNdaOScGLPGzWo7cVptr1&#10;nNHzFEoRQ9inqMCE0KRS+sKQRT91DXHk7q61GCJsS6lb7GO4reU8ST6kxYpjg8GGdoaKx6mzCm56&#10;1vXdvvzJzJDn32F+zO7XXKnJeNguQQQawr/4z33QChaLOD+eiUd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i8rz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8" o:spid="_x0000_s135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dvaMYA&#10;AADcAAAADwAAAGRycy9kb3ducmV2LnhtbESPQWvCQBSE7wX/w/IEb80mCkVSVyktFcFDie2hvb1k&#10;n9nQ7NuQ3Zj4791CweMwM98wm91kW3Gh3jeOFWRJCoK4crrhWsHX5/vjGoQPyBpbx6TgSh5229nD&#10;BnPtRi7ocgq1iBD2OSowIXS5lL4yZNEnriOO3tn1FkOUfS11j2OE21Yu0/RJWmw4Lhjs6NVQ9Xsa&#10;rIIfnQ3j8FZ/FGYqy31YHovzd6nUYj69PIMINIV7+L990ApWqwz+zsQjIL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8dvaM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9" o:spid="_x0000_s135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cpmMUA&#10;AADcAAAADwAAAGRycy9kb3ducmV2LnhtbESPQWvCQBSE70L/w/IKvenGSEVSV6mCxR4Eo+39kX1N&#10;QrNvw+6axP76riB4HGbmG2a5HkwjOnK+tqxgOklAEBdW11wq+DrvxgsQPiBrbCyTgit5WK+eRkvM&#10;tO05p+4UShEh7DNUUIXQZlL6oiKDfmJb4uj9WGcwROlKqR32EW4amSbJXBqsOS5U2NK2ouL3dDEK&#10;wiE/ph+bvDDf+6v77P6O09eyV+rleXh/AxFoCI/wvb3XCmazFG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FymY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0" o:spid="_x0000_s135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uMA8UA&#10;AADcAAAADwAAAGRycy9kb3ducmV2LnhtbESPT2vCQBTE70K/w/IKvelGQ0Wiq1ShxR4Kxj/3R/aZ&#10;hGbfht1tEvvpuwXB4zAzv2FWm8E0oiPna8sKppMEBHFhdc2lgvPpfbwA4QOyxsYyKbiRh836abTC&#10;TNuec+qOoRQRwj5DBVUIbSalLyoy6Ce2JY7e1TqDIUpXSu2wj3DTyFmSzKXBmuNChS3tKiq+jz9G&#10;QfjKD7OPbV6Yy/7mPrvfw/S17JV6eR7eliACDeERvrf3WkGapvB/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W4wD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1" o:spid="_x0000_s135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FtAsYA&#10;AADcAAAADwAAAGRycy9kb3ducmV2LnhtbESPQWvCQBSE74L/YXlCL6K7NsVq6ipSWrAXQevF2zP7&#10;TEKzb2N2a+K/dwsFj8PMfMMsVp2txJUaXzrWMBkrEMSZMyXnGg7fn6MZCB+QDVaOScONPKyW/d4C&#10;U+Na3tF1H3IRIexT1FCEUKdS+qwgi37sauLonV1jMUTZ5NI02Ea4reSzUlNpseS4UGBN7wVlP/tf&#10;q6Ett8ds8pV/qNvrSe3wNE+GF6P106Bbv4EI1IVH+L+9MRqS5AX+zs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FtAs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2" o:spid="_x0000_s135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3ImcYA&#10;AADcAAAADwAAAGRycy9kb3ducmV2LnhtbESPQWvCQBSE74L/YXlCL6K7NtRq6ipSWrAXQevF2zP7&#10;TEKzb2N2a+K/dwsFj8PMfMMsVp2txJUaXzrWMBkrEMSZMyXnGg7fn6MZCB+QDVaOScONPKyW/d4C&#10;U+Na3tF1H3IRIexT1FCEUKdS+qwgi37sauLonV1jMUTZ5NI02Ea4reSzUlNpseS4UGBN7wVlP/tf&#10;q6Ett8ds8pV/qNvrSe3wNE+GF6P106Bbv4EI1IVH+L+9MRqS5AX+zsQj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i3Imc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3" o:spid="_x0000_s135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PRFMMA&#10;AADcAAAADwAAAGRycy9kb3ducmV2LnhtbESPQUvDQBSE70L/w/IK3uxGS4PEbosogkcbJdDbM/vM&#10;BrNvw+4zTf99VxA8DjPzDbPdz35QE8XUBzZwuypAEbfB9twZ+Hh/ubkHlQTZ4hCYDJwpwX63uNpi&#10;ZcOJDzTV0qkM4VShAScyVlqn1pHHtAojcfa+QvQoWcZO24inDPeDviuKUnvsOS84HOnJUftd/3gD&#10;5bSpn8/9ZxPfGmomdzyKxI0x18v58QGU0Cz/4b/2qzWwXpfweyYfAb2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9PRF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4" o:spid="_x0000_s135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90j8QA&#10;AADcAAAADwAAAGRycy9kb3ducmV2LnhtbESPQUvDQBSE74L/YXmCN7vR0iqx21IqgseaSqC3Z/aZ&#10;DWbfht1nmv77riB4HGbmG2a1mXyvRoqpC2zgflaAIm6C7bg18HF4vXsClQTZYh+YDJwpwWZ9fbXC&#10;0oYTv9NYSasyhFOJBpzIUGqdGkce0ywMxNn7CtGjZBlbbSOeMtz3+qEoltpjx3nB4UA7R8139eMN&#10;LMdF9XLuPuu4r6ke3fEoEhfG3N5M22dQQpP8h//ab9bAfP4Iv2fyEd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fdI/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5" o:spid="_x0000_s135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A+2b4A&#10;AADcAAAADwAAAGRycy9kb3ducmV2LnhtbERPTYvCMBC9L/gfwix426arIEs1llYQPAlWEY9DM9uW&#10;bSYlibX+e3NY8Ph435t8Mr0YyfnOsoLvJAVBXFvdcaPgct5//YDwAVljb5kUPMlDvp19bDDT9sEn&#10;GqvQiBjCPkMFbQhDJqWvWzLoEzsQR+7XOoMhQtdI7fARw00vF2m6kgY7jg0tDrRrqf6r7kYBmuro&#10;rsdFxSWOXD774uawUGr+ORVrEIGm8Bb/uw9awXIZ18Yz8QjI7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IwPtm+AAAA3A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6" o:spid="_x0000_s136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ybQsEA&#10;AADcAAAADwAAAGRycy9kb3ducmV2LnhtbESPQYvCMBSE7wv+h/AEb2uqwqLVKFUQPAlbRTw+mmdb&#10;bF5KEmv995sFweMwM98wq01vGtGR87VlBZNxAoK4sLrmUsH5tP+eg/ABWWNjmRS8yMNmPfhaYart&#10;k3+py0MpIoR9igqqENpUSl9UZNCPbUscvZt1BkOUrpTa4TPCTSOnSfIjDdYcFypsaVdRcc8fRgGa&#10;/Ogux2nOW+x4+2qyq8NMqdGwz5YgAvXhE363D1rBbLaA/zPxCM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18m0L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7" o:spid="_x0000_s136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RfmsEA&#10;AADcAAAADwAAAGRycy9kb3ducmV2LnhtbERP3WrCMBS+H/gO4Qi7W1N1bFKN0grDXexiq32AQ3Ns&#10;is1JSaLWt18uBrv8+P63+8kO4kY+9I4VLLIcBHHrdM+dgub08bIGESKyxsExKXhQgP1u9rTFQrs7&#10;/9Ctjp1IIRwKVGBiHAspQ2vIYsjcSJy4s/MWY4K+k9rjPYXbQS7z/E1a7Dk1GBzpYKi91Fer4PD+&#10;XdVH/2Vo3axKufAVsjVKPc+ncgMi0hT/xX/uT61g9ZrmpzPpCM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kX5r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8" o:spid="_x0000_s136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j6AcIA&#10;AADcAAAADwAAAGRycy9kb3ducmV2LnhtbESPQWsCMRSE7wX/Q3iCt5pdLVVWo6gg9tBDXf0Bj81z&#10;s7h5WZKo6783hUKPw8x8wyzXvW3FnXxoHCvIxxkI4srphmsF59P+fQ4iRGSNrWNS8KQA69XgbYmF&#10;dg8+0r2MtUgQDgUqMDF2hZShMmQxjF1HnLyL8xZjkr6W2uMjwW0rJ1n2KS02nBYMdrQzVF3Lm1Ww&#10;m/1sy4P/NjQ/Tzcy91tka5QaDfvNAkSkPv6H/9pfWsH0I4f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6PoB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9" o:spid="_x0000_s136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pkdsQA&#10;AADcAAAADwAAAGRycy9kb3ducmV2LnhtbESPwWrDMBBE74X8g9hAb42cuDTGiRKSQGgPPTSOP2Cx&#10;tpaptTKSErt/XxUKPQ4z84bZ7ifbizv50DlWsFxkIIgbpztuFdTX81MBIkRkjb1jUvBNAfa72cMW&#10;S+1GvtC9iq1IEA4lKjAxDqWUoTFkMSzcQJy8T+ctxiR9K7XHMcFtL1dZ9iItdpwWDA50MtR8VTer&#10;4LT+OFav/t1QUecHufRHZGuUepxPhw2ISFP8D/+137SC/HkFv2fS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6ZHb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0" o:spid="_x0000_s136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QjqMQA&#10;AADcAAAADwAAAGRycy9kb3ducmV2LnhtbESPT2sCMRTE7wW/Q3iCt5rVLUW2RhFR2UMP9R/0+Ni8&#10;ZpduXtYk6vbbN4WCx2FmfsPMl71txY18aBwrmIwzEMSV0w0bBafj9nkGIkRkja1jUvBDAZaLwdMc&#10;C+3uvKfbIRqRIBwKVFDH2BVShqomi2HsOuLkfTlvMSbpjdQe7wluWznNsldpseG0UGNH65qq78PV&#10;KpiZnfl8r8q9ieXH2W+6/GKQlRoN+9UbiEh9fIT/26VWkL/k8HcmHQ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kI6j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1" o:spid="_x0000_s136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273MQA&#10;AADcAAAADwAAAGRycy9kb3ducmV2LnhtbESPT2sCMRTE7wW/Q3iCt5q1isjWKCK27MFD/VPo8bF5&#10;zS5uXtYk1fXbm4LgcZiZ3zDzZWcbcSEfascKRsMMBHHpdM1GwfHw8ToDESKyxsYxKbhRgOWi9zLH&#10;XLsr7+iyj0YkCIccFVQxtrmUoazIYhi6ljh5v85bjEl6I7XHa4LbRr5l2VRarDktVNjSuqLytP+z&#10;Cmbm0/xsy2JnYvH17Tft+GyQlRr0u9U7iEhdfIYf7UIrGE8m8H8mHQG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Nu9z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2" o:spid="_x0000_s136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m4dcIA&#10;AADcAAAADwAAAGRycy9kb3ducmV2LnhtbESPzWoCMRSF9wXfIVyhu5pptVKmRikjRZdtFNrlZXKd&#10;hE5uhknU8e1NQXB5OD8fZ7EafCtO1EcXWMHzpABBXAfjuFGw330+vYGICdlgG5gUXCjCajl6WGBp&#10;wpm/6aRTI/IIxxIV2JS6UspYW/IYJ6Ejzt4h9B5Tln0jTY/nPO5b+VIUc+nRcSZY7KiyVP/po8+Q&#10;qV//fHn9W826qrGs9cYdnFKP4+HjHUSiId3Dt/bWKJjOXuH/TD4Cc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6bh1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3" o:spid="_x0000_s1367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smAsIA&#10;AADcAAAADwAAAGRycy9kb3ducmV2LnhtbESPzWoCMRSF94LvEK7QnWZaRcrUKGWK1GWNhXZ5mVwn&#10;oZObYRJ1fPtGEFwezs/HWW0G34oz9dEFVvA8K0AQ18E4bhR8H7bTVxAxIRtsA5OCK0XYrMejFZYm&#10;XHhPZ50akUc4lqjAptSVUsbaksc4Cx1x9o6h95iy7Btperzkcd/Kl6JYSo+OM8FiR5Wl+k+ffIbM&#10;/cfPl9e/1aKrGstaf7qjU+ppMry/gUg0pEf43t4ZBfPFEm5n8hG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OyYC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4" o:spid="_x0000_s1368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PoYsMA&#10;AADcAAAADwAAAGRycy9kb3ducmV2LnhtbESP0YrCMBRE3wX/IVzBN03dLlqqUVxBdF8WrH7Atbm2&#10;xeamNlHr328WFnwcZuYMs1h1phYPal1lWcFkHIEgzq2uuFBwOm5HCQjnkTXWlknBixyslv3eAlNt&#10;n3ygR+YLESDsUlRQet+kUrq8JINubBvi4F1sa9AH2RZSt/gMcFPLjyiaSoMVh4USG9qUlF+zu1Fg&#10;k+8vznhadzcbN7Of887sTrFSw0G3noPw1Pl3+L+91wrizxn8nQlH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vPoYs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5" o:spid="_x0000_s1369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x8EMIA&#10;AADcAAAADwAAAGRycy9kb3ducmV2LnhtbERPzWqDQBC+B/oOyxR6i2trSIJ1lbZQklwCsXmAqTtV&#10;qTtr3a2at88eAjl+fP9ZMZtOjDS41rKC5ygGQVxZ3XKt4Pz1udyCcB5ZY2eZFFzIQZE/LDJMtZ34&#10;RGPpaxFC2KWooPG+T6V0VUMGXWR74sD92MGgD3CopR5wCuGmky9xvJYGWw4NDfb00VD1W/4bBXZ7&#10;eOeS1938Z5N+c/zemd05UerpcX57BeFp9nfxzb3XCpJVWBvOhCMg8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bHwQ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6" o:spid="_x0000_s1370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Xwi8UA&#10;AADcAAAADwAAAGRycy9kb3ducmV2LnhtbESP0WrCQBRE3wX/YblC33QTW2pNXYPYhlZ8Mu0HXLLX&#10;bDB7N2RXk/59t1DwcZiZM8wmH20rbtT7xrGCdJGAIK6cbrhW8P1VzF9A+ICssXVMCn7IQ76dTjaY&#10;aTfwiW5lqEWEsM9QgQmhy6T0lSGLfuE64uidXW8xRNnXUvc4RLht5TJJnqXFhuOCwY72hqpLebUK&#10;3t6d1odutzLV+nAsiyFtP5aFUg+zcfcKItAY7uH/9qdW8Pi0hr8z8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9fCLxQAAANwAAAAPAAAAAAAAAAAAAAAAAJgCAABkcnMv&#10;ZG93bnJldi54bWxQSwUGAAAAAAQABAD1AAAAigMAAAAA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7" o:spid="_x0000_s1371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bPy8EA&#10;AADcAAAADwAAAGRycy9kb3ducmV2LnhtbERP3WrCMBS+F3yHcITdaapjunVGEbcyi1erPsChOTbF&#10;5qQ00XZvv1wIXn58/+vtYBtxp87XjhXMZwkI4tLpmisF51M2fQfhA7LGxjEp+CMP2814tMZUu55/&#10;6V6ESsQQ9ikqMCG0qZS+NGTRz1xLHLmL6yyGCLtK6g77GG4buUiSpbRYc2ww2NLeUHktblbB17fT&#10;Om93K1N+5Mci6+fNzyJT6mUy7D5BBBrCU/xwH7SC17c4P56JR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Wz8v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8" o:spid="_x0000_s1372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pqUMQA&#10;AADcAAAADwAAAGRycy9kb3ducmV2LnhtbESP3WrCQBSE7wu+w3IE7+omiv1JXUWqwUqvGn2AQ/aY&#10;DWbPhuzWxLd3CwUvh5n5hlmuB9uIK3W+dqwgnSYgiEuna64UnI758xsIH5A1No5JwY08rFejpyVm&#10;2vX8Q9ciVCJC2GeowITQZlL60pBFP3UtcfTOrrMYouwqqTvsI9w2cpYkL9JizXHBYEufhspL8WsV&#10;bHdO60O7eTXl++G7yPu02c9ypSbjYfMBItAQHuH/9pdWMF+k8HcmHgG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aalD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9" o:spid="_x0000_s1373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cdXsUA&#10;AADcAAAADwAAAGRycy9kb3ducmV2LnhtbESPwWrDMBBE74X8g9hAb42cFAfjRAkhpNSkpzr9gK21&#10;sU2slZEU2+3XV4VCj8PMvGG2+8l0YiDnW8sKlosEBHFldcu1go/Ly1MGwgdkjZ1lUvBFHva72cMW&#10;c21HfqehDLWIEPY5KmhC6HMpfdWQQb+wPXH0rtYZDFG6WmqHY4SbTq6SZC0NthwXGuzp2FB1K+9G&#10;AX+fjpc++3wrXHKWr+syO5/STKnH+XTYgAg0hf/wX7vQCp7TFfyeiUd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Vx1e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0" o:spid="_x0000_s1374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u4xcMA&#10;AADcAAAADwAAAGRycy9kb3ducmV2LnhtbESP0YrCMBRE34X9h3AXfNN0V5TSNcoiiqJPVj/g2txt&#10;yzY3JYla/XojCD4OM3OGmc4704gLOV9bVvA1TEAQF1bXXCo4HlaDFIQPyBoby6TgRh7ms4/eFDNt&#10;r7ynSx5KESHsM1RQhdBmUvqiIoN+aFvi6P1ZZzBE6UqpHV4j3DTyO0km0mDNcaHClhYVFf/52Sjg&#10;+3JxaNPTbuOSrVxP8nS7HKdK9T+73x8QgbrwDr/aG61gNB7B80w8An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u4xcMAAADcAAAADwAAAAAAAAAAAAAAAACYAgAAZHJzL2Rv&#10;d25yZXYueG1sUEsFBgAAAAAEAAQA9QAAAIgDAAAAAA==&#10;" fillcolor="#e6dccd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1" o:spid="_x0000_s1375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2jhMQA&#10;AADcAAAADwAAAGRycy9kb3ducmV2LnhtbESPUWvCQBCE3wv+h2MFX6TeaastqaeIIG190rQ/YM1t&#10;k9DcXsitmv77XkHo4zAz3zDLde8bdaEu1oEtTCcGFHERXM2lhc+P3f0zqCjIDpvAZOGHIqxXg7sl&#10;Zi5c+UiXXEqVIBwztFCJtJnWsajIY5yEljh5X6HzKEl2pXYdXhPcN3pmzEJ7rDktVNjStqLiOz97&#10;C7GZn/KTFObdjA+v2D8tZLtHa0fDfvMCSqiX//Ct/eYsPMwf4e9MOgJ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do4T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2" o:spid="_x0000_s1376" style="position:absolute;left:-825;top:-720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EGH8QA&#10;AADcAAAADwAAAGRycy9kb3ducmV2LnhtbESPUWvCQBCE3wv+h2OFvpR6ZyW2pJ4igmj71Kb9AWtu&#10;m4Tm9kJu1fjve4LQx2FmvmEWq8G36kR9bAJbmE4MKOIyuIYrC99f28cXUFGQHbaBycKFIqyWo7sF&#10;5i6c+ZNOhVQqQTjmaKEW6XKtY1mTxzgJHXHyfkLvUZLsK+16PCe4b/WTMXPtseG0UGNHm5rK3+Lo&#10;LcQ2OxQHKc2befjY4fA8l807Wns/HtavoIQG+Q/f2ntnYZZlcD2TjoBe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RBh/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3" o:spid="_x0000_s1377" style="position:absolute;left:705;top:1785;width:1610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nD/cIA&#10;AADcAAAADwAAAGRycy9kb3ducmV2LnhtbESPzYoCMRCE74LvEFrwphmVFZk1igiCLl4c9wGaSc8P&#10;Jp0hyTqzb28WhD0WVfUVtd0P1ogn+dA6VrCYZyCIS6dbrhV830+zDYgQkTUax6TglwLsd+PRFnPt&#10;er7Rs4i1SBAOOSpoYuxyKUPZkMUwdx1x8irnLcYkfS21xz7BrZHLLFtLiy2nhQY7OjZUPoofq0De&#10;i1O/KYzP3NeyuprL+VaRU2o6GQ6fICIN8T/8bp+1gtXH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cP9wgAAANwAAAAPAAAAAAAAAAAAAAAAAJgCAABkcnMvZG93&#10;bnJldi54bWxQSwUGAAAAAAQABAD1AAAAhw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Tempo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Fictício</w:t>
                          </w:r>
                          <w:proofErr w:type="spellEnd"/>
                        </w:p>
                      </w:txbxContent>
                    </v:textbox>
                  </v:rect>
                  <v:line id="Line 354" o:spid="_x0000_s1378" style="position:absolute;flip:x;visibility:visible;mso-wrap-style:square" from="4170,1800" to="4275,1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0S5cUAAADcAAAADwAAAGRycy9kb3ducmV2LnhtbESP0WrCQBRE3wX/YbmCL0U3ragldZVS&#10;KPhgUWM/4JK9zQazd2N2m0S/visUfBxm5gyz2vS2Ei01vnSs4HmagCDOnS65UPB9+py8gvABWWPl&#10;mBRcycNmPRysMNWu4yO1WShEhLBPUYEJoU6l9Lkhi37qauLo/bjGYoiyKaRusItwW8mXJFlIiyXH&#10;BYM1fRjKz9mvVbD/0hd5y6rl03ZH+87cDknddkqNR/37G4hAfXiE/9tbrWA2X8L9TDwCcv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F0S5cUAAADcAAAADwAAAAAAAAAA&#10;AAAAAAChAgAAZHJzL2Rvd25yZXYueG1sUEsFBgAAAAAEAAQA+QAAAJMDAAAAAA==&#10;" strokeweight="42e-5mm"/>
                  <v:line id="Line 355" o:spid="_x0000_s1379" style="position:absolute;flip:x;visibility:visible;mso-wrap-style:square" from="4005,1800" to="4110,1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KGl8IAAADcAAAADwAAAGRycy9kb3ducmV2LnhtbERP3WrCMBS+F/YO4Qy8GZrq2JTOKEMQ&#10;vFB01Qc4NMemrDnpmthWn365ELz8+P4Xq95WoqXGl44VTMYJCOLc6ZILBefTZjQH4QOyxsoxKbiR&#10;h9XyZbDAVLuOf6jNQiFiCPsUFZgQ6lRKnxuy6MeuJo7cxTUWQ4RNIXWDXQy3lZwmyae0WHJsMFjT&#10;2lD+m12tgsNe/8l7Vs3etjs6dOZ+TOq2U2r42n9/gQjUh6f44d5qBe8fcW08E4+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cKGl8IAAADcAAAADwAAAAAAAAAAAAAA&#10;AAChAgAAZHJzL2Rvd25yZXYueG1sUEsFBgAAAAAEAAQA+QAAAJADAAAAAA==&#10;" strokeweight="42e-5mm"/>
                  <v:line id="Line 356" o:spid="_x0000_s1380" style="position:absolute;flip:x;visibility:visible;mso-wrap-style:square" from="3840,1800" to="3945,1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4jDMYAAADcAAAADwAAAGRycy9kb3ducmV2LnhtbESP0WrCQBRE3wv+w3KFvohubLGt0VVK&#10;QfChYhv7AZfsNRvM3o3ZNUn9+q4g9HGYmTPMct3bSrTU+NKxgukkAUGcO11yoeDnsBm/gfABWWPl&#10;mBT8kof1avCwxFS7jr+pzUIhIoR9igpMCHUqpc8NWfQTVxNH7+gaiyHKppC6wS7CbSWfkuRFWiw5&#10;Lhis6cNQfsouVsF+p8/ymlWvo+0n7Ttz/UrqtlPqcdi/L0AE6sN/+N7eagXPsznczsQjI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KOIwzGAAAA3AAAAA8AAAAAAAAA&#10;AAAAAAAAoQIAAGRycy9kb3ducmV2LnhtbFBLBQYAAAAABAAEAPkAAACUAwAAAAA=&#10;" strokeweight="42e-5mm"/>
                  <v:line id="Line 357" o:spid="_x0000_s1381" style="position:absolute;flip:x;visibility:visible;mso-wrap-style:square" from="3675,1800" to="3780,1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hALMIAAADcAAAADwAAAGRycy9kb3ducmV2LnhtbERP3WrCMBS+F/YO4Qx2IzZ1gpNqlCEM&#10;vJionQ9waI5NsTnpmqztfHpzIXj58f2vNoOtRUetrxwrmCYpCOLC6YpLBeefr8kChA/IGmvHpOCf&#10;PGzWL6MVZtr1fKIuD6WIIewzVGBCaDIpfWHIok9cQxy5i2sthgjbUuoW+xhua/mepnNpseLYYLCh&#10;raHimv9ZBYe9/pW3vP4Y777p0JvbMW26Xqm31+FzCSLQEJ7ih3unFczmcX48E4+AX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dhALMIAAADcAAAADwAAAAAAAAAAAAAA&#10;AAChAgAAZHJzL2Rvd25yZXYueG1sUEsFBgAAAAAEAAQA+QAAAJADAAAAAA==&#10;" strokeweight="42e-5mm"/>
                  <v:line id="Line 358" o:spid="_x0000_s1382" style="position:absolute;flip:x;visibility:visible;mso-wrap-style:square" from="3510,1815" to="3615,1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Tlt8UAAADcAAAADwAAAGRycy9kb3ducmV2LnhtbESP0WrCQBRE3wX/YbmCL1I3WtCSuooU&#10;Cj5Y1NgPuGRvs6HZuzG7Jqlf3xUEH4eZOcOsNr2tREuNLx0rmE0TEMS50yUXCr7Pny9vIHxA1lg5&#10;JgV/5GGzHg5WmGrX8YnaLBQiQtinqMCEUKdS+tyQRT91NXH0flxjMUTZFFI32EW4reQ8SRbSYslx&#10;wWBNH4by3+xqFRy+9EXesmo52e3p0JnbManbTqnxqN++gwjUh2f40d5pBa+LGdzPxCMg1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Tlt8UAAADcAAAADwAAAAAAAAAA&#10;AAAAAAChAgAAZHJzL2Rvd25yZXYueG1sUEsFBgAAAAAEAAQA+QAAAJMDAAAAAA==&#10;" strokeweight="42e-5mm"/>
                  <v:line id="Line 359" o:spid="_x0000_s1383" style="position:absolute;flip:x;visibility:visible;mso-wrap-style:square" from="3345,1815" to="3450,18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Z7wMUAAADcAAAADwAAAGRycy9kb3ducmV2LnhtbESP0WrCQBRE3wX/YbmCL1I3taAldRUp&#10;CD4oauwHXLK32dDs3Zhdk+jXdwsFH4eZOcMs172tREuNLx0reJ0mIIhzp0suFHxdti/vIHxA1lg5&#10;JgV38rBeDQdLTLXr+ExtFgoRIexTVGBCqFMpfW7Iop+6mjh6366xGKJsCqkb7CLcVnKWJHNpseS4&#10;YLCmT0P5T3azCo4HfZWPrFpMdns6duZxSuq2U2o86jcfIAL14Rn+b++0grf5DP7Ox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kZ7wMUAAADcAAAADwAAAAAAAAAA&#10;AAAAAAChAgAAZHJzL2Rvd25yZXYueG1sUEsFBgAAAAAEAAQA+QAAAJMDAAAAAA==&#10;" strokeweight="42e-5mm"/>
                  <v:line id="Line 360" o:spid="_x0000_s1384" style="position:absolute;flip:x;visibility:visible;mso-wrap-style:square" from="3180,1815" to="3285,1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reW8UAAADcAAAADwAAAGRycy9kb3ducmV2LnhtbESP0WrCQBRE34X+w3ILvkjdqGBL6ipF&#10;EHxQ1LQfcMneZkOzd9PsmkS/3hUEH4eZOcMsVr2tREuNLx0rmIwTEMS50yUXCn6+N28fIHxA1lg5&#10;JgUX8rBavgwWmGrX8YnaLBQiQtinqMCEUKdS+tyQRT92NXH0fl1jMUTZFFI32EW4reQ0SebSYslx&#10;wWBNa0P5X3a2Cg57/S+vWfU+2u7o0JnrManbTqnha//1CSJQH57hR3urFczmM7ifiUdAL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QreW8UAAADcAAAADwAAAAAAAAAA&#10;AAAAAAChAgAAZHJzL2Rvd25yZXYueG1sUEsFBgAAAAAEAAQA+QAAAJMDAAAAAA==&#10;" strokeweight="42e-5mm"/>
                  <v:line id="Line 361" o:spid="_x0000_s1385" style="position:absolute;flip:x;visibility:visible;mso-wrap-style:square" from="3015,1830" to="3120,1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NGL8YAAADcAAAADwAAAGRycy9kb3ducmV2LnhtbESP0WrCQBRE3wv9h+UW+iK60ZYoqauI&#10;IPhQ0aZ+wCV7mw3N3k2za5L69W5B6OMwM2eY5Xqwteio9ZVjBdNJAoK4cLriUsH5czdegPABWWPt&#10;mBT8kof16vFhiZl2PX9Ql4dSRAj7DBWYEJpMSl8YsugnriGO3pdrLYYo21LqFvsIt7WcJUkqLVYc&#10;Fww2tDVUfOcXq+B40D/ymtfz0f6djr25npKm65V6fho2byACDeE/fG/vtYKX9BX+zsQjIF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LjRi/GAAAA3AAAAA8AAAAAAAAA&#10;AAAAAAAAoQIAAGRycy9kb3ducmV2LnhtbFBLBQYAAAAABAAEAPkAAACUAwAAAAA=&#10;" strokeweight="42e-5mm"/>
                  <v:line id="Line 362" o:spid="_x0000_s1386" style="position:absolute;flip:x;visibility:visible;mso-wrap-style:square" from="2850,1830" to="2955,1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jtMYAAADcAAAADwAAAGRycy9kb3ducmV2LnhtbESP0WrCQBRE3wv9h+UW+iK60dIoqauI&#10;IPhQ0aZ+wCV7mw3N3k2za5L69W5B6OMwM2eY5Xqwteio9ZVjBdNJAoK4cLriUsH5czdegPABWWPt&#10;mBT8kof16vFhiZl2PX9Ql4dSRAj7DBWYEJpMSl8YsugnriGO3pdrLYYo21LqFvsIt7WcJUkqLVYc&#10;Fww2tDVUfOcXq+B40D/ymtfz0f6djr25npKm65V6fho2byACDeE/fG/vtYKX9BX+zsQjIF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2v47TGAAAA3AAAAA8AAAAAAAAA&#10;AAAAAAAAoQIAAGRycy9kb3ducmV2LnhtbFBLBQYAAAAABAAEAPkAAACUAwAAAAA=&#10;" strokeweight="42e-5mm"/>
                  <v:line id="Line 363" o:spid="_x0000_s1387" style="position:absolute;flip:x;visibility:visible;mso-wrap-style:square" from="2685,1830" to="2790,1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19w8UAAADcAAAADwAAAGRycy9kb3ducmV2LnhtbESP0WrCQBRE3wv+w3ILvpS6qUJaoquI&#10;UPBBsY1+wCV7zYZm78bsmkS/3i0U+jjMzBlmsRpsLTpqfeVYwdskAUFcOF1xqeB0/Hz9AOEDssba&#10;MSm4kYfVcvS0wEy7nr+py0MpIoR9hgpMCE0mpS8MWfQT1xBH7+xaiyHKtpS6xT7CbS2nSZJKixXH&#10;BYMNbQwVP/nVKjjs9UXe8/r9ZbujQ2/uX0nT9UqNn4f1HESgIfyH/9pbrWCWpvB7Jh4BuX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X19w8UAAADcAAAADwAAAAAAAAAA&#10;AAAAAAChAgAAZHJzL2Rvd25yZXYueG1sUEsFBgAAAAAEAAQA+QAAAJMDAAAAAA==&#10;" strokeweight="42e-5mm"/>
                  <v:line id="Line 364" o:spid="_x0000_s1388" style="position:absolute;flip:x;visibility:visible;mso-wrap-style:square" from="2520,1845" to="2625,1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HYWMUAAADcAAAADwAAAGRycy9kb3ducmV2LnhtbESP0WrCQBRE34X+w3ILvkjdqKAldZUi&#10;CD4o2rQfcMneZkOzd9PsmkS/3hUEH4eZOcMs172tREuNLx0rmIwTEMS50yUXCn6+t2/vIHxA1lg5&#10;JgUX8rBevQyWmGrX8Re1WShEhLBPUYEJoU6l9Lkhi37sauLo/brGYoiyKaRusItwW8lpksylxZLj&#10;gsGaNobyv+xsFRwP+l9es2ox2u3p2JnrKanbTqnha//5ASJQH57hR3unFczmC7ifiUd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jHYWMUAAADcAAAADwAAAAAAAAAA&#10;AAAAAAChAgAAZHJzL2Rvd25yZXYueG1sUEsFBgAAAAAEAAQA+QAAAJMDAAAAAA==&#10;" strokeweight="42e-5mm"/>
                  <v:line id="Line 365" o:spid="_x0000_s1389" style="position:absolute;flip:x;visibility:visible;mso-wrap-style:square" from="2355,1845" to="2460,1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5MKsIAAADcAAAADwAAAGRycy9kb3ducmV2LnhtbERP3WrCMBS+F/YO4Qx2IzZ1gpNqlCEM&#10;vJionQ9waI5NsTnpmqztfHpzIXj58f2vNoOtRUetrxwrmCYpCOLC6YpLBeefr8kChA/IGmvHpOCf&#10;PGzWL6MVZtr1fKIuD6WIIewzVGBCaDIpfWHIok9cQxy5i2sthgjbUuoW+xhua/mepnNpseLYYLCh&#10;raHimv9ZBYe9/pW3vP4Y777p0JvbMW26Xqm31+FzCSLQEJ7ih3unFczmcW08E4+AX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65MKsIAAADcAAAADwAAAAAAAAAAAAAA&#10;AAChAgAAZHJzL2Rvd25yZXYueG1sUEsFBgAAAAAEAAQA+QAAAJADAAAAAA==&#10;" strokeweight="42e-5mm"/>
                  <v:line id="Line 366" o:spid="_x0000_s1390" style="position:absolute;flip:x;visibility:visible;mso-wrap-style:square" from="2265,1845" to="2295,1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LpscUAAADcAAAADwAAAGRycy9kb3ducmV2LnhtbESP0WrCQBRE34X+w3ILfSm6sQWtqauI&#10;IPhgUVM/4JK9ZkOzd2N2TaJf3y0UfBxm5gwzX/a2Ei01vnSsYDxKQBDnTpdcKDh9b4YfIHxA1lg5&#10;JgU38rBcPA3mmGrX8ZHaLBQiQtinqMCEUKdS+tyQRT9yNXH0zq6xGKJsCqkb7CLcVvItSSbSYslx&#10;wWBNa0P5T3a1CvZf+iLvWTV93e5o35n7IanbTqmX5371CSJQHx7h//ZWK3ifzODvTDwCcv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LpscUAAADcAAAADwAAAAAAAAAA&#10;AAAAAAChAgAAZHJzL2Rvd25yZXYueG1sUEsFBgAAAAAEAAQA+QAAAJMDAAAAAA==&#10;" strokeweight="42e-5mm"/>
                  <v:line id="Line 367" o:spid="_x0000_s1391" style="position:absolute;flip:y;visibility:visible;mso-wrap-style:square" from="2265,1770" to="2490,1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1LVMIAAADcAAAADwAAAGRycy9kb3ducmV2LnhtbERPy4rCMBTdD/gP4QruxlQFR6pR1KKI&#10;sxkfC5eX5tpWm5vSxFr9+sliYJaH854tWlOKhmpXWFYw6EcgiFOrC84UnE+bzwkI55E1lpZJwYsc&#10;LOadjxnG2j75QM3RZyKEsItRQe59FUvp0pwMur6tiAN3tbVBH2CdSV3jM4SbUg6jaCwNFhwacqxo&#10;nVN6Pz6MggvL83ZvNslPc0i+E9m8bys+KdXrtsspCE+t/xf/uXdawegrzA9nwhGQ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c1LVMIAAADcAAAADwAAAAAAAAAAAAAA&#10;AAChAgAAZHJzL2Rvd25yZXYueG1sUEsFBgAAAAAEAAQA+QAAAJADAAAAAA==&#10;" strokeweight="42e-5mm">
                    <v:stroke joinstyle="bevel" endcap="round"/>
                  </v:line>
                  <v:line id="Line 368" o:spid="_x0000_s1392" style="position:absolute;visibility:visible;mso-wrap-style:square" from="2265,1860" to="2490,1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FQncQAAADcAAAADwAAAGRycy9kb3ducmV2LnhtbESP0YrCMBRE34X9h3AFX0TTurhKNYor&#10;LuuDFFb9gGtzbYvNTWmi1r83C4KPw8ycYebL1lTiRo0rLSuIhxEI4szqknMFx8PPYArCeWSNlWVS&#10;8CAHy8VHZ46Jtnf+o9ve5yJA2CWooPC+TqR0WUEG3dDWxME728agD7LJpW7wHuCmkqMo+pIGSw4L&#10;Bda0Lii77K9GQYZ6567m+zJZ2X5qT2n1O97ESvW67WoGwlPr3+FXe6sVfE5i+D8Tjo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gVCdxAAAANwAAAAPAAAAAAAAAAAA&#10;AAAAAKECAABkcnMvZG93bnJldi54bWxQSwUGAAAAAAQABAD5AAAAkgMAAAAA&#10;" strokeweight="42e-5mm">
                    <v:stroke joinstyle="bevel" endcap="round"/>
                  </v:line>
                  <v:rect id="Rectangle 369" o:spid="_x0000_s1393" style="position:absolute;left:2940;top:1875;width:65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eZnsIA&#10;AADcAAAADwAAAGRycy9kb3ducmV2LnhtbESP3WoCMRSE7wXfIRzBO826QiurUUQQbOmNqw9w2Jz9&#10;weRkSaK7ffumUOjlMDPfMLvDaI14kQ+dYwWrZQaCuHK640bB/XZebECEiKzROCYF3xTgsJ9Odlho&#10;N/CVXmVsRIJwKFBBG2NfSBmqliyGpeuJk1c7bzEm6RupPQ4Jbo3Ms+xNWuw4LbTY06ml6lE+rQJ5&#10;K8/DpjQ+c595/WU+LteanFLz2Xjcgog0xv/wX/uiFazfc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R5mewgAAANwAAAAPAAAAAAAAAAAAAAAAAJgCAABkcnMvZG93&#10;bnJldi54bWxQSwUGAAAAAAQABAD1AAAAhw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370" o:spid="_x0000_s1394" style="position:absolute;flip:x y;visibility:visible;mso-wrap-style:square" from="4695,3090" to="4800,31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sPhMUAAADcAAAADwAAAGRycy9kb3ducmV2LnhtbESPQWvCQBSE70L/w/IKvemmDdSSukor&#10;NBSCYKKCx0f2mYRm34bsVpP+elcQehxm5htmsRpMK87Uu8aygudZBIK4tLrhSsF+9zV9A+E8ssbW&#10;MikYycFq+TBZYKLthXM6F74SAcIuQQW1910ipStrMuhmtiMO3sn2Bn2QfSV1j5cAN618iaJXabDh&#10;sFBjR+uayp/i1yjI8s0hXacnjrY6O36SGfnPjko9PQ4f7yA8Df4/fG9/awXxPIbbmXAE5P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UsPhMUAAADcAAAADwAAAAAAAAAA&#10;AAAAAAChAgAAZHJzL2Rvd25yZXYueG1sUEsFBgAAAAAEAAQA+QAAAJMDAAAAAA==&#10;" strokeweight="42e-5mm"/>
                  <v:line id="Line 371" o:spid="_x0000_s1395" style="position:absolute;flip:x y;visibility:visible;mso-wrap-style:square" from="4530,3030" to="4635,3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KX8MYAAADcAAAADwAAAGRycy9kb3ducmV2LnhtbESPW2vCQBSE3wv9D8sp9K1uakVLdA01&#10;UBGk4KWCj4fsMQlmz4bsNpf++m5B8HGYmW+YRdKbSrTUuNKygtdRBII4s7rkXMH38fPlHYTzyBor&#10;y6RgIAfJ8vFhgbG2He+pPfhcBAi7GBUU3texlC4ryKAb2Zo4eBfbGPRBNrnUDXYBbio5jqKpNFhy&#10;WCiwprSg7Hr4MQq2+6/TOl1fONrp7XlFZuBfOyj1/NR/zEF46v09fGtvtIK32QT+z4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Kil/DGAAAA3AAAAA8AAAAAAAAA&#10;AAAAAAAAoQIAAGRycy9kb3ducmV2LnhtbFBLBQYAAAAABAAEAPkAAACUAwAAAAA=&#10;" strokeweight="42e-5mm"/>
                  <v:line id="Line 372" o:spid="_x0000_s1396" style="position:absolute;flip:x y;visibility:visible;mso-wrap-style:square" from="4365,2970" to="4470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4ya8YAAADcAAAADwAAAGRycy9kb3ducmV2LnhtbESPW2vCQBSE3wv9D8sp9K1ualFLdA01&#10;UBGk4KWCj4fsMQlmz4bsNpf++m5B8HGYmW+YRdKbSrTUuNKygtdRBII4s7rkXMH38fPlHYTzyBor&#10;y6RgIAfJ8vFhgbG2He+pPfhcBAi7GBUU3texlC4ryKAb2Zo4eBfbGPRBNrnUDXYBbio5jqKpNFhy&#10;WCiwprSg7Hr4MQq2+6/TOl1fONrp7XlFZuBfOyj1/NR/zEF46v09fGtvtIK32QT+z4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uMmvGAAAA3AAAAA8AAAAAAAAA&#10;AAAAAAAAoQIAAGRycy9kb3ducmV2LnhtbFBLBQYAAAAABAAEAPkAAACUAwAAAAA=&#10;" strokeweight="42e-5mm"/>
                  <v:line id="Line 373" o:spid="_x0000_s1397" style="position:absolute;flip:x y;visibility:visible;mso-wrap-style:square" from="4200,2910" to="4305,2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ysHMUAAADcAAAADwAAAGRycy9kb3ducmV2LnhtbESPQWvCQBSE7wX/w/KE3uqmLcSSukob&#10;aBBEqFHB4yP7TEKzb0N2axJ/vVsQehxm5htmsRpMIy7UudqygudZBIK4sLrmUsFh//X0BsJ5ZI2N&#10;ZVIwkoPVcvKwwETbnnd0yX0pAoRdggoq79tESldUZNDNbEscvLPtDPogu1LqDvsAN418iaJYGqw5&#10;LFTYUlpR8ZP/GgWb3faYpdmZo2+9OX2SGflqR6Uep8PHOwhPg/8P39trreB1HsPfmXAE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TysHMUAAADcAAAADwAAAAAAAAAA&#10;AAAAAAChAgAAZHJzL2Rvd25yZXYueG1sUEsFBgAAAAAEAAQA+QAAAJMDAAAAAA==&#10;" strokeweight="42e-5mm"/>
                  <v:line id="Line 374" o:spid="_x0000_s1398" style="position:absolute;flip:x y;visibility:visible;mso-wrap-style:square" from="4035,2835" to="4140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AJh8MAAADcAAAADwAAAGRycy9kb3ducmV2LnhtbESP3YrCMBSE7xd8h3AE79ZUhVWqUVRQ&#10;FkTwF7w8NMe22JyUJmq7T78RBC+HmfmGmcxqU4gHVS63rKDXjUAQJ1bnnCo4HVffIxDOI2ssLJOC&#10;hhzMpq2vCcbaPnlPj4NPRYCwi1FB5n0ZS+mSjAy6ri2Jg3e1lUEfZJVKXeEzwE0h+1H0Iw3mHBYy&#10;LGmZUXI73I2CzX57Xi/XV452enNZkGn4zzZKddr1fAzCU+0/4Xf7VysYDIfwOhOOgJ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JwCYfDAAAA3AAAAA8AAAAAAAAAAAAA&#10;AAAAoQIAAGRycy9kb3ducmV2LnhtbFBLBQYAAAAABAAEAPkAAACRAwAAAAA=&#10;" strokeweight="42e-5mm"/>
                  <v:line id="Line 375" o:spid="_x0000_s1399" style="position:absolute;flip:x y;visibility:visible;mso-wrap-style:square" from="3870,2775" to="3975,2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+d9cIAAADcAAAADwAAAGRycy9kb3ducmV2LnhtbERPXWvCMBR9F/Yfwh34pukmTOlMyyZM&#10;BkWwboM9XpprW9bclCTT1l9vHgQfD+d7nQ+mEydyvrWs4GmegCCurG65VvD99TFbgfABWWNnmRSM&#10;5CHPHiZrTLU9c0mnQ6hFDGGfooImhD6V0lcNGfRz2xNH7midwRChq6V2eI7hppPPSfIiDbYcGxrs&#10;adNQ9Xf4NwqKcvez3WyPnOx18ftOZuSLHZWaPg5vryACDeEuvrk/tYLFMq6NZ+IRkN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++d9cIAAADcAAAADwAAAAAAAAAAAAAA&#10;AAChAgAAZHJzL2Rvd25yZXYueG1sUEsFBgAAAAAEAAQA+QAAAJADAAAAAA==&#10;" strokeweight="42e-5mm"/>
                  <v:line id="Line 376" o:spid="_x0000_s1400" style="position:absolute;flip:x y;visibility:visible;mso-wrap-style:square" from="3705,2715" to="3810,2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M4bsYAAADcAAAADwAAAGRycy9kb3ducmV2LnhtbESPW2vCQBSE3wv9D8sp9K1uakFtdA01&#10;UBGk4KWCj4fsMQlmz4bsNpf++m5B8HGYmW+YRdKbSrTUuNKygtdRBII4s7rkXMH38fNlBsJ5ZI2V&#10;ZVIwkINk+fiwwFjbjvfUHnwuAoRdjAoK7+tYSpcVZNCNbE0cvIttDPogm1zqBrsAN5UcR9FEGiw5&#10;LBRYU1pQdj38GAXb/ddpna4vHO309rwiM/CvHZR6fuo/5iA89f4evrU3WsHb9B3+z4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yjOG7GAAAA3AAAAA8AAAAAAAAA&#10;AAAAAAAAoQIAAGRycy9kb3ducmV2LnhtbFBLBQYAAAAABAAEAPkAAACUAwAAAAA=&#10;" strokeweight="42e-5mm"/>
                  <v:line id="Line 377" o:spid="_x0000_s1401" style="position:absolute;flip:x y;visibility:visible;mso-wrap-style:square" from="3540,2655" to="3645,2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zh1MEAAADcAAAADwAAAGRycy9kb3ducmV2LnhtbERPTYvCMBC9L/gfwgh7W1MVRKqxaEER&#10;RNDuCh6HZmyLzaQ0Udv99eawsMfH+14mnanFk1pXWVYwHkUgiHOrKy4U/Hxvv+YgnEfWWFsmBT05&#10;SFaDjyXG2r74TM/MFyKEsItRQel9E0vp8pIMupFtiAN3s61BH2BbSN3iK4SbWk6iaCYNVhwaSmwo&#10;LSm/Zw+j4HA+Xnbp7sbRSR+uGzI9/9peqc9ht16A8NT5f/Gfe68VTOdhfjgTjoBcv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TOHUwQAAANwAAAAPAAAAAAAAAAAAAAAA&#10;AKECAABkcnMvZG93bnJldi54bWxQSwUGAAAAAAQABAD5AAAAjwMAAAAA&#10;" strokeweight="42e-5mm"/>
                  <v:line id="Line 378" o:spid="_x0000_s1402" style="position:absolute;flip:x y;visibility:visible;mso-wrap-style:square" from="3375,2595" to="3480,2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BET8UAAADcAAAADwAAAGRycy9kb3ducmV2LnhtbESP3WrCQBSE7wu+w3IKvasbLYikrmIF&#10;pRAEjQq9PGSPSTB7NmTX/PTp3ULBy2FmvmEWq95UoqXGlZYVTMYRCOLM6pJzBefT9n0OwnlkjZVl&#10;UjCQg9Vy9LLAWNuOj9SmPhcBwi5GBYX3dSylywoy6Ma2Jg7e1TYGfZBNLnWDXYCbSk6jaCYNlhwW&#10;CqxpU1B2S+9GQXLcX3ab3ZWjg05+vsgM/GsHpd5e+/UnCE+9f4b/299awcd8An9nwhG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BET8UAAADcAAAADwAAAAAAAAAA&#10;AAAAAAChAgAAZHJzL2Rvd25yZXYueG1sUEsFBgAAAAAEAAQA+QAAAJMDAAAAAA==&#10;" strokeweight="42e-5mm"/>
                  <v:line id="Line 379" o:spid="_x0000_s1403" style="position:absolute;flip:x y;visibility:visible;mso-wrap-style:square" from="3210,2535" to="3315,2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9LaOMUAAADcAAAADwAAAGRycy9kb3ducmV2LnhtbESPW2vCQBSE3wv+h+UIfasbLYikbkIN&#10;VAoiVG2hj4fsyYVmz4bsNpf++q4g+DjMzDfMNh1NI3rqXG1ZwXIRgSDOra65VPB5eXvagHAeWWNj&#10;mRRM5CBNZg9bjLUd+ET92ZciQNjFqKDyvo2ldHlFBt3CtsTBK2xn0AfZlVJ3OAS4aeQqitbSYM1h&#10;ocKWsoryn/OvUXA4Hb/22b7g6EMfvndkJv6zk1KP8/H1BYSn0d/Dt/a7VvC8WcH1TDgCMv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9LaOMUAAADcAAAADwAAAAAAAAAA&#10;AAAAAAChAgAAZHJzL2Rvd25yZXYueG1sUEsFBgAAAAAEAAQA+QAAAJMDAAAAAA==&#10;" strokeweight="42e-5mm"/>
                  <v:line id="Line 380" o:spid="_x0000_s1404" style="position:absolute;flip:x y;visibility:visible;mso-wrap-style:square" from="3045,2475" to="3150,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5/o8IAAADcAAAADwAAAGRycy9kb3ducmV2LnhtbESPQYvCMBSE74L/ITzBm6YqiFSjqKAI&#10;Iqir4PHRPNti81KaqK2/3iws7HGYmW+Y2aI2hXhR5XLLCgb9CARxYnXOqYLLz6Y3AeE8ssbCMilo&#10;yMFi3m7NMNb2zSd6nX0qAoRdjAoy78tYSpdkZND1bUkcvLutDPogq1TqCt8Bbgo5jKKxNJhzWMiw&#10;pHVGyeP8NAr2p8N1u97eOTrq/W1FpuGPbZTqdurlFISn2v+H/9o7rWA0GcHvmXAE5Pw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J5/o8IAAADcAAAADwAAAAAAAAAAAAAA&#10;AAChAgAAZHJzL2Rvd25yZXYueG1sUEsFBgAAAAAEAAQA+QAAAJADAAAAAA==&#10;" strokeweight="42e-5mm"/>
                  <v:line id="Line 381" o:spid="_x0000_s1405" style="position:absolute;flip:x y;visibility:visible;mso-wrap-style:square" from="2880,2415" to="2985,2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fn18MAAADcAAAADwAAAGRycy9kb3ducmV2LnhtbESP3YrCMBSE7wXfIRzBO03VZZFqFBWU&#10;BRHWP/Dy0BzbYnNSmqjtPv1GELwcZuYbZjqvTSEeVLncsoJBPwJBnFidc6rgdFz3xiCcR9ZYWCYF&#10;DTmYz9qtKcbaPnlPj4NPRYCwi1FB5n0ZS+mSjAy6vi2Jg3e1lUEfZJVKXeEzwE0hh1H0LQ3mHBYy&#10;LGmVUXI73I2C7X533qw2V45+9fayJNPwn22U6nbqxQSEp9p/wu/2j1YwGn/B60w4AnL2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d359fDAAAA3AAAAA8AAAAAAAAAAAAA&#10;AAAAoQIAAGRycy9kb3ducmV2LnhtbFBLBQYAAAAABAAEAPkAAACRAwAAAAA=&#10;" strokeweight="42e-5mm"/>
                  <v:line id="Line 382" o:spid="_x0000_s1406" style="position:absolute;flip:x y;visibility:visible;mso-wrap-style:square" from="2715,2355" to="2820,2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tCTMMAAADcAAAADwAAAGRycy9kb3ducmV2LnhtbESP3YrCMBSE7wXfIRzBO01VdpFqFBWU&#10;BRHWP/Dy0BzbYnNSmqjtPv1GELwcZuYbZjqvTSEeVLncsoJBPwJBnFidc6rgdFz3xiCcR9ZYWCYF&#10;DTmYz9qtKcbaPnlPj4NPRYCwi1FB5n0ZS+mSjAy6vi2Jg3e1lUEfZJVKXeEzwE0hh1H0LQ3mHBYy&#10;LGmVUXI73I2C7X533qw2V45+9fayJNPwn22U6nbqxQSEp9p/wu/2j1YwGn/B60w4AnL2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g7QkzDAAAA3AAAAA8AAAAAAAAAAAAA&#10;AAAAoQIAAGRycy9kb3ducmV2LnhtbFBLBQYAAAAABAAEAPkAAACRAwAAAAA=&#10;" strokeweight="42e-5mm"/>
                  <v:line id="Line 383" o:spid="_x0000_s1407" style="position:absolute;flip:x y;visibility:visible;mso-wrap-style:square" from="2550,2295" to="2655,2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ncO8UAAADcAAAADwAAAGRycy9kb3ducmV2LnhtbESP3WrCQBSE7wu+w3KE3tVNWwgSXUMr&#10;VAqhoFHBy0P2mIRmz4bsNj99erdQ8HKYmW+YdTqaRvTUudqygudFBIK4sLrmUsHp+PG0BOE8ssbG&#10;MimYyEG6mT2sMdF24AP1uS9FgLBLUEHlfZtI6YqKDLqFbYmDd7WdQR9kV0rd4RDgppEvURRLgzWH&#10;hQpb2lZUfOc/RkF2+DrvtrsrR3udXd7JTPxrJ6Ue5+PbCoSn0d/D/+1PreB1GcPfmXAE5O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OncO8UAAADcAAAADwAAAAAAAAAA&#10;AAAAAAChAgAAZHJzL2Rvd25yZXYueG1sUEsFBgAAAAAEAAQA+QAAAJMDAAAAAA==&#10;" strokeweight="42e-5mm"/>
                  <v:line id="Line 384" o:spid="_x0000_s1408" style="position:absolute;flip:x y;visibility:visible;mso-wrap-style:square" from="2385,2220" to="2490,2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6V5oMMAAADcAAAADwAAAGRycy9kb3ducmV2LnhtbESP3YrCMBSE7wXfIRzBO01V2JVqFBWU&#10;BRHWP/Dy0BzbYnNSmqjtPv1GELwcZuYbZjqvTSEeVLncsoJBPwJBnFidc6rgdFz3xiCcR9ZYWCYF&#10;DTmYz9qtKcbaPnlPj4NPRYCwi1FB5n0ZS+mSjAy6vi2Jg3e1lUEfZJVKXeEzwE0hh1H0JQ3mHBYy&#10;LGmVUXI73I2C7X533qw2V45+9fayJNPwn22U6nbqxQSEp9p/wu/2j1YwGn/D60w4AnL2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eleaDDAAAA3AAAAA8AAAAAAAAAAAAA&#10;AAAAoQIAAGRycy9kb3ducmV2LnhtbFBLBQYAAAAABAAEAPkAAACRAwAAAAA=&#10;" strokeweight="42e-5mm"/>
                  <v:line id="Line 385" o:spid="_x0000_s1409" style="position:absolute;flip:x y;visibility:visible;mso-wrap-style:square" from="2265,2175" to="2325,2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rt0sEAAADcAAAADwAAAGRycy9kb3ducmV2LnhtbERPTYvCMBC9L/gfwgh7W1MVRKqxaEER&#10;RNDuCh6HZmyLzaQ0Udv99eawsMfH+14mnanFk1pXWVYwHkUgiHOrKy4U/Hxvv+YgnEfWWFsmBT05&#10;SFaDjyXG2r74TM/MFyKEsItRQel9E0vp8pIMupFtiAN3s61BH2BbSN3iK4SbWk6iaCYNVhwaSmwo&#10;LSm/Zw+j4HA+Xnbp7sbRSR+uGzI9/9peqc9ht16A8NT5f/Gfe68VTOdhbTgTjoBcv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Ou3SwQAAANwAAAAPAAAAAAAAAAAAAAAA&#10;AKECAABkcnMvZG93bnJldi54bWxQSwUGAAAAAAQABAD5AAAAjwMAAAAA&#10;" strokeweight="42e-5mm"/>
                  <v:line id="Line 386" o:spid="_x0000_s1410" style="position:absolute;visibility:visible;mso-wrap-style:square" from="2265,2175" to="2505,21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IsvMYAAADcAAAADwAAAGRycy9kb3ducmV2LnhtbESP3WrCQBSE7wu+w3IEb4puotSf1DWo&#10;WNqLIvjzAMfsaRLMng3ZNUnfvlso9HKYmW+YddqbSrTUuNKygngSgSDOrC45V3C9vI2XIJxH1lhZ&#10;JgXf5CDdDJ7WmGjb8Ynas89FgLBLUEHhfZ1I6bKCDLqJrYmD92Ubgz7IJpe6wS7ATSWnUTSXBksO&#10;CwXWtC8ou58fRkGG+tM9zO6+2Nrno70dq/eXQ6zUaNhvX0F46v1/+K/9oRXMliv4PROOgNz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iLLzGAAAA3AAAAA8AAAAAAAAA&#10;AAAAAAAAoQIAAGRycy9kb3ducmV2LnhtbFBLBQYAAAAABAAEAPkAAACUAwAAAAA=&#10;" strokeweight="42e-5mm">
                    <v:stroke joinstyle="bevel" endcap="round"/>
                  </v:line>
                  <v:line id="Line 387" o:spid="_x0000_s1411" style="position:absolute;visibility:visible;mso-wrap-style:square" from="2265,2175" to="2445,2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ET/MAAAADcAAAADwAAAGRycy9kb3ducmV2LnhtbERPy4rCMBTdC/5DuMJsRFNn8FWNoqLo&#10;QgQfH3Btrm2xuSlN1M7fm4Xg8nDe03ltCvGkyuWWFfS6EQjixOqcUwWX86YzAuE8ssbCMin4Jwfz&#10;WbMxxVjbFx/pefKpCCHsYlSQeV/GUrokI4Oua0viwN1sZdAHWKVSV/gK4aaQv1E0kAZzDg0ZlrTK&#10;KLmfHkZBgnrvHmZ5Hy5s+2Cvh2LbX/eU+mnViwkIT7X/ij/unVbwNw7zw5lwBOTs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7BE/zAAAAA3AAAAA8AAAAAAAAAAAAAAAAA&#10;oQIAAGRycy9kb3ducmV2LnhtbFBLBQYAAAAABAAEAPkAAACOAwAAAAA=&#10;" strokeweight="42e-5mm">
                    <v:stroke joinstyle="bevel" endcap="round"/>
                  </v:line>
                  <v:rect id="Rectangle 388" o:spid="_x0000_s1412" style="position:absolute;left:3210;top:2700;width:65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hE8IA&#10;AADcAAAADwAAAGRycy9kb3ducmV2LnhtbESPzYoCMRCE74LvEFrwphkVFnc0igiCLl4c9wGaSc8P&#10;Jp0hyTqzb28WhD0WVfUVtd0P1ogn+dA6VrCYZyCIS6dbrhV830+zNYgQkTUax6TglwLsd+PRFnPt&#10;er7Rs4i1SBAOOSpoYuxyKUPZkMUwdx1x8irnLcYkfS21xz7BrZHLLPuQFltOCw12dGyofBQ/VoG8&#10;F6d+XRifua9ldTWX860ip9R0Mhw2ICIN8T/8bp+1gtXnA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meETwgAAANwAAAAPAAAAAAAAAAAAAAAAAJgCAABkcnMvZG93&#10;bnJldi54bWxQSwUGAAAAAAQABAD1AAAAhwMAAAAA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line id="Line 389" o:spid="_x0000_s1413" style="position:absolute;flip:x y;visibility:visible;mso-wrap-style:square" from="4230,4380" to="4335,44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tM5cUAAADcAAAADwAAAGRycy9kb3ducmV2LnhtbESP3WrCQBSE74W+w3IKvTObWpA2zUZa&#10;oVIQQaOCl4fsyQ/Nng3ZrSY+vSsUejnMzDdMuhhMK87Uu8aygucoBkFcWN1wpeCw/5q+gnAeWWNr&#10;mRSM5GCRPUxSTLS98I7Oua9EgLBLUEHtfZdI6YqaDLrIdsTBK21v0AfZV1L3eAlw08pZHM+lwYbD&#10;Qo0dLWsqfvJfo2C92xxXy1XJ8VavT59kRr7aUamnx+HjHYSnwf+H/9rfWsHL2wzuZ8IRk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gtM5cUAAADcAAAADwAAAAAAAAAA&#10;AAAAAAChAgAAZHJzL2Rvd25yZXYueG1sUEsFBgAAAAAEAAQA+QAAAJMDAAAAAA==&#10;" strokeweight="42e-5mm"/>
                  <v:line id="Line 390" o:spid="_x0000_s1414" style="position:absolute;flip:x y;visibility:visible;mso-wrap-style:square" from="4065,4230" to="4170,4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fpfsUAAADcAAAADwAAAGRycy9kb3ducmV2LnhtbESPQWvCQBSE70L/w/IKvemmDRSbukor&#10;NBSCYKKCx0f2mYRm34bsVpP+elcQehxm5htmsRpMK87Uu8aygudZBIK4tLrhSsF+9zWdg3AeWWNr&#10;mRSM5GC1fJgsMNH2wjmdC1+JAGGXoILa+y6R0pU1GXQz2xEH72R7gz7IvpK6x0uAm1a+RNGrNNhw&#10;WKixo3VN5U/xaxRk+eaQrtMTR1udHT/JjPxnR6WeHoePdxCeBv8fvre/tYL4LYbbmXAE5P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UfpfsUAAADcAAAADwAAAAAAAAAA&#10;AAAAAAChAgAAZHJzL2Rvd25yZXYueG1sUEsFBgAAAAAEAAQA+QAAAJMDAAAAAA==&#10;" strokeweight="42e-5mm"/>
                  <v:line id="Line 391" o:spid="_x0000_s1415" style="position:absolute;flip:x y;visibility:visible;mso-wrap-style:square" from="3900,4095" to="4005,41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5xCsYAAADcAAAADwAAAGRycy9kb3ducmV2LnhtbESPW2vCQBSE3wv9D8sp9K1uakVsdA01&#10;UBGk4KWCj4fsMQlmz4bsNpf++m5B8HGYmW+YRdKbSrTUuNKygtdRBII4s7rkXMH38fNlBsJ5ZI2V&#10;ZVIwkINk+fiwwFjbjvfUHnwuAoRdjAoK7+tYSpcVZNCNbE0cvIttDPogm1zqBrsAN5UcR9FUGiw5&#10;LBRYU1pQdj38GAXb/ddpna4vHO309rwiM/CvHZR6fuo/5iA89f4evrU3WsHb+wT+z4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KucQrGAAAA3AAAAA8AAAAAAAAA&#10;AAAAAAAAoQIAAGRycy9kb3ducmV2LnhtbFBLBQYAAAAABAAEAPkAAACUAwAAAAA=&#10;" strokeweight="42e-5mm"/>
                  <v:line id="Line 392" o:spid="_x0000_s1416" style="position:absolute;flip:x y;visibility:visible;mso-wrap-style:square" from="3735,3945" to="3840,40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LUkcYAAADcAAAADwAAAGRycy9kb3ducmV2LnhtbESPW2vCQBSE3wv9D8sp9K1ualFsdA01&#10;UBGk4KWCj4fsMQlmz4bsNpf++m5B8HGYmW+YRdKbSrTUuNKygtdRBII4s7rkXMH38fNlBsJ5ZI2V&#10;ZVIwkINk+fiwwFjbjvfUHnwuAoRdjAoK7+tYSpcVZNCNbE0cvIttDPogm1zqBrsAN5UcR9FUGiw5&#10;LBRYU1pQdj38GAXb/ddpna4vHO309rwiM/CvHZR6fuo/5iA89f4evrU3WsHb+wT+z4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3i1JHGAAAA3AAAAA8AAAAAAAAA&#10;AAAAAAAAoQIAAGRycy9kb3ducmV2LnhtbFBLBQYAAAAABAAEAPkAAACUAwAAAAA=&#10;" strokeweight="42e-5mm"/>
                  <v:line id="Line 393" o:spid="_x0000_s1417" style="position:absolute;flip:x y;visibility:visible;mso-wrap-style:square" from="3570,3795" to="3675,3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BK5sUAAADcAAAADwAAAGRycy9kb3ducmV2LnhtbESPQWvCQBSE7wX/w/KE3uqmLQSbukob&#10;aBBEqFHB4yP7TEKzb0N2axJ/vVsQehxm5htmsRpMIy7UudqygudZBIK4sLrmUsFh//U0B+E8ssbG&#10;MikYycFqOXlYYKJtzzu65L4UAcIuQQWV920ipSsqMuhmtiUO3tl2Bn2QXSl1h32Am0a+RFEsDdYc&#10;FipsKa2o+Ml/jYLNbnvM0uzM0bfenD7JjHy1o1KP0+HjHYSnwf+H7+21VvD6FsPfmXAE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BK5sUAAADcAAAADwAAAAAAAAAA&#10;AAAAAAChAgAAZHJzL2Rvd25yZXYueG1sUEsFBgAAAAAEAAQA+QAAAJMDAAAAAA==&#10;" strokeweight="42e-5mm"/>
                  <v:line id="Line 394" o:spid="_x0000_s1418" style="position:absolute;flip:x y;visibility:visible;mso-wrap-style:square" from="3405,3645" to="3510,3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zvfcYAAADcAAAADwAAAGRycy9kb3ducmV2LnhtbESPW2vCQBSE3wv9D8sp9K1uakFtdA01&#10;UBGk4KWCj4fsMQlmz4bsNpf++m5B8HGYmW+YRdKbSrTUuNKygtdRBII4s7rkXMH38fNlBsJ5ZI2V&#10;ZVIwkINk+fiwwFjbjvfUHnwuAoRdjAoK7+tYSpcVZNCNbE0cvIttDPogm1zqBrsAN5UcR9FEGiw5&#10;LBRYU1pQdj38GAXb/ddpna4vHO309rwiM/CvHZR6fuo/5iA89f4evrU3WsHb+xT+z4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8733GAAAA3AAAAA8AAAAAAAAA&#10;AAAAAAAAoQIAAGRycy9kb3ducmV2LnhtbFBLBQYAAAAABAAEAPkAAACUAwAAAAA=&#10;" strokeweight="42e-5mm"/>
                  <v:line id="Line 395" o:spid="_x0000_s1419" style="position:absolute;flip:x y;visibility:visible;mso-wrap-style:square" from="3240,3495" to="3345,3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N7D8IAAADcAAAADwAAAGRycy9kb3ducmV2LnhtbERPXWvCMBR9F/Yfwh34pukmDO1MyyZM&#10;BkWwboM9XpprW9bclCTT1l9vHgQfD+d7nQ+mEydyvrWs4GmegCCurG65VvD99TFbgvABWWNnmRSM&#10;5CHPHiZrTLU9c0mnQ6hFDGGfooImhD6V0lcNGfRz2xNH7midwRChq6V2eI7hppPPSfIiDbYcGxrs&#10;adNQ9Xf4NwqKcvez3WyPnOx18ftOZuSLHZWaPg5vryACDeEuvrk/tYLFKq6NZ+IRkN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+N7D8IAAADcAAAADwAAAAAAAAAAAAAA&#10;AAChAgAAZHJzL2Rvd25yZXYueG1sUEsFBgAAAAAEAAQA+QAAAJADAAAAAA==&#10;" strokeweight="42e-5mm"/>
                  <v:line id="Line 396" o:spid="_x0000_s1420" style="position:absolute;flip:x y;visibility:visible;mso-wrap-style:square" from="3075,3345" to="3180,3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/elMMAAADcAAAADwAAAGRycy9kb3ducmV2LnhtbESP3YrCMBSE7wXfIRzBO01VWNZqFBWU&#10;BRHWP/Dy0BzbYnNSmqjtPv1GELwcZuYbZjqvTSEeVLncsoJBPwJBnFidc6rgdFz3vkE4j6yxsEwK&#10;GnIwn7VbU4y1ffKeHgefigBhF6OCzPsyltIlGRl0fVsSB+9qK4M+yCqVusJngJtCDqPoSxrMOSxk&#10;WNIqo+R2uBsF2/3uvFltrhz96u1lSabhP9so1e3UiwkIT7X/hN/tH61gNB7D60w4AnL2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v3pTDAAAA3AAAAA8AAAAAAAAAAAAA&#10;AAAAoQIAAGRycy9kb3ducmV2LnhtbFBLBQYAAAAABAAEAPkAAACRAwAAAAA=&#10;" strokeweight="42e-5mm"/>
                  <v:line id="Line 397" o:spid="_x0000_s1421" style="position:absolute;flip:x y;visibility:visible;mso-wrap-style:square" from="2910,3195" to="3015,3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Uv68AAAADcAAAADwAAAGRycy9kb3ducmV2LnhtbERPy4rCMBTdC/5DuII7TRQZpGOUUVAE&#10;EXzCLC/NtS3T3JQmauvXTxaCy8N5zxaNLcWDal841jAaKhDEqTMFZxou5/VgCsIHZIOlY9LQkofF&#10;vNuZYWLck4/0OIVMxBD2CWrIQ6gSKX2ak0U/dBVx5G6uthgirDNpanzGcFvKsVJf0mLBsSHHilY5&#10;pX+nu9WwO+6vm9Xmxupgdr9Lsi2/XKt1v9f8fIMI1ISP+O3eGg0TFefHM/EIyPk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U1L+vAAAAA3AAAAA8AAAAAAAAAAAAAAAAA&#10;oQIAAGRycy9kb3ducmV2LnhtbFBLBQYAAAAABAAEAPkAAACOAwAAAAA=&#10;" strokeweight="42e-5mm"/>
                  <v:line id="Line 398" o:spid="_x0000_s1422" style="position:absolute;flip:x y;visibility:visible;mso-wrap-style:square" from="2745,3060" to="2850,3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mKcMUAAADcAAAADwAAAGRycy9kb3ducmV2LnhtbESP3WrCQBSE7wt9h+UUeld3LUUkdZVW&#10;qBSCYGwLXh6yxySYPRuy2/z49K4geDnMzDfMYjXYWnTU+sqxhulEgSDOnam40PD78/UyB+EDssHa&#10;MWkYycNq+fiwwMS4njPq9qEQEcI+QQ1lCE0ipc9LsugnriGO3tG1FkOUbSFNi32E21q+KjWTFiuO&#10;CyU2tC4pP+3/rYY02/5t1psjq51JD59kRz67Uevnp+HjHUSgIdzDt/a30fCmpnA9E4+AX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nmKcMUAAADcAAAADwAAAAAAAAAA&#10;AAAAAAChAgAAZHJzL2Rvd25yZXYueG1sUEsFBgAAAAAEAAQA+QAAAJMDAAAAAA==&#10;" strokeweight="42e-5mm"/>
                  <v:line id="Line 399" o:spid="_x0000_s1423" style="position:absolute;flip:x y;visibility:visible;mso-wrap-style:square" from="2580,2910" to="2685,3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sUB8UAAADcAAAADwAAAGRycy9kb3ducmV2LnhtbESPzWrDMBCE74W8g9hAb7UUU0pxrIQ2&#10;EFMIheYPclysjW1irYylJnafvioUchxm5hsmXw62FVfqfeNYwyxRIIhLZxquNBz266dXED4gG2wd&#10;k4aRPCwXk4ccM+NuvKXrLlQiQthnqKEOocuk9GVNFn3iOuLonV1vMUTZV9L0eItw28pUqRdpseG4&#10;UGNHq5rKy+7bathsP4/Fqjiz+jKb0zvZkX/cqPXjdHibgwg0hHv4v/1hNDyrFP7OxCM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qsUB8UAAADcAAAADwAAAAAAAAAA&#10;AAAAAAChAgAAZHJzL2Rvd25yZXYueG1sUEsFBgAAAAAEAAQA+QAAAJMDAAAAAA==&#10;" strokeweight="42e-5mm"/>
                  <v:line id="Line 400" o:spid="_x0000_s1424" style="position:absolute;flip:x y;visibility:visible;mso-wrap-style:square" from="2415,2760" to="2520,2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exnMUAAADcAAAADwAAAGRycy9kb3ducmV2LnhtbESPQWvCQBSE70L/w/IK3nS3rZQSXUMb&#10;qAgiaNqCx0f2mYRm34bsVhN/vSsUPA4z8w2zSHvbiBN1vnas4WmqQBAXztRcavj++py8gfAB2WDj&#10;mDQM5CFdPowWmBh35j2d8lCKCGGfoIYqhDaR0hcVWfRT1xJH7+g6iyHKrpSmw3OE20Y+K/UqLdYc&#10;FypsKauo+M3/rIbNfvuzylZHVjuzOXyQHfjiBq3Hj/37HESgPtzD/+210TBTL3A7E4+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eexnMUAAADcAAAADwAAAAAAAAAA&#10;AAAAAAChAgAAZHJzL2Rvd25yZXYueG1sUEsFBgAAAAAEAAQA+QAAAJMDAAAAAA==&#10;" strokeweight="42e-5mm"/>
                  <v:line id="Line 401" o:spid="_x0000_s1425" style="position:absolute;flip:x y;visibility:visible;mso-wrap-style:square" from="2250,2610" to="2355,2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4p6MMAAADcAAAADwAAAGRycy9kb3ducmV2LnhtbESPQYvCMBSE78L+h/AWvGmyIiJdo6iw&#10;Ioig7i54fDTPtti8lCZq6683guBxmJlvmMmssaW4Uu0Lxxq++goEcepMwZmGv9+f3hiED8gGS8ek&#10;oSUPs+lHZ4KJcTfe0/UQMhEh7BPUkIdQJVL6NCeLvu8q4uidXG0xRFln0tR4i3BbyoFSI2mx4LiQ&#10;Y0XLnNLz4WI1bPbb/9VydWK1M5vjgmzLd9dq3f1s5t8gAjXhHX6110bDUA3heSYeAT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oOKejDAAAA3AAAAA8AAAAAAAAAAAAA&#10;AAAAoQIAAGRycy9kb3ducmV2LnhtbFBLBQYAAAAABAAEAPkAAACRAwAAAAA=&#10;" strokeweight="42e-5mm"/>
                  <v:line id="Line 402" o:spid="_x0000_s1426" style="position:absolute;flip:x y;visibility:visible;mso-wrap-style:square" from="2085,2460" to="2190,2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KMc8UAAADcAAAADwAAAGRycy9kb3ducmV2LnhtbESPQWvCQBSE70L/w/IK3nS3pZYSXUMb&#10;qAgiaNqCx0f2mYRm34bsVhN/vSsUPA4z8w2zSHvbiBN1vnas4WmqQBAXztRcavj++py8gfAB2WDj&#10;mDQM5CFdPowWmBh35j2d8lCKCGGfoIYqhDaR0hcVWfRT1xJH7+g6iyHKrpSmw3OE20Y+K/UqLdYc&#10;FypsKauo+M3/rIbNfvuzylZHVjuzOXyQHfjiBq3Hj/37HESgPtzD/+210fCiZnA7E4+AX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UKMc8UAAADcAAAADwAAAAAAAAAA&#10;AAAAAAChAgAAZHJzL2Rvd25yZXYueG1sUEsFBgAAAAAEAAQA+QAAAJMDAAAAAA==&#10;" strokeweight="42e-5mm"/>
                  <v:line id="Line 403" o:spid="_x0000_s1427" style="position:absolute;visibility:visible;mso-wrap-style:square" from="2040,2415" to="2265,2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R28cUAAADcAAAADwAAAGRycy9kb3ducmV2LnhtbESP3WrCQBSE7wu+w3IEb4puIq2W6Coq&#10;ir0QQdsHOM0ek2D2bMhufvr2bqHg5TAz3zDLdW9K0VLtCssK4kkEgji1uuBMwffXYfwBwnlkjaVl&#10;UvBLDtarwcsSE207vlB79ZkIEHYJKsi9rxIpXZqTQTexFXHwbrY26IOsM6lr7ALclHIaRTNpsOCw&#10;kGNFu5zS+7UxClLUJ9eY7X2+sa9n+3Muj+/7WKnRsN8sQHjq/TP83/7UCt6iGfydCUdAr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sR28cUAAADcAAAADwAAAAAAAAAA&#10;AAAAAAChAgAAZHJzL2Rvd25yZXYueG1sUEsFBgAAAAAEAAQA+QAAAJMDAAAAAA==&#10;" strokeweight="42e-5mm">
                    <v:stroke joinstyle="bevel" endcap="round"/>
                  </v:line>
                  <v:line id="Line 404" o:spid="_x0000_s1428" style="position:absolute;visibility:visible;mso-wrap-style:square" from="2040,2415" to="2145,2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jTasQAAADcAAAADwAAAGRycy9kb3ducmV2LnhtbESP3YrCMBSE74V9h3AWvFk0Vfyj2yiu&#10;KHohgj8PcLY525Y2J6WJWt/eCAteDjPzDZMsWlOJGzWusKxg0I9AEKdWF5wpuJw3vRkI55E1VpZJ&#10;wYMcLOYfnQRjbe98pNvJZyJA2MWoIPe+jqV0aU4GXd/WxMH7s41BH2STSd3gPcBNJYdRNJEGCw4L&#10;Oda0yiktT1ejIEW9d1fzU06X9utgfw/VdrweKNX9bJffIDy1/h3+b++0glE0hdeZcATk/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iNNqxAAAANwAAAAPAAAAAAAAAAAA&#10;AAAAAKECAABkcnMvZG93bnJldi54bWxQSwUGAAAAAAQABAD5AAAAkgMAAAAA&#10;" strokeweight="42e-5mm">
                    <v:stroke joinstyle="bevel" endcap="round"/>
                  </v:line>
                  <v:rect id="Rectangle 405" o:spid="_x0000_s1429" style="position:absolute;left:2865;top:3495;width:659;height:27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MQbL4A&#10;AADcAAAADwAAAGRycy9kb3ducmV2LnhtbERPy2oCMRTdC/5DuEJ3miilyGgUEQRb3Dj6AZfJnQcm&#10;N0MSnenfNwuhy8N5b/ejs+JFIXaeNSwXCgRx5U3HjYb77TRfg4gJ2aD1TBp+KcJ+N51ssTB+4Cu9&#10;ytSIHMKxQA1tSn0hZaxachgXvifOXO2Dw5RhaKQJOORwZ+VKqS/psOPc0GJPx5aqR/l0GuStPA3r&#10;0gblf1b1xX6frzV5rT9m42EDItGY/sVv99lo+FR5bT6Tj4Dc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DEG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7505FE" w:rsidRDefault="007505FE">
                          <w:pPr>
                            <w:ind w:left="0"/>
                          </w:pPr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cs="Arial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:rsidR="00D336D2" w:rsidRDefault="00D336D2" w:rsidP="00D336D2">
      <w:pPr>
        <w:widowControl w:val="0"/>
        <w:jc w:val="center"/>
        <w:rPr>
          <w:rFonts w:cs="Arial"/>
        </w:rPr>
      </w:pPr>
    </w:p>
    <w:p w:rsidR="00D336D2" w:rsidRDefault="00D336D2" w:rsidP="00D336D2">
      <w:pPr>
        <w:widowControl w:val="0"/>
        <w:jc w:val="center"/>
        <w:rPr>
          <w:rFonts w:cs="Arial"/>
        </w:rPr>
      </w:pPr>
    </w:p>
    <w:p w:rsidR="00D336D2" w:rsidRDefault="00D336D2" w:rsidP="00D336D2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12" w:name="_Toc404763094"/>
      <w:r>
        <w:lastRenderedPageBreak/>
        <w:t>Casos de Uso</w:t>
      </w:r>
      <w:bookmarkEnd w:id="12"/>
    </w:p>
    <w:p w:rsidR="00D336D2" w:rsidRDefault="00D336D2" w:rsidP="00D336D2">
      <w:pPr>
        <w:pStyle w:val="Ttulo2"/>
      </w:pPr>
      <w:bookmarkStart w:id="13" w:name="_Toc404763095"/>
      <w:r>
        <w:t>Incluir Tempo Fictício</w:t>
      </w:r>
      <w:bookmarkEnd w:id="13"/>
    </w:p>
    <w:p w:rsidR="00D336D2" w:rsidRDefault="00D336D2" w:rsidP="00D336D2">
      <w:pPr>
        <w:pStyle w:val="Ttulo3"/>
        <w:keepNext w:val="0"/>
        <w:widowControl w:val="0"/>
        <w:spacing w:before="120" w:line="240" w:lineRule="auto"/>
      </w:pPr>
      <w:bookmarkStart w:id="14" w:name="_Toc404763096"/>
      <w:r>
        <w:t>Fluxo Básico</w:t>
      </w:r>
      <w:bookmarkEnd w:id="14"/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Tempos Fictícios e seleciona </w:t>
      </w:r>
      <w:proofErr w:type="gramStart"/>
      <w:r>
        <w:t>a opção novo</w:t>
      </w:r>
      <w:proofErr w:type="gramEnd"/>
      <w:r>
        <w:t>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negócios: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4837E9">
        <w:t>RN01: Verificar tentativa de duplicar tempo fictício</w:t>
      </w:r>
      <w:r>
        <w:t>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4837E9">
        <w:t>RN05: Verificar duplicação de tempo tra</w:t>
      </w:r>
      <w:r>
        <w:t>balhado nas regras de aplicação.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operação, inclui o registro de tempo fictício e exibe a mensagem MSG0050 ("Inclusão efetuada com sucesso!").</w:t>
      </w:r>
    </w:p>
    <w:p w:rsidR="00D336D2" w:rsidRDefault="00D336D2" w:rsidP="00D336D2">
      <w:pPr>
        <w:pStyle w:val="Ttulo2"/>
      </w:pPr>
      <w:bookmarkStart w:id="15" w:name="_Toc404763097"/>
      <w:r>
        <w:t>Alterar Tempo Fictício</w:t>
      </w:r>
      <w:bookmarkEnd w:id="15"/>
    </w:p>
    <w:p w:rsidR="00D336D2" w:rsidRDefault="00D336D2" w:rsidP="00D336D2">
      <w:pPr>
        <w:pStyle w:val="Ttulo3"/>
        <w:keepNext w:val="0"/>
        <w:widowControl w:val="0"/>
        <w:spacing w:before="120" w:line="240" w:lineRule="auto"/>
      </w:pPr>
      <w:bookmarkStart w:id="16" w:name="_Toc404763098"/>
      <w:r>
        <w:t>Fluxo Básico</w:t>
      </w:r>
      <w:bookmarkEnd w:id="16"/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executa o caso de uso Listar Tempo Fictício, identifica um item e seleciona a opção de alteração. 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informações do tempo fictício.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negócios: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4837E9">
        <w:t>RN01: Verificar tentativa de duplicar tempo fictício</w:t>
      </w:r>
      <w:r>
        <w:t>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4837E9">
        <w:t>RN05: Verificar duplicação de tempo tra</w:t>
      </w:r>
      <w:r>
        <w:t>balhado nas regras de aplicação.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BB087B">
        <w:t>RN03: Verificar existência de averbação para alterar/excluir</w:t>
      </w:r>
      <w:r>
        <w:t>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</w:t>
      </w:r>
      <w:r w:rsidRPr="00BB087B">
        <w:t>RN02: Verificar existência de servidores aposentados</w:t>
      </w:r>
      <w:r>
        <w:t xml:space="preserve"> para alterar/</w:t>
      </w:r>
      <w:proofErr w:type="gramStart"/>
      <w:r>
        <w:t>excluir</w:t>
      </w:r>
      <w:proofErr w:type="gramEnd"/>
      <w:r>
        <w:t>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D336D2" w:rsidRDefault="00D336D2" w:rsidP="00D336D2">
      <w:pPr>
        <w:pStyle w:val="Ttulo2"/>
      </w:pPr>
      <w:bookmarkStart w:id="17" w:name="_Toc404763099"/>
      <w:r>
        <w:t>Excluir Tempo Fictício</w:t>
      </w:r>
      <w:bookmarkEnd w:id="17"/>
    </w:p>
    <w:p w:rsidR="00D336D2" w:rsidRDefault="00D336D2" w:rsidP="00D336D2">
      <w:pPr>
        <w:pStyle w:val="Ttulo3"/>
        <w:keepNext w:val="0"/>
        <w:widowControl w:val="0"/>
        <w:spacing w:before="120" w:line="240" w:lineRule="auto"/>
      </w:pPr>
      <w:bookmarkStart w:id="18" w:name="_Toc404763100"/>
      <w:r>
        <w:t>Fluxo Básico</w:t>
      </w:r>
      <w:bookmarkEnd w:id="18"/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executa o caso de uso Listar Tempo Fictício, identifica um item e seleciona a opção de exclusão. 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negócios: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RN02: Verificar existência de servidores aposentados.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RN03: Verificar existência de averbação para alterar/excluir.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 </w:t>
      </w:r>
      <w:r>
        <w:noBreakHyphen/>
        <w:t> RN04: Verificar existência de modelos de aposentadoria para excluir.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D336D2" w:rsidRDefault="00D336D2" w:rsidP="00D336D2">
      <w:pPr>
        <w:pStyle w:val="Ttulo2"/>
      </w:pPr>
      <w:bookmarkStart w:id="19" w:name="_Toc404763101"/>
      <w:r>
        <w:t>Anular Tempo Fictício</w:t>
      </w:r>
      <w:bookmarkEnd w:id="19"/>
    </w:p>
    <w:p w:rsidR="00D336D2" w:rsidRDefault="00D336D2" w:rsidP="00D336D2">
      <w:pPr>
        <w:pStyle w:val="Ttulo3"/>
        <w:keepNext w:val="0"/>
        <w:widowControl w:val="0"/>
        <w:spacing w:before="120" w:line="240" w:lineRule="auto"/>
      </w:pPr>
      <w:bookmarkStart w:id="20" w:name="_Toc404763102"/>
      <w:r>
        <w:t>Fluxo Básico - Anular</w:t>
      </w:r>
      <w:bookmarkEnd w:id="20"/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executa o caso de uso Listar Tempo Fictício, identifica um item e seleciona a opção de anular/reativar. 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registro está ativo, então procede com a anulação.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D336D2" w:rsidRDefault="00D336D2" w:rsidP="00D336D2">
      <w:pPr>
        <w:pStyle w:val="Ttulo3"/>
        <w:keepNext w:val="0"/>
        <w:widowControl w:val="0"/>
        <w:spacing w:before="120" w:line="240" w:lineRule="auto"/>
      </w:pPr>
      <w:bookmarkStart w:id="21" w:name="_Toc404763103"/>
      <w:r>
        <w:t>Fluxo alternativo – reativar</w:t>
      </w:r>
      <w:bookmarkEnd w:id="21"/>
      <w:r>
        <w:t xml:space="preserve"> 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registro está anulado, então procede com a reativação.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D336D2" w:rsidRDefault="00D336D2" w:rsidP="00D336D2">
      <w:pPr>
        <w:pStyle w:val="Ttulo2"/>
      </w:pPr>
      <w:bookmarkStart w:id="22" w:name="_Toc404763104"/>
      <w:r>
        <w:t>Listar Tempo Fictício</w:t>
      </w:r>
      <w:bookmarkEnd w:id="22"/>
    </w:p>
    <w:p w:rsidR="00D336D2" w:rsidRDefault="00D336D2" w:rsidP="00D336D2">
      <w:pPr>
        <w:pStyle w:val="Ttulo3"/>
        <w:keepNext w:val="0"/>
        <w:widowControl w:val="0"/>
        <w:spacing w:before="120" w:line="240" w:lineRule="auto"/>
      </w:pPr>
      <w:bookmarkStart w:id="23" w:name="_Toc404763105"/>
      <w:r>
        <w:t>Fluxo Básico</w:t>
      </w:r>
      <w:bookmarkEnd w:id="23"/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Tempo Fictício.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D336D2" w:rsidRDefault="00D336D2" w:rsidP="00D336D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e ordenada pela descrição do tempo fictício.</w:t>
      </w:r>
    </w:p>
    <w:p w:rsidR="00D336D2" w:rsidRDefault="00D336D2" w:rsidP="00D336D2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24" w:name="_Toc404763106"/>
      <w:r>
        <w:lastRenderedPageBreak/>
        <w:t>Anexos</w:t>
      </w:r>
      <w:bookmarkEnd w:id="24"/>
    </w:p>
    <w:p w:rsidR="00D336D2" w:rsidRDefault="00D336D2" w:rsidP="00D336D2"/>
    <w:p w:rsidR="00D336D2" w:rsidRDefault="00D336D2" w:rsidP="00D336D2">
      <w:pPr>
        <w:pStyle w:val="Ttulo2"/>
        <w:widowControl w:val="0"/>
        <w:tabs>
          <w:tab w:val="left" w:pos="1080"/>
        </w:tabs>
        <w:spacing w:before="120" w:after="0" w:line="240" w:lineRule="auto"/>
        <w:ind w:left="1077" w:hanging="720"/>
      </w:pPr>
      <w:bookmarkStart w:id="25" w:name="_Toc404763107"/>
      <w:r>
        <w:t>Regras de negócios</w:t>
      </w:r>
      <w:bookmarkEnd w:id="25"/>
    </w:p>
    <w:p w:rsidR="00D336D2" w:rsidRDefault="00D336D2" w:rsidP="00D336D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763108"/>
      <w:r>
        <w:t>RN01: Verificar tentativa de duplicar tempo fictício</w:t>
      </w:r>
      <w:bookmarkEnd w:id="26"/>
    </w:p>
    <w:p w:rsidR="00D336D2" w:rsidRDefault="00D336D2" w:rsidP="00D336D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sistema identifica que o ator está informando um tempo fictício que já está cadastrado no agrupamento, então levanta exceção com a mensagem </w:t>
      </w:r>
      <w:r w:rsidRPr="005F2BB9">
        <w:rPr>
          <w:rFonts w:cs="Arial"/>
        </w:rPr>
        <w:t xml:space="preserve">MSG0022 ("Já existe registro cadastrado com </w:t>
      </w:r>
      <w:proofErr w:type="gramStart"/>
      <w:r w:rsidRPr="005F2BB9">
        <w:rPr>
          <w:rFonts w:cs="Arial"/>
        </w:rPr>
        <w:t>este(</w:t>
      </w:r>
      <w:proofErr w:type="gramEnd"/>
      <w:r w:rsidRPr="005F2BB9">
        <w:rPr>
          <w:rFonts w:cs="Arial"/>
        </w:rPr>
        <w:t>a) &lt;</w:t>
      </w:r>
      <w:proofErr w:type="spellStart"/>
      <w:r w:rsidRPr="005F2BB9">
        <w:rPr>
          <w:rFonts w:cs="Arial"/>
        </w:rPr>
        <w:t>nome_do_campo</w:t>
      </w:r>
      <w:proofErr w:type="spellEnd"/>
      <w:r w:rsidRPr="005F2BB9">
        <w:rPr>
          <w:rFonts w:cs="Arial"/>
        </w:rPr>
        <w:t>&gt;.").</w:t>
      </w:r>
    </w:p>
    <w:p w:rsidR="00D336D2" w:rsidRDefault="00D336D2" w:rsidP="00D336D2">
      <w:pPr>
        <w:widowControl w:val="0"/>
        <w:ind w:left="1080"/>
        <w:rPr>
          <w:rFonts w:cs="Arial"/>
        </w:rPr>
      </w:pPr>
    </w:p>
    <w:p w:rsidR="00D336D2" w:rsidRDefault="00D336D2" w:rsidP="00D336D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763109"/>
      <w:r>
        <w:t>RN02: Verificar existência de servidores aposentados para alterar/</w:t>
      </w:r>
      <w:proofErr w:type="gramStart"/>
      <w:r>
        <w:t>excluir</w:t>
      </w:r>
      <w:bookmarkEnd w:id="27"/>
      <w:proofErr w:type="gramEnd"/>
    </w:p>
    <w:p w:rsidR="00D336D2" w:rsidRPr="005F2BB9" w:rsidRDefault="00D336D2" w:rsidP="00D336D2">
      <w:pPr>
        <w:widowControl w:val="0"/>
        <w:ind w:left="1080"/>
        <w:rPr>
          <w:rFonts w:cs="Arial"/>
        </w:rPr>
      </w:pPr>
      <w:r w:rsidRPr="005F2BB9">
        <w:rPr>
          <w:rFonts w:cs="Arial"/>
        </w:rPr>
        <w:t xml:space="preserve">O sistema identifica na alteração ou exclusão que existe servidor aposentado que tenha averbado este tempo fictício, então levanta exceção com a mensagem </w:t>
      </w:r>
      <w:r>
        <w:rPr>
          <w:rFonts w:cs="Arial"/>
        </w:rPr>
        <w:t>MSG0076: “&lt;conceito&gt;</w:t>
      </w:r>
      <w:r w:rsidRPr="005F2BB9">
        <w:rPr>
          <w:rFonts w:cs="Arial"/>
        </w:rPr>
        <w:t xml:space="preserve"> não efetuada. Existe pelo menos </w:t>
      </w:r>
      <w:proofErr w:type="gramStart"/>
      <w:r w:rsidRPr="005F2BB9">
        <w:rPr>
          <w:rFonts w:cs="Arial"/>
        </w:rPr>
        <w:t>um(</w:t>
      </w:r>
      <w:proofErr w:type="gramEnd"/>
      <w:r w:rsidRPr="005F2BB9">
        <w:rPr>
          <w:rFonts w:cs="Arial"/>
        </w:rPr>
        <w:t xml:space="preserve">a) </w:t>
      </w:r>
      <w:r>
        <w:rPr>
          <w:rFonts w:cs="Arial"/>
        </w:rPr>
        <w:t xml:space="preserve">&lt;conceito&gt; </w:t>
      </w:r>
      <w:r w:rsidRPr="005F2BB9">
        <w:rPr>
          <w:rFonts w:cs="Arial"/>
        </w:rPr>
        <w:t>associado(a).</w:t>
      </w:r>
      <w:r>
        <w:rPr>
          <w:rFonts w:cs="Arial"/>
        </w:rPr>
        <w:t xml:space="preserve">”; Exemplo: “Alteração </w:t>
      </w:r>
      <w:r w:rsidRPr="005F2BB9">
        <w:rPr>
          <w:rFonts w:cs="Arial"/>
        </w:rPr>
        <w:t xml:space="preserve">não efetuada. Existe pelo menos um(a) </w:t>
      </w:r>
      <w:r>
        <w:rPr>
          <w:rFonts w:cs="Arial"/>
        </w:rPr>
        <w:t xml:space="preserve">aposentadoria </w:t>
      </w:r>
      <w:r w:rsidRPr="005F2BB9">
        <w:rPr>
          <w:rFonts w:cs="Arial"/>
        </w:rPr>
        <w:t>associado(a).</w:t>
      </w:r>
      <w:r>
        <w:rPr>
          <w:rFonts w:cs="Arial"/>
        </w:rPr>
        <w:t>”.</w:t>
      </w:r>
    </w:p>
    <w:p w:rsidR="00D336D2" w:rsidRDefault="00D336D2" w:rsidP="00D336D2">
      <w:pPr>
        <w:widowControl w:val="0"/>
        <w:ind w:left="1080"/>
        <w:rPr>
          <w:rFonts w:cs="Arial"/>
        </w:rPr>
      </w:pPr>
    </w:p>
    <w:p w:rsidR="00D336D2" w:rsidRDefault="00D336D2" w:rsidP="00D336D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763110"/>
      <w:r>
        <w:t>RN03: Verificar existência de averbação para alterar/excluir</w:t>
      </w:r>
      <w:bookmarkEnd w:id="28"/>
      <w:r>
        <w:t xml:space="preserve"> </w:t>
      </w:r>
    </w:p>
    <w:p w:rsidR="00D336D2" w:rsidRPr="005F2BB9" w:rsidRDefault="00D336D2" w:rsidP="00D336D2">
      <w:pPr>
        <w:widowControl w:val="0"/>
        <w:ind w:left="1080"/>
        <w:rPr>
          <w:rFonts w:cs="Arial"/>
        </w:rPr>
      </w:pPr>
      <w:r w:rsidRPr="005F2BB9">
        <w:rPr>
          <w:rFonts w:cs="Arial"/>
        </w:rPr>
        <w:t xml:space="preserve">O sistema identifica na exclusão </w:t>
      </w:r>
      <w:r>
        <w:rPr>
          <w:rFonts w:cs="Arial"/>
        </w:rPr>
        <w:t xml:space="preserve">de tempo fictício que existe tipo de averbação associado a este </w:t>
      </w:r>
      <w:r w:rsidRPr="005F2BB9">
        <w:rPr>
          <w:rFonts w:cs="Arial"/>
        </w:rPr>
        <w:t xml:space="preserve">tempo fictício, então levanta exceção com a mensagem </w:t>
      </w:r>
      <w:r>
        <w:rPr>
          <w:rFonts w:cs="Arial"/>
        </w:rPr>
        <w:t>MSG0076: “&lt;conceito&gt;</w:t>
      </w:r>
      <w:r w:rsidRPr="005F2BB9">
        <w:rPr>
          <w:rFonts w:cs="Arial"/>
        </w:rPr>
        <w:t xml:space="preserve"> não efetuada. Existe pelo menos </w:t>
      </w:r>
      <w:proofErr w:type="gramStart"/>
      <w:r w:rsidRPr="005F2BB9">
        <w:rPr>
          <w:rFonts w:cs="Arial"/>
        </w:rPr>
        <w:t>um(</w:t>
      </w:r>
      <w:proofErr w:type="gramEnd"/>
      <w:r w:rsidRPr="005F2BB9">
        <w:rPr>
          <w:rFonts w:cs="Arial"/>
        </w:rPr>
        <w:t xml:space="preserve">a) </w:t>
      </w:r>
      <w:r>
        <w:rPr>
          <w:rFonts w:cs="Arial"/>
        </w:rPr>
        <w:t xml:space="preserve">&lt;conceito&gt; </w:t>
      </w:r>
      <w:r w:rsidRPr="005F2BB9">
        <w:rPr>
          <w:rFonts w:cs="Arial"/>
        </w:rPr>
        <w:t>associado(a).</w:t>
      </w:r>
      <w:r>
        <w:rPr>
          <w:rFonts w:cs="Arial"/>
        </w:rPr>
        <w:t xml:space="preserve">”; Exemplo: “Exclusão </w:t>
      </w:r>
      <w:r w:rsidRPr="005F2BB9">
        <w:rPr>
          <w:rFonts w:cs="Arial"/>
        </w:rPr>
        <w:t xml:space="preserve">não efetuada. Existe pelo menos um(a) </w:t>
      </w:r>
      <w:r>
        <w:rPr>
          <w:rFonts w:cs="Arial"/>
        </w:rPr>
        <w:t xml:space="preserve">tipo de averbação </w:t>
      </w:r>
      <w:r w:rsidRPr="005F2BB9">
        <w:rPr>
          <w:rFonts w:cs="Arial"/>
        </w:rPr>
        <w:t>associado(a).</w:t>
      </w:r>
      <w:r>
        <w:rPr>
          <w:rFonts w:cs="Arial"/>
        </w:rPr>
        <w:t>”.</w:t>
      </w:r>
    </w:p>
    <w:p w:rsidR="00D336D2" w:rsidRDefault="00D336D2" w:rsidP="00D336D2">
      <w:pPr>
        <w:widowControl w:val="0"/>
        <w:ind w:left="1080"/>
        <w:rPr>
          <w:rFonts w:cs="Arial"/>
        </w:rPr>
      </w:pPr>
    </w:p>
    <w:p w:rsidR="00D336D2" w:rsidRDefault="00D336D2" w:rsidP="00D336D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763111"/>
      <w:r>
        <w:t>RN04: Verificar existência de modelos de aposentadoria para excluir</w:t>
      </w:r>
      <w:bookmarkEnd w:id="29"/>
      <w:r>
        <w:t xml:space="preserve"> </w:t>
      </w:r>
    </w:p>
    <w:p w:rsidR="00D336D2" w:rsidRPr="005F2BB9" w:rsidRDefault="00D336D2" w:rsidP="00D336D2">
      <w:pPr>
        <w:widowControl w:val="0"/>
        <w:ind w:left="1080"/>
        <w:rPr>
          <w:rFonts w:cs="Arial"/>
        </w:rPr>
      </w:pPr>
      <w:r w:rsidRPr="005F2BB9">
        <w:rPr>
          <w:rFonts w:cs="Arial"/>
        </w:rPr>
        <w:t xml:space="preserve">O sistema identifica na exclusão </w:t>
      </w:r>
      <w:r>
        <w:rPr>
          <w:rFonts w:cs="Arial"/>
        </w:rPr>
        <w:t xml:space="preserve">de tempo fictício que existe modelo de aposentadoria associado ao </w:t>
      </w:r>
      <w:r w:rsidRPr="005F2BB9">
        <w:rPr>
          <w:rFonts w:cs="Arial"/>
        </w:rPr>
        <w:t xml:space="preserve">tempo fictício, então levanta exceção com a mensagem </w:t>
      </w:r>
      <w:r>
        <w:rPr>
          <w:rFonts w:cs="Arial"/>
        </w:rPr>
        <w:t>MSG0076: “&lt;conceito&gt;</w:t>
      </w:r>
      <w:r w:rsidRPr="005F2BB9">
        <w:rPr>
          <w:rFonts w:cs="Arial"/>
        </w:rPr>
        <w:t xml:space="preserve"> não efetuada. Existe pelo menos </w:t>
      </w:r>
      <w:proofErr w:type="gramStart"/>
      <w:r w:rsidRPr="005F2BB9">
        <w:rPr>
          <w:rFonts w:cs="Arial"/>
        </w:rPr>
        <w:t>um(</w:t>
      </w:r>
      <w:proofErr w:type="gramEnd"/>
      <w:r w:rsidRPr="005F2BB9">
        <w:rPr>
          <w:rFonts w:cs="Arial"/>
        </w:rPr>
        <w:t xml:space="preserve">a) </w:t>
      </w:r>
      <w:r>
        <w:rPr>
          <w:rFonts w:cs="Arial"/>
        </w:rPr>
        <w:t xml:space="preserve">&lt;conceito&gt; </w:t>
      </w:r>
      <w:r w:rsidRPr="005F2BB9">
        <w:rPr>
          <w:rFonts w:cs="Arial"/>
        </w:rPr>
        <w:t>associado(a).</w:t>
      </w:r>
      <w:r>
        <w:rPr>
          <w:rFonts w:cs="Arial"/>
        </w:rPr>
        <w:t xml:space="preserve">”; Exemplo: “Exclusão </w:t>
      </w:r>
      <w:r w:rsidRPr="005F2BB9">
        <w:rPr>
          <w:rFonts w:cs="Arial"/>
        </w:rPr>
        <w:t xml:space="preserve">não </w:t>
      </w:r>
      <w:r w:rsidRPr="005F2BB9">
        <w:rPr>
          <w:rFonts w:cs="Arial"/>
        </w:rPr>
        <w:lastRenderedPageBreak/>
        <w:t xml:space="preserve">efetuada. Existe pelo menos um(a) </w:t>
      </w:r>
      <w:r>
        <w:rPr>
          <w:rFonts w:cs="Arial"/>
        </w:rPr>
        <w:t xml:space="preserve">modelo de aposentadoria </w:t>
      </w:r>
      <w:r w:rsidRPr="005F2BB9">
        <w:rPr>
          <w:rFonts w:cs="Arial"/>
        </w:rPr>
        <w:t>associado(a).</w:t>
      </w:r>
      <w:r>
        <w:rPr>
          <w:rFonts w:cs="Arial"/>
        </w:rPr>
        <w:t>”.</w:t>
      </w:r>
    </w:p>
    <w:p w:rsidR="00D336D2" w:rsidRPr="005F2BB9" w:rsidRDefault="00D336D2" w:rsidP="00D336D2">
      <w:pPr>
        <w:widowControl w:val="0"/>
        <w:ind w:left="1080"/>
        <w:rPr>
          <w:rFonts w:cs="Arial"/>
        </w:rPr>
      </w:pPr>
    </w:p>
    <w:p w:rsidR="00D336D2" w:rsidRDefault="00D336D2" w:rsidP="00D336D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763112"/>
      <w:r>
        <w:t>RN05: Verificar duplicação de tempo trabalhado nas regras de aplicação</w:t>
      </w:r>
      <w:bookmarkEnd w:id="30"/>
    </w:p>
    <w:p w:rsidR="00D336D2" w:rsidRPr="005F2BB9" w:rsidRDefault="00D336D2" w:rsidP="00D336D2">
      <w:pPr>
        <w:widowControl w:val="0"/>
        <w:ind w:left="1080"/>
        <w:rPr>
          <w:rFonts w:cs="Arial"/>
        </w:rPr>
      </w:pPr>
      <w:r w:rsidRPr="005F2BB9">
        <w:rPr>
          <w:rFonts w:cs="Arial"/>
        </w:rPr>
        <w:t xml:space="preserve">O sistema identifica </w:t>
      </w:r>
      <w:r>
        <w:rPr>
          <w:rFonts w:cs="Arial"/>
        </w:rPr>
        <w:t>que o ator está tentando adicionar um tempo trabalhado (Ano e meses e dias) já existente, então levanta ex</w:t>
      </w:r>
      <w:r w:rsidRPr="005F2BB9">
        <w:rPr>
          <w:rFonts w:cs="Arial"/>
        </w:rPr>
        <w:t xml:space="preserve">ceção com a mensagem </w:t>
      </w:r>
      <w:r>
        <w:rPr>
          <w:rFonts w:cs="Arial"/>
        </w:rPr>
        <w:t>MSG0212: “</w:t>
      </w:r>
      <w:r w:rsidRPr="001D23E0">
        <w:rPr>
          <w:rFonts w:cs="Arial"/>
        </w:rPr>
        <w:t>Este item já foi adicionado à lista.</w:t>
      </w:r>
      <w:r>
        <w:rPr>
          <w:rFonts w:cs="Arial"/>
        </w:rPr>
        <w:t>”.</w:t>
      </w:r>
    </w:p>
    <w:p w:rsidR="00D336D2" w:rsidRDefault="00D336D2" w:rsidP="00D336D2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31" w:name="_Toc404763113"/>
      <w:r>
        <w:lastRenderedPageBreak/>
        <w:t>Revisões</w:t>
      </w:r>
      <w:bookmarkEnd w:id="31"/>
    </w:p>
    <w:p w:rsidR="00D336D2" w:rsidRDefault="00D336D2" w:rsidP="00D336D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336D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Pr="00D336D2" w:rsidRDefault="00D336D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36D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Pr="00D336D2" w:rsidRDefault="00D336D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36D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Pr="00D336D2" w:rsidRDefault="00D336D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36D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Pr="00D336D2" w:rsidRDefault="00D336D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336D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Pr="00D336D2" w:rsidRDefault="00D336D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336D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336D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7505F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36D2" w:rsidRDefault="00D336D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36D2" w:rsidRDefault="00D336D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36D2" w:rsidRDefault="00D336D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36D2" w:rsidRDefault="00D336D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36D2" w:rsidRDefault="00D336D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36D2" w:rsidRDefault="00D336D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336D2" w:rsidRDefault="00D336D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Pr="007505FE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 w:rsidRPr="007505F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336D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Default="00D336D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Default="00D336D2" w:rsidP="007505F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336D2" w:rsidRDefault="00D336D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336D2" w:rsidRDefault="00D336D2" w:rsidP="00D336D2">
      <w:pPr>
        <w:pStyle w:val="Recuodecorpodetexto"/>
      </w:pPr>
    </w:p>
    <w:p w:rsidR="00D336D2" w:rsidRDefault="00D336D2" w:rsidP="00D336D2"/>
    <w:p w:rsidR="00F41655" w:rsidRPr="00D336D2" w:rsidRDefault="00F41655" w:rsidP="00D336D2"/>
    <w:sectPr w:rsidR="00F41655" w:rsidRPr="00D336D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36D2" w:rsidRDefault="00D336D2" w:rsidP="002908D9">
      <w:r>
        <w:separator/>
      </w:r>
    </w:p>
  </w:endnote>
  <w:endnote w:type="continuationSeparator" w:id="0">
    <w:p w:rsidR="00D336D2" w:rsidRDefault="00D336D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505FE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336D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505F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505FE">
            <w:rPr>
              <w:sz w:val="20"/>
              <w:szCs w:val="20"/>
            </w:rPr>
            <w:t xml:space="preserve">Keila </w:t>
          </w:r>
          <w:proofErr w:type="spellStart"/>
          <w:r w:rsidRPr="007505FE">
            <w:rPr>
              <w:sz w:val="20"/>
              <w:szCs w:val="20"/>
            </w:rPr>
            <w:t>Joanês</w:t>
          </w:r>
          <w:proofErr w:type="spellEnd"/>
          <w:r w:rsidRPr="007505F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505F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336D2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336D2">
            <w:rPr>
              <w:b/>
              <w:sz w:val="20"/>
              <w:szCs w:val="20"/>
            </w:rPr>
            <w:t>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336D2">
            <w:rPr>
              <w:b/>
              <w:sz w:val="20"/>
              <w:szCs w:val="20"/>
            </w:rPr>
            <w:t>UCS0185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505F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505FE">
            <w:rPr>
              <w:b/>
              <w:sz w:val="20"/>
              <w:szCs w:val="20"/>
            </w:rPr>
            <w:t>Definir Tempos Fictícios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9F3943B" wp14:editId="708A8FA5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36D2" w:rsidRDefault="00D336D2" w:rsidP="002908D9">
      <w:r>
        <w:separator/>
      </w:r>
    </w:p>
  </w:footnote>
  <w:footnote w:type="continuationSeparator" w:id="0">
    <w:p w:rsidR="00D336D2" w:rsidRDefault="00D336D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E43C099" wp14:editId="48407BF5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CE03FB1" wp14:editId="71F8536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3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EA451AF" wp14:editId="60DE9A7D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6D9872C" wp14:editId="7223940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6D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84DB5"/>
    <w:rsid w:val="004E0834"/>
    <w:rsid w:val="004F657F"/>
    <w:rsid w:val="00550536"/>
    <w:rsid w:val="0059301A"/>
    <w:rsid w:val="005D35E4"/>
    <w:rsid w:val="00616D7E"/>
    <w:rsid w:val="00623E87"/>
    <w:rsid w:val="00652148"/>
    <w:rsid w:val="007505FE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336D2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36D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36D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36D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36D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36D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336D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36D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36D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36D2"/>
    <w:pPr>
      <w:ind w:left="0"/>
    </w:pPr>
  </w:style>
  <w:style w:type="paragraph" w:styleId="ndicedeilustraes">
    <w:name w:val="table of figures"/>
    <w:basedOn w:val="Normal"/>
    <w:next w:val="Normal"/>
    <w:semiHidden/>
    <w:rsid w:val="00D336D2"/>
  </w:style>
  <w:style w:type="paragraph" w:styleId="Sumrio2">
    <w:name w:val="toc 2"/>
    <w:basedOn w:val="Normal"/>
    <w:next w:val="Normal"/>
    <w:autoRedefine/>
    <w:uiPriority w:val="39"/>
    <w:rsid w:val="00D336D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36D2"/>
    <w:pPr>
      <w:ind w:left="480"/>
    </w:pPr>
  </w:style>
  <w:style w:type="character" w:styleId="Hyperlink">
    <w:name w:val="Hyperlink"/>
    <w:basedOn w:val="Fontepargpadro"/>
    <w:uiPriority w:val="99"/>
    <w:rsid w:val="00D336D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36D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36D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36D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36D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36D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36D2"/>
    <w:rPr>
      <w:sz w:val="16"/>
    </w:rPr>
  </w:style>
  <w:style w:type="character" w:styleId="Nmerodepgina">
    <w:name w:val="page number"/>
    <w:basedOn w:val="Fontepargpadro"/>
    <w:rsid w:val="00D336D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36D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36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36D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36D2"/>
  </w:style>
  <w:style w:type="paragraph" w:styleId="Corpodetexto">
    <w:name w:val="Body Text"/>
    <w:basedOn w:val="Normal"/>
    <w:link w:val="CorpodetextoChar"/>
    <w:rsid w:val="00D336D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36D2"/>
    <w:rPr>
      <w:rFonts w:eastAsia="Arial Unicode MS"/>
    </w:rPr>
  </w:style>
  <w:style w:type="paragraph" w:customStyle="1" w:styleId="tabletext">
    <w:name w:val="tabletext"/>
    <w:basedOn w:val="Normal"/>
    <w:rsid w:val="00D336D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36D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36D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36D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36D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336D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36D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36D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36D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36D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36D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336D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336D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336D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336D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336D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336D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336D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336D2"/>
    <w:pPr>
      <w:ind w:left="0"/>
    </w:pPr>
  </w:style>
  <w:style w:type="paragraph" w:styleId="ndicedeilustraes">
    <w:name w:val="table of figures"/>
    <w:basedOn w:val="Normal"/>
    <w:next w:val="Normal"/>
    <w:semiHidden/>
    <w:rsid w:val="00D336D2"/>
  </w:style>
  <w:style w:type="paragraph" w:styleId="Sumrio2">
    <w:name w:val="toc 2"/>
    <w:basedOn w:val="Normal"/>
    <w:next w:val="Normal"/>
    <w:autoRedefine/>
    <w:uiPriority w:val="39"/>
    <w:rsid w:val="00D336D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336D2"/>
    <w:pPr>
      <w:ind w:left="480"/>
    </w:pPr>
  </w:style>
  <w:style w:type="character" w:styleId="Hyperlink">
    <w:name w:val="Hyperlink"/>
    <w:basedOn w:val="Fontepargpadro"/>
    <w:uiPriority w:val="99"/>
    <w:rsid w:val="00D336D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336D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336D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336D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336D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336D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336D2"/>
    <w:rPr>
      <w:sz w:val="16"/>
    </w:rPr>
  </w:style>
  <w:style w:type="character" w:styleId="Nmerodepgina">
    <w:name w:val="page number"/>
    <w:basedOn w:val="Fontepargpadro"/>
    <w:rsid w:val="00D336D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336D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336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336D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336D2"/>
  </w:style>
  <w:style w:type="paragraph" w:styleId="Corpodetexto">
    <w:name w:val="Body Text"/>
    <w:basedOn w:val="Normal"/>
    <w:link w:val="CorpodetextoChar"/>
    <w:rsid w:val="00D336D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336D2"/>
    <w:rPr>
      <w:rFonts w:eastAsia="Arial Unicode MS"/>
    </w:rPr>
  </w:style>
  <w:style w:type="paragraph" w:customStyle="1" w:styleId="tabletext">
    <w:name w:val="tabletext"/>
    <w:basedOn w:val="Normal"/>
    <w:rsid w:val="00D336D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336D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336D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336D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336D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336D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336D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336D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336D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336D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78A4F3-63A6-49FD-AB3B-9D7A01B76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1165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2014-11-08T03:55:00Z</cp:lastPrinted>
  <dcterms:created xsi:type="dcterms:W3CDTF">2014-11-08T03:54:00Z</dcterms:created>
  <dcterms:modified xsi:type="dcterms:W3CDTF">2014-11-26T13:02:00Z</dcterms:modified>
</cp:coreProperties>
</file>