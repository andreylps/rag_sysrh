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72A" w:rsidRDefault="0035472A" w:rsidP="0035472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5472A" w:rsidRDefault="0035472A" w:rsidP="0035472A">
      <w:pPr>
        <w:widowControl w:val="0"/>
        <w:rPr>
          <w:rFonts w:cs="Arial"/>
          <w:sz w:val="20"/>
        </w:rPr>
      </w:pPr>
    </w:p>
    <w:p w:rsidR="0035472A" w:rsidRDefault="0035472A" w:rsidP="0035472A">
      <w:pPr>
        <w:widowControl w:val="0"/>
        <w:rPr>
          <w:rFonts w:cs="Arial"/>
          <w:sz w:val="20"/>
        </w:rPr>
      </w:pPr>
    </w:p>
    <w:p w:rsidR="0035472A" w:rsidRDefault="0035472A" w:rsidP="0035472A">
      <w:pPr>
        <w:widowControl w:val="0"/>
        <w:rPr>
          <w:rFonts w:cs="Arial"/>
          <w:sz w:val="20"/>
        </w:rPr>
      </w:pPr>
    </w:p>
    <w:p w:rsidR="0035472A" w:rsidRDefault="0035472A" w:rsidP="0035472A">
      <w:pPr>
        <w:widowControl w:val="0"/>
        <w:rPr>
          <w:rFonts w:cs="Arial"/>
          <w:sz w:val="20"/>
        </w:rPr>
      </w:pPr>
    </w:p>
    <w:p w:rsidR="0035472A" w:rsidRDefault="0035472A" w:rsidP="0035472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5472A" w:rsidRDefault="0035472A" w:rsidP="0035472A">
      <w:pPr>
        <w:widowControl w:val="0"/>
        <w:rPr>
          <w:rFonts w:cs="Arial"/>
          <w:sz w:val="20"/>
          <w:u w:val="single"/>
        </w:rPr>
      </w:pPr>
    </w:p>
    <w:p w:rsidR="0035472A" w:rsidRDefault="0035472A" w:rsidP="0035472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5472A" w:rsidRDefault="0035472A" w:rsidP="0035472A">
      <w:pPr>
        <w:widowControl w:val="0"/>
        <w:rPr>
          <w:rFonts w:cs="Arial"/>
          <w:sz w:val="20"/>
        </w:rPr>
      </w:pPr>
    </w:p>
    <w:p w:rsidR="0035472A" w:rsidRDefault="0035472A" w:rsidP="0035472A">
      <w:pPr>
        <w:widowControl w:val="0"/>
        <w:rPr>
          <w:rFonts w:cs="Arial"/>
          <w:sz w:val="20"/>
        </w:rPr>
      </w:pPr>
    </w:p>
    <w:p w:rsidR="0035472A" w:rsidRDefault="0035472A" w:rsidP="0035472A">
      <w:pPr>
        <w:widowControl w:val="0"/>
        <w:rPr>
          <w:rFonts w:cs="Arial"/>
          <w:sz w:val="20"/>
        </w:rPr>
      </w:pPr>
    </w:p>
    <w:p w:rsidR="0035472A" w:rsidRDefault="0035472A" w:rsidP="0035472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5472A" w:rsidRDefault="0035472A" w:rsidP="0035472A">
      <w:pPr>
        <w:widowControl w:val="0"/>
        <w:rPr>
          <w:rFonts w:cs="Arial"/>
          <w:sz w:val="20"/>
        </w:rPr>
      </w:pPr>
    </w:p>
    <w:p w:rsidR="0035472A" w:rsidRDefault="0035472A" w:rsidP="0035472A">
      <w:pPr>
        <w:widowControl w:val="0"/>
        <w:rPr>
          <w:rFonts w:cs="Arial"/>
          <w:sz w:val="20"/>
        </w:rPr>
      </w:pPr>
    </w:p>
    <w:p w:rsidR="0035472A" w:rsidRDefault="0035472A" w:rsidP="0035472A">
      <w:pPr>
        <w:widowControl w:val="0"/>
        <w:rPr>
          <w:rFonts w:cs="Arial"/>
        </w:rPr>
      </w:pPr>
    </w:p>
    <w:p w:rsidR="0035472A" w:rsidRDefault="0035472A" w:rsidP="0035472A">
      <w:pPr>
        <w:pStyle w:val="Capa"/>
        <w:rPr>
          <w:color w:val="FF9900"/>
        </w:rPr>
      </w:pPr>
      <w:r>
        <w:t>SINDRAPE</w:t>
      </w:r>
    </w:p>
    <w:p w:rsidR="0035472A" w:rsidRDefault="0035472A" w:rsidP="0035472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5472A" w:rsidRPr="0035472A" w:rsidRDefault="0035472A" w:rsidP="0035472A">
      <w:pPr>
        <w:widowControl w:val="0"/>
        <w:rPr>
          <w:color w:val="000080"/>
        </w:rPr>
      </w:pPr>
    </w:p>
    <w:p w:rsidR="0035472A" w:rsidRPr="0035472A" w:rsidRDefault="0035472A" w:rsidP="0035472A">
      <w:pPr>
        <w:widowControl w:val="0"/>
        <w:jc w:val="right"/>
        <w:rPr>
          <w:rFonts w:cs="Arial"/>
          <w:b/>
          <w:bCs/>
          <w:color w:val="000080"/>
        </w:rPr>
      </w:pPr>
    </w:p>
    <w:p w:rsidR="0035472A" w:rsidRDefault="0035472A" w:rsidP="0035472A">
      <w:pPr>
        <w:pStyle w:val="Capa"/>
      </w:pPr>
      <w:r>
        <w:t>UCS0167 – Manter Países</w:t>
      </w:r>
    </w:p>
    <w:p w:rsidR="0035472A" w:rsidRDefault="0035472A" w:rsidP="0035472A">
      <w:pPr>
        <w:widowControl w:val="0"/>
        <w:rPr>
          <w:rFonts w:cs="Arial"/>
        </w:rPr>
      </w:pPr>
    </w:p>
    <w:p w:rsidR="0035472A" w:rsidRDefault="0035472A" w:rsidP="0035472A">
      <w:pPr>
        <w:widowControl w:val="0"/>
      </w:pPr>
    </w:p>
    <w:p w:rsidR="0035472A" w:rsidRDefault="0035472A" w:rsidP="0035472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35472A" w:rsidRPr="0035472A" w:rsidRDefault="0035472A" w:rsidP="0035472A">
      <w:pPr>
        <w:pStyle w:val="Corpodetexto3"/>
        <w:widowControl w:val="0"/>
        <w:spacing w:after="0"/>
        <w:rPr>
          <w:rFonts w:cs="Arial"/>
        </w:rPr>
      </w:pPr>
      <w:r w:rsidRPr="0035472A">
        <w:rPr>
          <w:rFonts w:cs="Arial"/>
        </w:rPr>
        <w:lastRenderedPageBreak/>
        <w:t>Histórico de Revisões</w:t>
      </w:r>
    </w:p>
    <w:p w:rsidR="0035472A" w:rsidRDefault="0035472A" w:rsidP="0035472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35472A" w:rsidTr="0035472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5472A" w:rsidTr="0035472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35472A" w:rsidTr="0035472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23/01/2006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Correção do caso de uso incluir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35472A" w:rsidTr="0035472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Incluída exceção 4.6.1.2, pois existe novo campo “Código do país junto a ANS”.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35472A" w:rsidTr="0035472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3547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35472A" w:rsidRDefault="0035472A" w:rsidP="0035472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35472A" w:rsidRPr="0035472A" w:rsidRDefault="0035472A" w:rsidP="0035472A">
      <w:pPr>
        <w:pStyle w:val="Corpodetexto3"/>
        <w:widowControl w:val="0"/>
        <w:spacing w:after="0"/>
        <w:jc w:val="left"/>
        <w:rPr>
          <w:rFonts w:cs="Arial"/>
        </w:rPr>
      </w:pPr>
      <w:r w:rsidRPr="0035472A">
        <w:rPr>
          <w:rFonts w:cs="Arial"/>
        </w:rPr>
        <w:lastRenderedPageBreak/>
        <w:t>Índice</w:t>
      </w:r>
    </w:p>
    <w:p w:rsidR="0035472A" w:rsidRPr="0035472A" w:rsidRDefault="0035472A" w:rsidP="0035472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F00721" w:rsidRDefault="0035472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2374" w:history="1">
        <w:r w:rsidR="00F00721" w:rsidRPr="008D4629">
          <w:rPr>
            <w:rStyle w:val="Hyperlink"/>
            <w:noProof/>
          </w:rPr>
          <w:t>1.</w:t>
        </w:r>
        <w:r w:rsidR="00F0072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00721" w:rsidRPr="008D4629">
          <w:rPr>
            <w:rStyle w:val="Hyperlink"/>
            <w:noProof/>
          </w:rPr>
          <w:t>Pacote/Caso de Uso</w:t>
        </w:r>
        <w:r w:rsidR="00F00721">
          <w:rPr>
            <w:noProof/>
            <w:webHidden/>
          </w:rPr>
          <w:tab/>
        </w:r>
        <w:r w:rsidR="00F00721">
          <w:rPr>
            <w:noProof/>
            <w:webHidden/>
          </w:rPr>
          <w:fldChar w:fldCharType="begin"/>
        </w:r>
        <w:r w:rsidR="00F00721">
          <w:rPr>
            <w:noProof/>
            <w:webHidden/>
          </w:rPr>
          <w:instrText xml:space="preserve"> PAGEREF _Toc404762374 \h </w:instrText>
        </w:r>
        <w:r w:rsidR="00F00721">
          <w:rPr>
            <w:noProof/>
            <w:webHidden/>
          </w:rPr>
        </w:r>
        <w:r w:rsidR="00F00721">
          <w:rPr>
            <w:noProof/>
            <w:webHidden/>
          </w:rPr>
          <w:fldChar w:fldCharType="separate"/>
        </w:r>
        <w:r w:rsidR="00F00721">
          <w:rPr>
            <w:noProof/>
            <w:webHidden/>
          </w:rPr>
          <w:t>4</w:t>
        </w:r>
        <w:r w:rsidR="00F00721"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75" w:history="1">
        <w:r w:rsidRPr="008D4629">
          <w:rPr>
            <w:rStyle w:val="Hyperlink"/>
            <w:noProof/>
          </w:rPr>
          <w:t>Manter Países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76" w:history="1">
        <w:r w:rsidRPr="008D462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77" w:history="1">
        <w:r w:rsidRPr="008D462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78" w:history="1">
        <w:r w:rsidRPr="008D462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79" w:history="1">
        <w:r w:rsidRPr="008D462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80" w:history="1">
        <w:r w:rsidRPr="008D462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81" w:history="1">
        <w:r w:rsidRPr="008D462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82" w:history="1">
        <w:r w:rsidRPr="008D462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83" w:history="1">
        <w:r w:rsidRPr="008D462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Incluir País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84" w:history="1">
        <w:r w:rsidRPr="008D462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85" w:history="1">
        <w:r w:rsidRPr="008D462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Alterar País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86" w:history="1">
        <w:r w:rsidRPr="008D462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87" w:history="1">
        <w:r w:rsidRPr="008D462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Excluir País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88" w:history="1">
        <w:r w:rsidRPr="008D462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89" w:history="1">
        <w:r w:rsidRPr="008D4629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90" w:history="1">
        <w:r w:rsidRPr="008D462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Anular País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91" w:history="1">
        <w:r w:rsidRPr="008D462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92" w:history="1">
        <w:r w:rsidRPr="008D4629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93" w:history="1">
        <w:r w:rsidRPr="008D462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Listar País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94" w:history="1">
        <w:r w:rsidRPr="008D4629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95" w:history="1">
        <w:r w:rsidRPr="008D4629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96" w:history="1">
        <w:r w:rsidRPr="008D4629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97" w:history="1">
        <w:r w:rsidRPr="008D462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00721" w:rsidRDefault="00F0072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398" w:history="1">
        <w:r w:rsidRPr="008D4629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462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5472A" w:rsidRDefault="0035472A" w:rsidP="0035472A">
      <w:pPr>
        <w:pStyle w:val="Sumrio1"/>
      </w:pPr>
      <w:r>
        <w:fldChar w:fldCharType="end"/>
      </w:r>
    </w:p>
    <w:p w:rsidR="0035472A" w:rsidRDefault="0035472A" w:rsidP="0035472A">
      <w:pPr>
        <w:widowControl w:val="0"/>
        <w:rPr>
          <w:rFonts w:cs="Arial"/>
          <w:b/>
          <w:bCs/>
          <w:color w:val="000000"/>
        </w:rPr>
      </w:pPr>
    </w:p>
    <w:p w:rsidR="0035472A" w:rsidRDefault="0035472A" w:rsidP="0035472A">
      <w:pPr>
        <w:pStyle w:val="Heading"/>
        <w:rPr>
          <w:rFonts w:cs="Arial"/>
          <w:szCs w:val="24"/>
          <w:lang w:val="pt-BR"/>
        </w:rPr>
      </w:pPr>
    </w:p>
    <w:p w:rsidR="0035472A" w:rsidRDefault="0035472A" w:rsidP="0035472A">
      <w:pPr>
        <w:pStyle w:val="Heading"/>
      </w:pPr>
    </w:p>
    <w:p w:rsidR="0035472A" w:rsidRDefault="0035472A" w:rsidP="0035472A">
      <w:pPr>
        <w:pStyle w:val="Heading"/>
        <w:jc w:val="center"/>
      </w:pPr>
    </w:p>
    <w:p w:rsidR="0035472A" w:rsidRDefault="0035472A" w:rsidP="0035472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35472A" w:rsidRDefault="0035472A" w:rsidP="0035472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2374"/>
      <w:r>
        <w:lastRenderedPageBreak/>
        <w:t>Pacote/Caso de Uso</w:t>
      </w:r>
      <w:bookmarkEnd w:id="1"/>
    </w:p>
    <w:p w:rsidR="0035472A" w:rsidRDefault="0035472A" w:rsidP="0035472A"/>
    <w:p w:rsidR="0035472A" w:rsidRDefault="0035472A" w:rsidP="00F00721">
      <w:pPr>
        <w:pStyle w:val="Subttulo"/>
      </w:pPr>
      <w:bookmarkStart w:id="2" w:name="_Toc404762375"/>
      <w:r>
        <w:t>Manter Países</w:t>
      </w:r>
      <w:bookmarkEnd w:id="2"/>
    </w:p>
    <w:p w:rsidR="0035472A" w:rsidRDefault="0035472A" w:rsidP="0035472A">
      <w:pPr>
        <w:widowControl w:val="0"/>
        <w:ind w:left="902"/>
        <w:rPr>
          <w:rFonts w:cs="Arial"/>
          <w:b/>
          <w:bCs/>
          <w:color w:val="FF0000"/>
        </w:rPr>
      </w:pPr>
    </w:p>
    <w:p w:rsidR="0035472A" w:rsidRDefault="0035472A" w:rsidP="0035472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2376"/>
      <w:r>
        <w:t>Descrição</w:t>
      </w:r>
      <w:bookmarkEnd w:id="3"/>
    </w:p>
    <w:p w:rsidR="0035472A" w:rsidRDefault="0035472A" w:rsidP="0035472A">
      <w:pPr>
        <w:pStyle w:val="Recuodecorpodetexto2"/>
        <w:widowControl w:val="0"/>
        <w:ind w:left="1620" w:firstLine="0"/>
        <w:rPr>
          <w:sz w:val="24"/>
        </w:rPr>
      </w:pPr>
    </w:p>
    <w:p w:rsidR="0035472A" w:rsidRDefault="0035472A" w:rsidP="0035472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País (Naturalização e Nacionalidade).</w:t>
      </w:r>
    </w:p>
    <w:p w:rsidR="0035472A" w:rsidRDefault="0035472A" w:rsidP="0035472A">
      <w:pPr>
        <w:pStyle w:val="Recuodecorpodetexto2"/>
        <w:widowControl w:val="0"/>
        <w:ind w:left="1620" w:firstLine="0"/>
        <w:rPr>
          <w:sz w:val="24"/>
        </w:rPr>
      </w:pPr>
    </w:p>
    <w:p w:rsidR="0035472A" w:rsidRDefault="0035472A" w:rsidP="0035472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62377"/>
      <w:r>
        <w:t>Requisitos atendidos</w:t>
      </w:r>
      <w:bookmarkEnd w:id="4"/>
    </w:p>
    <w:p w:rsidR="0035472A" w:rsidRDefault="0035472A" w:rsidP="0035472A"/>
    <w:p w:rsidR="0035472A" w:rsidRDefault="0035472A" w:rsidP="0035472A">
      <w:pPr>
        <w:pStyle w:val="Recuodecorpodetexto"/>
        <w:ind w:left="1260"/>
      </w:pPr>
      <w:r>
        <w:t>R41 – Permitir a inclusão da pessoa.</w:t>
      </w:r>
    </w:p>
    <w:p w:rsidR="0035472A" w:rsidRDefault="0035472A" w:rsidP="0035472A"/>
    <w:p w:rsidR="0035472A" w:rsidRDefault="0035472A" w:rsidP="0035472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62378"/>
      <w:r>
        <w:t>Conceito</w:t>
      </w:r>
      <w:bookmarkEnd w:id="5"/>
      <w:r>
        <w:tab/>
      </w:r>
    </w:p>
    <w:p w:rsidR="0035472A" w:rsidRDefault="0035472A" w:rsidP="0035472A"/>
    <w:p w:rsidR="0035472A" w:rsidRDefault="0035472A" w:rsidP="0035472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2379"/>
      <w:r>
        <w:t>Conceitos principais</w:t>
      </w:r>
      <w:bookmarkEnd w:id="6"/>
    </w:p>
    <w:p w:rsidR="0035472A" w:rsidRDefault="0035472A" w:rsidP="0035472A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35472A" w:rsidTr="0097135F">
        <w:trPr>
          <w:trHeight w:val="600"/>
        </w:trPr>
        <w:tc>
          <w:tcPr>
            <w:tcW w:w="2338" w:type="dxa"/>
          </w:tcPr>
          <w:p w:rsidR="0035472A" w:rsidRDefault="0035472A" w:rsidP="0035472A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Naturalização</w:t>
            </w:r>
          </w:p>
        </w:tc>
        <w:tc>
          <w:tcPr>
            <w:tcW w:w="6732" w:type="dxa"/>
          </w:tcPr>
          <w:p w:rsidR="0035472A" w:rsidRDefault="0035472A" w:rsidP="0097135F">
            <w:pPr>
              <w:rPr>
                <w:rFonts w:cs="Arial"/>
              </w:rPr>
            </w:pPr>
            <w:r>
              <w:rPr>
                <w:rFonts w:cs="Arial"/>
              </w:rPr>
              <w:t>País onde uma pessoa cadastrada no sistema foi naturalizada.</w:t>
            </w:r>
          </w:p>
        </w:tc>
      </w:tr>
      <w:tr w:rsidR="0035472A" w:rsidTr="0097135F">
        <w:trPr>
          <w:trHeight w:val="600"/>
        </w:trPr>
        <w:tc>
          <w:tcPr>
            <w:tcW w:w="2338" w:type="dxa"/>
          </w:tcPr>
          <w:p w:rsidR="0035472A" w:rsidRDefault="0035472A" w:rsidP="00F00721">
            <w:pPr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Nacionalidade</w:t>
            </w:r>
          </w:p>
        </w:tc>
        <w:tc>
          <w:tcPr>
            <w:tcW w:w="6732" w:type="dxa"/>
          </w:tcPr>
          <w:p w:rsidR="0035472A" w:rsidRDefault="0035472A" w:rsidP="0097135F">
            <w:pPr>
              <w:rPr>
                <w:rFonts w:cs="Arial"/>
              </w:rPr>
            </w:pPr>
            <w:r>
              <w:rPr>
                <w:rFonts w:cs="Arial"/>
              </w:rPr>
              <w:t>País de nascimento de uma pessoa cadastrada no sistema.</w:t>
            </w:r>
          </w:p>
        </w:tc>
      </w:tr>
    </w:tbl>
    <w:p w:rsidR="0035472A" w:rsidRDefault="0035472A" w:rsidP="0035472A">
      <w:pPr>
        <w:rPr>
          <w:rFonts w:cs="Arial"/>
        </w:rPr>
      </w:pPr>
    </w:p>
    <w:p w:rsidR="0035472A" w:rsidRDefault="0035472A" w:rsidP="0035472A">
      <w:pPr>
        <w:rPr>
          <w:rFonts w:cs="Arial"/>
        </w:rPr>
      </w:pPr>
    </w:p>
    <w:p w:rsidR="0035472A" w:rsidRDefault="0035472A" w:rsidP="0035472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62380"/>
      <w:r>
        <w:t>Conceitos associados</w:t>
      </w:r>
      <w:bookmarkEnd w:id="7"/>
    </w:p>
    <w:p w:rsidR="0035472A" w:rsidRDefault="0035472A" w:rsidP="0035472A">
      <w:pPr>
        <w:pStyle w:val="Cabealho"/>
        <w:rPr>
          <w:rFonts w:cs="Arial"/>
        </w:rPr>
      </w:pPr>
    </w:p>
    <w:p w:rsidR="0035472A" w:rsidRDefault="0035472A" w:rsidP="0035472A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35472A" w:rsidRDefault="0035472A" w:rsidP="0035472A">
      <w:pPr>
        <w:rPr>
          <w:rFonts w:eastAsia="Arial Unicode MS"/>
        </w:rPr>
      </w:pPr>
    </w:p>
    <w:p w:rsidR="0035472A" w:rsidRDefault="0035472A" w:rsidP="0035472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2381"/>
      <w:r>
        <w:lastRenderedPageBreak/>
        <w:t>Diagrama</w:t>
      </w:r>
      <w:bookmarkEnd w:id="8"/>
    </w:p>
    <w:p w:rsidR="0035472A" w:rsidRDefault="0035472A" w:rsidP="0035472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5472A" w:rsidRDefault="00F00721" w:rsidP="0035472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3086100"/>
                <wp:effectExtent l="0" t="0" r="0" b="0"/>
                <wp:docPr id="27" name="Tela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08480" y="20955"/>
                            <a:ext cx="1567180" cy="1257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808480" y="136525"/>
                            <a:ext cx="3933190" cy="29286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039110" y="273050"/>
                            <a:ext cx="13582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0721" w:rsidRDefault="00F0072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Países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31165" y="734695"/>
                            <a:ext cx="189230" cy="1892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525780" y="923925"/>
                            <a:ext cx="0" cy="1885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20370" y="996950"/>
                            <a:ext cx="2209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99415" y="1112520"/>
                            <a:ext cx="126365" cy="1892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25780" y="1112520"/>
                            <a:ext cx="126365" cy="1892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62865" y="1301750"/>
                            <a:ext cx="7645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0721" w:rsidRDefault="00F00721" w:rsidP="00F0072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2103120" y="514350"/>
                            <a:ext cx="1356360" cy="5251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418715" y="598170"/>
                            <a:ext cx="86804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0721" w:rsidRDefault="00F0072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País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2008505" y="1311910"/>
                            <a:ext cx="1482725" cy="4514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355215" y="1385570"/>
                            <a:ext cx="8883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0721" w:rsidRDefault="00F0072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País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008505" y="2099310"/>
                            <a:ext cx="1398905" cy="4933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324100" y="2172970"/>
                            <a:ext cx="8636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0721" w:rsidRDefault="00F0072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País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4090670" y="514350"/>
                            <a:ext cx="1440815" cy="5251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437380" y="598170"/>
                            <a:ext cx="8826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0721" w:rsidRDefault="00F0072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País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4090670" y="1406525"/>
                            <a:ext cx="1398270" cy="4724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437380" y="1480185"/>
                            <a:ext cx="79311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0721" w:rsidRDefault="00F0072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País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694055" y="1123315"/>
                            <a:ext cx="1114425" cy="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7" o:spid="_x0000_s1026" editas="canvas" style="width:453.75pt;height:243pt;mso-position-horizontal-relative:char;mso-position-vertical-relative:line" coordsize="57626,30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30861;visibility:visible;mso-wrap-style:square">
                  <v:fill o:detectmouseclick="t"/>
                  <v:path o:connecttype="none"/>
                </v:shape>
                <v:rect id="Rectangle 5" o:spid="_x0000_s1028" style="position:absolute;left:18084;top:209;width:15672;height:1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8084;top:1365;width:39332;height:29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30391;top:2730;width:1358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F00721" w:rsidRDefault="00F0072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Países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4311;top:7346;width:1892;height:1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5257,9239" to="5257,11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4203,9969" to="6413,9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994,11125" to="5257,13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5257,11125" to="6521,13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628;top:13017;width:764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F00721" w:rsidRDefault="00F00721" w:rsidP="00F0072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4" o:spid="_x0000_s1037" style="position:absolute;left:21031;top:5143;width:13563;height:5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4187;top:5981;width:868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F00721" w:rsidRDefault="00F0072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País</w:t>
                        </w:r>
                      </w:p>
                    </w:txbxContent>
                  </v:textbox>
                </v:rect>
                <v:oval id="Oval 16" o:spid="_x0000_s1039" style="position:absolute;left:20085;top:13119;width:14827;height:45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23552;top:13855;width:888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F00721" w:rsidRDefault="00F0072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País</w:t>
                        </w:r>
                      </w:p>
                    </w:txbxContent>
                  </v:textbox>
                </v:rect>
                <v:oval id="Oval 18" o:spid="_x0000_s1041" style="position:absolute;left:20085;top:20993;width:13989;height:4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23241;top:21729;width:863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F00721" w:rsidRDefault="00F0072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País</w:t>
                        </w:r>
                      </w:p>
                    </w:txbxContent>
                  </v:textbox>
                </v:rect>
                <v:oval id="Oval 20" o:spid="_x0000_s1043" style="position:absolute;left:40906;top:5143;width:14408;height:5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44373;top:5981;width:882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F00721" w:rsidRDefault="00F0072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País</w:t>
                        </w:r>
                      </w:p>
                    </w:txbxContent>
                  </v:textbox>
                </v:rect>
                <v:oval id="Oval 22" o:spid="_x0000_s1045" style="position:absolute;left:40906;top:14065;width:13983;height:4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44373;top:14801;width:7931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F00721" w:rsidRDefault="00F0072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País</w:t>
                        </w:r>
                      </w:p>
                    </w:txbxContent>
                  </v:textbox>
                </v:rect>
                <v:line id="Line 24" o:spid="_x0000_s1047" style="position:absolute;visibility:visible;mso-wrap-style:square" from="6940,11233" to="18084,11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+1fsMAAADbAAAADwAAAGRycy9kb3ducmV2LnhtbESPQYvCMBSE7wv+h/CEva2pCq5Uo4gi&#10;rHsQrILXZ/Jsi81LaWKt/94sCHscZuYbZr7sbCVaanzpWMFwkIAg1s6UnCs4HbdfUxA+IBusHJOC&#10;J3lYLnofc0yNe/CB2izkIkLYp6igCKFOpfS6IIt+4Gri6F1dYzFE2eTSNPiIcFvJUZJMpMWS40KB&#10;Na0L0rfsbhXcs+HvZbfZ68NmPF0/Wz7r73qs1Ge/W81ABOrCf/jd/jEKRhP4+xJ/gFy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PtX7DAAAA2wAAAA8AAAAAAAAAAAAA&#10;AAAAoQIAAGRycy9kb3ducmV2LnhtbFBLBQYAAAAABAAEAPkAAACRAwAAAAA=&#10;" strokecolor="#903" strokeweight="47e-5mm"/>
                <w10:anchorlock/>
              </v:group>
            </w:pict>
          </mc:Fallback>
        </mc:AlternateContent>
      </w:r>
    </w:p>
    <w:p w:rsidR="0035472A" w:rsidRDefault="0035472A" w:rsidP="0035472A">
      <w:pPr>
        <w:widowControl w:val="0"/>
        <w:jc w:val="center"/>
        <w:rPr>
          <w:rFonts w:cs="Arial"/>
        </w:rPr>
      </w:pPr>
    </w:p>
    <w:p w:rsidR="0035472A" w:rsidRDefault="0035472A" w:rsidP="0035472A">
      <w:pPr>
        <w:widowControl w:val="0"/>
        <w:jc w:val="center"/>
        <w:rPr>
          <w:rFonts w:cs="Arial"/>
        </w:rPr>
      </w:pPr>
    </w:p>
    <w:p w:rsidR="0035472A" w:rsidRDefault="0035472A" w:rsidP="0035472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2382"/>
      <w:r>
        <w:lastRenderedPageBreak/>
        <w:t>Casos de Uso</w:t>
      </w:r>
      <w:bookmarkEnd w:id="9"/>
    </w:p>
    <w:p w:rsidR="0035472A" w:rsidRDefault="0035472A" w:rsidP="0035472A">
      <w:pPr>
        <w:pStyle w:val="Ttulo2"/>
      </w:pPr>
      <w:r>
        <w:rPr>
          <w:vanish/>
        </w:rPr>
        <w:t xml:space="preserve">UCS404 </w:t>
      </w:r>
      <w:bookmarkStart w:id="10" w:name="_Toc404762383"/>
      <w:r>
        <w:t>Incluir País</w:t>
      </w:r>
      <w:bookmarkEnd w:id="10"/>
      <w:r>
        <w:t> </w:t>
      </w:r>
    </w:p>
    <w:p w:rsidR="0035472A" w:rsidRDefault="0035472A" w:rsidP="0035472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2384"/>
      <w:r>
        <w:t>Fluxo Básico</w:t>
      </w:r>
      <w:bookmarkEnd w:id="11"/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País.</w:t>
      </w:r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35472A" w:rsidRDefault="0035472A" w:rsidP="0035472A">
      <w:pPr>
        <w:pStyle w:val="Recuodecorpodetexto"/>
      </w:pPr>
    </w:p>
    <w:p w:rsidR="0035472A" w:rsidRDefault="0035472A" w:rsidP="0035472A">
      <w:pPr>
        <w:pStyle w:val="Ttulo2"/>
      </w:pPr>
      <w:r>
        <w:rPr>
          <w:vanish/>
        </w:rPr>
        <w:t xml:space="preserve">UCS405 </w:t>
      </w:r>
      <w:bookmarkStart w:id="12" w:name="_Toc404762385"/>
      <w:r>
        <w:t>Alterar País</w:t>
      </w:r>
      <w:bookmarkEnd w:id="12"/>
      <w:r>
        <w:t> </w:t>
      </w:r>
    </w:p>
    <w:p w:rsidR="0035472A" w:rsidRDefault="0035472A" w:rsidP="0035472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62386"/>
      <w:r>
        <w:t>Fluxo Básico</w:t>
      </w:r>
      <w:bookmarkEnd w:id="13"/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País.</w:t>
      </w:r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informações do País.</w:t>
      </w:r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35472A" w:rsidRDefault="0035472A" w:rsidP="0035472A">
      <w:pPr>
        <w:pStyle w:val="Recuodecorpodetexto"/>
      </w:pPr>
    </w:p>
    <w:p w:rsidR="0035472A" w:rsidRDefault="0035472A" w:rsidP="0035472A">
      <w:pPr>
        <w:pStyle w:val="Ttulo2"/>
      </w:pPr>
      <w:r>
        <w:rPr>
          <w:vanish/>
        </w:rPr>
        <w:t xml:space="preserve">UCS406 </w:t>
      </w:r>
      <w:bookmarkStart w:id="14" w:name="_Toc404762387"/>
      <w:r>
        <w:t>Excluir País</w:t>
      </w:r>
      <w:bookmarkEnd w:id="14"/>
      <w:r>
        <w:t> </w:t>
      </w:r>
    </w:p>
    <w:p w:rsidR="0035472A" w:rsidRDefault="0035472A" w:rsidP="0035472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62388"/>
      <w:r>
        <w:t>Fluxo Básico</w:t>
      </w:r>
      <w:bookmarkEnd w:id="15"/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País.</w:t>
      </w:r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35472A" w:rsidRDefault="0035472A" w:rsidP="0035472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2389"/>
      <w:r>
        <w:t>Exceções</w:t>
      </w:r>
      <w:bookmarkEnd w:id="16"/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excluir o país associado </w:t>
      </w:r>
      <w:proofErr w:type="gramStart"/>
      <w:r>
        <w:t>a</w:t>
      </w:r>
      <w:proofErr w:type="gramEnd"/>
      <w:r>
        <w:t xml:space="preserve"> pessoa e/ou dependente. O sistema exibe a mensagem MSG0076 ("&lt;</w:t>
      </w:r>
      <w:proofErr w:type="spellStart"/>
      <w:r>
        <w:t>nome_da_operação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</w:t>
      </w:r>
    </w:p>
    <w:p w:rsidR="0035472A" w:rsidRDefault="0035472A" w:rsidP="0035472A">
      <w:pPr>
        <w:pStyle w:val="Recuodecorpodetexto"/>
      </w:pPr>
    </w:p>
    <w:p w:rsidR="0035472A" w:rsidRDefault="0035472A" w:rsidP="0035472A">
      <w:pPr>
        <w:pStyle w:val="Ttulo2"/>
      </w:pPr>
      <w:r>
        <w:rPr>
          <w:vanish/>
        </w:rPr>
        <w:t xml:space="preserve">UCS407 </w:t>
      </w:r>
      <w:bookmarkStart w:id="17" w:name="_Toc404762390"/>
      <w:r>
        <w:t>Anular País</w:t>
      </w:r>
      <w:bookmarkEnd w:id="17"/>
      <w:r>
        <w:t> </w:t>
      </w:r>
    </w:p>
    <w:p w:rsidR="0035472A" w:rsidRDefault="0035472A" w:rsidP="0035472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62391"/>
      <w:r>
        <w:t>Fluxo Básico</w:t>
      </w:r>
      <w:bookmarkEnd w:id="18"/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País.</w:t>
      </w:r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sistema processa a operação e exibe a mensagem MSG0007 ("Anulação efetuada com sucesso!").</w:t>
      </w:r>
    </w:p>
    <w:p w:rsidR="0035472A" w:rsidRDefault="0035472A" w:rsidP="0035472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2392"/>
      <w:r>
        <w:t>Fluxo alternativo – Registro anulado – 4.4.1.3</w:t>
      </w:r>
      <w:bookmarkEnd w:id="19"/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</w:t>
      </w:r>
      <w:proofErr w:type="gramStart"/>
      <w:r>
        <w:t>)</w:t>
      </w:r>
      <w:proofErr w:type="gramEnd"/>
    </w:p>
    <w:p w:rsidR="0035472A" w:rsidRDefault="0035472A" w:rsidP="0035472A">
      <w:pPr>
        <w:pStyle w:val="Ttulo4"/>
        <w:numPr>
          <w:ilvl w:val="0"/>
          <w:numId w:val="0"/>
        </w:numPr>
        <w:ind w:left="1080"/>
      </w:pPr>
    </w:p>
    <w:p w:rsidR="0035472A" w:rsidRDefault="0035472A" w:rsidP="0035472A">
      <w:pPr>
        <w:pStyle w:val="Ttulo2"/>
      </w:pPr>
      <w:r>
        <w:rPr>
          <w:vanish/>
        </w:rPr>
        <w:t xml:space="preserve">UCS409 </w:t>
      </w:r>
      <w:bookmarkStart w:id="20" w:name="_Toc404762393"/>
      <w:r>
        <w:t>Listar País</w:t>
      </w:r>
      <w:bookmarkEnd w:id="20"/>
      <w:r>
        <w:t> </w:t>
      </w:r>
    </w:p>
    <w:p w:rsidR="0035472A" w:rsidRDefault="0035472A" w:rsidP="0035472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62394"/>
      <w:r>
        <w:t>Fluxo Básico</w:t>
      </w:r>
      <w:bookmarkEnd w:id="21"/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País.</w:t>
      </w:r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35472A" w:rsidRDefault="0035472A" w:rsidP="0035472A">
      <w:pPr>
        <w:pStyle w:val="Recuodecorpodetexto"/>
      </w:pPr>
    </w:p>
    <w:p w:rsidR="0035472A" w:rsidRDefault="0035472A" w:rsidP="0035472A">
      <w:pPr>
        <w:pStyle w:val="Ttulo2"/>
      </w:pPr>
      <w:bookmarkStart w:id="22" w:name="_Toc404762395"/>
      <w:r>
        <w:t>Exceções comuns aos casos de uso Incluir e Alterar</w:t>
      </w:r>
      <w:bookmarkEnd w:id="22"/>
    </w:p>
    <w:p w:rsidR="0035472A" w:rsidRDefault="0035472A" w:rsidP="0035472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762396"/>
      <w:r>
        <w:t>Exceções</w:t>
      </w:r>
      <w:bookmarkEnd w:id="23"/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o nome do país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35472A" w:rsidRDefault="0035472A" w:rsidP="0035472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FF"/>
        </w:rPr>
      </w:pPr>
      <w:r>
        <w:rPr>
          <w:color w:val="0000FF"/>
        </w:rPr>
        <w:t xml:space="preserve">Tentativa de informar o código do país junto a ANS igual a um já associado a outro país. O sistema exibe a mensagem MSG0022 ("Já existe registro cadastrado com </w:t>
      </w:r>
      <w:proofErr w:type="gramStart"/>
      <w:r>
        <w:rPr>
          <w:color w:val="0000FF"/>
        </w:rPr>
        <w:t>este(</w:t>
      </w:r>
      <w:proofErr w:type="gramEnd"/>
      <w:r>
        <w:rPr>
          <w:color w:val="0000FF"/>
        </w:rPr>
        <w:t>a) &lt;</w:t>
      </w:r>
      <w:proofErr w:type="spellStart"/>
      <w:r>
        <w:rPr>
          <w:color w:val="0000FF"/>
        </w:rPr>
        <w:t>nome_do_campo</w:t>
      </w:r>
      <w:proofErr w:type="spellEnd"/>
      <w:r>
        <w:rPr>
          <w:color w:val="0000FF"/>
        </w:rPr>
        <w:t>&gt;.")</w:t>
      </w:r>
    </w:p>
    <w:p w:rsidR="0035472A" w:rsidRDefault="0035472A" w:rsidP="0035472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4" w:name="_Toc404762397"/>
      <w:r>
        <w:lastRenderedPageBreak/>
        <w:t>Anexos</w:t>
      </w:r>
      <w:bookmarkEnd w:id="24"/>
    </w:p>
    <w:p w:rsidR="0035472A" w:rsidRDefault="0035472A" w:rsidP="0035472A"/>
    <w:p w:rsidR="0035472A" w:rsidRDefault="0035472A" w:rsidP="0035472A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35472A" w:rsidRDefault="0035472A" w:rsidP="0035472A">
      <w:pPr>
        <w:widowControl w:val="0"/>
        <w:ind w:left="540"/>
        <w:rPr>
          <w:rFonts w:cs="Arial"/>
        </w:rPr>
      </w:pPr>
    </w:p>
    <w:p w:rsidR="00F00721" w:rsidRDefault="00F0072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5472A" w:rsidRDefault="0035472A" w:rsidP="0035472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5" w:name="_Toc404762398"/>
      <w:r>
        <w:lastRenderedPageBreak/>
        <w:t>Revisões</w:t>
      </w:r>
      <w:bookmarkEnd w:id="25"/>
    </w:p>
    <w:p w:rsidR="0035472A" w:rsidRDefault="0035472A" w:rsidP="0035472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35472A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5472A" w:rsidRPr="0035472A" w:rsidRDefault="0035472A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5472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5472A" w:rsidRPr="0035472A" w:rsidRDefault="0035472A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5472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5472A" w:rsidRPr="0035472A" w:rsidRDefault="0035472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5472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5472A" w:rsidRPr="0035472A" w:rsidRDefault="0035472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5472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5472A" w:rsidRPr="0035472A" w:rsidRDefault="0035472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5472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5472A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F0072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472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Pr="00F00721" w:rsidRDefault="0035472A" w:rsidP="00F00721">
            <w:pPr>
              <w:widowControl w:val="0"/>
              <w:ind w:left="0"/>
              <w:rPr>
                <w:rFonts w:cs="Arial"/>
                <w:sz w:val="16"/>
              </w:rPr>
            </w:pPr>
            <w:r w:rsidRPr="00F0072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472A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Pr="00F00721" w:rsidRDefault="0035472A" w:rsidP="00F00721">
            <w:pPr>
              <w:widowControl w:val="0"/>
              <w:ind w:left="0"/>
              <w:rPr>
                <w:rFonts w:cs="Arial"/>
                <w:sz w:val="16"/>
              </w:rPr>
            </w:pPr>
            <w:r w:rsidRPr="00F0072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472A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Pr="00F00721" w:rsidRDefault="0035472A" w:rsidP="00F00721">
            <w:pPr>
              <w:widowControl w:val="0"/>
              <w:ind w:left="0"/>
              <w:rPr>
                <w:rFonts w:cs="Arial"/>
                <w:sz w:val="16"/>
              </w:rPr>
            </w:pPr>
            <w:r w:rsidRPr="00F0072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472A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72A" w:rsidRDefault="0035472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Pr="00F00721" w:rsidRDefault="0035472A" w:rsidP="00F00721">
            <w:pPr>
              <w:widowControl w:val="0"/>
              <w:ind w:left="0"/>
              <w:rPr>
                <w:rFonts w:cs="Arial"/>
                <w:sz w:val="16"/>
              </w:rPr>
            </w:pPr>
            <w:r w:rsidRPr="00F0072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472A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Pr="00F00721" w:rsidRDefault="0035472A" w:rsidP="00F00721">
            <w:pPr>
              <w:widowControl w:val="0"/>
              <w:ind w:left="0"/>
              <w:rPr>
                <w:rFonts w:cs="Arial"/>
                <w:sz w:val="16"/>
              </w:rPr>
            </w:pPr>
            <w:r w:rsidRPr="00F0072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472A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5472A" w:rsidRDefault="0035472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Pr="00F00721" w:rsidRDefault="0035472A" w:rsidP="00F00721">
            <w:pPr>
              <w:widowControl w:val="0"/>
              <w:ind w:left="0"/>
              <w:rPr>
                <w:rFonts w:cs="Arial"/>
                <w:sz w:val="16"/>
              </w:rPr>
            </w:pPr>
            <w:r w:rsidRPr="00F0072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472A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5472A" w:rsidRDefault="0035472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Pr="00F00721" w:rsidRDefault="0035472A" w:rsidP="00F00721">
            <w:pPr>
              <w:widowControl w:val="0"/>
              <w:ind w:left="0"/>
              <w:rPr>
                <w:rFonts w:cs="Arial"/>
                <w:sz w:val="16"/>
              </w:rPr>
            </w:pPr>
            <w:r w:rsidRPr="00F0072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472A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5472A" w:rsidRDefault="0035472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Pr="00F00721" w:rsidRDefault="0035472A" w:rsidP="00F00721">
            <w:pPr>
              <w:widowControl w:val="0"/>
              <w:ind w:left="0"/>
              <w:rPr>
                <w:rFonts w:cs="Arial"/>
                <w:sz w:val="16"/>
              </w:rPr>
            </w:pPr>
            <w:r w:rsidRPr="00F0072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472A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5472A" w:rsidRDefault="0035472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Pr="00F00721" w:rsidRDefault="0035472A" w:rsidP="00F00721">
            <w:pPr>
              <w:widowControl w:val="0"/>
              <w:ind w:left="0"/>
              <w:rPr>
                <w:rFonts w:cs="Arial"/>
                <w:sz w:val="16"/>
              </w:rPr>
            </w:pPr>
            <w:r w:rsidRPr="00F0072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472A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5472A" w:rsidRDefault="0035472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Pr="00F00721" w:rsidRDefault="0035472A" w:rsidP="00F00721">
            <w:pPr>
              <w:widowControl w:val="0"/>
              <w:ind w:left="0"/>
              <w:rPr>
                <w:rFonts w:cs="Arial"/>
                <w:sz w:val="16"/>
              </w:rPr>
            </w:pPr>
            <w:r w:rsidRPr="00F0072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472A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5472A" w:rsidRDefault="0035472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Pr="00F00721" w:rsidRDefault="0035472A" w:rsidP="00F00721">
            <w:pPr>
              <w:widowControl w:val="0"/>
              <w:ind w:left="0"/>
              <w:rPr>
                <w:rFonts w:cs="Arial"/>
                <w:sz w:val="16"/>
              </w:rPr>
            </w:pPr>
            <w:r w:rsidRPr="00F0072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472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Pr="00F00721" w:rsidRDefault="0035472A" w:rsidP="00F00721">
            <w:pPr>
              <w:widowControl w:val="0"/>
              <w:ind w:left="0"/>
              <w:rPr>
                <w:rFonts w:cs="Arial"/>
                <w:sz w:val="16"/>
              </w:rPr>
            </w:pPr>
            <w:r w:rsidRPr="00F0072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472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Pr="00F00721" w:rsidRDefault="0035472A" w:rsidP="00F00721">
            <w:pPr>
              <w:widowControl w:val="0"/>
              <w:ind w:left="0"/>
              <w:rPr>
                <w:rFonts w:cs="Arial"/>
                <w:sz w:val="16"/>
              </w:rPr>
            </w:pPr>
            <w:r w:rsidRPr="00F0072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472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5472A" w:rsidRDefault="0035472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5472A" w:rsidRDefault="0035472A" w:rsidP="00F0072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5472A" w:rsidRDefault="0035472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35472A" w:rsidRDefault="0035472A" w:rsidP="0035472A">
      <w:pPr>
        <w:pStyle w:val="Recuodecorpodetexto"/>
      </w:pPr>
    </w:p>
    <w:p w:rsidR="0035472A" w:rsidRDefault="0035472A" w:rsidP="0035472A"/>
    <w:p w:rsidR="00F41655" w:rsidRPr="0035472A" w:rsidRDefault="00F41655" w:rsidP="0035472A"/>
    <w:sectPr w:rsidR="00F41655" w:rsidRPr="0035472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472A" w:rsidRDefault="0035472A" w:rsidP="002908D9">
      <w:r>
        <w:separator/>
      </w:r>
    </w:p>
  </w:endnote>
  <w:endnote w:type="continuationSeparator" w:id="0">
    <w:p w:rsidR="0035472A" w:rsidRDefault="0035472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00721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5472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0072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00721">
            <w:rPr>
              <w:sz w:val="20"/>
              <w:szCs w:val="20"/>
            </w:rPr>
            <w:t xml:space="preserve">Keila </w:t>
          </w:r>
          <w:proofErr w:type="spellStart"/>
          <w:r w:rsidRPr="00F00721">
            <w:rPr>
              <w:sz w:val="20"/>
              <w:szCs w:val="20"/>
            </w:rPr>
            <w:t>Joanês</w:t>
          </w:r>
          <w:proofErr w:type="spellEnd"/>
          <w:r w:rsidRPr="00F0072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0072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5472A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35472A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5472A">
            <w:rPr>
              <w:b/>
              <w:sz w:val="20"/>
              <w:szCs w:val="20"/>
            </w:rPr>
            <w:t>UCS0167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00721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00721">
            <w:rPr>
              <w:b/>
              <w:sz w:val="20"/>
              <w:szCs w:val="20"/>
            </w:rPr>
            <w:t>Manter Países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472A" w:rsidRDefault="0035472A" w:rsidP="002908D9">
      <w:r>
        <w:separator/>
      </w:r>
    </w:p>
  </w:footnote>
  <w:footnote w:type="continuationSeparator" w:id="0">
    <w:p w:rsidR="0035472A" w:rsidRDefault="0035472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72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5472A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C75FC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0721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472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5472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5472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5472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5472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5472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5472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5472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5472A"/>
    <w:pPr>
      <w:ind w:left="0"/>
    </w:pPr>
  </w:style>
  <w:style w:type="paragraph" w:styleId="ndicedeilustraes">
    <w:name w:val="table of figures"/>
    <w:basedOn w:val="Normal"/>
    <w:next w:val="Normal"/>
    <w:semiHidden/>
    <w:rsid w:val="0035472A"/>
  </w:style>
  <w:style w:type="paragraph" w:styleId="Sumrio2">
    <w:name w:val="toc 2"/>
    <w:basedOn w:val="Normal"/>
    <w:next w:val="Normal"/>
    <w:autoRedefine/>
    <w:uiPriority w:val="39"/>
    <w:rsid w:val="0035472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5472A"/>
    <w:pPr>
      <w:ind w:left="480"/>
    </w:pPr>
  </w:style>
  <w:style w:type="character" w:styleId="Hyperlink">
    <w:name w:val="Hyperlink"/>
    <w:basedOn w:val="Fontepargpadro"/>
    <w:uiPriority w:val="99"/>
    <w:rsid w:val="0035472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5472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5472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5472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5472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5472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5472A"/>
    <w:rPr>
      <w:sz w:val="16"/>
    </w:rPr>
  </w:style>
  <w:style w:type="character" w:styleId="Nmerodepgina">
    <w:name w:val="page number"/>
    <w:basedOn w:val="Fontepargpadro"/>
    <w:rsid w:val="0035472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5472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547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5472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5472A"/>
  </w:style>
  <w:style w:type="paragraph" w:styleId="Corpodetexto">
    <w:name w:val="Body Text"/>
    <w:basedOn w:val="Normal"/>
    <w:link w:val="CorpodetextoChar"/>
    <w:rsid w:val="0035472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5472A"/>
    <w:rPr>
      <w:rFonts w:eastAsia="Arial Unicode MS"/>
    </w:rPr>
  </w:style>
  <w:style w:type="paragraph" w:customStyle="1" w:styleId="tabletext">
    <w:name w:val="tabletext"/>
    <w:basedOn w:val="Normal"/>
    <w:rsid w:val="0035472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5472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5472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5472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5472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5472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5472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5472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5472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5472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472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5472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5472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5472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5472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5472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5472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5472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5472A"/>
    <w:pPr>
      <w:ind w:left="0"/>
    </w:pPr>
  </w:style>
  <w:style w:type="paragraph" w:styleId="ndicedeilustraes">
    <w:name w:val="table of figures"/>
    <w:basedOn w:val="Normal"/>
    <w:next w:val="Normal"/>
    <w:semiHidden/>
    <w:rsid w:val="0035472A"/>
  </w:style>
  <w:style w:type="paragraph" w:styleId="Sumrio2">
    <w:name w:val="toc 2"/>
    <w:basedOn w:val="Normal"/>
    <w:next w:val="Normal"/>
    <w:autoRedefine/>
    <w:uiPriority w:val="39"/>
    <w:rsid w:val="0035472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5472A"/>
    <w:pPr>
      <w:ind w:left="480"/>
    </w:pPr>
  </w:style>
  <w:style w:type="character" w:styleId="Hyperlink">
    <w:name w:val="Hyperlink"/>
    <w:basedOn w:val="Fontepargpadro"/>
    <w:uiPriority w:val="99"/>
    <w:rsid w:val="0035472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5472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5472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5472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5472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5472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5472A"/>
    <w:rPr>
      <w:sz w:val="16"/>
    </w:rPr>
  </w:style>
  <w:style w:type="character" w:styleId="Nmerodepgina">
    <w:name w:val="page number"/>
    <w:basedOn w:val="Fontepargpadro"/>
    <w:rsid w:val="0035472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5472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547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5472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5472A"/>
  </w:style>
  <w:style w:type="paragraph" w:styleId="Corpodetexto">
    <w:name w:val="Body Text"/>
    <w:basedOn w:val="Normal"/>
    <w:link w:val="CorpodetextoChar"/>
    <w:rsid w:val="0035472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5472A"/>
    <w:rPr>
      <w:rFonts w:eastAsia="Arial Unicode MS"/>
    </w:rPr>
  </w:style>
  <w:style w:type="paragraph" w:customStyle="1" w:styleId="tabletext">
    <w:name w:val="tabletext"/>
    <w:basedOn w:val="Normal"/>
    <w:rsid w:val="0035472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5472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5472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5472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5472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5472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5472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5472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5472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5472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5271F2-4CA0-4171-97FD-E2F679686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794</Words>
  <Characters>5596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6378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2014-11-08T03:53:00Z</cp:lastPrinted>
  <dcterms:created xsi:type="dcterms:W3CDTF">2014-11-08T03:52:00Z</dcterms:created>
  <dcterms:modified xsi:type="dcterms:W3CDTF">2014-11-26T12:50:00Z</dcterms:modified>
</cp:coreProperties>
</file>