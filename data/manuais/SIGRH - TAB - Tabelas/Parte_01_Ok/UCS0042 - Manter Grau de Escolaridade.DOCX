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7AA" w:rsidRDefault="00E277AA" w:rsidP="00E277A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277AA" w:rsidRDefault="00E277AA" w:rsidP="00E277AA">
      <w:pPr>
        <w:widowControl w:val="0"/>
        <w:rPr>
          <w:rFonts w:cs="Arial"/>
          <w:sz w:val="20"/>
        </w:rPr>
      </w:pPr>
    </w:p>
    <w:p w:rsidR="00E277AA" w:rsidRDefault="00E277AA" w:rsidP="00E277AA">
      <w:pPr>
        <w:widowControl w:val="0"/>
        <w:rPr>
          <w:rFonts w:cs="Arial"/>
          <w:sz w:val="20"/>
        </w:rPr>
      </w:pPr>
    </w:p>
    <w:p w:rsidR="00E277AA" w:rsidRDefault="00E277AA" w:rsidP="00E277AA">
      <w:pPr>
        <w:widowControl w:val="0"/>
        <w:rPr>
          <w:rFonts w:cs="Arial"/>
          <w:sz w:val="20"/>
        </w:rPr>
      </w:pPr>
    </w:p>
    <w:p w:rsidR="00E277AA" w:rsidRDefault="00E277AA" w:rsidP="00E277AA">
      <w:pPr>
        <w:widowControl w:val="0"/>
        <w:rPr>
          <w:rFonts w:cs="Arial"/>
          <w:sz w:val="20"/>
        </w:rPr>
      </w:pPr>
    </w:p>
    <w:p w:rsidR="00E277AA" w:rsidRDefault="00E277AA" w:rsidP="00E277A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277AA" w:rsidRDefault="00E277AA" w:rsidP="00E277AA">
      <w:pPr>
        <w:widowControl w:val="0"/>
        <w:rPr>
          <w:rFonts w:cs="Arial"/>
          <w:sz w:val="20"/>
          <w:u w:val="single"/>
        </w:rPr>
      </w:pPr>
    </w:p>
    <w:p w:rsidR="00E277AA" w:rsidRDefault="00E277AA" w:rsidP="00E277A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277AA" w:rsidRDefault="00E277AA" w:rsidP="00E277AA">
      <w:pPr>
        <w:widowControl w:val="0"/>
        <w:rPr>
          <w:rFonts w:cs="Arial"/>
          <w:sz w:val="20"/>
        </w:rPr>
      </w:pPr>
    </w:p>
    <w:p w:rsidR="00E277AA" w:rsidRDefault="00E277AA" w:rsidP="00E277AA">
      <w:pPr>
        <w:widowControl w:val="0"/>
        <w:rPr>
          <w:rFonts w:cs="Arial"/>
          <w:sz w:val="20"/>
        </w:rPr>
      </w:pPr>
    </w:p>
    <w:p w:rsidR="00E277AA" w:rsidRDefault="00E277AA" w:rsidP="00E277AA">
      <w:pPr>
        <w:widowControl w:val="0"/>
        <w:rPr>
          <w:rFonts w:cs="Arial"/>
          <w:sz w:val="20"/>
        </w:rPr>
      </w:pPr>
    </w:p>
    <w:p w:rsidR="00E277AA" w:rsidRDefault="00E277AA" w:rsidP="00E277A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277AA" w:rsidRDefault="00E277AA" w:rsidP="00E277AA">
      <w:pPr>
        <w:widowControl w:val="0"/>
        <w:rPr>
          <w:rFonts w:cs="Arial"/>
          <w:sz w:val="20"/>
        </w:rPr>
      </w:pPr>
    </w:p>
    <w:p w:rsidR="00E277AA" w:rsidRDefault="00E277AA" w:rsidP="00E277AA">
      <w:pPr>
        <w:widowControl w:val="0"/>
        <w:rPr>
          <w:rFonts w:cs="Arial"/>
          <w:sz w:val="20"/>
        </w:rPr>
      </w:pPr>
    </w:p>
    <w:p w:rsidR="00E277AA" w:rsidRDefault="00E277AA" w:rsidP="00E277AA">
      <w:pPr>
        <w:widowControl w:val="0"/>
        <w:rPr>
          <w:rFonts w:cs="Arial"/>
        </w:rPr>
      </w:pPr>
    </w:p>
    <w:p w:rsidR="00E277AA" w:rsidRDefault="00E277AA" w:rsidP="00E277AA">
      <w:pPr>
        <w:pStyle w:val="Capa"/>
        <w:rPr>
          <w:color w:val="FF9900"/>
        </w:rPr>
      </w:pPr>
      <w:r>
        <w:t>SINDRAPE</w:t>
      </w:r>
    </w:p>
    <w:p w:rsidR="00E277AA" w:rsidRDefault="00E277AA" w:rsidP="00E277A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277AA" w:rsidRPr="00E277AA" w:rsidRDefault="00E277AA" w:rsidP="00E277AA">
      <w:pPr>
        <w:widowControl w:val="0"/>
        <w:rPr>
          <w:color w:val="000080"/>
        </w:rPr>
      </w:pPr>
    </w:p>
    <w:p w:rsidR="00E277AA" w:rsidRPr="00E277AA" w:rsidRDefault="00E277AA" w:rsidP="00E277AA">
      <w:pPr>
        <w:widowControl w:val="0"/>
        <w:jc w:val="right"/>
        <w:rPr>
          <w:rFonts w:cs="Arial"/>
          <w:b/>
          <w:bCs/>
          <w:color w:val="000080"/>
        </w:rPr>
      </w:pPr>
    </w:p>
    <w:p w:rsidR="00E277AA" w:rsidRDefault="00E277AA" w:rsidP="00E277AA">
      <w:pPr>
        <w:pStyle w:val="Capa"/>
      </w:pPr>
      <w:r>
        <w:t>UCS0042 – Manter Grau de Escolaridade</w:t>
      </w:r>
    </w:p>
    <w:p w:rsidR="00E277AA" w:rsidRDefault="00E277AA" w:rsidP="00E277AA">
      <w:pPr>
        <w:widowControl w:val="0"/>
        <w:rPr>
          <w:rFonts w:cs="Arial"/>
        </w:rPr>
      </w:pPr>
    </w:p>
    <w:p w:rsidR="00E277AA" w:rsidRDefault="00E277AA" w:rsidP="00E277AA">
      <w:pPr>
        <w:widowControl w:val="0"/>
      </w:pPr>
    </w:p>
    <w:p w:rsidR="00E277AA" w:rsidRDefault="00E277AA" w:rsidP="00E277A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E277AA" w:rsidRPr="00E277AA" w:rsidRDefault="00E277AA" w:rsidP="00E277AA">
      <w:pPr>
        <w:pStyle w:val="Corpodetexto3"/>
        <w:widowControl w:val="0"/>
        <w:spacing w:after="0"/>
        <w:rPr>
          <w:rFonts w:cs="Arial"/>
        </w:rPr>
      </w:pPr>
      <w:r w:rsidRPr="00E277AA">
        <w:rPr>
          <w:rFonts w:cs="Arial"/>
        </w:rPr>
        <w:lastRenderedPageBreak/>
        <w:t>Histórico de Revisões</w:t>
      </w:r>
    </w:p>
    <w:p w:rsidR="00E277AA" w:rsidRDefault="00E277AA" w:rsidP="00E277A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277AA" w:rsidTr="00E277A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277AA" w:rsidTr="00E277A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E277AA" w:rsidTr="00E277A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277AA" w:rsidTr="00E277A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277AA" w:rsidTr="00E277A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E27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277AA" w:rsidRDefault="00E277AA" w:rsidP="00E277A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277AA" w:rsidRPr="00E277AA" w:rsidRDefault="00E277AA" w:rsidP="00E277AA">
      <w:pPr>
        <w:pStyle w:val="Corpodetexto3"/>
        <w:widowControl w:val="0"/>
        <w:spacing w:after="0"/>
        <w:jc w:val="left"/>
        <w:rPr>
          <w:rFonts w:cs="Arial"/>
        </w:rPr>
      </w:pPr>
      <w:r w:rsidRPr="00E277AA">
        <w:rPr>
          <w:rFonts w:cs="Arial"/>
        </w:rPr>
        <w:lastRenderedPageBreak/>
        <w:t>Índice</w:t>
      </w:r>
    </w:p>
    <w:p w:rsidR="00E277AA" w:rsidRPr="00E277AA" w:rsidRDefault="00E277AA" w:rsidP="00E277A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962662" w:rsidRDefault="00E277A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1573" w:history="1">
        <w:r w:rsidR="00962662" w:rsidRPr="00CD513D">
          <w:rPr>
            <w:rStyle w:val="Hyperlink"/>
            <w:noProof/>
          </w:rPr>
          <w:t>1.</w:t>
        </w:r>
        <w:r w:rsidR="0096266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2662" w:rsidRPr="00CD513D">
          <w:rPr>
            <w:rStyle w:val="Hyperlink"/>
            <w:noProof/>
          </w:rPr>
          <w:t>Pacote/Caso de Uso</w:t>
        </w:r>
        <w:r w:rsidR="00962662">
          <w:rPr>
            <w:noProof/>
            <w:webHidden/>
          </w:rPr>
          <w:tab/>
        </w:r>
        <w:r w:rsidR="00962662">
          <w:rPr>
            <w:noProof/>
            <w:webHidden/>
          </w:rPr>
          <w:fldChar w:fldCharType="begin"/>
        </w:r>
        <w:r w:rsidR="00962662">
          <w:rPr>
            <w:noProof/>
            <w:webHidden/>
          </w:rPr>
          <w:instrText xml:space="preserve"> PAGEREF _Toc404701573 \h </w:instrText>
        </w:r>
        <w:r w:rsidR="00962662">
          <w:rPr>
            <w:noProof/>
            <w:webHidden/>
          </w:rPr>
        </w:r>
        <w:r w:rsidR="00962662">
          <w:rPr>
            <w:noProof/>
            <w:webHidden/>
          </w:rPr>
          <w:fldChar w:fldCharType="separate"/>
        </w:r>
        <w:r w:rsidR="00962662">
          <w:rPr>
            <w:noProof/>
            <w:webHidden/>
          </w:rPr>
          <w:t>4</w:t>
        </w:r>
        <w:r w:rsidR="00962662"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74" w:history="1">
        <w:r w:rsidRPr="00CD513D">
          <w:rPr>
            <w:rStyle w:val="Hyperlink"/>
            <w:noProof/>
          </w:rPr>
          <w:t>Manter Grau de Escolaridade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75" w:history="1">
        <w:r w:rsidRPr="00CD513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76" w:history="1">
        <w:r w:rsidRPr="00CD513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77" w:history="1">
        <w:r w:rsidRPr="00CD513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78" w:history="1">
        <w:r w:rsidRPr="00CD513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79" w:history="1">
        <w:r w:rsidRPr="00CD513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80" w:history="1">
        <w:r w:rsidRPr="00CD513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81" w:history="1">
        <w:r w:rsidRPr="00CD513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82" w:history="1">
        <w:r w:rsidRPr="00CD513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Incluir Grau de Escolaridade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83" w:history="1">
        <w:r w:rsidRPr="00CD513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84" w:history="1">
        <w:r w:rsidRPr="00CD513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Alterar Grau de Escolaridade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85" w:history="1">
        <w:r w:rsidRPr="00CD513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86" w:history="1">
        <w:r w:rsidRPr="00CD513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Excluir Grau de Escolaridade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87" w:history="1">
        <w:r w:rsidRPr="00CD513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88" w:history="1">
        <w:r w:rsidRPr="00CD513D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89" w:history="1">
        <w:r w:rsidRPr="00CD513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Anular Grau de Escolaridade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90" w:history="1">
        <w:r w:rsidRPr="00CD513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91" w:history="1">
        <w:r w:rsidRPr="00CD513D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92" w:history="1">
        <w:r w:rsidRPr="00CD513D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Listar Grau de Escolaridade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93" w:history="1">
        <w:r w:rsidRPr="00CD513D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94" w:history="1">
        <w:r w:rsidRPr="00CD513D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95" w:history="1">
        <w:r w:rsidRPr="00CD513D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96" w:history="1">
        <w:r w:rsidRPr="00CD513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62662" w:rsidRDefault="0096266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597" w:history="1">
        <w:r w:rsidRPr="00CD513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513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77AA" w:rsidRDefault="00E277AA" w:rsidP="00E277AA">
      <w:pPr>
        <w:pStyle w:val="Sumrio1"/>
      </w:pPr>
      <w:r>
        <w:fldChar w:fldCharType="end"/>
      </w:r>
    </w:p>
    <w:p w:rsidR="00E277AA" w:rsidRDefault="00E277AA" w:rsidP="00E277AA">
      <w:pPr>
        <w:widowControl w:val="0"/>
        <w:rPr>
          <w:rFonts w:cs="Arial"/>
          <w:b/>
          <w:bCs/>
          <w:color w:val="000000"/>
        </w:rPr>
      </w:pPr>
    </w:p>
    <w:p w:rsidR="00E277AA" w:rsidRDefault="00E277AA" w:rsidP="00E277AA">
      <w:pPr>
        <w:pStyle w:val="Heading"/>
        <w:rPr>
          <w:rFonts w:cs="Arial"/>
          <w:szCs w:val="24"/>
          <w:lang w:val="pt-BR"/>
        </w:rPr>
      </w:pPr>
    </w:p>
    <w:p w:rsidR="00E277AA" w:rsidRDefault="00E277AA" w:rsidP="00E277AA">
      <w:pPr>
        <w:pStyle w:val="Heading"/>
      </w:pPr>
    </w:p>
    <w:p w:rsidR="00E277AA" w:rsidRDefault="00E277AA" w:rsidP="00E277AA">
      <w:pPr>
        <w:pStyle w:val="Heading"/>
        <w:jc w:val="center"/>
      </w:pPr>
    </w:p>
    <w:p w:rsidR="00E277AA" w:rsidRDefault="00E277AA" w:rsidP="00E277A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277AA" w:rsidRDefault="00E277AA" w:rsidP="00E277A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01573"/>
      <w:r>
        <w:lastRenderedPageBreak/>
        <w:t>Pacote/Caso de Uso</w:t>
      </w:r>
      <w:bookmarkEnd w:id="1"/>
    </w:p>
    <w:p w:rsidR="00E277AA" w:rsidRDefault="00E277AA" w:rsidP="00E277AA"/>
    <w:p w:rsidR="00E277AA" w:rsidRDefault="00E277AA" w:rsidP="00962662">
      <w:pPr>
        <w:pStyle w:val="Subttulo"/>
      </w:pPr>
      <w:bookmarkStart w:id="2" w:name="_Toc404701574"/>
      <w:r>
        <w:t>Manter Grau de Escolaridade</w:t>
      </w:r>
      <w:bookmarkEnd w:id="2"/>
    </w:p>
    <w:p w:rsidR="00E277AA" w:rsidRDefault="00E277AA" w:rsidP="00E277AA">
      <w:pPr>
        <w:widowControl w:val="0"/>
        <w:ind w:left="902"/>
        <w:rPr>
          <w:rFonts w:cs="Arial"/>
          <w:b/>
          <w:bCs/>
          <w:color w:val="FF0000"/>
        </w:rPr>
      </w:pPr>
    </w:p>
    <w:p w:rsidR="00E277AA" w:rsidRDefault="00E277AA" w:rsidP="00E277A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1575"/>
      <w:r>
        <w:t>Descrição</w:t>
      </w:r>
      <w:bookmarkEnd w:id="3"/>
    </w:p>
    <w:p w:rsidR="00E277AA" w:rsidRDefault="00E277AA" w:rsidP="00E277AA">
      <w:pPr>
        <w:pStyle w:val="Recuodecorpodetexto2"/>
        <w:widowControl w:val="0"/>
        <w:ind w:left="1620" w:firstLine="0"/>
        <w:rPr>
          <w:sz w:val="24"/>
        </w:rPr>
      </w:pPr>
    </w:p>
    <w:p w:rsidR="00E277AA" w:rsidRDefault="00E277AA" w:rsidP="00E277A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Grau de Escolaridade.</w:t>
      </w:r>
    </w:p>
    <w:p w:rsidR="00E277AA" w:rsidRDefault="00E277AA" w:rsidP="00E277AA">
      <w:pPr>
        <w:pStyle w:val="Recuodecorpodetexto2"/>
        <w:widowControl w:val="0"/>
        <w:ind w:left="1620" w:firstLine="0"/>
        <w:rPr>
          <w:sz w:val="24"/>
        </w:rPr>
      </w:pPr>
    </w:p>
    <w:p w:rsidR="00E277AA" w:rsidRDefault="00E277AA" w:rsidP="00E277A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01576"/>
      <w:r>
        <w:t>Requisitos atendidos</w:t>
      </w:r>
      <w:bookmarkEnd w:id="4"/>
    </w:p>
    <w:p w:rsidR="00E277AA" w:rsidRDefault="00E277AA" w:rsidP="00E277AA"/>
    <w:p w:rsidR="00E277AA" w:rsidRDefault="00E277AA" w:rsidP="00E277AA">
      <w:pPr>
        <w:pStyle w:val="Recuodecorpodetexto"/>
        <w:ind w:left="1260"/>
      </w:pPr>
      <w:r>
        <w:t>R36 - Permitir a elaboração do Edital de concurso.</w:t>
      </w:r>
    </w:p>
    <w:p w:rsidR="00E277AA" w:rsidRDefault="00E277AA" w:rsidP="00E277AA">
      <w:pPr>
        <w:pStyle w:val="Recuodecorpodetexto"/>
        <w:ind w:left="1260"/>
      </w:pPr>
      <w:r>
        <w:t>R47 - Permitir a gestão dos dependentes.</w:t>
      </w:r>
    </w:p>
    <w:p w:rsidR="00E277AA" w:rsidRDefault="00E277AA" w:rsidP="00E277AA">
      <w:pPr>
        <w:pStyle w:val="Recuodecorpodetexto"/>
        <w:ind w:left="1260"/>
      </w:pPr>
      <w:r>
        <w:t>R52 - Permitir a gestão de convênios entre órgão ou empresas públicas e as instituições de ensino. </w:t>
      </w:r>
    </w:p>
    <w:p w:rsidR="00E277AA" w:rsidRDefault="00E277AA" w:rsidP="00E277AA">
      <w:pPr>
        <w:pStyle w:val="Recuodecorpodetexto"/>
        <w:ind w:left="1260"/>
      </w:pPr>
      <w:r>
        <w:t>R53 - Permitir o ingresso do estagiário sem processo seletivo.</w:t>
      </w:r>
    </w:p>
    <w:p w:rsidR="00E277AA" w:rsidRDefault="00E277AA" w:rsidP="00E277AA">
      <w:pPr>
        <w:pStyle w:val="Recuodecorpodetexto"/>
        <w:ind w:left="1260"/>
      </w:pPr>
      <w:r>
        <w:t>R54 - Permitir o ingresso do estagiário através de processo seletivo.</w:t>
      </w:r>
    </w:p>
    <w:p w:rsidR="00E277AA" w:rsidRDefault="00E277AA" w:rsidP="00E277AA">
      <w:pPr>
        <w:pStyle w:val="Recuodecorpodetexto"/>
        <w:ind w:left="1260"/>
      </w:pPr>
      <w:r>
        <w:t>R55 - Permitir o cadastramento do estagiário. </w:t>
      </w:r>
    </w:p>
    <w:p w:rsidR="00E277AA" w:rsidRDefault="00E277AA" w:rsidP="00E277AA"/>
    <w:p w:rsidR="00E277AA" w:rsidRDefault="00E277AA" w:rsidP="00E277A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1577"/>
      <w:r>
        <w:t>Conceito</w:t>
      </w:r>
      <w:bookmarkEnd w:id="5"/>
      <w:r>
        <w:tab/>
      </w:r>
    </w:p>
    <w:p w:rsidR="00E277AA" w:rsidRDefault="00E277AA" w:rsidP="00E277AA"/>
    <w:p w:rsidR="00E277AA" w:rsidRDefault="00E277AA" w:rsidP="00E277A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1578"/>
      <w:r>
        <w:t>Conceitos principais</w:t>
      </w:r>
      <w:bookmarkEnd w:id="6"/>
    </w:p>
    <w:p w:rsidR="00E277AA" w:rsidRDefault="00E277AA" w:rsidP="00E277AA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277AA" w:rsidTr="0097135F">
        <w:trPr>
          <w:trHeight w:val="600"/>
        </w:trPr>
        <w:tc>
          <w:tcPr>
            <w:tcW w:w="1600" w:type="dxa"/>
          </w:tcPr>
          <w:p w:rsidR="00E277AA" w:rsidRDefault="00E277AA" w:rsidP="00E277AA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Grau de escolaridade</w:t>
            </w:r>
          </w:p>
        </w:tc>
        <w:tc>
          <w:tcPr>
            <w:tcW w:w="4606" w:type="dxa"/>
          </w:tcPr>
          <w:p w:rsidR="00E277AA" w:rsidRDefault="00E277AA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graus de escolaridades existentes.</w:t>
            </w:r>
          </w:p>
        </w:tc>
      </w:tr>
    </w:tbl>
    <w:p w:rsidR="00E277AA" w:rsidRDefault="00E277AA" w:rsidP="00E277AA">
      <w:pPr>
        <w:pStyle w:val="Cabealho"/>
        <w:rPr>
          <w:rFonts w:cs="Arial"/>
        </w:rPr>
      </w:pPr>
    </w:p>
    <w:p w:rsidR="00E277AA" w:rsidRDefault="00E277AA" w:rsidP="00E277AA">
      <w:pPr>
        <w:rPr>
          <w:rFonts w:cs="Arial"/>
        </w:rPr>
      </w:pPr>
    </w:p>
    <w:p w:rsidR="00E277AA" w:rsidRDefault="00E277AA" w:rsidP="00E277A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1579"/>
      <w:r>
        <w:t>Conceitos associados</w:t>
      </w:r>
      <w:bookmarkEnd w:id="7"/>
    </w:p>
    <w:p w:rsidR="00E277AA" w:rsidRDefault="00E277AA" w:rsidP="00E277AA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277AA" w:rsidTr="0097135F">
        <w:trPr>
          <w:trHeight w:val="600"/>
        </w:trPr>
        <w:tc>
          <w:tcPr>
            <w:tcW w:w="2338" w:type="dxa"/>
          </w:tcPr>
          <w:p w:rsidR="00E277AA" w:rsidRDefault="00E277AA" w:rsidP="00E277AA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Nível de Formação</w:t>
            </w:r>
          </w:p>
        </w:tc>
        <w:tc>
          <w:tcPr>
            <w:tcW w:w="6732" w:type="dxa"/>
          </w:tcPr>
          <w:p w:rsidR="00E277AA" w:rsidRDefault="00E277AA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níveis de formação existentes.</w:t>
            </w:r>
          </w:p>
        </w:tc>
      </w:tr>
      <w:tr w:rsidR="00E277AA" w:rsidTr="0097135F">
        <w:trPr>
          <w:trHeight w:val="600"/>
        </w:trPr>
        <w:tc>
          <w:tcPr>
            <w:tcW w:w="2338" w:type="dxa"/>
          </w:tcPr>
          <w:p w:rsidR="00E277AA" w:rsidRDefault="00E277AA" w:rsidP="00962662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Curso</w:t>
            </w:r>
          </w:p>
        </w:tc>
        <w:tc>
          <w:tcPr>
            <w:tcW w:w="6732" w:type="dxa"/>
          </w:tcPr>
          <w:p w:rsidR="00E277AA" w:rsidRDefault="00E277AA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cursos existentes.</w:t>
            </w:r>
          </w:p>
        </w:tc>
      </w:tr>
    </w:tbl>
    <w:p w:rsidR="00E277AA" w:rsidRDefault="00E277AA" w:rsidP="00E277AA">
      <w:pPr>
        <w:pStyle w:val="Cabealho"/>
        <w:rPr>
          <w:rFonts w:cs="Arial"/>
        </w:rPr>
      </w:pPr>
    </w:p>
    <w:p w:rsidR="00E277AA" w:rsidRDefault="00E277AA" w:rsidP="00E277AA">
      <w:pPr>
        <w:rPr>
          <w:rFonts w:eastAsia="Arial Unicode MS"/>
        </w:rPr>
      </w:pPr>
    </w:p>
    <w:p w:rsidR="00E277AA" w:rsidRDefault="00E277AA" w:rsidP="00E277A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1580"/>
      <w:r>
        <w:lastRenderedPageBreak/>
        <w:t>Diagrama</w:t>
      </w:r>
      <w:bookmarkEnd w:id="8"/>
    </w:p>
    <w:p w:rsidR="00E277AA" w:rsidRDefault="00E277AA" w:rsidP="00E277A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277AA" w:rsidRDefault="00962662" w:rsidP="00E277A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2343150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070100" y="17780"/>
                            <a:ext cx="1464945" cy="1047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070100" y="114300"/>
                            <a:ext cx="3674745" cy="221107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921000" y="227965"/>
                            <a:ext cx="17735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2662" w:rsidRDefault="0096266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Grau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Escolaridade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59410" y="535305"/>
                            <a:ext cx="158115" cy="1581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38785" y="693420"/>
                            <a:ext cx="0" cy="1581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51155" y="755015"/>
                            <a:ext cx="184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33375" y="851535"/>
                            <a:ext cx="105410" cy="157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38785" y="851535"/>
                            <a:ext cx="104775" cy="157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2705" y="1009015"/>
                            <a:ext cx="6070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2662" w:rsidRDefault="0096266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79120" y="763270"/>
                            <a:ext cx="149098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315845" y="596900"/>
                            <a:ext cx="1367790" cy="3949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578735" y="658495"/>
                            <a:ext cx="8636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2662" w:rsidRDefault="0096266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Grau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648585" y="798830"/>
                            <a:ext cx="727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2662" w:rsidRDefault="0096266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Escolaridade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315845" y="1176020"/>
                            <a:ext cx="1455420" cy="4038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578735" y="1237615"/>
                            <a:ext cx="8788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2662" w:rsidRDefault="0096266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Grau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684145" y="1377950"/>
                            <a:ext cx="727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2662" w:rsidRDefault="0096266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Escolaridade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315845" y="1755140"/>
                            <a:ext cx="1376680" cy="4038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569845" y="1816735"/>
                            <a:ext cx="8750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2662" w:rsidRDefault="0096266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Grau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648585" y="1957070"/>
                            <a:ext cx="727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2662" w:rsidRDefault="0096266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Escolaridade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4052570" y="517525"/>
                            <a:ext cx="1332865" cy="3949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297680" y="579120"/>
                            <a:ext cx="8077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2662" w:rsidRDefault="0096266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Grau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359275" y="719455"/>
                            <a:ext cx="727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2662" w:rsidRDefault="0096266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Escolaridade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4052570" y="1097280"/>
                            <a:ext cx="1403350" cy="3943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315460" y="1158240"/>
                            <a:ext cx="8604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2662" w:rsidRDefault="0096266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Grau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403090" y="1298575"/>
                            <a:ext cx="727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2662" w:rsidRDefault="0096266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Escolaridade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53.75pt;height:184.5pt;mso-position-horizontal-relative:char;mso-position-vertical-relative:line" coordsize="57626,23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23431;visibility:visible;mso-wrap-style:square">
                  <v:fill o:detectmouseclick="t"/>
                  <v:path o:connecttype="none"/>
                </v:shape>
                <v:rect id="Rectangle 5" o:spid="_x0000_s1028" style="position:absolute;left:20701;top:177;width:14649;height:1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0701;top:1143;width:36747;height:221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9210;top:2279;width:1773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962662" w:rsidRDefault="0096266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Grau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Escolaridade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594;top:5353;width:1581;height:1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387,6934" to="4387,8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511,7550" to="5353,7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333,8515" to="4387,10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387,8515" to="5435,10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27;top:10090;width:60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962662" w:rsidRDefault="0096266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5791,7632" to="20701,7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5kpcAAAADbAAAADwAAAGRycy9kb3ducmV2LnhtbERPTYvCMBC9C/sfwgh701QPRapRVlkX&#10;8SJaD3scmrEpNpPSxLb77zeC4G0e73NWm8HWoqPWV44VzKYJCOLC6YpLBdd8P1mA8AFZY+2YFPyR&#10;h836Y7TCTLuez9RdQiliCPsMFZgQmkxKXxiy6KeuIY7czbUWQ4RtKXWLfQy3tZwnSSotVhwbDDa0&#10;M1TcLw+r4HA7fv9eC/NzT/tjvj+lprPlVqnP8fC1BBFoCG/xy33QcX4Kz1/iAXL9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eZKXAAAAA2wAAAA8AAAAAAAAAAAAAAAAA&#10;oQIAAGRycy9kb3ducmV2LnhtbFBLBQYAAAAABAAEAPkAAACOAwAAAAA=&#10;" strokecolor="#903" strokeweight="39e-5mm"/>
                <v:oval id="Oval 15" o:spid="_x0000_s1038" style="position:absolute;left:23158;top:5969;width:13678;height:39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5787;top:6584;width:8636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962662" w:rsidRDefault="0096266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Grau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26485;top:7988;width:727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962662" w:rsidRDefault="0096266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Escolaridade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23158;top:11760;width:14554;height:40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25787;top:12376;width:878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962662" w:rsidRDefault="0096266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Grau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0" o:spid="_x0000_s1043" style="position:absolute;left:26841;top:13779;width:727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962662" w:rsidRDefault="0096266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Escolaridade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23158;top:17551;width:13767;height:40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25698;top:18167;width:875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962662" w:rsidRDefault="0096266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Grau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26485;top:19570;width:727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962662" w:rsidRDefault="0096266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Escolaridade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40525;top:5175;width:13329;height:39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42976;top:5791;width:807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962662" w:rsidRDefault="0096266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Grau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43592;top:7194;width:727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962662" w:rsidRDefault="0096266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Escolaridade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40525;top:10972;width:14034;height:39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43154;top:11582;width:860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962662" w:rsidRDefault="0096266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Grau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" o:spid="_x0000_s1052" style="position:absolute;left:44030;top:12985;width:727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962662" w:rsidRDefault="0096266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Escolaridade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277AA" w:rsidRDefault="00E277AA" w:rsidP="00E277AA">
      <w:pPr>
        <w:widowControl w:val="0"/>
        <w:jc w:val="center"/>
        <w:rPr>
          <w:rFonts w:cs="Arial"/>
        </w:rPr>
      </w:pPr>
    </w:p>
    <w:p w:rsidR="00E277AA" w:rsidRDefault="00E277AA" w:rsidP="00E277AA">
      <w:pPr>
        <w:widowControl w:val="0"/>
        <w:jc w:val="center"/>
        <w:rPr>
          <w:rFonts w:cs="Arial"/>
        </w:rPr>
      </w:pPr>
    </w:p>
    <w:p w:rsidR="00E277AA" w:rsidRDefault="00E277AA" w:rsidP="00E277A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01581"/>
      <w:r>
        <w:lastRenderedPageBreak/>
        <w:t>Casos de Uso</w:t>
      </w:r>
      <w:bookmarkEnd w:id="9"/>
    </w:p>
    <w:p w:rsidR="00E277AA" w:rsidRDefault="00E277AA" w:rsidP="00E277AA">
      <w:pPr>
        <w:pStyle w:val="Ttulo2"/>
      </w:pPr>
      <w:r>
        <w:rPr>
          <w:vanish/>
        </w:rPr>
        <w:t xml:space="preserve">UCS460 </w:t>
      </w:r>
      <w:bookmarkStart w:id="10" w:name="_Toc404701582"/>
      <w:r>
        <w:t>Incluir Grau de Escolaridade</w:t>
      </w:r>
      <w:bookmarkEnd w:id="10"/>
      <w:r>
        <w:t> </w:t>
      </w:r>
    </w:p>
    <w:p w:rsidR="00E277AA" w:rsidRDefault="00E277AA" w:rsidP="00E277A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01583"/>
      <w:r>
        <w:t>Fluxo Básico</w:t>
      </w:r>
      <w:bookmarkEnd w:id="11"/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Grau de Escolaridade.</w:t>
      </w:r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E277AA" w:rsidRDefault="00E277AA" w:rsidP="00E277AA">
      <w:pPr>
        <w:pStyle w:val="Recuodecorpodetexto"/>
      </w:pPr>
    </w:p>
    <w:p w:rsidR="00E277AA" w:rsidRDefault="00E277AA" w:rsidP="00E277AA">
      <w:pPr>
        <w:pStyle w:val="Ttulo2"/>
      </w:pPr>
      <w:r>
        <w:rPr>
          <w:vanish/>
        </w:rPr>
        <w:t xml:space="preserve">UCS461 </w:t>
      </w:r>
      <w:bookmarkStart w:id="12" w:name="_Toc404701584"/>
      <w:r>
        <w:t>Alterar Grau de Escolaridade</w:t>
      </w:r>
      <w:bookmarkEnd w:id="12"/>
      <w:r>
        <w:t> </w:t>
      </w:r>
    </w:p>
    <w:p w:rsidR="00E277AA" w:rsidRDefault="00E277AA" w:rsidP="00E277A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01585"/>
      <w:r>
        <w:t>Fluxo Básico</w:t>
      </w:r>
      <w:bookmarkEnd w:id="13"/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Grau de Escolaridade.</w:t>
      </w:r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informações do Grau de Escolaridade.</w:t>
      </w:r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E277AA" w:rsidRDefault="00E277AA" w:rsidP="00E277AA">
      <w:pPr>
        <w:pStyle w:val="Recuodecorpodetexto"/>
      </w:pPr>
    </w:p>
    <w:p w:rsidR="00E277AA" w:rsidRDefault="00E277AA" w:rsidP="00E277AA">
      <w:pPr>
        <w:pStyle w:val="Ttulo2"/>
      </w:pPr>
      <w:r>
        <w:rPr>
          <w:vanish/>
        </w:rPr>
        <w:t xml:space="preserve">UCS462 </w:t>
      </w:r>
      <w:bookmarkStart w:id="14" w:name="_Toc404701586"/>
      <w:r>
        <w:t>Excluir Grau de Escolaridade</w:t>
      </w:r>
      <w:bookmarkEnd w:id="14"/>
      <w:r>
        <w:t> </w:t>
      </w:r>
    </w:p>
    <w:p w:rsidR="00E277AA" w:rsidRDefault="00E277AA" w:rsidP="00E277A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01587"/>
      <w:r>
        <w:t>Fluxo Básico</w:t>
      </w:r>
      <w:bookmarkEnd w:id="15"/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Grau de Escolaridade.</w:t>
      </w:r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E277AA" w:rsidRDefault="00E277AA" w:rsidP="00E277A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01588"/>
      <w:r>
        <w:t>Exceções</w:t>
      </w:r>
      <w:bookmarkEnd w:id="16"/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excluir grau de escolaridade associado a um nível de formação, e/ou curso, e/ou currículo da pessoa. O sistema exibe a mensagem MSG0077 ("</w:t>
      </w:r>
      <w:proofErr w:type="gramStart"/>
      <w:r>
        <w:t>Este(</w:t>
      </w:r>
      <w:proofErr w:type="gramEnd"/>
      <w:r>
        <w:t>a) &lt;nome_do_conceito1&gt; está associado(a) ao(à) &lt;nome_do_conceito2&gt;.")</w:t>
      </w:r>
    </w:p>
    <w:p w:rsidR="00E277AA" w:rsidRDefault="00E277AA" w:rsidP="00E277AA">
      <w:pPr>
        <w:pStyle w:val="Recuodecorpodetexto"/>
      </w:pPr>
    </w:p>
    <w:p w:rsidR="00E277AA" w:rsidRDefault="00E277AA" w:rsidP="00E277AA">
      <w:pPr>
        <w:pStyle w:val="Ttulo2"/>
      </w:pPr>
      <w:r>
        <w:rPr>
          <w:vanish/>
        </w:rPr>
        <w:t xml:space="preserve">UCS463 </w:t>
      </w:r>
      <w:bookmarkStart w:id="17" w:name="_Toc404701589"/>
      <w:r>
        <w:t>Anular Grau de Escolaridade</w:t>
      </w:r>
      <w:bookmarkEnd w:id="17"/>
      <w:r>
        <w:t> </w:t>
      </w:r>
    </w:p>
    <w:p w:rsidR="00E277AA" w:rsidRDefault="00E277AA" w:rsidP="00E277A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01590"/>
      <w:r>
        <w:lastRenderedPageBreak/>
        <w:t>Fluxo Básico</w:t>
      </w:r>
      <w:bookmarkEnd w:id="18"/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Grau de Escolaridade.</w:t>
      </w:r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E277AA" w:rsidRDefault="00E277AA" w:rsidP="00E277A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01591"/>
      <w:r>
        <w:t>Fluxo alternativo – Registro anulado – 4.4.1.3</w:t>
      </w:r>
      <w:bookmarkEnd w:id="19"/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</w:t>
      </w:r>
      <w:proofErr w:type="gramStart"/>
      <w:r>
        <w:t>)</w:t>
      </w:r>
      <w:proofErr w:type="gramEnd"/>
    </w:p>
    <w:p w:rsidR="00E277AA" w:rsidRDefault="00E277AA" w:rsidP="00E277AA">
      <w:pPr>
        <w:pStyle w:val="Recuodecorpodetexto"/>
      </w:pPr>
    </w:p>
    <w:p w:rsidR="00E277AA" w:rsidRDefault="00E277AA" w:rsidP="00E277AA">
      <w:pPr>
        <w:pStyle w:val="Ttulo2"/>
      </w:pPr>
      <w:r>
        <w:rPr>
          <w:vanish/>
        </w:rPr>
        <w:t xml:space="preserve">UCS465 </w:t>
      </w:r>
      <w:bookmarkStart w:id="20" w:name="_Toc404701592"/>
      <w:r>
        <w:t>Listar Grau de Escolaridade</w:t>
      </w:r>
      <w:bookmarkEnd w:id="20"/>
      <w:r>
        <w:t> </w:t>
      </w:r>
    </w:p>
    <w:p w:rsidR="00E277AA" w:rsidRDefault="00E277AA" w:rsidP="00E277A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01593"/>
      <w:r>
        <w:t>Fluxo Básico</w:t>
      </w:r>
      <w:bookmarkEnd w:id="21"/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Grau de Escolaridade.</w:t>
      </w:r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E277AA" w:rsidRDefault="00E277AA" w:rsidP="00E277AA">
      <w:pPr>
        <w:pStyle w:val="Recuodecorpodetexto"/>
      </w:pPr>
    </w:p>
    <w:p w:rsidR="00E277AA" w:rsidRDefault="00E277AA" w:rsidP="00E277AA">
      <w:pPr>
        <w:pStyle w:val="Ttulo2"/>
      </w:pPr>
      <w:bookmarkStart w:id="22" w:name="_Toc404701594"/>
      <w:r>
        <w:t>Exceções comuns aos casos de uso Incluir e Alterar</w:t>
      </w:r>
      <w:bookmarkEnd w:id="22"/>
    </w:p>
    <w:p w:rsidR="00E277AA" w:rsidRDefault="00E277AA" w:rsidP="00E277A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701595"/>
      <w:r>
        <w:t>Exceções</w:t>
      </w:r>
      <w:bookmarkEnd w:id="23"/>
    </w:p>
    <w:p w:rsidR="00E277AA" w:rsidRDefault="00E277AA" w:rsidP="00E277A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o nome do grau de escolaridade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E277AA" w:rsidRDefault="00E277AA" w:rsidP="00E277A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4" w:name="_Toc404701596"/>
      <w:r>
        <w:lastRenderedPageBreak/>
        <w:t>Anexos</w:t>
      </w:r>
      <w:bookmarkEnd w:id="24"/>
    </w:p>
    <w:p w:rsidR="00E277AA" w:rsidRDefault="00E277AA" w:rsidP="00E277AA"/>
    <w:p w:rsidR="00E277AA" w:rsidRDefault="00E277AA" w:rsidP="00E277AA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E277AA" w:rsidRDefault="00E277AA" w:rsidP="00E277AA">
      <w:pPr>
        <w:widowControl w:val="0"/>
        <w:ind w:left="540"/>
        <w:rPr>
          <w:rFonts w:cs="Arial"/>
        </w:rPr>
      </w:pPr>
    </w:p>
    <w:p w:rsidR="00962662" w:rsidRDefault="0096266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277AA" w:rsidRDefault="00E277AA" w:rsidP="00E277A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5" w:name="_Toc404701597"/>
      <w:r>
        <w:lastRenderedPageBreak/>
        <w:t>Revisões</w:t>
      </w:r>
      <w:bookmarkEnd w:id="25"/>
    </w:p>
    <w:p w:rsidR="00E277AA" w:rsidRDefault="00E277AA" w:rsidP="00E277A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277AA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77AA" w:rsidRPr="00E277AA" w:rsidRDefault="00E277AA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277A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77AA" w:rsidRPr="00E277AA" w:rsidRDefault="00E277AA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277A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77AA" w:rsidRPr="00E277AA" w:rsidRDefault="00E277A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277A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77AA" w:rsidRPr="00E277AA" w:rsidRDefault="00E277A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277A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77AA" w:rsidRPr="00E277AA" w:rsidRDefault="00E277A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277A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277AA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6266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77A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Pr="00962662" w:rsidRDefault="00E277AA" w:rsidP="00962662">
            <w:pPr>
              <w:widowControl w:val="0"/>
              <w:ind w:left="0"/>
              <w:rPr>
                <w:rFonts w:cs="Arial"/>
                <w:sz w:val="16"/>
              </w:rPr>
            </w:pPr>
            <w:r w:rsidRPr="0096266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77AA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Pr="00962662" w:rsidRDefault="00E277AA" w:rsidP="00962662">
            <w:pPr>
              <w:widowControl w:val="0"/>
              <w:ind w:left="0"/>
              <w:rPr>
                <w:rFonts w:cs="Arial"/>
                <w:sz w:val="16"/>
              </w:rPr>
            </w:pPr>
            <w:r w:rsidRPr="0096266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77AA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Pr="00962662" w:rsidRDefault="00E277AA" w:rsidP="00962662">
            <w:pPr>
              <w:widowControl w:val="0"/>
              <w:ind w:left="0"/>
              <w:rPr>
                <w:rFonts w:cs="Arial"/>
                <w:sz w:val="16"/>
              </w:rPr>
            </w:pPr>
            <w:r w:rsidRPr="0096266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77AA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77AA" w:rsidRDefault="00E277A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Pr="00962662" w:rsidRDefault="00E277AA" w:rsidP="00962662">
            <w:pPr>
              <w:widowControl w:val="0"/>
              <w:ind w:left="0"/>
              <w:rPr>
                <w:rFonts w:cs="Arial"/>
                <w:sz w:val="16"/>
              </w:rPr>
            </w:pPr>
            <w:r w:rsidRPr="0096266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77AA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Pr="00962662" w:rsidRDefault="00E277AA" w:rsidP="00962662">
            <w:pPr>
              <w:widowControl w:val="0"/>
              <w:ind w:left="0"/>
              <w:rPr>
                <w:rFonts w:cs="Arial"/>
                <w:sz w:val="16"/>
              </w:rPr>
            </w:pPr>
            <w:r w:rsidRPr="0096266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77AA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77AA" w:rsidRDefault="00E277A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Pr="00962662" w:rsidRDefault="00E277AA" w:rsidP="00962662">
            <w:pPr>
              <w:widowControl w:val="0"/>
              <w:ind w:left="0"/>
              <w:rPr>
                <w:rFonts w:cs="Arial"/>
                <w:sz w:val="16"/>
              </w:rPr>
            </w:pPr>
            <w:r w:rsidRPr="0096266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77AA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77AA" w:rsidRDefault="00E277A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Pr="00962662" w:rsidRDefault="00E277AA" w:rsidP="00962662">
            <w:pPr>
              <w:widowControl w:val="0"/>
              <w:ind w:left="0"/>
              <w:rPr>
                <w:rFonts w:cs="Arial"/>
                <w:sz w:val="16"/>
              </w:rPr>
            </w:pPr>
            <w:r w:rsidRPr="0096266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77AA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77AA" w:rsidRDefault="00E277A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Pr="00962662" w:rsidRDefault="00E277AA" w:rsidP="00962662">
            <w:pPr>
              <w:widowControl w:val="0"/>
              <w:ind w:left="0"/>
              <w:rPr>
                <w:rFonts w:cs="Arial"/>
                <w:sz w:val="16"/>
              </w:rPr>
            </w:pPr>
            <w:r w:rsidRPr="0096266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77AA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77AA" w:rsidRDefault="00E277A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Pr="00962662" w:rsidRDefault="00E277AA" w:rsidP="00962662">
            <w:pPr>
              <w:widowControl w:val="0"/>
              <w:ind w:left="0"/>
              <w:rPr>
                <w:rFonts w:cs="Arial"/>
                <w:sz w:val="16"/>
              </w:rPr>
            </w:pPr>
            <w:r w:rsidRPr="0096266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77AA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77AA" w:rsidRDefault="00E277A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Pr="00962662" w:rsidRDefault="00E277AA" w:rsidP="00962662">
            <w:pPr>
              <w:widowControl w:val="0"/>
              <w:ind w:left="0"/>
              <w:rPr>
                <w:rFonts w:cs="Arial"/>
                <w:sz w:val="16"/>
              </w:rPr>
            </w:pPr>
            <w:r w:rsidRPr="0096266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77AA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77AA" w:rsidRDefault="00E277A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Pr="00962662" w:rsidRDefault="00E277AA" w:rsidP="00962662">
            <w:pPr>
              <w:widowControl w:val="0"/>
              <w:ind w:left="0"/>
              <w:rPr>
                <w:rFonts w:cs="Arial"/>
                <w:sz w:val="16"/>
              </w:rPr>
            </w:pPr>
            <w:r w:rsidRPr="0096266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77A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Pr="00962662" w:rsidRDefault="00E277AA" w:rsidP="00962662">
            <w:pPr>
              <w:widowControl w:val="0"/>
              <w:ind w:left="0"/>
              <w:rPr>
                <w:rFonts w:cs="Arial"/>
                <w:sz w:val="16"/>
              </w:rPr>
            </w:pPr>
            <w:r w:rsidRPr="0096266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77A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Pr="00962662" w:rsidRDefault="00E277AA" w:rsidP="00962662">
            <w:pPr>
              <w:widowControl w:val="0"/>
              <w:ind w:left="0"/>
              <w:rPr>
                <w:rFonts w:cs="Arial"/>
                <w:sz w:val="16"/>
              </w:rPr>
            </w:pPr>
            <w:r w:rsidRPr="0096266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77A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77AA" w:rsidRDefault="00E27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77AA" w:rsidRDefault="00E277AA" w:rsidP="0096266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77AA" w:rsidRDefault="00E27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277AA" w:rsidRDefault="00E277AA" w:rsidP="00E277AA">
      <w:pPr>
        <w:pStyle w:val="Recuodecorpodetexto"/>
      </w:pPr>
    </w:p>
    <w:p w:rsidR="00E277AA" w:rsidRDefault="00E277AA" w:rsidP="00E277AA"/>
    <w:p w:rsidR="00F41655" w:rsidRPr="00E277AA" w:rsidRDefault="00F41655" w:rsidP="00E277AA"/>
    <w:sectPr w:rsidR="00F41655" w:rsidRPr="00E277A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77AA" w:rsidRDefault="00E277AA" w:rsidP="002908D9">
      <w:r>
        <w:separator/>
      </w:r>
    </w:p>
  </w:endnote>
  <w:endnote w:type="continuationSeparator" w:id="0">
    <w:p w:rsidR="00E277AA" w:rsidRDefault="00E277A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62662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277A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6266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62662">
            <w:rPr>
              <w:sz w:val="20"/>
              <w:szCs w:val="20"/>
            </w:rPr>
            <w:t xml:space="preserve">Keila </w:t>
          </w:r>
          <w:proofErr w:type="spellStart"/>
          <w:r w:rsidRPr="00962662">
            <w:rPr>
              <w:sz w:val="20"/>
              <w:szCs w:val="20"/>
            </w:rPr>
            <w:t>Joanês</w:t>
          </w:r>
          <w:proofErr w:type="spellEnd"/>
          <w:r w:rsidRPr="0096266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6266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277AA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277AA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277AA">
            <w:rPr>
              <w:b/>
              <w:sz w:val="20"/>
              <w:szCs w:val="20"/>
            </w:rPr>
            <w:t>UCS0042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62662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62662">
            <w:rPr>
              <w:b/>
              <w:sz w:val="20"/>
              <w:szCs w:val="20"/>
            </w:rPr>
            <w:t>Manter Grau de Escolaridade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5983533" wp14:editId="5B3DA84A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77AA" w:rsidRDefault="00E277AA" w:rsidP="002908D9">
      <w:r>
        <w:separator/>
      </w:r>
    </w:p>
  </w:footnote>
  <w:footnote w:type="continuationSeparator" w:id="0">
    <w:p w:rsidR="00E277AA" w:rsidRDefault="00E277A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0635D8E" wp14:editId="3F08F45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5919833" wp14:editId="4D88AF06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0FAF527F" wp14:editId="53FC9965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C958791" wp14:editId="2F7E9148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7A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118E6"/>
    <w:rsid w:val="00772123"/>
    <w:rsid w:val="007A4B3D"/>
    <w:rsid w:val="007E2985"/>
    <w:rsid w:val="00845060"/>
    <w:rsid w:val="008806C7"/>
    <w:rsid w:val="0091194C"/>
    <w:rsid w:val="009123FD"/>
    <w:rsid w:val="00962662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277A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77A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277A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277A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277A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277A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277A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277A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277A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277AA"/>
    <w:pPr>
      <w:ind w:left="0"/>
    </w:pPr>
  </w:style>
  <w:style w:type="paragraph" w:styleId="ndicedeilustraes">
    <w:name w:val="table of figures"/>
    <w:basedOn w:val="Normal"/>
    <w:next w:val="Normal"/>
    <w:semiHidden/>
    <w:rsid w:val="00E277AA"/>
  </w:style>
  <w:style w:type="paragraph" w:styleId="Sumrio2">
    <w:name w:val="toc 2"/>
    <w:basedOn w:val="Normal"/>
    <w:next w:val="Normal"/>
    <w:autoRedefine/>
    <w:uiPriority w:val="39"/>
    <w:rsid w:val="00E277A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277AA"/>
    <w:pPr>
      <w:ind w:left="480"/>
    </w:pPr>
  </w:style>
  <w:style w:type="character" w:styleId="Hyperlink">
    <w:name w:val="Hyperlink"/>
    <w:basedOn w:val="Fontepargpadro"/>
    <w:uiPriority w:val="99"/>
    <w:rsid w:val="00E277A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277A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77A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277A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277A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277A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277AA"/>
    <w:rPr>
      <w:sz w:val="16"/>
    </w:rPr>
  </w:style>
  <w:style w:type="character" w:styleId="Nmerodepgina">
    <w:name w:val="page number"/>
    <w:basedOn w:val="Fontepargpadro"/>
    <w:rsid w:val="00E277A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277A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277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277A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277AA"/>
  </w:style>
  <w:style w:type="paragraph" w:styleId="Corpodetexto">
    <w:name w:val="Body Text"/>
    <w:basedOn w:val="Normal"/>
    <w:link w:val="CorpodetextoChar"/>
    <w:rsid w:val="00E277A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277AA"/>
    <w:rPr>
      <w:rFonts w:eastAsia="Arial Unicode MS"/>
    </w:rPr>
  </w:style>
  <w:style w:type="paragraph" w:customStyle="1" w:styleId="tabletext">
    <w:name w:val="tabletext"/>
    <w:basedOn w:val="Normal"/>
    <w:rsid w:val="00E277A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277A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277A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277A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277A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277A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277A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277A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277A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277A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77A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277A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277A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277A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277A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277A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277A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277A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277AA"/>
    <w:pPr>
      <w:ind w:left="0"/>
    </w:pPr>
  </w:style>
  <w:style w:type="paragraph" w:styleId="ndicedeilustraes">
    <w:name w:val="table of figures"/>
    <w:basedOn w:val="Normal"/>
    <w:next w:val="Normal"/>
    <w:semiHidden/>
    <w:rsid w:val="00E277AA"/>
  </w:style>
  <w:style w:type="paragraph" w:styleId="Sumrio2">
    <w:name w:val="toc 2"/>
    <w:basedOn w:val="Normal"/>
    <w:next w:val="Normal"/>
    <w:autoRedefine/>
    <w:uiPriority w:val="39"/>
    <w:rsid w:val="00E277A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277AA"/>
    <w:pPr>
      <w:ind w:left="480"/>
    </w:pPr>
  </w:style>
  <w:style w:type="character" w:styleId="Hyperlink">
    <w:name w:val="Hyperlink"/>
    <w:basedOn w:val="Fontepargpadro"/>
    <w:uiPriority w:val="99"/>
    <w:rsid w:val="00E277A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277A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77A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277A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277A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277A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277AA"/>
    <w:rPr>
      <w:sz w:val="16"/>
    </w:rPr>
  </w:style>
  <w:style w:type="character" w:styleId="Nmerodepgina">
    <w:name w:val="page number"/>
    <w:basedOn w:val="Fontepargpadro"/>
    <w:rsid w:val="00E277A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277A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277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277A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277AA"/>
  </w:style>
  <w:style w:type="paragraph" w:styleId="Corpodetexto">
    <w:name w:val="Body Text"/>
    <w:basedOn w:val="Normal"/>
    <w:link w:val="CorpodetextoChar"/>
    <w:rsid w:val="00E277A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277AA"/>
    <w:rPr>
      <w:rFonts w:eastAsia="Arial Unicode MS"/>
    </w:rPr>
  </w:style>
  <w:style w:type="paragraph" w:customStyle="1" w:styleId="tabletext">
    <w:name w:val="tabletext"/>
    <w:basedOn w:val="Normal"/>
    <w:rsid w:val="00E277A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277A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277A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277A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277A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277A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277A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277A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277A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277A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A1F4A8-A82F-49EB-9969-372A1999E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835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6701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2014-11-08T03:38:00Z</cp:lastPrinted>
  <dcterms:created xsi:type="dcterms:W3CDTF">2014-11-08T03:38:00Z</dcterms:created>
  <dcterms:modified xsi:type="dcterms:W3CDTF">2014-11-25T19:57:00Z</dcterms:modified>
</cp:coreProperties>
</file>