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7014" w:rsidRDefault="00477014" w:rsidP="0047701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77014" w:rsidRDefault="00477014" w:rsidP="00477014">
      <w:pPr>
        <w:widowControl w:val="0"/>
        <w:rPr>
          <w:rFonts w:cs="Arial"/>
          <w:sz w:val="20"/>
        </w:rPr>
      </w:pPr>
    </w:p>
    <w:p w:rsidR="00477014" w:rsidRDefault="00477014" w:rsidP="00477014">
      <w:pPr>
        <w:widowControl w:val="0"/>
        <w:rPr>
          <w:rFonts w:cs="Arial"/>
          <w:sz w:val="20"/>
        </w:rPr>
      </w:pPr>
    </w:p>
    <w:p w:rsidR="00477014" w:rsidRDefault="00477014" w:rsidP="00477014">
      <w:pPr>
        <w:widowControl w:val="0"/>
        <w:rPr>
          <w:rFonts w:cs="Arial"/>
          <w:sz w:val="20"/>
        </w:rPr>
      </w:pPr>
    </w:p>
    <w:p w:rsidR="00477014" w:rsidRDefault="00477014" w:rsidP="00477014">
      <w:pPr>
        <w:widowControl w:val="0"/>
        <w:rPr>
          <w:rFonts w:cs="Arial"/>
          <w:sz w:val="20"/>
        </w:rPr>
      </w:pPr>
    </w:p>
    <w:p w:rsidR="00477014" w:rsidRDefault="00477014" w:rsidP="0047701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77014" w:rsidRDefault="00477014" w:rsidP="00477014">
      <w:pPr>
        <w:widowControl w:val="0"/>
        <w:rPr>
          <w:rFonts w:cs="Arial"/>
          <w:sz w:val="20"/>
          <w:u w:val="single"/>
        </w:rPr>
      </w:pPr>
    </w:p>
    <w:p w:rsidR="00477014" w:rsidRDefault="00477014" w:rsidP="0047701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77014" w:rsidRDefault="00477014" w:rsidP="00477014">
      <w:pPr>
        <w:widowControl w:val="0"/>
        <w:rPr>
          <w:rFonts w:cs="Arial"/>
          <w:sz w:val="20"/>
        </w:rPr>
      </w:pPr>
    </w:p>
    <w:p w:rsidR="00477014" w:rsidRDefault="00477014" w:rsidP="00477014">
      <w:pPr>
        <w:widowControl w:val="0"/>
        <w:rPr>
          <w:rFonts w:cs="Arial"/>
          <w:sz w:val="20"/>
        </w:rPr>
      </w:pPr>
    </w:p>
    <w:p w:rsidR="00477014" w:rsidRDefault="00477014" w:rsidP="00477014">
      <w:pPr>
        <w:widowControl w:val="0"/>
        <w:rPr>
          <w:rFonts w:cs="Arial"/>
          <w:sz w:val="20"/>
        </w:rPr>
      </w:pPr>
    </w:p>
    <w:p w:rsidR="00477014" w:rsidRDefault="00477014" w:rsidP="0047701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77014" w:rsidRDefault="00477014" w:rsidP="00477014">
      <w:pPr>
        <w:widowControl w:val="0"/>
        <w:rPr>
          <w:rFonts w:cs="Arial"/>
          <w:sz w:val="20"/>
        </w:rPr>
      </w:pPr>
    </w:p>
    <w:p w:rsidR="00477014" w:rsidRDefault="00477014" w:rsidP="00477014">
      <w:pPr>
        <w:widowControl w:val="0"/>
        <w:rPr>
          <w:rFonts w:cs="Arial"/>
          <w:sz w:val="20"/>
        </w:rPr>
      </w:pPr>
    </w:p>
    <w:p w:rsidR="00477014" w:rsidRDefault="00477014" w:rsidP="00477014">
      <w:pPr>
        <w:widowControl w:val="0"/>
        <w:rPr>
          <w:rFonts w:cs="Arial"/>
        </w:rPr>
      </w:pPr>
    </w:p>
    <w:p w:rsidR="00477014" w:rsidRDefault="00477014" w:rsidP="00477014">
      <w:pPr>
        <w:pStyle w:val="Capa"/>
        <w:rPr>
          <w:color w:val="FF9900"/>
        </w:rPr>
      </w:pPr>
      <w:r>
        <w:t>SINDRAPE</w:t>
      </w:r>
    </w:p>
    <w:p w:rsidR="00477014" w:rsidRDefault="00477014" w:rsidP="00477014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477014" w:rsidRPr="00477014" w:rsidRDefault="00477014" w:rsidP="00477014">
      <w:pPr>
        <w:widowControl w:val="0"/>
        <w:rPr>
          <w:color w:val="000080"/>
        </w:rPr>
      </w:pPr>
    </w:p>
    <w:p w:rsidR="00477014" w:rsidRPr="00477014" w:rsidRDefault="00477014" w:rsidP="00477014">
      <w:pPr>
        <w:widowControl w:val="0"/>
        <w:jc w:val="right"/>
        <w:rPr>
          <w:rFonts w:cs="Arial"/>
          <w:b/>
          <w:bCs/>
          <w:color w:val="000080"/>
        </w:rPr>
      </w:pPr>
    </w:p>
    <w:p w:rsidR="00477014" w:rsidRDefault="00477014" w:rsidP="00477014">
      <w:pPr>
        <w:pStyle w:val="Capa"/>
        <w:rPr>
          <w:color w:val="FF9900"/>
        </w:rPr>
      </w:pPr>
      <w:r>
        <w:t>UCS0044 –</w:t>
      </w:r>
      <w:r w:rsidR="0053612B">
        <w:t xml:space="preserve"> </w:t>
      </w:r>
      <w:r>
        <w:t>Manter Indicador de Risco</w:t>
      </w:r>
    </w:p>
    <w:p w:rsidR="00477014" w:rsidRPr="00477014" w:rsidRDefault="00477014" w:rsidP="00477014">
      <w:pPr>
        <w:widowControl w:val="0"/>
        <w:rPr>
          <w:rFonts w:cs="Arial"/>
          <w:color w:val="000080"/>
        </w:rPr>
      </w:pPr>
    </w:p>
    <w:p w:rsidR="00477014" w:rsidRDefault="00477014" w:rsidP="00477014">
      <w:pPr>
        <w:widowControl w:val="0"/>
      </w:pPr>
    </w:p>
    <w:p w:rsidR="00477014" w:rsidRDefault="00477014" w:rsidP="00477014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477014" w:rsidRPr="00477014" w:rsidRDefault="00477014" w:rsidP="00477014">
      <w:pPr>
        <w:pStyle w:val="Corpodetexto3"/>
        <w:widowControl w:val="0"/>
        <w:spacing w:after="0"/>
        <w:rPr>
          <w:rFonts w:cs="Arial"/>
        </w:rPr>
      </w:pPr>
      <w:r w:rsidRPr="00477014">
        <w:rPr>
          <w:rFonts w:cs="Arial"/>
        </w:rPr>
        <w:lastRenderedPageBreak/>
        <w:t>Histórico de Revisões</w:t>
      </w:r>
    </w:p>
    <w:p w:rsidR="00477014" w:rsidRDefault="00477014" w:rsidP="00477014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3"/>
        <w:gridCol w:w="999"/>
        <w:gridCol w:w="2939"/>
        <w:gridCol w:w="1767"/>
        <w:gridCol w:w="2063"/>
      </w:tblGrid>
      <w:tr w:rsidR="00477014" w:rsidTr="00477014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014" w:rsidRDefault="00477014" w:rsidP="0047701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014" w:rsidRDefault="00477014" w:rsidP="0047701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014" w:rsidRDefault="00477014" w:rsidP="0047701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014" w:rsidRDefault="00477014" w:rsidP="0047701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014" w:rsidRDefault="00477014" w:rsidP="0047701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477014" w:rsidTr="00477014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014" w:rsidRDefault="00477014" w:rsidP="004770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05/10/2007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014" w:rsidRDefault="00477014" w:rsidP="004770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014" w:rsidRDefault="00477014" w:rsidP="004770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014" w:rsidRDefault="00477014" w:rsidP="0047701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014" w:rsidRDefault="00477014" w:rsidP="004770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477014" w:rsidTr="00477014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477014" w:rsidRDefault="00477014" w:rsidP="00477014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10/03/2008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477014" w:rsidRDefault="00477014" w:rsidP="00477014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2.0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477014" w:rsidRDefault="00477014" w:rsidP="00477014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Inclusão da exceção do fluxo “Incluir”</w:t>
            </w:r>
          </w:p>
          <w:p w:rsidR="00477014" w:rsidRDefault="00477014" w:rsidP="00477014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Retirada da exceção 4.2.2.3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477014" w:rsidRDefault="00477014" w:rsidP="00477014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477014" w:rsidRDefault="00477014" w:rsidP="004770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  <w:highlight w:val="yellow"/>
              </w:rPr>
              <w:t>Ricardo Costa</w:t>
            </w:r>
          </w:p>
        </w:tc>
      </w:tr>
      <w:tr w:rsidR="00477014" w:rsidTr="00477014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:rsidR="00477014" w:rsidRDefault="00477014" w:rsidP="004770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11/04/2008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:rsidR="00477014" w:rsidRDefault="00477014" w:rsidP="004770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3.0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:rsidR="00477014" w:rsidRDefault="00477014" w:rsidP="004770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Alterado os </w:t>
            </w:r>
            <w:proofErr w:type="spellStart"/>
            <w:r>
              <w:rPr>
                <w:rFonts w:cs="Arial"/>
              </w:rPr>
              <w:t>items</w:t>
            </w:r>
            <w:proofErr w:type="spellEnd"/>
            <w:r>
              <w:rPr>
                <w:rFonts w:cs="Arial"/>
              </w:rPr>
              <w:t>: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:rsidR="00477014" w:rsidRDefault="00477014" w:rsidP="0047701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:rsidR="00477014" w:rsidRDefault="00477014" w:rsidP="004770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477014" w:rsidTr="00477014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014" w:rsidRDefault="00477014" w:rsidP="004770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014" w:rsidRDefault="00477014" w:rsidP="00477014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v3</w:t>
            </w:r>
            <w:proofErr w:type="gramEnd"/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014" w:rsidRDefault="00477014" w:rsidP="004770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014" w:rsidRDefault="00477014" w:rsidP="004770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014" w:rsidRDefault="00477014" w:rsidP="004770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477014" w:rsidTr="00477014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014" w:rsidRDefault="00477014" w:rsidP="0047701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014" w:rsidRDefault="00477014" w:rsidP="0047701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014" w:rsidRDefault="00477014" w:rsidP="0047701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014" w:rsidRDefault="00477014" w:rsidP="0047701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014" w:rsidRDefault="00477014" w:rsidP="0047701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477014" w:rsidRDefault="00477014" w:rsidP="00477014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477014" w:rsidRPr="00477014" w:rsidRDefault="00477014" w:rsidP="00477014">
      <w:pPr>
        <w:pStyle w:val="Corpodetexto3"/>
        <w:widowControl w:val="0"/>
        <w:spacing w:after="0"/>
        <w:jc w:val="left"/>
        <w:rPr>
          <w:rFonts w:cs="Arial"/>
        </w:rPr>
      </w:pPr>
      <w:r w:rsidRPr="00477014">
        <w:rPr>
          <w:rFonts w:cs="Arial"/>
        </w:rPr>
        <w:lastRenderedPageBreak/>
        <w:t>Índice</w:t>
      </w:r>
    </w:p>
    <w:p w:rsidR="00477014" w:rsidRPr="00477014" w:rsidRDefault="00477014" w:rsidP="00477014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0F201B" w:rsidRDefault="0047701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01747" w:history="1">
        <w:r w:rsidR="000F201B" w:rsidRPr="0051175E">
          <w:rPr>
            <w:rStyle w:val="Hyperlink"/>
            <w:noProof/>
          </w:rPr>
          <w:t>1.</w:t>
        </w:r>
        <w:r w:rsidR="000F201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F201B" w:rsidRPr="0051175E">
          <w:rPr>
            <w:rStyle w:val="Hyperlink"/>
            <w:noProof/>
          </w:rPr>
          <w:t>Pacote/Caso de Uso</w:t>
        </w:r>
        <w:r w:rsidR="000F201B">
          <w:rPr>
            <w:noProof/>
            <w:webHidden/>
          </w:rPr>
          <w:tab/>
        </w:r>
        <w:r w:rsidR="000F201B">
          <w:rPr>
            <w:noProof/>
            <w:webHidden/>
          </w:rPr>
          <w:fldChar w:fldCharType="begin"/>
        </w:r>
        <w:r w:rsidR="000F201B">
          <w:rPr>
            <w:noProof/>
            <w:webHidden/>
          </w:rPr>
          <w:instrText xml:space="preserve"> PAGEREF _Toc404701747 \h </w:instrText>
        </w:r>
        <w:r w:rsidR="000F201B">
          <w:rPr>
            <w:noProof/>
            <w:webHidden/>
          </w:rPr>
        </w:r>
        <w:r w:rsidR="000F201B">
          <w:rPr>
            <w:noProof/>
            <w:webHidden/>
          </w:rPr>
          <w:fldChar w:fldCharType="separate"/>
        </w:r>
        <w:r w:rsidR="000F201B">
          <w:rPr>
            <w:noProof/>
            <w:webHidden/>
          </w:rPr>
          <w:t>4</w:t>
        </w:r>
        <w:r w:rsidR="000F201B">
          <w:rPr>
            <w:noProof/>
            <w:webHidden/>
          </w:rPr>
          <w:fldChar w:fldCharType="end"/>
        </w:r>
      </w:hyperlink>
    </w:p>
    <w:p w:rsidR="000F201B" w:rsidRDefault="000F201B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748" w:history="1">
        <w:r w:rsidRPr="0051175E">
          <w:rPr>
            <w:rStyle w:val="Hyperlink"/>
            <w:noProof/>
          </w:rPr>
          <w:t>Manter Indicador de Risco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F201B" w:rsidRDefault="000F201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749" w:history="1">
        <w:r w:rsidRPr="0051175E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1175E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F201B" w:rsidRDefault="000F201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750" w:history="1">
        <w:r w:rsidRPr="0051175E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1175E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F201B" w:rsidRDefault="000F201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751" w:history="1">
        <w:r w:rsidRPr="0051175E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1175E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F201B" w:rsidRDefault="000F201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752" w:history="1">
        <w:r w:rsidRPr="0051175E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1175E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F201B" w:rsidRDefault="000F201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753" w:history="1">
        <w:r w:rsidRPr="0051175E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1175E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F201B" w:rsidRDefault="000F201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754" w:history="1">
        <w:r w:rsidRPr="0051175E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1175E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F201B" w:rsidRDefault="000F201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755" w:history="1">
        <w:r w:rsidRPr="0051175E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1175E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F201B" w:rsidRDefault="000F201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756" w:history="1">
        <w:r w:rsidRPr="0051175E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1175E">
          <w:rPr>
            <w:rStyle w:val="Hyperlink"/>
            <w:noProof/>
          </w:rPr>
          <w:t>Incluir Indicador de Risco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F201B" w:rsidRDefault="000F201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757" w:history="1">
        <w:r w:rsidRPr="0051175E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1175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F201B" w:rsidRDefault="000F201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758" w:history="1">
        <w:r w:rsidRPr="0051175E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1175E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F201B" w:rsidRDefault="000F201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759" w:history="1">
        <w:r w:rsidRPr="0051175E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1175E">
          <w:rPr>
            <w:rStyle w:val="Hyperlink"/>
            <w:noProof/>
          </w:rPr>
          <w:t>Alterar Indicador de Risco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F201B" w:rsidRDefault="000F201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760" w:history="1">
        <w:r w:rsidRPr="0051175E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1175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F201B" w:rsidRDefault="000F201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761" w:history="1">
        <w:r w:rsidRPr="0051175E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1175E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F201B" w:rsidRDefault="000F201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762" w:history="1">
        <w:r w:rsidRPr="0051175E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1175E">
          <w:rPr>
            <w:rStyle w:val="Hyperlink"/>
            <w:noProof/>
          </w:rPr>
          <w:t>Excluir Indicador de Risco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F201B" w:rsidRDefault="000F201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763" w:history="1">
        <w:r w:rsidRPr="0051175E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1175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F201B" w:rsidRDefault="000F201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764" w:history="1">
        <w:r w:rsidRPr="0051175E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1175E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F201B" w:rsidRDefault="000F201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765" w:history="1">
        <w:r w:rsidRPr="0051175E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1175E">
          <w:rPr>
            <w:rStyle w:val="Hyperlink"/>
            <w:noProof/>
          </w:rPr>
          <w:t>Listar Indicador de Risco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F201B" w:rsidRDefault="000F201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766" w:history="1">
        <w:r w:rsidRPr="0051175E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1175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F201B" w:rsidRDefault="000F201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767" w:history="1">
        <w:r w:rsidRPr="0051175E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1175E">
          <w:rPr>
            <w:rStyle w:val="Hyperlink"/>
            <w:noProof/>
          </w:rPr>
          <w:t>Exceções comuns ao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F201B" w:rsidRDefault="000F201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768" w:history="1">
        <w:r w:rsidRPr="0051175E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1175E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F201B" w:rsidRDefault="000F201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769" w:history="1">
        <w:r w:rsidRPr="0051175E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1175E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77014" w:rsidRDefault="00477014" w:rsidP="00477014">
      <w:pPr>
        <w:pStyle w:val="Sumrio1"/>
      </w:pPr>
      <w:r>
        <w:fldChar w:fldCharType="end"/>
      </w:r>
    </w:p>
    <w:p w:rsidR="00477014" w:rsidRDefault="00477014" w:rsidP="00477014">
      <w:pPr>
        <w:widowControl w:val="0"/>
        <w:rPr>
          <w:rFonts w:cs="Arial"/>
          <w:b/>
          <w:bCs/>
          <w:color w:val="000000"/>
        </w:rPr>
      </w:pPr>
    </w:p>
    <w:p w:rsidR="00477014" w:rsidRDefault="00477014" w:rsidP="00477014">
      <w:pPr>
        <w:pStyle w:val="Heading"/>
        <w:rPr>
          <w:rFonts w:cs="Arial"/>
          <w:szCs w:val="24"/>
          <w:lang w:val="pt-BR"/>
        </w:rPr>
      </w:pPr>
    </w:p>
    <w:p w:rsidR="00477014" w:rsidRDefault="00477014" w:rsidP="00477014">
      <w:pPr>
        <w:pStyle w:val="Heading"/>
      </w:pPr>
    </w:p>
    <w:p w:rsidR="00477014" w:rsidRDefault="00477014" w:rsidP="00477014">
      <w:pPr>
        <w:pStyle w:val="Heading"/>
        <w:jc w:val="center"/>
      </w:pPr>
    </w:p>
    <w:p w:rsidR="00477014" w:rsidRDefault="00477014" w:rsidP="00477014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477014" w:rsidRDefault="00477014" w:rsidP="00477014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01747"/>
      <w:r>
        <w:lastRenderedPageBreak/>
        <w:t>Pacote/Caso de Uso</w:t>
      </w:r>
      <w:bookmarkEnd w:id="1"/>
    </w:p>
    <w:p w:rsidR="00477014" w:rsidRDefault="00477014" w:rsidP="00477014"/>
    <w:p w:rsidR="00477014" w:rsidRDefault="00477014" w:rsidP="0053612B">
      <w:pPr>
        <w:pStyle w:val="Subttulo"/>
      </w:pPr>
      <w:bookmarkStart w:id="2" w:name="_Toc404701748"/>
      <w:r>
        <w:t>Manter Indicador de Risco</w:t>
      </w:r>
      <w:bookmarkEnd w:id="2"/>
    </w:p>
    <w:p w:rsidR="00477014" w:rsidRDefault="00477014" w:rsidP="00477014">
      <w:pPr>
        <w:widowControl w:val="0"/>
        <w:ind w:left="902"/>
        <w:rPr>
          <w:rFonts w:cs="Arial"/>
          <w:b/>
          <w:bCs/>
          <w:color w:val="FF0000"/>
        </w:rPr>
      </w:pPr>
    </w:p>
    <w:p w:rsidR="00477014" w:rsidRDefault="00477014" w:rsidP="0047701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01749"/>
      <w:r>
        <w:t>Descrição</w:t>
      </w:r>
      <w:bookmarkEnd w:id="3"/>
    </w:p>
    <w:p w:rsidR="00477014" w:rsidRDefault="00477014" w:rsidP="00477014">
      <w:pPr>
        <w:pStyle w:val="Recuodecorpodetexto2"/>
        <w:widowControl w:val="0"/>
        <w:ind w:left="1620" w:firstLine="0"/>
        <w:rPr>
          <w:sz w:val="24"/>
        </w:rPr>
      </w:pPr>
    </w:p>
    <w:p w:rsidR="00477014" w:rsidRDefault="00477014" w:rsidP="00477014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indicadores de risco.</w:t>
      </w:r>
    </w:p>
    <w:p w:rsidR="00477014" w:rsidRDefault="00477014" w:rsidP="00477014">
      <w:pPr>
        <w:pStyle w:val="Recuodecorpodetexto2"/>
        <w:widowControl w:val="0"/>
        <w:ind w:left="1620" w:firstLine="0"/>
        <w:rPr>
          <w:sz w:val="24"/>
        </w:rPr>
      </w:pPr>
    </w:p>
    <w:p w:rsidR="00477014" w:rsidRDefault="00477014" w:rsidP="0047701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01750"/>
      <w:r>
        <w:t>Requisitos atendidos</w:t>
      </w:r>
      <w:bookmarkEnd w:id="4"/>
    </w:p>
    <w:p w:rsidR="00477014" w:rsidRDefault="00477014" w:rsidP="00477014"/>
    <w:p w:rsidR="00477014" w:rsidRDefault="00477014" w:rsidP="00477014">
      <w:pPr>
        <w:pStyle w:val="Recuodecorpodetexto"/>
        <w:ind w:left="1260"/>
      </w:pPr>
      <w:r>
        <w:t>R1 – Registrar Locais e Atividades de Risco</w:t>
      </w:r>
    </w:p>
    <w:p w:rsidR="00477014" w:rsidRDefault="00477014" w:rsidP="00477014"/>
    <w:p w:rsidR="00477014" w:rsidRDefault="00477014" w:rsidP="00477014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01751"/>
      <w:r>
        <w:t>Conceito</w:t>
      </w:r>
      <w:bookmarkEnd w:id="5"/>
      <w:r>
        <w:tab/>
      </w:r>
    </w:p>
    <w:p w:rsidR="00477014" w:rsidRDefault="00477014" w:rsidP="00477014"/>
    <w:p w:rsidR="00477014" w:rsidRDefault="00477014" w:rsidP="0047701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01752"/>
      <w:r>
        <w:t>Conceitos principais</w:t>
      </w:r>
      <w:bookmarkEnd w:id="6"/>
    </w:p>
    <w:p w:rsidR="00477014" w:rsidRDefault="00477014" w:rsidP="00477014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477014" w:rsidTr="0097135F">
        <w:trPr>
          <w:trHeight w:val="600"/>
        </w:trPr>
        <w:tc>
          <w:tcPr>
            <w:tcW w:w="1600" w:type="dxa"/>
          </w:tcPr>
          <w:p w:rsidR="00477014" w:rsidRDefault="00477014" w:rsidP="00477014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Indicador de Risco</w:t>
            </w:r>
          </w:p>
        </w:tc>
        <w:tc>
          <w:tcPr>
            <w:tcW w:w="4606" w:type="dxa"/>
          </w:tcPr>
          <w:p w:rsidR="00477014" w:rsidRDefault="00477014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Indica o percentual do tipo de risco para cada regime previdenciário</w:t>
            </w:r>
          </w:p>
        </w:tc>
      </w:tr>
    </w:tbl>
    <w:p w:rsidR="00477014" w:rsidRDefault="00477014" w:rsidP="00477014">
      <w:pPr>
        <w:pStyle w:val="Cabealho"/>
        <w:rPr>
          <w:rFonts w:cs="Arial"/>
        </w:rPr>
      </w:pPr>
    </w:p>
    <w:p w:rsidR="00477014" w:rsidRDefault="00477014" w:rsidP="00477014">
      <w:pPr>
        <w:rPr>
          <w:rFonts w:cs="Arial"/>
        </w:rPr>
      </w:pPr>
    </w:p>
    <w:p w:rsidR="00477014" w:rsidRDefault="00477014" w:rsidP="0047701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01753"/>
      <w:r>
        <w:t>Conceitos associados</w:t>
      </w:r>
      <w:bookmarkEnd w:id="7"/>
    </w:p>
    <w:p w:rsidR="00477014" w:rsidRDefault="00477014" w:rsidP="00477014">
      <w:pPr>
        <w:pStyle w:val="Cabealho"/>
        <w:ind w:left="371" w:firstLine="709"/>
        <w:rPr>
          <w:rFonts w:cs="Arial"/>
        </w:rPr>
      </w:pPr>
    </w:p>
    <w:p w:rsidR="00477014" w:rsidRDefault="00477014" w:rsidP="00477014">
      <w:pPr>
        <w:pStyle w:val="Cabealho"/>
        <w:ind w:left="371" w:firstLine="709"/>
        <w:rPr>
          <w:rFonts w:cs="Arial"/>
        </w:rPr>
      </w:pPr>
      <w:r>
        <w:rPr>
          <w:rFonts w:cs="Arial"/>
        </w:rPr>
        <w:t>Não se aplica</w:t>
      </w:r>
    </w:p>
    <w:p w:rsidR="00477014" w:rsidRDefault="00477014" w:rsidP="00477014">
      <w:pPr>
        <w:rPr>
          <w:rFonts w:eastAsia="Arial Unicode MS"/>
        </w:rPr>
      </w:pPr>
    </w:p>
    <w:p w:rsidR="00477014" w:rsidRDefault="00477014" w:rsidP="00477014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01754"/>
      <w:r>
        <w:lastRenderedPageBreak/>
        <w:t>Diagrama</w:t>
      </w:r>
      <w:bookmarkEnd w:id="8"/>
    </w:p>
    <w:p w:rsidR="00477014" w:rsidRDefault="00477014" w:rsidP="00477014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477014" w:rsidRDefault="0053612B" w:rsidP="00477014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62625" cy="4114800"/>
                <wp:effectExtent l="0" t="0" r="457200" b="0"/>
                <wp:docPr id="144" name="Tela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423670" y="19685"/>
                            <a:ext cx="1323975" cy="11874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423670" y="128270"/>
                            <a:ext cx="3310890" cy="241744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996440" y="256540"/>
                            <a:ext cx="177101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612B" w:rsidRDefault="0053612B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indicador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risco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405130" y="878205"/>
                            <a:ext cx="177800" cy="1778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494030" y="1056005"/>
                            <a:ext cx="0" cy="177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395605" y="1125220"/>
                            <a:ext cx="2076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375920" y="1233170"/>
                            <a:ext cx="118110" cy="177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94030" y="1233170"/>
                            <a:ext cx="118745" cy="177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9055" y="1410970"/>
                            <a:ext cx="71183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612B" w:rsidRDefault="0053612B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suario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642620" y="1154430"/>
                            <a:ext cx="770890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610995" y="769620"/>
                            <a:ext cx="1473200" cy="6711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134870" y="868045"/>
                            <a:ext cx="4229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612B" w:rsidRDefault="0053612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927225" y="1026160"/>
                            <a:ext cx="81026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612B" w:rsidRDefault="0053612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Indicador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184400" y="1184275"/>
                            <a:ext cx="34163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612B" w:rsidRDefault="0053612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Risco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3479165" y="671195"/>
                            <a:ext cx="1146810" cy="72009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3805555" y="779780"/>
                            <a:ext cx="44005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612B" w:rsidRDefault="0053612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3736340" y="937260"/>
                            <a:ext cx="61785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612B" w:rsidRDefault="0053612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Indicador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3795395" y="1095375"/>
                            <a:ext cx="53403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612B" w:rsidRDefault="0053612B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Risco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1610995" y="1510030"/>
                            <a:ext cx="1294765" cy="72009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056130" y="1617980"/>
                            <a:ext cx="3606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612B" w:rsidRDefault="0053612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838325" y="1776095"/>
                            <a:ext cx="81026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612B" w:rsidRDefault="0053612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Indicador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2095500" y="1934210"/>
                            <a:ext cx="34163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612B" w:rsidRDefault="0053612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Risco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3291205" y="1608455"/>
                            <a:ext cx="1433830" cy="7499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3785870" y="1726565"/>
                            <a:ext cx="4349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612B" w:rsidRDefault="0053612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3587750" y="1884680"/>
                            <a:ext cx="81026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612B" w:rsidRDefault="0053612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Indicador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3844925" y="2042795"/>
                            <a:ext cx="34163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612B" w:rsidRDefault="0053612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Risco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2352675" y="2812415"/>
                            <a:ext cx="958850" cy="11811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2352675" y="2921000"/>
                            <a:ext cx="2411730" cy="11741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2678430" y="3049270"/>
                            <a:ext cx="145415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612B" w:rsidRDefault="0053612B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Pagamentos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3301365" y="3206750"/>
                            <a:ext cx="52514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612B" w:rsidRDefault="0053612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Fechados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" name="Line 35"/>
                        <wps:cNvCnPr/>
                        <wps:spPr bwMode="auto">
                          <a:xfrm>
                            <a:off x="2372360" y="2832100"/>
                            <a:ext cx="0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6"/>
                        <wps:cNvCnPr/>
                        <wps:spPr bwMode="auto">
                          <a:xfrm>
                            <a:off x="2372360" y="2832100"/>
                            <a:ext cx="393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7"/>
                        <wps:cNvCnPr/>
                        <wps:spPr bwMode="auto">
                          <a:xfrm flipH="1">
                            <a:off x="2381885" y="2841625"/>
                            <a:ext cx="29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8"/>
                        <wps:cNvCnPr/>
                        <wps:spPr bwMode="auto">
                          <a:xfrm flipV="1">
                            <a:off x="2381885" y="2841625"/>
                            <a:ext cx="0" cy="298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9"/>
                        <wps:cNvCnPr/>
                        <wps:spPr bwMode="auto">
                          <a:xfrm>
                            <a:off x="2372360" y="2832100"/>
                            <a:ext cx="495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40"/>
                        <wps:cNvCnPr/>
                        <wps:spPr bwMode="auto">
                          <a:xfrm>
                            <a:off x="2372360" y="2861310"/>
                            <a:ext cx="0" cy="203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1"/>
                        <wps:cNvCnPr/>
                        <wps:spPr bwMode="auto">
                          <a:xfrm>
                            <a:off x="2381885" y="2832100"/>
                            <a:ext cx="0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2"/>
                        <wps:cNvCnPr/>
                        <wps:spPr bwMode="auto">
                          <a:xfrm>
                            <a:off x="2372360" y="2841625"/>
                            <a:ext cx="495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3"/>
                        <wps:cNvCnPr/>
                        <wps:spPr bwMode="auto">
                          <a:xfrm>
                            <a:off x="2372360" y="2841625"/>
                            <a:ext cx="495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4"/>
                        <wps:cNvCnPr/>
                        <wps:spPr bwMode="auto">
                          <a:xfrm>
                            <a:off x="2381885" y="2832100"/>
                            <a:ext cx="0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45"/>
                        <wps:cNvCnPr/>
                        <wps:spPr bwMode="auto">
                          <a:xfrm>
                            <a:off x="2381885" y="2832100"/>
                            <a:ext cx="0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6"/>
                        <wps:cNvCnPr/>
                        <wps:spPr bwMode="auto">
                          <a:xfrm>
                            <a:off x="2372360" y="2832100"/>
                            <a:ext cx="495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47"/>
                        <wps:cNvCnPr/>
                        <wps:spPr bwMode="auto">
                          <a:xfrm>
                            <a:off x="2372360" y="2841625"/>
                            <a:ext cx="495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48"/>
                        <wps:cNvCnPr/>
                        <wps:spPr bwMode="auto">
                          <a:xfrm>
                            <a:off x="2372360" y="2832100"/>
                            <a:ext cx="0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9"/>
                        <wps:cNvCnPr/>
                        <wps:spPr bwMode="auto">
                          <a:xfrm flipH="1">
                            <a:off x="2372360" y="2832100"/>
                            <a:ext cx="495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50"/>
                        <wps:cNvCnPr/>
                        <wps:spPr bwMode="auto">
                          <a:xfrm>
                            <a:off x="2381885" y="2841625"/>
                            <a:ext cx="49530" cy="49530"/>
                          </a:xfrm>
                          <a:prstGeom prst="line">
                            <a:avLst/>
                          </a:prstGeom>
                          <a:noFill/>
                          <a:ln w="3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51"/>
                        <wps:cNvCnPr/>
                        <wps:spPr bwMode="auto">
                          <a:xfrm flipH="1" flipV="1">
                            <a:off x="2381885" y="2841625"/>
                            <a:ext cx="49530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52"/>
                        <wps:cNvCnPr/>
                        <wps:spPr bwMode="auto">
                          <a:xfrm flipH="1" flipV="1">
                            <a:off x="2381885" y="2832100"/>
                            <a:ext cx="49530" cy="590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53"/>
                        <wps:cNvCnPr/>
                        <wps:spPr bwMode="auto">
                          <a:xfrm flipH="1" flipV="1">
                            <a:off x="2381885" y="2841625"/>
                            <a:ext cx="49530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54"/>
                        <wps:cNvCnPr/>
                        <wps:spPr bwMode="auto">
                          <a:xfrm flipH="1" flipV="1">
                            <a:off x="2381885" y="2841625"/>
                            <a:ext cx="49530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55"/>
                        <wps:cNvCnPr/>
                        <wps:spPr bwMode="auto">
                          <a:xfrm flipH="1" flipV="1">
                            <a:off x="2372360" y="2841625"/>
                            <a:ext cx="59055" cy="596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56"/>
                        <wps:cNvCnPr/>
                        <wps:spPr bwMode="auto">
                          <a:xfrm flipH="1" flipV="1">
                            <a:off x="2392045" y="2841625"/>
                            <a:ext cx="49530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57"/>
                        <wps:cNvCnPr/>
                        <wps:spPr bwMode="auto">
                          <a:xfrm>
                            <a:off x="2372360" y="2832100"/>
                            <a:ext cx="0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58"/>
                        <wps:cNvCnPr/>
                        <wps:spPr bwMode="auto">
                          <a:xfrm>
                            <a:off x="2372360" y="2832100"/>
                            <a:ext cx="495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Oval 59"/>
                        <wps:cNvSpPr>
                          <a:spLocks noChangeArrowheads="1"/>
                        </wps:cNvSpPr>
                        <wps:spPr bwMode="auto">
                          <a:xfrm>
                            <a:off x="2451100" y="3473450"/>
                            <a:ext cx="2164715" cy="5721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2827020" y="3562350"/>
                            <a:ext cx="136652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612B" w:rsidRDefault="0053612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Pagamentos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3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3242310" y="3719830"/>
                            <a:ext cx="59753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612B" w:rsidRDefault="0053612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Fechados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4" name="Line 62"/>
                        <wps:cNvCnPr/>
                        <wps:spPr bwMode="auto">
                          <a:xfrm>
                            <a:off x="2471420" y="3493135"/>
                            <a:ext cx="0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63"/>
                        <wps:cNvCnPr/>
                        <wps:spPr bwMode="auto">
                          <a:xfrm>
                            <a:off x="2471420" y="3493135"/>
                            <a:ext cx="393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64"/>
                        <wps:cNvCnPr/>
                        <wps:spPr bwMode="auto">
                          <a:xfrm flipH="1">
                            <a:off x="2480945" y="3503295"/>
                            <a:ext cx="29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65"/>
                        <wps:cNvCnPr/>
                        <wps:spPr bwMode="auto">
                          <a:xfrm flipV="1">
                            <a:off x="2480945" y="3503295"/>
                            <a:ext cx="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66"/>
                        <wps:cNvCnPr/>
                        <wps:spPr bwMode="auto">
                          <a:xfrm>
                            <a:off x="2471420" y="3493135"/>
                            <a:ext cx="488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67"/>
                        <wps:cNvCnPr/>
                        <wps:spPr bwMode="auto">
                          <a:xfrm>
                            <a:off x="2471420" y="3522980"/>
                            <a:ext cx="0" cy="196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68"/>
                        <wps:cNvCnPr/>
                        <wps:spPr bwMode="auto">
                          <a:xfrm>
                            <a:off x="2480945" y="3493135"/>
                            <a:ext cx="0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69"/>
                        <wps:cNvCnPr/>
                        <wps:spPr bwMode="auto">
                          <a:xfrm>
                            <a:off x="2471420" y="3503295"/>
                            <a:ext cx="488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70"/>
                        <wps:cNvCnPr/>
                        <wps:spPr bwMode="auto">
                          <a:xfrm>
                            <a:off x="2471420" y="3503295"/>
                            <a:ext cx="488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71"/>
                        <wps:cNvCnPr/>
                        <wps:spPr bwMode="auto">
                          <a:xfrm>
                            <a:off x="2480945" y="3493135"/>
                            <a:ext cx="0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72"/>
                        <wps:cNvCnPr/>
                        <wps:spPr bwMode="auto">
                          <a:xfrm>
                            <a:off x="2480945" y="3493135"/>
                            <a:ext cx="0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73"/>
                        <wps:cNvCnPr/>
                        <wps:spPr bwMode="auto">
                          <a:xfrm>
                            <a:off x="2471420" y="3493135"/>
                            <a:ext cx="488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74"/>
                        <wps:cNvCnPr/>
                        <wps:spPr bwMode="auto">
                          <a:xfrm>
                            <a:off x="2471420" y="3503295"/>
                            <a:ext cx="488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75"/>
                        <wps:cNvCnPr/>
                        <wps:spPr bwMode="auto">
                          <a:xfrm>
                            <a:off x="2471420" y="3493135"/>
                            <a:ext cx="0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76"/>
                        <wps:cNvCnPr/>
                        <wps:spPr bwMode="auto">
                          <a:xfrm flipH="1">
                            <a:off x="2471420" y="3493135"/>
                            <a:ext cx="488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77"/>
                        <wps:cNvCnPr/>
                        <wps:spPr bwMode="auto">
                          <a:xfrm>
                            <a:off x="2480945" y="3503295"/>
                            <a:ext cx="49530" cy="48895"/>
                          </a:xfrm>
                          <a:prstGeom prst="line">
                            <a:avLst/>
                          </a:prstGeom>
                          <a:noFill/>
                          <a:ln w="3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78"/>
                        <wps:cNvCnPr/>
                        <wps:spPr bwMode="auto">
                          <a:xfrm flipH="1" flipV="1">
                            <a:off x="2480945" y="3503295"/>
                            <a:ext cx="49530" cy="488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79"/>
                        <wps:cNvCnPr/>
                        <wps:spPr bwMode="auto">
                          <a:xfrm flipH="1" flipV="1">
                            <a:off x="2480945" y="3493135"/>
                            <a:ext cx="49530" cy="590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80"/>
                        <wps:cNvCnPr/>
                        <wps:spPr bwMode="auto">
                          <a:xfrm flipH="1" flipV="1">
                            <a:off x="2480945" y="3503295"/>
                            <a:ext cx="49530" cy="488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81"/>
                        <wps:cNvCnPr/>
                        <wps:spPr bwMode="auto">
                          <a:xfrm flipH="1" flipV="1">
                            <a:off x="2480945" y="3503295"/>
                            <a:ext cx="49530" cy="488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82"/>
                        <wps:cNvCnPr/>
                        <wps:spPr bwMode="auto">
                          <a:xfrm flipH="1" flipV="1">
                            <a:off x="2471420" y="3503295"/>
                            <a:ext cx="59055" cy="590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83"/>
                        <wps:cNvCnPr/>
                        <wps:spPr bwMode="auto">
                          <a:xfrm flipH="1" flipV="1">
                            <a:off x="2491105" y="3503295"/>
                            <a:ext cx="48895" cy="488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84"/>
                        <wps:cNvCnPr/>
                        <wps:spPr bwMode="auto">
                          <a:xfrm>
                            <a:off x="2471420" y="3493135"/>
                            <a:ext cx="0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85"/>
                        <wps:cNvCnPr/>
                        <wps:spPr bwMode="auto">
                          <a:xfrm>
                            <a:off x="2471420" y="3493135"/>
                            <a:ext cx="488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Freeform 86"/>
                        <wps:cNvSpPr>
                          <a:spLocks/>
                        </wps:cNvSpPr>
                        <wps:spPr bwMode="auto">
                          <a:xfrm>
                            <a:off x="4606290" y="1963420"/>
                            <a:ext cx="325755" cy="1796415"/>
                          </a:xfrm>
                          <a:custGeom>
                            <a:avLst/>
                            <a:gdLst>
                              <a:gd name="T0" fmla="*/ 0 w 513"/>
                              <a:gd name="T1" fmla="*/ 2829 h 2829"/>
                              <a:gd name="T2" fmla="*/ 513 w 513"/>
                              <a:gd name="T3" fmla="*/ 2829 h 2829"/>
                              <a:gd name="T4" fmla="*/ 513 w 513"/>
                              <a:gd name="T5" fmla="*/ 0 h 2829"/>
                              <a:gd name="T6" fmla="*/ 171 w 513"/>
                              <a:gd name="T7" fmla="*/ 0 h 28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13" h="2829">
                                <a:moveTo>
                                  <a:pt x="0" y="2829"/>
                                </a:moveTo>
                                <a:lnTo>
                                  <a:pt x="513" y="2829"/>
                                </a:lnTo>
                                <a:lnTo>
                                  <a:pt x="513" y="0"/>
                                </a:lnTo>
                                <a:lnTo>
                                  <a:pt x="171" y="0"/>
                                </a:lnTo>
                              </a:path>
                            </a:pathLst>
                          </a:custGeom>
                          <a:noFill/>
                          <a:ln w="16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Line 87"/>
                        <wps:cNvCnPr/>
                        <wps:spPr bwMode="auto">
                          <a:xfrm flipV="1">
                            <a:off x="4714875" y="1924050"/>
                            <a:ext cx="79375" cy="3937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88"/>
                        <wps:cNvCnPr/>
                        <wps:spPr bwMode="auto">
                          <a:xfrm>
                            <a:off x="4714875" y="1963420"/>
                            <a:ext cx="79375" cy="40005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89"/>
                        <wps:cNvCnPr/>
                        <wps:spPr bwMode="auto">
                          <a:xfrm>
                            <a:off x="5446395" y="3138170"/>
                            <a:ext cx="0" cy="488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90"/>
                        <wps:cNvCnPr/>
                        <wps:spPr bwMode="auto">
                          <a:xfrm>
                            <a:off x="5446395" y="3138170"/>
                            <a:ext cx="393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91"/>
                        <wps:cNvCnPr/>
                        <wps:spPr bwMode="auto">
                          <a:xfrm flipH="1">
                            <a:off x="5455920" y="3147695"/>
                            <a:ext cx="29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92"/>
                        <wps:cNvCnPr/>
                        <wps:spPr bwMode="auto">
                          <a:xfrm flipV="1">
                            <a:off x="5455920" y="3147695"/>
                            <a:ext cx="0" cy="298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93"/>
                        <wps:cNvCnPr/>
                        <wps:spPr bwMode="auto">
                          <a:xfrm>
                            <a:off x="5446395" y="3138170"/>
                            <a:ext cx="495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94"/>
                        <wps:cNvCnPr/>
                        <wps:spPr bwMode="auto">
                          <a:xfrm>
                            <a:off x="5446395" y="3167380"/>
                            <a:ext cx="0" cy="196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95"/>
                        <wps:cNvCnPr/>
                        <wps:spPr bwMode="auto">
                          <a:xfrm>
                            <a:off x="5455920" y="3138170"/>
                            <a:ext cx="0" cy="488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96"/>
                        <wps:cNvCnPr/>
                        <wps:spPr bwMode="auto">
                          <a:xfrm>
                            <a:off x="5446395" y="3147695"/>
                            <a:ext cx="495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97"/>
                        <wps:cNvCnPr/>
                        <wps:spPr bwMode="auto">
                          <a:xfrm>
                            <a:off x="5446395" y="3147695"/>
                            <a:ext cx="495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98"/>
                        <wps:cNvCnPr/>
                        <wps:spPr bwMode="auto">
                          <a:xfrm>
                            <a:off x="5455920" y="3138170"/>
                            <a:ext cx="0" cy="488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Line 99"/>
                        <wps:cNvCnPr/>
                        <wps:spPr bwMode="auto">
                          <a:xfrm>
                            <a:off x="5455920" y="3138170"/>
                            <a:ext cx="0" cy="488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100"/>
                        <wps:cNvCnPr/>
                        <wps:spPr bwMode="auto">
                          <a:xfrm>
                            <a:off x="5446395" y="3138170"/>
                            <a:ext cx="495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101"/>
                        <wps:cNvCnPr/>
                        <wps:spPr bwMode="auto">
                          <a:xfrm>
                            <a:off x="5446395" y="3147695"/>
                            <a:ext cx="495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102"/>
                        <wps:cNvCnPr/>
                        <wps:spPr bwMode="auto">
                          <a:xfrm>
                            <a:off x="5446395" y="3138170"/>
                            <a:ext cx="0" cy="488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103"/>
                        <wps:cNvCnPr/>
                        <wps:spPr bwMode="auto">
                          <a:xfrm flipH="1">
                            <a:off x="5446395" y="3138170"/>
                            <a:ext cx="495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04"/>
                        <wps:cNvCnPr/>
                        <wps:spPr bwMode="auto">
                          <a:xfrm>
                            <a:off x="5455920" y="3147695"/>
                            <a:ext cx="49530" cy="49530"/>
                          </a:xfrm>
                          <a:prstGeom prst="line">
                            <a:avLst/>
                          </a:prstGeom>
                          <a:noFill/>
                          <a:ln w="3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Line 105"/>
                        <wps:cNvCnPr/>
                        <wps:spPr bwMode="auto">
                          <a:xfrm flipH="1" flipV="1">
                            <a:off x="5455920" y="3147695"/>
                            <a:ext cx="49530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106"/>
                        <wps:cNvCnPr/>
                        <wps:spPr bwMode="auto">
                          <a:xfrm flipH="1" flipV="1">
                            <a:off x="5455920" y="3138170"/>
                            <a:ext cx="49530" cy="590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107"/>
                        <wps:cNvCnPr/>
                        <wps:spPr bwMode="auto">
                          <a:xfrm flipH="1" flipV="1">
                            <a:off x="5455920" y="3147695"/>
                            <a:ext cx="49530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108"/>
                        <wps:cNvCnPr/>
                        <wps:spPr bwMode="auto">
                          <a:xfrm flipH="1" flipV="1">
                            <a:off x="5455920" y="3147695"/>
                            <a:ext cx="49530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Line 109"/>
                        <wps:cNvCnPr/>
                        <wps:spPr bwMode="auto">
                          <a:xfrm flipH="1" flipV="1">
                            <a:off x="5446395" y="3147695"/>
                            <a:ext cx="59055" cy="590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Line 110"/>
                        <wps:cNvCnPr/>
                        <wps:spPr bwMode="auto">
                          <a:xfrm flipH="1" flipV="1">
                            <a:off x="5466080" y="3147695"/>
                            <a:ext cx="49530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" name="Line 111"/>
                        <wps:cNvCnPr/>
                        <wps:spPr bwMode="auto">
                          <a:xfrm>
                            <a:off x="5446395" y="3138170"/>
                            <a:ext cx="0" cy="488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Line 112"/>
                        <wps:cNvCnPr/>
                        <wps:spPr bwMode="auto">
                          <a:xfrm>
                            <a:off x="5446395" y="3138170"/>
                            <a:ext cx="495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4972050" y="3364865"/>
                            <a:ext cx="54102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612B" w:rsidRDefault="0053612B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6" name="Freeform 114"/>
                        <wps:cNvSpPr>
                          <a:spLocks/>
                        </wps:cNvSpPr>
                        <wps:spPr bwMode="auto">
                          <a:xfrm>
                            <a:off x="4526915" y="1026160"/>
                            <a:ext cx="1107440" cy="2851785"/>
                          </a:xfrm>
                          <a:custGeom>
                            <a:avLst/>
                            <a:gdLst>
                              <a:gd name="T0" fmla="*/ 0 w 1744"/>
                              <a:gd name="T1" fmla="*/ 4491 h 4491"/>
                              <a:gd name="T2" fmla="*/ 1744 w 1744"/>
                              <a:gd name="T3" fmla="*/ 4491 h 4491"/>
                              <a:gd name="T4" fmla="*/ 1744 w 1744"/>
                              <a:gd name="T5" fmla="*/ 0 h 4491"/>
                              <a:gd name="T6" fmla="*/ 171 w 1744"/>
                              <a:gd name="T7" fmla="*/ 0 h 4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744" h="4491">
                                <a:moveTo>
                                  <a:pt x="0" y="4491"/>
                                </a:moveTo>
                                <a:lnTo>
                                  <a:pt x="1744" y="4491"/>
                                </a:lnTo>
                                <a:lnTo>
                                  <a:pt x="1744" y="0"/>
                                </a:lnTo>
                                <a:lnTo>
                                  <a:pt x="171" y="0"/>
                                </a:lnTo>
                              </a:path>
                            </a:pathLst>
                          </a:custGeom>
                          <a:noFill/>
                          <a:ln w="16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Line 115"/>
                        <wps:cNvCnPr/>
                        <wps:spPr bwMode="auto">
                          <a:xfrm flipV="1">
                            <a:off x="4635500" y="986790"/>
                            <a:ext cx="79375" cy="3937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Line 116"/>
                        <wps:cNvCnPr/>
                        <wps:spPr bwMode="auto">
                          <a:xfrm>
                            <a:off x="4635500" y="1026160"/>
                            <a:ext cx="79375" cy="3937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" name="Line 117"/>
                        <wps:cNvCnPr/>
                        <wps:spPr bwMode="auto">
                          <a:xfrm>
                            <a:off x="6138545" y="2723515"/>
                            <a:ext cx="0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" name="Line 118"/>
                        <wps:cNvCnPr/>
                        <wps:spPr bwMode="auto">
                          <a:xfrm>
                            <a:off x="6138545" y="2723515"/>
                            <a:ext cx="393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" name="Line 119"/>
                        <wps:cNvCnPr/>
                        <wps:spPr bwMode="auto">
                          <a:xfrm flipH="1">
                            <a:off x="6148070" y="2733040"/>
                            <a:ext cx="29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Line 120"/>
                        <wps:cNvCnPr/>
                        <wps:spPr bwMode="auto">
                          <a:xfrm flipV="1">
                            <a:off x="6148070" y="2733040"/>
                            <a:ext cx="0" cy="298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" name="Line 121"/>
                        <wps:cNvCnPr/>
                        <wps:spPr bwMode="auto">
                          <a:xfrm>
                            <a:off x="6138545" y="2723515"/>
                            <a:ext cx="488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" name="Line 122"/>
                        <wps:cNvCnPr/>
                        <wps:spPr bwMode="auto">
                          <a:xfrm>
                            <a:off x="6138545" y="2753360"/>
                            <a:ext cx="0" cy="196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" name="Line 123"/>
                        <wps:cNvCnPr/>
                        <wps:spPr bwMode="auto">
                          <a:xfrm>
                            <a:off x="6148070" y="2723515"/>
                            <a:ext cx="0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" name="Line 124"/>
                        <wps:cNvCnPr/>
                        <wps:spPr bwMode="auto">
                          <a:xfrm>
                            <a:off x="6138545" y="2733040"/>
                            <a:ext cx="488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" name="Line 125"/>
                        <wps:cNvCnPr/>
                        <wps:spPr bwMode="auto">
                          <a:xfrm>
                            <a:off x="6138545" y="2733040"/>
                            <a:ext cx="488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" name="Line 126"/>
                        <wps:cNvCnPr/>
                        <wps:spPr bwMode="auto">
                          <a:xfrm>
                            <a:off x="6148070" y="2723515"/>
                            <a:ext cx="0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" name="Line 127"/>
                        <wps:cNvCnPr/>
                        <wps:spPr bwMode="auto">
                          <a:xfrm>
                            <a:off x="6148070" y="2723515"/>
                            <a:ext cx="0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" name="Line 128"/>
                        <wps:cNvCnPr/>
                        <wps:spPr bwMode="auto">
                          <a:xfrm>
                            <a:off x="6138545" y="2723515"/>
                            <a:ext cx="488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" name="Line 129"/>
                        <wps:cNvCnPr/>
                        <wps:spPr bwMode="auto">
                          <a:xfrm>
                            <a:off x="6138545" y="2733040"/>
                            <a:ext cx="488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" name="Line 130"/>
                        <wps:cNvCnPr/>
                        <wps:spPr bwMode="auto">
                          <a:xfrm>
                            <a:off x="6138545" y="2723515"/>
                            <a:ext cx="0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" name="Line 131"/>
                        <wps:cNvCnPr/>
                        <wps:spPr bwMode="auto">
                          <a:xfrm flipH="1">
                            <a:off x="6138545" y="2723515"/>
                            <a:ext cx="488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" name="Line 132"/>
                        <wps:cNvCnPr/>
                        <wps:spPr bwMode="auto">
                          <a:xfrm>
                            <a:off x="6148070" y="2733040"/>
                            <a:ext cx="49530" cy="49530"/>
                          </a:xfrm>
                          <a:prstGeom prst="line">
                            <a:avLst/>
                          </a:prstGeom>
                          <a:noFill/>
                          <a:ln w="3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" name="Line 133"/>
                        <wps:cNvCnPr/>
                        <wps:spPr bwMode="auto">
                          <a:xfrm flipH="1" flipV="1">
                            <a:off x="6148070" y="2733040"/>
                            <a:ext cx="49530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" name="Line 134"/>
                        <wps:cNvCnPr/>
                        <wps:spPr bwMode="auto">
                          <a:xfrm flipH="1" flipV="1">
                            <a:off x="6148070" y="2723515"/>
                            <a:ext cx="49530" cy="590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Line 135"/>
                        <wps:cNvCnPr/>
                        <wps:spPr bwMode="auto">
                          <a:xfrm flipH="1" flipV="1">
                            <a:off x="6148070" y="2733040"/>
                            <a:ext cx="49530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" name="Line 136"/>
                        <wps:cNvCnPr/>
                        <wps:spPr bwMode="auto">
                          <a:xfrm flipH="1" flipV="1">
                            <a:off x="6148070" y="2733040"/>
                            <a:ext cx="49530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" name="Line 137"/>
                        <wps:cNvCnPr/>
                        <wps:spPr bwMode="auto">
                          <a:xfrm flipH="1" flipV="1">
                            <a:off x="6138545" y="2733040"/>
                            <a:ext cx="59055" cy="596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" name="Line 138"/>
                        <wps:cNvCnPr/>
                        <wps:spPr bwMode="auto">
                          <a:xfrm flipH="1" flipV="1">
                            <a:off x="6158230" y="2733040"/>
                            <a:ext cx="48895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" name="Line 139"/>
                        <wps:cNvCnPr/>
                        <wps:spPr bwMode="auto">
                          <a:xfrm>
                            <a:off x="6138545" y="2723515"/>
                            <a:ext cx="0" cy="49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" name="Line 140"/>
                        <wps:cNvCnPr/>
                        <wps:spPr bwMode="auto">
                          <a:xfrm>
                            <a:off x="6138545" y="2723515"/>
                            <a:ext cx="488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" name="Rectangle 141"/>
                        <wps:cNvSpPr>
                          <a:spLocks noChangeArrowheads="1"/>
                        </wps:cNvSpPr>
                        <wps:spPr bwMode="auto">
                          <a:xfrm>
                            <a:off x="5060950" y="1095375"/>
                            <a:ext cx="54102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612B" w:rsidRDefault="0053612B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144" o:spid="_x0000_s1026" editas="canvas" style="width:453.75pt;height:324pt;mso-position-horizontal-relative:char;mso-position-vertical-relative:line" coordsize="57626,41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26;height:41148;visibility:visible;mso-wrap-style:square">
                  <v:fill o:detectmouseclick="t"/>
                  <v:path o:connecttype="none"/>
                </v:shape>
                <v:rect id="Rectangle 5" o:spid="_x0000_s1028" style="position:absolute;left:14236;top:196;width:13240;height:11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4236;top:1282;width:33109;height:241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9964;top:2565;width:1771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53612B" w:rsidRDefault="0053612B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indicador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risco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4051;top:8782;width:1778;height:1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4940,10560" to="4940,123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3956,11252" to="6032,112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3759,12331" to="4940,141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4940,12331" to="6127,141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590;top:14109;width:711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53612B" w:rsidRDefault="0053612B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suario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4" o:spid="_x0000_s1037" style="position:absolute;visibility:visible;mso-wrap-style:square" from="6426,11544" to="14135,115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99vkcAAAADbAAAADwAAAGRycy9kb3ducmV2LnhtbERP24rCMBB9F/yHMMK+aeouK1KNIoKw&#10;grh4+YCxGdNqMylNbOvfm4UF3+ZwrjNfdrYUDdW+cKxgPEpAEGdOF2wUnE+b4RSED8gaS8ek4Eke&#10;lot+b46pdi0fqDkGI2II+xQV5CFUqZQ+y8miH7mKOHJXV1sMEdZG6hrbGG5L+ZkkE2mx4NiQY0Xr&#10;nLL78WEVtNV5mq3u+9tOG/O1TbD5vvw2Sn0MutUMRKAuvMX/7h8d50/g75d4gFy8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Pfb5HAAAAA2wAAAA8AAAAAAAAAAAAAAAAA&#10;oQIAAGRycy9kb3ducmV2LnhtbFBLBQYAAAAABAAEAPkAAACOAwAAAAA=&#10;" strokecolor="#903" strokeweight="44e-5mm"/>
                <v:oval id="Oval 15" o:spid="_x0000_s1038" style="position:absolute;left:16109;top:7696;width:14732;height:67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21348;top:8680;width:4229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53612B" w:rsidRDefault="0053612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0" style="position:absolute;left:19272;top:10261;width:810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53612B" w:rsidRDefault="0053612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Indicador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8" o:spid="_x0000_s1041" style="position:absolute;left:21844;top:11842;width:3416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53612B" w:rsidRDefault="0053612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Risco</w:t>
                        </w:r>
                        <w:proofErr w:type="spellEnd"/>
                      </w:p>
                    </w:txbxContent>
                  </v:textbox>
                </v:rect>
                <v:oval id="Oval 19" o:spid="_x0000_s1042" style="position:absolute;left:34791;top:6711;width:11468;height:72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uqCMIA&#10;AADbAAAADwAAAGRycy9kb3ducmV2LnhtbESPQWsCMRSE74L/ITzBm2ZdpJStUYogCD1YrYcen5vn&#10;bujmJW5Sjf++KQgeh5n5hlmsku3ElfpgHCuYTQsQxLXThhsFx6/N5BVEiMgaO8ek4E4BVsvhYIGV&#10;djfe0/UQG5EhHCpU0MboKylD3ZLFMHWeOHtn11uMWfaN1D3eMtx2siyKF2nRcF5o0dO6pfrn8GsV&#10;eP85n6e0M6FM54v54NP+/n1SajxK728gIqX4DD/aW62gnMH/l/wD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i6oIwgAAANsAAAAPAAAAAAAAAAAAAAAAAJgCAABkcnMvZG93&#10;bnJldi54bWxQSwUGAAAAAAQABAD1AAAAhwMAAAAA&#10;" fillcolor="#ffc" strokecolor="#903" strokeweight="0"/>
                <v:rect id="Rectangle 20" o:spid="_x0000_s1043" style="position:absolute;left:38055;top:7797;width:4401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53612B" w:rsidRDefault="0053612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4" style="position:absolute;left:37363;top:9372;width:617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53612B" w:rsidRDefault="0053612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Indicador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5" style="position:absolute;left:37953;top:10953;width:5341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53612B" w:rsidRDefault="0053612B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Risco</w:t>
                        </w:r>
                        <w:proofErr w:type="spellEnd"/>
                      </w:p>
                    </w:txbxContent>
                  </v:textbox>
                </v:rect>
                <v:oval id="Oval 23" o:spid="_x0000_s1046" style="position:absolute;left:16109;top:15100;width:12948;height:72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<v:rect id="Rectangle 24" o:spid="_x0000_s1047" style="position:absolute;left:20561;top:16179;width:360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53612B" w:rsidRDefault="0053612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18383;top:17760;width:810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53612B" w:rsidRDefault="0053612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Indicador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6" o:spid="_x0000_s1049" style="position:absolute;left:20955;top:19342;width:3416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53612B" w:rsidRDefault="0053612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Risco</w:t>
                        </w:r>
                        <w:proofErr w:type="spellEnd"/>
                      </w:p>
                    </w:txbxContent>
                  </v:textbox>
                </v:rect>
                <v:oval id="Oval 27" o:spid="_x0000_s1050" style="position:absolute;left:32912;top:16084;width:14338;height:74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mDsMA&#10;AADbAAAADwAAAGRycy9kb3ducmV2LnhtbESPT2sCMRTE74LfITzBm2ZdpNStUYpQEDy0/jn0+Nw8&#10;d0M3L+kmavz2TaHQ4zAzv2GW62Q7caM+GMcKZtMCBHHttOFGwen4NnkGESKyxs4xKXhQgPVqOFhi&#10;pd2d93Q7xEZkCIcKFbQx+krKULdkMUydJ87exfUWY5Z9I3WP9wy3nSyL4klaNJwXWvS0aan+Olyt&#10;Au8/5vOU3k0o0+Xb7Pi8f3yelRqP0usLiEgp/of/2lutoFzA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/2mDsMAAADbAAAADwAAAAAAAAAAAAAAAACYAgAAZHJzL2Rv&#10;d25yZXYueG1sUEsFBgAAAAAEAAQA9QAAAIgDAAAAAA==&#10;" fillcolor="#ffc" strokecolor="#903" strokeweight="0"/>
                <v:rect id="Rectangle 28" o:spid="_x0000_s1051" style="position:absolute;left:37858;top:17265;width:435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53612B" w:rsidRDefault="0053612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52" style="position:absolute;left:35877;top:18846;width:810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53612B" w:rsidRDefault="0053612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Indicador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0" o:spid="_x0000_s1053" style="position:absolute;left:38449;top:20427;width:3416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53612B" w:rsidRDefault="0053612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Risco</w:t>
                        </w:r>
                        <w:proofErr w:type="spellEnd"/>
                      </w:p>
                    </w:txbxContent>
                  </v:textbox>
                </v:rect>
                <v:rect id="Rectangle 31" o:spid="_x0000_s1054" style="position:absolute;left:23526;top:28124;width:9589;height:1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OyecEA&#10;AADbAAAADwAAAGRycy9kb3ducmV2LnhtbESPzYoCMRCE78K+Q2hhL6IZV3BlNIorLOxFRN0HaCft&#10;/KYzJFHHtzeC4LGoqq+oxaozjbiS86VlBeNRAoI4s7rkXMH/8Xc4A+EDssbGMim4k4fV8qO3wFTb&#10;G+/pegi5iBD2KSooQmhTKX1WkEE/si1x9M7WGQxRulxqh7cIN438SpKpNFhyXCiwpU1BWX24GAXr&#10;WvpBnZGvtpfvXTW1rsKfk1Kf/W49BxGoC+/wq/2nFUwm8PwSf4Bc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5jsnnBAAAA2wAAAA8AAAAAAAAAAAAAAAAAmAIAAGRycy9kb3du&#10;cmV2LnhtbFBLBQYAAAAABAAEAPUAAACGAwAAAAA=&#10;" fillcolor="#ffc" strokecolor="#903" strokeweight="0"/>
                <v:rect id="Rectangle 32" o:spid="_x0000_s1055" style="position:absolute;left:23526;top:29210;width:24118;height:117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oqDcIA&#10;AADbAAAADwAAAGRycy9kb3ducmV2LnhtbESP3WoCMRSE7wu+QziCN0Wz2mLLanaxBaE3UtQ+wHFz&#10;ur85WZKo69ubQsHLYWa+Ydb5YDpxIedrywrmswQEcWF1zaWCn+N2+g7CB2SNnWVScCMPeTZ6WmOq&#10;7ZX3dDmEUkQI+xQVVCH0qZS+qMign9meOHq/1hkMUbpSaofXCDedXCTJUhqsOS5U2NNnRUV7OBsF&#10;m1b657Yg3+zOb9/N0roGP05KTcbDZgUi0BAe4f/2l1bw8gp/X+IPk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ioNwgAAANsAAAAPAAAAAAAAAAAAAAAAAJgCAABkcnMvZG93&#10;bnJldi54bWxQSwUGAAAAAAQABAD1AAAAhwMAAAAA&#10;" fillcolor="#ffc" strokecolor="#903" strokeweight="0"/>
                <v:rect id="Rectangle 33" o:spid="_x0000_s1056" style="position:absolute;left:26784;top:30492;width:14541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<v:textbox style="mso-fit-shape-to-text:t" inset="0,0,0,0">
                    <w:txbxContent>
                      <w:p w:rsidR="0053612B" w:rsidRDefault="0053612B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Pagamentos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7" style="position:absolute;left:33013;top:32067;width:525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Z3Dc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yZ3DcAAAADbAAAADwAAAAAAAAAAAAAAAACYAgAAZHJzL2Rvd25y&#10;ZXYueG1sUEsFBgAAAAAEAAQA9QAAAIUDAAAAAA==&#10;" filled="f" stroked="f">
                  <v:textbox style="mso-fit-shape-to-text:t" inset="0,0,0,0">
                    <w:txbxContent>
                      <w:p w:rsidR="0053612B" w:rsidRDefault="0053612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Fechados</w:t>
                        </w:r>
                        <w:proofErr w:type="spellEnd"/>
                      </w:p>
                    </w:txbxContent>
                  </v:textbox>
                </v:rect>
                <v:line id="Line 35" o:spid="_x0000_s1058" style="position:absolute;visibility:visible;mso-wrap-style:square" from="23723,28321" to="23723,288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tJPM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20k8xAAAANsAAAAPAAAAAAAAAAAA&#10;AAAAAKECAABkcnMvZG93bnJldi54bWxQSwUGAAAAAAQABAD5AAAAkgMAAAAA&#10;" strokeweight="0"/>
                <v:line id="Line 36" o:spid="_x0000_s1059" style="position:absolute;visibility:visible;mso-wrap-style:square" from="23723,28321" to="24117,28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TdTs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I6N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ZE3U7AAAAA2wAAAA8AAAAAAAAAAAAAAAAA&#10;oQIAAGRycy9kb3ducmV2LnhtbFBLBQYAAAAABAAEAPkAAACOAwAAAAA=&#10;" strokeweight="0"/>
                <v:line id="Line 37" o:spid="_x0000_s1060" style="position:absolute;flip:x;visibility:visible;mso-wrap-style:square" from="23818,28416" to="24117,284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inXMYAAADbAAAADwAAAGRycy9kb3ducmV2LnhtbESPQWsCMRSE7wX/Q3gFbzVbC7bdGkWU&#10;ighatPXQ23Pzuru4eVmS6MZ/bwqFHoeZ+YYZT6NpxIWcry0reBxkIIgLq2suFXx9vj+8gPABWWNj&#10;mRRcycN00rsbY65txzu67EMpEoR9jgqqENpcSl9UZNAPbEucvB/rDIYkXSm1wy7BTSOHWTaSBmtO&#10;CxW2NK+oOO3PRsFu+8xHtzzHUzx2m4/vQ7k+LGZK9e/j7A1EoBj+w3/tlVbw9Aq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FYp1zGAAAA2wAAAA8AAAAAAAAA&#10;AAAAAAAAoQIAAGRycy9kb3ducmV2LnhtbFBLBQYAAAAABAAEAPkAAACUAwAAAAA=&#10;" strokeweight="0"/>
                <v:line id="Line 38" o:spid="_x0000_s1061" style="position:absolute;flip:y;visibility:visible;mso-wrap-style:square" from="23818,28416" to="23818,287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GR9vMIAAADbAAAADwAAAGRycy9kb3ducmV2LnhtbERPy2oCMRTdF/yHcAV3NWORVkajiEUp&#10;hVZ8LdxdJ9eZwcnNkEQn/ftmUejycN6zRTSNeJDztWUFo2EGgriwuuZSwfGwfp6A8AFZY2OZFPyQ&#10;h8W89zTDXNuOd/TYh1KkEPY5KqhCaHMpfVGRQT+0LXHirtYZDAm6UmqHXQo3jXzJsldpsObUUGFL&#10;q4qK2/5uFOy+3/jiNvd4i5fua3s+lZ+n96VSg35cTkEEiuFf/Of+0ArGaX36kn6An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GR9vMIAAADbAAAADwAAAAAAAAAAAAAA&#10;AAChAgAAZHJzL2Rvd25yZXYueG1sUEsFBgAAAAAEAAQA+QAAAJADAAAAAA==&#10;" strokeweight="0"/>
                <v:line id="Line 39" o:spid="_x0000_s1062" style="position:absolute;visibility:visible;mso-wrap-style:square" from="23723,28321" to="24218,28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gHrsMAAADbAAAADwAAAGRycy9kb3ducmV2LnhtbESPT2vCQBTE7wW/w/IEb7qJWE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B67DAAAA2wAAAA8AAAAAAAAAAAAA&#10;AAAAoQIAAGRycy9kb3ducmV2LnhtbFBLBQYAAAAABAAEAPkAAACRAwAAAAA=&#10;" strokeweight="0"/>
                <v:line id="Line 40" o:spid="_x0000_s1063" style="position:absolute;visibility:visible;mso-wrap-style:square" from="23723,28613" to="23723,288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qZ2c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qpnZxAAAANsAAAAPAAAAAAAAAAAA&#10;AAAAAKECAABkcnMvZG93bnJldi54bWxQSwUGAAAAAAQABAD5AAAAkgMAAAAA&#10;" strokeweight="0"/>
                <v:line id="Line 41" o:spid="_x0000_s1064" style="position:absolute;visibility:visible;mso-wrap-style:square" from="23818,28321" to="23818,288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Y8Qs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YyG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5jxCxAAAANsAAAAPAAAAAAAAAAAA&#10;AAAAAKECAABkcnMvZG93bnJldi54bWxQSwUGAAAAAAQABAD5AAAAkgMAAAAA&#10;" strokeweight="0"/>
                <v:line id="Line 42" o:spid="_x0000_s1065" style="position:absolute;visibility:visible;mso-wrap-style:square" from="23723,28416" to="24218,284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+kNsQAAADbAAAADwAAAGRycy9kb3ducmV2LnhtbESPQWvCQBSE74X+h+UJvdWNo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D6Q2xAAAANsAAAAPAAAAAAAAAAAA&#10;AAAAAKECAABkcnMvZG93bnJldi54bWxQSwUGAAAAAAQABAD5AAAAkgMAAAAA&#10;" strokeweight="0"/>
                <v:line id="Line 43" o:spid="_x0000_s1066" style="position:absolute;visibility:visible;mso-wrap-style:square" from="23723,28416" to="24218,284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MBrc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QwGtxAAAANsAAAAPAAAAAAAAAAAA&#10;AAAAAKECAABkcnMvZG93bnJldi54bWxQSwUGAAAAAAQABAD5AAAAkgMAAAAA&#10;" strokeweight="0"/>
                <v:line id="Line 44" o:spid="_x0000_s1067" style="position:absolute;visibility:visible;mso-wrap-style:square" from="23818,28321" to="23818,288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Gf2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kZ/axAAAANsAAAAPAAAAAAAAAAAA&#10;AAAAAKECAABkcnMvZG93bnJldi54bWxQSwUGAAAAAAQABAD5AAAAkgMAAAAA&#10;" strokeweight="0"/>
                <v:line id="Line 45" o:spid="_x0000_s1068" style="position:absolute;visibility:visible;mso-wrap-style:square" from="23818,28321" to="23818,288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06Qc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3TpBxAAAANsAAAAPAAAAAAAAAAAA&#10;AAAAAKECAABkcnMvZG93bnJldi54bWxQSwUGAAAAAAQABAD5AAAAkgMAAAAA&#10;" strokeweight="0"/>
                <v:line id="Line 46" o:spid="_x0000_s1069" style="position:absolute;visibility:visible;mso-wrap-style:square" from="23723,28321" to="24218,28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KuM8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Rwb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5CrjPAAAAA2wAAAA8AAAAAAAAAAAAAAAAA&#10;oQIAAGRycy9kb3ducmV2LnhtbFBLBQYAAAAABAAEAPkAAACOAwAAAAA=&#10;" strokeweight="0"/>
                <v:line id="Line 47" o:spid="_x0000_s1070" style="position:absolute;visibility:visible;mso-wrap-style:square" from="23723,28416" to="24218,284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4LqM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DguoxAAAANsAAAAPAAAAAAAAAAAA&#10;AAAAAKECAABkcnMvZG93bnJldi54bWxQSwUGAAAAAAQABAD5AAAAkgMAAAAA&#10;" strokeweight="0"/>
                <v:line id="Line 48" o:spid="_x0000_s1071" style="position:absolute;visibility:visible;mso-wrap-style:square" from="23723,28321" to="23723,288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006L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X3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e006L8AAADbAAAADwAAAAAAAAAAAAAAAACh&#10;AgAAZHJzL2Rvd25yZXYueG1sUEsFBgAAAAAEAAQA+QAAAI0DAAAAAA==&#10;" strokeweight="0"/>
                <v:line id="Line 49" o:spid="_x0000_s1072" style="position:absolute;flip:x;visibility:visible;mso-wrap-style:square" from="23723,28321" to="24218,28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FO+sUAAADbAAAADwAAAGRycy9kb3ducmV2LnhtbESPQWsCMRSE70L/Q3iF3jSr0Cpbo0il&#10;RQQr2nro7bl53V3cvCxJdNN/bwqCx2FmvmGm82gacSHna8sKhoMMBHFhdc2lgu+v9/4EhA/IGhvL&#10;pOCPPMxnD70p5tp2vKPLPpQiQdjnqKAKoc2l9EVFBv3AtsTJ+7XOYEjSlVI77BLcNHKUZS/SYM1p&#10;ocKW3ioqTvuzUbD7HPPRfZzjKR67zfbnUK4Py4VST49x8QoiUAz38K290gqeh/D/Jf0AObs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vFO+sUAAADbAAAADwAAAAAAAAAA&#10;AAAAAAChAgAAZHJzL2Rvd25yZXYueG1sUEsFBgAAAAAEAAQA+QAAAJMDAAAAAA==&#10;" strokeweight="0"/>
                <v:line id="Line 50" o:spid="_x0000_s1073" style="position:absolute;visibility:visible;mso-wrap-style:square" from="23818,28416" to="24314,28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LWfqsIAAADbAAAADwAAAGRycy9kb3ducmV2LnhtbESPwWrDMBBE74X8g9hAb42cYJviWg4h&#10;IbSnQtyS82JtLBNrZSwldv++KhRyHGbmDVNuZ9uLO42+c6xgvUpAEDdOd9wq+P46vryC8AFZY++Y&#10;FPyQh221eCqx0G7iE93r0IoIYV+gAhPCUEjpG0MW/coNxNG7uNFiiHJspR5xinDby02S5NJix3HB&#10;4EB7Q821vlkFLV/y43xIpz2mgwk7PH9m72elnpfz7g1EoDk8wv/tD60g28Dfl/gDZPU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LWfqsIAAADbAAAADwAAAAAAAAAAAAAA&#10;AAChAgAAZHJzL2Rvd25yZXYueG1sUEsFBgAAAAAEAAQA+QAAAJADAAAAAA==&#10;" strokeweight="86e-5mm"/>
                <v:line id="Line 51" o:spid="_x0000_s1074" style="position:absolute;flip:x y;visibility:visible;mso-wrap-style:square" from="23818,28416" to="24314,28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CCmsIAAADbAAAADwAAAGRycy9kb3ducmV2LnhtbESPQWsCMRSE7wX/Q3hCL6VmrdTKahSR&#10;WqS3rvX+2Dw3i8nLkkRd/31TEDwOM/MNs1j1zooLhdh6VjAeFSCIa69bbhT87revMxAxIWu0nknB&#10;jSKsloOnBZbaX/mHLlVqRIZwLFGBSakrpYy1IYdx5Dvi7B19cJiyDI3UAa8Z7qx8K4qpdNhyXjDY&#10;0cZQfarOTsHk47DfneyL+d5GZz6/bFVPw02p52G/noNI1KdH+N7eaQXvE/j/kn+AX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2CCmsIAAADbAAAADwAAAAAAAAAAAAAA&#10;AAChAgAAZHJzL2Rvd25yZXYueG1sUEsFBgAAAAAEAAQA+QAAAJADAAAAAA==&#10;" strokeweight="0"/>
                <v:line id="Line 52" o:spid="_x0000_s1075" style="position:absolute;flip:x y;visibility:visible;mso-wrap-style:square" from="23818,28321" to="24314,28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ka7sMAAADbAAAADwAAAGRycy9kb3ducmV2LnhtbESPQWsCMRSE74X+h/AKXopm1WrL1ihS&#10;tIg31/b+2LxuFpOXJUl1/feNIPQ4zMw3zGLVOyvOFGLrWcF4VIAgrr1uuVHwddwO30DEhKzReiYF&#10;V4qwWj4+LLDU/sIHOlepERnCsUQFJqWulDLWhhzGke+Is/fjg8OUZWikDnjJcGflpCjm0mHLecFg&#10;Rx+G6lP16xRMX7+Pu5N9NvttdGbzaat6Hq5KDZ769TuIRH36D9/bO61g9gK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JGu7DAAAA2wAAAA8AAAAAAAAAAAAA&#10;AAAAoQIAAGRycy9kb3ducmV2LnhtbFBLBQYAAAAABAAEAPkAAACRAwAAAAA=&#10;" strokeweight="0"/>
                <v:line id="Line 53" o:spid="_x0000_s1076" style="position:absolute;flip:x y;visibility:visible;mso-wrap-style:square" from="23818,28416" to="24314,28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8W/dcIAAADbAAAADwAAAGRycy9kb3ducmV2LnhtbESPQWsCMRSE74X+h/AKvZSatUUrq1FE&#10;ahFvXev9sXluFpOXJYm6/vtGEDwOM/MNM1v0zoozhdh6VjAcFCCIa69bbhT87dbvExAxIWu0nknB&#10;lSIs5s9PMyy1v/AvnavUiAzhWKICk1JXShlrQw7jwHfE2Tv44DBlGRqpA14y3Fn5URRj6bDlvGCw&#10;o5Wh+lidnILPr/1uc7RvZruOznz/2Koeh6tSry/9cgoiUZ8e4Xt7oxWMR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8W/dcIAAADbAAAADwAAAAAAAAAAAAAA&#10;AAChAgAAZHJzL2Rvd25yZXYueG1sUEsFBgAAAAAEAAQA+QAAAJADAAAAAA==&#10;" strokeweight="0"/>
                <v:line id="Line 54" o:spid="_x0000_s1077" style="position:absolute;flip:x y;visibility:visible;mso-wrap-style:square" from="23818,28416" to="24314,28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chAsIAAADbAAAADwAAAGRycy9kb3ducmV2LnhtbESPQWsCMRSE74X+h/CEXopm2+JWVqOU&#10;Uot4c633x+a5WUxeliTV9d83BcHjMDPfMIvV4Kw4U4idZwUvkwIEceN1x62Cn/16PAMRE7JG65kU&#10;XCnCavn4sMBK+wvv6FynVmQIxwoVmJT6SsrYGHIYJ74nzt7RB4cpy9BKHfCS4c7K16IopcOO84LB&#10;nj4NNaf61yl4ez/sNyf7bLbr6MzXt62bMlyVehoNH3MQiYZ0D9/aG61gWsL/l/wD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xchAsIAAADbAAAADwAAAAAAAAAAAAAA&#10;AAChAgAAZHJzL2Rvd25yZXYueG1sUEsFBgAAAAAEAAQA+QAAAJADAAAAAA==&#10;" strokeweight="0"/>
                <v:line id="Line 55" o:spid="_x0000_s1078" style="position:absolute;flip:x y;visibility:visible;mso-wrap-style:square" from="23723,28416" to="24314,290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uEmcMAAADbAAAADwAAAGRycy9kb3ducmV2LnhtbESPQWsCMRSE74X+h/CEXopmW+kqq1FK&#10;qSK9da33x+a5WUxeliTV9d8bodDjMDPfMMv14Kw4U4idZwUvkwIEceN1x62Cn/1mPAcRE7JG65kU&#10;XCnCevX4sMRK+wt/07lOrcgQjhUqMCn1lZSxMeQwTnxPnL2jDw5TlqGVOuAlw52Vr0VRSocd5wWD&#10;PX0Yak71r1MwnR32u5N9Nl+b6Mzn1tZNGa5KPY2G9wWIREP6D/+1d1rB2wz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xbhJnDAAAA2wAAAA8AAAAAAAAAAAAA&#10;AAAAoQIAAGRycy9kb3ducmV2LnhtbFBLBQYAAAAABAAEAPkAAACRAwAAAAA=&#10;" strokeweight="0"/>
                <v:line id="Line 56" o:spid="_x0000_s1079" style="position:absolute;flip:x y;visibility:visible;mso-wrap-style:square" from="23920,28416" to="24415,28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cQQ678AAADbAAAADwAAAGRycy9kb3ducmV2LnhtbERPTWsCMRC9F/wPYQQvRbNaqrIaRYoW&#10;6a1rvQ+bcbOYTJYk1fXfm0Ohx8f7Xm97Z8WNQmw9K5hOChDEtdctNwp+TofxEkRMyBqtZ1LwoAjb&#10;zeBljaX2d/6mW5UakUM4lqjApNSVUsbakMM48R1x5i4+OEwZhkbqgPcc7qycFcVcOmw5Nxjs6MNQ&#10;fa1+nYK3xfl0vNpX83WIzuw/bVXPw0Op0bDfrUAk6tO/+M991Are89j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cQQ678AAADbAAAADwAAAAAAAAAAAAAAAACh&#10;AgAAZHJzL2Rvd25yZXYueG1sUEsFBgAAAAAEAAQA+QAAAI0DAAAAAA==&#10;" strokeweight="0"/>
                <v:line id="Line 57" o:spid="_x0000_s1080" style="position:absolute;visibility:visible;mso-wrap-style:square" from="23723,28321" to="23723,288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eddc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1hm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1511xAAAANsAAAAPAAAAAAAAAAAA&#10;AAAAAKECAABkcnMvZG93bnJldi54bWxQSwUGAAAAAAQABAD5AAAAkgMAAAAA&#10;" strokeweight="0"/>
                <v:line id="Line 58" o:spid="_x0000_s1081" style="position:absolute;visibility:visible;mso-wrap-style:square" from="23723,28321" to="24218,28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H+Vc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K6P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uB/lXAAAAA2wAAAA8AAAAAAAAAAAAAAAAA&#10;oQIAAGRycy9kb3ducmV2LnhtbFBLBQYAAAAABAAEAPkAAACOAwAAAAA=&#10;" strokeweight="0"/>
                <v:oval id="Oval 59" o:spid="_x0000_s1082" style="position:absolute;left:24511;top:34734;width:21647;height:5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ETyMIA&#10;AADbAAAADwAAAGRycy9kb3ducmV2LnhtbESPQWsCMRSE7wX/Q3hCbzWriJTVKCIIgger7aHH5+a5&#10;G9y8xE3U+O+NUOhxmJlvmNki2VbcqAvGsYLhoABBXDltuFbw873++AQRIrLG1jEpeFCAxbz3NsNS&#10;uzvv6XaItcgQDiUqaGL0pZShashiGDhPnL2T6yzGLLta6g7vGW5bOSqKibRoOC806GnVUHU+XK0C&#10;77/G45R2JozS6WK2fNw/fo9KvffTcgoiUor/4b/2RiuYDOH1Jf8AOX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4RPIwgAAANsAAAAPAAAAAAAAAAAAAAAAAJgCAABkcnMvZG93&#10;bnJldi54bWxQSwUGAAAAAAQABAD1AAAAhwMAAAAA&#10;" fillcolor="#ffc" strokecolor="#903" strokeweight="0"/>
                <v:rect id="Rectangle 60" o:spid="_x0000_s1083" style="position:absolute;left:28270;top:35623;width:13665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5eE8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sMrh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65eE8AAAADbAAAADwAAAAAAAAAAAAAAAACYAgAAZHJzL2Rvd25y&#10;ZXYueG1sUEsFBgAAAAAEAAQA9QAAAIUDAAAAAA==&#10;" filled="f" stroked="f">
                  <v:textbox style="mso-fit-shape-to-text:t" inset="0,0,0,0">
                    <w:txbxContent>
                      <w:p w:rsidR="0053612B" w:rsidRDefault="0053612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Pagamentos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84" style="position:absolute;left:32423;top:37198;width:5975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L7iM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7g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OL7iMAAAADbAAAADwAAAAAAAAAAAAAAAACYAgAAZHJzL2Rvd25y&#10;ZXYueG1sUEsFBgAAAAAEAAQA9QAAAIUDAAAAAA==&#10;" filled="f" stroked="f">
                  <v:textbox style="mso-fit-shape-to-text:t" inset="0,0,0,0">
                    <w:txbxContent>
                      <w:p w:rsidR="0053612B" w:rsidRDefault="0053612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Fechados</w:t>
                        </w:r>
                        <w:proofErr w:type="spellEnd"/>
                      </w:p>
                    </w:txbxContent>
                  </v:textbox>
                </v:rect>
                <v:line id="Line 62" o:spid="_x0000_s1085" style="position:absolute;visibility:visible;mso-wrap-style:square" from="24714,34931" to="24714,35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4V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vhWxAAAANsAAAAPAAAAAAAAAAAA&#10;AAAAAKECAABkcnMvZG93bnJldi54bWxQSwUGAAAAAAQABAD5AAAAkgMAAAAA&#10;" strokeweight="0"/>
                <v:line id="Line 63" o:spid="_x0000_s1086" style="position:absolute;visibility:visible;mso-wrap-style:square" from="24714,34931" to="25107,349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Zdzc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SCdwe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9l3NxAAAANsAAAAPAAAAAAAAAAAA&#10;AAAAAKECAABkcnMvZG93bnJldi54bWxQSwUGAAAAAAQABAD5AAAAkgMAAAAA&#10;" strokeweight="0"/>
                <v:line id="Line 64" o:spid="_x0000_s1087" style="position:absolute;flip:x;visibility:visible;mso-wrap-style:square" from="24809,35032" to="25107,350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3QcM8UAAADbAAAADwAAAGRycy9kb3ducmV2LnhtbESPQWsCMRSE7wX/Q3hCbzWrh7VsjSIV&#10;Sylo0dZDb8/N6+7i5mVJopv++0YQPA4z8w0zW0TTigs531hWMB5lIIhLqxuuFHx/rZ+eQfiArLG1&#10;TAr+yMNiPniYYaFtzzu67EMlEoR9gQrqELpCSl/WZNCPbEecvF/rDIYkXSW1wz7BTSsnWZZLgw2n&#10;hRo7eq2pPO3PRsFuO+WjezvHUzz2m8+fQ/VxWC2VehzG5QuIQDHcw7f2u1aQ53D9kn6AnP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3QcM8UAAADbAAAADwAAAAAAAAAA&#10;AAAAAAChAgAAZHJzL2Rvd25yZXYueG1sUEsFBgAAAAAEAAQA+QAAAJMDAAAAAA==&#10;" strokeweight="0"/>
                <v:line id="Line 65" o:spid="_x0000_s1088" style="position:absolute;flip:y;visibility:visible;mso-wrap-style:square" from="24809,35032" to="24809,353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i5qMUAAADbAAAADwAAAGRycy9kb3ducmV2LnhtbESPQWsCMRSE74X+h/AKvdVsPahsjSIV&#10;pRSquK2H3p6b193FzcuSRDf+eyMIPQ4z8w0znUfTijM531hW8DrIQBCXVjdcKfj5Xr1MQPiArLG1&#10;TAou5GE+e3yYYq5tzzs6F6ESCcI+RwV1CF0upS9rMugHtiNO3p91BkOSrpLaYZ/gppXDLBtJgw2n&#10;hRo7eq+pPBYno2C3GfPBrU/xGA/91/Z3X33ulwulnp/i4g1EoBj+w/f2h1YwGsPtS/oBcnY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Di5qMUAAADbAAAADwAAAAAAAAAA&#10;AAAAAAChAgAAZHJzL2Rvd25yZXYueG1sUEsFBgAAAAAEAAQA+QAAAJMDAAAAAA==&#10;" strokeweight="0"/>
                <v:line id="Line 66" o:spid="_x0000_s1089" style="position:absolute;visibility:visible;mso-wrap-style:square" from="24714,34931" to="25203,349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<v:line id="Line 67" o:spid="_x0000_s1090" style="position:absolute;visibility:visible;mso-wrap-style:square" from="24714,35229" to="24714,35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XyM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8i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u1fIxAAAANsAAAAPAAAAAAAAAAAA&#10;AAAAAKECAABkcnMvZG93bnJldi54bWxQSwUGAAAAAAQABAD5AAAAkgMAAAAA&#10;" strokeweight="0"/>
                <v:line id="Line 68" o:spid="_x0000_s1091" style="position:absolute;visibility:visible;mso-wrap-style:square" from="24809,34931" to="24809,35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hoiM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ff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WGiIwQAAANsAAAAPAAAAAAAAAAAAAAAA&#10;AKECAABkcnMvZG93bnJldi54bWxQSwUGAAAAAAQABAD5AAAAjwMAAAAA&#10;" strokeweight="0"/>
                <v:line id="Line 69" o:spid="_x0000_s1092" style="position:absolute;visibility:visible;mso-wrap-style:square" from="24714,35032" to="25203,350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NE8QAAADbAAAADwAAAGRycy9kb3ducmV2LnhtbESPT2vCQBTE7wW/w/IK3uomghpTNyKi&#10;2N5a/0CPj+xrsiT7NmRXjd++Wyj0OMzMb5jVerCtuFHvjWMF6SQBQVw6bbhScD7tXzIQPiBrbB2T&#10;ggd5WBejpxXm2t35k27HUIkIYZ+jgjqELpfSlzVZ9BPXEUfv2/UWQ5R9JXWP9wi3rZwmyVxaNBwX&#10;auxoW1PZHK9WgfmYH2bvi8vyIneHkH5lTWbsWanx87B5BR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FM0TxAAAANsAAAAPAAAAAAAAAAAA&#10;AAAAAKECAABkcnMvZG93bnJldi54bWxQSwUGAAAAAAQABAD5AAAAkgMAAAAA&#10;" strokeweight="0"/>
                <v:line id="Line 70" o:spid="_x0000_s1093" style="position:absolute;visibility:visible;mso-wrap-style:square" from="24714,35032" to="25203,350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ZTZMIAAADbAAAADwAAAGRycy9kb3ducmV2LnhtbESPQYvCMBSE78L+h/AWvGmqsFqrUZbF&#10;Rb25roLHR/Nsg81LaaLWf28EweMwM98ws0VrK3GlxhvHCgb9BARx7rThQsH+/7eXgvABWWPlmBTc&#10;ycNi/tGZYabdjf/ouguFiBD2GSooQ6gzKX1ekkXfdzVx9E6usRiibAqpG7xFuK3kMElG0qLhuFBi&#10;TT8l5efdxSow29HqazM+TA5yuQqDY3pOjd0r1f1sv6cgArXhHX6111rBeAj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cZTZMIAAADbAAAADwAAAAAAAAAAAAAA&#10;AAChAgAAZHJzL2Rvd25yZXYueG1sUEsFBgAAAAAEAAQA+QAAAJADAAAAAA==&#10;" strokeweight="0"/>
                <v:line id="Line 71" o:spid="_x0000_s1094" style="position:absolute;visibility:visible;mso-wrap-style:square" from="24809,34931" to="24809,35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r2/8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ivb/xAAAANsAAAAPAAAAAAAAAAAA&#10;AAAAAKECAABkcnMvZG93bnJldi54bWxQSwUGAAAAAAQABAD5AAAAkgMAAAAA&#10;" strokeweight="0"/>
                <v:line id="Line 72" o:spid="_x0000_s1095" style="position:absolute;visibility:visible;mso-wrap-style:square" from="24809,34931" to="24809,35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Nui8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Y26LxAAAANsAAAAPAAAAAAAAAAAA&#10;AAAAAKECAABkcnMvZG93bnJldi54bWxQSwUGAAAAAAQABAD5AAAAkgMAAAAA&#10;" strokeweight="0"/>
                <v:line id="Line 73" o:spid="_x0000_s1096" style="position:absolute;visibility:visible;mso-wrap-style:square" from="24714,34931" to="25203,349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/LE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8RD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4vyxDDAAAA2wAAAA8AAAAAAAAAAAAA&#10;AAAAoQIAAGRycy9kb3ducmV2LnhtbFBLBQYAAAAABAAEAPkAAACRAwAAAAA=&#10;" strokeweight="0"/>
                <v:line id="Line 74" o:spid="_x0000_s1097" style="position:absolute;visibility:visible;mso-wrap-style:square" from="24714,35032" to="25203,350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1VZ8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/VVnxAAAANsAAAAPAAAAAAAAAAAA&#10;AAAAAKECAABkcnMvZG93bnJldi54bWxQSwUGAAAAAAQABAD5AAAAkgMAAAAA&#10;" strokeweight="0"/>
                <v:line id="Line 75" o:spid="_x0000_s1098" style="position:absolute;visibility:visible;mso-wrap-style:square" from="24714,34931" to="24714,35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Hw/MQAAADbAAAADwAAAGRycy9kb3ducmV2LnhtbESPT2vCQBTE7wW/w/KE3upGQROjGxGp&#10;2N5a/4DHR/aZLMm+Ddmtpt++Wyj0OMzMb5j1ZrCtuFPvjWMF00kCgrh02nCl4Hzav2QgfEDW2Dom&#10;Bd/kYVOMntaYa/fgT7ofQyUihH2OCuoQulxKX9Zk0U9cRxy9m+sthij7SuoeHxFuWzlLkoW0aDgu&#10;1NjRrqayOX5ZBeZjcZi/p5flRb4ewvSaNZmxZ6Wex8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sfD8xAAAANsAAAAPAAAAAAAAAAAA&#10;AAAAAKECAABkcnMvZG93bnJldi54bWxQSwUGAAAAAAQABAD5AAAAkgMAAAAA&#10;" strokeweight="0"/>
                <v:line id="Line 76" o:spid="_x0000_s1099" style="position:absolute;flip:x;visibility:visible;mso-wrap-style:square" from="24714,34931" to="25203,349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67B8IAAADbAAAADwAAAGRycy9kb3ducmV2LnhtbERPTWsCMRC9C/6HMIXeNFsPVbZGEcVS&#10;ClW09dDbuBl3FzeTJYlu/PfmIHh8vO/pPJpGXMn52rKCt2EGgriwuuZSwd/vejAB4QOyxsYyKbiR&#10;h/ms35tirm3HO7ruQylSCPscFVQhtLmUvqjIoB/aljhxJ+sMhgRdKbXDLoWbRo6y7F0arDk1VNjS&#10;sqLivL8YBbvNmI/u8xLP8dj9bP8P5fdhtVDq9SUuPkAEiuEpfri/tIJxGpu+pB8gZ3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H67B8IAAADbAAAADwAAAAAAAAAAAAAA&#10;AAChAgAAZHJzL2Rvd25yZXYueG1sUEsFBgAAAAAEAAQA+QAAAJADAAAAAA==&#10;" strokeweight="0"/>
                <v:line id="Line 77" o:spid="_x0000_s1100" style="position:absolute;visibility:visible;mso-wrap-style:square" from="24809,35032" to="25304,355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aRRu8MAAADbAAAADwAAAGRycy9kb3ducmV2LnhtbESPQWvCQBSE74X+h+UJ3urGoqlGVwkp&#10;wZ4KtcXzI/vMBrNvQ3Zr4r93hUKPw8x8w2z3o23FlXrfOFYwnyUgiCunG64V/HyXLysQPiBrbB2T&#10;ght52O+en7aYaTfwF12PoRYRwj5DBSaELpPSV4Ys+pnriKN3dr3FEGVfS93jEOG2la9JkkqLDccF&#10;gx0VhqrL8dcqqPmcluP7Yihw0ZmQ4+lzeTgpNZ2M+QZEoDH8h//aH1rB2xoeX+IPkLs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2kUbvDAAAA2wAAAA8AAAAAAAAAAAAA&#10;AAAAoQIAAGRycy9kb3ducmV2LnhtbFBLBQYAAAAABAAEAPkAAACRAwAAAAA=&#10;" strokeweight="86e-5mm"/>
                <v:line id="Line 78" o:spid="_x0000_s1101" style="position:absolute;flip:x y;visibility:visible;mso-wrap-style:square" from="24809,35032" to="25304,355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Iwqr8AAADbAAAADwAAAGRycy9kb3ducmV2LnhtbERPTWsCMRC9F/wPYYReima1YGU1iogW&#10;6a1rvQ+bcbOYTJYk6vrvm4Pg8fG+l+veWXGjEFvPCibjAgRx7XXLjYK/4340BxETskbrmRQ8KMJ6&#10;NXhbYqn9nX/pVqVG5BCOJSowKXWllLE25DCOfUecubMPDlOGoZE64D2HOyunRTGTDlvODQY72hqq&#10;L9XVKfj8Oh0PF/thfvbRmd23repZeCj1Puw3CxCJ+vQSP90HrWCe1+cv+QfI1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dIwqr8AAADbAAAADwAAAAAAAAAAAAAAAACh&#10;AgAAZHJzL2Rvd25yZXYueG1sUEsFBgAAAAAEAAQA+QAAAI0DAAAAAA==&#10;" strokeweight="0"/>
                <v:line id="Line 79" o:spid="_x0000_s1102" style="position:absolute;flip:x y;visibility:visible;mso-wrap-style:square" from="24809,34931" to="25304,355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6VMcMAAADbAAAADwAAAGRycy9kb3ducmV2LnhtbESPQWsCMRSE74X+h/AKXopmtWBla1ZE&#10;tEhvXev9sXndLJu8LEnU9d83hUKPw8x8w6w3o7PiSiF2nhXMZwUI4sbrjlsFX6fDdAUiJmSN1jMp&#10;uFOETfX4sMZS+xt/0rVOrcgQjiUqMCkNpZSxMeQwzvxAnL1vHxymLEMrdcBbhjsrF0WxlA47zgsG&#10;B9oZavr64hS8vJ5Px94+m49DdGb/butmGe5KTZ7G7RuIRGP6D/+1j1rBag6/X/IPkN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KelTHDAAAA2wAAAA8AAAAAAAAAAAAA&#10;AAAAoQIAAGRycy9kb3ducmV2LnhtbFBLBQYAAAAABAAEAPkAAACRAwAAAAA=&#10;" strokeweight="0"/>
                <v:line id="Line 80" o:spid="_x0000_s1103" style="position:absolute;flip:x y;visibility:visible;mso-wrap-style:square" from="24809,35032" to="25304,355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LRsIAAADbAAAADwAAAGRycy9kb3ducmV2LnhtbESPQWsCMRSE7wX/Q3iCl1KzKlhZjVKK&#10;FunNtb0/Ns/NYvKyJFHXf98IBY/DzHzDrDa9s+JKIbaeFUzGBQji2uuWGwU/x93bAkRMyBqtZ1Jw&#10;pwib9eBlhaX2Nz7QtUqNyBCOJSowKXWllLE25DCOfUecvZMPDlOWoZE64C3DnZXTophLhy3nBYMd&#10;fRqqz9XFKZi9/x73Z/tqvnfRme2Xrep5uCs1GvYfSxCJ+vQM/7f3WsFiCo8v+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kwLRsIAAADbAAAADwAAAAAAAAAAAAAA&#10;AAChAgAAZHJzL2Rvd25yZXYueG1sUEsFBgAAAAAEAAQA+QAAAJADAAAAAA==&#10;" strokeweight="0"/>
                <v:line id="Line 81" o:spid="_x0000_s1104" style="position:absolute;flip:x y;visibility:visible;mso-wrap-style:square" from="24809,35032" to="25304,355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QCu3cIAAADbAAAADwAAAGRycy9kb3ducmV2LnhtbESPQWsCMRSE74X+h/AKXkrNqqCyNYqI&#10;injrau+PzetmMXlZkqjrv28KQo/DzHzDLFa9s+JGIbaeFYyGBQji2uuWGwXn0+5jDiImZI3WMyl4&#10;UITV8vVlgaX2d/6iW5UakSEcS1RgUupKKWNtyGEc+o44ez8+OExZhkbqgPcMd1aOi2IqHbacFwx2&#10;tDFUX6qrUzCZfZ8OF/tujrvozHZvq3oaHkoN3vr1J4hEffoPP9sHrWA+gb8v+QfI5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QCu3cIAAADbAAAADwAAAAAAAAAAAAAA&#10;AAChAgAAZHJzL2Rvd25yZXYueG1sUEsFBgAAAAAEAAQA+QAAAJADAAAAAA==&#10;" strokeweight="0"/>
                <v:line id="Line 82" o:spid="_x0000_s1105" style="position:absolute;flip:x y;visibility:visible;mso-wrap-style:square" from="24714,35032" to="25304,356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k2qcMAAADbAAAADwAAAGRycy9kb3ducmV2LnhtbESPQWsCMRSE7wX/Q3hCL6VmW8tWVqNI&#10;0SK9da33x+a5WUxeliTq+u8bodDjMDPfMIvV4Ky4UIidZwUvkwIEceN1x62Cn/32eQYiJmSN1jMp&#10;uFGE1XL0sMBK+yt/06VOrcgQjhUqMCn1lZSxMeQwTnxPnL2jDw5TlqGVOuA1w52Vr0VRSocd5wWD&#10;PX0Yak712SmYvh/2u5N9Ml/b6Mzm09ZNGW5KPY6H9RxEoiH9h//aO61g9gb3L/kHyO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LpNqnDAAAA2wAAAA8AAAAAAAAAAAAA&#10;AAAAoQIAAGRycy9kb3ducmV2LnhtbFBLBQYAAAAABAAEAPkAAACRAwAAAAA=&#10;" strokeweight="0"/>
                <v:line id="Line 83" o:spid="_x0000_s1106" style="position:absolute;flip:x y;visibility:visible;mso-wrap-style:square" from="24911,35032" to="25400,355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WTMsMAAADbAAAADwAAAGRycy9kb3ducmV2LnhtbESPQWsCMRSE7wX/Q3hCL6VmW+lWVqNI&#10;0SK9da33x+a5WUxeliTq+u8bodDjMDPfMIvV4Ky4UIidZwUvkwIEceN1x62Cn/32eQYiJmSN1jMp&#10;uFGE1XL0sMBK+yt/06VOrcgQjhUqMCn1lZSxMeQwTnxPnL2jDw5TlqGVOuA1w52Vr0VRSocd5wWD&#10;PX0Yak712SmYvh/2u5N9Ml/b6Mzm09ZNGW5KPY6H9RxEoiH9h//aO61g9gb3L/kHyO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2lkzLDAAAA2wAAAA8AAAAAAAAAAAAA&#10;AAAAoQIAAGRycy9kb3ducmV2LnhtbFBLBQYAAAAABAAEAPkAAACRAwAAAAA=&#10;" strokeweight="0"/>
                <v:line id="Line 84" o:spid="_x0000_s1107" style="position:absolute;visibility:visible;mso-wrap-style:square" from="24714,34931" to="24714,35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glQMMAAADbAAAADwAAAGRycy9kb3ducmV2LnhtbESPQWvCQBSE70L/w/IKvelGoTFGVynF&#10;Yr3ZVMHjI/tMFrNvQ3ar6b93BcHjMDPfMItVbxtxoc4bxwrGowQEcem04UrB/vdrmIHwAVlj45gU&#10;/JOH1fJlsMBcuyv/0KUIlYgQ9jkqqENocyl9WZNFP3ItcfROrrMYouwqqTu8Rrht5CRJUmnRcFyo&#10;saXPmspz8WcVmF26ed9OD7ODXG/C+JidM2P3Sr299h9zEIH68Aw/2t9aQZbC/Uv8AX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soJUDDAAAA2wAAAA8AAAAAAAAAAAAA&#10;AAAAoQIAAGRycy9kb3ducmV2LnhtbFBLBQYAAAAABAAEAPkAAACRAwAAAAA=&#10;" strokeweight="0"/>
                <v:line id="Line 85" o:spid="_x0000_s1108" style="position:absolute;visibility:visible;mso-wrap-style:square" from="24714,34931" to="25203,349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SA28IAAADbAAAADwAAAGRycy9kb3ducmV2LnhtbESPQYvCMBSE74L/IbwFb5oqrHarUUR2&#10;UW/qKnh8NG/bYPNSmqzWf28EweMwM98ws0VrK3GlxhvHCoaDBARx7rThQsHx96efgvABWWPlmBTc&#10;ycNi3u3MMNPuxnu6HkIhIoR9hgrKEOpMSp+XZNEPXE0cvT/XWAxRNoXUDd4i3FZylCRjadFwXCix&#10;plVJ+eXwbxWY3Xj9uZ2cvk7yex2G5/SSGntUqvfRLqcgArXhHX61N1pBOoHnl/gD5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GSA28IAAADbAAAADwAAAAAAAAAAAAAA&#10;AAChAgAAZHJzL2Rvd25yZXYueG1sUEsFBgAAAAAEAAQA+QAAAJADAAAAAA==&#10;" strokeweight="0"/>
                <v:shape id="Freeform 86" o:spid="_x0000_s1109" style="position:absolute;left:46062;top:19634;width:3258;height:17964;visibility:visible;mso-wrap-style:square;v-text-anchor:top" coordsize="513,28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73L8sEA&#10;AADbAAAADwAAAGRycy9kb3ducmV2LnhtbERPTWvCQBC9C/0PyxR6041tEUndBFEKvRRsFLG3ITtm&#10;g9nZkN1q+u+dQ6HHx/telaPv1JWG2AY2MJ9loIjrYFtuDBz279MlqJiQLXaBycAvRSiLh8kKcxtu&#10;/EXXKjVKQjjmaMCl1Odax9qRxzgLPbFw5zB4TAKHRtsBbxLuO/2cZQvtsWVpcNjTxlF9qX68lNjm&#10;WH1nr3H+uXg5ta7aHbZ6bczT47h+A5VoTP/iP/eHNbCUsfJFfoAu7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9y/LBAAAA2wAAAA8AAAAAAAAAAAAAAAAAmAIAAGRycy9kb3du&#10;cmV2LnhtbFBLBQYAAAAABAAEAPUAAACGAwAAAAA=&#10;" path="m,2829r513,l513,,171,e" filled="f" strokecolor="#903" strokeweight="44e-5mm">
                  <v:stroke dashstyle="1 1"/>
                  <v:path arrowok="t" o:connecttype="custom" o:connectlocs="0,1796415;325755,1796415;325755,0;108585,0" o:connectangles="0,0,0,0"/>
                </v:shape>
                <v:line id="Line 87" o:spid="_x0000_s1110" style="position:absolute;flip:y;visibility:visible;mso-wrap-style:square" from="47148,19240" to="47942,19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eRh8QAAADbAAAADwAAAGRycy9kb3ducmV2LnhtbESPT4vCMBTE74LfITzBi2iqoNSuUVQQ&#10;9KDgH9jrs3nblm1eShO17qffCILHYWZ+w8wWjSnFnWpXWFYwHEQgiFOrC84UXM6bfgzCeWSNpWVS&#10;8CQHi3m7NcNE2wcf6X7ymQgQdgkqyL2vEildmpNBN7AVcfB+bG3QB1lnUtf4CHBTylEUTaTBgsNC&#10;jhWtc0p/TzejoBf/jZvr921VPTd2K/e7/dUcpkp1O83yC4Snxn/C7/ZWK4in8PoSfoCc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0N5GHxAAAANsAAAAPAAAAAAAAAAAA&#10;AAAAAKECAABkcnMvZG93bnJldi54bWxQSwUGAAAAAAQABAD5AAAAkgMAAAAA&#10;" strokecolor="#903" strokeweight="44e-5mm"/>
                <v:line id="Line 88" o:spid="_x0000_s1111" style="position:absolute;visibility:visible;mso-wrap-style:square" from="47148,19634" to="47942,200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qlRJMAAAADbAAAADwAAAGRycy9kb3ducmV2LnhtbERPy4rCMBTdC/5DuII7TVUctGMUEQQF&#10;cfDxAXeaO2nH5qY0sa1/bxYDszyc92rT2VI0VPvCsYLJOAFBnDldsFFwv+1HCxA+IGssHZOCF3nY&#10;rPu9FabatXyh5hqMiCHsU1SQh1ClUvosJ4t+7CriyP242mKIsDZS19jGcFvKaZJ8SIsFx4YcK9rl&#10;lD2uT6ugre6LbPs4/560MbNjgs38+6tRajjotp8gAnXhX/znPmgFy7g+fok/QK7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6pUSTAAAAA2wAAAA8AAAAAAAAAAAAAAAAA&#10;oQIAAGRycy9kb3ducmV2LnhtbFBLBQYAAAAABAAEAPkAAACOAwAAAAA=&#10;" strokecolor="#903" strokeweight="44e-5mm"/>
                <v:line id="Line 89" o:spid="_x0000_s1112" style="position:absolute;visibility:visible;mso-wrap-style:square" from="54463,31381" to="54463,31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gr6cQAAADbAAAADwAAAGRycy9kb3ducmV2LnhtbESPQWvCQBSE7wX/w/KE3ppNCrUxuopI&#10;xXpr1YDHR/aZLGbfhuyq6b93C4Ueh5n5hpkvB9uKG/XeOFaQJSkI4sppw7WC42HzkoPwAVlj65gU&#10;/JCH5WL0NMdCuzt/020fahEh7AtU0ITQFVL6qiGLPnEdcfTOrrcYouxrqXu8R7ht5WuaTqRFw3Gh&#10;wY7WDVWX/dUqMF+T7dvuvZyW8mMbslN+yY09KvU8HlYzEIGG8B/+a39qBdMMfr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GCvpxAAAANsAAAAPAAAAAAAAAAAA&#10;AAAAAKECAABkcnMvZG93bnJldi54bWxQSwUGAAAAAAQABAD5AAAAkgMAAAAA&#10;" strokeweight="0"/>
                <v:line id="Line 90" o:spid="_x0000_s1113" style="position:absolute;visibility:visible;mso-wrap-style:square" from="54463,31381" to="54857,31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q1ns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8jm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rWexAAAANsAAAAPAAAAAAAAAAAA&#10;AAAAAKECAABkcnMvZG93bnJldi54bWxQSwUGAAAAAAQABAD5AAAAkgMAAAAA&#10;" strokeweight="0"/>
                <v:line id="Line 91" o:spid="_x0000_s1114" style="position:absolute;flip:x;visibility:visible;mso-wrap-style:square" from="54559,31476" to="54857,31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tbPjMYAAADbAAAADwAAAGRycy9kb3ducmV2LnhtbESPQWsCMRSE7wX/Q3gFbzVbC7bdGkWU&#10;ighatPXQ23Pzuru4eVmS6MZ/bwqFHoeZ+YYZT6NpxIWcry0reBxkIIgLq2suFXx9vj+8gPABWWNj&#10;mRRcycN00rsbY65txzu67EMpEoR9jgqqENpcSl9UZNAPbEucvB/rDIYkXSm1wy7BTSOHWTaSBmtO&#10;CxW2NK+oOO3PRsFu+8xHtzzHUzx2m4/vQ7k+LGZK9e/j7A1EoBj+w3/tlVbw+g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bWz4zGAAAA2wAAAA8AAAAAAAAA&#10;AAAAAAAAoQIAAGRycy9kb3ducmV2LnhtbFBLBQYAAAAABAAEAPkAAACUAwAAAAA=&#10;" strokeweight="0"/>
                <v:line id="Line 92" o:spid="_x0000_s1115" style="position:absolute;flip:y;visibility:visible;mso-wrap-style:square" from="54559,31476" to="54559,317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9X+MYAAADbAAAADwAAAGRycy9kb3ducmV2LnhtbESPQWsCMRSE7wX/Q3gFbzVbKbbdGkWU&#10;ighatPXQ23Pzuru4eVmS6MZ/bwqFHoeZ+YYZT6NpxIWcry0reBxkIIgLq2suFXx9vj+8gPABWWNj&#10;mRRcycN00rsbY65txzu67EMpEoR9jgqqENpcSl9UZNAPbEucvB/rDIYkXSm1wy7BTSOHWTaSBmtO&#10;CxW2NK+oOO3PRsFu+8xHtzzHUzx2m4/vQ7k+LGZK9e/j7A1EoBj+w3/tlVbw+g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k/V/jGAAAA2wAAAA8AAAAAAAAA&#10;AAAAAAAAoQIAAGRycy9kb3ducmV2LnhtbFBLBQYAAAAABAAEAPkAAACUAwAAAAA=&#10;" strokeweight="0"/>
                <v:line id="Line 93" o:spid="_x0000_s1116" style="position:absolute;visibility:visible;mso-wrap-style:square" from="54463,31381" to="54959,31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Mt6s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8i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Iy3qxAAAANsAAAAPAAAAAAAAAAAA&#10;AAAAAKECAABkcnMvZG93bnJldi54bWxQSwUGAAAAAAQABAD5AAAAkgMAAAAA&#10;" strokeweight="0"/>
                <v:line id="Line 94" o:spid="_x0000_s1117" style="position:absolute;visibility:visible;mso-wrap-style:square" from="54463,31673" to="54463,31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Gznc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5h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8bOdxAAAANsAAAAPAAAAAAAAAAAA&#10;AAAAAKECAABkcnMvZG93bnJldi54bWxQSwUGAAAAAAQABAD5AAAAkgMAAAAA&#10;" strokeweight="0"/>
                <v:line id="Line 95" o:spid="_x0000_s1118" style="position:absolute;visibility:visible;mso-wrap-style:square" from="54559,31381" to="54559,31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0WBs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8iX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vRYGxAAAANsAAAAPAAAAAAAAAAAA&#10;AAAAAKECAABkcnMvZG93bnJldi54bWxQSwUGAAAAAAQABAD5AAAAkgMAAAAA&#10;" strokeweight="0"/>
                <v:line id="Line 96" o:spid="_x0000_s1119" style="position:absolute;visibility:visible;mso-wrap-style:square" from="54463,31476" to="54959,31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KCdM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zg2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AignTAAAAA2wAAAA8AAAAAAAAAAAAAAAAA&#10;oQIAAGRycy9kb3ducmV2LnhtbFBLBQYAAAAABAAEAPkAAACOAwAAAAA=&#10;" strokeweight="0"/>
                <v:line id="Line 97" o:spid="_x0000_s1120" style="position:absolute;visibility:visible;mso-wrap-style:square" from="54463,31476" to="54959,31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4n78MAAADbAAAADwAAAGRycy9kb3ducmV2LnhtbESPQWvCQBSE70L/w/IK3nSjoCapq5Ri&#10;0d40VejxkX1NFrNvQ3ar8d93BcHjMDPfMMt1bxtxoc4bxwom4wQEcem04UrB8ftzlILwAVlj45gU&#10;3MjDevUyWGKu3ZUPdClCJSKEfY4K6hDaXEpf1mTRj11LHL1f11kMUXaV1B1eI9w2cpokc2nRcFyo&#10;saWPmspz8WcVmP18O/tanLKT3GzD5Cc9p8YelRq+9u9vIAL14Rl+tHdaQZbB/Uv8AXL1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9uJ+/DAAAA2wAAAA8AAAAAAAAAAAAA&#10;AAAAoQIAAGRycy9kb3ducmV2LnhtbFBLBQYAAAAABAAEAPkAAACRAwAAAAA=&#10;" strokeweight="0"/>
                <v:line id="Line 98" o:spid="_x0000_s1121" style="position:absolute;visibility:visible;mso-wrap-style:square" from="54559,31381" to="54559,31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Z+gM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P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oZ+gMUAAADcAAAADwAAAAAAAAAA&#10;AAAAAAChAgAAZHJzL2Rvd25yZXYueG1sUEsFBgAAAAAEAAQA+QAAAJMDAAAAAA==&#10;" strokeweight="0"/>
                <v:line id="Line 99" o:spid="_x0000_s1122" style="position:absolute;visibility:visible;mso-wrap-style:square" from="54559,31381" to="54559,31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rbG8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c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ytsbwQAAANwAAAAPAAAAAAAAAAAAAAAA&#10;AKECAABkcnMvZG93bnJldi54bWxQSwUGAAAAAAQABAD5AAAAjwMAAAAA&#10;" strokeweight="0"/>
                <v:line id="Line 100" o:spid="_x0000_s1123" style="position:absolute;visibility:visible;mso-wrap-style:square" from="54463,31381" to="54959,31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hFbMEAAADcAAAADwAAAGRycy9kb3ducmV2LnhtbERPTYvCMBC9C/sfwix401RB7VajLMuK&#10;elNXwePQzLbBZlKaqPXfG0HwNo/3ObNFaytxpcYbxwoG/QQEce604ULB4W/ZS0H4gKyxckwK7uRh&#10;Mf/ozDDT7sY7uu5DIWII+wwVlCHUmZQ+L8mi77uaOHL/rrEYImwKqRu8xXBbyWGSjKVFw7GhxJp+&#10;SsrP+4tVYLbj1WgzOX4d5e8qDE7pOTX2oFT3s/2eggjUhrf45V7rOD8Zwv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GEVswQAAANwAAAAPAAAAAAAAAAAAAAAA&#10;AKECAABkcnMvZG93bnJldi54bWxQSwUGAAAAAAQABAD5AAAAjwMAAAAA&#10;" strokeweight="0"/>
                <v:line id="Line 101" o:spid="_x0000_s1124" style="position:absolute;visibility:visible;mso-wrap-style:square" from="54463,31476" to="54959,31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Tg98IAAADcAAAADwAAAGRycy9kb3ducmV2LnhtbERPTWvCQBC9C/6HZQRvdaNSm8asImKx&#10;3lproMchOyaL2dmQ3Wr677tCwds83ufk69424kqdN44VTCcJCOLSacOVgtPX21MKwgdkjY1jUvBL&#10;Htar4SDHTLsbf9L1GCoRQ9hnqKAOoc2k9GVNFv3EtcSRO7vOYoiwq6Tu8BbDbSNnSbKQFg3Hhhpb&#10;2tZUXo4/VoH5WOyfDy/FayF3+zD9Ti+psSelxqN+swQRqA8P8b/7Xcf5y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lTg98IAAADcAAAADwAAAAAAAAAAAAAA&#10;AAChAgAAZHJzL2Rvd25yZXYueG1sUEsFBgAAAAAEAAQA+QAAAJADAAAAAA==&#10;" strokeweight="0"/>
                <v:line id="Line 102" o:spid="_x0000_s1125" style="position:absolute;visibility:visible;mso-wrap-style:square" from="54463,31381" to="54463,31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14g8IAAADcAAAADwAAAGRycy9kb3ducmV2LnhtbERPTWvCQBC9C/6HZQRvdaNYm8asImKx&#10;3lproMchOyaL2dmQ3Wr677tCwds83ufk69424kqdN44VTCcJCOLSacOVgtPX21MKwgdkjY1jUvBL&#10;Htar4SDHTLsbf9L1GCoRQ9hnqKAOoc2k9GVNFv3EtcSRO7vOYoiwq6Tu8BbDbSNnSbKQFg3Hhhpb&#10;2tZUXo4/VoH5WOyfDy/FayF3+zD9Ti+psSelxqN+swQRqA8P8b/7Xcf5y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b14g8IAAADcAAAADwAAAAAAAAAAAAAA&#10;AAChAgAAZHJzL2Rvd25yZXYueG1sUEsFBgAAAAAEAAQA+QAAAJADAAAAAA==&#10;" strokeweight="0"/>
                <v:line id="Line 103" o:spid="_x0000_s1126" style="position:absolute;flip:x;visibility:visible;mso-wrap-style:square" from="54463,31381" to="54959,31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BXu3cQAAADcAAAADwAAAGRycy9kb3ducmV2LnhtbERPTWsCMRC9C/0PYQq9abZCq2yNIpWW&#10;UrCi1oO3cTPuLm4mSxLd9N+bguBtHu9zJrNoGnEh52vLCp4HGQjiwuqaSwW/24/+GIQPyBoby6Tg&#10;jzzMpg+9CebadrymyyaUIoWwz1FBFUKbS+mLigz6gW2JE3e0zmBI0JVSO+xSuGnkMMtepcGaU0OF&#10;Lb1XVJw2Z6Ng/TPig/s8x1M8dMvVfld+7xZzpZ4e4/wNRKAY7uKb+0un+dkL/D+TLpDT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Fe7dxAAAANwAAAAPAAAAAAAAAAAA&#10;AAAAAKECAABkcnMvZG93bnJldi54bWxQSwUGAAAAAAQABAD5AAAAkgMAAAAA&#10;" strokeweight="0"/>
                <v:line id="Line 104" o:spid="_x0000_s1127" style="position:absolute;visibility:visible;mso-wrap-style:square" from="54559,31476" to="55054,319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AAwB8AAAADcAAAADwAAAGRycy9kb3ducmV2LnhtbERPTWvCQBC9F/wPywjemk0lDRJdRRSp&#10;p0Kj5Dxkx2xodjZktyb+e7dQ6G0e73M2u8l24k6Dbx0reEtSEMS10y03Cq6X0+sKhA/IGjvHpOBB&#10;Hnbb2csGC+1G/qJ7GRoRQ9gXqMCE0BdS+tqQRZ+4njhyNzdYDBEOjdQDjjHcdnKZprm02HJsMNjT&#10;wVD9Xf5YBQ3f8tN0zMYDZr0Je6w+3z8qpRbzab8GEWgK/+I/91nH+WkOv8/EC+T2C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AAMAfAAAAA3AAAAA8AAAAAAAAAAAAAAAAA&#10;oQIAAGRycy9kb3ducmV2LnhtbFBLBQYAAAAABAAEAPkAAACOAwAAAAA=&#10;" strokeweight="86e-5mm"/>
                <v:line id="Line 105" o:spid="_x0000_s1128" style="position:absolute;flip:x y;visibility:visible;mso-wrap-style:square" from="54559,31476" to="55054,319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9JZO8AAAADcAAAADwAAAGRycy9kb3ducmV2LnhtbERPTWsCMRC9F/wPYYReimbbgpbVKFJU&#10;xFtXex8242YxmSxJ1PXfm4LQ2zze58yXvbPiSiG2nhW8jwsQxLXXLTcKjofN6AtETMgarWdScKcI&#10;y8XgZY6l9jf+oWuVGpFDOJaowKTUlVLG2pDDOPYdceZOPjhMGYZG6oC3HO6s/CiKiXTYcm4w2NG3&#10;ofpcXZyCz+nvYXe2b2a/ic6st7aqJ+Gu1OuwX81AJOrTv/jp3uk8v5jC3zP5Arl4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fSWTvAAAAA3AAAAA8AAAAAAAAAAAAAAAAA&#10;oQIAAGRycy9kb3ducmV2LnhtbFBLBQYAAAAABAAEAPkAAACOAwAAAAA=&#10;" strokeweight="0"/>
                <v:line id="Line 106" o:spid="_x0000_s1129" style="position:absolute;flip:x y;visibility:visible;mso-wrap-style:square" from="54559,31381" to="55054,319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3NScQAAADcAAAADwAAAGRycy9kb3ducmV2LnhtbESPQWsCMRCF74X+hzCFXopm24LK1igi&#10;tUhvXfU+bKabxWSyJKmu/75zKPQ2w3vz3jfL9Ri8ulDKfWQDz9MKFHEbbc+dgeNhN1mAygXZoo9M&#10;Bm6UYb26v1tibeOVv+jSlE5JCOcaDbhShlrr3DoKmKdxIBbtO6aARdbUaZvwKuHB65eqmumAPUuD&#10;w4G2jtpz8xMMvM5Ph/3ZP7nPXQ7u/cM37SzdjHl8GDdvoAqN5d/8d723gl8JrT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Tc1JxAAAANwAAAAPAAAAAAAAAAAA&#10;AAAAAKECAABkcnMvZG93bnJldi54bWxQSwUGAAAAAAQABAD5AAAAkgMAAAAA&#10;" strokeweight="0"/>
                <v:line id="Line 107" o:spid="_x0000_s1130" style="position:absolute;flip:x y;visibility:visible;mso-wrap-style:square" from="54559,31476" to="55054,319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Fo0sEAAADcAAAADwAAAGRycy9kb3ducmV2LnhtbERPTWsCMRC9C/6HMEIvUrO2oO3WKCK1&#10;iDdXex82081iMlmSqOu/bwoFb/N4n7NY9c6KK4XYelYwnRQgiGuvW24UnI7b5zcQMSFrtJ5JwZ0i&#10;rJbDwQJL7W98oGuVGpFDOJaowKTUlVLG2pDDOPEdceZ+fHCYMgyN1AFvOdxZ+VIUM+mw5dxgsKON&#10;ofpcXZyC1/n3cXe2Y7PfRmc+v2xVz8JdqadRv/4AkahPD/G/e6fz/OId/p7JF8jl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AWjSwQAAANwAAAAPAAAAAAAAAAAAAAAA&#10;AKECAABkcnMvZG93bnJldi54bWxQSwUGAAAAAAQABAD5AAAAjwMAAAAA&#10;" strokeweight="0"/>
                <v:line id="Line 108" o:spid="_x0000_s1131" style="position:absolute;flip:x y;visibility:visible;mso-wrap-style:square" from="54559,31476" to="55054,319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JXksQAAADcAAAADwAAAGRycy9kb3ducmV2LnhtbESPQWsCMRCF7wX/Q5iCl6JZW7BlNYqU&#10;KtJb1/Y+bKabxWSyJKmu/75zKPQ2w3vz3jfr7Ri8ulDKfWQDi3kFiriNtufOwOdpP3sBlQuyRR+Z&#10;DNwow3YzuVtjbeOVP+jSlE5JCOcaDbhShlrr3DoKmOdxIBbtO6aARdbUaZvwKuHB68eqWuqAPUuD&#10;w4FeHbXn5icYeHr+Oh3P/sG973NwbwfftMt0M2Z6P+5WoAqN5d/8d320gr8QfHlGJtC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94leSxAAAANwAAAAPAAAAAAAAAAAA&#10;AAAAAKECAABkcnMvZG93bnJldi54bWxQSwUGAAAAAAQABAD5AAAAkgMAAAAA&#10;" strokeweight="0"/>
                <v:line id="Line 109" o:spid="_x0000_s1132" style="position:absolute;flip:x y;visibility:visible;mso-wrap-style:square" from="54463,31476" to="55054,32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7yCcEAAADcAAAADwAAAGRycy9kb3ducmV2LnhtbERPTWsCMRC9F/ofwhS8FM2uBZWtUUqp&#10;It666n3YTDeLyWRJUl3/vSkIvc3jfc5yPTgrLhRi51lBOSlAEDded9wqOB424wWImJA1Ws+k4EYR&#10;1qvnpyVW2l/5my51akUO4VihApNSX0kZG0MO48T3xJn78cFhyjC0Uge85nBn5bQoZtJhx7nBYE+f&#10;hppz/esUvM1Ph93Zvpr9JjrztbV1Mws3pUYvw8c7iERD+hc/3Dud55cl/D2TL5CrO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SrvIJwQAAANwAAAAPAAAAAAAAAAAAAAAA&#10;AKECAABkcnMvZG93bnJldi54bWxQSwUGAAAAAAQABAD5AAAAjwMAAAAA&#10;" strokeweight="0"/>
                <v:line id="Line 110" o:spid="_x0000_s1133" style="position:absolute;flip:x y;visibility:visible;mso-wrap-style:square" from="54660,31476" to="55156,319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nxsfsAAAADcAAAADwAAAGRycy9kb3ducmV2LnhtbERPTWsCMRC9C/6HMIVepGa1oLI1ipQq&#10;4q2r3ofNdLOYTJYk1fXfm4LQ2zze5yzXvbPiSiG2nhVMxgUI4trrlhsFp+P2bQEiJmSN1jMpuFOE&#10;9Wo4WGKp/Y2/6VqlRuQQjiUqMCl1pZSxNuQwjn1HnLkfHxymDEMjdcBbDndWTotiJh22nBsMdvRp&#10;qL5Uv07B+/x83F/syBy20Zmvna3qWbgr9frSbz5AJOrTv/jp3us8fzKFv2fyB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J8bH7AAAAA3AAAAA8AAAAAAAAAAAAAAAAA&#10;oQIAAGRycy9kb3ducmV2LnhtbFBLBQYAAAAABAAEAPkAAACOAwAAAAA=&#10;" strokeweight="0"/>
                <v:line id="Line 111" o:spid="_x0000_s1134" style="position:absolute;visibility:visible;mso-wrap-style:square" from="54463,31381" to="54463,31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12K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412KsIAAADcAAAADwAAAAAAAAAAAAAA&#10;AAChAgAAZHJzL2Rvd25yZXYueG1sUEsFBgAAAAAEAAQA+QAAAJADAAAAAA==&#10;" strokeweight="0"/>
                <v:line id="Line 112" o:spid="_x0000_s1135" style="position:absolute;visibility:visible;mso-wrap-style:square" from="54463,31381" to="54959,31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TuXs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GTuXsIAAADcAAAADwAAAAAAAAAAAAAA&#10;AAChAgAAZHJzL2Rvd25yZXYueG1sUEsFBgAAAAAEAAQA+QAAAJADAAAAAA==&#10;" strokeweight="0"/>
                <v:rect id="Rectangle 113" o:spid="_x0000_s1136" style="position:absolute;left:49720;top:33648;width:541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WKq74A&#10;AADcAAAADwAAAGRycy9kb3ducmV2LnhtbERP24rCMBB9X/Afwgi+ranCLlKNIoKgiy9WP2BophdM&#10;JiWJtv69EYR9m8O5zmozWCMe5EPrWMFsmoEgLp1uuVZwvey/FyBCRNZoHJOCJwXYrEdfK8y16/lM&#10;jyLWIoVwyFFBE2OXSxnKhiyGqeuIE1c5bzEm6GupPfYp3Bo5z7JfabHl1NBgR7uGyltxtwrkpdj3&#10;i8L4zP3Nq5M5Hs4VOaUm42G7BBFpiP/ij/ug0/zZD7yfSRfI9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21iqu+AAAA3AAAAA8AAAAAAAAAAAAAAAAAmAIAAGRycy9kb3ducmV2&#10;LnhtbFBLBQYAAAAABAAEAPUAAACDAwAAAAA=&#10;" filled="f" stroked="f">
                  <v:textbox style="mso-fit-shape-to-text:t" inset="0,0,0,0">
                    <w:txbxContent>
                      <w:p w:rsidR="0053612B" w:rsidRDefault="0053612B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114" o:spid="_x0000_s1137" style="position:absolute;left:45269;top:10261;width:11074;height:28518;visibility:visible;mso-wrap-style:square;v-text-anchor:top" coordsize="1744,44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I6UMEA&#10;AADcAAAADwAAAGRycy9kb3ducmV2LnhtbERPTYvCMBC9L/gfwgje1rQeXOkaRQShexKtl70NzdhW&#10;m0ltsrH+eyMseJvH+5zlejCtCNS7xrKCdJqAIC6tbrhScCp2nwsQziNrbC2Tggc5WK9GH0vMtL3z&#10;gcLRVyKGsMtQQe19l0npypoMuqntiCN3tr1BH2FfSd3jPYabVs6SZC4NNhwbauxoW1N5Pf4ZBV92&#10;n95yDOExK36L8mezzy+LoNRkPGy+QXga/Fv87851nJ/O4fVMvE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cSOlDBAAAA3AAAAA8AAAAAAAAAAAAAAAAAmAIAAGRycy9kb3du&#10;cmV2LnhtbFBLBQYAAAAABAAEAPUAAACGAwAAAAA=&#10;" path="m,4491r1744,l1744,,171,e" filled="f" strokecolor="#903" strokeweight="44e-5mm">
                  <v:stroke dashstyle="1 1"/>
                  <v:path arrowok="t" o:connecttype="custom" o:connectlocs="0,2851785;1107440,2851785;1107440,0;108585,0" o:connectangles="0,0,0,0"/>
                </v:shape>
                <v:line id="Line 115" o:spid="_x0000_s1138" style="position:absolute;flip:y;visibility:visible;mso-wrap-style:square" from="46355,9867" to="47148,102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qhuMQAAADcAAAADwAAAGRycy9kb3ducmV2LnhtbERPTWvCQBC9F/wPywi9iG4stGp0FVsQ&#10;0kMKVcHrmB2TYHY2ZFeT9Nd3C0Jv83ifs9p0phJ3alxpWcF0EoEgzqwuOVdwPOzGcxDOI2usLJOC&#10;nhxs1oOnFcbatvxN973PRQhhF6OCwvs6ltJlBRl0E1sTB+5iG4M+wCaXusE2hJtKvkTRmzRYcmgo&#10;sKaPgrLr/mYUjOY/r935dHuv+51NZPqZns3XQqnnYbddgvDU+X/xw53oMH86g79nwgVy/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+qG4xAAAANwAAAAPAAAAAAAAAAAA&#10;AAAAAKECAABkcnMvZG93bnJldi54bWxQSwUGAAAAAAQABAD5AAAAkgMAAAAA&#10;" strokecolor="#903" strokeweight="44e-5mm"/>
                <v:line id="Line 116" o:spid="_x0000_s1139" style="position:absolute;visibility:visible;mso-wrap-style:square" from="46355,10261" to="47148,106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cYMQAAADcAAAADwAAAGRycy9kb3ducmV2LnhtbESP0WrCQBBF3wv+wzJC3+rGlhaJriKC&#10;UEFaqn7AmB030exsyK5J/PvOQ6FvM9w7955ZrAZfq47aWAU2MJ1koIiLYCt2Bk7H7csMVEzIFuvA&#10;ZOBBEVbL0dMCcxt6/qHukJySEI45GihTanKtY1GSxzgJDbFol9B6TLK2TtsWewn3tX7Nsg/tsWJp&#10;KLGhTUnF7XD3BvrmNCvWt6/r3jr3tsuwez9/d8Y8j4f1HFSiIf2b/64/reBPhVaekQn08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1txgxAAAANwAAAAPAAAAAAAAAAAA&#10;AAAAAKECAABkcnMvZG93bnJldi54bWxQSwUGAAAAAAQABAD5AAAAkgMAAAAA&#10;" strokecolor="#903" strokeweight="44e-5mm"/>
                <v:line id="Line 117" o:spid="_x0000_s1140" style="position:absolute;visibility:visible;mso-wrap-style:square" from="61385,27235" to="61385,27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VBwMIAAADcAAAADwAAAGRycy9kb3ducmV2LnhtbERPTWvCQBC9F/wPywi9NZsUamN0FZGK&#10;9daqAY9DdkwWs7Mhu2r6791Cobd5vM+ZLwfbihv13jhWkCUpCOLKacO1guNh85KD8AFZY+uYFPyQ&#10;h+Vi9DTHQrs7f9NtH2oRQ9gXqKAJoSuk9FVDFn3iOuLInV1vMUTY11L3eI/htpWvaTqRFg3HhgY7&#10;WjdUXfZXq8B8TbZvu/dyWsqPbchO+SU39qjU83hYzUAEGsK/+M/9qeP8bAq/z8QL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mVBwMIAAADcAAAADwAAAAAAAAAAAAAA&#10;AAChAgAAZHJzL2Rvd25yZXYueG1sUEsFBgAAAAAEAAQA+QAAAJADAAAAAA==&#10;" strokeweight="0"/>
                <v:line id="Line 118" o:spid="_x0000_s1141" style="position:absolute;visibility:visible;mso-wrap-style:square" from="61385,27235" to="61779,272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Mi4M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n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TMi4MUAAADcAAAADwAAAAAAAAAA&#10;AAAAAAChAgAAZHJzL2Rvd25yZXYueG1sUEsFBgAAAAAEAAQA+QAAAJMDAAAAAA==&#10;" strokeweight="0"/>
                <v:line id="Line 119" o:spid="_x0000_s1142" style="position:absolute;flip:x;visibility:visible;mso-wrap-style:square" from="61480,27330" to="61779,273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Ju0vsMAAADcAAAADwAAAGRycy9kb3ducmV2LnhtbERPTWsCMRC9F/ofwgi91aweWtkaRSwt&#10;pVBFrQdv42bcXdxMliS68d8bQfA2j/c542k0jTiT87VlBYN+BoK4sLrmUsH/5ut1BMIHZI2NZVJw&#10;IQ/TyfPTGHNtO17ReR1KkULY56igCqHNpfRFRQZ937bEiTtYZzAk6EqpHXYp3DRymGVv0mDNqaHC&#10;luYVFcf1yShYLd55775P8Rj33d9yty1/t58zpV56cfYBIlAMD/Hd/aPT/OEAbs+kC+Tk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SbtL7DAAAA3AAAAA8AAAAAAAAAAAAA&#10;AAAAoQIAAGRycy9kb3ducmV2LnhtbFBLBQYAAAAABAAEAPkAAACRAwAAAAA=&#10;" strokeweight="0"/>
                <v:line id="Line 120" o:spid="_x0000_s1143" style="position:absolute;flip:y;visibility:visible;mso-wrap-style:square" from="61480,27330" to="61480,276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kqycQAAADcAAAADwAAAGRycy9kb3ducmV2LnhtbERPTWsCMRC9F/wPYQRvNese2rIaRRSl&#10;CG3R1oO3cTPuLm4mSxLd9N83hUJv83ifM1tE04o7Od9YVjAZZyCIS6sbrhR8fW4eX0D4gKyxtUwK&#10;vsnDYj54mGGhbc97uh9CJVII+wIV1CF0hZS+rMmgH9uOOHEX6wyGBF0ltcM+hZtW5ln2JA02nBpq&#10;7GhVU3k93IyC/fszn932Fq/x3L99nI7V7rheKjUaxuUURKAY/sV/7led5uc5/D6TLpDz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SSrJxAAAANwAAAAPAAAAAAAAAAAA&#10;AAAAAKECAABkcnMvZG93bnJldi54bWxQSwUGAAAAAAQABAD5AAAAkgMAAAAA&#10;" strokeweight="0"/>
                <v:line id="Line 121" o:spid="_x0000_s1144" style="position:absolute;visibility:visible;mso-wrap-style:square" from="61385,27235" to="61874,272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G8l8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eG8l8IAAADcAAAADwAAAAAAAAAAAAAA&#10;AAChAgAAZHJzL2Rvd25yZXYueG1sUEsFBgAAAAAEAAQA+QAAAJADAAAAAA==&#10;" strokeweight="0"/>
                <v:line id="Line 122" o:spid="_x0000_s1145" style="position:absolute;visibility:visible;mso-wrap-style:square" from="61385,27533" to="61385,27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gk48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gk48IAAADcAAAADwAAAAAAAAAAAAAA&#10;AAChAgAAZHJzL2Rvd25yZXYueG1sUEsFBgAAAAAEAAQA+QAAAJADAAAAAA==&#10;" strokeweight="0"/>
                <v:line id="Line 123" o:spid="_x0000_s1146" style="position:absolute;visibility:visible;mso-wrap-style:square" from="61480,27235" to="61480,27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SBeMMAAADcAAAADwAAAGRycy9kb3ducmV2LnhtbERPTWvCQBC9F/wPywjemo2CNk1dRaQS&#10;e2tThR6H7DRZzM6G7NbEf98tFLzN433OejvaVlyp98axgnmSgiCunDZcKzh9Hh4zED4ga2wdk4Ib&#10;edhuJg9rzLUb+IOuZahFDGGfo4ImhC6X0lcNWfSJ64gj9+16iyHCvpa6xyGG21Yu0nQlLRqODQ12&#10;tG+oupQ/VoF5XxXLt6fz81m+FmH+lV0yY09Kzabj7gVEoDHcxf/uo47zF0v4eyZe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VEgXjDAAAA3AAAAA8AAAAAAAAAAAAA&#10;AAAAoQIAAGRycy9kb3ducmV2LnhtbFBLBQYAAAAABAAEAPkAAACRAwAAAAA=&#10;" strokeweight="0"/>
                <v:line id="Line 124" o:spid="_x0000_s1147" style="position:absolute;visibility:visible;mso-wrap-style:square" from="61385,27330" to="61874,273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YfD8IAAADcAAAADwAAAGRycy9kb3ducmV2LnhtbERPS2vCQBC+F/wPyxR6qxuFxpi6ESkV&#10;680n9Dhkp8mS7GzIrpr+e7dQ8DYf33MWy8G24kq9N44VTMYJCOLSacOVgtNx/ZqB8AFZY+uYFPyS&#10;h2Uxelpgrt2N93Q9hErEEPY5KqhD6HIpfVmTRT92HXHkflxvMUTYV1L3eIvhtpXTJEmlRcOxocaO&#10;Pmoqm8PFKjC7dPO2nZ3nZ/m5CZPvrMmMPSn18jys3kEEGsJD/O/+0nH+NIW/Z+IFsr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ZYfD8IAAADcAAAADwAAAAAAAAAAAAAA&#10;AAChAgAAZHJzL2Rvd25yZXYueG1sUEsFBgAAAAAEAAQA+QAAAJADAAAAAA==&#10;" strokeweight="0"/>
                <v:line id="Line 125" o:spid="_x0000_s1148" style="position:absolute;visibility:visible;mso-wrap-style:square" from="61385,27330" to="61874,273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tq6lM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4hu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62rqUwQAAANwAAAAPAAAAAAAAAAAAAAAA&#10;AKECAABkcnMvZG93bnJldi54bWxQSwUGAAAAAAQABAD5AAAAjwMAAAAA&#10;" strokeweight="0"/>
                <v:line id="Line 126" o:spid="_x0000_s1149" style="position:absolute;visibility:visible;mso-wrap-style:square" from="61480,27235" to="61480,27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Uu5s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l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0Uu5sUAAADcAAAADwAAAAAAAAAA&#10;AAAAAAChAgAAZHJzL2Rvd25yZXYueG1sUEsFBgAAAAAEAAQA+QAAAJMDAAAAAA==&#10;" strokeweight="0"/>
                <v:line id="Line 127" o:spid="_x0000_s1150" style="position:absolute;visibility:visible;mso-wrap-style:square" from="61480,27235" to="61480,27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LfcMAAADcAAAADwAAAGRycy9kb3ducmV2LnhtbERPTWvCQBC9F/wPyxR6qxuF2iR1FREl&#10;7a1GhR6H7DRZzM6G7GrSf98tFLzN433Ocj3aVtyo98axgtk0AUFcOW24VnA67p9TED4ga2wdk4If&#10;8rBeTR6WmGs38IFuZahFDGGfo4ImhC6X0lcNWfRT1xFH7tv1FkOEfS11j0MMt62cJ8lCWjQcGxrs&#10;aNtQdSmvVoH5XBQvH6/n7Cx3RZh9pZfU2JNST4/j5g1EoDHcxf/udx3nzzP4eyZe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Ji33DAAAA3AAAAA8AAAAAAAAAAAAA&#10;AAAAoQIAAGRycy9kb3ducmV2LnhtbFBLBQYAAAAABAAEAPkAAACRAwAAAAA=&#10;" strokeweight="0"/>
                <v:line id="Line 128" o:spid="_x0000_s1151" style="position:absolute;visibility:visible;mso-wrap-style:square" from="61385,27235" to="61874,272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Oq0Pc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8GX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Oq0PcUAAADcAAAADwAAAAAAAAAA&#10;AAAAAAChAgAAZHJzL2Rvd25yZXYueG1sUEsFBgAAAAAEAAQA+QAAAJMDAAAAAA==&#10;" strokeweight="0"/>
                <v:line id="Line 129" o:spid="_x0000_s1152" style="position:absolute;visibility:visible;mso-wrap-style:square" from="61385,27330" to="61874,273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6YRp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z/kcL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6YRpsIAAADcAAAADwAAAAAAAAAAAAAA&#10;AAChAgAAZHJzL2Rvd25yZXYueG1sUEsFBgAAAAAEAAQA+QAAAJADAAAAAA==&#10;" strokeweight="0"/>
                <v:line id="Line 130" o:spid="_x0000_s1153" style="position:absolute;visibility:visible;mso-wrap-style:square" from="61385,27235" to="61385,27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3SP0c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3SP0cIAAADcAAAADwAAAAAAAAAAAAAA&#10;AAChAgAAZHJzL2Rvd25yZXYueG1sUEsFBgAAAAAEAAQA+QAAAJADAAAAAA==&#10;" strokeweight="0"/>
                <v:line id="Line 131" o:spid="_x0000_s1154" style="position:absolute;flip:x;visibility:visible;mso-wrap-style:square" from="61385,27235" to="61874,272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twZj8QAAADcAAAADwAAAGRycy9kb3ducmV2LnhtbERPS2sCMRC+F/wPYYTearYKraxGkRaL&#10;CK34OngbN9Pdxc1kSaKb/vumUPA2H99zpvNoGnEj52vLCp4HGQjiwuqaSwWH/fJpDMIHZI2NZVLw&#10;Qx7ms97DFHNtO97SbRdKkULY56igCqHNpfRFRQb9wLbEifu2zmBI0JVSO+xSuGnkMMtepMGaU0OF&#10;Lb1VVFx2V6Ng+/XKZ/dxjZd47j43p2O5Pr4vlHrsx8UERKAY7uJ/90qn+aMR/D2TLpCz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3BmPxAAAANwAAAAPAAAAAAAAAAAA&#10;AAAAAKECAABkcnMvZG93bnJldi54bWxQSwUGAAAAAAQABAD5AAAAkgMAAAAA&#10;" strokeweight="0"/>
                <v:line id="Line 132" o:spid="_x0000_s1155" style="position:absolute;visibility:visible;mso-wrap-style:square" from="61480,27330" to="61976,278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fLBVsAAAADcAAAADwAAAGRycy9kb3ducmV2LnhtbERPTYvCMBC9C/sfwizsTdPdrbJUo4gi&#10;ehKsi+ehGZtiMylNtPXfG0HwNo/3ObNFb2txo9ZXjhV8jxIQxIXTFZcK/o+b4R8IH5A11o5JwZ08&#10;LOYfgxlm2nV8oFseShFD2GeowITQZFL6wpBFP3INceTOrrUYImxLqVvsYrit5U+STKTFimODwYZW&#10;hopLfrUKSj5PNv067VaYNiYs8bQfb09KfX32yymIQH14i1/unY7zf1N4PhMvkPMH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HywVbAAAAA3AAAAA8AAAAAAAAAAAAAAAAA&#10;oQIAAGRycy9kb3ducmV2LnhtbFBLBQYAAAAABAAEAPkAAACOAwAAAAA=&#10;" strokeweight="86e-5mm"/>
                <v:line id="Line 133" o:spid="_x0000_s1156" style="position:absolute;flip:x y;visibility:visible;mso-wrap-style:square" from="61480,27330" to="61976,278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CoasEAAADcAAAADwAAAGRycy9kb3ducmV2LnhtbERPTWsCMRC9F/wPYYReSs1aqZXVKCK1&#10;SG9d633YjJvFZLIkUdd/3xQEb/N4n7NY9c6KC4XYelYwHhUgiGuvW24U/O63rzMQMSFrtJ5JwY0i&#10;rJaDpwWW2l/5hy5VakQO4ViiApNSV0oZa0MO48h3xJk7+uAwZRgaqQNec7iz8q0optJhy7nBYEcb&#10;Q/WpOjsFk4/DfneyL+Z7G535/LJVPQ03pZ6H/XoOIlGfHuK7e6fz/Mk7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mIKhqwQAAANwAAAAPAAAAAAAAAAAAAAAA&#10;AKECAABkcnMvZG93bnJldi54bWxQSwUGAAAAAAQABAD5AAAAjwMAAAAA&#10;" strokeweight="0"/>
                <v:line id="Line 134" o:spid="_x0000_s1157" style="position:absolute;flip:x y;visibility:visible;mso-wrap-style:square" from="61480,27235" to="61976,278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I2HcEAAADcAAAADwAAAGRycy9kb3ducmV2LnhtbERPTWsCMRC9F/wPYYReimatsMpqFJFa&#10;pLeu7X3YjJvFZLIkUdd/3xQKvc3jfc56OzgrbhRi51nBbFqAIG687rhV8HU6TJYgYkLWaD2TggdF&#10;2G5GT2ustL/zJ93q1IocwrFCBSalvpIyNoYcxqnviTN39sFhyjC0Uge853Bn5WtRlNJhx7nBYE97&#10;Q82lvjoF88X36XixL+bjEJ15e7d1U4aHUs/jYbcCkWhI/+I/91Hn+fM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W8jYdwQAAANwAAAAPAAAAAAAAAAAAAAAA&#10;AKECAABkcnMvZG93bnJldi54bWxQSwUGAAAAAAQABAD5AAAAjwMAAAAA&#10;" strokeweight="0"/>
                <v:line id="Line 135" o:spid="_x0000_s1158" style="position:absolute;flip:x y;visibility:visible;mso-wrap-style:square" from="61480,27330" to="61976,278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6ThsAAAADcAAAADwAAAGRycy9kb3ducmV2LnhtbERPTWsCMRC9F/ofwhS8lJpVQcvWKCIq&#10;4q2r3ofNdLOYTJYk6vrvm4LQ2zze58yXvbPiRiG2nhWMhgUI4trrlhsFp+P24xNETMgarWdS8KAI&#10;y8XryxxL7e/8TbcqNSKHcCxRgUmpK6WMtSGHceg74sz9+OAwZRgaqQPec7izclwUU+mw5dxgsKO1&#10;ofpSXZ2Cyex83F/suzlsozObna3qaXgoNXjrV18gEvXpX/x073WeP5nB3zP5Arn4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m+k4bAAAAA3AAAAA8AAAAAAAAAAAAAAAAA&#10;oQIAAGRycy9kb3ducmV2LnhtbFBLBQYAAAAABAAEAPkAAACOAwAAAAA=&#10;" strokeweight="0"/>
                <v:line id="Line 136" o:spid="_x0000_s1159" style="position:absolute;flip:x y;visibility:visible;mso-wrap-style:square" from="61480,27330" to="61976,278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EH9MQAAADcAAAADwAAAGRycy9kb3ducmV2LnhtbESPQWsCMRCF7wX/Q5hCL0WzrWDLahQp&#10;tYg31/Y+bKabxWSyJKmu/75zKPQ2w3vz3jerzRi8ulDKfWQDT7MKFHEbbc+dgc/TbvoKKhdkiz4y&#10;GbhRhs16crfC2sYrH+nSlE5JCOcaDbhShlrr3DoKmGdxIBbtO6aARdbUaZvwKuHB6+eqWuiAPUuD&#10;w4HeHLXn5icYmL98nfZn/+gOuxzc+4dv2kW6GfNwP26XoAqN5d/8d723gj8XWnlGJt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IQf0xAAAANwAAAAPAAAAAAAAAAAA&#10;AAAAAKECAABkcnMvZG93bnJldi54bWxQSwUGAAAAAAQABAD5AAAAkgMAAAAA&#10;" strokeweight="0"/>
                <v:line id="Line 137" o:spid="_x0000_s1160" style="position:absolute;flip:x y;visibility:visible;mso-wrap-style:square" from="61385,27330" to="61976,279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2ib8EAAADcAAAADwAAAGRycy9kb3ducmV2LnhtbERPTWsCMRC9F/wPYQQvpWarYO1qFCkq&#10;0ltXex82081iMlmSqOu/N4VCb/N4n7Nc986KK4XYelbwOi5AENdet9woOB13L3MQMSFrtJ5JwZ0i&#10;rFeDpyWW2t/4i65VakQO4ViiApNSV0oZa0MO49h3xJn78cFhyjA0Uge85XBn5aQoZtJhy7nBYEcf&#10;hupzdXEKpm/fx8PZPpvPXXRmu7dVPQt3pUbDfrMAkahP/+I/90Hn+dN3+H0mXy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nbaJvwQAAANwAAAAPAAAAAAAAAAAAAAAA&#10;AKECAABkcnMvZG93bnJldi54bWxQSwUGAAAAAAQABAD5AAAAjwMAAAAA&#10;" strokeweight="0"/>
                <v:line id="Line 138" o:spid="_x0000_s1161" style="position:absolute;flip:x y;visibility:visible;mso-wrap-style:square" from="61582,27330" to="62071,278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F4j8QAAADcAAAADwAAAGRycy9kb3ducmV2LnhtbESPQUsDMRCF70L/Q5iCF7HZqtSyNi1F&#10;rBRvbu192IybpclkSWK7/ffOQfA2w3vz3jerzRi8OlPKfWQD81kFiriNtufOwNdhd78ElQuyRR+Z&#10;DFwpw2Y9uVlhbeOFP+nclE5JCOcaDbhShlrr3DoKmGdxIBbtO6aARdbUaZvwIuHB64eqWuiAPUuD&#10;w4FeHbWn5icYeHw+HvYnf+c+djm4t3fftIt0NeZ2Om5fQBUay7/573pvBf9J8OUZmU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UXiPxAAAANwAAAAPAAAAAAAAAAAA&#10;AAAAAKECAABkcnMvZG93bnJldi54bWxQSwUGAAAAAAQABAD5AAAAkgMAAAAA&#10;" strokeweight="0"/>
                <v:line id="Line 139" o:spid="_x0000_s1162" style="position:absolute;visibility:visible;mso-wrap-style:square" from="61385,27235" to="61385,27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6Bi28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z/kcL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6Bi28IAAADcAAAADwAAAAAAAAAAAAAA&#10;AAChAgAAZHJzL2Rvd25yZXYueG1sUEsFBgAAAAAEAAQA+QAAAJADAAAAAA==&#10;" strokeweight="0"/>
                <v:line id="Line 140" o:spid="_x0000_s1163" style="position:absolute;visibility:visible;mso-wrap-style:square" from="61385,27235" to="61874,272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3L8rM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3L8rMIAAADcAAAADwAAAAAAAAAAAAAA&#10;AAChAgAAZHJzL2Rvd25yZXYueG1sUEsFBgAAAAAEAAQA+QAAAJADAAAAAA==&#10;" strokeweight="0"/>
                <v:rect id="Rectangle 141" o:spid="_x0000_s1164" style="position:absolute;left:50609;top:10953;width:541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OYWb8A&#10;AADcAAAADwAAAGRycy9kb3ducmV2LnhtbERP24rCMBB9F/yHMIJvmqrLItUoIgi67IvVDxia6QWT&#10;SUmirX+/WVjYtzmc62z3gzXiRT60jhUs5hkI4tLplmsF99tptgYRIrJG45gUvCnAfjcebTHXrucr&#10;vYpYixTCIUcFTYxdLmUoG7IY5q4jTlzlvMWYoK+l9tincGvkMss+pcWWU0ODHR0bKh/F0yqQt+LU&#10;rwvjM/e1rL7N5XytyCk1nQyHDYhIQ/wX/7nPOs3/WMH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Oo5hZvwAAANwAAAAPAAAAAAAAAAAAAAAAAJgCAABkcnMvZG93bnJl&#10;di54bWxQSwUGAAAAAAQABAD1AAAAhAMAAAAA&#10;" filled="f" stroked="f">
                  <v:textbox style="mso-fit-shape-to-text:t" inset="0,0,0,0">
                    <w:txbxContent>
                      <w:p w:rsidR="0053612B" w:rsidRDefault="0053612B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477014" w:rsidRDefault="00477014" w:rsidP="00477014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701755"/>
      <w:r>
        <w:lastRenderedPageBreak/>
        <w:t>Casos de Uso</w:t>
      </w:r>
      <w:bookmarkEnd w:id="9"/>
    </w:p>
    <w:p w:rsidR="00477014" w:rsidRDefault="00477014" w:rsidP="00477014">
      <w:pPr>
        <w:pStyle w:val="Ttulo2"/>
      </w:pPr>
      <w:r>
        <w:rPr>
          <w:vanish/>
        </w:rPr>
        <w:t xml:space="preserve">UCS53 </w:t>
      </w:r>
      <w:bookmarkStart w:id="10" w:name="_Toc404701756"/>
      <w:r>
        <w:t>Incluir Indicador de Risco</w:t>
      </w:r>
      <w:bookmarkEnd w:id="10"/>
      <w:r>
        <w:t> </w:t>
      </w:r>
    </w:p>
    <w:p w:rsidR="00477014" w:rsidRDefault="00477014" w:rsidP="0047701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1" w:name="_Toc404701757"/>
      <w:r>
        <w:t>Fluxo Básico</w:t>
      </w:r>
      <w:bookmarkEnd w:id="11"/>
    </w:p>
    <w:p w:rsidR="00477014" w:rsidRDefault="00477014" w:rsidP="0047701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indicadores de risco.</w:t>
      </w:r>
    </w:p>
    <w:p w:rsidR="00477014" w:rsidRDefault="00477014" w:rsidP="0047701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rPr>
          <w:highlight w:val="cyan"/>
        </w:rPr>
        <w:t xml:space="preserve">O sistema recupera os tipos de risco cadastrados não anulados para o agrupamento do órgão que o ator está </w:t>
      </w:r>
      <w:proofErr w:type="spellStart"/>
      <w:r>
        <w:rPr>
          <w:highlight w:val="cyan"/>
        </w:rPr>
        <w:t>logado</w:t>
      </w:r>
      <w:proofErr w:type="spellEnd"/>
      <w:r>
        <w:rPr>
          <w:highlight w:val="cyan"/>
        </w:rPr>
        <w:t>.</w:t>
      </w:r>
    </w:p>
    <w:p w:rsidR="00477014" w:rsidRDefault="00477014" w:rsidP="0047701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477014" w:rsidRDefault="00477014" w:rsidP="0047701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rPr>
          <w:highlight w:val="cyan"/>
        </w:rPr>
        <w:t xml:space="preserve">O sistema verifica que </w:t>
      </w:r>
      <w:r>
        <w:rPr>
          <w:highlight w:val="cyan"/>
          <w:u w:val="single"/>
        </w:rPr>
        <w:t>não</w:t>
      </w:r>
      <w:r>
        <w:rPr>
          <w:highlight w:val="cyan"/>
        </w:rPr>
        <w:t xml:space="preserve"> existe folha de pagamento calculada em definitivo, para o mês / ano igual </w:t>
      </w:r>
      <w:proofErr w:type="gramStart"/>
      <w:r>
        <w:rPr>
          <w:highlight w:val="cyan"/>
        </w:rPr>
        <w:t>a</w:t>
      </w:r>
      <w:proofErr w:type="gramEnd"/>
      <w:r>
        <w:rPr>
          <w:highlight w:val="cyan"/>
        </w:rPr>
        <w:t xml:space="preserve"> data inicial da vigência do indicador de risco, realizando o caso de uso “UCS 001 – Verificar Pagamentos Fechados” do módulo “Pagamentos”, informando o órgão, o indicativo de tipo de folha normal, o tipo de verificação “para uma referência”, e o mês / ano da data inicial da vigência do indicador de </w:t>
      </w:r>
      <w:proofErr w:type="spellStart"/>
      <w:r>
        <w:rPr>
          <w:highlight w:val="cyan"/>
        </w:rPr>
        <w:t>de</w:t>
      </w:r>
      <w:proofErr w:type="spellEnd"/>
      <w:r>
        <w:rPr>
          <w:highlight w:val="cyan"/>
        </w:rPr>
        <w:t xml:space="preserve"> risco.</w:t>
      </w:r>
    </w:p>
    <w:p w:rsidR="00477014" w:rsidRDefault="00477014" w:rsidP="0047701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477014" w:rsidRDefault="00477014" w:rsidP="0047701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2" w:name="_Toc404701758"/>
      <w:r>
        <w:t>Exceções</w:t>
      </w:r>
      <w:bookmarkEnd w:id="12"/>
    </w:p>
    <w:p w:rsidR="00477014" w:rsidRDefault="00477014" w:rsidP="0047701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 xml:space="preserve">Tentativa de incluir indicadores de risco para unidade organizacional quando já existe indicadores de risco para a unidade organizacional informada o sistema exibe a mensagem MSG0022 ("Já existe registro cadastrado com </w:t>
      </w:r>
      <w:proofErr w:type="gramStart"/>
      <w:r>
        <w:rPr>
          <w:highlight w:val="yellow"/>
        </w:rPr>
        <w:t>este(</w:t>
      </w:r>
      <w:proofErr w:type="gramEnd"/>
      <w:r>
        <w:rPr>
          <w:highlight w:val="yellow"/>
        </w:rPr>
        <w:t>a) &lt;</w:t>
      </w:r>
      <w:proofErr w:type="spellStart"/>
      <w:r>
        <w:rPr>
          <w:highlight w:val="yellow"/>
        </w:rPr>
        <w:t>nome_do_campo</w:t>
      </w:r>
      <w:proofErr w:type="spellEnd"/>
      <w:r>
        <w:rPr>
          <w:highlight w:val="yellow"/>
        </w:rPr>
        <w:t>&gt;.").</w:t>
      </w:r>
    </w:p>
    <w:p w:rsidR="00477014" w:rsidRDefault="00477014" w:rsidP="0047701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highlight w:val="cyan"/>
        </w:rPr>
      </w:pPr>
      <w:r>
        <w:rPr>
          <w:highlight w:val="cyan"/>
        </w:rPr>
        <w:t>Tentativa de incluir indicador, sendo que já existe folha de pagamento normal calculada em definitivo após o início da vigência. O sistema exibe a mensagem MSG0663 ("A folha de pagamento já foi calculada definitivamente."</w:t>
      </w:r>
      <w:proofErr w:type="gramStart"/>
      <w:r>
        <w:rPr>
          <w:highlight w:val="cyan"/>
        </w:rPr>
        <w:t>)</w:t>
      </w:r>
      <w:proofErr w:type="gramEnd"/>
      <w:r>
        <w:rPr>
          <w:highlight w:val="cyan"/>
        </w:rPr>
        <w:t xml:space="preserve"> </w:t>
      </w:r>
    </w:p>
    <w:p w:rsidR="00477014" w:rsidRDefault="00477014" w:rsidP="00477014">
      <w:pPr>
        <w:pStyle w:val="Recuodecorpodetexto"/>
      </w:pPr>
    </w:p>
    <w:p w:rsidR="00477014" w:rsidRDefault="00477014" w:rsidP="00477014">
      <w:pPr>
        <w:pStyle w:val="Ttulo2"/>
      </w:pPr>
      <w:r>
        <w:rPr>
          <w:vanish/>
        </w:rPr>
        <w:t xml:space="preserve">UCS54 </w:t>
      </w:r>
      <w:bookmarkStart w:id="13" w:name="_Toc404701759"/>
      <w:r>
        <w:t>Alterar Indicador de Risco</w:t>
      </w:r>
      <w:bookmarkEnd w:id="13"/>
      <w:r>
        <w:t> </w:t>
      </w:r>
    </w:p>
    <w:p w:rsidR="00477014" w:rsidRDefault="00477014" w:rsidP="0047701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4" w:name="_Toc404701760"/>
      <w:r>
        <w:t>Fluxo Básico</w:t>
      </w:r>
      <w:bookmarkEnd w:id="14"/>
    </w:p>
    <w:p w:rsidR="00477014" w:rsidRDefault="00477014" w:rsidP="0047701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indicadores de risco.</w:t>
      </w:r>
    </w:p>
    <w:p w:rsidR="00477014" w:rsidRDefault="00477014" w:rsidP="0047701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rPr>
          <w:highlight w:val="cyan"/>
        </w:rPr>
        <w:t xml:space="preserve">O sistema recupera os tipos de risco cadastrados não anulados para o agrupamento do órgão que o ator está </w:t>
      </w:r>
      <w:proofErr w:type="spellStart"/>
      <w:r>
        <w:rPr>
          <w:highlight w:val="cyan"/>
        </w:rPr>
        <w:t>logado</w:t>
      </w:r>
      <w:proofErr w:type="spellEnd"/>
      <w:r>
        <w:rPr>
          <w:highlight w:val="cyan"/>
        </w:rPr>
        <w:t>.</w:t>
      </w:r>
    </w:p>
    <w:p w:rsidR="00477014" w:rsidRDefault="00477014" w:rsidP="0047701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informações do indicador de risco.</w:t>
      </w:r>
    </w:p>
    <w:p w:rsidR="00477014" w:rsidRDefault="00477014" w:rsidP="0047701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477014" w:rsidRDefault="00477014" w:rsidP="0047701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 xml:space="preserve">O sistema verifica que </w:t>
      </w:r>
      <w:r>
        <w:rPr>
          <w:u w:val="single"/>
        </w:rPr>
        <w:t>não houve</w:t>
      </w:r>
      <w:r>
        <w:t xml:space="preserve"> cálculo de folha de pagamento normal e definitiva, realizando o caso de uso “UCS 001 – Verificar Pagamentos Fechados”, do módulo “Pagamentos”, informando o órgão, o tipo de folha, e a data de início da vigência do indicador. </w:t>
      </w:r>
    </w:p>
    <w:p w:rsidR="00477014" w:rsidRDefault="00477014" w:rsidP="0047701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rFonts w:eastAsia="Arial Unicode MS"/>
          <w:highlight w:val="cyan"/>
        </w:rPr>
      </w:pPr>
      <w:r>
        <w:rPr>
          <w:highlight w:val="cyan"/>
        </w:rPr>
        <w:t>Caso o ator tenha indicado que é “retificação da última alteração“ e alterado a data inicial:</w:t>
      </w:r>
    </w:p>
    <w:p w:rsidR="00477014" w:rsidRDefault="00477014" w:rsidP="0047701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rFonts w:eastAsia="Arial Unicode MS"/>
          <w:highlight w:val="cyan"/>
        </w:rPr>
      </w:pPr>
      <w:r>
        <w:rPr>
          <w:highlight w:val="cyan"/>
        </w:rPr>
        <w:t xml:space="preserve">O sistema verifica que </w:t>
      </w:r>
      <w:r>
        <w:rPr>
          <w:highlight w:val="cyan"/>
          <w:u w:val="single"/>
        </w:rPr>
        <w:t>não houve</w:t>
      </w:r>
      <w:r>
        <w:rPr>
          <w:highlight w:val="cyan"/>
        </w:rPr>
        <w:t xml:space="preserve"> cálculo de folha de pagamento normal e definitiva, realizando o caso de uso “UCS 001 – Verificar Pagamentos Fechados”, do módulo “Pagamentos”, informando o órgão, o tipo de folha, e a </w:t>
      </w:r>
      <w:r>
        <w:rPr>
          <w:highlight w:val="cyan"/>
          <w:u w:val="single"/>
        </w:rPr>
        <w:t>nova data</w:t>
      </w:r>
      <w:r>
        <w:rPr>
          <w:highlight w:val="cyan"/>
        </w:rPr>
        <w:t xml:space="preserve"> de início de vigência do indicador. </w:t>
      </w:r>
    </w:p>
    <w:p w:rsidR="00477014" w:rsidRDefault="00477014" w:rsidP="0047701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rFonts w:eastAsia="Arial Unicode MS"/>
          <w:highlight w:val="cyan"/>
        </w:rPr>
      </w:pPr>
      <w:r>
        <w:rPr>
          <w:highlight w:val="cyan"/>
        </w:rPr>
        <w:t xml:space="preserve">O sistema certifica que a data informada é maior que a data inicial da vigência anterior. </w:t>
      </w:r>
    </w:p>
    <w:p w:rsidR="00477014" w:rsidRDefault="00477014" w:rsidP="0047701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rFonts w:eastAsia="Arial Unicode MS"/>
          <w:highlight w:val="cyan"/>
        </w:rPr>
      </w:pPr>
      <w:r>
        <w:rPr>
          <w:highlight w:val="cyan"/>
        </w:rPr>
        <w:t>O sistema altera a data final da vigência anterior a esta, com a data informada pelo ator, menos um dia.</w:t>
      </w:r>
    </w:p>
    <w:p w:rsidR="00477014" w:rsidRDefault="00477014" w:rsidP="0047701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477014" w:rsidRDefault="00477014" w:rsidP="0047701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701761"/>
      <w:r>
        <w:t>Exceções</w:t>
      </w:r>
      <w:bookmarkEnd w:id="15"/>
    </w:p>
    <w:p w:rsidR="00477014" w:rsidRDefault="00477014" w:rsidP="0047701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alterar indicador, sendo que já existe folha de pagamento normal calculada em definitivo após o início da vigência. O sistema exibe a mensagem MSG0663 ("A folha de pagamento já foi calculada definitivamente."</w:t>
      </w:r>
      <w:proofErr w:type="gramStart"/>
      <w:r>
        <w:t>)</w:t>
      </w:r>
      <w:proofErr w:type="gramEnd"/>
      <w:r>
        <w:t xml:space="preserve"> </w:t>
      </w:r>
    </w:p>
    <w:p w:rsidR="00477014" w:rsidRDefault="00477014" w:rsidP="0047701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alterar indicador de risco, sendo esta vigência inativa. O sistema exibe a mensagem</w:t>
      </w:r>
      <w:proofErr w:type="gramStart"/>
      <w:r>
        <w:t xml:space="preserve">  </w:t>
      </w:r>
      <w:proofErr w:type="gramEnd"/>
      <w:r>
        <w:t xml:space="preserve">MSG0621 ("Não é </w:t>
      </w:r>
      <w:proofErr w:type="spellStart"/>
      <w:r>
        <w:t>possivel</w:t>
      </w:r>
      <w:proofErr w:type="spellEnd"/>
      <w:r>
        <w:t xml:space="preserve"> &lt;</w:t>
      </w:r>
      <w:proofErr w:type="spellStart"/>
      <w:r>
        <w:t>nome_operacao</w:t>
      </w:r>
      <w:proofErr w:type="spellEnd"/>
      <w:r>
        <w:t>&gt; uma vigência que não seja a única vigência ativa ou a última vigência ativa.")</w:t>
      </w:r>
    </w:p>
    <w:p w:rsidR="00477014" w:rsidRDefault="00477014" w:rsidP="0047701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highlight w:val="cyan"/>
        </w:rPr>
      </w:pPr>
      <w:r>
        <w:rPr>
          <w:highlight w:val="cyan"/>
        </w:rPr>
        <w:t xml:space="preserve">Tentativa de alterar data de início da vigência, indicando que a mesma é do tipo retificação de alteração, e a data informada </w:t>
      </w:r>
      <w:proofErr w:type="gramStart"/>
      <w:r>
        <w:rPr>
          <w:highlight w:val="cyan"/>
        </w:rPr>
        <w:t>é menor</w:t>
      </w:r>
      <w:proofErr w:type="gramEnd"/>
      <w:r>
        <w:rPr>
          <w:highlight w:val="cyan"/>
        </w:rPr>
        <w:t xml:space="preserve"> que a data inicial da vigência anterior. O sistema exibe a mensagem MSG0761 ("&lt;nome_campo_2&gt; deve ser maior que o &lt;</w:t>
      </w:r>
      <w:proofErr w:type="spellStart"/>
      <w:r>
        <w:rPr>
          <w:highlight w:val="cyan"/>
        </w:rPr>
        <w:t>nome_campo</w:t>
      </w:r>
      <w:proofErr w:type="spellEnd"/>
      <w:r>
        <w:rPr>
          <w:highlight w:val="cyan"/>
        </w:rPr>
        <w:t>_ 1&gt;."), sendo &lt;nome_campo_1&gt; “data inicial da vigência” e &lt;nome_campo_2&gt; “data inicial da vigência anterior”.</w:t>
      </w:r>
    </w:p>
    <w:p w:rsidR="00477014" w:rsidRDefault="00477014" w:rsidP="0047701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alterar data de início da vigência, indicando que a mesma é do tipo retificação de alteração. O sistema exibe a mensagem MSG0444 ("Não é permitido modificar a data de início da vigência e indicar a retificação da alteração.").</w:t>
      </w:r>
    </w:p>
    <w:p w:rsidR="00477014" w:rsidRDefault="00477014" w:rsidP="0047701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</w:p>
    <w:p w:rsidR="00477014" w:rsidRDefault="00477014" w:rsidP="0047701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</w:p>
    <w:p w:rsidR="00477014" w:rsidRDefault="00477014" w:rsidP="00477014">
      <w:pPr>
        <w:pStyle w:val="Ttulo2"/>
      </w:pPr>
      <w:r>
        <w:rPr>
          <w:vanish/>
        </w:rPr>
        <w:t xml:space="preserve">UCS55 </w:t>
      </w:r>
      <w:bookmarkStart w:id="16" w:name="_Toc404701762"/>
      <w:r>
        <w:t>Excluir Indicador de Risco</w:t>
      </w:r>
      <w:bookmarkEnd w:id="16"/>
      <w:r>
        <w:t> </w:t>
      </w:r>
    </w:p>
    <w:p w:rsidR="00477014" w:rsidRDefault="00477014" w:rsidP="0047701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7" w:name="_Toc404701763"/>
      <w:r>
        <w:lastRenderedPageBreak/>
        <w:t>Fluxo Básico</w:t>
      </w:r>
      <w:bookmarkEnd w:id="17"/>
    </w:p>
    <w:p w:rsidR="00477014" w:rsidRDefault="00477014" w:rsidP="0047701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indicadores de risco.</w:t>
      </w:r>
    </w:p>
    <w:p w:rsidR="00477014" w:rsidRDefault="00477014" w:rsidP="0047701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477014" w:rsidRDefault="00477014" w:rsidP="0047701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verifica que não houve cálculo de folha de pagamento normal e definitiva, realizando o caso de uso “UCS 001 – Verificar Pagamentos Fechados”, do módulo “Pagamentos”, informando o órgão, o tipo de folha, e a data de </w:t>
      </w:r>
      <w:r>
        <w:rPr>
          <w:highlight w:val="cyan"/>
        </w:rPr>
        <w:t>início da vigência</w:t>
      </w:r>
      <w:r>
        <w:t xml:space="preserve"> do indicador.</w:t>
      </w:r>
    </w:p>
    <w:p w:rsidR="00477014" w:rsidRDefault="00477014" w:rsidP="0047701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477014" w:rsidRDefault="00477014" w:rsidP="0047701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8" w:name="_Toc404701764"/>
      <w:r>
        <w:t>Exceções</w:t>
      </w:r>
      <w:bookmarkEnd w:id="18"/>
    </w:p>
    <w:p w:rsidR="00477014" w:rsidRDefault="00477014" w:rsidP="0047701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alterar indicador, sendo que já existe folha de pagamento normal calculada em definitivo após o início da vigência. O sistema exibe a mensagem MSG0663 ("A folha de pagamento já foi calculada definitivamente."</w:t>
      </w:r>
      <w:proofErr w:type="gramStart"/>
      <w:r>
        <w:t>)</w:t>
      </w:r>
      <w:proofErr w:type="gramEnd"/>
    </w:p>
    <w:p w:rsidR="00477014" w:rsidRDefault="00477014" w:rsidP="0047701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</w:p>
    <w:p w:rsidR="00477014" w:rsidRDefault="00477014" w:rsidP="00477014">
      <w:pPr>
        <w:pStyle w:val="Ttulo2"/>
      </w:pPr>
      <w:r>
        <w:rPr>
          <w:vanish/>
        </w:rPr>
        <w:t xml:space="preserve">UCS56 </w:t>
      </w:r>
      <w:bookmarkStart w:id="19" w:name="_Toc404701765"/>
      <w:r>
        <w:t>Listar Indicador de Risco</w:t>
      </w:r>
      <w:bookmarkEnd w:id="19"/>
      <w:r>
        <w:t> </w:t>
      </w:r>
    </w:p>
    <w:p w:rsidR="00477014" w:rsidRDefault="00477014" w:rsidP="00477014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0" w:name="_Toc404701766"/>
      <w:r>
        <w:t>Fluxo Básico</w:t>
      </w:r>
      <w:bookmarkEnd w:id="20"/>
    </w:p>
    <w:p w:rsidR="00477014" w:rsidRDefault="00477014" w:rsidP="0047701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indicadores de risco.</w:t>
      </w:r>
    </w:p>
    <w:p w:rsidR="00477014" w:rsidRDefault="00477014" w:rsidP="0047701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477014" w:rsidRDefault="00477014" w:rsidP="0047701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477014" w:rsidRDefault="00477014" w:rsidP="0047701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uma lista de acordo com os filtros informados, e de acordo com o agrupamento que o ator está </w:t>
      </w:r>
      <w:proofErr w:type="spellStart"/>
      <w:r>
        <w:t>logado</w:t>
      </w:r>
      <w:proofErr w:type="spellEnd"/>
      <w:r>
        <w:t>.</w:t>
      </w:r>
    </w:p>
    <w:p w:rsidR="00477014" w:rsidRDefault="00477014" w:rsidP="00477014">
      <w:pPr>
        <w:pStyle w:val="Recuodecorpodetexto"/>
      </w:pPr>
    </w:p>
    <w:p w:rsidR="00477014" w:rsidRDefault="00477014" w:rsidP="0047701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 </w:t>
      </w:r>
    </w:p>
    <w:p w:rsidR="00477014" w:rsidRDefault="00477014" w:rsidP="00477014">
      <w:pPr>
        <w:pStyle w:val="Ttulo2"/>
      </w:pPr>
      <w:bookmarkStart w:id="21" w:name="_Toc404701767"/>
      <w:r>
        <w:t>Exceções comuns ao Incluir e Alterar</w:t>
      </w:r>
      <w:bookmarkEnd w:id="21"/>
    </w:p>
    <w:p w:rsidR="00477014" w:rsidRDefault="00477014" w:rsidP="00477014"/>
    <w:p w:rsidR="00477014" w:rsidRDefault="00477014" w:rsidP="0047701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informar valor mínimo maior que valor médio ou valor máximo. O sistema exibe a mensagem MSG0144 ("&lt;nome_conceito1&gt; maior que &lt;nome_conceito2&gt;."</w:t>
      </w:r>
      <w:proofErr w:type="gramStart"/>
      <w:r>
        <w:t>)</w:t>
      </w:r>
      <w:proofErr w:type="gramEnd"/>
    </w:p>
    <w:p w:rsidR="00477014" w:rsidRDefault="00477014" w:rsidP="0047701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informar valor médio maior que valor máximo. O sistema exibe a mensagem MSG0144 ("&lt;nome_conceito1&gt; maior que &lt;nome_conceito2&gt;."</w:t>
      </w:r>
      <w:proofErr w:type="gramStart"/>
      <w:r>
        <w:t>)</w:t>
      </w:r>
      <w:proofErr w:type="gramEnd"/>
    </w:p>
    <w:p w:rsidR="00477014" w:rsidRDefault="00477014" w:rsidP="0047701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informa valor máximo menor que valor médio ou valor mínimo. O sistema exibe a mensagem MSG0143 ("&lt;nome_conceito1&gt; menor que &lt;nome_conceito2&gt;."</w:t>
      </w:r>
      <w:proofErr w:type="gramStart"/>
      <w:r>
        <w:t>)</w:t>
      </w:r>
      <w:proofErr w:type="gramEnd"/>
    </w:p>
    <w:p w:rsidR="00477014" w:rsidRDefault="00477014" w:rsidP="00477014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highlight w:val="cyan"/>
        </w:rPr>
      </w:pPr>
      <w:r>
        <w:rPr>
          <w:highlight w:val="cyan"/>
        </w:rPr>
        <w:t xml:space="preserve">Nenhum tipo de risco cadastrado para o agrupamento do </w:t>
      </w:r>
      <w:r>
        <w:rPr>
          <w:highlight w:val="cyan"/>
        </w:rPr>
        <w:lastRenderedPageBreak/>
        <w:t xml:space="preserve">órgão que o ator está </w:t>
      </w:r>
      <w:proofErr w:type="spellStart"/>
      <w:r>
        <w:rPr>
          <w:highlight w:val="cyan"/>
        </w:rPr>
        <w:t>logado</w:t>
      </w:r>
      <w:proofErr w:type="spellEnd"/>
      <w:r>
        <w:rPr>
          <w:highlight w:val="cyan"/>
        </w:rPr>
        <w:t>. O sistema exibe a mensagem MSG1722 ("Antes de realizar esta operação, é necessário cadastrar 'Tipo de Risco' para este agrupamento."</w:t>
      </w:r>
      <w:proofErr w:type="gramStart"/>
      <w:r>
        <w:rPr>
          <w:highlight w:val="cyan"/>
        </w:rPr>
        <w:t>)</w:t>
      </w:r>
      <w:proofErr w:type="gramEnd"/>
    </w:p>
    <w:p w:rsidR="00477014" w:rsidRDefault="00477014" w:rsidP="00477014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2" w:name="_Toc404701768"/>
      <w:r>
        <w:lastRenderedPageBreak/>
        <w:t>Anexos</w:t>
      </w:r>
      <w:bookmarkEnd w:id="22"/>
    </w:p>
    <w:p w:rsidR="00477014" w:rsidRDefault="00477014" w:rsidP="00477014"/>
    <w:p w:rsidR="00477014" w:rsidRDefault="00477014" w:rsidP="00477014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477014" w:rsidRDefault="00477014" w:rsidP="00477014">
      <w:pPr>
        <w:widowControl w:val="0"/>
        <w:ind w:left="1080"/>
        <w:rPr>
          <w:rFonts w:cs="Arial"/>
        </w:rPr>
      </w:pPr>
    </w:p>
    <w:p w:rsidR="0053612B" w:rsidRDefault="0053612B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477014" w:rsidRDefault="00477014" w:rsidP="00477014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3" w:name="_Toc404701769"/>
      <w:r>
        <w:lastRenderedPageBreak/>
        <w:t>Revisões</w:t>
      </w:r>
      <w:bookmarkEnd w:id="23"/>
    </w:p>
    <w:p w:rsidR="00477014" w:rsidRDefault="00477014" w:rsidP="00477014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477014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77014" w:rsidRPr="00477014" w:rsidRDefault="00477014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77014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77014" w:rsidRPr="00477014" w:rsidRDefault="00477014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77014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77014" w:rsidRPr="00477014" w:rsidRDefault="00477014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77014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77014" w:rsidRPr="00477014" w:rsidRDefault="00477014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477014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77014" w:rsidRPr="00477014" w:rsidRDefault="00477014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77014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477014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53612B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77014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Pr="0053612B" w:rsidRDefault="00477014" w:rsidP="0053612B">
            <w:pPr>
              <w:widowControl w:val="0"/>
              <w:ind w:left="0"/>
              <w:rPr>
                <w:rFonts w:cs="Arial"/>
                <w:sz w:val="16"/>
              </w:rPr>
            </w:pPr>
            <w:r w:rsidRPr="0053612B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77014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Pr="0053612B" w:rsidRDefault="00477014" w:rsidP="0053612B">
            <w:pPr>
              <w:widowControl w:val="0"/>
              <w:ind w:left="0"/>
              <w:rPr>
                <w:rFonts w:cs="Arial"/>
                <w:sz w:val="16"/>
              </w:rPr>
            </w:pPr>
            <w:r w:rsidRPr="0053612B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77014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014" w:rsidRDefault="0047701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Pr="0053612B" w:rsidRDefault="00477014" w:rsidP="0053612B">
            <w:pPr>
              <w:widowControl w:val="0"/>
              <w:ind w:left="0"/>
              <w:rPr>
                <w:rFonts w:cs="Arial"/>
                <w:sz w:val="16"/>
              </w:rPr>
            </w:pPr>
            <w:r w:rsidRPr="0053612B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77014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7014" w:rsidRDefault="00477014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014" w:rsidRPr="0053612B" w:rsidRDefault="00477014" w:rsidP="0053612B">
            <w:pPr>
              <w:widowControl w:val="0"/>
              <w:ind w:left="0"/>
              <w:rPr>
                <w:rFonts w:cs="Arial"/>
                <w:sz w:val="16"/>
              </w:rPr>
            </w:pPr>
            <w:r w:rsidRPr="0053612B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77014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014" w:rsidRPr="0053612B" w:rsidRDefault="00477014" w:rsidP="0053612B">
            <w:pPr>
              <w:widowControl w:val="0"/>
              <w:ind w:left="0"/>
              <w:rPr>
                <w:rFonts w:cs="Arial"/>
                <w:sz w:val="16"/>
              </w:rPr>
            </w:pPr>
            <w:r w:rsidRPr="0053612B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77014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77014" w:rsidRDefault="00477014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Pr="0053612B" w:rsidRDefault="00477014" w:rsidP="0053612B">
            <w:pPr>
              <w:widowControl w:val="0"/>
              <w:ind w:left="0"/>
              <w:rPr>
                <w:rFonts w:cs="Arial"/>
                <w:sz w:val="16"/>
              </w:rPr>
            </w:pPr>
            <w:r w:rsidRPr="0053612B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77014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77014" w:rsidRDefault="00477014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Pr="0053612B" w:rsidRDefault="00477014" w:rsidP="0053612B">
            <w:pPr>
              <w:widowControl w:val="0"/>
              <w:ind w:left="0"/>
              <w:rPr>
                <w:rFonts w:cs="Arial"/>
                <w:sz w:val="16"/>
              </w:rPr>
            </w:pPr>
            <w:r w:rsidRPr="0053612B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77014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77014" w:rsidRDefault="00477014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Pr="0053612B" w:rsidRDefault="00477014" w:rsidP="0053612B">
            <w:pPr>
              <w:widowControl w:val="0"/>
              <w:ind w:left="0"/>
              <w:rPr>
                <w:rFonts w:cs="Arial"/>
                <w:sz w:val="16"/>
              </w:rPr>
            </w:pPr>
            <w:r w:rsidRPr="0053612B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77014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77014" w:rsidRDefault="00477014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Pr="0053612B" w:rsidRDefault="00477014" w:rsidP="0053612B">
            <w:pPr>
              <w:widowControl w:val="0"/>
              <w:ind w:left="0"/>
              <w:rPr>
                <w:rFonts w:cs="Arial"/>
                <w:sz w:val="16"/>
              </w:rPr>
            </w:pPr>
            <w:r w:rsidRPr="0053612B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77014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77014" w:rsidRDefault="00477014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Pr="0053612B" w:rsidRDefault="00477014" w:rsidP="0053612B">
            <w:pPr>
              <w:widowControl w:val="0"/>
              <w:ind w:left="0"/>
              <w:rPr>
                <w:rFonts w:cs="Arial"/>
                <w:sz w:val="16"/>
              </w:rPr>
            </w:pPr>
            <w:r w:rsidRPr="0053612B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N/A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77014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77014" w:rsidRDefault="00477014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Pr="0053612B" w:rsidRDefault="00477014" w:rsidP="0053612B">
            <w:pPr>
              <w:widowControl w:val="0"/>
              <w:ind w:left="0"/>
              <w:rPr>
                <w:rFonts w:cs="Arial"/>
                <w:sz w:val="16"/>
              </w:rPr>
            </w:pPr>
            <w:r w:rsidRPr="0053612B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77014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Pr="0053612B" w:rsidRDefault="00477014" w:rsidP="0053612B">
            <w:pPr>
              <w:widowControl w:val="0"/>
              <w:ind w:left="0"/>
              <w:rPr>
                <w:rFonts w:cs="Arial"/>
                <w:sz w:val="16"/>
              </w:rPr>
            </w:pPr>
            <w:r w:rsidRPr="0053612B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N/A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77014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Pr="0053612B" w:rsidRDefault="00477014" w:rsidP="0053612B">
            <w:pPr>
              <w:widowControl w:val="0"/>
              <w:ind w:left="0"/>
              <w:rPr>
                <w:rFonts w:cs="Arial"/>
                <w:sz w:val="16"/>
              </w:rPr>
            </w:pPr>
            <w:r w:rsidRPr="0053612B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77014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77014" w:rsidRDefault="0047701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77014" w:rsidRDefault="00477014" w:rsidP="0053612B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77014" w:rsidRDefault="004770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477014" w:rsidRDefault="00477014" w:rsidP="00477014">
      <w:pPr>
        <w:pStyle w:val="Recuodecorpodetexto"/>
      </w:pPr>
    </w:p>
    <w:p w:rsidR="00477014" w:rsidRDefault="00477014" w:rsidP="00477014"/>
    <w:p w:rsidR="00F41655" w:rsidRPr="00477014" w:rsidRDefault="00F41655" w:rsidP="00477014"/>
    <w:sectPr w:rsidR="00F41655" w:rsidRPr="00477014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7014" w:rsidRDefault="00477014" w:rsidP="002908D9">
      <w:r>
        <w:separator/>
      </w:r>
    </w:p>
  </w:endnote>
  <w:endnote w:type="continuationSeparator" w:id="0">
    <w:p w:rsidR="00477014" w:rsidRDefault="00477014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0F201B">
      <w:rPr>
        <w:rStyle w:val="Nmerodepgina"/>
        <w:noProof/>
        <w:szCs w:val="20"/>
      </w:rPr>
      <w:t>5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47701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53612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53612B">
            <w:rPr>
              <w:sz w:val="20"/>
              <w:szCs w:val="20"/>
            </w:rPr>
            <w:t xml:space="preserve">Keila </w:t>
          </w:r>
          <w:proofErr w:type="spellStart"/>
          <w:r w:rsidRPr="0053612B">
            <w:rPr>
              <w:sz w:val="20"/>
              <w:szCs w:val="20"/>
            </w:rPr>
            <w:t>Joanês</w:t>
          </w:r>
          <w:proofErr w:type="spellEnd"/>
          <w:r w:rsidRPr="0053612B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53612B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477014">
            <w:rPr>
              <w:b/>
              <w:sz w:val="20"/>
              <w:szCs w:val="20"/>
            </w:rPr>
            <w:t>Saúde do Servidor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77014">
            <w:rPr>
              <w:b/>
              <w:sz w:val="20"/>
              <w:szCs w:val="20"/>
            </w:rPr>
            <w:t>Riscos e Acidentes de Trabalho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77014">
            <w:rPr>
              <w:b/>
              <w:sz w:val="20"/>
              <w:szCs w:val="20"/>
            </w:rPr>
            <w:t>UCS0044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53612B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53612B">
            <w:rPr>
              <w:b/>
              <w:sz w:val="20"/>
              <w:szCs w:val="20"/>
            </w:rPr>
            <w:t>Manter Indicador de Risco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7014" w:rsidRDefault="00477014" w:rsidP="002908D9">
      <w:r>
        <w:separator/>
      </w:r>
    </w:p>
  </w:footnote>
  <w:footnote w:type="continuationSeparator" w:id="0">
    <w:p w:rsidR="00477014" w:rsidRDefault="00477014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165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7014"/>
    <w:rsid w:val="0000536A"/>
    <w:rsid w:val="00010C94"/>
    <w:rsid w:val="00011A7E"/>
    <w:rsid w:val="00080AA2"/>
    <w:rsid w:val="000A2BFB"/>
    <w:rsid w:val="000B4005"/>
    <w:rsid w:val="000F0299"/>
    <w:rsid w:val="000F201B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13684"/>
    <w:rsid w:val="00463AB4"/>
    <w:rsid w:val="00477014"/>
    <w:rsid w:val="004E0834"/>
    <w:rsid w:val="004F657F"/>
    <w:rsid w:val="0053612B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7701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7701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77014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7701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7701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7701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7701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7701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77014"/>
    <w:pPr>
      <w:ind w:left="0"/>
    </w:pPr>
  </w:style>
  <w:style w:type="paragraph" w:styleId="ndicedeilustraes">
    <w:name w:val="table of figures"/>
    <w:basedOn w:val="Normal"/>
    <w:next w:val="Normal"/>
    <w:semiHidden/>
    <w:rsid w:val="00477014"/>
  </w:style>
  <w:style w:type="paragraph" w:styleId="Sumrio2">
    <w:name w:val="toc 2"/>
    <w:basedOn w:val="Normal"/>
    <w:next w:val="Normal"/>
    <w:autoRedefine/>
    <w:uiPriority w:val="39"/>
    <w:rsid w:val="0047701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77014"/>
    <w:pPr>
      <w:ind w:left="480"/>
    </w:pPr>
  </w:style>
  <w:style w:type="character" w:styleId="Hyperlink">
    <w:name w:val="Hyperlink"/>
    <w:basedOn w:val="Fontepargpadro"/>
    <w:uiPriority w:val="99"/>
    <w:rsid w:val="0047701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7701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7701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7701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7701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7701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77014"/>
    <w:rPr>
      <w:sz w:val="16"/>
    </w:rPr>
  </w:style>
  <w:style w:type="character" w:styleId="Nmerodepgina">
    <w:name w:val="page number"/>
    <w:basedOn w:val="Fontepargpadro"/>
    <w:rsid w:val="0047701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7701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7701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7701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77014"/>
  </w:style>
  <w:style w:type="paragraph" w:styleId="Corpodetexto">
    <w:name w:val="Body Text"/>
    <w:basedOn w:val="Normal"/>
    <w:link w:val="CorpodetextoChar"/>
    <w:rsid w:val="0047701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77014"/>
    <w:rPr>
      <w:rFonts w:eastAsia="Arial Unicode MS"/>
    </w:rPr>
  </w:style>
  <w:style w:type="paragraph" w:customStyle="1" w:styleId="tabletext">
    <w:name w:val="tabletext"/>
    <w:basedOn w:val="Normal"/>
    <w:rsid w:val="0047701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7701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7701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7701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7701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7701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7701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7701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7701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77014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7701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7701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77014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7701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7701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7701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7701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7701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77014"/>
    <w:pPr>
      <w:ind w:left="0"/>
    </w:pPr>
  </w:style>
  <w:style w:type="paragraph" w:styleId="ndicedeilustraes">
    <w:name w:val="table of figures"/>
    <w:basedOn w:val="Normal"/>
    <w:next w:val="Normal"/>
    <w:semiHidden/>
    <w:rsid w:val="00477014"/>
  </w:style>
  <w:style w:type="paragraph" w:styleId="Sumrio2">
    <w:name w:val="toc 2"/>
    <w:basedOn w:val="Normal"/>
    <w:next w:val="Normal"/>
    <w:autoRedefine/>
    <w:uiPriority w:val="39"/>
    <w:rsid w:val="0047701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77014"/>
    <w:pPr>
      <w:ind w:left="480"/>
    </w:pPr>
  </w:style>
  <w:style w:type="character" w:styleId="Hyperlink">
    <w:name w:val="Hyperlink"/>
    <w:basedOn w:val="Fontepargpadro"/>
    <w:uiPriority w:val="99"/>
    <w:rsid w:val="0047701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7701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7701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7701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7701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7701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77014"/>
    <w:rPr>
      <w:sz w:val="16"/>
    </w:rPr>
  </w:style>
  <w:style w:type="character" w:styleId="Nmerodepgina">
    <w:name w:val="page number"/>
    <w:basedOn w:val="Fontepargpadro"/>
    <w:rsid w:val="0047701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7701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7701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7701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77014"/>
  </w:style>
  <w:style w:type="paragraph" w:styleId="Corpodetexto">
    <w:name w:val="Body Text"/>
    <w:basedOn w:val="Normal"/>
    <w:link w:val="CorpodetextoChar"/>
    <w:rsid w:val="0047701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77014"/>
    <w:rPr>
      <w:rFonts w:eastAsia="Arial Unicode MS"/>
    </w:rPr>
  </w:style>
  <w:style w:type="paragraph" w:customStyle="1" w:styleId="tabletext">
    <w:name w:val="tabletext"/>
    <w:basedOn w:val="Normal"/>
    <w:rsid w:val="0047701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7701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7701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7701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7701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7701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7701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7701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7701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77014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26FA95-256A-4E1A-8851-5C4A4E5D8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11</Pages>
  <Words>1333</Words>
  <Characters>8244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9558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2014-11-08T03:39:00Z</cp:lastPrinted>
  <dcterms:created xsi:type="dcterms:W3CDTF">2014-11-08T03:38:00Z</dcterms:created>
  <dcterms:modified xsi:type="dcterms:W3CDTF">2014-11-25T20:00:00Z</dcterms:modified>
</cp:coreProperties>
</file>