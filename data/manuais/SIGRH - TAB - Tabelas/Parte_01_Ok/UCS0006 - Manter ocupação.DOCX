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68C" w:rsidRDefault="0029368C" w:rsidP="0029368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368C" w:rsidRDefault="0029368C" w:rsidP="0029368C">
      <w:pPr>
        <w:widowControl w:val="0"/>
        <w:rPr>
          <w:rFonts w:cs="Arial"/>
          <w:sz w:val="20"/>
        </w:rPr>
      </w:pPr>
    </w:p>
    <w:p w:rsidR="0029368C" w:rsidRDefault="0029368C" w:rsidP="0029368C">
      <w:pPr>
        <w:widowControl w:val="0"/>
        <w:rPr>
          <w:rFonts w:cs="Arial"/>
          <w:sz w:val="20"/>
        </w:rPr>
      </w:pPr>
    </w:p>
    <w:p w:rsidR="0029368C" w:rsidRDefault="0029368C" w:rsidP="0029368C">
      <w:pPr>
        <w:widowControl w:val="0"/>
        <w:rPr>
          <w:rFonts w:cs="Arial"/>
          <w:sz w:val="20"/>
        </w:rPr>
      </w:pPr>
    </w:p>
    <w:p w:rsidR="0029368C" w:rsidRDefault="0029368C" w:rsidP="0029368C">
      <w:pPr>
        <w:widowControl w:val="0"/>
        <w:rPr>
          <w:rFonts w:cs="Arial"/>
          <w:sz w:val="20"/>
        </w:rPr>
      </w:pPr>
    </w:p>
    <w:p w:rsidR="0029368C" w:rsidRDefault="0029368C" w:rsidP="0029368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368C" w:rsidRDefault="0029368C" w:rsidP="0029368C">
      <w:pPr>
        <w:widowControl w:val="0"/>
        <w:rPr>
          <w:rFonts w:cs="Arial"/>
          <w:sz w:val="20"/>
          <w:u w:val="single"/>
        </w:rPr>
      </w:pPr>
    </w:p>
    <w:p w:rsidR="0029368C" w:rsidRDefault="0029368C" w:rsidP="0029368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368C" w:rsidRDefault="0029368C" w:rsidP="0029368C">
      <w:pPr>
        <w:widowControl w:val="0"/>
        <w:rPr>
          <w:rFonts w:cs="Arial"/>
          <w:sz w:val="20"/>
        </w:rPr>
      </w:pPr>
    </w:p>
    <w:p w:rsidR="0029368C" w:rsidRDefault="0029368C" w:rsidP="0029368C">
      <w:pPr>
        <w:widowControl w:val="0"/>
        <w:rPr>
          <w:rFonts w:cs="Arial"/>
          <w:sz w:val="20"/>
        </w:rPr>
      </w:pPr>
    </w:p>
    <w:p w:rsidR="0029368C" w:rsidRDefault="0029368C" w:rsidP="0029368C">
      <w:pPr>
        <w:widowControl w:val="0"/>
        <w:rPr>
          <w:rFonts w:cs="Arial"/>
          <w:sz w:val="20"/>
        </w:rPr>
      </w:pPr>
    </w:p>
    <w:p w:rsidR="0029368C" w:rsidRDefault="0029368C" w:rsidP="0029368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368C" w:rsidRDefault="0029368C" w:rsidP="0029368C">
      <w:pPr>
        <w:widowControl w:val="0"/>
        <w:rPr>
          <w:rFonts w:cs="Arial"/>
          <w:sz w:val="20"/>
        </w:rPr>
      </w:pPr>
    </w:p>
    <w:p w:rsidR="0029368C" w:rsidRDefault="0029368C" w:rsidP="0029368C">
      <w:pPr>
        <w:widowControl w:val="0"/>
        <w:rPr>
          <w:rFonts w:cs="Arial"/>
          <w:sz w:val="20"/>
        </w:rPr>
      </w:pPr>
    </w:p>
    <w:p w:rsidR="0029368C" w:rsidRDefault="0029368C" w:rsidP="0029368C">
      <w:pPr>
        <w:widowControl w:val="0"/>
        <w:rPr>
          <w:rFonts w:cs="Arial"/>
        </w:rPr>
      </w:pPr>
    </w:p>
    <w:p w:rsidR="0029368C" w:rsidRDefault="0029368C" w:rsidP="0029368C">
      <w:pPr>
        <w:pStyle w:val="Capa"/>
        <w:rPr>
          <w:color w:val="FF9900"/>
        </w:rPr>
      </w:pPr>
      <w:r>
        <w:t>SINDRAPE</w:t>
      </w:r>
    </w:p>
    <w:p w:rsidR="0029368C" w:rsidRDefault="0029368C" w:rsidP="0029368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9368C" w:rsidRPr="0029368C" w:rsidRDefault="0029368C" w:rsidP="0029368C">
      <w:pPr>
        <w:widowControl w:val="0"/>
        <w:rPr>
          <w:color w:val="000080"/>
        </w:rPr>
      </w:pPr>
    </w:p>
    <w:p w:rsidR="0029368C" w:rsidRPr="0029368C" w:rsidRDefault="0029368C" w:rsidP="0029368C">
      <w:pPr>
        <w:widowControl w:val="0"/>
        <w:jc w:val="right"/>
        <w:rPr>
          <w:rFonts w:cs="Arial"/>
          <w:b/>
          <w:bCs/>
          <w:color w:val="000080"/>
        </w:rPr>
      </w:pPr>
    </w:p>
    <w:p w:rsidR="0029368C" w:rsidRDefault="0029368C" w:rsidP="0029368C">
      <w:pPr>
        <w:pStyle w:val="Capa"/>
      </w:pPr>
      <w:r>
        <w:t>UCS0006 – Manter Ocupação</w:t>
      </w:r>
    </w:p>
    <w:p w:rsidR="0029368C" w:rsidRDefault="0029368C" w:rsidP="0029368C">
      <w:pPr>
        <w:widowControl w:val="0"/>
        <w:rPr>
          <w:rFonts w:cs="Arial"/>
        </w:rPr>
      </w:pPr>
    </w:p>
    <w:p w:rsidR="0029368C" w:rsidRDefault="0029368C" w:rsidP="0029368C">
      <w:pPr>
        <w:widowControl w:val="0"/>
      </w:pPr>
    </w:p>
    <w:p w:rsidR="0029368C" w:rsidRDefault="0029368C" w:rsidP="0029368C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29368C" w:rsidRPr="0029368C" w:rsidRDefault="0029368C" w:rsidP="0029368C">
      <w:pPr>
        <w:pStyle w:val="Corpodetexto3"/>
        <w:widowControl w:val="0"/>
        <w:spacing w:after="0"/>
        <w:rPr>
          <w:rFonts w:cs="Arial"/>
        </w:rPr>
      </w:pPr>
      <w:r w:rsidRPr="0029368C">
        <w:rPr>
          <w:rFonts w:cs="Arial"/>
        </w:rPr>
        <w:lastRenderedPageBreak/>
        <w:t>Histórico de Revisões</w:t>
      </w:r>
    </w:p>
    <w:p w:rsidR="0029368C" w:rsidRDefault="0029368C" w:rsidP="0029368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9368C" w:rsidTr="0029368C">
        <w:tc>
          <w:tcPr>
            <w:tcW w:w="1501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9368C" w:rsidTr="0029368C">
        <w:tc>
          <w:tcPr>
            <w:tcW w:w="1501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1º/08/2005</w:t>
            </w:r>
          </w:p>
        </w:tc>
        <w:tc>
          <w:tcPr>
            <w:tcW w:w="1033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2700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29368C" w:rsidTr="0029368C">
        <w:tc>
          <w:tcPr>
            <w:tcW w:w="1501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9368C" w:rsidTr="0029368C">
        <w:tc>
          <w:tcPr>
            <w:tcW w:w="1501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9368C" w:rsidTr="0029368C">
        <w:tc>
          <w:tcPr>
            <w:tcW w:w="1501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29368C" w:rsidRDefault="0029368C" w:rsidP="00293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9368C" w:rsidRDefault="0029368C" w:rsidP="0029368C">
      <w:pPr>
        <w:pStyle w:val="Corpodetexto3"/>
        <w:widowControl w:val="0"/>
        <w:spacing w:after="0"/>
        <w:jc w:val="left"/>
        <w:rPr>
          <w:rFonts w:cs="Arial"/>
        </w:rPr>
      </w:pPr>
    </w:p>
    <w:p w:rsidR="0029368C" w:rsidRDefault="0029368C" w:rsidP="0029368C">
      <w:pPr>
        <w:ind w:left="0"/>
        <w:jc w:val="left"/>
      </w:pPr>
    </w:p>
    <w:p w:rsidR="0029368C" w:rsidRDefault="0029368C" w:rsidP="0029368C">
      <w:pPr>
        <w:ind w:left="0"/>
        <w:jc w:val="left"/>
      </w:pPr>
    </w:p>
    <w:p w:rsidR="0029368C" w:rsidRDefault="0029368C" w:rsidP="0029368C">
      <w:pPr>
        <w:ind w:left="0"/>
        <w:jc w:val="left"/>
      </w:pPr>
    </w:p>
    <w:p w:rsidR="0029368C" w:rsidRDefault="0029368C" w:rsidP="0029368C">
      <w:pPr>
        <w:ind w:left="0"/>
        <w:jc w:val="left"/>
      </w:pPr>
    </w:p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>
      <w:pPr>
        <w:pStyle w:val="Corpodetexto3"/>
        <w:widowControl w:val="0"/>
        <w:spacing w:after="0"/>
      </w:pPr>
    </w:p>
    <w:p w:rsidR="0029368C" w:rsidRDefault="0029368C" w:rsidP="0029368C">
      <w:pPr>
        <w:pStyle w:val="Corpodetexto3"/>
        <w:widowControl w:val="0"/>
        <w:spacing w:after="0"/>
      </w:pPr>
    </w:p>
    <w:p w:rsidR="0029368C" w:rsidRDefault="0029368C" w:rsidP="0029368C">
      <w:pPr>
        <w:pStyle w:val="Corpodetexto3"/>
        <w:widowControl w:val="0"/>
        <w:tabs>
          <w:tab w:val="left" w:pos="5115"/>
        </w:tabs>
        <w:spacing w:after="0"/>
        <w:jc w:val="left"/>
      </w:pPr>
      <w:r>
        <w:tab/>
      </w:r>
    </w:p>
    <w:p w:rsidR="0029368C" w:rsidRDefault="0029368C" w:rsidP="0029368C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29368C" w:rsidRPr="0029368C" w:rsidRDefault="0029368C" w:rsidP="0029368C">
      <w:pPr>
        <w:pStyle w:val="Corpodetexto3"/>
        <w:widowControl w:val="0"/>
        <w:spacing w:after="0"/>
        <w:rPr>
          <w:rFonts w:cs="Arial"/>
        </w:rPr>
      </w:pPr>
      <w:r w:rsidRPr="0029368C">
        <w:rPr>
          <w:rFonts w:cs="Arial"/>
        </w:rPr>
        <w:lastRenderedPageBreak/>
        <w:t>Índice</w:t>
      </w:r>
    </w:p>
    <w:p w:rsidR="0029368C" w:rsidRPr="0029368C" w:rsidRDefault="0029368C" w:rsidP="0029368C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5056DB" w:rsidRDefault="002936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7464" w:history="1">
        <w:r w:rsidR="005056DB" w:rsidRPr="00124AAC">
          <w:rPr>
            <w:rStyle w:val="Hyperlink"/>
            <w:noProof/>
          </w:rPr>
          <w:t>1.</w:t>
        </w:r>
        <w:r w:rsidR="005056D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056DB" w:rsidRPr="00124AAC">
          <w:rPr>
            <w:rStyle w:val="Hyperlink"/>
            <w:noProof/>
          </w:rPr>
          <w:t>Pacote/Caso de Uso</w:t>
        </w:r>
        <w:r w:rsidR="005056DB">
          <w:rPr>
            <w:noProof/>
            <w:webHidden/>
          </w:rPr>
          <w:tab/>
        </w:r>
        <w:r w:rsidR="005056DB">
          <w:rPr>
            <w:noProof/>
            <w:webHidden/>
          </w:rPr>
          <w:fldChar w:fldCharType="begin"/>
        </w:r>
        <w:r w:rsidR="005056DB">
          <w:rPr>
            <w:noProof/>
            <w:webHidden/>
          </w:rPr>
          <w:instrText xml:space="preserve"> PAGEREF _Toc404697464 \h </w:instrText>
        </w:r>
        <w:r w:rsidR="005056DB">
          <w:rPr>
            <w:noProof/>
            <w:webHidden/>
          </w:rPr>
        </w:r>
        <w:r w:rsidR="005056DB">
          <w:rPr>
            <w:noProof/>
            <w:webHidden/>
          </w:rPr>
          <w:fldChar w:fldCharType="separate"/>
        </w:r>
        <w:r w:rsidR="005056DB">
          <w:rPr>
            <w:noProof/>
            <w:webHidden/>
          </w:rPr>
          <w:t>4</w:t>
        </w:r>
        <w:r w:rsidR="005056DB"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65" w:history="1">
        <w:r w:rsidRPr="00124AAC">
          <w:rPr>
            <w:rStyle w:val="Hyperlink"/>
            <w:noProof/>
          </w:rPr>
          <w:t>Manter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66" w:history="1">
        <w:r w:rsidRPr="00124AA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67" w:history="1">
        <w:r w:rsidRPr="00124AA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68" w:history="1">
        <w:r w:rsidRPr="00124AA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69" w:history="1">
        <w:r w:rsidRPr="00124AA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0" w:history="1">
        <w:r w:rsidRPr="00124AA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1" w:history="1">
        <w:r w:rsidRPr="00124AA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2" w:history="1">
        <w:r w:rsidRPr="00124AA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3" w:history="1">
        <w:r w:rsidRPr="00124AA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Incluir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4" w:history="1">
        <w:r w:rsidRPr="00124AA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5" w:history="1">
        <w:r w:rsidRPr="00124AA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Alterar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6" w:history="1">
        <w:r w:rsidRPr="00124AA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7" w:history="1">
        <w:r w:rsidRPr="00124AA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Excluir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8" w:history="1">
        <w:r w:rsidRPr="00124AA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79" w:history="1">
        <w:r w:rsidRPr="00124AAC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0" w:history="1">
        <w:r w:rsidRPr="00124AA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Anular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1" w:history="1">
        <w:r w:rsidRPr="00124AA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2" w:history="1">
        <w:r w:rsidRPr="00124AAC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Fluxo Alternativo – Registro anulado – Item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3" w:history="1">
        <w:r w:rsidRPr="00124AA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Listar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4" w:history="1">
        <w:r w:rsidRPr="00124AA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5" w:history="1">
        <w:r w:rsidRPr="00124AAC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6" w:history="1">
        <w:r w:rsidRPr="00124AAC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7" w:history="1">
        <w:r w:rsidRPr="00124AA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8" w:history="1">
        <w:r w:rsidRPr="00124AA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Código da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056DB" w:rsidRDefault="005056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489" w:history="1">
        <w:r w:rsidRPr="00124AAC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4AA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9368C" w:rsidRDefault="0029368C" w:rsidP="0029368C">
      <w:pPr>
        <w:pStyle w:val="Sumrio1"/>
      </w:pPr>
      <w:r>
        <w:fldChar w:fldCharType="end"/>
      </w:r>
    </w:p>
    <w:p w:rsidR="0029368C" w:rsidRDefault="0029368C" w:rsidP="0029368C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29368C" w:rsidRDefault="0029368C" w:rsidP="0029368C">
      <w:pPr>
        <w:pStyle w:val="Heading"/>
      </w:pPr>
    </w:p>
    <w:p w:rsidR="0029368C" w:rsidRDefault="0029368C" w:rsidP="0029368C">
      <w:pPr>
        <w:pStyle w:val="Heading"/>
        <w:jc w:val="center"/>
      </w:pPr>
    </w:p>
    <w:p w:rsidR="0029368C" w:rsidRDefault="0029368C" w:rsidP="0029368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9368C" w:rsidRDefault="0029368C" w:rsidP="0029368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97464"/>
      <w:r>
        <w:lastRenderedPageBreak/>
        <w:t>Pacote/Caso de Uso</w:t>
      </w:r>
      <w:bookmarkEnd w:id="2"/>
    </w:p>
    <w:p w:rsidR="0029368C" w:rsidRDefault="0029368C" w:rsidP="0029368C"/>
    <w:p w:rsidR="0029368C" w:rsidRDefault="0029368C" w:rsidP="00780841">
      <w:pPr>
        <w:pStyle w:val="Subttulo"/>
      </w:pPr>
      <w:bookmarkStart w:id="3" w:name="_Toc404697465"/>
      <w:r>
        <w:t>Manter Ocupação</w:t>
      </w:r>
      <w:bookmarkEnd w:id="3"/>
    </w:p>
    <w:p w:rsidR="0029368C" w:rsidRDefault="0029368C" w:rsidP="0029368C">
      <w:pPr>
        <w:widowControl w:val="0"/>
        <w:ind w:left="902"/>
        <w:rPr>
          <w:rFonts w:cs="Arial"/>
          <w:b/>
          <w:bCs/>
          <w:color w:val="FF0000"/>
        </w:rPr>
      </w:pPr>
    </w:p>
    <w:p w:rsidR="0029368C" w:rsidRDefault="0029368C" w:rsidP="0029368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697466"/>
      <w:r>
        <w:t>Descrição</w:t>
      </w:r>
      <w:bookmarkEnd w:id="4"/>
      <w:bookmarkEnd w:id="5"/>
    </w:p>
    <w:p w:rsidR="0029368C" w:rsidRDefault="0029368C" w:rsidP="0029368C">
      <w:pPr>
        <w:pStyle w:val="Recuodecorpodetexto2"/>
        <w:widowControl w:val="0"/>
        <w:ind w:left="1620" w:firstLine="0"/>
        <w:rPr>
          <w:sz w:val="24"/>
        </w:rPr>
      </w:pPr>
    </w:p>
    <w:p w:rsidR="0029368C" w:rsidRDefault="0029368C" w:rsidP="0029368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ocupação</w:t>
      </w:r>
    </w:p>
    <w:p w:rsidR="0029368C" w:rsidRDefault="0029368C" w:rsidP="0029368C">
      <w:pPr>
        <w:pStyle w:val="Recuodecorpodetexto2"/>
        <w:widowControl w:val="0"/>
        <w:ind w:left="1620" w:firstLine="0"/>
        <w:rPr>
          <w:sz w:val="24"/>
        </w:rPr>
      </w:pPr>
    </w:p>
    <w:p w:rsidR="0029368C" w:rsidRDefault="0029368C" w:rsidP="0029368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7467"/>
      <w:r>
        <w:t>Requisitos atendidos</w:t>
      </w:r>
      <w:bookmarkEnd w:id="6"/>
    </w:p>
    <w:p w:rsidR="0029368C" w:rsidRDefault="0029368C" w:rsidP="0029368C"/>
    <w:p w:rsidR="0029368C" w:rsidRDefault="0029368C" w:rsidP="0029368C">
      <w:pPr>
        <w:pStyle w:val="Recuodecorpodetexto"/>
        <w:ind w:left="1260"/>
      </w:pPr>
      <w:r>
        <w:t>R41 – Permitir a inclusão de pessoa</w:t>
      </w:r>
    </w:p>
    <w:p w:rsidR="0029368C" w:rsidRDefault="0029368C" w:rsidP="0029368C">
      <w:pPr>
        <w:pStyle w:val="Recuodecorpodetexto"/>
        <w:ind w:left="1260"/>
      </w:pPr>
      <w:r>
        <w:t>R45 – Permitir a manutenção das estruturas de carreiras</w:t>
      </w:r>
    </w:p>
    <w:p w:rsidR="0029368C" w:rsidRDefault="0029368C" w:rsidP="0029368C"/>
    <w:p w:rsidR="0029368C" w:rsidRDefault="0029368C" w:rsidP="0029368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97468"/>
      <w:r>
        <w:t>Conceito</w:t>
      </w:r>
      <w:bookmarkEnd w:id="7"/>
      <w:r>
        <w:tab/>
      </w:r>
    </w:p>
    <w:p w:rsidR="0029368C" w:rsidRDefault="0029368C" w:rsidP="0029368C"/>
    <w:p w:rsidR="0029368C" w:rsidRDefault="0029368C" w:rsidP="0029368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97469"/>
      <w:r>
        <w:t>Conceitos principais</w:t>
      </w:r>
      <w:bookmarkEnd w:id="8"/>
    </w:p>
    <w:p w:rsidR="0029368C" w:rsidRDefault="0029368C" w:rsidP="0029368C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9368C" w:rsidTr="0097135F">
        <w:trPr>
          <w:trHeight w:val="600"/>
        </w:trPr>
        <w:tc>
          <w:tcPr>
            <w:tcW w:w="1600" w:type="dxa"/>
          </w:tcPr>
          <w:p w:rsidR="0029368C" w:rsidRDefault="0029368C" w:rsidP="0029368C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Ocupação</w:t>
            </w:r>
          </w:p>
        </w:tc>
        <w:tc>
          <w:tcPr>
            <w:tcW w:w="4606" w:type="dxa"/>
          </w:tcPr>
          <w:p w:rsidR="0029368C" w:rsidRDefault="0029368C" w:rsidP="0097135F">
            <w:r>
              <w:t>Conjunto específico de atividades que uma pessoa cadastrada no sistema realiza para uma determinada família da ocupação.</w:t>
            </w:r>
          </w:p>
        </w:tc>
      </w:tr>
    </w:tbl>
    <w:p w:rsidR="0029368C" w:rsidRDefault="0029368C" w:rsidP="0029368C"/>
    <w:p w:rsidR="0029368C" w:rsidRDefault="0029368C" w:rsidP="0029368C"/>
    <w:p w:rsidR="0029368C" w:rsidRDefault="0029368C" w:rsidP="0029368C"/>
    <w:p w:rsidR="0029368C" w:rsidRDefault="0029368C" w:rsidP="0029368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97470"/>
      <w:r>
        <w:t>Conceitos associados</w:t>
      </w:r>
      <w:bookmarkEnd w:id="9"/>
      <w:bookmarkEnd w:id="10"/>
    </w:p>
    <w:p w:rsidR="0029368C" w:rsidRDefault="0029368C" w:rsidP="0029368C"/>
    <w:p w:rsidR="0029368C" w:rsidRDefault="0029368C" w:rsidP="0029368C">
      <w:pPr>
        <w:ind w:left="371" w:firstLine="709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9368C" w:rsidTr="0097135F">
        <w:trPr>
          <w:trHeight w:val="600"/>
        </w:trPr>
        <w:tc>
          <w:tcPr>
            <w:tcW w:w="1600" w:type="dxa"/>
          </w:tcPr>
          <w:p w:rsidR="0029368C" w:rsidRDefault="0029368C" w:rsidP="0029368C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Família da Ocupação</w:t>
            </w:r>
          </w:p>
        </w:tc>
        <w:tc>
          <w:tcPr>
            <w:tcW w:w="4606" w:type="dxa"/>
          </w:tcPr>
          <w:p w:rsidR="0029368C" w:rsidRDefault="0029368C" w:rsidP="0097135F">
            <w:pPr>
              <w:rPr>
                <w:rFonts w:cs="Arial"/>
              </w:rPr>
            </w:pPr>
            <w:r>
              <w:rPr>
                <w:rFonts w:cs="Arial"/>
              </w:rPr>
              <w:t>Área que uma determinada pessoa cadastrada no sistema trabalha.</w:t>
            </w:r>
          </w:p>
        </w:tc>
      </w:tr>
    </w:tbl>
    <w:p w:rsidR="0029368C" w:rsidRDefault="0029368C" w:rsidP="0029368C">
      <w:pPr>
        <w:ind w:left="371" w:firstLine="709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9368C" w:rsidTr="0097135F">
        <w:trPr>
          <w:trHeight w:val="600"/>
        </w:trPr>
        <w:tc>
          <w:tcPr>
            <w:tcW w:w="1600" w:type="dxa"/>
          </w:tcPr>
          <w:p w:rsidR="0029368C" w:rsidRDefault="0029368C" w:rsidP="0029368C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Pessoa</w:t>
            </w:r>
          </w:p>
        </w:tc>
        <w:tc>
          <w:tcPr>
            <w:tcW w:w="4606" w:type="dxa"/>
          </w:tcPr>
          <w:p w:rsidR="0029368C" w:rsidRDefault="0029368C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Ente que tenha ou já teve qualquer relação com o Estado.</w:t>
            </w:r>
          </w:p>
        </w:tc>
      </w:tr>
    </w:tbl>
    <w:p w:rsidR="0029368C" w:rsidRDefault="0029368C" w:rsidP="0029368C">
      <w:pPr>
        <w:ind w:left="371" w:firstLine="709"/>
        <w:rPr>
          <w:rFonts w:eastAsia="Arial Unicode MS"/>
        </w:rPr>
      </w:pPr>
    </w:p>
    <w:p w:rsidR="0029368C" w:rsidRDefault="0029368C" w:rsidP="0029368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97471"/>
      <w:r>
        <w:lastRenderedPageBreak/>
        <w:t>Diagrama</w:t>
      </w:r>
      <w:bookmarkEnd w:id="12"/>
    </w:p>
    <w:p w:rsidR="0029368C" w:rsidRDefault="0029368C" w:rsidP="0029368C">
      <w:pPr>
        <w:pStyle w:val="Cabealho"/>
        <w:widowControl w:val="0"/>
        <w:rPr>
          <w:rFonts w:cs="Arial"/>
        </w:rPr>
      </w:pPr>
    </w:p>
    <w:p w:rsidR="0029368C" w:rsidRDefault="00780841" w:rsidP="0029368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791075" cy="3914775"/>
                <wp:effectExtent l="0" t="0" r="0" b="180975"/>
                <wp:docPr id="109" name="Tela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06500" y="92710"/>
                            <a:ext cx="1423035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06500" y="185420"/>
                            <a:ext cx="3566795" cy="21266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69490" y="295275"/>
                            <a:ext cx="12026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8935" y="33655"/>
                            <a:ext cx="162560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50215" y="185420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60045" y="244475"/>
                            <a:ext cx="1892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42265" y="337185"/>
                            <a:ext cx="10795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50215" y="337185"/>
                            <a:ext cx="10795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3975" y="489585"/>
                            <a:ext cx="6070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85470" y="472440"/>
                            <a:ext cx="62103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296670" y="573405"/>
                            <a:ext cx="1549400" cy="2870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593850" y="615950"/>
                            <a:ext cx="9753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296670" y="970280"/>
                            <a:ext cx="1522095" cy="3035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48765" y="1021080"/>
                            <a:ext cx="9906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296670" y="1450975"/>
                            <a:ext cx="1485900" cy="3543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576070" y="1510030"/>
                            <a:ext cx="9188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999105" y="573405"/>
                            <a:ext cx="1710690" cy="2705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376930" y="615950"/>
                            <a:ext cx="9861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169920" y="970280"/>
                            <a:ext cx="1431925" cy="2616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404235" y="1012190"/>
                            <a:ext cx="9721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296670" y="2649220"/>
                            <a:ext cx="99060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296670" y="2741930"/>
                            <a:ext cx="2486025" cy="1155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584960" y="2851785"/>
                            <a:ext cx="16427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1315085" y="26663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1315085" y="266636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 flipH="1">
                            <a:off x="1323975" y="267462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 flipV="1">
                            <a:off x="1323975" y="2674620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1315085" y="266636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1315085" y="269113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1323975" y="26663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1315085" y="267462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1315085" y="267462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1323975" y="26663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1323975" y="26663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1315085" y="266636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1315085" y="267462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1315085" y="26663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>
                            <a:off x="1315085" y="266636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1323975" y="267462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 flipH="1" flipV="1">
                            <a:off x="1323975" y="267462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 flipH="1" flipV="1">
                            <a:off x="1323975" y="2666365"/>
                            <a:ext cx="4508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 flipV="1">
                            <a:off x="1323975" y="267462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1323975" y="267462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1315085" y="2674620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1332865" y="267462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>
                            <a:off x="1315085" y="26663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>
                            <a:off x="1315085" y="266636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1548765" y="3282315"/>
                            <a:ext cx="1846580" cy="387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873250" y="334137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891030" y="3475990"/>
                            <a:ext cx="11836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Família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1567180" y="32988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1567180" y="329882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 flipH="1">
                            <a:off x="1576070" y="330708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 flipV="1">
                            <a:off x="1576070" y="3307080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1567180" y="329882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1567180" y="332422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1576070" y="32988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1567180" y="33070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1567180" y="33070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1576070" y="32988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1576070" y="32988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1567180" y="329882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1567180" y="33070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1567180" y="32988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>
                            <a:off x="1567180" y="329882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1576070" y="330708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 flipV="1">
                            <a:off x="1576070" y="330708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 flipH="1" flipV="1">
                            <a:off x="1576070" y="3298825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 flipV="1">
                            <a:off x="1576070" y="330708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 flipV="1">
                            <a:off x="1576070" y="330708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1567180" y="3307080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1584960" y="330708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>
                            <a:off x="1567180" y="32988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>
                            <a:off x="1567180" y="329882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Freeform 79"/>
                        <wps:cNvSpPr>
                          <a:spLocks/>
                        </wps:cNvSpPr>
                        <wps:spPr bwMode="auto">
                          <a:xfrm>
                            <a:off x="828675" y="1957705"/>
                            <a:ext cx="711200" cy="1526540"/>
                          </a:xfrm>
                          <a:custGeom>
                            <a:avLst/>
                            <a:gdLst>
                              <a:gd name="T0" fmla="*/ 1120 w 1120"/>
                              <a:gd name="T1" fmla="*/ 2404 h 2404"/>
                              <a:gd name="T2" fmla="*/ 0 w 1120"/>
                              <a:gd name="T3" fmla="*/ 2404 h 2404"/>
                              <a:gd name="T4" fmla="*/ 0 w 1120"/>
                              <a:gd name="T5" fmla="*/ 0 h 2404"/>
                              <a:gd name="T6" fmla="*/ 595 w 1120"/>
                              <a:gd name="T7" fmla="*/ 0 h 24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20" h="2404">
                                <a:moveTo>
                                  <a:pt x="1120" y="2404"/>
                                </a:moveTo>
                                <a:lnTo>
                                  <a:pt x="0" y="2404"/>
                                </a:lnTo>
                                <a:lnTo>
                                  <a:pt x="0" y="0"/>
                                </a:lnTo>
                                <a:lnTo>
                                  <a:pt x="595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1134745" y="1923415"/>
                            <a:ext cx="71755" cy="342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>
                            <a:off x="1134745" y="1957705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1044575" y="4024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1044575" y="402463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 flipH="1">
                            <a:off x="1053465" y="403288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 flipV="1">
                            <a:off x="1053465" y="403288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1044575" y="40246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1044575" y="405003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1053465" y="4024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1044575" y="40328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1044575" y="40328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1053465" y="4024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1053465" y="4024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1044575" y="40246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1044575" y="40328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1044575" y="4024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>
                            <a:off x="1044575" y="40246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1053465" y="403288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 flipH="1" flipV="1">
                            <a:off x="1053465" y="403288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 flipH="1" flipV="1">
                            <a:off x="1053465" y="4024630"/>
                            <a:ext cx="4508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 flipV="1">
                            <a:off x="1053465" y="403288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 flipV="1">
                            <a:off x="1053465" y="403288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 flipV="1">
                            <a:off x="1044575" y="403288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1062990" y="4032885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>
                            <a:off x="1044575" y="4024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>
                            <a:off x="1044575" y="40246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864870" y="240474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80841" w:rsidRDefault="0078084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09" o:spid="_x0000_s1026" editas="canvas" style="width:377.25pt;height:308.25pt;mso-position-horizontal-relative:char;mso-position-vertical-relative:line" coordsize="47910,39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7910;height:39147;visibility:visible;mso-wrap-style:square">
                  <v:fill o:detectmouseclick="t"/>
                  <v:path o:connecttype="none"/>
                </v:shape>
                <v:rect id="Rectangle 5" o:spid="_x0000_s1028" style="position:absolute;left:12065;top:927;width:14230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065;top:1854;width:35667;height:21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694;top:2952;width:1202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689;top:336;width:1625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502,1854" to="4502,3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600,2444" to="5492,2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422,3371" to="4502,4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502,3371" to="5581,4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39;top:4895;width:60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854,4724" to="12065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5kpcAAAADbAAAADwAAAGRycy9kb3ducmV2LnhtbERPTYvCMBC9C/sfwgh701QPRapRVlkX&#10;8SJaD3scmrEpNpPSxLb77zeC4G0e73NWm8HWoqPWV44VzKYJCOLC6YpLBdd8P1mA8AFZY+2YFPyR&#10;h836Y7TCTLuez9RdQiliCPsMFZgQmkxKXxiy6KeuIY7czbUWQ4RtKXWLfQy3tZwnSSotVhwbDDa0&#10;M1TcLw+r4HA7fv9eC/NzT/tjvj+lprPlVqnP8fC1BBFoCG/xy33QcX4Kz1/iAX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eZKXAAAAA2wAAAA8AAAAAAAAAAAAAAAAA&#10;oQIAAGRycy9kb3ducmV2LnhtbFBLBQYAAAAABAAEAPkAAACOAwAAAAA=&#10;" strokecolor="#903" strokeweight="39e-5mm"/>
                <v:oval id="Oval 15" o:spid="_x0000_s1038" style="position:absolute;left:12966;top:5734;width:15494;height:2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5938;top:6159;width:975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12966;top:9702;width:15221;height:3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15487;top:10210;width:990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2966;top:14509;width:14859;height:3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15760;top:15100;width:918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9991;top:5734;width:17106;height:2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33769;top:6159;width:986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1699;top:9702;width:14319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34042;top:10121;width:9722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rect id="Rectangle 25" o:spid="_x0000_s1048" style="position:absolute;left:12966;top:26492;width:9906;height:1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Eip8EA&#10;AADbAAAADwAAAGRycy9kb3ducmV2LnhtbESPzYoCMRCE74LvEFrYi2hmPegyThR3YWEvIuo+QDtp&#10;5zedIYk6vr0RBI9FVX1FZevetOJKzleWFXxOExDEudUVFwr+j7+TLxA+IGtsLZOCO3lYr4aDDFNt&#10;b7yn6yEUIkLYp6igDKFLpfR5SQb91HbE0TtbZzBE6QqpHd4i3LRyliRzabDiuFBiRz8l5c3hYhRs&#10;GunHTU6+3l4Wu3puXY3fJ6U+Rv1mCSJQH97hV/tPK5gt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BIqfBAAAA2wAAAA8AAAAAAAAAAAAAAAAAmAIAAGRycy9kb3du&#10;cmV2LnhtbFBLBQYAAAAABAAEAPUAAACGAwAAAAA=&#10;" fillcolor="#ffc" strokecolor="#903" strokeweight="0"/>
                <v:rect id="Rectangle 26" o:spid="_x0000_s1049" style="position:absolute;left:12966;top:27419;width:24860;height:115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621b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x8Y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UettW+AAAA2wAAAA8AAAAAAAAAAAAAAAAAmAIAAGRycy9kb3ducmV2&#10;LnhtbFBLBQYAAAAABAAEAPUAAACDAwAAAAA=&#10;" fillcolor="#ffc" strokecolor="#903" strokeweight="0"/>
                <v:rect id="Rectangle 27" o:spid="_x0000_s1050" style="position:absolute;left:15849;top:28517;width:1642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28" o:spid="_x0000_s1051" style="position:absolute;visibility:visible;mso-wrap-style:square" from="13150,26663" to="13150,2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<v:line id="Line 29" o:spid="_x0000_s1052" style="position:absolute;visibility:visible;mso-wrap-style:square" from="13150,26663" to="13506,2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<v:line id="Line 30" o:spid="_x0000_s1053" style="position:absolute;flip:x;visibility:visible;mso-wrap-style:square" from="13239,26746" to="13506,26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w1LcUAAADb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/w1LcUAAADbAAAADwAAAAAAAAAA&#10;AAAAAAChAgAAZHJzL2Rvd25yZXYueG1sUEsFBgAAAAAEAAQA+QAAAJMDAAAAAA==&#10;" strokeweight="0"/>
                <v:line id="Line 31" o:spid="_x0000_s1054" style="position:absolute;flip:y;visibility:visible;mso-wrap-style:square" from="13239,26746" to="13239,27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CQtsUAAADbAAAADwAAAGRycy9kb3ducmV2LnhtbESPT2sCMRTE7wW/Q3hCbzVbh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CQtsUAAADbAAAADwAAAAAAAAAA&#10;AAAAAAChAgAAZHJzL2Rvd25yZXYueG1sUEsFBgAAAAAEAAQA+QAAAJMDAAAAAA==&#10;" strokeweight="0"/>
                <v:line id="Line 32" o:spid="_x0000_s1055" style="position:absolute;visibility:visible;mso-wrap-style:square" from="13150,26663" to="13601,2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visibility:visible;mso-wrap-style:square" from="13150,26911" to="13150,2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visibility:visible;mso-wrap-style:square" from="13239,26663" to="13239,2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13150,26746" to="13601,26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13150,26746" to="13601,26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13239,26663" to="13239,2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13239,26663" to="13239,2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13150,26663" to="13601,2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13150,26746" to="13601,26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13150,26663" to="13150,2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flip:x;visibility:visible;mso-wrap-style:square" from="13150,26663" to="13601,2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97v8UAAADbAAAADwAAAGRycy9kb3ducmV2LnhtbESPT2sCMRTE7wW/Q3hCbzVbk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97v8UAAADbAAAADwAAAAAAAAAA&#10;AAAAAAChAgAAZHJzL2Rvd25yZXYueG1sUEsFBgAAAAAEAAQA+QAAAJMDAAAAAA==&#10;" strokeweight="0"/>
                <v:line id="Line 43" o:spid="_x0000_s1066" style="position:absolute;visibility:visible;mso-wrap-style:square" from="13239,26746" to="13690,27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TIZMQAAADbAAAADwAAAGRycy9kb3ducmV2LnhtbESP0WrCQBRE3wv+w3KFvtWNRa2krsEo&#10;hfgkVT/gNnubDc3eTbOrif36rlDo4zAzZ5hVNthGXKnztWMF00kCgrh0uuZKwfn09rQE4QOyxsYx&#10;KbiRh2w9elhhql3P73Q9hkpECPsUFZgQ2lRKXxqy6CeuJY7ep+sshii7SuoO+wi3jXxOkoW0WHNc&#10;MNjS1lD5dbxYBfTDtfw4FN+X/GW33R9OhvchV+pxPGxeQQQawn/4r11oBbM53L/EH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dMhkxAAAANsAAAAPAAAAAAAAAAAA&#10;AAAAAKECAABkcnMvZG93bnJldi54bWxQSwUGAAAAAAQABAD5AAAAkgMAAAAA&#10;" strokeweight="78e-5mm"/>
                <v:line id="Line 44" o:spid="_x0000_s1067" style="position:absolute;flip:x y;visibility:visible;mso-wrap-style:square" from="13239,26746" to="13690,27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<v:line id="Line 45" o:spid="_x0000_s1068" style="position:absolute;flip:x y;visibility:visible;mso-wrap-style:square" from="13239,26663" to="13690,27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<v:line id="Line 46" o:spid="_x0000_s1069" style="position:absolute;flip:x y;visibility:visible;mso-wrap-style:square" from="13239,26746" to="13690,27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7" o:spid="_x0000_s1070" style="position:absolute;flip:x y;visibility:visible;mso-wrap-style:square" from="13239,26746" to="13690,27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8" o:spid="_x0000_s1071" style="position:absolute;flip:x y;visibility:visible;mso-wrap-style:square" from="13150,26746" to="13690,27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9" o:spid="_x0000_s1072" style="position:absolute;flip:x y;visibility:visible;mso-wrap-style:square" from="13328,26746" to="13779,27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visibility:visible;mso-wrap-style:square" from="13150,26663" to="13150,2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<v:line id="Line 51" o:spid="_x0000_s1074" style="position:absolute;visibility:visible;mso-wrap-style:square" from="13150,26663" to="13601,2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<v:oval id="Oval 52" o:spid="_x0000_s1075" style="position:absolute;left:15487;top:32823;width:18466;height:3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p67cMA&#10;AADbAAAADwAAAGRycy9kb3ducmV2LnhtbESPT2sCMRTE7wW/Q3hCbzWrbIusRhGhIPTQ+ufg8bl5&#10;7gY3L+kmavz2TaHQ4zAzv2Hmy2Q7caM+GMcKxqMCBHHttOFGwWH//jIFESKyxs4xKXhQgOVi8DTH&#10;Srs7b+m2i43IEA4VKmhj9JWUoW7JYhg5T5y9s+stxiz7Ruoe7xluOzkpijdp0XBeaNHTuqX6srta&#10;Bd5/lWVKnyZM0vnbfPBp+zielHoeptUMRKQU/8N/7Y1W8Fr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p67cMAAADbAAAADwAAAAAAAAAAAAAAAACYAgAAZHJzL2Rv&#10;d25yZXYueG1sUEsFBgAAAAAEAAQA9QAAAIgDAAAAAA==&#10;" fillcolor="#ffc" strokecolor="#903" strokeweight="0"/>
                <v:rect id="Rectangle 53" o:spid="_x0000_s1076" style="position:absolute;left:18732;top:33413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4" o:spid="_x0000_s1077" style="position:absolute;left:18910;top:34759;width:11836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Família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line id="Line 55" o:spid="_x0000_s1078" style="position:absolute;visibility:visible;mso-wrap-style:square" from="15671,32988" to="15671,33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6" o:spid="_x0000_s1079" style="position:absolute;visibility:visible;mso-wrap-style:square" from="15671,32988" to="16027,32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flip:x;visibility:visible;mso-wrap-style:square" from="15760,33070" to="16027,33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dC/M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HQvzGAAAA2wAAAA8AAAAAAAAA&#10;AAAAAAAAoQIAAGRycy9kb3ducmV2LnhtbFBLBQYAAAAABAAEAPkAAACUAwAAAAA=&#10;" strokeweight="0"/>
                <v:line id="Line 58" o:spid="_x0000_s1081" style="position:absolute;flip:y;visibility:visible;mso-wrap-style:square" from="15760,33070" to="15760,333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Eh3M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rU9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9Eh3MIAAADbAAAADwAAAAAAAAAAAAAA&#10;AAChAgAAZHJzL2Rvd25yZXYueG1sUEsFBgAAAAAEAAQA+QAAAJADAAAAAA==&#10;" strokeweight="0"/>
                <v:line id="Line 59" o:spid="_x0000_s1082" style="position:absolute;visibility:visible;mso-wrap-style:square" from="15671,32988" to="16122,32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15671,33242" to="15671,33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15760,32988" to="15760,33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15671,33070" to="16122,33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15671,33070" to="16122,33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15760,32988" to="15760,33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15760,32988" to="15760,33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15671,32988" to="16122,32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15671,33070" to="16122,33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15671,32988" to="15671,33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flip:x;visibility:visible;mso-wrap-style:square" from="15671,32988" to="16122,32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QSmsUAAADbAAAADwAAAGRycy9kb3ducmV2LnhtbESPQWsCMRSE70L/Q3iF3jRrD1W2RpGW&#10;llKo4loPvT03r7uLm5cliW7890YQPA4z8w0zW0TTihM531hWMB5lIIhLqxuuFPxuP4ZTED4ga2wt&#10;k4IzeVjMHwYzzLXteUOnIlQiQdjnqKAOocul9GVNBv3IdsTJ+7fOYEjSVVI77BPctPI5y16kwYbT&#10;Qo0dvdVUHoqjUbBZTXjvPo/xEPf9z/pvV33v3pdKPT3G5SuIQDHcw7f2l1YwGcP1S/oBc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QSmsUAAADbAAAADwAAAAAAAAAA&#10;AAAAAAChAgAAZHJzL2Rvd25yZXYueG1sUEsFBgAAAAAEAAQA+QAAAJMDAAAAAA==&#10;" strokeweight="0"/>
                <v:line id="Line 70" o:spid="_x0000_s1093" style="position:absolute;visibility:visible;mso-wrap-style:square" from="15760,33070" to="16211,33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GarcMAAADbAAAADwAAAGRycy9kb3ducmV2LnhtbESPwW7CMBBE75X4B2uRuBWHHKAKGFRS&#10;VYJT1MAHLPESR43XITYQ+Pq6UqUeRzPzRrPaDLYVN+p941jBbJqAIK6cbrhWcDx8vr6B8AFZY+uY&#10;FDzIw2Y9ellhpt2dv+hWhlpECPsMFZgQukxKXxmy6KeuI47e2fUWQ5R9LXWP9wi3rUyTZC4tNhwX&#10;DHaUG6q+y6tVQE9u5KnYXa7bxUe+Lw6G92Gr1GQ8vC9BBBrCf/ivvdMKFin8fok/QK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xmq3DAAAA2wAAAA8AAAAAAAAAAAAA&#10;AAAAoQIAAGRycy9kb3ducmV2LnhtbFBLBQYAAAAABAAEAPkAAACRAwAAAAA=&#10;" strokeweight="78e-5mm"/>
                <v:line id="Line 71" o:spid="_x0000_s1094" style="position:absolute;flip:x y;visibility:visible;mso-wrap-style:square" from="15760,33070" to="16211,33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<v:line id="Line 72" o:spid="_x0000_s1095" style="position:absolute;flip:x y;visibility:visible;mso-wrap-style:square" from="15760,32988" to="16211,33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<v:line id="Line 73" o:spid="_x0000_s1096" style="position:absolute;flip:x y;visibility:visible;mso-wrap-style:square" from="15760,33070" to="16211,33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4" o:spid="_x0000_s1097" style="position:absolute;flip:x y;visibility:visible;mso-wrap-style:square" from="15760,33070" to="16211,33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5" o:spid="_x0000_s1098" style="position:absolute;flip:x y;visibility:visible;mso-wrap-style:square" from="15671,33070" to="16211,33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15849,33070" to="16300,33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visibility:visible;mso-wrap-style:square" from="15671,32988" to="15671,33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<v:line id="Line 78" o:spid="_x0000_s1101" style="position:absolute;visibility:visible;mso-wrap-style:square" from="15671,32988" to="16122,32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<v:shape id="Freeform 79" o:spid="_x0000_s1102" style="position:absolute;left:8286;top:19577;width:7112;height:15265;visibility:visible;mso-wrap-style:square;v-text-anchor:top" coordsize="1120,2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yI1cUA&#10;AADbAAAADwAAAGRycy9kb3ducmV2LnhtbESP3WrCQBSE7wt9h+UUvJG6UbCVNJsQBNHelKp9gEP2&#10;5Idkz8bsauLbu4VCL4eZ+YZJssl04kaDaywrWC4iEMSF1Q1XCn7Ou9cNCOeRNXaWScGdHGTp81OC&#10;sbYjH+l28pUIEHYxKqi972MpXVGTQbewPXHwSjsY9EEOldQDjgFuOrmKojdpsOGwUGNP25qK9nQ1&#10;CqJ1Xt7fj5f5px6/1+e9uXbt/Eup2cuUf4DwNPn/8F/7oBVslvD7JfwAm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PIjVxQAAANsAAAAPAAAAAAAAAAAAAAAAAJgCAABkcnMv&#10;ZG93bnJldi54bWxQSwUGAAAAAAQABAD1AAAAigMAAAAA&#10;" path="m1120,2404l,2404,,,595,e" filled="f" strokecolor="#903" strokeweight="39e-5mm">
                  <v:stroke dashstyle="1 1"/>
                  <v:path arrowok="t" o:connecttype="custom" o:connectlocs="711200,1526540;0,1526540;0,0;377825,0" o:connectangles="0,0,0,0"/>
                </v:shape>
                <v:line id="Line 80" o:spid="_x0000_s1103" style="position:absolute;flip:x y;visibility:visible;mso-wrap-style:square" from="11347,19234" to="12065,19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K6oMMAAADbAAAADwAAAGRycy9kb3ducmV2LnhtbESPT2vCQBTE7wW/w/KEXopumkMboquI&#10;ULEHwcbg+ZF9+YPZtyG7muTbdwsFj8PM/IZZb0fTigf1rrGs4H0ZgSAurG64UpBfvhYJCOeRNbaW&#10;ScFEDrab2csaU20H/qFH5isRIOxSVFB736VSuqImg25pO+LglbY36IPsK6l7HALctDKOog9psOGw&#10;UGNH+5qKW3Y3Cmz3OR2+r7o8Z1zGLn873U+klXqdj7sVCE+jf4b/20etIInh70v4AXL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CuqDDAAAA2wAAAA8AAAAAAAAAAAAA&#10;AAAAoQIAAGRycy9kb3ducmV2LnhtbFBLBQYAAAAABAAEAPkAAACRAwAAAAA=&#10;" strokecolor="#903" strokeweight="39e-5mm"/>
                <v:line id="Line 81" o:spid="_x0000_s1104" style="position:absolute;flip:x;visibility:visible;mso-wrap-style:square" from="11347,19577" to="12065,19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xufcQAAADbAAAADwAAAGRycy9kb3ducmV2LnhtbESPQWvCQBSE70L/w/IKvemmFiREVxGL&#10;tBQUtBU8PrLPbDD7Nma3JvrrXUHwOMzMN8xk1tlKnKnxpWMF74MEBHHudMmFgr/fZT8F4QOyxsox&#10;KbiQh9n0pTfBTLuWN3TehkJECPsMFZgQ6kxKnxuy6AeuJo7ewTUWQ5RNIXWDbYTbSg6TZCQtlhwX&#10;DNa0MJQft/9WwXr9U5tqVyz3J0pXX+3iWnL4VOrttZuPQQTqwjP8aH9rBekH3L/EHyC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jG59xAAAANsAAAAPAAAAAAAAAAAA&#10;AAAAAKECAABkcnMvZG93bnJldi54bWxQSwUGAAAAAAQABAD5AAAAkgMAAAAA&#10;" strokecolor="#903" strokeweight="39e-5mm"/>
                <v:line id="Line 82" o:spid="_x0000_s1105" style="position:absolute;visibility:visible;mso-wrap-style:square" from="10445,40246" to="10445,40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10445,40246" to="10807,40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flip:x;visibility:visible;mso-wrap-style:square" from="10534,40328" to="10807,40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j6ycUAAADbAAAADwAAAGRycy9kb3ducmV2LnhtbESPT2sCMRTE7wW/Q3iCt5ptD1ZWo0jF&#10;IoVa/Hfo7bl53V3cvCxJdNNvbwqCx2FmfsNM59E04krO15YVvAwzEMSF1TWXCg771fMYhA/IGhvL&#10;pOCPPMxnvacp5tp2vKXrLpQiQdjnqKAKoc2l9EVFBv3QtsTJ+7XOYEjSlVI77BLcNPI1y0bSYM1p&#10;ocKW3isqzruLUbDdvPHJfVziOZ66r++fY/l5XC6UGvTjYgIiUAyP8L291grGI/j/kn6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3j6ycUAAADbAAAADwAAAAAAAAAA&#10;AAAAAAChAgAAZHJzL2Rvd25yZXYueG1sUEsFBgAAAAAEAAQA+QAAAJMDAAAAAA==&#10;" strokeweight="0"/>
                <v:line id="Line 85" o:spid="_x0000_s1108" style="position:absolute;flip:y;visibility:visible;mso-wrap-style:square" from="10534,40328" to="10534,40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fUsUAAADbAAAADwAAAGRycy9kb3ducmV2LnhtbESPQWsCMRSE70L/Q3gFb5qthypbo0hF&#10;KUItaj309ty87i5uXpYkuum/NwXB4zAz3zDTeTSNuJLztWUFL8MMBHFhdc2lgu/DajAB4QOyxsYy&#10;KfgjD/PZU2+KubYd7+i6D6VIEPY5KqhCaHMpfVGRQT+0LXHyfq0zGJJ0pdQOuwQ3jRxl2as0WHNa&#10;qLCl94qK8/5iFOy2Yz659SWe46n7/Po5lpvjcqFU/zku3kAEiuERvrc/tILJGP6/pB8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RfUsUAAADbAAAADwAAAAAAAAAA&#10;AAAAAAChAgAAZHJzL2Rvd25yZXYueG1sUEsFBgAAAAAEAAQA+QAAAJMDAAAAAA==&#10;" strokeweight="0"/>
                <v:line id="Line 86" o:spid="_x0000_s1109" style="position:absolute;visibility:visible;mso-wrap-style:square" from="10445,40246" to="10896,40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10" style="position:absolute;visibility:visible;mso-wrap-style:square" from="10445,40500" to="10445,40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visibility:visible;mso-wrap-style:square" from="10534,40246" to="10534,40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10445,40328" to="10896,40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10445,40328" to="10896,40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visibility:visible;mso-wrap-style:square" from="10534,40246" to="10534,40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5" style="position:absolute;visibility:visible;mso-wrap-style:square" from="10534,40246" to="10534,40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10445,40246" to="10896,40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10445,40328" to="10896,40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10445,40246" to="10445,40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flip:x;visibility:visible;mso-wrap-style:square" from="10445,40246" to="10896,40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Jd/c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tj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HJd/cIAAADbAAAADwAAAAAAAAAAAAAA&#10;AAChAgAAZHJzL2Rvd25yZXYueG1sUEsFBgAAAAAEAAQA+QAAAJADAAAAAA==&#10;" strokeweight="0"/>
                <v:line id="Line 97" o:spid="_x0000_s1120" style="position:absolute;visibility:visible;mso-wrap-style:square" from="10534,40328" to="10985,40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nuJsMAAADbAAAADwAAAGRycy9kb3ducmV2LnhtbESPzW7CMBCE70i8g7VI3MCBAyUpBvEj&#10;JDghfh5gG2/jqPE6xAYCT19XqsRxNDPfaGaL1lbiTo0vHSsYDRMQxLnTJRcKLuftYArCB2SNlWNS&#10;8CQPi3m3M8NMuwcf6X4KhYgQ9hkqMCHUmZQ+N2TRD11NHL1v11gMUTaF1A0+ItxWcpwkE2mx5Lhg&#10;sKa1ofzndLMK6MWl/DrsrrfVx2a9P5wN78NKqX6vXX6CCNSGd/i/vdMK0hT+vsQfIO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Z7ibDAAAA2wAAAA8AAAAAAAAAAAAA&#10;AAAAoQIAAGRycy9kb3ducmV2LnhtbFBLBQYAAAAABAAEAPkAAACRAwAAAAA=&#10;" strokeweight="78e-5mm"/>
                <v:line id="Line 98" o:spid="_x0000_s1121" style="position:absolute;flip:x y;visibility:visible;mso-wrap-style:square" from="10534,40328" to="10985,40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<v:line id="Line 99" o:spid="_x0000_s1122" style="position:absolute;flip:x y;visibility:visible;mso-wrap-style:square" from="10534,40246" to="10985,40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<v:line id="Line 100" o:spid="_x0000_s1123" style="position:absolute;flip:x y;visibility:visible;mso-wrap-style:square" from="10534,40328" to="10985,40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<v:line id="Line 101" o:spid="_x0000_s1124" style="position:absolute;flip:x y;visibility:visible;mso-wrap-style:square" from="10534,40328" to="10985,40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<v:line id="Line 102" o:spid="_x0000_s1125" style="position:absolute;flip:x y;visibility:visible;mso-wrap-style:square" from="10445,40328" to="10985,40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3" o:spid="_x0000_s1126" style="position:absolute;flip:x y;visibility:visible;mso-wrap-style:square" from="10629,40328" to="11074,40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4" o:spid="_x0000_s1127" style="position:absolute;visibility:visible;mso-wrap-style:square" from="10445,40246" to="10445,40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<v:line id="Line 105" o:spid="_x0000_s1128" style="position:absolute;visibility:visible;mso-wrap-style:square" from="10445,40246" to="10896,40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<v:rect id="Rectangle 106" o:spid="_x0000_s1129" style="position:absolute;left:8648;top:24047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<v:textbox style="mso-fit-shape-to-text:t" inset="0,0,0,0">
                    <w:txbxContent>
                      <w:p w:rsidR="00780841" w:rsidRDefault="0078084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9368C" w:rsidRDefault="0029368C" w:rsidP="0029368C">
      <w:pPr>
        <w:widowControl w:val="0"/>
        <w:jc w:val="center"/>
        <w:rPr>
          <w:rFonts w:cs="Arial"/>
        </w:rPr>
      </w:pPr>
    </w:p>
    <w:p w:rsidR="0029368C" w:rsidRDefault="0029368C" w:rsidP="0029368C">
      <w:pPr>
        <w:widowControl w:val="0"/>
        <w:jc w:val="center"/>
        <w:rPr>
          <w:rFonts w:cs="Arial"/>
        </w:rPr>
      </w:pPr>
    </w:p>
    <w:bookmarkEnd w:id="11"/>
    <w:p w:rsidR="0029368C" w:rsidRDefault="0029368C" w:rsidP="0029368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97472"/>
      <w:r>
        <w:lastRenderedPageBreak/>
        <w:t>Casos de Uso</w:t>
      </w:r>
      <w:bookmarkEnd w:id="13"/>
    </w:p>
    <w:p w:rsidR="0029368C" w:rsidRDefault="0029368C" w:rsidP="0029368C">
      <w:pPr>
        <w:pStyle w:val="Ttulo2"/>
      </w:pPr>
      <w:r>
        <w:rPr>
          <w:vanish/>
        </w:rPr>
        <w:t xml:space="preserve">UCS99 </w:t>
      </w:r>
      <w:bookmarkStart w:id="14" w:name="_Toc404697473"/>
      <w:r>
        <w:t>Incluir Ocupação</w:t>
      </w:r>
      <w:bookmarkEnd w:id="14"/>
      <w:r>
        <w:t> </w:t>
      </w:r>
    </w:p>
    <w:p w:rsidR="0029368C" w:rsidRDefault="0029368C" w:rsidP="0029368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97474"/>
      <w:r>
        <w:t>Fluxo Básico</w:t>
      </w:r>
      <w:bookmarkEnd w:id="15"/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ocupação.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e submete a operação.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29368C" w:rsidRDefault="0029368C" w:rsidP="0029368C">
      <w:pPr>
        <w:pStyle w:val="Ttulo4"/>
        <w:numPr>
          <w:ilvl w:val="0"/>
          <w:numId w:val="0"/>
        </w:numPr>
        <w:ind w:left="1080"/>
      </w:pPr>
    </w:p>
    <w:p w:rsidR="0029368C" w:rsidRDefault="0029368C" w:rsidP="0029368C">
      <w:pPr>
        <w:pStyle w:val="Ttulo2"/>
      </w:pPr>
      <w:r>
        <w:rPr>
          <w:vanish/>
        </w:rPr>
        <w:t xml:space="preserve">UCS100 </w:t>
      </w:r>
      <w:bookmarkStart w:id="16" w:name="_Toc404697475"/>
      <w:r>
        <w:t>Alterar Operação</w:t>
      </w:r>
      <w:bookmarkEnd w:id="16"/>
      <w:r>
        <w:t> </w:t>
      </w:r>
    </w:p>
    <w:p w:rsidR="0029368C" w:rsidRDefault="0029368C" w:rsidP="0029368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697476"/>
      <w:r>
        <w:t>Fluxo Básico</w:t>
      </w:r>
      <w:bookmarkEnd w:id="17"/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ocupação.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exibe a mensagem MSG0051 ("Alteração efetuada com sucesso!"). </w:t>
      </w:r>
    </w:p>
    <w:p w:rsidR="0029368C" w:rsidRDefault="0029368C" w:rsidP="0029368C">
      <w:pPr>
        <w:pStyle w:val="Recuodecorpodetexto"/>
      </w:pPr>
    </w:p>
    <w:p w:rsidR="0029368C" w:rsidRDefault="0029368C" w:rsidP="0029368C">
      <w:pPr>
        <w:pStyle w:val="Ttulo2"/>
      </w:pPr>
      <w:r>
        <w:rPr>
          <w:vanish/>
        </w:rPr>
        <w:t xml:space="preserve">UCS101 </w:t>
      </w:r>
      <w:bookmarkStart w:id="18" w:name="_Toc404697477"/>
      <w:r>
        <w:t>Excluir Operação</w:t>
      </w:r>
      <w:bookmarkEnd w:id="18"/>
      <w:r>
        <w:t> </w:t>
      </w:r>
    </w:p>
    <w:p w:rsidR="0029368C" w:rsidRDefault="0029368C" w:rsidP="0029368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697478"/>
      <w:r>
        <w:t>Fluxo Básico</w:t>
      </w:r>
      <w:bookmarkEnd w:id="19"/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ocupação.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altera os dados e submete a operação.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MSG0052 ("Exclusão efetuada com sucesso!").</w:t>
      </w:r>
    </w:p>
    <w:p w:rsidR="0029368C" w:rsidRDefault="0029368C" w:rsidP="0029368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697479"/>
      <w:r>
        <w:t>Exceções</w:t>
      </w:r>
      <w:bookmarkEnd w:id="20"/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excluir Ocupação já associada</w:t>
      </w:r>
      <w:proofErr w:type="gramStart"/>
      <w:r>
        <w:t xml:space="preserve">  </w:t>
      </w:r>
      <w:proofErr w:type="gramEnd"/>
      <w:r>
        <w:t>a uma Pessoa.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&lt;nome_do_conceito2&gt;.").</w:t>
      </w:r>
    </w:p>
    <w:p w:rsidR="0029368C" w:rsidRPr="0029368C" w:rsidRDefault="0029368C" w:rsidP="0029368C">
      <w:pPr>
        <w:pStyle w:val="Ttulo4"/>
        <w:numPr>
          <w:ilvl w:val="0"/>
          <w:numId w:val="0"/>
        </w:numPr>
        <w:ind w:left="1080"/>
        <w:rPr>
          <w:color w:val="000080"/>
        </w:rPr>
      </w:pPr>
    </w:p>
    <w:p w:rsidR="0029368C" w:rsidRDefault="0029368C" w:rsidP="0029368C">
      <w:pPr>
        <w:pStyle w:val="Ttulo2"/>
      </w:pPr>
      <w:r>
        <w:rPr>
          <w:vanish/>
        </w:rPr>
        <w:t xml:space="preserve">UCS533 </w:t>
      </w:r>
      <w:bookmarkStart w:id="21" w:name="_Toc404697480"/>
      <w:r>
        <w:t>Anular Ocupação</w:t>
      </w:r>
      <w:bookmarkEnd w:id="21"/>
      <w:r>
        <w:t> </w:t>
      </w:r>
    </w:p>
    <w:p w:rsidR="0029368C" w:rsidRDefault="0029368C" w:rsidP="0029368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118088294"/>
      <w:bookmarkStart w:id="23" w:name="_Toc404697481"/>
      <w:r>
        <w:lastRenderedPageBreak/>
        <w:t>Fluxo Básico</w:t>
      </w:r>
      <w:bookmarkEnd w:id="22"/>
      <w:bookmarkEnd w:id="23"/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ocupação.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</w:t>
      </w:r>
      <w:proofErr w:type="gramStart"/>
      <w:r>
        <w:t>)</w:t>
      </w:r>
      <w:proofErr w:type="gramEnd"/>
    </w:p>
    <w:p w:rsidR="0029368C" w:rsidRDefault="0029368C" w:rsidP="0029368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118088295"/>
      <w:bookmarkStart w:id="25" w:name="_Toc404697482"/>
      <w:r>
        <w:t>Fluxo Alternativo – Registro anulado – Item 4.4.1.3</w:t>
      </w:r>
      <w:bookmarkEnd w:id="24"/>
      <w:bookmarkEnd w:id="25"/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29368C" w:rsidRDefault="0029368C" w:rsidP="0029368C">
      <w:pPr>
        <w:pStyle w:val="Ttulo4"/>
        <w:numPr>
          <w:ilvl w:val="0"/>
          <w:numId w:val="0"/>
        </w:numPr>
        <w:ind w:left="1080"/>
      </w:pPr>
    </w:p>
    <w:p w:rsidR="0029368C" w:rsidRDefault="0029368C" w:rsidP="0029368C">
      <w:pPr>
        <w:pStyle w:val="Ttulo2"/>
      </w:pPr>
      <w:r>
        <w:rPr>
          <w:vanish/>
        </w:rPr>
        <w:t xml:space="preserve">UCS104 </w:t>
      </w:r>
      <w:bookmarkStart w:id="26" w:name="_Toc404697483"/>
      <w:r>
        <w:t>Listar Operação</w:t>
      </w:r>
      <w:bookmarkEnd w:id="26"/>
      <w:r>
        <w:t> </w:t>
      </w:r>
    </w:p>
    <w:p w:rsidR="0029368C" w:rsidRDefault="0029368C" w:rsidP="0029368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697484"/>
      <w:r>
        <w:t>Fluxo Básico</w:t>
      </w:r>
      <w:bookmarkEnd w:id="27"/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ocupação.</w:t>
      </w:r>
      <w:bookmarkStart w:id="28" w:name="_Toc90955011"/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29368C" w:rsidRDefault="0029368C" w:rsidP="0029368C">
      <w:pPr>
        <w:pStyle w:val="Ttulo4"/>
        <w:numPr>
          <w:ilvl w:val="0"/>
          <w:numId w:val="0"/>
        </w:numPr>
        <w:ind w:left="1080"/>
      </w:pPr>
    </w:p>
    <w:p w:rsidR="0029368C" w:rsidRDefault="0029368C" w:rsidP="0029368C">
      <w:pPr>
        <w:pStyle w:val="Ttulo2"/>
      </w:pPr>
      <w:bookmarkStart w:id="29" w:name="_Toc112492373"/>
      <w:bookmarkStart w:id="30" w:name="_Toc118099783"/>
      <w:bookmarkStart w:id="31" w:name="_Toc91234987"/>
      <w:bookmarkStart w:id="32" w:name="_Toc91236521"/>
      <w:bookmarkStart w:id="33" w:name="_Toc77584298"/>
      <w:bookmarkStart w:id="34" w:name="_Toc404697485"/>
      <w:bookmarkEnd w:id="28"/>
      <w:r>
        <w:t>Exceções comuns aos casos de uso Incluir e Alterar</w:t>
      </w:r>
      <w:bookmarkEnd w:id="29"/>
      <w:bookmarkEnd w:id="30"/>
      <w:bookmarkEnd w:id="34"/>
    </w:p>
    <w:p w:rsidR="0029368C" w:rsidRDefault="0029368C" w:rsidP="0029368C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112492374"/>
      <w:bookmarkStart w:id="36" w:name="_Toc118099784"/>
      <w:bookmarkStart w:id="37" w:name="_Toc404697486"/>
      <w:r>
        <w:t>Exceções</w:t>
      </w:r>
      <w:bookmarkEnd w:id="35"/>
      <w:bookmarkEnd w:id="36"/>
      <w:bookmarkEnd w:id="37"/>
    </w:p>
    <w:p w:rsidR="0029368C" w:rsidRDefault="0029368C" w:rsidP="0029368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Ocupação com o nome igual a uma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29368C" w:rsidRDefault="0029368C" w:rsidP="0029368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38" w:name="_Toc404697487"/>
      <w:r>
        <w:lastRenderedPageBreak/>
        <w:t>Anexos</w:t>
      </w:r>
      <w:bookmarkEnd w:id="31"/>
      <w:bookmarkEnd w:id="32"/>
      <w:bookmarkEnd w:id="38"/>
    </w:p>
    <w:p w:rsidR="0029368C" w:rsidRDefault="0029368C" w:rsidP="0029368C"/>
    <w:p w:rsidR="0029368C" w:rsidRDefault="0029368C" w:rsidP="0029368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9" w:name="_Toc404697488"/>
      <w:bookmarkEnd w:id="33"/>
      <w:r>
        <w:t>Código da ocupação</w:t>
      </w:r>
      <w:bookmarkEnd w:id="39"/>
    </w:p>
    <w:p w:rsidR="0029368C" w:rsidRDefault="0029368C" w:rsidP="0029368C">
      <w:r>
        <w:t>O código da ocupação possui a seguinte máscara: XXXX-XX.</w:t>
      </w:r>
    </w:p>
    <w:p w:rsidR="0029368C" w:rsidRDefault="0029368C" w:rsidP="0029368C">
      <w:pPr>
        <w:widowControl w:val="0"/>
        <w:ind w:left="540"/>
        <w:rPr>
          <w:rFonts w:cs="Arial"/>
        </w:rPr>
      </w:pPr>
    </w:p>
    <w:p w:rsidR="00780841" w:rsidRDefault="0078084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9368C" w:rsidRDefault="0029368C" w:rsidP="0029368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40" w:name="_Toc404697489"/>
      <w:r>
        <w:lastRenderedPageBreak/>
        <w:t>Revisões</w:t>
      </w:r>
      <w:bookmarkEnd w:id="40"/>
    </w:p>
    <w:p w:rsidR="0029368C" w:rsidRDefault="0029368C" w:rsidP="0029368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29368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Pr="0029368C" w:rsidRDefault="0029368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368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Pr="0029368C" w:rsidRDefault="0029368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368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Pr="0029368C" w:rsidRDefault="0029368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368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Pr="0029368C" w:rsidRDefault="0029368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9368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Pr="0029368C" w:rsidRDefault="0029368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368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9368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78084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68C" w:rsidRDefault="0029368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368C" w:rsidRDefault="0029368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368C" w:rsidRDefault="0029368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368C" w:rsidRDefault="0029368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368C" w:rsidRDefault="0029368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368C" w:rsidRDefault="0029368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368C" w:rsidRDefault="0029368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368C" w:rsidRDefault="0029368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Pr="00780841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 w:rsidRPr="0078084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368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Default="0029368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Default="0029368C" w:rsidP="0078084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368C" w:rsidRDefault="0029368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9368C" w:rsidRDefault="0029368C" w:rsidP="0029368C">
      <w:pPr>
        <w:pStyle w:val="Recuodecorpodetexto"/>
      </w:pPr>
    </w:p>
    <w:p w:rsidR="00F41655" w:rsidRPr="0029368C" w:rsidRDefault="00F41655" w:rsidP="0029368C"/>
    <w:sectPr w:rsidR="00F41655" w:rsidRPr="0029368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368C" w:rsidRDefault="0029368C" w:rsidP="002908D9">
      <w:r>
        <w:separator/>
      </w:r>
    </w:p>
  </w:endnote>
  <w:endnote w:type="continuationSeparator" w:id="0">
    <w:p w:rsidR="0029368C" w:rsidRDefault="0029368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056DB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9368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8084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80841">
            <w:rPr>
              <w:sz w:val="20"/>
              <w:szCs w:val="20"/>
            </w:rPr>
            <w:t xml:space="preserve">Keila </w:t>
          </w:r>
          <w:proofErr w:type="spellStart"/>
          <w:r w:rsidRPr="00780841">
            <w:rPr>
              <w:sz w:val="20"/>
              <w:szCs w:val="20"/>
            </w:rPr>
            <w:t>Joanês</w:t>
          </w:r>
          <w:proofErr w:type="spellEnd"/>
          <w:r w:rsidRPr="0078084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8084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9368C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9368C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9368C">
            <w:rPr>
              <w:b/>
              <w:sz w:val="20"/>
              <w:szCs w:val="20"/>
            </w:rPr>
            <w:t>UCS0006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80841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80841">
            <w:rPr>
              <w:b/>
              <w:sz w:val="20"/>
              <w:szCs w:val="20"/>
            </w:rPr>
            <w:t>Manter Ocupação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1BC1DF8" wp14:editId="48D670F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368C" w:rsidRDefault="0029368C" w:rsidP="002908D9">
      <w:r>
        <w:separator/>
      </w:r>
    </w:p>
  </w:footnote>
  <w:footnote w:type="continuationSeparator" w:id="0">
    <w:p w:rsidR="0029368C" w:rsidRDefault="0029368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3EED2C2" wp14:editId="4C1820F6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4B557F4" wp14:editId="4BFC1CA2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3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21E34965" wp14:editId="278379AA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9DF3DA7" wp14:editId="044D3A24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68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368C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056DB"/>
    <w:rsid w:val="00550536"/>
    <w:rsid w:val="0059301A"/>
    <w:rsid w:val="005D35E4"/>
    <w:rsid w:val="00616D7E"/>
    <w:rsid w:val="00623E87"/>
    <w:rsid w:val="0062458F"/>
    <w:rsid w:val="00652148"/>
    <w:rsid w:val="00772123"/>
    <w:rsid w:val="00780841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368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368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368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368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368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368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368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368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368C"/>
    <w:pPr>
      <w:ind w:left="0"/>
    </w:pPr>
  </w:style>
  <w:style w:type="paragraph" w:styleId="ndicedeilustraes">
    <w:name w:val="table of figures"/>
    <w:basedOn w:val="Normal"/>
    <w:next w:val="Normal"/>
    <w:semiHidden/>
    <w:rsid w:val="0029368C"/>
  </w:style>
  <w:style w:type="paragraph" w:styleId="Sumrio2">
    <w:name w:val="toc 2"/>
    <w:basedOn w:val="Normal"/>
    <w:next w:val="Normal"/>
    <w:autoRedefine/>
    <w:uiPriority w:val="39"/>
    <w:rsid w:val="0029368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368C"/>
    <w:pPr>
      <w:ind w:left="480"/>
    </w:pPr>
  </w:style>
  <w:style w:type="character" w:styleId="Hyperlink">
    <w:name w:val="Hyperlink"/>
    <w:basedOn w:val="Fontepargpadro"/>
    <w:uiPriority w:val="99"/>
    <w:rsid w:val="0029368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368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368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368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368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368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368C"/>
    <w:rPr>
      <w:sz w:val="16"/>
    </w:rPr>
  </w:style>
  <w:style w:type="character" w:styleId="Nmerodepgina">
    <w:name w:val="page number"/>
    <w:basedOn w:val="Fontepargpadro"/>
    <w:rsid w:val="0029368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368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36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368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368C"/>
  </w:style>
  <w:style w:type="paragraph" w:styleId="Corpodetexto">
    <w:name w:val="Body Text"/>
    <w:basedOn w:val="Normal"/>
    <w:link w:val="CorpodetextoChar"/>
    <w:rsid w:val="0029368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368C"/>
    <w:rPr>
      <w:rFonts w:eastAsia="Arial Unicode MS"/>
    </w:rPr>
  </w:style>
  <w:style w:type="paragraph" w:customStyle="1" w:styleId="tabletext">
    <w:name w:val="tabletext"/>
    <w:basedOn w:val="Normal"/>
    <w:rsid w:val="0029368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368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368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368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368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368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368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368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368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368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368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368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368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368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368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368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368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368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368C"/>
    <w:pPr>
      <w:ind w:left="0"/>
    </w:pPr>
  </w:style>
  <w:style w:type="paragraph" w:styleId="ndicedeilustraes">
    <w:name w:val="table of figures"/>
    <w:basedOn w:val="Normal"/>
    <w:next w:val="Normal"/>
    <w:semiHidden/>
    <w:rsid w:val="0029368C"/>
  </w:style>
  <w:style w:type="paragraph" w:styleId="Sumrio2">
    <w:name w:val="toc 2"/>
    <w:basedOn w:val="Normal"/>
    <w:next w:val="Normal"/>
    <w:autoRedefine/>
    <w:uiPriority w:val="39"/>
    <w:rsid w:val="0029368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368C"/>
    <w:pPr>
      <w:ind w:left="480"/>
    </w:pPr>
  </w:style>
  <w:style w:type="character" w:styleId="Hyperlink">
    <w:name w:val="Hyperlink"/>
    <w:basedOn w:val="Fontepargpadro"/>
    <w:uiPriority w:val="99"/>
    <w:rsid w:val="0029368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368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368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368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368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368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368C"/>
    <w:rPr>
      <w:sz w:val="16"/>
    </w:rPr>
  </w:style>
  <w:style w:type="character" w:styleId="Nmerodepgina">
    <w:name w:val="page number"/>
    <w:basedOn w:val="Fontepargpadro"/>
    <w:rsid w:val="0029368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368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36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368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368C"/>
  </w:style>
  <w:style w:type="paragraph" w:styleId="Corpodetexto">
    <w:name w:val="Body Text"/>
    <w:basedOn w:val="Normal"/>
    <w:link w:val="CorpodetextoChar"/>
    <w:rsid w:val="0029368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368C"/>
    <w:rPr>
      <w:rFonts w:eastAsia="Arial Unicode MS"/>
    </w:rPr>
  </w:style>
  <w:style w:type="paragraph" w:customStyle="1" w:styleId="tabletext">
    <w:name w:val="tabletext"/>
    <w:basedOn w:val="Normal"/>
    <w:rsid w:val="0029368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368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368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368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368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368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368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368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368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368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17924-037E-4B54-AC61-B1A5EA267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767</Words>
  <Characters>5622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6377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2014-11-08T03:33:00Z</cp:lastPrinted>
  <dcterms:created xsi:type="dcterms:W3CDTF">2014-11-08T03:33:00Z</dcterms:created>
  <dcterms:modified xsi:type="dcterms:W3CDTF">2014-11-25T18:48:00Z</dcterms:modified>
</cp:coreProperties>
</file>