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8AC" w:rsidRDefault="002A38AC" w:rsidP="002A38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A38AC" w:rsidRDefault="002A38AC" w:rsidP="002A38AC">
      <w:pPr>
        <w:widowControl w:val="0"/>
        <w:rPr>
          <w:rFonts w:cs="Arial"/>
          <w:sz w:val="20"/>
          <w:u w:val="single"/>
        </w:rPr>
      </w:pPr>
    </w:p>
    <w:p w:rsidR="002A38AC" w:rsidRDefault="002A38AC" w:rsidP="002A38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widowControl w:val="0"/>
        <w:rPr>
          <w:rFonts w:cs="Arial"/>
          <w:sz w:val="20"/>
        </w:rPr>
      </w:pPr>
    </w:p>
    <w:p w:rsidR="002A38AC" w:rsidRDefault="002A38AC" w:rsidP="002A38AC">
      <w:pPr>
        <w:widowControl w:val="0"/>
        <w:rPr>
          <w:rFonts w:cs="Arial"/>
        </w:rPr>
      </w:pPr>
    </w:p>
    <w:p w:rsidR="002A38AC" w:rsidRDefault="002A38AC" w:rsidP="002A38AC">
      <w:pPr>
        <w:pStyle w:val="Capa"/>
        <w:rPr>
          <w:color w:val="FF9900"/>
        </w:rPr>
      </w:pPr>
      <w:r>
        <w:t>SINDRAPE</w:t>
      </w:r>
    </w:p>
    <w:p w:rsidR="002A38AC" w:rsidRDefault="002A38AC" w:rsidP="002A38A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A38AC" w:rsidRPr="002A38AC" w:rsidRDefault="002A38AC" w:rsidP="002A38AC">
      <w:pPr>
        <w:widowControl w:val="0"/>
        <w:rPr>
          <w:color w:val="000080"/>
        </w:rPr>
      </w:pPr>
    </w:p>
    <w:p w:rsidR="002A38AC" w:rsidRPr="002A38AC" w:rsidRDefault="002A38AC" w:rsidP="002A38AC">
      <w:pPr>
        <w:widowControl w:val="0"/>
        <w:jc w:val="right"/>
        <w:rPr>
          <w:rFonts w:cs="Arial"/>
          <w:b/>
          <w:bCs/>
          <w:color w:val="000080"/>
        </w:rPr>
      </w:pPr>
    </w:p>
    <w:p w:rsidR="002A38AC" w:rsidRDefault="002A38AC" w:rsidP="002A38AC">
      <w:pPr>
        <w:pStyle w:val="Capa"/>
      </w:pPr>
      <w:r>
        <w:t>UCS0001 –</w:t>
      </w:r>
      <w:r w:rsidR="00685938">
        <w:t xml:space="preserve"> </w:t>
      </w:r>
      <w:r>
        <w:t>Instituiç</w:t>
      </w:r>
      <w:r w:rsidR="00685938">
        <w:t>ões</w:t>
      </w:r>
      <w:r>
        <w:t xml:space="preserve"> de Ensino</w:t>
      </w:r>
    </w:p>
    <w:p w:rsidR="002A38AC" w:rsidRDefault="002A38AC" w:rsidP="002A38AC">
      <w:pPr>
        <w:widowControl w:val="0"/>
        <w:rPr>
          <w:rFonts w:cs="Arial"/>
        </w:rPr>
      </w:pPr>
    </w:p>
    <w:p w:rsidR="002A38AC" w:rsidRDefault="002A38AC" w:rsidP="002A38AC">
      <w:pPr>
        <w:widowControl w:val="0"/>
      </w:pPr>
    </w:p>
    <w:p w:rsidR="002A38AC" w:rsidRDefault="002A38AC" w:rsidP="002A38AC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2A38AC" w:rsidRPr="002A38AC" w:rsidRDefault="002A38AC" w:rsidP="002A38AC">
      <w:pPr>
        <w:pStyle w:val="Corpodetexto3"/>
        <w:widowControl w:val="0"/>
        <w:spacing w:after="0"/>
        <w:rPr>
          <w:rFonts w:cs="Arial"/>
        </w:rPr>
      </w:pPr>
      <w:r w:rsidRPr="002A38AC">
        <w:rPr>
          <w:rFonts w:cs="Arial"/>
        </w:rPr>
        <w:lastRenderedPageBreak/>
        <w:t>Histórico de Revisões</w:t>
      </w:r>
    </w:p>
    <w:p w:rsidR="002A38AC" w:rsidRDefault="002A38AC" w:rsidP="002A38A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A38AC" w:rsidTr="002A38AC">
        <w:tc>
          <w:tcPr>
            <w:tcW w:w="1501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A38AC" w:rsidTr="002A38AC">
        <w:tc>
          <w:tcPr>
            <w:tcW w:w="1501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29/07/2005</w:t>
            </w:r>
          </w:p>
        </w:tc>
        <w:tc>
          <w:tcPr>
            <w:tcW w:w="1033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2700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2A38AC" w:rsidTr="002A38AC">
        <w:tc>
          <w:tcPr>
            <w:tcW w:w="1501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A38AC" w:rsidTr="002A38AC">
        <w:tc>
          <w:tcPr>
            <w:tcW w:w="1501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A38AC" w:rsidTr="002A38AC">
        <w:tc>
          <w:tcPr>
            <w:tcW w:w="1501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A38AC" w:rsidRDefault="002A38AC" w:rsidP="002A38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A38AC" w:rsidRDefault="002A38AC" w:rsidP="002A38AC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2A38AC" w:rsidRPr="002A38AC" w:rsidRDefault="002A38AC" w:rsidP="002A38AC">
      <w:pPr>
        <w:pStyle w:val="Corpodetexto3"/>
        <w:widowControl w:val="0"/>
        <w:spacing w:after="0"/>
        <w:jc w:val="left"/>
        <w:rPr>
          <w:rFonts w:cs="Arial"/>
        </w:rPr>
      </w:pPr>
      <w:r w:rsidRPr="002A38AC">
        <w:rPr>
          <w:rFonts w:cs="Arial"/>
        </w:rPr>
        <w:lastRenderedPageBreak/>
        <w:t>Índice</w:t>
      </w:r>
    </w:p>
    <w:p w:rsidR="002A38AC" w:rsidRPr="002A38AC" w:rsidRDefault="002A38AC" w:rsidP="002A38A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85938" w:rsidRDefault="002A38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5586" w:history="1">
        <w:r w:rsidR="00685938" w:rsidRPr="00B000ED">
          <w:rPr>
            <w:rStyle w:val="Hyperlink"/>
            <w:noProof/>
          </w:rPr>
          <w:t>1.</w:t>
        </w:r>
        <w:r w:rsidR="006859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85938" w:rsidRPr="00B000ED">
          <w:rPr>
            <w:rStyle w:val="Hyperlink"/>
            <w:noProof/>
          </w:rPr>
          <w:t>Pacote/Caso de Uso</w:t>
        </w:r>
        <w:r w:rsidR="00685938">
          <w:rPr>
            <w:noProof/>
            <w:webHidden/>
          </w:rPr>
          <w:tab/>
        </w:r>
        <w:r w:rsidR="00685938">
          <w:rPr>
            <w:noProof/>
            <w:webHidden/>
          </w:rPr>
          <w:fldChar w:fldCharType="begin"/>
        </w:r>
        <w:r w:rsidR="00685938">
          <w:rPr>
            <w:noProof/>
            <w:webHidden/>
          </w:rPr>
          <w:instrText xml:space="preserve"> PAGEREF _Toc404695586 \h </w:instrText>
        </w:r>
        <w:r w:rsidR="00685938">
          <w:rPr>
            <w:noProof/>
            <w:webHidden/>
          </w:rPr>
        </w:r>
        <w:r w:rsidR="00685938">
          <w:rPr>
            <w:noProof/>
            <w:webHidden/>
          </w:rPr>
          <w:fldChar w:fldCharType="separate"/>
        </w:r>
        <w:r w:rsidR="00685938">
          <w:rPr>
            <w:noProof/>
            <w:webHidden/>
          </w:rPr>
          <w:t>5</w:t>
        </w:r>
        <w:r w:rsidR="00685938"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87" w:history="1">
        <w:r w:rsidRPr="00B000ED">
          <w:rPr>
            <w:rStyle w:val="Hyperlink"/>
            <w:noProof/>
          </w:rPr>
          <w:t>Instituições de Ensino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88" w:history="1">
        <w:r w:rsidRPr="00B000E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89" w:history="1">
        <w:r w:rsidRPr="00B000E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0" w:history="1">
        <w:r w:rsidRPr="00B000E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1" w:history="1">
        <w:r w:rsidRPr="00B000E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2" w:history="1">
        <w:r w:rsidRPr="00B000E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3" w:history="1">
        <w:r w:rsidRPr="00B000E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4" w:history="1">
        <w:r w:rsidRPr="00B000E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5" w:history="1">
        <w:r w:rsidRPr="00B000E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Incluir Instituição de Ensino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6" w:history="1">
        <w:r w:rsidRPr="00B000E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7" w:history="1">
        <w:r w:rsidRPr="00B000E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Alterar Instituição de Ensino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8" w:history="1">
        <w:r w:rsidRPr="00B000E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599" w:history="1">
        <w:r w:rsidRPr="00B000E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Fluxo Alternativo – alterar o Representante Legal da Instituição de Ensino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0" w:history="1">
        <w:r w:rsidRPr="00B000ED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Fluxo Alternativo – alterar Endereço da Instituição de Ensino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1" w:history="1">
        <w:r w:rsidRPr="00B000ED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Fluxo Alternativo – Buscar endereço através do CEP informado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2" w:history="1">
        <w:r w:rsidRPr="00B000E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Excluir Instituição de Ensino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3" w:history="1">
        <w:r w:rsidRPr="00B000E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4" w:history="1">
        <w:r w:rsidRPr="00B000ED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5" w:history="1">
        <w:r w:rsidRPr="00B000E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Listar Instituição de Ensino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6" w:history="1">
        <w:r w:rsidRPr="00B000E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7" w:history="1">
        <w:r w:rsidRPr="00B000E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85938" w:rsidRDefault="006859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608" w:history="1">
        <w:r w:rsidRPr="00B000E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000E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A38AC" w:rsidRDefault="002A38AC" w:rsidP="002A38AC">
      <w:pPr>
        <w:pStyle w:val="Sumrio1"/>
      </w:pPr>
      <w:r>
        <w:fldChar w:fldCharType="end"/>
      </w:r>
    </w:p>
    <w:p w:rsidR="002A38AC" w:rsidRDefault="002A38AC" w:rsidP="002A38AC">
      <w:pPr>
        <w:widowControl w:val="0"/>
        <w:rPr>
          <w:rFonts w:cs="Arial"/>
          <w:b/>
          <w:bCs/>
          <w:color w:val="000000"/>
        </w:rPr>
      </w:pPr>
    </w:p>
    <w:p w:rsidR="002A38AC" w:rsidRDefault="002A38AC" w:rsidP="002A38AC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2A38AC" w:rsidRDefault="002A38AC" w:rsidP="002A38AC">
      <w:pPr>
        <w:pStyle w:val="Heading"/>
      </w:pPr>
    </w:p>
    <w:p w:rsidR="002A38AC" w:rsidRDefault="002A38AC" w:rsidP="002A38AC">
      <w:pPr>
        <w:pStyle w:val="Heading"/>
        <w:jc w:val="center"/>
      </w:pPr>
    </w:p>
    <w:p w:rsidR="002A38AC" w:rsidRDefault="002A38AC" w:rsidP="002A38AC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2A38AC" w:rsidRDefault="002A38AC" w:rsidP="002A38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95586"/>
      <w:r>
        <w:lastRenderedPageBreak/>
        <w:t>Pacote/Caso de Uso</w:t>
      </w:r>
      <w:bookmarkEnd w:id="2"/>
    </w:p>
    <w:p w:rsidR="002A38AC" w:rsidRDefault="002A38AC" w:rsidP="002A38AC"/>
    <w:p w:rsidR="002A38AC" w:rsidRDefault="002A38AC" w:rsidP="00685938">
      <w:pPr>
        <w:pStyle w:val="Subttulo"/>
      </w:pPr>
      <w:bookmarkStart w:id="3" w:name="_Toc404695587"/>
      <w:r>
        <w:t>Instituiç</w:t>
      </w:r>
      <w:r w:rsidR="00685938">
        <w:t>ões</w:t>
      </w:r>
      <w:r>
        <w:t xml:space="preserve"> de Ensino</w:t>
      </w:r>
      <w:bookmarkEnd w:id="3"/>
    </w:p>
    <w:p w:rsidR="002A38AC" w:rsidRDefault="002A38AC" w:rsidP="002A38AC">
      <w:pPr>
        <w:widowControl w:val="0"/>
        <w:ind w:left="902"/>
        <w:rPr>
          <w:rFonts w:cs="Arial"/>
          <w:b/>
          <w:bCs/>
          <w:color w:val="FF0000"/>
        </w:rPr>
      </w:pPr>
    </w:p>
    <w:p w:rsidR="002A38AC" w:rsidRDefault="002A38AC" w:rsidP="002A38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695588"/>
      <w:r>
        <w:t>Descrição</w:t>
      </w:r>
      <w:bookmarkEnd w:id="4"/>
      <w:bookmarkEnd w:id="5"/>
    </w:p>
    <w:p w:rsidR="002A38AC" w:rsidRDefault="002A38AC" w:rsidP="002A38AC">
      <w:pPr>
        <w:pStyle w:val="Recuodecorpodetexto2"/>
        <w:widowControl w:val="0"/>
        <w:ind w:left="1620" w:firstLine="0"/>
        <w:rPr>
          <w:sz w:val="24"/>
        </w:rPr>
      </w:pPr>
    </w:p>
    <w:p w:rsidR="002A38AC" w:rsidRDefault="002A38AC" w:rsidP="002A38A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Instituição de Ensino.</w:t>
      </w:r>
    </w:p>
    <w:p w:rsidR="002A38AC" w:rsidRDefault="002A38AC" w:rsidP="002A38AC">
      <w:pPr>
        <w:pStyle w:val="Recuodecorpodetexto2"/>
        <w:widowControl w:val="0"/>
        <w:ind w:left="1620" w:firstLine="0"/>
        <w:rPr>
          <w:sz w:val="24"/>
        </w:rPr>
      </w:pPr>
    </w:p>
    <w:p w:rsidR="002A38AC" w:rsidRDefault="002A38AC" w:rsidP="002A38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5589"/>
      <w:r>
        <w:t>Requisitos atendidos</w:t>
      </w:r>
      <w:bookmarkEnd w:id="6"/>
    </w:p>
    <w:p w:rsidR="002A38AC" w:rsidRDefault="002A38AC" w:rsidP="002A38AC"/>
    <w:p w:rsidR="002A38AC" w:rsidRDefault="002A38AC" w:rsidP="002A38AC">
      <w:pPr>
        <w:pStyle w:val="Recuodecorpodetexto"/>
        <w:ind w:left="1260"/>
      </w:pPr>
      <w:r>
        <w:t>Não se aplica.</w:t>
      </w:r>
    </w:p>
    <w:p w:rsidR="002A38AC" w:rsidRDefault="002A38AC" w:rsidP="002A38AC"/>
    <w:p w:rsidR="002A38AC" w:rsidRDefault="002A38AC" w:rsidP="002A38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95590"/>
      <w:r>
        <w:t>Conceito</w:t>
      </w:r>
      <w:bookmarkEnd w:id="7"/>
      <w:r>
        <w:tab/>
      </w:r>
    </w:p>
    <w:p w:rsidR="002A38AC" w:rsidRDefault="002A38AC" w:rsidP="002A38AC"/>
    <w:p w:rsidR="002A38AC" w:rsidRDefault="002A38AC" w:rsidP="002A38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95591"/>
      <w:r>
        <w:t>Conceitos principais</w:t>
      </w:r>
      <w:bookmarkEnd w:id="8"/>
    </w:p>
    <w:p w:rsidR="002A38AC" w:rsidRDefault="002A38AC" w:rsidP="002A38AC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A38AC" w:rsidTr="0097135F">
        <w:trPr>
          <w:trHeight w:val="600"/>
        </w:trPr>
        <w:tc>
          <w:tcPr>
            <w:tcW w:w="1600" w:type="dxa"/>
          </w:tcPr>
          <w:p w:rsidR="002A38AC" w:rsidRDefault="002A38AC" w:rsidP="002A38AC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Instituição de Ensino</w:t>
            </w:r>
          </w:p>
        </w:tc>
        <w:tc>
          <w:tcPr>
            <w:tcW w:w="4606" w:type="dxa"/>
          </w:tcPr>
          <w:p w:rsidR="002A38AC" w:rsidRDefault="002A38AC" w:rsidP="0097135F">
            <w:r>
              <w:t>Conjunto de locais de ensino para os níveis de formação do sistema.</w:t>
            </w:r>
          </w:p>
        </w:tc>
      </w:tr>
    </w:tbl>
    <w:p w:rsidR="002A38AC" w:rsidRDefault="002A38AC" w:rsidP="002A38AC"/>
    <w:p w:rsidR="002A38AC" w:rsidRDefault="002A38AC" w:rsidP="002A38A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95592"/>
      <w:r>
        <w:t>Conceitos associados</w:t>
      </w:r>
      <w:bookmarkEnd w:id="9"/>
      <w:bookmarkEnd w:id="10"/>
    </w:p>
    <w:p w:rsidR="002A38AC" w:rsidRDefault="002A38AC" w:rsidP="002A38AC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A38AC" w:rsidTr="0097135F">
        <w:trPr>
          <w:trHeight w:val="600"/>
        </w:trPr>
        <w:tc>
          <w:tcPr>
            <w:tcW w:w="2338" w:type="dxa"/>
          </w:tcPr>
          <w:p w:rsidR="002A38AC" w:rsidRDefault="002A38AC" w:rsidP="002A38AC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Dependentes</w:t>
            </w:r>
          </w:p>
        </w:tc>
        <w:tc>
          <w:tcPr>
            <w:tcW w:w="6732" w:type="dxa"/>
          </w:tcPr>
          <w:p w:rsidR="002A38AC" w:rsidRDefault="002A38AC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as características de uma pessoa enquanto dependente.</w:t>
            </w:r>
          </w:p>
        </w:tc>
      </w:tr>
      <w:tr w:rsidR="002A38AC" w:rsidTr="0097135F">
        <w:trPr>
          <w:trHeight w:val="600"/>
        </w:trPr>
        <w:tc>
          <w:tcPr>
            <w:tcW w:w="2338" w:type="dxa"/>
          </w:tcPr>
          <w:p w:rsidR="002A38AC" w:rsidRDefault="002A38AC" w:rsidP="00685938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Municípios</w:t>
            </w:r>
          </w:p>
        </w:tc>
        <w:tc>
          <w:tcPr>
            <w:tcW w:w="6732" w:type="dxa"/>
          </w:tcPr>
          <w:p w:rsidR="002A38AC" w:rsidRDefault="002A38AC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cidades que o sistema possui.</w:t>
            </w:r>
          </w:p>
        </w:tc>
      </w:tr>
      <w:tr w:rsidR="002A38AC" w:rsidTr="0097135F">
        <w:trPr>
          <w:trHeight w:val="600"/>
        </w:trPr>
        <w:tc>
          <w:tcPr>
            <w:tcW w:w="2338" w:type="dxa"/>
          </w:tcPr>
          <w:p w:rsidR="002A38AC" w:rsidRDefault="002A38AC" w:rsidP="00685938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Bairro</w:t>
            </w:r>
          </w:p>
        </w:tc>
        <w:tc>
          <w:tcPr>
            <w:tcW w:w="6732" w:type="dxa"/>
          </w:tcPr>
          <w:p w:rsidR="002A38AC" w:rsidRDefault="002A38AC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Bairro informado em um endereço localizado em um determinado município.</w:t>
            </w:r>
          </w:p>
        </w:tc>
      </w:tr>
    </w:tbl>
    <w:p w:rsidR="002A38AC" w:rsidRDefault="002A38AC" w:rsidP="002A38AC">
      <w:pPr>
        <w:rPr>
          <w:rFonts w:eastAsia="Arial Unicode MS"/>
        </w:rPr>
      </w:pPr>
    </w:p>
    <w:p w:rsidR="002A38AC" w:rsidRDefault="002A38AC" w:rsidP="002A38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95593"/>
      <w:r>
        <w:lastRenderedPageBreak/>
        <w:t>Diagrama</w:t>
      </w:r>
      <w:bookmarkEnd w:id="12"/>
    </w:p>
    <w:p w:rsidR="002A38AC" w:rsidRDefault="002A38AC" w:rsidP="002A38AC">
      <w:pPr>
        <w:pStyle w:val="Cabealho"/>
        <w:widowControl w:val="0"/>
        <w:rPr>
          <w:rFonts w:cs="Arial"/>
        </w:rPr>
      </w:pPr>
    </w:p>
    <w:p w:rsidR="002A38AC" w:rsidRDefault="002A38AC" w:rsidP="002A38AC">
      <w:pPr>
        <w:widowControl w:val="0"/>
        <w:jc w:val="center"/>
        <w:rPr>
          <w:rFonts w:cs="Arial"/>
        </w:rPr>
      </w:pPr>
    </w:p>
    <w:p w:rsidR="002A38AC" w:rsidRDefault="00685938" w:rsidP="002A38A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70245" cy="4953000"/>
                <wp:effectExtent l="0" t="0" r="497205" b="0"/>
                <wp:docPr id="166" name="Tela 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27785" y="19050"/>
                            <a:ext cx="1722755" cy="1130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27785" y="122555"/>
                            <a:ext cx="4321810" cy="23729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47925" y="245110"/>
                            <a:ext cx="15798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Instituiç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Ensino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86080" y="922655"/>
                            <a:ext cx="169545" cy="1695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70535" y="1092200"/>
                            <a:ext cx="0" cy="169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76555" y="1158240"/>
                            <a:ext cx="1981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57505" y="1261745"/>
                            <a:ext cx="113030" cy="169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70535" y="1261745"/>
                            <a:ext cx="113030" cy="169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6515" y="1431290"/>
                            <a:ext cx="711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12140" y="1177290"/>
                            <a:ext cx="71564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421765" y="819150"/>
                            <a:ext cx="1628775" cy="4991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694815" y="894715"/>
                            <a:ext cx="11531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58340" y="1045210"/>
                            <a:ext cx="615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Ensino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3643630" y="819150"/>
                            <a:ext cx="1647825" cy="4991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935730" y="894715"/>
                            <a:ext cx="10909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180840" y="1045210"/>
                            <a:ext cx="615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Ensino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506855" y="1713865"/>
                            <a:ext cx="1779270" cy="4800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817370" y="1779905"/>
                            <a:ext cx="11703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09470" y="1930400"/>
                            <a:ext cx="615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Ensino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643630" y="1713865"/>
                            <a:ext cx="1695450" cy="4895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945255" y="1788795"/>
                            <a:ext cx="11652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208780" y="1939925"/>
                            <a:ext cx="615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Ensino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306955" y="2956560"/>
                            <a:ext cx="1299210" cy="1130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306955" y="3060065"/>
                            <a:ext cx="3257550" cy="18738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229610" y="3182620"/>
                            <a:ext cx="14693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2326005" y="297561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2326005" y="297561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 flipH="1">
                            <a:off x="2334895" y="298513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 flipV="1">
                            <a:off x="2334895" y="298513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326005" y="29756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326005" y="3003550"/>
                            <a:ext cx="0" cy="190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2334895" y="297561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2326005" y="298513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2326005" y="298513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2334895" y="297561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2334895" y="297561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2326005" y="29756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2326005" y="298513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326005" y="297561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>
                            <a:off x="2326005" y="29756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2334895" y="2985135"/>
                            <a:ext cx="47625" cy="46990"/>
                          </a:xfrm>
                          <a:prstGeom prst="line">
                            <a:avLst/>
                          </a:prstGeom>
                          <a:noFill/>
                          <a:ln w="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2334895" y="2985135"/>
                            <a:ext cx="4762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2334895" y="2975610"/>
                            <a:ext cx="47625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2334895" y="2985135"/>
                            <a:ext cx="4762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2334895" y="2985135"/>
                            <a:ext cx="4762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2326005" y="2985135"/>
                            <a:ext cx="56515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2344420" y="2985135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2326005" y="297561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2326005" y="29756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2843530" y="3493770"/>
                            <a:ext cx="1930400" cy="4235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3182620" y="3559175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596640" y="3710305"/>
                            <a:ext cx="4559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Bairros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2862580" y="351218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2862580" y="351218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 flipH="1">
                            <a:off x="2872105" y="352171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 flipV="1">
                            <a:off x="2872105" y="352171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2862580" y="351218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2862580" y="3540760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2872105" y="351218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2862580" y="35217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2862580" y="35217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2872105" y="351218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2872105" y="351218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2862580" y="351218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2862580" y="35217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862580" y="351218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>
                            <a:off x="2862580" y="351218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2872105" y="352171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2872105" y="352171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 flipV="1">
                            <a:off x="2872105" y="3512185"/>
                            <a:ext cx="4699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2872105" y="352171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2872105" y="352171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2862580" y="3521710"/>
                            <a:ext cx="56515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2880995" y="3521710"/>
                            <a:ext cx="4762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2862580" y="351218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2862580" y="351218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2843530" y="4293870"/>
                            <a:ext cx="1930400" cy="4235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3182620" y="4359910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5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3502660" y="4510405"/>
                            <a:ext cx="6819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Municípios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2862580" y="431292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2862580" y="4312920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 flipH="1">
                            <a:off x="2872105" y="432181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 flipV="1">
                            <a:off x="2872105" y="432181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2862580" y="431292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2862580" y="4340860"/>
                            <a:ext cx="0" cy="190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2872105" y="431292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2862580" y="43218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2862580" y="43218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2872105" y="431292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2872105" y="431292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2862580" y="431292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2862580" y="432181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2862580" y="431292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>
                            <a:off x="2862580" y="431292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2872105" y="4321810"/>
                            <a:ext cx="46990" cy="47625"/>
                          </a:xfrm>
                          <a:prstGeom prst="line">
                            <a:avLst/>
                          </a:prstGeom>
                          <a:noFill/>
                          <a:ln w="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 flipV="1">
                            <a:off x="2872105" y="4321810"/>
                            <a:ext cx="46990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 flipV="1">
                            <a:off x="2872105" y="4312920"/>
                            <a:ext cx="4699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 flipV="1">
                            <a:off x="2872105" y="4321810"/>
                            <a:ext cx="46990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2872105" y="4321810"/>
                            <a:ext cx="46990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2862580" y="4321810"/>
                            <a:ext cx="56515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2880995" y="4321810"/>
                            <a:ext cx="47625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>
                            <a:off x="2862580" y="4312920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>
                            <a:off x="2862580" y="431292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V="1">
                            <a:off x="2880995" y="2495550"/>
                            <a:ext cx="9525" cy="113919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>
                            <a:off x="2853055" y="2495550"/>
                            <a:ext cx="37465" cy="7493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2890520" y="2495550"/>
                            <a:ext cx="38100" cy="7493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3851275" y="274002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3851275" y="274002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 flipH="1">
                            <a:off x="3860800" y="274955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 flipV="1">
                            <a:off x="3860800" y="274955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3851275" y="274002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>
                            <a:off x="3851275" y="2768600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>
                            <a:off x="3860800" y="274002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3851275" y="274955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>
                            <a:off x="3851275" y="274955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>
                            <a:off x="3860800" y="274002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3860800" y="274002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3851275" y="274002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3851275" y="2749550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3851275" y="274002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 flipH="1">
                            <a:off x="3851275" y="274002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3860800" y="274955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 flipH="1" flipV="1">
                            <a:off x="3860800" y="274955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 flipH="1" flipV="1">
                            <a:off x="3860800" y="2740025"/>
                            <a:ext cx="4699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 flipH="1" flipV="1">
                            <a:off x="3860800" y="274955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 flipH="1" flipV="1">
                            <a:off x="3860800" y="274955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 flipV="1">
                            <a:off x="3851275" y="2749550"/>
                            <a:ext cx="56515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 flipV="1">
                            <a:off x="3869690" y="2749550"/>
                            <a:ext cx="4762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>
                            <a:off x="3851275" y="274002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>
                            <a:off x="3851275" y="2740025"/>
                            <a:ext cx="46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2363470" y="2646045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8" name="Freeform 136"/>
                        <wps:cNvSpPr>
                          <a:spLocks/>
                        </wps:cNvSpPr>
                        <wps:spPr bwMode="auto">
                          <a:xfrm>
                            <a:off x="4764405" y="2495550"/>
                            <a:ext cx="442595" cy="1995805"/>
                          </a:xfrm>
                          <a:custGeom>
                            <a:avLst/>
                            <a:gdLst>
                              <a:gd name="T0" fmla="*/ 0 w 697"/>
                              <a:gd name="T1" fmla="*/ 3143 h 3143"/>
                              <a:gd name="T2" fmla="*/ 697 w 697"/>
                              <a:gd name="T3" fmla="*/ 3143 h 3143"/>
                              <a:gd name="T4" fmla="*/ 697 w 697"/>
                              <a:gd name="T5" fmla="*/ 0 h 3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97" h="3143">
                                <a:moveTo>
                                  <a:pt x="0" y="3143"/>
                                </a:moveTo>
                                <a:lnTo>
                                  <a:pt x="697" y="3143"/>
                                </a:lnTo>
                                <a:lnTo>
                                  <a:pt x="697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Line 137"/>
                        <wps:cNvCnPr/>
                        <wps:spPr bwMode="auto">
                          <a:xfrm flipH="1">
                            <a:off x="5169535" y="2495550"/>
                            <a:ext cx="37465" cy="7493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>
                            <a:off x="5207000" y="2495550"/>
                            <a:ext cx="37465" cy="7493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6167120" y="317309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>
                            <a:off x="6167120" y="317309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 flipH="1">
                            <a:off x="6176645" y="318262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 flipV="1">
                            <a:off x="6176645" y="318262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>
                            <a:off x="6167120" y="3173095"/>
                            <a:ext cx="476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>
                            <a:off x="6167120" y="3201670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>
                            <a:off x="6176645" y="317309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>
                            <a:off x="6167120" y="3182620"/>
                            <a:ext cx="476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>
                            <a:off x="6167120" y="3182620"/>
                            <a:ext cx="476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>
                            <a:off x="6176645" y="317309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>
                            <a:off x="6176645" y="317309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>
                            <a:off x="6167120" y="3173095"/>
                            <a:ext cx="476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6167120" y="3182620"/>
                            <a:ext cx="476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6167120" y="317309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3"/>
                        <wps:cNvCnPr/>
                        <wps:spPr bwMode="auto">
                          <a:xfrm flipH="1">
                            <a:off x="6167120" y="3173095"/>
                            <a:ext cx="476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4"/>
                        <wps:cNvCnPr/>
                        <wps:spPr bwMode="auto">
                          <a:xfrm>
                            <a:off x="6176645" y="318262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5"/>
                        <wps:cNvCnPr/>
                        <wps:spPr bwMode="auto">
                          <a:xfrm flipH="1" flipV="1">
                            <a:off x="6176645" y="318262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6"/>
                        <wps:cNvCnPr/>
                        <wps:spPr bwMode="auto">
                          <a:xfrm flipH="1" flipV="1">
                            <a:off x="6176645" y="3173095"/>
                            <a:ext cx="4699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7"/>
                        <wps:cNvCnPr/>
                        <wps:spPr bwMode="auto">
                          <a:xfrm flipH="1" flipV="1">
                            <a:off x="6176645" y="318262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8"/>
                        <wps:cNvCnPr/>
                        <wps:spPr bwMode="auto">
                          <a:xfrm flipH="1" flipV="1">
                            <a:off x="6176645" y="318262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9"/>
                        <wps:cNvCnPr/>
                        <wps:spPr bwMode="auto">
                          <a:xfrm flipH="1" flipV="1">
                            <a:off x="6167120" y="3182620"/>
                            <a:ext cx="56515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60"/>
                        <wps:cNvCnPr/>
                        <wps:spPr bwMode="auto">
                          <a:xfrm flipH="1" flipV="1">
                            <a:off x="6186170" y="3182620"/>
                            <a:ext cx="4699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61"/>
                        <wps:cNvCnPr/>
                        <wps:spPr bwMode="auto">
                          <a:xfrm>
                            <a:off x="6167120" y="3173095"/>
                            <a:ext cx="0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62"/>
                        <wps:cNvCnPr/>
                        <wps:spPr bwMode="auto">
                          <a:xfrm>
                            <a:off x="6167120" y="3173095"/>
                            <a:ext cx="476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5244465" y="272161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938" w:rsidRDefault="0068593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66" o:spid="_x0000_s1026" editas="canvas" style="width:454.35pt;height:390pt;mso-position-horizontal-relative:char;mso-position-vertical-relative:line" coordsize="57702,49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702;height:49530;visibility:visible;mso-wrap-style:square">
                  <v:fill o:detectmouseclick="t"/>
                  <v:path o:connecttype="none"/>
                </v:shape>
                <v:rect id="Rectangle 5" o:spid="_x0000_s1028" style="position:absolute;left:13277;top:190;width:17228;height:1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277;top:1225;width:43218;height:23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479;top:2451;width:1579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Instituiç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Ensino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860;top:9226;width:1696;height:1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705,10922" to="4705,12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765,11582" to="5746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575,12617" to="4705,14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705,12617" to="5835,14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65;top:14312;width:711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121,11772" to="13277,11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VXD8AAAADbAAAADwAAAGRycy9kb3ducmV2LnhtbERPS4vCMBC+C/sfwix401QPol2jiLCy&#10;iCg+8Dw0s02xmXSbbFv/vREEb/PxPWe+7GwpGqp94VjBaJiAIM6cLjhXcDl/D6YgfEDWWDomBXfy&#10;sFx89OaYatfykZpTyEUMYZ+iAhNClUrpM0MW/dBVxJH7dbXFEGGdS11jG8NtKcdJMpEWC44NBita&#10;G8pup3+roG3k7W/mm832sruPrvtDZs65V6r/2a2+QATqwlv8cv/oOH8Cz1/iAXL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FVw/AAAAA2wAAAA8AAAAAAAAAAAAAAAAA&#10;oQIAAGRycy9kb3ducmV2LnhtbFBLBQYAAAAABAAEAPkAAACOAwAAAAA=&#10;" strokecolor="#903" strokeweight="42e-5mm"/>
                <v:oval id="Oval 15" o:spid="_x0000_s1038" style="position:absolute;left:14217;top:8191;width:16288;height:4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6948;top:8947;width:1153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9583;top:10452;width:615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Ensino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36436;top:8191;width:16478;height:4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39357;top:8947;width:1090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41808;top:10452;width:615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Ensino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5068;top:17138;width:17793;height:4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8173;top:17799;width:1170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21094;top:19304;width:616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Ensino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6436;top:17138;width:16954;height:4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9452;top:17887;width:1165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2087;top:19399;width:616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Ensino</w:t>
                        </w:r>
                        <w:proofErr w:type="spellEnd"/>
                      </w:p>
                    </w:txbxContent>
                  </v:textbox>
                </v:rect>
                <v:rect id="Rectangle 27" o:spid="_x0000_s1050" style="position:absolute;left:23069;top:29565;width:12992;height:1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23069;top:30600;width:32576;height:18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32296;top:31826;width:1469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23260,29756" to="23260,30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23260,29756" to="23634,29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flip:x;visibility:visible;mso-wrap-style:square" from="23348,29851" to="23634,29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kIws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ZCMLGAAAA2wAAAA8AAAAAAAAA&#10;AAAAAAAAoQIAAGRycy9kb3ducmV2LnhtbFBLBQYAAAAABAAEAPkAAACUAwAAAAA=&#10;" strokeweight="0"/>
                <v:line id="Line 33" o:spid="_x0000_s1056" style="position:absolute;flip:y;visibility:visible;mso-wrap-style:square" from="23348,29851" to="23348,30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WtWc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AVrVnGAAAA2wAAAA8AAAAAAAAA&#10;AAAAAAAAoQIAAGRycy9kb3ducmV2LnhtbFBLBQYAAAAABAAEAPkAAACUAwAAAAA=&#10;" strokeweight="0"/>
                <v:line id="Line 34" o:spid="_x0000_s1057" style="position:absolute;visibility:visible;mso-wrap-style:square" from="23260,29756" to="23729,29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23260,30035" to="23260,30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23348,29756" to="23348,30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23260,29851" to="23729,29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23260,29851" to="23729,29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23348,29756" to="23348,30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23348,29756" to="23348,30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23260,29756" to="23729,29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23260,29851" to="23729,29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23260,29756" to="23260,30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flip:x;visibility:visible;mso-wrap-style:square" from="23260,29756" to="23729,29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FAU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FAU8UAAADbAAAADwAAAAAAAAAA&#10;AAAAAAChAgAAZHJzL2Rvd25yZXYueG1sUEsFBgAAAAAEAAQA+QAAAJMDAAAAAA==&#10;" strokeweight="0"/>
                <v:line id="Line 45" o:spid="_x0000_s1068" style="position:absolute;visibility:visible;mso-wrap-style:square" from="23348,29851" to="23825,30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7kz8QAAADbAAAADwAAAGRycy9kb3ducmV2LnhtbESPS2vDMBCE74X+B7GF3Bq5ITTFjWyK&#10;oXmcSh7QHBdra5taK0VSEuffV4VAjsPMfMPMy8H04kw+dJYVvIwzEMS11R03Cva7z+c3ECEia+wt&#10;k4IrBSiLx4c55tpeeEPnbWxEgnDIUUEbo8ulDHVLBsPYOuLk/VhvMCbpG6k9XhLc9HKSZa/SYMdp&#10;oUVHVUv17/ZkFHwd9sfl4ejkGp2ufPXtJ4swU2r0NHy8g4g0xHv41l5pBdMZ/H9JP0AW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uTPxAAAANsAAAAPAAAAAAAAAAAA&#10;AAAAAKECAABkcnMvZG93bnJldi54bWxQSwUGAAAAAAQABAD5AAAAkgMAAAAA&#10;" strokeweight="83e-5mm"/>
                <v:line id="Line 46" o:spid="_x0000_s1069" style="position:absolute;flip:x y;visibility:visible;mso-wrap-style:square" from="23348,29851" to="23825,30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7" o:spid="_x0000_s1070" style="position:absolute;flip:x y;visibility:visible;mso-wrap-style:square" from="23348,29756" to="23825,30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flip:x y;visibility:visible;mso-wrap-style:square" from="23348,29851" to="23825,30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23348,29851" to="23825,30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flip:x y;visibility:visible;mso-wrap-style:square" from="23260,29851" to="23825,30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23444,29851" to="23914,30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visibility:visible;mso-wrap-style:square" from="23260,29756" to="23260,30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<v:line id="Line 53" o:spid="_x0000_s1076" style="position:absolute;visibility:visible;mso-wrap-style:square" from="23260,29756" to="23729,29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oval id="Oval 54" o:spid="_x0000_s1077" style="position:absolute;left:28435;top:34937;width:19304;height:4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BAc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3qb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BAcMAAADbAAAADwAAAAAAAAAAAAAAAACYAgAAZHJzL2Rv&#10;d25yZXYueG1sUEsFBgAAAAAEAAQA9QAAAIgDAAAAAA==&#10;" fillcolor="#ffc" strokecolor="#903" strokeweight="0"/>
                <v:rect id="Rectangle 55" o:spid="_x0000_s1078" style="position:absolute;left:31826;top:35591;width:1286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6" o:spid="_x0000_s1079" style="position:absolute;left:35966;top:37103;width:455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Bairros</w:t>
                        </w:r>
                        <w:proofErr w:type="spellEnd"/>
                      </w:p>
                    </w:txbxContent>
                  </v:textbox>
                </v:rect>
                <v:line id="Line 57" o:spid="_x0000_s1080" style="position:absolute;visibility:visible;mso-wrap-style:square" from="28625,35121" to="28625,3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28625,35121" to="29000,3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flip:x;visibility:visible;mso-wrap-style:square" from="28721,35217" to="29000,35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2ER8UAAADbAAAADwAAAGRycy9kb3ducmV2LnhtbESPQWsCMRSE74X+h/AKvdWsHlS2RpEW&#10;SymoqPXQ23Pzuru4eVmS6MZ/bwTB4zAz3zCTWTSNOJPztWUF/V4GgriwuuZSwe9u8TYG4QOyxsYy&#10;KbiQh9n0+WmCubYdb+i8DaVIEPY5KqhCaHMpfVGRQd+zLXHy/q0zGJJ0pdQOuwQ3jRxk2VAarDkt&#10;VNjSR0XFcXsyCjarER/c1yke46Fbrv/25c/+c67U60ucv4MIFMMjfG9/awXDPt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2ER8UAAADbAAAADwAAAAAAAAAA&#10;AAAAAAChAgAAZHJzL2Rvd25yZXYueG1sUEsFBgAAAAAEAAQA+QAAAJMDAAAAAA==&#10;" strokeweight="0"/>
                <v:line id="Line 60" o:spid="_x0000_s1083" style="position:absolute;flip:y;visibility:visible;mso-wrap-style:square" from="28721,35217" to="28721,35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8aMM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hA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E8aMMUAAADbAAAADwAAAAAAAAAA&#10;AAAAAAChAgAAZHJzL2Rvd25yZXYueG1sUEsFBgAAAAAEAAQA+QAAAJMDAAAAAA==&#10;" strokeweight="0"/>
                <v:line id="Line 61" o:spid="_x0000_s1084" style="position:absolute;visibility:visible;mso-wrap-style:square" from="28625,35121" to="29095,3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28625,35407" to="28625,3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28721,35121" to="28721,3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28625,35217" to="29095,35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28625,35217" to="29095,35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28721,35121" to="28721,3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28721,35121" to="28721,3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28625,35121" to="29095,3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28625,35217" to="29095,35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28625,35121" to="28625,3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flip:x;visibility:visible;mso-wrap-style:square" from="28625,35121" to="29095,3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opds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topdsUAAADbAAAADwAAAAAAAAAA&#10;AAAAAAChAgAAZHJzL2Rvd25yZXYueG1sUEsFBgAAAAAEAAQA+QAAAJMDAAAAAA==&#10;" strokeweight="0"/>
                <v:line id="Line 72" o:spid="_x0000_s1095" style="position:absolute;visibility:visible;mso-wrap-style:square" from="28721,35217" to="29190,35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CwBcQAAADbAAAADwAAAGRycy9kb3ducmV2LnhtbESPS2vDMBCE74X+B7GF3Bq5ITTFjWyK&#10;oXmcSh7QHBdra5taK0VSEuffV4VAjsPMfMPMy8H04kw+dJYVvIwzEMS11R03Cva7z+c3ECEia+wt&#10;k4IrBSiLx4c55tpeeEPnbWxEgnDIUUEbo8ulDHVLBsPYOuLk/VhvMCbpG6k9XhLc9HKSZa/SYMdp&#10;oUVHVUv17/ZkFHwd9sfl4ejkGp2ufPXtJ4swU2r0NHy8g4g0xHv41l5pBbMp/H9JP0AW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oLAFxAAAANsAAAAPAAAAAAAAAAAA&#10;AAAAAKECAABkcnMvZG93bnJldi54bWxQSwUGAAAAAAQABAD5AAAAkgMAAAAA&#10;" strokeweight="83e-5mm"/>
                <v:line id="Line 73" o:spid="_x0000_s1096" style="position:absolute;flip:x y;visibility:visible;mso-wrap-style:square" from="28721,35217" to="29190,35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4" o:spid="_x0000_s1097" style="position:absolute;flip:x y;visibility:visible;mso-wrap-style:square" from="28721,35121" to="29190,35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5" o:spid="_x0000_s1098" style="position:absolute;flip:x y;visibility:visible;mso-wrap-style:square" from="28721,35217" to="29190,35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28721,35217" to="29190,35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28625,35217" to="29190,3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28809,35217" to="29286,35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visibility:visible;mso-wrap-style:square" from="28625,35121" to="28625,3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80" o:spid="_x0000_s1103" style="position:absolute;visibility:visible;mso-wrap-style:square" from="28625,35121" to="29095,3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oval id="Oval 81" o:spid="_x0000_s1104" style="position:absolute;left:28435;top:42938;width:19304;height:4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PO3s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1g+g5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PO3sMAAADbAAAADwAAAAAAAAAAAAAAAACYAgAAZHJzL2Rv&#10;d25yZXYueG1sUEsFBgAAAAAEAAQA9QAAAIgDAAAAAA==&#10;" fillcolor="#ffc" strokecolor="#903" strokeweight="0"/>
                <v:rect id="Rectangle 82" o:spid="_x0000_s1105" style="position:absolute;left:31826;top:43599;width:1286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FBsEA&#10;AADbAAAADwAAAGRycy9kb3ducmV2LnhtbESP3YrCMBSE7xd8h3AE79ZUWZb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HhQbBAAAA2w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83" o:spid="_x0000_s1106" style="position:absolute;left:35026;top:45104;width:682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sgncEA&#10;AADbAAAADwAAAGRycy9kb3ducmV2LnhtbESP3YrCMBSE7xd8h3AE79ZUYZf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LIJ3BAAAA2wAAAA8AAAAAAAAAAAAAAAAAmAIAAGRycy9kb3du&#10;cmV2LnhtbFBLBQYAAAAABAAEAPUAAACG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Municípios</w:t>
                        </w:r>
                        <w:proofErr w:type="spellEnd"/>
                      </w:p>
                    </w:txbxContent>
                  </v:textbox>
                </v:rect>
                <v:line id="Line 84" o:spid="_x0000_s1107" style="position:absolute;visibility:visible;mso-wrap-style:square" from="28625,43129" to="28625,43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8" style="position:absolute;visibility:visible;mso-wrap-style:square" from="28625,43129" to="29000,43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9" style="position:absolute;flip:x;visibility:visible;mso-wrap-style:square" from="28721,43218" to="29000,4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vLIM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vLIMIAAADbAAAADwAAAAAAAAAAAAAA&#10;AAChAgAAZHJzL2Rvd25yZXYueG1sUEsFBgAAAAAEAAQA+QAAAJADAAAAAA==&#10;" strokeweight="0"/>
                <v:line id="Line 87" o:spid="_x0000_s1110" style="position:absolute;flip:y;visibility:visible;mso-wrap-style:square" from="28721,43218" to="28721,43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duu8UAAADbAAAADwAAAGRycy9kb3ducmV2LnhtbESPQWsCMRSE74L/ITzBm2bbQ9WtUaSl&#10;RQQr2nro7bl53V3cvCxJdOO/bwoFj8PMfMPMl9E04krO15YVPIwzEMSF1TWXCr4+30ZTED4ga2ws&#10;k4IbeVgu+r055tp2vKfrIZQiQdjnqKAKoc2l9EVFBv3YtsTJ+7HOYEjSlVI77BLcNPIxy56kwZrT&#10;QoUtvVRUnA8Xo2D/MeGTe7/Eczx12933sdwcX1dKDQdx9QwiUAz38H97rRVMZ/D3Jf0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duu8UAAADbAAAADwAAAAAAAAAA&#10;AAAAAAChAgAAZHJzL2Rvd25yZXYueG1sUEsFBgAAAAAEAAQA+QAAAJMDAAAAAA==&#10;" strokeweight="0"/>
                <v:line id="Line 88" o:spid="_x0000_s1111" style="position:absolute;visibility:visible;mso-wrap-style:square" from="28625,43129" to="29095,43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28625,43408" to="28625,43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28721,43129" to="28721,43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visibility:visible;mso-wrap-style:square" from="28625,43218" to="29095,4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28625,43218" to="29095,4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28721,43129" to="28721,43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28721,43129" to="28721,43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28625,43129" to="29095,43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28625,43218" to="29095,4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28625,43129" to="28625,43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flip:x;visibility:visible;mso-wrap-style:square" from="28625,43129" to="29095,43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JNRc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fH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Yk1FxwAAANwAAAAPAAAAAAAA&#10;AAAAAAAAAKECAABkcnMvZG93bnJldi54bWxQSwUGAAAAAAQABAD5AAAAlQMAAAAA&#10;" strokeweight="0"/>
                <v:line id="Line 99" o:spid="_x0000_s1122" style="position:absolute;visibility:visible;mso-wrap-style:square" from="28721,43218" to="29190,43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ExhcIAAADcAAAADwAAAGRycy9kb3ducmV2LnhtbERPTWvCQBC9F/wPywje6iYebEldgwRs&#10;9VSqgXocstMkNDu77q4a/323UOhtHu9zVuVoBnElH3rLCvJ5BoK4sbrnVkF93D4+gwgRWeNgmRTc&#10;KUC5njyssND2xh90PcRWpBAOBSroYnSFlKHpyGCYW0ecuC/rDcYEfSu1x1sKN4NcZNlSGuw5NXTo&#10;qOqo+T5cjIL3U31+O52d3KPTla8+/eI1PCk1m46bFxCRxvgv/nPvdJqf5fD7TLpAr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YExhcIAAADcAAAADwAAAAAAAAAAAAAA&#10;AAChAgAAZHJzL2Rvd25yZXYueG1sUEsFBgAAAAAEAAQA+QAAAJADAAAAAA==&#10;" strokeweight="83e-5mm"/>
                <v:line id="Line 100" o:spid="_x0000_s1123" style="position:absolute;flip:x y;visibility:visible;mso-wrap-style:square" from="28721,43218" to="29190,43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101" o:spid="_x0000_s1124" style="position:absolute;flip:x y;visibility:visible;mso-wrap-style:square" from="28721,43129" to="29190,43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<v:line id="Line 102" o:spid="_x0000_s1125" style="position:absolute;flip:x y;visibility:visible;mso-wrap-style:square" from="28721,43218" to="29190,43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3" o:spid="_x0000_s1126" style="position:absolute;flip:x y;visibility:visible;mso-wrap-style:square" from="28721,43218" to="29190,43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flip:x y;visibility:visible;mso-wrap-style:square" from="28625,43218" to="29190,43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28809,43218" to="29286,43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visibility:visible;mso-wrap-style:square" from="28625,43129" to="28625,43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<v:line id="Line 107" o:spid="_x0000_s1130" style="position:absolute;visibility:visible;mso-wrap-style:square" from="28625,43129" to="29095,43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<v:line id="Line 108" o:spid="_x0000_s1131" style="position:absolute;flip:y;visibility:visible;mso-wrap-style:square" from="28809,24955" to="28905,36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i2VMMAAADcAAAADwAAAGRycy9kb3ducmV2LnhtbESPQWvDMAyF74P9B6PBbquTHcpI65ay&#10;Meigl6brXcRqnNaWg+216b+fDoPdJN7Te5+W6yl4daWUh8gG6lkFiriLduDewPfh8+UNVC7IFn1k&#10;MnCnDOvV48MSGxtvvKdrW3olIZwbNOBKGRutc+coYJ7FkVi0U0wBi6yp1zbhTcKD169VNdcBB5YG&#10;hyO9O+ou7U8wEL/2rd+VLR1Pua/T4aN2u7M35vlp2ixAFZrKv/nvemsFvxZ8eUYm0K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+4tlTDAAAA3AAAAA8AAAAAAAAAAAAA&#10;AAAAoQIAAGRycy9kb3ducmV2LnhtbFBLBQYAAAAABAAEAPkAAACRAwAAAAA=&#10;" strokecolor="#903" strokeweight="42e-5mm">
                  <v:stroke dashstyle="1 1"/>
                </v:line>
                <v:line id="Line 109" o:spid="_x0000_s1132" style="position:absolute;flip:x;visibility:visible;mso-wrap-style:square" from="28530,24955" to="28905,25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aRg8MAAADcAAAADwAAAGRycy9kb3ducmV2LnhtbERPS2vCQBC+F/oflhF6KbpJKa1EN6GI&#10;FQ9CbSp4HbJjEszOhuyax793C4Xe5uN7zjobTSN66lxtWUG8iEAQF1bXXCo4/XzOlyCcR9bYWCYF&#10;EznI0seHNSbaDvxNfe5LEULYJaig8r5NpHRFRQbdwrbEgbvYzqAPsCul7nAI4aaRL1H0Jg3WHBoq&#10;bGlTUXHNb0bBsP/qj4d3vT1P2+P0+ix3xuU7pZ5m48cKhKfR/4v/3Hsd5scx/D4TLpD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mkYPDAAAA3AAAAA8AAAAAAAAAAAAA&#10;AAAAoQIAAGRycy9kb3ducmV2LnhtbFBLBQYAAAAABAAEAPkAAACRAwAAAAA=&#10;" strokecolor="#903" strokeweight="42e-5mm"/>
                <v:line id="Line 110" o:spid="_x0000_s1133" style="position:absolute;visibility:visible;mso-wrap-style:square" from="28905,24955" to="29286,25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Ott8IAAADcAAAADwAAAGRycy9kb3ducmV2LnhtbERPTWvCQBC9C/0PyxS86SYepI2uIkJL&#10;KVJpFM9DdswGs7NpdpvEf+8Kgrd5vM9Zrgdbi45aXzlWkE4TEMSF0xWXCo6Hj8kbCB+QNdaOScGV&#10;PKxXL6MlZtr1/EtdHkoRQ9hnqMCE0GRS+sKQRT91DXHkzq61GCJsS6lb7GO4reUsSebSYsWxwWBD&#10;W0PFJf+3CvpOXv7efff5fdxd09PPvjCH0is1fh02CxCBhvAUP9xfOs5PZ3B/Jl4gV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JOtt8IAAADcAAAADwAAAAAAAAAAAAAA&#10;AAChAgAAZHJzL2Rvd25yZXYueG1sUEsFBgAAAAAEAAQA+QAAAJADAAAAAA==&#10;" strokecolor="#903" strokeweight="42e-5mm"/>
                <v:line id="Line 111" o:spid="_x0000_s1134" style="position:absolute;visibility:visible;mso-wrap-style:square" from="38512,27400" to="38512,27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38512,27400" to="38887,2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line id="Line 113" o:spid="_x0000_s1136" style="position:absolute;flip:x;visibility:visible;mso-wrap-style:square" from="38608,27495" to="38887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x4AM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zHgAxAAAANwAAAAPAAAAAAAAAAAA&#10;AAAAAKECAABkcnMvZG93bnJldi54bWxQSwUGAAAAAAQABAD5AAAAkgMAAAAA&#10;" strokeweight="0"/>
                <v:line id="Line 114" o:spid="_x0000_s1137" style="position:absolute;flip:y;visibility:visible;mso-wrap-style:square" from="38608,27495" to="38608,27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7md8MAAADcAAAADwAAAGRycy9kb3ducmV2LnhtbERPTWsCMRC9F/ofwhR6q1k9qGyNIi2W&#10;UlBR66G3cTPdXdxMliS68d8bQfA2j/c5k1k0jTiT87VlBf1eBoK4sLrmUsHvbvE2BuEDssbGMim4&#10;kIfZ9Plpgrm2HW/ovA2lSCHsc1RQhdDmUvqiIoO+Z1vixP1bZzAk6EqpHXYp3DRykGVDabDm1FBh&#10;Sx8VFcftySjYrEZ8cF+neIyHbrn+25c/+8+5Uq8vcf4OIlAMD/Hd/a3T/P4Q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e5nfDAAAA3AAAAA8AAAAAAAAAAAAA&#10;AAAAoQIAAGRycy9kb3ducmV2LnhtbFBLBQYAAAAABAAEAPkAAACRAwAAAAA=&#10;" strokeweight="0"/>
                <v:line id="Line 115" o:spid="_x0000_s1138" style="position:absolute;visibility:visible;mso-wrap-style:square" from="38512,27400" to="38982,2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visibility:visible;mso-wrap-style:square" from="38512,27686" to="38512,27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<v:line id="Line 117" o:spid="_x0000_s1140" style="position:absolute;visibility:visible;mso-wrap-style:square" from="38608,27400" to="38608,27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<v:line id="Line 118" o:spid="_x0000_s1141" style="position:absolute;visibility:visible;mso-wrap-style:square" from="38512,27495" to="38982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9" o:spid="_x0000_s1142" style="position:absolute;visibility:visible;mso-wrap-style:square" from="38512,27495" to="38982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20" o:spid="_x0000_s1143" style="position:absolute;visibility:visible;mso-wrap-style:square" from="38608,27400" to="38608,27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1" o:spid="_x0000_s1144" style="position:absolute;visibility:visible;mso-wrap-style:square" from="38608,27400" to="38608,27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38512,27400" to="38982,2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38512,27495" to="38982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visibility:visible;mso-wrap-style:square" from="38512,27400" to="38512,27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flip:x;visibility:visible;mso-wrap-style:square" from="38512,27400" to="38982,2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6JUcMAAADcAAAADwAAAGRycy9kb3ducmV2LnhtbERPS2sCMRC+F/wPYQRvNVsPWlajSMVS&#10;CrX4OvQ2bqa7i5vJkkQ3/feNIHibj+85s0U0jbiS87VlBS/DDARxYXXNpYLDfv38CsIHZI2NZVLw&#10;Rx4W897TDHNtO97SdRdKkULY56igCqHNpfRFRQb90LbEifu1zmBI0JVSO+xSuGnkKMvG0mDNqaHC&#10;lt4qKs67i1Gw3Uz45N4v8RxP3df3z7H8PK6WSg36cTkFESiGh/ju/tBp/mgCt2fSBX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+iVHDAAAA3AAAAA8AAAAAAAAAAAAA&#10;AAAAoQIAAGRycy9kb3ducmV2LnhtbFBLBQYAAAAABAAEAPkAAACRAwAAAAA=&#10;" strokeweight="0"/>
                <v:line id="Line 126" o:spid="_x0000_s1149" style="position:absolute;visibility:visible;mso-wrap-style:square" from="38608,27495" to="39077,27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7EeMQAAADcAAAADwAAAGRycy9kb3ducmV2LnhtbESPQW/CMAyF75P2HyJP4jbS9TBQR0BT&#10;pY1xQgOkcbQar63WOCEJ0P37+TCJm633/N7nxWp0g7pQTL1nA0/TAhRx423PrYHD/u1xDiplZIuD&#10;ZzLwSwlWy/u7BVbWX/mTLrvcKgnhVKGBLudQaZ2ajhymqQ/Eon376DDLGlttI14l3A26LIpn7bBn&#10;aegwUN1R87M7OwPb4+G0Pp6C3mCwday/YvmeZsZMHsbXF1CZxnwz/19/WMEvhVaekQn0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sR4xAAAANwAAAAPAAAAAAAAAAAA&#10;AAAAAKECAABkcnMvZG93bnJldi54bWxQSwUGAAAAAAQABAD5AAAAkgMAAAAA&#10;" strokeweight="83e-5mm"/>
                <v:line id="Line 127" o:spid="_x0000_s1150" style="position:absolute;flip:x y;visibility:visible;mso-wrap-style:square" from="38608,27495" to="39077,27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<v:line id="Line 128" o:spid="_x0000_s1151" style="position:absolute;flip:x y;visibility:visible;mso-wrap-style:square" from="38608,27400" to="39077,27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<v:line id="Line 129" o:spid="_x0000_s1152" style="position:absolute;flip:x y;visibility:visible;mso-wrap-style:square" from="38608,27495" to="39077,27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<v:line id="Line 130" o:spid="_x0000_s1153" style="position:absolute;flip:x y;visibility:visible;mso-wrap-style:square" from="38608,27495" to="39077,27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<v:line id="Line 131" o:spid="_x0000_s1154" style="position:absolute;flip:x y;visibility:visible;mso-wrap-style:square" from="38512,27495" to="39077,28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<v:line id="Line 132" o:spid="_x0000_s1155" style="position:absolute;flip:x y;visibility:visible;mso-wrap-style:square" from="38696,27495" to="39173,27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<v:line id="Line 133" o:spid="_x0000_s1156" style="position:absolute;visibility:visible;mso-wrap-style:square" from="38512,27400" to="38512,27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<v:line id="Line 134" o:spid="_x0000_s1157" style="position:absolute;visibility:visible;mso-wrap-style:square" from="38512,27400" to="38982,2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<v:rect id="Rectangle 135" o:spid="_x0000_s1158" style="position:absolute;left:23634;top:26460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7tJ78A&#10;AADcAAAADwAAAGRycy9kb3ducmV2LnhtbERP24rCMBB9F/yHMIJvmqqw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nu0nvwAAANwAAAAPAAAAAAAAAAAAAAAAAJgCAABkcnMvZG93bnJl&#10;di54bWxQSwUGAAAAAAQABAD1AAAAhAMAAAAA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36" o:spid="_x0000_s1159" style="position:absolute;left:47644;top:24955;width:4426;height:19958;visibility:visible;mso-wrap-style:square;v-text-anchor:top" coordsize="697,3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rdQ8YA&#10;AADcAAAADwAAAGRycy9kb3ducmV2LnhtbESPQU/CQBCF7yb8h82YcJMtmoAWFqImBA5wEBv1OHTH&#10;tqE7W3cXqP/eOZB4m8l7894382XvWnWmEBvPBsajDBRx6W3DlYHifXX3CComZIutZzLwSxGWi8HN&#10;HHPrL/xG532qlIRwzNFAnVKXax3LmhzGke+IRfv2wWGSNVTaBrxIuGv1fZZNtMOGpaHGjl5rKo/7&#10;kzPwMu2e7OFrOi5W4cPtfrZrW/Sfxgxv++cZqER9+jdfrzdW8B+EVp6RCf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rdQ8YAAADcAAAADwAAAAAAAAAAAAAAAACYAgAAZHJz&#10;L2Rvd25yZXYueG1sUEsFBgAAAAAEAAQA9QAAAIsDAAAAAA==&#10;" path="m,3143r697,l697,e" filled="f" strokecolor="#903" strokeweight="42e-5mm">
                  <v:stroke dashstyle="1 1"/>
                  <v:path arrowok="t" o:connecttype="custom" o:connectlocs="0,1995805;442595,1995805;442595,0" o:connectangles="0,0,0"/>
                </v:shape>
                <v:line id="Line 137" o:spid="_x0000_s1160" style="position:absolute;flip:x;visibility:visible;mso-wrap-style:square" from="51695,24955" to="52070,25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XB5cMAAADcAAAADwAAAGRycy9kb3ducmV2LnhtbERPS2vCQBC+F/wPywi9SN1YxdbUVUpR&#10;8SBo04LXITtNgtnZkF3z+PeuIPQ2H99zluvOlKKh2hWWFUzGEQji1OqCMwW/P9uXdxDOI2ssLZOC&#10;nhysV4OnJcbatvxNTeIzEULYxagg976KpXRpTgbd2FbEgfuztUEfYJ1JXWMbwk0pX6NoLg0WHBpy&#10;rOgrp/SSXI2Cdn9sToc3vTn3m1M/G8mdcclOqedh9/kBwlPn/8UP916H+dMF3J8JF8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TlweXDAAAA3AAAAA8AAAAAAAAAAAAA&#10;AAAAoQIAAGRycy9kb3ducmV2LnhtbFBLBQYAAAAABAAEAPkAAACRAwAAAAA=&#10;" strokecolor="#903" strokeweight="42e-5mm"/>
                <v:line id="Line 138" o:spid="_x0000_s1161" style="position:absolute;visibility:visible;mso-wrap-style:square" from="52070,24955" to="52444,25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65RsUAAADcAAAADwAAAGRycy9kb3ducmV2LnhtbESPT2vCQBDF74LfYRnBm24sRWrqKkVo&#10;KSIt/qHnITvNBrOzMbtN4rfvHAq9zfDevPeb9XbwteqojVVgA4t5Boq4CLbi0sDl/Dp7AhUTssU6&#10;MBm4U4TtZjxaY25Dz0fqTqlUEsIxRwMupSbXOhaOPMZ5aIhF+w6txyRrW2rbYi/hvtYPWbbUHiuW&#10;BocN7RwV19OPN9B3+npbxe5tfzncF18fn4U7l9GY6WR4eQaVaEj/5r/rdyv4j4Ivz8gEevM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L65RsUAAADcAAAADwAAAAAAAAAA&#10;AAAAAAChAgAAZHJzL2Rvd25yZXYueG1sUEsFBgAAAAAEAAQA+QAAAJMDAAAAAA==&#10;" strokecolor="#903" strokeweight="42e-5mm"/>
                <v:line id="Line 139" o:spid="_x0000_s1162" style="position:absolute;visibility:visible;mso-wrap-style:square" from="61671,31730" to="61671,3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<v:line id="Line 140" o:spid="_x0000_s1163" style="position:absolute;visibility:visible;mso-wrap-style:square" from="61671,31730" to="62052,31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<v:line id="Line 141" o:spid="_x0000_s1164" style="position:absolute;flip:x;visibility:visible;mso-wrap-style:square" from="61766,31826" to="62052,31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pq8s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2mryxAAAANwAAAAPAAAAAAAAAAAA&#10;AAAAAKECAABkcnMvZG93bnJldi54bWxQSwUGAAAAAAQABAD5AAAAkgMAAAAA&#10;" strokeweight="0"/>
                <v:line id="Line 142" o:spid="_x0000_s1165" style="position:absolute;flip:y;visibility:visible;mso-wrap-style:square" from="61766,31826" to="61766,32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PyhsQAAADcAAAADwAAAGRycy9kb3ducmV2LnhtbERPS2sCMRC+F/wPYYTearYi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M/KGxAAAANwAAAAPAAAAAAAAAAAA&#10;AAAAAKECAABkcnMvZG93bnJldi54bWxQSwUGAAAAAAQABAD5AAAAkgMAAAAA&#10;" strokeweight="0"/>
                <v:line id="Line 143" o:spid="_x0000_s1166" style="position:absolute;visibility:visible;mso-wrap-style:square" from="61671,31730" to="62147,31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<v:line id="Line 144" o:spid="_x0000_s1167" style="position:absolute;visibility:visible;mso-wrap-style:square" from="61671,32016" to="61671,3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<v:line id="Line 145" o:spid="_x0000_s1168" style="position:absolute;visibility:visible;mso-wrap-style:square" from="61766,31730" to="61766,3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<v:line id="Line 146" o:spid="_x0000_s1169" style="position:absolute;visibility:visible;mso-wrap-style:square" from="61671,31826" to="62147,31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<v:line id="Line 147" o:spid="_x0000_s1170" style="position:absolute;visibility:visible;mso-wrap-style:square" from="61671,31826" to="62147,31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<v:line id="Line 148" o:spid="_x0000_s1171" style="position:absolute;visibility:visible;mso-wrap-style:square" from="61766,31730" to="61766,3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<v:line id="Line 149" o:spid="_x0000_s1172" style="position:absolute;visibility:visible;mso-wrap-style:square" from="61766,31730" to="61766,3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<v:line id="Line 150" o:spid="_x0000_s1173" style="position:absolute;visibility:visible;mso-wrap-style:square" from="61671,31730" to="62147,31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<v:line id="Line 151" o:spid="_x0000_s1174" style="position:absolute;visibility:visible;mso-wrap-style:square" from="61671,31826" to="62147,31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52" o:spid="_x0000_s1175" style="position:absolute;visibility:visible;mso-wrap-style:square" from="61671,31730" to="61671,3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3" o:spid="_x0000_s1176" style="position:absolute;flip:x;visibility:visible;mso-wrap-style:square" from="61671,31730" to="62147,31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6bBwMQAAADcAAAADwAAAGRycy9kb3ducmV2LnhtbERPS2sCMRC+F/wPYYTearaC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psHAxAAAANwAAAAPAAAAAAAAAAAA&#10;AAAAAKECAABkcnMvZG93bnJldi54bWxQSwUGAAAAAAQABAD5AAAAkgMAAAAA&#10;" strokeweight="0"/>
                <v:line id="Line 154" o:spid="_x0000_s1177" style="position:absolute;visibility:visible;mso-wrap-style:square" from="61766,31826" to="62236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uG7MEAAADcAAAADwAAAGRycy9kb3ducmV2LnhtbERPS2sCMRC+F/wPYQRvNaugla1RyoKv&#10;U6kV9DhsprtLN5OYRF3/fSMIvc3H95z5sjOtuJIPjWUFo2EGgri0uuFKweF79ToDESKyxtYyKbhT&#10;gOWi9zLHXNsbf9F1HyuRQjjkqKCO0eVShrImg2FoHXHifqw3GBP0ldQebynctHKcZVNpsOHUUKOj&#10;oqbyd38xCj5Ph/PmdHZyh04Xvjj68Tq8KTXodx/vICJ18V/8dG91mj+ZwuOZdIFc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24bswQAAANwAAAAPAAAAAAAAAAAAAAAA&#10;AKECAABkcnMvZG93bnJldi54bWxQSwUGAAAAAAQABAD5AAAAjwMAAAAA&#10;" strokeweight="83e-5mm"/>
                <v:line id="Line 155" o:spid="_x0000_s1178" style="position:absolute;flip:x y;visibility:visible;mso-wrap-style:square" from="61766,31826" to="62236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<v:line id="Line 156" o:spid="_x0000_s1179" style="position:absolute;flip:x y;visibility:visible;mso-wrap-style:square" from="61766,31730" to="62236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<v:line id="Line 157" o:spid="_x0000_s1180" style="position:absolute;flip:x y;visibility:visible;mso-wrap-style:square" from="61766,31826" to="62236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<v:line id="Line 158" o:spid="_x0000_s1181" style="position:absolute;flip:x y;visibility:visible;mso-wrap-style:square" from="61766,31826" to="62236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<v:line id="Line 159" o:spid="_x0000_s1182" style="position:absolute;flip:x y;visibility:visible;mso-wrap-style:square" from="61671,31826" to="62236,3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<v:line id="Line 160" o:spid="_x0000_s1183" style="position:absolute;flip:x y;visibility:visible;mso-wrap-style:square" from="61861,31826" to="62331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<v:line id="Line 161" o:spid="_x0000_s1184" style="position:absolute;visibility:visible;mso-wrap-style:square" from="61671,31730" to="61671,3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<v:line id="Line 162" o:spid="_x0000_s1185" style="position:absolute;visibility:visible;mso-wrap-style:square" from="61671,31730" to="62147,31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<v:rect id="Rectangle 163" o:spid="_x0000_s1186" style="position:absolute;left:52444;top:27216;width:525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P51r4A&#10;AADcAAAADwAAAGRycy9kb3ducmV2LnhtbERP24rCMBB9X/Afwgi+ramC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Wz+da+AAAA3AAAAA8AAAAAAAAAAAAAAAAAmAIAAGRycy9kb3ducmV2&#10;LnhtbFBLBQYAAAAABAAEAPUAAACDAwAAAAA=&#10;" filled="f" stroked="f">
                  <v:textbox style="mso-fit-shape-to-text:t" inset="0,0,0,0">
                    <w:txbxContent>
                      <w:p w:rsidR="00685938" w:rsidRDefault="0068593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A38AC" w:rsidRDefault="002A38AC" w:rsidP="002A38AC">
      <w:pPr>
        <w:widowControl w:val="0"/>
        <w:jc w:val="center"/>
        <w:rPr>
          <w:rFonts w:cs="Arial"/>
        </w:rPr>
      </w:pPr>
    </w:p>
    <w:bookmarkEnd w:id="11"/>
    <w:p w:rsidR="002A38AC" w:rsidRDefault="002A38AC" w:rsidP="002A38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95594"/>
      <w:r>
        <w:lastRenderedPageBreak/>
        <w:t>Casos de Uso</w:t>
      </w:r>
      <w:bookmarkEnd w:id="13"/>
    </w:p>
    <w:p w:rsidR="002A38AC" w:rsidRDefault="002A38AC" w:rsidP="002A38AC">
      <w:pPr>
        <w:pStyle w:val="Ttulo2"/>
      </w:pPr>
      <w:r>
        <w:rPr>
          <w:vanish/>
        </w:rPr>
        <w:t xml:space="preserve">UCS111 </w:t>
      </w:r>
      <w:bookmarkStart w:id="14" w:name="_Toc404695595"/>
      <w:r>
        <w:t>Incluir Instituição de Ensino</w:t>
      </w:r>
      <w:bookmarkEnd w:id="14"/>
      <w:r>
        <w:t> </w:t>
      </w:r>
    </w:p>
    <w:p w:rsidR="002A38AC" w:rsidRDefault="002A38AC" w:rsidP="002A38AC">
      <w:pPr>
        <w:pStyle w:val="Ttulo3"/>
        <w:keepNext w:val="0"/>
        <w:widowControl w:val="0"/>
        <w:spacing w:before="120" w:line="240" w:lineRule="auto"/>
      </w:pPr>
      <w:bookmarkStart w:id="15" w:name="_Toc404695596"/>
      <w:r>
        <w:t>Fluxo Básico</w:t>
      </w:r>
      <w:bookmarkEnd w:id="15"/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Instituição de Ensino.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2A38AC" w:rsidRDefault="002A38AC" w:rsidP="002A38AC">
      <w:pPr>
        <w:pStyle w:val="Recuodecorpodetexto"/>
        <w:ind w:left="0"/>
      </w:pPr>
    </w:p>
    <w:p w:rsidR="002A38AC" w:rsidRDefault="002A38AC" w:rsidP="002A38AC">
      <w:pPr>
        <w:pStyle w:val="Ttulo2"/>
      </w:pPr>
      <w:r>
        <w:rPr>
          <w:vanish/>
        </w:rPr>
        <w:t xml:space="preserve">UCS112 </w:t>
      </w:r>
      <w:bookmarkStart w:id="16" w:name="_Toc404695597"/>
      <w:r>
        <w:t>Alterar Instituição de Ensino</w:t>
      </w:r>
      <w:bookmarkEnd w:id="16"/>
      <w:r>
        <w:t> </w:t>
      </w:r>
    </w:p>
    <w:p w:rsidR="002A38AC" w:rsidRDefault="002A38AC" w:rsidP="002A38AC">
      <w:pPr>
        <w:pStyle w:val="Ttulo3"/>
        <w:keepNext w:val="0"/>
        <w:widowControl w:val="0"/>
        <w:spacing w:before="120" w:line="240" w:lineRule="auto"/>
      </w:pPr>
      <w:bookmarkStart w:id="17" w:name="_Toc404695598"/>
      <w:r>
        <w:t>Fluxo Básico</w:t>
      </w:r>
      <w:bookmarkEnd w:id="17"/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Instituição de Ensino.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as informações da instituição de ensino.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sucesso!"). </w:t>
      </w:r>
    </w:p>
    <w:p w:rsidR="002A38AC" w:rsidRDefault="002A38AC" w:rsidP="002A38AC">
      <w:pPr>
        <w:pStyle w:val="Ttulo3"/>
        <w:keepNext w:val="0"/>
        <w:widowControl w:val="0"/>
        <w:spacing w:before="120" w:line="240" w:lineRule="auto"/>
      </w:pPr>
      <w:bookmarkStart w:id="18" w:name="_Toc404695599"/>
      <w:r>
        <w:t>Fluxo Alternativo – alterar o Representante Legal da Instituição de Ensino – 4.2.1.4</w:t>
      </w:r>
      <w:bookmarkEnd w:id="18"/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do representante legal e submete a operação.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4.2.1.4</w:t>
      </w:r>
    </w:p>
    <w:p w:rsidR="002A38AC" w:rsidRDefault="002A38AC" w:rsidP="002A38AC">
      <w:pPr>
        <w:pStyle w:val="Ttulo3"/>
        <w:keepNext w:val="0"/>
        <w:widowControl w:val="0"/>
        <w:spacing w:before="120" w:line="240" w:lineRule="auto"/>
      </w:pPr>
      <w:bookmarkStart w:id="19" w:name="_Toc404695600"/>
      <w:r>
        <w:t>Fluxo Alternativo – alterar Endereço da Instituição de Ensino – 4.2.1.4</w:t>
      </w:r>
      <w:bookmarkEnd w:id="19"/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os dados de endereço e submete a operação.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Retorna ao item 4.2.1.4</w:t>
      </w:r>
    </w:p>
    <w:p w:rsidR="002A38AC" w:rsidRDefault="002A38AC" w:rsidP="002A38AC">
      <w:pPr>
        <w:pStyle w:val="Ttulo3"/>
        <w:keepNext w:val="0"/>
        <w:widowControl w:val="0"/>
        <w:spacing w:before="120" w:line="240" w:lineRule="auto"/>
      </w:pPr>
      <w:bookmarkStart w:id="20" w:name="_Toc404695601"/>
      <w:r>
        <w:t>Fluxo Alternativo – Buscar endereço através do CEP informado – 4.2.1.4</w:t>
      </w:r>
      <w:bookmarkEnd w:id="20"/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 CEP da instituição de ensino e submete a operação.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recupera o logradouro, bairro, município e UF, após a realização do caso de uso “Consultar CEP”.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4.2.1.4</w:t>
      </w:r>
    </w:p>
    <w:p w:rsidR="002A38AC" w:rsidRDefault="002A38AC" w:rsidP="002A38AC">
      <w:pPr>
        <w:pStyle w:val="Recuodecorpodetexto"/>
      </w:pPr>
    </w:p>
    <w:p w:rsidR="002A38AC" w:rsidRDefault="002A38AC" w:rsidP="002A38AC">
      <w:pPr>
        <w:pStyle w:val="Ttulo2"/>
      </w:pPr>
      <w:r>
        <w:rPr>
          <w:vanish/>
        </w:rPr>
        <w:lastRenderedPageBreak/>
        <w:t xml:space="preserve">UCS113 </w:t>
      </w:r>
      <w:bookmarkStart w:id="21" w:name="_Toc404695602"/>
      <w:r>
        <w:t>Excluir Instituição de Ensino</w:t>
      </w:r>
      <w:bookmarkEnd w:id="21"/>
      <w:r>
        <w:t> </w:t>
      </w:r>
    </w:p>
    <w:p w:rsidR="002A38AC" w:rsidRDefault="002A38AC" w:rsidP="002A38AC">
      <w:pPr>
        <w:pStyle w:val="Ttulo3"/>
        <w:keepNext w:val="0"/>
        <w:widowControl w:val="0"/>
        <w:spacing w:before="120" w:line="240" w:lineRule="auto"/>
      </w:pPr>
      <w:bookmarkStart w:id="22" w:name="_Toc404695603"/>
      <w:r>
        <w:t>Fluxo Básico</w:t>
      </w:r>
      <w:bookmarkEnd w:id="22"/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Instituição de Ensino.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MSG0052 ("Exclusão efetuada com sucesso!").</w:t>
      </w:r>
    </w:p>
    <w:p w:rsidR="002A38AC" w:rsidRDefault="002A38AC" w:rsidP="002A38A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695604"/>
      <w:r>
        <w:t>Exceções</w:t>
      </w:r>
      <w:bookmarkEnd w:id="23"/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Tentativa de excluir instituição de ensino já associada a um vínculo permanente. O sistema exibe a mensagem MSG0077 ("Exclusão não efetuada. </w:t>
      </w:r>
      <w:proofErr w:type="gramStart"/>
      <w:r>
        <w:t>Este(</w:t>
      </w:r>
      <w:proofErr w:type="gramEnd"/>
      <w:r>
        <w:t>a) &lt;nome_do_conceito1&gt; está associado(a) ao(à) &lt;nome_do_conceito2&gt;.").</w:t>
      </w:r>
    </w:p>
    <w:p w:rsidR="002A38AC" w:rsidRDefault="002A38AC" w:rsidP="002A38AC">
      <w:pPr>
        <w:pStyle w:val="Recuodecorpodetexto"/>
        <w:ind w:left="0"/>
      </w:pPr>
    </w:p>
    <w:p w:rsidR="002A38AC" w:rsidRDefault="002A38AC" w:rsidP="002A38AC">
      <w:pPr>
        <w:pStyle w:val="Ttulo2"/>
      </w:pPr>
      <w:r>
        <w:rPr>
          <w:vanish/>
        </w:rPr>
        <w:t xml:space="preserve">UCS115 </w:t>
      </w:r>
      <w:bookmarkStart w:id="24" w:name="_Toc404695605"/>
      <w:r>
        <w:t>Listar Instituição de Ensino</w:t>
      </w:r>
      <w:bookmarkEnd w:id="24"/>
      <w:r>
        <w:t> </w:t>
      </w:r>
    </w:p>
    <w:p w:rsidR="002A38AC" w:rsidRDefault="002A38AC" w:rsidP="002A38AC">
      <w:pPr>
        <w:pStyle w:val="Ttulo3"/>
        <w:keepNext w:val="0"/>
        <w:widowControl w:val="0"/>
        <w:spacing w:before="120" w:line="240" w:lineRule="auto"/>
      </w:pPr>
      <w:bookmarkStart w:id="25" w:name="_Toc404695606"/>
      <w:r>
        <w:t>Fluxo Básico</w:t>
      </w:r>
      <w:bookmarkEnd w:id="25"/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Instituição de Ensino.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bookmarkStart w:id="26" w:name="_Toc90955011"/>
      <w:r>
        <w:t xml:space="preserve">O sistema exibe os filtros de pesquisa. 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2A38AC" w:rsidRDefault="002A38AC" w:rsidP="002A38A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uma lista de acordo com os filtros informados.</w:t>
      </w:r>
    </w:p>
    <w:bookmarkEnd w:id="26"/>
    <w:p w:rsidR="002A38AC" w:rsidRDefault="002A38AC" w:rsidP="002A38AC">
      <w:pPr>
        <w:pStyle w:val="Recuodecorpodetexto"/>
      </w:pPr>
    </w:p>
    <w:p w:rsidR="002A38AC" w:rsidRDefault="002A38AC" w:rsidP="002A38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7" w:name="_Toc91234987"/>
      <w:bookmarkStart w:id="28" w:name="_Toc91236521"/>
      <w:bookmarkStart w:id="29" w:name="_Toc77584298"/>
      <w:r>
        <w:br w:type="page"/>
      </w:r>
      <w:bookmarkStart w:id="30" w:name="_Toc404695607"/>
      <w:r>
        <w:lastRenderedPageBreak/>
        <w:t>Anexos</w:t>
      </w:r>
      <w:bookmarkEnd w:id="27"/>
      <w:bookmarkEnd w:id="28"/>
      <w:bookmarkEnd w:id="30"/>
    </w:p>
    <w:p w:rsidR="002A38AC" w:rsidRDefault="002A38AC" w:rsidP="002A38AC"/>
    <w:p w:rsidR="002A38AC" w:rsidRDefault="002A38AC" w:rsidP="002A38AC">
      <w:pPr>
        <w:rPr>
          <w:rFonts w:cs="Arial"/>
        </w:rPr>
      </w:pPr>
      <w:r>
        <w:rPr>
          <w:rFonts w:cs="Arial"/>
        </w:rPr>
        <w:t>Não se aplica.</w:t>
      </w:r>
    </w:p>
    <w:p w:rsidR="002A38AC" w:rsidRDefault="002A38AC" w:rsidP="002A38AC"/>
    <w:p w:rsidR="002A38AC" w:rsidRDefault="002A38AC" w:rsidP="002A38AC"/>
    <w:bookmarkEnd w:id="29"/>
    <w:p w:rsidR="00685938" w:rsidRDefault="0068593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A38AC" w:rsidRDefault="002A38AC" w:rsidP="002A38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1" w:name="_Toc404695608"/>
      <w:r>
        <w:lastRenderedPageBreak/>
        <w:t>Revisões</w:t>
      </w:r>
      <w:bookmarkEnd w:id="31"/>
    </w:p>
    <w:p w:rsidR="002A38AC" w:rsidRDefault="002A38AC" w:rsidP="002A38A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2A38A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2A38AC" w:rsidRPr="002A38AC" w:rsidRDefault="002A38A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A38A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2A38AC" w:rsidRPr="002A38AC" w:rsidRDefault="002A38A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A38A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8AC" w:rsidRPr="002A38AC" w:rsidRDefault="002A38A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A38A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8AC" w:rsidRPr="002A38AC" w:rsidRDefault="002A38A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A38A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8AC" w:rsidRPr="002A38AC" w:rsidRDefault="002A38A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A38A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A38A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68593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8AC" w:rsidRDefault="002A38A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38AC" w:rsidRDefault="002A38A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8AC" w:rsidRDefault="002A38A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8AC" w:rsidRDefault="002A38A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8AC" w:rsidRDefault="002A38A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8AC" w:rsidRDefault="002A38A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8AC" w:rsidRDefault="002A38A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8AC" w:rsidRDefault="002A38A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Pr="00685938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 w:rsidRPr="0068593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8A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8AC" w:rsidRDefault="002A38A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8AC" w:rsidRDefault="002A38AC" w:rsidP="0068593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8AC" w:rsidRDefault="002A38A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A38AC" w:rsidRDefault="002A38AC" w:rsidP="002A38AC">
      <w:pPr>
        <w:pStyle w:val="Recuodecorpodetexto"/>
      </w:pPr>
    </w:p>
    <w:p w:rsidR="00F41655" w:rsidRPr="002A38AC" w:rsidRDefault="00F41655" w:rsidP="002A38AC"/>
    <w:sectPr w:rsidR="00F41655" w:rsidRPr="002A38A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8AC" w:rsidRDefault="002A38AC" w:rsidP="002908D9">
      <w:r>
        <w:separator/>
      </w:r>
    </w:p>
  </w:endnote>
  <w:endnote w:type="continuationSeparator" w:id="0">
    <w:p w:rsidR="002A38AC" w:rsidRDefault="002A38A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8593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A38A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8593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85938">
            <w:rPr>
              <w:sz w:val="20"/>
              <w:szCs w:val="20"/>
            </w:rPr>
            <w:t xml:space="preserve">Keila </w:t>
          </w:r>
          <w:proofErr w:type="spellStart"/>
          <w:r w:rsidRPr="00685938">
            <w:rPr>
              <w:sz w:val="20"/>
              <w:szCs w:val="20"/>
            </w:rPr>
            <w:t>Joanês</w:t>
          </w:r>
          <w:proofErr w:type="spellEnd"/>
          <w:r w:rsidRPr="0068593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8593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A38AC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A38AC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A38AC">
            <w:rPr>
              <w:b/>
              <w:sz w:val="20"/>
              <w:szCs w:val="20"/>
            </w:rPr>
            <w:t>UCS0001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8593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85938">
            <w:rPr>
              <w:b/>
              <w:sz w:val="20"/>
              <w:szCs w:val="20"/>
            </w:rPr>
            <w:t>Instituições de Ensino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5C49349" wp14:editId="6153005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8AC" w:rsidRDefault="002A38AC" w:rsidP="002908D9">
      <w:r>
        <w:separator/>
      </w:r>
    </w:p>
  </w:footnote>
  <w:footnote w:type="continuationSeparator" w:id="0">
    <w:p w:rsidR="002A38AC" w:rsidRDefault="002A38A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72C8034" wp14:editId="413F197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CC1BF01" wp14:editId="1FC9671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8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0C850CD7" wp14:editId="674A5704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9F91629" wp14:editId="53D3F75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8A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A38AC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8593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B0D66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38A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A38A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A38A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A38A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A38A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A38A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A38A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A38A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A38AC"/>
    <w:pPr>
      <w:ind w:left="0"/>
    </w:pPr>
  </w:style>
  <w:style w:type="paragraph" w:styleId="ndicedeilustraes">
    <w:name w:val="table of figures"/>
    <w:basedOn w:val="Normal"/>
    <w:next w:val="Normal"/>
    <w:semiHidden/>
    <w:rsid w:val="002A38AC"/>
  </w:style>
  <w:style w:type="paragraph" w:styleId="Sumrio2">
    <w:name w:val="toc 2"/>
    <w:basedOn w:val="Normal"/>
    <w:next w:val="Normal"/>
    <w:autoRedefine/>
    <w:uiPriority w:val="39"/>
    <w:rsid w:val="002A38A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A38AC"/>
    <w:pPr>
      <w:ind w:left="480"/>
    </w:pPr>
  </w:style>
  <w:style w:type="character" w:styleId="Hyperlink">
    <w:name w:val="Hyperlink"/>
    <w:basedOn w:val="Fontepargpadro"/>
    <w:uiPriority w:val="99"/>
    <w:rsid w:val="002A38A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A38A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A38A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A38A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A38A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A38A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A38AC"/>
    <w:rPr>
      <w:sz w:val="16"/>
    </w:rPr>
  </w:style>
  <w:style w:type="character" w:styleId="Nmerodepgina">
    <w:name w:val="page number"/>
    <w:basedOn w:val="Fontepargpadro"/>
    <w:rsid w:val="002A38A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A38A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A38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A38A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A38AC"/>
  </w:style>
  <w:style w:type="paragraph" w:styleId="Corpodetexto">
    <w:name w:val="Body Text"/>
    <w:basedOn w:val="Normal"/>
    <w:link w:val="CorpodetextoChar"/>
    <w:rsid w:val="002A38A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A38AC"/>
    <w:rPr>
      <w:rFonts w:eastAsia="Arial Unicode MS"/>
    </w:rPr>
  </w:style>
  <w:style w:type="paragraph" w:customStyle="1" w:styleId="tabletext">
    <w:name w:val="tabletext"/>
    <w:basedOn w:val="Normal"/>
    <w:rsid w:val="002A38A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A38A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A38A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A38A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A38A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A38A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A38A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A38A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A38A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A38A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38A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A38A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A38A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A38A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A38A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A38A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A38A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A38A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A38AC"/>
    <w:pPr>
      <w:ind w:left="0"/>
    </w:pPr>
  </w:style>
  <w:style w:type="paragraph" w:styleId="ndicedeilustraes">
    <w:name w:val="table of figures"/>
    <w:basedOn w:val="Normal"/>
    <w:next w:val="Normal"/>
    <w:semiHidden/>
    <w:rsid w:val="002A38AC"/>
  </w:style>
  <w:style w:type="paragraph" w:styleId="Sumrio2">
    <w:name w:val="toc 2"/>
    <w:basedOn w:val="Normal"/>
    <w:next w:val="Normal"/>
    <w:autoRedefine/>
    <w:uiPriority w:val="39"/>
    <w:rsid w:val="002A38A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A38AC"/>
    <w:pPr>
      <w:ind w:left="480"/>
    </w:pPr>
  </w:style>
  <w:style w:type="character" w:styleId="Hyperlink">
    <w:name w:val="Hyperlink"/>
    <w:basedOn w:val="Fontepargpadro"/>
    <w:uiPriority w:val="99"/>
    <w:rsid w:val="002A38A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A38A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A38A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A38A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A38A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A38A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A38AC"/>
    <w:rPr>
      <w:sz w:val="16"/>
    </w:rPr>
  </w:style>
  <w:style w:type="character" w:styleId="Nmerodepgina">
    <w:name w:val="page number"/>
    <w:basedOn w:val="Fontepargpadro"/>
    <w:rsid w:val="002A38A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A38A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A38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A38A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A38AC"/>
  </w:style>
  <w:style w:type="paragraph" w:styleId="Corpodetexto">
    <w:name w:val="Body Text"/>
    <w:basedOn w:val="Normal"/>
    <w:link w:val="CorpodetextoChar"/>
    <w:rsid w:val="002A38A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A38AC"/>
    <w:rPr>
      <w:rFonts w:eastAsia="Arial Unicode MS"/>
    </w:rPr>
  </w:style>
  <w:style w:type="paragraph" w:customStyle="1" w:styleId="tabletext">
    <w:name w:val="tabletext"/>
    <w:basedOn w:val="Normal"/>
    <w:rsid w:val="002A38A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A38A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A38A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A38A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A38A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A38A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A38A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A38A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A38A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A38A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02F053-E271-478A-9AD9-F697238CB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789</Words>
  <Characters>5577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6354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2014-11-08T03:31:00Z</cp:lastPrinted>
  <dcterms:created xsi:type="dcterms:W3CDTF">2014-11-08T03:31:00Z</dcterms:created>
  <dcterms:modified xsi:type="dcterms:W3CDTF">2014-11-25T18:17:00Z</dcterms:modified>
</cp:coreProperties>
</file>