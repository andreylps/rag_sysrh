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601" w:rsidRDefault="001A6601" w:rsidP="001A66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A6601" w:rsidRDefault="001A6601" w:rsidP="001A6601">
      <w:pPr>
        <w:widowControl w:val="0"/>
        <w:rPr>
          <w:rFonts w:cs="Arial"/>
          <w:sz w:val="20"/>
        </w:rPr>
      </w:pPr>
    </w:p>
    <w:p w:rsidR="001A6601" w:rsidRDefault="001A6601" w:rsidP="001A6601">
      <w:pPr>
        <w:widowControl w:val="0"/>
        <w:rPr>
          <w:rFonts w:cs="Arial"/>
          <w:sz w:val="20"/>
        </w:rPr>
      </w:pPr>
    </w:p>
    <w:p w:rsidR="001A6601" w:rsidRDefault="001A6601" w:rsidP="001A6601">
      <w:pPr>
        <w:widowControl w:val="0"/>
        <w:rPr>
          <w:rFonts w:cs="Arial"/>
          <w:sz w:val="20"/>
        </w:rPr>
      </w:pPr>
    </w:p>
    <w:p w:rsidR="001A6601" w:rsidRDefault="001A6601" w:rsidP="001A6601">
      <w:pPr>
        <w:widowControl w:val="0"/>
        <w:rPr>
          <w:rFonts w:cs="Arial"/>
          <w:sz w:val="20"/>
        </w:rPr>
      </w:pPr>
    </w:p>
    <w:p w:rsidR="001A6601" w:rsidRDefault="001A6601" w:rsidP="001A66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A6601" w:rsidRDefault="001A6601" w:rsidP="001A6601">
      <w:pPr>
        <w:widowControl w:val="0"/>
        <w:rPr>
          <w:rFonts w:cs="Arial"/>
          <w:sz w:val="20"/>
          <w:u w:val="single"/>
        </w:rPr>
      </w:pPr>
    </w:p>
    <w:p w:rsidR="001A6601" w:rsidRDefault="001A6601" w:rsidP="001A66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A6601" w:rsidRDefault="001A6601" w:rsidP="001A6601">
      <w:pPr>
        <w:widowControl w:val="0"/>
        <w:rPr>
          <w:rFonts w:cs="Arial"/>
          <w:sz w:val="20"/>
        </w:rPr>
      </w:pPr>
    </w:p>
    <w:p w:rsidR="001A6601" w:rsidRDefault="001A6601" w:rsidP="001A6601">
      <w:pPr>
        <w:widowControl w:val="0"/>
        <w:rPr>
          <w:rFonts w:cs="Arial"/>
          <w:sz w:val="20"/>
        </w:rPr>
      </w:pPr>
    </w:p>
    <w:p w:rsidR="001A6601" w:rsidRDefault="001A6601" w:rsidP="001A6601">
      <w:pPr>
        <w:widowControl w:val="0"/>
        <w:rPr>
          <w:rFonts w:cs="Arial"/>
          <w:sz w:val="20"/>
        </w:rPr>
      </w:pPr>
    </w:p>
    <w:p w:rsidR="001A6601" w:rsidRDefault="001A6601" w:rsidP="001A660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A6601" w:rsidRDefault="001A6601" w:rsidP="001A6601">
      <w:pPr>
        <w:widowControl w:val="0"/>
        <w:rPr>
          <w:rFonts w:cs="Arial"/>
          <w:sz w:val="20"/>
        </w:rPr>
      </w:pPr>
    </w:p>
    <w:p w:rsidR="001A6601" w:rsidRDefault="001A6601" w:rsidP="001A6601">
      <w:pPr>
        <w:widowControl w:val="0"/>
        <w:rPr>
          <w:rFonts w:cs="Arial"/>
          <w:sz w:val="20"/>
        </w:rPr>
      </w:pPr>
    </w:p>
    <w:p w:rsidR="001A6601" w:rsidRDefault="001A6601" w:rsidP="001A6601">
      <w:pPr>
        <w:widowControl w:val="0"/>
        <w:rPr>
          <w:rFonts w:cs="Arial"/>
        </w:rPr>
      </w:pPr>
    </w:p>
    <w:p w:rsidR="001A6601" w:rsidRDefault="001A6601" w:rsidP="001A6601">
      <w:pPr>
        <w:pStyle w:val="Capa"/>
        <w:rPr>
          <w:color w:val="FF9900"/>
        </w:rPr>
      </w:pPr>
      <w:r>
        <w:t>SINDRAPE</w:t>
      </w:r>
    </w:p>
    <w:p w:rsidR="001A6601" w:rsidRDefault="001A6601" w:rsidP="001A660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A6601" w:rsidRPr="001A6601" w:rsidRDefault="001A6601" w:rsidP="001A6601">
      <w:pPr>
        <w:widowControl w:val="0"/>
        <w:rPr>
          <w:color w:val="000080"/>
        </w:rPr>
      </w:pPr>
    </w:p>
    <w:p w:rsidR="001A6601" w:rsidRPr="001A6601" w:rsidRDefault="001A6601" w:rsidP="001A6601">
      <w:pPr>
        <w:widowControl w:val="0"/>
        <w:jc w:val="right"/>
        <w:rPr>
          <w:rFonts w:cs="Arial"/>
          <w:b/>
          <w:bCs/>
          <w:color w:val="000080"/>
        </w:rPr>
      </w:pPr>
    </w:p>
    <w:p w:rsidR="001A6601" w:rsidRDefault="001A6601" w:rsidP="001A6601">
      <w:pPr>
        <w:pStyle w:val="Capa"/>
      </w:pPr>
      <w:r>
        <w:t xml:space="preserve">UCS0041 – Manter Curso </w:t>
      </w:r>
      <w:proofErr w:type="spellStart"/>
      <w:r>
        <w:t>Agrupador</w:t>
      </w:r>
      <w:proofErr w:type="spellEnd"/>
    </w:p>
    <w:p w:rsidR="001A6601" w:rsidRDefault="001A6601" w:rsidP="001A6601">
      <w:pPr>
        <w:widowControl w:val="0"/>
        <w:rPr>
          <w:rFonts w:cs="Arial"/>
        </w:rPr>
      </w:pPr>
    </w:p>
    <w:p w:rsidR="001A6601" w:rsidRDefault="001A6601" w:rsidP="001A6601">
      <w:pPr>
        <w:widowControl w:val="0"/>
      </w:pPr>
    </w:p>
    <w:p w:rsidR="001A6601" w:rsidRDefault="001A6601" w:rsidP="001A660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1A6601" w:rsidRPr="001A6601" w:rsidRDefault="001A6601" w:rsidP="001A6601">
      <w:pPr>
        <w:pStyle w:val="Corpodetexto3"/>
        <w:widowControl w:val="0"/>
        <w:spacing w:after="0"/>
        <w:rPr>
          <w:rFonts w:cs="Arial"/>
        </w:rPr>
      </w:pPr>
      <w:r w:rsidRPr="001A6601">
        <w:rPr>
          <w:rFonts w:cs="Arial"/>
        </w:rPr>
        <w:lastRenderedPageBreak/>
        <w:t>Histórico de Revisões</w:t>
      </w:r>
    </w:p>
    <w:p w:rsidR="001A6601" w:rsidRDefault="001A6601" w:rsidP="001A660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A6601" w:rsidTr="001A66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A6601" w:rsidTr="001A66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1A6601" w:rsidTr="001A66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25/01/2006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Correção no diagrama.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1A6601" w:rsidTr="001A66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A6601" w:rsidTr="001A660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1A660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A6601" w:rsidRDefault="001A6601" w:rsidP="001A660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A6601" w:rsidRPr="001A6601" w:rsidRDefault="001A6601" w:rsidP="001A6601">
      <w:pPr>
        <w:pStyle w:val="Corpodetexto3"/>
        <w:widowControl w:val="0"/>
        <w:spacing w:after="0"/>
        <w:jc w:val="left"/>
        <w:rPr>
          <w:rFonts w:cs="Arial"/>
        </w:rPr>
      </w:pPr>
      <w:bookmarkStart w:id="0" w:name="_GoBack"/>
      <w:r w:rsidRPr="001A6601">
        <w:rPr>
          <w:rFonts w:cs="Arial"/>
        </w:rPr>
        <w:lastRenderedPageBreak/>
        <w:t>Índice</w:t>
      </w:r>
    </w:p>
    <w:bookmarkEnd w:id="0"/>
    <w:p w:rsidR="001A6601" w:rsidRPr="001A6601" w:rsidRDefault="001A6601" w:rsidP="001A6601">
      <w:pPr>
        <w:pStyle w:val="Corpodetexto3"/>
        <w:widowControl w:val="0"/>
        <w:spacing w:after="0"/>
        <w:jc w:val="left"/>
        <w:rPr>
          <w:rFonts w:cs="Arial"/>
        </w:rPr>
      </w:pPr>
    </w:p>
    <w:p w:rsidR="000712EA" w:rsidRDefault="001A66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1422" w:history="1">
        <w:r w:rsidR="000712EA" w:rsidRPr="00B310F4">
          <w:rPr>
            <w:rStyle w:val="Hyperlink"/>
            <w:noProof/>
          </w:rPr>
          <w:t>1.</w:t>
        </w:r>
        <w:r w:rsidR="000712E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712EA" w:rsidRPr="00B310F4">
          <w:rPr>
            <w:rStyle w:val="Hyperlink"/>
            <w:noProof/>
          </w:rPr>
          <w:t>Pacote/Caso de Uso</w:t>
        </w:r>
        <w:r w:rsidR="000712EA">
          <w:rPr>
            <w:noProof/>
            <w:webHidden/>
          </w:rPr>
          <w:tab/>
        </w:r>
        <w:r w:rsidR="000712EA">
          <w:rPr>
            <w:noProof/>
            <w:webHidden/>
          </w:rPr>
          <w:fldChar w:fldCharType="begin"/>
        </w:r>
        <w:r w:rsidR="000712EA">
          <w:rPr>
            <w:noProof/>
            <w:webHidden/>
          </w:rPr>
          <w:instrText xml:space="preserve"> PAGEREF _Toc404701422 \h </w:instrText>
        </w:r>
        <w:r w:rsidR="000712EA">
          <w:rPr>
            <w:noProof/>
            <w:webHidden/>
          </w:rPr>
        </w:r>
        <w:r w:rsidR="000712EA">
          <w:rPr>
            <w:noProof/>
            <w:webHidden/>
          </w:rPr>
          <w:fldChar w:fldCharType="separate"/>
        </w:r>
        <w:r w:rsidR="000712EA">
          <w:rPr>
            <w:noProof/>
            <w:webHidden/>
          </w:rPr>
          <w:t>4</w:t>
        </w:r>
        <w:r w:rsidR="000712EA"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23" w:history="1">
        <w:r w:rsidRPr="00B310F4">
          <w:rPr>
            <w:rStyle w:val="Hyperlink"/>
            <w:noProof/>
          </w:rPr>
          <w:t>Manter Curso Agrupador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24" w:history="1">
        <w:r w:rsidRPr="00B310F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25" w:history="1">
        <w:r w:rsidRPr="00B310F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26" w:history="1">
        <w:r w:rsidRPr="00B310F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27" w:history="1">
        <w:r w:rsidRPr="00B310F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28" w:history="1">
        <w:r w:rsidRPr="00B310F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29" w:history="1">
        <w:r w:rsidRPr="00B310F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30" w:history="1">
        <w:r w:rsidRPr="00B310F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31" w:history="1">
        <w:r w:rsidRPr="00B310F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Incluir Curso Agrupador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32" w:history="1">
        <w:r w:rsidRPr="00B310F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33" w:history="1">
        <w:r w:rsidRPr="00B310F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Alterar Curso Agrupador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34" w:history="1">
        <w:r w:rsidRPr="00B310F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35" w:history="1">
        <w:r w:rsidRPr="00B310F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Excluir Curso Agrupador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36" w:history="1">
        <w:r w:rsidRPr="00B310F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37" w:history="1">
        <w:r w:rsidRPr="00B310F4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38" w:history="1">
        <w:r w:rsidRPr="00B310F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Anular Curso Agrupador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39" w:history="1">
        <w:r w:rsidRPr="00B310F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40" w:history="1">
        <w:r w:rsidRPr="00B310F4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41" w:history="1">
        <w:r w:rsidRPr="00B310F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Listar Curso Agrupador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42" w:history="1">
        <w:r w:rsidRPr="00B310F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43" w:history="1">
        <w:r w:rsidRPr="00B310F4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44" w:history="1">
        <w:r w:rsidRPr="00B310F4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45" w:history="1">
        <w:r w:rsidRPr="00B310F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712EA" w:rsidRDefault="000712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1446" w:history="1">
        <w:r w:rsidRPr="00B310F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310F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6601" w:rsidRDefault="001A6601" w:rsidP="001A6601">
      <w:pPr>
        <w:pStyle w:val="Sumrio1"/>
      </w:pPr>
      <w:r>
        <w:fldChar w:fldCharType="end"/>
      </w:r>
    </w:p>
    <w:p w:rsidR="001A6601" w:rsidRDefault="001A6601" w:rsidP="001A6601">
      <w:pPr>
        <w:widowControl w:val="0"/>
        <w:rPr>
          <w:rFonts w:cs="Arial"/>
          <w:b/>
          <w:bCs/>
          <w:color w:val="000000"/>
        </w:rPr>
      </w:pPr>
    </w:p>
    <w:p w:rsidR="001A6601" w:rsidRDefault="001A6601" w:rsidP="001A6601">
      <w:pPr>
        <w:pStyle w:val="Heading"/>
        <w:rPr>
          <w:rFonts w:cs="Arial"/>
          <w:szCs w:val="24"/>
          <w:lang w:val="pt-BR"/>
        </w:rPr>
      </w:pPr>
    </w:p>
    <w:p w:rsidR="001A6601" w:rsidRDefault="001A6601" w:rsidP="001A6601">
      <w:pPr>
        <w:pStyle w:val="Heading"/>
      </w:pPr>
    </w:p>
    <w:p w:rsidR="001A6601" w:rsidRDefault="001A6601" w:rsidP="001A6601">
      <w:pPr>
        <w:pStyle w:val="Heading"/>
        <w:jc w:val="center"/>
      </w:pPr>
    </w:p>
    <w:p w:rsidR="001A6601" w:rsidRDefault="001A6601" w:rsidP="001A660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A6601" w:rsidRDefault="001A6601" w:rsidP="001A660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1422"/>
      <w:r>
        <w:lastRenderedPageBreak/>
        <w:t>Pacote/Caso de Uso</w:t>
      </w:r>
      <w:bookmarkEnd w:id="1"/>
    </w:p>
    <w:p w:rsidR="001A6601" w:rsidRDefault="001A6601" w:rsidP="001A6601"/>
    <w:p w:rsidR="001A6601" w:rsidRDefault="001A6601" w:rsidP="000712EA">
      <w:pPr>
        <w:pStyle w:val="Subttulo"/>
      </w:pPr>
      <w:bookmarkStart w:id="2" w:name="_Toc404701423"/>
      <w:r>
        <w:t xml:space="preserve">Manter Curso </w:t>
      </w:r>
      <w:proofErr w:type="spellStart"/>
      <w:r>
        <w:t>Agrupador</w:t>
      </w:r>
      <w:bookmarkEnd w:id="2"/>
      <w:proofErr w:type="spellEnd"/>
    </w:p>
    <w:p w:rsidR="001A6601" w:rsidRDefault="001A6601" w:rsidP="001A6601">
      <w:pPr>
        <w:widowControl w:val="0"/>
        <w:ind w:left="902"/>
        <w:rPr>
          <w:rFonts w:cs="Arial"/>
          <w:b/>
          <w:bCs/>
          <w:color w:val="FF0000"/>
        </w:rPr>
      </w:pPr>
    </w:p>
    <w:p w:rsidR="001A6601" w:rsidRDefault="001A6601" w:rsidP="001A660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1424"/>
      <w:r>
        <w:t>Descrição</w:t>
      </w:r>
      <w:bookmarkEnd w:id="3"/>
    </w:p>
    <w:p w:rsidR="001A6601" w:rsidRDefault="001A6601" w:rsidP="001A6601">
      <w:pPr>
        <w:pStyle w:val="Recuodecorpodetexto2"/>
        <w:widowControl w:val="0"/>
        <w:ind w:left="1620" w:firstLine="0"/>
        <w:rPr>
          <w:sz w:val="24"/>
        </w:rPr>
      </w:pPr>
    </w:p>
    <w:p w:rsidR="001A6601" w:rsidRDefault="001A6601" w:rsidP="001A660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Curso </w:t>
      </w:r>
      <w:proofErr w:type="spellStart"/>
      <w:r>
        <w:rPr>
          <w:sz w:val="24"/>
        </w:rPr>
        <w:t>Agrupador</w:t>
      </w:r>
      <w:proofErr w:type="spellEnd"/>
      <w:r>
        <w:rPr>
          <w:sz w:val="24"/>
        </w:rPr>
        <w:t>.</w:t>
      </w:r>
    </w:p>
    <w:p w:rsidR="001A6601" w:rsidRDefault="001A6601" w:rsidP="001A6601">
      <w:pPr>
        <w:pStyle w:val="Recuodecorpodetexto2"/>
        <w:widowControl w:val="0"/>
        <w:ind w:left="1620" w:firstLine="0"/>
        <w:rPr>
          <w:sz w:val="24"/>
        </w:rPr>
      </w:pPr>
    </w:p>
    <w:p w:rsidR="001A6601" w:rsidRDefault="001A6601" w:rsidP="001A660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1425"/>
      <w:r>
        <w:t>Requisitos atendidos</w:t>
      </w:r>
      <w:bookmarkEnd w:id="4"/>
    </w:p>
    <w:p w:rsidR="001A6601" w:rsidRDefault="001A6601" w:rsidP="001A6601"/>
    <w:p w:rsidR="001A6601" w:rsidRDefault="001A6601" w:rsidP="001A6601">
      <w:pPr>
        <w:pStyle w:val="Recuodecorpodetexto"/>
        <w:ind w:left="1260"/>
      </w:pPr>
      <w:r>
        <w:t>R36 - Permitir a elaboração do Edital de concurso.</w:t>
      </w:r>
    </w:p>
    <w:p w:rsidR="001A6601" w:rsidRDefault="001A6601" w:rsidP="001A6601">
      <w:pPr>
        <w:pStyle w:val="Recuodecorpodetexto"/>
        <w:ind w:left="1260"/>
      </w:pPr>
      <w:r>
        <w:t>R47 - Permitir a gestão dos dependentes. </w:t>
      </w:r>
    </w:p>
    <w:p w:rsidR="001A6601" w:rsidRDefault="001A6601" w:rsidP="001A6601"/>
    <w:p w:rsidR="001A6601" w:rsidRDefault="001A6601" w:rsidP="001A6601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1426"/>
      <w:r>
        <w:t>Conceito</w:t>
      </w:r>
      <w:bookmarkEnd w:id="5"/>
      <w:r>
        <w:tab/>
      </w:r>
    </w:p>
    <w:p w:rsidR="001A6601" w:rsidRDefault="001A6601" w:rsidP="001A6601"/>
    <w:p w:rsidR="001A6601" w:rsidRDefault="001A6601" w:rsidP="001A660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1427"/>
      <w:r>
        <w:t>Conceitos principais</w:t>
      </w:r>
      <w:bookmarkEnd w:id="6"/>
    </w:p>
    <w:p w:rsidR="001A6601" w:rsidRDefault="001A6601" w:rsidP="001A660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A6601" w:rsidTr="0097135F">
        <w:trPr>
          <w:trHeight w:val="600"/>
        </w:trPr>
        <w:tc>
          <w:tcPr>
            <w:tcW w:w="1600" w:type="dxa"/>
          </w:tcPr>
          <w:p w:rsidR="001A6601" w:rsidRDefault="001A6601" w:rsidP="001A660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Curso </w:t>
            </w:r>
            <w:proofErr w:type="spellStart"/>
            <w:r>
              <w:rPr>
                <w:rFonts w:cs="Arial"/>
                <w:b/>
              </w:rPr>
              <w:t>agrupador</w:t>
            </w:r>
            <w:proofErr w:type="spellEnd"/>
          </w:p>
        </w:tc>
        <w:tc>
          <w:tcPr>
            <w:tcW w:w="4606" w:type="dxa"/>
          </w:tcPr>
          <w:p w:rsidR="001A6601" w:rsidRDefault="001A6601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grupos de cursos existentes.</w:t>
            </w:r>
          </w:p>
        </w:tc>
      </w:tr>
    </w:tbl>
    <w:p w:rsidR="001A6601" w:rsidRDefault="001A6601" w:rsidP="001A6601">
      <w:pPr>
        <w:pStyle w:val="Cabealho"/>
        <w:rPr>
          <w:rFonts w:cs="Arial"/>
        </w:rPr>
      </w:pPr>
    </w:p>
    <w:p w:rsidR="001A6601" w:rsidRDefault="001A6601" w:rsidP="001A6601">
      <w:pPr>
        <w:rPr>
          <w:rFonts w:cs="Arial"/>
        </w:rPr>
      </w:pPr>
    </w:p>
    <w:p w:rsidR="001A6601" w:rsidRDefault="001A6601" w:rsidP="001A660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1428"/>
      <w:r>
        <w:t>Conceitos associados</w:t>
      </w:r>
      <w:bookmarkEnd w:id="7"/>
    </w:p>
    <w:p w:rsidR="001A6601" w:rsidRDefault="001A6601" w:rsidP="001A6601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A6601" w:rsidTr="0097135F">
        <w:trPr>
          <w:trHeight w:val="600"/>
        </w:trPr>
        <w:tc>
          <w:tcPr>
            <w:tcW w:w="1600" w:type="dxa"/>
          </w:tcPr>
          <w:p w:rsidR="001A6601" w:rsidRDefault="001A6601" w:rsidP="001A6601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Curso</w:t>
            </w:r>
          </w:p>
        </w:tc>
        <w:tc>
          <w:tcPr>
            <w:tcW w:w="4606" w:type="dxa"/>
          </w:tcPr>
          <w:p w:rsidR="001A6601" w:rsidRDefault="001A6601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cursos existentes.</w:t>
            </w:r>
          </w:p>
        </w:tc>
      </w:tr>
    </w:tbl>
    <w:p w:rsidR="001A6601" w:rsidRDefault="001A6601" w:rsidP="001A6601">
      <w:pPr>
        <w:pStyle w:val="Cabealho"/>
        <w:rPr>
          <w:rFonts w:cs="Arial"/>
        </w:rPr>
      </w:pPr>
    </w:p>
    <w:p w:rsidR="001A6601" w:rsidRDefault="001A6601" w:rsidP="001A6601">
      <w:pPr>
        <w:rPr>
          <w:rFonts w:eastAsia="Arial Unicode MS"/>
        </w:rPr>
      </w:pPr>
    </w:p>
    <w:p w:rsidR="001A6601" w:rsidRDefault="001A6601" w:rsidP="001A660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1429"/>
      <w:r>
        <w:lastRenderedPageBreak/>
        <w:t>Diagrama</w:t>
      </w:r>
      <w:bookmarkEnd w:id="8"/>
    </w:p>
    <w:p w:rsidR="001A6601" w:rsidRDefault="001A6601" w:rsidP="001A660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A6601" w:rsidRDefault="000712EA" w:rsidP="001A660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857500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541780" y="19050"/>
                            <a:ext cx="1677035" cy="11557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541780" y="125095"/>
                            <a:ext cx="4201795" cy="27133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669540" y="250190"/>
                            <a:ext cx="17291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94970" y="1038860"/>
                            <a:ext cx="173355" cy="1733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81965" y="1212215"/>
                            <a:ext cx="0" cy="173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85445" y="1279525"/>
                            <a:ext cx="2025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66395" y="1385570"/>
                            <a:ext cx="115570" cy="173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81965" y="1385570"/>
                            <a:ext cx="115570" cy="173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7785" y="1558925"/>
                            <a:ext cx="6375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26110" y="1279525"/>
                            <a:ext cx="915670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811655" y="750570"/>
                            <a:ext cx="1532255" cy="4425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168525" y="817880"/>
                            <a:ext cx="8248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45360" y="971550"/>
                            <a:ext cx="6731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994535" y="1471930"/>
                            <a:ext cx="1416685" cy="433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64410" y="1539240"/>
                            <a:ext cx="842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370455" y="1693545"/>
                            <a:ext cx="6731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908175" y="2203450"/>
                            <a:ext cx="1445260" cy="4616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226310" y="2270760"/>
                            <a:ext cx="8375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303145" y="2424430"/>
                            <a:ext cx="6731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999230" y="750570"/>
                            <a:ext cx="1464945" cy="4616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345940" y="817880"/>
                            <a:ext cx="7626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403725" y="971550"/>
                            <a:ext cx="6731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999230" y="1385570"/>
                            <a:ext cx="1532255" cy="5003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345940" y="1462405"/>
                            <a:ext cx="8210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Curso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432935" y="1616075"/>
                            <a:ext cx="6731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12EA" w:rsidRDefault="000712E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.75pt;height:225pt;mso-position-horizontal-relative:char;mso-position-vertical-relative:line" coordsize="57626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8575;visibility:visible;mso-wrap-style:square">
                  <v:fill o:detectmouseclick="t"/>
                  <v:path o:connecttype="none"/>
                </v:shape>
                <v:rect id="Rectangle 5" o:spid="_x0000_s1028" style="position:absolute;left:15417;top:190;width:16771;height:1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5417;top:1250;width:42018;height:27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6695;top:2501;width:1729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Agrupador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949;top:10388;width:1734;height:1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819,12122" to="4819,13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854,12795" to="5880,127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663,13855" to="4819,15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819,13855" to="5975,15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77;top:15589;width:637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261,12795" to="15417,127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VXD8AAAADbAAAADwAAAGRycy9kb3ducmV2LnhtbERPS4vCMBC+C/sfwix401QPol2jiLCy&#10;iCg+8Dw0s02xmXSbbFv/vREEb/PxPWe+7GwpGqp94VjBaJiAIM6cLjhXcDl/D6YgfEDWWDomBXfy&#10;sFx89OaYatfykZpTyEUMYZ+iAhNClUrpM0MW/dBVxJH7dbXFEGGdS11jG8NtKcdJMpEWC44NBita&#10;G8pup3+roG3k7W/mm832sruPrvtDZs65V6r/2a2+QATqwlv8cv/oOH8Cz1/iAXL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FVw/AAAAA2wAAAA8AAAAAAAAAAAAAAAAA&#10;oQIAAGRycy9kb3ducmV2LnhtbFBLBQYAAAAABAAEAPkAAACOAwAAAAA=&#10;" strokecolor="#903" strokeweight="42e-5mm"/>
                <v:oval id="Oval 15" o:spid="_x0000_s1038" style="position:absolute;left:18116;top:7505;width:15323;height:4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1685;top:8178;width:824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22453;top:9715;width:673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Agrupador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9945;top:14719;width:14167;height:4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2644;top:15392;width:842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3704;top:16935;width:673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Agrupador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9081;top:22034;width:14453;height:4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22263;top:22707;width:837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23031;top:24244;width:673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Agrupador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9992;top:7505;width:14649;height:4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43459;top:8178;width:762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44037;top:9715;width:673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Agrupador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9992;top:13855;width:15322;height:50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43459;top:14624;width:821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Curso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44329;top:16160;width:673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0712EA" w:rsidRDefault="000712E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Agrupador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A6601" w:rsidRDefault="001A6601" w:rsidP="001A6601">
      <w:pPr>
        <w:widowControl w:val="0"/>
        <w:jc w:val="center"/>
        <w:rPr>
          <w:rFonts w:cs="Arial"/>
        </w:rPr>
      </w:pPr>
    </w:p>
    <w:p w:rsidR="001A6601" w:rsidRDefault="001A6601" w:rsidP="001A6601">
      <w:pPr>
        <w:widowControl w:val="0"/>
        <w:jc w:val="center"/>
        <w:rPr>
          <w:rFonts w:cs="Arial"/>
        </w:rPr>
      </w:pPr>
    </w:p>
    <w:p w:rsidR="001A6601" w:rsidRDefault="001A6601" w:rsidP="001A660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1430"/>
      <w:r>
        <w:lastRenderedPageBreak/>
        <w:t>Casos de Uso</w:t>
      </w:r>
      <w:bookmarkEnd w:id="9"/>
    </w:p>
    <w:p w:rsidR="001A6601" w:rsidRDefault="001A6601" w:rsidP="001A6601">
      <w:pPr>
        <w:pStyle w:val="Ttulo2"/>
      </w:pPr>
      <w:r>
        <w:rPr>
          <w:vanish/>
        </w:rPr>
        <w:t xml:space="preserve">UCS482 </w:t>
      </w:r>
      <w:bookmarkStart w:id="10" w:name="_Toc404701431"/>
      <w:r>
        <w:t xml:space="preserve">Incluir Curso </w:t>
      </w:r>
      <w:proofErr w:type="spellStart"/>
      <w:r>
        <w:t>Agrupador</w:t>
      </w:r>
      <w:bookmarkEnd w:id="10"/>
      <w:proofErr w:type="spellEnd"/>
      <w:r>
        <w:t> </w:t>
      </w:r>
    </w:p>
    <w:p w:rsidR="001A6601" w:rsidRDefault="001A6601" w:rsidP="001A66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01432"/>
      <w:r>
        <w:t>Fluxo Básico</w:t>
      </w:r>
      <w:bookmarkEnd w:id="11"/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de Curso </w:t>
      </w:r>
      <w:proofErr w:type="spellStart"/>
      <w:r>
        <w:t>Agrupador</w:t>
      </w:r>
      <w:proofErr w:type="spellEnd"/>
      <w:r>
        <w:t>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1A6601" w:rsidRDefault="001A6601" w:rsidP="001A6601">
      <w:pPr>
        <w:pStyle w:val="Recuodecorpodetexto"/>
      </w:pPr>
    </w:p>
    <w:p w:rsidR="001A6601" w:rsidRDefault="001A6601" w:rsidP="001A6601">
      <w:pPr>
        <w:pStyle w:val="Ttulo2"/>
      </w:pPr>
      <w:r>
        <w:rPr>
          <w:vanish/>
        </w:rPr>
        <w:t xml:space="preserve">UCS481 </w:t>
      </w:r>
      <w:bookmarkStart w:id="12" w:name="_Toc404701433"/>
      <w:r>
        <w:t xml:space="preserve">Alterar Curso </w:t>
      </w:r>
      <w:proofErr w:type="spellStart"/>
      <w:r>
        <w:t>Agrupador</w:t>
      </w:r>
      <w:bookmarkEnd w:id="12"/>
      <w:proofErr w:type="spellEnd"/>
      <w:r>
        <w:t> </w:t>
      </w:r>
    </w:p>
    <w:p w:rsidR="001A6601" w:rsidRDefault="001A6601" w:rsidP="001A66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01434"/>
      <w:r>
        <w:t>Fluxo Básico</w:t>
      </w:r>
      <w:bookmarkEnd w:id="13"/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de Curso </w:t>
      </w:r>
      <w:proofErr w:type="spellStart"/>
      <w:r>
        <w:t>Agrupador</w:t>
      </w:r>
      <w:proofErr w:type="spellEnd"/>
      <w:r>
        <w:t>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a informações do Curso </w:t>
      </w:r>
      <w:proofErr w:type="spellStart"/>
      <w:r>
        <w:t>Agrupador</w:t>
      </w:r>
      <w:proofErr w:type="spellEnd"/>
      <w:r>
        <w:t>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1A6601" w:rsidRDefault="001A6601" w:rsidP="001A6601">
      <w:pPr>
        <w:pStyle w:val="Recuodecorpodetexto"/>
      </w:pPr>
    </w:p>
    <w:p w:rsidR="001A6601" w:rsidRDefault="001A6601" w:rsidP="001A6601">
      <w:pPr>
        <w:pStyle w:val="Ttulo2"/>
      </w:pPr>
      <w:r>
        <w:rPr>
          <w:vanish/>
        </w:rPr>
        <w:t xml:space="preserve">UCS480 </w:t>
      </w:r>
      <w:bookmarkStart w:id="14" w:name="_Toc404701435"/>
      <w:r>
        <w:t xml:space="preserve">Excluir Curso </w:t>
      </w:r>
      <w:proofErr w:type="spellStart"/>
      <w:r>
        <w:t>Agrupador</w:t>
      </w:r>
      <w:bookmarkEnd w:id="14"/>
      <w:proofErr w:type="spellEnd"/>
      <w:r>
        <w:t> </w:t>
      </w:r>
    </w:p>
    <w:p w:rsidR="001A6601" w:rsidRDefault="001A6601" w:rsidP="001A66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01436"/>
      <w:r>
        <w:t>Fluxo Básico</w:t>
      </w:r>
      <w:bookmarkEnd w:id="15"/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de Curso </w:t>
      </w:r>
      <w:proofErr w:type="spellStart"/>
      <w:r>
        <w:t>Agrupador</w:t>
      </w:r>
      <w:proofErr w:type="spellEnd"/>
      <w:r>
        <w:t>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1A6601" w:rsidRDefault="001A6601" w:rsidP="001A66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01437"/>
      <w:r>
        <w:t>Exceções</w:t>
      </w:r>
      <w:bookmarkEnd w:id="16"/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excluir curso </w:t>
      </w:r>
      <w:proofErr w:type="spellStart"/>
      <w:r>
        <w:t>agrupador</w:t>
      </w:r>
      <w:proofErr w:type="spellEnd"/>
      <w:r>
        <w:t xml:space="preserve"> associado a um curso.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</w:t>
      </w:r>
    </w:p>
    <w:p w:rsidR="001A6601" w:rsidRDefault="001A6601" w:rsidP="001A6601">
      <w:pPr>
        <w:pStyle w:val="Recuodecorpodetexto"/>
      </w:pPr>
    </w:p>
    <w:p w:rsidR="001A6601" w:rsidRDefault="001A6601" w:rsidP="001A6601">
      <w:pPr>
        <w:pStyle w:val="Ttulo2"/>
      </w:pPr>
      <w:r>
        <w:rPr>
          <w:vanish/>
        </w:rPr>
        <w:t xml:space="preserve">UCS479 </w:t>
      </w:r>
      <w:bookmarkStart w:id="17" w:name="_Toc404701438"/>
      <w:r>
        <w:t xml:space="preserve">Anular Curso </w:t>
      </w:r>
      <w:proofErr w:type="spellStart"/>
      <w:r>
        <w:t>Agrupador</w:t>
      </w:r>
      <w:bookmarkEnd w:id="17"/>
      <w:proofErr w:type="spellEnd"/>
      <w:r>
        <w:t> </w:t>
      </w:r>
    </w:p>
    <w:p w:rsidR="001A6601" w:rsidRDefault="001A6601" w:rsidP="001A66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01439"/>
      <w:r>
        <w:lastRenderedPageBreak/>
        <w:t>Fluxo Básico</w:t>
      </w:r>
      <w:bookmarkEnd w:id="18"/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de Curso </w:t>
      </w:r>
      <w:proofErr w:type="spellStart"/>
      <w:r>
        <w:t>Agrupador</w:t>
      </w:r>
      <w:proofErr w:type="spellEnd"/>
      <w:r>
        <w:t>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1A6601" w:rsidRDefault="001A6601" w:rsidP="001A66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01440"/>
      <w:r>
        <w:t>Fluxo alternativo – Registro anulado – 4.4.1.3</w:t>
      </w:r>
      <w:bookmarkEnd w:id="19"/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</w:t>
      </w:r>
      <w:proofErr w:type="gramStart"/>
      <w:r>
        <w:t>)</w:t>
      </w:r>
      <w:proofErr w:type="gramEnd"/>
    </w:p>
    <w:p w:rsidR="001A6601" w:rsidRDefault="001A6601" w:rsidP="001A6601">
      <w:pPr>
        <w:pStyle w:val="Recuodecorpodetexto"/>
      </w:pPr>
    </w:p>
    <w:p w:rsidR="001A6601" w:rsidRDefault="001A6601" w:rsidP="001A6601">
      <w:pPr>
        <w:pStyle w:val="Ttulo2"/>
      </w:pPr>
      <w:r>
        <w:rPr>
          <w:vanish/>
        </w:rPr>
        <w:t xml:space="preserve">UCS477 </w:t>
      </w:r>
      <w:bookmarkStart w:id="20" w:name="_Toc404701441"/>
      <w:r>
        <w:t xml:space="preserve">Listar Curso </w:t>
      </w:r>
      <w:proofErr w:type="spellStart"/>
      <w:r>
        <w:t>Agrupador</w:t>
      </w:r>
      <w:bookmarkEnd w:id="20"/>
      <w:proofErr w:type="spellEnd"/>
      <w:r>
        <w:t> </w:t>
      </w:r>
    </w:p>
    <w:p w:rsidR="001A6601" w:rsidRDefault="001A6601" w:rsidP="001A66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01442"/>
      <w:r>
        <w:t>Fluxo Básico</w:t>
      </w:r>
      <w:bookmarkEnd w:id="21"/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de Curso </w:t>
      </w:r>
      <w:proofErr w:type="spellStart"/>
      <w:r>
        <w:t>Agrupador</w:t>
      </w:r>
      <w:proofErr w:type="spellEnd"/>
      <w:r>
        <w:t>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1A6601" w:rsidRDefault="001A6601" w:rsidP="001A6601">
      <w:pPr>
        <w:pStyle w:val="Recuodecorpodetexto"/>
      </w:pPr>
    </w:p>
    <w:p w:rsidR="001A6601" w:rsidRDefault="001A6601" w:rsidP="001A6601">
      <w:pPr>
        <w:pStyle w:val="Ttulo2"/>
      </w:pPr>
      <w:bookmarkStart w:id="22" w:name="_Toc404701443"/>
      <w:r>
        <w:t>Exceções comuns aos casos de uso Incluir e Alterar</w:t>
      </w:r>
      <w:bookmarkEnd w:id="22"/>
    </w:p>
    <w:p w:rsidR="001A6601" w:rsidRDefault="001A6601" w:rsidP="001A66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701444"/>
      <w:r>
        <w:t>Exceções</w:t>
      </w:r>
      <w:bookmarkEnd w:id="23"/>
    </w:p>
    <w:p w:rsidR="001A6601" w:rsidRDefault="001A6601" w:rsidP="001A6601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o curso </w:t>
      </w:r>
      <w:proofErr w:type="spellStart"/>
      <w:r>
        <w:t>agrupador</w:t>
      </w:r>
      <w:proofErr w:type="spellEnd"/>
      <w:r>
        <w:t xml:space="preserve">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1A6601" w:rsidRDefault="001A6601" w:rsidP="001A660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4" w:name="_Toc404701445"/>
      <w:r>
        <w:lastRenderedPageBreak/>
        <w:t>Anexos</w:t>
      </w:r>
      <w:bookmarkEnd w:id="24"/>
    </w:p>
    <w:p w:rsidR="001A6601" w:rsidRDefault="001A6601" w:rsidP="001A6601"/>
    <w:p w:rsidR="001A6601" w:rsidRDefault="001A6601" w:rsidP="001A6601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1A6601" w:rsidRDefault="001A6601" w:rsidP="001A6601">
      <w:pPr>
        <w:widowControl w:val="0"/>
        <w:ind w:left="540"/>
        <w:rPr>
          <w:rFonts w:cs="Arial"/>
        </w:rPr>
      </w:pPr>
    </w:p>
    <w:p w:rsidR="000712EA" w:rsidRDefault="000712E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A6601" w:rsidRDefault="001A6601" w:rsidP="001A660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5" w:name="_Toc404701446"/>
      <w:r>
        <w:lastRenderedPageBreak/>
        <w:t>Revisões</w:t>
      </w:r>
      <w:bookmarkEnd w:id="25"/>
    </w:p>
    <w:p w:rsidR="001A6601" w:rsidRDefault="001A6601" w:rsidP="001A660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A6601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6601" w:rsidRPr="001A6601" w:rsidRDefault="001A6601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A660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6601" w:rsidRPr="001A6601" w:rsidRDefault="001A6601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A660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6601" w:rsidRPr="001A6601" w:rsidRDefault="001A660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A660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6601" w:rsidRPr="001A6601" w:rsidRDefault="001A660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A660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6601" w:rsidRPr="001A6601" w:rsidRDefault="001A660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A660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A6601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0712E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6601" w:rsidRDefault="001A66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6601" w:rsidRDefault="001A66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6601" w:rsidRDefault="001A66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6601" w:rsidRDefault="001A66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6601" w:rsidRDefault="001A66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6601" w:rsidRDefault="001A66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6601" w:rsidRDefault="001A660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Pr="000712EA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 w:rsidRPr="000712E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660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6601" w:rsidRDefault="001A660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6601" w:rsidRDefault="001A6601" w:rsidP="000712E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6601" w:rsidRDefault="001A660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A6601" w:rsidRDefault="001A6601" w:rsidP="001A6601">
      <w:pPr>
        <w:pStyle w:val="Recuodecorpodetexto"/>
      </w:pPr>
    </w:p>
    <w:p w:rsidR="001A6601" w:rsidRDefault="001A6601" w:rsidP="001A6601"/>
    <w:p w:rsidR="00F41655" w:rsidRPr="001A6601" w:rsidRDefault="00F41655" w:rsidP="001A6601"/>
    <w:sectPr w:rsidR="00F41655" w:rsidRPr="001A660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601" w:rsidRDefault="001A6601" w:rsidP="002908D9">
      <w:r>
        <w:separator/>
      </w:r>
    </w:p>
  </w:endnote>
  <w:endnote w:type="continuationSeparator" w:id="0">
    <w:p w:rsidR="001A6601" w:rsidRDefault="001A660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712EA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A660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712EA" w:rsidP="000712EA">
          <w:pPr>
            <w:pStyle w:val="Rodap"/>
            <w:tabs>
              <w:tab w:val="clear" w:pos="4252"/>
              <w:tab w:val="clear" w:pos="8504"/>
              <w:tab w:val="right" w:pos="2742"/>
            </w:tabs>
            <w:ind w:left="0"/>
            <w:jc w:val="left"/>
            <w:rPr>
              <w:sz w:val="20"/>
              <w:szCs w:val="20"/>
            </w:rPr>
          </w:pPr>
          <w:r w:rsidRPr="000712EA">
            <w:rPr>
              <w:sz w:val="20"/>
              <w:szCs w:val="20"/>
            </w:rPr>
            <w:t xml:space="preserve">Keila </w:t>
          </w:r>
          <w:proofErr w:type="spellStart"/>
          <w:r w:rsidRPr="000712EA">
            <w:rPr>
              <w:sz w:val="20"/>
              <w:szCs w:val="20"/>
            </w:rPr>
            <w:t>Joanês</w:t>
          </w:r>
          <w:proofErr w:type="spellEnd"/>
          <w:r w:rsidRPr="000712E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712E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A6601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1A6601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A6601">
            <w:rPr>
              <w:b/>
              <w:sz w:val="20"/>
              <w:szCs w:val="20"/>
            </w:rPr>
            <w:t>UCS0041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0712EA">
            <w:rPr>
              <w:b/>
              <w:sz w:val="20"/>
              <w:szCs w:val="20"/>
            </w:rPr>
            <w:t xml:space="preserve">Manter Curso </w:t>
          </w:r>
          <w:proofErr w:type="spellStart"/>
          <w:r w:rsidR="000712EA">
            <w:rPr>
              <w:b/>
              <w:sz w:val="20"/>
              <w:szCs w:val="20"/>
            </w:rPr>
            <w:t>Agrupador</w:t>
          </w:r>
          <w:proofErr w:type="spellEnd"/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601" w:rsidRDefault="001A6601" w:rsidP="002908D9">
      <w:r>
        <w:separator/>
      </w:r>
    </w:p>
  </w:footnote>
  <w:footnote w:type="continuationSeparator" w:id="0">
    <w:p w:rsidR="001A6601" w:rsidRDefault="001A660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601"/>
    <w:rsid w:val="0000536A"/>
    <w:rsid w:val="00010C94"/>
    <w:rsid w:val="00011A7E"/>
    <w:rsid w:val="000712EA"/>
    <w:rsid w:val="00080AA2"/>
    <w:rsid w:val="000A2BFB"/>
    <w:rsid w:val="000B4005"/>
    <w:rsid w:val="000F0299"/>
    <w:rsid w:val="00111169"/>
    <w:rsid w:val="001A25E3"/>
    <w:rsid w:val="001A6601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86AB1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660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A660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A660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A660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A660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A660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A660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A660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A6601"/>
    <w:pPr>
      <w:ind w:left="0"/>
    </w:pPr>
  </w:style>
  <w:style w:type="paragraph" w:styleId="ndicedeilustraes">
    <w:name w:val="table of figures"/>
    <w:basedOn w:val="Normal"/>
    <w:next w:val="Normal"/>
    <w:semiHidden/>
    <w:rsid w:val="001A6601"/>
  </w:style>
  <w:style w:type="paragraph" w:styleId="Sumrio2">
    <w:name w:val="toc 2"/>
    <w:basedOn w:val="Normal"/>
    <w:next w:val="Normal"/>
    <w:autoRedefine/>
    <w:uiPriority w:val="39"/>
    <w:rsid w:val="001A660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A6601"/>
    <w:pPr>
      <w:ind w:left="480"/>
    </w:pPr>
  </w:style>
  <w:style w:type="character" w:styleId="Hyperlink">
    <w:name w:val="Hyperlink"/>
    <w:basedOn w:val="Fontepargpadro"/>
    <w:uiPriority w:val="99"/>
    <w:rsid w:val="001A660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A660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A660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A660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A660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A660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A6601"/>
    <w:rPr>
      <w:sz w:val="16"/>
    </w:rPr>
  </w:style>
  <w:style w:type="character" w:styleId="Nmerodepgina">
    <w:name w:val="page number"/>
    <w:basedOn w:val="Fontepargpadro"/>
    <w:rsid w:val="001A660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A660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A66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A660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A6601"/>
  </w:style>
  <w:style w:type="paragraph" w:styleId="Corpodetexto">
    <w:name w:val="Body Text"/>
    <w:basedOn w:val="Normal"/>
    <w:link w:val="CorpodetextoChar"/>
    <w:rsid w:val="001A660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A6601"/>
    <w:rPr>
      <w:rFonts w:eastAsia="Arial Unicode MS"/>
    </w:rPr>
  </w:style>
  <w:style w:type="paragraph" w:customStyle="1" w:styleId="tabletext">
    <w:name w:val="tabletext"/>
    <w:basedOn w:val="Normal"/>
    <w:rsid w:val="001A660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A660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A660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A660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A660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A660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A660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A660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A660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A660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660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A660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A660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A660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A660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A660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A660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A660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A6601"/>
    <w:pPr>
      <w:ind w:left="0"/>
    </w:pPr>
  </w:style>
  <w:style w:type="paragraph" w:styleId="ndicedeilustraes">
    <w:name w:val="table of figures"/>
    <w:basedOn w:val="Normal"/>
    <w:next w:val="Normal"/>
    <w:semiHidden/>
    <w:rsid w:val="001A6601"/>
  </w:style>
  <w:style w:type="paragraph" w:styleId="Sumrio2">
    <w:name w:val="toc 2"/>
    <w:basedOn w:val="Normal"/>
    <w:next w:val="Normal"/>
    <w:autoRedefine/>
    <w:uiPriority w:val="39"/>
    <w:rsid w:val="001A660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A6601"/>
    <w:pPr>
      <w:ind w:left="480"/>
    </w:pPr>
  </w:style>
  <w:style w:type="character" w:styleId="Hyperlink">
    <w:name w:val="Hyperlink"/>
    <w:basedOn w:val="Fontepargpadro"/>
    <w:uiPriority w:val="99"/>
    <w:rsid w:val="001A660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A660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A660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A660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A660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A660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A6601"/>
    <w:rPr>
      <w:sz w:val="16"/>
    </w:rPr>
  </w:style>
  <w:style w:type="character" w:styleId="Nmerodepgina">
    <w:name w:val="page number"/>
    <w:basedOn w:val="Fontepargpadro"/>
    <w:rsid w:val="001A660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A660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A66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A660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A6601"/>
  </w:style>
  <w:style w:type="paragraph" w:styleId="Corpodetexto">
    <w:name w:val="Body Text"/>
    <w:basedOn w:val="Normal"/>
    <w:link w:val="CorpodetextoChar"/>
    <w:rsid w:val="001A660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A6601"/>
    <w:rPr>
      <w:rFonts w:eastAsia="Arial Unicode MS"/>
    </w:rPr>
  </w:style>
  <w:style w:type="paragraph" w:customStyle="1" w:styleId="tabletext">
    <w:name w:val="tabletext"/>
    <w:basedOn w:val="Normal"/>
    <w:rsid w:val="001A660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A660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A660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A660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A660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A660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A660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A660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A660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A660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3BCA3-C76D-46E1-A234-5E098957D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757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6239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Igor Fernando Contreras Alarcon</cp:lastModifiedBy>
  <cp:revision>3</cp:revision>
  <cp:lastPrinted>2014-11-08T03:38:00Z</cp:lastPrinted>
  <dcterms:created xsi:type="dcterms:W3CDTF">2014-11-08T03:38:00Z</dcterms:created>
  <dcterms:modified xsi:type="dcterms:W3CDTF">2014-11-25T19:55:00Z</dcterms:modified>
</cp:coreProperties>
</file>