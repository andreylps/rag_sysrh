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3CE" w:rsidRDefault="00E943CE" w:rsidP="00E943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943CE" w:rsidRDefault="00E943CE" w:rsidP="00E943CE">
      <w:pPr>
        <w:widowControl w:val="0"/>
        <w:rPr>
          <w:rFonts w:cs="Arial"/>
          <w:sz w:val="20"/>
          <w:u w:val="single"/>
        </w:rPr>
      </w:pPr>
    </w:p>
    <w:p w:rsidR="00E943CE" w:rsidRDefault="00E943CE" w:rsidP="00E943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widowControl w:val="0"/>
        <w:rPr>
          <w:rFonts w:cs="Arial"/>
          <w:sz w:val="20"/>
        </w:rPr>
      </w:pPr>
    </w:p>
    <w:p w:rsidR="00E943CE" w:rsidRDefault="00E943CE" w:rsidP="00E943CE">
      <w:pPr>
        <w:widowControl w:val="0"/>
        <w:rPr>
          <w:rFonts w:cs="Arial"/>
        </w:rPr>
      </w:pPr>
    </w:p>
    <w:p w:rsidR="00E943CE" w:rsidRDefault="00E943CE" w:rsidP="00E943CE">
      <w:pPr>
        <w:pStyle w:val="Capa"/>
        <w:rPr>
          <w:color w:val="FF9900"/>
        </w:rPr>
      </w:pPr>
      <w:r>
        <w:t>SINDRAPE</w:t>
      </w:r>
    </w:p>
    <w:p w:rsidR="00E943CE" w:rsidRDefault="00E943CE" w:rsidP="00E943C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943CE" w:rsidRPr="00E943CE" w:rsidRDefault="00E943CE" w:rsidP="00E943CE">
      <w:pPr>
        <w:widowControl w:val="0"/>
        <w:rPr>
          <w:color w:val="000080"/>
        </w:rPr>
      </w:pPr>
    </w:p>
    <w:p w:rsidR="00E943CE" w:rsidRPr="00E943CE" w:rsidRDefault="00E943CE" w:rsidP="00E943CE">
      <w:pPr>
        <w:widowControl w:val="0"/>
        <w:jc w:val="right"/>
        <w:rPr>
          <w:rFonts w:cs="Arial"/>
          <w:b/>
          <w:bCs/>
          <w:color w:val="000080"/>
        </w:rPr>
      </w:pPr>
    </w:p>
    <w:p w:rsidR="00E943CE" w:rsidRDefault="00E943CE" w:rsidP="00E943CE">
      <w:pPr>
        <w:pStyle w:val="Capa"/>
      </w:pPr>
      <w:r>
        <w:t>UCS0496 – Manter postos de trabalho</w:t>
      </w:r>
    </w:p>
    <w:p w:rsidR="00E943CE" w:rsidRDefault="00E943CE" w:rsidP="00E943CE">
      <w:pPr>
        <w:widowControl w:val="0"/>
        <w:rPr>
          <w:rFonts w:cs="Arial"/>
        </w:rPr>
      </w:pPr>
    </w:p>
    <w:p w:rsidR="00E943CE" w:rsidRDefault="00E943CE" w:rsidP="00E943CE">
      <w:pPr>
        <w:widowControl w:val="0"/>
      </w:pPr>
    </w:p>
    <w:p w:rsidR="00E943CE" w:rsidRDefault="00E943CE" w:rsidP="00E943C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943CE" w:rsidRPr="00E943CE" w:rsidRDefault="00E943CE" w:rsidP="00E943CE">
      <w:pPr>
        <w:pStyle w:val="Corpodetexto3"/>
        <w:widowControl w:val="0"/>
        <w:spacing w:after="0"/>
        <w:rPr>
          <w:rFonts w:cs="Arial"/>
        </w:rPr>
      </w:pPr>
      <w:r w:rsidRPr="00E943CE">
        <w:rPr>
          <w:rFonts w:cs="Arial"/>
        </w:rPr>
        <w:lastRenderedPageBreak/>
        <w:t>Histórico de Revisões</w:t>
      </w:r>
    </w:p>
    <w:p w:rsidR="00E943CE" w:rsidRDefault="00E943CE" w:rsidP="00E943C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E943CE" w:rsidTr="00E943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943CE" w:rsidTr="00E943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30/03/2010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E943CE" w:rsidTr="00E943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CE" w:rsidRDefault="00E943CE" w:rsidP="00E943C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943CE" w:rsidRDefault="00E943CE" w:rsidP="00E943C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943CE" w:rsidRPr="00E943CE" w:rsidRDefault="00E943CE" w:rsidP="00E943CE">
      <w:pPr>
        <w:pStyle w:val="Corpodetexto3"/>
        <w:widowControl w:val="0"/>
        <w:spacing w:after="0"/>
        <w:jc w:val="left"/>
        <w:rPr>
          <w:rFonts w:cs="Arial"/>
        </w:rPr>
      </w:pPr>
      <w:r w:rsidRPr="00E943CE">
        <w:rPr>
          <w:rFonts w:cs="Arial"/>
        </w:rPr>
        <w:lastRenderedPageBreak/>
        <w:t>Índice</w:t>
      </w:r>
    </w:p>
    <w:p w:rsidR="00E943CE" w:rsidRPr="00E943CE" w:rsidRDefault="00E943CE" w:rsidP="00E943CE">
      <w:pPr>
        <w:pStyle w:val="Corpodetexto3"/>
        <w:widowControl w:val="0"/>
        <w:spacing w:after="0"/>
        <w:jc w:val="left"/>
        <w:rPr>
          <w:rFonts w:cs="Arial"/>
        </w:rPr>
      </w:pPr>
    </w:p>
    <w:p w:rsidR="00DD0515" w:rsidRDefault="00230A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30A72">
        <w:rPr>
          <w:rFonts w:cs="Arial"/>
        </w:rPr>
        <w:fldChar w:fldCharType="begin"/>
      </w:r>
      <w:r w:rsidR="00E943CE">
        <w:rPr>
          <w:rFonts w:cs="Arial"/>
        </w:rPr>
        <w:instrText xml:space="preserve"> TOC \o "1-3" \h \z </w:instrText>
      </w:r>
      <w:r w:rsidRPr="00230A72">
        <w:rPr>
          <w:rFonts w:cs="Arial"/>
        </w:rPr>
        <w:fldChar w:fldCharType="separate"/>
      </w:r>
      <w:hyperlink w:anchor="_Toc404771758" w:history="1">
        <w:r w:rsidR="00DD0515" w:rsidRPr="00331AC8">
          <w:rPr>
            <w:rStyle w:val="Hyperlink"/>
            <w:noProof/>
          </w:rPr>
          <w:t>1.</w:t>
        </w:r>
        <w:r w:rsidR="00DD051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D0515" w:rsidRPr="00331AC8">
          <w:rPr>
            <w:rStyle w:val="Hyperlink"/>
            <w:noProof/>
          </w:rPr>
          <w:t>Pacote/Caso de Uso</w:t>
        </w:r>
        <w:r w:rsidR="00DD0515">
          <w:rPr>
            <w:noProof/>
            <w:webHidden/>
          </w:rPr>
          <w:tab/>
        </w:r>
        <w:r w:rsidR="00DD0515">
          <w:rPr>
            <w:noProof/>
            <w:webHidden/>
          </w:rPr>
          <w:fldChar w:fldCharType="begin"/>
        </w:r>
        <w:r w:rsidR="00DD0515">
          <w:rPr>
            <w:noProof/>
            <w:webHidden/>
          </w:rPr>
          <w:instrText xml:space="preserve"> PAGEREF _Toc404771758 \h </w:instrText>
        </w:r>
        <w:r w:rsidR="00DD0515">
          <w:rPr>
            <w:noProof/>
            <w:webHidden/>
          </w:rPr>
        </w:r>
        <w:r w:rsidR="00DD0515">
          <w:rPr>
            <w:noProof/>
            <w:webHidden/>
          </w:rPr>
          <w:fldChar w:fldCharType="separate"/>
        </w:r>
        <w:r w:rsidR="00DD0515">
          <w:rPr>
            <w:noProof/>
            <w:webHidden/>
          </w:rPr>
          <w:t>4</w:t>
        </w:r>
        <w:r w:rsidR="00DD0515"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59" w:history="1">
        <w:r w:rsidRPr="00331AC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0" w:history="1">
        <w:r w:rsidRPr="00331AC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1" w:history="1">
        <w:r w:rsidRPr="00331AC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2" w:history="1">
        <w:r w:rsidRPr="00331AC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3" w:history="1">
        <w:r w:rsidRPr="00331AC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4" w:history="1">
        <w:r w:rsidRPr="00331AC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5" w:history="1">
        <w:r w:rsidRPr="00331AC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6" w:history="1">
        <w:r w:rsidRPr="00331AC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Incluir posto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7" w:history="1">
        <w:r w:rsidRPr="00331AC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8" w:history="1">
        <w:r w:rsidRPr="00331AC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Alterar posto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69" w:history="1">
        <w:r w:rsidRPr="00331AC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0" w:history="1">
        <w:r w:rsidRPr="00331AC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Excluir posto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1" w:history="1">
        <w:r w:rsidRPr="00331AC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2" w:history="1">
        <w:r w:rsidRPr="00331AC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Listar postos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3" w:history="1">
        <w:r w:rsidRPr="00331AC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4" w:history="1">
        <w:r w:rsidRPr="00331AC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5" w:history="1">
        <w:r w:rsidRPr="00331AC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RN01: Validar nome do posto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6" w:history="1">
        <w:r w:rsidRPr="00331AC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RN02: Verificar se existe contrato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7" w:history="1">
        <w:r w:rsidRPr="00331AC8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RN03: Verificar se existe terceirizado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0515" w:rsidRDefault="00DD05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778" w:history="1">
        <w:r w:rsidRPr="00331AC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31AC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943CE" w:rsidRDefault="00230A72" w:rsidP="00E943CE">
      <w:pPr>
        <w:pStyle w:val="Sumrio1"/>
      </w:pPr>
      <w:r>
        <w:fldChar w:fldCharType="end"/>
      </w:r>
    </w:p>
    <w:p w:rsidR="00E943CE" w:rsidRDefault="00E943CE" w:rsidP="00E943CE">
      <w:pPr>
        <w:widowControl w:val="0"/>
        <w:rPr>
          <w:rFonts w:cs="Arial"/>
          <w:b/>
          <w:bCs/>
          <w:color w:val="000000"/>
        </w:rPr>
      </w:pPr>
    </w:p>
    <w:p w:rsidR="00E943CE" w:rsidRDefault="00E943CE" w:rsidP="00E943CE">
      <w:pPr>
        <w:pStyle w:val="Heading"/>
        <w:rPr>
          <w:rFonts w:cs="Arial"/>
          <w:szCs w:val="24"/>
          <w:lang w:val="pt-BR"/>
        </w:rPr>
      </w:pPr>
    </w:p>
    <w:p w:rsidR="00E943CE" w:rsidRDefault="00E943CE" w:rsidP="00E943CE">
      <w:pPr>
        <w:pStyle w:val="Heading"/>
      </w:pPr>
    </w:p>
    <w:p w:rsidR="00E943CE" w:rsidRDefault="00E943CE" w:rsidP="00E943CE">
      <w:pPr>
        <w:pStyle w:val="Heading"/>
        <w:jc w:val="center"/>
      </w:pPr>
    </w:p>
    <w:p w:rsidR="00E943CE" w:rsidRDefault="00E943CE" w:rsidP="00E943C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943CE" w:rsidRDefault="00E943CE" w:rsidP="00E943CE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1758"/>
      <w:r>
        <w:lastRenderedPageBreak/>
        <w:t>Pacote/Caso de Uso</w:t>
      </w:r>
      <w:bookmarkEnd w:id="0"/>
    </w:p>
    <w:p w:rsidR="00E943CE" w:rsidRDefault="00E943CE" w:rsidP="00E943CE"/>
    <w:p w:rsidR="00E943CE" w:rsidRDefault="00E943CE" w:rsidP="00E943CE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postos de trabalho</w:t>
      </w:r>
    </w:p>
    <w:p w:rsidR="00E943CE" w:rsidRDefault="00E943CE" w:rsidP="00E943CE">
      <w:pPr>
        <w:widowControl w:val="0"/>
        <w:ind w:left="902"/>
        <w:rPr>
          <w:rFonts w:cs="Arial"/>
          <w:b/>
          <w:bCs/>
          <w:color w:val="FF0000"/>
        </w:rPr>
      </w:pPr>
    </w:p>
    <w:p w:rsidR="00E943CE" w:rsidRDefault="00E943CE" w:rsidP="00E943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71759"/>
      <w:r>
        <w:t>Descrição</w:t>
      </w:r>
      <w:bookmarkEnd w:id="1"/>
    </w:p>
    <w:p w:rsidR="00E943CE" w:rsidRDefault="00E943CE" w:rsidP="00E943CE">
      <w:pPr>
        <w:pStyle w:val="Recuodecorpodetexto2"/>
        <w:widowControl w:val="0"/>
        <w:ind w:left="1620" w:firstLine="0"/>
        <w:rPr>
          <w:sz w:val="24"/>
        </w:rPr>
      </w:pPr>
    </w:p>
    <w:p w:rsidR="00E943CE" w:rsidRDefault="00E943CE" w:rsidP="00E943C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Postos de trabalho.</w:t>
      </w:r>
    </w:p>
    <w:p w:rsidR="00E943CE" w:rsidRDefault="00E943CE" w:rsidP="00E943CE">
      <w:pPr>
        <w:pStyle w:val="Recuodecorpodetexto2"/>
        <w:widowControl w:val="0"/>
        <w:ind w:left="1620" w:firstLine="0"/>
        <w:rPr>
          <w:sz w:val="24"/>
        </w:rPr>
      </w:pPr>
    </w:p>
    <w:p w:rsidR="00E943CE" w:rsidRDefault="00E943CE" w:rsidP="00E943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71760"/>
      <w:r>
        <w:t>Requisitos atendidos</w:t>
      </w:r>
      <w:bookmarkEnd w:id="2"/>
    </w:p>
    <w:p w:rsidR="00E943CE" w:rsidRDefault="00E943CE" w:rsidP="00E943CE"/>
    <w:p w:rsidR="00E943CE" w:rsidRDefault="00E943CE" w:rsidP="00E943CE">
      <w:pPr>
        <w:pStyle w:val="Recuodecorpodetexto"/>
        <w:ind w:left="1260"/>
      </w:pPr>
      <w:r>
        <w:t>R2 – Manter postos de trabalho</w:t>
      </w:r>
    </w:p>
    <w:p w:rsidR="00E943CE" w:rsidRDefault="00E943CE" w:rsidP="00E943CE"/>
    <w:p w:rsidR="00E943CE" w:rsidRDefault="00E943CE" w:rsidP="00E943CE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71761"/>
      <w:r>
        <w:t>Conceito</w:t>
      </w:r>
      <w:bookmarkEnd w:id="3"/>
      <w:r>
        <w:tab/>
      </w:r>
    </w:p>
    <w:p w:rsidR="00E943CE" w:rsidRDefault="00E943CE" w:rsidP="00E943CE"/>
    <w:p w:rsidR="00E943CE" w:rsidRDefault="00E943CE" w:rsidP="00E943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1762"/>
      <w:r>
        <w:t>Conceitos principais</w:t>
      </w:r>
      <w:bookmarkEnd w:id="4"/>
    </w:p>
    <w:p w:rsidR="00E943CE" w:rsidRDefault="00E943CE" w:rsidP="00E943C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E943CE" w:rsidTr="0097135F">
        <w:trPr>
          <w:trHeight w:val="600"/>
        </w:trPr>
        <w:tc>
          <w:tcPr>
            <w:tcW w:w="1600" w:type="dxa"/>
          </w:tcPr>
          <w:p w:rsidR="00E943CE" w:rsidRDefault="00E943CE" w:rsidP="00E943C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Posto de trabalho</w:t>
            </w:r>
          </w:p>
        </w:tc>
        <w:tc>
          <w:tcPr>
            <w:tcW w:w="4606" w:type="dxa"/>
          </w:tcPr>
          <w:p w:rsidR="00E943CE" w:rsidRDefault="00E943CE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Função desempenhada pelo terceirizado.</w:t>
            </w:r>
          </w:p>
        </w:tc>
      </w:tr>
    </w:tbl>
    <w:p w:rsidR="00E943CE" w:rsidRDefault="00E943CE" w:rsidP="00E943CE">
      <w:pPr>
        <w:pStyle w:val="Cabealho"/>
        <w:rPr>
          <w:rFonts w:cs="Arial"/>
        </w:rPr>
      </w:pPr>
    </w:p>
    <w:p w:rsidR="00E943CE" w:rsidRDefault="00E943CE" w:rsidP="00E943C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71763"/>
      <w:r>
        <w:t>Conceitos associados</w:t>
      </w:r>
      <w:bookmarkEnd w:id="5"/>
    </w:p>
    <w:p w:rsidR="00E943CE" w:rsidRDefault="00E943CE" w:rsidP="00E943C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E943CE" w:rsidTr="0097135F">
        <w:trPr>
          <w:trHeight w:val="600"/>
        </w:trPr>
        <w:tc>
          <w:tcPr>
            <w:tcW w:w="2338" w:type="dxa"/>
          </w:tcPr>
          <w:p w:rsidR="00E943CE" w:rsidRDefault="00E943CE" w:rsidP="00E943C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Contrato</w:t>
            </w:r>
          </w:p>
        </w:tc>
        <w:tc>
          <w:tcPr>
            <w:tcW w:w="6732" w:type="dxa"/>
          </w:tcPr>
          <w:p w:rsidR="00E943CE" w:rsidRDefault="00E943CE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Contrato para prestação de serviços.</w:t>
            </w:r>
          </w:p>
        </w:tc>
      </w:tr>
      <w:tr w:rsidR="00E943CE" w:rsidTr="0097135F">
        <w:trPr>
          <w:trHeight w:val="600"/>
        </w:trPr>
        <w:tc>
          <w:tcPr>
            <w:tcW w:w="2338" w:type="dxa"/>
          </w:tcPr>
          <w:p w:rsidR="00E943CE" w:rsidRDefault="00E943CE" w:rsidP="0097135F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Terceirizado</w:t>
            </w:r>
          </w:p>
        </w:tc>
        <w:tc>
          <w:tcPr>
            <w:tcW w:w="6732" w:type="dxa"/>
          </w:tcPr>
          <w:p w:rsidR="00E943CE" w:rsidRDefault="00E943CE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Pessoa contratada por um prestador de serviço para desempenhar determinada função em um órgão.</w:t>
            </w:r>
          </w:p>
        </w:tc>
      </w:tr>
    </w:tbl>
    <w:p w:rsidR="00E943CE" w:rsidRDefault="00E943CE" w:rsidP="00E943CE">
      <w:pPr>
        <w:pStyle w:val="Cabealho"/>
        <w:rPr>
          <w:rFonts w:cs="Arial"/>
        </w:rPr>
      </w:pPr>
    </w:p>
    <w:p w:rsidR="00E943CE" w:rsidRDefault="00E943CE" w:rsidP="00E943CE">
      <w:pPr>
        <w:rPr>
          <w:rFonts w:eastAsia="Arial Unicode MS"/>
        </w:rPr>
      </w:pPr>
    </w:p>
    <w:p w:rsidR="00E943CE" w:rsidRDefault="00E943CE" w:rsidP="00E943C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4771764"/>
      <w:r>
        <w:lastRenderedPageBreak/>
        <w:t>Diagrama</w:t>
      </w:r>
      <w:bookmarkEnd w:id="6"/>
    </w:p>
    <w:p w:rsidR="00E943CE" w:rsidRDefault="00E943CE" w:rsidP="00E943C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943CE" w:rsidRDefault="00A23A00" w:rsidP="00E943CE">
      <w:pPr>
        <w:widowControl w:val="0"/>
        <w:ind w:left="0"/>
        <w:jc w:val="center"/>
        <w:rPr>
          <w:rFonts w:cs="Arial"/>
        </w:rPr>
      </w:pPr>
      <w:r>
        <w:rPr>
          <w:noProof/>
        </w:rPr>
      </w:r>
      <w:r>
        <w:rPr>
          <w:rFonts w:cs="Arial"/>
        </w:rPr>
        <w:pict>
          <v:group id="_x0000_s1028" editas="canvas" style="width:299.5pt;height:394pt;mso-position-horizontal-relative:char;mso-position-vertical-relative:line" coordorigin="-35,-35" coordsize="5990,788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35;top:-35;width:5990;height:7880" o:preferrelative="f">
              <v:fill o:detectmouseclick="t"/>
              <v:path o:extrusionok="t" o:connecttype="none"/>
              <o:lock v:ext="edit" text="t"/>
            </v:shape>
            <v:rect id="_x0000_s1029" style="position:absolute;left:-35;top:-35;width:17;height:17"/>
            <v:rect id="_x0000_s1030" style="position:absolute;left:53;top:53;width:5849;height:7739" filled="f" strokeweight="0"/>
            <v:shape id="_x0000_s1031" style="position:absolute;left:53;top:53;width:993;height:337" coordsize="56,19" path="m,19r43,l56,5,56,e" filled="f" strokeweight="0">
              <v:path arrowok="t"/>
            </v:shape>
            <v:rect id="_x0000_s1032" style="position:absolute;left:142;top:106;width:64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uc</w:t>
                    </w:r>
                    <w:proofErr w:type="spellEnd"/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UCS</w:t>
                    </w:r>
                  </w:p>
                </w:txbxContent>
              </v:textbox>
            </v:rect>
            <v:rect id="_x0000_s1033" style="position:absolute;left:2499;top:620;width:3013;height:6782" filled="f" strokeweight=".9pt"/>
            <v:oval id="_x0000_s1034" style="position:absolute;left:798;top:3382;width:389;height:390" fillcolor="#fcf2e3" strokeweight=".9pt"/>
            <v:line id="_x0000_s1035" style="position:absolute" from="993,3772" to="994,4162" strokeweight=".9pt"/>
            <v:line id="_x0000_s1036" style="position:absolute" from="727,3861" to="993,3862" strokeweight=".9pt"/>
            <v:line id="_x0000_s1037" style="position:absolute;flip:x" from="993,3861" to="1276,3862" strokeweight=".9pt"/>
            <v:line id="_x0000_s1038" style="position:absolute;flip:x" from="780,4162" to="993,4516" strokeweight=".9pt"/>
            <v:line id="_x0000_s1039" style="position:absolute" from="993,4162" to="1223,4516" strokeweight=".9pt"/>
            <v:rect id="_x0000_s1040" style="position:absolute;left:354;top:4516;width:97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    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Usuário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oval id="_x0000_s1041" style="position:absolute;left:3102;top:1063;width:1861;height:1239" fillcolor="#c0bfc0" strokecolor="#c0bfc0" strokeweight=".9pt"/>
            <v:oval id="_x0000_s1042" style="position:absolute;left:3048;top:1009;width:1861;height:1240" fillcolor="#fcf2e3" strokeweight=".9pt"/>
            <v:rect id="_x0000_s1043" style="position:absolute;left:3279;top:1399;width:134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posto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44" style="position:absolute;left:3616;top:1629;width:71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trabalho</w:t>
                    </w:r>
                    <w:proofErr w:type="spellEnd"/>
                    <w:proofErr w:type="gramEnd"/>
                  </w:p>
                </w:txbxContent>
              </v:textbox>
            </v:rect>
            <v:oval id="_x0000_s1045" style="position:absolute;left:3084;top:2639;width:1861;height:1239" fillcolor="#c0bfc0" strokecolor="#c0bfc0" strokeweight=".9pt"/>
            <v:oval id="_x0000_s1046" style="position:absolute;left:3031;top:2585;width:1861;height:1240" fillcolor="#fcf2e3" strokeweight=".9pt"/>
            <v:rect id="_x0000_s1047" style="position:absolute;left:3243;top:2975;width:138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Alterar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posto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48" style="position:absolute;left:3598;top:3205;width:71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trabalho</w:t>
                    </w:r>
                    <w:proofErr w:type="spellEnd"/>
                    <w:proofErr w:type="gramEnd"/>
                  </w:p>
                </w:txbxContent>
              </v:textbox>
            </v:rect>
            <v:oval id="_x0000_s1049" style="position:absolute;left:3137;top:4215;width:1861;height:1239" fillcolor="#c0bfc0" strokecolor="#c0bfc0" strokeweight=".9pt"/>
            <v:oval id="_x0000_s1050" style="position:absolute;left:3084;top:4162;width:1861;height:1239" fillcolor="#fcf2e3" strokeweight=".9pt"/>
            <v:rect id="_x0000_s1051" style="position:absolute;left:3279;top:4551;width:140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Excluir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posto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52" style="position:absolute;left:3651;top:4781;width:71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trabalho</w:t>
                    </w:r>
                    <w:proofErr w:type="spellEnd"/>
                    <w:proofErr w:type="gramEnd"/>
                  </w:p>
                </w:txbxContent>
              </v:textbox>
            </v:rect>
            <v:oval id="_x0000_s1053" style="position:absolute;left:3119;top:5702;width:1861;height:1240" fillcolor="#c0bfc0" strokecolor="#c0bfc0" strokeweight=".9pt"/>
            <v:oval id="_x0000_s1054" style="position:absolute;left:3066;top:5649;width:1861;height:1240" fillcolor="#fcf2e3" strokeweight=".9pt"/>
            <v:rect id="_x0000_s1055" style="position:absolute;left:3261;top:6039;width:139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postos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56" style="position:absolute;left:3633;top:6269;width:711;height:310;mso-wrap-style:none;v-text-anchor:top" filled="f" stroked="f">
              <v:textbox style="mso-fit-shape-to-text:t" inset="0,0,0,0">
                <w:txbxContent>
                  <w:p w:rsidR="00A23A00" w:rsidRDefault="00A23A00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8"/>
                        <w:szCs w:val="18"/>
                        <w:lang w:val="en-US"/>
                      </w:rPr>
                      <w:t>trabalho</w:t>
                    </w:r>
                    <w:proofErr w:type="spellEnd"/>
                    <w:proofErr w:type="gramEnd"/>
                  </w:p>
                </w:txbxContent>
              </v:textbox>
            </v:rect>
            <v:line id="_x0000_s1057" style="position:absolute" from="1347,4002" to="2499,4003" strokeweight=".9pt"/>
            <w10:wrap type="none"/>
            <w10:anchorlock/>
          </v:group>
        </w:pict>
      </w:r>
    </w:p>
    <w:p w:rsidR="00E943CE" w:rsidRDefault="00E943CE" w:rsidP="00E943CE">
      <w:pPr>
        <w:widowControl w:val="0"/>
        <w:jc w:val="center"/>
        <w:rPr>
          <w:rFonts w:cs="Arial"/>
        </w:rPr>
      </w:pPr>
    </w:p>
    <w:p w:rsidR="00E943CE" w:rsidRDefault="00E943CE" w:rsidP="00E943C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71765"/>
      <w:r>
        <w:lastRenderedPageBreak/>
        <w:t>Casos de Uso</w:t>
      </w:r>
      <w:bookmarkEnd w:id="7"/>
    </w:p>
    <w:p w:rsidR="00E943CE" w:rsidRDefault="00E943CE" w:rsidP="00E943CE">
      <w:pPr>
        <w:pStyle w:val="Ttulo2"/>
      </w:pPr>
      <w:r>
        <w:rPr>
          <w:vanish/>
        </w:rPr>
        <w:t xml:space="preserve">UCS990 </w:t>
      </w:r>
      <w:bookmarkStart w:id="8" w:name="_Toc404771766"/>
      <w:r>
        <w:t>Incluir posto de trabalho</w:t>
      </w:r>
      <w:bookmarkEnd w:id="8"/>
      <w:r>
        <w:t> </w:t>
      </w:r>
    </w:p>
    <w:p w:rsidR="00E943CE" w:rsidRDefault="00E943CE" w:rsidP="00E943CE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771767"/>
      <w:r>
        <w:t>Fluxo Básico</w:t>
      </w:r>
      <w:bookmarkEnd w:id="9"/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Postos de trabalho e seleciona a opção de inclusão.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“Posto de trabalho” e a(s) “Carga(s) horária(s) permitida(s)”.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E943CE" w:rsidRDefault="00E943CE" w:rsidP="00E943CE">
      <w:pPr>
        <w:pStyle w:val="Ttulo4"/>
        <w:numPr>
          <w:ilvl w:val="0"/>
          <w:numId w:val="0"/>
        </w:numPr>
        <w:ind w:left="2160" w:hanging="1080"/>
      </w:pPr>
    </w:p>
    <w:p w:rsidR="00E943CE" w:rsidRDefault="00E943CE" w:rsidP="00E943CE">
      <w:pPr>
        <w:pStyle w:val="Ttulo2"/>
      </w:pPr>
      <w:r>
        <w:rPr>
          <w:vanish/>
        </w:rPr>
        <w:t xml:space="preserve">UCS991 </w:t>
      </w:r>
      <w:bookmarkStart w:id="10" w:name="_Toc404771768"/>
      <w:r>
        <w:t>Alterar posto de trabalho</w:t>
      </w:r>
      <w:bookmarkEnd w:id="10"/>
      <w:r>
        <w:t> </w:t>
      </w:r>
    </w:p>
    <w:p w:rsidR="00E943CE" w:rsidRDefault="00E943CE" w:rsidP="00E943C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1769"/>
      <w:r>
        <w:t>Fluxo Básico</w:t>
      </w:r>
      <w:bookmarkEnd w:id="11"/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posto de trabalho após executar o caso de uso “Listar postos de trabalho” e seleciona a opção de alteração.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Posto de trabalho.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“Posto de trabalho”</w:t>
      </w:r>
      <w:proofErr w:type="gramStart"/>
      <w:r>
        <w:t xml:space="preserve">  </w:t>
      </w:r>
      <w:proofErr w:type="gramEnd"/>
      <w:r>
        <w:t>e inclui/exclui a(s) “Carga(s) horária(s) permitida(s)”.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E943CE" w:rsidRDefault="00E943CE" w:rsidP="00E943CE">
      <w:pPr>
        <w:pStyle w:val="Recuodecorpodetexto"/>
      </w:pPr>
    </w:p>
    <w:p w:rsidR="00E943CE" w:rsidRDefault="00E943CE" w:rsidP="00E943CE">
      <w:pPr>
        <w:pStyle w:val="Ttulo2"/>
      </w:pPr>
      <w:r>
        <w:rPr>
          <w:vanish/>
        </w:rPr>
        <w:t xml:space="preserve">UCS992 </w:t>
      </w:r>
      <w:bookmarkStart w:id="12" w:name="_Toc404771770"/>
      <w:r>
        <w:t>Excluir posto de trabalho</w:t>
      </w:r>
      <w:bookmarkEnd w:id="12"/>
      <w:r>
        <w:t> </w:t>
      </w:r>
    </w:p>
    <w:p w:rsidR="00E943CE" w:rsidRDefault="00E943CE" w:rsidP="00E943C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1771"/>
      <w:r>
        <w:t>Fluxo Básico</w:t>
      </w:r>
      <w:bookmarkEnd w:id="13"/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posto de trabalho após executar o caso de uso “Listar postos de trabalho” e seleciona a opção de exclusão.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 e RN03 da seção “Regras de negócio”.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a(s) “Carga(s) horária(s) permitida(s)” e o “Posto de trabalho”. 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exibe a mensagem MSG0052 ("Exclusão efetuada com sucesso!").</w:t>
      </w:r>
    </w:p>
    <w:p w:rsidR="00E943CE" w:rsidRDefault="00E943CE" w:rsidP="00E943CE">
      <w:pPr>
        <w:pStyle w:val="Recuodecorpodetexto"/>
      </w:pPr>
    </w:p>
    <w:p w:rsidR="00E943CE" w:rsidRDefault="00E943CE" w:rsidP="00E943CE">
      <w:pPr>
        <w:pStyle w:val="Ttulo2"/>
      </w:pPr>
      <w:r>
        <w:rPr>
          <w:vanish/>
        </w:rPr>
        <w:t xml:space="preserve">UCS993 </w:t>
      </w:r>
      <w:bookmarkStart w:id="14" w:name="_Toc404771772"/>
      <w:r>
        <w:t>Listar postos de trabalho</w:t>
      </w:r>
      <w:bookmarkEnd w:id="14"/>
      <w:r>
        <w:t> </w:t>
      </w:r>
    </w:p>
    <w:p w:rsidR="00E943CE" w:rsidRDefault="00E943CE" w:rsidP="00E943C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1773"/>
      <w:r>
        <w:t>Fluxo Básico</w:t>
      </w:r>
      <w:bookmarkEnd w:id="15"/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Postos de trabalho.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E943CE" w:rsidRDefault="00E943CE" w:rsidP="00E943C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“Postos de trabalho”, de acordo com os filtros informados, ordenada pelo nome do posto de trabalho (crescente).</w:t>
      </w:r>
    </w:p>
    <w:p w:rsidR="00E943CE" w:rsidRDefault="00E943CE" w:rsidP="00E943CE">
      <w:pPr>
        <w:pStyle w:val="Recuodecorpodetexto"/>
      </w:pPr>
    </w:p>
    <w:p w:rsidR="00E943CE" w:rsidRDefault="00E943CE" w:rsidP="00E943C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771774"/>
      <w:r>
        <w:lastRenderedPageBreak/>
        <w:t>Regras de negócio</w:t>
      </w:r>
      <w:bookmarkEnd w:id="16"/>
    </w:p>
    <w:p w:rsidR="00E943CE" w:rsidRDefault="00E943CE" w:rsidP="00E943CE"/>
    <w:p w:rsidR="00E943CE" w:rsidRDefault="00E943CE" w:rsidP="00E943CE">
      <w:pPr>
        <w:pStyle w:val="Ttulo2"/>
      </w:pPr>
      <w:bookmarkStart w:id="17" w:name="_Toc186533892"/>
      <w:bookmarkStart w:id="18" w:name="_Toc205893001"/>
      <w:bookmarkStart w:id="19" w:name="_Toc240701077"/>
      <w:bookmarkStart w:id="20" w:name="_Toc404771775"/>
      <w:r>
        <w:t xml:space="preserve">RN01: Validar </w:t>
      </w:r>
      <w:bookmarkEnd w:id="17"/>
      <w:bookmarkEnd w:id="18"/>
      <w:bookmarkEnd w:id="19"/>
      <w:r>
        <w:t>nome do posto de trabalho</w:t>
      </w:r>
      <w:bookmarkEnd w:id="20"/>
    </w:p>
    <w:p w:rsidR="00E943CE" w:rsidRDefault="00E943CE" w:rsidP="00E943CE">
      <w:pPr>
        <w:pStyle w:val="Recuodecorpodetexto"/>
        <w:jc w:val="both"/>
      </w:pPr>
      <w:r>
        <w:t xml:space="preserve">Tentativa de incluir/alterar um posto de trabalho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E943CE" w:rsidRDefault="00E943CE" w:rsidP="00E943CE">
      <w:pPr>
        <w:pStyle w:val="Recuodecorpodetexto"/>
        <w:jc w:val="both"/>
      </w:pPr>
    </w:p>
    <w:p w:rsidR="00E943CE" w:rsidRDefault="00E943CE" w:rsidP="00E943CE">
      <w:pPr>
        <w:pStyle w:val="Recuodecorpodetexto"/>
        <w:jc w:val="both"/>
      </w:pPr>
      <w:r>
        <w:t>&lt;</w:t>
      </w:r>
      <w:proofErr w:type="spellStart"/>
      <w:r>
        <w:t>nome_do_campo</w:t>
      </w:r>
      <w:proofErr w:type="spellEnd"/>
      <w:r>
        <w:t>&gt; = Nome do posto de trabalho</w:t>
      </w:r>
    </w:p>
    <w:p w:rsidR="00E943CE" w:rsidRDefault="00E943CE" w:rsidP="00E943CE"/>
    <w:p w:rsidR="00E943CE" w:rsidRDefault="00E943CE" w:rsidP="00E943CE">
      <w:pPr>
        <w:pStyle w:val="Ttulo2"/>
      </w:pPr>
      <w:bookmarkStart w:id="21" w:name="_Toc186533893"/>
      <w:bookmarkStart w:id="22" w:name="_Toc205893002"/>
      <w:bookmarkStart w:id="23" w:name="_Toc240701078"/>
      <w:bookmarkStart w:id="24" w:name="_Toc404771776"/>
      <w:r>
        <w:t>RN02: Verificar se existe contrato associad</w:t>
      </w:r>
      <w:bookmarkEnd w:id="21"/>
      <w:bookmarkEnd w:id="22"/>
      <w:r>
        <w:t>o</w:t>
      </w:r>
      <w:bookmarkEnd w:id="23"/>
      <w:bookmarkEnd w:id="24"/>
    </w:p>
    <w:p w:rsidR="00E943CE" w:rsidRDefault="00E943CE" w:rsidP="00E943CE">
      <w:pPr>
        <w:pStyle w:val="Recuodecorpodetexto"/>
        <w:jc w:val="both"/>
      </w:pPr>
      <w:r>
        <w:t>Tentativa de excluir um “Posto de trabalho” que esteja associado a um “Contrato”.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E943CE" w:rsidRDefault="00E943CE" w:rsidP="00E943CE">
      <w:pPr>
        <w:pStyle w:val="Recuodecorpodetexto"/>
        <w:jc w:val="both"/>
      </w:pPr>
    </w:p>
    <w:p w:rsidR="00E943CE" w:rsidRDefault="00E943CE" w:rsidP="00E943CE">
      <w:pPr>
        <w:pStyle w:val="Recuodecorpodetexto"/>
        <w:jc w:val="both"/>
      </w:pPr>
      <w:r>
        <w:t>&lt;</w:t>
      </w:r>
      <w:proofErr w:type="spellStart"/>
      <w:r>
        <w:t>nome_da_operação</w:t>
      </w:r>
      <w:proofErr w:type="spellEnd"/>
      <w:r>
        <w:t>&gt; = Exclusão</w:t>
      </w:r>
    </w:p>
    <w:p w:rsidR="00E943CE" w:rsidRDefault="00E943CE" w:rsidP="00E943CE">
      <w:pPr>
        <w:pStyle w:val="Recuodecorpodetexto"/>
        <w:jc w:val="both"/>
      </w:pPr>
      <w:r>
        <w:t>&lt;</w:t>
      </w:r>
      <w:proofErr w:type="spellStart"/>
      <w:r>
        <w:t>nome_do_conceito</w:t>
      </w:r>
      <w:proofErr w:type="spellEnd"/>
      <w:r>
        <w:t>&gt; = Contrato</w:t>
      </w:r>
    </w:p>
    <w:p w:rsidR="00E943CE" w:rsidRDefault="00E943CE" w:rsidP="00E943CE">
      <w:pPr>
        <w:pStyle w:val="Recuodecorpodetexto"/>
        <w:jc w:val="both"/>
      </w:pPr>
    </w:p>
    <w:p w:rsidR="00E943CE" w:rsidRDefault="00E943CE" w:rsidP="00E943CE">
      <w:pPr>
        <w:pStyle w:val="Ttulo2"/>
      </w:pPr>
      <w:bookmarkStart w:id="25" w:name="_Toc404771777"/>
      <w:r>
        <w:t>RN03: Verificar se existe terceirizado associado</w:t>
      </w:r>
      <w:bookmarkEnd w:id="25"/>
    </w:p>
    <w:p w:rsidR="00E943CE" w:rsidRDefault="00E943CE" w:rsidP="00E943CE">
      <w:pPr>
        <w:pStyle w:val="Recuodecorpodetexto"/>
        <w:jc w:val="both"/>
      </w:pPr>
      <w:r>
        <w:t>Tentativa de excluir um “Posto de trabalho” que esteja associado a um “Terceirizado”.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E943CE" w:rsidRDefault="00E943CE" w:rsidP="00E943CE">
      <w:pPr>
        <w:pStyle w:val="Recuodecorpodetexto"/>
        <w:jc w:val="both"/>
      </w:pPr>
    </w:p>
    <w:p w:rsidR="00E943CE" w:rsidRDefault="00E943CE" w:rsidP="00E943CE">
      <w:pPr>
        <w:pStyle w:val="Recuodecorpodetexto"/>
        <w:jc w:val="both"/>
      </w:pPr>
      <w:r>
        <w:t>&lt;</w:t>
      </w:r>
      <w:proofErr w:type="spellStart"/>
      <w:r>
        <w:t>nome_da_operação</w:t>
      </w:r>
      <w:proofErr w:type="spellEnd"/>
      <w:r>
        <w:t>&gt; = Exclusão</w:t>
      </w:r>
    </w:p>
    <w:p w:rsidR="00E943CE" w:rsidRDefault="00E943CE" w:rsidP="00E943CE">
      <w:pPr>
        <w:pStyle w:val="Recuodecorpodetexto"/>
        <w:jc w:val="both"/>
      </w:pPr>
      <w:r>
        <w:t>&lt;</w:t>
      </w:r>
      <w:proofErr w:type="spellStart"/>
      <w:r>
        <w:t>nome_do_conceito</w:t>
      </w:r>
      <w:proofErr w:type="spellEnd"/>
      <w:r>
        <w:t>&gt; = Terceirizado</w:t>
      </w:r>
    </w:p>
    <w:p w:rsidR="00E943CE" w:rsidRDefault="00E943CE" w:rsidP="00E943C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6" w:name="_Toc404771778"/>
      <w:r>
        <w:lastRenderedPageBreak/>
        <w:t>Anexos</w:t>
      </w:r>
      <w:bookmarkEnd w:id="26"/>
    </w:p>
    <w:p w:rsidR="00E943CE" w:rsidRDefault="00E943CE" w:rsidP="00E943CE"/>
    <w:p w:rsidR="00E943CE" w:rsidRDefault="00E943CE" w:rsidP="00E943CE">
      <w:pPr>
        <w:widowControl w:val="0"/>
        <w:ind w:left="1080"/>
        <w:rPr>
          <w:rFonts w:cs="Arial"/>
        </w:rPr>
      </w:pPr>
    </w:p>
    <w:p w:rsidR="00E943CE" w:rsidRDefault="00E943CE" w:rsidP="00E943CE">
      <w:pPr>
        <w:widowControl w:val="0"/>
        <w:ind w:left="540"/>
        <w:rPr>
          <w:rFonts w:cs="Arial"/>
        </w:rPr>
      </w:pPr>
    </w:p>
    <w:p w:rsidR="00F41655" w:rsidRPr="00E943CE" w:rsidRDefault="00F41655" w:rsidP="00A23A00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</w:pPr>
    </w:p>
    <w:sectPr w:rsidR="00F41655" w:rsidRPr="00E943CE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3CE" w:rsidRDefault="00E943CE" w:rsidP="002908D9">
      <w:r>
        <w:separator/>
      </w:r>
    </w:p>
  </w:endnote>
  <w:endnote w:type="continuationSeparator" w:id="0">
    <w:p w:rsidR="00E943CE" w:rsidRDefault="00E943CE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230A72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230A72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D0515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943C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F511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F511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943CE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943CE">
            <w:rPr>
              <w:b/>
              <w:sz w:val="20"/>
              <w:szCs w:val="20"/>
            </w:rPr>
            <w:t>Terceirizados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8F5115" w:rsidRPr="008F5115">
            <w:rPr>
              <w:b/>
              <w:sz w:val="20"/>
              <w:szCs w:val="20"/>
            </w:rPr>
            <w:t>UCS0496 – Manter postos de trabalho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3CE" w:rsidRDefault="00E943CE" w:rsidP="002908D9">
      <w:r>
        <w:separator/>
      </w:r>
    </w:p>
  </w:footnote>
  <w:footnote w:type="continuationSeparator" w:id="0">
    <w:p w:rsidR="00E943CE" w:rsidRDefault="00E943CE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230A72" w:rsidP="002908D9">
    <w:pPr>
      <w:pStyle w:val="Cabealho"/>
    </w:pPr>
    <w:r w:rsidRPr="00230A72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230A72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E943C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30A72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26D8E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F5115"/>
    <w:rsid w:val="0091194C"/>
    <w:rsid w:val="009123FD"/>
    <w:rsid w:val="009C40FA"/>
    <w:rsid w:val="00A23A00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D0515"/>
    <w:rsid w:val="00DF1DDA"/>
    <w:rsid w:val="00E81253"/>
    <w:rsid w:val="00E943CE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943C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943C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943C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943C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943C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943C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943C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943C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943CE"/>
    <w:pPr>
      <w:ind w:left="0"/>
    </w:pPr>
  </w:style>
  <w:style w:type="paragraph" w:styleId="ndicedeilustraes">
    <w:name w:val="table of figures"/>
    <w:basedOn w:val="Normal"/>
    <w:next w:val="Normal"/>
    <w:semiHidden/>
    <w:rsid w:val="00E943CE"/>
  </w:style>
  <w:style w:type="paragraph" w:styleId="Sumrio2">
    <w:name w:val="toc 2"/>
    <w:basedOn w:val="Normal"/>
    <w:next w:val="Normal"/>
    <w:autoRedefine/>
    <w:uiPriority w:val="39"/>
    <w:rsid w:val="00E943C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943CE"/>
    <w:pPr>
      <w:ind w:left="480"/>
    </w:pPr>
  </w:style>
  <w:style w:type="character" w:styleId="Hyperlink">
    <w:name w:val="Hyperlink"/>
    <w:basedOn w:val="Fontepargpadro"/>
    <w:uiPriority w:val="99"/>
    <w:rsid w:val="00E943C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943C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943C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943C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943C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943C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943CE"/>
    <w:rPr>
      <w:sz w:val="16"/>
    </w:rPr>
  </w:style>
  <w:style w:type="character" w:styleId="Nmerodepgina">
    <w:name w:val="page number"/>
    <w:basedOn w:val="Fontepargpadro"/>
    <w:rsid w:val="00E943C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943C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943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943C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943CE"/>
  </w:style>
  <w:style w:type="paragraph" w:styleId="Corpodetexto">
    <w:name w:val="Body Text"/>
    <w:basedOn w:val="Normal"/>
    <w:link w:val="CorpodetextoChar"/>
    <w:rsid w:val="00E943C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943CE"/>
    <w:rPr>
      <w:rFonts w:eastAsia="Arial Unicode MS"/>
    </w:rPr>
  </w:style>
  <w:style w:type="paragraph" w:customStyle="1" w:styleId="tabletext">
    <w:name w:val="tabletext"/>
    <w:basedOn w:val="Normal"/>
    <w:rsid w:val="00E943C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943C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943C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943C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943C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943C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943C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943C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943C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943C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943C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943C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943C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943C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943C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E943CE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E943CE"/>
  </w:style>
  <w:style w:type="paragraph" w:customStyle="1" w:styleId="Tabela1">
    <w:name w:val="Tabela 1"/>
    <w:basedOn w:val="Normal"/>
    <w:autoRedefine/>
    <w:rsid w:val="00E943C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943C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943C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943CE"/>
    <w:pPr>
      <w:ind w:left="0"/>
    </w:pPr>
  </w:style>
  <w:style w:type="paragraph" w:styleId="ndicedeilustraes">
    <w:name w:val="table of figures"/>
    <w:basedOn w:val="Normal"/>
    <w:next w:val="Normal"/>
    <w:semiHidden/>
    <w:rsid w:val="00E943CE"/>
  </w:style>
  <w:style w:type="paragraph" w:styleId="Sumrio2">
    <w:name w:val="toc 2"/>
    <w:basedOn w:val="Normal"/>
    <w:next w:val="Normal"/>
    <w:autoRedefine/>
    <w:uiPriority w:val="39"/>
    <w:rsid w:val="00E943C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943CE"/>
    <w:pPr>
      <w:ind w:left="480"/>
    </w:pPr>
  </w:style>
  <w:style w:type="character" w:styleId="Hyperlink">
    <w:name w:val="Hyperlink"/>
    <w:basedOn w:val="Fontepargpadro"/>
    <w:uiPriority w:val="99"/>
    <w:rsid w:val="00E943C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943C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943C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943C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943C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943C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943CE"/>
    <w:rPr>
      <w:sz w:val="16"/>
    </w:rPr>
  </w:style>
  <w:style w:type="character" w:styleId="Nmerodepgina">
    <w:name w:val="page number"/>
    <w:basedOn w:val="Fontepargpadro"/>
    <w:rsid w:val="00E943C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943C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943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943C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943CE"/>
  </w:style>
  <w:style w:type="paragraph" w:styleId="Corpodetexto">
    <w:name w:val="Body Text"/>
    <w:basedOn w:val="Normal"/>
    <w:link w:val="CorpodetextoChar"/>
    <w:rsid w:val="00E943C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943CE"/>
    <w:rPr>
      <w:rFonts w:eastAsia="Arial Unicode MS"/>
    </w:rPr>
  </w:style>
  <w:style w:type="paragraph" w:customStyle="1" w:styleId="tabletext">
    <w:name w:val="tabletext"/>
    <w:basedOn w:val="Normal"/>
    <w:rsid w:val="00E943C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943C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943C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943C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943C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943C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943C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943C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943C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943C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540C3-249C-418E-ACEE-B2DB12347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2</TotalTime>
  <Pages>9</Pages>
  <Words>648</Words>
  <Characters>4783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5421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5</cp:revision>
  <cp:lastPrinted>2014-11-08T04:38:00Z</cp:lastPrinted>
  <dcterms:created xsi:type="dcterms:W3CDTF">2014-11-08T04:37:00Z</dcterms:created>
  <dcterms:modified xsi:type="dcterms:W3CDTF">2014-11-26T15:27:00Z</dcterms:modified>
</cp:coreProperties>
</file>