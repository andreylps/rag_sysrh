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40A5" w:rsidRDefault="004D40A5" w:rsidP="004D40A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D40A5" w:rsidRDefault="004D40A5" w:rsidP="004D40A5">
      <w:pPr>
        <w:widowControl w:val="0"/>
        <w:rPr>
          <w:rFonts w:cs="Arial"/>
          <w:sz w:val="20"/>
        </w:rPr>
      </w:pPr>
    </w:p>
    <w:p w:rsidR="004D40A5" w:rsidRDefault="004D40A5" w:rsidP="004D40A5">
      <w:pPr>
        <w:widowControl w:val="0"/>
        <w:rPr>
          <w:rFonts w:cs="Arial"/>
          <w:sz w:val="20"/>
        </w:rPr>
      </w:pPr>
    </w:p>
    <w:p w:rsidR="004D40A5" w:rsidRDefault="004D40A5" w:rsidP="004D40A5">
      <w:pPr>
        <w:widowControl w:val="0"/>
        <w:rPr>
          <w:rFonts w:cs="Arial"/>
          <w:sz w:val="20"/>
        </w:rPr>
      </w:pPr>
    </w:p>
    <w:p w:rsidR="004D40A5" w:rsidRDefault="004D40A5" w:rsidP="004D40A5">
      <w:pPr>
        <w:widowControl w:val="0"/>
        <w:rPr>
          <w:rFonts w:cs="Arial"/>
          <w:sz w:val="20"/>
        </w:rPr>
      </w:pPr>
    </w:p>
    <w:p w:rsidR="004D40A5" w:rsidRDefault="004D40A5" w:rsidP="004D40A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D40A5" w:rsidRDefault="004D40A5" w:rsidP="004D40A5">
      <w:pPr>
        <w:widowControl w:val="0"/>
        <w:rPr>
          <w:rFonts w:cs="Arial"/>
          <w:sz w:val="20"/>
          <w:u w:val="single"/>
        </w:rPr>
      </w:pPr>
    </w:p>
    <w:p w:rsidR="004D40A5" w:rsidRDefault="004D40A5" w:rsidP="004D40A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D40A5" w:rsidRDefault="004D40A5" w:rsidP="004D40A5">
      <w:pPr>
        <w:widowControl w:val="0"/>
        <w:rPr>
          <w:rFonts w:cs="Arial"/>
          <w:sz w:val="20"/>
        </w:rPr>
      </w:pPr>
    </w:p>
    <w:p w:rsidR="004D40A5" w:rsidRDefault="004D40A5" w:rsidP="004D40A5">
      <w:pPr>
        <w:widowControl w:val="0"/>
        <w:rPr>
          <w:rFonts w:cs="Arial"/>
          <w:sz w:val="20"/>
        </w:rPr>
      </w:pPr>
    </w:p>
    <w:p w:rsidR="004D40A5" w:rsidRDefault="004D40A5" w:rsidP="004D40A5">
      <w:pPr>
        <w:widowControl w:val="0"/>
        <w:rPr>
          <w:rFonts w:cs="Arial"/>
          <w:sz w:val="20"/>
        </w:rPr>
      </w:pPr>
    </w:p>
    <w:p w:rsidR="004D40A5" w:rsidRDefault="004D40A5" w:rsidP="004D40A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D40A5" w:rsidRDefault="004D40A5" w:rsidP="004D40A5">
      <w:pPr>
        <w:widowControl w:val="0"/>
        <w:rPr>
          <w:rFonts w:cs="Arial"/>
          <w:sz w:val="20"/>
        </w:rPr>
      </w:pPr>
    </w:p>
    <w:p w:rsidR="004D40A5" w:rsidRDefault="004D40A5" w:rsidP="004D40A5">
      <w:pPr>
        <w:widowControl w:val="0"/>
        <w:rPr>
          <w:rFonts w:cs="Arial"/>
          <w:sz w:val="20"/>
        </w:rPr>
      </w:pPr>
    </w:p>
    <w:p w:rsidR="004D40A5" w:rsidRDefault="004D40A5" w:rsidP="004D40A5">
      <w:pPr>
        <w:widowControl w:val="0"/>
        <w:rPr>
          <w:rFonts w:cs="Arial"/>
        </w:rPr>
      </w:pPr>
    </w:p>
    <w:p w:rsidR="004D40A5" w:rsidRDefault="004D40A5" w:rsidP="004D40A5">
      <w:pPr>
        <w:pStyle w:val="Capa"/>
        <w:rPr>
          <w:color w:val="FF9900"/>
        </w:rPr>
      </w:pPr>
      <w:r>
        <w:t>SINDRAPE</w:t>
      </w:r>
    </w:p>
    <w:p w:rsidR="004D40A5" w:rsidRDefault="004D40A5" w:rsidP="004D40A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D40A5" w:rsidRPr="004D40A5" w:rsidRDefault="004D40A5" w:rsidP="004D40A5">
      <w:pPr>
        <w:widowControl w:val="0"/>
        <w:rPr>
          <w:color w:val="000080"/>
        </w:rPr>
      </w:pPr>
    </w:p>
    <w:p w:rsidR="004D40A5" w:rsidRPr="004D40A5" w:rsidRDefault="004D40A5" w:rsidP="004D40A5">
      <w:pPr>
        <w:widowControl w:val="0"/>
        <w:jc w:val="right"/>
        <w:rPr>
          <w:rFonts w:cs="Arial"/>
          <w:b/>
          <w:bCs/>
          <w:color w:val="000080"/>
        </w:rPr>
      </w:pPr>
    </w:p>
    <w:p w:rsidR="004D40A5" w:rsidRDefault="004D40A5" w:rsidP="004D40A5">
      <w:pPr>
        <w:pStyle w:val="Capa"/>
      </w:pPr>
      <w:r>
        <w:t>UCS0338 – Manter Atividades do Vínculo</w:t>
      </w:r>
    </w:p>
    <w:p w:rsidR="004D40A5" w:rsidRDefault="004D40A5" w:rsidP="004D40A5">
      <w:pPr>
        <w:widowControl w:val="0"/>
        <w:rPr>
          <w:rFonts w:cs="Arial"/>
        </w:rPr>
      </w:pPr>
    </w:p>
    <w:p w:rsidR="004D40A5" w:rsidRDefault="004D40A5" w:rsidP="004D40A5">
      <w:pPr>
        <w:widowControl w:val="0"/>
      </w:pPr>
    </w:p>
    <w:p w:rsidR="004D40A5" w:rsidRDefault="004D40A5" w:rsidP="004D40A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D40A5" w:rsidRPr="004D40A5" w:rsidRDefault="004D40A5" w:rsidP="004D40A5">
      <w:pPr>
        <w:pStyle w:val="Corpodetexto3"/>
        <w:widowControl w:val="0"/>
        <w:spacing w:after="0"/>
        <w:rPr>
          <w:rFonts w:cs="Arial"/>
        </w:rPr>
      </w:pPr>
      <w:r w:rsidRPr="004D40A5">
        <w:rPr>
          <w:rFonts w:cs="Arial"/>
        </w:rPr>
        <w:lastRenderedPageBreak/>
        <w:t>Histórico de Revisões</w:t>
      </w:r>
    </w:p>
    <w:p w:rsidR="004D40A5" w:rsidRDefault="004D40A5" w:rsidP="004D40A5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999"/>
        <w:gridCol w:w="2942"/>
        <w:gridCol w:w="1770"/>
        <w:gridCol w:w="2056"/>
      </w:tblGrid>
      <w:tr w:rsidR="004D40A5" w:rsidTr="004D40A5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D40A5" w:rsidTr="004D40A5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29/08/2007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4D40A5" w:rsidTr="004D40A5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08/12/2008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039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4D40A5" w:rsidTr="004D40A5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D40A5" w:rsidTr="004D40A5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D40A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D40A5" w:rsidRDefault="004D40A5" w:rsidP="004D40A5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D40A5" w:rsidRPr="004D40A5" w:rsidRDefault="004D40A5" w:rsidP="004D40A5">
      <w:pPr>
        <w:pStyle w:val="Corpodetexto3"/>
        <w:widowControl w:val="0"/>
        <w:spacing w:after="0"/>
        <w:jc w:val="left"/>
        <w:rPr>
          <w:rFonts w:cs="Arial"/>
        </w:rPr>
      </w:pPr>
      <w:r w:rsidRPr="004D40A5">
        <w:rPr>
          <w:rFonts w:cs="Arial"/>
        </w:rPr>
        <w:lastRenderedPageBreak/>
        <w:t>Índice</w:t>
      </w:r>
    </w:p>
    <w:p w:rsidR="004D40A5" w:rsidRPr="004D40A5" w:rsidRDefault="004D40A5" w:rsidP="004D40A5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4E0D20" w:rsidRDefault="004D40A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45983" w:history="1">
        <w:r w:rsidR="004E0D20" w:rsidRPr="00367413">
          <w:rPr>
            <w:rStyle w:val="Hyperlink"/>
            <w:noProof/>
          </w:rPr>
          <w:t>1.</w:t>
        </w:r>
        <w:r w:rsidR="004E0D2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D20" w:rsidRPr="00367413">
          <w:rPr>
            <w:rStyle w:val="Hyperlink"/>
            <w:noProof/>
          </w:rPr>
          <w:t>Pacote/Caso de Uso</w:t>
        </w:r>
        <w:r w:rsidR="004E0D20">
          <w:rPr>
            <w:noProof/>
            <w:webHidden/>
          </w:rPr>
          <w:tab/>
        </w:r>
        <w:r w:rsidR="004E0D20">
          <w:rPr>
            <w:noProof/>
            <w:webHidden/>
          </w:rPr>
          <w:fldChar w:fldCharType="begin"/>
        </w:r>
        <w:r w:rsidR="004E0D20">
          <w:rPr>
            <w:noProof/>
            <w:webHidden/>
          </w:rPr>
          <w:instrText xml:space="preserve"> PAGEREF _Toc404345983 \h </w:instrText>
        </w:r>
        <w:r w:rsidR="004E0D20">
          <w:rPr>
            <w:noProof/>
            <w:webHidden/>
          </w:rPr>
        </w:r>
        <w:r w:rsidR="004E0D20">
          <w:rPr>
            <w:noProof/>
            <w:webHidden/>
          </w:rPr>
          <w:fldChar w:fldCharType="separate"/>
        </w:r>
        <w:r w:rsidR="004E0D20">
          <w:rPr>
            <w:noProof/>
            <w:webHidden/>
          </w:rPr>
          <w:t>5</w:t>
        </w:r>
        <w:r w:rsidR="004E0D20"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984" w:history="1">
        <w:r w:rsidRPr="00367413">
          <w:rPr>
            <w:rStyle w:val="Hyperlink"/>
            <w:noProof/>
          </w:rPr>
          <w:t>Manter Atividades dos Vínculos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985" w:history="1">
        <w:r w:rsidRPr="0036741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986" w:history="1">
        <w:r w:rsidRPr="0036741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987" w:history="1">
        <w:r w:rsidRPr="0036741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988" w:history="1">
        <w:r w:rsidRPr="0036741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989" w:history="1">
        <w:r w:rsidRPr="0036741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990" w:history="1">
        <w:r w:rsidRPr="0036741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991" w:history="1">
        <w:r w:rsidRPr="0036741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992" w:history="1">
        <w:r w:rsidRPr="0036741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Incluir Atividades do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993" w:history="1">
        <w:r w:rsidRPr="0036741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Fluxo Básico – filtros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994" w:history="1">
        <w:r w:rsidRPr="00367413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Fluxo Básico – relações de vínculo da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995" w:history="1">
        <w:r w:rsidRPr="00367413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Fluxo Alternativo – Pesquisa Auxiliar de Pessoas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996" w:history="1">
        <w:r w:rsidRPr="0036741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Alterar Atividades do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997" w:history="1">
        <w:r w:rsidRPr="0036741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998" w:history="1">
        <w:r w:rsidRPr="0036741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Excluir Atividades do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999" w:history="1">
        <w:r w:rsidRPr="0036741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00" w:history="1">
        <w:r w:rsidRPr="0036741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Listar Atividades do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01" w:history="1">
        <w:r w:rsidRPr="0036741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02" w:history="1">
        <w:r w:rsidRPr="00367413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Fluxo Alternativo – Pesquisa Auxiliar de Pessoas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03" w:history="1">
        <w:r w:rsidRPr="00367413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Fluxo Alternativo – Pesquisa Auxiliar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04" w:history="1">
        <w:r w:rsidRPr="0036741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05" w:history="1">
        <w:r w:rsidRPr="00367413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RN01: Verificar se o tipo de relação de vínculo está vigente e 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06" w:history="1">
        <w:r w:rsidRPr="00367413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RN02: Verificar se existe alguma atividade dentro da mesma vigência para a relação de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07" w:history="1">
        <w:r w:rsidRPr="00367413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RN03: Validar se as informações estão cadastradas/ativas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08" w:history="1">
        <w:r w:rsidRPr="00367413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RN04: Validar a data de início e data de fim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09" w:history="1">
        <w:r w:rsidRPr="00367413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RN05: Verificar se a data de início foi informada na edição de uma Atividade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10" w:history="1">
        <w:r w:rsidRPr="00367413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RN06: Verificar se a atividade pertence às Unidades Organizacionais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11" w:history="1">
        <w:r w:rsidRPr="00367413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RN07: Verificar se as datas da atividade são compatíveis com o período do local de trabalho da unidade 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12" w:history="1">
        <w:r w:rsidRPr="0036741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Mapeamento Conceito X Tabela do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13" w:history="1">
        <w:r w:rsidRPr="00367413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14" w:history="1">
        <w:r w:rsidRPr="00367413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15" w:history="1">
        <w:r w:rsidRPr="00367413">
          <w:rPr>
            <w:rStyle w:val="Hyperlink"/>
            <w:noProof/>
          </w:rPr>
          <w:t>8.1.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Tipos de Relação de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16" w:history="1">
        <w:r w:rsidRPr="00367413">
          <w:rPr>
            <w:rStyle w:val="Hyperlink"/>
            <w:noProof/>
          </w:rPr>
          <w:t>8.2.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Relações de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17" w:history="1">
        <w:r w:rsidRPr="00367413">
          <w:rPr>
            <w:rStyle w:val="Hyperlink"/>
            <w:noProof/>
          </w:rPr>
          <w:t>8.3.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Folha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18" w:history="1">
        <w:r w:rsidRPr="00367413">
          <w:rPr>
            <w:rStyle w:val="Hyperlink"/>
            <w:noProof/>
          </w:rPr>
          <w:t>8.3.1.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Órgão da Folha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19" w:history="1">
        <w:r w:rsidRPr="00367413">
          <w:rPr>
            <w:rStyle w:val="Hyperlink"/>
            <w:noProof/>
          </w:rPr>
          <w:t>8.4.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Vigência das atividades do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20" w:history="1">
        <w:r w:rsidRPr="00367413">
          <w:rPr>
            <w:rStyle w:val="Hyperlink"/>
            <w:noProof/>
          </w:rPr>
          <w:t>8.5.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Listar relações de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E0D20" w:rsidRDefault="004E0D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021" w:history="1">
        <w:r w:rsidRPr="00367413">
          <w:rPr>
            <w:rStyle w:val="Hyperlink"/>
            <w:rFonts w:eastAsia="Arial Unicode MS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741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D40A5" w:rsidRDefault="004D40A5" w:rsidP="004D40A5">
      <w:pPr>
        <w:pStyle w:val="Sumrio1"/>
      </w:pPr>
      <w:r>
        <w:fldChar w:fldCharType="end"/>
      </w:r>
    </w:p>
    <w:p w:rsidR="004D40A5" w:rsidRDefault="004D40A5" w:rsidP="004D40A5">
      <w:pPr>
        <w:widowControl w:val="0"/>
        <w:rPr>
          <w:rFonts w:cs="Arial"/>
          <w:b/>
          <w:bCs/>
          <w:color w:val="000000"/>
        </w:rPr>
      </w:pPr>
    </w:p>
    <w:p w:rsidR="004D40A5" w:rsidRDefault="004D40A5" w:rsidP="004D40A5">
      <w:pPr>
        <w:pStyle w:val="Heading"/>
        <w:rPr>
          <w:rFonts w:cs="Arial"/>
          <w:szCs w:val="24"/>
          <w:lang w:val="pt-BR"/>
        </w:rPr>
      </w:pPr>
    </w:p>
    <w:p w:rsidR="004D40A5" w:rsidRDefault="004D40A5" w:rsidP="004D40A5">
      <w:pPr>
        <w:pStyle w:val="Heading"/>
      </w:pPr>
    </w:p>
    <w:p w:rsidR="004D40A5" w:rsidRDefault="004D40A5" w:rsidP="004D40A5">
      <w:pPr>
        <w:pStyle w:val="Heading"/>
        <w:jc w:val="center"/>
      </w:pPr>
    </w:p>
    <w:p w:rsidR="004D40A5" w:rsidRDefault="004D40A5" w:rsidP="004D40A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D40A5" w:rsidRDefault="004D40A5" w:rsidP="004D40A5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45983"/>
      <w:r>
        <w:lastRenderedPageBreak/>
        <w:t>Pacote/Caso de Uso</w:t>
      </w:r>
      <w:bookmarkEnd w:id="1"/>
    </w:p>
    <w:p w:rsidR="004D40A5" w:rsidRDefault="004D40A5" w:rsidP="004D40A5"/>
    <w:p w:rsidR="004D40A5" w:rsidRDefault="004D40A5" w:rsidP="004E0D20">
      <w:pPr>
        <w:pStyle w:val="Subttulo"/>
      </w:pPr>
      <w:bookmarkStart w:id="2" w:name="_Toc404345984"/>
      <w:r>
        <w:t>Manter Atividades dos Vínculos</w:t>
      </w:r>
      <w:bookmarkEnd w:id="2"/>
    </w:p>
    <w:p w:rsidR="004D40A5" w:rsidRDefault="004D40A5" w:rsidP="004D40A5">
      <w:pPr>
        <w:widowControl w:val="0"/>
        <w:ind w:left="902"/>
        <w:rPr>
          <w:rFonts w:cs="Arial"/>
          <w:b/>
          <w:bCs/>
          <w:color w:val="FF0000"/>
        </w:rPr>
      </w:pPr>
    </w:p>
    <w:p w:rsidR="004D40A5" w:rsidRDefault="004D40A5" w:rsidP="004D40A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45985"/>
      <w:r>
        <w:t>Descrição</w:t>
      </w:r>
      <w:bookmarkEnd w:id="3"/>
    </w:p>
    <w:p w:rsidR="004D40A5" w:rsidRDefault="004D40A5" w:rsidP="004D40A5">
      <w:pPr>
        <w:pStyle w:val="Recuodecorpodetexto2"/>
        <w:widowControl w:val="0"/>
        <w:ind w:left="1620" w:firstLine="0"/>
        <w:rPr>
          <w:sz w:val="24"/>
        </w:rPr>
      </w:pPr>
    </w:p>
    <w:p w:rsidR="004D40A5" w:rsidRDefault="004D40A5" w:rsidP="004D40A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Atividades dos Vínculos</w:t>
      </w:r>
    </w:p>
    <w:p w:rsidR="004D40A5" w:rsidRDefault="004D40A5" w:rsidP="004D40A5">
      <w:pPr>
        <w:pStyle w:val="Recuodecorpodetexto2"/>
        <w:widowControl w:val="0"/>
        <w:ind w:left="1620" w:firstLine="0"/>
        <w:rPr>
          <w:sz w:val="24"/>
        </w:rPr>
      </w:pPr>
    </w:p>
    <w:p w:rsidR="004D40A5" w:rsidRDefault="004D40A5" w:rsidP="004D40A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45986"/>
      <w:r>
        <w:t>Requisitos atendidos</w:t>
      </w:r>
      <w:bookmarkEnd w:id="4"/>
    </w:p>
    <w:p w:rsidR="004D40A5" w:rsidRDefault="004D40A5" w:rsidP="004D40A5"/>
    <w:p w:rsidR="004D40A5" w:rsidRDefault="004D40A5" w:rsidP="004D40A5">
      <w:pPr>
        <w:pStyle w:val="Recuodecorpodetexto"/>
        <w:ind w:left="1260"/>
      </w:pPr>
      <w:r>
        <w:t>R12 - Efetivar exercício</w:t>
      </w:r>
    </w:p>
    <w:p w:rsidR="004D40A5" w:rsidRDefault="004D40A5" w:rsidP="004D40A5"/>
    <w:p w:rsidR="004D40A5" w:rsidRDefault="004D40A5" w:rsidP="004D40A5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45987"/>
      <w:r>
        <w:t>Conceito</w:t>
      </w:r>
      <w:bookmarkEnd w:id="5"/>
      <w:r>
        <w:tab/>
      </w:r>
    </w:p>
    <w:p w:rsidR="004D40A5" w:rsidRDefault="004D40A5" w:rsidP="004D40A5"/>
    <w:p w:rsidR="004D40A5" w:rsidRDefault="004D40A5" w:rsidP="004D40A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45988"/>
      <w:r>
        <w:t>Conceitos principais</w:t>
      </w:r>
      <w:bookmarkEnd w:id="6"/>
    </w:p>
    <w:p w:rsidR="004D40A5" w:rsidRDefault="004D40A5" w:rsidP="004D40A5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D40A5" w:rsidTr="00FF700E">
        <w:trPr>
          <w:trHeight w:val="600"/>
        </w:trPr>
        <w:tc>
          <w:tcPr>
            <w:tcW w:w="2338" w:type="dxa"/>
          </w:tcPr>
          <w:p w:rsidR="004D40A5" w:rsidRDefault="004D40A5" w:rsidP="004D40A5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Atividades do Vínculo</w:t>
            </w:r>
          </w:p>
        </w:tc>
        <w:tc>
          <w:tcPr>
            <w:tcW w:w="6732" w:type="dxa"/>
          </w:tcPr>
          <w:p w:rsidR="004D40A5" w:rsidRDefault="004D40A5" w:rsidP="00FF700E">
            <w:pPr>
              <w:rPr>
                <w:rFonts w:cs="Arial"/>
              </w:rPr>
            </w:pPr>
            <w:r>
              <w:rPr>
                <w:rFonts w:cs="Arial"/>
              </w:rPr>
              <w:t xml:space="preserve">Atividades relacionadas </w:t>
            </w:r>
            <w:proofErr w:type="gramStart"/>
            <w:r>
              <w:rPr>
                <w:rFonts w:cs="Arial"/>
              </w:rPr>
              <w:t>a</w:t>
            </w:r>
            <w:proofErr w:type="gramEnd"/>
            <w:r>
              <w:rPr>
                <w:rFonts w:cs="Arial"/>
              </w:rPr>
              <w:t xml:space="preserve"> relação de vínculo e unidade organizacional de um servidor.</w:t>
            </w:r>
          </w:p>
        </w:tc>
      </w:tr>
    </w:tbl>
    <w:p w:rsidR="004D40A5" w:rsidRDefault="004D40A5" w:rsidP="004D40A5">
      <w:pPr>
        <w:rPr>
          <w:rFonts w:cs="Arial"/>
        </w:rPr>
      </w:pPr>
    </w:p>
    <w:p w:rsidR="004D40A5" w:rsidRDefault="004D40A5" w:rsidP="004D40A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45989"/>
      <w:r>
        <w:t>Conceitos associados</w:t>
      </w:r>
      <w:bookmarkEnd w:id="7"/>
    </w:p>
    <w:p w:rsidR="004D40A5" w:rsidRDefault="004D40A5" w:rsidP="004D40A5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D40A5" w:rsidTr="00FF700E">
        <w:trPr>
          <w:trHeight w:val="600"/>
        </w:trPr>
        <w:tc>
          <w:tcPr>
            <w:tcW w:w="2338" w:type="dxa"/>
          </w:tcPr>
          <w:p w:rsidR="004D40A5" w:rsidRDefault="004D40A5" w:rsidP="004D40A5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Atividades</w:t>
            </w:r>
          </w:p>
        </w:tc>
        <w:tc>
          <w:tcPr>
            <w:tcW w:w="6732" w:type="dxa"/>
          </w:tcPr>
          <w:p w:rsidR="004D40A5" w:rsidRDefault="004D40A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Atividades relacionadas ao cargo, carreira, função de chefia e à unidade organizacional.</w:t>
            </w:r>
          </w:p>
        </w:tc>
      </w:tr>
      <w:tr w:rsidR="004D40A5" w:rsidTr="00FF700E">
        <w:trPr>
          <w:trHeight w:val="600"/>
        </w:trPr>
        <w:tc>
          <w:tcPr>
            <w:tcW w:w="2338" w:type="dxa"/>
          </w:tcPr>
          <w:p w:rsidR="004D40A5" w:rsidRDefault="004D40A5" w:rsidP="004E0D20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Cargo Eletivo</w:t>
            </w:r>
          </w:p>
        </w:tc>
        <w:tc>
          <w:tcPr>
            <w:tcW w:w="6732" w:type="dxa"/>
          </w:tcPr>
          <w:p w:rsidR="004D40A5" w:rsidRDefault="004D40A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itens que compõem os cargos eletivos do Estado.</w:t>
            </w:r>
          </w:p>
        </w:tc>
      </w:tr>
      <w:tr w:rsidR="004D40A5" w:rsidTr="00FF700E">
        <w:trPr>
          <w:trHeight w:val="600"/>
        </w:trPr>
        <w:tc>
          <w:tcPr>
            <w:tcW w:w="2338" w:type="dxa"/>
          </w:tcPr>
          <w:p w:rsidR="004D40A5" w:rsidRDefault="004D40A5" w:rsidP="004E0D20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Cargo comissionado</w:t>
            </w:r>
          </w:p>
        </w:tc>
        <w:tc>
          <w:tcPr>
            <w:tcW w:w="6732" w:type="dxa"/>
          </w:tcPr>
          <w:p w:rsidR="004D40A5" w:rsidRDefault="004D40A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Características dos cargos em comissão existentes no agrupamento.</w:t>
            </w:r>
          </w:p>
        </w:tc>
      </w:tr>
      <w:tr w:rsidR="004D40A5" w:rsidTr="00FF700E">
        <w:trPr>
          <w:trHeight w:val="600"/>
        </w:trPr>
        <w:tc>
          <w:tcPr>
            <w:tcW w:w="2338" w:type="dxa"/>
          </w:tcPr>
          <w:p w:rsidR="004D40A5" w:rsidRDefault="004D40A5" w:rsidP="004E0D20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Função de chefia</w:t>
            </w:r>
          </w:p>
        </w:tc>
        <w:tc>
          <w:tcPr>
            <w:tcW w:w="6732" w:type="dxa"/>
          </w:tcPr>
          <w:p w:rsidR="004D40A5" w:rsidRDefault="004D40A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Características das funções de chefia existentes no agrupamento.</w:t>
            </w:r>
          </w:p>
        </w:tc>
      </w:tr>
      <w:tr w:rsidR="004D40A5" w:rsidTr="00FF700E">
        <w:trPr>
          <w:trHeight w:val="600"/>
        </w:trPr>
        <w:tc>
          <w:tcPr>
            <w:tcW w:w="2338" w:type="dxa"/>
          </w:tcPr>
          <w:p w:rsidR="004D40A5" w:rsidRDefault="004D40A5" w:rsidP="004E0D20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Estagiário</w:t>
            </w:r>
          </w:p>
        </w:tc>
        <w:tc>
          <w:tcPr>
            <w:tcW w:w="6732" w:type="dxa"/>
          </w:tcPr>
          <w:p w:rsidR="004D40A5" w:rsidRDefault="004D40A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as características do estagiário.</w:t>
            </w:r>
          </w:p>
        </w:tc>
      </w:tr>
      <w:tr w:rsidR="004D40A5" w:rsidTr="00FF700E">
        <w:trPr>
          <w:trHeight w:val="600"/>
        </w:trPr>
        <w:tc>
          <w:tcPr>
            <w:tcW w:w="2338" w:type="dxa"/>
          </w:tcPr>
          <w:p w:rsidR="004D40A5" w:rsidRDefault="004D40A5" w:rsidP="004E0D20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Vínculos</w:t>
            </w:r>
          </w:p>
        </w:tc>
        <w:tc>
          <w:tcPr>
            <w:tcW w:w="6732" w:type="dxa"/>
          </w:tcPr>
          <w:p w:rsidR="004D40A5" w:rsidRDefault="004D40A5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diversos vínculos empregatícios da pessoa com o Estado.</w:t>
            </w:r>
          </w:p>
        </w:tc>
      </w:tr>
    </w:tbl>
    <w:p w:rsidR="004D40A5" w:rsidRDefault="004D40A5" w:rsidP="004D40A5">
      <w:pPr>
        <w:pStyle w:val="Cabealho"/>
        <w:rPr>
          <w:rFonts w:cs="Arial"/>
        </w:rPr>
      </w:pPr>
    </w:p>
    <w:p w:rsidR="004D40A5" w:rsidRDefault="004D40A5" w:rsidP="004D40A5">
      <w:pPr>
        <w:pStyle w:val="Ttulo1"/>
        <w:keepNext w:val="0"/>
        <w:widowControl w:val="0"/>
        <w:spacing w:before="0" w:line="240" w:lineRule="auto"/>
        <w:ind w:left="540" w:hanging="540"/>
      </w:pPr>
      <w:bookmarkStart w:id="8" w:name="_Toc404345990"/>
      <w:r>
        <w:lastRenderedPageBreak/>
        <w:t>Diagrama</w:t>
      </w:r>
      <w:bookmarkEnd w:id="8"/>
    </w:p>
    <w:p w:rsidR="004D40A5" w:rsidRDefault="004D40A5" w:rsidP="004D40A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D40A5" w:rsidRDefault="004E0D20" w:rsidP="004D40A5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600700" cy="2552700"/>
                <wp:effectExtent l="0" t="0" r="0" b="0"/>
                <wp:docPr id="265" name="Tela 2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46355" y="15240"/>
                            <a:ext cx="5539105" cy="2522220"/>
                            <a:chOff x="73" y="24"/>
                            <a:chExt cx="8723" cy="3972"/>
                          </a:xfrm>
                        </wpg:grpSpPr>
                        <wps:wsp>
                          <wps:cNvPr id="9" name="Oval 5"/>
                          <wps:cNvSpPr>
                            <a:spLocks noChangeArrowheads="1"/>
                          </wps:cNvSpPr>
                          <wps:spPr bwMode="auto">
                            <a:xfrm>
                              <a:off x="501" y="2016"/>
                              <a:ext cx="220" cy="22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Line 6"/>
                          <wps:cNvCnPr/>
                          <wps:spPr bwMode="auto">
                            <a:xfrm>
                              <a:off x="611" y="2236"/>
                              <a:ext cx="0" cy="22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7"/>
                          <wps:cNvCnPr/>
                          <wps:spPr bwMode="auto">
                            <a:xfrm>
                              <a:off x="489" y="2322"/>
                              <a:ext cx="25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8"/>
                          <wps:cNvCnPr/>
                          <wps:spPr bwMode="auto">
                            <a:xfrm flipH="1">
                              <a:off x="464" y="2456"/>
                              <a:ext cx="147" cy="22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9"/>
                          <wps:cNvCnPr/>
                          <wps:spPr bwMode="auto">
                            <a:xfrm>
                              <a:off x="611" y="2456"/>
                              <a:ext cx="146" cy="22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73" y="2676"/>
                              <a:ext cx="850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5913" y="24"/>
                              <a:ext cx="1148" cy="147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913" y="159"/>
                              <a:ext cx="2883" cy="212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377" y="318"/>
                              <a:ext cx="162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7049" y="513"/>
                              <a:ext cx="62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" name="Line 15"/>
                          <wps:cNvCnPr/>
                          <wps:spPr bwMode="auto">
                            <a:xfrm>
                              <a:off x="5937" y="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16"/>
                          <wps:cNvCnPr/>
                          <wps:spPr bwMode="auto">
                            <a:xfrm>
                              <a:off x="5937" y="49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17"/>
                          <wps:cNvCnPr/>
                          <wps:spPr bwMode="auto">
                            <a:xfrm flipH="1">
                              <a:off x="5949" y="61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18"/>
                          <wps:cNvCnPr/>
                          <wps:spPr bwMode="auto">
                            <a:xfrm flipV="1">
                              <a:off x="5949" y="61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19"/>
                          <wps:cNvCnPr/>
                          <wps:spPr bwMode="auto">
                            <a:xfrm>
                              <a:off x="5937" y="4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20"/>
                          <wps:cNvCnPr/>
                          <wps:spPr bwMode="auto">
                            <a:xfrm>
                              <a:off x="5937" y="86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21"/>
                          <wps:cNvCnPr/>
                          <wps:spPr bwMode="auto">
                            <a:xfrm>
                              <a:off x="5949" y="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2"/>
                          <wps:cNvCnPr/>
                          <wps:spPr bwMode="auto">
                            <a:xfrm>
                              <a:off x="5937" y="6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3"/>
                          <wps:cNvCnPr/>
                          <wps:spPr bwMode="auto">
                            <a:xfrm>
                              <a:off x="5937" y="6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4"/>
                          <wps:cNvCnPr/>
                          <wps:spPr bwMode="auto">
                            <a:xfrm>
                              <a:off x="5949" y="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5"/>
                          <wps:cNvCnPr/>
                          <wps:spPr bwMode="auto">
                            <a:xfrm>
                              <a:off x="5949" y="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6"/>
                          <wps:cNvCnPr/>
                          <wps:spPr bwMode="auto">
                            <a:xfrm>
                              <a:off x="5937" y="4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7"/>
                          <wps:cNvCnPr/>
                          <wps:spPr bwMode="auto">
                            <a:xfrm>
                              <a:off x="5937" y="6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8"/>
                          <wps:cNvCnPr/>
                          <wps:spPr bwMode="auto">
                            <a:xfrm>
                              <a:off x="5937" y="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29"/>
                          <wps:cNvCnPr/>
                          <wps:spPr bwMode="auto">
                            <a:xfrm flipH="1">
                              <a:off x="5937" y="4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0"/>
                          <wps:cNvCnPr/>
                          <wps:spPr bwMode="auto">
                            <a:xfrm>
                              <a:off x="5949" y="6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1"/>
                          <wps:cNvCnPr/>
                          <wps:spPr bwMode="auto">
                            <a:xfrm flipH="1" flipV="1">
                              <a:off x="5949" y="6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2"/>
                          <wps:cNvCnPr/>
                          <wps:spPr bwMode="auto">
                            <a:xfrm flipH="1" flipV="1">
                              <a:off x="5949" y="49"/>
                              <a:ext cx="61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3"/>
                          <wps:cNvCnPr/>
                          <wps:spPr bwMode="auto">
                            <a:xfrm flipH="1" flipV="1">
                              <a:off x="5949" y="6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4"/>
                          <wps:cNvCnPr/>
                          <wps:spPr bwMode="auto">
                            <a:xfrm flipH="1" flipV="1">
                              <a:off x="5949" y="6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5"/>
                          <wps:cNvCnPr/>
                          <wps:spPr bwMode="auto">
                            <a:xfrm flipH="1" flipV="1">
                              <a:off x="5937" y="61"/>
                              <a:ext cx="73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6"/>
                          <wps:cNvCnPr/>
                          <wps:spPr bwMode="auto">
                            <a:xfrm flipH="1" flipV="1">
                              <a:off x="5961" y="61"/>
                              <a:ext cx="62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7"/>
                          <wps:cNvCnPr/>
                          <wps:spPr bwMode="auto">
                            <a:xfrm>
                              <a:off x="5937" y="4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8"/>
                          <wps:cNvCnPr/>
                          <wps:spPr bwMode="auto">
                            <a:xfrm>
                              <a:off x="5937" y="4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Oval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6145" y="831"/>
                              <a:ext cx="2504" cy="55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4" y="916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7024" y="1112"/>
                              <a:ext cx="75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Atividade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" name="Line 42"/>
                          <wps:cNvCnPr/>
                          <wps:spPr bwMode="auto">
                            <a:xfrm>
                              <a:off x="6169" y="855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3"/>
                          <wps:cNvCnPr/>
                          <wps:spPr bwMode="auto">
                            <a:xfrm>
                              <a:off x="6169" y="855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4"/>
                          <wps:cNvCnPr/>
                          <wps:spPr bwMode="auto">
                            <a:xfrm flipH="1">
                              <a:off x="6181" y="868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5"/>
                          <wps:cNvCnPr/>
                          <wps:spPr bwMode="auto">
                            <a:xfrm flipV="1">
                              <a:off x="6181" y="868"/>
                              <a:ext cx="0" cy="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6"/>
                          <wps:cNvCnPr/>
                          <wps:spPr bwMode="auto">
                            <a:xfrm>
                              <a:off x="6169" y="85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7"/>
                          <wps:cNvCnPr/>
                          <wps:spPr bwMode="auto">
                            <a:xfrm>
                              <a:off x="6169" y="892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8"/>
                          <wps:cNvCnPr/>
                          <wps:spPr bwMode="auto">
                            <a:xfrm>
                              <a:off x="6181" y="855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49"/>
                          <wps:cNvCnPr/>
                          <wps:spPr bwMode="auto">
                            <a:xfrm>
                              <a:off x="6169" y="868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0"/>
                          <wps:cNvCnPr/>
                          <wps:spPr bwMode="auto">
                            <a:xfrm>
                              <a:off x="6169" y="868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1"/>
                          <wps:cNvCnPr/>
                          <wps:spPr bwMode="auto">
                            <a:xfrm>
                              <a:off x="6181" y="855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2"/>
                          <wps:cNvCnPr/>
                          <wps:spPr bwMode="auto">
                            <a:xfrm>
                              <a:off x="6181" y="855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3"/>
                          <wps:cNvCnPr/>
                          <wps:spPr bwMode="auto">
                            <a:xfrm>
                              <a:off x="6169" y="85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4"/>
                          <wps:cNvCnPr/>
                          <wps:spPr bwMode="auto">
                            <a:xfrm>
                              <a:off x="6169" y="868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5"/>
                          <wps:cNvCnPr/>
                          <wps:spPr bwMode="auto">
                            <a:xfrm>
                              <a:off x="6169" y="855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6"/>
                          <wps:cNvCnPr/>
                          <wps:spPr bwMode="auto">
                            <a:xfrm flipH="1">
                              <a:off x="6169" y="85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7"/>
                          <wps:cNvCnPr/>
                          <wps:spPr bwMode="auto">
                            <a:xfrm>
                              <a:off x="6181" y="868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8"/>
                          <wps:cNvCnPr/>
                          <wps:spPr bwMode="auto">
                            <a:xfrm flipH="1" flipV="1">
                              <a:off x="6181" y="868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59"/>
                          <wps:cNvCnPr/>
                          <wps:spPr bwMode="auto">
                            <a:xfrm flipH="1" flipV="1">
                              <a:off x="6181" y="855"/>
                              <a:ext cx="61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0"/>
                          <wps:cNvCnPr/>
                          <wps:spPr bwMode="auto">
                            <a:xfrm flipH="1" flipV="1">
                              <a:off x="6181" y="868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1"/>
                          <wps:cNvCnPr/>
                          <wps:spPr bwMode="auto">
                            <a:xfrm flipH="1" flipV="1">
                              <a:off x="6181" y="868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2"/>
                          <wps:cNvCnPr/>
                          <wps:spPr bwMode="auto">
                            <a:xfrm flipH="1" flipV="1">
                              <a:off x="6169" y="868"/>
                              <a:ext cx="73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3"/>
                          <wps:cNvCnPr/>
                          <wps:spPr bwMode="auto">
                            <a:xfrm flipH="1" flipV="1">
                              <a:off x="6194" y="868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4"/>
                          <wps:cNvCnPr/>
                          <wps:spPr bwMode="auto">
                            <a:xfrm>
                              <a:off x="6169" y="855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5"/>
                          <wps:cNvCnPr/>
                          <wps:spPr bwMode="auto">
                            <a:xfrm>
                              <a:off x="6169" y="855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Oval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6145" y="1527"/>
                              <a:ext cx="2504" cy="55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4" y="1613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2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7122" y="1808"/>
                              <a:ext cx="560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Pessoa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3" name="Line 69"/>
                          <wps:cNvCnPr/>
                          <wps:spPr bwMode="auto">
                            <a:xfrm>
                              <a:off x="6169" y="1552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0"/>
                          <wps:cNvCnPr/>
                          <wps:spPr bwMode="auto">
                            <a:xfrm>
                              <a:off x="6169" y="1552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1"/>
                          <wps:cNvCnPr/>
                          <wps:spPr bwMode="auto">
                            <a:xfrm flipH="1">
                              <a:off x="6181" y="1564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2"/>
                          <wps:cNvCnPr/>
                          <wps:spPr bwMode="auto">
                            <a:xfrm flipV="1">
                              <a:off x="6181" y="1564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3"/>
                          <wps:cNvCnPr/>
                          <wps:spPr bwMode="auto">
                            <a:xfrm>
                              <a:off x="6169" y="1552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4"/>
                          <wps:cNvCnPr/>
                          <wps:spPr bwMode="auto">
                            <a:xfrm>
                              <a:off x="6169" y="1588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5"/>
                          <wps:cNvCnPr/>
                          <wps:spPr bwMode="auto">
                            <a:xfrm>
                              <a:off x="6181" y="1552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6"/>
                          <wps:cNvCnPr/>
                          <wps:spPr bwMode="auto">
                            <a:xfrm>
                              <a:off x="6169" y="1564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7"/>
                          <wps:cNvCnPr/>
                          <wps:spPr bwMode="auto">
                            <a:xfrm>
                              <a:off x="6169" y="1564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8"/>
                          <wps:cNvCnPr/>
                          <wps:spPr bwMode="auto">
                            <a:xfrm>
                              <a:off x="6181" y="1552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79"/>
                          <wps:cNvCnPr/>
                          <wps:spPr bwMode="auto">
                            <a:xfrm>
                              <a:off x="6181" y="1552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0"/>
                          <wps:cNvCnPr/>
                          <wps:spPr bwMode="auto">
                            <a:xfrm>
                              <a:off x="6169" y="1552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1"/>
                          <wps:cNvCnPr/>
                          <wps:spPr bwMode="auto">
                            <a:xfrm>
                              <a:off x="6169" y="1564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2"/>
                          <wps:cNvCnPr/>
                          <wps:spPr bwMode="auto">
                            <a:xfrm>
                              <a:off x="6169" y="1552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3"/>
                          <wps:cNvCnPr/>
                          <wps:spPr bwMode="auto">
                            <a:xfrm flipH="1">
                              <a:off x="6169" y="1552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4"/>
                          <wps:cNvCnPr/>
                          <wps:spPr bwMode="auto">
                            <a:xfrm>
                              <a:off x="6181" y="1564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5"/>
                          <wps:cNvCnPr/>
                          <wps:spPr bwMode="auto">
                            <a:xfrm flipH="1" flipV="1">
                              <a:off x="6181" y="1564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6"/>
                          <wps:cNvCnPr/>
                          <wps:spPr bwMode="auto">
                            <a:xfrm flipH="1" flipV="1">
                              <a:off x="6181" y="1552"/>
                              <a:ext cx="61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7"/>
                          <wps:cNvCnPr/>
                          <wps:spPr bwMode="auto">
                            <a:xfrm flipH="1" flipV="1">
                              <a:off x="6181" y="1564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8"/>
                          <wps:cNvCnPr/>
                          <wps:spPr bwMode="auto">
                            <a:xfrm flipH="1" flipV="1">
                              <a:off x="6181" y="1564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89"/>
                          <wps:cNvCnPr/>
                          <wps:spPr bwMode="auto">
                            <a:xfrm flipH="1" flipV="1">
                              <a:off x="6169" y="1564"/>
                              <a:ext cx="73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0"/>
                          <wps:cNvCnPr/>
                          <wps:spPr bwMode="auto">
                            <a:xfrm flipH="1" flipV="1">
                              <a:off x="6194" y="1564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1"/>
                          <wps:cNvCnPr/>
                          <wps:spPr bwMode="auto">
                            <a:xfrm>
                              <a:off x="6169" y="1552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2"/>
                          <wps:cNvCnPr/>
                          <wps:spPr bwMode="auto">
                            <a:xfrm>
                              <a:off x="6169" y="1552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2333" y="367"/>
                              <a:ext cx="1161" cy="14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2333" y="501"/>
                              <a:ext cx="2908" cy="349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2626" y="660"/>
                              <a:ext cx="2009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Manter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Atividados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dos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0" name="Rectangle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3506" y="855"/>
                              <a:ext cx="580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Vínculos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1" name="Oval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2565" y="1173"/>
                              <a:ext cx="2517" cy="56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17" y="1259"/>
                              <a:ext cx="158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Atividades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3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5" y="1454"/>
                              <a:ext cx="59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4" name="Oval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2565" y="1869"/>
                              <a:ext cx="2578" cy="55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3017" y="1955"/>
                              <a:ext cx="166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Atividades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6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79" y="2151"/>
                              <a:ext cx="59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7" name="Oval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3" y="2566"/>
                              <a:ext cx="2700" cy="55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" name="Rectangle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0" y="2651"/>
                              <a:ext cx="168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Atividades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9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3518" y="2847"/>
                              <a:ext cx="59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0" name="Oval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3" y="3262"/>
                              <a:ext cx="2602" cy="550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2907" y="3348"/>
                              <a:ext cx="168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Atividades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2" name="Rectangle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9" y="3543"/>
                              <a:ext cx="59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3" name="Line 109"/>
                          <wps:cNvCnPr/>
                          <wps:spPr bwMode="auto">
                            <a:xfrm flipH="1" flipV="1">
                              <a:off x="4764" y="1637"/>
                              <a:ext cx="1381" cy="184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0"/>
                          <wps:cNvCnPr/>
                          <wps:spPr bwMode="auto">
                            <a:xfrm flipV="1">
                              <a:off x="4764" y="1601"/>
                              <a:ext cx="98" cy="36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1"/>
                          <wps:cNvCnPr/>
                          <wps:spPr bwMode="auto">
                            <a:xfrm>
                              <a:off x="4764" y="1637"/>
                              <a:ext cx="86" cy="61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2"/>
                          <wps:cNvCnPr/>
                          <wps:spPr bwMode="auto">
                            <a:xfrm>
                              <a:off x="5045" y="1821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3"/>
                          <wps:cNvCnPr/>
                          <wps:spPr bwMode="auto">
                            <a:xfrm>
                              <a:off x="5045" y="1821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4"/>
                          <wps:cNvCnPr/>
                          <wps:spPr bwMode="auto">
                            <a:xfrm flipH="1">
                              <a:off x="5057" y="1833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5"/>
                          <wps:cNvCnPr/>
                          <wps:spPr bwMode="auto">
                            <a:xfrm flipV="1">
                              <a:off x="5057" y="1833"/>
                              <a:ext cx="0" cy="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6"/>
                          <wps:cNvCnPr/>
                          <wps:spPr bwMode="auto">
                            <a:xfrm>
                              <a:off x="5045" y="182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7"/>
                          <wps:cNvCnPr/>
                          <wps:spPr bwMode="auto">
                            <a:xfrm>
                              <a:off x="5045" y="1857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8"/>
                          <wps:cNvCnPr/>
                          <wps:spPr bwMode="auto">
                            <a:xfrm>
                              <a:off x="5057" y="1821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19"/>
                          <wps:cNvCnPr/>
                          <wps:spPr bwMode="auto">
                            <a:xfrm>
                              <a:off x="5045" y="183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0"/>
                          <wps:cNvCnPr/>
                          <wps:spPr bwMode="auto">
                            <a:xfrm>
                              <a:off x="5045" y="183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1"/>
                          <wps:cNvCnPr/>
                          <wps:spPr bwMode="auto">
                            <a:xfrm>
                              <a:off x="5057" y="1821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2"/>
                          <wps:cNvCnPr/>
                          <wps:spPr bwMode="auto">
                            <a:xfrm>
                              <a:off x="5057" y="1821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3"/>
                          <wps:cNvCnPr/>
                          <wps:spPr bwMode="auto">
                            <a:xfrm>
                              <a:off x="5045" y="182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4"/>
                          <wps:cNvCnPr/>
                          <wps:spPr bwMode="auto">
                            <a:xfrm>
                              <a:off x="5045" y="1833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5"/>
                          <wps:cNvCnPr/>
                          <wps:spPr bwMode="auto">
                            <a:xfrm>
                              <a:off x="5045" y="1821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6"/>
                          <wps:cNvCnPr/>
                          <wps:spPr bwMode="auto">
                            <a:xfrm flipH="1">
                              <a:off x="5045" y="182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7"/>
                          <wps:cNvCnPr/>
                          <wps:spPr bwMode="auto">
                            <a:xfrm>
                              <a:off x="5057" y="1833"/>
                              <a:ext cx="62" cy="61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8"/>
                          <wps:cNvCnPr/>
                          <wps:spPr bwMode="auto">
                            <a:xfrm flipH="1" flipV="1">
                              <a:off x="5057" y="1833"/>
                              <a:ext cx="62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29"/>
                          <wps:cNvCnPr/>
                          <wps:spPr bwMode="auto">
                            <a:xfrm flipH="1" flipV="1">
                              <a:off x="5057" y="1821"/>
                              <a:ext cx="62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0"/>
                          <wps:cNvCnPr/>
                          <wps:spPr bwMode="auto">
                            <a:xfrm flipH="1" flipV="1">
                              <a:off x="5057" y="1833"/>
                              <a:ext cx="62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1"/>
                          <wps:cNvCnPr/>
                          <wps:spPr bwMode="auto">
                            <a:xfrm flipH="1" flipV="1">
                              <a:off x="5057" y="1833"/>
                              <a:ext cx="62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2"/>
                          <wps:cNvCnPr/>
                          <wps:spPr bwMode="auto">
                            <a:xfrm flipH="1" flipV="1">
                              <a:off x="5045" y="1833"/>
                              <a:ext cx="74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3"/>
                          <wps:cNvCnPr/>
                          <wps:spPr bwMode="auto">
                            <a:xfrm flipH="1" flipV="1">
                              <a:off x="5070" y="1833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4"/>
                          <wps:cNvCnPr/>
                          <wps:spPr bwMode="auto">
                            <a:xfrm>
                              <a:off x="5045" y="1821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5"/>
                          <wps:cNvCnPr/>
                          <wps:spPr bwMode="auto">
                            <a:xfrm>
                              <a:off x="5045" y="182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Rectangl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4776" y="1784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1" name="Line 137"/>
                          <wps:cNvCnPr/>
                          <wps:spPr bwMode="auto">
                            <a:xfrm flipH="1">
                              <a:off x="5119" y="1796"/>
                              <a:ext cx="1026" cy="403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8"/>
                          <wps:cNvCnPr/>
                          <wps:spPr bwMode="auto">
                            <a:xfrm flipV="1">
                              <a:off x="5119" y="2114"/>
                              <a:ext cx="73" cy="85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39"/>
                          <wps:cNvCnPr/>
                          <wps:spPr bwMode="auto">
                            <a:xfrm>
                              <a:off x="5119" y="2199"/>
                              <a:ext cx="109" cy="13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0"/>
                          <wps:cNvCnPr/>
                          <wps:spPr bwMode="auto">
                            <a:xfrm>
                              <a:off x="5216" y="2089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1"/>
                          <wps:cNvCnPr/>
                          <wps:spPr bwMode="auto">
                            <a:xfrm>
                              <a:off x="5216" y="2089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2"/>
                          <wps:cNvCnPr/>
                          <wps:spPr bwMode="auto">
                            <a:xfrm flipH="1">
                              <a:off x="5228" y="2102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3"/>
                          <wps:cNvCnPr/>
                          <wps:spPr bwMode="auto">
                            <a:xfrm flipV="1">
                              <a:off x="5228" y="2102"/>
                              <a:ext cx="0" cy="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4"/>
                          <wps:cNvCnPr/>
                          <wps:spPr bwMode="auto">
                            <a:xfrm>
                              <a:off x="5216" y="208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5"/>
                          <wps:cNvCnPr/>
                          <wps:spPr bwMode="auto">
                            <a:xfrm>
                              <a:off x="5216" y="2126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6"/>
                          <wps:cNvCnPr/>
                          <wps:spPr bwMode="auto">
                            <a:xfrm>
                              <a:off x="5228" y="2089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7"/>
                          <wps:cNvCnPr/>
                          <wps:spPr bwMode="auto">
                            <a:xfrm>
                              <a:off x="5216" y="2102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8"/>
                          <wps:cNvCnPr/>
                          <wps:spPr bwMode="auto">
                            <a:xfrm>
                              <a:off x="5216" y="2102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49"/>
                          <wps:cNvCnPr/>
                          <wps:spPr bwMode="auto">
                            <a:xfrm>
                              <a:off x="5228" y="2089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0"/>
                          <wps:cNvCnPr/>
                          <wps:spPr bwMode="auto">
                            <a:xfrm>
                              <a:off x="5228" y="2089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1"/>
                          <wps:cNvCnPr/>
                          <wps:spPr bwMode="auto">
                            <a:xfrm>
                              <a:off x="5216" y="208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2"/>
                          <wps:cNvCnPr/>
                          <wps:spPr bwMode="auto">
                            <a:xfrm>
                              <a:off x="5216" y="2102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3"/>
                          <wps:cNvCnPr/>
                          <wps:spPr bwMode="auto">
                            <a:xfrm>
                              <a:off x="5216" y="2089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4"/>
                          <wps:cNvCnPr/>
                          <wps:spPr bwMode="auto">
                            <a:xfrm flipH="1">
                              <a:off x="5216" y="208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5"/>
                          <wps:cNvCnPr/>
                          <wps:spPr bwMode="auto">
                            <a:xfrm>
                              <a:off x="5228" y="2102"/>
                              <a:ext cx="62" cy="61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6"/>
                          <wps:cNvCnPr/>
                          <wps:spPr bwMode="auto">
                            <a:xfrm flipH="1" flipV="1">
                              <a:off x="5228" y="2102"/>
                              <a:ext cx="62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7"/>
                          <wps:cNvCnPr/>
                          <wps:spPr bwMode="auto">
                            <a:xfrm flipH="1" flipV="1">
                              <a:off x="5228" y="2089"/>
                              <a:ext cx="62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58"/>
                          <wps:cNvCnPr/>
                          <wps:spPr bwMode="auto">
                            <a:xfrm flipH="1" flipV="1">
                              <a:off x="5228" y="2102"/>
                              <a:ext cx="62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159"/>
                          <wps:cNvCnPr/>
                          <wps:spPr bwMode="auto">
                            <a:xfrm flipH="1" flipV="1">
                              <a:off x="5228" y="2102"/>
                              <a:ext cx="62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0"/>
                          <wps:cNvCnPr/>
                          <wps:spPr bwMode="auto">
                            <a:xfrm flipH="1" flipV="1">
                              <a:off x="5216" y="2102"/>
                              <a:ext cx="74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1"/>
                          <wps:cNvCnPr/>
                          <wps:spPr bwMode="auto">
                            <a:xfrm flipH="1" flipV="1">
                              <a:off x="5241" y="2102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2"/>
                          <wps:cNvCnPr/>
                          <wps:spPr bwMode="auto">
                            <a:xfrm>
                              <a:off x="5216" y="2089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3"/>
                          <wps:cNvCnPr/>
                          <wps:spPr bwMode="auto">
                            <a:xfrm>
                              <a:off x="5216" y="208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Rectangle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5595" y="2077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9" name="Line 165"/>
                          <wps:cNvCnPr/>
                          <wps:spPr bwMode="auto">
                            <a:xfrm flipH="1">
                              <a:off x="5070" y="1149"/>
                              <a:ext cx="1087" cy="256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6"/>
                          <wps:cNvCnPr/>
                          <wps:spPr bwMode="auto">
                            <a:xfrm flipV="1">
                              <a:off x="5070" y="1332"/>
                              <a:ext cx="85" cy="73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7"/>
                          <wps:cNvCnPr/>
                          <wps:spPr bwMode="auto">
                            <a:xfrm>
                              <a:off x="5070" y="1405"/>
                              <a:ext cx="110" cy="25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8"/>
                          <wps:cNvCnPr/>
                          <wps:spPr bwMode="auto">
                            <a:xfrm>
                              <a:off x="5204" y="136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69"/>
                          <wps:cNvCnPr/>
                          <wps:spPr bwMode="auto">
                            <a:xfrm>
                              <a:off x="5204" y="1369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0"/>
                          <wps:cNvCnPr/>
                          <wps:spPr bwMode="auto">
                            <a:xfrm flipH="1">
                              <a:off x="5216" y="1381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1"/>
                          <wps:cNvCnPr/>
                          <wps:spPr bwMode="auto">
                            <a:xfrm flipV="1">
                              <a:off x="5216" y="1381"/>
                              <a:ext cx="0" cy="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2"/>
                          <wps:cNvCnPr/>
                          <wps:spPr bwMode="auto">
                            <a:xfrm>
                              <a:off x="5204" y="136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3"/>
                          <wps:cNvCnPr/>
                          <wps:spPr bwMode="auto">
                            <a:xfrm>
                              <a:off x="5204" y="1405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4"/>
                          <wps:cNvCnPr/>
                          <wps:spPr bwMode="auto">
                            <a:xfrm>
                              <a:off x="5216" y="136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5"/>
                          <wps:cNvCnPr/>
                          <wps:spPr bwMode="auto">
                            <a:xfrm>
                              <a:off x="5204" y="138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6"/>
                          <wps:cNvCnPr/>
                          <wps:spPr bwMode="auto">
                            <a:xfrm>
                              <a:off x="5204" y="138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7"/>
                          <wps:cNvCnPr/>
                          <wps:spPr bwMode="auto">
                            <a:xfrm>
                              <a:off x="5216" y="136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8"/>
                          <wps:cNvCnPr/>
                          <wps:spPr bwMode="auto">
                            <a:xfrm>
                              <a:off x="5216" y="136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79"/>
                          <wps:cNvCnPr/>
                          <wps:spPr bwMode="auto">
                            <a:xfrm>
                              <a:off x="5204" y="136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0"/>
                          <wps:cNvCnPr/>
                          <wps:spPr bwMode="auto">
                            <a:xfrm>
                              <a:off x="5204" y="1381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1"/>
                          <wps:cNvCnPr/>
                          <wps:spPr bwMode="auto">
                            <a:xfrm>
                              <a:off x="5204" y="136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2"/>
                          <wps:cNvCnPr/>
                          <wps:spPr bwMode="auto">
                            <a:xfrm flipH="1">
                              <a:off x="5204" y="136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3"/>
                          <wps:cNvCnPr/>
                          <wps:spPr bwMode="auto">
                            <a:xfrm>
                              <a:off x="5216" y="138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2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4"/>
                          <wps:cNvCnPr/>
                          <wps:spPr bwMode="auto">
                            <a:xfrm flipH="1" flipV="1">
                              <a:off x="5216" y="138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5"/>
                          <wps:cNvCnPr/>
                          <wps:spPr bwMode="auto">
                            <a:xfrm flipH="1" flipV="1">
                              <a:off x="5216" y="1369"/>
                              <a:ext cx="61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6"/>
                          <wps:cNvCnPr/>
                          <wps:spPr bwMode="auto">
                            <a:xfrm flipH="1" flipV="1">
                              <a:off x="5216" y="138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7"/>
                          <wps:cNvCnPr/>
                          <wps:spPr bwMode="auto">
                            <a:xfrm flipH="1" flipV="1">
                              <a:off x="5216" y="1381"/>
                              <a:ext cx="61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8"/>
                          <wps:cNvCnPr/>
                          <wps:spPr bwMode="auto">
                            <a:xfrm flipH="1" flipV="1">
                              <a:off x="5204" y="1381"/>
                              <a:ext cx="73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89"/>
                          <wps:cNvCnPr/>
                          <wps:spPr bwMode="auto">
                            <a:xfrm flipH="1" flipV="1">
                              <a:off x="5228" y="1381"/>
                              <a:ext cx="62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0"/>
                          <wps:cNvCnPr/>
                          <wps:spPr bwMode="auto">
                            <a:xfrm>
                              <a:off x="5204" y="136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1"/>
                          <wps:cNvCnPr/>
                          <wps:spPr bwMode="auto">
                            <a:xfrm>
                              <a:off x="5204" y="1369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Rectangle 192"/>
                          <wps:cNvSpPr>
                            <a:spLocks noChangeArrowheads="1"/>
                          </wps:cNvSpPr>
                          <wps:spPr bwMode="auto">
                            <a:xfrm>
                              <a:off x="5509" y="1356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7" name="Line 193"/>
                          <wps:cNvCnPr/>
                          <wps:spPr bwMode="auto">
                            <a:xfrm>
                              <a:off x="806" y="2322"/>
                              <a:ext cx="1527" cy="0"/>
                            </a:xfrm>
                            <a:prstGeom prst="line">
                              <a:avLst/>
                            </a:prstGeom>
                            <a:noFill/>
                            <a:ln w="12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5913" y="2444"/>
                              <a:ext cx="1123" cy="14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" name="Rectangl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5913" y="2578"/>
                              <a:ext cx="2834" cy="135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" name="Rectangle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42" y="2737"/>
                              <a:ext cx="1940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Verificar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Pagamentos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1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7012" y="2933"/>
                              <a:ext cx="66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E0D20" w:rsidRDefault="004E0D2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Fechados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2" name="Line 198"/>
                          <wps:cNvCnPr/>
                          <wps:spPr bwMode="auto">
                            <a:xfrm>
                              <a:off x="5937" y="2468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199"/>
                          <wps:cNvCnPr/>
                          <wps:spPr bwMode="auto">
                            <a:xfrm>
                              <a:off x="5937" y="2468"/>
                              <a:ext cx="4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0"/>
                          <wps:cNvCnPr/>
                          <wps:spPr bwMode="auto">
                            <a:xfrm flipH="1">
                              <a:off x="5949" y="2480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1"/>
                          <wps:cNvCnPr/>
                          <wps:spPr bwMode="auto">
                            <a:xfrm flipV="1">
                              <a:off x="5949" y="2480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2"/>
                          <wps:cNvCnPr/>
                          <wps:spPr bwMode="auto">
                            <a:xfrm>
                              <a:off x="5937" y="2468"/>
                              <a:ext cx="6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3"/>
                          <wps:cNvCnPr/>
                          <wps:spPr bwMode="auto">
                            <a:xfrm>
                              <a:off x="5937" y="250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" name="Line 204"/>
                          <wps:cNvCnPr/>
                          <wps:spPr bwMode="auto">
                            <a:xfrm>
                              <a:off x="5949" y="2468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9" name="Line 206"/>
                        <wps:cNvCnPr/>
                        <wps:spPr bwMode="auto">
                          <a:xfrm>
                            <a:off x="3769995" y="1574800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7"/>
                        <wps:cNvCnPr/>
                        <wps:spPr bwMode="auto">
                          <a:xfrm>
                            <a:off x="3769995" y="1574800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8"/>
                        <wps:cNvCnPr/>
                        <wps:spPr bwMode="auto">
                          <a:xfrm>
                            <a:off x="3777615" y="1567180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09"/>
                        <wps:cNvCnPr/>
                        <wps:spPr bwMode="auto">
                          <a:xfrm>
                            <a:off x="3777615" y="1567180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0"/>
                        <wps:cNvCnPr/>
                        <wps:spPr bwMode="auto">
                          <a:xfrm>
                            <a:off x="3769995" y="1567180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1"/>
                        <wps:cNvCnPr/>
                        <wps:spPr bwMode="auto">
                          <a:xfrm>
                            <a:off x="3769995" y="1574800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2"/>
                        <wps:cNvCnPr/>
                        <wps:spPr bwMode="auto">
                          <a:xfrm>
                            <a:off x="3769995" y="1567180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3"/>
                        <wps:cNvCnPr/>
                        <wps:spPr bwMode="auto">
                          <a:xfrm flipH="1">
                            <a:off x="3769995" y="1567180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214"/>
                        <wps:cNvCnPr/>
                        <wps:spPr bwMode="auto">
                          <a:xfrm>
                            <a:off x="3777615" y="1574800"/>
                            <a:ext cx="38735" cy="39370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15"/>
                        <wps:cNvCnPr/>
                        <wps:spPr bwMode="auto">
                          <a:xfrm flipH="1" flipV="1">
                            <a:off x="3777615" y="1574800"/>
                            <a:ext cx="38735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216"/>
                        <wps:cNvCnPr/>
                        <wps:spPr bwMode="auto">
                          <a:xfrm flipH="1" flipV="1">
                            <a:off x="3777615" y="1567180"/>
                            <a:ext cx="38735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217"/>
                        <wps:cNvCnPr/>
                        <wps:spPr bwMode="auto">
                          <a:xfrm flipH="1" flipV="1">
                            <a:off x="3777615" y="1574800"/>
                            <a:ext cx="38735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218"/>
                        <wps:cNvCnPr/>
                        <wps:spPr bwMode="auto">
                          <a:xfrm flipH="1" flipV="1">
                            <a:off x="3777615" y="1574800"/>
                            <a:ext cx="38735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19"/>
                        <wps:cNvCnPr/>
                        <wps:spPr bwMode="auto">
                          <a:xfrm flipH="1" flipV="1">
                            <a:off x="3769995" y="1574800"/>
                            <a:ext cx="46355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20"/>
                        <wps:cNvCnPr/>
                        <wps:spPr bwMode="auto">
                          <a:xfrm flipH="1" flipV="1">
                            <a:off x="3785235" y="1574800"/>
                            <a:ext cx="3937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221"/>
                        <wps:cNvCnPr/>
                        <wps:spPr bwMode="auto">
                          <a:xfrm>
                            <a:off x="3769995" y="1567180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2"/>
                        <wps:cNvCnPr/>
                        <wps:spPr bwMode="auto">
                          <a:xfrm>
                            <a:off x="3769995" y="1567180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Oval 223"/>
                        <wps:cNvSpPr>
                          <a:spLocks noChangeArrowheads="1"/>
                        </wps:cNvSpPr>
                        <wps:spPr bwMode="auto">
                          <a:xfrm>
                            <a:off x="3824605" y="2071370"/>
                            <a:ext cx="1706245" cy="3492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4119245" y="2125980"/>
                            <a:ext cx="10934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0D20" w:rsidRDefault="004E0D2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8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4445000" y="2249805"/>
                            <a:ext cx="4781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0D20" w:rsidRDefault="004E0D2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9" name="Line 226"/>
                        <wps:cNvCnPr/>
                        <wps:spPr bwMode="auto">
                          <a:xfrm>
                            <a:off x="3839845" y="2087245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27"/>
                        <wps:cNvCnPr/>
                        <wps:spPr bwMode="auto">
                          <a:xfrm>
                            <a:off x="3839845" y="2087245"/>
                            <a:ext cx="311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28"/>
                        <wps:cNvCnPr/>
                        <wps:spPr bwMode="auto">
                          <a:xfrm flipH="1">
                            <a:off x="3847465" y="2094865"/>
                            <a:ext cx="234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29"/>
                        <wps:cNvCnPr/>
                        <wps:spPr bwMode="auto">
                          <a:xfrm flipV="1">
                            <a:off x="3847465" y="2094865"/>
                            <a:ext cx="0" cy="234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0"/>
                        <wps:cNvCnPr/>
                        <wps:spPr bwMode="auto">
                          <a:xfrm>
                            <a:off x="3839845" y="208724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31"/>
                        <wps:cNvCnPr/>
                        <wps:spPr bwMode="auto">
                          <a:xfrm>
                            <a:off x="3839845" y="211074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32"/>
                        <wps:cNvCnPr/>
                        <wps:spPr bwMode="auto">
                          <a:xfrm>
                            <a:off x="3847465" y="2087245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33"/>
                        <wps:cNvCnPr/>
                        <wps:spPr bwMode="auto">
                          <a:xfrm>
                            <a:off x="3839845" y="209486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34"/>
                        <wps:cNvCnPr/>
                        <wps:spPr bwMode="auto">
                          <a:xfrm>
                            <a:off x="3839845" y="209486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35"/>
                        <wps:cNvCnPr/>
                        <wps:spPr bwMode="auto">
                          <a:xfrm>
                            <a:off x="3847465" y="2087245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36"/>
                        <wps:cNvCnPr/>
                        <wps:spPr bwMode="auto">
                          <a:xfrm>
                            <a:off x="3847465" y="2087245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237"/>
                        <wps:cNvCnPr/>
                        <wps:spPr bwMode="auto">
                          <a:xfrm>
                            <a:off x="3839845" y="208724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238"/>
                        <wps:cNvCnPr/>
                        <wps:spPr bwMode="auto">
                          <a:xfrm>
                            <a:off x="3839845" y="209486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239"/>
                        <wps:cNvCnPr/>
                        <wps:spPr bwMode="auto">
                          <a:xfrm>
                            <a:off x="3839845" y="2087245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240"/>
                        <wps:cNvCnPr/>
                        <wps:spPr bwMode="auto">
                          <a:xfrm flipH="1">
                            <a:off x="3839845" y="208724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241"/>
                        <wps:cNvCnPr/>
                        <wps:spPr bwMode="auto">
                          <a:xfrm>
                            <a:off x="3847465" y="2094865"/>
                            <a:ext cx="38735" cy="38735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42"/>
                        <wps:cNvCnPr/>
                        <wps:spPr bwMode="auto">
                          <a:xfrm flipH="1" flipV="1">
                            <a:off x="3847465" y="2094865"/>
                            <a:ext cx="3873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243"/>
                        <wps:cNvCnPr/>
                        <wps:spPr bwMode="auto">
                          <a:xfrm flipH="1" flipV="1">
                            <a:off x="3847465" y="2087245"/>
                            <a:ext cx="38735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Line 244"/>
                        <wps:cNvCnPr/>
                        <wps:spPr bwMode="auto">
                          <a:xfrm flipH="1" flipV="1">
                            <a:off x="3847465" y="2094865"/>
                            <a:ext cx="3873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245"/>
                        <wps:cNvCnPr/>
                        <wps:spPr bwMode="auto">
                          <a:xfrm flipH="1" flipV="1">
                            <a:off x="3847465" y="2094865"/>
                            <a:ext cx="3873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246"/>
                        <wps:cNvCnPr/>
                        <wps:spPr bwMode="auto">
                          <a:xfrm flipH="1" flipV="1">
                            <a:off x="3839845" y="2094865"/>
                            <a:ext cx="46355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247"/>
                        <wps:cNvCnPr/>
                        <wps:spPr bwMode="auto">
                          <a:xfrm flipH="1" flipV="1">
                            <a:off x="3855085" y="2094865"/>
                            <a:ext cx="3873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Line 248"/>
                        <wps:cNvCnPr/>
                        <wps:spPr bwMode="auto">
                          <a:xfrm>
                            <a:off x="3839845" y="2087245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Line 249"/>
                        <wps:cNvCnPr/>
                        <wps:spPr bwMode="auto">
                          <a:xfrm>
                            <a:off x="3839845" y="208724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50"/>
                        <wps:cNvCnPr/>
                        <wps:spPr bwMode="auto">
                          <a:xfrm>
                            <a:off x="3025140" y="1489710"/>
                            <a:ext cx="822325" cy="71374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51"/>
                        <wps:cNvCnPr/>
                        <wps:spPr bwMode="auto">
                          <a:xfrm flipH="1" flipV="1">
                            <a:off x="3824605" y="2141220"/>
                            <a:ext cx="22860" cy="6223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252"/>
                        <wps:cNvCnPr/>
                        <wps:spPr bwMode="auto">
                          <a:xfrm flipH="1" flipV="1">
                            <a:off x="3777615" y="2188210"/>
                            <a:ext cx="69850" cy="1524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3467735" y="1567180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0D20" w:rsidRDefault="004E0D2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7" name="Line 254"/>
                        <wps:cNvCnPr/>
                        <wps:spPr bwMode="auto">
                          <a:xfrm>
                            <a:off x="3164840" y="1885315"/>
                            <a:ext cx="845820" cy="46545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255"/>
                        <wps:cNvCnPr/>
                        <wps:spPr bwMode="auto">
                          <a:xfrm flipH="1" flipV="1">
                            <a:off x="3971925" y="2296795"/>
                            <a:ext cx="38735" cy="5397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256"/>
                        <wps:cNvCnPr/>
                        <wps:spPr bwMode="auto">
                          <a:xfrm flipH="1">
                            <a:off x="3940810" y="2350770"/>
                            <a:ext cx="69850" cy="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Rectangle 257"/>
                        <wps:cNvSpPr>
                          <a:spLocks noChangeArrowheads="1"/>
                        </wps:cNvSpPr>
                        <wps:spPr bwMode="auto">
                          <a:xfrm>
                            <a:off x="3576320" y="182308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0D20" w:rsidRDefault="004E0D2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1" name="Line 258"/>
                        <wps:cNvCnPr/>
                        <wps:spPr bwMode="auto">
                          <a:xfrm>
                            <a:off x="2885440" y="2102485"/>
                            <a:ext cx="1202690" cy="26416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259"/>
                        <wps:cNvCnPr/>
                        <wps:spPr bwMode="auto">
                          <a:xfrm flipH="1" flipV="1">
                            <a:off x="4033520" y="2319655"/>
                            <a:ext cx="54610" cy="4699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260"/>
                        <wps:cNvCnPr/>
                        <wps:spPr bwMode="auto">
                          <a:xfrm flipH="1">
                            <a:off x="4018280" y="2366645"/>
                            <a:ext cx="69850" cy="1524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3405505" y="193992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E0D20" w:rsidRDefault="004E0D2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65" o:spid="_x0000_s1026" editas="canvas" style="width:441pt;height:201pt;mso-position-horizontal-relative:char;mso-position-vertical-relative:line" coordsize="56007,2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007;height:25527;visibility:visible;mso-wrap-style:square">
                  <v:fill o:detectmouseclick="t"/>
                  <v:path o:connecttype="none"/>
                </v:shape>
                <v:group id="Group 205" o:spid="_x0000_s1028" style="position:absolute;left:463;top:152;width:55391;height:25222" coordorigin="73,24" coordsize="8723,39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oval id="Oval 5" o:spid="_x0000_s1029" style="position:absolute;left:501;top:2016;width:220;height: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nGRMIA&#10;AADaAAAADwAAAGRycy9kb3ducmV2LnhtbESPT2sCMRTE74LfITyhN80qUupqFBEKQg+tfw4en5vn&#10;bnDzkm6ixm/fFAo9DjPzG2axSrYVd+qCcaxgPCpAEFdOG64VHA/vwzcQISJrbB2TgicFWC37vQWW&#10;2j14R/d9rEWGcChRQROjL6UMVUMWw8h54uxdXGcxZtnVUnf4yHDbyklRvEqLhvNCg542DVXX/c0q&#10;8P5rOk3p04RJunybDz7vnqezUi+DtJ6DiJTif/ivvdUKZvB7Jd8Auf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mcZEwgAAANoAAAAPAAAAAAAAAAAAAAAAAJgCAABkcnMvZG93&#10;bnJldi54bWxQSwUGAAAAAAQABAD1AAAAhwMAAAAA&#10;" fillcolor="#ffc" strokecolor="#903" strokeweight="0"/>
                  <v:line id="Line 6" o:spid="_x0000_s1030" style="position:absolute;visibility:visible;mso-wrap-style:square" from="611,2236" to="611,2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FsSs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vf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oRbErDAAAA2wAAAA8AAAAAAAAAAAAA&#10;AAAAoQIAAGRycy9kb3ducmV2LnhtbFBLBQYAAAAABAAEAPkAAACRAwAAAAA=&#10;" strokecolor="#903" strokeweight="0"/>
                  <v:line id="Line 7" o:spid="_x0000_s1031" style="position:absolute;visibility:visible;mso-wrap-style:square" from="489,2322" to="745,2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  <v:line id="Line 8" o:spid="_x0000_s1032" style="position:absolute;flip:x;visibility:visible;mso-wrap-style:square" from="464,2456" to="611,2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oqk78AAADbAAAADwAAAGRycy9kb3ducmV2LnhtbERPS4vCMBC+C/6HMAt703R7ELealqUg&#10;6FFdD70NzfTBNpPSRI3/3iwI3ubje862CGYQN5pcb1nB1zIBQVxb3XOr4Pe8W6xBOI+scbBMCh7k&#10;oMjnsy1m2t75SLeTb0UMYZehgs77MZPS1R0ZdEs7EkeusZNBH+HUSj3hPYabQaZJspIGe44NHY5U&#10;dlT/na5GwaE8VvsQLtXl0ZQpti403zoo9fkRfjYgPAX/Fr/cex3np/D/SzxA5k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Qoqk78AAADbAAAADwAAAAAAAAAAAAAAAACh&#10;AgAAZHJzL2Rvd25yZXYueG1sUEsFBgAAAAAEAAQA+QAAAI0DAAAAAA==&#10;" strokecolor="#903" strokeweight="0"/>
                  <v:line id="Line 9" o:spid="_x0000_s1033" style="position:absolute;visibility:visible;mso-wrap-style:square" from="611,2456" to="757,2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  <v:rect id="Rectangle 10" o:spid="_x0000_s1034" style="position:absolute;left:73;top:2676;width:850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" o:spid="_x0000_s1035" style="position:absolute;left:5913;top:24;width:1148;height: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PT9r8A&#10;AADbAAAADwAAAGRycy9kb3ducmV2LnhtbERP22oCMRB9L/gPYQRfSs0qeGFrFBUEX0SqfsB0M91r&#10;JksSdf17Iwh9m8O5zmLVmUbcyPnSsoLRMAFBnFldcq7gct59zUH4gKyxsUwKHuRhtex9LDDV9s4/&#10;dDuFXMQQ9ikqKEJoUyl9VpBBP7QtceT+rDMYInS51A7vMdw0cpwkU2mw5NhQYEvbgrL6dDUK1rX0&#10;n3VGvjpcZ8dqal2Fm1+lBv1u/Q0iUBf+xW/3Xsf5E3j9Eg+Qy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c9P2vwAAANsAAAAPAAAAAAAAAAAAAAAAAJgCAABkcnMvZG93bnJl&#10;di54bWxQSwUGAAAAAAQABAD1AAAAhAMAAAAA&#10;" fillcolor="#ffc" strokecolor="#903" strokeweight="0"/>
                  <v:rect id="Rectangle 12" o:spid="_x0000_s1036" style="position:absolute;left:5913;top:159;width:2883;height:21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FNgcAA&#10;AADbAAAADwAAAGRycy9kb3ducmV2LnhtbERPS2rDMBDdF3oHMYVsSi2nC6c4VkJaCHRTSpIeYGpN&#10;/NXISIrt3L4qBLKbx/tOsZ1NL0ZyvrGsYJmkIIhLqxuuFPyc9i9vIHxA1thbJgVX8rDdPD4UmGs7&#10;8YHGY6hEDGGfo4I6hCGX0pc1GfSJHYgjd7bOYIjQVVI7nGK46eVrmmbSYMOxocaBPmoqu+PFKNh1&#10;0j93Jfn267L6bjPrWnz/VWrxNO/WIALN4S6+uT91nJ/B/y/xALn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aFNgcAAAADbAAAADwAAAAAAAAAAAAAAAACYAgAAZHJzL2Rvd25y&#10;ZXYueG1sUEsFBgAAAAAEAAQA9QAAAIUDAAAAAA==&#10;" fillcolor="#ffc" strokecolor="#903" strokeweight="0"/>
                  <v:rect id="Rectangle 13" o:spid="_x0000_s1037" style="position:absolute;left:6377;top:318;width:162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" o:spid="_x0000_s1038" style="position:absolute;left:7049;top:513;width:62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15" o:spid="_x0000_s1039" style="position:absolute;visibility:visible;mso-wrap-style:square" from="5937,49" to="5937,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0ktcIAAADbAAAADwAAAGRycy9kb3ducmV2LnhtbERPTWvCQBC9C/0PyxR6042FahJdpZSW&#10;6M2mCj0O2TFZzM6G7NbEf+8WCr3N433OejvaVlyp98axgvksAUFcOW24VnD8+pimIHxA1tg6JgU3&#10;8rDdPEzWmGs38Cddy1CLGMI+RwVNCF0upa8asuhnriOO3Nn1FkOEfS11j0MMt618TpKFtGg4NjTY&#10;0VtD1aX8sQrMYVG87Jen7CTfizD/Ti+psUelnh7H1xWIQGP4F/+5dzrOz+D3l3iA3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r0ktcIAAADbAAAADwAAAAAAAAAAAAAA&#10;AAChAgAAZHJzL2Rvd25yZXYueG1sUEsFBgAAAAAEAAQA+QAAAJADAAAAAA==&#10;" strokeweight="0"/>
                  <v:line id="Line 16" o:spid="_x0000_s1040" style="position:absolute;visibility:visible;mso-wrap-style:square" from="5937,49" to="5986,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tHlb8AAADbAAAADwAAAGRycy9kb3ducmV2LnhtbERPy4rCMBTdD/gP4QruxlRBrdUoIg6O&#10;O5/g8tJc22BzU5qMdv7eLASXh/OeL1tbiQc13jhWMOgnIIhzpw0XCs6nn+8UhA/IGivHpOCfPCwX&#10;na85Zto9+UCPYyhEDGGfoYIyhDqT0uclWfR9VxNH7uYaiyHCppC6wWcMt5UcJslYWjQcG0qsaV1S&#10;fj/+WQVmP96OdpPL9CI32zC4pvfU2LNSvW67moEI1IaP+O3+1QqGcX38En+AXL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etHlb8AAADbAAAADwAAAAAAAAAAAAAAAACh&#10;AgAAZHJzL2Rvd25yZXYueG1sUEsFBgAAAAAEAAQA+QAAAI0DAAAAAA==&#10;" strokeweight="0"/>
                  <v:line id="Line 17" o:spid="_x0000_s1041" style="position:absolute;flip:x;visibility:visible;mso-wrap-style:square" from="5949,61" to="5986,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vc9h8UAAADbAAAADwAAAGRycy9kb3ducmV2LnhtbESPQWsCMRSE74X+h/CE3mpWD61sjSKW&#10;llKootaDt+fmubu4eVmS6MZ/bwTB4zAz3zDjaTSNOJPztWUFg34GgriwuuZSwf/m63UEwgdkjY1l&#10;UnAhD9PJ89MYc207XtF5HUqRIOxzVFCF0OZS+qIig75vW+LkHawzGJJ0pdQOuwQ3jRxm2Zs0WHNa&#10;qLCleUXFcX0yClaLd96771M8xn33t9xty9/t50ypl16cfYAIFMMjfG//aAXDAdy+pB8gJ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vc9h8UAAADbAAAADwAAAAAAAAAA&#10;AAAAAAChAgAAZHJzL2Rvd25yZXYueG1sUEsFBgAAAAAEAAQA+QAAAJMDAAAAAA==&#10;" strokeweight="0"/>
                  <v:line id="Line 18" o:spid="_x0000_s1042" style="position:absolute;flip:y;visibility:visible;mso-wrap-style:square" from="5949,61" to="5949,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Wj8MUAAADbAAAADwAAAGRycy9kb3ducmV2LnhtbESPQWsCMRSE7wX/Q3iCt5p1D21ZjSKK&#10;UoS2aOvB23Pz3F3cvCxJdNN/3xQKPQ4z8w0zW0TTijs531hWMBlnIIhLqxuuFHx9bh5fQPiArLG1&#10;TAq+ycNiPniYYaFtz3u6H0IlEoR9gQrqELpCSl/WZNCPbUecvIt1BkOSrpLaYZ/gppV5lj1Jgw2n&#10;hRo7WtVUXg83o2D//sxnt73Fazz3bx+nY7U7rpdKjYZxOQURKIb/8F/7VSvIc/j9kn6An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iWj8MUAAADbAAAADwAAAAAAAAAA&#10;AAAAAAChAgAAZHJzL2Rvd25yZXYueG1sUEsFBgAAAAAEAAQA+QAAAJMDAAAAAA==&#10;" strokeweight="0"/>
                  <v:line id="Line 19" o:spid="_x0000_s1043" style="position:absolute;visibility:visible;mso-wrap-style:square" from="5937,49" to="5998,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nZ4s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i+wO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OdnixAAAANsAAAAPAAAAAAAAAAAA&#10;AAAAAKECAABkcnMvZG93bnJldi54bWxQSwUGAAAAAAQABAD5AAAAkgMAAAAA&#10;" strokeweight="0"/>
                  <v:line id="Line 20" o:spid="_x0000_s1044" style="position:absolute;visibility:visible;mso-wrap-style:square" from="5937,86" to="5937,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BBls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i+wO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0EGWxAAAANsAAAAPAAAAAAAAAAAA&#10;AAAAAKECAABkcnMvZG93bnJldi54bWxQSwUGAAAAAAQABAD5AAAAkgMAAAAA&#10;" strokeweight="0"/>
                  <v:line id="Line 21" o:spid="_x0000_s1045" style="position:absolute;visibility:visible;mso-wrap-style:square" from="5949,49" to="5949,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zkDc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y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nOQNxAAAANsAAAAPAAAAAAAAAAAA&#10;AAAAAKECAABkcnMvZG93bnJldi54bWxQSwUGAAAAAAQABAD5AAAAkgMAAAAA&#10;" strokeweight="0"/>
                  <v:line id="Line 22" o:spid="_x0000_s1046" style="position:absolute;visibility:visible;mso-wrap-style:square" from="5937,61" to="5998,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56es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qY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Tnp6xAAAANsAAAAPAAAAAAAAAAAA&#10;AAAAAKECAABkcnMvZG93bnJldi54bWxQSwUGAAAAAAQABAD5AAAAkgMAAAAA&#10;" strokeweight="0"/>
                  <v:line id="Line 23" o:spid="_x0000_s1047" style="position:absolute;visibility:visible;mso-wrap-style:square" from="5937,61" to="5998,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Lf4c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cAz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gLf4cIAAADbAAAADwAAAAAAAAAAAAAA&#10;AAChAgAAZHJzL2Rvd25yZXYueG1sUEsFBgAAAAAEAAQA+QAAAJADAAAAAA==&#10;" strokeweight="0"/>
                  <v:line id="Line 24" o:spid="_x0000_s1048" style="position:absolute;visibility:visible;mso-wrap-style:square" from="5949,49" to="5949,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51Lk78AAADbAAAADwAAAGRycy9kb3ducmV2LnhtbERPy4rCMBTdD/gP4QruxlRBrdUoIg6O&#10;O5/g8tJc22BzU5qMdv7eLASXh/OeL1tbiQc13jhWMOgnIIhzpw0XCs6nn+8UhA/IGivHpOCfPCwX&#10;na85Zto9+UCPYyhEDGGfoYIyhDqT0uclWfR9VxNH7uYaiyHCppC6wWcMt5UcJslYWjQcG0qsaV1S&#10;fj/+WQVmP96OdpPL9CI32zC4pvfU2LNSvW67moEI1IaP+O3+1QqGcWz8En+AXL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51Lk78AAADbAAAADwAAAAAAAAAAAAAAAACh&#10;AgAAZHJzL2Rvd25yZXYueG1sUEsFBgAAAAAEAAQA+QAAAI0DAAAAAA==&#10;" strokeweight="0"/>
                  <v:line id="Line 25" o:spid="_x0000_s1049" style="position:absolute;visibility:visible;mso-wrap-style:square" from="5949,49" to="5949,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HuCM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hn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0e4IxAAAANsAAAAPAAAAAAAAAAAA&#10;AAAAAKECAABkcnMvZG93bnJldi54bWxQSwUGAAAAAAQABAD5AAAAkgMAAAAA&#10;" strokeweight="0"/>
                  <v:line id="Line 26" o:spid="_x0000_s1050" style="position:absolute;visibility:visible;mso-wrap-style:square" from="5937,49" to="5998,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RSM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K6P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y0UjAAAAA2wAAAA8AAAAAAAAAAAAAAAAA&#10;oQIAAGRycy9kb3ducmV2LnhtbFBLBQYAAAAABAAEAPkAAACOAwAAAAA=&#10;" strokeweight="0"/>
                  <v:line id="Line 27" o:spid="_x0000_s1051" style="position:absolute;visibility:visible;mso-wrap-style:square" from="5937,61" to="5998,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5008MAAADbAAAADwAAAGRycy9kb3ducmV2LnhtbESPT2vCQBTE7wW/w/IEb7qJUk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+dNPDAAAA2wAAAA8AAAAAAAAAAAAA&#10;AAAAoQIAAGRycy9kb3ducmV2LnhtbFBLBQYAAAAABAAEAPkAAACRAwAAAAA=&#10;" strokeweight="0"/>
                  <v:line id="Line 28" o:spid="_x0000_s1052" style="position:absolute;visibility:visible;mso-wrap-style:square" from="5937,49" to="5937,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  <v:line id="Line 29" o:spid="_x0000_s1053" style="position:absolute;flip:x;visibility:visible;mso-wrap-style:square" from="5937,49" to="5998,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CQtsUAAADbAAAADwAAAGRycy9kb3ducmV2LnhtbESPT2sCMRTE7wW/Q3hCbzVbh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LCQtsUAAADbAAAADwAAAAAAAAAA&#10;AAAAAAChAgAAZHJzL2Rvd25yZXYueG1sUEsFBgAAAAAEAAQA+QAAAJMDAAAAAA==&#10;" strokeweight="0"/>
                  <v:line id="Line 30" o:spid="_x0000_s1054" style="position:absolute;visibility:visible;mso-wrap-style:square" from="5949,61" to="6010,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jnlsYAAADbAAAADwAAAGRycy9kb3ducmV2LnhtbESPQWvCQBSE70L/w/IK3nRjLVaiaygt&#10;wRwKUiuKt0f2mQSzb8Puqml/fbcg9DjMzDfMMutNK67kfGNZwWScgCAurW64UrD7ykdzED4ga2wt&#10;k4Jv8pCtHgZLTLW98Sddt6ESEcI+RQV1CF0qpS9rMujHtiOO3sk6gyFKV0nt8BbhppVPSTKTBhuO&#10;CzV29FZTed5ejAKXN7u2KOzhZ/9xnr1sjmvz7g9KDR/71wWIQH34D9/bhVYwfYa/L/EHyN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Mo55bGAAAA2wAAAA8AAAAAAAAA&#10;AAAAAAAAoQIAAGRycy9kb3ducmV2LnhtbFBLBQYAAAAABAAEAPkAAACUAwAAAAA=&#10;" strokeweight="67e-5mm"/>
                  <v:line id="Line 31" o:spid="_x0000_s1055" style="position:absolute;flip:x y;visibility:visible;mso-wrap-style:square" from="5949,61" to="6010,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pa1cIAAADbAAAADwAAAGRycy9kb3ducmV2LnhtbESPQWsCMRSE7wX/Q3iFXopmbanK1igi&#10;tUhvrnp/bJ6bxeRlSVJd/31TEDwOM98MM1/2zooLhdh6VjAeFSCIa69bbhQc9pvhDERMyBqtZ1Jw&#10;owjLxeBpjqX2V97RpUqNyCUcS1RgUupKKWNtyGEc+Y44eycfHKYsQyN1wGsud1a+FcVEOmw5Lxjs&#10;aG2oPle/TsH79Ljfnu2r+dlEZ76+bVVPwk2pl+d+9QkiUZ8e4Tu91Zn7gP8v+QfIx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hpa1cIAAADbAAAADwAAAAAAAAAAAAAA&#10;AAChAgAAZHJzL2Rvd25yZXYueG1sUEsFBgAAAAAEAAQA+QAAAJADAAAAAA==&#10;" strokeweight="0"/>
                  <v:line id="Line 32" o:spid="_x0000_s1056" style="position:absolute;flip:x y;visibility:visible;mso-wrap-style:square" from="5949,49" to="6010,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jEosIAAADbAAAADwAAAGRycy9kb3ducmV2LnhtbESPQWsCMRSE7wX/Q3iCl6LZWljLahQp&#10;tUhv3bX3x+a5WUxeliTV9d83hUKPw8w3w2x2o7PiSiH2nhU8LQoQxK3XPXcKTs1h/gIiJmSN1jMp&#10;uFOE3XbysMFK+xt/0rVOncglHCtUYFIaKilja8hhXPiBOHtnHxymLEMndcBbLndWLouilA57zgsG&#10;B3o11F7qb6fgefXVHC/20XwcojNv77Zuy3BXajYd92sQicb0H/6jjzpzJfx+yT9Ab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sjEosIAAADbAAAADwAAAAAAAAAAAAAA&#10;AAChAgAAZHJzL2Rvd25yZXYueG1sUEsFBgAAAAAEAAQA+QAAAJADAAAAAA==&#10;" strokeweight="0"/>
                  <v:line id="Line 33" o:spid="_x0000_s1057" style="position:absolute;flip:x y;visibility:visible;mso-wrap-style:square" from="5949,61" to="6010,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RhOcAAAADbAAAADwAAAGRycy9kb3ducmV2LnhtbESPQWsCMRSE7wX/Q3hCL6VmtaBlNYqI&#10;Fumtq94fm+dmMXlZkqjrv2+EQo/DzDfDLFa9s+JGIbaeFYxHBQji2uuWGwXHw+79E0RMyBqtZ1Lw&#10;oAir5eBlgaX2d/6hW5UakUs4lqjApNSVUsbakMM48h1x9s4+OExZhkbqgPdc7qycFMVUOmw5Lxjs&#10;aGOovlRXp+BjdjrsL/bNfO+iM9svW9XT8FDqddiv5yAS9ek//Efv9ZOD55f8A+Ty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GEYTnAAAAA2wAAAA8AAAAAAAAAAAAAAAAA&#10;oQIAAGRycy9kb3ducmV2LnhtbFBLBQYAAAAABAAEAPkAAACOAwAAAAA=&#10;" strokeweight="0"/>
                  <v:line id="Line 34" o:spid="_x0000_s1058" style="position:absolute;flip:x y;visibility:visible;mso-wrap-style:square" from="5949,61" to="6010,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v1S78AAADbAAAADwAAAGRycy9kb3ducmV2LnhtbERPTWsCMRC9F/ofwhR6KZptCypbo4jU&#10;Ir111fuwmW4Wk8mSpLr++86h0OPjfS/XY/DqQin3kQ08TytQxG20PXcGjofdZAEqF2SLPjIZuFGG&#10;9er+bom1jVf+oktTOiUhnGs04EoZaq1z6yhgnsaBWLjvmAIWganTNuFVwoPXL1U10wF7lgaHA20d&#10;tefmJxh4nZ8O+7N/cp+7HNz7h2/aWboZ8/gwbt5AFRrLv/jPvbfik7HyRX6AXv0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Bv1S78AAADbAAAADwAAAAAAAAAAAAAAAACh&#10;AgAAZHJzL2Rvd25yZXYueG1sUEsFBgAAAAAEAAQA+QAAAI0DAAAAAA==&#10;" strokeweight="0"/>
                  <v:line id="Line 35" o:spid="_x0000_s1059" style="position:absolute;flip:x y;visibility:visible;mso-wrap-style:square" from="5937,61" to="6010,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dQ0MIAAADbAAAADwAAAGRycy9kb3ducmV2LnhtbESPQWsCMRSE74L/ITyhF6lZW9B2axSR&#10;WsSbq70/Nq+bxeRlSaKu/74pFDwOM98Ms1j1zoorhdh6VjCdFCCIa69bbhScjtvnNxAxIWu0nknB&#10;nSKslsPBAkvtb3yga5UakUs4lqjApNSVUsbakMM48R1x9n58cJiyDI3UAW+53Fn5UhQz6bDlvGCw&#10;o42h+lxdnILX+fdxd7Zjs99GZz6/bFXPwl2pp1G//gCRqE+P8D+905l7h78v+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1dQ0MIAAADbAAAADwAAAAAAAAAAAAAA&#10;AAChAgAAZHJzL2Rvd25yZXYueG1sUEsFBgAAAAAEAAQA+QAAAJADAAAAAA==&#10;" strokeweight="0"/>
                  <v:line id="Line 36" o:spid="_x0000_s1060" style="position:absolute;flip:x y;visibility:visible;mso-wrap-style:square" from="5961,61" to="6023,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uKML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5muKML8AAADbAAAADwAAAAAAAAAAAAAAAACh&#10;AgAAZHJzL2Rvd25yZXYueG1sUEsFBgAAAAAEAAQA+QAAAI0DAAAAAA==&#10;" strokeweight="0"/>
                  <v:line id="Line 37" o:spid="_x0000_s1061" style="position:absolute;visibility:visible;mso-wrap-style:square" from="5937,49" to="5937,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  <v:line id="Line 38" o:spid="_x0000_s1062" style="position:absolute;visibility:visible;mso-wrap-style:square" from="5937,49" to="5998,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  <v:oval id="Oval 39" o:spid="_x0000_s1063" style="position:absolute;left:6145;top:831;width:2504;height: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p0RMMA&#10;AADbAAAADwAAAGRycy9kb3ducmV2LnhtbESPT2sCMRTE7wW/Q3hCbzWrXYqsRhGhUOih/jt4fG6e&#10;u8HNS7pJNX57Uyj0OMzMb5j5MtlOXKkPxrGC8agAQVw7bbhRcNi/v0xBhIissXNMCu4UYLkYPM2x&#10;0u7GW7ruYiMyhEOFCtoYfSVlqFuyGEbOE2fv7HqLMcu+kbrHW4bbTk6K4k1aNJwXWvS0bqm+7H6s&#10;Au83ZZnSlwmTdP42n3za3o8npZ6HaTUDESnF//Bf+0MrKF/h90v+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8p0RMMAAADbAAAADwAAAAAAAAAAAAAAAACYAgAAZHJzL2Rv&#10;d25yZXYueG1sUEsFBgAAAAAEAAQA9QAAAIgDAAAAAA==&#10;" fillcolor="#ffc" strokecolor="#903" strokeweight="0"/>
                  <v:rect id="Rectangle 40" o:spid="_x0000_s1064" style="position:absolute;left:6584;top:916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4/nMAA&#10;AADbAAAADwAAAGRycy9kb3ducmV2LnhtbESPzYoCMRCE7wu+Q2jB25pRZ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4/n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41" o:spid="_x0000_s1065" style="position:absolute;left:7024;top:1112;width:75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KaB8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ymgf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Atividade</w:t>
                          </w:r>
                          <w:proofErr w:type="spellEnd"/>
                        </w:p>
                      </w:txbxContent>
                    </v:textbox>
                  </v:rect>
                  <v:line id="Line 42" o:spid="_x0000_s1066" style="position:absolute;visibility:visible;mso-wrap-style:square" from="6169,855" to="6169,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  <v:line id="Line 43" o:spid="_x0000_s1067" style="position:absolute;visibility:visible;mso-wrap-style:square" from="6169,855" to="6218,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  <v:line id="Line 44" o:spid="_x0000_s1068" style="position:absolute;flip:x;visibility:visible;mso-wrap-style:square" from="6181,868" to="6218,8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JxusIAAADbAAAADwAAAGRycy9kb3ducmV2LnhtbERPy2oCMRTdF/yHcAV3NWOR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hJxusIAAADbAAAADwAAAAAAAAAAAAAA&#10;AAChAgAAZHJzL2Rvd25yZXYueG1sUEsFBgAAAAAEAAQA+QAAAJADAAAAAA==&#10;" strokeweight="0"/>
                  <v:line id="Line 45" o:spid="_x0000_s1069" style="position:absolute;flip:y;visibility:visible;mso-wrap-style:square" from="6181,868" to="6181,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7UIcYAAADbAAAADwAAAGRycy9kb3ducmV2LnhtbESPQWsCMRSE7wX/Q3gFbzVbKb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le1CHGAAAA2wAAAA8AAAAAAAAA&#10;AAAAAAAAoQIAAGRycy9kb3ducmV2LnhtbFBLBQYAAAAABAAEAPkAAACUAwAAAAA=&#10;" strokeweight="0"/>
                  <v:line id="Line 46" o:spid="_x0000_s1070" style="position:absolute;visibility:visible;mso-wrap-style:square" from="6169,855" to="6230,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006L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X3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e006L8AAADbAAAADwAAAAAAAAAAAAAAAACh&#10;AgAAZHJzL2Rvd25yZXYueG1sUEsFBgAAAAAEAAQA+QAAAI0DAAAAAA==&#10;" strokeweight="0"/>
                  <v:line id="Line 47" o:spid="_x0000_s1071" style="position:absolute;visibility:visible;mso-wrap-style:square" from="6169,892" to="6169,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  <v:line id="Line 48" o:spid="_x0000_s1072" style="position:absolute;visibility:visible;mso-wrap-style:square" from="6181,855" to="6181,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  <v:line id="Line 49" o:spid="_x0000_s1073" style="position:absolute;visibility:visible;mso-wrap-style:square" from="6169,868" to="6230,8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  <v:line id="Line 50" o:spid="_x0000_s1074" style="position:absolute;visibility:visible;mso-wrap-style:square" from="6169,868" to="6230,8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  <v:line id="Line 51" o:spid="_x0000_s1075" style="position:absolute;visibility:visible;mso-wrap-style:square" from="6181,855" to="6181,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  <v:line id="Line 52" o:spid="_x0000_s1076" style="position:absolute;visibility:visible;mso-wrap-style:square" from="6181,855" to="6181,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  <v:line id="Line 53" o:spid="_x0000_s1077" style="position:absolute;visibility:visible;mso-wrap-style:square" from="6169,855" to="6230,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  <v:line id="Line 54" o:spid="_x0000_s1078" style="position:absolute;visibility:visible;mso-wrap-style:square" from="6169,868" to="6230,8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  <v:line id="Line 55" o:spid="_x0000_s1079" style="position:absolute;visibility:visible;mso-wrap-style:square" from="6169,855" to="6169,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  <v:line id="Line 56" o:spid="_x0000_s1080" style="position:absolute;flip:x;visibility:visible;mso-wrap-style:square" from="6169,855" to="6230,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Eh3MIAAADbAAAADwAAAGRycy9kb3ducmV2LnhtbERPy2oCMRTdF/yHcAV3NWMXtoxGEaUi&#10;Qlt8LdxdJ9eZwcnNkEQn/ftmUXB5OO/pPJpGPMj52rKC0TADQVxYXXOp4Hj4fP0A4QOyxsYyKfgl&#10;D/NZ72WKubYd7+ixD6VIIexzVFCF0OZS+qIig35oW+LEXa0zGBJ0pdQOuxRuGvmWZWNpsObUUGFL&#10;y4qK2/5uFOy+3/ni1vd4i5fu6+d8Kren1UKpQT8uJiACxfAU/7s3WsE4rU9f0g+Qs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9Eh3MIAAADbAAAADwAAAAAAAAAAAAAA&#10;AAChAgAAZHJzL2Rvd25yZXYueG1sUEsFBgAAAAAEAAQA+QAAAJADAAAAAA==&#10;" strokeweight="0"/>
                  <v:line id="Line 57" o:spid="_x0000_s1081" style="position:absolute;visibility:visible;mso-wrap-style:square" from="6181,868" to="6242,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xrE8UAAADbAAAADwAAAGRycy9kb3ducmV2LnhtbESPT4vCMBTE7wt+h/AEb2uqh7p0jbIo&#10;Yg/C4h+UvT2at22xeSlJ1Lqf3ggLHoeZ+Q0znXemEVdyvrasYDRMQBAXVtdcKjjsV+8fIHxA1thY&#10;JgV38jCf9d6mmGl74y1dd6EUEcI+QwVVCG0mpS8qMuiHtiWO3q91BkOUrpTa4S3CTSPHSZJKgzXH&#10;hQpbWlRUnHcXo8Ct6kOT5/b0d9yc08n3z9os/UmpQb/7+gQRqAuv8H871wrSETy/xB8gZ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OxrE8UAAADbAAAADwAAAAAAAAAA&#10;AAAAAAChAgAAZHJzL2Rvd25yZXYueG1sUEsFBgAAAAAEAAQA+QAAAJMDAAAAAA==&#10;" strokeweight="67e-5mm"/>
                  <v:line id="Line 58" o:spid="_x0000_s1082" style="position:absolute;flip:x y;visibility:visible;mso-wrap-style:square" from="6181,868" to="6242,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DtvMIAAADbAAAADwAAAGRycy9kb3ducmV2LnhtbESPQWsCMRSE70L/Q3gFL6LZWlhla5RS&#10;VKS3rnp/bF43i8nLkqS6/ntTKPQ4zMw3zGozOCuuFGLnWcHLrABB3HjdcavgdNxNlyBiQtZoPZOC&#10;O0XYrJ9GK6y0v/EXXevUigzhWKECk1JfSRkbQw7jzPfE2fv2wWHKMrRSB7xluLNyXhSldNhxXjDY&#10;04eh5lL/OAWvi/PxcLET87mLzmz3tm7KcFdq/Dy8v4FINKT/8F/7oBWUc/j9kn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kDtvMIAAADbAAAADwAAAAAAAAAAAAAA&#10;AAChAgAAZHJzL2Rvd25yZXYueG1sUEsFBgAAAAAEAAQA+QAAAJADAAAAAA==&#10;" strokeweight="0"/>
                  <v:line id="Line 59" o:spid="_x0000_s1083" style="position:absolute;flip:x y;visibility:visible;mso-wrap-style:square" from="6181,855" to="6242,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xIJ8IAAADbAAAADwAAAGRycy9kb3ducmV2LnhtbESPQWsCMRSE7wX/Q3hCL0WzVlhlNYpI&#10;LdJb1/b+2Dw3i8nLkkRd/31TKPQ4zMw3zHo7OCtuFGLnWcFsWoAgbrzuuFXwdTpMliBiQtZoPZOC&#10;B0XYbkZPa6y0v/Mn3erUigzhWKECk1JfSRkbQw7j1PfE2Tv74DBlGVqpA94z3Fn5WhSldNhxXjDY&#10;095Qc6mvTsF88X06XuyL+ThEZ97ebd2U4aHU83jYrUAkGtJ/+K991ArKO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QxIJ8IAAADbAAAADwAAAAAAAAAAAAAA&#10;AAChAgAAZHJzL2Rvd25yZXYueG1sUEsFBgAAAAAEAAQA+QAAAJADAAAAAA==&#10;" strokeweight="0"/>
                  <v:line id="Line 60" o:spid="_x0000_s1084" style="position:absolute;flip:x y;visibility:visible;mso-wrap-style:square" from="6181,868" to="6242,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XQU8IAAADb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2gnM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uXQU8IAAADbAAAADwAAAAAAAAAAAAAA&#10;AAChAgAAZHJzL2Rvd25yZXYueG1sUEsFBgAAAAAEAAQA+QAAAJADAAAAAA==&#10;" strokeweight="0"/>
                  <v:line id="Line 61" o:spid="_x0000_s1085" style="position:absolute;flip:x y;visibility:visible;mso-wrap-style:square" from="6181,868" to="6242,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l1yMIAAADbAAAADwAAAGRycy9kb3ducmV2LnhtbESPQWsCMRSE74X+h/CEXopm2+JWVqOU&#10;Uot4c633x+a5WUxeliTV9d83BcHjMDPfMIvV4Kw4U4idZwUvkwIEceN1x62Cn/16PAMRE7JG65kU&#10;XCnCavn4sMBK+wvv6FynVmQIxwoVmJT6SsrYGHIYJ74nzt7RB4cpy9BKHfCS4c7K16IopcOO84LB&#10;nj4NNaf61yl4ez/sNyf7bLbr6MzXt62bMlyVehoNH3MQiYZ0D9/aG62gnM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al1yMIAAADbAAAADwAAAAAAAAAAAAAA&#10;AAChAgAAZHJzL2Rvd25yZXYueG1sUEsFBgAAAAAEAAQA+QAAAJADAAAAAA==&#10;" strokeweight="0"/>
                  <v:line id="Line 62" o:spid="_x0000_s1086" style="position:absolute;flip:x y;visibility:visible;mso-wrap-style:square" from="6169,868" to="6242,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vrv8IAAADbAAAADwAAAGRycy9kb3ducmV2LnhtbESPQWsCMRSE7wX/Q3gFL6VmVdjK1igi&#10;tYi3rvX+2LxuFpOXJUl1/feNIPQ4zMw3zHI9OCsuFGLnWcF0UoAgbrzuuFXwfdy9LkDEhKzReiYF&#10;N4qwXo2ellhpf+UvutSpFRnCsUIFJqW+kjI2hhzGie+Js/fjg8OUZWilDnjNcGflrChK6bDjvGCw&#10;p62h5lz/OgXzt9Nxf7Yv5rCLznx82ropw02p8fOweQeRaEj/4Ud7rxWUJdy/5B8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Xvrv8IAAADbAAAADwAAAAAAAAAAAAAA&#10;AAChAgAAZHJzL2Rvd25yZXYueG1sUEsFBgAAAAAEAAQA+QAAAJADAAAAAA==&#10;" strokeweight="0"/>
                  <v:line id="Line 63" o:spid="_x0000_s1087" style="position:absolute;flip:x y;visibility:visible;mso-wrap-style:square" from="6194,868" to="6255,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dOJM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rK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jdOJMIAAADbAAAADwAAAAAAAAAAAAAA&#10;AAChAgAAZHJzL2Rvd25yZXYueG1sUEsFBgAAAAAEAAQA+QAAAJADAAAAAA==&#10;" strokeweight="0"/>
                  <v:line id="Line 64" o:spid="_x0000_s1088" style="position:absolute;visibility:visible;mso-wrap-style:square" from="6169,855" to="6169,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65" o:spid="_x0000_s1089" style="position:absolute;visibility:visible;mso-wrap-style:square" from="6169,855" to="6230,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  <v:oval id="Oval 66" o:spid="_x0000_s1090" style="position:absolute;left:6145;top:1527;width:2504;height: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QgjsAA&#10;AADbAAAADwAAAGRycy9kb3ducmV2LnhtbERPy2oCMRTdC/5DuII7zVTEytQoRRCELqyPhcvr5DoT&#10;OrmJk1Tj3zcLocvDeS9WybbiTl0wjhW8jQsQxJXThmsFp+NmNAcRIrLG1jEpeFKA1bLfW2Cp3YP3&#10;dD/EWuQQDiUqaGL0pZShashiGDtPnLmr6yzGDLta6g4fOdy2clIUM2nRcG5o0NO6oern8GsVeP89&#10;naa0M2GSrjfzxZf983xRajhInx8gIqX4L365t1rBe16fv+QfI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XQgjsAAAADbAAAADwAAAAAAAAAAAAAAAACYAgAAZHJzL2Rvd25y&#10;ZXYueG1sUEsFBgAAAAAEAAQA9QAAAIUDAAAAAA==&#10;" fillcolor="#ffc" strokecolor="#903" strokeweight="0"/>
                  <v:rect id="Rectangle 67" o:spid="_x0000_s1091" style="position:absolute;left:6584;top:1613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VWucAA&#10;AADbAAAADwAAAGRycy9kb3ducmV2LnhtbESPzYoCMRCE7wu+Q2jB25rRw66MRhFB0MWLow/QTHp+&#10;MOkMSXTGtzeCsMeiqr6iVpvBGvEgH1rHCmbTDARx6XTLtYLrZf+9ABEiskbjmBQ8KcBmPfpaYa5d&#10;z2d6FLEWCcIhRwVNjF0uZSgbshimriNOXuW8xZikr6X22Ce4NXKeZT/SYstpocGOdg2Vt+JuFchL&#10;se8XhfGZ+5tXJ3M8nCtySk3Gw3YJItIQ/8Of9kEr+J3B+0v6AX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qVWu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68" o:spid="_x0000_s1092" style="position:absolute;left:7122;top:1808;width:560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fIzs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Z85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3yM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Pessoa</w:t>
                          </w:r>
                        </w:p>
                      </w:txbxContent>
                    </v:textbox>
                  </v:rect>
                  <v:line id="Line 69" o:spid="_x0000_s1093" style="position:absolute;visibility:visible;mso-wrap-style:square" from="6169,1552" to="6169,16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  <v:line id="Line 70" o:spid="_x0000_s1094" style="position:absolute;visibility:visible;mso-wrap-style:square" from="6169,1552" to="6218,1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  <v:line id="Line 71" o:spid="_x0000_s1095" style="position:absolute;flip:x;visibility:visible;mso-wrap-style:square" from="6181,1564" to="6218,1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8UmcUAAADbAAAADwAAAGRycy9kb3ducmV2LnhtbESPQWsCMRSE74L/ITzBm2ZbqMrWKNLS&#10;IoIVbT309ty87i5uXpYkuvHfN4WCx2FmvmHmy2gacSXna8sKHsYZCOLC6ppLBV+fb6MZCB+QNTaW&#10;ScGNPCwX/d4cc2073tP1EEqRIOxzVFCF0OZS+qIig35sW+Lk/VhnMCTpSqkddgluGvmYZRNpsOa0&#10;UGFLLxUV58PFKNh/TPnk3i/xHE/ddvd9LDfH15VSw0FcPYMIFMM9/N9eawXTJ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n8UmcUAAADbAAAADwAAAAAAAAAA&#10;AAAAAAChAgAAZHJzL2Rvd25yZXYueG1sUEsFBgAAAAAEAAQA+QAAAJMDAAAAAA==&#10;" strokeweight="0"/>
                  <v:line id="Line 72" o:spid="_x0000_s1096" style="position:absolute;flip:y;visibility:visible;mso-wrap-style:square" from="6181,1564" to="6181,1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2K7sUAAADbAAAADwAAAGRycy9kb3ducmV2LnhtbESPQWsCMRSE74X+h/AKvdVsPahsjSIV&#10;pRSquK2H3p6b193FzcuSRDf+eyMIPQ4z8w0znUfTijM531hW8DrIQBCXVjdcKfj5Xr1MQPiArLG1&#10;TAou5GE+e3yYYq5tzzs6F6ESCcI+RwV1CF0upS9rMugHtiNO3p91BkOSrpLaYZ/gppXDLBtJgw2n&#10;hRo7eq+pPBYno2C3GfPBrU/xGA/91/Z3X33ulwulnp/i4g1EoBj+w/f2h1YwHsHtS/oB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q2K7sUAAADbAAAADwAAAAAAAAAA&#10;AAAAAAChAgAAZHJzL2Rvd25yZXYueG1sUEsFBgAAAAAEAAQA+QAAAJMDAAAAAA==&#10;" strokeweight="0"/>
                  <v:line id="Line 73" o:spid="_x0000_s1097" style="position:absolute;visibility:visible;mso-wrap-style:square" from="6169,1552" to="6230,1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  <v:line id="Line 74" o:spid="_x0000_s1098" style="position:absolute;visibility:visible;mso-wrap-style:square" from="6169,1588" to="6169,16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  <v:line id="Line 75" o:spid="_x0000_s1099" style="position:absolute;visibility:visible;mso-wrap-style:square" from="6181,1552" to="6181,16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  <v:line id="Line 76" o:spid="_x0000_s1100" style="position:absolute;visibility:visible;mso-wrap-style:square" from="6169,1564" to="6230,1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  <v:line id="Line 77" o:spid="_x0000_s1101" style="position:absolute;visibility:visible;mso-wrap-style:square" from="6169,1564" to="6230,1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  <v:line id="Line 78" o:spid="_x0000_s1102" style="position:absolute;visibility:visible;mso-wrap-style:square" from="6181,1552" to="6181,16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  <v:line id="Line 79" o:spid="_x0000_s1103" style="position:absolute;visibility:visible;mso-wrap-style:square" from="6181,1552" to="6181,16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  <v:line id="Line 80" o:spid="_x0000_s1104" style="position:absolute;visibility:visible;mso-wrap-style:square" from="6169,1552" to="6230,1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  <v:line id="Line 81" o:spid="_x0000_s1105" style="position:absolute;visibility:visible;mso-wrap-style:square" from="6169,1564" to="6230,1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  <v:line id="Line 82" o:spid="_x0000_s1106" style="position:absolute;visibility:visible;mso-wrap-style:square" from="6169,1552" to="6169,16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  <v:line id="Line 83" o:spid="_x0000_s1107" style="position:absolute;flip:x;visibility:visible;mso-wrap-style:square" from="6169,1552" to="6230,1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RfUsUAAADbAAAADwAAAGRycy9kb3ducmV2LnhtbESPQWsCMRSE70L/Q3gFb5qthypbo0hF&#10;KUItaj309ty87i5uXpYkuum/NwXB4zAz3zDTeTSNuJLztWUFL8MMBHFhdc2lgu/DajAB4QOyxsYy&#10;KfgjD/PZU2+KubYd7+i6D6VIEPY5KqhCaHMpfVGRQT+0LXHyfq0zGJJ0pdQOuwQ3jRxl2as0WHNa&#10;qLCl94qK8/5iFOy2Yz659SWe46n7/Po5lpvjcqFU/zku3kAEiuERvrc/tILJGP6/pB8gZ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DRfUsUAAADbAAAADwAAAAAAAAAA&#10;AAAAAAChAgAAZHJzL2Rvd25yZXYueG1sUEsFBgAAAAAEAAQA+QAAAJMDAAAAAA==&#10;" strokeweight="0"/>
                  <v:line id="Line 84" o:spid="_x0000_s1108" style="position:absolute;visibility:visible;mso-wrap-style:square" from="6181,1564" to="6242,1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okdMEAAADbAAAADwAAAGRycy9kb3ducmV2LnhtbERPTYvCMBC9C/6HMMLeNF0PrlSjyIrY&#10;w8KyWhRvQzO2xWZSkqjVX785CB4f73u+7EwjbuR8bVnB5ygBQVxYXXOpIN9vhlMQPiBrbCyTggd5&#10;WC76vTmm2t75j267UIoYwj5FBVUIbSqlLyoy6Ee2JY7c2TqDIUJXSu3wHsNNI8dJMpEGa44NFbb0&#10;XVFx2V2NArep8ybL7PF5+LlMvn5PW7P2R6U+Bt1qBiJQF97ilzvTCqZxbPwSf4Bc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2iR0wQAAANsAAAAPAAAAAAAAAAAAAAAA&#10;AKECAABkcnMvZG93bnJldi54bWxQSwUGAAAAAAQABAD5AAAAjwMAAAAA&#10;" strokeweight="67e-5mm"/>
                  <v:line id="Line 85" o:spid="_x0000_s1109" style="position:absolute;flip:x y;visibility:visible;mso-wrap-style:square" from="6181,1564" to="6242,1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iZN8IAAADbAAAADwAAAGRycy9kb3ducmV2LnhtbESPQWsCMRSE74X+h/AKvZSatQWrq1FE&#10;ahFvXev9sXluFpOXJYm6/vtGEDwOM/MNM1v0zoozhdh6VjAcFCCIa69bbhT87dbvYxAxIWu0nknB&#10;lSIs5s9PMyy1v/AvnavUiAzhWKICk1JXShlrQw7jwHfE2Tv44DBlGRqpA14y3Fn5URQj6bDlvGCw&#10;o5Wh+lidnILPr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iZN8IAAADbAAAADwAAAAAAAAAAAAAA&#10;AAChAgAAZHJzL2Rvd25yZXYueG1sUEsFBgAAAAAEAAQA+QAAAJADAAAAAA==&#10;" strokeweight="0"/>
                  <v:line id="Line 86" o:spid="_x0000_s1110" style="position:absolute;flip:x y;visibility:visible;mso-wrap-style:square" from="6181,1552" to="6242,1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umd7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/r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Aumd78AAADbAAAADwAAAAAAAAAAAAAAAACh&#10;AgAAZHJzL2Rvd25yZXYueG1sUEsFBgAAAAAEAAQA+QAAAI0DAAAAAA==&#10;" strokeweight="0"/>
                  <v:line id="Line 87" o:spid="_x0000_s1111" style="position:absolute;flip:x y;visibility:visible;mso-wrap-style:square" from="6181,1564" to="6242,1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0cD7MIAAADbAAAADwAAAGRycy9kb3ducmV2LnhtbESPQWsCMRSE74L/IbxCL1KztqB2axQp&#10;tYg3V3t/bF43i8nLkqS6/vtGEDwOM/MNs1j1zoozhdh6VjAZFyCIa69bbhQcD5uXOYiYkDVaz6Tg&#10;ShFWy+FggaX2F97TuUqNyBCOJSowKXWllLE25DCOfUecvV8fHKYsQyN1wEuGOytfi2IqHbacFwx2&#10;9GmoPlV/TsHb7OewPdmR2W2iM1/ftqqn4arU81O//gCRqE+P8L291QreJ3D7kn+A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0cD7MIAAADbAAAADwAAAAAAAAAAAAAA&#10;AAChAgAAZHJzL2Rvd25yZXYueG1sUEsFBgAAAAAEAAQA+QAAAJADAAAAAA==&#10;" strokeweight="0"/>
                  <v:line id="Line 88" o:spid="_x0000_s1112" style="position:absolute;flip:x y;visibility:visible;mso-wrap-style:square" from="6181,1564" to="6242,1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Wdm8IAAADbAAAADwAAAGRycy9kb3ducmV2LnhtbESPQWsCMRSE7wX/Q3iFXkrNVkHt1ihS&#10;qog3V3t/bF43i8nLkqS6/vtGEDwOM/MNM1/2zoozhdh6VvA+LEAQ11633Cg4HtZvMxAxIWu0nknB&#10;lSIsF4OnOZbaX3hP5yo1IkM4lqjApNSVUsbakMM49B1x9n59cJiyDI3UAS8Z7qwcFcVEOmw5Lxjs&#10;6MtQfar+nILx9OewPdlXs1tHZ743tqon4arUy3O/+gSRqE+P8L291Qo+RnD7kn+AX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5Wdm8IAAADbAAAADwAAAAAAAAAAAAAA&#10;AAChAgAAZHJzL2Rvd25yZXYueG1sUEsFBgAAAAAEAAQA+QAAAJADAAAAAA==&#10;" strokeweight="0"/>
                  <v:line id="Line 89" o:spid="_x0000_s1113" style="position:absolute;flip:x y;visibility:visible;mso-wrap-style:square" from="6169,1564" to="6242,1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k4AMMAAADbAAAADwAAAGRycy9kb3ducmV2LnhtbESPQWsCMRSE74L/IbxCL1KzVrDt1igi&#10;WsRbd9v7Y/O6WUxeliTq+u+bQsHjMDPfMMv14Ky4UIidZwWzaQGCuPG641bBV71/egURE7JG65kU&#10;3CjCejUeLbHU/sqfdKlSKzKEY4kKTEp9KWVsDDmMU98TZ+/HB4cpy9BKHfCa4c7K56JYSIcd5wWD&#10;PW0NNafq7BTMX77rw8lOzHEfndl92KpZhJtSjw/D5h1EoiHdw//tg1bwNoe/L/kHyN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ZOADDAAAA2wAAAA8AAAAAAAAAAAAA&#10;AAAAoQIAAGRycy9kb3ducmV2LnhtbFBLBQYAAAAABAAEAPkAAACRAwAAAAA=&#10;" strokeweight="0"/>
                  <v:line id="Line 90" o:spid="_x0000_s1114" style="position:absolute;flip:x y;visibility:visible;mso-wrap-style:square" from="6194,1564" to="6255,1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CgdM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cwoHTDAAAA2wAAAA8AAAAAAAAAAAAA&#10;AAAAoQIAAGRycy9kb3ducmV2LnhtbFBLBQYAAAAABAAEAPkAAACRAwAAAAA=&#10;" strokeweight="0"/>
                  <v:line id="Line 91" o:spid="_x0000_s1115" style="position:absolute;visibility:visible;mso-wrap-style:square" from="6169,1552" to="6169,16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  <v:line id="Line 92" o:spid="_x0000_s1116" style="position:absolute;visibility:visible;mso-wrap-style:square" from="6169,1552" to="6230,1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  <v:rect id="Rectangle 93" o:spid="_x0000_s1117" style="position:absolute;left:2333;top:367;width:1161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7rQMEA&#10;AADbAAAADwAAAGRycy9kb3ducmV2LnhtbESPzYoCMRCE78K+Q2hhL6IZ96DraBRXWNiLiLoP0E7a&#10;+U1nSKKOb28EwWNRVV9Ri1VnGnEl50vLCsajBARxZnXJuYL/4+/wG4QPyBoby6TgTh5Wy4/eAlNt&#10;b7yn6yHkIkLYp6igCKFNpfRZQQb9yLbE0TtbZzBE6XKpHd4i3DTyK0km0mDJcaHAljYFZfXhYhSs&#10;a+kHdUa+2l6mu2piXYU/J6U++916DiJQF97hV/tPK5hN4fkl/gC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+60DBAAAA2wAAAA8AAAAAAAAAAAAAAAAAmAIAAGRycy9kb3du&#10;cmV2LnhtbFBLBQYAAAAABAAEAPUAAACGAwAAAAA=&#10;" fillcolor="#ffc" strokecolor="#903" strokeweight="0"/>
                  <v:rect id="Rectangle 94" o:spid="_x0000_s1118" style="position:absolute;left:2333;top:501;width:2908;height:3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F/MsAA&#10;AADbAAAADwAAAGRycy9kb3ducmV2LnhtbERPy2oCMRTdC/5DuIVupGbsQu3UKKNQ6KYURz/gdnI7&#10;z9wMSebRv28WhS4P5304zaYTIzlfW1awWScgiAuray4V3G9vT3sQPiBr7CyTgh/ycDouFwdMtZ34&#10;SmMeShFD2KeooAqhT6X0RUUG/dr2xJH7ts5giNCVUjucYrjp5HOSbKXBmmNDhT1dKirafDAKslb6&#10;VVuQbz6G3Wezta7B85dSjw9z9goi0Bz+xX/ud63gJY6NX+IPkMd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qF/MsAAAADbAAAADwAAAAAAAAAAAAAAAACYAgAAZHJzL2Rvd25y&#10;ZXYueG1sUEsFBgAAAAAEAAQA9QAAAIUDAAAAAA==&#10;" fillcolor="#ffc" strokecolor="#903" strokeweight="0"/>
                  <v:rect id="Rectangle 95" o:spid="_x0000_s1119" style="position:absolute;left:2626;top:660;width:2009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+8RcAA&#10;AADbAAAADwAAAGRycy9kb3ducmV2LnhtbESPzYoCMRCE7wu+Q2jB25rRg+hoFBEEV7w4+gDNpOcH&#10;k86QRGf27Y2wsMeiqr6iNrvBGvEiH1rHCmbTDARx6XTLtYL77fi9BBEiskbjmBT8UoDddvS1wVy7&#10;nq/0KmItEoRDjgqaGLtcylA2ZDFMXUecvMp5izFJX0vtsU9wa+Q8yxbSYstpocGODg2Vj+JpFchb&#10;ceyXhfGZO8+ri/k5XStySk3Gw34NItIQ/8N/7ZNWsFrB50v6AXL7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N+8R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Manter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Atividados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dos </w:t>
                          </w:r>
                        </w:p>
                      </w:txbxContent>
                    </v:textbox>
                  </v:rect>
                  <v:rect id="Rectangle 96" o:spid="_x0000_s1120" style="position:absolute;left:3506;top:855;width:580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u/7sIA&#10;AADcAAAADwAAAGRycy9kb3ducmV2LnhtbESPzWoDMQyE74W8g1Ggt8ZODiVs44QQCKSll2z6AGKt&#10;/aG2vNhOdvv21aHQm8SMZj7tDnPw6kEpD5EtrFcGFHET3cCdha/b+WULKhdkhz4yWfihDIf94mmH&#10;lYsTX+lRl05JCOcKLfSljJXWuekpYF7FkVi0NqaARdbUaZdwkvDg9caYVx1wYGnocaRTT813fQ8W&#10;9K0+T9vaJxM/Nu2nf79cW4rWPi/n4xuoQnP5N/9dX5zgG8GXZ2QCv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G7/uwgAAANwAAAAPAAAAAAAAAAAAAAAAAJgCAABkcnMvZG93&#10;bnJldi54bWxQSwUGAAAAAAQABAD1AAAAhwMAAAAA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Vínculos</w:t>
                          </w:r>
                          <w:proofErr w:type="spellEnd"/>
                        </w:p>
                      </w:txbxContent>
                    </v:textbox>
                  </v:rect>
                  <v:oval id="Oval 97" o:spid="_x0000_s1121" style="position:absolute;left:2565;top:1173;width:2517;height: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2xDcEA&#10;AADcAAAADwAAAGRycy9kb3ducmV2LnhtbERPTWsCMRC9F/wPYQRvNatIKatRRCgUPFitB4/jZtwN&#10;biZxEzX++6YgeJvH+5zZItlW3KgLxrGC0bAAQVw5bbhWsP/9ev8EESKyxtYxKXhQgMW89zbDUrs7&#10;b+m2i7XIIRxKVNDE6EspQ9WQxTB0njhzJ9dZjBl2tdQd3nO4beW4KD6kRcO5oUFPq4aq8+5qFXj/&#10;M5mktDFhnE4Xs+bj9nE4KjXop+UURKQUX+Kn+1vn+cUI/p/JF8j5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NsQ3BAAAA3AAAAA8AAAAAAAAAAAAAAAAAmAIAAGRycy9kb3du&#10;cmV2LnhtbFBLBQYAAAAABAAEAPUAAACGAwAAAAA=&#10;" fillcolor="#ffc" strokecolor="#903" strokeweight="0"/>
                  <v:rect id="Rectangle 98" o:spid="_x0000_s1122" style="position:absolute;left:3017;top:1259;width:158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WEAr8A&#10;AADcAAAADwAAAGRycy9kb3ducmV2LnhtbERPzWoCMRC+C32HMIXeNHEPRVajFEHQ4sW1DzBsZn9o&#10;MlmS6G7f3ghCb/Px/c5mNzkr7hRi71nDcqFAENfe9Nxq+Lke5isQMSEbtJ5Jwx9F2G3fZhssjR/5&#10;QvcqtSKHcCxRQ5fSUEoZ644cxoUfiDPX+OAwZRhaaQKOOdxZWSj1KR32nBs6HGjfUf1b3ZwGea0O&#10;46qyQfnvojnb0/HSkNf64336WoNINKV/8ct9NHm+KuD5TL5Abh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3hYQCvwAAANwAAAAPAAAAAAAAAAAAAAAAAJgCAABkcnMvZG93bnJl&#10;di54bWxQSwUGAAAAAAQABAD1AAAAhAMAAAAA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Atividades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do </w:t>
                          </w:r>
                        </w:p>
                      </w:txbxContent>
                    </v:textbox>
                  </v:rect>
                  <v:rect id="Rectangle 99" o:spid="_x0000_s1123" style="position:absolute;left:3555;top:1454;width:59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khmb8A&#10;AADcAAAADwAAAGRycy9kb3ducmV2LnhtbERP22oCMRB9F/oPYQp9cxMtiKxGKYKgpS+ufsCwmb3Q&#10;ZLIk0d3+fVMo+DaHc53tfnJWPCjE3rOGRaFAENfe9NxquF2P8zWImJANWs+k4Yci7Hcvsy2Wxo98&#10;oUeVWpFDOJaooUtpKKWMdUcOY+EH4sw1PjhMGYZWmoBjDndWLpVaSYc954YOBzp0VH9Xd6dBXqvj&#10;uK5sUP5z2XzZ8+nSkNf67XX62IBINKWn+N99Mnm+eoe/Z/IF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ySGZvwAAANwAAAAPAAAAAAAAAAAAAAAAAJgCAABkcnMvZG93bnJl&#10;di54bWxQSwUGAAAAAAQABAD1AAAAhAMAAAAA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Vínculo</w:t>
                          </w:r>
                          <w:proofErr w:type="spellEnd"/>
                        </w:p>
                      </w:txbxContent>
                    </v:textbox>
                  </v:rect>
                  <v:oval id="Oval 100" o:spid="_x0000_s1124" style="position:absolute;left:2565;top:1869;width:2578;height: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oSlcIA&#10;AADcAAAADwAAAGRycy9kb3ducmV2LnhtbERPS2sCMRC+F/wPYQrearaylLI1u4hQKHjw0R56HDfj&#10;buhmEjdR4783hUJv8/E9Z9EkO4gLjcE4VvA8K0AQt04b7hR8fb4/vYIIEVnj4JgU3ChAU08eFlhp&#10;d+UdXfaxEzmEQ4UK+hh9JWVoe7IYZs4TZ+7oRosxw7GTesRrDreDnBfFi7RoODf06GnVU/uzP1sF&#10;3m/LMqWNCfN0PJk1H3a374NS08e0fAMRKcV/8Z/7Q+f5RQm/z+QLZH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OhKVwgAAANwAAAAPAAAAAAAAAAAAAAAAAJgCAABkcnMvZG93&#10;bnJldi54bWxQSwUGAAAAAAQABAD1AAAAhwMAAAAA&#10;" fillcolor="#ffc" strokecolor="#903" strokeweight="0"/>
                  <v:rect id="Rectangle 101" o:spid="_x0000_s1125" style="position:absolute;left:3017;top:1955;width:166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wcdr8A&#10;AADcAAAADwAAAGRycy9kb3ducmV2LnhtbERP22oCMRB9F/oPYQp9cxOFiqxGKYKgpS+ufsCwmb3Q&#10;ZLIk0d3+fVMo+DaHc53tfnJWPCjE3rOGRaFAENfe9NxquF2P8zWImJANWs+k4Yci7Hcvsy2Wxo98&#10;oUeVWpFDOJaooUtpKKWMdUcOY+EH4sw1PjhMGYZWmoBjDndWLpVaSYc954YOBzp0VH9Xd6dBXqvj&#10;uK5sUP5z2XzZ8+nSkNf67XX62IBINKWn+N99Mnm+eoe/Z/IF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4bBx2vwAAANwAAAAPAAAAAAAAAAAAAAAAAJgCAABkcnMvZG93bnJl&#10;di54bWxQSwUGAAAAAAQABAD1AAAAhAMAAAAA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Atividades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do </w:t>
                          </w:r>
                        </w:p>
                      </w:txbxContent>
                    </v:textbox>
                  </v:rect>
                  <v:rect id="Rectangle 102" o:spid="_x0000_s1126" style="position:absolute;left:3579;top:2151;width:59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6CAb4A&#10;AADcAAAADwAAAGRycy9kb3ducmV2LnhtbERPzWoCMRC+F3yHMEJvNdGDyGoUEQQrvbj6AMNm9geT&#10;yZJEd/v2plDwNh/f72x2o7PiSSF2njXMZwoEceVNx42G2/X4tQIRE7JB65k0/FKE3XbyscHC+IEv&#10;9CxTI3IIxwI1tCn1hZSxaslhnPmeOHO1Dw5ThqGRJuCQw52VC6WW0mHHuaHFng4tVffy4TTIa3kc&#10;VqUNyp8X9Y/9Pl1q8lp/Tsf9GkSiMb3F/+6TyfPVEv6eyRfI7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i+ggG+AAAA3AAAAA8AAAAAAAAAAAAAAAAAmAIAAGRycy9kb3ducmV2&#10;LnhtbFBLBQYAAAAABAAEAPUAAACDAwAAAAA=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Vínculo</w:t>
                          </w:r>
                          <w:proofErr w:type="spellEnd"/>
                        </w:p>
                      </w:txbxContent>
                    </v:textbox>
                  </v:rect>
                  <v:oval id="Oval 103" o:spid="_x0000_s1127" style="position:absolute;left:2443;top:2566;width:2700;height: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iM4sEA&#10;AADc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L94g99n8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jojOLBAAAA3AAAAA8AAAAAAAAAAAAAAAAAmAIAAGRycy9kb3du&#10;cmV2LnhtbFBLBQYAAAAABAAEAPUAAACGAwAAAAA=&#10;" fillcolor="#ffc" strokecolor="#903" strokeweight="0"/>
                  <v:rect id="Rectangle 104" o:spid="_x0000_s1128" style="position:absolute;left:2920;top:2651;width:168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2z6MIA&#10;AADcAAAADwAAAGRycy9kb3ducmV2LnhtbESPzWoDMQyE74W8g1Ggt8ZODiVs44QQCKSll2z6AGKt&#10;/aG2vNhOdvv21aHQm8SMZj7tDnPw6kEpD5EtrFcGFHET3cCdha/b+WULKhdkhz4yWfihDIf94mmH&#10;lYsTX+lRl05JCOcKLfSljJXWuekpYF7FkVi0NqaARdbUaZdwkvDg9caYVx1wYGnocaRTT813fQ8W&#10;9K0+T9vaJxM/Nu2nf79cW4rWPi/n4xuoQnP5N/9dX5zgG6GVZ2QCv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bbPowgAAANwAAAAPAAAAAAAAAAAAAAAAAJgCAABkcnMvZG93&#10;bnJldi54bWxQSwUGAAAAAAQABAD1AAAAhwMAAAAA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Atividades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do </w:t>
                          </w:r>
                        </w:p>
                      </w:txbxContent>
                    </v:textbox>
                  </v:rect>
                  <v:rect id="Rectangle 105" o:spid="_x0000_s1129" style="position:absolute;left:3518;top:2847;width:59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EWc78A&#10;AADcAAAADwAAAGRycy9kb3ducmV2LnhtbERPzWoCMRC+F3yHMEJvNdFDsVujiCBo8eLaBxg2sz+Y&#10;TJYkuuvbm4LQ23x8v7PajM6KO4XYedYwnykQxJU3HTcafi/7jyWImJANWs+k4UERNuvJ2woL4wc+&#10;071MjcghHAvU0KbUF1LGqiWHceZ74szVPjhMGYZGmoBDDndWLpT6lA47zg0t9rRrqbqWN6dBXsr9&#10;sCxtUP5nUZ/s8XCuyWv9Ph233yASjelf/HIfTJ6vvuDvmXyBX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5IRZzvwAAANwAAAAPAAAAAAAAAAAAAAAAAJgCAABkcnMvZG93bnJl&#10;di54bWxQSwUGAAAAAAQABAD1AAAAhAMAAAAA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Vínculo</w:t>
                          </w:r>
                          <w:proofErr w:type="spellEnd"/>
                        </w:p>
                      </w:txbxContent>
                    </v:textbox>
                  </v:rect>
                  <v:oval id="Oval 106" o:spid="_x0000_s1130" style="position:absolute;left:2443;top:3262;width:2602;height: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iCS8UA&#10;AADcAAAADwAAAGRycy9kb3ducmV2LnhtbESPT2sCMRDF74V+hzAFbzWrSClbo5RCoeDBP/XgcdyM&#10;u6GbSbpJNX77zkHwNsN7895v5svie3WmIbnABibjChRxE6zj1sD++/P5FVTKyBb7wGTgSgmWi8eH&#10;OdY2XHhL511ulYRwqtFAl3OstU5NRx7TOERi0U5h8JhlHVptB7xIuO/1tKpetEfH0tBhpI+Omp/d&#10;nzcQ42Y2K2Xt0rScft2Kj9vr4WjM6Km8v4HKVPLdfLv+soI/EXx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2IJLxQAAANwAAAAPAAAAAAAAAAAAAAAAAJgCAABkcnMv&#10;ZG93bnJldi54bWxQSwUGAAAAAAQABAD1AAAAigMAAAAA&#10;" fillcolor="#ffc" strokecolor="#903" strokeweight="0"/>
                  <v:rect id="Rectangle 107" o:spid="_x0000_s1131" style="position:absolute;left:2907;top:3348;width:168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6MqL4A&#10;AADcAAAADwAAAGRycy9kb3ducmV2LnhtbERPzYrCMBC+C75DGGFvmtbDItUoIggqXqz7AEMz/cFk&#10;UpJo69ubhYW9zcf3O5vdaI14kQ+dYwX5IgNBXDndcaPg536cr0CEiKzROCYFbwqw204nGyy0G/hG&#10;rzI2IoVwKFBBG2NfSBmqliyGheuJE1c7bzEm6BupPQ4p3Bq5zLJvabHj1NBiT4eWqkf5tArkvTwO&#10;q9L4zF2W9dWcT7eanFJfs3G/BhFpjP/iP/dJp/l5Dr/PpAvk9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KOjKi+AAAA3AAAAA8AAAAAAAAAAAAAAAAAmAIAAGRycy9kb3ducmV2&#10;LnhtbFBLBQYAAAAABAAEAPUAAACDAwAAAAA=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Atividades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do </w:t>
                          </w:r>
                        </w:p>
                      </w:txbxContent>
                    </v:textbox>
                  </v:rect>
                  <v:rect id="Rectangle 108" o:spid="_x0000_s1132" style="position:absolute;left:3469;top:3543;width:59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wS374A&#10;AADcAAAADwAAAGRycy9kb3ducmV2LnhtbERPzYrCMBC+C75DGGFvmtrDItUoIggqXqz7AEMz/cFk&#10;UpJo69ubhYW9zcf3O5vdaI14kQ+dYwXLRQaCuHK640bBz/04X4EIEVmjcUwK3hRgt51ONlhoN/CN&#10;XmVsRArhUKCCNsa+kDJULVkMC9cTJ6523mJM0DdSexxSuDUyz7JvabHj1NBiT4eWqkf5tArkvTwO&#10;q9L4zF3y+mrOp1tNTqmv2bhfg4g0xn/xn/uk0/xlDr/PpAvk9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JcEt++AAAA3AAAAA8AAAAAAAAAAAAAAAAAmAIAAGRycy9kb3ducmV2&#10;LnhtbFBLBQYAAAAABAAEAPUAAACDAwAAAAA=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Vínculo</w:t>
                          </w:r>
                          <w:proofErr w:type="spellEnd"/>
                        </w:p>
                      </w:txbxContent>
                    </v:textbox>
                  </v:rect>
                  <v:line id="Line 109" o:spid="_x0000_s1133" style="position:absolute;flip:x y;visibility:visible;mso-wrap-style:square" from="4764,1637" to="6145,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+RusIAAADcAAAADwAAAGRycy9kb3ducmV2LnhtbERPTWvCQBC9C/6HZQRvutFCKqmrqJDS&#10;UhW07X3IjkkwOxuyq4n99W5B8DaP9znzZWcqcaXGlZYVTMYRCOLM6pJzBT/f6WgGwnlkjZVlUnAj&#10;B8tFvzfHRNuWD3Q9+lyEEHYJKii8rxMpXVaQQTe2NXHgTrYx6ANscqkbbEO4qeQ0imJpsOTQUGBN&#10;m4Ky8/FiFOytbO3292v3eovlZ5qu8e89j5UaDrrVGwhPnX+KH+4PHeZPXuD/mXCBX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u+RusIAAADcAAAADwAAAAAAAAAAAAAA&#10;AAChAgAAZHJzL2Rvd25yZXYueG1sUEsFBgAAAAAEAAQA+QAAAJADAAAAAA==&#10;" strokecolor="#903" strokeweight="33e-5mm">
                    <v:stroke dashstyle="1 1"/>
                  </v:line>
                  <v:line id="Line 110" o:spid="_x0000_s1134" style="position:absolute;flip:y;visibility:visible;mso-wrap-style:square" from="4764,1601" to="4862,1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XrGMMAAADcAAAADwAAAGRycy9kb3ducmV2LnhtbERP3WrCMBS+H/gO4Qy8W1NFNqlG0YKw&#10;sZut+gDH5KwtNiclyWr16ZfBYHfn4/s96+1oOzGQD61jBbMsB0GsnWm5VnA6Hp6WIEJENtg5JgU3&#10;CrDdTB7WWBh35U8aqliLFMKhQAVNjH0hZdANWQyZ64kT9+W8xZigr6XxeE3htpPzPH+WFltODQ32&#10;VDakL9W3VXAvP3bngy4v+f209/PF4Nv3txelpo/jbgUi0hj/xX/uV5Pmzxbw+0y6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216xjDAAAA3AAAAA8AAAAAAAAAAAAA&#10;AAAAoQIAAGRycy9kb3ducmV2LnhtbFBLBQYAAAAABAAEAPkAAACRAwAAAAA=&#10;" strokecolor="#903" strokeweight="33e-5mm"/>
                  <v:line id="Line 111" o:spid="_x0000_s1135" style="position:absolute;visibility:visible;mso-wrap-style:square" from="4764,1637" to="4850,1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bMccIAAADcAAAADwAAAGRycy9kb3ducmV2LnhtbERPTYvCMBC9C/sfwix409QFRbpGcV1E&#10;L4JaYfE2NGNTtpmUJmr11xtB8DaP9zmTWWsrcaHGl44VDPoJCOLc6ZILBYds2RuD8AFZY+WYFNzI&#10;w2z60Zlgqt2Vd3TZh0LEEPYpKjAh1KmUPjdk0fddTRy5k2sshgibQuoGrzHcVvIrSUbSYsmxwWBN&#10;C0P5//5sFfxsf/8O0tz5vhmuN9n8iNlqgUp1P9v5N4hAbXiLX+61jvMHQ3g+Ey+Q0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SbMccIAAADcAAAADwAAAAAAAAAAAAAA&#10;AAChAgAAZHJzL2Rvd25yZXYueG1sUEsFBgAAAAAEAAQA+QAAAJADAAAAAA==&#10;" strokecolor="#903" strokeweight="33e-5mm"/>
                  <v:line id="Line 112" o:spid="_x0000_s1136" style="position:absolute;visibility:visible;mso-wrap-style:square" from="5045,1821" to="5045,1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3" o:spid="_x0000_s1137" style="position:absolute;visibility:visible;mso-wrap-style:square" from="5045,1821" to="5094,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4" o:spid="_x0000_s1138" style="position:absolute;flip:x;visibility:visible;mso-wrap-style:square" from="5057,1833" to="5094,1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83XnscAAADcAAAADwAAAGRycy9kb3ducmV2LnhtbESPT0sDMRDF74LfIYzgzWbrQWXbtJSK&#10;IoJK/x16m26mu0s3kyVJu/HbOwehtxnem/d+M51n16kLhdh6NjAeFaCIK29brg1sN28PL6BiQrbY&#10;eSYDvxRhPru9mWJp/cAruqxTrSSEY4kGmpT6UutYNeQwjnxPLNrRB4dJ1lBrG3CQcNfpx6J40g5b&#10;loYGe1o2VJ3WZ2dg9f3Mh/B+zqd8GL5+9rv6c/e6MOb+Li8moBLldDX/X39YwR8LrT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rzdeexwAAANwAAAAPAAAAAAAA&#10;AAAAAAAAAKECAABkcnMvZG93bnJldi54bWxQSwUGAAAAAAQABAD5AAAAlQMAAAAA&#10;" strokeweight="0"/>
                  <v:line id="Line 115" o:spid="_x0000_s1139" style="position:absolute;flip:y;visibility:visible;mso-wrap-style:square" from="5057,1833" to="5057,18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FyBcQAAADcAAAADwAAAGRycy9kb3ducmV2LnhtbERPTWsCMRC9C/0PYQq9aVYPrW6NIpUW&#10;Eaxo66G3cTPdXdxMliS66b83BcHbPN7nTOfRNOJCzteWFQwHGQjiwuqaSwXfX+/9MQgfkDU2lknB&#10;H3mYzx56U8y17XhHl30oRQphn6OCKoQ2l9IXFRn0A9sSJ+7XOoMhQVdK7bBL4aaRoyx7lgZrTg0V&#10;tvRWUXHan42C3ecLH93HOZ7isdtsfw7l+rBcKPX0GBevIALFcBff3Cud5g8n8P9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XIFxAAAANwAAAAPAAAAAAAAAAAA&#10;AAAAAKECAABkcnMvZG93bnJldi54bWxQSwUGAAAAAAQABAD5AAAAkgMAAAAA&#10;" strokeweight="0"/>
                  <v:line id="Line 116" o:spid="_x0000_s1140" style="position:absolute;visibility:visible;mso-wrap-style:square" from="5045,1821" to="5106,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  <v:line id="Line 117" o:spid="_x0000_s1141" style="position:absolute;visibility:visible;mso-wrap-style:square" from="5045,1857" to="5045,1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  <v:line id="Line 118" o:spid="_x0000_s1142" style="position:absolute;visibility:visible;mso-wrap-style:square" from="5057,1821" to="5057,1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  <v:line id="Line 119" o:spid="_x0000_s1143" style="position:absolute;visibility:visible;mso-wrap-style:square" from="5045,1833" to="5106,1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  <v:line id="Line 120" o:spid="_x0000_s1144" style="position:absolute;visibility:visible;mso-wrap-style:square" from="5045,1833" to="5106,1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  <v:line id="Line 121" o:spid="_x0000_s1145" style="position:absolute;visibility:visible;mso-wrap-style:square" from="5057,1821" to="5057,1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  <v:line id="Line 122" o:spid="_x0000_s1146" style="position:absolute;visibility:visible;mso-wrap-style:square" from="5057,1821" to="5057,1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  <v:line id="Line 123" o:spid="_x0000_s1147" style="position:absolute;visibility:visible;mso-wrap-style:square" from="5045,1821" to="5106,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  <v:line id="Line 124" o:spid="_x0000_s1148" style="position:absolute;visibility:visible;mso-wrap-style:square" from="5045,1833" to="5106,1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  <v:line id="Line 125" o:spid="_x0000_s1149" style="position:absolute;visibility:visible;mso-wrap-style:square" from="5045,1821" to="5045,1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  <v:line id="Line 126" o:spid="_x0000_s1150" style="position:absolute;flip:x;visibility:visible;mso-wrap-style:square" from="5045,1821" to="5106,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6H+McAAADcAAAADwAAAGRycy9kb3ducmV2LnhtbESPQUsDMRCF74L/IUzBm81WQWXbtBRF&#10;EUFLa3vobbqZ7i7dTJYk7cZ/7xwEbzO8N+99M1tk16kLhdh6NjAZF6CIK29brg1sv19vn0DFhGyx&#10;80wGfijCYn59NcPS+oHXdNmkWkkIxxINNCn1pdaxashhHPueWLSjDw6TrKHWNuAg4a7Td0XxoB22&#10;LA0N9vTcUHXanJ2B9dcjH8LbOZ/yYfhc7Xf1x+5laczNKC+noBLl9G/+u363gn8v+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eDof4xwAAANwAAAAPAAAAAAAA&#10;AAAAAAAAAKECAABkcnMvZG93bnJldi54bWxQSwUGAAAAAAQABAD5AAAAlQMAAAAA&#10;" strokeweight="0"/>
                  <v:line id="Line 127" o:spid="_x0000_s1151" style="position:absolute;visibility:visible;mso-wrap-style:square" from="5057,1833" to="5119,1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AcHMMAAADcAAAADwAAAGRycy9kb3ducmV2LnhtbERPTYvCMBC9C/6HMMLeNFXBXbpGEUXs&#10;QZBVWdnb0IxtsZmUJGrXX28WFrzN433OdN6aWtzI+cqyguEgAUGcW11xoeB4WPc/QPiArLG2TAp+&#10;ycN81u1MMdX2zl9024dCxBD2KSooQ2hSKX1ekkE/sA1x5M7WGQwRukJqh/cYbmo5SpKJNFhxbCix&#10;oWVJ+WV/NQrcujrWWWZPj+/tZfK++9mYlT8p9dZrF58gArXhJf53ZzrOHw/h75l4gZw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ugHBzDAAAA3AAAAA8AAAAAAAAAAAAA&#10;AAAAoQIAAGRycy9kb3ducmV2LnhtbFBLBQYAAAAABAAEAPkAAACRAwAAAAA=&#10;" strokeweight="67e-5mm"/>
                  <v:line id="Line 128" o:spid="_x0000_s1152" style="position:absolute;flip:x y;visibility:visible;mso-wrap-style:square" from="5057,1833" to="5119,1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wHs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mQM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JMB7AAAAA3AAAAA8AAAAAAAAAAAAAAAAA&#10;oQIAAGRycy9kb3ducmV2LnhtbFBLBQYAAAAABAAEAPkAAACOAwAAAAA=&#10;" strokeweight="0"/>
                  <v:line id="Line 129" o:spid="_x0000_s1153" style="position:absolute;flip:x y;visibility:visible;mso-wrap-style:square" from="5057,1821" to="5119,1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VhcEAAADcAAAADwAAAGRycy9kb3ducmV2LnhtbERPTWsCMRC9F/wPYYReimbtgspqFJFa&#10;pLeu7X3YjJvFZLIkUdd/3xQKvc3jfc56OzgrbhRi51nBbFqAIG687rhV8HU6TJYgYkLWaD2TggdF&#10;2G5GT2ustL/zJ93q1IocwrFCBSalvpIyNoYcxqnviTN39sFhyjC0Uge853Bn5WtRzKXDjnODwZ72&#10;hppLfXUKysX36XixL+bjEJ15e7d1Mw8PpZ7Hw24FItGQ/sV/7qPO88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hZWFwQAAANwAAAAPAAAAAAAAAAAAAAAA&#10;AKECAABkcnMvZG93bnJldi54bWxQSwUGAAAAAAQABAD5AAAAjwMAAAAA&#10;" strokeweight="0"/>
                  <v:line id="Line 130" o:spid="_x0000_s1154" style="position:absolute;flip:x y;visibility:visible;mso-wrap-style:square" from="5057,1833" to="5119,1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N8c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bA3xwQAAANwAAAAPAAAAAAAAAAAAAAAA&#10;AKECAABkcnMvZG93bnJldi54bWxQSwUGAAAAAAQABAD5AAAAjwMAAAAA&#10;" strokeweight="0"/>
                  <v:line id="Line 131" o:spid="_x0000_s1155" style="position:absolute;flip:x y;visibility:visible;mso-wrap-style:square" from="5057,1833" to="5119,1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oas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IKhqwQAAANwAAAAPAAAAAAAAAAAAAAAA&#10;AKECAABkcnMvZG93bnJldi54bWxQSwUGAAAAAAQABAD5AAAAjwMAAAAA&#10;" strokeweight="0"/>
                  <v:line id="Line 132" o:spid="_x0000_s1156" style="position:absolute;flip:x y;visibility:visible;mso-wrap-style:square" from="5045,1833" to="5119,1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2Hc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fM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8jYdwQAAANwAAAAPAAAAAAAAAAAAAAAA&#10;AKECAABkcnMvZG93bnJldi54bWxQSwUGAAAAAAQABAD5AAAAjwMAAAAA&#10;" strokeweight="0"/>
                  <v:line id="Line 133" o:spid="_x0000_s1157" style="position:absolute;flip:x y;visibility:visible;mso-wrap-style:square" from="5070,1833" to="5131,1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ThsAAAADcAAAADwAAAGRycy9kb3ducmV2LnhtbERPTWsCMRC9F/ofwhS8lJpVQcvWKCIq&#10;4q2r3ofNdLOYTJYk6vrvm4LQ2zze58yXvbPiRiG2nhWMhgUI4trrlhsFp+P24xNETMgarWdS8KAI&#10;y8XryxxL7e/8TbcqNSKHcCxRgUmpK6WMtSGHceg74sz9+OAwZRgaqQPec7izclwUU+mw5dxgsKO1&#10;ofpSXZ2Cyex83F/suzlsozObna3qaXgoNXjrV18gEvXpX/x073WeP5nB3zP5Arn4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+k4bAAAAA3AAAAA8AAAAAAAAAAAAAAAAA&#10;oQIAAGRycy9kb3ducmV2LnhtbFBLBQYAAAAABAAEAPkAAACOAwAAAAA=&#10;" strokeweight="0"/>
                  <v:line id="Line 134" o:spid="_x0000_s1158" style="position:absolute;visibility:visible;mso-wrap-style:square" from="5045,1821" to="5045,1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  <v:line id="Line 135" o:spid="_x0000_s1159" style="position:absolute;visibility:visible;mso-wrap-style:square" from="5045,1821" to="5106,1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  <v:rect id="Rectangle 136" o:spid="_x0000_s1160" style="position:absolute;left:4776;top:1784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EGLsMA&#10;AADcAAAADwAAAGRycy9kb3ducmV2LnhtbESP3WoCMRCF74W+Q5hC7zRbKSJbo5SCoMUbVx9g2Mz+&#10;0GSyJKm7vn3nQvBuhnPmnG82u8k7daOY+sAG3hcFKOI62J5bA9fLfr4GlTKyRReYDNwpwW77Mttg&#10;acPIZ7pVuVUSwqlEA13OQ6l1qjvymBZhIBatCdFjljW22kYcJdw7vSyKlfbYszR0ONB3R/Vv9ecN&#10;6Eu1H9eVi0X4WTYndzycGwrGvL1OX5+gMk35aX5cH6zgfwi+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nEGLs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line id="Line 137" o:spid="_x0000_s1161" style="position:absolute;flip:x;visibility:visible;mso-wrap-style:square" from="5119,1796" to="6145,2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BBTcIAAADcAAAADwAAAGRycy9kb3ducmV2LnhtbERPTWvCQBC9C/0PyxS86SZia0ndBLGI&#10;nqzG0vOQnSah2dmwu9X477uC4G0e73OWxWA6cSbnW8sK0mkCgriyuuVawddpM3kD4QOyxs4yKbiS&#10;hyJ/Gi0x0/bCRzqXoRYxhH2GCpoQ+kxKXzVk0E9tTxy5H+sMhghdLbXDSww3nZwlyas02HJsaLCn&#10;dUPVb/lnFJzst3v5PJTtOrj0Y59uV4vZ/qDU+HlYvYMINISH+O7e6Th/nsLtmXiBzP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FBBTcIAAADcAAAADwAAAAAAAAAAAAAA&#10;AAChAgAAZHJzL2Rvd25yZXYueG1sUEsFBgAAAAAEAAQA+QAAAJADAAAAAA==&#10;" strokecolor="#903" strokeweight="33e-5mm">
                    <v:stroke dashstyle="1 1"/>
                  </v:line>
                  <v:line id="Line 138" o:spid="_x0000_s1162" style="position:absolute;flip:y;visibility:visible;mso-wrap-style:square" from="5119,2114" to="5192,2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P56sMAAADcAAAADwAAAGRycy9kb3ducmV2LnhtbERP22rCQBB9F/yHZQp9002DVEldgwaE&#10;Sl/q5QPG7DQJyc6G3W1M/Xq3UOjbHM511vloOjGQ841lBS/zBARxaXXDlYLLeT9bgfABWWNnmRT8&#10;kId8M52sMdP2xkcaTqESMYR9hgrqEPpMSl/WZNDPbU8cuS/rDIYIXSW1w1sMN51Mk+RVGmw4NtTY&#10;U1FT2Z6+jYJ78bm97suiTe6XnUsXg2s+Dkulnp/G7RuIQGP4F/+533Wcv0jh95l4gdw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6j+erDAAAA3AAAAA8AAAAAAAAAAAAA&#10;AAAAoQIAAGRycy9kb3ducmV2LnhtbFBLBQYAAAAABAAEAPkAAACRAwAAAAA=&#10;" strokecolor="#903" strokeweight="33e-5mm"/>
                  <v:line id="Line 139" o:spid="_x0000_s1163" style="position:absolute;visibility:visible;mso-wrap-style:square" from="5119,2199" to="5228,2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Deg8MAAADcAAAADwAAAGRycy9kb3ducmV2LnhtbERPS4vCMBC+L/gfwgh701T3gVSj+GBZ&#10;L4JrBfE2NGNTbCalyWr115sFYW/z8T1nMmttJS7U+NKxgkE/AUGcO11yoWCfffVGIHxA1lg5JgU3&#10;8jCbdl4mmGp35R+67EIhYgj7FBWYEOpUSp8bsuj7riaO3Mk1FkOETSF1g9cYbis5TJJPabHk2GCw&#10;pqWh/Lz7tQoW29VhL82d75uP9SabHzH7XqJSr912PgYRqA3/4qd7reP89zf4eyZeIK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ow3oPDAAAA3AAAAA8AAAAAAAAAAAAA&#10;AAAAoQIAAGRycy9kb3ducmV2LnhtbFBLBQYAAAAABAAEAPkAAACRAwAAAAA=&#10;" strokecolor="#903" strokeweight="33e-5mm"/>
                  <v:line id="Line 140" o:spid="_x0000_s1164" style="position:absolute;visibility:visible;mso-wrap-style:square" from="5216,2089" to="5216,2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1" o:spid="_x0000_s1165" style="position:absolute;visibility:visible;mso-wrap-style:square" from="5216,2089" to="5265,2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2" o:spid="_x0000_s1166" style="position:absolute;flip:x;visibility:visible;mso-wrap-style:square" from="5228,2102" to="5265,2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3JasQAAADcAAAADwAAAGRycy9kb3ducmV2LnhtbERPTWsCMRC9F/wPYQRvNVsRK1ujSIsi&#10;BSvaeuht3Ex3FzeTJYlu+u9NoeBtHu9zZotoGnEl52vLCp6GGQjiwuqaSwVfn6vHKQgfkDU2lknB&#10;L3lYzHsPM8y17XhP10MoRQphn6OCKoQ2l9IXFRn0Q9sSJ+7HOoMhQVdK7bBL4aaRoyybSIM1p4YK&#10;W3qtqDgfLkbB/uOZT259ied46ra772P5fnxbKjXox+ULiEAx3MX/7o1O88cT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rclqxAAAANwAAAAPAAAAAAAAAAAA&#10;AAAAAKECAABkcnMvZG93bnJldi54bWxQSwUGAAAAAAQABAD5AAAAkgMAAAAA&#10;" strokeweight="0"/>
                  <v:line id="Line 143" o:spid="_x0000_s1167" style="position:absolute;flip:y;visibility:visible;mso-wrap-style:square" from="5228,2102" to="5228,2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Fs8cQAAADcAAAADwAAAGRycy9kb3ducmV2LnhtbERPTWsCMRC9C/6HMII3zbYUla1RpKVF&#10;BCvaeuht3Ex3FzeTJYlu/PdNoeBtHu9z5stoGnEl52vLCh7GGQjiwuqaSwVfn2+jGQgfkDU2lknB&#10;jTwsF/3eHHNtO97T9RBKkULY56igCqHNpfRFRQb92LbEifuxzmBI0JVSO+xSuGnkY5ZNpMGaU0OF&#10;Lb1UVJwPF6Ng/zHlk3u/xHM8ddvd97HcHF9XSg0HcfUMIlAMd/G/e63T/Kcp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4WzxxAAAANwAAAAPAAAAAAAAAAAA&#10;AAAAAKECAABkcnMvZG93bnJldi54bWxQSwUGAAAAAAQABAD5AAAAkgMAAAAA&#10;" strokeweight="0"/>
                  <v:line id="Line 144" o:spid="_x0000_s1168" style="position:absolute;visibility:visible;mso-wrap-style:square" from="5216,2089" to="5277,2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  <v:line id="Line 145" o:spid="_x0000_s1169" style="position:absolute;visibility:visible;mso-wrap-style:square" from="5216,2126" to="5216,2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  <v:line id="Line 146" o:spid="_x0000_s1170" style="position:absolute;visibility:visible;mso-wrap-style:square" from="5228,2089" to="5228,2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  <v:line id="Line 147" o:spid="_x0000_s1171" style="position:absolute;visibility:visible;mso-wrap-style:square" from="5216,2102" to="5277,2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  <v:line id="Line 148" o:spid="_x0000_s1172" style="position:absolute;visibility:visible;mso-wrap-style:square" from="5216,2102" to="5277,2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qcc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lw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ranHDAAAA3AAAAA8AAAAAAAAAAAAA&#10;AAAAoQIAAGRycy9kb3ducmV2LnhtbFBLBQYAAAAABAAEAPkAAACRAwAAAAA=&#10;" strokeweight="0"/>
                  <v:line id="Line 149" o:spid="_x0000_s1173" style="position:absolute;visibility:visible;mso-wrap-style:square" from="5228,2089" to="5228,2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  <v:line id="Line 150" o:spid="_x0000_s1174" style="position:absolute;visibility:visible;mso-wrap-style:square" from="5228,2089" to="5228,2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  <v:line id="Line 151" o:spid="_x0000_s1175" style="position:absolute;visibility:visible;mso-wrap-style:square" from="5216,2089" to="5277,2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  <v:line id="Line 152" o:spid="_x0000_s1176" style="position:absolute;visibility:visible;mso-wrap-style:square" from="5216,2102" to="5277,21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scs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z1L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2QbHLDAAAA3AAAAA8AAAAAAAAAAAAA&#10;AAAAoQIAAGRycy9kb3ducmV2LnhtbFBLBQYAAAAABAAEAPkAAACRAwAAAAA=&#10;" strokeweight="0"/>
                  <v:line id="Line 153" o:spid="_x0000_s1177" style="position:absolute;visibility:visible;mso-wrap-style:square" from="5216,2089" to="5216,2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zJ6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cw9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3MnpwQAAANwAAAAPAAAAAAAAAAAAAAAA&#10;AKECAABkcnMvZG93bnJldi54bWxQSwUGAAAAAAQABAD5AAAAjwMAAAAA&#10;" strokeweight="0"/>
                  <v:line id="Line 154" o:spid="_x0000_s1178" style="position:absolute;flip:x;visibility:visible;mso-wrap-style:square" from="5216,2089" to="5277,2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duXscAAADcAAAADwAAAGRycy9kb3ducmV2LnhtbESPT0sDMRDF74LfIUzBm81W8A/bpqUo&#10;ighaWttDb9PNdHfpZrIkaTd+e+cgeJvhvXnvN7NFdp26UIitZwOTcQGKuPK25drA9vv19glUTMgW&#10;O89k4IciLObXVzMsrR94TZdNqpWEcCzRQJNSX2odq4YcxrHviUU7+uAwyRpqbQMOEu46fVcUD9ph&#10;y9LQYE/PDVWnzdkZWH898iG8nfMpH4bP1X5Xf+xelsbcjPJyCipRTv/mv+t3K/j3QivPyAR6/g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9p25exwAAANwAAAAPAAAAAAAA&#10;AAAAAAAAAKECAABkcnMvZG93bnJldi54bWxQSwUGAAAAAAQABAD5AAAAlQMAAAAA&#10;" strokeweight="0"/>
                  <v:line id="Line 155" o:spid="_x0000_s1179" style="position:absolute;visibility:visible;mso-wrap-style:square" from="5228,2102" to="5290,21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n1usMAAADcAAAADwAAAGRycy9kb3ducmV2LnhtbERPTWsCMRC9F/ofwhS81ayCWlejlIp0&#10;DwXRiuJt2Iy7i5vJkqS6+usbQfA2j/c503lranEm5yvLCnrdBARxbnXFhYLt7/L9A4QPyBpry6Tg&#10;Sh7ms9eXKabaXnhN500oRAxhn6KCMoQmldLnJRn0XdsQR+5oncEQoSukdniJ4aaW/SQZSoMVx4YS&#10;G/oqKT9t/owCt6y2dZbZ/W33cxqOVodvs/B7pTpv7ecERKA2PMUPd6bj/MEY7s/EC+Ts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gJ9brDAAAA3AAAAA8AAAAAAAAAAAAA&#10;AAAAoQIAAGRycy9kb3ducmV2LnhtbFBLBQYAAAAABAAEAPkAAACRAwAAAAA=&#10;" strokeweight="67e-5mm"/>
                  <v:line id="Line 156" o:spid="_x0000_s1180" style="position:absolute;flip:x y;visibility:visible;mso-wrap-style:square" from="5228,2102" to="5290,21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Qk78QAAADcAAAADwAAAGRycy9kb3ducmV2LnhtbESPQUsDMRCF74L/IYzgRWzWCltZmxaR&#10;Voo3t+192IybpclkSWK7/ffOQfA2w3vz3jfL9RS8OlPKQ2QDT7MKFHEX7cC9gcN++/gCKhdkiz4y&#10;GbhShvXq9maJjY0X/qJzW3olIZwbNOBKGRutc+coYJ7FkVi075gCFllTr23Ci4QHr+dVVeuAA0uD&#10;w5HeHXWn9icYeF4c97uTf3Cf2xzc5sO3XZ2uxtzfTW+voApN5d/8d72zgl8L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5CTvxAAAANwAAAAPAAAAAAAAAAAA&#10;AAAAAKECAABkcnMvZG93bnJldi54bWxQSwUGAAAAAAQABAD5AAAAkgMAAAAA&#10;" strokeweight="0"/>
                  <v:line id="Line 157" o:spid="_x0000_s1181" style="position:absolute;flip:x y;visibility:visible;mso-wrap-style:square" from="5228,2089" to="5290,21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iBdMEAAADcAAAADwAAAGRycy9kb3ducmV2LnhtbERPTWsCMRC9C/0PYQpeRLNaWGVrlFJq&#10;EW9d9T5sppvFZLIkqa7/vikIvc3jfc56OzgrrhRi51nBfFaAIG687rhVcDrupisQMSFrtJ5JwZ0i&#10;bDdPozVW2t/4i651akUO4VihApNSX0kZG0MO48z3xJn79sFhyjC0Uge85XBn5aIoSumw49xgsKd3&#10;Q82l/nEKXpbn4/5iJ+awi858fNq6KcNdqfHz8PYKItGQ/sUP917n+eUc/p7JF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qIF0wQAAANwAAAAPAAAAAAAAAAAAAAAA&#10;AKECAABkcnMvZG93bnJldi54bWxQSwUGAAAAAAQABAD5AAAAjwMAAAAA&#10;" strokeweight="0"/>
                  <v:line id="Line 158" o:spid="_x0000_s1182" style="position:absolute;flip:x y;visibility:visible;mso-wrap-style:square" from="5228,2102" to="5290,21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ofA8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8s5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6eh8DwQAAANwAAAAPAAAAAAAAAAAAAAAA&#10;AKECAABkcnMvZG93bnJldi54bWxQSwUGAAAAAAQABAD5AAAAjwMAAAAA&#10;" strokeweight="0"/>
                  <v:line id="Line 159" o:spid="_x0000_s1183" style="position:absolute;flip:x y;visibility:visible;mso-wrap-style:square" from="5228,2102" to="5290,21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a6mM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eUc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NrqYwQAAANwAAAAPAAAAAAAAAAAAAAAA&#10;AKECAABkcnMvZG93bnJldi54bWxQSwUGAAAAAAQABAD5AAAAjwMAAAAA&#10;" strokeweight="0"/>
                  <v:line id="Line 160" o:spid="_x0000_s1184" style="position:absolute;flip:x y;visibility:visible;mso-wrap-style:square" from="5216,2102" to="5290,2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8i7MEAAADcAAAADwAAAGRycy9kb3ducmV2LnhtbERPTWsCMRC9F/ofwgi9FM22la2sRiml&#10;FvHmWu/DZtwsJpMlSXX9901B8DaP9zmL1eCsOFOInWcFL5MCBHHjdcetgp/9ejwDEROyRuuZFFwp&#10;wmr5+LDASvsL7+hcp1bkEI4VKjAp9ZWUsTHkME58T5y5ow8OU4ahlTrgJYc7K1+LopQOO84NBnv6&#10;NNSc6l+n4O39sN+c7LPZrqMzX9+2bspwVeppNHzMQSQa0l18c290nl9O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3yLswQAAANwAAAAPAAAAAAAAAAAAAAAA&#10;AKECAABkcnMvZG93bnJldi54bWxQSwUGAAAAAAQABAD5AAAAjwMAAAAA&#10;" strokeweight="0"/>
                  <v:line id="Line 161" o:spid="_x0000_s1185" style="position:absolute;flip:x y;visibility:visible;mso-wrap-style:square" from="5241,2102" to="5302,21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OHd8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l9O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k4d3wQAAANwAAAAPAAAAAAAAAAAAAAAA&#10;AKECAABkcnMvZG93bnJldi54bWxQSwUGAAAAAAQABAD5AAAAjwMAAAAA&#10;" strokeweight="0"/>
                  <v:line id="Line 162" o:spid="_x0000_s1186" style="position:absolute;visibility:visible;mso-wrap-style:square" from="5216,2089" to="5216,2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ymz8IAAADcAAAADwAAAGRycy9kb3ducmV2LnhtbERPS2vCQBC+F/wPywi91Y2FpjG6EZGK&#10;7a2+wOOQHZMl2dmQXTX9991Cwdt8fM9ZLAfbihv13jhWMJ0kIIhLpw1XCo6HzUsGwgdkja1jUvBD&#10;HpbF6GmBuXZ33tFtHyoRQ9jnqKAOocul9GVNFv3EdcSRu7jeYoiwr6Tu8R7DbStfkySVFg3Hhho7&#10;WtdUNvurVWC+0+3b1/tpdpIf2zA9Z01m7FGp5/GwmoMINISH+N/9qeP8NIW/Z+IFsv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/ymz8IAAADcAAAADwAAAAAAAAAAAAAA&#10;AAChAgAAZHJzL2Rvd25yZXYueG1sUEsFBgAAAAAEAAQA+QAAAJADAAAAAA==&#10;" strokeweight="0"/>
                  <v:line id="Line 163" o:spid="_x0000_s1187" style="position:absolute;visibility:visible;mso-wrap-style:square" from="5216,2089" to="5277,2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  <v:rect id="Rectangle 164" o:spid="_x0000_s1188" style="position:absolute;left:5595;top:2077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JWSMMA&#10;AADcAAAADwAAAGRycy9kb3ducmV2LnhtbESPzWoDMQyE74G8g1Ggt6y3OYSwiRNKIZCWXLLpA4i1&#10;9ofa8mK72e3bR4dCbxIzmvl0OM3eqQfFNAQ28FqUoIibYAfuDHzdz+sdqJSRLbrAZOCXEpyOy8UB&#10;KxsmvtGjzp2SEE4VGuhzHiutU9OTx1SEkVi0NkSPWdbYaRtxknDv9KYst9rjwNLQ40jvPTXf9Y83&#10;oO/1edrVLpbhc9Ne3cfl1lIw5mU1v+1BZZrzv/nv+mIFfyu08oxMoI9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7JWSM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line id="Line 165" o:spid="_x0000_s1189" style="position:absolute;flip:x;visibility:visible;mso-wrap-style:square" from="5070,1149" to="6157,1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ZMRK8IAAADcAAAADwAAAGRycy9kb3ducmV2LnhtbERPTWvCQBC9F/oflin0VjcRqm10E8Qi&#10;9aQ2Ec9DdkxCs7Nhd9X037uFQm/zeJ+zLEbTiys531lWkE4SEMS11R03Co7V5uUNhA/IGnvLpOCH&#10;PBT548MSM21v/EXXMjQihrDPUEEbwpBJ6euWDPqJHYgjd7bOYIjQNVI7vMVw08tpksykwY5jQ4sD&#10;rVuqv8uLUVDZk3vdH8puHVz6sUs/V/Pp7qDU89O4WoAINIZ/8Z97q+P82Tv8PhMvk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ZMRK8IAAADcAAAADwAAAAAAAAAAAAAA&#10;AAChAgAAZHJzL2Rvd25yZXYueG1sUEsFBgAAAAAEAAQA+QAAAJADAAAAAA==&#10;" strokecolor="#903" strokeweight="33e-5mm">
                    <v:stroke dashstyle="1 1"/>
                  </v:line>
                  <v:line id="Line 166" o:spid="_x0000_s1190" style="position:absolute;flip:y;visibility:visible;mso-wrap-style:square" from="5070,1332" to="5155,14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1EIu8UAAADcAAAADwAAAGRycy9kb3ducmV2LnhtbESPQWvCQBCF74X+h2UK3upGES2pq9iA&#10;YPFSrT9gmh2TYHY27G5j9Nd3DgVvM7w3732zXA+uVT2F2Hg2MBlnoIhLbxuuDJy+t69voGJCtth6&#10;JgM3irBePT8tMbf+ygfqj6lSEsIxRwN1Sl2udSxrchjHviMW7eyDwyRrqLQNeJVw1+ppls21w4al&#10;ocaOiprKy/HXGbgXX5ufbVlcsvvpI0xnfWj2nwtjRi/D5h1UoiE9zP/XOyv4C8GXZ2QCvf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1EIu8UAAADcAAAADwAAAAAAAAAA&#10;AAAAAAChAgAAZHJzL2Rvd25yZXYueG1sUEsFBgAAAAAEAAQA+QAAAJMDAAAAAA==&#10;" strokecolor="#903" strokeweight="33e-5mm"/>
                  <v:line id="Line 167" o:spid="_x0000_s1191" style="position:absolute;visibility:visible;mso-wrap-style:square" from="5070,1405" to="5180,1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8Iv0sMAAADcAAAADwAAAGRycy9kb3ducmV2LnhtbERPTWvCQBC9C/6HZYTedGOhtURXUUup&#10;F8EmgngbsmM2mJ0N2a2m/vquIHibx/uc2aKztbhQ6yvHCsajBARx4XTFpYJ9/jX8AOEDssbaMSn4&#10;Iw+Leb83w1S7K//QJQuliCHsU1RgQmhSKX1hyKIfuYY4cifXWgwRtqXULV5juK3la5K8S4sVxwaD&#10;Da0NFefs1ypY7T4Pe2lufNu+bbb58oj59xqVehl0yymIQF14ih/ujY7zJ2O4PxMvkP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CL9LDAAAA3AAAAA8AAAAAAAAAAAAA&#10;AAAAoQIAAGRycy9kb3ducmV2LnhtbFBLBQYAAAAABAAEAPkAAACRAwAAAAA=&#10;" strokecolor="#903" strokeweight="33e-5mm"/>
                  <v:line id="Line 168" o:spid="_x0000_s1192" style="position:absolute;visibility:visible;mso-wrap-style:square" from="5204,1369" to="5204,1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69" o:spid="_x0000_s1193" style="position:absolute;visibility:visible;mso-wrap-style:square" from="5204,1369" to="5253,1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0" o:spid="_x0000_s1194" style="position:absolute;flip:x;visibility:visible;mso-wrap-style:square" from="5216,1381" to="5253,1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184O8QAAADcAAAADwAAAGRycy9kb3ducmV2LnhtbERPTWsCMRC9C/6HMII3zbYUla1RpKVF&#10;BCvaeuht3Ex3FzeTJYlu/PdNoeBtHu9z5stoGnEl52vLCh7GGQjiwuqaSwVfn2+jGQgfkDU2lknB&#10;jTwsF/3eHHNtO97T9RBKkULY56igCqHNpfRFRQb92LbEifuxzmBI0JVSO+xSuGnkY5ZNpMGaU0OF&#10;Lb1UVJwPF6Ng/zHlk3u/xHM8ddvd97HcHF9XSg0HcfUMIlAMd/G/e63T/OkT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Xzg7xAAAANwAAAAPAAAAAAAAAAAA&#10;AAAAAKECAABkcnMvZG93bnJldi54bWxQSwUGAAAAAAQABAD5AAAAkgMAAAAA&#10;" strokeweight="0"/>
                  <v:line id="Line 171" o:spid="_x0000_s1195" style="position:absolute;flip:y;visibility:visible;mso-wrap-style:square" from="5216,1381" to="5216,1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OdoMQAAADcAAAADwAAAGRycy9kb3ducmV2LnhtbERPTWsCMRC9C/6HMII3zbZQla1RpKVF&#10;BCvaeuht3Ex3FzeTJYlu/PdNoeBtHu9z5stoGnEl52vLCh7GGQjiwuqaSwVfn2+jGQgfkDU2lknB&#10;jTwsF/3eHHNtO97T9RBKkULY56igCqHNpfRFRQb92LbEifuxzmBI0JVSO+xSuGnkY5ZNpMGaU0OF&#10;Lb1UVJwPF6Ng/zHlk3u/xHM8ddvd97HcHF9XSg0HcfUMIlAMd/G/e63T/OkT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E52gxAAAANwAAAAPAAAAAAAAAAAA&#10;AAAAAKECAABkcnMvZG93bnJldi54bWxQSwUGAAAAAAQABAD5AAAAkgMAAAAA&#10;" strokeweight="0"/>
                  <v:line id="Line 172" o:spid="_x0000_s1196" style="position:absolute;visibility:visible;mso-wrap-style:square" from="5204,1369" to="5265,1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3" o:spid="_x0000_s1197" style="position:absolute;visibility:visible;mso-wrap-style:square" from="5204,1405" to="5204,1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line id="Line 174" o:spid="_x0000_s1198" style="position:absolute;visibility:visible;mso-wrap-style:square" from="5216,1369" to="5216,1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  <v:line id="Line 175" o:spid="_x0000_s1199" style="position:absolute;visibility:visible;mso-wrap-style:square" from="5204,1381" to="5265,1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qkYM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8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3uqRgwQAAANwAAAAPAAAAAAAAAAAAAAAA&#10;AKECAABkcnMvZG93bnJldi54bWxQSwUGAAAAAAQABAD5AAAAjwMAAAAA&#10;" strokeweight="0"/>
                  <v:line id="Line 176" o:spid="_x0000_s1200" style="position:absolute;visibility:visible;mso-wrap-style:square" from="5204,1381" to="5265,1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V92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V92sUAAADcAAAADwAAAAAAAAAA&#10;AAAAAAChAgAAZHJzL2Rvd25yZXYueG1sUEsFBgAAAAAEAAQA+QAAAJMDAAAAAA==&#10;" strokeweight="0"/>
                  <v:line id="Line 177" o:spid="_x0000_s1201" style="position:absolute;visibility:visible;mso-wrap-style:square" from="5216,1369" to="5216,1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nYQcIAAADcAAAADwAAAGRycy9kb3ducmV2LnhtbERPS2vCQBC+F/wPywi91U0KtWnqRkQq&#10;6q2+oMchO02WZGdDdtX4791Cwdt8fM+ZzQfbigv13jhWkE4SEMSl04YrBcfD6iUD4QOyxtYxKbiR&#10;h3kxepphrt2Vd3TZh0rEEPY5KqhD6HIpfVmTRT9xHXHkfl1vMUTYV1L3eI3htpWvSTKVFg3Hhho7&#10;WtZUNvuzVWC+p+u37fvp4yS/1iH9yZrM2KNSz+Nh8Qki0BAe4n/3Rsf5WQp/z8QLZH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BnYQcIAAADcAAAADwAAAAAAAAAAAAAA&#10;AAChAgAAZHJzL2Rvd25yZXYueG1sUEsFBgAAAAAEAAQA+QAAAJADAAAAAA==&#10;" strokeweight="0"/>
                  <v:line id="Line 178" o:spid="_x0000_s1202" style="position:absolute;visibility:visible;mso-wrap-style:square" from="5216,1369" to="5216,1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tGNsMAAADcAAAADwAAAGRycy9kb3ducmV2LnhtbERPTWvCQBC9F/wPywi9NRuFpjG6iogl&#10;7a2NCh6H7JgsZmdDdqvpv+8WCr3N433OajPaTtxo8MaxglmSgiCunTbcKDgeXp9yED4ga+wck4Jv&#10;8rBZTx5WWGh350+6VaERMYR9gQraEPpCSl+3ZNEnrieO3MUNFkOEQyP1gPcYbjs5T9NMWjQcG1rs&#10;addSfa2+rALzkZXP7y+nxUnuyzA759fc2KNSj9NxuwQRaAz/4j/3m47z8z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LRjbDAAAA3AAAAA8AAAAAAAAAAAAA&#10;AAAAoQIAAGRycy9kb3ducmV2LnhtbFBLBQYAAAAABAAEAPkAAACRAwAAAAA=&#10;" strokeweight="0"/>
                  <v:line id="Line 179" o:spid="_x0000_s1203" style="position:absolute;visibility:visible;mso-wrap-style:square" from="5204,1369" to="5265,1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fjrc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4fjrcIAAADcAAAADwAAAAAAAAAAAAAA&#10;AAChAgAAZHJzL2Rvd25yZXYueG1sUEsFBgAAAAAEAAQA+QAAAJADAAAAAA==&#10;" strokeweight="0"/>
                  <v:line id="Line 180" o:spid="_x0000_s1204" style="position:absolute;visibility:visible;mso-wrap-style:square" from="5204,1381" to="5265,1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572c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G572cIAAADcAAAADwAAAAAAAAAAAAAA&#10;AAChAgAAZHJzL2Rvd25yZXYueG1sUEsFBgAAAAAEAAQA+QAAAJADAAAAAA==&#10;" strokeweight="0"/>
                  <v:line id="Line 181" o:spid="_x0000_s1205" style="position:absolute;visibility:visible;mso-wrap-style:square" from="5204,1369" to="5204,1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LeQs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5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i3kLDAAAA3AAAAA8AAAAAAAAAAAAA&#10;AAAAoQIAAGRycy9kb3ducmV2LnhtbFBLBQYAAAAABAAEAPkAAACRAwAAAAA=&#10;" strokeweight="0"/>
                  <v:line id="Line 182" o:spid="_x0000_s1206" style="position:absolute;flip:x;visibility:visible;mso-wrap-style:square" from="5204,1369" to="5265,1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Rz8MMAAADcAAAADwAAAGRycy9kb3ducmV2LnhtbERPS2sCMRC+F/wPYQRvNdserKxGkYpF&#10;CrX4OvQ2bqa7i5vJkkQ3/femIHibj+8503k0jbiS87VlBS/DDARxYXXNpYLDfvU8BuEDssbGMin4&#10;Iw/zWe9pirm2HW/pugulSCHsc1RQhdDmUvqiIoN+aFvixP1aZzAk6EqpHXYp3DTyNctG0mDNqaHC&#10;lt4rKs67i1Gw3bzxyX1c4jmeuq/vn2P5eVwulBr042ICIlAMD/HdvdZp/ngE/8+kC+Ts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0Uc/DDAAAA3AAAAA8AAAAAAAAAAAAA&#10;AAAAoQIAAGRycy9kb3ducmV2LnhtbFBLBQYAAAAABAAEAPkAAACRAwAAAAA=&#10;" strokeweight="0"/>
                  <v:line id="Line 183" o:spid="_x0000_s1207" style="position:absolute;visibility:visible;mso-wrap-style:square" from="5216,1381" to="5277,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roFMIAAADcAAAADwAAAGRycy9kb3ducmV2LnhtbERPTYvCMBC9C/6HMII3Td2DSjWKKLI9&#10;LCy6ongbmrEtNpOSRO3urzeCsLd5vM+ZL1tTizs5X1lWMBomIIhzqysuFBx+toMpCB+QNdaWScEv&#10;eVguup05pto+eEf3fShEDGGfooIyhCaV0uclGfRD2xBH7mKdwRChK6R2+IjhppYfSTKWBiuODSU2&#10;tC4pv+5vRoHbVoc6y+zp7/h1HU++z59m409K9XvtagYiUBv+xW93puP86QRez8QL5OI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LroFMIAAADcAAAADwAAAAAAAAAAAAAA&#10;AAChAgAAZHJzL2Rvd25yZXYueG1sUEsFBgAAAAAEAAQA+QAAAJADAAAAAA==&#10;" strokeweight="67e-5mm"/>
                  <v:line id="Line 184" o:spid="_x0000_s1208" style="position:absolute;flip:x y;visibility:visible;mso-wrap-style:square" from="5216,1381" to="5277,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7OE8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Wn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ns4TxAAAANwAAAAPAAAAAAAAAAAA&#10;AAAAAKECAABkcnMvZG93bnJldi54bWxQSwUGAAAAAAQABAD5AAAAkgMAAAAA&#10;" strokeweight="0"/>
                  <v:line id="Line 185" o:spid="_x0000_s1209" style="position:absolute;flip:x y;visibility:visible;mso-wrap-style:square" from="5216,1369" to="5277,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JriMEAAADcAAAADwAAAGRycy9kb3ducmV2LnhtbERPTWsCMRC9F/ofwhR6KTVrC1ZXo4jU&#10;It661vuwGTeLyWRJoq7/vhEEb/N4nzNb9M6KM4XYelYwHBQgiGuvW24U/O3W72MQMSFrtJ5JwZUi&#10;LObPTzMstb/wL52r1IgcwrFEBSalrpQy1oYcxoHviDN38MFhyjA0Uge85HBn5UdRjKTDlnODwY5W&#10;hupjdXIKPr/2u83RvpntOjrz/WOrehSuSr2+9MspiER9eojv7o3O88cT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0muIwQAAANwAAAAPAAAAAAAAAAAAAAAA&#10;AKECAABkcnMvZG93bnJldi54bWxQSwUGAAAAAAQABAD5AAAAjwMAAAAA&#10;" strokeweight="0"/>
                  <v:line id="Line 186" o:spid="_x0000_s1210" style="position:absolute;flip:x y;visibility:visible;mso-wrap-style:square" from="5216,1381" to="5277,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FUyMQAAADcAAAADwAAAGRycy9kb3ducmV2LnhtbESPQUsDMRCF74L/IYzgRdqsCrWuTYuI&#10;LcWb2/Y+bMbN0mSyJLHd/vvOQfA2w3vz3jeL1Ri8OlHKfWQDj9MKFHEbbc+dgf1uPZmDygXZoo9M&#10;Bi6UYbW8vVlgbeOZv+nUlE5JCOcaDbhShlrr3DoKmKdxIBbtJ6aARdbUaZvwLOHB66eqmumAPUuD&#10;w4E+HLXH5jcYeH457LZH/+C+1jm4z41v2lm6GHN/N76/gSo0ln/z3/XWCv6r4MszMoFeX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MVTIxAAAANwAAAAPAAAAAAAAAAAA&#10;AAAAAKECAABkcnMvZG93bnJldi54bWxQSwUGAAAAAAQABAD5AAAAkgMAAAAA&#10;" strokeweight="0"/>
                  <v:line id="Line 187" o:spid="_x0000_s1211" style="position:absolute;flip:x y;visibility:visible;mso-wrap-style:square" from="5216,1381" to="5277,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xU8EAAADcAAAADwAAAGRycy9kb3ducmV2LnhtbERPTWsCMRC9C/6HMIVepGZtQe3WKFJq&#10;EW+u9j5sppvFZLIkqa7/vhEEb/N4n7NY9c6KM4XYelYwGRcgiGuvW24UHA+blzmImJA1Ws+k4EoR&#10;VsvhYIGl9hfe07lKjcghHEtUYFLqSiljbchhHPuOOHO/PjhMGYZG6oCXHO6sfC2KqXTYcm4w2NGn&#10;ofpU/TkFb7Ofw/ZkR2a3ic58fduqnoarUs9P/foDRKI+PcR391bn+e8TuD2TL5D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ffFTwQAAANwAAAAPAAAAAAAAAAAAAAAA&#10;AKECAABkcnMvZG93bnJldi54bWxQSwUGAAAAAAQABAD5AAAAjwMAAAAA&#10;" strokeweight="0"/>
                  <v:line id="Line 188" o:spid="_x0000_s1212" style="position:absolute;flip:x y;visibility:visible;mso-wrap-style:square" from="5204,1381" to="5277,1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9vJMEAAADcAAAADwAAAGRycy9kb3ducmV2LnhtbERPTWsCMRC9F/wPYQq9lJqtgtqtUaRU&#10;EW+u9j5sppvFZLIkqa7/vhEEb/N4nzNf9s6KM4XYelbwPixAENdet9woOB7WbzMQMSFrtJ5JwZUi&#10;LBeDpzmW2l94T+cqNSKHcCxRgUmpK6WMtSGHceg74sz9+uAwZRgaqQNecrizclQUE+mw5dxgsKMv&#10;Q/Wp+nMKxtOfw/ZkX81uHZ353tiqnoSrUi/P/eoTRKI+PcR391bn+R8juD2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Pr28kwQAAANwAAAAPAAAAAAAAAAAAAAAA&#10;AKECAABkcnMvZG93bnJldi54bWxQSwUGAAAAAAQABAD5AAAAjwMAAAAA&#10;" strokeweight="0"/>
                  <v:line id="Line 189" o:spid="_x0000_s1213" style="position:absolute;flip:x y;visibility:visible;mso-wrap-style:square" from="5228,1381" to="5290,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PKv8EAAADcAAAADwAAAGRycy9kb3ducmV2LnhtbERPTWsCMRC9F/wPYQQvpWarYO1qFCkq&#10;0ltXex82081iMlmSqOu/N4VCb/N4n7Nc986KK4XYelbwOi5AENdet9woOB13L3MQMSFrtJ5JwZ0i&#10;rFeDpyWW2t/4i65VakQO4ViiApNSV0oZa0MO49h3xJn78cFhyjA0Uge85XBn5aQoZtJhy7nBYEcf&#10;hupzdXEKpm/fx8PZPpvPXXRmu7dVPQt3pUbDfrMAkahP/+I/90Hn+e9T+H0mX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48q/wQAAANwAAAAPAAAAAAAAAAAAAAAA&#10;AKECAABkcnMvZG93bnJldi54bWxQSwUGAAAAAAQABAD5AAAAjwMAAAAA&#10;" strokeweight="0"/>
                  <v:line id="Line 190" o:spid="_x0000_s1214" style="position:absolute;visibility:visible;mso-wrap-style:square" from="5204,1369" to="5204,1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ftBM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37QTDAAAA3AAAAA8AAAAAAAAAAAAA&#10;AAAAoQIAAGRycy9kb3ducmV2LnhtbFBLBQYAAAAABAAEAPkAAACRAwAAAAA=&#10;" strokeweight="0"/>
                  <v:line id="Line 191" o:spid="_x0000_s1215" style="position:absolute;visibility:visible;mso-wrap-style:square" from="5204,1369" to="5265,1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In8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y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+0ifwQAAANwAAAAPAAAAAAAAAAAAAAAA&#10;AKECAABkcnMvZG93bnJldi54bWxQSwUGAAAAAAQABAD5AAAAjwMAAAAA&#10;" strokeweight="0"/>
                  <v:rect id="Rectangle 192" o:spid="_x0000_s1216" style="position:absolute;left:5509;top:1356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QXhr8A&#10;AADcAAAADwAAAGRycy9kb3ducmV2LnhtbERPzYrCMBC+L/gOYQRva6oHcatRRBBc8WL1AYZm+oPJ&#10;pCTRdt/eCMLe5uP7nfV2sEY8yYfWsYLZNANBXDrdcq3gdj18L0GEiKzROCYFfxRguxl9rTHXrucL&#10;PYtYixTCIUcFTYxdLmUoG7IYpq4jTlzlvMWYoK+l9tincGvkPMsW0mLLqaHBjvYNlffiYRXIa3Ho&#10;l4XxmTvNq7P5PV4qckpNxsNuBSLSEP/FH/dRp/k/C3g/ky6Qm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gtBeGvwAAANwAAAAPAAAAAAAAAAAAAAAAAJgCAABkcnMvZG93bnJl&#10;di54bWxQSwUGAAAAAAQABAD1AAAAhAMAAAAA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line id="Line 193" o:spid="_x0000_s1217" style="position:absolute;visibility:visible;mso-wrap-style:square" from="806,2322" to="2333,2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2v0x8MAAADcAAAADwAAAGRycy9kb3ducmV2LnhtbERPS4vCMBC+L/gfwgh701RhH1aj+GBZ&#10;L4JrBfE2NGNTbCalyWr115sFYW/z8T1nMmttJS7U+NKxgkE/AUGcO11yoWCfffU+QfiArLFyTApu&#10;5GE27bxMMNXuyj902YVCxBD2KSowIdSplD43ZNH3XU0cuZNrLIYIm0LqBq8x3FZymCTv0mLJscFg&#10;TUtD+Xn3axUstqvDXpo73zdv6002P2L2vUSlXrvtfAwiUBv+xU/3Wsf5ow/4eyZeIK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r9MfDAAAA3AAAAA8AAAAAAAAAAAAA&#10;AAAAoQIAAGRycy9kb3ducmV2LnhtbFBLBQYAAAAABAAEAPkAAACRAwAAAAA=&#10;" strokecolor="#903" strokeweight="33e-5mm"/>
                  <v:rect id="Rectangle 194" o:spid="_x0000_s1218" style="position:absolute;left:5913;top:2444;width:1123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PHuMMA&#10;AADcAAAADwAAAGRycy9kb3ducmV2LnhtbESPzW4CMQyE75V4h8iVeqkg2x4oLAQElSr1glCBBzAb&#10;d3/jrJIA27evD0jcbM145vNyPbhOXSnE2rOBt0kGirjwtubSwOn4NZ6BignZYueZDPxRhPVq9LTE&#10;3Pob/9D1kEolIRxzNFCl1Odax6Iih3Hie2LRfn1wmGQNpbYBbxLuOv2eZVPtsGZpqLCnz4qK9nBx&#10;Bjatjq9tQbHZXT72zdSHBrdnY16eh80CVKIhPcz3628r+HOhlWdkAr3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tPHuMMAAADcAAAADwAAAAAAAAAAAAAAAACYAgAAZHJzL2Rv&#10;d25yZXYueG1sUEsFBgAAAAAEAAQA9QAAAIgDAAAAAA==&#10;" fillcolor="#ffc" strokecolor="#903" strokeweight="0"/>
                  <v:rect id="Rectangle 195" o:spid="_x0000_s1219" style="position:absolute;left:5913;top:2578;width:2834;height:13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9iI78A&#10;AADcAAAADwAAAGRycy9kb3ducmV2LnhtbERPzWoCMRC+C32HMAUvUrP1oHU1ihUELyJqH2C6Gfc3&#10;kyWJur69EQRv8/H9znzZmUZcyfnSsoLvYQKCOLO65FzB32nz9QPCB2SNjWVScCcPy8VHb46ptjc+&#10;0PUYchFD2KeooAihTaX0WUEG/dC2xJE7W2cwROhyqR3eYrhp5ChJxtJgybGhwJbWBWX18WIUrGrp&#10;B3VGvtpdJvtqbF2Fv/9K9T+71QxEoC68xS/3Vsf50yk8n4kXyM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n2IjvwAAANwAAAAPAAAAAAAAAAAAAAAAAJgCAABkcnMvZG93bnJl&#10;di54bWxQSwUGAAAAAAQABAD1AAAAhAMAAAAA&#10;" fillcolor="#ffc" strokecolor="#903" strokeweight="0"/>
                  <v:rect id="Rectangle 196" o:spid="_x0000_s1220" style="position:absolute;left:6242;top:2737;width:1940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7eksEA&#10;AADcAAAADwAAAGRycy9kb3ducmV2LnhtbESPzWrDMBCE74W+g9hCb42cHIpxIpsQCCShFzt9gMVa&#10;/xBpZSQldt6+KhR6HGbmG2ZXLdaIB/kwOlawXmUgiFunR+4VfF+PHzmIEJE1Gsek4EkBqvL1ZYeF&#10;djPX9GhiLxKEQ4EKhhinQsrQDmQxrNxEnLzOeYsxSd9L7XFOcGvkJss+pcWR08KAEx0Gam/N3SqQ&#10;1+Y4543xmbtsui9zPtUdOaXe35b9FkSkJf6H/9onrSAR4fdMOgKy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+3pLBAAAA3AAAAA8AAAAAAAAAAAAAAAAAmAIAAGRycy9kb3du&#10;cmV2LnhtbFBLBQYAAAAABAAEAPUAAACGAwAAAAA=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Verificar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Pagamentos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7" o:spid="_x0000_s1221" style="position:absolute;left:7012;top:2933;width:66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J7CcEA&#10;AADcAAAADwAAAGRycy9kb3ducmV2LnhtbESP3WoCMRSE7wu+QzhC72riXhTZGkUEQcUb1z7AYXP2&#10;hyYnSxLd9e1NodDLYWa+YdbbyVnxoBB7zxqWCwWCuPam51bD9+3wsQIRE7JB65k0PCnCdjN7W2Np&#10;/MhXelSpFRnCsUQNXUpDKWWsO3IYF34gzl7jg8OUZWilCThmuLOyUOpTOuw5L3Q40L6j+qe6Ow3y&#10;Vh3GVWWD8ueiudjT8dqQ1/p9Pu2+QCSa0n/4r300Ggq1hN8z+QjIz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yewnBAAAA3AAAAA8AAAAAAAAAAAAAAAAAmAIAAGRycy9kb3du&#10;cmV2LnhtbFBLBQYAAAAABAAEAPUAAACGAwAAAAA=&#10;" filled="f" stroked="f">
                    <v:textbox style="mso-fit-shape-to-text:t" inset="0,0,0,0">
                      <w:txbxContent>
                        <w:p w:rsidR="004E0D20" w:rsidRDefault="004E0D2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Fechados</w:t>
                          </w:r>
                          <w:proofErr w:type="spellEnd"/>
                        </w:p>
                      </w:txbxContent>
                    </v:textbox>
                  </v:rect>
                  <v:line id="Line 198" o:spid="_x0000_s1222" style="position:absolute;visibility:visible;mso-wrap-style:square" from="5937,2468" to="5937,2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0kEMUAAADcAAAADwAAAGRycy9kb3ducmV2LnhtbESPQWvCQBSE70L/w/IEb7oxoE2jGyml&#10;RXtrUwWPj+wzWZJ9G7Jbjf++Wyj0OMzMN8x2N9pOXGnwxrGC5SIBQVw5bbhWcPx6m2cgfEDW2Dkm&#10;BXfysCseJlvMtbvxJ13LUIsIYZ+jgiaEPpfSVw1Z9AvXE0fv4gaLIcqhlnrAW4TbTqZJspYWDceF&#10;Bnt6aahqy2+rwHys96v3x9PTSb7uw/KctZmxR6Vm0/F5AyLQGP7Df+2DVpAmKfyeiUdAF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0kEMUAAADcAAAADwAAAAAAAAAA&#10;AAAAAAChAgAAZHJzL2Rvd25yZXYueG1sUEsFBgAAAAAEAAQA+QAAAJMDAAAAAA==&#10;" strokeweight="0"/>
                  <v:line id="Line 199" o:spid="_x0000_s1223" style="position:absolute;visibility:visible;mso-wrap-style:square" from="5937,2468" to="5986,2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GBi8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GBi8UAAADcAAAADwAAAAAAAAAA&#10;AAAAAAChAgAAZHJzL2Rvd25yZXYueG1sUEsFBgAAAAAEAAQA+QAAAJMDAAAAAA==&#10;" strokeweight="0"/>
                  <v:line id="Line 200" o:spid="_x0000_s1224" style="position:absolute;flip:x;visibility:visible;mso-wrap-style:square" from="5949,2480" to="5986,24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wqOsYAAADcAAAADwAAAGRycy9kb3ducmV2LnhtbESPQWsCMRSE74L/ITyhN81WSpWtUaSl&#10;RQQr2nro7bl53V3cvCxJdNN/bwqCx2FmvmFmi2gacSHna8sKHkcZCOLC6ppLBd9f78MpCB+QNTaW&#10;ScEfeVjM+70Z5tp2vKPLPpQiQdjnqKAKoc2l9EVFBv3ItsTJ+7XOYEjSlVI77BLcNHKcZc/SYM1p&#10;ocKWXisqTvuzUbD7nPDRfZzjKR67zfbnUK4Pb0ulHgZx+QIiUAz38K290grG2RP8n0lH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R8KjrGAAAA3AAAAA8AAAAAAAAA&#10;AAAAAAAAoQIAAGRycy9kb3ducmV2LnhtbFBLBQYAAAAABAAEAPkAAACUAwAAAAA=&#10;" strokeweight="0"/>
                  <v:line id="Line 201" o:spid="_x0000_s1225" style="position:absolute;flip:y;visibility:visible;mso-wrap-style:square" from="5949,2480" to="5949,2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CPocYAAADcAAAADwAAAGRycy9kb3ducmV2LnhtbESPQWsCMRSE74L/ITyhN81WaJWtUaSl&#10;RQQr2nro7bl53V3cvCxJdNN/bwqCx2FmvmFmi2gacSHna8sKHkcZCOLC6ppLBd9f78MpCB+QNTaW&#10;ScEfeVjM+70Z5tp2vKPLPpQiQdjnqKAKoc2l9EVFBv3ItsTJ+7XOYEjSlVI77BLcNHKcZc/SYM1p&#10;ocKWXisqTvuzUbD7nPDRfZzjKR67zfbnUK4Pb0ulHgZx+QIiUAz38K290grG2RP8n0lH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swj6HGAAAA3AAAAA8AAAAAAAAA&#10;AAAAAAAAoQIAAGRycy9kb3ducmV2LnhtbFBLBQYAAAAABAAEAPkAAACUAwAAAAA=&#10;" strokeweight="0"/>
                  <v:line id="Line 202" o:spid="_x0000_s1226" style="position:absolute;visibility:visible;mso-wrap-style:square" from="5937,2468" to="5998,2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YiE8QAAADcAAAADwAAAGRycy9kb3ducmV2LnhtbESPQWvCQBSE70L/w/IEb7pRME2jqxSx&#10;aG9tquDxkX0mi9m3IbvV+O+7gtDjMDPfMMt1bxtxpc4bxwqmkwQEcem04UrB4edjnIHwAVlj45gU&#10;3MnDevUyWGKu3Y2/6VqESkQI+xwV1CG0uZS+rMmin7iWOHpn11kMUXaV1B3eItw2cpYkqbRoOC7U&#10;2NKmpvJS/FoF5ivdzT9fj29Hud2F6Sm7ZMYelBoN+/cFiEB9+A8/23utYJak8DgTj4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iITxAAAANwAAAAPAAAAAAAAAAAA&#10;AAAAAKECAABkcnMvZG93bnJldi54bWxQSwUGAAAAAAQABAD5AAAAkgMAAAAA&#10;" strokeweight="0"/>
                  <v:line id="Line 203" o:spid="_x0000_s1227" style="position:absolute;visibility:visible;mso-wrap-style:square" from="5937,2505" to="5937,2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qHiMMAAADcAAAADwAAAGRycy9kb3ducmV2LnhtbESPT4vCMBTE7wt+h/CEva2pglqrUURW&#10;1Nv6Dzw+mmcbbF5Kk9XutzfCgsdhZn7DzBatrcSdGm8cK+j3EhDEudOGCwWn4/orBeEDssbKMSn4&#10;Iw+Leedjhpl2D97T/RAKESHsM1RQhlBnUvq8JIu+52ri6F1dYzFE2RRSN/iIcFvJQZKMpEXDcaHE&#10;mlYl5bfDr1Vgfkab4W58npzl9yb0L+ktNfak1Ge3XU5BBGrDO/zf3moFg2QMrzPxCMj5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pKh4jDAAAA3AAAAA8AAAAAAAAAAAAA&#10;AAAAoQIAAGRycy9kb3ducmV2LnhtbFBLBQYAAAAABAAEAPkAAACRAwAAAAA=&#10;" strokeweight="0"/>
                  <v:line id="Line 204" o:spid="_x0000_s1228" style="position:absolute;visibility:visible;mso-wrap-style:square" from="5949,2468" to="5949,2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UT+sIAAADcAAAADwAAAGRycy9kb3ducmV2LnhtbERPz2vCMBS+D/wfwhN2W1OFuVqNImOj&#10;8za1gsdH82yDzUtpMtv99+Yw2PHj+73ejrYVd+q9caxglqQgiCunDdcKytPnSwbCB2SNrWNS8Ese&#10;tpvJ0xpz7QY+0P0YahFD2OeooAmhy6X0VUMWfeI64shdXW8xRNjXUvc4xHDbynmaLqRFw7GhwY7e&#10;G6puxx+rwHwvitf923l5lh9FmF2yW2ZsqdTzdNytQAQaw7/4z/2lFczTuDaeiUdAb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UT+sIAAADcAAAADwAAAAAAAAAAAAAA&#10;AAChAgAAZHJzL2Rvd25yZXYueG1sUEsFBgAAAAAEAAQA+QAAAJADAAAAAA==&#10;" strokeweight="0"/>
                </v:group>
                <v:line id="Line 206" o:spid="_x0000_s1229" style="position:absolute;visibility:visible;mso-wrap-style:square" from="37699,15748" to="38087,15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m2YcUAAADcAAAADwAAAGRycy9kb3ducmV2LnhtbESPQWvCQBSE74X+h+UJvdWNQm0SXaWU&#10;luitTRU8PrLPZDH7NmS3Jv57t1DwOMzMN8xqM9pWXKj3xrGC2TQBQVw5bbhWsP/5fE5B+ICssXVM&#10;Cq7kYbN+fFhhrt3A33QpQy0ihH2OCpoQulxKXzVk0U9dRxy9k+sthij7Wuoehwi3rZwnyUJaNBwX&#10;GuzovaHqXP5aBeZrUbzsXg/ZQX4UYXZMz6mxe6WeJuPbEkSgMdzD/+2tVjBPMvg7E4+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m2YcUAAADcAAAADwAAAAAAAAAA&#10;AAAAAAChAgAAZHJzL2Rvd25yZXYueG1sUEsFBgAAAAAEAAQA+QAAAJMDAAAAAA==&#10;" strokeweight="0"/>
                <v:line id="Line 207" o:spid="_x0000_s1230" style="position:absolute;visibility:visible;mso-wrap-style:square" from="37699,15748" to="38087,15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qJIc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/x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HqJIcIAAADcAAAADwAAAAAAAAAAAAAA&#10;AAChAgAAZHJzL2Rvd25yZXYueG1sUEsFBgAAAAAEAAQA+QAAAJADAAAAAA==&#10;" strokeweight="0"/>
                <v:line id="Line 208" o:spid="_x0000_s1231" style="position:absolute;visibility:visible;mso-wrap-style:square" from="37776,15671" to="37776,160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Ysus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/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zYsusUAAADcAAAADwAAAAAAAAAA&#10;AAAAAAChAgAAZHJzL2Rvd25yZXYueG1sUEsFBgAAAAAEAAQA+QAAAJMDAAAAAA==&#10;" strokeweight="0"/>
                <v:line id="Line 209" o:spid="_x0000_s1232" style="position:absolute;visibility:visible;mso-wrap-style:square" from="37776,15671" to="37776,160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SyzcQAAADcAAAADwAAAGRycy9kb3ducmV2LnhtbESPQWvCQBSE7wX/w/IK3uomAW0aXUXE&#10;Yr1Vq+DxkX1NFrNvQ3ar6b93BcHjMDPfMLNFbxtxoc4bxwrSUQKCuHTacKXg8PP5loPwAVlj45gU&#10;/JOHxXzwMsNCuyvv6LIPlYgQ9gUqqENoCyl9WZNFP3ItcfR+XWcxRNlVUnd4jXDbyCxJJtKi4bhQ&#10;Y0urmsrz/s8qMN+TzXj7fvw4yvUmpKf8nBt7UGr42i+nIAL14Rl+tL+0giz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5LLNxAAAANwAAAAPAAAAAAAAAAAA&#10;AAAAAKECAABkcnMvZG93bnJldi54bWxQSwUGAAAAAAQABAD5AAAAkgMAAAAA&#10;" strokeweight="0"/>
                <v:line id="Line 210" o:spid="_x0000_s1233" style="position:absolute;visibility:visible;mso-wrap-style:square" from="37699,15671" to="38087,15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gXV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qBdWxAAAANwAAAAPAAAAAAAAAAAA&#10;AAAAAKECAABkcnMvZG93bnJldi54bWxQSwUGAAAAAAQABAD5AAAAkgMAAAAA&#10;" strokeweight="0"/>
                <v:line id="Line 211" o:spid="_x0000_s1234" style="position:absolute;visibility:visible;mso-wrap-style:square" from="37699,15748" to="38087,15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GPIs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QY8ixAAAANwAAAAPAAAAAAAAAAAA&#10;AAAAAKECAABkcnMvZG93bnJldi54bWxQSwUGAAAAAAQABAD5AAAAkgMAAAAA&#10;" strokeweight="0"/>
                <v:line id="Line 212" o:spid="_x0000_s1235" style="position:absolute;visibility:visible;mso-wrap-style:square" from="37699,15671" to="37699,160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0quc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Er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DSq5xAAAANwAAAAPAAAAAAAAAAAA&#10;AAAAAKECAABkcnMvZG93bnJldi54bWxQSwUGAAAAAAQABAD5AAAAkgMAAAAA&#10;" strokeweight="0"/>
                <v:line id="Line 213" o:spid="_x0000_s1236" style="position:absolute;flip:x;visibility:visible;mso-wrap-style:square" from="37699,15671" to="38087,15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uHC8YAAADcAAAADwAAAGRycy9kb3ducmV2LnhtbESPQWsCMRSE7wX/Q3iCt5rVgy2rUcTS&#10;UoRatPXg7bl57i5uXpYkuvHfG6HQ4zAz3zCzRTSNuJLztWUFo2EGgriwuuZSwe/P+/MrCB+QNTaW&#10;ScGNPCzmvacZ5tp2vKXrLpQiQdjnqKAKoc2l9EVFBv3QtsTJO1lnMCTpSqkddgluGjnOsok0WHNa&#10;qLClVUXFeXcxCrabFz66j0s8x2P39X3Yl+v921KpQT8upyACxfAf/mt/agXj0QQeZ9IRkPM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47hwvGAAAA3AAAAA8AAAAAAAAA&#10;AAAAAAAAoQIAAGRycy9kb3ducmV2LnhtbFBLBQYAAAAABAAEAPkAAACUAwAAAAA=&#10;" strokeweight="0"/>
                <v:line id="Line 214" o:spid="_x0000_s1237" style="position:absolute;visibility:visible;mso-wrap-style:square" from="37776,15748" to="38163,16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Uc78YAAADcAAAADwAAAGRycy9kb3ducmV2LnhtbESPQWvCQBSE7wX/w/IEb3Wjh6SkrlIU&#10;aQ5CqYrS2yP7mgSzb8PuNkn767uFgsdhZr5hVpvRtKIn5xvLChbzBARxaXXDlYLzaf/4BMIHZI2t&#10;ZVLwTR4268nDCnNtB36n/hgqESHsc1RQh9DlUvqyJoN+bjvi6H1aZzBE6SqpHQ4Rblq5TJJUGmw4&#10;LtTY0bam8nb8Mgrcvjm3RWGvP5fDLc3ePl7Nzl+Vmk3Hl2cQgcZwD/+3C61gucjg70w8An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uVHO/GAAAA3AAAAA8AAAAAAAAA&#10;AAAAAAAAoQIAAGRycy9kb3ducmV2LnhtbFBLBQYAAAAABAAEAPkAAACUAwAAAAA=&#10;" strokeweight="67e-5mm"/>
                <v:line id="Line 215" o:spid="_x0000_s1238" style="position:absolute;flip:x y;visibility:visible;mso-wrap-style:square" from="37776,15748" to="38163,16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E66L8AAADcAAAADwAAAGRycy9kb3ducmV2LnhtbERPTWsCMRC9C/0PYQq9iGZVUNkaRUSL&#10;9Na1vQ+b6WYxmSxJ1PXfm4Pg8fG+V5veWXGlEFvPCibjAgRx7XXLjYLf02G0BBETskbrmRTcKcJm&#10;/TZYYan9jX/oWqVG5BCOJSowKXWllLE25DCOfUecuX8fHKYMQyN1wFsOd1ZOi2IuHbacGwx2tDNU&#10;n6uLUzBb/J2OZzs034fozP7LVvU83JX6eO+3nyAS9eklfrqPWsF0ktfm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LE66L8AAADcAAAADwAAAAAAAAAAAAAAAACh&#10;AgAAZHJzL2Rvd25yZXYueG1sUEsFBgAAAAAEAAQA+QAAAI0DAAAAAA==&#10;" strokeweight="0"/>
                <v:line id="Line 216" o:spid="_x0000_s1239" style="position:absolute;flip:x y;visibility:visible;mso-wrap-style:square" from="37776,15671" to="38163,16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2fc8MAAADcAAAADwAAAGRycy9kb3ducmV2LnhtbESPQWsCMRSE70L/Q3gFL1KzWtC6GqWU&#10;WqQ3V70/Ns/NYvKyJKmu/94UCj0OM/MNs9r0zoorhdh6VjAZFyCIa69bbhQcD9uXNxAxIWu0nknB&#10;nSJs1k+DFZba33hP1yo1IkM4lqjApNSVUsbakMM49h1x9s4+OExZhkbqgLcMd1ZOi2ImHbacFwx2&#10;9GGovlQ/TsHr/HTYXezIfG+jM59ftqpn4a7U8Ll/X4JI1Kf/8F97pxVMJwv4PZOPgFw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f9n3PDAAAA3AAAAA8AAAAAAAAAAAAA&#10;AAAAoQIAAGRycy9kb3ducmV2LnhtbFBLBQYAAAAABAAEAPkAAACRAwAAAAA=&#10;" strokeweight="0"/>
                <v:line id="Line 217" o:spid="_x0000_s1240" style="position:absolute;flip:x y;visibility:visible;mso-wrap-style:square" from="37776,15748" to="38163,16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v8U8AAAADcAAAADwAAAGRycy9kb3ducmV2LnhtbERPTWsCMRC9F/ofwhS8lJp1BS1boxRR&#10;kd662vuwmW4Wk8mSRF3/vTkIHh/ve7EanBUXCrHzrGAyLkAQN1533Co4HrYfnyBiQtZoPZOCG0VY&#10;LV9fFlhpf+VfutSpFTmEY4UKTEp9JWVsDDmMY98TZ+7fB4cpw9BKHfCaw52VZVHMpMOOc4PBntaG&#10;mlN9dgqm87/D/mTfzc82OrPZ2bqZhZtSo7fh+wtEoiE9xQ/3Xisoyzw/n8lHQC7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ir/FPAAAAA3AAAAA8AAAAAAAAAAAAAAAAA&#10;oQIAAGRycy9kb3ducmV2LnhtbFBLBQYAAAAABAAEAPkAAACOAwAAAAA=&#10;" strokeweight="0"/>
                <v:line id="Line 218" o:spid="_x0000_s1241" style="position:absolute;flip:x y;visibility:visible;mso-wrap-style:square" from="37776,15748" to="38163,16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+dZyM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5RT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fnWcjDAAAA3AAAAA8AAAAAAAAAAAAA&#10;AAAAoQIAAGRycy9kb3ducmV2LnhtbFBLBQYAAAAABAAEAPkAAACRAwAAAAA=&#10;" strokeweight="0"/>
                <v:line id="Line 219" o:spid="_x0000_s1242" style="position:absolute;flip:x y;visibility:visible;mso-wrap-style:square" from="37699,15748" to="38163,16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XHv8MAAADcAAAADwAAAGRycy9kb3ducmV2LnhtbESPQWsCMRSE70L/Q3gFL6LZbkFla5RS&#10;tEhvrnp/bF43i8nLkqS6/vumUPA4zMw3zGozOCuuFGLnWcHLrABB3HjdcavgdNxNlyBiQtZoPZOC&#10;O0XYrJ9GK6y0v/GBrnVqRYZwrFCBSamvpIyNIYdx5nvi7H374DBlGVqpA94y3FlZFsVcOuw4Lxjs&#10;6cNQc6l/nILXxfm4v9iJ+dpFZ7aftm7m4a7U+Hl4fwORaEiP8H97rxWUZQl/Z/IRkO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c1x7/DAAAA3AAAAA8AAAAAAAAAAAAA&#10;AAAAoQIAAGRycy9kb3ducmV2LnhtbFBLBQYAAAAABAAEAPkAAACRAwAAAAA=&#10;" strokeweight="0"/>
                <v:line id="Line 220" o:spid="_x0000_s1243" style="position:absolute;flip:x y;visibility:visible;mso-wrap-style:square" from="37852,15748" to="38246,16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liJMMAAADcAAAADwAAAGRycy9kb3ducmV2LnhtbESPQWsCMRSE70L/Q3gFL6JZV7BlNUoR&#10;Femta3t/bF43i8nLkkRd/31TKPQ4zMw3zHo7OCtuFGLnWcF8VoAgbrzuuFXweT5MX0HEhKzReiYF&#10;D4qw3TyN1lhpf+cPutWpFRnCsUIFJqW+kjI2hhzGme+Js/ftg8OUZWilDnjPcGdlWRRL6bDjvGCw&#10;p52h5lJfnYLFy9f5dLET836IzuyPtm6W4aHU+Hl4W4FINKT/8F/7pBWU5QJ+z+QjID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h5YiTDAAAA3AAAAA8AAAAAAAAAAAAA&#10;AAAAoQIAAGRycy9kb3ducmV2LnhtbFBLBQYAAAAABAAEAPkAAACRAwAAAAA=&#10;" strokeweight="0"/>
                <v:line id="Line 221" o:spid="_x0000_s1244" style="position:absolute;visibility:visible;mso-wrap-style:square" from="37699,15671" to="37699,160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1Fn8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LUWfxAAAANwAAAAPAAAAAAAAAAAA&#10;AAAAAKECAABkcnMvZG93bnJldi54bWxQSwUGAAAAAAQABAD5AAAAkgMAAAAA&#10;" strokeweight="0"/>
                <v:line id="Line 222" o:spid="_x0000_s1245" style="position:absolute;visibility:visible;mso-wrap-style:square" from="37699,15671" to="38087,156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HgBM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E3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YeAExAAAANwAAAAPAAAAAAAAAAAA&#10;AAAAAKECAABkcnMvZG93bnJldi54bWxQSwUGAAAAAAQABAD5AAAAkgMAAAAA&#10;" strokeweight="0"/>
                <v:oval id="Oval 223" o:spid="_x0000_s1246" style="position:absolute;left:38246;top:20713;width:17062;height:3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QUZcMA&#10;AADcAAAADwAAAGRycy9kb3ducmV2LnhtbESPQWsCMRSE74L/ITyhN812ESmrUUpBEHpotR48PjfP&#10;3dDNS9xEjf/eCIUeh5n5hlmsku3ElfpgHCt4nRQgiGunDTcK9j/r8RuIEJE1do5JwZ0CrJbDwQIr&#10;7W68pesuNiJDOFSooI3RV1KGuiWLYeI8cfZOrrcYs+wbqXu8ZbjtZFkUM2nRcF5o0dNHS/Xv7mIV&#10;eP89nab0ZUKZTmfzycft/XBU6mWU3ucgIqX4H/5rb7SCspzB80w+An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QUZcMAAADcAAAADwAAAAAAAAAAAAAAAACYAgAAZHJzL2Rv&#10;d25yZXYueG1sUEsFBgAAAAAEAAQA9QAAAIgDAAAAAA==&#10;" fillcolor="#ffc" strokecolor="#903" strokeweight="0"/>
                <v:rect id="Rectangle 224" o:spid="_x0000_s1247" style="position:absolute;left:41192;top:21259;width:1093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IahsIA&#10;AADc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Xn+Cb9n0hGQ2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YhqGwgAAANwAAAAPAAAAAAAAAAAAAAAAAJgCAABkcnMvZG93&#10;bnJldi54bWxQSwUGAAAAAAQABAD1AAAAhwMAAAAA&#10;" filled="f" stroked="f">
                  <v:textbox style="mso-fit-shape-to-text:t" inset="0,0,0,0">
                    <w:txbxContent>
                      <w:p w:rsidR="004E0D20" w:rsidRDefault="004E0D2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248" style="position:absolute;left:44450;top:22498;width:478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2O9L8A&#10;AADcAAAADwAAAGRycy9kb3ducmV2LnhtbERPS2rDMBDdB3oHMYHuEjlelOBENiEQSEs3tnuAwRp/&#10;iDQykhq7t68WhS4f73+uVmvEk3yYHCs47DMQxJ3TEw8Kvtrb7ggiRGSNxjEp+KEAVfmyOWOh3cI1&#10;PZs4iBTCoUAFY4xzIWXoRrIY9m4mTlzvvMWYoB+k9rikcGtknmVv0uLEqWHEma4jdY/m2yqQbXNb&#10;jo3xmfvI+0/zfq97ckq9btfLCUSkNf6L/9x3rSDP09p0Jh0BWf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/Y70vwAAANwAAAAPAAAAAAAAAAAAAAAAAJgCAABkcnMvZG93bnJl&#10;di54bWxQSwUGAAAAAAQABAD1AAAAhAMAAAAA&#10;" filled="f" stroked="f">
                  <v:textbox style="mso-fit-shape-to-text:t" inset="0,0,0,0">
                    <w:txbxContent>
                      <w:p w:rsidR="004E0D20" w:rsidRDefault="004E0D2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line id="Line 226" o:spid="_x0000_s1249" style="position:absolute;visibility:visible;mso-wrap-style:square" from="38398,20872" to="38398,21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zqAcQAAADcAAAADwAAAGRycy9kb3ducmV2LnhtbESPT4vCMBTE7wt+h/AEb2tqQa1do8iy&#10;i+vNv7DHR/Nsg81LabLa/fZGEDwOM/MbZr7sbC2u1HrjWMFomIAgLpw2XCo4Hr7fMxA+IGusHZOC&#10;f/KwXPTe5phrd+MdXfehFBHCPkcFVQhNLqUvKrLoh64hjt7ZtRZDlG0pdYu3CLe1TJNkIi0ajgsV&#10;NvRZUXHZ/1kFZjtZjzfT0+wkv9Zh9JtdMmOPSg363eoDRKAuvMLP9o9WkKYzeJyJR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LOoBxAAAANwAAAAPAAAAAAAAAAAA&#10;AAAAAKECAABkcnMvZG93bnJldi54bWxQSwUGAAAAAAQABAD5AAAAkgMAAAAA&#10;" strokeweight="0"/>
                <v:line id="Line 227" o:spid="_x0000_s1250" style="position:absolute;visibility:visible;mso-wrap-style:square" from="38398,20872" to="38709,20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/VQc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8/VQcIAAADcAAAADwAAAAAAAAAAAAAA&#10;AAChAgAAZHJzL2Rvd25yZXYueG1sUEsFBgAAAAAEAAQA+QAAAJADAAAAAA==&#10;" strokeweight="0"/>
                <v:line id="Line 228" o:spid="_x0000_s1251" style="position:absolute;flip:x;visibility:visible;mso-wrap-style:square" from="38474,20948" to="38709,20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dDH8YAAADcAAAADwAAAGRycy9kb3ducmV2LnhtbESPQWsCMRSE74L/ITzBm2ZVaGVrFFFa&#10;SsEWtR56e25edxc3L0sS3fTfm0Khx2FmvmEWq2gacSPna8sKJuMMBHFhdc2lgs/j82gOwgdkjY1l&#10;UvBDHlbLfm+BubYd7+l2CKVIEPY5KqhCaHMpfVGRQT+2LXHyvq0zGJJ0pdQOuwQ3jZxm2YM0WHNa&#10;qLClTUXF5XA1Cvbvj3x2L9d4iedu9/F1Kt9O27VSw0FcP4EIFMN/+K/9qhVMZx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pnQx/GAAAA3AAAAA8AAAAAAAAA&#10;AAAAAAAAoQIAAGRycy9kb3ducmV2LnhtbFBLBQYAAAAABAAEAPkAAACUAwAAAAA=&#10;" strokeweight="0"/>
                <v:line id="Line 229" o:spid="_x0000_s1252" style="position:absolute;flip:y;visibility:visible;mso-wrap-style:square" from="38474,20948" to="38474,21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XdaMcAAADcAAAADwAAAGRycy9kb3ducmV2LnhtbESPT2sCMRTE70K/Q3iF3jTrFtqyGkVa&#10;WkrBiv8O3p6b5+7i5mVJopt+e1Mo9DjMzG+Y6TyaVlzJ+caygvEoA0FcWt1wpWC3fR++gPABWWNr&#10;mRT8kIf57G4wxULbntd03YRKJAj7AhXUIXSFlL6syaAf2Y44eSfrDIYkXSW1wz7BTSvzLHuSBhtO&#10;CzV29FpTed5cjIL19zMf3cclnuOxX64O++pr/7ZQ6uE+LiYgAsXwH/5rf2oF+WMOv2fSEZ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td1oxwAAANwAAAAPAAAAAAAA&#10;AAAAAAAAAKECAABkcnMvZG93bnJldi54bWxQSwUGAAAAAAQABAD5AAAAlQMAAAAA&#10;" strokeweight="0"/>
                <v:line id="Line 230" o:spid="_x0000_s1253" style="position:absolute;visibility:visible;mso-wrap-style:square" from="38398,20872" to="38785,20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1LNs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x1LNsUAAADcAAAADwAAAAAAAAAA&#10;AAAAAAChAgAAZHJzL2Rvd25yZXYueG1sUEsFBgAAAAAEAAQA+QAAAJMDAAAAAA==&#10;" strokeweight="0"/>
                <v:line id="Line 231" o:spid="_x0000_s1254" style="position:absolute;visibility:visible;mso-wrap-style:square" from="38398,21107" to="38398,21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TTQ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yf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PTTQsUAAADcAAAADwAAAAAAAAAA&#10;AAAAAAChAgAAZHJzL2Rvd25yZXYueG1sUEsFBgAAAAAEAAQA+QAAAJMDAAAAAA==&#10;" strokeweight="0"/>
                <v:line id="Line 232" o:spid="_x0000_s1255" style="position:absolute;visibility:visible;mso-wrap-style:square" from="38474,20872" to="38474,21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h22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7h22cUAAADcAAAADwAAAAAAAAAA&#10;AAAAAAChAgAAZHJzL2Rvd25yZXYueG1sUEsFBgAAAAAEAAQA+QAAAJMDAAAAAA==&#10;" strokeweight="0"/>
                <v:line id="Line 233" o:spid="_x0000_s1256" style="position:absolute;visibility:visible;mso-wrap-style:square" from="38398,20948" to="38785,20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ror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auiuxAAAANwAAAAPAAAAAAAAAAAA&#10;AAAAAKECAABkcnMvZG93bnJldi54bWxQSwUGAAAAAAQABAD5AAAAkgMAAAAA&#10;" strokeweight="0"/>
                <v:line id="Line 234" o:spid="_x0000_s1257" style="position:absolute;visibility:visible;mso-wrap-style:square" from="38398,20948" to="38785,20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ZNN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Jk01xAAAANwAAAAPAAAAAAAAAAAA&#10;AAAAAKECAABkcnMvZG93bnJldi54bWxQSwUGAAAAAAQABAD5AAAAkgMAAAAA&#10;" strokeweight="0"/>
                <v:line id="Line 235" o:spid="_x0000_s1258" style="position:absolute;visibility:visible;mso-wrap-style:square" from="38474,20872" to="38474,21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ZR8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bnZR8IAAADcAAAADwAAAAAAAAAAAAAA&#10;AAChAgAAZHJzL2Rvd25yZXYueG1sUEsFBgAAAAAEAAQA+QAAAJADAAAAAA==&#10;" strokeweight="0"/>
                <v:line id="Line 236" o:spid="_x0000_s1259" style="position:absolute;visibility:visible;mso-wrap-style:square" from="38474,20872" to="38474,21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V83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9XzcxAAAANwAAAAPAAAAAAAAAAAA&#10;AAAAAKECAABkcnMvZG93bnJldi54bWxQSwUGAAAAAAQABAD5AAAAkgMAAAAA&#10;" strokeweight="0"/>
                <v:line id="Line 237" o:spid="_x0000_s1260" style="position:absolute;visibility:visible;mso-wrap-style:square" from="38398,20872" to="38785,20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mmPM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mmPMIAAADcAAAADwAAAAAAAAAAAAAA&#10;AAChAgAAZHJzL2Rvd25yZXYueG1sUEsFBgAAAAAEAAQA+QAAAJADAAAAAA==&#10;" strokeweight="0"/>
                <v:line id="Line 238" o:spid="_x0000_s1261" style="position:absolute;visibility:visible;mso-wrap-style:square" from="38398,20948" to="38785,20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Dp8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hQOnxAAAANwAAAAPAAAAAAAAAAAA&#10;AAAAAKECAABkcnMvZG93bnJldi54bWxQSwUGAAAAAAQABAD5AAAAkgMAAAAA&#10;" strokeweight="0"/>
                <v:line id="Line 239" o:spid="_x0000_s1262" style="position:absolute;visibility:visible;mso-wrap-style:square" from="38398,20872" to="38398,21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ed0M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3QxAAAANwAAAAPAAAAAAAAAAAA&#10;AAAAAKECAABkcnMvZG93bnJldi54bWxQSwUGAAAAAAQABAD5AAAAkgMAAAAA&#10;" strokeweight="0"/>
                <v:line id="Line 240" o:spid="_x0000_s1263" style="position:absolute;flip:x;visibility:visible;mso-wrap-style:square" from="38398,20872" to="38785,20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8LjsYAAADcAAAADwAAAGRycy9kb3ducmV2LnhtbESPQWsCMRSE7wX/Q3iCt5qtLbZsjSJK&#10;pQi2aOuht+fmdXdx87Ik0Y3/3giFHoeZ+YaZzKJpxJmcry0reBhmIIgLq2suFXx/vd2/gPABWWNj&#10;mRRcyMNs2rubYK5tx1s670IpEoR9jgqqENpcSl9UZNAPbUucvF/rDIYkXSm1wy7BTSNHWTaWBmtO&#10;CxW2tKioOO5ORsH245kPbnWKx3joNp8/+3K9X86VGvTj/BVEoBj+w3/td61g9PQI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3/C47GAAAA3AAAAA8AAAAAAAAA&#10;AAAAAAAAoQIAAGRycy9kb3ducmV2LnhtbFBLBQYAAAAABAAEAPkAAACUAwAAAAA=&#10;" strokeweight="0"/>
                <v:line id="Line 241" o:spid="_x0000_s1264" style="position:absolute;visibility:visible;mso-wrap-style:square" from="38474,20948" to="38862,21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SthcYAAADcAAAADwAAAGRycy9kb3ducmV2LnhtbESPQWvCQBSE70L/w/IK3nRTESsxGykt&#10;0hwEqUqlt0f2mQSzb8PuVqO/3i0UPA4z8w2TLXvTijM531hW8DJOQBCXVjdcKdjvVqM5CB+QNbaW&#10;ScGVPCzzp0GGqbYX/qLzNlQiQtinqKAOoUul9GVNBv3YdsTRO1pnMETpKqkdXiLctHKSJDNpsOG4&#10;UGNH7zWVp+2vUeBWzb4tCnu4fa9Ps9fNz6f58Aelhs/92wJEoD48wv/tQiuYTKfwdyYeAZn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j0rYXGAAAA3AAAAA8AAAAAAAAA&#10;AAAAAAAAoQIAAGRycy9kb3ducmV2LnhtbFBLBQYAAAAABAAEAPkAAACUAwAAAAA=&#10;" strokeweight="67e-5mm"/>
                <v:line id="Line 242" o:spid="_x0000_s1265" style="position:absolute;flip:x y;visibility:visible;mso-wrap-style:square" from="38474,20948" to="38862,21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O6a8MAAADcAAAADwAAAGRycy9kb3ducmV2LnhtbESPQWsCMRSE70L/Q3iFXqRma62WrVGk&#10;VBFvXev9sXndLCYvSxJ1/femUPA4zMw3zHzZOyvOFGLrWcHLqABBXHvdcqPgZ79+fgcRE7JG65kU&#10;XCnCcvEwmGOp/YW/6VylRmQIxxIVmJS6UspYG3IYR74jzt6vDw5TlqGROuAlw52V46KYSoct5wWD&#10;HX0aqo/VySl4nR3226Mdmt06OvO1sVU9DVelnh771QeIRH26h//bW61gPHmDvzP5CMj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UDumvDAAAA3AAAAA8AAAAAAAAAAAAA&#10;AAAAoQIAAGRycy9kb3ducmV2LnhtbFBLBQYAAAAABAAEAPkAAACRAwAAAAA=&#10;" strokeweight="0"/>
                <v:line id="Line 243" o:spid="_x0000_s1266" style="position:absolute;flip:x y;visibility:visible;mso-wrap-style:square" from="38474,20872" to="38862,21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EkHMMAAADcAAAADwAAAGRycy9kb3ducmV2LnhtbESPQWsCMRSE74X+h/AKvRTN1pZVVqMU&#10;qUV6c9X7Y/PcLCYvSxJ1/fdNodDjMDPfMIvV4Ky4UoidZwWv4wIEceN1x62Cw34zmoGICVmj9UwK&#10;7hRhtXx8WGCl/Y13dK1TKzKEY4UKTEp9JWVsDDmMY98TZ+/kg8OUZWilDnjLcGflpChK6bDjvGCw&#10;p7Wh5lxfnIK36XG/PdsX872Jznx+2bopw12p56fhYw4i0ZD+w3/trVYweS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XRJBzDAAAA3AAAAA8AAAAAAAAAAAAA&#10;AAAAoQIAAGRycy9kb3ducmV2LnhtbFBLBQYAAAAABAAEAPkAAACRAwAAAAA=&#10;" strokeweight="0"/>
                <v:line id="Line 244" o:spid="_x0000_s1267" style="position:absolute;flip:x y;visibility:visible;mso-wrap-style:square" from="38474,20948" to="38862,21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2Bh8MAAADcAAAADwAAAGRycy9kb3ducmV2LnhtbESPQWsCMRSE74X+h/AKvZSa1RaV1Sgi&#10;tUhvrvX+2Dw3i8nLkkRd/31TEDwOM/MNM1/2zooLhdh6VjAcFCCIa69bbhT87jfvUxAxIWu0nknB&#10;jSIsF89Pcyy1v/KOLlVqRIZwLFGBSakrpYy1IYdx4Dvi7B19cJiyDI3UAa8Z7qwcFcVYOmw5Lxjs&#10;aG2oPlVnp+BjcthvT/bN/GyiM1/ftqrH4abU60u/moFI1KdH+N7eagWjzwn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qdgYfDAAAA3AAAAA8AAAAAAAAAAAAA&#10;AAAAoQIAAGRycy9kb3ducmV2LnhtbFBLBQYAAAAABAAEAPkAAACRAwAAAAA=&#10;" strokeweight="0"/>
                <v:line id="Line 245" o:spid="_x0000_s1268" style="position:absolute;flip:x y;visibility:visible;mso-wrap-style:square" from="38474,20948" to="38862,21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IV9cAAAADcAAAADwAAAGRycy9kb3ducmV2LnhtbERPTWsCMRC9F/wPYQQvpWarRctqFCkq&#10;0purvQ+b6WYxmSxJ1PXfm0Ohx8f7Xq57Z8WNQmw9K3gfFyCIa69bbhScT7u3TxAxIWu0nknBgyKs&#10;V4OXJZba3/lItyo1IodwLFGBSakrpYy1IYdx7DvizP364DBlGBqpA95zuLNyUhQz6bDl3GCwoy9D&#10;9aW6OgXT+c/pcLGv5nsXndnubVXPwkOp0bDfLEAk6tO/+M990AomH3lt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sCFfXAAAAA3AAAAA8AAAAAAAAAAAAAAAAA&#10;oQIAAGRycy9kb3ducmV2LnhtbFBLBQYAAAAABAAEAPkAAACOAwAAAAA=&#10;" strokeweight="0"/>
                <v:line id="Line 246" o:spid="_x0000_s1269" style="position:absolute;flip:x y;visibility:visible;mso-wrap-style:square" from="38398,20948" to="38862,21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6wbsMAAADcAAAADwAAAGRycy9kb3ducmV2LnhtbESPQWsCMRSE74X+h/AEL0Wz1WLtapQi&#10;WsRbV70/Nq+bxeRlSVJd/31TKPQ4zMw3zHLdOyuuFGLrWcHzuABBXHvdcqPgdNyN5iBiQtZoPZOC&#10;O0VYrx4fllhqf+NPulapERnCsUQFJqWulDLWhhzGse+Is/flg8OUZWikDnjLcGflpChm0mHLecFg&#10;RxtD9aX6dgqmr+fj/mKfzGEXndl+2KqehbtSw0H/vgCRqE//4b/2XiuYvLzB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OsG7DAAAA3AAAAA8AAAAAAAAAAAAA&#10;AAAAoQIAAGRycy9kb3ducmV2LnhtbFBLBQYAAAAABAAEAPkAAACRAwAAAAA=&#10;" strokeweight="0"/>
                <v:line id="Line 247" o:spid="_x0000_s1270" style="position:absolute;flip:x y;visibility:visible;mso-wrap-style:square" from="38550,20948" to="38938,21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2PLsAAAADcAAAADwAAAGRycy9kb3ducmV2LnhtbERPTWsCMRC9F/wPYQQvpWarVMtqFCkq&#10;0purvQ+b6WYxmSxJ1PXfm0Ohx8f7Xq57Z8WNQmw9K3gfFyCIa69bbhScT7u3TxAxIWu0nknBgyKs&#10;V4OXJZba3/lItyo1IodwLFGBSakrpYy1IYdx7DvizP364DBlGBqpA95zuLNyUhQz6bDl3GCwoy9D&#10;9aW6OgXT+c/pcLGv5nsXndnubVXPwkOp0bDfLEAk6tO/+M990AomH3l+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Ctjy7AAAAA3AAAAA8AAAAAAAAAAAAAAAAA&#10;oQIAAGRycy9kb3ducmV2LnhtbFBLBQYAAAAABAAEAPkAAACOAwAAAAA=&#10;" strokeweight="0"/>
                <v:line id="Line 248" o:spid="_x0000_s1271" style="position:absolute;visibility:visible;mso-wrap-style:square" from="38398,20872" to="38398,21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yVes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Bq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XJV6xAAAANwAAAAPAAAAAAAAAAAA&#10;AAAAAKECAABkcnMvZG93bnJldi54bWxQSwUGAAAAAAQABAD5AAAAkgMAAAAA&#10;" strokeweight="0"/>
                <v:line id="Line 249" o:spid="_x0000_s1272" style="position:absolute;visibility:visible;mso-wrap-style:square" from="38398,20872" to="38785,20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4LDc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B2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jgsNxAAAANwAAAAPAAAAAAAAAAAA&#10;AAAAAKECAABkcnMvZG93bnJldi54bWxQSwUGAAAAAAQABAD5AAAAkgMAAAAA&#10;" strokeweight="0"/>
                <v:line id="Line 250" o:spid="_x0000_s1273" style="position:absolute;visibility:visible;mso-wrap-style:square" from="30251,14897" to="38474,220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3i68sMAAADcAAAADwAAAGRycy9kb3ducmV2LnhtbESP0YrCMBRE3xf8h3AXfFvTdVWkayoq&#10;KPqi2PoBl+ZuW9rclCar9e+NIPg4zMwZZrHsTSOu1LnKsoLvUQSCOLe64kLBJdt+zUE4j6yxsUwK&#10;7uRgmQw+Fhhre+MzXVNfiABhF6OC0vs2ltLlJRl0I9sSB+/PdgZ9kF0hdYe3ADeNHEfRTBqsOCyU&#10;2NKmpLxO/42CTerkKTvuzvXBXrbYYjFZZyulhp/96heEp96/w6/2XisYT3/geSYcAZk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4uvLDAAAA3AAAAA8AAAAAAAAAAAAA&#10;AAAAoQIAAGRycy9kb3ducmV2LnhtbFBLBQYAAAAABAAEAPkAAACRAwAAAAA=&#10;" strokecolor="#903" strokeweight="33e-5mm">
                  <v:stroke dashstyle="1 1"/>
                </v:line>
                <v:line id="Line 251" o:spid="_x0000_s1274" style="position:absolute;flip:x y;visibility:visible;mso-wrap-style:square" from="38246,21412" to="38474,220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0At8YAAADcAAAADwAAAGRycy9kb3ducmV2LnhtbESPT2vCQBTE7wW/w/IEL6IbxahEV7G1&#10;0kIP4h8Qb4/sMwlm34bsVuO3dwtCj8PM/IaZLxtTihvVrrCsYNCPQBCnVhecKTgeNr0pCOeRNZaW&#10;ScGDHCwXrbc5JtreeUe3vc9EgLBLUEHufZVI6dKcDLq+rYiDd7G1QR9knUld4z3ATSmHUTSWBgsO&#10;CzlW9JFTet3/GgWT958Yt9m6exhMzOcptecvkrFSnXazmoHw1Pj/8Kv9rRUM4xH8nQlHQC6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Y9ALfGAAAA3AAAAA8AAAAAAAAA&#10;AAAAAAAAoQIAAGRycy9kb3ducmV2LnhtbFBLBQYAAAAABAAEAPkAAACUAwAAAAA=&#10;" strokecolor="#903" strokeweight="33e-5mm"/>
                <v:line id="Line 252" o:spid="_x0000_s1275" style="position:absolute;flip:x y;visibility:visible;mso-wrap-style:square" from="37776,21882" to="38474,220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GlLMUAAADcAAAADwAAAGRycy9kb3ducmV2LnhtbESPS4vCQBCE74L/YWjBi+hEIatER/G1&#10;7IIH8QHircm0STDTEzKjZv/9zsKCx6KqvqJmi8aU4km1KywrGA4iEMSp1QVnCs6nz/4EhPPIGkvL&#10;pOCHHCzm7dYME21ffKDn0WciQNglqCD3vkqkdGlOBt3AVsTBu9naoA+yzqSu8RXgppSjKPqQBgsO&#10;CzlWtM4pvR8fRsF4tYtxn216p+HYbC+pvX6RjJXqdprlFISnxr/D/+1vrWAUx/B3JhwBOf8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XGlLMUAAADcAAAADwAAAAAAAAAA&#10;AAAAAAChAgAAZHJzL2Rvd25yZXYueG1sUEsFBgAAAAAEAAQA+QAAAJMDAAAAAA==&#10;" strokecolor="#903" strokeweight="33e-5mm"/>
                <v:rect id="Rectangle 253" o:spid="_x0000_s1276" style="position:absolute;left:34677;top:15671;width:43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jMYMEA&#10;AADcAAAADwAAAGRycy9kb3ducmV2LnhtbESP3YrCMBSE7xd8h3AWvFvTLShSjbIsCCp7Y/UBDs3p&#10;DyYnJYm2vr1ZELwcZuYbZr0drRF38qFzrOB7loEgrpzuuFFwOe++liBCRNZoHJOCBwXYbiYfayy0&#10;G/hE9zI2IkE4FKigjbEvpAxVSxbDzPXEyaudtxiT9I3UHocEt0bmWbaQFjtOCy329NtSdS1vVoE8&#10;l7thWRqfuWNe/5nD/lSTU2r6Of6sQEQa4zv8au+1gny+gP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ozGDBAAAA3AAAAA8AAAAAAAAAAAAAAAAAmAIAAGRycy9kb3du&#10;cmV2LnhtbFBLBQYAAAAABAAEAPUAAACGAwAAAAA=&#10;" filled="f" stroked="f">
                  <v:textbox style="mso-fit-shape-to-text:t" inset="0,0,0,0">
                    <w:txbxContent>
                      <w:p w:rsidR="004E0D20" w:rsidRDefault="004E0D2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254" o:spid="_x0000_s1277" style="position:absolute;visibility:visible;mso-wrap-style:square" from="31648,18853" to="40106,23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O88cMAAADcAAAADwAAAGRycy9kb3ducmV2LnhtbESP3YrCMBSE7xd8h3AWvFvTlfWHrqmo&#10;oOiNYusDHJqzbWlzUpqs1rc3guDlMDPfMItlbxpxpc5VlhV8jyIQxLnVFRcKLtn2aw7CeWSNjWVS&#10;cCcHy2TwscBY2xuf6Zr6QgQIuxgVlN63sZQuL8mgG9mWOHh/tjPog+wKqTu8Bbhp5DiKptJgxWGh&#10;xJY2JeV1+m8UbFInT9lxd64P9rLFFoufdbZSavjZr35BeOr9O/xq77WC8WQGzzPhCMjk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DvPHDAAAA3AAAAA8AAAAAAAAAAAAA&#10;AAAAoQIAAGRycy9kb3ducmV2LnhtbFBLBQYAAAAABAAEAPkAAACRAwAAAAA=&#10;" strokecolor="#903" strokeweight="33e-5mm">
                  <v:stroke dashstyle="1 1"/>
                </v:line>
                <v:line id="Line 255" o:spid="_x0000_s1278" style="position:absolute;flip:x y;visibility:visible;mso-wrap-style:square" from="39719,22967" to="40106,23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3AKssIAAADcAAAADwAAAGRycy9kb3ducmV2LnhtbERPTYvCMBC9C/6HMIIXWVOFWqlGcVdl&#10;BQ+iLix7G5qxLTaT0kSt/35zEDw+3vd82ZpK3KlxpWUFo2EEgjizuuRcwc95+zEF4TyyxsoyKXiS&#10;g+Wi25ljqu2Dj3Q/+VyEEHYpKii8r1MpXVaQQTe0NXHgLrYx6ANscqkbfIRwU8lxFE2kwZJDQ4E1&#10;fRWUXU83oyD53Md4yNeD8ygxm9/M/n2TjJXq99rVDISn1r/FL/dOKxjHYW04E46AX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3AKssIAAADcAAAADwAAAAAAAAAAAAAA&#10;AAChAgAAZHJzL2Rvd25yZXYueG1sUEsFBgAAAAAEAAQA+QAAAJADAAAAAA==&#10;" strokecolor="#903" strokeweight="33e-5mm"/>
                <v:line id="Line 256" o:spid="_x0000_s1279" style="position:absolute;flip:x;visibility:visible;mso-wrap-style:square" from="39408,23507" to="40106,23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ucOsYAAADcAAAADwAAAGRycy9kb3ducmV2LnhtbESP0WrCQBRE3wv+w3KFvtVNQ61tdBUb&#10;ECp90egHXLO3STB7N+xuY+rXu0Khj8PMnGEWq8G0oifnG8sKnicJCOLS6oYrBcfD5ukNhA/IGlvL&#10;pOCXPKyWo4cFZtpeeE99ESoRIewzVFCH0GVS+rImg35iO+LofVtnMETpKqkdXiLctDJNkldpsOG4&#10;UGNHeU3lufgxCq75bn3alPk5uR4/XPrSu+ZrO1PqcTys5yACDeE//Nf+1ArS6Tvcz8QjIJ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77nDrGAAAA3AAAAA8AAAAAAAAA&#10;AAAAAAAAoQIAAGRycy9kb3ducmV2LnhtbFBLBQYAAAAABAAEAPkAAACUAwAAAAA=&#10;" strokecolor="#903" strokeweight="33e-5mm"/>
                <v:rect id="Rectangle 257" o:spid="_x0000_s1280" style="position:absolute;left:35763;top:18230;width:433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E7Mr8A&#10;AADcAAAADwAAAGRycy9kb3ducmV2LnhtbERPy4rCMBTdC/MP4Q6403S6EKlGGQYKHXFj9QMuze2D&#10;SW5KkrH1781CcHk47/1xtkbcyYfBsYKvdQaCuHF64E7B7VqutiBCRNZoHJOCBwU4Hj4Weyy0m/hC&#10;9zp2IoVwKFBBH+NYSBmaniyGtRuJE9c6bzEm6DupPU4p3BqZZ9lGWhw4NfQ40k9PzV/9bxXIa11O&#10;29r4zJ3y9mx+q0tLTqnl5/y9AxFpjm/xy11pBfkmzU9n0hGQh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4TsyvwAAANwAAAAPAAAAAAAAAAAAAAAAAJgCAABkcnMvZG93bnJl&#10;di54bWxQSwUGAAAAAAQABAD1AAAAhAMAAAAA&#10;" filled="f" stroked="f">
                  <v:textbox style="mso-fit-shape-to-text:t" inset="0,0,0,0">
                    <w:txbxContent>
                      <w:p w:rsidR="004E0D20" w:rsidRDefault="004E0D2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258" o:spid="_x0000_s1281" style="position:absolute;visibility:visible;mso-wrap-style:square" from="28854,21024" to="40881,23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pLo78AAADcAAAADwAAAGRycy9kb3ducmV2LnhtbESPwQrCMBBE74L/EFbwpqkiItUoKih6&#10;UWz9gKVZ22KzKU3U+vdGEDwOM/OGWaxaU4knNa60rGA0jEAQZ1aXnCu4prvBDITzyBory6TgTQ5W&#10;y25ngbG2L77QM/G5CBB2MSoovK9jKV1WkEE3tDVx8G62MeiDbHKpG3wFuKnkOIqm0mDJYaHAmrYF&#10;ZffkYRRsEyfP6Wl/uR/tdYc15pNNulaq32vXcxCeWv8P/9oHrWA8HcH3TDgCcvk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iopLo78AAADcAAAADwAAAAAAAAAAAAAAAACh&#10;AgAAZHJzL2Rvd25yZXYueG1sUEsFBgAAAAAEAAQA+QAAAI0DAAAAAA==&#10;" strokecolor="#903" strokeweight="33e-5mm">
                  <v:stroke dashstyle="1 1"/>
                </v:line>
                <v:line id="Line 259" o:spid="_x0000_s1282" style="position:absolute;flip:x y;visibility:visible;mso-wrap-style:square" from="40335,23196" to="40881,23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T35cUAAADcAAAADwAAAGRycy9kb3ducmV2LnhtbESPT4vCMBTE74LfIbwFL7KmFtSlaxT/&#10;ouBhWRVkb4/mbVtsXkoTtX57Iwgeh5n5DTOeNqYUV6pdYVlBvxeBIE6tLjhTcDysP79AOI+ssbRM&#10;Cu7kYDppt8aYaHvjX7rufSYChF2CCnLvq0RKl+Zk0PVsRRy8f1sb9EHWmdQ13gLclDKOoqE0WHBY&#10;yLGiRU7peX8xCkbz3QB/smX30B+Z1Sm1fxuSA6U6H83sG4Snxr/Dr/ZWK4iHMTzPhCMgJ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T35cUAAADcAAAADwAAAAAAAAAA&#10;AAAAAAChAgAAZHJzL2Rvd25yZXYueG1sUEsFBgAAAAAEAAQA+QAAAJMDAAAAAA==&#10;" strokecolor="#903" strokeweight="33e-5mm"/>
                <v:line id="Line 260" o:spid="_x0000_s1283" style="position:absolute;flip:x;visibility:visible;mso-wrap-style:square" from="40182,23666" to="40881,23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9hbcYAAADcAAAADwAAAGRycy9kb3ducmV2LnhtbESP0WrCQBRE3wv+w3KFvummqdgS3YgG&#10;hEpfrPUDrtnbJCR7N+yuMfXru4VCH4eZOcOsN6PpxEDON5YVPM0TEMSl1Q1XCs6f+9krCB+QNXaW&#10;ScE3edjkk4c1Ztre+IOGU6hEhLDPUEEdQp9J6cuaDPq57Ymj92WdwRClq6R2eItw08k0SZbSYMNx&#10;ocaeiprK9nQ1Cu7FcXvZl0Wb3M87ly4G17wfXpR6nI7bFYhAY/gP/7XftIJ0+Qy/Z+IRkPk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F/YW3GAAAA3AAAAA8AAAAAAAAA&#10;AAAAAAAAoQIAAGRycy9kb3ducmV2LnhtbFBLBQYAAAAABAAEAPkAAACUAwAAAAA=&#10;" strokecolor="#903" strokeweight="33e-5mm"/>
                <v:rect id="Rectangle 261" o:spid="_x0000_s1284" style="position:absolute;left:34055;top:19399;width:433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o9McEA&#10;AADcAAAADwAAAGRycy9kb3ducmV2LnhtbESP3YrCMBSE7xd8h3AWvFvTLSJSjbIsCCp7Y/UBDs3p&#10;DyYnJYm2vr1ZELwcZuYbZr0drRF38qFzrOB7loEgrpzuuFFwOe++liBCRNZoHJOCBwXYbiYfayy0&#10;G/hE9zI2IkE4FKigjbEvpAxVSxbDzPXEyaudtxiT9I3UHocEt0bmWbaQFjtOCy329NtSdS1vVoE8&#10;l7thWRqfuWNe/5nD/lSTU2r6Of6sQEQa4zv8au+1gnwxh/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aPTHBAAAA3AAAAA8AAAAAAAAAAAAAAAAAmAIAAGRycy9kb3du&#10;cmV2LnhtbFBLBQYAAAAABAAEAPUAAACGAwAAAAA=&#10;" filled="f" stroked="f">
                  <v:textbox style="mso-fit-shape-to-text:t" inset="0,0,0,0">
                    <w:txbxContent>
                      <w:p w:rsidR="004E0D20" w:rsidRDefault="004E0D2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D40A5" w:rsidRDefault="004D40A5" w:rsidP="004D40A5">
      <w:pPr>
        <w:widowControl w:val="0"/>
        <w:jc w:val="center"/>
        <w:rPr>
          <w:rFonts w:cs="Arial"/>
        </w:rPr>
      </w:pPr>
    </w:p>
    <w:p w:rsidR="004D40A5" w:rsidRDefault="004D40A5" w:rsidP="004D40A5">
      <w:pPr>
        <w:widowControl w:val="0"/>
        <w:jc w:val="center"/>
        <w:rPr>
          <w:rFonts w:cs="Arial"/>
        </w:rPr>
      </w:pPr>
    </w:p>
    <w:p w:rsidR="004D40A5" w:rsidRDefault="004D40A5" w:rsidP="004D40A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45991"/>
      <w:r>
        <w:lastRenderedPageBreak/>
        <w:t>Casos de Uso</w:t>
      </w:r>
      <w:bookmarkEnd w:id="9"/>
    </w:p>
    <w:p w:rsidR="004D40A5" w:rsidRDefault="004D40A5" w:rsidP="004D40A5">
      <w:pPr>
        <w:pStyle w:val="Ttulo2"/>
      </w:pPr>
      <w:r>
        <w:rPr>
          <w:vanish/>
        </w:rPr>
        <w:t xml:space="preserve">UCS793 </w:t>
      </w:r>
      <w:bookmarkStart w:id="10" w:name="_Toc404345992"/>
      <w:r>
        <w:t>Incluir Atividades do Vínculo</w:t>
      </w:r>
      <w:bookmarkEnd w:id="10"/>
      <w:r>
        <w:t> </w:t>
      </w:r>
    </w:p>
    <w:p w:rsidR="004D40A5" w:rsidRDefault="004D40A5" w:rsidP="004D40A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45993"/>
      <w:r>
        <w:t>Fluxo Básico – filtros de pesquisa</w:t>
      </w:r>
      <w:bookmarkEnd w:id="11"/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Atividades do Vínculo e seleciona a opção de inclusão.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número da matrícula e seleciona a opção prosseguir.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RN03 na seção “Regras de Negócio”.</w:t>
      </w:r>
    </w:p>
    <w:p w:rsidR="004D40A5" w:rsidRDefault="004D40A5" w:rsidP="004D40A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345994"/>
      <w:r>
        <w:t>Fluxo Básico – relações de vínculo da pessoa</w:t>
      </w:r>
      <w:bookmarkEnd w:id="12"/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 número da matrícula e o nome da pessoa selecionada.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uma lista dos tipos de relações de vínculo vigentes e ativas da pessoa selecionada e que não tenham atividades vigentes. </w:t>
      </w:r>
      <w:proofErr w:type="gramStart"/>
      <w:r>
        <w:t>Vide anexo</w:t>
      </w:r>
      <w:proofErr w:type="gramEnd"/>
      <w:r>
        <w:t xml:space="preserve"> “Listar relações de vínculo”.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item da lista, ou seja, seleciona um tipo de relação de vínculo da pessoa, o que permite definir a Atividade e o período para o item. (O ator pode realizar este passo para cada item da lista</w:t>
      </w:r>
      <w:proofErr w:type="gramStart"/>
      <w:r>
        <w:t>) .</w:t>
      </w:r>
      <w:proofErr w:type="gramEnd"/>
    </w:p>
    <w:p w:rsidR="004D40A5" w:rsidRDefault="004D40A5" w:rsidP="004D40A5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O sistema apresenta as “Atividades da unidade </w:t>
      </w:r>
      <w:proofErr w:type="gramStart"/>
      <w:r>
        <w:t>organizacional” vigentes</w:t>
      </w:r>
      <w:proofErr w:type="gramEnd"/>
      <w:r>
        <w:t xml:space="preserve"> e ativas para o tipo de relação de vínculo selecionado.</w:t>
      </w:r>
    </w:p>
    <w:p w:rsidR="004D40A5" w:rsidRDefault="004D40A5" w:rsidP="004D40A5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ator seleciona a atividade, informa a data de início e a data de fim (opcional) e submete a operação.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RN01, RN02, RN03, RN07 e RN04 na seção “Regras de Negócio”.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proofErr w:type="gramStart"/>
      <w:r>
        <w:t>O sistema executa o caso de uso “Verificar Pagamentos Fechados”, do módulo de Pagamento, informando o órgão (vide anexo “Folha de Pagamento”), o indicativo de tipo de folha = normal, a data de início da atividade, o tipo de verificação = “a partir de uma data””</w:t>
      </w:r>
      <w:proofErr w:type="gramEnd"/>
      <w:r>
        <w:t>. Caso o caso de uso retorne verdadeiro o sistema lança uma exceção e exibe a mensagem MSG0988 ("Não é possível &lt;operação&gt; a atividade &lt;conceito1&gt; para o tipo de relação de vínculo de &lt;conceito2&gt; e relação de vínculo &lt;conceito3&gt; na unidade organizacional &lt;conceito4&gt;, pois existe folha de pagamento normal calculada em definitivo.").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a(s) “Atividades do Vínculo” e exibe a mensagem MSG0050 ("Inclusão efetuada com sucesso!").</w:t>
      </w:r>
    </w:p>
    <w:p w:rsidR="004D40A5" w:rsidRDefault="004D40A5" w:rsidP="004D40A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345995"/>
      <w:r>
        <w:t>Fluxo Alternativo – Pesquisa Auxiliar de Pessoas</w:t>
      </w:r>
      <w:bookmarkEnd w:id="13"/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pesquisa de “Pessoas” (com vínculo).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executa o caso de uso “Pesquisa Auxiliar de </w:t>
      </w:r>
      <w:r>
        <w:lastRenderedPageBreak/>
        <w:t>Pessoas”.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pessoa pesquisada.</w:t>
      </w:r>
    </w:p>
    <w:p w:rsidR="004D40A5" w:rsidRDefault="004D40A5" w:rsidP="004D40A5">
      <w:pPr>
        <w:pStyle w:val="Recuodecorpodetexto"/>
      </w:pPr>
    </w:p>
    <w:p w:rsidR="004D40A5" w:rsidRDefault="004D40A5" w:rsidP="004D40A5">
      <w:pPr>
        <w:pStyle w:val="Ttulo2"/>
      </w:pPr>
      <w:r>
        <w:rPr>
          <w:vanish/>
        </w:rPr>
        <w:t xml:space="preserve">UCS795 </w:t>
      </w:r>
      <w:bookmarkStart w:id="14" w:name="_Toc404345996"/>
      <w:r>
        <w:t>Alterar Atividades do Vínculo</w:t>
      </w:r>
      <w:bookmarkEnd w:id="14"/>
      <w:r>
        <w:t> </w:t>
      </w:r>
    </w:p>
    <w:p w:rsidR="004D40A5" w:rsidRDefault="004D40A5" w:rsidP="004D40A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45997"/>
      <w:r>
        <w:t>Fluxo Básico</w:t>
      </w:r>
      <w:bookmarkEnd w:id="15"/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registro de “Atividades do Vínculo” após executar o caso de uso “Listar Atividades do Vínculo” e seleciona a opção de alteração das informações principais.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RN01 na seção “Regras de Negócio”.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de Matrícula do servidor, Nome do servidor, Tipo de Relação de Vínculo, Relação de Vínculo, Atividade e Unidade Organizacional.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RN01, RN02, RN04, RN07 e RN05 na seção “Regras de Negócio”.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Para as datas de início e fim, </w:t>
      </w:r>
      <w:proofErr w:type="gramStart"/>
      <w:r>
        <w:t>atual e alterada</w:t>
      </w:r>
      <w:proofErr w:type="gramEnd"/>
      <w:r>
        <w:t>:</w:t>
      </w:r>
    </w:p>
    <w:p w:rsidR="004D40A5" w:rsidRDefault="004D40A5" w:rsidP="004D40A5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executa o caso de uso “Verificar Pagamentos Fechados”, do módulo de Pagamento, informando o órgão (vide anexo “Folha de Pagamento”), o indicativo de tipo de folha de pagamento = normal, o mês/ano da data, o tipo de verificação = “para uma referência”. Caso para a data de fim alterada retorne verdadeiro o sistema verifica se a data é o último dia do referido mês, em caso negativo lança a exceção MSG0988 ("Não é possível &lt;operação&gt; a atividade &lt;conceito1&gt; para o tipo de relação de vínculo de &lt;conceito2&gt; e relação de vínculo &lt;conceito3&gt; na unidade organizacional &lt;conceito4&gt;, pois existe folha de pagamento normal calculada em definitivo."). E para as demais datas, caso retorne verdadeiro o sistema lança uma exceção e exibe a mensagem MSG0988 ("Não é possível &lt;operação&gt; a atividade &lt;conceito1&gt; para o tipo de relação de vínculo de &lt;conceito2&gt; e relação de vínculo &lt;conceito3&gt; na unidade organizacional &lt;conceito4&gt;, pois existe folha de pagamento normal calculada em definitivo.").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a “Atividade do Vínculo” e exibe a mensagem MSG0051 ("Alteração efetuada com sucesso!").</w:t>
      </w:r>
    </w:p>
    <w:p w:rsidR="004D40A5" w:rsidRDefault="004D40A5" w:rsidP="004D40A5">
      <w:pPr>
        <w:pStyle w:val="Recuodecorpodetexto"/>
      </w:pPr>
    </w:p>
    <w:p w:rsidR="004D40A5" w:rsidRDefault="004D40A5" w:rsidP="004D40A5">
      <w:pPr>
        <w:pStyle w:val="Ttulo2"/>
      </w:pPr>
      <w:r>
        <w:rPr>
          <w:vanish/>
        </w:rPr>
        <w:t xml:space="preserve">UCS796 </w:t>
      </w:r>
      <w:bookmarkStart w:id="16" w:name="_Toc404345998"/>
      <w:r>
        <w:t>Excluir Atividades do Vínculo</w:t>
      </w:r>
      <w:bookmarkEnd w:id="16"/>
      <w:r>
        <w:t> </w:t>
      </w:r>
    </w:p>
    <w:p w:rsidR="004D40A5" w:rsidRDefault="004D40A5" w:rsidP="004D40A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345999"/>
      <w:r>
        <w:lastRenderedPageBreak/>
        <w:t>Fluxo Básico</w:t>
      </w:r>
      <w:bookmarkEnd w:id="17"/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registro de “Atividades do Vínculo” após executar o caso de uso “Listar Atividades do Vínculo” e seleciona a opção de exclusão e submete a operação.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o caso de uso “Verificar Pagamentos Fechados”, do módulo de Pagamento, informando o órgão (vide anexo “Folha de Pagamento”), o indicativo de tipo de folha de pagamento = normal, a data de início da atividade, a data de fim da atividade, o tipo de verificação = “dentro de uma vigência”. Caso o caso de uso retorne verdadeiro o sistema lança uma exceção e exibe a mensagem MSG0988 ("Não é possível &lt;operação&gt; a atividade &lt;conceito1&gt; para o tipo de relação de vínculo de &lt;conceito2&gt; e relação de vínculo &lt;conceito3&gt; na unidade organizacional &lt;conceito4&gt;, pois existe folha de pagamento normal calculada em definitivo."</w:t>
      </w:r>
      <w:proofErr w:type="gramStart"/>
      <w:r>
        <w:t>)</w:t>
      </w:r>
      <w:proofErr w:type="gramEnd"/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a “Atividade do Vínculo” e exibe a mensagem MSG0052 ("Exclusão efetuada com sucesso!").</w:t>
      </w:r>
    </w:p>
    <w:p w:rsidR="004D40A5" w:rsidRDefault="004D40A5" w:rsidP="004D40A5">
      <w:pPr>
        <w:pStyle w:val="Recuodecorpodetexto"/>
      </w:pPr>
    </w:p>
    <w:p w:rsidR="004D40A5" w:rsidRDefault="004D40A5" w:rsidP="004D40A5">
      <w:pPr>
        <w:pStyle w:val="Ttulo2"/>
      </w:pPr>
      <w:r>
        <w:rPr>
          <w:vanish/>
        </w:rPr>
        <w:t xml:space="preserve">UCS794 </w:t>
      </w:r>
      <w:bookmarkStart w:id="18" w:name="_Toc404346000"/>
      <w:r>
        <w:t>Listar Atividades do Vínculo</w:t>
      </w:r>
      <w:bookmarkEnd w:id="18"/>
      <w:r>
        <w:t> </w:t>
      </w:r>
    </w:p>
    <w:p w:rsidR="004D40A5" w:rsidRDefault="004D40A5" w:rsidP="004D40A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346001"/>
      <w:r>
        <w:t>Fluxo Básico</w:t>
      </w:r>
      <w:bookmarkEnd w:id="19"/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Atividades do Vínculo.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RN03 e RN06 na seção “Regras de Negócio”.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com as “Atividades do Vínculo” das “Relações de vínculo” de acordo com os filtros informados, ordenando os registros por Atividade, Nome do Servidor e Data de início. As informações apresentadas na lista são consultadas nos conceitos:</w:t>
      </w:r>
    </w:p>
    <w:p w:rsidR="004D40A5" w:rsidRDefault="004D40A5" w:rsidP="004D40A5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r>
        <w:t>Atividades do Vínculo</w:t>
      </w:r>
    </w:p>
    <w:p w:rsidR="004D40A5" w:rsidRDefault="004D40A5" w:rsidP="004D40A5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r>
        <w:t>Atividades da unidade organizacional</w:t>
      </w:r>
    </w:p>
    <w:p w:rsidR="004D40A5" w:rsidRDefault="004D40A5" w:rsidP="004D40A5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r>
        <w:t>Atividades</w:t>
      </w:r>
    </w:p>
    <w:p w:rsidR="004D40A5" w:rsidRDefault="004D40A5" w:rsidP="004D40A5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r>
        <w:t>Vínculo</w:t>
      </w:r>
    </w:p>
    <w:p w:rsidR="004D40A5" w:rsidRDefault="004D40A5" w:rsidP="004D40A5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r>
        <w:t>Tipos de Relação de Vínculo</w:t>
      </w:r>
    </w:p>
    <w:p w:rsidR="004D40A5" w:rsidRDefault="004D40A5" w:rsidP="004D40A5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r>
        <w:t>Relação de Vínculo</w:t>
      </w:r>
    </w:p>
    <w:p w:rsidR="004D40A5" w:rsidRDefault="004D40A5" w:rsidP="004D40A5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r>
        <w:t>Pessoas</w:t>
      </w:r>
    </w:p>
    <w:p w:rsidR="004D40A5" w:rsidRDefault="004D40A5" w:rsidP="004D40A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346002"/>
      <w:r>
        <w:t>Fluxo Alternativo – Pesquisa Auxiliar de Pessoas</w:t>
      </w:r>
      <w:bookmarkEnd w:id="20"/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pesquisa de “Pessoas” (com vínculo).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o caso de uso “Pesquisa Auxiliar de Pessoas”.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exibe a pessoa pesquisada.</w:t>
      </w:r>
    </w:p>
    <w:p w:rsidR="004D40A5" w:rsidRDefault="004D40A5" w:rsidP="004D40A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346003"/>
      <w:r>
        <w:t>Fluxo Alternativo – Pesquisa Auxiliar de Atividades</w:t>
      </w:r>
      <w:bookmarkEnd w:id="21"/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pesquisa de “Atividades”.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o caso de uso “Pesquisa Auxiliar de Atividades</w:t>
      </w:r>
      <w:proofErr w:type="gramStart"/>
      <w:r>
        <w:t>” ,</w:t>
      </w:r>
      <w:proofErr w:type="gramEnd"/>
      <w:r>
        <w:t xml:space="preserve"> lembrando que as atividades apresentadas devem pertencer às unidades organizacionais do órgão acessado.</w:t>
      </w:r>
    </w:p>
    <w:p w:rsidR="004D40A5" w:rsidRDefault="004D40A5" w:rsidP="004D40A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atividade pesquisada.</w:t>
      </w:r>
    </w:p>
    <w:p w:rsidR="004D40A5" w:rsidRDefault="004D40A5" w:rsidP="004D40A5">
      <w:pPr>
        <w:pStyle w:val="Ttulo4"/>
        <w:numPr>
          <w:ilvl w:val="0"/>
          <w:numId w:val="0"/>
        </w:numPr>
      </w:pPr>
    </w:p>
    <w:p w:rsidR="004D40A5" w:rsidRDefault="004D40A5" w:rsidP="004D40A5">
      <w:pPr>
        <w:pStyle w:val="Recuodecorpodetexto"/>
      </w:pPr>
      <w:r>
        <w:br w:type="page"/>
      </w:r>
    </w:p>
    <w:p w:rsidR="004D40A5" w:rsidRDefault="004D40A5" w:rsidP="004D40A5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404346004"/>
      <w:r>
        <w:lastRenderedPageBreak/>
        <w:t>Regras de Negócio</w:t>
      </w:r>
      <w:bookmarkEnd w:id="22"/>
    </w:p>
    <w:p w:rsidR="004D40A5" w:rsidRDefault="004D40A5" w:rsidP="004D40A5"/>
    <w:p w:rsidR="004D40A5" w:rsidRDefault="004D40A5" w:rsidP="004D40A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23" w:name="_Toc404346005"/>
      <w:r>
        <w:t>RN01: Verificar se o tipo de relação de vínculo está vigente e ativa</w:t>
      </w:r>
      <w:bookmarkEnd w:id="23"/>
    </w:p>
    <w:p w:rsidR="004D40A5" w:rsidRDefault="004D40A5" w:rsidP="004D40A5">
      <w:pPr>
        <w:pStyle w:val="Recuodecorpodetexto"/>
        <w:jc w:val="both"/>
      </w:pPr>
      <w:r>
        <w:t>Tentativa de incluir/alterar uma atividade para um tipo de relação de vínculo que não está vigente ou ativa (anulada). O sistema exibe a mensagem MSG0985 ("Não é possível &lt;operação&gt; atividade para uma relação de vínculo que não está vigente."</w:t>
      </w:r>
      <w:proofErr w:type="gramStart"/>
      <w:r>
        <w:t>)</w:t>
      </w:r>
      <w:proofErr w:type="gramEnd"/>
    </w:p>
    <w:p w:rsidR="004D40A5" w:rsidRDefault="004D40A5" w:rsidP="004D40A5">
      <w:pPr>
        <w:pStyle w:val="Recuodecorpodetexto"/>
        <w:jc w:val="both"/>
      </w:pPr>
    </w:p>
    <w:p w:rsidR="004D40A5" w:rsidRDefault="004D40A5" w:rsidP="004D40A5">
      <w:pPr>
        <w:pStyle w:val="Recuodecorpodetexto"/>
        <w:jc w:val="both"/>
      </w:pPr>
      <w:proofErr w:type="spellStart"/>
      <w:r>
        <w:t>Obs</w:t>
      </w:r>
      <w:proofErr w:type="spellEnd"/>
      <w:r>
        <w:t>: &lt;operação&gt; = incluir</w:t>
      </w:r>
    </w:p>
    <w:p w:rsidR="004D40A5" w:rsidRDefault="004D40A5" w:rsidP="004D40A5">
      <w:pPr>
        <w:pStyle w:val="Recuodecorpodetexto"/>
        <w:jc w:val="both"/>
      </w:pPr>
      <w:r>
        <w:tab/>
        <w:t>&lt;operação&gt; = alterar</w:t>
      </w:r>
    </w:p>
    <w:p w:rsidR="004D40A5" w:rsidRDefault="004D40A5" w:rsidP="004D40A5"/>
    <w:p w:rsidR="004D40A5" w:rsidRDefault="004D40A5" w:rsidP="004D40A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24" w:name="_Toc404346006"/>
      <w:r>
        <w:t>RN02: Verificar se existe alguma atividade dentro da mesma vigência para a relação de vínculo</w:t>
      </w:r>
      <w:bookmarkEnd w:id="24"/>
    </w:p>
    <w:p w:rsidR="004D40A5" w:rsidRDefault="004D40A5" w:rsidP="004D40A5">
      <w:pPr>
        <w:pStyle w:val="Recuodecorpodetexto"/>
        <w:jc w:val="both"/>
      </w:pPr>
      <w:r>
        <w:t>Tentativa de incluir/alterar a vigência de uma atividade para uma relação de vínculo sendo que já existe outra atividade (para a mesma relação de vínculo) dentro da vigência alterada. O sistema exibe a mensagem MSG0986 ("Não é possível &lt;operação&gt; esta atividade</w:t>
      </w:r>
      <w:proofErr w:type="gramStart"/>
      <w:r>
        <w:t xml:space="preserve"> pois</w:t>
      </w:r>
      <w:proofErr w:type="gramEnd"/>
      <w:r>
        <w:t xml:space="preserve"> nas datas informadas já existe atividade definida.")</w:t>
      </w:r>
    </w:p>
    <w:p w:rsidR="004D40A5" w:rsidRDefault="004D40A5" w:rsidP="004D40A5">
      <w:pPr>
        <w:pStyle w:val="Recuodecorpodetexto"/>
        <w:jc w:val="both"/>
      </w:pPr>
    </w:p>
    <w:p w:rsidR="004D40A5" w:rsidRDefault="004D40A5" w:rsidP="004D40A5">
      <w:pPr>
        <w:pStyle w:val="Recuodecorpodetexto"/>
        <w:jc w:val="both"/>
      </w:pPr>
      <w:proofErr w:type="spellStart"/>
      <w:r>
        <w:t>Obs</w:t>
      </w:r>
      <w:proofErr w:type="spellEnd"/>
      <w:r>
        <w:t>: &lt;operação&gt; = incluir</w:t>
      </w:r>
    </w:p>
    <w:p w:rsidR="004D40A5" w:rsidRDefault="004D40A5" w:rsidP="004D40A5">
      <w:pPr>
        <w:pStyle w:val="Recuodecorpodetexto"/>
        <w:jc w:val="both"/>
      </w:pPr>
      <w:r>
        <w:tab/>
        <w:t>&lt;operação&gt; = alterar</w:t>
      </w:r>
    </w:p>
    <w:p w:rsidR="004D40A5" w:rsidRDefault="004D40A5" w:rsidP="004D40A5"/>
    <w:p w:rsidR="004D40A5" w:rsidRDefault="004D40A5" w:rsidP="004D40A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25" w:name="_Toc404346007"/>
      <w:r>
        <w:t>RN03: Validar se as informações estão cadastradas/ativas</w:t>
      </w:r>
      <w:bookmarkEnd w:id="25"/>
    </w:p>
    <w:p w:rsidR="004D40A5" w:rsidRDefault="004D40A5" w:rsidP="004D40A5">
      <w:pPr>
        <w:pStyle w:val="Recuodecorpodetexto"/>
        <w:jc w:val="both"/>
      </w:pPr>
      <w:r>
        <w:t>Considerar as validações descritas no documento #3417 “SIGRH – PDI – Padrões de Desenvolvimento de Interface: Telas de Manter”.</w:t>
      </w:r>
    </w:p>
    <w:p w:rsidR="004D40A5" w:rsidRDefault="004D40A5" w:rsidP="004D40A5">
      <w:pPr>
        <w:pStyle w:val="Recuodecorpodetexto"/>
        <w:jc w:val="both"/>
      </w:pPr>
    </w:p>
    <w:p w:rsidR="004D40A5" w:rsidRDefault="004D40A5" w:rsidP="004D40A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26" w:name="_Toc404346008"/>
      <w:r>
        <w:t>RN04: Validar a data de início e data de fim</w:t>
      </w:r>
      <w:bookmarkEnd w:id="26"/>
    </w:p>
    <w:p w:rsidR="004D40A5" w:rsidRDefault="004D40A5" w:rsidP="004D40A5">
      <w:pPr>
        <w:pStyle w:val="Recuodecorpodetexto"/>
        <w:jc w:val="both"/>
      </w:pPr>
      <w:r>
        <w:t xml:space="preserve">Caso as datas de início e fim tenham sido informadas verificar se a data de fim é maior/igual que a data de início. Em caso negativo o sistema exibe a mensagem MSG0013 ("A data inicio precisa ser menor ou igual </w:t>
      </w:r>
      <w:proofErr w:type="gramStart"/>
      <w:r>
        <w:t>a</w:t>
      </w:r>
      <w:proofErr w:type="gramEnd"/>
      <w:r>
        <w:t xml:space="preserve"> data fim.").</w:t>
      </w:r>
    </w:p>
    <w:p w:rsidR="004D40A5" w:rsidRDefault="004D40A5" w:rsidP="004D40A5">
      <w:pPr>
        <w:pStyle w:val="Recuodecorpodetexto"/>
        <w:jc w:val="both"/>
      </w:pPr>
    </w:p>
    <w:p w:rsidR="004D40A5" w:rsidRDefault="004D40A5" w:rsidP="004D40A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27" w:name="_Toc404346009"/>
      <w:r>
        <w:t>RN05: Verificar se a data de início foi informada na edição de uma Atividade</w:t>
      </w:r>
      <w:bookmarkEnd w:id="27"/>
    </w:p>
    <w:p w:rsidR="004D40A5" w:rsidRDefault="004D40A5" w:rsidP="004D40A5">
      <w:pPr>
        <w:pStyle w:val="Recuodecorpodetexto"/>
        <w:jc w:val="both"/>
      </w:pPr>
      <w:r>
        <w:t xml:space="preserve">Tentativa de alterar uma atividade e não informar a data inicial. O sistema exibe </w:t>
      </w:r>
      <w:proofErr w:type="gramStart"/>
      <w:r>
        <w:t>a mensagem MSG0002 ("Campo(s) obrigatório(s) não preenchido(s)</w:t>
      </w:r>
      <w:proofErr w:type="gramEnd"/>
      <w:r>
        <w:t>").</w:t>
      </w:r>
    </w:p>
    <w:p w:rsidR="004D40A5" w:rsidRDefault="004D40A5" w:rsidP="004D40A5">
      <w:pPr>
        <w:pStyle w:val="Recuodecorpodetexto"/>
        <w:jc w:val="both"/>
      </w:pPr>
    </w:p>
    <w:p w:rsidR="004D40A5" w:rsidRDefault="004D40A5" w:rsidP="004D40A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jc w:val="both"/>
      </w:pPr>
      <w:bookmarkStart w:id="28" w:name="_Toc404346010"/>
      <w:r>
        <w:t xml:space="preserve">RN06: Verificar se a atividade pertence às </w:t>
      </w:r>
      <w:r>
        <w:lastRenderedPageBreak/>
        <w:t>Unidades Organizacionais do Órgão</w:t>
      </w:r>
      <w:bookmarkEnd w:id="28"/>
    </w:p>
    <w:p w:rsidR="004D40A5" w:rsidRDefault="004D40A5" w:rsidP="004D40A5">
      <w:pPr>
        <w:pStyle w:val="Recuodecorpodetexto"/>
        <w:jc w:val="both"/>
      </w:pPr>
      <w:r>
        <w:t>Tentativa de informar uma atividade que não esteja relacionada a uma das unidades organizacionais do órgão acessado. O sistema exibe a mensagem MSG0987 ("A Atividade informada não pertence às Unidades Organizacionais do órgão acessado."</w:t>
      </w:r>
      <w:proofErr w:type="gramStart"/>
      <w:r>
        <w:t>)</w:t>
      </w:r>
      <w:proofErr w:type="gramEnd"/>
    </w:p>
    <w:p w:rsidR="004D40A5" w:rsidRDefault="004D40A5" w:rsidP="004D40A5">
      <w:pPr>
        <w:pStyle w:val="Recuodecorpodetexto"/>
        <w:jc w:val="both"/>
      </w:pPr>
    </w:p>
    <w:p w:rsidR="004D40A5" w:rsidRDefault="004D40A5" w:rsidP="004D40A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9" w:name="_Toc404346011"/>
      <w:r>
        <w:t>RN07: Verificar se as datas da atividade são compatíveis com o período do local de trabalho da unidade</w:t>
      </w:r>
      <w:proofErr w:type="gramStart"/>
      <w:r>
        <w:t xml:space="preserve">  </w:t>
      </w:r>
      <w:proofErr w:type="gramEnd"/>
      <w:r>
        <w:t>organizacional</w:t>
      </w:r>
      <w:bookmarkEnd w:id="29"/>
    </w:p>
    <w:p w:rsidR="004D40A5" w:rsidRDefault="004D40A5" w:rsidP="004D40A5">
      <w:pPr>
        <w:pStyle w:val="Recuodecorpodetexto"/>
        <w:jc w:val="both"/>
      </w:pPr>
      <w:r>
        <w:t>Tentativa de incluir/alterar uma atividade para determinada Relação de vínculo e sua Unidade organizacional principal e definir as datas de início e fim da atividade de forma que não respeite as datas de início e fim do Local de trabalho. O sistema exibe a mensagem MSG1170 ("Não é possível &lt;operação&gt; esta atividade</w:t>
      </w:r>
      <w:proofErr w:type="gramStart"/>
      <w:r>
        <w:t xml:space="preserve"> pois</w:t>
      </w:r>
      <w:proofErr w:type="gramEnd"/>
      <w:r>
        <w:t xml:space="preserve"> as datas informadas não são compatíveis com as datas da unidade organizacional.").</w:t>
      </w:r>
      <w:r>
        <w:br w:type="page"/>
      </w:r>
    </w:p>
    <w:p w:rsidR="004D40A5" w:rsidRDefault="004D40A5" w:rsidP="004D40A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30" w:name="_Toc404346012"/>
      <w:r>
        <w:lastRenderedPageBreak/>
        <w:t>Mapeamento Conceito X Tabela do banco de dados</w:t>
      </w:r>
      <w:bookmarkEnd w:id="30"/>
    </w:p>
    <w:p w:rsidR="004D40A5" w:rsidRDefault="004D40A5" w:rsidP="004D40A5"/>
    <w:tbl>
      <w:tblPr>
        <w:tblW w:w="9062" w:type="dxa"/>
        <w:tblInd w:w="8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0"/>
        <w:gridCol w:w="5462"/>
      </w:tblGrid>
      <w:tr w:rsidR="004D40A5" w:rsidTr="00FF700E">
        <w:trPr>
          <w:trHeight w:val="285"/>
        </w:trPr>
        <w:tc>
          <w:tcPr>
            <w:tcW w:w="3600" w:type="dxa"/>
            <w:shd w:val="clear" w:color="auto" w:fill="FF9900"/>
          </w:tcPr>
          <w:p w:rsidR="004D40A5" w:rsidRDefault="004D40A5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Conceito</w:t>
            </w:r>
          </w:p>
        </w:tc>
        <w:tc>
          <w:tcPr>
            <w:tcW w:w="5462" w:type="dxa"/>
            <w:shd w:val="clear" w:color="auto" w:fill="FF9900"/>
          </w:tcPr>
          <w:p w:rsidR="004D40A5" w:rsidRDefault="004D40A5" w:rsidP="00FF700E">
            <w:pPr>
              <w:pStyle w:val="Cabealh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Tabela</w:t>
            </w:r>
          </w:p>
        </w:tc>
      </w:tr>
      <w:tr w:rsidR="004D40A5" w:rsidTr="00FF700E">
        <w:trPr>
          <w:trHeight w:val="361"/>
        </w:trPr>
        <w:tc>
          <w:tcPr>
            <w:tcW w:w="3600" w:type="dxa"/>
          </w:tcPr>
          <w:p w:rsidR="004D40A5" w:rsidRDefault="004D40A5" w:rsidP="00FF700E">
            <w:pPr>
              <w:pStyle w:val="Cabealh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Atividades do Vínculo</w:t>
            </w:r>
          </w:p>
        </w:tc>
        <w:tc>
          <w:tcPr>
            <w:tcW w:w="5462" w:type="dxa"/>
          </w:tcPr>
          <w:p w:rsidR="004D40A5" w:rsidRDefault="004D40A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ECADRelacaoVincAtividade</w:t>
            </w:r>
            <w:proofErr w:type="spellEnd"/>
            <w:proofErr w:type="gramEnd"/>
          </w:p>
        </w:tc>
      </w:tr>
      <w:tr w:rsidR="004D40A5" w:rsidTr="00FF700E">
        <w:trPr>
          <w:trHeight w:val="355"/>
        </w:trPr>
        <w:tc>
          <w:tcPr>
            <w:tcW w:w="3600" w:type="dxa"/>
          </w:tcPr>
          <w:p w:rsidR="004D40A5" w:rsidRDefault="004D40A5" w:rsidP="00FF700E">
            <w:pPr>
              <w:pStyle w:val="Cabealho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Atividades da Unidade organizacional</w:t>
            </w:r>
          </w:p>
        </w:tc>
        <w:tc>
          <w:tcPr>
            <w:tcW w:w="5462" w:type="dxa"/>
          </w:tcPr>
          <w:p w:rsidR="004D40A5" w:rsidRDefault="004D40A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ECADUnidOrgAtividade</w:t>
            </w:r>
            <w:proofErr w:type="spellEnd"/>
            <w:proofErr w:type="gramEnd"/>
          </w:p>
        </w:tc>
      </w:tr>
      <w:tr w:rsidR="004D40A5" w:rsidTr="00FF700E">
        <w:trPr>
          <w:trHeight w:val="355"/>
        </w:trPr>
        <w:tc>
          <w:tcPr>
            <w:tcW w:w="3600" w:type="dxa"/>
          </w:tcPr>
          <w:p w:rsidR="004D40A5" w:rsidRDefault="004D40A5" w:rsidP="00FF700E">
            <w:pPr>
              <w:pStyle w:val="Cabealho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Atividades</w:t>
            </w:r>
          </w:p>
        </w:tc>
        <w:tc>
          <w:tcPr>
            <w:tcW w:w="5462" w:type="dxa"/>
          </w:tcPr>
          <w:p w:rsidR="004D40A5" w:rsidRDefault="004D40A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ECADAtividade</w:t>
            </w:r>
            <w:proofErr w:type="spellEnd"/>
            <w:proofErr w:type="gramEnd"/>
          </w:p>
        </w:tc>
      </w:tr>
      <w:tr w:rsidR="004D40A5" w:rsidTr="00FF700E">
        <w:trPr>
          <w:trHeight w:val="355"/>
        </w:trPr>
        <w:tc>
          <w:tcPr>
            <w:tcW w:w="3600" w:type="dxa"/>
          </w:tcPr>
          <w:p w:rsidR="004D40A5" w:rsidRDefault="004D40A5" w:rsidP="00FF700E">
            <w:pPr>
              <w:pStyle w:val="Cabealho"/>
              <w:rPr>
                <w:rFonts w:eastAsia="Arial Unicode MS"/>
                <w:bCs/>
              </w:rPr>
            </w:pPr>
            <w:r>
              <w:rPr>
                <w:rFonts w:eastAsia="Arial Unicode MS"/>
                <w:bCs/>
              </w:rPr>
              <w:t>Unidade Organizacional</w:t>
            </w:r>
          </w:p>
        </w:tc>
        <w:tc>
          <w:tcPr>
            <w:tcW w:w="5462" w:type="dxa"/>
          </w:tcPr>
          <w:p w:rsidR="004D40A5" w:rsidRDefault="004D40A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ECADUnidadeOrganizacional</w:t>
            </w:r>
            <w:proofErr w:type="spellEnd"/>
            <w:proofErr w:type="gramEnd"/>
          </w:p>
        </w:tc>
      </w:tr>
      <w:tr w:rsidR="004D40A5" w:rsidTr="00FF700E">
        <w:trPr>
          <w:trHeight w:val="355"/>
        </w:trPr>
        <w:tc>
          <w:tcPr>
            <w:tcW w:w="3600" w:type="dxa"/>
          </w:tcPr>
          <w:p w:rsidR="004D40A5" w:rsidRDefault="004D40A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Órgão</w:t>
            </w:r>
          </w:p>
        </w:tc>
        <w:tc>
          <w:tcPr>
            <w:tcW w:w="5462" w:type="dxa"/>
          </w:tcPr>
          <w:p w:rsidR="004D40A5" w:rsidRDefault="004D40A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ECADOrgao</w:t>
            </w:r>
            <w:proofErr w:type="spellEnd"/>
            <w:proofErr w:type="gramEnd"/>
          </w:p>
        </w:tc>
      </w:tr>
      <w:tr w:rsidR="004D40A5" w:rsidTr="00FF700E">
        <w:trPr>
          <w:trHeight w:val="355"/>
        </w:trPr>
        <w:tc>
          <w:tcPr>
            <w:tcW w:w="3600" w:type="dxa"/>
          </w:tcPr>
          <w:p w:rsidR="004D40A5" w:rsidRDefault="004D40A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Tipos de Relação de Vínculo</w:t>
            </w:r>
          </w:p>
        </w:tc>
        <w:tc>
          <w:tcPr>
            <w:tcW w:w="5462" w:type="dxa"/>
          </w:tcPr>
          <w:p w:rsidR="004D40A5" w:rsidRDefault="004D40A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ECADHistCargoCom</w:t>
            </w:r>
            <w:proofErr w:type="spellEnd"/>
            <w:proofErr w:type="gram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ECADHistCargoEfetivo</w:t>
            </w:r>
            <w:proofErr w:type="spell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ECADHistFuncaoChefia</w:t>
            </w:r>
            <w:proofErr w:type="spell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ECADHistEstagio</w:t>
            </w:r>
            <w:proofErr w:type="spellEnd"/>
          </w:p>
        </w:tc>
      </w:tr>
      <w:tr w:rsidR="004D40A5" w:rsidTr="00FF700E">
        <w:trPr>
          <w:trHeight w:val="355"/>
        </w:trPr>
        <w:tc>
          <w:tcPr>
            <w:tcW w:w="3600" w:type="dxa"/>
          </w:tcPr>
          <w:p w:rsidR="004D40A5" w:rsidRDefault="004D40A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Local de trabalho</w:t>
            </w:r>
          </w:p>
        </w:tc>
        <w:tc>
          <w:tcPr>
            <w:tcW w:w="5462" w:type="dxa"/>
          </w:tcPr>
          <w:p w:rsidR="004D40A5" w:rsidRDefault="004D40A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ECADLocalTrabalho</w:t>
            </w:r>
            <w:proofErr w:type="spellEnd"/>
            <w:proofErr w:type="gramEnd"/>
          </w:p>
        </w:tc>
      </w:tr>
      <w:tr w:rsidR="004D40A5" w:rsidTr="00FF700E">
        <w:trPr>
          <w:trHeight w:val="355"/>
        </w:trPr>
        <w:tc>
          <w:tcPr>
            <w:tcW w:w="3600" w:type="dxa"/>
          </w:tcPr>
          <w:p w:rsidR="004D40A5" w:rsidRDefault="004D40A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Vínculo</w:t>
            </w:r>
          </w:p>
        </w:tc>
        <w:tc>
          <w:tcPr>
            <w:tcW w:w="5462" w:type="dxa"/>
          </w:tcPr>
          <w:p w:rsidR="004D40A5" w:rsidRDefault="004D40A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ECADVinculo</w:t>
            </w:r>
            <w:proofErr w:type="spellEnd"/>
            <w:proofErr w:type="gramEnd"/>
          </w:p>
        </w:tc>
      </w:tr>
      <w:tr w:rsidR="004D40A5" w:rsidTr="00FF700E">
        <w:trPr>
          <w:trHeight w:val="355"/>
        </w:trPr>
        <w:tc>
          <w:tcPr>
            <w:tcW w:w="3600" w:type="dxa"/>
          </w:tcPr>
          <w:p w:rsidR="004D40A5" w:rsidRDefault="004D40A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Pessoas</w:t>
            </w:r>
          </w:p>
        </w:tc>
        <w:tc>
          <w:tcPr>
            <w:tcW w:w="5462" w:type="dxa"/>
          </w:tcPr>
          <w:p w:rsidR="004D40A5" w:rsidRDefault="004D40A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ECADPessoa</w:t>
            </w:r>
            <w:proofErr w:type="spellEnd"/>
            <w:proofErr w:type="gramEnd"/>
          </w:p>
        </w:tc>
      </w:tr>
      <w:tr w:rsidR="004D40A5" w:rsidTr="00FF700E">
        <w:trPr>
          <w:trHeight w:val="355"/>
        </w:trPr>
        <w:tc>
          <w:tcPr>
            <w:tcW w:w="3600" w:type="dxa"/>
          </w:tcPr>
          <w:p w:rsidR="004D40A5" w:rsidRDefault="004D40A5" w:rsidP="00FF700E">
            <w:pPr>
              <w:pStyle w:val="Cabealho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Folha de Pagamento</w:t>
            </w:r>
          </w:p>
        </w:tc>
        <w:tc>
          <w:tcPr>
            <w:tcW w:w="5462" w:type="dxa"/>
          </w:tcPr>
          <w:p w:rsidR="004D40A5" w:rsidRDefault="004D40A5" w:rsidP="00FF700E">
            <w:pPr>
              <w:pStyle w:val="Cabealho"/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  <w:highlight w:val="yellow"/>
              </w:rPr>
              <w:t>EPAGFolhaPagamento</w:t>
            </w:r>
            <w:proofErr w:type="spellEnd"/>
            <w:proofErr w:type="gramEnd"/>
          </w:p>
        </w:tc>
      </w:tr>
      <w:tr w:rsidR="004D40A5" w:rsidTr="00FF700E">
        <w:trPr>
          <w:trHeight w:val="355"/>
        </w:trPr>
        <w:tc>
          <w:tcPr>
            <w:tcW w:w="3600" w:type="dxa"/>
          </w:tcPr>
          <w:p w:rsidR="004D40A5" w:rsidRDefault="004D40A5" w:rsidP="00FF700E">
            <w:pPr>
              <w:pStyle w:val="Cabealho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Tipo de Folha de Pagamento</w:t>
            </w:r>
          </w:p>
        </w:tc>
        <w:tc>
          <w:tcPr>
            <w:tcW w:w="5462" w:type="dxa"/>
          </w:tcPr>
          <w:p w:rsidR="004D40A5" w:rsidRDefault="004D40A5" w:rsidP="00FF700E">
            <w:pPr>
              <w:pStyle w:val="Cabealho"/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  <w:highlight w:val="yellow"/>
              </w:rPr>
              <w:t>EPAGTipoFolhaPagamento</w:t>
            </w:r>
            <w:proofErr w:type="spellEnd"/>
            <w:proofErr w:type="gramEnd"/>
          </w:p>
        </w:tc>
      </w:tr>
      <w:tr w:rsidR="004D40A5" w:rsidTr="00FF700E">
        <w:trPr>
          <w:trHeight w:val="355"/>
        </w:trPr>
        <w:tc>
          <w:tcPr>
            <w:tcW w:w="3600" w:type="dxa"/>
          </w:tcPr>
          <w:p w:rsidR="004D40A5" w:rsidRDefault="004D40A5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Vínculo</w:t>
            </w:r>
          </w:p>
        </w:tc>
        <w:tc>
          <w:tcPr>
            <w:tcW w:w="5462" w:type="dxa"/>
          </w:tcPr>
          <w:p w:rsidR="004D40A5" w:rsidRDefault="004D40A5" w:rsidP="00FF700E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ECADEstruturaCarreira</w:t>
            </w:r>
            <w:proofErr w:type="spellEnd"/>
            <w:proofErr w:type="gram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ECADCargoComissionado</w:t>
            </w:r>
            <w:proofErr w:type="spell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ECADFuncaoChefia</w:t>
            </w:r>
            <w:proofErr w:type="spellEnd"/>
          </w:p>
        </w:tc>
      </w:tr>
    </w:tbl>
    <w:p w:rsidR="004D40A5" w:rsidRDefault="004D40A5" w:rsidP="004D40A5">
      <w:r>
        <w:br w:type="page"/>
      </w:r>
    </w:p>
    <w:p w:rsidR="004D40A5" w:rsidRDefault="004D40A5" w:rsidP="004D40A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31" w:name="_Toc404346013"/>
      <w:r>
        <w:lastRenderedPageBreak/>
        <w:t>Banco de dados</w:t>
      </w:r>
      <w:bookmarkEnd w:id="31"/>
    </w:p>
    <w:p w:rsidR="004D40A5" w:rsidRDefault="004D40A5" w:rsidP="004D40A5"/>
    <w:p w:rsidR="004D40A5" w:rsidRDefault="004D40A5" w:rsidP="004D40A5">
      <w:pPr>
        <w:ind w:left="20"/>
      </w:pPr>
      <w:r>
        <w:rPr>
          <w:noProof/>
        </w:rPr>
        <w:drawing>
          <wp:inline distT="0" distB="0" distL="0" distR="0">
            <wp:extent cx="5762625" cy="4600575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4D40A5" w:rsidRDefault="004D40A5" w:rsidP="004D40A5">
      <w:pPr>
        <w:pStyle w:val="Ttulo1"/>
        <w:keepNext w:val="0"/>
        <w:widowControl w:val="0"/>
        <w:spacing w:before="0" w:line="240" w:lineRule="auto"/>
        <w:ind w:left="540" w:hanging="540"/>
      </w:pPr>
      <w:bookmarkStart w:id="32" w:name="_Toc404346014"/>
      <w:r>
        <w:lastRenderedPageBreak/>
        <w:t>Anexos</w:t>
      </w:r>
      <w:bookmarkEnd w:id="32"/>
    </w:p>
    <w:p w:rsidR="004D40A5" w:rsidRDefault="004D40A5" w:rsidP="004D40A5"/>
    <w:p w:rsidR="004D40A5" w:rsidRDefault="004D40A5" w:rsidP="004D40A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3" w:name="_Toc404346015"/>
      <w:r>
        <w:t>Tipos de Relação de Vínculo</w:t>
      </w:r>
      <w:bookmarkEnd w:id="33"/>
    </w:p>
    <w:p w:rsidR="004D40A5" w:rsidRDefault="004D40A5" w:rsidP="004D40A5">
      <w:pPr>
        <w:pStyle w:val="Recuodecorpodetexto"/>
      </w:pPr>
      <w:r>
        <w:t>Os tipos de vínculos são definidos conforme as formas possíveis de uma pessoa estar vinculada ao Estado, que são elas:</w:t>
      </w:r>
    </w:p>
    <w:p w:rsidR="004D40A5" w:rsidRDefault="004D40A5" w:rsidP="004D40A5">
      <w:pPr>
        <w:pStyle w:val="Recuodecorpodetexto"/>
      </w:pPr>
      <w:r>
        <w:t>- Cargo efetivo</w:t>
      </w:r>
    </w:p>
    <w:p w:rsidR="004D40A5" w:rsidRDefault="004D40A5" w:rsidP="004D40A5">
      <w:pPr>
        <w:pStyle w:val="Recuodecorpodetexto"/>
      </w:pPr>
      <w:r>
        <w:t>- Cargo comissionado</w:t>
      </w:r>
    </w:p>
    <w:p w:rsidR="004D40A5" w:rsidRDefault="004D40A5" w:rsidP="004D40A5">
      <w:pPr>
        <w:pStyle w:val="Recuodecorpodetexto"/>
      </w:pPr>
      <w:r>
        <w:t>- Função de Chefia</w:t>
      </w:r>
    </w:p>
    <w:p w:rsidR="004D40A5" w:rsidRDefault="004D40A5" w:rsidP="004D40A5">
      <w:pPr>
        <w:pStyle w:val="Recuodecorpodetexto"/>
      </w:pPr>
      <w:r>
        <w:t>- Bolsista (Estagiário)</w:t>
      </w:r>
    </w:p>
    <w:p w:rsidR="004D40A5" w:rsidRDefault="004D40A5" w:rsidP="004D40A5"/>
    <w:p w:rsidR="004D40A5" w:rsidRDefault="004D40A5" w:rsidP="004D40A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4" w:name="_Toc404346016"/>
      <w:r>
        <w:t>Relações de Vínculo</w:t>
      </w:r>
      <w:bookmarkEnd w:id="34"/>
    </w:p>
    <w:p w:rsidR="004D40A5" w:rsidRDefault="004D40A5" w:rsidP="004D40A5">
      <w:pPr>
        <w:pStyle w:val="Recuodecorpodetexto"/>
      </w:pPr>
      <w:r>
        <w:t>As relações de vínculo são definidas conforme o tipo de relação de vínculo.</w:t>
      </w:r>
    </w:p>
    <w:p w:rsidR="004D40A5" w:rsidRDefault="004D40A5" w:rsidP="004D40A5">
      <w:pPr>
        <w:pStyle w:val="Recuodecorpodetexto"/>
        <w:numPr>
          <w:ilvl w:val="0"/>
          <w:numId w:val="18"/>
        </w:numPr>
      </w:pPr>
      <w:r>
        <w:t>Cargo efetivo: os servidores com cargo efetivo possuem carreira/item de carreira (estrutura de carreira).</w:t>
      </w:r>
    </w:p>
    <w:p w:rsidR="004D40A5" w:rsidRDefault="004D40A5" w:rsidP="004D40A5">
      <w:pPr>
        <w:pStyle w:val="Recuodecorpodetexto"/>
        <w:numPr>
          <w:ilvl w:val="0"/>
          <w:numId w:val="18"/>
        </w:numPr>
      </w:pPr>
      <w:r>
        <w:t>Cargo comissionado: os servidores com cargo comissionado possuem cargos específicos (comissionados).</w:t>
      </w:r>
    </w:p>
    <w:p w:rsidR="004D40A5" w:rsidRDefault="004D40A5" w:rsidP="004D40A5">
      <w:pPr>
        <w:pStyle w:val="Recuodecorpodetexto"/>
        <w:numPr>
          <w:ilvl w:val="0"/>
          <w:numId w:val="18"/>
        </w:numPr>
      </w:pPr>
      <w:r>
        <w:t>Função de Chefia: os servidores com função de chefia possuem funções específicas (de chefia).</w:t>
      </w:r>
    </w:p>
    <w:p w:rsidR="004D40A5" w:rsidRDefault="004D40A5" w:rsidP="004D40A5">
      <w:pPr>
        <w:pStyle w:val="Recuodecorpodetexto"/>
        <w:numPr>
          <w:ilvl w:val="0"/>
          <w:numId w:val="18"/>
        </w:numPr>
      </w:pPr>
      <w:r>
        <w:t>Bolsista: os bolsistas não têm cargo definido.</w:t>
      </w:r>
    </w:p>
    <w:p w:rsidR="004D40A5" w:rsidRDefault="004D40A5" w:rsidP="004D40A5"/>
    <w:p w:rsidR="004D40A5" w:rsidRDefault="004D40A5" w:rsidP="004D40A5"/>
    <w:p w:rsidR="004D40A5" w:rsidRDefault="004D40A5" w:rsidP="004D40A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5" w:name="_Toc404346017"/>
      <w:r>
        <w:t>Folha de Pagamento</w:t>
      </w:r>
      <w:bookmarkEnd w:id="35"/>
    </w:p>
    <w:p w:rsidR="004D40A5" w:rsidRDefault="004D40A5" w:rsidP="004D40A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6" w:name="_Toc404346018"/>
      <w:r>
        <w:t>Órgão da Folha de Pagamento</w:t>
      </w:r>
      <w:bookmarkEnd w:id="36"/>
    </w:p>
    <w:p w:rsidR="004D40A5" w:rsidRDefault="004D40A5" w:rsidP="004D40A5">
      <w:pPr>
        <w:pStyle w:val="Recuodecorpodetexto"/>
      </w:pPr>
      <w:r>
        <w:t>Para verificar se o servidor tem folha de pagamento deve-se verificar através do órgão, que são encontrados de formas distintas, conforme o tipo de relação de vínculo:</w:t>
      </w:r>
    </w:p>
    <w:p w:rsidR="004D40A5" w:rsidRDefault="004D40A5" w:rsidP="004D40A5">
      <w:pPr>
        <w:pStyle w:val="Recuodecorpodetexto"/>
        <w:numPr>
          <w:ilvl w:val="0"/>
          <w:numId w:val="18"/>
        </w:numPr>
      </w:pPr>
      <w:r>
        <w:t>Cargo efetivo: órgão de exercício do cargo efetivo;</w:t>
      </w:r>
    </w:p>
    <w:p w:rsidR="004D40A5" w:rsidRDefault="004D40A5" w:rsidP="004D40A5">
      <w:pPr>
        <w:pStyle w:val="Recuodecorpodetexto"/>
        <w:numPr>
          <w:ilvl w:val="0"/>
          <w:numId w:val="18"/>
        </w:numPr>
      </w:pPr>
      <w:r>
        <w:t>Cargo comissionado: órgão de exercício do cargo comissionado;</w:t>
      </w:r>
    </w:p>
    <w:p w:rsidR="004D40A5" w:rsidRDefault="004D40A5" w:rsidP="004D40A5">
      <w:pPr>
        <w:pStyle w:val="Recuodecorpodetexto"/>
        <w:numPr>
          <w:ilvl w:val="0"/>
          <w:numId w:val="18"/>
        </w:numPr>
      </w:pPr>
      <w:r>
        <w:t>Função de chefia: órgão do vínculo;</w:t>
      </w:r>
    </w:p>
    <w:p w:rsidR="004D40A5" w:rsidRDefault="004D40A5" w:rsidP="004D40A5">
      <w:pPr>
        <w:pStyle w:val="Recuodecorpodetexto"/>
        <w:numPr>
          <w:ilvl w:val="0"/>
          <w:numId w:val="18"/>
        </w:numPr>
      </w:pPr>
      <w:r>
        <w:t>Bolsista: órgão do vínculo.</w:t>
      </w:r>
    </w:p>
    <w:p w:rsidR="004D40A5" w:rsidRDefault="004D40A5" w:rsidP="004D40A5">
      <w:pPr>
        <w:pStyle w:val="Recuodecorpodetexto"/>
        <w:ind w:left="0"/>
      </w:pPr>
    </w:p>
    <w:p w:rsidR="004D40A5" w:rsidRDefault="004D40A5" w:rsidP="004D40A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7" w:name="_Toc404346019"/>
      <w:r>
        <w:t>Vigência das atividades do vínculo</w:t>
      </w:r>
      <w:bookmarkEnd w:id="37"/>
    </w:p>
    <w:p w:rsidR="004D40A5" w:rsidRDefault="004D40A5" w:rsidP="004D40A5">
      <w:pPr>
        <w:pStyle w:val="Recuodecorpodetexto"/>
      </w:pPr>
      <w:r>
        <w:t>A vigência das atividades é definida através da data de início e data de fim que elas apresentam nas “Atividades do vínculo”.</w:t>
      </w:r>
    </w:p>
    <w:p w:rsidR="004D40A5" w:rsidRDefault="004D40A5" w:rsidP="004D40A5">
      <w:pPr>
        <w:pStyle w:val="Recuodecorpodetexto"/>
      </w:pPr>
    </w:p>
    <w:p w:rsidR="004D40A5" w:rsidRDefault="004D40A5" w:rsidP="004D40A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8" w:name="_Toc404346020"/>
      <w:r>
        <w:t>Listar relações de vínculo</w:t>
      </w:r>
      <w:bookmarkEnd w:id="38"/>
    </w:p>
    <w:p w:rsidR="004D40A5" w:rsidRDefault="004D40A5" w:rsidP="004D40A5">
      <w:pPr>
        <w:pStyle w:val="Recuodecorpodetexto"/>
      </w:pPr>
      <w:r>
        <w:t>O sistema deve recuperar os “Tipos de Relação de Vínculo” (vide anexo “Tipos de Relação de Vínculo”) através do “Vínculo” da pessoa informada. E a unidade organizacional a ser apresentada para a o tipo de relação de vínculo deve ser a unidade principal desta mesma relação de vínculo, que é encontrada no conceito “Local de trabalho” identificando-se a unidade organizacional definitiva (</w:t>
      </w:r>
      <w:proofErr w:type="spellStart"/>
      <w:r>
        <w:t>flag</w:t>
      </w:r>
      <w:proofErr w:type="spellEnd"/>
      <w:r>
        <w:t>).</w:t>
      </w:r>
    </w:p>
    <w:p w:rsidR="004D40A5" w:rsidRDefault="004D40A5" w:rsidP="004D40A5">
      <w:pPr>
        <w:pStyle w:val="Recuodecorpodetexto"/>
      </w:pPr>
      <w:r>
        <w:lastRenderedPageBreak/>
        <w:t>Para encontrar a Relação de Vínculo vide anexo “Relações de Vínculo”.</w:t>
      </w:r>
    </w:p>
    <w:p w:rsidR="004D40A5" w:rsidRDefault="004D40A5" w:rsidP="004D40A5">
      <w:pPr>
        <w:pStyle w:val="Ttulo2"/>
        <w:numPr>
          <w:ilvl w:val="0"/>
          <w:numId w:val="0"/>
        </w:numPr>
        <w:ind w:left="360"/>
      </w:pPr>
    </w:p>
    <w:p w:rsidR="004D40A5" w:rsidRDefault="004D40A5" w:rsidP="004D40A5">
      <w:pPr>
        <w:pStyle w:val="Ttulo2"/>
        <w:numPr>
          <w:ilvl w:val="0"/>
          <w:numId w:val="0"/>
        </w:numPr>
        <w:ind w:left="360"/>
      </w:pPr>
    </w:p>
    <w:p w:rsidR="004D40A5" w:rsidRDefault="004D40A5" w:rsidP="004D40A5"/>
    <w:p w:rsidR="004D40A5" w:rsidRDefault="004D40A5" w:rsidP="004D40A5">
      <w:pPr>
        <w:widowControl w:val="0"/>
        <w:ind w:left="540"/>
        <w:rPr>
          <w:rFonts w:cs="Arial"/>
        </w:rPr>
      </w:pPr>
    </w:p>
    <w:p w:rsidR="004E0D20" w:rsidRDefault="004E0D2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D40A5" w:rsidRDefault="004D40A5" w:rsidP="004D40A5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9" w:name="_Toc404346021"/>
      <w:r>
        <w:lastRenderedPageBreak/>
        <w:t>Revisões</w:t>
      </w:r>
      <w:bookmarkEnd w:id="39"/>
    </w:p>
    <w:p w:rsidR="004D40A5" w:rsidRDefault="004D40A5" w:rsidP="004D40A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D40A5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40A5" w:rsidRPr="004D40A5" w:rsidRDefault="004D40A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D40A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40A5" w:rsidRPr="004D40A5" w:rsidRDefault="004D40A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D40A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40A5" w:rsidRPr="004D40A5" w:rsidRDefault="004D40A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D40A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40A5" w:rsidRPr="004D40A5" w:rsidRDefault="004D40A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D40A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40A5" w:rsidRPr="004D40A5" w:rsidRDefault="004D40A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D40A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D40A5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D40A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D40A5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D40A5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D40A5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40A5" w:rsidRDefault="004D40A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D40A5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0A5" w:rsidRDefault="004D40A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D40A5" w:rsidRPr="004E0D2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</w:tr>
      <w:tr w:rsidR="004D40A5" w:rsidRPr="004E0D20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</w:tr>
      <w:tr w:rsidR="004D40A5" w:rsidRPr="004E0D2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</w:tr>
      <w:tr w:rsidR="004D40A5" w:rsidRPr="004E0D20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</w:tr>
      <w:tr w:rsidR="004D40A5" w:rsidRPr="004E0D20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</w:tr>
      <w:tr w:rsidR="004D40A5" w:rsidRPr="004E0D20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</w:tr>
      <w:tr w:rsidR="004D40A5" w:rsidRPr="004E0D2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4E0D20">
              <w:rPr>
                <w:rFonts w:cs="Arial"/>
                <w:sz w:val="16"/>
                <w:szCs w:val="20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</w:tr>
      <w:tr w:rsidR="004D40A5" w:rsidRPr="004E0D2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4E0D20">
              <w:rPr>
                <w:rFonts w:cs="Arial"/>
                <w:sz w:val="16"/>
                <w:szCs w:val="20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</w:tr>
      <w:tr w:rsidR="004D40A5" w:rsidRPr="004E0D2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proofErr w:type="spellStart"/>
            <w:r w:rsidRPr="004E0D20">
              <w:rPr>
                <w:rFonts w:cs="Arial"/>
                <w:sz w:val="16"/>
                <w:szCs w:val="20"/>
              </w:rPr>
              <w:t>Checklist</w:t>
            </w:r>
            <w:proofErr w:type="spellEnd"/>
            <w:r w:rsidRPr="004E0D20">
              <w:rPr>
                <w:rFonts w:cs="Arial"/>
                <w:sz w:val="16"/>
                <w:szCs w:val="20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4E0D20">
              <w:rPr>
                <w:rFonts w:cs="Arial"/>
                <w:sz w:val="16"/>
                <w:szCs w:val="20"/>
              </w:rPr>
              <w:t xml:space="preserve">Todos os itens do </w:t>
            </w:r>
            <w:proofErr w:type="spellStart"/>
            <w:r w:rsidRPr="004E0D20">
              <w:rPr>
                <w:rFonts w:cs="Arial"/>
                <w:sz w:val="16"/>
                <w:szCs w:val="20"/>
              </w:rPr>
              <w:t>checklist</w:t>
            </w:r>
            <w:proofErr w:type="spellEnd"/>
            <w:r w:rsidRPr="004E0D20">
              <w:rPr>
                <w:rFonts w:cs="Arial"/>
                <w:sz w:val="16"/>
                <w:szCs w:val="20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D40A5" w:rsidRPr="004E0D20" w:rsidRDefault="004D40A5" w:rsidP="004E0D2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</w:p>
        </w:tc>
      </w:tr>
    </w:tbl>
    <w:p w:rsidR="004D40A5" w:rsidRPr="004E0D20" w:rsidRDefault="004D40A5" w:rsidP="004E0D20">
      <w:pPr>
        <w:widowControl w:val="0"/>
        <w:ind w:left="0"/>
        <w:rPr>
          <w:rFonts w:cs="Arial"/>
          <w:sz w:val="16"/>
          <w:szCs w:val="20"/>
        </w:rPr>
      </w:pPr>
    </w:p>
    <w:p w:rsidR="004D40A5" w:rsidRDefault="004D40A5" w:rsidP="004D40A5"/>
    <w:p w:rsidR="00F41655" w:rsidRPr="004D40A5" w:rsidRDefault="00F41655" w:rsidP="004D40A5"/>
    <w:sectPr w:rsidR="00F41655" w:rsidRPr="004D40A5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40A5" w:rsidRDefault="004D40A5" w:rsidP="002908D9">
      <w:r>
        <w:separator/>
      </w:r>
    </w:p>
  </w:endnote>
  <w:endnote w:type="continuationSeparator" w:id="0">
    <w:p w:rsidR="004D40A5" w:rsidRDefault="004D40A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E0D20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D40A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E0D2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4E0D20">
            <w:rPr>
              <w:sz w:val="20"/>
              <w:szCs w:val="20"/>
            </w:rPr>
            <w:t xml:space="preserve">Keila </w:t>
          </w:r>
          <w:proofErr w:type="spellStart"/>
          <w:r w:rsidRPr="004E0D20">
            <w:rPr>
              <w:sz w:val="20"/>
              <w:szCs w:val="20"/>
            </w:rPr>
            <w:t>Joanês</w:t>
          </w:r>
          <w:proofErr w:type="spellEnd"/>
          <w:r w:rsidRPr="004E0D2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E0D2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D40A5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4D40A5">
            <w:rPr>
              <w:b/>
              <w:sz w:val="20"/>
              <w:szCs w:val="20"/>
            </w:rPr>
            <w:t xml:space="preserve"> 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D40A5">
            <w:rPr>
              <w:b/>
              <w:sz w:val="20"/>
              <w:szCs w:val="20"/>
            </w:rPr>
            <w:t>UCS0338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E0D20">
            <w:rPr>
              <w:b/>
              <w:sz w:val="20"/>
              <w:szCs w:val="20"/>
            </w:rPr>
            <w:t>-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E0D20">
            <w:rPr>
              <w:b/>
              <w:sz w:val="20"/>
              <w:szCs w:val="20"/>
            </w:rPr>
            <w:t>Manter Atividades dos Vínculos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40A5" w:rsidRDefault="004D40A5" w:rsidP="002908D9">
      <w:r>
        <w:separator/>
      </w:r>
    </w:p>
  </w:footnote>
  <w:footnote w:type="continuationSeparator" w:id="0">
    <w:p w:rsidR="004D40A5" w:rsidRDefault="004D40A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28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0C85D60"/>
    <w:multiLevelType w:val="hybridMultilevel"/>
    <w:tmpl w:val="68D2A1A0"/>
    <w:lvl w:ilvl="0" w:tplc="767E40AC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4CA80C4E"/>
    <w:multiLevelType w:val="multilevel"/>
    <w:tmpl w:val="7AE4D810"/>
    <w:lvl w:ilvl="0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2919"/>
        </w:tabs>
        <w:ind w:left="291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567"/>
        </w:tabs>
        <w:ind w:left="335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27"/>
        </w:tabs>
        <w:ind w:left="385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47"/>
        </w:tabs>
        <w:ind w:left="435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07"/>
        </w:tabs>
        <w:ind w:left="486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27"/>
        </w:tabs>
        <w:ind w:left="536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87"/>
        </w:tabs>
        <w:ind w:left="587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07"/>
        </w:tabs>
        <w:ind w:left="6447" w:hanging="1440"/>
      </w:pPr>
      <w:rPr>
        <w:rFonts w:hint="default"/>
      </w:r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18"/>
  </w:num>
  <w:num w:numId="5">
    <w:abstractNumId w:val="14"/>
  </w:num>
  <w:num w:numId="6">
    <w:abstractNumId w:val="17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11"/>
  </w:num>
  <w:num w:numId="15">
    <w:abstractNumId w:val="6"/>
  </w:num>
  <w:num w:numId="16">
    <w:abstractNumId w:val="13"/>
  </w:num>
  <w:num w:numId="17">
    <w:abstractNumId w:val="5"/>
  </w:num>
  <w:num w:numId="18">
    <w:abstractNumId w:val="3"/>
  </w:num>
  <w:num w:numId="19">
    <w:abstractNumId w:val="10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0A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D40A5"/>
    <w:rsid w:val="004E0834"/>
    <w:rsid w:val="004E0D20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B4874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D40A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D40A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D40A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D40A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D40A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D40A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D40A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D40A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D40A5"/>
    <w:pPr>
      <w:ind w:left="0"/>
    </w:pPr>
  </w:style>
  <w:style w:type="paragraph" w:styleId="ndicedeilustraes">
    <w:name w:val="table of figures"/>
    <w:basedOn w:val="Normal"/>
    <w:next w:val="Normal"/>
    <w:semiHidden/>
    <w:rsid w:val="004D40A5"/>
  </w:style>
  <w:style w:type="paragraph" w:styleId="Sumrio2">
    <w:name w:val="toc 2"/>
    <w:basedOn w:val="Normal"/>
    <w:next w:val="Normal"/>
    <w:autoRedefine/>
    <w:uiPriority w:val="39"/>
    <w:rsid w:val="004D40A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D40A5"/>
    <w:pPr>
      <w:ind w:left="480"/>
    </w:pPr>
  </w:style>
  <w:style w:type="character" w:styleId="Hyperlink">
    <w:name w:val="Hyperlink"/>
    <w:basedOn w:val="Fontepargpadro"/>
    <w:uiPriority w:val="99"/>
    <w:rsid w:val="004D40A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D40A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D40A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D40A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D40A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D40A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D40A5"/>
    <w:rPr>
      <w:sz w:val="16"/>
    </w:rPr>
  </w:style>
  <w:style w:type="character" w:styleId="Nmerodepgina">
    <w:name w:val="page number"/>
    <w:basedOn w:val="Fontepargpadro"/>
    <w:rsid w:val="004D40A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D40A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D40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D40A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D40A5"/>
  </w:style>
  <w:style w:type="paragraph" w:styleId="Corpodetexto">
    <w:name w:val="Body Text"/>
    <w:basedOn w:val="Normal"/>
    <w:link w:val="CorpodetextoChar"/>
    <w:rsid w:val="004D40A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D40A5"/>
    <w:rPr>
      <w:rFonts w:eastAsia="Arial Unicode MS"/>
    </w:rPr>
  </w:style>
  <w:style w:type="paragraph" w:customStyle="1" w:styleId="tabletext">
    <w:name w:val="tabletext"/>
    <w:basedOn w:val="Normal"/>
    <w:rsid w:val="004D40A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D40A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D40A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D40A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D40A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D40A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D40A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D40A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D40A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D40A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D40A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D40A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D40A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D40A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D40A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D40A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D40A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D40A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D40A5"/>
    <w:pPr>
      <w:ind w:left="0"/>
    </w:pPr>
  </w:style>
  <w:style w:type="paragraph" w:styleId="ndicedeilustraes">
    <w:name w:val="table of figures"/>
    <w:basedOn w:val="Normal"/>
    <w:next w:val="Normal"/>
    <w:semiHidden/>
    <w:rsid w:val="004D40A5"/>
  </w:style>
  <w:style w:type="paragraph" w:styleId="Sumrio2">
    <w:name w:val="toc 2"/>
    <w:basedOn w:val="Normal"/>
    <w:next w:val="Normal"/>
    <w:autoRedefine/>
    <w:uiPriority w:val="39"/>
    <w:rsid w:val="004D40A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D40A5"/>
    <w:pPr>
      <w:ind w:left="480"/>
    </w:pPr>
  </w:style>
  <w:style w:type="character" w:styleId="Hyperlink">
    <w:name w:val="Hyperlink"/>
    <w:basedOn w:val="Fontepargpadro"/>
    <w:uiPriority w:val="99"/>
    <w:rsid w:val="004D40A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D40A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D40A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D40A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D40A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D40A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D40A5"/>
    <w:rPr>
      <w:sz w:val="16"/>
    </w:rPr>
  </w:style>
  <w:style w:type="character" w:styleId="Nmerodepgina">
    <w:name w:val="page number"/>
    <w:basedOn w:val="Fontepargpadro"/>
    <w:rsid w:val="004D40A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D40A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D40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D40A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D40A5"/>
  </w:style>
  <w:style w:type="paragraph" w:styleId="Corpodetexto">
    <w:name w:val="Body Text"/>
    <w:basedOn w:val="Normal"/>
    <w:link w:val="CorpodetextoChar"/>
    <w:rsid w:val="004D40A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D40A5"/>
    <w:rPr>
      <w:rFonts w:eastAsia="Arial Unicode MS"/>
    </w:rPr>
  </w:style>
  <w:style w:type="paragraph" w:customStyle="1" w:styleId="tabletext">
    <w:name w:val="tabletext"/>
    <w:basedOn w:val="Normal"/>
    <w:rsid w:val="004D40A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D40A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D40A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D40A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D40A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D40A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D40A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D40A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D40A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D40A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D32C0-C59B-453E-83F8-090C23864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17</Pages>
  <Words>2367</Words>
  <Characters>14963</Characters>
  <Application>Microsoft Office Word</Application>
  <DocSecurity>0</DocSecurity>
  <Lines>124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17296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2014-11-09T05:20:00Z</cp:lastPrinted>
  <dcterms:created xsi:type="dcterms:W3CDTF">2014-11-09T05:19:00Z</dcterms:created>
  <dcterms:modified xsi:type="dcterms:W3CDTF">2014-11-21T17:11:00Z</dcterms:modified>
</cp:coreProperties>
</file>