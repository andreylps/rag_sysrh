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0CE" w:rsidRDefault="00BD50CE" w:rsidP="00BD50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D50CE" w:rsidRDefault="00BD50CE" w:rsidP="00BD50CE">
      <w:pPr>
        <w:widowControl w:val="0"/>
        <w:rPr>
          <w:rFonts w:cs="Arial"/>
          <w:sz w:val="20"/>
        </w:rPr>
      </w:pPr>
    </w:p>
    <w:p w:rsidR="00BD50CE" w:rsidRDefault="00BD50CE" w:rsidP="00BD50CE">
      <w:pPr>
        <w:widowControl w:val="0"/>
        <w:rPr>
          <w:rFonts w:cs="Arial"/>
          <w:sz w:val="20"/>
        </w:rPr>
      </w:pPr>
    </w:p>
    <w:p w:rsidR="00BD50CE" w:rsidRDefault="00BD50CE" w:rsidP="00BD50CE">
      <w:pPr>
        <w:widowControl w:val="0"/>
        <w:rPr>
          <w:rFonts w:cs="Arial"/>
          <w:sz w:val="20"/>
        </w:rPr>
      </w:pPr>
    </w:p>
    <w:p w:rsidR="00BD50CE" w:rsidRDefault="00BD50CE" w:rsidP="00BD50CE">
      <w:pPr>
        <w:widowControl w:val="0"/>
        <w:rPr>
          <w:rFonts w:cs="Arial"/>
          <w:sz w:val="20"/>
        </w:rPr>
      </w:pPr>
    </w:p>
    <w:p w:rsidR="00BD50CE" w:rsidRDefault="00BD50CE" w:rsidP="00BD50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D50CE" w:rsidRDefault="00BD50CE" w:rsidP="00BD50CE">
      <w:pPr>
        <w:widowControl w:val="0"/>
        <w:rPr>
          <w:rFonts w:cs="Arial"/>
          <w:sz w:val="20"/>
          <w:u w:val="single"/>
        </w:rPr>
      </w:pPr>
    </w:p>
    <w:p w:rsidR="00BD50CE" w:rsidRDefault="00BD50CE" w:rsidP="00BD50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D50CE" w:rsidRDefault="00BD50CE" w:rsidP="00BD50CE">
      <w:pPr>
        <w:widowControl w:val="0"/>
        <w:rPr>
          <w:rFonts w:cs="Arial"/>
          <w:sz w:val="20"/>
        </w:rPr>
      </w:pPr>
    </w:p>
    <w:p w:rsidR="00BD50CE" w:rsidRDefault="00BD50CE" w:rsidP="00BD50CE">
      <w:pPr>
        <w:widowControl w:val="0"/>
        <w:rPr>
          <w:rFonts w:cs="Arial"/>
          <w:sz w:val="20"/>
        </w:rPr>
      </w:pPr>
    </w:p>
    <w:p w:rsidR="00BD50CE" w:rsidRDefault="00BD50CE" w:rsidP="00BD50CE">
      <w:pPr>
        <w:widowControl w:val="0"/>
        <w:rPr>
          <w:rFonts w:cs="Arial"/>
          <w:sz w:val="20"/>
        </w:rPr>
      </w:pPr>
    </w:p>
    <w:p w:rsidR="00BD50CE" w:rsidRDefault="00BD50CE" w:rsidP="00BD50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D50CE" w:rsidRDefault="00BD50CE" w:rsidP="00BD50CE">
      <w:pPr>
        <w:widowControl w:val="0"/>
        <w:rPr>
          <w:rFonts w:cs="Arial"/>
          <w:sz w:val="20"/>
        </w:rPr>
      </w:pPr>
    </w:p>
    <w:p w:rsidR="00BD50CE" w:rsidRDefault="00BD50CE" w:rsidP="00BD50CE">
      <w:pPr>
        <w:widowControl w:val="0"/>
        <w:rPr>
          <w:rFonts w:cs="Arial"/>
          <w:sz w:val="20"/>
        </w:rPr>
      </w:pPr>
    </w:p>
    <w:p w:rsidR="00BD50CE" w:rsidRDefault="00BD50CE" w:rsidP="00BD50CE">
      <w:pPr>
        <w:widowControl w:val="0"/>
        <w:rPr>
          <w:rFonts w:cs="Arial"/>
        </w:rPr>
      </w:pPr>
    </w:p>
    <w:p w:rsidR="00BD50CE" w:rsidRDefault="00BD50CE" w:rsidP="00BD50CE">
      <w:pPr>
        <w:pStyle w:val="Capa"/>
        <w:rPr>
          <w:color w:val="FF9900"/>
        </w:rPr>
      </w:pPr>
      <w:r>
        <w:t>SINDRAPE</w:t>
      </w:r>
    </w:p>
    <w:p w:rsidR="00BD50CE" w:rsidRDefault="00BD50CE" w:rsidP="00BD50C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D50CE" w:rsidRPr="00BD50CE" w:rsidRDefault="00BD50CE" w:rsidP="00BD50CE">
      <w:pPr>
        <w:widowControl w:val="0"/>
        <w:rPr>
          <w:color w:val="000080"/>
        </w:rPr>
      </w:pPr>
    </w:p>
    <w:p w:rsidR="00BD50CE" w:rsidRPr="00BD50CE" w:rsidRDefault="00BD50CE" w:rsidP="00BD50CE">
      <w:pPr>
        <w:widowControl w:val="0"/>
        <w:jc w:val="right"/>
        <w:rPr>
          <w:rFonts w:cs="Arial"/>
          <w:b/>
          <w:bCs/>
          <w:color w:val="000080"/>
        </w:rPr>
      </w:pPr>
    </w:p>
    <w:p w:rsidR="00BD50CE" w:rsidRDefault="009907DA" w:rsidP="00BD50CE">
      <w:pPr>
        <w:pStyle w:val="Capa"/>
      </w:pPr>
      <w:r>
        <w:t xml:space="preserve">UCS0063 </w:t>
      </w:r>
      <w:r w:rsidR="00BD50CE">
        <w:t>– Substituir Cargo Efetivo</w:t>
      </w:r>
    </w:p>
    <w:p w:rsidR="00BD50CE" w:rsidRDefault="00BD50CE" w:rsidP="00BD50CE">
      <w:pPr>
        <w:widowControl w:val="0"/>
        <w:rPr>
          <w:rFonts w:cs="Arial"/>
        </w:rPr>
      </w:pPr>
    </w:p>
    <w:p w:rsidR="00BD50CE" w:rsidRDefault="00BD50CE" w:rsidP="00BD50CE">
      <w:pPr>
        <w:widowControl w:val="0"/>
      </w:pPr>
    </w:p>
    <w:p w:rsidR="00BD50CE" w:rsidRDefault="00BD50CE" w:rsidP="00BD50C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BD50CE" w:rsidRPr="00BD50CE" w:rsidRDefault="00BD50CE" w:rsidP="00BD50CE">
      <w:pPr>
        <w:pStyle w:val="Corpodetexto3"/>
        <w:widowControl w:val="0"/>
        <w:spacing w:after="0"/>
        <w:rPr>
          <w:rFonts w:cs="Arial"/>
        </w:rPr>
      </w:pPr>
      <w:r w:rsidRPr="00BD50CE">
        <w:rPr>
          <w:rFonts w:cs="Arial"/>
        </w:rPr>
        <w:lastRenderedPageBreak/>
        <w:t>Histórico de Revisões</w:t>
      </w:r>
    </w:p>
    <w:p w:rsidR="00BD50CE" w:rsidRDefault="00BD50CE" w:rsidP="00BD50CE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98"/>
        <w:gridCol w:w="1733"/>
        <w:gridCol w:w="2041"/>
      </w:tblGrid>
      <w:tr w:rsidR="00BD50CE" w:rsidTr="00BD50C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D50CE" w:rsidTr="00BD50C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13/12/2005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BD50CE" w:rsidTr="00BD50C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17/08/2006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Correção e contemplação de regras.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BD50CE" w:rsidTr="00BD50C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Inserida exceção para uma ação do fluxo básico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BD50CE" w:rsidTr="00BD50C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23/08/2006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1.3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realizadas nos casos de uso alterar, reativar, excluir e alterar substituição de cargo efetivo do documento.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BD50CE" w:rsidTr="00BD50C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04/09/2007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1.4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Todos os vínculos do órgão devem ser mostrados para </w:t>
            </w:r>
            <w:proofErr w:type="gramStart"/>
            <w:r>
              <w:rPr>
                <w:rFonts w:cs="Arial"/>
              </w:rPr>
              <w:t>o titular</w:t>
            </w:r>
            <w:proofErr w:type="gramEnd"/>
            <w:r>
              <w:rPr>
                <w:rFonts w:cs="Arial"/>
              </w:rPr>
              <w:t>. Incluídas novas regras.</w:t>
            </w:r>
          </w:p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Retirado o fluxo de reativação e suas exceções.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BD50CE" w:rsidTr="00BD50CE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21/01/2009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v4</w:t>
            </w:r>
            <w:proofErr w:type="gramEnd"/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041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Default="00BD50CE" w:rsidP="00BD50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BD50CE" w:rsidRDefault="00BD50CE" w:rsidP="00BD50C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D50CE" w:rsidRPr="00BD50CE" w:rsidRDefault="00BD50CE" w:rsidP="00BD50CE">
      <w:pPr>
        <w:pStyle w:val="Corpodetexto3"/>
        <w:widowControl w:val="0"/>
        <w:spacing w:after="0"/>
        <w:jc w:val="left"/>
        <w:rPr>
          <w:rFonts w:cs="Arial"/>
        </w:rPr>
      </w:pPr>
      <w:r w:rsidRPr="00BD50CE">
        <w:rPr>
          <w:rFonts w:cs="Arial"/>
        </w:rPr>
        <w:lastRenderedPageBreak/>
        <w:t>Índice</w:t>
      </w:r>
    </w:p>
    <w:p w:rsidR="00BD50CE" w:rsidRPr="00BD50CE" w:rsidRDefault="00BD50CE" w:rsidP="00BD50C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907DA" w:rsidRDefault="00BD50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28721" w:history="1">
        <w:r w:rsidR="009907DA" w:rsidRPr="0064153F">
          <w:rPr>
            <w:rStyle w:val="Hyperlink"/>
            <w:noProof/>
          </w:rPr>
          <w:t>1.</w:t>
        </w:r>
        <w:r w:rsidR="009907D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907DA" w:rsidRPr="0064153F">
          <w:rPr>
            <w:rStyle w:val="Hyperlink"/>
            <w:noProof/>
          </w:rPr>
          <w:t>Pacote/Caso de Uso</w:t>
        </w:r>
        <w:r w:rsidR="009907DA">
          <w:rPr>
            <w:noProof/>
            <w:webHidden/>
          </w:rPr>
          <w:tab/>
        </w:r>
        <w:r w:rsidR="009907DA">
          <w:rPr>
            <w:noProof/>
            <w:webHidden/>
          </w:rPr>
          <w:fldChar w:fldCharType="begin"/>
        </w:r>
        <w:r w:rsidR="009907DA">
          <w:rPr>
            <w:noProof/>
            <w:webHidden/>
          </w:rPr>
          <w:instrText xml:space="preserve"> PAGEREF _Toc404328721 \h </w:instrText>
        </w:r>
        <w:r w:rsidR="009907DA">
          <w:rPr>
            <w:noProof/>
            <w:webHidden/>
          </w:rPr>
        </w:r>
        <w:r w:rsidR="009907DA">
          <w:rPr>
            <w:noProof/>
            <w:webHidden/>
          </w:rPr>
          <w:fldChar w:fldCharType="separate"/>
        </w:r>
        <w:r w:rsidR="009907DA">
          <w:rPr>
            <w:noProof/>
            <w:webHidden/>
          </w:rPr>
          <w:t>5</w:t>
        </w:r>
        <w:r w:rsidR="009907DA"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22" w:history="1">
        <w:r w:rsidRPr="0064153F">
          <w:rPr>
            <w:rStyle w:val="Hyperlink"/>
            <w:noProof/>
          </w:rPr>
          <w:t>Substituir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23" w:history="1">
        <w:r w:rsidRPr="0064153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24" w:history="1">
        <w:r w:rsidRPr="0064153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25" w:history="1">
        <w:r w:rsidRPr="0064153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26" w:history="1">
        <w:r w:rsidRPr="0064153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27" w:history="1">
        <w:r w:rsidRPr="0064153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28" w:history="1">
        <w:r w:rsidRPr="0064153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29" w:history="1">
        <w:r w:rsidRPr="0064153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30" w:history="1">
        <w:r w:rsidRPr="0064153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Incluir Substituição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31" w:history="1">
        <w:r w:rsidRPr="0064153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32" w:history="1">
        <w:r w:rsidRPr="0064153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Alternativo – Ator informa data final – item 4.1.1.16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33" w:history="1">
        <w:r w:rsidRPr="0064153F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34" w:history="1">
        <w:r w:rsidRPr="0064153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Alterar Substituição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35" w:history="1">
        <w:r w:rsidRPr="0064153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36" w:history="1">
        <w:r w:rsidRPr="0064153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Alternativo – Ator informa data final – item 4.1.1.8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37" w:history="1">
        <w:r w:rsidRPr="0064153F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38" w:history="1">
        <w:r w:rsidRPr="0064153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Anular Substituição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39" w:history="1">
        <w:r w:rsidRPr="0064153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40" w:history="1">
        <w:r w:rsidRPr="0064153F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Alternativo –data final conhecida – item 4.3.1.5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41" w:history="1">
        <w:r w:rsidRPr="0064153F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alternativo – Reativar registro  - 4.3.1.3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42" w:history="1">
        <w:r w:rsidRPr="0064153F">
          <w:rPr>
            <w:rStyle w:val="Hyperlink"/>
            <w:noProof/>
          </w:rPr>
          <w:t>4.3.4.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Exceções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43" w:history="1">
        <w:r w:rsidRPr="0064153F">
          <w:rPr>
            <w:rStyle w:val="Hyperlink"/>
            <w:noProof/>
          </w:rPr>
          <w:t>4.3.5.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Exceções -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44" w:history="1">
        <w:r w:rsidRPr="0064153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Excluir Substituição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45" w:history="1">
        <w:r w:rsidRPr="0064153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46" w:history="1">
        <w:r w:rsidRPr="0064153F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Alternativo – Ator informa data final – item 4.4.1.4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47" w:history="1">
        <w:r w:rsidRPr="0064153F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48" w:history="1">
        <w:r w:rsidRPr="0064153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Listar Substituição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49" w:history="1">
        <w:r w:rsidRPr="0064153F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50" w:history="1">
        <w:r w:rsidRPr="0064153F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Fluxo Alternativo – Listar Substitutos por Titular – 4.5.1.3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51" w:history="1">
        <w:r w:rsidRPr="0064153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52" w:history="1">
        <w:r w:rsidRPr="0064153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Para que um servidor possa ter seu cargo efetivo de titular ocupado por outro servidor, é necessário que as seguintes exigências sejam atendidas: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53" w:history="1">
        <w:r w:rsidRPr="0064153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Para que um substituto ocupe um cargo efetivo, é necessário que as seguintes exigências sejam atendidas: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54" w:history="1">
        <w:r w:rsidRPr="0064153F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Parâmetros do cargo efetivo para substituição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55" w:history="1">
        <w:r w:rsidRPr="0064153F">
          <w:rPr>
            <w:rStyle w:val="Hyperlink"/>
            <w:noProof/>
            <w:highlight w:val="yellow"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  <w:highlight w:val="yellow"/>
          </w:rPr>
          <w:t>Afastamentos do substituto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907DA" w:rsidRDefault="009907D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756" w:history="1">
        <w:r w:rsidRPr="0064153F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4153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D50CE" w:rsidRDefault="00BD50CE" w:rsidP="00BD50CE">
      <w:pPr>
        <w:pStyle w:val="Sumrio1"/>
        <w:jc w:val="left"/>
      </w:pPr>
      <w:r>
        <w:fldChar w:fldCharType="end"/>
      </w:r>
    </w:p>
    <w:p w:rsidR="00BD50CE" w:rsidRDefault="00BD50CE" w:rsidP="00BD50CE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BD50CE" w:rsidRDefault="00BD50CE" w:rsidP="00BD50CE">
      <w:pPr>
        <w:pStyle w:val="Heading"/>
        <w:rPr>
          <w:rFonts w:cs="Arial"/>
          <w:szCs w:val="24"/>
          <w:lang w:val="pt-BR"/>
        </w:rPr>
      </w:pPr>
    </w:p>
    <w:p w:rsidR="00BD50CE" w:rsidRDefault="00BD50CE" w:rsidP="00BD50CE">
      <w:pPr>
        <w:pStyle w:val="Heading"/>
      </w:pPr>
    </w:p>
    <w:p w:rsidR="00BD50CE" w:rsidRDefault="00BD50CE" w:rsidP="00BD50CE">
      <w:pPr>
        <w:pStyle w:val="Heading"/>
        <w:jc w:val="center"/>
      </w:pPr>
    </w:p>
    <w:p w:rsidR="00BD50CE" w:rsidRDefault="00BD50CE" w:rsidP="00BD50C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D50CE" w:rsidRDefault="00BD50CE" w:rsidP="00BD50C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28721"/>
      <w:r>
        <w:lastRenderedPageBreak/>
        <w:t>Pacote/Caso de Uso</w:t>
      </w:r>
      <w:bookmarkEnd w:id="1"/>
    </w:p>
    <w:p w:rsidR="00BD50CE" w:rsidRDefault="00BD50CE" w:rsidP="00BD50CE"/>
    <w:p w:rsidR="00BD50CE" w:rsidRDefault="00BD50CE" w:rsidP="009907DA">
      <w:pPr>
        <w:pStyle w:val="Subttulo"/>
      </w:pPr>
      <w:bookmarkStart w:id="2" w:name="_Toc404328722"/>
      <w:r>
        <w:t>Substituir Cargo Efetivo</w:t>
      </w:r>
      <w:bookmarkEnd w:id="2"/>
    </w:p>
    <w:p w:rsidR="00BD50CE" w:rsidRDefault="00BD50CE" w:rsidP="00BD50CE">
      <w:pPr>
        <w:widowControl w:val="0"/>
        <w:ind w:left="902"/>
        <w:rPr>
          <w:rFonts w:cs="Arial"/>
          <w:b/>
          <w:bCs/>
          <w:color w:val="FF0000"/>
        </w:rPr>
      </w:pPr>
    </w:p>
    <w:p w:rsidR="00BD50CE" w:rsidRDefault="00BD50CE" w:rsidP="00BD50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" w:name="_Toc404328723"/>
      <w:r>
        <w:t>Descrição</w:t>
      </w:r>
      <w:bookmarkEnd w:id="3"/>
    </w:p>
    <w:p w:rsidR="00BD50CE" w:rsidRDefault="00BD50CE" w:rsidP="00BD50CE">
      <w:pPr>
        <w:pStyle w:val="Recuodecorpodetexto2"/>
        <w:widowControl w:val="0"/>
        <w:ind w:left="1620" w:firstLine="0"/>
        <w:rPr>
          <w:sz w:val="24"/>
        </w:rPr>
      </w:pPr>
    </w:p>
    <w:p w:rsidR="00BD50CE" w:rsidRDefault="00BD50CE" w:rsidP="00BD50C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substituição de cargo efetivo.</w:t>
      </w:r>
    </w:p>
    <w:p w:rsidR="00BD50CE" w:rsidRDefault="00BD50CE" w:rsidP="00BD50CE">
      <w:pPr>
        <w:pStyle w:val="Recuodecorpodetexto2"/>
        <w:widowControl w:val="0"/>
        <w:ind w:left="1620" w:firstLine="0"/>
        <w:rPr>
          <w:sz w:val="24"/>
        </w:rPr>
      </w:pPr>
    </w:p>
    <w:p w:rsidR="00BD50CE" w:rsidRDefault="00BD50CE" w:rsidP="00BD50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4" w:name="_Toc404328724"/>
      <w:r>
        <w:t>Requisitos atendidos</w:t>
      </w:r>
      <w:bookmarkEnd w:id="4"/>
    </w:p>
    <w:p w:rsidR="00BD50CE" w:rsidRDefault="00BD50CE" w:rsidP="00BD50CE"/>
    <w:p w:rsidR="00BD50CE" w:rsidRDefault="00BD50CE" w:rsidP="00BD50CE">
      <w:pPr>
        <w:pStyle w:val="Recuodecorpodetexto"/>
        <w:ind w:left="1260"/>
      </w:pPr>
      <w:r>
        <w:t>R1 – Substituir / Responder por Cargos Efetivos.</w:t>
      </w:r>
    </w:p>
    <w:p w:rsidR="00BD50CE" w:rsidRDefault="00BD50CE" w:rsidP="00BD50CE"/>
    <w:p w:rsidR="00BD50CE" w:rsidRDefault="00BD50CE" w:rsidP="00BD50C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28725"/>
      <w:r>
        <w:t>Conceito</w:t>
      </w:r>
      <w:bookmarkEnd w:id="5"/>
      <w:r>
        <w:tab/>
      </w:r>
    </w:p>
    <w:p w:rsidR="00BD50CE" w:rsidRDefault="00BD50CE" w:rsidP="00BD50CE"/>
    <w:p w:rsidR="00BD50CE" w:rsidRDefault="00BD50CE" w:rsidP="00BD50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6" w:name="_Toc404328726"/>
      <w:r>
        <w:t>Conceitos principais</w:t>
      </w:r>
      <w:bookmarkEnd w:id="6"/>
    </w:p>
    <w:p w:rsidR="00BD50CE" w:rsidRDefault="00BD50CE" w:rsidP="00BD50C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D50CE" w:rsidTr="00FF700E">
        <w:trPr>
          <w:trHeight w:val="600"/>
        </w:trPr>
        <w:tc>
          <w:tcPr>
            <w:tcW w:w="1600" w:type="dxa"/>
          </w:tcPr>
          <w:p w:rsidR="00BD50CE" w:rsidRDefault="00BD50CE" w:rsidP="00BD50C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Função</w:t>
            </w:r>
          </w:p>
        </w:tc>
        <w:tc>
          <w:tcPr>
            <w:tcW w:w="4606" w:type="dxa"/>
          </w:tcPr>
          <w:p w:rsidR="00BD50CE" w:rsidRDefault="00BD50CE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Atividade formalmente designada a uma pessoa dentro de um contrato de vinculo.</w:t>
            </w:r>
          </w:p>
        </w:tc>
      </w:tr>
    </w:tbl>
    <w:p w:rsidR="00BD50CE" w:rsidRDefault="00BD50CE" w:rsidP="00BD50CE">
      <w:pPr>
        <w:rPr>
          <w:rFonts w:cs="Arial"/>
        </w:rPr>
      </w:pPr>
    </w:p>
    <w:p w:rsidR="00BD50CE" w:rsidRDefault="00BD50CE" w:rsidP="00BD50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7" w:name="_Toc404328727"/>
      <w:r>
        <w:t>Conceitos associados</w:t>
      </w:r>
      <w:bookmarkEnd w:id="7"/>
    </w:p>
    <w:p w:rsidR="00BD50CE" w:rsidRDefault="00BD50CE" w:rsidP="00BD50C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D50CE" w:rsidTr="00FF700E">
        <w:trPr>
          <w:trHeight w:val="600"/>
        </w:trPr>
        <w:tc>
          <w:tcPr>
            <w:tcW w:w="1600" w:type="dxa"/>
          </w:tcPr>
          <w:p w:rsidR="00BD50CE" w:rsidRDefault="00BD50CE" w:rsidP="00BD50C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4606" w:type="dxa"/>
          </w:tcPr>
          <w:p w:rsidR="00BD50CE" w:rsidRDefault="00BD50CE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</w:tbl>
    <w:p w:rsidR="00BD50CE" w:rsidRDefault="00BD50CE" w:rsidP="00BD50C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D50CE" w:rsidTr="00FF700E">
        <w:trPr>
          <w:trHeight w:val="600"/>
        </w:trPr>
        <w:tc>
          <w:tcPr>
            <w:tcW w:w="1600" w:type="dxa"/>
          </w:tcPr>
          <w:p w:rsidR="00BD50CE" w:rsidRDefault="00BD50CE" w:rsidP="00BD50C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Estrutura de Carreira</w:t>
            </w:r>
          </w:p>
        </w:tc>
        <w:tc>
          <w:tcPr>
            <w:tcW w:w="4606" w:type="dxa"/>
          </w:tcPr>
          <w:p w:rsidR="00BD50CE" w:rsidRDefault="00BD50CE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níveis hierárquicos de cada carreira do Estado.</w:t>
            </w:r>
          </w:p>
        </w:tc>
      </w:tr>
    </w:tbl>
    <w:p w:rsidR="00BD50CE" w:rsidRDefault="00BD50CE" w:rsidP="00BD50C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D50CE" w:rsidTr="00FF700E">
        <w:trPr>
          <w:trHeight w:val="600"/>
        </w:trPr>
        <w:tc>
          <w:tcPr>
            <w:tcW w:w="1600" w:type="dxa"/>
          </w:tcPr>
          <w:p w:rsidR="00BD50CE" w:rsidRDefault="00BD50CE" w:rsidP="00BD50C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Relação de trabalho</w:t>
            </w:r>
          </w:p>
        </w:tc>
        <w:tc>
          <w:tcPr>
            <w:tcW w:w="4606" w:type="dxa"/>
          </w:tcPr>
          <w:p w:rsidR="00BD50CE" w:rsidRDefault="00BD50CE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Relações de trabalho que a pessoa pode ter nos órgãos ou </w:t>
            </w:r>
            <w:proofErr w:type="gramStart"/>
            <w:r>
              <w:rPr>
                <w:rFonts w:cs="Arial"/>
              </w:rPr>
              <w:t>empresa públicas</w:t>
            </w:r>
            <w:proofErr w:type="gramEnd"/>
            <w:r>
              <w:rPr>
                <w:rFonts w:cs="Arial"/>
              </w:rPr>
              <w:t>.</w:t>
            </w:r>
          </w:p>
        </w:tc>
      </w:tr>
    </w:tbl>
    <w:p w:rsidR="00BD50CE" w:rsidRDefault="00BD50CE" w:rsidP="00BD50C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D50CE" w:rsidTr="00FF700E">
        <w:trPr>
          <w:trHeight w:val="600"/>
        </w:trPr>
        <w:tc>
          <w:tcPr>
            <w:tcW w:w="1600" w:type="dxa"/>
          </w:tcPr>
          <w:p w:rsidR="00BD50CE" w:rsidRDefault="00BD50CE" w:rsidP="00BD50C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BD50CE" w:rsidRDefault="00BD50CE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BD50CE" w:rsidRDefault="00BD50CE" w:rsidP="00BD50C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D50CE" w:rsidTr="00FF700E">
        <w:trPr>
          <w:trHeight w:val="600"/>
        </w:trPr>
        <w:tc>
          <w:tcPr>
            <w:tcW w:w="1600" w:type="dxa"/>
          </w:tcPr>
          <w:p w:rsidR="00BD50CE" w:rsidRDefault="00BD50CE" w:rsidP="00BD50C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Carga Horária</w:t>
            </w:r>
          </w:p>
        </w:tc>
        <w:tc>
          <w:tcPr>
            <w:tcW w:w="4606" w:type="dxa"/>
          </w:tcPr>
          <w:p w:rsidR="00BD50CE" w:rsidRDefault="00BD50CE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Quantidade de horas semanais ou mensais realizadas pelo servidor.</w:t>
            </w:r>
          </w:p>
        </w:tc>
      </w:tr>
    </w:tbl>
    <w:p w:rsidR="00BD50CE" w:rsidRDefault="00BD50CE" w:rsidP="00BD50CE">
      <w:pPr>
        <w:pStyle w:val="Cabealho"/>
        <w:rPr>
          <w:rFonts w:cs="Arial"/>
        </w:rPr>
      </w:pPr>
    </w:p>
    <w:p w:rsidR="00BD50CE" w:rsidRDefault="00BD50CE" w:rsidP="00BD50CE">
      <w:pPr>
        <w:rPr>
          <w:rFonts w:eastAsia="Arial Unicode MS"/>
        </w:rPr>
      </w:pPr>
    </w:p>
    <w:p w:rsidR="00BD50CE" w:rsidRDefault="00BD50CE" w:rsidP="00BD50C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28728"/>
      <w:r>
        <w:lastRenderedPageBreak/>
        <w:t>Diagrama</w:t>
      </w:r>
      <w:bookmarkEnd w:id="8"/>
    </w:p>
    <w:p w:rsidR="00BD50CE" w:rsidRDefault="00BD50CE" w:rsidP="00BD50C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D50CE" w:rsidRDefault="009907DA" w:rsidP="00BD50C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5838825"/>
                <wp:effectExtent l="0" t="0" r="0" b="0"/>
                <wp:docPr id="466" name="Tela 4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3815" y="854710"/>
                            <a:ext cx="5528945" cy="4792980"/>
                            <a:chOff x="69" y="1346"/>
                            <a:chExt cx="8707" cy="7548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7" y="3381"/>
                              <a:ext cx="2321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7" y="3499"/>
                              <a:ext cx="5813" cy="274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089" y="3639"/>
                              <a:ext cx="179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Substituir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12" y="3995"/>
                              <a:ext cx="2700" cy="44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883" y="4070"/>
                              <a:ext cx="167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2" y="3995"/>
                              <a:ext cx="2653" cy="48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1" y="4070"/>
                              <a:ext cx="159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do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69" y="4242"/>
                              <a:ext cx="9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" name="Oval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6" y="4910"/>
                              <a:ext cx="2722" cy="48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7" y="4985"/>
                              <a:ext cx="161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77" y="5157"/>
                              <a:ext cx="9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Oval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45" y="4910"/>
                              <a:ext cx="2619" cy="48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4" y="4985"/>
                              <a:ext cx="160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1" y="5157"/>
                              <a:ext cx="9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29" y="5620"/>
                              <a:ext cx="2550" cy="48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77" y="5696"/>
                              <a:ext cx="152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710" y="5868"/>
                              <a:ext cx="9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71" y="4113"/>
                              <a:ext cx="207" cy="19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Line 23"/>
                          <wps:cNvCnPr/>
                          <wps:spPr bwMode="auto">
                            <a:xfrm>
                              <a:off x="574" y="4307"/>
                              <a:ext cx="0" cy="19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4"/>
                          <wps:cNvCnPr/>
                          <wps:spPr bwMode="auto">
                            <a:xfrm>
                              <a:off x="459" y="4382"/>
                              <a:ext cx="24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 flipH="1">
                              <a:off x="437" y="4501"/>
                              <a:ext cx="137" cy="19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>
                              <a:off x="574" y="4501"/>
                              <a:ext cx="138" cy="19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" y="4694"/>
                              <a:ext cx="74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Line 28"/>
                          <wps:cNvCnPr/>
                          <wps:spPr bwMode="auto">
                            <a:xfrm>
                              <a:off x="747" y="4414"/>
                              <a:ext cx="1550" cy="0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4" y="6740"/>
                              <a:ext cx="1172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4" y="6859"/>
                              <a:ext cx="2952" cy="203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400" y="6999"/>
                              <a:ext cx="52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Line 32"/>
                          <wps:cNvCnPr/>
                          <wps:spPr bwMode="auto">
                            <a:xfrm>
                              <a:off x="2217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2217" y="6762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 flipH="1">
                              <a:off x="2229" y="6772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 flipV="1">
                              <a:off x="2229" y="6772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2217" y="676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2217" y="6794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2229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2217" y="677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2217" y="677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>
                              <a:off x="2229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2229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2217" y="676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2217" y="677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2217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 flipH="1">
                              <a:off x="2217" y="676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2229" y="67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 flipH="1" flipV="1">
                              <a:off x="2229" y="67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 flipH="1" flipV="1">
                              <a:off x="2229" y="6762"/>
                              <a:ext cx="57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 flipH="1" flipV="1">
                              <a:off x="2229" y="67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 flipH="1" flipV="1">
                              <a:off x="2229" y="67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 flipH="1" flipV="1">
                              <a:off x="2217" y="6772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 flipH="1" flipV="1">
                              <a:off x="2240" y="67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2217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>
                              <a:off x="2217" y="676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Oval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6" y="7957"/>
                              <a:ext cx="2067" cy="48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2895" y="8032"/>
                              <a:ext cx="122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1" y="8204"/>
                              <a:ext cx="104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2539" y="79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2539" y="797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 flipH="1">
                              <a:off x="2550" y="7989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 flipV="1">
                              <a:off x="2550" y="7989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2539" y="797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2539" y="8011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2550" y="79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2539" y="798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2539" y="798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2550" y="79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2550" y="79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2539" y="797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2539" y="798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2539" y="79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 flipH="1">
                              <a:off x="2539" y="797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2550" y="7989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 flipH="1" flipV="1">
                              <a:off x="2550" y="7989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 flipH="1" flipV="1">
                              <a:off x="2550" y="7978"/>
                              <a:ext cx="58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 flipH="1" flipV="1">
                              <a:off x="2550" y="7989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H="1" flipV="1">
                              <a:off x="2550" y="7989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 flipV="1">
                              <a:off x="2539" y="7989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 flipH="1" flipV="1">
                              <a:off x="2562" y="798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2539" y="79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>
                              <a:off x="2539" y="797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Oval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12" y="7246"/>
                              <a:ext cx="2585" cy="44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2860" y="7322"/>
                              <a:ext cx="159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2435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2435" y="726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 flipH="1">
                              <a:off x="2447" y="7278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 flipV="1">
                              <a:off x="2447" y="7278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2435" y="726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2435" y="7300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2447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2435" y="727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>
                              <a:off x="2435" y="727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>
                              <a:off x="2447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>
                              <a:off x="2447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>
                              <a:off x="2435" y="726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>
                              <a:off x="2435" y="727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2435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 flipH="1">
                              <a:off x="2435" y="726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2447" y="72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 flipH="1" flipV="1">
                              <a:off x="2447" y="72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 flipH="1" flipV="1">
                              <a:off x="2447" y="7268"/>
                              <a:ext cx="57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 flipH="1" flipV="1">
                              <a:off x="2447" y="72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 flipH="1" flipV="1">
                              <a:off x="2447" y="72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 flipH="1" flipV="1">
                              <a:off x="2435" y="7278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 flipH="1" flipV="1">
                              <a:off x="2458" y="7278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>
                              <a:off x="2435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2435" y="726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5778" y="6740"/>
                              <a:ext cx="1195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778" y="6859"/>
                              <a:ext cx="2998" cy="103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28" y="6999"/>
                              <a:ext cx="123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Auxiliares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5801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5801" y="6762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 flipH="1">
                              <a:off x="5813" y="6772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 flipV="1">
                              <a:off x="5813" y="6772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5801" y="676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5801" y="6794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>
                              <a:off x="5813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5801" y="677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5801" y="677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>
                              <a:off x="5813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>
                              <a:off x="5813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>
                              <a:off x="5801" y="676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>
                              <a:off x="5801" y="677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>
                              <a:off x="5801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 flipH="1">
                              <a:off x="5801" y="676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5813" y="67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 flipH="1" flipV="1">
                              <a:off x="5813" y="67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 flipH="1" flipV="1">
                              <a:off x="5813" y="6762"/>
                              <a:ext cx="57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 flipH="1" flipV="1">
                              <a:off x="5813" y="67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 flipH="1" flipV="1">
                              <a:off x="5813" y="67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 flipH="1" flipV="1">
                              <a:off x="5801" y="6772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H="1" flipV="1">
                              <a:off x="5824" y="6772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5801" y="676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5801" y="676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Oval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996" y="7246"/>
                              <a:ext cx="2355" cy="48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0" y="7322"/>
                              <a:ext cx="141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5" y="7494"/>
                              <a:ext cx="49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Pessoa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6019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6019" y="726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 flipH="1">
                              <a:off x="6031" y="7278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 flipV="1">
                              <a:off x="6031" y="7278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6019" y="726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6019" y="7300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>
                              <a:off x="6031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6019" y="727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>
                              <a:off x="6019" y="727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>
                              <a:off x="6031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>
                              <a:off x="6031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>
                              <a:off x="6019" y="726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>
                              <a:off x="6019" y="727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>
                              <a:off x="6019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 flipH="1">
                              <a:off x="6019" y="726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6031" y="72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 flipH="1" flipV="1">
                              <a:off x="6031" y="72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 flipH="1" flipV="1">
                              <a:off x="6031" y="7268"/>
                              <a:ext cx="57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 flipH="1" flipV="1">
                              <a:off x="6031" y="72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 flipH="1" flipV="1">
                              <a:off x="6031" y="72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 flipH="1" flipV="1">
                              <a:off x="6019" y="7278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 flipH="1" flipV="1">
                              <a:off x="6042" y="7278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>
                              <a:off x="6019" y="726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6019" y="726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V="1">
                              <a:off x="3779" y="6245"/>
                              <a:ext cx="0" cy="614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 flipH="1">
                              <a:off x="3733" y="6245"/>
                              <a:ext cx="46" cy="86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3779" y="6245"/>
                              <a:ext cx="46" cy="86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3630" y="471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3630" y="4716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 flipH="1">
                              <a:off x="3641" y="4727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 flipV="1">
                              <a:off x="3641" y="4727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3630" y="471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3630" y="4748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3641" y="471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3630" y="472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3630" y="472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3641" y="471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3641" y="471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>
                              <a:off x="3630" y="471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>
                              <a:off x="3630" y="472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>
                              <a:off x="3630" y="471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>
                              <a:off x="3630" y="471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>
                              <a:off x="3641" y="4727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 flipH="1" flipV="1">
                              <a:off x="3641" y="4727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 flipH="1" flipV="1">
                              <a:off x="3641" y="4716"/>
                              <a:ext cx="58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 flipH="1" flipV="1">
                              <a:off x="3641" y="4727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 flipH="1" flipV="1">
                              <a:off x="3641" y="4727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 flipH="1" flipV="1">
                              <a:off x="3630" y="4727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 flipH="1" flipV="1">
                              <a:off x="3653" y="4727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>
                              <a:off x="3630" y="4716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3630" y="471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3136" y="6385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1" y="1346"/>
                              <a:ext cx="1240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1" y="1464"/>
                              <a:ext cx="3101" cy="1508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2" y="1604"/>
                              <a:ext cx="183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092 -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Regras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00" y="1777"/>
                              <a:ext cx="148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Acumulação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Vínculos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Oval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52" y="2056"/>
                              <a:ext cx="2183" cy="81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08" y="2186"/>
                              <a:ext cx="133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Regras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9" y="2358"/>
                              <a:ext cx="106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Acumulação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1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5" y="2530"/>
                              <a:ext cx="59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Vínculos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82" y="1346"/>
                              <a:ext cx="1102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5882" y="1464"/>
                              <a:ext cx="2779" cy="140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7" y="1604"/>
                              <a:ext cx="178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058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Choque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7" y="1777"/>
                              <a:ext cx="49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horários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5904" y="136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>
                              <a:off x="5904" y="1367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208" name="Group 406"/>
                        <wpg:cNvGrpSpPr>
                          <a:grpSpLocks/>
                        </wpg:cNvGrpSpPr>
                        <wpg:grpSpPr bwMode="auto">
                          <a:xfrm>
                            <a:off x="1597660" y="13970"/>
                            <a:ext cx="3880485" cy="5810885"/>
                            <a:chOff x="2516" y="22"/>
                            <a:chExt cx="6111" cy="9151"/>
                          </a:xfrm>
                        </wpg:grpSpPr>
                        <wps:wsp>
                          <wps:cNvPr id="209" name="Line 206"/>
                          <wps:cNvCnPr/>
                          <wps:spPr bwMode="auto">
                            <a:xfrm flipH="1">
                              <a:off x="5916" y="1378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" name="Line 207"/>
                          <wps:cNvCnPr/>
                          <wps:spPr bwMode="auto">
                            <a:xfrm flipV="1">
                              <a:off x="5916" y="1378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" name="Line 208"/>
                          <wps:cNvCnPr/>
                          <wps:spPr bwMode="auto">
                            <a:xfrm>
                              <a:off x="5904" y="1367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Line 209"/>
                          <wps:cNvCnPr/>
                          <wps:spPr bwMode="auto">
                            <a:xfrm>
                              <a:off x="5904" y="1400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" name="Line 210"/>
                          <wps:cNvCnPr/>
                          <wps:spPr bwMode="auto">
                            <a:xfrm>
                              <a:off x="5916" y="136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" name="Line 211"/>
                          <wps:cNvCnPr/>
                          <wps:spPr bwMode="auto">
                            <a:xfrm>
                              <a:off x="5904" y="137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" name="Line 212"/>
                          <wps:cNvCnPr/>
                          <wps:spPr bwMode="auto">
                            <a:xfrm>
                              <a:off x="5904" y="137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6" name="Line 213"/>
                          <wps:cNvCnPr/>
                          <wps:spPr bwMode="auto">
                            <a:xfrm>
                              <a:off x="5916" y="136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7" name="Line 214"/>
                          <wps:cNvCnPr/>
                          <wps:spPr bwMode="auto">
                            <a:xfrm>
                              <a:off x="5916" y="136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8" name="Line 215"/>
                          <wps:cNvCnPr/>
                          <wps:spPr bwMode="auto">
                            <a:xfrm>
                              <a:off x="5904" y="1367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" name="Line 216"/>
                          <wps:cNvCnPr/>
                          <wps:spPr bwMode="auto">
                            <a:xfrm>
                              <a:off x="5904" y="137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0" name="Line 217"/>
                          <wps:cNvCnPr/>
                          <wps:spPr bwMode="auto">
                            <a:xfrm>
                              <a:off x="5904" y="136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" name="Line 218"/>
                          <wps:cNvCnPr/>
                          <wps:spPr bwMode="auto">
                            <a:xfrm flipH="1">
                              <a:off x="5904" y="1367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Line 219"/>
                          <wps:cNvCnPr/>
                          <wps:spPr bwMode="auto">
                            <a:xfrm>
                              <a:off x="5916" y="13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3" name="Line 220"/>
                          <wps:cNvCnPr/>
                          <wps:spPr bwMode="auto">
                            <a:xfrm flipH="1" flipV="1">
                              <a:off x="5916" y="13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4" name="Line 221"/>
                          <wps:cNvCnPr/>
                          <wps:spPr bwMode="auto">
                            <a:xfrm flipH="1" flipV="1">
                              <a:off x="5916" y="1367"/>
                              <a:ext cx="57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5" name="Line 222"/>
                          <wps:cNvCnPr/>
                          <wps:spPr bwMode="auto">
                            <a:xfrm flipH="1" flipV="1">
                              <a:off x="5916" y="13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" name="Line 223"/>
                          <wps:cNvCnPr/>
                          <wps:spPr bwMode="auto">
                            <a:xfrm flipH="1" flipV="1">
                              <a:off x="5916" y="1378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" name="Line 224"/>
                          <wps:cNvCnPr/>
                          <wps:spPr bwMode="auto">
                            <a:xfrm flipH="1" flipV="1">
                              <a:off x="5904" y="1378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8" name="Line 225"/>
                          <wps:cNvCnPr/>
                          <wps:spPr bwMode="auto">
                            <a:xfrm flipH="1" flipV="1">
                              <a:off x="5927" y="1378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9" name="Line 226"/>
                          <wps:cNvCnPr/>
                          <wps:spPr bwMode="auto">
                            <a:xfrm>
                              <a:off x="5904" y="136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0" name="Line 227"/>
                          <wps:cNvCnPr/>
                          <wps:spPr bwMode="auto">
                            <a:xfrm>
                              <a:off x="5904" y="1367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" name="Oval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0" y="2056"/>
                              <a:ext cx="2320" cy="48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513" y="2132"/>
                              <a:ext cx="137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Choque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3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961" y="2304"/>
                              <a:ext cx="58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horários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4" name="Line 231"/>
                          <wps:cNvCnPr/>
                          <wps:spPr bwMode="auto">
                            <a:xfrm>
                              <a:off x="6123" y="20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" name="Line 232"/>
                          <wps:cNvCnPr/>
                          <wps:spPr bwMode="auto">
                            <a:xfrm>
                              <a:off x="6123" y="207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6" name="Line 233"/>
                          <wps:cNvCnPr/>
                          <wps:spPr bwMode="auto">
                            <a:xfrm flipH="1">
                              <a:off x="6134" y="2089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7" name="Line 234"/>
                          <wps:cNvCnPr/>
                          <wps:spPr bwMode="auto">
                            <a:xfrm flipV="1">
                              <a:off x="6134" y="2089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8" name="Line 235"/>
                          <wps:cNvCnPr/>
                          <wps:spPr bwMode="auto">
                            <a:xfrm>
                              <a:off x="6123" y="207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9" name="Line 236"/>
                          <wps:cNvCnPr/>
                          <wps:spPr bwMode="auto">
                            <a:xfrm>
                              <a:off x="6123" y="2110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0" name="Line 237"/>
                          <wps:cNvCnPr/>
                          <wps:spPr bwMode="auto">
                            <a:xfrm>
                              <a:off x="6134" y="20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1" name="Line 238"/>
                          <wps:cNvCnPr/>
                          <wps:spPr bwMode="auto">
                            <a:xfrm>
                              <a:off x="6123" y="208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" name="Line 239"/>
                          <wps:cNvCnPr/>
                          <wps:spPr bwMode="auto">
                            <a:xfrm>
                              <a:off x="6123" y="208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3" name="Line 240"/>
                          <wps:cNvCnPr/>
                          <wps:spPr bwMode="auto">
                            <a:xfrm>
                              <a:off x="6134" y="20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4" name="Line 241"/>
                          <wps:cNvCnPr/>
                          <wps:spPr bwMode="auto">
                            <a:xfrm>
                              <a:off x="6134" y="20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5" name="Line 242"/>
                          <wps:cNvCnPr/>
                          <wps:spPr bwMode="auto">
                            <a:xfrm>
                              <a:off x="6123" y="207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6" name="Line 243"/>
                          <wps:cNvCnPr/>
                          <wps:spPr bwMode="auto">
                            <a:xfrm>
                              <a:off x="6123" y="208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" name="Line 244"/>
                          <wps:cNvCnPr/>
                          <wps:spPr bwMode="auto">
                            <a:xfrm>
                              <a:off x="6123" y="20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8" name="Line 245"/>
                          <wps:cNvCnPr/>
                          <wps:spPr bwMode="auto">
                            <a:xfrm flipH="1">
                              <a:off x="6123" y="207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9" name="Line 246"/>
                          <wps:cNvCnPr/>
                          <wps:spPr bwMode="auto">
                            <a:xfrm>
                              <a:off x="6134" y="2089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0" name="Line 247"/>
                          <wps:cNvCnPr/>
                          <wps:spPr bwMode="auto">
                            <a:xfrm flipH="1" flipV="1">
                              <a:off x="6134" y="2089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1" name="Line 248"/>
                          <wps:cNvCnPr/>
                          <wps:spPr bwMode="auto">
                            <a:xfrm flipH="1" flipV="1">
                              <a:off x="6134" y="2078"/>
                              <a:ext cx="58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2" name="Line 249"/>
                          <wps:cNvCnPr/>
                          <wps:spPr bwMode="auto">
                            <a:xfrm flipH="1" flipV="1">
                              <a:off x="6134" y="2089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3" name="Line 250"/>
                          <wps:cNvCnPr/>
                          <wps:spPr bwMode="auto">
                            <a:xfrm flipH="1" flipV="1">
                              <a:off x="6134" y="2089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4" name="Line 251"/>
                          <wps:cNvCnPr/>
                          <wps:spPr bwMode="auto">
                            <a:xfrm flipH="1" flipV="1">
                              <a:off x="6123" y="2089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5" name="Line 252"/>
                          <wps:cNvCnPr/>
                          <wps:spPr bwMode="auto">
                            <a:xfrm flipH="1" flipV="1">
                              <a:off x="6146" y="208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6" name="Line 253"/>
                          <wps:cNvCnPr/>
                          <wps:spPr bwMode="auto">
                            <a:xfrm>
                              <a:off x="6123" y="207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7" name="Line 254"/>
                          <wps:cNvCnPr/>
                          <wps:spPr bwMode="auto">
                            <a:xfrm>
                              <a:off x="6123" y="207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8" name="Rectangle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82" y="22"/>
                              <a:ext cx="1091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" name="Rectangle 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5882" y="140"/>
                              <a:ext cx="2745" cy="107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" name="Rectangle 2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92" y="280"/>
                              <a:ext cx="199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001 -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Afastamento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1" name="Line 258"/>
                          <wps:cNvCnPr/>
                          <wps:spPr bwMode="auto">
                            <a:xfrm>
                              <a:off x="5904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2" name="Line 259"/>
                          <wps:cNvCnPr/>
                          <wps:spPr bwMode="auto">
                            <a:xfrm>
                              <a:off x="5904" y="4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3" name="Line 260"/>
                          <wps:cNvCnPr/>
                          <wps:spPr bwMode="auto">
                            <a:xfrm flipH="1">
                              <a:off x="5916" y="54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4" name="Line 261"/>
                          <wps:cNvCnPr/>
                          <wps:spPr bwMode="auto">
                            <a:xfrm flipV="1">
                              <a:off x="5916" y="54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5" name="Line 262"/>
                          <wps:cNvCnPr/>
                          <wps:spPr bwMode="auto">
                            <a:xfrm>
                              <a:off x="5904" y="4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6" name="Line 263"/>
                          <wps:cNvCnPr/>
                          <wps:spPr bwMode="auto">
                            <a:xfrm>
                              <a:off x="5904" y="75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7" name="Line 264"/>
                          <wps:cNvCnPr/>
                          <wps:spPr bwMode="auto">
                            <a:xfrm>
                              <a:off x="5916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8" name="Line 265"/>
                          <wps:cNvCnPr/>
                          <wps:spPr bwMode="auto">
                            <a:xfrm>
                              <a:off x="5904" y="54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9" name="Line 266"/>
                          <wps:cNvCnPr/>
                          <wps:spPr bwMode="auto">
                            <a:xfrm>
                              <a:off x="5904" y="54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0" name="Line 267"/>
                          <wps:cNvCnPr/>
                          <wps:spPr bwMode="auto">
                            <a:xfrm>
                              <a:off x="5916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1" name="Line 268"/>
                          <wps:cNvCnPr/>
                          <wps:spPr bwMode="auto">
                            <a:xfrm>
                              <a:off x="5916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2" name="Line 269"/>
                          <wps:cNvCnPr/>
                          <wps:spPr bwMode="auto">
                            <a:xfrm>
                              <a:off x="5904" y="4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3" name="Line 270"/>
                          <wps:cNvCnPr/>
                          <wps:spPr bwMode="auto">
                            <a:xfrm>
                              <a:off x="5904" y="54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4" name="Line 271"/>
                          <wps:cNvCnPr/>
                          <wps:spPr bwMode="auto">
                            <a:xfrm>
                              <a:off x="5904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5" name="Line 272"/>
                          <wps:cNvCnPr/>
                          <wps:spPr bwMode="auto">
                            <a:xfrm flipH="1">
                              <a:off x="5904" y="4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6" name="Line 273"/>
                          <wps:cNvCnPr/>
                          <wps:spPr bwMode="auto">
                            <a:xfrm>
                              <a:off x="5916" y="54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7" name="Line 274"/>
                          <wps:cNvCnPr/>
                          <wps:spPr bwMode="auto">
                            <a:xfrm flipH="1" flipV="1">
                              <a:off x="5916" y="54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Line 275"/>
                          <wps:cNvCnPr/>
                          <wps:spPr bwMode="auto">
                            <a:xfrm flipH="1" flipV="1">
                              <a:off x="5916" y="43"/>
                              <a:ext cx="57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Line 276"/>
                          <wps:cNvCnPr/>
                          <wps:spPr bwMode="auto">
                            <a:xfrm flipH="1" flipV="1">
                              <a:off x="5916" y="54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0" name="Line 277"/>
                          <wps:cNvCnPr/>
                          <wps:spPr bwMode="auto">
                            <a:xfrm flipH="1" flipV="1">
                              <a:off x="5916" y="54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278"/>
                          <wps:cNvCnPr/>
                          <wps:spPr bwMode="auto">
                            <a:xfrm flipH="1" flipV="1">
                              <a:off x="5904" y="54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Line 279"/>
                          <wps:cNvCnPr/>
                          <wps:spPr bwMode="auto">
                            <a:xfrm flipH="1" flipV="1">
                              <a:off x="5927" y="54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3" name="Line 280"/>
                          <wps:cNvCnPr/>
                          <wps:spPr bwMode="auto">
                            <a:xfrm>
                              <a:off x="5904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4" name="Line 281"/>
                          <wps:cNvCnPr/>
                          <wps:spPr bwMode="auto">
                            <a:xfrm>
                              <a:off x="5904" y="4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" name="Oval 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5996" y="528"/>
                              <a:ext cx="2528" cy="45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Rectangle 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44" y="603"/>
                              <a:ext cx="153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Afastamento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7" name="Line 284"/>
                          <wps:cNvCnPr/>
                          <wps:spPr bwMode="auto">
                            <a:xfrm>
                              <a:off x="6019" y="549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8" name="Line 285"/>
                          <wps:cNvCnPr/>
                          <wps:spPr bwMode="auto">
                            <a:xfrm>
                              <a:off x="6019" y="54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9" name="Line 286"/>
                          <wps:cNvCnPr/>
                          <wps:spPr bwMode="auto">
                            <a:xfrm flipH="1">
                              <a:off x="6031" y="560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0" name="Line 287"/>
                          <wps:cNvCnPr/>
                          <wps:spPr bwMode="auto">
                            <a:xfrm flipV="1">
                              <a:off x="6031" y="560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1" name="Line 288"/>
                          <wps:cNvCnPr/>
                          <wps:spPr bwMode="auto">
                            <a:xfrm>
                              <a:off x="6019" y="54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2" name="Line 289"/>
                          <wps:cNvCnPr/>
                          <wps:spPr bwMode="auto">
                            <a:xfrm>
                              <a:off x="6019" y="581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3" name="Line 290"/>
                          <wps:cNvCnPr/>
                          <wps:spPr bwMode="auto">
                            <a:xfrm>
                              <a:off x="6031" y="549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4" name="Line 291"/>
                          <wps:cNvCnPr/>
                          <wps:spPr bwMode="auto">
                            <a:xfrm>
                              <a:off x="6019" y="560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5" name="Line 292"/>
                          <wps:cNvCnPr/>
                          <wps:spPr bwMode="auto">
                            <a:xfrm>
                              <a:off x="6019" y="560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6" name="Line 293"/>
                          <wps:cNvCnPr/>
                          <wps:spPr bwMode="auto">
                            <a:xfrm>
                              <a:off x="6031" y="549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7" name="Line 294"/>
                          <wps:cNvCnPr/>
                          <wps:spPr bwMode="auto">
                            <a:xfrm>
                              <a:off x="6031" y="549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8" name="Line 295"/>
                          <wps:cNvCnPr/>
                          <wps:spPr bwMode="auto">
                            <a:xfrm>
                              <a:off x="6019" y="54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9" name="Line 296"/>
                          <wps:cNvCnPr/>
                          <wps:spPr bwMode="auto">
                            <a:xfrm>
                              <a:off x="6019" y="560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0" name="Line 297"/>
                          <wps:cNvCnPr/>
                          <wps:spPr bwMode="auto">
                            <a:xfrm>
                              <a:off x="6019" y="549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1" name="Line 298"/>
                          <wps:cNvCnPr/>
                          <wps:spPr bwMode="auto">
                            <a:xfrm flipH="1">
                              <a:off x="6019" y="54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2" name="Line 299"/>
                          <wps:cNvCnPr/>
                          <wps:spPr bwMode="auto">
                            <a:xfrm>
                              <a:off x="6031" y="560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3" name="Line 300"/>
                          <wps:cNvCnPr/>
                          <wps:spPr bwMode="auto">
                            <a:xfrm flipH="1" flipV="1">
                              <a:off x="6031" y="560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" name="Line 301"/>
                          <wps:cNvCnPr/>
                          <wps:spPr bwMode="auto">
                            <a:xfrm flipH="1" flipV="1">
                              <a:off x="6031" y="549"/>
                              <a:ext cx="57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5" name="Line 302"/>
                          <wps:cNvCnPr/>
                          <wps:spPr bwMode="auto">
                            <a:xfrm flipH="1" flipV="1">
                              <a:off x="6031" y="560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6" name="Line 303"/>
                          <wps:cNvCnPr/>
                          <wps:spPr bwMode="auto">
                            <a:xfrm flipH="1" flipV="1">
                              <a:off x="6031" y="560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7" name="Line 304"/>
                          <wps:cNvCnPr/>
                          <wps:spPr bwMode="auto">
                            <a:xfrm flipH="1" flipV="1">
                              <a:off x="6019" y="560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8" name="Line 305"/>
                          <wps:cNvCnPr/>
                          <wps:spPr bwMode="auto">
                            <a:xfrm flipH="1" flipV="1">
                              <a:off x="6042" y="560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9" name="Line 306"/>
                          <wps:cNvCnPr/>
                          <wps:spPr bwMode="auto">
                            <a:xfrm>
                              <a:off x="6019" y="549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0" name="Line 307"/>
                          <wps:cNvCnPr/>
                          <wps:spPr bwMode="auto">
                            <a:xfrm>
                              <a:off x="6019" y="54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1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6" y="22"/>
                              <a:ext cx="1125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6" y="140"/>
                              <a:ext cx="2814" cy="113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52" y="280"/>
                              <a:ext cx="182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002 -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Gerar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Afastamento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4" name="Line 311"/>
                          <wps:cNvCnPr/>
                          <wps:spPr bwMode="auto">
                            <a:xfrm>
                              <a:off x="2539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5" name="Line 312"/>
                          <wps:cNvCnPr/>
                          <wps:spPr bwMode="auto">
                            <a:xfrm>
                              <a:off x="2539" y="4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" name="Line 313"/>
                          <wps:cNvCnPr/>
                          <wps:spPr bwMode="auto">
                            <a:xfrm flipH="1">
                              <a:off x="2550" y="54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7" name="Line 314"/>
                          <wps:cNvCnPr/>
                          <wps:spPr bwMode="auto">
                            <a:xfrm flipV="1">
                              <a:off x="2550" y="54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" name="Line 315"/>
                          <wps:cNvCnPr/>
                          <wps:spPr bwMode="auto">
                            <a:xfrm>
                              <a:off x="2539" y="4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" name="Line 316"/>
                          <wps:cNvCnPr/>
                          <wps:spPr bwMode="auto">
                            <a:xfrm>
                              <a:off x="2539" y="75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0" name="Line 317"/>
                          <wps:cNvCnPr/>
                          <wps:spPr bwMode="auto">
                            <a:xfrm>
                              <a:off x="2550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" name="Line 318"/>
                          <wps:cNvCnPr/>
                          <wps:spPr bwMode="auto">
                            <a:xfrm>
                              <a:off x="2539" y="5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2" name="Line 319"/>
                          <wps:cNvCnPr/>
                          <wps:spPr bwMode="auto">
                            <a:xfrm>
                              <a:off x="2539" y="5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3" name="Line 320"/>
                          <wps:cNvCnPr/>
                          <wps:spPr bwMode="auto">
                            <a:xfrm>
                              <a:off x="2550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4" name="Line 321"/>
                          <wps:cNvCnPr/>
                          <wps:spPr bwMode="auto">
                            <a:xfrm>
                              <a:off x="2550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5" name="Line 322"/>
                          <wps:cNvCnPr/>
                          <wps:spPr bwMode="auto">
                            <a:xfrm>
                              <a:off x="2539" y="4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6" name="Line 323"/>
                          <wps:cNvCnPr/>
                          <wps:spPr bwMode="auto">
                            <a:xfrm>
                              <a:off x="2539" y="5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7" name="Line 324"/>
                          <wps:cNvCnPr/>
                          <wps:spPr bwMode="auto">
                            <a:xfrm>
                              <a:off x="2539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8" name="Line 325"/>
                          <wps:cNvCnPr/>
                          <wps:spPr bwMode="auto">
                            <a:xfrm flipH="1">
                              <a:off x="2539" y="4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9" name="Line 326"/>
                          <wps:cNvCnPr/>
                          <wps:spPr bwMode="auto">
                            <a:xfrm>
                              <a:off x="2550" y="54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0" name="Line 327"/>
                          <wps:cNvCnPr/>
                          <wps:spPr bwMode="auto">
                            <a:xfrm flipH="1" flipV="1">
                              <a:off x="2550" y="54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1" name="Line 328"/>
                          <wps:cNvCnPr/>
                          <wps:spPr bwMode="auto">
                            <a:xfrm flipH="1" flipV="1">
                              <a:off x="2550" y="43"/>
                              <a:ext cx="58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2" name="Line 329"/>
                          <wps:cNvCnPr/>
                          <wps:spPr bwMode="auto">
                            <a:xfrm flipH="1" flipV="1">
                              <a:off x="2550" y="54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3" name="Line 330"/>
                          <wps:cNvCnPr/>
                          <wps:spPr bwMode="auto">
                            <a:xfrm flipH="1" flipV="1">
                              <a:off x="2550" y="54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4" name="Line 331"/>
                          <wps:cNvCnPr/>
                          <wps:spPr bwMode="auto">
                            <a:xfrm flipH="1" flipV="1">
                              <a:off x="2539" y="54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5" name="Line 332"/>
                          <wps:cNvCnPr/>
                          <wps:spPr bwMode="auto">
                            <a:xfrm flipH="1" flipV="1">
                              <a:off x="2562" y="54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6" name="Line 333"/>
                          <wps:cNvCnPr/>
                          <wps:spPr bwMode="auto">
                            <a:xfrm>
                              <a:off x="2539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7" name="Line 334"/>
                          <wps:cNvCnPr/>
                          <wps:spPr bwMode="auto">
                            <a:xfrm>
                              <a:off x="2539" y="4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8" name="Oval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49" y="635"/>
                              <a:ext cx="2217" cy="44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" name="Rectangle 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51" y="711"/>
                              <a:ext cx="133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Gerar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Afastamento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0" name="Line 337"/>
                          <wps:cNvCnPr/>
                          <wps:spPr bwMode="auto">
                            <a:xfrm>
                              <a:off x="2872" y="65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1" name="Line 338"/>
                          <wps:cNvCnPr/>
                          <wps:spPr bwMode="auto">
                            <a:xfrm>
                              <a:off x="2872" y="657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2" name="Line 339"/>
                          <wps:cNvCnPr/>
                          <wps:spPr bwMode="auto">
                            <a:xfrm flipH="1">
                              <a:off x="2883" y="668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3" name="Line 340"/>
                          <wps:cNvCnPr/>
                          <wps:spPr bwMode="auto">
                            <a:xfrm flipV="1">
                              <a:off x="2883" y="668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4" name="Line 341"/>
                          <wps:cNvCnPr/>
                          <wps:spPr bwMode="auto">
                            <a:xfrm>
                              <a:off x="2872" y="65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5" name="Line 342"/>
                          <wps:cNvCnPr/>
                          <wps:spPr bwMode="auto">
                            <a:xfrm>
                              <a:off x="2872" y="689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6" name="Line 343"/>
                          <wps:cNvCnPr/>
                          <wps:spPr bwMode="auto">
                            <a:xfrm>
                              <a:off x="2883" y="65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7" name="Line 344"/>
                          <wps:cNvCnPr/>
                          <wps:spPr bwMode="auto">
                            <a:xfrm>
                              <a:off x="2872" y="66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8" name="Line 345"/>
                          <wps:cNvCnPr/>
                          <wps:spPr bwMode="auto">
                            <a:xfrm>
                              <a:off x="2872" y="66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9" name="Line 346"/>
                          <wps:cNvCnPr/>
                          <wps:spPr bwMode="auto">
                            <a:xfrm>
                              <a:off x="2883" y="65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0" name="Line 347"/>
                          <wps:cNvCnPr/>
                          <wps:spPr bwMode="auto">
                            <a:xfrm>
                              <a:off x="2883" y="65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1" name="Line 348"/>
                          <wps:cNvCnPr/>
                          <wps:spPr bwMode="auto">
                            <a:xfrm>
                              <a:off x="2872" y="65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2" name="Line 349"/>
                          <wps:cNvCnPr/>
                          <wps:spPr bwMode="auto">
                            <a:xfrm>
                              <a:off x="2872" y="66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3" name="Line 350"/>
                          <wps:cNvCnPr/>
                          <wps:spPr bwMode="auto">
                            <a:xfrm>
                              <a:off x="2872" y="65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4" name="Line 351"/>
                          <wps:cNvCnPr/>
                          <wps:spPr bwMode="auto">
                            <a:xfrm flipH="1">
                              <a:off x="2872" y="65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5" name="Line 352"/>
                          <wps:cNvCnPr/>
                          <wps:spPr bwMode="auto">
                            <a:xfrm>
                              <a:off x="2883" y="668"/>
                              <a:ext cx="58" cy="53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6" name="Line 353"/>
                          <wps:cNvCnPr/>
                          <wps:spPr bwMode="auto">
                            <a:xfrm flipH="1" flipV="1">
                              <a:off x="2883" y="668"/>
                              <a:ext cx="58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7" name="Line 354"/>
                          <wps:cNvCnPr/>
                          <wps:spPr bwMode="auto">
                            <a:xfrm flipH="1" flipV="1">
                              <a:off x="2883" y="657"/>
                              <a:ext cx="58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" name="Line 355"/>
                          <wps:cNvCnPr/>
                          <wps:spPr bwMode="auto">
                            <a:xfrm flipH="1" flipV="1">
                              <a:off x="2883" y="668"/>
                              <a:ext cx="58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9" name="Line 356"/>
                          <wps:cNvCnPr/>
                          <wps:spPr bwMode="auto">
                            <a:xfrm flipH="1" flipV="1">
                              <a:off x="2883" y="668"/>
                              <a:ext cx="58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0" name="Line 357"/>
                          <wps:cNvCnPr/>
                          <wps:spPr bwMode="auto">
                            <a:xfrm flipH="1" flipV="1">
                              <a:off x="2872" y="668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1" name="Line 358"/>
                          <wps:cNvCnPr/>
                          <wps:spPr bwMode="auto">
                            <a:xfrm flipH="1" flipV="1">
                              <a:off x="2895" y="668"/>
                              <a:ext cx="57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" name="Line 359"/>
                          <wps:cNvCnPr/>
                          <wps:spPr bwMode="auto">
                            <a:xfrm>
                              <a:off x="2872" y="657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" name="Line 360"/>
                          <wps:cNvCnPr/>
                          <wps:spPr bwMode="auto">
                            <a:xfrm>
                              <a:off x="2872" y="65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2" y="8054"/>
                              <a:ext cx="1286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2" y="8172"/>
                              <a:ext cx="3216" cy="100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5617" y="8312"/>
                              <a:ext cx="249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001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Pagamentos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Fechados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7" name="Line 364"/>
                          <wps:cNvCnPr/>
                          <wps:spPr bwMode="auto">
                            <a:xfrm>
                              <a:off x="5365" y="8075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8" name="Line 365"/>
                          <wps:cNvCnPr/>
                          <wps:spPr bwMode="auto">
                            <a:xfrm>
                              <a:off x="5365" y="8075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" name="Line 366"/>
                          <wps:cNvCnPr/>
                          <wps:spPr bwMode="auto">
                            <a:xfrm flipH="1">
                              <a:off x="5376" y="8086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0" name="Line 367"/>
                          <wps:cNvCnPr/>
                          <wps:spPr bwMode="auto">
                            <a:xfrm flipV="1">
                              <a:off x="5376" y="8086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1" name="Line 368"/>
                          <wps:cNvCnPr/>
                          <wps:spPr bwMode="auto">
                            <a:xfrm>
                              <a:off x="5365" y="807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2" name="Line 369"/>
                          <wps:cNvCnPr/>
                          <wps:spPr bwMode="auto">
                            <a:xfrm>
                              <a:off x="5365" y="8108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3" name="Line 370"/>
                          <wps:cNvCnPr/>
                          <wps:spPr bwMode="auto">
                            <a:xfrm>
                              <a:off x="5376" y="8075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4" name="Line 371"/>
                          <wps:cNvCnPr/>
                          <wps:spPr bwMode="auto">
                            <a:xfrm>
                              <a:off x="5365" y="808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5" name="Line 372"/>
                          <wps:cNvCnPr/>
                          <wps:spPr bwMode="auto">
                            <a:xfrm>
                              <a:off x="5365" y="808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6" name="Line 373"/>
                          <wps:cNvCnPr/>
                          <wps:spPr bwMode="auto">
                            <a:xfrm>
                              <a:off x="5376" y="8075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7" name="Line 374"/>
                          <wps:cNvCnPr/>
                          <wps:spPr bwMode="auto">
                            <a:xfrm>
                              <a:off x="5376" y="8075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8" name="Line 375"/>
                          <wps:cNvCnPr/>
                          <wps:spPr bwMode="auto">
                            <a:xfrm>
                              <a:off x="5365" y="807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9" name="Line 376"/>
                          <wps:cNvCnPr/>
                          <wps:spPr bwMode="auto">
                            <a:xfrm>
                              <a:off x="5365" y="808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0" name="Line 377"/>
                          <wps:cNvCnPr/>
                          <wps:spPr bwMode="auto">
                            <a:xfrm>
                              <a:off x="5365" y="8075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1" name="Line 378"/>
                          <wps:cNvCnPr/>
                          <wps:spPr bwMode="auto">
                            <a:xfrm flipH="1">
                              <a:off x="5365" y="807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2" name="Line 379"/>
                          <wps:cNvCnPr/>
                          <wps:spPr bwMode="auto">
                            <a:xfrm>
                              <a:off x="5376" y="8086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3" name="Line 380"/>
                          <wps:cNvCnPr/>
                          <wps:spPr bwMode="auto">
                            <a:xfrm flipH="1" flipV="1">
                              <a:off x="5376" y="8086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4" name="Line 381"/>
                          <wps:cNvCnPr/>
                          <wps:spPr bwMode="auto">
                            <a:xfrm flipH="1" flipV="1">
                              <a:off x="5376" y="8075"/>
                              <a:ext cx="58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5" name="Line 382"/>
                          <wps:cNvCnPr/>
                          <wps:spPr bwMode="auto">
                            <a:xfrm flipH="1" flipV="1">
                              <a:off x="5376" y="8086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6" name="Line 383"/>
                          <wps:cNvCnPr/>
                          <wps:spPr bwMode="auto">
                            <a:xfrm flipH="1" flipV="1">
                              <a:off x="5376" y="8086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7" name="Line 384"/>
                          <wps:cNvCnPr/>
                          <wps:spPr bwMode="auto">
                            <a:xfrm flipH="1" flipV="1">
                              <a:off x="5365" y="8086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8" name="Line 385"/>
                          <wps:cNvCnPr/>
                          <wps:spPr bwMode="auto">
                            <a:xfrm flipH="1" flipV="1">
                              <a:off x="5388" y="8086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9" name="Line 386"/>
                          <wps:cNvCnPr/>
                          <wps:spPr bwMode="auto">
                            <a:xfrm>
                              <a:off x="5365" y="8075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0" name="Line 387"/>
                          <wps:cNvCnPr/>
                          <wps:spPr bwMode="auto">
                            <a:xfrm>
                              <a:off x="5365" y="807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1" name="Oval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3" y="8571"/>
                              <a:ext cx="2527" cy="48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" name="Rectangle 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0" y="8646"/>
                              <a:ext cx="150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Pagamentos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3" name="Rectangle 3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2" y="8818"/>
                              <a:ext cx="65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07DA" w:rsidRDefault="009907D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Fechados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4" name="Line 391"/>
                          <wps:cNvCnPr/>
                          <wps:spPr bwMode="auto">
                            <a:xfrm>
                              <a:off x="5686" y="8592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" name="Line 392"/>
                          <wps:cNvCnPr/>
                          <wps:spPr bwMode="auto">
                            <a:xfrm>
                              <a:off x="5686" y="8592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" name="Line 393"/>
                          <wps:cNvCnPr/>
                          <wps:spPr bwMode="auto">
                            <a:xfrm flipH="1">
                              <a:off x="5698" y="8603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7" name="Line 394"/>
                          <wps:cNvCnPr/>
                          <wps:spPr bwMode="auto">
                            <a:xfrm flipV="1">
                              <a:off x="5698" y="8603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8" name="Line 395"/>
                          <wps:cNvCnPr/>
                          <wps:spPr bwMode="auto">
                            <a:xfrm>
                              <a:off x="5686" y="859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9" name="Line 396"/>
                          <wps:cNvCnPr/>
                          <wps:spPr bwMode="auto">
                            <a:xfrm>
                              <a:off x="5686" y="8624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0" name="Line 397"/>
                          <wps:cNvCnPr/>
                          <wps:spPr bwMode="auto">
                            <a:xfrm>
                              <a:off x="5698" y="8592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1" name="Line 398"/>
                          <wps:cNvCnPr/>
                          <wps:spPr bwMode="auto">
                            <a:xfrm>
                              <a:off x="5686" y="860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" name="Line 399"/>
                          <wps:cNvCnPr/>
                          <wps:spPr bwMode="auto">
                            <a:xfrm>
                              <a:off x="5686" y="860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" name="Line 400"/>
                          <wps:cNvCnPr/>
                          <wps:spPr bwMode="auto">
                            <a:xfrm>
                              <a:off x="5698" y="8592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4" name="Line 401"/>
                          <wps:cNvCnPr/>
                          <wps:spPr bwMode="auto">
                            <a:xfrm>
                              <a:off x="5698" y="8592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" name="Line 402"/>
                          <wps:cNvCnPr/>
                          <wps:spPr bwMode="auto">
                            <a:xfrm>
                              <a:off x="5686" y="859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6" name="Line 403"/>
                          <wps:cNvCnPr/>
                          <wps:spPr bwMode="auto">
                            <a:xfrm>
                              <a:off x="5686" y="860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7" name="Line 404"/>
                          <wps:cNvCnPr/>
                          <wps:spPr bwMode="auto">
                            <a:xfrm>
                              <a:off x="5686" y="8592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8" name="Line 405"/>
                          <wps:cNvCnPr/>
                          <wps:spPr bwMode="auto">
                            <a:xfrm flipH="1">
                              <a:off x="5686" y="859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409" name="Line 407"/>
                        <wps:cNvCnPr/>
                        <wps:spPr bwMode="auto">
                          <a:xfrm>
                            <a:off x="3618230" y="5462905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0" name="Line 408"/>
                        <wps:cNvCnPr/>
                        <wps:spPr bwMode="auto">
                          <a:xfrm flipH="1" flipV="1">
                            <a:off x="3618230" y="5462905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" name="Line 409"/>
                        <wps:cNvCnPr/>
                        <wps:spPr bwMode="auto">
                          <a:xfrm flipH="1" flipV="1">
                            <a:off x="3618230" y="5455920"/>
                            <a:ext cx="3619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" name="Line 410"/>
                        <wps:cNvCnPr/>
                        <wps:spPr bwMode="auto">
                          <a:xfrm flipH="1" flipV="1">
                            <a:off x="3618230" y="5462905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" name="Line 411"/>
                        <wps:cNvCnPr/>
                        <wps:spPr bwMode="auto">
                          <a:xfrm flipH="1" flipV="1">
                            <a:off x="3618230" y="5462905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4" name="Line 412"/>
                        <wps:cNvCnPr/>
                        <wps:spPr bwMode="auto">
                          <a:xfrm flipH="1" flipV="1">
                            <a:off x="3610610" y="5462905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" name="Line 413"/>
                        <wps:cNvCnPr/>
                        <wps:spPr bwMode="auto">
                          <a:xfrm flipH="1" flipV="1">
                            <a:off x="3625215" y="5462905"/>
                            <a:ext cx="3683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" name="Line 414"/>
                        <wps:cNvCnPr/>
                        <wps:spPr bwMode="auto">
                          <a:xfrm>
                            <a:off x="3610610" y="5455920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" name="Line 415"/>
                        <wps:cNvCnPr/>
                        <wps:spPr bwMode="auto">
                          <a:xfrm>
                            <a:off x="3610610" y="545592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8" name="Line 416"/>
                        <wps:cNvCnPr/>
                        <wps:spPr bwMode="auto">
                          <a:xfrm>
                            <a:off x="3559810" y="3972560"/>
                            <a:ext cx="29210" cy="114808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9" name="Line 417"/>
                        <wps:cNvCnPr/>
                        <wps:spPr bwMode="auto">
                          <a:xfrm flipH="1" flipV="1">
                            <a:off x="3559810" y="5066030"/>
                            <a:ext cx="29210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0" name="Line 418"/>
                        <wps:cNvCnPr/>
                        <wps:spPr bwMode="auto">
                          <a:xfrm flipV="1">
                            <a:off x="3589020" y="5066030"/>
                            <a:ext cx="29210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3143885" y="4095115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7DA" w:rsidRDefault="009907D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2" name="Line 420"/>
                        <wps:cNvCnPr/>
                        <wps:spPr bwMode="auto">
                          <a:xfrm flipV="1">
                            <a:off x="2560320" y="1887220"/>
                            <a:ext cx="0" cy="25971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" name="Line 421"/>
                        <wps:cNvCnPr/>
                        <wps:spPr bwMode="auto">
                          <a:xfrm flipH="1">
                            <a:off x="2531110" y="1887220"/>
                            <a:ext cx="29210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4" name="Line 422"/>
                        <wps:cNvCnPr/>
                        <wps:spPr bwMode="auto">
                          <a:xfrm>
                            <a:off x="2560320" y="1887220"/>
                            <a:ext cx="29210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5" name="Rectangle 423"/>
                        <wps:cNvSpPr>
                          <a:spLocks noChangeArrowheads="1"/>
                        </wps:cNvSpPr>
                        <wps:spPr bwMode="auto">
                          <a:xfrm>
                            <a:off x="2137410" y="190754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7DA" w:rsidRDefault="009907D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6" name="Line 424"/>
                        <wps:cNvCnPr/>
                        <wps:spPr bwMode="auto">
                          <a:xfrm flipV="1">
                            <a:off x="4420235" y="1818640"/>
                            <a:ext cx="0" cy="4102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" name="Line 425"/>
                        <wps:cNvCnPr/>
                        <wps:spPr bwMode="auto">
                          <a:xfrm flipH="1">
                            <a:off x="4391025" y="1818640"/>
                            <a:ext cx="29210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8" name="Line 426"/>
                        <wps:cNvCnPr/>
                        <wps:spPr bwMode="auto">
                          <a:xfrm>
                            <a:off x="4420235" y="1818640"/>
                            <a:ext cx="29210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9" name="Rectangle 427"/>
                        <wps:cNvSpPr>
                          <a:spLocks noChangeArrowheads="1"/>
                        </wps:cNvSpPr>
                        <wps:spPr bwMode="auto">
                          <a:xfrm>
                            <a:off x="3997325" y="1914525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7DA" w:rsidRDefault="009907D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0" name="Freeform 428"/>
                        <wps:cNvSpPr>
                          <a:spLocks/>
                        </wps:cNvSpPr>
                        <wps:spPr bwMode="auto">
                          <a:xfrm>
                            <a:off x="1349375" y="553720"/>
                            <a:ext cx="248285" cy="1716405"/>
                          </a:xfrm>
                          <a:custGeom>
                            <a:avLst/>
                            <a:gdLst>
                              <a:gd name="T0" fmla="*/ 172 w 391"/>
                              <a:gd name="T1" fmla="*/ 2703 h 2703"/>
                              <a:gd name="T2" fmla="*/ 0 w 391"/>
                              <a:gd name="T3" fmla="*/ 2703 h 2703"/>
                              <a:gd name="T4" fmla="*/ 0 w 391"/>
                              <a:gd name="T5" fmla="*/ 0 h 2703"/>
                              <a:gd name="T6" fmla="*/ 391 w 391"/>
                              <a:gd name="T7" fmla="*/ 0 h 27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91" h="2703">
                                <a:moveTo>
                                  <a:pt x="172" y="2703"/>
                                </a:moveTo>
                                <a:lnTo>
                                  <a:pt x="0" y="2703"/>
                                </a:lnTo>
                                <a:lnTo>
                                  <a:pt x="0" y="0"/>
                                </a:lnTo>
                                <a:lnTo>
                                  <a:pt x="391" y="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Line 429"/>
                        <wps:cNvCnPr/>
                        <wps:spPr bwMode="auto">
                          <a:xfrm flipH="1" flipV="1">
                            <a:off x="1539240" y="526415"/>
                            <a:ext cx="5842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" name="Line 430"/>
                        <wps:cNvCnPr/>
                        <wps:spPr bwMode="auto">
                          <a:xfrm flipH="1">
                            <a:off x="1539240" y="553720"/>
                            <a:ext cx="5842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431"/>
                        <wps:cNvSpPr>
                          <a:spLocks noChangeArrowheads="1"/>
                        </wps:cNvSpPr>
                        <wps:spPr bwMode="auto">
                          <a:xfrm>
                            <a:off x="933450" y="123063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7DA" w:rsidRDefault="009907D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4" name="Freeform 432"/>
                        <wps:cNvSpPr>
                          <a:spLocks/>
                        </wps:cNvSpPr>
                        <wps:spPr bwMode="auto">
                          <a:xfrm>
                            <a:off x="5149850" y="478790"/>
                            <a:ext cx="510540" cy="2058035"/>
                          </a:xfrm>
                          <a:custGeom>
                            <a:avLst/>
                            <a:gdLst>
                              <a:gd name="T0" fmla="*/ 0 w 804"/>
                              <a:gd name="T1" fmla="*/ 3241 h 3241"/>
                              <a:gd name="T2" fmla="*/ 804 w 804"/>
                              <a:gd name="T3" fmla="*/ 3241 h 3241"/>
                              <a:gd name="T4" fmla="*/ 804 w 804"/>
                              <a:gd name="T5" fmla="*/ 0 h 3241"/>
                              <a:gd name="T6" fmla="*/ 517 w 804"/>
                              <a:gd name="T7" fmla="*/ 0 h 32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04" h="3241">
                                <a:moveTo>
                                  <a:pt x="0" y="3241"/>
                                </a:moveTo>
                                <a:lnTo>
                                  <a:pt x="804" y="3241"/>
                                </a:lnTo>
                                <a:lnTo>
                                  <a:pt x="804" y="0"/>
                                </a:lnTo>
                                <a:lnTo>
                                  <a:pt x="517" y="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Line 433"/>
                        <wps:cNvCnPr/>
                        <wps:spPr bwMode="auto">
                          <a:xfrm flipV="1">
                            <a:off x="5478145" y="451485"/>
                            <a:ext cx="5842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" name="Line 434"/>
                        <wps:cNvCnPr/>
                        <wps:spPr bwMode="auto">
                          <a:xfrm>
                            <a:off x="5478145" y="478790"/>
                            <a:ext cx="5842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" name="Rectangle 435"/>
                        <wps:cNvSpPr>
                          <a:spLocks noChangeArrowheads="1"/>
                        </wps:cNvSpPr>
                        <wps:spPr bwMode="auto">
                          <a:xfrm>
                            <a:off x="5244465" y="2187575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7DA" w:rsidRDefault="009907D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8" name="Line 436"/>
                        <wps:cNvCnPr/>
                        <wps:spPr bwMode="auto">
                          <a:xfrm flipV="1">
                            <a:off x="4260215" y="3965575"/>
                            <a:ext cx="6985" cy="30734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9" name="Line 437"/>
                        <wps:cNvCnPr/>
                        <wps:spPr bwMode="auto">
                          <a:xfrm flipH="1">
                            <a:off x="4237990" y="3965575"/>
                            <a:ext cx="29210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0" name="Line 438"/>
                        <wps:cNvCnPr/>
                        <wps:spPr bwMode="auto">
                          <a:xfrm>
                            <a:off x="4267200" y="3965575"/>
                            <a:ext cx="29210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1" name="Line 439"/>
                        <wps:cNvCnPr/>
                        <wps:spPr bwMode="auto">
                          <a:xfrm>
                            <a:off x="4164965" y="295338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Line 440"/>
                        <wps:cNvCnPr/>
                        <wps:spPr bwMode="auto">
                          <a:xfrm>
                            <a:off x="4164965" y="295338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3" name="Line 441"/>
                        <wps:cNvCnPr/>
                        <wps:spPr bwMode="auto">
                          <a:xfrm flipH="1">
                            <a:off x="4172585" y="2960370"/>
                            <a:ext cx="215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4" name="Line 442"/>
                        <wps:cNvCnPr/>
                        <wps:spPr bwMode="auto">
                          <a:xfrm flipV="1">
                            <a:off x="4172585" y="296037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" name="Line 443"/>
                        <wps:cNvCnPr/>
                        <wps:spPr bwMode="auto">
                          <a:xfrm>
                            <a:off x="4164965" y="295338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6" name="Line 444"/>
                        <wps:cNvCnPr/>
                        <wps:spPr bwMode="auto">
                          <a:xfrm>
                            <a:off x="4164965" y="2974340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7" name="Line 445"/>
                        <wps:cNvCnPr/>
                        <wps:spPr bwMode="auto">
                          <a:xfrm>
                            <a:off x="4172585" y="295338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8" name="Line 446"/>
                        <wps:cNvCnPr/>
                        <wps:spPr bwMode="auto">
                          <a:xfrm>
                            <a:off x="4164965" y="296037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" name="Line 447"/>
                        <wps:cNvCnPr/>
                        <wps:spPr bwMode="auto">
                          <a:xfrm>
                            <a:off x="4164965" y="296037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0" name="Line 448"/>
                        <wps:cNvCnPr/>
                        <wps:spPr bwMode="auto">
                          <a:xfrm>
                            <a:off x="4172585" y="295338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1" name="Line 449"/>
                        <wps:cNvCnPr/>
                        <wps:spPr bwMode="auto">
                          <a:xfrm>
                            <a:off x="4172585" y="295338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" name="Line 450"/>
                        <wps:cNvCnPr/>
                        <wps:spPr bwMode="auto">
                          <a:xfrm>
                            <a:off x="4164965" y="295338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3" name="Line 451"/>
                        <wps:cNvCnPr/>
                        <wps:spPr bwMode="auto">
                          <a:xfrm>
                            <a:off x="4164965" y="296037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4" name="Line 452"/>
                        <wps:cNvCnPr/>
                        <wps:spPr bwMode="auto">
                          <a:xfrm>
                            <a:off x="4164965" y="295338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5" name="Line 453"/>
                        <wps:cNvCnPr/>
                        <wps:spPr bwMode="auto">
                          <a:xfrm flipH="1">
                            <a:off x="4164965" y="295338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6" name="Line 454"/>
                        <wps:cNvCnPr/>
                        <wps:spPr bwMode="auto">
                          <a:xfrm>
                            <a:off x="4172585" y="2960370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" name="Line 455"/>
                        <wps:cNvCnPr/>
                        <wps:spPr bwMode="auto">
                          <a:xfrm flipH="1" flipV="1">
                            <a:off x="4172585" y="2960370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8" name="Line 456"/>
                        <wps:cNvCnPr/>
                        <wps:spPr bwMode="auto">
                          <a:xfrm flipH="1" flipV="1">
                            <a:off x="4172585" y="2953385"/>
                            <a:ext cx="3619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9" name="Line 457"/>
                        <wps:cNvCnPr/>
                        <wps:spPr bwMode="auto">
                          <a:xfrm flipH="1" flipV="1">
                            <a:off x="4172585" y="2960370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" name="Line 458"/>
                        <wps:cNvCnPr/>
                        <wps:spPr bwMode="auto">
                          <a:xfrm flipH="1" flipV="1">
                            <a:off x="4172585" y="2960370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1" name="Line 459"/>
                        <wps:cNvCnPr/>
                        <wps:spPr bwMode="auto">
                          <a:xfrm flipH="1" flipV="1">
                            <a:off x="4164965" y="2960370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2" name="Line 460"/>
                        <wps:cNvCnPr/>
                        <wps:spPr bwMode="auto">
                          <a:xfrm flipH="1" flipV="1">
                            <a:off x="4179570" y="2960370"/>
                            <a:ext cx="3683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3" name="Line 461"/>
                        <wps:cNvCnPr/>
                        <wps:spPr bwMode="auto">
                          <a:xfrm>
                            <a:off x="4164965" y="2953385"/>
                            <a:ext cx="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" name="Line 462"/>
                        <wps:cNvCnPr/>
                        <wps:spPr bwMode="auto">
                          <a:xfrm>
                            <a:off x="4164965" y="295338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" name="Rectangle 463"/>
                        <wps:cNvSpPr>
                          <a:spLocks noChangeArrowheads="1"/>
                        </wps:cNvSpPr>
                        <wps:spPr bwMode="auto">
                          <a:xfrm>
                            <a:off x="3851275" y="3965575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07DA" w:rsidRDefault="009907D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66" o:spid="_x0000_s1026" editas="canvas" style="width:453.75pt;height:459.75pt;mso-position-horizontal-relative:char;mso-position-vertical-relative:line" coordsize="57626,58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58388;visibility:visible;mso-wrap-style:square">
                  <v:fill o:detectmouseclick="t"/>
                  <v:path o:connecttype="none"/>
                </v:shape>
                <v:group id="Group 205" o:spid="_x0000_s1028" style="position:absolute;left:438;top:8547;width:55289;height:47929" coordorigin="69,1346" coordsize="8707,7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297;top:3381;width:2321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2297;top:3499;width:5813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4089;top:3639;width:179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Substituir</w:t>
                          </w:r>
                          <w:proofErr w:type="spellEnd"/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oval id="Oval 8" o:spid="_x0000_s1032" style="position:absolute;left:2412;top:3995;width:2700;height: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  <v:rect id="Rectangle 9" o:spid="_x0000_s1033" style="position:absolute;left:2883;top:4070;width:167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oval id="Oval 10" o:spid="_x0000_s1034" style="position:absolute;left:5342;top:3995;width:2653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  <v:rect id="Rectangle 11" o:spid="_x0000_s1035" style="position:absolute;left:5801;top:4070;width:159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do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" o:spid="_x0000_s1036" style="position:absolute;left:6169;top:4242;width:94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oval id="Oval 13" o:spid="_x0000_s1037" style="position:absolute;left:2516;top:4910;width:2722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  <v:rect id="Rectangle 14" o:spid="_x0000_s1038" style="position:absolute;left:2987;top:4985;width:161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5" o:spid="_x0000_s1039" style="position:absolute;left:3377;top:5157;width:94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oval id="Oval 16" o:spid="_x0000_s1040" style="position:absolute;left:5445;top:4910;width:2619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  <v:rect id="Rectangle 17" o:spid="_x0000_s1041" style="position:absolute;left:5904;top:4985;width:160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8" o:spid="_x0000_s1042" style="position:absolute;left:6261;top:5157;width:94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oval id="Oval 19" o:spid="_x0000_s1043" style="position:absolute;left:3929;top:5620;width:2550;height: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  <v:rect id="Rectangle 20" o:spid="_x0000_s1044" style="position:absolute;left:4377;top:5696;width:152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1" o:spid="_x0000_s1045" style="position:absolute;left:4710;top:5868;width:94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oval id="Oval 22" o:spid="_x0000_s1046" style="position:absolute;left:471;top:4113;width:207;height: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  <v:line id="Line 23" o:spid="_x0000_s1047" style="position:absolute;visibility:visible;mso-wrap-style:square" from="574,4307" to="574,4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  <v:line id="Line 24" o:spid="_x0000_s1048" style="position:absolute;visibility:visible;mso-wrap-style:square" from="459,4382" to="701,4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  <v:line id="Line 25" o:spid="_x0000_s1049" style="position:absolute;flip:x;visibility:visible;mso-wrap-style:square" from="437,4501" to="574,4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7XxLsAAADbAAAADwAAAGRycy9kb3ducmV2LnhtbERPuwrCMBTdBf8hXMFNUzuIVqNIQdDR&#10;1+B2aW4f2NyUJmr8ezMIjofzXm+DacWLetdYVjCbJiCIC6sbrhRcL/vJAoTzyBpby6TgQw62m+Fg&#10;jZm2bz7R6+wrEUPYZaig9r7LpHRFTQbd1HbEkSttb9BH2FdS9/iO4aaVaZLMpcGGY0ONHeU1FY/z&#10;0yg45qf7IYTb/fYp8xQrF8qlDkqNR2G3AuEp+L/45z5oBWkcG7/EHyA3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jtfEuwAAANsAAAAPAAAAAAAAAAAAAAAAAKECAABk&#10;cnMvZG93bnJldi54bWxQSwUGAAAAAAQABAD5AAAAiQMAAAAA&#10;" strokecolor="#903" strokeweight="0"/>
                  <v:line id="Line 26" o:spid="_x0000_s1050" style="position:absolute;visibility:visible;mso-wrap-style:square" from="574,4501" to="712,4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cPasMAAADbAAAADwAAAGRycy9kb3ducmV2LnhtbESPQWsCMRSE70L/Q3hCb5rVQ7Fbo5Ri&#10;qVAEu/bQ42vy3CwmL9tN1O2/N4LgcZiZb5j5svdOnKiLTWAFk3EBglgH03Ct4Hv3PpqBiAnZoAtM&#10;Cv4pwnLxMJhjacKZv+hUpVpkCMcSFdiU2lLKqC15jOPQEmdvHzqPKcuulqbDc4Z7J6dF8SQ9NpwX&#10;LLb0ZkkfqqNX4NJW/ujfIuxWH22vV3/2c+OsUo/D/vUFRKI+3cO39toomD7D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HD2rDAAAA2wAAAA8AAAAAAAAAAAAA&#10;AAAAoQIAAGRycy9kb3ducmV2LnhtbFBLBQYAAAAABAAEAPkAAACRAwAAAAA=&#10;" strokecolor="#903" strokeweight="0"/>
                  <v:rect id="Rectangle 27" o:spid="_x0000_s1051" style="position:absolute;left:69;top:4694;width:74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28" o:spid="_x0000_s1052" style="position:absolute;visibility:visible;mso-wrap-style:square" from="747,4414" to="2297,4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d1V8QAAADbAAAADwAAAGRycy9kb3ducmV2LnhtbESPzWrDMBCE74W+g9hCb43sFkziRAml&#10;kBKoD/kj5421sY2tlWMptvv2VSGQ4zAz3zCL1Wga0VPnKssK4kkEgji3uuJCwfGwfpuCcB5ZY2OZ&#10;FPySg9Xy+WmBqbYD76jf+0IECLsUFZTet6mULi/JoJvYljh4F9sZ9EF2hdQdDgFuGvkeRYk0WHFY&#10;KLGlr5Lyen8zCnybfF9PlCX5dDvLXP1THM71VqnXl/FzDsLT6B/he3ujFXzE8P8l/AC5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h3VXxAAAANsAAAAPAAAAAAAAAAAA&#10;AAAAAKECAABkcnMvZG93bnJldi54bWxQSwUGAAAAAAQABAD5AAAAkgMAAAAA&#10;" strokecolor="#903" strokeweight="31e-5mm"/>
                  <v:rect id="Rectangle 29" o:spid="_x0000_s1053" style="position:absolute;left:2194;top:6740;width:1172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X4s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vF+LBAAAA2wAAAA8AAAAAAAAAAAAAAAAAmAIAAGRycy9kb3du&#10;cmV2LnhtbFBLBQYAAAAABAAEAPUAAACGAwAAAAA=&#10;" fillcolor="#ffc" strokecolor="#903" strokeweight="0"/>
                  <v:rect id="Rectangle 30" o:spid="_x0000_s1054" style="position:absolute;left:2194;top:6859;width:2952;height:2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  <v:rect id="Rectangle 31" o:spid="_x0000_s1055" style="position:absolute;left:3400;top:6999;width:52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</w:p>
                      </w:txbxContent>
                    </v:textbox>
                  </v:rect>
                  <v:line id="Line 32" o:spid="_x0000_s1056" style="position:absolute;visibility:visible;mso-wrap-style:square" from="2217,6762" to="2217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3" o:spid="_x0000_s1057" style="position:absolute;visibility:visible;mso-wrap-style:square" from="2217,6762" to="2263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flip:x;visibility:visible;mso-wrap-style:square" from="2229,6772" to="2263,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uWtc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4uWtcUAAADbAAAADwAAAAAAAAAA&#10;AAAAAAChAgAAZHJzL2Rvd25yZXYueG1sUEsFBgAAAAAEAAQA+QAAAJMDAAAAAA==&#10;" strokeweight="0"/>
                  <v:line id="Line 35" o:spid="_x0000_s1059" style="position:absolute;flip:y;visibility:visible;mso-wrap-style:square" from="2229,6772" to="2229,6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  <v:line id="Line 36" o:spid="_x0000_s1060" style="position:absolute;visibility:visible;mso-wrap-style:square" from="2217,6762" to="2274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  <v:line id="Line 37" o:spid="_x0000_s1061" style="position:absolute;visibility:visible;mso-wrap-style:square" from="2217,6794" to="2217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8" o:spid="_x0000_s1062" style="position:absolute;visibility:visible;mso-wrap-style:square" from="2229,6762" to="2229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9" o:spid="_x0000_s1063" style="position:absolute;visibility:visible;mso-wrap-style:square" from="2217,6772" to="2274,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40" o:spid="_x0000_s1064" style="position:absolute;visibility:visible;mso-wrap-style:square" from="2217,6772" to="2274,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  <v:line id="Line 41" o:spid="_x0000_s1065" style="position:absolute;visibility:visible;mso-wrap-style:square" from="2229,6762" to="2229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  <v:line id="Line 42" o:spid="_x0000_s1066" style="position:absolute;visibility:visible;mso-wrap-style:square" from="2229,6762" to="2229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  <v:line id="Line 43" o:spid="_x0000_s1067" style="position:absolute;visibility:visible;mso-wrap-style:square" from="2217,6762" to="2274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4" o:spid="_x0000_s1068" style="position:absolute;visibility:visible;mso-wrap-style:square" from="2217,6772" to="2274,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5" o:spid="_x0000_s1069" style="position:absolute;visibility:visible;mso-wrap-style:square" from="2217,6762" to="2217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line id="Line 46" o:spid="_x0000_s1070" style="position:absolute;flip:x;visibility:visible;mso-wrap-style:square" from="2217,6762" to="2274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7UIc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e1CHGAAAA2wAAAA8AAAAAAAAA&#10;AAAAAAAAoQIAAGRycy9kb3ducmV2LnhtbFBLBQYAAAAABAAEAPkAAACUAwAAAAA=&#10;" strokeweight="0"/>
                  <v:line id="Line 47" o:spid="_x0000_s1071" style="position:absolute;visibility:visible;mso-wrap-style:square" from="2229,6772" to="2286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eLe8EAAADbAAAADwAAAGRycy9kb3ducmV2LnhtbERPy2oCMRTdC/2HcAvuNFNFsVOjiNAi&#10;iova1/Z2cjsZOrkZkjgz/r1ZCC4P571c97YWLflQOVbwNM5AEBdOV1wq+Px4HS1AhIissXZMCi4U&#10;YL16GCwx167jd2pPsRQphEOOCkyMTS5lKAxZDGPXECfuz3mLMUFfSu2xS+G2lpMsm0uLFacGgw1t&#10;DRX/p7NVEN82zzzV31/tosPS/Bz8vjv+KjV87DcvICL18S6+uXdawSytT1/SD5CrK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x4t7wQAAANsAAAAPAAAAAAAAAAAAAAAA&#10;AKECAABkcnMvZG93bnJldi54bWxQSwUGAAAAAAQABAD5AAAAjwMAAAAA&#10;" strokeweight="64e-5mm"/>
                  <v:line id="Line 48" o:spid="_x0000_s1072" style="position:absolute;flip:x y;visibility:visible;mso-wrap-style:square" from="2229,6772" to="2286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  <v:line id="Line 49" o:spid="_x0000_s1073" style="position:absolute;flip:x y;visibility:visible;mso-wrap-style:square" from="2229,6762" to="2286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  <v:line id="Line 50" o:spid="_x0000_s1074" style="position:absolute;flip:x y;visibility:visible;mso-wrap-style:square" from="2229,6772" to="2286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  <v:line id="Line 51" o:spid="_x0000_s1075" style="position:absolute;flip:x y;visibility:visible;mso-wrap-style:square" from="2229,6772" to="2286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  <v:line id="Line 52" o:spid="_x0000_s1076" style="position:absolute;flip:x y;visibility:visible;mso-wrap-style:square" from="2217,6772" to="2286,68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  <v:line id="Line 53" o:spid="_x0000_s1077" style="position:absolute;flip:x y;visibility:visible;mso-wrap-style:square" from="2240,6772" to="2297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  <v:line id="Line 54" o:spid="_x0000_s1078" style="position:absolute;visibility:visible;mso-wrap-style:square" from="2217,6762" to="2217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5" o:spid="_x0000_s1079" style="position:absolute;visibility:visible;mso-wrap-style:square" from="2217,6762" to="2274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oval id="Oval 56" o:spid="_x0000_s1080" style="position:absolute;left:2516;top:7957;width:2067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Vc8QA&#10;AADbAAAADwAAAGRycy9kb3ducmV2LnhtbESPT2sCMRTE7wW/Q3iF3mq2otKuRpGCUOih/umhx+fm&#10;uRvcvKSbqPHbG0HwOMzMb5jpPNlWnKgLxrGCt34Bgrhy2nCt4He7fH0H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71XPEAAAA2wAAAA8AAAAAAAAAAAAAAAAAmAIAAGRycy9k&#10;b3ducmV2LnhtbFBLBQYAAAAABAAEAPUAAACJAwAAAAA=&#10;" fillcolor="#ffc" strokecolor="#903" strokeweight="0"/>
                  <v:rect id="Rectangle 57" o:spid="_x0000_s1081" style="position:absolute;left:2895;top:8032;width:122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8" o:spid="_x0000_s1082" style="position:absolute;left:3021;top:8204;width:104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59" o:spid="_x0000_s1083" style="position:absolute;visibility:visible;mso-wrap-style:square" from="2539,7978" to="2539,8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visibility:visible;mso-wrap-style:square" from="2539,7978" to="2585,7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flip:x;visibility:visible;mso-wrap-style:square" from="2550,7989" to="2585,7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  <v:line id="Line 62" o:spid="_x0000_s1086" style="position:absolute;flip:y;visibility:visible;mso-wrap-style:square" from="2550,7989" to="2550,8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  <v:line id="Line 63" o:spid="_x0000_s1087" style="position:absolute;visibility:visible;mso-wrap-style:square" from="2539,7978" to="2596,7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visibility:visible;mso-wrap-style:square" from="2539,8011" to="2539,8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visibility:visible;mso-wrap-style:square" from="2550,7978" to="2550,8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visibility:visible;mso-wrap-style:square" from="2539,7989" to="2596,7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7" o:spid="_x0000_s1091" style="position:absolute;visibility:visible;mso-wrap-style:square" from="2539,7989" to="2596,7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  <v:line id="Line 68" o:spid="_x0000_s1092" style="position:absolute;visibility:visible;mso-wrap-style:square" from="2550,7978" to="2550,8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  <v:line id="Line 69" o:spid="_x0000_s1093" style="position:absolute;visibility:visible;mso-wrap-style:square" from="2550,7978" to="2550,8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  <v:line id="Line 70" o:spid="_x0000_s1094" style="position:absolute;visibility:visible;mso-wrap-style:square" from="2539,7978" to="2596,7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1" o:spid="_x0000_s1095" style="position:absolute;visibility:visible;mso-wrap-style:square" from="2539,7989" to="2596,7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visibility:visible;mso-wrap-style:square" from="2539,7978" to="2539,8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line id="Line 73" o:spid="_x0000_s1097" style="position:absolute;flip:x;visibility:visible;mso-wrap-style:square" from="2539,7978" to="2596,7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2K7sUAAADbAAAADwAAAGRycy9kb3ducmV2LnhtbESPQWsCMRSE74X+h/AKvdVsPahsjSIV&#10;pRSquK2H3p6b193FzcuSRDf+eyMIPQ4z8w0znUfTijM531hW8DrIQBCXVjdcKfj5Xr1MQPiArLG1&#10;TAou5GE+e3yYYq5tzzs6F6ESCcI+RwV1CF0upS9rMugHtiNO3p91BkOSrpLaYZ/gppXDLBtJgw2n&#10;hRo7eq+pPBYno2C3GfPBrU/xGA/91/Z3X33ulwulnp/i4g1EoBj+w/f2h1YwHsHt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2K7sUAAADbAAAADwAAAAAAAAAA&#10;AAAAAAChAgAAZHJzL2Rvd25yZXYueG1sUEsFBgAAAAAEAAQA+QAAAJMDAAAAAA==&#10;" strokeweight="0"/>
                  <v:line id="Line 74" o:spid="_x0000_s1098" style="position:absolute;visibility:visible;mso-wrap-style:square" from="2550,7989" to="2608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tPb8QAAADbAAAADwAAAGRycy9kb3ducmV2LnhtbESPzWrDMBCE74W8g9hCbo3cBprEiRJC&#10;IaG09JD/69baWibWykiq7b59VSjkOMzMN8xi1dtatORD5VjB4ygDQVw4XXGp4HjYPExBhIissXZM&#10;Cn4owGo5uFtgrl3HO2r3sRQJwiFHBSbGJpcyFIYshpFriJP35bzFmKQvpfbYJbit5VOWPUuLFacF&#10;gw29GCqu+2+rIG7XMx7r86mddliay7t/6z4+lRre9+s5iEh9vIX/269awWQCf1/SD5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m09vxAAAANsAAAAPAAAAAAAAAAAA&#10;AAAAAKECAABkcnMvZG93bnJldi54bWxQSwUGAAAAAAQABAD5AAAAkgMAAAAA&#10;" strokeweight="64e-5mm"/>
                  <v:line id="Line 75" o:spid="_x0000_s1099" style="position:absolute;flip:x y;visibility:visible;mso-wrap-style:square" from="2550,7989" to="2608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  <v:line id="Line 76" o:spid="_x0000_s1100" style="position:absolute;flip:x y;visibility:visible;mso-wrap-style:square" from="2550,7978" to="2608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  <v:line id="Line 77" o:spid="_x0000_s1101" style="position:absolute;flip:x y;visibility:visible;mso-wrap-style:square" from="2550,7989" to="2608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  <v:line id="Line 78" o:spid="_x0000_s1102" style="position:absolute;flip:x y;visibility:visible;mso-wrap-style:square" from="2550,7989" to="2608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  <v:line id="Line 79" o:spid="_x0000_s1103" style="position:absolute;flip:x y;visibility:visible;mso-wrap-style:square" from="2539,7989" to="2608,8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  <v:line id="Line 80" o:spid="_x0000_s1104" style="position:absolute;flip:x y;visibility:visible;mso-wrap-style:square" from="2562,7989" to="2619,8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  <v:line id="Line 81" o:spid="_x0000_s1105" style="position:absolute;visibility:visible;mso-wrap-style:square" from="2539,7978" to="2539,8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2" o:spid="_x0000_s1106" style="position:absolute;visibility:visible;mso-wrap-style:square" from="2539,7978" to="2596,7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oval id="Oval 83" o:spid="_x0000_s1107" style="position:absolute;left:2412;top:7246;width:2585;height: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RtRsMA&#10;AADbAAAADwAAAGRycy9kb3ducmV2LnhtbESPT2sCMRTE7wW/Q3hCbzWriMhqFBEKhR5a/xw8PjfP&#10;3eDmJW5Sjd++EQSPw8z8hpkvk23FlbpgHCsYDgoQxJXThmsF+93nxxREiMgaW8ek4E4Blove2xxL&#10;7W68oes21iJDOJSooInRl1KGqiGLYeA8cfZOrrMYs+xqqTu8Zbht5agoJtKi4bzQoKd1Q9V5+2cV&#10;eP87Hqf0Y8IonS7mm4+b++Go1Hs/rWYgIqX4Cj/bX1rBdAKPL/kHyM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RtRsMAAADbAAAADwAAAAAAAAAAAAAAAACYAgAAZHJzL2Rv&#10;d25yZXYueG1sUEsFBgAAAAAEAAQA9QAAAIgDAAAAAA==&#10;" fillcolor="#ffc" strokecolor="#903" strokeweight="0"/>
                  <v:rect id="Rectangle 84" o:spid="_x0000_s1108" style="position:absolute;left:2860;top:7322;width:159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UbccEA&#10;AADbAAAADwAAAGRycy9kb3ducmV2LnhtbESPzYoCMRCE7wu+Q2jB25rRw+4waxQRBF28OO4DNJOe&#10;H0w6QxKd8e2NIOyxqKqvqNVmtEbcyYfOsYLFPANBXDndcaPg77L/zEGEiKzROCYFDwqwWU8+Vlho&#10;N/CZ7mVsRIJwKFBBG2NfSBmqliyGueuJk1c7bzEm6RupPQ4Jbo1cZtmXtNhxWmixp11L1bW8WQXy&#10;Uu6HvDQ+c7/L+mSOh3NNTqnZdNz+gIg0xv/wu33QCvJveH1JP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VG3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line id="Line 85" o:spid="_x0000_s1109" style="position:absolute;visibility:visible;mso-wrap-style:square" from="2435,7268" to="2435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2435,7268" to="2481,7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flip:x;visibility:visible;mso-wrap-style:square" from="2447,7278" to="2481,7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RR+8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vr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gRR+8IAAADbAAAADwAAAAAAAAAAAAAA&#10;AAChAgAAZHJzL2Rvd25yZXYueG1sUEsFBgAAAAAEAAQA+QAAAJADAAAAAA==&#10;" strokeweight="0"/>
                  <v:line id="Line 88" o:spid="_x0000_s1112" style="position:absolute;flip:y;visibility:visible;mso-wrap-style:square" from="2447,7278" to="2447,7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j0YMUAAADbAAAADwAAAGRycy9kb3ducmV2LnhtbESPQWsCMRSE70L/Q3iF3jSrh1a3RpFK&#10;iwhWtPXQ23Pzuru4eVmS6Kb/3hQEj8PMfMNM59E04kLO15YVDAcZCOLC6ppLBd9f7/0xCB+QNTaW&#10;ScEfeZjPHnpTzLXteEeXfShFgrDPUUEVQptL6YuKDPqBbYmT92udwZCkK6V22CW4aeQoy56lwZrT&#10;QoUtvVVUnPZno2D3+cJH93GOp3jsNtufQ7k+LBdKPT3GxSuIQDHcw7f2SiuYDOH/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Uj0YMUAAADbAAAADwAAAAAAAAAA&#10;AAAAAAChAgAAZHJzL2Rvd25yZXYueG1sUEsFBgAAAAAEAAQA+QAAAJMDAAAAAA==&#10;" strokeweight="0"/>
                  <v:line id="Line 89" o:spid="_x0000_s1113" style="position:absolute;visibility:visible;mso-wrap-style:square" from="2435,7268" to="2493,7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90" o:spid="_x0000_s1114" style="position:absolute;visibility:visible;mso-wrap-style:square" from="2435,7300" to="2435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1" o:spid="_x0000_s1115" style="position:absolute;visibility:visible;mso-wrap-style:square" from="2447,7268" to="2447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2" o:spid="_x0000_s1116" style="position:absolute;visibility:visible;mso-wrap-style:square" from="2435,7278" to="2493,7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3" o:spid="_x0000_s1117" style="position:absolute;visibility:visible;mso-wrap-style:square" from="2435,7278" to="2493,7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4" o:spid="_x0000_s1118" style="position:absolute;visibility:visible;mso-wrap-style:square" from="2447,7268" to="2447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  <v:line id="Line 95" o:spid="_x0000_s1119" style="position:absolute;visibility:visible;mso-wrap-style:square" from="2447,7268" to="2447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  <v:line id="Line 96" o:spid="_x0000_s1120" style="position:absolute;visibility:visible;mso-wrap-style:square" from="2435,7268" to="2493,7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  <v:line id="Line 97" o:spid="_x0000_s1121" style="position:absolute;visibility:visible;mso-wrap-style:square" from="2435,7278" to="2493,7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8" o:spid="_x0000_s1122" style="position:absolute;visibility:visible;mso-wrap-style:square" from="2435,7268" to="2435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flip:x;visibility:visible;mso-wrap-style:square" from="2435,7268" to="2493,7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x2qcMAAADcAAAADwAAAGRycy9kb3ducmV2LnhtbERPS2sCMRC+F/wPYYTealYPtqxGEaVF&#10;Cm3xdfA2bsbdxc1kSaIb/70pFHqbj+8503k0jbiR87VlBcNBBoK4sLrmUsF+9/7yBsIHZI2NZVJw&#10;Jw/zWe9pirm2HW/otg2lSCHsc1RQhdDmUvqiIoN+YFvixJ2tMxgSdKXUDrsUbho5yrKxNFhzaqiw&#10;pWVFxWV7NQo23698ch/XeImn7uvneCg/D6uFUs/9uJiACBTDv/jPvdZpfjaC32fSB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8dqnDAAAA3AAAAA8AAAAAAAAAAAAA&#10;AAAAoQIAAGRycy9kb3ducmV2LnhtbFBLBQYAAAAABAAEAPkAAACRAwAAAAA=&#10;" strokeweight="0"/>
                  <v:line id="Line 100" o:spid="_x0000_s1124" style="position:absolute;visibility:visible;mso-wrap-style:square" from="2447,7278" to="2504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LILMIAAADcAAAADwAAAGRycy9kb3ducmV2LnhtbERPTWsCMRC9C/6HMEJvmrWC6NYoUmgp&#10;Sg9V217HzbhZ3EyWJO5u/31TKHibx/uc1aa3tWjJh8qxgukkA0FcOF1xqeB0fBkvQISIrLF2TAp+&#10;KMBmPRysMNeu4w9qD7EUKYRDjgpMjE0uZSgMWQwT1xAn7uK8xZigL6X22KVwW8vHLJtLixWnBoMN&#10;PRsqroebVRBft0ue6a/PdtFhab73fte9n5V6GPXbJxCR+ngX/7vfdJqfzeDvmXSB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iLILMIAAADcAAAADwAAAAAAAAAAAAAA&#10;AAChAgAAZHJzL2Rvd25yZXYueG1sUEsFBgAAAAAEAAQA+QAAAJADAAAAAA==&#10;" strokeweight="64e-5mm"/>
                  <v:line id="Line 101" o:spid="_x0000_s1125" style="position:absolute;flip:x y;visibility:visible;mso-wrap-style:square" from="2447,7278" to="2504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  <v:line id="Line 102" o:spid="_x0000_s1126" style="position:absolute;flip:x y;visibility:visible;mso-wrap-style:square" from="2447,7268" to="2504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  <v:line id="Line 103" o:spid="_x0000_s1127" style="position:absolute;flip:x y;visibility:visible;mso-wrap-style:square" from="2447,7278" to="2504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  <v:line id="Line 104" o:spid="_x0000_s1128" style="position:absolute;flip:x y;visibility:visible;mso-wrap-style:square" from="2447,7278" to="2504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  <v:line id="Line 105" o:spid="_x0000_s1129" style="position:absolute;flip:x y;visibility:visible;mso-wrap-style:square" from="2435,7278" to="2504,7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  <v:line id="Line 106" o:spid="_x0000_s1130" style="position:absolute;flip:x y;visibility:visible;mso-wrap-style:square" from="2458,7278" to="2516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  <v:line id="Line 107" o:spid="_x0000_s1131" style="position:absolute;visibility:visible;mso-wrap-style:square" from="2435,7268" to="2435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  <v:line id="Line 108" o:spid="_x0000_s1132" style="position:absolute;visibility:visible;mso-wrap-style:square" from="2435,7268" to="2493,7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rect id="Rectangle 109" o:spid="_x0000_s1133" style="position:absolute;left:5778;top:6740;width:1195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jzCL8A&#10;AADcAAAADwAAAGRycy9kb3ducmV2LnhtbERPzWoCMRC+C75DGMGL1KwetKwbxRYKvYiofYDpZtzf&#10;TJYk6vr2RhC8zcf3O9mmN624kvOVZQWzaQKCOLe64kLB3+nn4xOED8gaW8uk4E4eNuvhIMNU2xsf&#10;6HoMhYgh7FNUUIbQpVL6vCSDfmo74sidrTMYInSF1A5vMdy0cp4kC2mw4thQYkffJeXN8WIUbBvp&#10;J01Ovt5dlvt6YV2NX/9KjUf9dgUiUB/e4pf7V8f5szk8n4kXyP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6PMIvwAAANwAAAAPAAAAAAAAAAAAAAAAAJgCAABkcnMvZG93bnJl&#10;di54bWxQSwUGAAAAAAQABAD1AAAAhAMAAAAA&#10;" fillcolor="#ffc" strokecolor="#903" strokeweight="0"/>
                  <v:rect id="Rectangle 110" o:spid="_x0000_s1134" style="position:absolute;left:5778;top:6859;width:2998;height:10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RWk8EA&#10;AADcAAAADwAAAGRycy9kb3ducmV2LnhtbERP22oCMRB9L/gPYQq+lJpdC1pWo2ih4EspVT9g3Ez3&#10;msmSZC/+fVMo9G0O5zrb/WRaMZDzlWUF6SIBQZxbXXGh4Hp5f34F4QOyxtYyKbiTh/1u9rDFTNuR&#10;v2g4h0LEEPYZKihD6DIpfV6SQb+wHXHkvq0zGCJ0hdQOxxhuWrlMkpU0WHFsKLGjt5Ly5twbBYdG&#10;+qcmJ19/9OvPemVdjcebUvPH6bABEWgK/+I/90nH+ekL/D4TL5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kVpPBAAAA3AAAAA8AAAAAAAAAAAAAAAAAmAIAAGRycy9kb3du&#10;cmV2LnhtbFBLBQYAAAAABAAEAPUAAACGAwAAAAA=&#10;" fillcolor="#ffc" strokecolor="#903" strokeweight="0"/>
                  <v:rect id="Rectangle 111" o:spid="_x0000_s1135" style="position:absolute;left:6628;top:6999;width:123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kvML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L5LzC+AAAA3AAAAA8AAAAAAAAAAAAAAAAAmAIAAGRycy9kb3ducmV2&#10;LnhtbFBLBQYAAAAABAAEAPUAAACD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Auxiliares</w:t>
                          </w:r>
                          <w:proofErr w:type="spellEnd"/>
                        </w:p>
                      </w:txbxContent>
                    </v:textbox>
                  </v:rect>
                  <v:line id="Line 112" o:spid="_x0000_s1136" style="position:absolute;visibility:visible;mso-wrap-style:square" from="5801,6762" to="5801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5801,6762" to="5847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flip:x;visibility:visible;mso-wrap-style:square" from="5813,6772" to="5847,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JD7MQAAADcAAAADwAAAGRycy9kb3ducmV2LnhtbERPTWsCMRC9C/0PYQq9adYeqmyNIi0t&#10;pVDFtR56GzfT3cXNZEmiG/+9EQRv83ifM1tE04oTOd9YVjAeZSCIS6sbrhT8bj+GUxA+IGtsLZOC&#10;M3lYzB8GM8y17XlDpyJUIoWwz1FBHUKXS+nLmgz6ke2IE/dvncGQoKukdtincNPK5yx7kQYbTg01&#10;dvRWU3kojkbBZjXhvfs8xkPc9z/rv131vXtfKvX0GJevIALFcBff3F86zR9P4PpMukDO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UkPsxAAAANwAAAAPAAAAAAAAAAAA&#10;AAAAAKECAABkcnMvZG93bnJldi54bWxQSwUGAAAAAAQABAD5AAAAkgMAAAAA&#10;" strokeweight="0"/>
                  <v:line id="Line 115" o:spid="_x0000_s1139" style="position:absolute;flip:y;visibility:visible;mso-wrap-style:square" from="5813,6772" to="5813,6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3Xns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rT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zdeexwAAANwAAAAPAAAAAAAA&#10;AAAAAAAAAKECAABkcnMvZG93bnJldi54bWxQSwUGAAAAAAQABAD5AAAAlQMAAAAA&#10;" strokeweight="0"/>
                  <v:line id="Line 116" o:spid="_x0000_s1140" style="position:absolute;visibility:visible;mso-wrap-style:square" from="5801,6762" to="5859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visibility:visible;mso-wrap-style:square" from="5801,6794" to="5801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2" style="position:absolute;visibility:visible;mso-wrap-style:square" from="5813,6762" to="5813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9" o:spid="_x0000_s1143" style="position:absolute;visibility:visible;mso-wrap-style:square" from="5801,6772" to="5859,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20" o:spid="_x0000_s1144" style="position:absolute;visibility:visible;mso-wrap-style:square" from="5801,6772" to="5859,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1" o:spid="_x0000_s1145" style="position:absolute;visibility:visible;mso-wrap-style:square" from="5813,6762" to="5813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122" o:spid="_x0000_s1146" style="position:absolute;visibility:visible;mso-wrap-style:square" from="5813,6762" to="5813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  <v:line id="Line 123" o:spid="_x0000_s1147" style="position:absolute;visibility:visible;mso-wrap-style:square" from="5801,6762" to="5859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  <v:line id="Line 124" o:spid="_x0000_s1148" style="position:absolute;visibility:visible;mso-wrap-style:square" from="5801,6772" to="5859,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5" o:spid="_x0000_s1149" style="position:absolute;visibility:visible;mso-wrap-style:square" from="5801,6762" to="5801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6" o:spid="_x0000_s1150" style="position:absolute;flip:x;visibility:visible;mso-wrap-style:square" from="5801,6762" to="5859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24uMQAAADcAAAADwAAAGRycy9kb3ducmV2LnhtbERPTWsCMRC9C/6HMEJvmq2HVrdGkZYW&#10;Eaxo66G3cTPdXdxMliS66b83BcHbPN7nzBbRNOJCzteWFTyOMhDEhdU1lwq+v96HExA+IGtsLJOC&#10;P/KwmPd7M8y17XhHl30oRQphn6OCKoQ2l9IXFRn0I9sSJ+7XOoMhQVdK7bBL4aaR4yx7kgZrTg0V&#10;tvRaUXHan42C3eczH93HOZ7isdtsfw7l+vC2VOphEJcvIALFcBff3Cud5o+n8P9MukDO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7bi4xAAAANwAAAAPAAAAAAAAAAAA&#10;AAAAAKECAABkcnMvZG93bnJldi54bWxQSwUGAAAAAAQABAD5AAAAkgMAAAAA&#10;" strokeweight="0"/>
                  <v:line id="Line 127" o:spid="_x0000_s1151" style="position:absolute;visibility:visible;mso-wrap-style:square" from="5813,6772" to="5870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yc5sUAAADcAAAADwAAAGRycy9kb3ducmV2LnhtbESPQUvDQBCF74L/YRnBm9nYgtS021KE&#10;iigerNpep9kxG8zOht01if/eOQi9zfDevPfNajP5Tg0UUxvYwG1RgiKug225MfDxvrtZgEoZ2WIX&#10;mAz8UoLN+vJihZUNI7/RsM+NkhBOFRpwOfeV1ql25DEVoScW7StEj1nW2GgbcZRw3+lZWd5pjy1L&#10;g8OeHhzV3/sfbyA/bu95bg+fw2LExh1f4vP4ejLm+mraLkFlmvLZ/H/9ZAV/LvjyjEy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yc5sUAAADcAAAADwAAAAAAAAAA&#10;AAAAAAChAgAAZHJzL2Rvd25yZXYueG1sUEsFBgAAAAAEAAQA+QAAAJMDAAAAAA==&#10;" strokeweight="64e-5mm"/>
                  <v:line id="Line 128" o:spid="_x0000_s1152" style="position:absolute;flip:x y;visibility:visible;mso-wrap-style:square" from="5813,6772" to="5870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  <v:line id="Line 129" o:spid="_x0000_s1153" style="position:absolute;flip:x y;visibility:visible;mso-wrap-style:square" from="5813,6762" to="5870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  <v:line id="Line 130" o:spid="_x0000_s1154" style="position:absolute;flip:x y;visibility:visible;mso-wrap-style:square" from="5813,6772" to="5870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  <v:line id="Line 131" o:spid="_x0000_s1155" style="position:absolute;flip:x y;visibility:visible;mso-wrap-style:square" from="5813,6772" to="5870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  <v:line id="Line 132" o:spid="_x0000_s1156" style="position:absolute;flip:x y;visibility:visible;mso-wrap-style:square" from="5801,6772" to="5870,68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  <v:line id="Line 133" o:spid="_x0000_s1157" style="position:absolute;flip:x y;visibility:visible;mso-wrap-style:square" from="5824,6772" to="5882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  <v:line id="Line 134" o:spid="_x0000_s1158" style="position:absolute;visibility:visible;mso-wrap-style:square" from="5801,6762" to="5801,6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  <v:line id="Line 135" o:spid="_x0000_s1159" style="position:absolute;visibility:visible;mso-wrap-style:square" from="5801,6762" to="5859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oval id="Oval 136" o:spid="_x0000_s1160" style="position:absolute;left:5996;top:7246;width:2355;height: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d3tsIA&#10;AADcAAAADwAAAGRycy9kb3ducmV2LnhtbERPS2sCMRC+C/0PYQq9abYq0q5GKQVB6KE+euhx3Iy7&#10;wc0k3USN/74RBG/z8T1ntki2FWfqgnGs4HVQgCCunDZcK/jZLftvIEJE1tg6JgVXCrCYP/VmWGp3&#10;4Q2dt7EWOYRDiQqaGH0pZagashgGzhNn7uA6izHDrpa6w0sOt60cFsVEWjScGxr09NlQddyerALv&#10;1+NxSt8mDNPhz3zxfnP93Sv18pw+piAipfgQ390rneeP3uH2TL5Az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V3e2wgAAANwAAAAPAAAAAAAAAAAAAAAAAJgCAABkcnMvZG93&#10;bnJldi54bWxQSwUGAAAAAAQABAD1AAAAhwMAAAAA&#10;" fillcolor="#ffc" strokecolor="#903" strokeweight="0"/>
                  <v:rect id="Rectangle 137" o:spid="_x0000_s1161" style="position:absolute;left:6410;top:7322;width:141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EGLsMA&#10;AADcAAAADwAAAGRycy9kb3ducmV2LnhtbESP3WoCMRCF74W+Q5hC7zRbKS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EGLs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38" o:spid="_x0000_s1162" style="position:absolute;left:6915;top:7494;width:49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2jtb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E9o7W+AAAA3AAAAA8AAAAAAAAAAAAAAAAAmAIAAGRycy9kb3ducmV2&#10;LnhtbFBLBQYAAAAABAAEAPUAAACD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Pessoa</w:t>
                          </w:r>
                        </w:p>
                      </w:txbxContent>
                    </v:textbox>
                  </v:rect>
                  <v:line id="Line 139" o:spid="_x0000_s1163" style="position:absolute;visibility:visible;mso-wrap-style:square" from="6019,7268" to="6019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6019,7268" to="6065,7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flip:x;visibility:visible;mso-wrap-style:square" from="6031,7278" to="6065,7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PyhsQAAADcAAAADwAAAGRycy9kb3ducmV2LnhtbERPS2sCMRC+F/wPYYTearYi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M/KGxAAAANwAAAAPAAAAAAAAAAAA&#10;AAAAAKECAABkcnMvZG93bnJldi54bWxQSwUGAAAAAAQABAD5AAAAkgMAAAAA&#10;" strokeweight="0"/>
                  <v:line id="Line 142" o:spid="_x0000_s1166" style="position:absolute;flip:y;visibility:visible;mso-wrap-style:square" from="6031,7278" to="6031,7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9XHcQAAADcAAAADwAAAGRycy9kb3ducmV2LnhtbERPTWsCMRC9F/wPYQrearZS27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f1cdxAAAANwAAAAPAAAAAAAAAAAA&#10;AAAAAKECAABkcnMvZG93bnJldi54bWxQSwUGAAAAAAQABAD5AAAAkgMAAAAA&#10;" strokeweight="0"/>
                  <v:line id="Line 143" o:spid="_x0000_s1167" style="position:absolute;visibility:visible;mso-wrap-style:square" from="6019,7268" to="6077,7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visibility:visible;mso-wrap-style:square" from="6019,7300" to="6019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visibility:visible;mso-wrap-style:square" from="6031,7268" to="6031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6" o:spid="_x0000_s1170" style="position:absolute;visibility:visible;mso-wrap-style:square" from="6019,7278" to="6077,7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7" o:spid="_x0000_s1171" style="position:absolute;visibility:visible;mso-wrap-style:square" from="6019,7278" to="6077,7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8" o:spid="_x0000_s1172" style="position:absolute;visibility:visible;mso-wrap-style:square" from="6031,7268" to="6031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49" o:spid="_x0000_s1173" style="position:absolute;visibility:visible;mso-wrap-style:square" from="6031,7268" to="6031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  <v:line id="Line 150" o:spid="_x0000_s1174" style="position:absolute;visibility:visible;mso-wrap-style:square" from="6019,7268" to="6077,7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  <v:line id="Line 151" o:spid="_x0000_s1175" style="position:absolute;visibility:visible;mso-wrap-style:square" from="6019,7278" to="6077,7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  <v:line id="Line 152" o:spid="_x0000_s1176" style="position:absolute;visibility:visible;mso-wrap-style:square" from="6019,7268" to="6019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  <v:line id="Line 153" o:spid="_x0000_s1177" style="position:absolute;flip:x;visibility:visible;mso-wrap-style:square" from="6019,7268" to="6077,7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Rft8QAAADcAAAADwAAAGRycy9kb3ducmV2LnhtbERPTWsCMRC9F/wPYQRvNVtB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dF+3xAAAANwAAAAPAAAAAAAAAAAA&#10;AAAAAKECAABkcnMvZG93bnJldi54bWxQSwUGAAAAAAQABAD5AAAAkgMAAAAA&#10;" strokeweight="0"/>
                  <v:line id="Line 154" o:spid="_x0000_s1178" style="position:absolute;visibility:visible;mso-wrap-style:square" from="6031,7278" to="6088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rhMsMAAADcAAAADwAAAGRycy9kb3ducmV2LnhtbERPS0sDMRC+C/0PYQrebFZFbbdNSxEU&#10;aenBPq/TzbhZ3EyWJO5u/30jCN7m43vObNHbWrTkQ+VYwf0oA0FcOF1xqWC/e7sbgwgRWWPtmBRc&#10;KMBiPriZYa5dx5/UbmMpUgiHHBWYGJtcylAYshhGriFO3JfzFmOCvpTaY5fCbS0fsuxZWqw4NRhs&#10;6NVQ8b39sQri+3LCj/p4aMcdlua09qtuc1bqdtgvpyAi9fFf/Of+0Gn+0wv8PpMukPM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q4TLDAAAA3AAAAA8AAAAAAAAAAAAA&#10;AAAAoQIAAGRycy9kb3ducmV2LnhtbFBLBQYAAAAABAAEAPkAAACRAwAAAAA=&#10;" strokeweight="64e-5mm"/>
                  <v:line id="Line 155" o:spid="_x0000_s1179" style="position:absolute;flip:x y;visibility:visible;mso-wrap-style:square" from="6031,7278" to="6088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  <v:line id="Line 156" o:spid="_x0000_s1180" style="position:absolute;flip:x y;visibility:visible;mso-wrap-style:square" from="6031,7268" to="6088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Hz8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skfPwQAAANwAAAAPAAAAAAAAAAAAAAAA&#10;AKECAABkcnMvZG93bnJldi54bWxQSwUGAAAAAAQABAD5AAAAjwMAAAAA&#10;" strokeweight="0"/>
                  <v:line id="Line 157" o:spid="_x0000_s1181" style="position:absolute;flip:x y;visibility:visible;mso-wrap-style:square" from="6031,7278" to="6088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k78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5CTvxAAAANwAAAAPAAAAAAAAAAAA&#10;AAAAAKECAABkcnMvZG93bnJldi54bWxQSwUGAAAAAAQABAD5AAAAkgMAAAAA&#10;" strokeweight="0"/>
                  <v:line id="Line 158" o:spid="_x0000_s1182" style="position:absolute;flip:x y;visibility:visible;mso-wrap-style:square" from="6031,7278" to="6088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BdM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eUc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qIF0wQAAANwAAAAPAAAAAAAAAAAAAAAA&#10;AKECAABkcnMvZG93bnJldi54bWxQSwUGAAAAAAQABAD5AAAAjwMAAAAA&#10;" strokeweight="0"/>
                  <v:line id="Line 159" o:spid="_x0000_s1183" style="position:absolute;flip:x y;visibility:visible;mso-wrap-style:square" from="6019,7278" to="6088,7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fA8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8s5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eh8DwQAAANwAAAAPAAAAAAAAAAAAAAAA&#10;AKECAABkcnMvZG93bnJldi54bWxQSwUGAAAAAAQABAD5AAAAjwMAAAAA&#10;" strokeweight="0"/>
                  <v:line id="Line 160" o:spid="_x0000_s1184" style="position:absolute;flip:x y;visibility:visible;mso-wrap-style:square" from="6042,7278" to="6100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a6mM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eUc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NrqYwQAAANwAAAAPAAAAAAAAAAAAAAAA&#10;AKECAABkcnMvZG93bnJldi54bWxQSwUGAAAAAAQABAD5AAAAjwMAAAAA&#10;" strokeweight="0"/>
                  <v:line id="Line 161" o:spid="_x0000_s1185" style="position:absolute;visibility:visible;mso-wrap-style:square" from="6019,7268" to="6019,7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  <v:line id="Line 162" o:spid="_x0000_s1186" style="position:absolute;visibility:visible;mso-wrap-style:square" from="6019,7268" to="6077,7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3" o:spid="_x0000_s1187" style="position:absolute;flip:y;visibility:visible;mso-wrap-style:square" from="3779,6245" to="3779,6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qCF9cAAAADcAAAADwAAAGRycy9kb3ducmV2LnhtbERPS4vCMBC+C/sfwix4kTVdD0W6RhFh&#10;F48+evA4JGNTbSalyWr7740geJuP7zmLVe8acaMu1J4VfE8zEMTam5orBeXx92sOIkRkg41nUjBQ&#10;gNXyY7TAwvg77+l2iJVIIRwKVGBjbAspg7bkMEx9S5y4s+8cxgS7SpoO7yncNXKWZbl0WHNqsNjS&#10;xpK+Hv6dgon0J72buO3fpRzs/LrTw77USo0/+/UPiEh9fItf7q1J8/Mcns+kC+Ty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qghfXAAAAA3AAAAA8AAAAAAAAAAAAAAAAA&#10;oQIAAGRycy9kb3ducmV2LnhtbFBLBQYAAAAABAAEAPkAAACOAwAAAAA=&#10;" strokecolor="#903" strokeweight="31e-5mm">
                    <v:stroke dashstyle="1 1"/>
                  </v:line>
                  <v:line id="Line 164" o:spid="_x0000_s1188" style="position:absolute;flip:x;visibility:visible;mso-wrap-style:square" from="3733,6245" to="3779,6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rbJ8IAAADcAAAADwAAAGRycy9kb3ducmV2LnhtbERP32vCMBB+H/g/hBN8GZrqmEpnFBEH&#10;E0SwKns9mlvb2VxKErX77xdB8O0+vp83W7SmFldyvrKsYDhIQBDnVldcKDgePvtTED4ga6wtk4I/&#10;8rCYd15mmGp74z1ds1CIGMI+RQVlCE0qpc9LMugHtiGO3I91BkOErpDa4S2Gm1qOkmQsDVYcG0ps&#10;aFVSfs4uRsHr9/Cymf6G7fsO1ydnK97u+E2pXrddfoAI1Ian+OH+0nH+eAL3Z+IFcv4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nrbJ8IAAADcAAAADwAAAAAAAAAAAAAA&#10;AAChAgAAZHJzL2Rvd25yZXYueG1sUEsFBgAAAAAEAAQA+QAAAJADAAAAAA==&#10;" strokecolor="#903" strokeweight="31e-5mm"/>
                  <v:line id="Line 165" o:spid="_x0000_s1189" style="position:absolute;visibility:visible;mso-wrap-style:square" from="3779,6245" to="3825,6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8HPWsQAAADcAAAADwAAAGRycy9kb3ducmV2LnhtbESPQWvCQBCF70L/wzKF3nRjD8FGVxHB&#10;UqgHNeJ5zI5JSHY2Zrea/vvOQehthvfmvW8Wq8G16k59qD0bmE4SUMSFtzWXBk75djwDFSKyxdYz&#10;GfilAKvly2iBmfUPPtD9GEslIRwyNFDF2GVah6Iih2HiO2LRrr53GGXtS217fEi4a/V7kqTaYc3S&#10;UGFHm4qK5vjjDMQu/bydaZcWs/3HLjTfZX5p9sa8vQ7rOahIQ/w3P6+/rOCnQivPyAR6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wc9axAAAANwAAAAPAAAAAAAAAAAA&#10;AAAAAKECAABkcnMvZG93bnJldi54bWxQSwUGAAAAAAQABAD5AAAAkgMAAAAA&#10;" strokecolor="#903" strokeweight="31e-5mm"/>
                  <v:line id="Line 166" o:spid="_x0000_s1190" style="position:absolute;visibility:visible;mso-wrap-style:square" from="3630,4716" to="3630,4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3630,4716" to="3676,4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flip:x;visibility:visible;mso-wrap-style:square" from="3641,4727" to="3676,4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ibo8QAAADcAAAADwAAAGRycy9kb3ducmV2LnhtbERPTWsCMRC9C/0PYQq9adYeqmyNIi0t&#10;pVDFtR56GzfT3cXNZEmiG/+9EQRv83ifM1tE04oTOd9YVjAeZSCIS6sbrhT8bj+GUxA+IGtsLZOC&#10;M3lYzB8GM8y17XlDpyJUIoWwz1FBHUKXS+nLmgz6ke2IE/dvncGQoKukdtincNPK5yx7kQYbTg01&#10;dvRWU3kojkbBZjXhvfs8xkPc9z/rv131vXtfKvX0GJevIALFcBff3F86zZ+M4fpMukDO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KJujxAAAANwAAAAPAAAAAAAAAAAA&#10;AAAAAKECAABkcnMvZG93bnJldi54bWxQSwUGAAAAAAQABAD5AAAAkgMAAAAA&#10;" strokeweight="0"/>
                  <v:line id="Line 169" o:spid="_x0000_s1193" style="position:absolute;flip:y;visibility:visible;mso-wrap-style:square" from="3641,4727" to="3641,4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oF1MMAAADcAAAADwAAAGRycy9kb3ducmV2LnhtbERPS2sCMRC+F/wPYQRvNVsPWlajSMVS&#10;CrX4OvQ2bqa7i5vJkkQ3/feNIHibj+85s0U0jbiS87VlBS/DDARxYXXNpYLDfv38CsIHZI2NZVLw&#10;Rx4W897TDHNtO97SdRdKkULY56igCqHNpfRFRQb90LbEifu1zmBI0JVSO+xSuGnkKMvG0mDNqaHC&#10;lt4qKs67i1Gw3Uz45N4v8RxP3df3z7H8PK6WSg36cTkFESiGh/ju/tBp/mQEt2fSBXL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f6BdTDAAAA3AAAAA8AAAAAAAAAAAAA&#10;AAAAoQIAAGRycy9kb3ducmV2LnhtbFBLBQYAAAAABAAEAPkAAACRAwAAAAA=&#10;" strokeweight="0"/>
                  <v:line id="Line 170" o:spid="_x0000_s1194" style="position:absolute;visibility:visible;mso-wrap-style:square" from="3630,4716" to="3687,4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3630,4748" to="3630,4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visibility:visible;mso-wrap-style:square" from="3641,4716" to="3641,4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3630,4727" to="3687,4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visibility:visible;mso-wrap-style:square" from="3630,4727" to="3687,4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9" style="position:absolute;visibility:visible;mso-wrap-style:square" from="3641,4716" to="3641,4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6" o:spid="_x0000_s1200" style="position:absolute;visibility:visible;mso-wrap-style:square" from="3641,4716" to="3641,4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7" o:spid="_x0000_s1201" style="position:absolute;visibility:visible;mso-wrap-style:square" from="3630,4716" to="3687,4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line id="Line 178" o:spid="_x0000_s1202" style="position:absolute;visibility:visible;mso-wrap-style:square" from="3630,4727" to="3687,4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  <v:line id="Line 179" o:spid="_x0000_s1203" style="position:absolute;visibility:visible;mso-wrap-style:square" from="3630,4716" to="3630,4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  <v:line id="Line 180" o:spid="_x0000_s1204" style="position:absolute;flip:x;visibility:visible;mso-wrap-style:square" from="3630,4716" to="3687,4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PQaMQAAADcAAAADwAAAGRycy9kb3ducmV2LnhtbERPTWsCMRC9C/6HMIXeNFsLVbZGEaVF&#10;hFbUeuht3Ex3FzeTJYlu+u+bguBtHu9zpvNoGnEl52vLCp6GGQjiwuqaSwVfh7fBBIQPyBoby6Tg&#10;lzzMZ/3eFHNtO97RdR9KkULY56igCqHNpfRFRQb90LbEifuxzmBI0JVSO+xSuGnkKMtepMGaU0OF&#10;LS0rKs77i1Gw+xzzyb1f4jmeuo/t97HcHFcLpR4f4uIVRKAY7uKbe63T/Mkz/D+TLpC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Y9BoxAAAANwAAAAPAAAAAAAAAAAA&#10;AAAAAKECAABkcnMvZG93bnJldi54bWxQSwUGAAAAAAQABAD5AAAAkgMAAAAA&#10;" strokeweight="0"/>
                  <v:line id="Line 181" o:spid="_x0000_s1205" style="position:absolute;visibility:visible;mso-wrap-style:square" from="3641,4727" to="3699,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hTAsMAAADcAAAADwAAAGRycy9kb3ducmV2LnhtbERP32vCMBB+H/g/hBP2NtOpjNoZRQRl&#10;TPYwN7fXW3Nris2lJFlb/3szGOztPr6ft1wPthEd+VA7VnA/yUAQl07XXCl4f9vd5SBCRNbYOCYF&#10;FwqwXo1ullho1/MrdcdYiRTCoUAFJsa2kDKUhiyGiWuJE/ftvMWYoK+k9tincNvIaZY9SIs1pwaD&#10;LW0Nlefjj1UQ95sFz/THqct7rMznwT/3L19K3Y6HzSOISEP8F/+5n3San8/h95l0gVx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YUwLDAAAA3AAAAA8AAAAAAAAAAAAA&#10;AAAAoQIAAGRycy9kb3ducmV2LnhtbFBLBQYAAAAABAAEAPkAAACRAwAAAAA=&#10;" strokeweight="64e-5mm"/>
                  <v:line id="Line 182" o:spid="_x0000_s1206" style="position:absolute;flip:x y;visibility:visible;mso-wrap-style:square" from="3641,4727" to="3699,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3" o:spid="_x0000_s1207" style="position:absolute;flip:x y;visibility:visible;mso-wrap-style:square" from="3641,4716" to="3699,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  <v:line id="Line 184" o:spid="_x0000_s1208" style="position:absolute;flip:x y;visibility:visible;mso-wrap-style:square" from="3641,4727" to="3699,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aYcAAAADcAAAADwAAAGRycy9kb3ducmV2LnhtbERPTWsCMRC9C/0PYQQvotlaUFmNUooW&#10;6a2r3ofNuFlMJksSdf33TaHQ2zze56y3vbPiTiG2nhW8TgsQxLXXLTcKTsf9ZAkiJmSN1jMpeFKE&#10;7eZlsMZS+wd/071KjcghHEtUYFLqSiljbchhnPqOOHMXHxymDEMjdcBHDndWzopiLh22nBsMdvRh&#10;qL5WN6fgbXE+Hq52bL720Zndp63qeXgqNRr27ysQifr0L/5zH3Sev1zA7zP5Arn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oBWmHAAAAA3AAAAA8AAAAAAAAAAAAAAAAA&#10;oQIAAGRycy9kb3ducmV2LnhtbFBLBQYAAAAABAAEAPkAAACOAwAAAAA=&#10;" strokeweight="0"/>
                  <v:line id="Line 185" o:spid="_x0000_s1209" style="position:absolute;flip:x y;visibility:visible;mso-wrap-style:square" from="3641,4727" to="3699,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7OE8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Wn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s4TxAAAANwAAAAPAAAAAAAAAAAA&#10;AAAAAKECAABkcnMvZG93bnJldi54bWxQSwUGAAAAAAQABAD5AAAAkgMAAAAA&#10;" strokeweight="0"/>
                  <v:line id="Line 186" o:spid="_x0000_s1210" style="position:absolute;flip:x y;visibility:visible;mso-wrap-style:square" from="3630,4727" to="3699,4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JriMEAAADcAAAADwAAAGRycy9kb3ducmV2LnhtbERPTWsCMRC9F/ofwhR6KTVrC1ZXo4jU&#10;It661vuwGTeLyWRJoq7/vhEEb/N4nzNb9M6KM4XYelYwHBQgiGuvW24U/O3W72MQMSFrtJ5JwZUi&#10;LObPTzMstb/wL52r1IgcwrFEBSalrpQy1oYcxoHviDN38MFhyjA0Uge85HBn5UdRjKTDlnODwY5W&#10;hupjdXIKPr/2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0muIwQAAANwAAAAPAAAAAAAAAAAAAAAA&#10;AKECAABkcnMvZG93bnJldi54bWxQSwUGAAAAAAQABAD5AAAAjwMAAAAA&#10;" strokeweight="0"/>
                  <v:line id="Line 187" o:spid="_x0000_s1211" style="position:absolute;flip:x y;visibility:visible;mso-wrap-style:square" from="3653,4727" to="3710,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UyMQAAADcAAAADwAAAGRycy9kb3ducmV2LnhtbESPQUsDMRCF74L/IYzgRdqsCrWuTYuI&#10;LcWb2/Y+bMbN0mSyJLHd/vvOQfA2w3vz3jeL1Ri8OlHKfWQDj9MKFHEbbc+dgf1uPZmDygXZoo9M&#10;Bi6UYbW8vVlgbeOZv+nUlE5JCOcaDbhShlrr3DoKmKdxIBbtJ6aARdbUaZvwLOHB66eqmumAPUuD&#10;w4E+HLXH5jcYeH457LZH/+C+1jm4z41v2lm6GHN/N76/gSo0ln/z3/XWCv6r4MszMoFe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MVTIxAAAANwAAAAPAAAAAAAAAAAA&#10;AAAAAKECAABkcnMvZG93bnJldi54bWxQSwUGAAAAAAQABAD5AAAAkgMAAAAA&#10;" strokeweight="0"/>
                  <v:line id="Line 188" o:spid="_x0000_s1212" style="position:absolute;visibility:visible;mso-wrap-style:square" from="3630,4716" to="3630,4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  <v:line id="Line 189" o:spid="_x0000_s1213" style="position:absolute;visibility:visible;mso-wrap-style:square" from="3630,4716" to="3687,4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  <v:rect id="Rectangle 190" o:spid="_x0000_s1214" style="position:absolute;left:3136;top:6385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0Hr8A&#10;AADcAAAADwAAAGRycy9kb3ducmV2LnhtbERP24rCMBB9X/Afwgi+rakKi1ajiCCo7IvVDxia6QWT&#10;SUmytvv3RljYtzmc62x2gzXiST60jhXMphkI4tLplmsF99vxcwkiRGSNxjEp+KUAu+3oY4O5dj1f&#10;6VnEWqQQDjkqaGLscilD2ZDFMHUdceIq5y3GBH0ttcc+hVsj51n2JS22nBoa7OjQUPkofqwCeSuO&#10;/bIwPnOXefVtzqdrRU6pyXjYr0FEGuK/+M990mn+agH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w7QevwAAANwAAAAPAAAAAAAAAAAAAAAAAJgCAABkcnMvZG93bnJl&#10;di54bWxQSwUGAAAAAAQABAD1AAAAhA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191" o:spid="_x0000_s1215" style="position:absolute;left:2631;top:1346;width:1240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7NvcEA&#10;AADcAAAADwAAAGRycy9kb3ducmV2LnhtbERP22oCMRB9F/yHMEJfimYtou1qdrGFgi+luPYDxs10&#10;r5ksSdTt3zeFgm9zONfZ5aPpxZWcbywrWC4SEMSl1Q1XCr5O7/NnED4ga+wtk4If8pBn08kOU21v&#10;fKRrESoRQ9inqKAOYUil9GVNBv3CDsSR+7bOYIjQVVI7vMVw08unJFlLgw3HhhoHequp7IqLUbDv&#10;pH/sSvLtx2Xz2a6ta/H1rNTDbNxvQQQaw1387z7oOP9lBX/PxAt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ezb3BAAAA3AAAAA8AAAAAAAAAAAAAAAAAmAIAAGRycy9kb3du&#10;cmV2LnhtbFBLBQYAAAAABAAEAPUAAACGAwAAAAA=&#10;" fillcolor="#ffc" strokecolor="#903" strokeweight="0"/>
                  <v:rect id="Rectangle 192" o:spid="_x0000_s1216" style="position:absolute;left:2631;top:1464;width:3101;height:1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JoJsEA&#10;AADcAAAADwAAAGRycy9kb3ducmV2LnhtbERP22oCMRB9F/yHMEJfimYtqO1qdrGFgi+luPYDxs10&#10;r5ksSdTt3zeFgm9zONfZ5aPpxZWcbywrWC4SEMSl1Q1XCr5O7/NnED4ga+wtk4If8pBn08kOU21v&#10;fKRrESoRQ9inqKAOYUil9GVNBv3CDsSR+7bOYIjQVVI7vMVw08unJFlLgw3HhhoHequp7IqLUbDv&#10;pH/sSvLtx2Xz2a6ta/H1rNTDbNxvQQQaw1387z7oOP9lBX/PxAt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SaCbBAAAA3AAAAA8AAAAAAAAAAAAAAAAAmAIAAGRycy9kb3du&#10;cmV2LnhtbFBLBQYAAAAABAAEAPUAAACGAwAAAAA=&#10;" fillcolor="#ffc" strokecolor="#903" strokeweight="0"/>
                  <v:rect id="Rectangle 193" o:spid="_x0000_s1217" style="position:absolute;left:3182;top:1604;width:183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QXhr8A&#10;AADcAAAADwAAAGRycy9kb3ducmV2LnhtbERPzYrCMBC+L/gOYQRva6oHcatRRBBc8WL1AYZm+oPJ&#10;pCTRdt/eCMLe5uP7nfV2sEY8yYfWsYLZNANBXDrdcq3gdj18L0GEiKzROCYFfxRguxl9rTHXrucL&#10;PYtYixTCIUcFTYxdLmUoG7IYpq4jTlzlvMWYoK+l9tincGvkPMsW0mLLqaHBjvYNlffiYRXIa3Ho&#10;l4XxmTvNq7P5PV4qckpNxsNuBSLSEP/FH/dRp/k/C3g/ky6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tBeGvwAAANwAAAAPAAAAAAAAAAAAAAAAAJgCAABkcnMvZG93bnJl&#10;di54bWxQSwUGAAAAAAQABAD1AAAAhA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092 -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Regras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94" o:spid="_x0000_s1218" style="position:absolute;left:3400;top:1777;width:148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iyHb8A&#10;AADcAAAADwAAAGRycy9kb3ducmV2LnhtbERPzYrCMBC+L/gOYQRva6oHV6tRRBBU9mL1AYZm+oPJ&#10;pCRZ2317IyzsbT6+39nsBmvEk3xoHSuYTTMQxKXTLdcK7rfj5xJEiMgajWNS8EsBdtvRxwZz7Xq+&#10;0rOItUghHHJU0MTY5VKGsiGLYeo64sRVzluMCfpaao99CrdGzrNsIS22nBoa7OjQUPkofqwCeSuO&#10;/bIwPnOXefVtzqdrRU6pyXjYr0FEGuK/+M990mn+6gvez6QL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+LIdvwAAANwAAAAPAAAAAAAAAAAAAAAAAJgCAABkcnMvZG93bnJl&#10;di54bWxQSwUGAAAAAAQABAD1AAAAhA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Acumulação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Vínculos</w:t>
                          </w:r>
                          <w:proofErr w:type="spellEnd"/>
                        </w:p>
                      </w:txbxContent>
                    </v:textbox>
                  </v:rect>
                  <v:oval id="Oval 195" o:spid="_x0000_s1219" style="position:absolute;left:2952;top:2056;width:2183;height: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2NF8UA&#10;AADcAAAADwAAAGRycy9kb3ducmV2LnhtbESPQWsCMRCF74X+hzCF3mpWkWJXo0ihUPDQanvocdyM&#10;u8HNJN1Ejf++cyh4m+G9ee+bxar4Xp1pSC6wgfGoAkXcBOu4NfD99fY0A5UyssU+MBm4UoLV8v5u&#10;gbUNF97SeZdbJSGcajTQ5RxrrVPTkcc0CpFYtEMYPGZZh1bbAS8S7ns9qapn7dGxNHQY6bWj5rg7&#10;eQMxfk6npXy4NCmHX7fh/fb6szfm8aGs56AylXwz/1+/W8F/EVp5Rib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fY0XxQAAANwAAAAPAAAAAAAAAAAAAAAAAJgCAABkcnMv&#10;ZG93bnJldi54bWxQSwUGAAAAAAQABAD1AAAAigMAAAAA&#10;" fillcolor="#ffc" strokecolor="#903" strokeweight="0"/>
                  <v:rect id="Rectangle 196" o:spid="_x0000_s1220" style="position:absolute;left:3308;top:2186;width:133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uD9L8A&#10;AADcAAAADwAAAGRycy9kb3ducmV2LnhtbERPzYrCMBC+L/gOYQRva6oH0WoUEQRXvFh9gKGZ/mAy&#10;KUm03bc3wsLe5uP7nc1usEa8yIfWsYLZNANBXDrdcq3gfjt+L0GEiKzROCYFvxRgtx19bTDXrucr&#10;vYpYixTCIUcFTYxdLmUoG7IYpq4jTlzlvMWYoK+l9tincGvkPMsW0mLLqaHBjg4NlY/iaRXIW3Hs&#10;l4XxmTvPq4v5OV0rckpNxsN+DSLSEP/Ff+6TTvNXK/g8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K4P0vwAAANwAAAAPAAAAAAAAAAAAAAAAAJgCAABkcnMvZG93bnJl&#10;di54bWxQSwUGAAAAAAQABAD1AAAAhA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Regras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97" o:spid="_x0000_s1221" style="position:absolute;left:3469;top:2358;width:106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7eksEA&#10;AADcAAAADwAAAGRycy9kb3ducmV2LnhtbESPzWrDMBCE74W+g9hCb42cHIpxIpsQCCShFzt9gMVa&#10;/xBpZSQldt6+KhR6HGbmG2ZXLdaIB/kwOlawXmUgiFunR+4VfF+PHzmIEJE1Gsek4EkBqvL1ZYeF&#10;djPX9GhiLxKEQ4EKhhinQsrQDmQxrNxEnLzOeYsxSd9L7XFOcGvkJss+pcWR08KAEx0Gam/N3SqQ&#10;1+Y4543xmbtsui9zPtUdOaXe35b9FkSkJf6H/9onrSAR4fdMOgKy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+3pLBAAAA3A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Acumulação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98" o:spid="_x0000_s1222" style="position:absolute;left:3745;top:2530;width:59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J7CcEA&#10;AADcAAAADwAAAGRycy9kb3ducmV2LnhtbESP3WoCMRSE7wu+QzhC72riXhTZGkUEQcUb1z7AYXP2&#10;hyYnSxLd9e1NodDLYWa+YdbbyVnxoBB7zxqWCwWCuPam51bD9+3wsQIRE7JB65k0PCnCdjN7W2Np&#10;/MhXelSpFRnCsUQNXUpDKWWsO3IYF34gzl7jg8OUZWilCThmuLOyUOpTOuw5L3Q40L6j+qe6Ow3y&#10;Vh3GVWWD8ueiudjT8dqQ1/p9Pu2+QCSa0n/4r300Ggq1hN8z+QjIz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yewnBAAAA3A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Vínculos</w:t>
                          </w:r>
                          <w:proofErr w:type="spellEnd"/>
                        </w:p>
                      </w:txbxContent>
                    </v:textbox>
                  </v:rect>
                  <v:rect id="Rectangle 199" o:spid="_x0000_s1223" style="position:absolute;left:5882;top:1346;width:1102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QEqcMA&#10;AADcAAAADwAAAGRycy9kb3ducmV2LnhtbESPzWrDMBCE74W8g9hALqWR64Mb3CghKQRyKaVuH2Bj&#10;bfyrlZEU23n7qlDocZiZb5jtfja9GMn5xrKC53UCgri0uuFKwffX6WkDwgdkjb1lUnAnD/vd4mGL&#10;ubYTf9JYhEpECPscFdQhDLmUvqzJoF/bgTh6V+sMhihdJbXDKcJNL9MkyaTBhuNCjQO91VR2xc0o&#10;OHTSP3Yl+fb99vLRZta1eLwotVrOh1cQgebwH/5rn7WCNEnh90w8An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QEqcMAAADcAAAADwAAAAAAAAAAAAAAAACYAgAAZHJzL2Rv&#10;d25yZXYueG1sUEsFBgAAAAAEAAQA9QAAAIgDAAAAAA==&#10;" fillcolor="#ffc" strokecolor="#903" strokeweight="0"/>
                  <v:rect id="Rectangle 200" o:spid="_x0000_s1224" style="position:absolute;left:5882;top:1464;width:2779;height:1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ihMsMA&#10;AADcAAAADwAAAGRycy9kb3ducmV2LnhtbESP3WoCMRSE74W+QziF3kjNuoItq1GsUOhNkWof4Lg5&#10;3d+cLEn2p2/fCEIvh5n5htnuJ9OKgZyvLCtYLhIQxLnVFRcKvi/vz68gfEDW2FomBb/kYb97mG0x&#10;03bkLxrOoRARwj5DBWUIXSalz0sy6Be2I47ej3UGQ5SukNrhGOGmlWmSrKXBiuNCiR0dS8qbc28U&#10;HBrp501Ovv7sX0712roa365KPT1Ohw2IQFP4D9/bH1pBmqzgdiYeAb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ihMsMAAADcAAAADwAAAAAAAAAAAAAAAACYAgAAZHJzL2Rv&#10;d25yZXYueG1sUEsFBgAAAAAEAAQA9QAAAIgDAAAAAA==&#10;" fillcolor="#ffc" strokecolor="#903" strokeweight="0"/>
                  <v:rect id="Rectangle 201" o:spid="_x0000_s1225" style="position:absolute;left:6307;top:1604;width:178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XYkcIA&#10;AADcAAAADwAAAGRycy9kb3ducmV2LnhtbESP3WoCMRSE74W+QziF3mnSRUR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BdiRwgAAANwAAAAPAAAAAAAAAAAAAAAAAJgCAABkcnMvZG93&#10;bnJldi54bWxQSwUGAAAAAAQABAD1AAAAhw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058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Choque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02" o:spid="_x0000_s1226" style="position:absolute;left:7007;top:1777;width:49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l9CsIA&#10;AADcAAAADwAAAGRycy9kb3ducmV2LnhtbESP3WoCMRSE74W+QziF3mnSBUV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SX0KwgAAANwAAAAPAAAAAAAAAAAAAAAAAJgCAABkcnMvZG93&#10;bnJldi54bWxQSwUGAAAAAAQABAD1AAAAhw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horários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  <v:line id="Line 203" o:spid="_x0000_s1227" style="position:absolute;visibility:visible;mso-wrap-style:square" from="5904,1367" to="5904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4" o:spid="_x0000_s1228" style="position:absolute;visibility:visible;mso-wrap-style:square" from="5904,1367" to="5950,1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HiMMAAADcAAAADwAAAGRycy9kb3ducmV2LnhtbESPT4vCMBTE7wt+h/CEva2pglqrUURW&#10;1Nv6Dzw+mmcbbF5Kk9XutzfCgsdhZn7DzBatrcSdGm8cK+j3EhDEudOGCwWn4/orBeEDssbKMSn4&#10;Iw+Leedjhpl2D97T/RAKESHsM1RQhlBnUvq8JIu+52ri6F1dYzFE2RRSN/iIcFvJQZKMpEXDcaHE&#10;mlYl5bfDr1Vgfkab4W58npzl9yb0L+ktNfak1Ge3XU5BBGrDO/zf3moFg2QMrzPxCM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Kh4jDAAAA3AAAAA8AAAAAAAAAAAAA&#10;AAAAoQIAAGRycy9kb3ducmV2LnhtbFBLBQYAAAAABAAEAPkAAACRAwAAAAA=&#10;" strokeweight="0"/>
                </v:group>
                <v:group id="Group 406" o:spid="_x0000_s1229" style="position:absolute;left:15976;top:139;width:38805;height:58109" coordorigin="2516,22" coordsize="6111,9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line id="Line 206" o:spid="_x0000_s1230" style="position:absolute;flip:x;visibility:visible;mso-wrap-style:square" from="5916,1378" to="5950,1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2FpMYAAADc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sYZ1P4P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p9haTGAAAA3AAAAA8AAAAAAAAA&#10;AAAAAAAAoQIAAGRycy9kb3ducmV2LnhtbFBLBQYAAAAABAAEAPkAAACUAwAAAAA=&#10;" strokeweight="0"/>
                  <v:line id="Line 207" o:spid="_x0000_s1231" style="position:absolute;flip:y;visibility:visible;mso-wrap-style:square" from="5916,1378" to="5916,1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665MMAAADcAAAADwAAAGRycy9kb3ducmV2LnhtbERPy2oCMRTdF/oP4Qrd1YwuWhmNIpaW&#10;Uqjia+HuOrnODE5uhiQ68e/NQnB5OO/JLJpGXMn52rKCQT8DQVxYXXOpYLf9fh+B8AFZY2OZFNzI&#10;w2z6+jLBXNuO13TdhFKkEPY5KqhCaHMpfVGRQd+3LXHiTtYZDAm6UmqHXQo3jRxm2Yc0WHNqqLCl&#10;RUXFeXMxCtbLTz66n0s8x2P3vzrsy7/911ypt16cj0EEiuEpfrh/tYLhIM1PZ9IRkN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6euuTDAAAA3AAAAA8AAAAAAAAAAAAA&#10;AAAAoQIAAGRycy9kb3ducmV2LnhtbFBLBQYAAAAABAAEAPkAAACRAwAAAAA=&#10;" strokeweight="0"/>
                  <v:line id="Line 208" o:spid="_x0000_s1232" style="position:absolute;visibility:visible;mso-wrap-style:square" from="5904,1367" to="5962,1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  <v:line id="Line 209" o:spid="_x0000_s1233" style="position:absolute;visibility:visible;mso-wrap-style:square" from="5904,1400" to="5904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  <v:line id="Line 210" o:spid="_x0000_s1234" style="position:absolute;visibility:visible;mso-wrap-style:square" from="5916,1367" to="5916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  <v:line id="Line 211" o:spid="_x0000_s1235" style="position:absolute;visibility:visible;mso-wrap-style:square" from="5904,1378" to="5962,1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  <v:line id="Line 212" o:spid="_x0000_s1236" style="position:absolute;visibility:visible;mso-wrap-style:square" from="5904,1378" to="5962,1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  <v:line id="Line 213" o:spid="_x0000_s1237" style="position:absolute;visibility:visible;mso-wrap-style:square" from="5916,1367" to="5916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  <v:line id="Line 214" o:spid="_x0000_s1238" style="position:absolute;visibility:visible;mso-wrap-style:square" from="5916,1367" to="5916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  <v:line id="Line 215" o:spid="_x0000_s1239" style="position:absolute;visibility:visible;mso-wrap-style:square" from="5904,1367" to="5962,1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  <v:line id="Line 216" o:spid="_x0000_s1240" style="position:absolute;visibility:visible;mso-wrap-style:square" from="5904,1378" to="5962,1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  <v:line id="Line 217" o:spid="_x0000_s1241" style="position:absolute;visibility:visible;mso-wrap-style:square" from="5904,1367" to="5904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DnM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FkOcwQAAANwAAAAPAAAAAAAAAAAAAAAA&#10;AKECAABkcnMvZG93bnJldi54bWxQSwUGAAAAAAQABAD5AAAAjwMAAAAA&#10;" strokeweight="0"/>
                  <v:line id="Line 218" o:spid="_x0000_s1242" style="position:absolute;flip:x;visibility:visible;mso-wrap-style:square" from="5904,1367" to="5962,1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7VwsYAAADcAAAADwAAAGRycy9kb3ducmV2LnhtbESPQWsCMRSE74X+h/AKvdWse7BlaxRp&#10;UaRQi7YevD03z93FzcuSRDf+eyMIPQ4z8w0znkbTijM531hWMBxkIIhLqxuuFPz9zl/eQPiArLG1&#10;TAou5GE6eXwYY6Ftz2s6b0IlEoR9gQrqELpCSl/WZNAPbEecvIN1BkOSrpLaYZ/gppV5lo2kwYbT&#10;Qo0dfdRUHjcno2C9euW9W5ziMe7775/dtvrafs6Uen6Ks3cQgWL4D9/bS60gz4dwO5OOgJx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++1cLGAAAA3AAAAA8AAAAAAAAA&#10;AAAAAAAAoQIAAGRycy9kb3ducmV2LnhtbFBLBQYAAAAABAAEAPkAAACUAwAAAAA=&#10;" strokeweight="0"/>
                  <v:line id="Line 219" o:spid="_x0000_s1243" style="position:absolute;visibility:visible;mso-wrap-style:square" from="5916,1378" to="5973,1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5Qq8UAAADcAAAADwAAAGRycy9kb3ducmV2LnhtbESPQUvDQBSE7wX/w/IEb83GCNKm3ZYi&#10;WIriwbba62v2NRvMvg27axL/vSsIPQ4z8w2zXI+2FT350DhWcJ/lIIgrpxuuFRwPz9MZiBCRNbaO&#10;ScEPBVivbiZLLLUb+J36faxFgnAoUYGJsSulDJUhiyFzHXHyLs5bjEn6WmqPQ4LbVhZ5/igtNpwW&#10;DHb0ZKj62n9bBXG7mfOD/vzoZwPW5vTqX4a3s1J3t+NmASLSGK/h//ZOKyiKAv7Op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f5Qq8UAAADcAAAADwAAAAAAAAAA&#10;AAAAAAChAgAAZHJzL2Rvd25yZXYueG1sUEsFBgAAAAAEAAQA+QAAAJMDAAAAAA==&#10;" strokeweight="64e-5mm"/>
                  <v:line id="Line 220" o:spid="_x0000_s1244" style="position:absolute;flip:x y;visibility:visible;mso-wrap-style:square" from="5916,1378" to="5973,1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liJM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5Q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5YiTDAAAA3AAAAA8AAAAAAAAAAAAA&#10;AAAAoQIAAGRycy9kb3ducmV2LnhtbFBLBQYAAAAABAAEAPkAAACRAwAAAAA=&#10;" strokeweight="0"/>
                  <v:line id="Line 221" o:spid="_x0000_s1245" style="position:absolute;flip:x y;visibility:visible;mso-wrap-style:square" from="5916,1367" to="5973,1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D6UMMAAADcAAAADwAAAGRycy9kb3ducmV2LnhtbESPQWsCMRSE74X+h/AKvRTNdltUVqMU&#10;qUV6c9X7Y/PcLCYvSxJ1/fdNodDjMDPfMIvV4Ky4UoidZwWv4wIEceN1x62Cw34zmoGICVmj9UwK&#10;7hRhtXx8WGCl/Y13dK1TKzKEY4UKTEp9JWVsDDmMY98TZ+/kg8OUZWilDnjLcGdlWRQT6bDjvGCw&#10;p7Wh5lxfnIK36XG/PdsX872Jznx+2bqZhLtSz0/DxxxEoiH9h//aW62gLN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Q+lDDAAAA3AAAAA8AAAAAAAAAAAAA&#10;AAAAoQIAAGRycy9kb3ducmV2LnhtbFBLBQYAAAAABAAEAPkAAACRAwAAAAA=&#10;" strokeweight="0"/>
                  <v:line id="Line 222" o:spid="_x0000_s1246" style="position:absolute;flip:x y;visibility:visible;mso-wrap-style:square" from="5916,1378" to="5973,1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xfy8MAAADcAAAADwAAAGRycy9kb3ducmV2LnhtbESPQWsCMRSE74X+h/AKvRTNdktVVqMU&#10;qUV6c9X7Y/PcLCYvSxJ1/fdNodDjMDPfMIvV4Ky4UoidZwWv4wIEceN1x62Cw34zmoGICVmj9UwK&#10;7hRhtXx8WGCl/Y13dK1TKzKEY4UKTEp9JWVsDDmMY98TZ+/kg8OUZWilDnjLcGdlWRQT6bDjvGCw&#10;p7Wh5lxfnIK36XG/PdsX872Jznx+2bqZhLtSz0/DxxxEoiH9h//aW62gLN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cX8vDAAAA3AAAAA8AAAAAAAAAAAAA&#10;AAAAoQIAAGRycy9kb3ducmV2LnhtbFBLBQYAAAAABAAEAPkAAACRAwAAAAA=&#10;" strokeweight="0"/>
                  <v:line id="Line 223" o:spid="_x0000_s1247" style="position:absolute;flip:x y;visibility:visible;mso-wrap-style:square" from="5916,1378" to="5973,1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7BvMMAAADcAAAADwAAAGRycy9kb3ducmV2LnhtbESPQWsCMRSE74X+h/AKXkrNdoW1bI1S&#10;iop469reH5vXzWLysiSprv/eCEKPw8x8wyxWo7PiRCH2nhW8TgsQxK3XPXcKvg+blzcQMSFrtJ5J&#10;wYUirJaPDwustT/zF52a1IkM4VijApPSUEsZW0MO49QPxNn79cFhyjJ0Ugc8Z7izsiyKSjrsOS8Y&#10;HOjTUHts/pyC2fznsDvaZ7PfRGfWW9u0VbgoNXkaP95BJBrTf/je3mkFZVnB7Uw+AnJ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gOwbzDAAAA3AAAAA8AAAAAAAAAAAAA&#10;AAAAoQIAAGRycy9kb3ducmV2LnhtbFBLBQYAAAAABAAEAPkAAACRAwAAAAA=&#10;" strokeweight="0"/>
                  <v:line id="Line 224" o:spid="_x0000_s1248" style="position:absolute;flip:x y;visibility:visible;mso-wrap-style:square" from="5904,1378" to="5973,1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0JkJ8MAAADcAAAADwAAAGRycy9kb3ducmV2LnhtbESPQWsCMRSE7wX/Q3iCl1Kz3YKWrVFK&#10;URFvXfX+2LxuFpOXJUl1/femIPQ4zMw3zGI1OCsuFGLnWcHrtABB3HjdcavgeNi8vIOICVmj9UwK&#10;bhRhtRw9LbDS/srfdKlTKzKEY4UKTEp9JWVsDDmMU98TZ+/HB4cpy9BKHfCa4c7Ksihm0mHHecFg&#10;T1+GmnP96xS8zU+H3dk+m/0mOrPe2rqZhZtSk/Hw+QEi0ZD+w4/2Tisoyzn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CZCfDAAAA3AAAAA8AAAAAAAAAAAAA&#10;AAAAoQIAAGRycy9kb3ducmV2LnhtbFBLBQYAAAAABAAEAPkAAACRAwAAAAA=&#10;" strokeweight="0"/>
                  <v:line id="Line 225" o:spid="_x0000_s1249" style="position:absolute;flip:x y;visibility:visible;mso-wrap-style:square" from="5927,1378" to="5985,1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3wVcAAAADcAAAADwAAAGRycy9kb3ducmV2LnhtbERPTWsCMRC9F/ofwhS8lJp1BS1boxRR&#10;kd662vuwmW4Wk8mSRF3/vTkIHh/ve7EanBUXCrHzrGAyLkAQN1533Co4HrYfnyBiQtZoPZOCG0VY&#10;LV9fFlhpf+VfutSpFTmEY4UKTEp9JWVsDDmMY98TZ+7fB4cpw9BKHfCaw52VZVHMpMOOc4PBntaG&#10;mlN9dgqm87/D/mTfzc82OrPZ2bqZhZtSo7fh+wtEoiE9xQ/3Xisoy7w2n8lHQC7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bd8FXAAAAA3AAAAA8AAAAAAAAAAAAAAAAA&#10;oQIAAGRycy9kb3ducmV2LnhtbFBLBQYAAAAABAAEAPkAAACOAwAAAAA=&#10;" strokeweight="0"/>
                  <v:line id="Line 226" o:spid="_x0000_s1250" style="position:absolute;visibility:visible;mso-wrap-style:square" from="5904,1367" to="5904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zqAc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KYz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LOoBxAAAANwAAAAPAAAAAAAAAAAA&#10;AAAAAKECAABkcnMvZG93bnJldi54bWxQSwUGAAAAAAQABAD5AAAAkgMAAAAA&#10;" strokeweight="0"/>
                  <v:line id="Line 227" o:spid="_x0000_s1251" style="position:absolute;visibility:visible;mso-wrap-style:square" from="5904,1367" to="5962,1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  <v:oval id="Oval 228" o:spid="_x0000_s1252" style="position:absolute;left:6100;top:2056;width:2320;height: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QazMUA&#10;AADcAAAADwAAAGRycy9kb3ducmV2LnhtbESPT2sCMRTE74LfIbxCb27WrZSyNUoRhEIP9d+hx+fm&#10;uRu6eYmbVOO3N4VCj8PM/IaZL5PtxYWGYBwrmBYlCOLGacOtgsN+PXkBESKyxt4xKbhRgOViPJpj&#10;rd2Vt3TZxVZkCIcaFXQx+lrK0HRkMRTOE2fv5AaLMcuhlXrAa4bbXlZl+SwtGs4LHXpaddR8736s&#10;Au83s1lKnyZU6XQ2H3zc3r6OSj0+pLdXEJFS/A//td+1guppCr9n8hG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BrMxQAAANwAAAAPAAAAAAAAAAAAAAAAAJgCAABkcnMv&#10;ZG93bnJldi54bWxQSwUGAAAAAAQABAD1AAAAigMAAAAA&#10;" fillcolor="#ffc" strokecolor="#903" strokeweight="0"/>
                  <v:rect id="Rectangle 229" o:spid="_x0000_s1253" style="position:absolute;left:6513;top:2132;width:137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wvw8EA&#10;AADc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yVw+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ML8PBAAAA3A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Choque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30" o:spid="_x0000_s1254" style="position:absolute;left:6961;top:2304;width:58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CKWMEA&#10;AADcAAAADwAAAGRycy9kb3ducmV2LnhtbESP3YrCMBSE74V9h3CEvdPUCotUo4gguOKN1Qc4NKc/&#10;mJyUJGu7b28WhL0cZuYbZrMbrRFP8qFzrGAxz0AQV0533Ci4346zFYgQkTUax6TglwLsth+TDRba&#10;DXylZxkbkSAcClTQxtgXUoaqJYth7nri5NXOW4xJ+kZqj0OCWyPzLPuSFjtOCy32dGipepQ/VoG8&#10;lcdhVRqfuXNeX8z36VqTU+pzOu7XICKN8T/8bp+0gny5hL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AiljBAAAA3A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horários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  <v:line id="Line 231" o:spid="_x0000_s1255" style="position:absolute;visibility:visible;mso-wrap-style:square" from="6123,2078" to="6123,2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  <v:line id="Line 232" o:spid="_x0000_s1256" style="position:absolute;visibility:visible;mso-wrap-style:square" from="6123,2078" to="6169,2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  <v:line id="Line 233" o:spid="_x0000_s1257" style="position:absolute;flip:x;visibility:visible;mso-wrap-style:square" from="6134,2089" to="6169,2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7ba8YAAADcAAAADwAAAGRycy9kb3ducmV2LnhtbESPQWsCMRSE7wX/Q3hCbzWrBStbo4hi&#10;KQUraj309ty87i5uXpYkuum/N4WCx2FmvmGm82gacSXna8sKhoMMBHFhdc2lgq/D+mkCwgdkjY1l&#10;UvBLHuaz3sMUc2073tF1H0qRIOxzVFCF0OZS+qIig35gW+Lk/VhnMCTpSqkddgluGjnKsrE0WHNa&#10;qLClZUXFeX8xCnafL3xyb5d4jqdus/0+lh/H1UKpx35cvIIIFMM9/N9+1wpGz2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O22vGAAAA3AAAAA8AAAAAAAAA&#10;AAAAAAAAoQIAAGRycy9kb3ducmV2LnhtbFBLBQYAAAAABAAEAPkAAACUAwAAAAA=&#10;" strokeweight="0"/>
                  <v:line id="Line 234" o:spid="_x0000_s1258" style="position:absolute;flip:y;visibility:visible;mso-wrap-style:square" from="6134,2089" to="6134,2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J+8MYAAADcAAAADwAAAGRycy9kb3ducmV2LnhtbESPQWsCMRSE74L/IbyCN83WQi1bo4il&#10;RQpWtPXQ23Pzuru4eVmS6MZ/b4SCx2FmvmGm82gacSbna8sKHkcZCOLC6ppLBT/f78MXED4ga2ws&#10;k4ILeZjP+r0p5tp2vKXzLpQiQdjnqKAKoc2l9EVFBv3ItsTJ+7POYEjSlVI77BLcNHKcZc/SYM1p&#10;ocKWlhUVx93JKNh+TfjgPk7xGA/devO7Lz/3bwulBg9x8QoiUAz38H97pRWMnyZwO5OOgJx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rCfvDGAAAA3AAAAA8AAAAAAAAA&#10;AAAAAAAAoQIAAGRycy9kb3ducmV2LnhtbFBLBQYAAAAABAAEAPkAAACUAwAAAAA=&#10;" strokeweight="0"/>
                  <v:line id="Line 235" o:spid="_x0000_s1259" style="position:absolute;visibility:visible;mso-wrap-style:square" from="6123,2078" to="6180,2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ZR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nZR8IAAADcAAAADwAAAAAAAAAAAAAA&#10;AAChAgAAZHJzL2Rvd25yZXYueG1sUEsFBgAAAAAEAAQA+QAAAJADAAAAAA==&#10;" strokeweight="0"/>
                  <v:line id="Line 236" o:spid="_x0000_s1260" style="position:absolute;visibility:visible;mso-wrap-style:square" from="6123,2110" to="6123,2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  <v:line id="Line 237" o:spid="_x0000_s1261" style="position:absolute;visibility:visible;mso-wrap-style:square" from="6134,2078" to="6134,2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mmP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mmPMIAAADcAAAADwAAAAAAAAAAAAAA&#10;AAChAgAAZHJzL2Rvd25yZXYueG1sUEsFBgAAAAAEAAQA+QAAAJADAAAAAA==&#10;" strokeweight="0"/>
                  <v:line id="Line 238" o:spid="_x0000_s1262" style="position:absolute;visibility:visible;mso-wrap-style:square" from="6123,2089" to="6180,2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  <v:line id="Line 239" o:spid="_x0000_s1263" style="position:absolute;visibility:visible;mso-wrap-style:square" from="6123,2089" to="6180,2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  <v:line id="Line 240" o:spid="_x0000_s1264" style="position:absolute;visibility:visible;mso-wrap-style:square" from="6134,2078" to="6134,2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s4S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yNI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s4S8UAAADcAAAADwAAAAAAAAAA&#10;AAAAAAChAgAAZHJzL2Rvd25yZXYueG1sUEsFBgAAAAAEAAQA+QAAAJMDAAAAAA==&#10;" strokeweight="0"/>
                  <v:line id="Line 241" o:spid="_x0000_s1265" style="position:absolute;visibility:visible;mso-wrap-style:square" from="6134,2078" to="6134,2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gP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KgP8UAAADcAAAADwAAAAAAAAAA&#10;AAAAAAChAgAAZHJzL2Rvd25yZXYueG1sUEsFBgAAAAAEAAQA+QAAAJMDAAAAAA==&#10;" strokeweight="0"/>
                  <v:line id="Line 242" o:spid="_x0000_s1266" style="position:absolute;visibility:visible;mso-wrap-style:square" from="6123,2078" to="6180,2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4Fp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4FpMUAAADcAAAADwAAAAAAAAAA&#10;AAAAAAChAgAAZHJzL2Rvd25yZXYueG1sUEsFBgAAAAAEAAQA+QAAAJMDAAAAAA==&#10;" strokeweight="0"/>
                  <v:line id="Line 243" o:spid="_x0000_s1267" style="position:absolute;visibility:visible;mso-wrap-style:square" from="6123,2089" to="6180,2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yb0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bJvTxAAAANwAAAAPAAAAAAAAAAAA&#10;AAAAAKECAABkcnMvZG93bnJldi54bWxQSwUGAAAAAAQABAD5AAAAkgMAAAAA&#10;" strokeweight="0"/>
                  <v:line id="Line 244" o:spid="_x0000_s1268" style="position:absolute;visibility:visible;mso-wrap-style:square" from="6123,2078" to="6123,2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A+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ID5IxAAAANwAAAAPAAAAAAAAAAAA&#10;AAAAAKECAABkcnMvZG93bnJldi54bWxQSwUGAAAAAAQABAD5AAAAkgMAAAAA&#10;" strokeweight="0"/>
                  <v:line id="Line 245" o:spid="_x0000_s1269" style="position:absolute;flip:x;visibility:visible;mso-wrap-style:square" from="6123,2078" to="6180,2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uZ/8MAAADcAAAADwAAAGRycy9kb3ducmV2LnhtbERPy2oCMRTdF/yHcAV3NaNIW0ajiKKU&#10;Qlt8LdxdJ9eZwcnNkEQn/ftmUejycN6zRTSNeJDztWUFo2EGgriwuuZSwfGweX4D4QOyxsYyKfgh&#10;D4t572mGubYd7+ixD6VIIexzVFCF0OZS+qIig35oW+LEXa0zGBJ0pdQOuxRuGjnOshdpsObUUGFL&#10;q4qK2/5uFOy+Xvnitvd4i5fu8/t8Kj9O66VSg35cTkEEiuFf/Od+1wrGk7Q2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bmf/DAAAA3AAAAA8AAAAAAAAAAAAA&#10;AAAAoQIAAGRycy9kb3ducmV2LnhtbFBLBQYAAAAABAAEAPkAAACRAwAAAAA=&#10;" strokeweight="0"/>
                  <v:line id="Line 246" o:spid="_x0000_s1270" style="position:absolute;visibility:visible;mso-wrap-style:square" from="6134,2089" to="6192,2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UnesUAAADcAAAADwAAAGRycy9kb3ducmV2LnhtbESPQWsCMRSE74X+h/AEbzWrFdGtUaTQ&#10;Uio91FZ7fW6em6WblyWJu+u/NwWhx2FmvmGW697WoiUfKscKxqMMBHHhdMWlgu+vl4c5iBCRNdaO&#10;ScGFAqxX93dLzLXr+JPaXSxFgnDIUYGJscmlDIUhi2HkGuLknZy3GJP0pdQeuwS3tZxk2UxarDgt&#10;GGzo2VDxuztbBfF1s+BHfdi38w5L87P1793HUanhoN88gYjUx//wrf2mFUymC/g7k46AX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oUnesUAAADcAAAADwAAAAAAAAAA&#10;AAAAAAChAgAAZHJzL2Rvd25yZXYueG1sUEsFBgAAAAAEAAQA+QAAAJMDAAAAAA==&#10;" strokeweight="64e-5mm"/>
                  <v:line id="Line 247" o:spid="_x0000_s1271" style="position:absolute;flip:x y;visibility:visible;mso-wrap-style:square" from="6134,2089" to="6192,2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2PLs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Ctjy7AAAAA3AAAAA8AAAAAAAAAAAAAAAAA&#10;oQIAAGRycy9kb3ducmV2LnhtbFBLBQYAAAAABAAEAPkAAACOAwAAAAA=&#10;" strokeweight="0"/>
                  <v:line id="Line 248" o:spid="_x0000_s1272" style="position:absolute;flip:x y;visibility:visible;mso-wrap-style:square" from="6134,2078" to="6192,2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Eqtc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8y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/hKrXDAAAA3AAAAA8AAAAAAAAAAAAA&#10;AAAAoQIAAGRycy9kb3ducmV2LnhtbFBLBQYAAAAABAAEAPkAAACRAwAAAAA=&#10;" strokeweight="0"/>
                  <v:line id="Line 249" o:spid="_x0000_s1273" style="position:absolute;flip:x y;visibility:visible;mso-wrap-style:square" from="6134,2089" to="6192,2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O0wsMAAADcAAAADwAAAGRycy9kb3ducmV2LnhtbESPQWsCMRSE74X+h/AKvRTNdktVVqMU&#10;qUV6c9X7Y/PcLCYvSxJ1/fdNodDjMDPfMIvV4Ky4UoidZwWv4wIEceN1x62Cw34zmoGICVmj9UwK&#10;7hRhtXx8WGCl/Y13dK1TKzKEY4UKTEp9JWVsDDmMY98TZ+/kg8OUZWilDnjLcGdlWRQT6bDjvGCw&#10;p7Wh5lxfnIK36XG/PdsX872Jznx+2bqZhLtSz0/DxxxEoiH9h//aW62gfC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8ztMLDAAAA3AAAAA8AAAAAAAAAAAAA&#10;AAAAoQIAAGRycy9kb3ducmV2LnhtbFBLBQYAAAAABAAEAPkAAACRAwAAAAA=&#10;" strokeweight="0"/>
                  <v:line id="Line 250" o:spid="_x0000_s1274" style="position:absolute;flip:x y;visibility:visible;mso-wrap-style:square" from="6134,2089" to="6192,2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8RWcMAAADcAAAADwAAAGRycy9kb3ducmV2LnhtbESPQWsCMRSE70L/Q3iFXqRmq3QrW6OU&#10;UkV6c23vj81zs5i8LEmq679vBMHjMDPfMIvV4Kw4UYidZwUvkwIEceN1x62Cn/36eQ4iJmSN1jMp&#10;uFCE1fJhtMBK+zPv6FSnVmQIxwoVmJT6SsrYGHIYJ74nzt7BB4cpy9BKHfCc4c7KaVGU0mHHecFg&#10;T5+GmmP95xTM3n7326Mdm+91dOZrY+umDBelnh6Hj3cQiYZ0D9/aW61g+jqD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/EVnDAAAA3AAAAA8AAAAAAAAAAAAA&#10;AAAAoQIAAGRycy9kb3ducmV2LnhtbFBLBQYAAAAABAAEAPkAAACRAwAAAAA=&#10;" strokeweight="0"/>
                  <v:line id="Line 251" o:spid="_x0000_s1275" style="position:absolute;flip:x y;visibility:visible;mso-wrap-style:square" from="6123,2089" to="6192,2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aJLcMAAADcAAAADwAAAGRycy9kb3ducmV2LnhtbESPQWsCMRSE70L/Q3iFXqRma62WrVGk&#10;VBFvXev9sXndLCYvSxJ1/femUPA4zMw3zHzZOyvOFGLrWcHLqABBXHvdcqPgZ79+fgcRE7JG65kU&#10;XCnCcvEwmGOp/YW/6VylRmQIxxIVmJS6UspYG3IYR74jzt6vDw5TlqGROuAlw52V46KYSoct5wWD&#10;HX0aqo/VySl4nR3226Mdmt06OvO1sVU9DVelnh771QeIRH26h//bW61g/DaBvzP5CM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+WiS3DAAAA3AAAAA8AAAAAAAAAAAAA&#10;AAAAoQIAAGRycy9kb3ducmV2LnhtbFBLBQYAAAAABAAEAPkAAACRAwAAAAA=&#10;" strokeweight="0"/>
                  <v:line id="Line 252" o:spid="_x0000_s1276" style="position:absolute;flip:x y;visibility:visible;mso-wrap-style:square" from="6146,2089" to="6203,2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ostsMAAADcAAAADwAAAGRycy9kb3ducmV2LnhtbESPQWsCMRSE74X+h/AKXopmq2hla5RS&#10;qkhvrvX+2Dw3i8nLkqS6/nsjCD0OM/MNs1j1zoozhdh6VvA2KkAQ11633Cj43a+HcxAxIWu0nknB&#10;lSKsls9PCyy1v/COzlVqRIZwLFGBSakrpYy1IYdx5Dvi7B19cJiyDI3UAS8Z7qwcF8VMOmw5Lxjs&#10;6MtQfar+nILJ+2G/PdlX87OOznxvbFXPwlWpwUv/+QEiUZ/+w4/2VisYT6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aLLbDAAAA3AAAAA8AAAAAAAAAAAAA&#10;AAAAoQIAAGRycy9kb3ducmV2LnhtbFBLBQYAAAAABAAEAPkAAACRAwAAAAA=&#10;" strokeweight="0"/>
                  <v:line id="Line 253" o:spid="_x0000_s1277" style="position:absolute;visibility:visible;mso-wrap-style:square" from="6123,2078" to="6123,2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UNDs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E9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Q0OxAAAANwAAAAPAAAAAAAAAAAA&#10;AAAAAKECAABkcnMvZG93bnJldi54bWxQSwUGAAAAAAQABAD5AAAAkgMAAAAA&#10;" strokeweight="0"/>
                  <v:line id="Line 254" o:spid="_x0000_s1278" style="position:absolute;visibility:visible;mso-wrap-style:square" from="6123,2078" to="6180,2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mol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yF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5qJXDAAAA3AAAAA8AAAAAAAAAAAAA&#10;AAAAoQIAAGRycy9kb3ducmV2LnhtbFBLBQYAAAAABAAEAPkAAACRAwAAAAA=&#10;" strokeweight="0"/>
                  <v:rect id="Rectangle 255" o:spid="_x0000_s1279" style="position:absolute;left:5882;top:22;width:1091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8cXr4A&#10;AADcAAAADwAAAGRycy9kb3ducmV2LnhtbERPS4oCMRDdC94hlOBGNK0wjrRGUUFwM4iOByg7ZX9T&#10;aZKoPbefLASXj/dfbTrTiCc5X1pWMJ0kIIgzq0vOFVx/D+MFCB+QNTaWScEfedis+70Vptq++EzP&#10;S8hFDGGfooIihDaV0mcFGfQT2xJH7m6dwRChy6V2+IrhppGzJJlLgyXHhgJb2heU1ZeHUbCtpR/V&#10;Gfnq5/F9qubWVbi7KTUcdNsliEBd+Ijf7qNWMPuKa+OZeATk+h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JPHF6+AAAA3AAAAA8AAAAAAAAAAAAAAAAAmAIAAGRycy9kb3ducmV2&#10;LnhtbFBLBQYAAAAABAAEAPUAAACDAwAAAAA=&#10;" fillcolor="#ffc" strokecolor="#903" strokeweight="0"/>
                  <v:rect id="Rectangle 256" o:spid="_x0000_s1280" style="position:absolute;left:5882;top:140;width:2745;height:1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O5xcQA&#10;AADcAAAADwAAAGRycy9kb3ducmV2LnhtbESPzWrDMBCE74W+g9hCLyGRG8hP3cgmLRRyCSFuH2Br&#10;bf2rlZGUxH37KBDocZiZb5hNPppenMn5xrKCl1kCgri0uuFKwffX53QNwgdkjb1lUvBHHvLs8WGD&#10;qbYXPtK5CJWIEPYpKqhDGFIpfVmTQT+zA3H0fq0zGKJ0ldQOLxFuejlPkqU02HBcqHGgj5rKrjgZ&#10;BdtO+klXkm/3p9WhXVrX4vuPUs9P4/YNRKAx/Ifv7Z1WMF+8wu1MPAIy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DucXEAAAA3AAAAA8AAAAAAAAAAAAAAAAAmAIAAGRycy9k&#10;b3ducmV2LnhtbFBLBQYAAAAABAAEAPUAAACJAwAAAAA=&#10;" fillcolor="#ffc" strokecolor="#903" strokeweight="0"/>
                  <v:rect id="Rectangle 257" o:spid="_x0000_s1281" style="position:absolute;left:6192;top:280;width:199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E7Mr8A&#10;AADcAAAADwAAAGRycy9kb3ducmV2LnhtbERPy4rCMBTdC/MP4Q6403S6EKlGGQYKHXFj9QMuze2D&#10;SW5KkrH1781CcHk47/1xtkbcyYfBsYKvdQaCuHF64E7B7VqutiBCRNZoHJOCBwU4Hj4Weyy0m/hC&#10;9zp2IoVwKFBBH+NYSBmaniyGtRuJE9c6bzEm6DupPU4p3BqZZ9lGWhw4NfQ40k9PzV/9bxXIa11O&#10;29r4zJ3y9mx+q0tLTqnl5/y9AxFpjm/xy11pBfkmzU9n0hGQh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4TsyvwAAANwAAAAPAAAAAAAAAAAAAAAAAJgCAABkcnMvZG93bnJl&#10;di54bWxQSwUGAAAAAAQABAD1AAAAhA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001 -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Afastamento</w:t>
                          </w:r>
                          <w:proofErr w:type="spellEnd"/>
                        </w:p>
                      </w:txbxContent>
                    </v:textbox>
                  </v:rect>
                  <v:line id="Line 258" o:spid="_x0000_s1282" style="position:absolute;visibility:visible;mso-wrap-style:square" from="5904,43" to="5904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Bfx8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h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F/HxAAAANwAAAAPAAAAAAAAAAAA&#10;AAAAAKECAABkcnMvZG93bnJldi54bWxQSwUGAAAAAAQABAD5AAAAkgMAAAAA&#10;" strokeweight="0"/>
                  <v:line id="Line 259" o:spid="_x0000_s1283" style="position:absolute;visibility:visible;mso-wrap-style:square" from="5904,43" to="5950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  <v:line id="Line 260" o:spid="_x0000_s1284" style="position:absolute;flip:x;visibility:visible;mso-wrap-style:square" from="5916,54" to="5950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pX7sYAAADcAAAADwAAAGRycy9kb3ducmV2LnhtbESPQWsCMRSE7wX/Q3hCbzWrBStbo4hi&#10;KQUraj309ty87i5uXpYkuum/N4WCx2FmvmGm82gacSXna8sKhoMMBHFhdc2lgq/D+mkCwgdkjY1l&#10;UvBLHuaz3sMUc2073tF1H0qRIOxzVFCF0OZS+qIig35gW+Lk/VhnMCTpSqkddgluGjnKsrE0WHNa&#10;qLClZUXFeX8xCnafL3xyb5d4jqdus/0+lh/H1UKpx35cvIIIFMM9/N9+1wpG42f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KV+7GAAAA3AAAAA8AAAAAAAAA&#10;AAAAAAAAoQIAAGRycy9kb3ducmV2LnhtbFBLBQYAAAAABAAEAPkAAACUAwAAAAA=&#10;" strokeweight="0"/>
                  <v:line id="Line 261" o:spid="_x0000_s1285" style="position:absolute;flip:y;visibility:visible;mso-wrap-style:square" from="5916,54" to="5916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PPmsYAAADcAAAADwAAAGRycy9kb3ducmV2LnhtbESPQWsCMRSE7wX/Q3hCbzWrFCtbo4hi&#10;KQUraj309ty87i5uXpYkuum/N4WCx2FmvmGm82gacSXna8sKhoMMBHFhdc2lgq/D+mkCwgdkjY1l&#10;UvBLHuaz3sMUc2073tF1H0qRIOxzVFCF0OZS+qIig35gW+Lk/VhnMCTpSqkddgluGjnKsrE0WHNa&#10;qLClZUXFeX8xCnafL3xyb5d4jqdus/0+lh/H1UKpx35cvIIIFMM9/N9+1wpG42f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jz5rGAAAA3AAAAA8AAAAAAAAA&#10;AAAAAAAAoQIAAGRycy9kb3ducmV2LnhtbFBLBQYAAAAABAAEAPkAAACUAwAAAAA=&#10;" strokeweight="0"/>
                  <v:line id="Line 262" o:spid="_x0000_s1286" style="position:absolute;visibility:visible;mso-wrap-style:square" from="5904,43" to="5962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tZxM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Kc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C1nExAAAANwAAAAPAAAAAAAAAAAA&#10;AAAAAKECAABkcnMvZG93bnJldi54bWxQSwUGAAAAAAQABAD5AAAAkgMAAAAA&#10;" strokeweight="0"/>
                  <v:line id="Line 263" o:spid="_x0000_s1287" style="position:absolute;visibility:visible;mso-wrap-style:square" from="5904,75" to="5904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nHs8QAAADcAAAADwAAAGRycy9kb3ducmV2LnhtbESPQWvCQBSE74X+h+UJvdWNQmMa3UgR&#10;i+1NrYLHR/aZLMm+Ddmtpv++Kwgeh5n5hlksB9uKC/XeOFYwGScgiEunDVcKDj+frxkIH5A1to5J&#10;wR95WBbPTwvMtbvyji77UIkIYZ+jgjqELpfSlzVZ9GPXEUfv7HqLIcq+krrHa4TbVk6TJJUWDceF&#10;Gjta1VQ2+1+rwGzTzdv37Ph+lOtNmJyyJjP2oNTLaPiYgwg0hEf43v7SCqZp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2cezxAAAANwAAAAPAAAAAAAAAAAA&#10;AAAAAKECAABkcnMvZG93bnJldi54bWxQSwUGAAAAAAQABAD5AAAAkgMAAAAA&#10;" strokeweight="0"/>
                  <v:line id="Line 264" o:spid="_x0000_s1288" style="position:absolute;visibility:visible;mso-wrap-style:square" from="5916,43" to="5916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ViKM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Eon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WIoxAAAANwAAAAPAAAAAAAAAAAA&#10;AAAAAKECAABkcnMvZG93bnJldi54bWxQSwUGAAAAAAQABAD5AAAAkgMAAAAA&#10;" strokeweight="0"/>
                  <v:line id="Line 265" o:spid="_x0000_s1289" style="position:absolute;visibility:visible;mso-wrap-style:square" from="5904,54" to="5962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r2Ws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bX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r2WsIAAADcAAAADwAAAAAAAAAAAAAA&#10;AAChAgAAZHJzL2Rvd25yZXYueG1sUEsFBgAAAAAEAAQA+QAAAJADAAAAAA==&#10;" strokeweight="0"/>
                  <v:line id="Line 266" o:spid="_x0000_s1290" style="position:absolute;visibility:visible;mso-wrap-style:square" from="5904,54" to="5962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ZTwc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NM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RlPBxAAAANwAAAAPAAAAAAAAAAAA&#10;AAAAAKECAABkcnMvZG93bnJldi54bWxQSwUGAAAAAAQABAD5AAAAkgMAAAAA&#10;" strokeweight="0"/>
                  <v:line id="Line 267" o:spid="_x0000_s1291" style="position:absolute;visibility:visible;mso-wrap-style:square" from="5916,43" to="5916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Vsgc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m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pWyBwQAAANwAAAAPAAAAAAAAAAAAAAAA&#10;AKECAABkcnMvZG93bnJldi54bWxQSwUGAAAAAAQABAD5AAAAjwMAAAAA&#10;" strokeweight="0"/>
                  <v:line id="Line 268" o:spid="_x0000_s1292" style="position:absolute;visibility:visible;mso-wrap-style:square" from="5916,43" to="5916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nJGs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E5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6ckaxAAAANwAAAAPAAAAAAAAAAAA&#10;AAAAAKECAABkcnMvZG93bnJldi54bWxQSwUGAAAAAAQABAD5AAAAkgMAAAAA&#10;" strokeweight="0"/>
                  <v:line id="Line 269" o:spid="_x0000_s1293" style="position:absolute;visibility:visible;mso-wrap-style:square" from="5904,43" to="5962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tXbc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E5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O1dtxAAAANwAAAAPAAAAAAAAAAAA&#10;AAAAAKECAABkcnMvZG93bnJldi54bWxQSwUGAAAAAAQABAD5AAAAkgMAAAAA&#10;" strokeweight="0"/>
                  <v:line id="Line 270" o:spid="_x0000_s1294" style="position:absolute;visibility:visible;mso-wrap-style:square" from="5904,54" to="5962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fy9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d/L2xAAAANwAAAAPAAAAAAAAAAAA&#10;AAAAAKECAABkcnMvZG93bnJldi54bWxQSwUGAAAAAAQABAD5AAAAkgMAAAAA&#10;" strokeweight="0"/>
                  <v:line id="Line 271" o:spid="_x0000_s1295" style="position:absolute;visibility:visible;mso-wrap-style:square" from="5904,43" to="5904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5qgs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mqCxAAAANwAAAAPAAAAAAAAAAAA&#10;AAAAAKECAABkcnMvZG93bnJldi54bWxQSwUGAAAAAAQABAD5AAAAkgMAAAAA&#10;" strokeweight="0"/>
                  <v:line id="Line 272" o:spid="_x0000_s1296" style="position:absolute;flip:x;visibility:visible;mso-wrap-style:square" from="5904,43" to="5962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b83MYAAADcAAAADwAAAGRycy9kb3ducmV2LnhtbESPQWsCMRSE74L/IbyCN81WaC1bo4il&#10;RQpWtPXQ23Pzuru4eVmS6MZ/b4SCx2FmvmGm82gacSbna8sKHkcZCOLC6ppLBT/f78MXED4ga2ws&#10;k4ILeZjP+r0p5tp2vKXzLpQiQdjnqKAKoc2l9EVFBv3ItsTJ+7POYEjSlVI77BLcNHKcZc/SYM1p&#10;ocKWlhUVx93JKNh+TfjgPk7xGA/devO7Lz/3bwulBg9x8QoiUAz38H97pRWMJ09wO5OOgJx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M2/NzGAAAA3AAAAA8AAAAAAAAA&#10;AAAAAAAAoQIAAGRycy9kb3ducmV2LnhtbFBLBQYAAAAABAAEAPkAAACUAwAAAAA=&#10;" strokeweight="0"/>
                  <v:line id="Line 273" o:spid="_x0000_s1297" style="position:absolute;visibility:visible;mso-wrap-style:square" from="5916,54" to="5973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Z5tcUAAADcAAAADwAAAGRycy9kb3ducmV2LnhtbESPT2sCMRTE74V+h/AK3mpWBf+sRpGC&#10;Uio91Nb2+tw8N0s3L0uS7m6/vSkIPQ4z8xtmteltLVryoXKsYDTMQBAXTldcKvh43z3OQYSIrLF2&#10;TAp+KcBmfX+3wly7jt+oPcZSJAiHHBWYGJtcylAYshiGriFO3sV5izFJX0rtsUtwW8txlk2lxYrT&#10;gsGGngwV38cfqyDutwue6M9TO++wNF8H/9K9npUaPPTbJYhIffwP39rPWsF4NoW/M+kIyP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XZ5tcUAAADcAAAADwAAAAAAAAAA&#10;AAAAAAChAgAAZHJzL2Rvd25yZXYueG1sUEsFBgAAAAAEAAQA+QAAAJMDAAAAAA==&#10;" strokeweight="64e-5mm"/>
                  <v:line id="Line 274" o:spid="_x0000_s1298" style="position:absolute;flip:x y;visibility:visible;mso-wrap-style:square" from="5916,54" to="5973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PFLOsMAAADcAAAADwAAAGRycy9kb3ducmV2LnhtbESPQWsCMRSE7wX/Q3iCl1KzteCWrVFK&#10;URFvXfX+2LxuFpOXJUl1/femIPQ4zMw3zGI1OCsuFGLnWcHrtABB3HjdcavgeNi8vIOICVmj9UwK&#10;bhRhtRw9LbDS/srfdKlTKzKEY4UKTEp9JWVsDDmMU98TZ+/HB4cpy9BKHfCa4c7KWVHMpcOO84LB&#10;nr4MNef61yl4K0+H3dk+m/0mOrPe2rqZh5tSk/Hw+QEi0ZD+w4/2TiuYlSX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xSzrDAAAA3AAAAA8AAAAAAAAAAAAA&#10;AAAAoQIAAGRycy9kb3ducmV2LnhtbFBLBQYAAAAABAAEAPkAAACRAwAAAAA=&#10;" strokeweight="0"/>
                  <v:line id="Line 275" o:spid="_x0000_s1299" style="position:absolute;flip:x y;visibility:visible;mso-wrap-style:square" from="5916,43" to="5973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7fSL8AAADcAAAADwAAAGRycy9kb3ducmV2LnhtbERPTWsCMRC9C/6HMAUvUrNVUNkaRUoV&#10;6a2r3ofNdLOYTJYk1fXfm4Pg8fG+V5veWXGlEFvPCj4mBQji2uuWGwWn4+59CSImZI3WMym4U4TN&#10;ejhYYan9jX/pWqVG5BCOJSowKXWllLE25DBOfEecuT8fHKYMQyN1wFsOd1ZOi2IuHbacGwx29GWo&#10;vlT/TsFscT4eLnZsfnbRme+9rep5uCs1euu3nyAS9eklfroPWsF0kdfm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W7fSL8AAADcAAAADwAAAAAAAAAAAAAAAACh&#10;AgAAZHJzL2Rvd25yZXYueG1sUEsFBgAAAAAEAAQA+QAAAI0DAAAAAA==&#10;" strokeweight="0"/>
                  <v:line id="Line 276" o:spid="_x0000_s1300" style="position:absolute;flip:x y;visibility:visible;mso-wrap-style:square" from="5916,54" to="5973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J608MAAADcAAAADwAAAGRycy9kb3ducmV2LnhtbESPQWsCMRSE74X+h/AKXopmq6B1a5RS&#10;qkhvrvX+2Dw3i8nLkqS6/nsjCD0OM/MNs1j1zoozhdh6VvA2KkAQ11633Cj43a+H7yBiQtZoPZOC&#10;K0VYLZ+fFlhqf+EdnavUiAzhWKICk1JXShlrQw7jyHfE2Tv64DBlGRqpA14y3Fk5LoqpdNhyXjDY&#10;0Zeh+lT9OQWT2WG/PdlX87OOznxvbFVPw1WpwUv/+QEiUZ/+w4/2VisYz+Z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ietPDAAAA3AAAAA8AAAAAAAAAAAAA&#10;AAAAoQIAAGRycy9kb3ducmV2LnhtbFBLBQYAAAAABAAEAPkAAACRAwAAAAA=&#10;" strokeweight="0"/>
                  <v:line id="Line 277" o:spid="_x0000_s1301" style="position:absolute;flip:x y;visibility:visible;mso-wrap-style:square" from="5916,54" to="5973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2jab8AAADcAAAADwAAAGRycy9kb3ducmV2LnhtbERPTWsCMRC9C/6HMAUvotlaUFmNIqWK&#10;9NZV78NmullMJkuS6vrvm4Pg8fG+19veWXGjEFvPCt6nBQji2uuWGwXn036yBBETskbrmRQ8KMJ2&#10;MxyssdT+zj90q1IjcgjHEhWYlLpSylgbchinviPO3K8PDlOGoZE64D2HOytnRTGXDlvODQY7+jRU&#10;X6s/p+BjcTkdr3ZsvvfRma+Drep5eCg1eut3KxCJ+vQSP91HrWC2zPPzmXwE5OY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s2jab8AAADcAAAADwAAAAAAAAAAAAAAAACh&#10;AgAAZHJzL2Rvd25yZXYueG1sUEsFBgAAAAAEAAQA+QAAAI0DAAAAAA==&#10;" strokeweight="0"/>
                  <v:line id="Line 278" o:spid="_x0000_s1302" style="position:absolute;flip:x y;visibility:visible;mso-wrap-style:square" from="5904,54" to="5973,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EG8sIAAADcAAAADwAAAGRycy9kb3ducmV2LnhtbESPQWsCMRSE7wX/Q3hCL0WzWlBZjSKl&#10;ivTWVe+PzXOzmLwsSarrvzeFQo/DzHzDrDa9s+JGIbaeFUzGBQji2uuWGwWn4260ABETskbrmRQ8&#10;KMJmPXhZYan9nb/pVqVGZAjHEhWYlLpSylgbchjHviPO3sUHhynL0Egd8J7hzsppUcykw5bzgsGO&#10;PgzV1+rHKXifn4+Hq30zX7vozOfeVvUsPJR6HfbbJYhEffoP/7UPWsF0MYHfM/k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YEG8sIAAADcAAAADwAAAAAAAAAAAAAA&#10;AAChAgAAZHJzL2Rvd25yZXYueG1sUEsFBgAAAAAEAAQA+QAAAJADAAAAAA==&#10;" strokeweight="0"/>
                  <v:line id="Line 279" o:spid="_x0000_s1303" style="position:absolute;flip:x y;visibility:visible;mso-wrap-style:square" from="5927,54" to="5985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OYhcMAAADcAAAADwAAAGRycy9kb3ducmV2LnhtbESPQWsCMRSE74X+h/AKXkrNdgsqq1FK&#10;URFvXe39sXluFpOXJUl1/femIPQ4zMw3zGI1OCsuFGLnWcH7uABB3HjdcavgeNi8zUDEhKzReiYF&#10;N4qwWj4/LbDS/srfdKlTKzKEY4UKTEp9JWVsDDmMY98TZ+/kg8OUZWilDnjNcGdlWRQT6bDjvGCw&#10;py9Dzbn+dQo+pj+H3dm+mv0mOrPe2rqZhJtSo5fhcw4i0ZD+w4/2TisoZyX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TmIXDAAAA3AAAAA8AAAAAAAAAAAAA&#10;AAAAoQIAAGRycy9kb3ducmV2LnhtbFBLBQYAAAAABAAEAPkAAACRAwAAAAA=&#10;" strokeweight="0"/>
                  <v:line id="Line 280" o:spid="_x0000_s1304" style="position:absolute;visibility:visible;mso-wrap-style:square" from="5904,43" to="5904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KC0c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KKC0cUAAADcAAAADwAAAAAAAAAA&#10;AAAAAAChAgAAZHJzL2Rvd25yZXYueG1sUEsFBgAAAAAEAAQA+QAAAJMDAAAAAA==&#10;" strokeweight="0"/>
                  <v:line id="Line 281" o:spid="_x0000_s1305" style="position:absolute;visibility:visible;mso-wrap-style:square" from="5904,43" to="5962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sapcUAAADcAAAADwAAAGRycy9kb3ducmV2LnhtbESPQWvCQBSE74X+h+UVvDUbR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0sapcUAAADcAAAADwAAAAAAAAAA&#10;AAAAAAChAgAAZHJzL2Rvd25yZXYueG1sUEsFBgAAAAAEAAQA+QAAAJMDAAAAAA==&#10;" strokeweight="0"/>
                  <v:oval id="Oval 282" o:spid="_x0000_s1306" style="position:absolute;left:5996;top:528;width:2528;height:4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DVKMQA&#10;AADcAAAADwAAAGRycy9kb3ducmV2LnhtbESPT2sCMRTE74LfITzBm2ZdbJGtUYpQKHho/XPo8bl5&#10;7oZuXtJNqvHbN4LQ4zAzv2GW62Q7caE+GMcKZtMCBHHttOFGwfHwNlmACBFZY+eYFNwowHo1HCyx&#10;0u7KO7rsYyMyhEOFCtoYfSVlqFuyGKbOE2fv7HqLMcu+kbrHa4bbTpZF8SwtGs4LLXratFR/73+t&#10;Au8/5/OUPkwo0/nHbPm0u32dlBqP0usLiEgp/ocf7XetoFw8wf1MPg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A1SjEAAAA3AAAAA8AAAAAAAAAAAAAAAAAmAIAAGRycy9k&#10;b3ducmV2LnhtbFBLBQYAAAAABAAEAPUAAACJAwAAAAA=&#10;" fillcolor="#ffc" strokecolor="#903" strokeweight="0"/>
                  <v:rect id="Rectangle 283" o:spid="_x0000_s1307" style="position:absolute;left:6444;top:603;width:153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jgJ8EA&#10;AADcAAAADwAAAGRycy9kb3ducmV2LnhtbESP3YrCMBSE7wXfIZwF7zTdXkjpGmVZEFS8se4DHJrT&#10;HzY5KUm09e2NIOzlMDPfMJvdZI24kw+9YwWfqwwEce10z62C3+t+WYAIEVmjcUwKHhRgt53PNlhq&#10;N/KF7lVsRYJwKFFBF+NQShnqjiyGlRuIk9c4bzEm6VupPY4Jbo3Ms2wtLfacFjoc6Kej+q+6WQXy&#10;Wu3HojI+c6e8OZvj4dKQU2rxMX1/gYg0xf/wu33QCvJiDa8z6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I4CfBAAAA3A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Afastamento</w:t>
                          </w:r>
                          <w:proofErr w:type="spellEnd"/>
                        </w:p>
                      </w:txbxContent>
                    </v:textbox>
                  </v:rect>
                  <v:line id="Line 284" o:spid="_x0000_s1308" style="position:absolute;visibility:visible;mso-wrap-style:square" from="6019,549" to="6019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mE0sUAAADcAAAADwAAAGRycy9kb3ducmV2LnhtbESPzWrDMBCE74W8g9hAb42cQGzXjWJC&#10;aEh7a/6gx8Xa2sLWylhq4r59VSjkOMzMN8yqHG0nrjR441jBfJaAIK6cNlwrOJ92TzkIH5A1do5J&#10;wQ95KNeThxUW2t34QNdjqEWEsC9QQRNCX0jpq4Ys+pnriaP35QaLIcqhlnrAW4TbTi6SJJUWDceF&#10;BnvaNlS1x2+rwHyk++V7dnm+yNd9mH/mbW7sWanH6bh5ARFoDPfwf/tNK1jkG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5mE0sUAAADcAAAADwAAAAAAAAAA&#10;AAAAAAChAgAAZHJzL2Rvd25yZXYueG1sUEsFBgAAAAAEAAQA+QAAAJMDAAAAAA==&#10;" strokeweight="0"/>
                  <v:line id="Line 285" o:spid="_x0000_s1309" style="position:absolute;visibility:visible;mso-wrap-style:square" from="6019,549" to="6065,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YQoM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Vwb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GEKDAAAAA3AAAAA8AAAAAAAAAAAAAAAAA&#10;oQIAAGRycy9kb3ducmV2LnhtbFBLBQYAAAAABAAEAPkAAACOAwAAAAA=&#10;" strokeweight="0"/>
                  <v:line id="Line 286" o:spid="_x0000_s1310" style="position:absolute;flip:x;visibility:visible;mso-wrap-style:square" from="6031,560" to="6065,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66G/sYAAADcAAAADwAAAGRycy9kb3ducmV2LnhtbESPQWsCMRSE74L/IbyCN83WQ2u3RhFL&#10;ixSsaOuht+fmdXdx87Ik0Y3/3ggFj8PMfMNM59E04kzO15YVPI4yEMSF1TWXCn6+34cTED4ga2ws&#10;k4ILeZjP+r0p5tp2vKXzLpQiQdjnqKAKoc2l9EVFBv3ItsTJ+7POYEjSlVI77BLcNHKcZU/SYM1p&#10;ocKWlhUVx93JKNh+PfPBfZziMR669eZ3X37u3xZKDR7i4hVEoBju4f/2SisYT17gdiYd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euhv7GAAAA3AAAAA8AAAAAAAAA&#10;AAAAAAAAoQIAAGRycy9kb3ducmV2LnhtbFBLBQYAAAAABAAEAPkAAACUAwAAAAA=&#10;" strokeweight="0"/>
                  <v:line id="Line 287" o:spid="_x0000_s1311" style="position:absolute;flip:y;visibility:visible;mso-wrap-style:square" from="6031,560" to="6031,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025vsMAAADcAAAADwAAAGRycy9kb3ducmV2LnhtbERPy2oCMRTdF/yHcAV3NaML245GEUUp&#10;hbb4Wri7Tq4zg5ObIYlO+vfNotDl4bxni2ga8SDna8sKRsMMBHFhdc2lguNh8/wKwgdkjY1lUvBD&#10;Hhbz3tMMc2073tFjH0qRQtjnqKAKoc2l9EVFBv3QtsSJu1pnMCToSqkddincNHKcZRNpsObUUGFL&#10;q4qK2/5uFOy+Xvjitvd4i5fu8/t8Kj9O66VSg35cTkEEiuFf/Od+1wrGb2l+OpOOgJ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Nub7DAAAA3AAAAA8AAAAAAAAAAAAA&#10;AAAAoQIAAGRycy9kb3ducmV2LnhtbFBLBQYAAAAABAAEAPkAAACRAwAAAAA=&#10;" strokeweight="0"/>
                  <v:line id="Line 288" o:spid="_x0000_s1312" style="position:absolute;visibility:visible;mso-wrap-style:square" from="6019,549" to="6077,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Uv4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GY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5S/gxAAAANwAAAAPAAAAAAAAAAAA&#10;AAAAAKECAABkcnMvZG93bnJldi54bWxQSwUGAAAAAAQABAD5AAAAkgMAAAAA&#10;" strokeweight="0"/>
                  <v:line id="Line 289" o:spid="_x0000_s1313" style="position:absolute;visibility:visible;mso-wrap-style:square" from="6019,581" to="6019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exl8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M5S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7GXxAAAANwAAAAPAAAAAAAAAAAA&#10;AAAAAKECAABkcnMvZG93bnJldi54bWxQSwUGAAAAAAQABAD5AAAAkgMAAAAA&#10;" strokeweight="0"/>
                  <v:line id="Line 290" o:spid="_x0000_s1314" style="position:absolute;visibility:visible;mso-wrap-style:square" from="6031,549" to="6031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sUD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exQMxAAAANwAAAAPAAAAAAAAAAAA&#10;AAAAAKECAABkcnMvZG93bnJldi54bWxQSwUGAAAAAAQABAD5AAAAkgMAAAAA&#10;" strokeweight="0"/>
                  <v:line id="Line 291" o:spid="_x0000_s1315" style="position:absolute;visibility:visible;mso-wrap-style:square" from="6019,560" to="6077,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KMe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kox4xAAAANwAAAAPAAAAAAAAAAAA&#10;AAAAAKECAABkcnMvZG93bnJldi54bWxQSwUGAAAAAAQABAD5AAAAkgMAAAAA&#10;" strokeweight="0"/>
                  <v:line id="Line 292" o:spid="_x0000_s1316" style="position:absolute;visibility:visible;mso-wrap-style:square" from="6019,560" to="6077,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4p48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8kI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3injxAAAANwAAAAPAAAAAAAAAAAA&#10;AAAAAKECAABkcnMvZG93bnJldi54bWxQSwUGAAAAAAQABAD5AAAAkgMAAAAA&#10;" strokeweight="0"/>
                  <v:line id="Line 293" o:spid="_x0000_s1317" style="position:absolute;visibility:visible;mso-wrap-style:square" from="6031,549" to="6031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y3lM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Gc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DLeUxAAAANwAAAAPAAAAAAAAAAAA&#10;AAAAAKECAABkcnMvZG93bnJldi54bWxQSwUGAAAAAAQABAD5AAAAkgMAAAAA&#10;" strokeweight="0"/>
                  <v:line id="Line 294" o:spid="_x0000_s1318" style="position:absolute;visibility:visible;mso-wrap-style:square" from="6031,549" to="6031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ASD8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DmC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ASD8UAAADcAAAADwAAAAAAAAAA&#10;AAAAAAChAgAAZHJzL2Rvd25yZXYueG1sUEsFBgAAAAAEAAQA+QAAAJMDAAAAAA==&#10;" strokeweight="0"/>
                  <v:line id="Line 295" o:spid="_x0000_s1319" style="position:absolute;visibility:visible;mso-wrap-style:square" from="6019,549" to="6077,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+Gfc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W0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9+GfcIAAADcAAAADwAAAAAAAAAAAAAA&#10;AAChAgAAZHJzL2Rvd25yZXYueG1sUEsFBgAAAAAEAAQA+QAAAJADAAAAAA==&#10;" strokeweight="0"/>
                  <v:line id="Line 296" o:spid="_x0000_s1320" style="position:absolute;visibility:visible;mso-wrap-style:square" from="6019,560" to="6077,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Mj5sQAAADcAAAADwAAAGRycy9kb3ducmV2LnhtbESPT4vCMBTE7wt+h/AEb2uqoLZdo8iy&#10;i+7Nv7DHR/Nsg81LabJav/1GEDwOM/MbZr7sbC2u1HrjWMFomIAgLpw2XCo4Hr7fUxA+IGusHZOC&#10;O3lYLnpvc8y1u/GOrvtQighhn6OCKoQml9IXFVn0Q9cQR+/sWoshyraUusVbhNtajpNkKi0ajgsV&#10;NvRZUXHZ/1kFZjtdT35mp+wkv9Zh9JteUmOPSg363eoDRKAuvMLP9kYrGGc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yPmxAAAANwAAAAPAAAAAAAAAAAA&#10;AAAAAKECAABkcnMvZG93bnJldi54bWxQSwUGAAAAAAQABAD5AAAAkgMAAAAA&#10;" strokeweight="0"/>
                  <v:line id="Line 297" o:spid="_x0000_s1321" style="position:absolute;visibility:visible;mso-wrap-style:square" from="6019,549" to="6019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  <v:line id="Line 298" o:spid="_x0000_s1322" style="position:absolute;flip:x;visibility:visible;mso-wrap-style:square" from="6019,549" to="6077,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qGP8YAAADcAAAADwAAAGRycy9kb3ducmV2LnhtbESPQWsCMRSE70L/Q3iF3jSrhSpbo0il&#10;RQQr2nro7bl53V3cvCxJdNN/bwqCx2FmvmGm82gacSHna8sKhoMMBHFhdc2lgu+v9/4EhA/IGhvL&#10;pOCPPMxnD70p5tp2vKPLPpQiQdjnqKAKoc2l9EVFBv3AtsTJ+7XOYEjSlVI77BLcNHKUZS/SYM1p&#10;ocKW3ioqTvuzUbD7HPPRfZzjKR67zfbnUK4Py4VST49x8QoiUAz38K290gqesyH8n0lHQM6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qhj/GAAAA3AAAAA8AAAAAAAAA&#10;AAAAAAAAoQIAAGRycy9kb3ducmV2LnhtbFBLBQYAAAAABAAEAPkAAACUAwAAAAA=&#10;" strokeweight="0"/>
                  <v:line id="Line 299" o:spid="_x0000_s1323" style="position:absolute;visibility:visible;mso-wrap-style:square" from="6031,560" to="6088,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oDVsQAAADcAAAADwAAAGRycy9kb3ducmV2LnhtbESPT2sCMRTE74LfIbyCN81WoehqFBFa&#10;pKWH+vf63Lxulm5eliTd3X77plDwOMzMb5jVpre1aMmHyrGCx0kGgrhwuuJSwen4PJ6DCBFZY+2Y&#10;FPxQgM16OFhhrl3HH9QeYikShEOOCkyMTS5lKAxZDBPXECfv03mLMUlfSu2xS3Bby2mWPUmLFacF&#10;gw3tDBVfh2+rIL5sFzzTl3M777A01zf/2r3flBo99NsliEh9vIf/23utYJZN4e9MOgJ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qgNWxAAAANwAAAAPAAAAAAAAAAAA&#10;AAAAAKECAABkcnMvZG93bnJldi54bWxQSwUGAAAAAAQABAD5AAAAkgMAAAAA&#10;" strokeweight="64e-5mm"/>
                  <v:line id="Line 300" o:spid="_x0000_s1324" style="position:absolute;flip:x y;visibility:visible;mso-wrap-style:square" from="6031,560" to="6088,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0x2cIAAADcAAAADwAAAGRycy9kb3ducmV2LnhtbESPQWsCMRSE7wX/Q3hCL6VmVdCyGkVE&#10;i/TWVe+PzXOzmLwsSdT13zeFQo/DzDfDLNe9s+JOIbaeFYxHBQji2uuWGwWn4/79A0RMyBqtZ1Lw&#10;pAjr1eBliaX2D/6me5UakUs4lqjApNSVUsbakMM48h1x9i4+OExZhkbqgI9c7qycFMVMOmw5Lxjs&#10;aGuovlY3p2A6Px8PV/tmvvbRmd2nrepZeCr1Ouw3CxCJ+vQf/qMPOnPFFH7P5CMgV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S0x2cIAAADcAAAADwAAAAAAAAAAAAAA&#10;AAChAgAAZHJzL2Rvd25yZXYueG1sUEsFBgAAAAAEAAQA+QAAAJADAAAAAA==&#10;" strokeweight="0"/>
                  <v:line id="Line 301" o:spid="_x0000_s1325" style="position:absolute;flip:x y;visibility:visible;mso-wrap-style:square" from="6031,549" to="6088,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SprcIAAADcAAAADwAAAGRycy9kb3ducmV2LnhtbESPQWsCMRSE7wX/Q3iFXopmbYvK1igi&#10;tUhvrnp/bJ6bxeRlSVJd/31TEDwOM98MM1/2zooLhdh6VjAeFSCIa69bbhQc9pvhDERMyBqtZ1Jw&#10;owjLxeBpjqX2V97RpUqNyCUcS1RgUupKKWNtyGEc+Y44eycfHKYsQyN1wGsud1a+FcVEOmw5Lxjs&#10;aG2oPle/TsH79Ljfnu2r+dlEZ76+bVVPwk2pl+d+9QkiUZ8e4Tu91ZkrPuD/TD4C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sSprcIAAADcAAAADwAAAAAAAAAAAAAA&#10;AAChAgAAZHJzL2Rvd25yZXYueG1sUEsFBgAAAAAEAAQA+QAAAJADAAAAAA==&#10;" strokeweight="0"/>
                  <v:line id="Line 302" o:spid="_x0000_s1326" style="position:absolute;flip:x y;visibility:visible;mso-wrap-style:square" from="6031,560" to="6088,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gMNsIAAADcAAAADwAAAGRycy9kb3ducmV2LnhtbESPQWsCMRSE7wX/Q3iFXopmbanK1igi&#10;tUhvrnp/bJ6bxeRlSVJd/31TEDwOM98MM1/2zooLhdh6VjAeFSCIa69bbhQc9pvhDERMyBqtZ1Jw&#10;owjLxeBpjqX2V97RpUqNyCUcS1RgUupKKWNtyGEc+Y44eycfHKYsQyN1wGsud1a+FcVEOmw5Lxjs&#10;aG2oPle/TsH79Ljfnu2r+dlEZ76+bVVPwk2pl+d+9QkiUZ8e4Tu91ZkrPuD/TD4C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YgMNsIAAADcAAAADwAAAAAAAAAAAAAA&#10;AAChAgAAZHJzL2Rvd25yZXYueG1sUEsFBgAAAAAEAAQA+QAAAJADAAAAAA==&#10;" strokeweight="0"/>
                  <v:line id="Line 303" o:spid="_x0000_s1327" style="position:absolute;flip:x y;visibility:visible;mso-wrap-style:square" from="6031,560" to="6088,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qSQcMAAADcAAAADwAAAGRycy9kb3ducmV2LnhtbESPQWsCMRSE7wX/Q3iCl6LZWljLahQp&#10;tUhv3bX3x+a5WUxeliTV9d83hUKPw8w3w2x2o7PiSiH2nhU8LQoQxK3XPXcKTs1h/gIiJmSN1jMp&#10;uFOE3XbysMFK+xt/0rVOncglHCtUYFIaKilja8hhXPiBOHtnHxymLEMndcBbLndWLouilA57zgsG&#10;B3o11F7qb6fgefXVHC/20XwcojNv77Zuy3BXajYd92sQicb0H/6jjzpzRQm/Z/IRkN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VakkHDAAAA3AAAAA8AAAAAAAAAAAAA&#10;AAAAoQIAAGRycy9kb3ducmV2LnhtbFBLBQYAAAAABAAEAPkAAACRAwAAAAA=&#10;" strokeweight="0"/>
                  <v:line id="Line 304" o:spid="_x0000_s1328" style="position:absolute;flip:x y;visibility:visible;mso-wrap-style:square" from="6019,560" to="6088,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Y32sIAAADcAAAADwAAAGRycy9kb3ducmV2LnhtbESPQWsCMRSE7wX/Q3hCL0WzbUHLahQp&#10;KuKtq70/Ns/NYvKyJFHXf28KQo/DzDfDzJe9s+JKIbaeFbyPCxDEtdctNwqOh83oC0RMyBqtZ1Jw&#10;pwjLxeBljqX2N/6ha5UakUs4lqjApNSVUsbakMM49h1x9k4+OExZhkbqgLdc7qz8KIqJdNhyXjDY&#10;0beh+lxdnILP6e9hd7ZvZr+Jzqy3tqon4a7U67BfzUAk6tN/+EnvdOaKKfydyUd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hY32sIAAADcAAAADwAAAAAAAAAAAAAA&#10;AAChAgAAZHJzL2Rvd25yZXYueG1sUEsFBgAAAAAEAAQA+QAAAJADAAAAAA==&#10;" strokeweight="0"/>
                  <v:line id="Line 305" o:spid="_x0000_s1329" style="position:absolute;flip:x y;visibility:visible;mso-wrap-style:square" from="6042,560" to="6100,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mjqMAAAADcAAAADwAAAGRycy9kb3ducmV2LnhtbERPTWsCMRC9F/ofwhR6KZptCypbo4jU&#10;Ir111fuwmW4Wk8mSpLr++86h0OPjfS/XY/DqQin3kQ08TytQxG20PXcGjofdZAEqF2SLPjIZuFGG&#10;9er+bom1jVf+oktTOiUhnGs04EoZaq1z6yhgnsaBWLjvmAIWganTNuFVwoPXL1U10wF7lgaHA20d&#10;tefmJxh4nZ8O+7N/cp+7HNz7h2/aWboZ8/gwbt5AFRrLv/jPvbfiq2StnJEjoF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uJo6jAAAAA3AAAAA8AAAAAAAAAAAAAAAAA&#10;oQIAAGRycy9kb3ducmV2LnhtbFBLBQYAAAAABAAEAPkAAACOAwAAAAA=&#10;" strokeweight="0"/>
                  <v:line id="Line 306" o:spid="_x0000_s1330" style="position:absolute;visibility:visible;mso-wrap-style:square" from="6019,549" to="6019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i5/MUAAADcAAAADwAAAGRycy9kb3ducmV2LnhtbESPQWvCQBSE70L/w/IKvdWNLdqYuoYi&#10;ivVmU4UeH9nXZDH7NmTXGP99Vyh4HGbmG2aRD7YRPXXeOFYwGScgiEunDVcKDt+b5xSED8gaG8ek&#10;4Eoe8uXDaIGZdhf+or4IlYgQ9hkqqENoMyl9WZNFP3YtcfR+XWcxRNlVUnd4iXDbyJckmUmLhuNC&#10;jS2taipPxdkqMPvZdrp7O86Pcr0Nk5/0lBp7UOrpcfh4BxFoCPfwf/tTK3hN5nA7E4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ni5/MUAAADcAAAADwAAAAAAAAAA&#10;AAAAAAChAgAAZHJzL2Rvd25yZXYueG1sUEsFBgAAAAAEAAQA+QAAAJMDAAAAAA==&#10;" strokeweight="0"/>
                  <v:line id="Line 307" o:spid="_x0000_s1331" style="position:absolute;visibility:visible;mso-wrap-style:square" from="6019,549" to="6077,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uGvM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zo9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uGvMIAAADcAAAADwAAAAAAAAAAAAAA&#10;AAChAgAAZHJzL2Rvd25yZXYueG1sUEsFBgAAAAAEAAQA+QAAAJADAAAAAA==&#10;" strokeweight="0"/>
                  <v:rect id="Rectangle 308" o:spid="_x0000_s1332" style="position:absolute;left:2516;top:22;width:1125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4DnsMA&#10;AADcAAAADwAAAGRycy9kb3ducmV2LnhtbESP3WoCMRSE74W+QziF3kjNbgVbtkaxguCNiGsf4HRz&#10;ur85WZKo69sbQfBymJlvmPlyMJ04k/O1ZQXpJAFBXFhdc6ng97h5/wLhA7LGzjIpuJKH5eJlNMdM&#10;2wsf6JyHUkQI+wwVVCH0mZS+qMign9ieOHr/1hkMUbpSaoeXCDed/EiSmTRYc1yosKd1RUWbn4yC&#10;VSv9uC3IN7vT576ZWdfgz59Sb6/D6htEoCE8w4/2ViuYpincz8QjIB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/4DnsMAAADcAAAADwAAAAAAAAAAAAAAAACYAgAAZHJzL2Rv&#10;d25yZXYueG1sUEsFBgAAAAAEAAQA9QAAAIgDAAAAAA==&#10;" fillcolor="#ffc" strokecolor="#903" strokeweight="0"/>
                  <v:rect id="Rectangle 309" o:spid="_x0000_s1333" style="position:absolute;left:2516;top:140;width:2814;height:1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yd6cQA&#10;AADcAAAADwAAAGRycy9kb3ducmV2LnhtbESPzWrDMBCE74W8g9hALiWR44IbnCghLQR6KaVpHmBj&#10;bfyrlZEU2337qlDocZiZb5jdYTKdGMj52rKC9SoBQVxYXXOp4PJ1Wm5A+ICssbNMCr7Jw2E/e9hh&#10;ru3InzScQykihH2OCqoQ+lxKX1Rk0K9sTxy9m3UGQ5SulNrhGOGmk2mSZNJgzXGhwp5eKyra890o&#10;OLbSP7YF+eb9/vzRZNY1+HJVajGfjlsQgabwH/5rv2kFT+sUfs/EIyD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snenEAAAA3AAAAA8AAAAAAAAAAAAAAAAAmAIAAGRycy9k&#10;b3ducmV2LnhtbFBLBQYAAAAABAAEAPUAAACJAwAAAAA=&#10;" fillcolor="#ffc" strokecolor="#903" strokeweight="0"/>
                  <v:rect id="Rectangle 310" o:spid="_x0000_s1334" style="position:absolute;left:2952;top:280;width:182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TZpcIA&#10;AADcAAAADwAAAGRycy9kb3ducmV2LnhtbESP3YrCMBSE74V9h3AE72yqwiJdoyyCoOKNdR/g0Jz+&#10;sMlJSbK2vr0RhL0cZuYbZrMbrRF38qFzrGCR5SCIK6c7bhT83A7zNYgQkTUax6TgQQF224/JBgvt&#10;Br7SvYyNSBAOBSpoY+wLKUPVksWQuZ44ebXzFmOSvpHa45Dg1shlnn9Kix2nhRZ72rdU/ZZ/VoG8&#10;lYdhXRqfu/OyvpjT8VqTU2o2Hb+/QEQa43/43T5qBavFCl5n0hG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1NmlwgAAANwAAAAPAAAAAAAAAAAAAAAAAJgCAABkcnMvZG93&#10;bnJldi54bWxQSwUGAAAAAAQABAD1AAAAhw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002 -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Gerar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Afastamento</w:t>
                          </w:r>
                          <w:proofErr w:type="spellEnd"/>
                        </w:p>
                      </w:txbxContent>
                    </v:textbox>
                  </v:rect>
                  <v:line id="Line 311" o:spid="_x0000_s1335" style="position:absolute;visibility:visible;mso-wrap-style:square" from="2539,43" to="2539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CAv8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/pG9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aCAv8UAAADcAAAADwAAAAAAAAAA&#10;AAAAAAChAgAAZHJzL2Rvd25yZXYueG1sUEsFBgAAAAAEAAQA+QAAAJMDAAAAAA==&#10;" strokeweight="0"/>
                  <v:line id="Line 312" o:spid="_x0000_s1336" style="position:absolute;visibility:visible;mso-wrap-style:square" from="2539,43" to="2585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lJM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TA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7CUkxAAAANwAAAAPAAAAAAAAAAAA&#10;AAAAAKECAABkcnMvZG93bnJldi54bWxQSwUGAAAAAAQABAD5AAAAkgMAAAAA&#10;" strokeweight="0"/>
                  <v:line id="Line 313" o:spid="_x0000_s1337" style="position:absolute;flip:x;visibility:visible;mso-wrap-style:square" from="2550,54" to="2585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qIlsYAAADcAAAADwAAAGRycy9kb3ducmV2LnhtbESPQWsCMRSE74X+h/AK3mrWCrZsjSJK&#10;RQQr2nro7bl53V3cvCxJdOO/N4WCx2FmvmHG02gacSHna8sKBv0MBHFhdc2lgu+vj+c3ED4ga2ws&#10;k4IreZhOHh/GmGvb8Y4u+1CKBGGfo4IqhDaX0hcVGfR92xIn79c6gyFJV0rtsEtw08iXLBtJgzWn&#10;hQpbmldUnPZno2D3+cpHtzzHUzx2m+3PoVwfFjOlek9x9g4iUAz38H97pRUMByP4O5OOgJz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aiJbGAAAA3AAAAA8AAAAAAAAA&#10;AAAAAAAAoQIAAGRycy9kb3ducmV2LnhtbFBLBQYAAAAABAAEAPkAAACUAwAAAAA=&#10;" strokeweight="0"/>
                  <v:line id="Line 314" o:spid="_x0000_s1338" style="position:absolute;flip:y;visibility:visible;mso-wrap-style:square" from="2550,54" to="2550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YtDcYAAADcAAAADwAAAGRycy9kb3ducmV2LnhtbESPQWsCMRSE7wX/Q3iCt5q1QpWtUUSp&#10;SKEVtR56e25edxc3L0sS3fTfN4WCx2FmvmFmi2gacSPna8sKRsMMBHFhdc2lgs/j6+MUhA/IGhvL&#10;pOCHPCzmvYcZ5tp2vKfbIZQiQdjnqKAKoc2l9EVFBv3QtsTJ+7bOYEjSlVI77BLcNPIpy56lwZrT&#10;QoUtrSoqLoerUbD/mPDZba7xEs/d++7rVL6d1kulBv24fAERKIZ7+L+91QrGow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eWLQ3GAAAA3AAAAA8AAAAAAAAA&#10;AAAAAAAAoQIAAGRycy9kb3ducmV2LnhtbFBLBQYAAAAABAAEAPkAAACUAwAAAAA=&#10;" strokeweight="0"/>
                  <v:line id="Line 315" o:spid="_x0000_s1339" style="position:absolute;visibility:visible;mso-wrap-style:square" from="2539,43" to="2596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2Kus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ro1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O2KusIAAADcAAAADwAAAAAAAAAAAAAA&#10;AAChAgAAZHJzL2Rvd25yZXYueG1sUEsFBgAAAAAEAAQA+QAAAJADAAAAAA==&#10;" strokeweight="0"/>
                  <v:line id="Line 316" o:spid="_x0000_s1340" style="position:absolute;visibility:visible;mso-wrap-style:square" from="2539,75" to="2539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EvIcUAAADcAAAADwAAAGRycy9kb3ducmV2LnhtbESPT2vCQBTE70K/w/IK3uomSm2MriJi&#10;0d6sf8DjI/tMFrNvQ3ar6bd3CwWPw8z8hpktOluLG7XeOFaQDhIQxIXThksFx8PnWwbCB2SNtWNS&#10;8EseFvOX3gxz7e78Tbd9KEWEsM9RQRVCk0vpi4os+oFriKN3ca3FEGVbSt3iPcJtLYdJMpYWDceF&#10;ChtaVVRc9z9WgdmNN+9fH6fJSa43IT1n18zYo1L91245BRGoC8/wf3urFYzSC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6EvIcUAAADcAAAADwAAAAAAAAAA&#10;AAAAAAChAgAAZHJzL2Rvd25yZXYueG1sUEsFBgAAAAAEAAQA+QAAAJMDAAAAAA==&#10;" strokeweight="0"/>
                  <v:line id="Line 317" o:spid="_x0000_s1341" style="position:absolute;visibility:visible;mso-wrap-style:square" from="2550,43" to="2550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dMA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iHu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PdMAcIAAADcAAAADwAAAAAAAAAAAAAA&#10;AAChAgAAZHJzL2Rvd25yZXYueG1sUEsFBgAAAAAEAAQA+QAAAJADAAAAAA==&#10;" strokeweight="0"/>
                  <v:line id="Line 318" o:spid="_x0000_s1342" style="position:absolute;visibility:visible;mso-wrap-style:square" from="2539,54" to="2596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vpm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XiU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+maxAAAANwAAAAPAAAAAAAAAAAA&#10;AAAAAKECAABkcnMvZG93bnJldi54bWxQSwUGAAAAAAQABAD5AAAAkgMAAAAA&#10;" strokeweight="0"/>
                  <v:line id="Line 319" o:spid="_x0000_s1343" style="position:absolute;visibility:visible;mso-wrap-style:square" from="2539,54" to="2596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l37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wVua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aXftxAAAANwAAAAPAAAAAAAAAAAA&#10;AAAAAKECAABkcnMvZG93bnJldi54bWxQSwUGAAAAAAQABAD5AAAAkgMAAAAA&#10;" strokeweight="0"/>
                  <v:line id="Line 320" o:spid="_x0000_s1344" style="position:absolute;visibility:visible;mso-wrap-style:square" from="2550,43" to="2550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XSd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5v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CXSdsUAAADcAAAADwAAAAAAAAAA&#10;AAAAAAChAgAAZHJzL2Rvd25yZXYueG1sUEsFBgAAAAAEAAQA+QAAAJMDAAAAAA==&#10;" strokeweight="0"/>
                  <v:line id="Line 321" o:spid="_x0000_s1345" style="position:absolute;visibility:visible;mso-wrap-style:square" from="2550,43" to="2550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xKA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6e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8xKAsUAAADcAAAADwAAAAAAAAAA&#10;AAAAAAChAgAAZHJzL2Rvd25yZXYueG1sUEsFBgAAAAAEAAQA+QAAAJMDAAAAAA==&#10;" strokeweight="0"/>
                  <v:line id="Line 322" o:spid="_x0000_s1346" style="position:absolute;visibility:visible;mso-wrap-style:square" from="2539,43" to="2596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Dvm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bxO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IDvmcUAAADcAAAADwAAAAAAAAAA&#10;AAAAAAChAgAAZHJzL2Rvd25yZXYueG1sUEsFBgAAAAAEAAQA+QAAAJMDAAAAAA==&#10;" strokeweight="0"/>
                  <v:line id="Line 323" o:spid="_x0000_s1347" style="position:absolute;visibility:visible;mso-wrap-style:square" from="2539,54" to="2596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Jx7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H2U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UnHuxAAAANwAAAAPAAAAAAAAAAAA&#10;AAAAAKECAABkcnMvZG93bnJldi54bWxQSwUGAAAAAAQABAD5AAAAkgMAAAAA&#10;" strokeweight="0"/>
                  <v:line id="Line 324" o:spid="_x0000_s1348" style="position:absolute;visibility:visible;mso-wrap-style:square" from="2539,43" to="2539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7Ud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0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tR1xAAAANwAAAAPAAAAAAAAAAAA&#10;AAAAAKECAABkcnMvZG93bnJldi54bWxQSwUGAAAAAAQABAD5AAAAkgMAAAAA&#10;" strokeweight="0"/>
                  <v:line id="Line 325" o:spid="_x0000_s1349" style="position:absolute;flip:x;visibility:visible;mso-wrap-style:square" from="2539,43" to="2596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VzwsMAAADcAAAADwAAAGRycy9kb3ducmV2LnhtbERPy2oCMRTdF/yHcAV3NaNCW0ajiKKU&#10;Qlt8LdxdJ9eZwcnNkEQn/ftmUejycN6zRTSNeJDztWUFo2EGgriwuuZSwfGweX4D4QOyxsYyKfgh&#10;D4t572mGubYd7+ixD6VIIexzVFCF0OZS+qIig35oW+LEXa0zGBJ0pdQOuxRuGjnOshdpsObUUGFL&#10;q4qK2/5uFOy+Xvnitvd4i5fu8/t8Kj9O66VSg35cTkEEiuFf/Od+1wom47Q2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hlc8LDAAAA3AAAAA8AAAAAAAAAAAAA&#10;AAAAoQIAAGRycy9kb3ducmV2LnhtbFBLBQYAAAAABAAEAPkAAACRAwAAAAA=&#10;" strokeweight="0"/>
                  <v:line id="Line 326" o:spid="_x0000_s1350" style="position:absolute;visibility:visible;mso-wrap-style:square" from="2550,54" to="2608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vNR8UAAADcAAAADwAAAGRycy9kb3ducmV2LnhtbESPT2sCMRTE70K/Q3hCb5pVoejWKFJo&#10;KRYPtf65vm5eN0s3L0sSd9dvb4RCj8PM/IZZrntbi5Z8qBwrmIwzEMSF0xWXCg5fr6M5iBCRNdaO&#10;ScGVAqxXD4Ml5tp1/EntPpYiQTjkqMDE2ORShsKQxTB2DXHyfpy3GJP0pdQeuwS3tZxm2ZO0WHFa&#10;MNjQi6Hid3+xCuLbZsEzfTq28w5Lc/7w2273rdTjsN88g4jUx//wX/tdK5hNF3A/k46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bvNR8UAAADcAAAADwAAAAAAAAAA&#10;AAAAAAChAgAAZHJzL2Rvd25yZXYueG1sUEsFBgAAAAAEAAQA+QAAAJMDAAAAAA==&#10;" strokeweight="64e-5mm"/>
                  <v:line id="Line 327" o:spid="_x0000_s1351" style="position:absolute;flip:x y;visibility:visible;mso-wrap-style:square" from="2550,54" to="2608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5NlE8AAAADcAAAADwAAAGRycy9kb3ducmV2LnhtbERPTWsCMRC9F/wPYQq9FM22gi2rUaTU&#10;It5c2/uwmW4Wk8mSpLr++86h0OPjfa82Y/DqQin3kQ08zSpQxG20PXcGPk+76SuoXJAt+shk4EYZ&#10;NuvJ3QprG698pEtTOiUhnGs04EoZaq1z6yhgnsWBWLjvmAIWganTNuFVwoPXz1W10AF7lgaHA705&#10;as/NTzAwf/k67c/+0R12Obj3D9+0i3Qz5uF+3C5BFRrLv/jPvbfim8t8OSNHQK9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TZRPAAAAA3AAAAA8AAAAAAAAAAAAAAAAA&#10;oQIAAGRycy9kb3ducmV2LnhtbFBLBQYAAAAABAAEAPkAAACOAwAAAAA=&#10;" strokeweight="0"/>
                  <v:line id="Line 328" o:spid="_x0000_s1352" style="position:absolute;flip:x y;visibility:visible;mso-wrap-style:square" from="2550,43" to="2608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N/AiMIAAADcAAAADwAAAGRycy9kb3ducmV2LnhtbESPQWsCMRSE7wX/Q3gFL6VmVbCyNYoU&#10;FfHWtd4fm9fNYvKyJKmu/94IQo/DzDfDLFa9s+JCIbaeFYxHBQji2uuWGwU/x+37HERMyBqtZ1Jw&#10;owir5eBlgaX2V/6mS5UakUs4lqjApNSVUsbakMM48h1x9n59cJiyDI3UAa+53Fk5KYqZdNhyXjDY&#10;0Zeh+lz9OQXTj9Nxf7Zv5rCNzmx2tqpn4abU8LVff4JI1Kf/8JPe68xNx/A4k4+AX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N/AiMIAAADcAAAADwAAAAAAAAAAAAAA&#10;AAChAgAAZHJzL2Rvd25yZXYueG1sUEsFBgAAAAAEAAQA+QAAAJADAAAAAA==&#10;" strokeweight="0"/>
                  <v:line id="Line 329" o:spid="_x0000_s1353" style="position:absolute;flip:x y;visibility:visible;mso-wrap-style:square" from="2550,54" to="2608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1e/8IAAADcAAAADwAAAGRycy9kb3ducmV2LnhtbESPQWsCMRSE7wX/Q3gFL6Vmq2BlaxQp&#10;KuKta70/Nq+bxeRlSaKu/94IQo/DzDfDzJe9s+JCIbaeFXyMChDEtdctNwp+D5v3GYiYkDVaz6Tg&#10;RhGWi8HLHEvtr/xDlyo1IpdwLFGBSakrpYy1IYdx5Dvi7P354DBlGRqpA15zubNyXBRT6bDlvGCw&#10;o29D9ak6OwWTz+Nhd7JvZr+Jzqy3tqqn4abU8LVffYFI1Kf/8JPe6cxNxvA4k4+AX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1e/8IAAADcAAAADwAAAAAAAAAAAAAA&#10;AAChAgAAZHJzL2Rvd25yZXYueG1sUEsFBgAAAAAEAAQA+QAAAJADAAAAAA==&#10;" strokeweight="0"/>
                  <v:line id="Line 330" o:spid="_x0000_s1354" style="position:absolute;flip:x y;visibility:visible;mso-wrap-style:square" from="2550,54" to="2608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H7ZMIAAADcAAAADwAAAGRycy9kb3ducmV2LnhtbESPQWsCMRSE7wX/Q3hCL0WzdkFlNYpI&#10;LdJb1/b+2Dw3i8nLkkRd/31TKPQ4zHwzzHo7OCtuFGLnWcFsWoAgbrzuuFXwdTpMliBiQtZoPZOC&#10;B0XYbkZPa6y0v/Mn3erUilzCsUIFJqW+kjI2hhzGqe+Js3f2wWHKMrRSB7zncmfla1HMpcOO84LB&#10;nvaGmkt9dQrKxffpeLEv5uMQnXl7t3UzDw+lnsfDbgUi0ZD+w3/0UWeuLOH3TD4C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0H7ZMIAAADcAAAADwAAAAAAAAAAAAAA&#10;AAChAgAAZHJzL2Rvd25yZXYueG1sUEsFBgAAAAAEAAQA+QAAAJADAAAAAA==&#10;" strokeweight="0"/>
                  <v:line id="Line 331" o:spid="_x0000_s1355" style="position:absolute;flip:x y;visibility:visible;mso-wrap-style:square" from="2539,54" to="2608,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hjEMIAAADcAAAADwAAAGRycy9kb3ducmV2LnhtbESPQWsCMRSE7wX/Q3hCL6VmrcXKahSR&#10;WqS3rvX+2Dw3i8nLkkRd/31TEDwOM98Ms1j1zooLhdh6VjAeFSCIa69bbhT87revMxAxIWu0nknB&#10;jSKsloOnBZbaX/mHLlVqRC7hWKICk1JXShlrQw7jyHfE2Tv64DBlGRqpA15zubPyrSim0mHLecFg&#10;RxtD9ak6OwWTj8N+d7Iv5nsbnfn8slU9DTelnof9eg4iUZ8e4Tu905mbvMP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KhjEMIAAADcAAAADwAAAAAAAAAAAAAA&#10;AAChAgAAZHJzL2Rvd25yZXYueG1sUEsFBgAAAAAEAAQA+QAAAJADAAAAAA==&#10;" strokeweight="0"/>
                  <v:line id="Line 332" o:spid="_x0000_s1356" style="position:absolute;flip:x y;visibility:visible;mso-wrap-style:square" from="2562,54" to="2619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TGi8IAAADcAAAADwAAAGRycy9kb3ducmV2LnhtbESPQWsCMRSE7wX/Q3hCL6VmrdTKahSR&#10;WqS3rvX+2Dw3i8nLkkRd/31TEDwOM98Ms1j1zooLhdh6VjAeFSCIa69bbhT87revMxAxIWu0nknB&#10;jSKsloOnBZbaX/mHLlVqRC7hWKICk1JXShlrQw7jyHfE2Tv64DBlGRqpA15zubPyrSim0mHLecFg&#10;RxtD9ak6OwWTj8N+d7Iv5nsbnfn8slU9DTelnof9eg4iUZ8e4Tu905mbvMP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+TGi8IAAADcAAAADwAAAAAAAAAAAAAA&#10;AAChAgAAZHJzL2Rvd25yZXYueG1sUEsFBgAAAAAEAAQA+QAAAJADAAAAAA==&#10;" strokeweight="0"/>
                  <v:line id="Line 333" o:spid="_x0000_s1357" style="position:absolute;visibility:visible;mso-wrap-style:square" from="2539,43" to="2539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vnM8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Xic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i+czxAAAANwAAAAPAAAAAAAAAAAA&#10;AAAAAKECAABkcnMvZG93bnJldi54bWxQSwUGAAAAAAQABAD5AAAAkgMAAAAA&#10;" strokeweight="0"/>
                  <v:line id="Line 334" o:spid="_x0000_s1358" style="position:absolute;visibility:visible;mso-wrap-style:square" from="2539,43" to="2596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dCq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0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x0KoxAAAANwAAAAPAAAAAAAAAAAA&#10;AAAAAKECAABkcnMvZG93bnJldi54bWxQSwUGAAAAAAQABAD5AAAAkgMAAAAA&#10;" strokeweight="0"/>
                  <v:oval id="Oval 335" o:spid="_x0000_s1359" style="position:absolute;left:2849;top:635;width:2217;height: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+8zMIA&#10;AADcAAAADwAAAGRycy9kb3ducmV2LnhtbERPu2rDMBTdC/kHcQPdajkPSnEjhxAIFDq0STp0vLGu&#10;bRHrSrHURPn7aih0PJz3ap3sIK40BuNYwawoQRA3ThvuFHwdd08vIEJE1jg4JgV3CrCuJw8rrLS7&#10;8Z6uh9iJHMKhQgV9jL6SMjQ9WQyF88SZa91oMWY4dlKPeMvhdpDzsnyWFg3nhh49bXtqzocfq8D7&#10;z+UypQ8T5qm9mHc+7e/fJ6Uep2nzCiJSiv/iP/ebVrBY5LX5TD4Csv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37zMwgAAANwAAAAPAAAAAAAAAAAAAAAAAJgCAABkcnMvZG93&#10;bnJldi54bWxQSwUGAAAAAAQABAD1AAAAhwMAAAAA&#10;" fillcolor="#ffc" strokecolor="#903" strokeweight="0"/>
                  <v:rect id="Rectangle 336" o:spid="_x0000_s1360" style="position:absolute;left:3251;top:711;width:133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myL8IA&#10;AADcAAAADwAAAGRycy9kb3ducmV2LnhtbESPzYoCMRCE7wu+Q2jB25pRYXFHo4ggqOzFcR+gmfT8&#10;YNIZkuiMb2+EhT0WVfUVtd4O1ogH+dA6VjCbZiCIS6dbrhX8Xg+fSxAhIms0jknBkwJsN6OPNeba&#10;9XyhRxFrkSAcclTQxNjlUoayIYth6jri5FXOW4xJ+lpqj32CWyPnWfYlLbacFhrsaN9QeSvuVoG8&#10;Fod+WRifufO8+jGn46Uip9RkPOxWICIN8T/81z5qBYvFN7zPpCMgN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ibIvwgAAANwAAAAPAAAAAAAAAAAAAAAAAJgCAABkcnMvZG93&#10;bnJldi54bWxQSwUGAAAAAAQABAD1AAAAhw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Gerar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Afastamento</w:t>
                          </w:r>
                          <w:proofErr w:type="spellEnd"/>
                        </w:p>
                      </w:txbxContent>
                    </v:textbox>
                  </v:rect>
                  <v:line id="Line 337" o:spid="_x0000_s1361" style="position:absolute;visibility:visible;mso-wrap-style:square" from="2872,657" to="2872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ipocIAAADcAAAADwAAAGRycy9kb3ducmV2LnhtbERPy2rCQBTdF/oPwxW6qxNbTWN0FJGK&#10;urM+wOUlc00GM3dCZqrx751FocvDeU/nna3FjVpvHCsY9BMQxIXThksFx8PqPQPhA7LG2jEpeJCH&#10;+ez1ZYq5dnf+ods+lCKGsM9RQRVCk0vpi4os+r5riCN3ca3FEGFbSt3iPYbbWn4kSSotGo4NFTa0&#10;rKi47n+tArNL16Pt12l8kt/rMDhn18zYo1JvvW4xARGoC//iP/dGK/gcxvnxTDw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ipocIAAADcAAAADwAAAAAAAAAAAAAA&#10;AAChAgAAZHJzL2Rvd25yZXYueG1sUEsFBgAAAAAEAAQA+QAAAJADAAAAAA==&#10;" strokeweight="0"/>
                  <v:line id="Line 338" o:spid="_x0000_s1362" style="position:absolute;visibility:visible;mso-wrap-style:square" from="2872,657" to="2918,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QMOs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9vKd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QMOsUAAADcAAAADwAAAAAAAAAA&#10;AAAAAAChAgAAZHJzL2Rvd25yZXYueG1sUEsFBgAAAAAEAAQA+QAAAJMDAAAAAA==&#10;" strokeweight="0"/>
                  <v:line id="Line 339" o:spid="_x0000_s1363" style="position:absolute;flip:x;visibility:visible;mso-wrap-style:square" from="2883,668" to="2918,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KhiMYAAADcAAAADwAAAGRycy9kb3ducmV2LnhtbESPQWsCMRSE7wX/Q3iCt5qtLbZsjSJK&#10;pQi2aOuht+fmdXdx87Ik0Y3/3giFHoeZ+YaZzKJpxJmcry0reBhmIIgLq2suFXx/vd2/gPABWWNj&#10;mRRcyMNs2rubYK5tx1s670IpEoR9jgqqENpcSl9UZNAPbUucvF/rDIYkXSm1wy7BTSNHWTaWBmtO&#10;CxW2tKioOO5ORsH245kPbnWKx3joNp8/+3K9X86VGvTj/BVEoBj+w3/td63g8Wk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RSoYjGAAAA3AAAAA8AAAAAAAAA&#10;AAAAAAAAoQIAAGRycy9kb3ducmV2LnhtbFBLBQYAAAAABAAEAPkAAACUAwAAAAA=&#10;" strokeweight="0"/>
                  <v:line id="Line 340" o:spid="_x0000_s1364" style="position:absolute;flip:y;visibility:visible;mso-wrap-style:square" from="2883,668" to="2883,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4EE8cAAADcAAAADwAAAGRycy9kb3ducmV2LnhtbESPT2sCMRTE7wW/Q3hCbzVbLbasRhFL&#10;SynY4r+Dt+fmdXdx87Ik0U2/vREKPQ4z8xtmOo+mERdyvras4HGQgSAurK65VLDbvj28gPABWWNj&#10;mRT8kof5rHc3xVzbjtd02YRSJAj7HBVUIbS5lL6oyKAf2JY4eT/WGQxJulJqh12Cm0YOs2wsDdac&#10;FipsaVlRcdqcjYL11zMf3fs5nuKxW30f9uXn/nWh1H0/LiYgAsXwH/5rf2gFo6cR3M6kIyB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HgQTxwAAANwAAAAPAAAAAAAA&#10;AAAAAAAAAKECAABkcnMvZG93bnJldi54bWxQSwUGAAAAAAQABAD5AAAAlQMAAAAA&#10;" strokeweight="0"/>
                  <v:line id="Line 341" o:spid="_x0000_s1365" style="position:absolute;visibility:visible;mso-wrap-style:square" from="2872,657" to="2929,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OvosUAAADcAAAADwAAAGRycy9kb3ducmV2LnhtbESPT2sCMRTE70K/Q3gFb5q1Wl23Rimi&#10;qLfWP+DxsXndDW5elk3U7bdvhILHYWZ+w8wWra3EjRpvHCsY9BMQxLnThgsFx8O6l4LwAVlj5ZgU&#10;/JKHxfylM8NMuzt/020fChEh7DNUUIZQZ1L6vCSLvu9q4uj9uMZiiLIppG7wHuG2km9JMpYWDceF&#10;EmtalpRf9lerwHyNN++7yWl6kqtNGJzTS2rsUanua/v5ASJQG57h//ZWKxiORvA4E4+An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hOvosUAAADcAAAADwAAAAAAAAAA&#10;AAAAAAChAgAAZHJzL2Rvd25yZXYueG1sUEsFBgAAAAAEAAQA+QAAAJMDAAAAAA==&#10;" strokeweight="0"/>
                  <v:line id="Line 342" o:spid="_x0000_s1366" style="position:absolute;visibility:visible;mso-wrap-style:square" from="2872,689" to="2872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8KOc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+j+B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V8KOcUAAADcAAAADwAAAAAAAAAA&#10;AAAAAAChAgAAZHJzL2Rvd25yZXYueG1sUEsFBgAAAAAEAAQA+QAAAJMDAAAAAA==&#10;" strokeweight="0"/>
                  <v:line id="Line 343" o:spid="_x0000_s1367" style="position:absolute;visibility:visible;mso-wrap-style:square" from="2883,657" to="2883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2UT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D8ksL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Y2UTsUAAADcAAAADwAAAAAAAAAA&#10;AAAAAAChAgAAZHJzL2Rvd25yZXYueG1sUEsFBgAAAAAEAAQA+QAAAJMDAAAAAA==&#10;" strokeweight="0"/>
                  <v:line id="Line 344" o:spid="_x0000_s1368" style="position:absolute;visibility:visible;mso-wrap-style:square" from="2872,668" to="2929,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Ex1cUAAADcAAAADwAAAGRycy9kb3ducmV2LnhtbESPQWsCMRSE74L/ITzBm2bVVrdbo5Ri&#10;0d7UKvT42Dx3g5uXZRN1/fdGKPQ4zMw3zHzZ2kpcqfHGsYLRMAFBnDttuFBw+PkapCB8QNZYOSYF&#10;d/KwXHQ7c8y0u/GOrvtQiAhhn6GCMoQ6k9LnJVn0Q1cTR+/kGoshyqaQusFbhNtKjpNkKi0ajgsl&#10;1vRZUn7eX6wCs52uX79nx7ejXK3D6Dc9p8YelOr32o93EIHa8B/+a2+0gsnLDJ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Ex1cUAAADcAAAADwAAAAAAAAAA&#10;AAAAAAChAgAAZHJzL2Rvd25yZXYueG1sUEsFBgAAAAAEAAQA+QAAAJMDAAAAAA==&#10;" strokeweight="0"/>
                  <v:line id="Line 345" o:spid="_x0000_s1369" style="position:absolute;visibility:visible;mso-wrap-style:square" from="2872,668" to="2929,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16lp8IAAADcAAAADwAAAGRycy9kb3ducmV2LnhtbERPy2rCQBTdF/oPwxW6qxNbTWN0FJGK&#10;urM+wOUlc00GM3dCZqrx751FocvDeU/nna3FjVpvHCsY9BMQxIXThksFx8PqPQPhA7LG2jEpeJCH&#10;+ez1ZYq5dnf+ods+lCKGsM9RQRVCk0vpi4os+r5riCN3ca3FEGFbSt3iPYbbWn4kSSotGo4NFTa0&#10;rKi47n+tArNL16Pt12l8kt/rMDhn18zYo1JvvW4xARGoC//iP/dGK/gcxrXxTDw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16lp8IAAADcAAAADwAAAAAAAAAAAAAA&#10;AAChAgAAZHJzL2Rvd25yZXYueG1sUEsFBgAAAAAEAAQA+QAAAJADAAAAAA==&#10;" strokeweight="0"/>
                  <v:line id="Line 346" o:spid="_x0000_s1370" style="position:absolute;visibility:visible;mso-wrap-style:square" from="2883,657" to="2883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IAPMUAAADcAAAADwAAAGRycy9kb3ducmV2LnhtbESPQWsCMRSE74L/ITzBm2bV1q5bo5Ri&#10;0d7UKvT42Dx3g5uXZRN1/fdGKPQ4zMw3zHzZ2kpcqfHGsYLRMAFBnDttuFBw+PkapCB8QNZYOSYF&#10;d/KwXHQ7c8y0u/GOrvtQiAhhn6GCMoQ6k9LnJVn0Q1cTR+/kGoshyqaQusFbhNtKjpNkKi0ajgsl&#10;1vRZUn7eX6wCs52uX7/fjrOjXK3D6Dc9p8YelOr32o93EIHa8B/+a2+0gsnLDJ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BIAPMUAAADcAAAADwAAAAAAAAAA&#10;AAAAAAChAgAAZHJzL2Rvd25yZXYueG1sUEsFBgAAAAAEAAQA+QAAAJMDAAAAAA==&#10;" strokeweight="0"/>
                  <v:line id="Line 347" o:spid="_x0000_s1371" style="position:absolute;visibility:visible;mso-wrap-style:square" from="2883,657" to="2883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E/fMEAAADcAAAADwAAAGRycy9kb3ducmV2LnhtbERPy4rCMBTdD8w/hDswO02dQa3VKIMo&#10;6s4nuLw01zbY3JQmav17sxBmeTjvyay1lbhT441jBb1uAoI4d9pwoeB4WHZSED4ga6wck4IneZhN&#10;Pz8mmGn34B3d96EQMYR9hgrKEOpMSp+XZNF3XU0cuYtrLIYIm0LqBh8x3FbyJ0kG0qLh2FBiTfOS&#10;8uv+ZhWY7WDV3wxPo5NcrELvnF5TY49KfX+1f2MQgdrwL36711rBbz/Oj2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8T98wQAAANwAAAAPAAAAAAAAAAAAAAAA&#10;AKECAABkcnMvZG93bnJldi54bWxQSwUGAAAAAAQABAD5AAAAjwMAAAAA&#10;" strokeweight="0"/>
                  <v:line id="Line 348" o:spid="_x0000_s1372" style="position:absolute;visibility:visible;mso-wrap-style:square" from="2872,657" to="2929,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2a58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XC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vZrnxAAAANwAAAAPAAAAAAAAAAAA&#10;AAAAAKECAABkcnMvZG93bnJldi54bWxQSwUGAAAAAAQABAD5AAAAkgMAAAAA&#10;" strokeweight="0"/>
                  <v:line id="Line 349" o:spid="_x0000_s1373" style="position:absolute;visibility:visible;mso-wrap-style:square" from="2872,668" to="2929,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8EkM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bym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28EkMUAAADcAAAADwAAAAAAAAAA&#10;AAAAAAChAgAAZHJzL2Rvd25yZXYueG1sUEsFBgAAAAAEAAQA+QAAAJMDAAAAAA==&#10;" strokeweight="0"/>
                  <v:line id="Line 350" o:spid="_x0000_s1374" style="position:absolute;visibility:visible;mso-wrap-style:square" from="2872,657" to="2872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OhC8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ik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COhC8UAAADcAAAADwAAAAAAAAAA&#10;AAAAAAChAgAAZHJzL2Rvd25yZXYueG1sUEsFBgAAAAAEAAQA+QAAAJMDAAAAAA==&#10;" strokeweight="0"/>
                  <v:line id="Line 351" o:spid="_x0000_s1375" style="position:absolute;flip:x;visibility:visible;mso-wrap-style:square" from="2872,657" to="2929,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4KuscAAADcAAAADwAAAGRycy9kb3ducmV2LnhtbESPQWsCMRSE7wX/Q3gFbzVbbVW2RpGW&#10;liK0otZDb8/N6+7i5mVJopv++0YoeBxm5htmtoimEWdyvras4H6QgSAurK65VPC1e72bgvABWWNj&#10;mRT8kofFvHczw1zbjjd03oZSJAj7HBVUIbS5lL6oyKAf2JY4eT/WGQxJulJqh12Cm0YOs2wsDdac&#10;Fips6bmi4rg9GQWbzwkf3NspHuOh+1h/78vV/mWpVP82Lp9ABIrhGv5vv2sFo8cHuJxJR0DO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Lgq6xwAAANwAAAAPAAAAAAAA&#10;AAAAAAAAAKECAABkcnMvZG93bnJldi54bWxQSwUGAAAAAAQABAD5AAAAlQMAAAAA&#10;" strokeweight="0"/>
                  <v:line id="Line 352" o:spid="_x0000_s1376" style="position:absolute;visibility:visible;mso-wrap-style:square" from="2883,668" to="2941,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C0P8UAAADcAAAADwAAAGRycy9kb3ducmV2LnhtbESPQWsCMRSE74X+h/AKvdWsFUVXo0ih&#10;pSgeamt7fW6em6WblyVJd9d/bwShx2FmvmEWq97WoiUfKscKhoMMBHHhdMWlgq/P16cpiBCRNdaO&#10;ScGZAqyW93cLzLXr+IPafSxFgnDIUYGJscmlDIUhi2HgGuLknZy3GJP0pdQeuwS3tXzOsom0WHFa&#10;MNjQi6Hid/9nFcS39YxH+vvQTjsszc/Wb7rdUanHh349BxGpj//hW/tdKxiNx3A9k46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PC0P8UAAADcAAAADwAAAAAAAAAA&#10;AAAAAAChAgAAZHJzL2Rvd25yZXYueG1sUEsFBgAAAAAEAAQA+QAAAJMDAAAAAA==&#10;" strokeweight="64e-5mm"/>
                  <v:line id="Line 353" o:spid="_x0000_s1377" style="position:absolute;flip:x y;visibility:visible;mso-wrap-style:square" from="2883,668" to="2941,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m9XMMAAADcAAAADwAAAGRycy9kb3ducmV2LnhtbESPQWsCMRSE74X+h/CEXopm2+JWVqOU&#10;Uot4c633x+a5WUxeliTV9d83BcHjMPPNMIvV4Kw4U4idZwUvkwIEceN1x62Cn/16PAMRE7JG65kU&#10;XCnCavn4sMBK+wvv6FynVuQSjhUqMCn1lZSxMeQwTnxPnL2jDw5TlqGVOuAllzsrX4uilA47zgsG&#10;e/o01JzqX6fg7f2w35zss9muozNf37ZuynBV6mk0fMxBJBrSPXyjNzpz0xL+z+Qj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pvVzDAAAA3AAAAA8AAAAAAAAAAAAA&#10;AAAAoQIAAGRycy9kb3ducmV2LnhtbFBLBQYAAAAABAAEAPkAAACRAwAAAAA=&#10;" strokeweight="0"/>
                  <v:line id="Line 354" o:spid="_x0000_s1378" style="position:absolute;flip:x y;visibility:visible;mso-wrap-style:square" from="2883,657" to="2941,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UYx8MAAADcAAAADwAAAGRycy9kb3ducmV2LnhtbESPQWsCMRSE74X+h/CEXopmW+kqq1FK&#10;qSK9da33x+a5WUxeliTV9d8bodDjMPPNMMv14Kw4U4idZwUvkwIEceN1x62Cn/1mPAcRE7JG65kU&#10;XCnCevX4sMRK+wt/07lOrcglHCtUYFLqKyljY8hhnPieOHtHHxymLEMrdcBLLndWvhZFKR12nBcM&#10;9vRhqDnVv07BdHbY70722XxtojOfW1s3Zbgq9TQa3hcgEg3pP/xH73Tm3mZwP5OPgFz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GMfDAAAA3AAAAA8AAAAAAAAAAAAA&#10;AAAAoQIAAGRycy9kb3ducmV2LnhtbFBLBQYAAAAABAAEAPkAAACRAwAAAAA=&#10;" strokeweight="0"/>
                  <v:line id="Line 355" o:spid="_x0000_s1379" style="position:absolute;flip:x y;visibility:visible;mso-wrap-style:square" from="2883,668" to="2941,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qMtcAAAADcAAAADwAAAGRycy9kb3ducmV2LnhtbERPTUsDMRC9C/0PYQpexGarWMvatBSx&#10;Ury5tfdhM26WJpMlie323zsHwePjfa82Y/DqTCn3kQ3MZxUo4jbanjsDX4fd/RJULsgWfWQycKUM&#10;m/XkZoW1jRf+pHNTOiUhnGs04EoZaq1z6yhgnsWBWLjvmAIWganTNuFFwoPXD1W10AF7lgaHA706&#10;ak/NTzDw+Hw87E/+zn3scnBv775pF+lqzO103L6AKjSWf/Gfe2/F9yRr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g6jLXAAAAA3AAAAA8AAAAAAAAAAAAAAAAA&#10;oQIAAGRycy9kb3ducmV2LnhtbFBLBQYAAAAABAAEAPkAAACOAwAAAAA=&#10;" strokeweight="0"/>
                  <v:line id="Line 356" o:spid="_x0000_s1380" style="position:absolute;flip:x y;visibility:visible;mso-wrap-style:square" from="2883,668" to="2941,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3YpLsMAAADcAAAADwAAAGRycy9kb3ducmV2LnhtbESPQWsCMRSE74X+h/AKXopmVart1ihS&#10;tIg31/b+2LxuFpOXJUl1/feNIPQ4zHwzzGLVOyvOFGLrWcF4VIAgrr1uuVHwddwOX0HEhKzReiYF&#10;V4qwWj4+LLDU/sIHOlepEbmEY4kKTEpdKWWsDTmMI98RZ+/HB4cpy9BIHfCSy52Vk6KYSYct5wWD&#10;HX0Yqk/Vr1MwnX8fdyf7bPbb6Mzm01b1LFyVGjz163cQifr0H77TO525lze4nc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2KS7DAAAA3AAAAA8AAAAAAAAAAAAA&#10;AAAAoQIAAGRycy9kb3ducmV2LnhtbFBLBQYAAAAABAAEAPkAAACRAwAAAAA=&#10;" strokeweight="0"/>
                  <v:line id="Line 357" o:spid="_x0000_s1381" style="position:absolute;flip:x y;visibility:visible;mso-wrap-style:square" from="2872,668" to="2941,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BKDsAAAADcAAAADwAAAGRycy9kb3ducmV2LnhtbERPTUsDMRC9C/6HMIIXsVkrbGVtWkRa&#10;Kd7ctvdhM26WJpMlie323zsHwePjfS/XU/DqTCkPkQ08zSpQxF20A/cGDvvt4wuoXJAt+shk4EoZ&#10;1qvbmyU2Nl74i85t6ZWEcG7QgCtlbLTOnaOAeRZHYuG+YwpYBKZe24QXCQ9ez6uq1gEHlgaHI707&#10;6k7tTzDwvDjudyf/4D63ObjNh2+7Ol2Nub+b3l5BFZrKv/jPvbPiq2W+nJEjoF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gSg7AAAAA3AAAAA8AAAAAAAAAAAAAAAAA&#10;oQIAAGRycy9kb3ducmV2LnhtbFBLBQYAAAAABAAEAPkAAACOAwAAAAA=&#10;" strokeweight="0"/>
                  <v:line id="Line 358" o:spid="_x0000_s1382" style="position:absolute;flip:x y;visibility:visible;mso-wrap-style:square" from="2895,668" to="2952,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zvlcIAAADcAAAADwAAAGRycy9kb3ducmV2LnhtbESPQWsCMRSE70L/Q3gFL6JZLayyNUop&#10;tYi3rnp/bF43i8nLkqS6/vumIPQ4zHwzzHo7OCuuFGLnWcF8VoAgbrzuuFVwOu6mKxAxIWu0nknB&#10;nSJsN0+jNVba3/iLrnVqRS7hWKECk1JfSRkbQw7jzPfE2fv2wWHKMrRSB7zlcmfloihK6bDjvGCw&#10;p3dDzaX+cQpelufj/mIn5rCLznx82ropw12p8fPw9goi0ZD+ww96rzNXzuHvTD4C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2zvlcIAAADcAAAADwAAAAAAAAAAAAAA&#10;AAChAgAAZHJzL2Rvd25yZXYueG1sUEsFBgAAAAAEAAQA+QAAAJADAAAAAA==&#10;" strokeweight="0"/>
                  <v:line id="Line 359" o:spid="_x0000_s1383" style="position:absolute;visibility:visible;mso-wrap-style:square" from="2872,657" to="2872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POLc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D0dwd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A84txAAAANwAAAAPAAAAAAAAAAAA&#10;AAAAAKECAABkcnMvZG93bnJldi54bWxQSwUGAAAAAAQABAD5AAAAkgMAAAAA&#10;" strokeweight="0"/>
                  <v:line id="Line 360" o:spid="_x0000_s1384" style="position:absolute;visibility:visible;mso-wrap-style:square" from="2872,657" to="2929,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9rts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Tgdw+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T2u2xAAAANwAAAAPAAAAAAAAAAAA&#10;AAAAAKECAABkcnMvZG93bnJldi54bWxQSwUGAAAAAAQABAD5AAAAkgMAAAAA&#10;" strokeweight="0"/>
                  <v:rect id="Rectangle 361" o:spid="_x0000_s1385" style="position:absolute;left:5342;top:8054;width:1286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/Te8MA&#10;AADcAAAADwAAAGRycy9kb3ducmV2LnhtbESP3WoCMRSE7wXfIRyhN1KztrKV1SgqFHpTRO0DnG6O&#10;+5uTJYm6fftGELwcZuYbZrnuTSuu5HxlWcF0koAgzq2uuFDwc/p8nYPwAVlja5kU/JGH9Wo4WGKm&#10;7Y0PdD2GQkQI+wwVlCF0mZQ+L8mgn9iOOHpn6wyGKF0htcNbhJtWviVJKg1WHBdK7GhXUt4cL0bB&#10;ppF+3OTk6+/Lx75Oratx+6vUy6jfLEAE6sMz/Gh/aQXv6Qzu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4/Te8MAAADcAAAADwAAAAAAAAAAAAAAAACYAgAAZHJzL2Rv&#10;d25yZXYueG1sUEsFBgAAAAAEAAQA9QAAAIgDAAAAAA==&#10;" fillcolor="#ffc" strokecolor="#903" strokeweight="0"/>
                  <v:rect id="Rectangle 362" o:spid="_x0000_s1386" style="position:absolute;left:5342;top:8172;width:3216;height:1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N24MMA&#10;AADcAAAADwAAAGRycy9kb3ducmV2LnhtbESP3WoCMRSE7wXfIRyhN1KztriV1SgqFHpTRO0DnG6O&#10;+5uTJYm6fftGELwcZuYbZrnuTSuu5HxlWcF0koAgzq2uuFDwc/p8nYPwAVlja5kU/JGH9Wo4WGKm&#10;7Y0PdD2GQkQI+wwVlCF0mZQ+L8mgn9iOOHpn6wyGKF0htcNbhJtWviVJKg1WHBdK7GhXUt4cL0bB&#10;ppF+3OTk6+/Lx75Oratx+6vUy6jfLEAE6sMz/Gh/aQXv6Qzu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MN24MMAAADcAAAADwAAAAAAAAAAAAAAAACYAgAAZHJzL2Rv&#10;d25yZXYueG1sUEsFBgAAAAAEAAQA9QAAAIgDAAAAAA==&#10;" fillcolor="#ffc" strokecolor="#903" strokeweight="0"/>
                  <v:rect id="Rectangle 363" o:spid="_x0000_s1387" style="position:absolute;left:5617;top:8312;width:249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UJQMEA&#10;AADcAAAADwAAAGRycy9kb3ducmV2LnhtbESP3YrCMBSE7xd8h3AE79ZUhSLVKMuCoMveWH2AQ3P6&#10;g8lJSaKtb79ZELwcZuYbZrsfrREP8qFzrGAxz0AQV0533Ci4Xg6faxAhIms0jknBkwLsd5OPLRba&#10;DXymRxkbkSAcClTQxtgXUoaqJYth7nri5NXOW4xJ+kZqj0OCWyOXWZZLix2nhRZ7+m6pupV3q0Be&#10;ysOwLo3P3M+y/jWn47kmp9RsOn5tQEQa4zv8ah+1glWew/+ZdATk7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ilCUDBAAAA3AAAAA8AAAAAAAAAAAAAAAAAmAIAAGRycy9kb3du&#10;cmV2LnhtbFBLBQYAAAAABAAEAPUAAACGAwAAAAA=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001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Pagamentos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Fechados</w:t>
                          </w:r>
                          <w:proofErr w:type="spellEnd"/>
                        </w:p>
                      </w:txbxContent>
                    </v:textbox>
                  </v:rect>
                  <v:line id="Line 364" o:spid="_x0000_s1388" style="position:absolute;visibility:visible;mso-wrap-style:square" from="5365,8075" to="5365,8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RttcQAAADcAAAADwAAAGRycy9kb3ducmV2LnhtbESPT2vCQBTE7wW/w/KE3nRjizGNrlJK&#10;RXvzL/T4yD6TxezbkF01fnu3IPQ4zMxvmNmis7W4UuuNYwWjYQKCuHDacKngsF8OMhA+IGusHZOC&#10;O3lYzHsvM8y1u/GWrrtQighhn6OCKoQml9IXFVn0Q9cQR+/kWoshyraUusVbhNtaviVJKi0ajgsV&#10;NvRVUXHeXawCs0lX45/J8eMov1dh9JudM2MPSr32u88piEBd+A8/22ut4D2dwN+ZeAT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dG21xAAAANwAAAAPAAAAAAAAAAAA&#10;AAAAAKECAABkcnMvZG93bnJldi54bWxQSwUGAAAAAAQABAD5AAAAkgMAAAAA&#10;" strokeweight="0"/>
                  <v:line id="Line 365" o:spid="_x0000_s1389" style="position:absolute;visibility:visible;mso-wrap-style:square" from="5365,8075" to="5411,8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v5x8EAAADcAAAADwAAAGRycy9kb3ducmV2LnhtbERPz2vCMBS+C/4P4QneZqpjteuMIrKh&#10;u6lT2PHRPNtg81KaqPW/NwfB48f3e7bobC2u1HrjWMF4lIAgLpw2XCo4/P28ZSB8QNZYOyYFd/Kw&#10;mPd7M8y1u/GOrvtQihjCPkcFVQhNLqUvKrLoR64hjtzJtRZDhG0pdYu3GG5rOUmSVFo0HBsqbGhV&#10;UXHeX6wCs03XH7/T4+dRfq/D+D87Z8YelBoOuuUXiEBdeImf7o1W8J7Gt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6/nHwQAAANwAAAAPAAAAAAAAAAAAAAAA&#10;AKECAABkcnMvZG93bnJldi54bWxQSwUGAAAAAAQABAD5AAAAjwMAAAAA&#10;" strokeweight="0"/>
                  <v:line id="Line 366" o:spid="_x0000_s1390" style="position:absolute;flip:x;visibility:visible;mso-wrap-style:square" from="5376,8086" to="5411,8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NvmcYAAADcAAAADwAAAGRycy9kb3ducmV2LnhtbESPQWsCMRSE7wX/Q3hCbzVbC7bdGkUs&#10;FRFUtPXQ23Pzuru4eVmS6MZ/bwqFHoeZ+YYZT6NpxIWcry0reBxkIIgLq2suFXx9fjy8gPABWWNj&#10;mRRcycN00rsbY65txzu67EMpEoR9jgqqENpcSl9UZNAPbEucvB/rDIYkXSm1wy7BTSOHWTaSBmtO&#10;CxW2NK+oOO3PRsFu88xHtzjHUzx26+33oVwd3mdK3ffj7A1EoBj+w3/tpVbwNHqF3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FDb5nGAAAA3AAAAA8AAAAAAAAA&#10;AAAAAAAAoQIAAGRycy9kb3ducmV2LnhtbFBLBQYAAAAABAAEAPkAAACUAwAAAAA=&#10;" strokeweight="0"/>
                  <v:line id="Line 367" o:spid="_x0000_s1391" style="position:absolute;flip:y;visibility:visible;mso-wrap-style:square" from="5376,8086" to="5376,8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BQ2cMAAADcAAAADwAAAGRycy9kb3ducmV2LnhtbERPTWsCMRC9F/ofwhS81WwVtKxGEUUR&#10;wRZtPXgbN9Pdxc1kSaIb/31zKPT4eN/TeTSNuJPztWUFb/0MBHFhdc2lgu+v9es7CB+QNTaWScGD&#10;PMxnz09TzLXt+ED3YyhFCmGfo4IqhDaX0hcVGfR92xIn7sc6gyFBV0rtsEvhppGDLBtJgzWnhgpb&#10;WlZUXI83o+DwMeaL29ziNV66/ef5VO5Oq4VSvZe4mIAIFMO/+M+91QqG4zQ/nUlHQM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WgUNnDAAAA3AAAAA8AAAAAAAAAAAAA&#10;AAAAoQIAAGRycy9kb3ducmV2LnhtbFBLBQYAAAAABAAEAPkAAACRAwAAAAA=&#10;" strokeweight="0"/>
                  <v:line id="Line 368" o:spid="_x0000_s1392" style="position:absolute;visibility:visible;mso-wrap-style:square" from="5365,8075" to="5422,8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jGh8QAAADcAAAADwAAAGRycy9kb3ducmV2LnhtbESPT2vCQBTE74LfYXlCb7pJSzWNrlJK&#10;RXvzL/T4yD6TxezbkF01/fZuQfA4zMxvmNmis7W4UuuNYwXpKAFBXDhtuFRw2C+HGQgfkDXWjknB&#10;H3lYzPu9Geba3XhL110oRYSwz1FBFUKTS+mLiiz6kWuIo3dyrcUQZVtK3eItwm0tX5NkLC0ajgsV&#10;NvRVUXHeXawCsxmv3n8mx4+j/F6F9Dc7Z8YelHoZdJ9TEIG68Aw/2mut4G2Swv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CMaHxAAAANwAAAAPAAAAAAAAAAAA&#10;AAAAAKECAABkcnMvZG93bnJldi54bWxQSwUGAAAAAAQABAD5AAAAkgMAAAAA&#10;" strokeweight="0"/>
                  <v:line id="Line 369" o:spid="_x0000_s1393" style="position:absolute;visibility:visible;mso-wrap-style:square" from="5365,8108" to="5365,8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pY8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2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2ljwxAAAANwAAAAPAAAAAAAAAAAA&#10;AAAAAKECAABkcnMvZG93bnJldi54bWxQSwUGAAAAAAQABAD5AAAAkgMAAAAA&#10;" strokeweight="0"/>
                  <v:line id="Line 370" o:spid="_x0000_s1394" style="position:absolute;visibility:visible;mso-wrap-style:square" from="5376,8075" to="5376,8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b9a8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1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lv1rxAAAANwAAAAPAAAAAAAAAAAA&#10;AAAAAKECAABkcnMvZG93bnJldi54bWxQSwUGAAAAAAQABAD5AAAAkgMAAAAA&#10;" strokeweight="0"/>
                  <v:line id="Line 371" o:spid="_x0000_s1395" style="position:absolute;visibility:visible;mso-wrap-style:square" from="5365,8086" to="5422,8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9lH8UAAADcAAAADwAAAGRycy9kb3ducmV2LnhtbESPQWsCMRSE74L/ITzBm2bVVrdbo5Ri&#10;0d7UKvT42Dx3g5uXZRN1/fdGKPQ4zMw3zHzZ2kpcqfHGsYLRMAFBnDttuFBw+PkapCB8QNZYOSYF&#10;d/KwXHQ7c8y0u/GOrvtQiAhhn6GCMoQ6k9LnJVn0Q1cTR+/kGoshyqaQusFbhNtKjpNkKi0ajgsl&#10;1vRZUn7eX6wCs52uX79nx7ejXK3D6Dc9p8YelOr32o93EIHa8B/+a2+0gsnsBZ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H9lH8UAAADcAAAADwAAAAAAAAAA&#10;AAAAAAChAgAAZHJzL2Rvd25yZXYueG1sUEsFBgAAAAAEAAQA+QAAAJMDAAAAAA==&#10;" strokeweight="0"/>
                  <v:line id="Line 372" o:spid="_x0000_s1396" style="position:absolute;visibility:visible;mso-wrap-style:square" from="5365,8086" to="5422,8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PAhMUAAADcAAAADwAAAGRycy9kb3ducmV2LnhtbESPQWvCQBSE74X+h+UVvOnGFk2aukop&#10;FetNbQI9PrKvyWL2bciuGv99VxB6HGbmG2axGmwrztR741jBdJKAIK6cNlwrKL7X4wyED8gaW8ek&#10;4EoeVsvHhwXm2l14T+dDqEWEsM9RQRNCl0vpq4Ys+onriKP363qLIcq+lrrHS4TbVj4nyVxaNBwX&#10;Guzoo6HqeDhZBWY338y2aflays9NmP5kx8zYQqnR0/D+BiLQEP7D9/aXVvCSzuB2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zPAhMUAAADcAAAADwAAAAAAAAAA&#10;AAAAAAChAgAAZHJzL2Rvd25yZXYueG1sUEsFBgAAAAAEAAQA+QAAAJMDAAAAAA==&#10;" strokeweight="0"/>
                  <v:line id="Line 373" o:spid="_x0000_s1397" style="position:absolute;visibility:visible;mso-wrap-style:square" from="5376,8075" to="5376,8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Fe88QAAADcAAAADwAAAGRycy9kb3ducmV2LnhtbESPT2vCQBTE7wW/w/KE3nRjizGNrlJK&#10;RXvzL/T4yD6TxezbkF01fnu3IPQ4zMxvmNmis7W4UuuNYwWjYQKCuHDacKngsF8OMhA+IGusHZOC&#10;O3lYzHsvM8y1u/GWrrtQighhn6OCKoQml9IXFVn0Q9cQR+/kWoshyraUusVbhNtaviVJKi0ajgsV&#10;NvRVUXHeXawCs0lX45/J8eMov1dh9JudM2MPSr32u88piEBd+A8/22ut4H2Swt+ZeAT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4V7zxAAAANwAAAAPAAAAAAAAAAAA&#10;AAAAAKECAABkcnMvZG93bnJldi54bWxQSwUGAAAAAAQABAD5AAAAkgMAAAAA&#10;" strokeweight="0"/>
                  <v:line id="Line 374" o:spid="_x0000_s1398" style="position:absolute;visibility:visible;mso-wrap-style:square" from="5376,8075" to="5376,8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37aMUAAADcAAAADwAAAGRycy9kb3ducmV2LnhtbESPQWvCQBSE74X+h+UVeqsbLZoYXUVK&#10;i/VmbQIeH9lnsph9G7Jbjf++KxR6HGbmG2a5HmwrLtR741jBeJSAIK6cNlwrKL4/XjIQPiBrbB2T&#10;ght5WK8eH5aYa3flL7ocQi0ihH2OCpoQulxKXzVk0Y9cRxy9k+sthij7WuoerxFuWzlJkpm0aDgu&#10;NNjRW0PV+fBjFZj9bDvdpeW8lO/bMD5m58zYQqnnp2GzABFoCP/hv/anVvCapnA/E4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37aMUAAADcAAAADwAAAAAAAAAA&#10;AAAAAAChAgAAZHJzL2Rvd25yZXYueG1sUEsFBgAAAAAEAAQA+QAAAJMDAAAAAA==&#10;" strokeweight="0"/>
                  <v:line id="Line 375" o:spid="_x0000_s1399" style="position:absolute;visibility:visible;mso-wrap-style:square" from="5365,8075" to="5422,8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JvGsIAAADcAAAADwAAAGRycy9kb3ducmV2LnhtbERPz2vCMBS+C/sfwhvspmkdaldNy5CJ&#10;87Y5BY+P5q0NbV5Kk2n33y+HgceP7/emHG0nrjR441hBOktAEFdOG64VnL520wyED8gaO8ek4Jc8&#10;lMXDZIO5djf+pOsx1CKGsM9RQRNCn0vpq4Ys+pnriSP37QaLIcKhlnrAWwy3nZwnyVJaNBwbGuxp&#10;21DVHn+sAvOx3C8Oq/PLWb7tQ3rJ2szYk1JPj+PrGkSgMdzF/+53reB5F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TJvGsIAAADcAAAADwAAAAAAAAAAAAAA&#10;AAChAgAAZHJzL2Rvd25yZXYueG1sUEsFBgAAAAAEAAQA+QAAAJADAAAAAA==&#10;" strokeweight="0"/>
                  <v:line id="Line 376" o:spid="_x0000_s1400" style="position:absolute;visibility:visible;mso-wrap-style:square" from="5365,8086" to="5422,8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7KgcUAAADcAAAADwAAAGRycy9kb3ducmV2LnhtbESPQWvCQBSE74L/YXmCt7pRqcbUVUQs&#10;1ltrE+jxkX1NFrNvQ3ar6b/vCgWPw8x8w6y3vW3ElTpvHCuYThIQxKXThisF+efrUwrCB2SNjWNS&#10;8EsetpvhYI2Zdjf+oOs5VCJC2GeooA6hzaT0ZU0W/cS1xNH7dp3FEGVXSd3hLcJtI2dJspAWDceF&#10;Glva11Rezj9WgXlfHJ9Py2JVyMMxTL/SS2psrtR41O9eQATqwyP8337TCubLFdzPxCM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n7KgcUAAADcAAAADwAAAAAAAAAA&#10;AAAAAAChAgAAZHJzL2Rvd25yZXYueG1sUEsFBgAAAAAEAAQA+QAAAJMDAAAAAA==&#10;" strokeweight="0"/>
                  <v:line id="Line 377" o:spid="_x0000_s1401" style="position:absolute;visibility:visible;mso-wrap-style:square" from="5365,8075" to="5365,8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ETO8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m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kRM7wQAAANwAAAAPAAAAAAAAAAAAAAAA&#10;AKECAABkcnMvZG93bnJldi54bWxQSwUGAAAAAAQABAD5AAAAjwMAAAAA&#10;" strokeweight="0"/>
                  <v:line id="Line 378" o:spid="_x0000_s1402" style="position:absolute;flip:x;visibility:visible;mso-wrap-style:square" from="5365,8075" to="5422,8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mFZcYAAADcAAAADwAAAGRycy9kb3ducmV2LnhtbESPQWsCMRSE74L/ITyhN81qoZWtUURR&#10;SsEWbT309tw8dxc3L0sS3fTfm0Khx2FmvmFmi2gacSPna8sKxqMMBHFhdc2lgq/PzXAKwgdkjY1l&#10;UvBDHhbzfm+GubYd7+l2CKVIEPY5KqhCaHMpfVGRQT+yLXHyztYZDEm6UmqHXYKbRk6y7EkarDkt&#10;VNjSqqLicrgaBfv3Zz657TVe4qnbfXwfy7fjeqnUwyAuX0AEiuE//Nd+1Qoep2P4PZOOgJz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85hWXGAAAA3AAAAA8AAAAAAAAA&#10;AAAAAAAAoQIAAGRycy9kb3ducmV2LnhtbFBLBQYAAAAABAAEAPkAAACUAwAAAAA=&#10;" strokeweight="0"/>
                  <v:line id="Line 379" o:spid="_x0000_s1403" style="position:absolute;visibility:visible;mso-wrap-style:square" from="5376,8086" to="5434,8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kADMUAAADcAAAADwAAAGRycy9kb3ducmV2LnhtbESPzWrDMBCE74W8g9hAb7WcBIrrRgkh&#10;kFBacmj6d91aW8vUWhlJtZ23jwKFHIeZ+YZZrkfbip58aBwrmGU5COLK6YZrBe9vu7sCRIjIGlvH&#10;pOBEAdaryc0SS+0GfqX+GGuRIBxKVGBi7EopQ2XIYshcR5y8H+ctxiR9LbXHIcFtK+d5fi8tNpwW&#10;DHa0NVT9Hv+sgrjfPPBCf370xYC1+Xrxz8PhW6nb6bh5BBFpjNfwf/tJK1gUc7icSUdArs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XkADMUAAADcAAAADwAAAAAAAAAA&#10;AAAAAAChAgAAZHJzL2Rvd25yZXYueG1sUEsFBgAAAAAEAAQA+QAAAJMDAAAAAA==&#10;" strokeweight="64e-5mm"/>
                  <v:line id="Line 380" o:spid="_x0000_s1404" style="position:absolute;flip:x y;visibility:visible;mso-wrap-style:square" from="5376,8086" to="5434,8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4yg8IAAADcAAAADwAAAGRycy9kb3ducmV2LnhtbESPQWsCMRSE74X+h/AKXkrNqqCyNYqI&#10;injrau+PzetmMXlZkqjrv28KQo/DzDfDLFa9s+JGIbaeFYyGBQji2uuWGwXn0+5jDiImZI3WMyl4&#10;UITV8vVlgaX2d/6iW5UakUs4lqjApNSVUsbakMM49B1x9n58cJiyDI3UAe+53Fk5LoqpdNhyXjDY&#10;0cZQfamuTsFk9n06XOy7Oe6iM9u9reppeCg1eOvXnyAS9ek//KQPOnPzCfydyUdAL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P4yg8IAAADcAAAADwAAAAAAAAAAAAAA&#10;AAChAgAAZHJzL2Rvd25yZXYueG1sUEsFBgAAAAAEAAQA+QAAAJADAAAAAA==&#10;" strokeweight="0"/>
                  <v:line id="Line 381" o:spid="_x0000_s1405" style="position:absolute;flip:x y;visibility:visible;mso-wrap-style:square" from="5376,8075" to="5434,8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eq98MAAADcAAAADwAAAGRycy9kb3ducmV2LnhtbESPQWsCMRSE7wX/Q3hCL6VmW8tWVqNI&#10;0SK9da33x+a5WUxeliTq+u8bodDjMPPNMIvV4Ky4UIidZwUvkwIEceN1x62Cn/32eQYiJmSN1jMp&#10;uFGE1XL0sMBK+yt/06VOrcglHCtUYFLqKyljY8hhnPieOHtHHxymLEMrdcBrLndWvhZFKR12nBcM&#10;9vRhqDnVZ6dg+n7Y7072yXxtozObT1s3Zbgp9Tge1nMQiYb0H/6jdzpzsze4n8lHQC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XqvfDAAAA3AAAAA8AAAAAAAAAAAAA&#10;AAAAoQIAAGRycy9kb3ducmV2LnhtbFBLBQYAAAAABAAEAPkAAACRAwAAAAA=&#10;" strokeweight="0"/>
                  <v:line id="Line 382" o:spid="_x0000_s1406" style="position:absolute;flip:x y;visibility:visible;mso-wrap-style:square" from="5376,8086" to="5434,8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sPbMMAAADcAAAADwAAAGRycy9kb3ducmV2LnhtbESPQWsCMRSE7wX/Q3hCL6VmW+lWVqNI&#10;0SK9da33x+a5WUxeliTq+u8bodDjMPPNMIvV4Ky4UIidZwUvkwIEceN1x62Cn/32eQYiJmSN1jMp&#10;uFGE1XL0sMBK+yt/06VOrcglHCtUYFLqKyljY8hhnPieOHtHHxymLEMrdcBrLndWvhZFKR12nBcM&#10;9vRhqDnVZ6dg+n7Y7072yXxtozObT1s3Zbgp9Tge1nMQiYb0H/6jdzpzsze4n8lHQC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hbD2zDAAAA3AAAAA8AAAAAAAAAAAAA&#10;AAAAoQIAAGRycy9kb3ducmV2LnhtbFBLBQYAAAAABAAEAPkAAACRAwAAAAA=&#10;" strokeweight="0"/>
                  <v:line id="Line 383" o:spid="_x0000_s1407" style="position:absolute;flip:x y;visibility:visible;mso-wrap-style:square" from="5376,8086" to="5434,8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mRG8IAAADcAAAADwAAAGRycy9kb3ducmV2LnhtbESPQWsCMRSE70L/Q3iCF6lZLayyNUoR&#10;LdJb1/b+2Dw3i8nLkkRd/31TKPQ4zHwzzHo7OCtuFGLnWcF8VoAgbrzuuFXwdTo8r0DEhKzReiYF&#10;D4qw3TyN1lhpf+dPutWpFbmEY4UKTEp9JWVsDDmMM98TZ+/sg8OUZWilDnjP5c7KRVGU0mHHecFg&#10;TztDzaW+OgUvy+/T8WKn5uMQndm/27opw0OpyXh4ewWRaEj/4T/6qDO3KuH3TD4C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ImRG8IAAADcAAAADwAAAAAAAAAAAAAA&#10;AAChAgAAZHJzL2Rvd25yZXYueG1sUEsFBgAAAAAEAAQA+QAAAJADAAAAAA==&#10;" strokeweight="0"/>
                  <v:line id="Line 384" o:spid="_x0000_s1408" style="position:absolute;flip:x y;visibility:visible;mso-wrap-style:square" from="5365,8086" to="5434,8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U0gMIAAADcAAAADwAAAGRycy9kb3ducmV2LnhtbESPQWsCMRSE70L/Q3iCF9FsLaisRilF&#10;i/TWVe+PzXOzmLwsSdT13zeFQo/DzDfDrLe9s+JOIbaeFbxOCxDEtdctNwpOx/1kCSImZI3WMyl4&#10;UoTt5mWwxlL7B3/TvUqNyCUcS1RgUupKKWNtyGGc+o44excfHKYsQyN1wEcud1bOimIuHbacFwx2&#10;9GGovlY3p+BtcT4ernZsvvbRmd2nrep5eCo1GvbvKxCJ+vQf/qMPOnPLBfyeyUd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8U0gMIAAADcAAAADwAAAAAAAAAAAAAA&#10;AAChAgAAZHJzL2Rvd25yZXYueG1sUEsFBgAAAAAEAAQA+QAAAJADAAAAAA==&#10;" strokeweight="0"/>
                  <v:line id="Line 385" o:spid="_x0000_s1409" style="position:absolute;flip:x y;visibility:visible;mso-wrap-style:square" from="5388,8086" to="5445,8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qg8sAAAADcAAAADwAAAGRycy9kb3ducmV2LnhtbERPTWsCMRC9F/ofwhR6KTVbC1ZWo4ho&#10;kd66tvdhM24Wk8mSpLr++86h0OPjfS/XY/DqQin3kQ28TCpQxG20PXcGvo775zmoXJAt+shk4EYZ&#10;1qv7uyXWNl75ky5N6ZSEcK7RgCtlqLXOraOAeRIHYuFOMQUsAlOnbcKrhAevp1U10wF7lgaHA20d&#10;tefmJxh4ffs+Hs7+yX3sc3C7d9+0s3Qz5vFh3CxAFRrLv/jPfbDim8taOSNHQK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ZaoPLAAAAA3AAAAA8AAAAAAAAAAAAAAAAA&#10;oQIAAGRycy9kb3ducmV2LnhtbFBLBQYAAAAABAAEAPkAAACOAwAAAAA=&#10;" strokeweight="0"/>
                  <v:line id="Line 386" o:spid="_x0000_s1410" style="position:absolute;visibility:visible;mso-wrap-style:square" from="5365,8075" to="5365,8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u6psQAAADcAAAADwAAAGRycy9kb3ducmV2LnhtbESPT4vCMBTE7wt+h/AEb5qqrNZqFFl2&#10;0b35Fzw+mmcbbF5Kk9XutzcLwh6HmfkNs1i1thJ3arxxrGA4SEAQ504bLhScjl/9FIQPyBorx6Tg&#10;lzyslp23BWbaPXhP90MoRISwz1BBGUKdSenzkiz6gauJo3d1jcUQZVNI3eAjwm0lR0kykRYNx4US&#10;a/ooKb8dfqwCs5ts3r+n59lZfm7C8JLeUmNPSvW67XoOIlAb/sOv9lYrGKcz+DsTj4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q7qmxAAAANwAAAAPAAAAAAAAAAAA&#10;AAAAAKECAABkcnMvZG93bnJldi54bWxQSwUGAAAAAAQABAD5AAAAkgMAAAAA&#10;" strokeweight="0"/>
                  <v:line id="Line 387" o:spid="_x0000_s1411" style="position:absolute;visibility:visible;mso-wrap-style:square" from="5365,8075" to="5422,8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iF5sIAAADcAAAADwAAAGRycy9kb3ducmV2LnhtbERPz2vCMBS+C/sfwhN207QOXe2MZcjE&#10;edtcCzs+mmcbbF5Kk2n33y+HgceP7/emGG0nrjR441hBOk9AENdOG24UlF/7WQbCB2SNnWNS8Ese&#10;iu3DZIO5djf+pOspNCKGsM9RQRtCn0vp65Ys+rnriSN3doPFEOHQSD3gLYbbTi6SZCUtGo4NLfa0&#10;a6m+nH6sAvOxOiyPz9W6km+HkH5nl8zYUqnH6fj6AiLQGO7if/e7VvC0jvPjmXgE5P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0iF5sIAAADcAAAADwAAAAAAAAAAAAAA&#10;AAChAgAAZHJzL2Rvd25yZXYueG1sUEsFBgAAAAAEAAQA+QAAAJADAAAAAA==&#10;" strokeweight="0"/>
                  <v:oval id="Oval 388" o:spid="_x0000_s1412" style="position:absolute;left:5663;top:8571;width:2527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NKa8UA&#10;AADcAAAADwAAAGRycy9kb3ducmV2LnhtbESPzWsCMRTE74L/Q3iF3jTrB9JujSKFgtCDH+2hx+fm&#10;uRu6eUk3qcb/3giCx2FmfsPMl8m24kRdMI4VjIYFCOLKacO1gu+vj8ELiBCRNbaOScGFAiwX/d4c&#10;S+3OvKPTPtYiQziUqKCJ0ZdShqohi2HoPHH2jq6zGLPsaqk7PGe4beW4KGbSouG80KCn94aq3/2/&#10;VeD9djpNaWPCOB3/zCcfdpefg1LPT2n1BiJSio/wvb3WCiavI7idyUd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g0prxQAAANwAAAAPAAAAAAAAAAAAAAAAAJgCAABkcnMv&#10;ZG93bnJldi54bWxQSwUGAAAAAAQABAD1AAAAigMAAAAA&#10;" fillcolor="#ffc" strokecolor="#903" strokeweight="0"/>
                  <v:rect id="Rectangle 389" o:spid="_x0000_s1413" style="position:absolute;left:6100;top:8646;width:150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t/ZM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rBc5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S39kwgAAANwAAAAPAAAAAAAAAAAAAAAAAJgCAABkcnMvZG93&#10;bnJldi54bWxQSwUGAAAAAAQABAD1AAAAhw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Pagamentos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90" o:spid="_x0000_s1414" style="position:absolute;left:6582;top:8818;width:65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fa/8IA&#10;AADcAAAADwAAAGRycy9kb3ducmV2LnhtbESPzYoCMRCE7wu+Q2jB25pRYXFHo4ggqOzFcR+gmfT8&#10;YNIZkuiMb2+EhT0WVfUVtd4O1ogH+dA6VjCbZiCIS6dbrhX8Xg+fSxAhIms0jknBkwJsN6OPNeba&#10;9XyhRxFrkSAcclTQxNjlUoayIYth6jri5FXOW4xJ+lpqj32CWyPnWfYlLbacFhrsaN9QeSvuVoG8&#10;Fod+WRifufO8+jGn46Uip9RkPOxWICIN8T/81z5qBYvvBbzPpCMgN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B9r/wgAAANwAAAAPAAAAAAAAAAAAAAAAAJgCAABkcnMvZG93&#10;bnJldi54bWxQSwUGAAAAAAQABAD1AAAAhwMAAAAA&#10;" filled="f" stroked="f">
                    <v:textbox style="mso-fit-shape-to-text:t" inset="0,0,0,0">
                      <w:txbxContent>
                        <w:p w:rsidR="009907DA" w:rsidRDefault="009907D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Fechados</w:t>
                          </w:r>
                          <w:proofErr w:type="spellEnd"/>
                        </w:p>
                      </w:txbxContent>
                    </v:textbox>
                  </v:rect>
                  <v:line id="Line 391" o:spid="_x0000_s1415" style="position:absolute;visibility:visible;mso-wrap-style:square" from="5686,8592" to="5686,8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OD5cUAAADcAAAADwAAAGRycy9kb3ducmV2LnhtbESPQWsCMRSE74L/ITzBm2bV1q5bo5Ri&#10;0d7UKvT42Dx3g5uXZRN1/fdGKPQ4zMw3zHzZ2kpcqfHGsYLRMAFBnDttuFBw+PkapCB8QNZYOSYF&#10;d/KwXHQ7c8y0u/GOrvtQiAhhn6GCMoQ6k9LnJVn0Q1cTR+/kGoshyqaQusFbhNtKjpNkKi0ajgsl&#10;1vRZUn7eX6wCs52uX7/fjrOjXK3D6Dc9p8YelOr32o93EIHa8B/+a2+0gsnsBZ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HOD5cUAAADcAAAADwAAAAAAAAAA&#10;AAAAAAChAgAAZHJzL2Rvd25yZXYueG1sUEsFBgAAAAAEAAQA+QAAAJMDAAAAAA==&#10;" strokeweight="0"/>
                  <v:line id="Line 392" o:spid="_x0000_s1416" style="position:absolute;visibility:visible;mso-wrap-style:square" from="5686,8592" to="5732,8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8mfsUAAADcAAAADwAAAGRycy9kb3ducmV2LnhtbESPT4vCMBTE74LfITxhb2uqotZqFBEX&#10;3duuf8Djo3m2wealNFntfnuzsOBxmJnfMItVaytxp8YbxwoG/QQEce604ULB6fjxnoLwAVlj5ZgU&#10;/JKH1bLbWWCm3YO/6X4IhYgQ9hkqKEOoMyl9XpJF33c1cfSurrEYomwKqRt8RLit5DBJJtKi4bhQ&#10;Yk2bkvLb4ccqMF+T3fhzep6d5XYXBpf0lhp7Uuqt167nIAK14RX+b++1gtFsDH9n4hG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z8mfsUAAADcAAAADwAAAAAAAAAA&#10;AAAAAAChAgAAZHJzL2Rvd25yZXYueG1sUEsFBgAAAAAEAAQA+QAAAJMDAAAAAA==&#10;" strokeweight="0"/>
                  <v:line id="Line 393" o:spid="_x0000_s1417" style="position:absolute;flip:x;visibility:visible;mso-wrap-style:square" from="5698,8603" to="5732,8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mLzMYAAADcAAAADwAAAGRycy9kb3ducmV2LnhtbESPQWsCMRSE7wX/Q3hCbzVbC7bdGkUs&#10;FRFUtPXQ23Pzuru4eVmS6MZ/bwqFHoeZ+YYZT6NpxIWcry0reBxkIIgLq2suFXx9fjy8gPABWWNj&#10;mRRcycN00rsbY65txzu67EMpEoR9jgqqENpcSl9UZNAPbEucvB/rDIYkXSm1wy7BTSOHWTaSBmtO&#10;CxW2NK+oOO3PRsFu88xHtzjHUzx26+33oVwd3mdK3ffj7A1EoBj+w3/tpVbw9DqC3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UJi8zGAAAA3AAAAA8AAAAAAAAA&#10;AAAAAAAAoQIAAGRycy9kb3ducmV2LnhtbFBLBQYAAAAABAAEAPkAAACUAwAAAAA=&#10;" strokeweight="0"/>
                  <v:line id="Line 394" o:spid="_x0000_s1418" style="position:absolute;flip:y;visibility:visible;mso-wrap-style:square" from="5698,8603" to="5698,8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UuV8YAAADcAAAADwAAAGRycy9kb3ducmV2LnhtbESPQWsCMRSE74L/ITyht5qthdpujSKW&#10;ihSqaOuht+fmdXdx87Ik0Y3/3hQKHoeZ+YaZzKJpxJmcry0reBhmIIgLq2suFXx/vd8/g/ABWWNj&#10;mRRcyMNs2u9NMNe24y2dd6EUCcI+RwVVCG0upS8qMuiHtiVO3q91BkOSrpTaYZfgppGjLHuSBmtO&#10;CxW2tKioOO5ORsF2PeaDW57iMR66z83PvvzYv82VuhvE+SuIQDHcwv/tlVbw+DKGv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FLlfGAAAA3AAAAA8AAAAAAAAA&#10;AAAAAAAAoQIAAGRycy9kb3ducmV2LnhtbFBLBQYAAAAABAAEAPkAAACUAwAAAAA=&#10;" strokeweight="0"/>
                  <v:line id="Line 395" o:spid="_x0000_s1419" style="position:absolute;visibility:visible;mso-wrap-style:square" from="5686,8592" to="5744,8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6J4MIAAADcAAAADwAAAGRycy9kb3ducmV2LnhtbERPz2vCMBS+C/sfwhN207QOXe2MZcjE&#10;edtcCzs+mmcbbF5Kk2n33y+HgceP7/emGG0nrjR441hBOk9AENdOG24UlF/7WQbCB2SNnWNS8Ese&#10;iu3DZIO5djf+pOspNCKGsM9RQRtCn0vp65Ys+rnriSN3doPFEOHQSD3gLYbbTi6SZCUtGo4NLfa0&#10;a6m+nH6sAvOxOiyPz9W6km+HkH5nl8zYUqnH6fj6AiLQGO7if/e7VvC0jmvjmXgE5P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T6J4MIAAADcAAAADwAAAAAAAAAAAAAA&#10;AAChAgAAZHJzL2Rvd25yZXYueG1sUEsFBgAAAAAEAAQA+QAAAJADAAAAAA==&#10;" strokeweight="0"/>
                  <v:line id="Line 396" o:spid="_x0000_s1420" style="position:absolute;visibility:visible;mso-wrap-style:square" from="5686,8624" to="5686,8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Ise8UAAADcAAAADwAAAGRycy9kb3ducmV2LnhtbESPT2vCQBTE70K/w/IKvelGS20SXUVK&#10;RXuz/gGPj+wzWcy+DdlV02/vFgSPw8z8hpnOO1uLK7XeOFYwHCQgiAunDZcK9rtlPwXhA7LG2jEp&#10;+CMP89lLb4q5djf+pes2lCJC2OeooAqhyaX0RUUW/cA1xNE7udZiiLItpW7xFuG2lqMkGUuLhuNC&#10;hQ19VVSctxerwGzGq4+fz0N2kN+rMDym59TYvVJvr91iAiJQF57hR3utFbxnGfyfiUdAz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nIse8UAAADcAAAADwAAAAAAAAAA&#10;AAAAAAChAgAAZHJzL2Rvd25yZXYueG1sUEsFBgAAAAAEAAQA+QAAAJMDAAAAAA==&#10;" strokeweight="0"/>
                  <v:line id="Line 397" o:spid="_x0000_s1421" style="position:absolute;visibility:visible;mso-wrap-style:square" from="5698,8592" to="5698,8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jdBMEAAADcAAAADwAAAGRycy9kb3ducmV2LnhtbERPy4rCMBTdC/MP4Q6401Tx0alGGURx&#10;3Kmj4PLS3GmDzU1pota/N4sBl4fzni9bW4k7Nd44VjDoJyCIc6cNFwpOv5teCsIHZI2VY1LwJA/L&#10;xUdnjpl2Dz7Q/RgKEUPYZ6igDKHOpPR5SRZ939XEkftzjcUQYVNI3eAjhttKDpNkIi0ajg0l1rQq&#10;Kb8eb1aB2U+24930/HWW620YXNJrauxJqe5n+z0DEagNb/G/+0crGCVxfjwTj4Bcv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6N0EwQAAANwAAAAPAAAAAAAAAAAAAAAA&#10;AKECAABkcnMvZG93bnJldi54bWxQSwUGAAAAAAQABAD5AAAAjwMAAAAA&#10;" strokeweight="0"/>
                  <v:line id="Line 398" o:spid="_x0000_s1422" style="position:absolute;visibility:visible;mso-wrap-style:square" from="5686,8603" to="5744,8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R4n8UAAADcAAAADwAAAGRycy9kb3ducmV2LnhtbESPQWvCQBSE70L/w/IKvdVNSrU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KR4n8UAAADcAAAADwAAAAAAAAAA&#10;AAAAAAChAgAAZHJzL2Rvd25yZXYueG1sUEsFBgAAAAAEAAQA+QAAAJMDAAAAAA==&#10;" strokeweight="0"/>
                  <v:line id="Line 399" o:spid="_x0000_s1423" style="position:absolute;visibility:visible;mso-wrap-style:square" from="5686,8603" to="5744,8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bm6M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hJpv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Hbm6MUAAADcAAAADwAAAAAAAAAA&#10;AAAAAAChAgAAZHJzL2Rvd25yZXYueG1sUEsFBgAAAAAEAAQA+QAAAJMDAAAAAA==&#10;" strokeweight="0"/>
                  <v:line id="Line 400" o:spid="_x0000_s1424" style="position:absolute;visibility:visible;mso-wrap-style:square" from="5698,8592" to="5698,8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pDc8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SI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zpDc8UAAADcAAAADwAAAAAAAAAA&#10;AAAAAAChAgAAZHJzL2Rvd25yZXYueG1sUEsFBgAAAAAEAAQA+QAAAJMDAAAAAA==&#10;" strokeweight="0"/>
                  <v:line id="Line 401" o:spid="_x0000_s1425" style="position:absolute;visibility:visible;mso-wrap-style:square" from="5698,8592" to="5698,8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PbB8QAAADcAAAADwAAAGRycy9kb3ducmV2LnhtbESPT4vCMBTE74LfIbwFb5q6uFqrUWRx&#10;cb35Fzw+mrdtsHkpTVa7334jCB6HmfkNM1+2thI3arxxrGA4SEAQ504bLhScjl/9FIQPyBorx6Tg&#10;jzwsF93OHDPt7ryn2yEUIkLYZ6igDKHOpPR5SRb9wNXE0ftxjcUQZVNI3eA9wm0l35NkLC0ajgsl&#10;1vRZUn49/FoFZjfefGwn5+lZrjdheEmvqbEnpXpv7WoGIlAbXuFn+1srGCUjeJy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09sHxAAAANwAAAAPAAAAAAAAAAAA&#10;AAAAAKECAABkcnMvZG93bnJldi54bWxQSwUGAAAAAAQABAD5AAAAkgMAAAAA&#10;" strokeweight="0"/>
                  <v:line id="Line 402" o:spid="_x0000_s1426" style="position:absolute;visibility:visible;mso-wrap-style:square" from="5686,8592" to="5744,8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9+nMQAAADcAAAADwAAAGRycy9kb3ducmV2LnhtbESPW4vCMBSE3xf8D+EI+6api5dajSKL&#10;i+6bV/Dx0BzbYHNSmqx2/71ZEPZxmJlvmPmytZW4U+ONYwWDfgKCOHfacKHgdPzqpSB8QNZYOSYF&#10;v+Rhuei8zTHT7sF7uh9CISKEfYYKyhDqTEqfl2TR911NHL2rayyGKJtC6gYfEW4r+ZEkY2nRcFwo&#10;sabPkvLb4ccqMLvxZvQ9OU/Pcr0Jg0t6S409KfXebVczEIHa8B9+tbdawTAZwd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n36cxAAAANwAAAAPAAAAAAAAAAAA&#10;AAAAAKECAABkcnMvZG93bnJldi54bWxQSwUGAAAAAAQABAD5AAAAkgMAAAAA&#10;" strokeweight="0"/>
                  <v:line id="Line 403" o:spid="_x0000_s1427" style="position:absolute;visibility:visible;mso-wrap-style:square" from="5686,8603" to="5744,8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3g68UAAADc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glK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03g68UAAADcAAAADwAAAAAAAAAA&#10;AAAAAAChAgAAZHJzL2Rvd25yZXYueG1sUEsFBgAAAAAEAAQA+QAAAJMDAAAAAA==&#10;" strokeweight="0"/>
                  <v:line id="Line 404" o:spid="_x0000_s1428" style="position:absolute;visibility:visible;mso-wrap-style:square" from="5686,8592" to="5686,8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FFcMUAAADc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pH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AFFcMUAAADcAAAADwAAAAAAAAAA&#10;AAAAAAChAgAAZHJzL2Rvd25yZXYueG1sUEsFBgAAAAAEAAQA+QAAAJMDAAAAAA==&#10;" strokeweight="0"/>
                  <v:line id="Line 405" o:spid="_x0000_s1429" style="position:absolute;flip:x;visibility:visible;mso-wrap-style:square" from="5686,8592" to="5744,8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rix8MAAADcAAAADwAAAGRycy9kb3ducmV2LnhtbERPTWsCMRC9F/ofwgjealYRW1ajSEUp&#10;hVa0evA2bsbdxc1kSaIb/31zKPT4eN+zRTSNuJPztWUFw0EGgriwuuZSweFn/fIGwgdkjY1lUvAg&#10;D4v589MMc2073tF9H0qRQtjnqKAKoc2l9EVFBv3AtsSJu1hnMCToSqkddincNHKUZRNpsObUUGFL&#10;7xUV1/3NKNh9v/LZbW7xGs/d1/Z0LD+Pq6VS/V5cTkEEiuFf/Of+0ArGWVqbzqQjIO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N64sfDAAAA3AAAAA8AAAAAAAAAAAAA&#10;AAAAoQIAAGRycy9kb3ducmV2LnhtbFBLBQYAAAAABAAEAPkAAACRAwAAAAA=&#10;" strokeweight="0"/>
                </v:group>
                <v:line id="Line 407" o:spid="_x0000_s1430" style="position:absolute;visibility:visible;mso-wrap-style:square" from="36182,54629" to="36544,54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RcQsUAAADcAAAADwAAAGRycy9kb3ducmV2LnhtbESPQWsCMRSE7wX/Q3hCbzVblaKrUaSg&#10;lEoP2lavz83rZunmZUnS3fXfm0Khx2FmvmGW697WoiUfKscKHkcZCOLC6YpLBR/v24cZiBCRNdaO&#10;ScGVAqxXg7sl5tp1fKD2GEuRIBxyVGBibHIpQ2HIYhi5hjh5X85bjEn6UmqPXYLbWo6z7ElarDgt&#10;GGzo2VDxffyxCuJuM+eJPn22sw5Lc9771+7totT9sN8sQETq43/4r/2iFUyzOfyeSUd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qRcQsUAAADcAAAADwAAAAAAAAAA&#10;AAAAAAChAgAAZHJzL2Rvd25yZXYueG1sUEsFBgAAAAAEAAQA+QAAAJMDAAAAAA==&#10;" strokeweight="64e-5mm"/>
                <v:line id="Line 408" o:spid="_x0000_s1431" style="position:absolute;flip:x y;visibility:visible;mso-wrap-style:square" from="36182,54629" to="36544,54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z0FsAAAADcAAAADwAAAGRycy9kb3ducmV2LnhtbERPTWsCMRC9C/0PYQq9iGa1orI1Sila&#10;xJur3ofNuFlMJkuS6vrvm0Ohx8f7Xm16Z8WdQmw9K5iMCxDEtdctNwrOp91oCSImZI3WMyl4UoTN&#10;+mWwwlL7Bx/pXqVG5BCOJSowKXWllLE25DCOfUecuasPDlOGoZE64COHOyunRTGXDlvODQY7+jJU&#10;36ofp+B9cTntb3ZoDrvozPbbVvU8PJV6e+0/P0Ak6tO/+M+91wpmkzw/n8lHQK5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CM9BbAAAAA3AAAAA8AAAAAAAAAAAAAAAAA&#10;oQIAAGRycy9kb3ducmV2LnhtbFBLBQYAAAAABAAEAPkAAACOAwAAAAA=&#10;" strokeweight="0"/>
                <v:line id="Line 409" o:spid="_x0000_s1432" style="position:absolute;flip:x y;visibility:visible;mso-wrap-style:square" from="36182,54559" to="36544,54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BRjcMAAADcAAAADwAAAGRycy9kb3ducmV2LnhtbESPQWsCMRSE74X+h/AKvRTNbisqq1FK&#10;qUW8da33x+a5WUxeliTV9d83BcHjMDPfMMv14Kw4U4idZwXluABB3HjdcavgZ78ZzUHEhKzReiYF&#10;V4qwXj0+LLHS/sLfdK5TKzKEY4UKTEp9JWVsDDmMY98TZ+/og8OUZWilDnjJcGfla1FMpcOO84LB&#10;nj4MNaf61yl4mx3225N9MbtNdObzy9bNNFyVen4a3hcgEg3pHr61t1rBpCzh/0w+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/AUY3DAAAA3AAAAA8AAAAAAAAAAAAA&#10;AAAAoQIAAGRycy9kb3ducmV2LnhtbFBLBQYAAAAABAAEAPkAAACRAwAAAAA=&#10;" strokeweight="0"/>
                <v:line id="Line 410" o:spid="_x0000_s1433" style="position:absolute;flip:x y;visibility:visible;mso-wrap-style:square" from="36182,54629" to="36544,54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LP+s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rm0x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8Sz/rDAAAA3AAAAA8AAAAAAAAAAAAA&#10;AAAAoQIAAGRycy9kb3ducmV2LnhtbFBLBQYAAAAABAAEAPkAAACRAwAAAAA=&#10;" strokeweight="0"/>
                <v:line id="Line 411" o:spid="_x0000_s1434" style="position:absolute;flip:x y;visibility:visible;mso-wrap-style:square" from="36182,54629" to="36544,54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5qYcMAAADcAAAADwAAAGRycy9kb3ducmV2LnhtbESPQWsCMRSE70L/Q3iFXqRmrWUrW6OU&#10;UkV6c23vj81zs5i8LEmq679vBMHjMDPfMIvV4Kw4UYidZwXTSQGCuPG641bBz379PAcRE7JG65kU&#10;XCjCavkwWmCl/Zl3dKpTKzKEY4UKTEp9JWVsDDmME98TZ+/gg8OUZWilDnjOcGflS1GU0mHHecFg&#10;T5+GmmP95xTM3n7326Mdm+91dOZrY+umDBelnh6Hj3cQiYZ0D9/aW63gdTqD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eamHDAAAA3AAAAA8AAAAAAAAAAAAA&#10;AAAAoQIAAGRycy9kb3ducmV2LnhtbFBLBQYAAAAABAAEAPkAAACRAwAAAAA=&#10;" strokeweight="0"/>
                <v:line id="Line 412" o:spid="_x0000_s1435" style="position:absolute;flip:x y;visibility:visible;mso-wrap-style:square" from="36106,54629" to="36544,550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fyFcMAAADcAAAADwAAAGRycy9kb3ducmV2LnhtbESPQWsCMRSE70L/Q3iFXkSzVrGyNUop&#10;VaQ313p/bJ6bxeRlSVJd/30jCD0OM/MNs1z3zooLhdh6VjAZFyCIa69bbhT8HDajBYiYkDVaz6Tg&#10;RhHWq6fBEkvtr7ynS5UakSEcS1RgUupKKWNtyGEc+444eycfHKYsQyN1wGuGOytfi2IuHbacFwx2&#10;9GmoPle/TsH07XjYne3QfG+iM19bW9XzcFPq5bn/eAeRqE//4Ud7pxXMJjO4n8lH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+38hXDAAAA3AAAAA8AAAAAAAAAAAAA&#10;AAAAoQIAAGRycy9kb3ducmV2LnhtbFBLBQYAAAAABAAEAPkAAACRAwAAAAA=&#10;" strokeweight="0"/>
                <v:line id="Line 413" o:spid="_x0000_s1436" style="position:absolute;flip:x y;visibility:visible;mso-wrap-style:square" from="36252,54629" to="36620,54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tXjsMAAADcAAAADwAAAGRycy9kb3ducmV2LnhtbESPQWsCMRSE74X+h/CEXopmrVXLapRS&#10;tIg3V70/Nq+bxeRlSVJd/31TKPQ4zMw3zHLdOyuuFGLrWcF4VIAgrr1uuVFwOm6HbyBiQtZoPZOC&#10;O0VYrx4fllhqf+MDXavUiAzhWKICk1JXShlrQw7jyHfE2fvywWHKMjRSB7xluLPypShm0mHLecFg&#10;Rx+G6kv17RRM5ufj7mKfzX4bndl82qqehbtST4P+fQEiUZ/+w3/tnVbwOp7C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7V47DAAAA3AAAAA8AAAAAAAAAAAAA&#10;AAAAoQIAAGRycy9kb3ducmV2LnhtbFBLBQYAAAAABAAEAPkAAACRAwAAAAA=&#10;" strokeweight="0"/>
                <v:line id="Line 414" o:spid="_x0000_s1437" style="position:absolute;visibility:visible;mso-wrap-style:square" from="36106,54559" to="36106,5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R2NsUAAADcAAAADwAAAGRycy9kb3ducmV2LnhtbESPT2vCQBTE7wW/w/IEb3UTsTFGVxGx&#10;2N5a/4DHR/aZLGbfhuxW02/fLRR6HGbmN8xy3dtG3KnzxrGCdJyAIC6dNlwpOB1fn3MQPiBrbByT&#10;gm/ysF4NnpZYaPfgT7ofQiUihH2BCuoQ2kJKX9Zk0Y9dSxy9q+sshii7SuoOHxFuGzlJkkxaNBwX&#10;amxpW1N5O3xZBeYj27+8z87zs9ztQ3rJb7mxJ6VGw36zABGoD//hv/abVjBNM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pR2NsUAAADcAAAADwAAAAAAAAAA&#10;AAAAAAChAgAAZHJzL2Rvd25yZXYueG1sUEsFBgAAAAAEAAQA+QAAAJMDAAAAAA==&#10;" strokeweight="0"/>
                <v:line id="Line 415" o:spid="_x0000_s1438" style="position:absolute;visibility:visible;mso-wrap-style:square" from="36106,54559" to="36474,545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jTrcQAAADcAAAADwAAAGRycy9kb3ducmV2LnhtbESPT2vCQBTE74LfYXlCb7pJaTWNrlJK&#10;RXvzL/T4yD6TxezbkF01/fZuQfA4zMxvmNmis7W4UuuNYwXpKAFBXDhtuFRw2C+HGQgfkDXWjknB&#10;H3lYzPu9Geba3XhL110oRYSwz1FBFUKTS+mLiiz6kWuIo3dyrcUQZVtK3eItwm0tX5NkLC0ajgsV&#10;NvRVUXHeXawCsxmv3n8mx4+j/F6F9Dc7Z8YelHoZdJ9TEIG68Aw/2mut4C2dwP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2NOtxAAAANwAAAAPAAAAAAAAAAAA&#10;AAAAAKECAABkcnMvZG93bnJldi54bWxQSwUGAAAAAAQABAD5AAAAkgMAAAAA&#10;" strokeweight="0"/>
                <v:line id="Line 416" o:spid="_x0000_s1439" style="position:absolute;visibility:visible;mso-wrap-style:square" from="35598,39725" to="35890,51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l/TsMAAADcAAAADwAAAGRycy9kb3ducmV2LnhtbERPz2vCMBS+C/4P4QneZuoUNzqjiGy6&#10;gxdbN9jt0bw1Zc1L18S2/vfLYeDx4/u93g62Fh21vnKsYD5LQBAXTldcKrjkbw/PIHxA1lg7JgU3&#10;8rDdjEdrTLXr+UxdFkoRQ9inqMCE0KRS+sKQRT9zDXHkvl1rMUTYllK32MdwW8vHJFlJixXHBoMN&#10;7Q0VP9nVKsgPx+Xi4+mTX0/mygvrv37rS6PUdDLsXkAEGsJd/O9+1wqW87g2nolHQG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0Zf07DAAAA3AAAAA8AAAAAAAAAAAAA&#10;AAAAoQIAAGRycy9kb3ducmV2LnhtbFBLBQYAAAAABAAEAPkAAACRAwAAAAA=&#10;" strokecolor="#903" strokeweight="31e-5mm">
                  <v:stroke dashstyle="1 1"/>
                </v:line>
                <v:line id="Line 417" o:spid="_x0000_s1440" style="position:absolute;flip:x y;visibility:visible;mso-wrap-style:square" from="35598,50660" to="35890,51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1QJcUAAADcAAAADwAAAGRycy9kb3ducmV2LnhtbESP3WrCQBSE7wXfYTmCd3Wj1r/oKiK0&#10;lCKIUcHLQ/aYRLNnQ3bV9O27hYKXw8x8wyxWjSnFg2pXWFbQ70UgiFOrC84UHA8fb1MQziNrLC2T&#10;gh9ysFq2WwuMtX3ynh6Jz0SAsItRQe59FUvp0pwMup6tiIN3sbVBH2SdSV3jM8BNKQdRNJYGCw4L&#10;OVa0ySm9JXej4Pt+kHLksslwdNLJ7vM2vZ6jrVLdTrOeg/DU+Ff4v/2lFbz3Z/B3JhwB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n1QJcUAAADcAAAADwAAAAAAAAAA&#10;AAAAAAChAgAAZHJzL2Rvd25yZXYueG1sUEsFBgAAAAAEAAQA+QAAAJMDAAAAAA==&#10;" strokecolor="#903" strokeweight="31e-5mm"/>
                <v:line id="Line 418" o:spid="_x0000_s1441" style="position:absolute;flip:y;visibility:visible;mso-wrap-style:square" from="35890,50660" to="36182,51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dZF8MAAADcAAAADwAAAGRycy9kb3ducmV2LnhtbERPW2vCMBR+H/gfwhnsZWjabhOpRhlj&#10;gwkizAu+Hppj29mclCSt3b83DwMfP777YjWYRvTkfG1ZQTpJQBAXVtdcKjjsv8YzED4ga2wsk4I/&#10;8rBajh4WmGt75R/qd6EUMYR9jgqqENpcSl9UZNBPbEscubN1BkOErpTa4TWGm0ZmSTKVBmuODRW2&#10;9FFRcdl1RsHzKe3Ws9+wedvi59HZmjdbflHq6XF4n4MINIS7+N/9rRW8ZnF+PB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qXWRfDAAAA3AAAAA8AAAAAAAAAAAAA&#10;AAAAoQIAAGRycy9kb3ducmV2LnhtbFBLBQYAAAAABAAEAPkAAACRAwAAAAA=&#10;" strokecolor="#903" strokeweight="31e-5mm"/>
                <v:rect id="Rectangle 419" o:spid="_x0000_s1442" style="position:absolute;left:31438;top:40951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zlkcEA&#10;AADcAAAADwAAAGRycy9kb3ducmV2LnhtbESP3YrCMBSE7xd8h3AE79bUIot0jbIsCCreWH2AQ3P6&#10;wyYnJYm2vr0RhL0cZuYbZr0drRF38qFzrGAxz0AQV0533Ci4XnafKxAhIms0jknBgwJsN5OPNRba&#10;DXymexkbkSAcClTQxtgXUoaqJYth7nri5NXOW4xJ+kZqj0OCWyPzLPuSFjtOCy329NtS9VferAJ5&#10;KXfDqjQ+c8e8PpnD/lyTU2o2HX++QUQa43/43d5rBct8A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M5ZHBAAAA3AAAAA8AAAAAAAAAAAAAAAAAmAIAAGRycy9kb3du&#10;cmV2LnhtbFBLBQYAAAAABAAEAPUAAACGAwAAAAA=&#10;" filled="f" stroked="f">
                  <v:textbox style="mso-fit-shape-to-text:t" inset="0,0,0,0">
                    <w:txbxContent>
                      <w:p w:rsidR="009907DA" w:rsidRDefault="009907D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420" o:spid="_x0000_s1443" style="position:absolute;flip:y;visibility:visible;mso-wrap-style:square" from="25603,18872" to="25603,214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+ZssMAAADcAAAADwAAAGRycy9kb3ducmV2LnhtbESPT4vCMBTE7wv7HcJb2IusqWVZpBpF&#10;BBeP/ulhj4/k2VSbl9JEbb+9ERY8DjPzG2a+7F0jbtSF2rOCyTgDQay9qblSUB43X1MQISIbbDyT&#10;goECLBfvb3MsjL/znm6HWIkE4VCgAhtjW0gZtCWHYexb4uSdfOcwJtlV0nR4T3DXyDzLfqTDmtOC&#10;xZbWlvTlcHUKRtL/6d3IbX/P5WCnl50e9qVW6vOjX81AROrjK/zf3hoF33kOzzPp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fmbLDAAAA3AAAAA8AAAAAAAAAAAAA&#10;AAAAoQIAAGRycy9kb3ducmV2LnhtbFBLBQYAAAAABAAEAPkAAACRAwAAAAA=&#10;" strokecolor="#903" strokeweight="31e-5mm">
                  <v:stroke dashstyle="1 1"/>
                </v:line>
                <v:line id="Line 421" o:spid="_x0000_s1444" style="position:absolute;flip:x;visibility:visible;mso-wrap-style:square" from="25311,18872" to="25603,19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XHYMUAAADcAAAADwAAAGRycy9kb3ducmV2LnhtbESPQWvCQBSE7wX/w/IKXopu1FokzSoi&#10;ChZEMLX0+si+JqnZt2F3jem/7xaEHoeZ+YbJVr1pREfO15YVTMYJCOLC6ppLBef33WgBwgdkjY1l&#10;UvBDHlbLwUOGqbY3PlGXh1JECPsUFVQhtKmUvqjIoB/bljh6X9YZDFG6UmqHtwg3jZwmyYs0WHNc&#10;qLClTUXFJb8aBU+fk+vb4jsc5kfcfjhb8+HIM6WGj/36FUSgPvyH7+29VvA8ncHfmXg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kXHYMUAAADcAAAADwAAAAAAAAAA&#10;AAAAAAChAgAAZHJzL2Rvd25yZXYueG1sUEsFBgAAAAAEAAQA+QAAAJMDAAAAAA==&#10;" strokecolor="#903" strokeweight="31e-5mm"/>
                <v:line id="Line 422" o:spid="_x0000_s1445" style="position:absolute;visibility:visible;mso-wrap-style:square" from="25603,18872" to="25895,19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jfG8QAAADcAAAADwAAAGRycy9kb3ducmV2LnhtbESPQYvCMBSE78L+h/AEb5oqUrQaRRZc&#10;hPWgdtnzs3m2pc1LbbLa/fdGEDwOM/MNs1x3phY3al1pWcF4FIEgzqwuOVfwk26HMxDOI2usLZOC&#10;f3KwXn30lphoe+cj3U4+FwHCLkEFhfdNIqXLCjLoRrYhDt7FtgZ9kG0udYv3ADe1nERRLA2WHBYK&#10;bOizoKw6/RkFvom/rr+0j7PZYb531XeenquDUoN+t1mA8NT5d/jV3mkF08kUnmfCEZC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iN8bxAAAANwAAAAPAAAAAAAAAAAA&#10;AAAAAKECAABkcnMvZG93bnJldi54bWxQSwUGAAAAAAQABAD5AAAAkgMAAAAA&#10;" strokecolor="#903" strokeweight="31e-5mm"/>
                <v:rect id="Rectangle 423" o:spid="_x0000_s1446" style="position:absolute;left:21374;top:19075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fjksIA&#10;AADc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azzN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t+OSwgAAANwAAAAPAAAAAAAAAAAAAAAAAJgCAABkcnMvZG93&#10;bnJldi54bWxQSwUGAAAAAAQABAD1AAAAhwMAAAAA&#10;" filled="f" stroked="f">
                  <v:textbox style="mso-fit-shape-to-text:t" inset="0,0,0,0">
                    <w:txbxContent>
                      <w:p w:rsidR="009907DA" w:rsidRDefault="009907D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424" o:spid="_x0000_s1447" style="position:absolute;flip:y;visibility:visible;mso-wrap-style:square" from="44202,18186" to="44202,22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SfscMAAADcAAAADwAAAGRycy9kb3ducmV2LnhtbESPT4vCMBTE74LfITxhL6KpsohUo4ig&#10;ePRPDx4fyduma/NSmqjtt98sLOxxmJnfMOtt52rxojZUnhXMphkIYu1NxaWC4naYLEGEiGyw9kwK&#10;egqw3QwHa8yNf/OFXtdYigThkKMCG2OTSxm0JYdh6hvi5H351mFMsi2lafGd4K6W8yxbSIcVpwWL&#10;De0t6cf16RSMpb/r89idjt9Fb5ePs+4vhVbqY9TtViAidfE//Nc+GQWf8wX8nk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Gkn7HDAAAA3AAAAA8AAAAAAAAAAAAA&#10;AAAAoQIAAGRycy9kb3ducmV2LnhtbFBLBQYAAAAABAAEAPkAAACRAwAAAAA=&#10;" strokecolor="#903" strokeweight="31e-5mm">
                  <v:stroke dashstyle="1 1"/>
                </v:line>
                <v:line id="Line 425" o:spid="_x0000_s1448" style="position:absolute;flip:x;visibility:visible;mso-wrap-style:square" from="43910,18186" to="44202,18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7BY8YAAADcAAAADwAAAGRycy9kb3ducmV2LnhtbESP3WrCQBSE7wt9h+UUelN0o/YnxKwi&#10;UkFBhGrF20P2mKTNng27q8a3d4VCL4eZ+YbJp51pxJmcry0rGPQTEMSF1TWXCr53i14KwgdkjY1l&#10;UnAlD9PJ40OOmbYX/qLzNpQiQthnqKAKoc2k9EVFBn3ftsTRO1pnMETpSqkdXiLcNHKYJO/SYM1x&#10;ocKW5hUVv9uTUfByGJxW6U9Yv23wc+9szesNj5R6fupmYxCBuvAf/msvtYLX4Qfcz8QjIC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V+wWPGAAAA3AAAAA8AAAAAAAAA&#10;AAAAAAAAoQIAAGRycy9kb3ducmV2LnhtbFBLBQYAAAAABAAEAPkAAACUAwAAAAA=&#10;" strokecolor="#903" strokeweight="31e-5mm"/>
                <v:line id="Line 426" o:spid="_x0000_s1449" style="position:absolute;visibility:visible;mso-wrap-style:square" from="44202,18186" to="44494,18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XVHsEAAADcAAAADwAAAGRycy9kb3ducmV2LnhtbERPy4rCMBTdC/5DuMLsNFWG4lTTIoIi&#10;jAsfg+trc21Lm5vaRO38/WQx4PJw3susN414UucqywqmkwgEcW51xYWCn/NmPAfhPLLGxjIp+CUH&#10;WTocLDHR9sVHep58IUIIuwQVlN63iZQuL8mgm9iWOHA32xn0AXaF1B2+Qrhp5CyKYmmw4tBQYkvr&#10;kvL69DAKfBtv7xfax/n88LV39XdxvtYHpT5G/WoBwlPv3+J/904r+JyFteFMOAIy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xdUewQAAANwAAAAPAAAAAAAAAAAAAAAA&#10;AKECAABkcnMvZG93bnJldi54bWxQSwUGAAAAAAQABAD5AAAAjwMAAAAA&#10;" strokecolor="#903" strokeweight="31e-5mm"/>
                <v:rect id="Rectangle 427" o:spid="_x0000_s1450" style="position:absolute;left:39973;top:19145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rpl8IA&#10;AADcAAAADwAAAGRycy9kb3ducmV2LnhtbESP3WoCMRSE7wu+QziCdzXrIkVXo4ggaOmNqw9w2Jz9&#10;weRkSVJ3+/amUOjlMDPfMNv9aI14kg+dYwWLeQaCuHK640bB/XZ6X4EIEVmjcUwKfijAfjd522Kh&#10;3cBXepaxEQnCoUAFbYx9IWWoWrIY5q4nTl7tvMWYpG+k9jgkuDUyz7IPabHjtNBiT8eWqkf5bRXI&#10;W3kaVqXxmfvM6y9zOV9rckrNpuNhAyLSGP/Df+2zVrDM1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+umXwgAAANwAAAAPAAAAAAAAAAAAAAAAAJgCAABkcnMvZG93&#10;bnJldi54bWxQSwUGAAAAAAQABAD1AAAAhwMAAAAA&#10;" filled="f" stroked="f">
                  <v:textbox style="mso-fit-shape-to-text:t" inset="0,0,0,0">
                    <w:txbxContent>
                      <w:p w:rsidR="009907DA" w:rsidRDefault="009907D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428" o:spid="_x0000_s1451" style="position:absolute;left:13493;top:5537;width:2483;height:17164;visibility:visible;mso-wrap-style:square;v-text-anchor:top" coordsize="391,27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iMl8QA&#10;AADcAAAADwAAAGRycy9kb3ducmV2LnhtbERPy2rCQBTdC/7DcIXudJJaisZMgrS0aHc+KHR3yVyT&#10;tJk7ITNNol/fWRRcHs47zUfTiJ46V1tWEC8iEMSF1TWXCs6nt/kKhPPIGhvLpOBKDvJsOkkx0Xbg&#10;A/VHX4oQwi5BBZX3bSKlKyoy6Ba2JQ7cxXYGfYBdKXWHQwg3jXyMomdpsObQUGFLLxUVP8dfo+B0&#10;3e++4tur+17itvg8v+uP9UEr9TAbtxsQnkZ/F/+7d1rB0zLMD2fCEZ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ojJfEAAAA3AAAAA8AAAAAAAAAAAAAAAAAmAIAAGRycy9k&#10;b3ducmV2LnhtbFBLBQYAAAAABAAEAPUAAACJAwAAAAA=&#10;" path="m172,2703l,2703,,,391,e" filled="f" strokecolor="#903" strokeweight="31e-5mm">
                  <v:stroke dashstyle="1 1"/>
                  <v:path arrowok="t" o:connecttype="custom" o:connectlocs="109220,1716405;0,1716405;0,0;248285,0" o:connectangles="0,0,0,0"/>
                </v:shape>
                <v:line id="Line 429" o:spid="_x0000_s1452" style="position:absolute;flip:x y;visibility:visible;mso-wrap-style:square" from="15392,5264" to="15976,5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4AQ8YAAADcAAAADwAAAGRycy9kb3ducmV2LnhtbESPQWvCQBSE7wX/w/IEb3VjrVaia5CC&#10;pUhBjC30+Mg+k5js25Bdk/Tfu4VCj8PMfMNsksHUoqPWlZYVzKYRCOLM6pJzBZ/n/eMKhPPIGmvL&#10;pOCHHCTb0cMGY217PlGX+lwECLsYFRTeN7GULivIoJvahjh4F9sa9EG2udQt9gFuavkURUtpsOSw&#10;UGBDrwVlVXozCg63s5QLl7/MF186Pb5Vq+t39KHUZDzs1iA8Df4//Nd+1wqe5zP4PROOgN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++AEPGAAAA3AAAAA8AAAAAAAAA&#10;AAAAAAAAoQIAAGRycy9kb3ducmV2LnhtbFBLBQYAAAAABAAEAPkAAACUAwAAAAA=&#10;" strokecolor="#903" strokeweight="31e-5mm"/>
                <v:line id="Line 430" o:spid="_x0000_s1453" style="position:absolute;flip:x;visibility:visible;mso-wrap-style:square" from="15392,5537" to="15976,5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D0JsUAAADcAAAADwAAAGRycy9kb3ducmV2LnhtbESPQWvCQBSE7wX/w/IKXopu1FokzSoi&#10;ChZEMLX0+si+JqnZt2F3jem/7xaEHoeZ+YbJVr1pREfO15YVTMYJCOLC6ppLBef33WgBwgdkjY1l&#10;UvBDHlbLwUOGqbY3PlGXh1JECPsUFVQhtKmUvqjIoB/bljh6X9YZDFG6UmqHtwg3jZwmyYs0WHNc&#10;qLClTUXFJb8aBU+fk+vb4jsc5kfcfjhb8+HIM6WGj/36FUSgPvyH7+29VvA8m8LfmXg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ND0JsUAAADcAAAADwAAAAAAAAAA&#10;AAAAAAChAgAAZHJzL2Rvd25yZXYueG1sUEsFBgAAAAAEAAQA+QAAAJMDAAAAAA==&#10;" strokecolor="#903" strokeweight="31e-5mm"/>
                <v:rect id="Rectangle 431" o:spid="_x0000_s1454" style="position:absolute;left:9334;top:12306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tIoMIA&#10;AADcAAAADwAAAGRycy9kb3ducmV2LnhtbESPzYoCMRCE74LvEFrwphl/EJk1igiCLl4c9wGaSc8P&#10;Jp0hyTqzb79ZWPBYVNVX1O4wWCNe5EPrWMFinoEgLp1uuVbw9TjPtiBCRNZoHJOCHwpw2I9HO8y1&#10;6/lOryLWIkE45KigibHLpQxlQxbD3HXEyauctxiT9LXUHvsEt0Yus2wjLbacFhrs6NRQ+Sy+rQL5&#10;KM79tjA+c5/L6maul3tFTqnpZDh+gIg0xHf4v33RCtarFfydSUdA7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y0igwgAAANwAAAAPAAAAAAAAAAAAAAAAAJgCAABkcnMvZG93&#10;bnJldi54bWxQSwUGAAAAAAQABAD1AAAAhwMAAAAA&#10;" filled="f" stroked="f">
                  <v:textbox style="mso-fit-shape-to-text:t" inset="0,0,0,0">
                    <w:txbxContent>
                      <w:p w:rsidR="009907DA" w:rsidRDefault="009907D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432" o:spid="_x0000_s1455" style="position:absolute;left:51498;top:4787;width:5105;height:20581;visibility:visible;mso-wrap-style:square;v-text-anchor:top" coordsize="804,3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DJB8UA&#10;AADcAAAADwAAAGRycy9kb3ducmV2LnhtbESPT2sCMRTE7wW/Q3hCbzVrK0W3ZsUuCD0o0m2l18fm&#10;7R/dvCxJquu3N0Khx2FmfsMsV4PpxJmcby0rmE4SEMSl1S3XCr6/Nk9zED4ga+wsk4IreVhlo4cl&#10;ptpe+JPORahFhLBPUUETQp9K6cuGDPqJ7YmjV1lnMETpaqkdXiLcdPI5SV6lwZbjQoM95Q2Vp+LX&#10;KKi274sfWewL3bp8d9SbQz6vO6Uex8P6DUSgIfyH/9ofWsHsZQb3M/EIy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kMkHxQAAANwAAAAPAAAAAAAAAAAAAAAAAJgCAABkcnMv&#10;ZG93bnJldi54bWxQSwUGAAAAAAQABAD1AAAAigMAAAAA&#10;" path="m,3241r804,l804,,517,e" filled="f" strokecolor="#903" strokeweight="31e-5mm">
                  <v:stroke dashstyle="1 1"/>
                  <v:path arrowok="t" o:connecttype="custom" o:connectlocs="0,2058035;510540,2058035;510540,0;328295,0" o:connectangles="0,0,0,0"/>
                </v:shape>
                <v:line id="Line 433" o:spid="_x0000_s1456" style="position:absolute;flip:y;visibility:visible;mso-wrap-style:square" from="54781,4514" to="55365,47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lsUsUAAADcAAAADwAAAGRycy9kb3ducmV2LnhtbESP3WoCMRSE74W+QzgFb0Sz/hVZjSKi&#10;YEGEbi29PWyOu9tuTpYk6vr2piD0cpiZb5jFqjW1uJLzlWUFw0ECgji3uuJCwelz15+B8AFZY22Z&#10;FNzJw2r50llgqu2NP+iahUJECPsUFZQhNKmUPi/JoB/Yhjh6Z+sMhihdIbXDW4SbWo6S5E0arDgu&#10;lNjQpqT8N7sYBb3v4eV99hMO0yNuv5yt+HDksVLd13Y9BxGoDf/hZ3uvFUzGU/g7E4+AXD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lsUsUAAADcAAAADwAAAAAAAAAA&#10;AAAAAAChAgAAZHJzL2Rvd25yZXYueG1sUEsFBgAAAAAEAAQA+QAAAJMDAAAAAA==&#10;" strokecolor="#903" strokeweight="31e-5mm"/>
                <v:line id="Line 434" o:spid="_x0000_s1457" style="position:absolute;visibility:visible;mso-wrap-style:square" from="54781,4787" to="55365,5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89yKsQAAADcAAAADwAAAGRycy9kb3ducmV2LnhtbESPS4vCQBCE7wv+h6EFb+vEB8HNOooI&#10;iqAHX+y5N9MmIZmemBk1++93BMFjUVVfUdN5aypxp8YVlhUM+hEI4tTqgjMF59PqcwLCeWSNlWVS&#10;8EcO5rPOxxQTbR98oPvRZyJA2CWoIPe+TqR0aU4GXd/WxMG72MagD7LJpG7wEeCmksMoiqXBgsNC&#10;jjUtc0rL480o8HW8vv7QLk4n+6+dK7fZ6bfcK9XrtotvEJ5a/w6/2hutYDyK4XkmHAE5+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z3IqxAAAANwAAAAPAAAAAAAAAAAA&#10;AAAAAKECAABkcnMvZG93bnJldi54bWxQSwUGAAAAAAQABAD5AAAAkgMAAAAA&#10;" strokecolor="#903" strokeweight="31e-5mm"/>
                <v:rect id="Rectangle 435" o:spid="_x0000_s1458" style="position:absolute;left:52444;top:21875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BOo8IA&#10;AADcAAAADwAAAGRycy9kb3ducmV2LnhtbESP3WoCMRSE7wu+QziCdzWrFpXVKFIQbPHG1Qc4bM7+&#10;YHKyJKm7ffumIHg5zMw3zHY/WCMe5EPrWMFsmoEgLp1uuVZwux7f1yBCRNZoHJOCXwqw343etphr&#10;1/OFHkWsRYJwyFFBE2OXSxnKhiyGqeuIk1c5bzEm6WupPfYJbo2cZ9lSWmw5LTTY0WdD5b34sQrk&#10;tTj268L4zH3Pq7P5Ol0qckpNxsNhAyLSEF/hZ/ukFXwsV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E6jwgAAANwAAAAPAAAAAAAAAAAAAAAAAJgCAABkcnMvZG93&#10;bnJldi54bWxQSwUGAAAAAAQABAD1AAAAhwMAAAAA&#10;" filled="f" stroked="f">
                  <v:textbox style="mso-fit-shape-to-text:t" inset="0,0,0,0">
                    <w:txbxContent>
                      <w:p w:rsidR="009907DA" w:rsidRDefault="009907D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436" o:spid="_x0000_s1459" style="position:absolute;flip:y;visibility:visible;mso-wrap-style:square" from="42602,39655" to="42672,42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44hcAAAADcAAAADwAAAGRycy9kb3ducmV2LnhtbERPy4rCMBTdD/gP4QqzEU0dh0GqUUSY&#10;waWPLmZ5Sa5NtbkpTdT2781CcHk47+W6c7W4UxsqzwqmkwwEsfam4lJBcfodz0GEiGyw9kwKegqw&#10;Xg0+lpgb/+AD3Y+xFCmEQ44KbIxNLmXQlhyGiW+IE3f2rcOYYFtK0+IjhbtafmXZj3RYcWqw2NDW&#10;kr4eb07BSPp/vR+53d+l6O38utf9odBKfQ67zQJEpC6+xS/3zij4nqW16Uw6AnL1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quOIXAAAAA3AAAAA8AAAAAAAAAAAAAAAAA&#10;oQIAAGRycy9kb3ducmV2LnhtbFBLBQYAAAAABAAEAPkAAACOAwAAAAA=&#10;" strokecolor="#903" strokeweight="31e-5mm">
                  <v:stroke dashstyle="1 1"/>
                </v:line>
                <v:line id="Line 437" o:spid="_x0000_s1460" style="position:absolute;flip:x;visibility:visible;mso-wrap-style:square" from="42379,39655" to="42672,40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RmV8YAAADcAAAADwAAAGRycy9kb3ducmV2LnhtbESP3WrCQBSE7wt9h+UUvCm60VSxqauI&#10;KLQggn/09pA9TdJmz4bdNaZv3xUKXg4z8w0zW3SmFi05X1lWMBwkIIhzqysuFJyOm/4UhA/IGmvL&#10;pOCXPCzmjw8zzLS98p7aQyhEhLDPUEEZQpNJ6fOSDPqBbYij92WdwRClK6R2eI1wU8tRkkykwYrj&#10;QokNrUrKfw4Xo+D5c3j5mH6H7XiH67OzFW93nCrVe+qWbyACdeEe/m+/awUv6SvczsQjIO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50ZlfGAAAA3AAAAA8AAAAAAAAA&#10;AAAAAAAAoQIAAGRycy9kb3ducmV2LnhtbFBLBQYAAAAABAAEAPkAAACUAwAAAAA=&#10;" strokecolor="#903" strokeweight="31e-5mm"/>
                <v:line id="Line 438" o:spid="_x0000_s1461" style="position:absolute;visibility:visible;mso-wrap-style:square" from="42672,39655" to="42964,40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2w8uMIAAADcAAAADwAAAGRycy9kb3ducmV2LnhtbERPTWuDQBC9F/Iflgn01qwtQVKTVUqg&#10;pRAPRkvPU3eiojtr3G1i/n33UMjx8b532WwGcaHJdZYVPK8iEMS11R03Cr6q96cNCOeRNQ6WScGN&#10;HGTp4mGHibZXPtKl9I0IIewSVNB6PyZSurolg25lR+LAnexk0Ac4NVJPeA3hZpAvURRLgx2HhhZH&#10;2rdU9+WvUeDH+OP8TXlcb4rX3PWHpvrpC6Uel/PbFoSn2d/F/+5PrWC9DvPDmXAEZP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2w8uMIAAADcAAAADwAAAAAAAAAAAAAA&#10;AAChAgAAZHJzL2Rvd25yZXYueG1sUEsFBgAAAAAEAAQA+QAAAJADAAAAAA==&#10;" strokecolor="#903" strokeweight="31e-5mm"/>
                <v:line id="Line 439" o:spid="_x0000_s1462" style="position:absolute;visibility:visible;mso-wrap-style:square" from="41649,29533" to="41649,29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7BX8QAAADcAAAADwAAAGRycy9kb3ducmV2LnhtbESPT2vCQBTE7wW/w/IEb3WTYjVGV5Fi&#10;0d78Cx4f2WeymH0bsltNv71bKPQ4zMxvmPmys7W4U+uNYwXpMAFBXDhtuFRwOn6+ZiB8QNZYOyYF&#10;P+Rhuei9zDHX7sF7uh9CKSKEfY4KqhCaXEpfVGTRD11DHL2ray2GKNtS6hYfEW5r+ZYkY2nRcFyo&#10;sKGPiorb4dsqMLvx5v1rcp6e5XoT0kt2y4w9KTXod6sZiEBd+A//tbdawWi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zsFfxAAAANwAAAAPAAAAAAAAAAAA&#10;AAAAAKECAABkcnMvZG93bnJldi54bWxQSwUGAAAAAAQABAD5AAAAkgMAAAAA&#10;" strokeweight="0"/>
                <v:line id="Line 440" o:spid="_x0000_s1463" style="position:absolute;visibility:visible;mso-wrap-style:square" from="41649,29533" to="41941,295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xfKM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PZ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hxfKMUAAADcAAAADwAAAAAAAAAA&#10;AAAAAAChAgAAZHJzL2Rvd25yZXYueG1sUEsFBgAAAAAEAAQA+QAAAJMDAAAAAA==&#10;" strokeweight="0"/>
                <v:line id="Line 441" o:spid="_x0000_s1464" style="position:absolute;flip:x;visibility:visible;mso-wrap-style:square" from="41725,29603" to="41941,29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TJdsYAAADcAAAADwAAAGRycy9kb3ducmV2LnhtbESPQWsCMRSE7wX/Q3hCbzVbK23ZGkUs&#10;FRFUtPXQ23Pzuru4eVmS6MZ/bwqFHoeZ+YYZT6NpxIWcry0reBxkIIgLq2suFXx9fjy8gvABWWNj&#10;mRRcycN00rsbY65txzu67EMpEoR9jgqqENpcSl9UZNAPbEucvB/rDIYkXSm1wy7BTSOHWfYsDdac&#10;FipsaV5RcdqfjYLd5oWPbnGOp3js1tvvQ7k6vM+Uuu/H2RuIQDH8h//aS61gNHqC3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u0yXbGAAAA3AAAAA8AAAAAAAAA&#10;AAAAAAAAoQIAAGRycy9kb3ducmV2LnhtbFBLBQYAAAAABAAEAPkAAACUAwAAAAA=&#10;" strokeweight="0"/>
                <v:line id="Line 442" o:spid="_x0000_s1465" style="position:absolute;flip:y;visibility:visible;mso-wrap-style:square" from="41725,29603" to="41725,29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1RAscAAADcAAAADwAAAGRycy9kb3ducmV2LnhtbESPT2sCMRTE74V+h/AKvdWsZWnLahRp&#10;aRHBiv8O3p6b5+7i5mVJopt+e1Mo9DjMzG+Y8TSaVlzJ+cayguEgA0FcWt1wpWC3/Xx6A+EDssbW&#10;Min4IQ/Tyf3dGAtte17TdRMqkSDsC1RQh9AVUvqyJoN+YDvi5J2sMxiSdJXUDvsEN618zrIXabDh&#10;tFBjR+81lefNxShYf7/y0X1d4jke++XqsK8W+4+ZUo8PcTYCESiG//Bfe64V5HkOv2fSEZCT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XVECxwAAANwAAAAPAAAAAAAA&#10;AAAAAAAAAKECAABkcnMvZG93bnJldi54bWxQSwUGAAAAAAQABAD5AAAAlQMAAAAA&#10;" strokeweight="0"/>
                <v:line id="Line 443" o:spid="_x0000_s1466" style="position:absolute;visibility:visible;mso-wrap-style:square" from="41649,29533" to="42017,295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XHXMUAAADcAAAADwAAAGRycy9kb3ducmV2LnhtbESPT2vCQBTE74V+h+UVetONYjRNXUVE&#10;sb35L9DjI/uaLGbfhuxW47fvFoQeh5n5DTNf9rYRV+q8caxgNExAEJdOG64UnE/bQQbCB2SNjWNS&#10;cCcPy8Xz0xxz7W58oOsxVCJC2OeooA6hzaX0ZU0W/dC1xNH7dp3FEGVXSd3hLcJtI8dJMpUWDceF&#10;Glta11Rejj9WgdlPd+nnrHgr5GYXRl/ZJTP2rNTrS796BxGoD//hR/tDK5hM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fXHXMUAAADcAAAADwAAAAAAAAAA&#10;AAAAAAChAgAAZHJzL2Rvd25yZXYueG1sUEsFBgAAAAAEAAQA+QAAAJMDAAAAAA==&#10;" strokeweight="0"/>
                <v:line id="Line 444" o:spid="_x0000_s1467" style="position:absolute;visibility:visible;mso-wrap-style:square" from="41649,29743" to="41649,29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dZK8QAAADcAAAADwAAAGRycy9kb3ducmV2LnhtbESPT2vCQBTE7wW/w/IEb3VjsTFGV5Fi&#10;0d78Cx4f2WeymH0bsltNv71bKPQ4zMxvmPmys7W4U+uNYwWjYQKCuHDacKngdPx8zUD4gKyxdkwK&#10;fsjDctF7mWOu3YP3dD+EUkQI+xwVVCE0uZS+qMiiH7qGOHpX11oMUbal1C0+ItzW8i1JUmnRcFyo&#10;sKGPiorb4dsqMLt08/41OU/Pcr0Jo0t2y4w9KTXod6sZiEBd+A//tbdawXic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J1krxAAAANwAAAAPAAAAAAAAAAAA&#10;AAAAAKECAABkcnMvZG93bnJldi54bWxQSwUGAAAAAAQABAD5AAAAkgMAAAAA&#10;" strokeweight="0"/>
                <v:line id="Line 445" o:spid="_x0000_s1468" style="position:absolute;visibility:visible;mso-wrap-style:square" from="41725,29533" to="41725,29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v8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0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a/ywxAAAANwAAAAPAAAAAAAAAAAA&#10;AAAAAKECAABkcnMvZG93bnJldi54bWxQSwUGAAAAAAQABAD5AAAAkgMAAAAA&#10;" strokeweight="0"/>
                <v:line id="Line 446" o:spid="_x0000_s1469" style="position:absolute;visibility:visible;mso-wrap-style:square" from="41649,29603" to="42017,29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RowsIAAADcAAAADwAAAGRycy9kb3ducmV2LnhtbERPz2vCMBS+D/wfwhN2m2nFua6aiowN&#10;3W1zLez4aJ5tsHkpTab1vzcHYceP7/d6M9pOnGnwxrGCdJaAIK6dNtwoKH8+njIQPiBr7ByTgit5&#10;2BSThzXm2l34m86H0IgYwj5HBW0IfS6lr1uy6GeuJ47c0Q0WQ4RDI/WAlxhuOzlPkqW0aDg2tNjT&#10;W0v16fBnFZiv5e7586V6reT7LqS/2SkztlTqcTpuVyACjeFffHfvtYLFIq6N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/RowsIAAADcAAAADwAAAAAAAAAAAAAA&#10;AAChAgAAZHJzL2Rvd25yZXYueG1sUEsFBgAAAAAEAAQA+QAAAJADAAAAAA==&#10;" strokeweight="0"/>
                <v:line id="Line 447" o:spid="_x0000_s1470" style="position:absolute;visibility:visible;mso-wrap-style:square" from="41649,29603" to="42017,29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jNWcUAAADcAAAADwAAAGRycy9kb3ducmV2LnhtbESPT2vCQBTE74V+h+UVetONYjVJXaVI&#10;RXvzX6DHR/Y1Wcy+DdlV02/vFoQeh5n5DTNf9rYRV+q8caxgNExAEJdOG64UnI7rQQrCB2SNjWNS&#10;8Eselovnpznm2t14T9dDqESEsM9RQR1Cm0vpy5os+qFriaP34zqLIcqukrrDW4TbRo6TZCotGo4L&#10;Nba0qqk8Hy5WgdlNN29fsyIr5OcmjL7Tc2rsSanXl/7jHUSgPvyHH+2tVjCZZPB3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LjNWcUAAADcAAAADwAAAAAAAAAA&#10;AAAAAAChAgAAZHJzL2Rvd25yZXYueG1sUEsFBgAAAAAEAAQA+QAAAJMDAAAAAA==&#10;" strokeweight="0"/>
                <v:line id="Line 448" o:spid="_x0000_s1471" style="position:absolute;visibility:visible;mso-wrap-style:square" from="41725,29533" to="41725,29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vyGcEAAADcAAAADwAAAGRycy9kb3ducmV2LnhtbERPy4rCMBTdD8w/hDswO00dRq3VKIMo&#10;6s4nuLw01zbY3JQmav17sxBmeTjvyay1lbhT441jBb1uAoI4d9pwoeB4WHZSED4ga6wck4IneZhN&#10;Pz8mmGn34B3d96EQMYR9hgrKEOpMSp+XZNF3XU0cuYtrLIYIm0LqBh8x3FbyJ0kG0qLh2FBiTfOS&#10;8uv+ZhWY7WDV3wxPo5NcrELvnF5TY49KfX+1f2MQgdrwL36711rBbz/Oj2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W/IZwQAAANwAAAAPAAAAAAAAAAAAAAAA&#10;AKECAABkcnMvZG93bnJldi54bWxQSwUGAAAAAAQABAD5AAAAjwMAAAAA&#10;" strokeweight="0"/>
                <v:line id="Line 449" o:spid="_x0000_s1472" style="position:absolute;visibility:visible;mso-wrap-style:square" from="41725,29533" to="41725,29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dXgsUAAADcAAAADwAAAGRycy9kb3ducmV2LnhtbESPW2vCQBSE3wv+h+UIfaubFC8xuooU&#10;i/bNK/h4yB6TxezZkN1q+u/dQqGPw8x8w8yXna3FnVpvHCtIBwkI4sJpw6WC0/HzLQPhA7LG2jEp&#10;+CEPy0XvZY65dg/e0/0QShEh7HNUUIXQ5FL6oiKLfuAa4uhdXWsxRNmWUrf4iHBby/ckGUuLhuNC&#10;hQ19VFTcDt9WgdmNN6OvyXl6lutNSC/ZLTP2pNRrv1vNQATqwn/4r73VCoajFH7PxCMgF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xdXgsUAAADcAAAADwAAAAAAAAAA&#10;AAAAAAChAgAAZHJzL2Rvd25yZXYueG1sUEsFBgAAAAAEAAQA+QAAAJMDAAAAAA==&#10;" strokeweight="0"/>
                <v:line id="Line 450" o:spid="_x0000_s1473" style="position:absolute;visibility:visible;mso-wrap-style:square" from="41649,29533" to="42017,295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8XJ9c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bym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8XJ9cUAAADcAAAADwAAAAAAAAAA&#10;AAAAAAChAgAAZHJzL2Rvd25yZXYueG1sUEsFBgAAAAAEAAQA+QAAAJMDAAAAAA==&#10;" strokeweight="0"/>
                <v:line id="Line 451" o:spid="_x0000_s1474" style="position:absolute;visibility:visible;mso-wrap-style:square" from="41649,29603" to="42017,29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lsbs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3gfDeF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IlsbsUAAADcAAAADwAAAAAAAAAA&#10;AAAAAAChAgAAZHJzL2Rvd25yZXYueG1sUEsFBgAAAAAEAAQA+QAAAJMDAAAAAA==&#10;" strokeweight="0"/>
                <v:line id="Line 452" o:spid="_x0000_s1475" style="position:absolute;visibility:visible;mso-wrap-style:square" from="41649,29533" to="41649,29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D0GsUAAADcAAAADwAAAGRycy9kb3ducmV2LnhtbESPT2vCQBTE74V+h+UVetONYjRNXUVE&#10;sb35L9DjI/uaLGbfhuxW47fvFoQeh5n5DTNf9rYRV+q8caxgNExAEJdOG64UnE/bQQbCB2SNjWNS&#10;cCcPy8Xz0xxz7W58oOsxVCJC2OeooA6hzaX0ZU0W/dC1xNH7dp3FEGVXSd3hLcJtI8dJMpUWDceF&#10;Glta11Rejj9WgdlPd+nnrHgr5GYXRl/ZJTP2rNTrS796BxGoD//hR/tDK5ik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2D0GsUAAADcAAAADwAAAAAAAAAA&#10;AAAAAAChAgAAZHJzL2Rvd25yZXYueG1sUEsFBgAAAAAEAAQA+QAAAJMDAAAAAA==&#10;" strokeweight="0"/>
                <v:line id="Line 453" o:spid="_x0000_s1476" style="position:absolute;flip:x;visibility:visible;mso-wrap-style:square" from="41649,29533" to="42017,295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hiRMYAAADcAAAADwAAAGRycy9kb3ducmV2LnhtbESPQWsCMRSE7wX/Q3hCbzVbqW3ZGkUs&#10;FRFUtPXQ23Pzuru4eVmS6MZ/bwqFHoeZ+YYZT6NpxIWcry0reBxkIIgLq2suFXx9fjy8gvABWWNj&#10;mRRcycN00rsbY65txzu67EMpEoR9jgqqENpcSl9UZNAPbEucvB/rDIYkXSm1wy7BTSOHWfYsDdac&#10;FipsaV5RcdqfjYLd5oWPbnGOp3js1tvvQ7k6vM+Uuu/H2RuIQDH8h//aS63gaTSC3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7IYkTGAAAA3AAAAA8AAAAAAAAA&#10;AAAAAAAAoQIAAGRycy9kb3ducmV2LnhtbFBLBQYAAAAABAAEAPkAAACUAwAAAAA=&#10;" strokeweight="0"/>
                <v:line id="Line 454" o:spid="_x0000_s1477" style="position:absolute;visibility:visible;mso-wrap-style:square" from="41725,29603" to="42087,29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jnLcUAAADcAAAADwAAAGRycy9kb3ducmV2LnhtbESPT0sDMRTE70K/Q3gFbzZbraVdm5Yi&#10;KFLx0L9en5vnZunmZUni7vbbN4LgcZiZ3zCLVW9r0ZIPlWMF41EGgrhwuuJSwWH/cjcDESKyxtox&#10;KbhQgNVycLPAXLuOt9TuYikShEOOCkyMTS5lKAxZDCPXECfv23mLMUlfSu2xS3Bby/ssm0qLFacF&#10;gw09GyrOux+rIL6u5/ygT8d21mFpPt/9pvv4Uup22K+fQETq43/4r/2mFUwep/B7Jh0B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IjnLcUAAADcAAAADwAAAAAAAAAA&#10;AAAAAAChAgAAZHJzL2Rvd25yZXYueG1sUEsFBgAAAAAEAAQA+QAAAJMDAAAAAA==&#10;" strokeweight="64e-5mm"/>
                <v:line id="Line 455" o:spid="_x0000_s1478" style="position:absolute;flip:x y;visibility:visible;mso-wrap-style:square" from="41725,29603" to="42087,29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/VosMAAADcAAAADwAAAGRycy9kb3ducmV2LnhtbESPQWsCMRSE70L/Q3iFXopmW1uVrVGK&#10;aBFvXfX+2LxuFpOXJYm6/vumUPA4zMw3zHzZOysuFGLrWcHLqABBXHvdcqPgsN8MZyBiQtZoPZOC&#10;G0VYLh4Gcyy1v/I3XarUiAzhWKICk1JXShlrQw7jyHfE2fvxwWHKMjRSB7xmuLPytSgm0mHLecFg&#10;RytD9ak6OwXj6XG/Pdlns9tEZ9Zftqon4abU02P/+QEiUZ/u4f/2Vit4e5/C35l8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kP1aLDAAAA3AAAAA8AAAAAAAAAAAAA&#10;AAAAoQIAAGRycy9kb3ducmV2LnhtbFBLBQYAAAAABAAEAPkAAACRAwAAAAA=&#10;" strokeweight="0"/>
                <v:line id="Line 456" o:spid="_x0000_s1479" style="position:absolute;flip:x y;visibility:visible;mso-wrap-style:square" from="41725,29533" to="42087,29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BB0MEAAADcAAAADwAAAGRycy9kb3ducmV2LnhtbERPTWsCMRC9C/6HMIVepGZt1ZatUaTU&#10;It7cbe/DZrpZTCZLEnX9982h4PHxvlebwVlxoRA7zwpm0wIEceN1x62C73r39AYiJmSN1jMpuFGE&#10;zXo8WmGp/ZWPdKlSK3IIxxIVmJT6UsrYGHIYp74nztyvDw5ThqGVOuA1hzsrn4tiKR12nBsM9vRh&#10;qDlVZ6fg5fWn3p/sxBx20ZnPL1s1y3BT6vFh2L6DSDSku/jfvdcK5ou8Np/JR0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kEHQwQAAANwAAAAPAAAAAAAAAAAAAAAA&#10;AKECAABkcnMvZG93bnJldi54bWxQSwUGAAAAAAQABAD5AAAAjwMAAAAA&#10;" strokeweight="0"/>
                <v:line id="Line 457" o:spid="_x0000_s1480" style="position:absolute;flip:x y;visibility:visible;mso-wrap-style:square" from="41725,29603" to="42087,29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zkS8QAAADcAAAADwAAAGRycy9kb3ducmV2LnhtbESPW2sCMRSE3wv9D+EU+lI025uXrVFK&#10;qSJ9c9X3w+a4WUxOliTV9d83QsHHYWa+YWaL3llxohBbzwqehwUI4trrlhsFu+1yMAERE7JG65kU&#10;XCjCYn5/N8NS+zNv6FSlRmQIxxIVmJS6UspYG3IYh74jzt7BB4cpy9BIHfCc4c7Kl6IYSYct5wWD&#10;HX0Zqo/Vr1PwOt5v10f7ZH6W0Znvla3qUbgo9fjQf36ASNSnW/i/vdYK3t6ncD2Tj4Cc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3ORLxAAAANwAAAAPAAAAAAAAAAAA&#10;AAAAAKECAABkcnMvZG93bnJldi54bWxQSwUGAAAAAAQABAD5AAAAkgMAAAAA&#10;" strokeweight="0"/>
                <v:line id="Line 458" o:spid="_x0000_s1481" style="position:absolute;flip:x y;visibility:visible;mso-wrap-style:square" from="41725,29603" to="42087,29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qHa8AAAADcAAAADwAAAGRycy9kb3ducmV2LnhtbERPTWsCMRC9F/wPYYReima1ZS1bo4ho&#10;kd66tvdhM90sJpMlibr+++YgeHy87+V6cFZcKMTOs4LZtABB3Hjdcavg57ifvIOICVmj9UwKbhRh&#10;vRo9LbHS/srfdKlTK3IIxwoVmJT6SsrYGHIYp74nztyfDw5ThqGVOuA1hzsr50VRSocd5waDPW0N&#10;Naf67BS8Ln6Ph5N9MV/76Mzu09ZNGW5KPY+HzQeIREN6iO/ug1bwVub5+Uw+AnL1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iKh2vAAAAA3AAAAA8AAAAAAAAAAAAAAAAA&#10;oQIAAGRycy9kb3ducmV2LnhtbFBLBQYAAAAABAAEAPkAAACOAwAAAAA=&#10;" strokeweight="0"/>
                <v:line id="Line 459" o:spid="_x0000_s1482" style="position:absolute;flip:x y;visibility:visible;mso-wrap-style:square" from="41649,29603" to="42087,3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8Yi8MMAAADcAAAADwAAAGRycy9kb3ducmV2LnhtbESPQWsCMRSE74X+h/AKvRTN2soqq1FK&#10;qUW8da33x+a5WUxeliTV9d83BcHjMDPfMMv14Kw4U4idZwWTcQGCuPG641bBz34zmoOICVmj9UwK&#10;rhRhvXp8WGKl/YW/6VynVmQIxwoVmJT6SsrYGHIYx74nzt7RB4cpy9BKHfCS4c7K16IopcOO84LB&#10;nj4MNaf61yl4mx3225N9MbtNdObzy9ZNGa5KPT8N7wsQiYZ0D9/aW61gWk7g/0w+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GIvDDAAAA3AAAAA8AAAAAAAAAAAAA&#10;AAAAoQIAAGRycy9kb3ducmV2LnhtbFBLBQYAAAAABAAEAPkAAACRAwAAAAA=&#10;" strokeweight="0"/>
                <v:line id="Line 460" o:spid="_x0000_s1483" style="position:absolute;flip:x y;visibility:visible;mso-wrap-style:square" from="41795,29603" to="42164,29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xS8h8MAAADcAAAADwAAAGRycy9kb3ducmV2LnhtbESPQWsCMRSE74X+h/AKvRTN1pZVVqMU&#10;qUV6c9X7Y/PcLCYvSxJ1/fdNodDjMDPfMIvV4Ky4UoidZwWv4wIEceN1x62Cw34zmoGICVmj9UwK&#10;7hRhtXx8WGCl/Y13dK1TKzKEY4UKTEp9JWVsDDmMY98TZ+/kg8OUZWilDnjLcGflpChK6bDjvGCw&#10;p7Wh5lxfnIK36XG/PdsX872Jznx+2bopw12p56fhYw4i0ZD+w3/trVbwXk7g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UvIfDAAAA3AAAAA8AAAAAAAAAAAAA&#10;AAAAoQIAAGRycy9kb3ducmV2LnhtbFBLBQYAAAAABAAEAPkAAACRAwAAAAA=&#10;" strokeweight="0"/>
                <v:line id="Line 461" o:spid="_x0000_s1484" style="position:absolute;visibility:visible;mso-wrap-style:square" from="41649,29533" to="41649,29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Wm08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CSPsP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uWm08UAAADcAAAADwAAAAAAAAAA&#10;AAAAAAChAgAAZHJzL2Rvd25yZXYueG1sUEsFBgAAAAAEAAQA+QAAAJMDAAAAAA==&#10;" strokeweight="0"/>
                <v:line id="Line 462" o:spid="_x0000_s1485" style="position:absolute;visibility:visible;mso-wrap-style:square" from="41649,29533" to="42017,295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w+p8QAAADcAAAADwAAAGRycy9kb3ducmV2LnhtbESPT2vCQBTE7wW/w/IEb3VjsTFGV5Fi&#10;0d78Cx4f2WeymH0bsltNv71bKPQ4zMxvmPmys7W4U+uNYwWjYQKCuHDacKngdPx8zUD4gKyxdkwK&#10;fsjDctF7mWOu3YP3dD+EUkQI+xwVVCE0uZS+qMiiH7qGOHpX11oMUbal1C0+ItzW8i1JUmnRcFyo&#10;sKGPiorb4dsqMLt08/41OU/Pcr0Jo0t2y4w9KTXod6sZiEBd+A//tbdawTgdw+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DD6nxAAAANwAAAAPAAAAAAAAAAAA&#10;AAAAAKECAABkcnMvZG93bnJldi54bWxQSwUGAAAAAAQABAD5AAAAkgMAAAAA&#10;" strokeweight="0"/>
                <v:rect id="Rectangle 463" o:spid="_x0000_s1486" style="position:absolute;left:38512;top:39655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1aUsIA&#10;AADcAAAADwAAAGRycy9kb3ducmV2LnhtbESPzYoCMRCE74LvEFrwphnFFZk1igiCLl4c9wGaSc8P&#10;Jp0hyTqzb28WhD0WVfUVtd0P1ogn+dA6VrCYZyCIS6dbrhV830+zDYgQkTUax6TglwLsd+PRFnPt&#10;er7Rs4i1SBAOOSpoYuxyKUPZkMUwdx1x8irnLcYkfS21xz7BrZHLLFtLiy2nhQY7OjZUPoofq0De&#10;i1O/KYzP3NeyuprL+VaRU2o6GQ6fICIN8T/8bp+1gtX6A/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3VpSwgAAANwAAAAPAAAAAAAAAAAAAAAAAJgCAABkcnMvZG93&#10;bnJldi54bWxQSwUGAAAAAAQABAD1AAAAhwMAAAAA&#10;" filled="f" stroked="f">
                  <v:textbox style="mso-fit-shape-to-text:t" inset="0,0,0,0">
                    <w:txbxContent>
                      <w:p w:rsidR="009907DA" w:rsidRDefault="009907D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D50CE" w:rsidRDefault="00BD50CE" w:rsidP="00BD50CE">
      <w:pPr>
        <w:widowControl w:val="0"/>
        <w:jc w:val="center"/>
        <w:rPr>
          <w:rFonts w:cs="Arial"/>
        </w:rPr>
      </w:pPr>
    </w:p>
    <w:p w:rsidR="00BD50CE" w:rsidRDefault="00BD50CE" w:rsidP="00BD50C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28729"/>
      <w:r>
        <w:lastRenderedPageBreak/>
        <w:t>Casos de Uso</w:t>
      </w:r>
      <w:bookmarkEnd w:id="9"/>
    </w:p>
    <w:p w:rsidR="00BD50CE" w:rsidRDefault="00BD50CE" w:rsidP="00BD50CE">
      <w:pPr>
        <w:pStyle w:val="Ttulo2"/>
      </w:pPr>
      <w:r>
        <w:rPr>
          <w:vanish/>
        </w:rPr>
        <w:t xml:space="preserve">UCS815 </w:t>
      </w:r>
      <w:bookmarkStart w:id="10" w:name="_Toc404328730"/>
      <w:r>
        <w:t>Incluir Substituição de Cargo Efetivo</w:t>
      </w:r>
      <w:bookmarkEnd w:id="10"/>
      <w:r>
        <w:t> 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11" w:name="_Toc404328731"/>
      <w:r>
        <w:t>Fluxo Básico</w:t>
      </w:r>
      <w:bookmarkEnd w:id="11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Incluir Substituição de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informa a matrícula do titular do cargo efetivo.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informa a matrícula do servidor que ele deseja que ocupe como substituto o cargo efetivo.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submete os dados para verificação. </w:t>
      </w:r>
      <w:proofErr w:type="gramStart"/>
      <w:r>
        <w:rPr>
          <w:strike/>
          <w:color w:val="FF0000"/>
        </w:rPr>
        <w:t>Vide anexo</w:t>
      </w:r>
      <w:proofErr w:type="gramEnd"/>
      <w:r>
        <w:rPr>
          <w:strike/>
          <w:color w:val="FF0000"/>
        </w:rPr>
        <w:t xml:space="preserve"> itens 5.1 e 5.2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recupera, através da matrícula do titular </w:t>
      </w:r>
      <w:proofErr w:type="gramStart"/>
      <w:r>
        <w:t>informado, todos</w:t>
      </w:r>
      <w:proofErr w:type="gramEnd"/>
      <w:r>
        <w:t xml:space="preserve"> os seus vínculos no órgão, as relações de vínculos de cargo efetivo no qual o servidor titular esteja afastado temporariamente. </w:t>
      </w:r>
      <w:proofErr w:type="gramStart"/>
      <w:r>
        <w:t>Vide anexo</w:t>
      </w:r>
      <w:proofErr w:type="gramEnd"/>
      <w:r>
        <w:t xml:space="preserve"> itens 5.1 e 5.2.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recupera através do vínculo do servidor titular a relação de vínculo, o cargo efetivo no qual o servidor titular esteja afastado temporariamente.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recupera através do vínculo do servidor substituto, todas as relações de vínculo não encerradas que o substituto possui no órgão.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 período que o substituto irá ocupar o cargo efetivo, através da data da substituição e da data fim da substituição.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strike/>
          <w:color w:val="FF0000"/>
          <w:highlight w:val="yellow"/>
        </w:rPr>
        <w:t>O ator informa os cargos efetivos do titular que deseja substituir</w:t>
      </w:r>
      <w:r>
        <w:rPr>
          <w:highlight w:val="yellow"/>
        </w:rPr>
        <w:t>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 xml:space="preserve">O sistema verifica se o servidor substituto não se afastou de seu cargo efetivo no qual ele é titular para ocupar o cargo efetivo como substituto. Caso o servidor não tenha se afastado de seu cargo efetivo de titular, o sistema verifica o histórico da jornada de trabalho da relação de vínculo do cargo efetivo do substituto. Caso a relação de vínculo tenha uma jornada de trabalho ativa o sistema realiza o caso de uso “UCS 058 Verificar Choque de horários” para as jornadas de trabalho daquela unidade.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 xml:space="preserve">O sistema verifica se o servidor substituto se afastou de seu cargo efetivo no qual ele é titular para ocupar o cargo efetivo como substituto. Caso sim, o sistema insere histórico de afastamento da relação de vínculo, com a data final de afastamento igual </w:t>
      </w:r>
      <w:proofErr w:type="gramStart"/>
      <w:r>
        <w:rPr>
          <w:strike/>
          <w:color w:val="FF0000"/>
        </w:rPr>
        <w:t>a</w:t>
      </w:r>
      <w:proofErr w:type="gramEnd"/>
      <w:r>
        <w:rPr>
          <w:strike/>
          <w:color w:val="FF0000"/>
        </w:rPr>
        <w:t xml:space="preserve"> data final da substituição, caso seja informada.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recupera os parâmetros do cargo efetivo referentes </w:t>
      </w:r>
      <w:proofErr w:type="gramStart"/>
      <w:r>
        <w:t>a</w:t>
      </w:r>
      <w:proofErr w:type="gramEnd"/>
      <w:r>
        <w:t xml:space="preserve"> substituição, para a vigência da data inicial da substituição. Ver item 5.3 do anexo.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 xml:space="preserve">O sistema verifica a acumulação de vínculos realizando o caso de uso “UCS 053 – Verificar Regras de Acumulação de Vínculos” do </w:t>
      </w:r>
      <w:proofErr w:type="gramStart"/>
      <w:r>
        <w:t>módulo Movimentações</w:t>
      </w:r>
      <w:proofErr w:type="gramEnd"/>
      <w:r>
        <w:t xml:space="preserve"> – QLP, informando </w:t>
      </w:r>
      <w:r>
        <w:tab/>
        <w:t xml:space="preserve">a pessoa, a relação de vínculo que vai ocupar, a carga horária e o órgão. </w:t>
      </w:r>
      <w:proofErr w:type="gramStart"/>
      <w:r>
        <w:rPr>
          <w:strike/>
          <w:color w:val="FF0000"/>
        </w:rPr>
        <w:t>verificando</w:t>
      </w:r>
      <w:proofErr w:type="gramEnd"/>
      <w:r>
        <w:rPr>
          <w:strike/>
          <w:color w:val="FF0000"/>
        </w:rPr>
        <w:t xml:space="preserve"> apenas se a acumulação de carga horária em todos os vínculos não ultrapassa 60h.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operação, efetiva o histórico de substituição do cargo efetivo gerando uma</w:t>
      </w:r>
      <w:r>
        <w:rPr>
          <w:strike/>
          <w:color w:val="FF0000"/>
          <w:highlight w:val="yellow"/>
        </w:rPr>
        <w:t>, ou mais dependendo da quantidade de cargos efetivos está substituindo,</w:t>
      </w:r>
      <w:proofErr w:type="gramStart"/>
      <w:r>
        <w:t xml:space="preserve">  </w:t>
      </w:r>
      <w:proofErr w:type="gramEnd"/>
      <w:r>
        <w:t>relação de vinculo relacionando-o ao vinculo do cargo efetivo anterior.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se a unidade organizacional da relação de vínculo de cargo efetivo do titular que esta sendo substituído possui jornada de trabalho. Caso sim, o sistema gera uma </w:t>
      </w:r>
      <w:r>
        <w:rPr>
          <w:strike/>
          <w:color w:val="FF0000"/>
          <w:highlight w:val="yellow"/>
        </w:rPr>
        <w:t>(ou mais dependendo da quantidade de cargos efetivos está substituindo)</w:t>
      </w:r>
      <w:r>
        <w:t xml:space="preserve"> jornada de trabalho para a nova relação de vínculo do substituto com a mesma</w:t>
      </w:r>
      <w:proofErr w:type="gramStart"/>
      <w:r>
        <w:t xml:space="preserve">  </w:t>
      </w:r>
      <w:proofErr w:type="gramEnd"/>
      <w:r>
        <w:t>jornada de trabalho que o servidor titular possuía.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Caso o ator informe que deseja afastar do cargo efetivo de titular, o sistema afasta o servidor / empregado do cargo efetivo origem (onde é titular), gerando novo histórico de afastamento da relação de vínculo.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MSG0050 ("Inclusão efetuada com sucesso!").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12" w:name="_Toc404328732"/>
      <w:r>
        <w:t>Fluxo Alternativo – Ator informa data final – item 4.1.1.16</w:t>
      </w:r>
      <w:bookmarkEnd w:id="12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ator informou a data final da substituição.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gera o histórico da dispensa da substituição.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atualiza a data final do histórico de afastamento do cargo efetivo afastado, com a data final da substituição.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4.1.1.16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13" w:name="_Toc404328733"/>
      <w:r>
        <w:t>Exceções</w:t>
      </w:r>
      <w:bookmarkEnd w:id="13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um servidor titular para o cargo efetivo sendo que o servidor não está lotado como definitivo na unidade organizacional do titular. O sistema emite a mensagem MSG0580 ("O servidor &lt;</w:t>
      </w:r>
      <w:proofErr w:type="spellStart"/>
      <w:r>
        <w:t>nome_do_servidor</w:t>
      </w:r>
      <w:proofErr w:type="spellEnd"/>
      <w:r>
        <w:t>&gt; precisa estar como definitivo na unidade organizacional &lt;</w:t>
      </w:r>
      <w:proofErr w:type="spellStart"/>
      <w:r>
        <w:t>nome_da_unidade</w:t>
      </w:r>
      <w:proofErr w:type="spellEnd"/>
      <w:r>
        <w:t>&gt; para poder ter seu cargo efetivo substituído.").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um substituto para o cargo efetivo, sendo que</w:t>
      </w:r>
      <w:proofErr w:type="gramStart"/>
      <w:r>
        <w:t xml:space="preserve">  </w:t>
      </w:r>
      <w:proofErr w:type="gramEnd"/>
      <w:r>
        <w:t>a  hierarquia do substituto é menor que a do titular. O sistema emite a mensagem MSG0254 ("Hierarquia do substituto inferior a do titular.").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Tentativa de informar um substituto para o cargo efetivo, de diferente carreira, sendo que o parâmetro de permissão de </w:t>
      </w:r>
      <w:r>
        <w:lastRenderedPageBreak/>
        <w:t>substituição de cargo efetivo de nível hierárquico superior ou igual, no órgão,</w:t>
      </w:r>
      <w:proofErr w:type="gramStart"/>
      <w:r>
        <w:t xml:space="preserve">  </w:t>
      </w:r>
      <w:proofErr w:type="gramEnd"/>
      <w:r>
        <w:t>esteja marcado. O sistema exibe a mensagem</w:t>
      </w:r>
      <w:proofErr w:type="gramStart"/>
      <w:r>
        <w:t xml:space="preserve">  </w:t>
      </w:r>
      <w:proofErr w:type="gramEnd"/>
      <w:r>
        <w:t>MSG1147 ("Não é permitida a substituição de cargo efetivo para carreiras diferentes.")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substituir um cargo já ocupado por um substituto. O sistema emite a mensagem MSG0250 ("Cargo efetivo já ocupado por um substituto.").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uma pessoa para substituir o titular do cargo efetivo que não possui os requisitos exigidos pelo cargo efetivo. O sistema emite a mensagem MSG0253 ("Servidor informado não atende as exigências do cargo efetivo."</w:t>
      </w:r>
      <w:proofErr w:type="gramStart"/>
      <w:r>
        <w:t>) .</w:t>
      </w:r>
      <w:proofErr w:type="gramEnd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uma pessoa para substituir o titular do cargo efetivo que não está ativo no órgão. O sistema emite a mensagem MSG0252 ("Cargo efetivo informado não está ativo no órgão.").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substituir um titular, sem que o cargo efetivo permita substituição. O sistema emite a mensagem MSG0251 ("Cargo efetivo não permite &lt;</w:t>
      </w:r>
      <w:proofErr w:type="spellStart"/>
      <w:r>
        <w:t>tipo_permissão</w:t>
      </w:r>
      <w:proofErr w:type="spellEnd"/>
      <w:r>
        <w:t>&gt;.").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substituir um titular, sendo que o cargo efetivo necessita de hierarquia igual ou superior a do titular, e o substituto não atende a necessidade. O sistema emite a mensagem MSG0254 ("Hierarquia do substituto inferior a do titular.").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substituto que não pertence ao mesmo órgão do titular. O sistema emite a mensagem MSG0273 ("O vínculo do respondente/substituto não é do mesmo órgão do titular do cargo efetivo.").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afastar um cargo efetivo que não permite substituição. Sistema exibe mensagem MSG0377 ("&lt;</w:t>
      </w:r>
      <w:proofErr w:type="spellStart"/>
      <w:r>
        <w:t>nome_do_conceito</w:t>
      </w:r>
      <w:proofErr w:type="spellEnd"/>
      <w:r>
        <w:t>&gt; não permite substituição."</w:t>
      </w:r>
      <w:proofErr w:type="gramStart"/>
      <w:r>
        <w:t>)</w:t>
      </w:r>
      <w:proofErr w:type="gramEnd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Tentativa de substituir um cargo efetivo onde ocorre choque de horários. O sistema emite a seguinte mensagem MSG0374 ("Nova designação/efetivação possui choque de </w:t>
      </w:r>
      <w:proofErr w:type="spellStart"/>
      <w:r>
        <w:t>horarios</w:t>
      </w:r>
      <w:proofErr w:type="spellEnd"/>
      <w:r>
        <w:t xml:space="preserve"> com outras relações de vinculo."</w:t>
      </w:r>
      <w:proofErr w:type="gramStart"/>
      <w:r>
        <w:t>)</w:t>
      </w:r>
      <w:proofErr w:type="gramEnd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Tentativa de substituir cargo efetivo que requer </w:t>
      </w:r>
      <w:proofErr w:type="spellStart"/>
      <w:r>
        <w:t>enturmação</w:t>
      </w:r>
      <w:proofErr w:type="spellEnd"/>
      <w:r>
        <w:t xml:space="preserve">. O sistema emite a mensagem MSG0428 ("Não é </w:t>
      </w:r>
      <w:proofErr w:type="spellStart"/>
      <w:r>
        <w:t>possivel</w:t>
      </w:r>
      <w:proofErr w:type="spellEnd"/>
      <w:r>
        <w:t xml:space="preserve"> substituir por cargo efetivo que permita </w:t>
      </w:r>
      <w:proofErr w:type="spellStart"/>
      <w:r>
        <w:t>enturmação</w:t>
      </w:r>
      <w:proofErr w:type="spellEnd"/>
      <w:r>
        <w:t>."</w:t>
      </w:r>
      <w:proofErr w:type="gramStart"/>
      <w:r>
        <w:t>)</w:t>
      </w:r>
      <w:proofErr w:type="gramEnd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substituir titular de cargo efetivo, onde o mesmo não está afastado de nenhum cargo efetivo, ou não possui nenhum cargo efetivo. O sistema emite a seguinte mensagem MSG0429 ("Matricula informada não possui nenhum cargo efetivo, ou não possui nenhum cargo efetivo afastado.").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 xml:space="preserve">Tentativa de substituir cargo efetivo, onde a substituição fere o acumulo de carga horária ultrapassando 60 horas no estado. O sistema emite a mensagem MSG0131 ("O total das acumulações dos cargos excede o limite de 60 horas. </w:t>
      </w:r>
      <w:r>
        <w:rPr>
          <w:strike/>
          <w:color w:val="FF0000"/>
        </w:rPr>
        <w:lastRenderedPageBreak/>
        <w:t>Operação cancelada."</w:t>
      </w:r>
      <w:proofErr w:type="gramStart"/>
      <w:r>
        <w:rPr>
          <w:strike/>
          <w:color w:val="FF0000"/>
        </w:rPr>
        <w:t>)</w:t>
      </w:r>
      <w:proofErr w:type="gramEnd"/>
    </w:p>
    <w:p w:rsidR="00BD50CE" w:rsidRDefault="00BD50CE" w:rsidP="00BD50CE">
      <w:pPr>
        <w:pStyle w:val="Ttulo4"/>
        <w:numPr>
          <w:ilvl w:val="0"/>
          <w:numId w:val="0"/>
        </w:numPr>
        <w:ind w:left="1728"/>
        <w:rPr>
          <w:color w:val="FF0000"/>
        </w:rPr>
      </w:pPr>
      <w:r>
        <w:rPr>
          <w:color w:val="FF0000"/>
        </w:rPr>
        <w:t>EXCEÇÃO JÁ ESTÁ NO CASO DE USO DE VERIFICAÇÃO DE ACUMULAÇÃO DE VÍNCULO.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data fim da substituição maior que a data fim do afastamento do titular. O sistema emite a mensagem MSG0144 ("&lt;nome_conceito1&gt; maior que &lt;nome_conceito2&gt;.").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Tentativa de informar data da substituição menor que a data </w:t>
      </w:r>
      <w:proofErr w:type="gramStart"/>
      <w:r>
        <w:t>inicio</w:t>
      </w:r>
      <w:proofErr w:type="gramEnd"/>
      <w:r>
        <w:t xml:space="preserve"> do afastamento do titular. O sistema emite a mensagem MSG0144 ("&lt;nome_conceito1&gt; maior que &lt;nome_conceito2&gt;."), onde o nome_conceito_2 é a data da substituição.</w:t>
      </w: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2"/>
      </w:pPr>
      <w:r>
        <w:rPr>
          <w:vanish/>
        </w:rPr>
        <w:t xml:space="preserve">UCS816 </w:t>
      </w:r>
      <w:bookmarkStart w:id="14" w:name="_Toc404328734"/>
      <w:r>
        <w:t>Alterar Substituição de Cargo Efetivo</w:t>
      </w:r>
      <w:bookmarkEnd w:id="14"/>
      <w:r>
        <w:t> 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15" w:name="_Toc122341945"/>
      <w:bookmarkStart w:id="16" w:name="_Toc404328735"/>
      <w:r>
        <w:t>Fluxo Básico</w:t>
      </w:r>
      <w:bookmarkEnd w:id="15"/>
      <w:bookmarkEnd w:id="16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Substituir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recupera </w:t>
      </w:r>
      <w:proofErr w:type="gramStart"/>
      <w:r>
        <w:t>todos as</w:t>
      </w:r>
      <w:proofErr w:type="gramEnd"/>
      <w:r>
        <w:t xml:space="preserve"> relações de vínculo de cargo efetivo que o substituto está substituindo para um único titular.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informações do cargo efetivo para conferência do ator.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se não houve cálculo de folha de pagamento normal após a data inicial, realizando o caso de uso do módulo de Pagamentos, UCS 001 – Verificar Pagamentos Fechados, enviando o órgão, o tipo de folha (normal) e a data inicial. Caso exista esse cálculo, o sistema exibe a data inicial e final apenas como informação.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 período de substituição do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do processo de substituição do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informações, processa a operação e exibe a mensagem MSG0051 ("Alteração efetuada com sucesso!"). 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17" w:name="_Toc404328736"/>
      <w:r>
        <w:t>Fluxo Alternativo – Ator informa data final – item 4.1.1.8</w:t>
      </w:r>
      <w:bookmarkEnd w:id="17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ator informou a data final da substituição.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a data final é menor que a data fim do afastamento do titular (data de retorno).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gera o histórico da dispensa da substituição.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finaliza o histórico de afastamento do cargo efetivo afastado, com a data final.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4.1.1.8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18" w:name="_Toc404328737"/>
      <w:r>
        <w:lastRenderedPageBreak/>
        <w:t>Exceções</w:t>
      </w:r>
      <w:bookmarkEnd w:id="18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uma data fim de substituição do cargo efetivo maior que a data fim do afastamento do cargo efetivo do titular. O sistema emite a mensagem</w:t>
      </w:r>
      <w:proofErr w:type="gramStart"/>
      <w:r>
        <w:t xml:space="preserve">  </w:t>
      </w:r>
      <w:proofErr w:type="gramEnd"/>
      <w:r>
        <w:t>MSG0578 ("A data de fim da &lt;</w:t>
      </w:r>
      <w:proofErr w:type="spellStart"/>
      <w:r>
        <w:t>nome_da_operação</w:t>
      </w:r>
      <w:proofErr w:type="spellEnd"/>
      <w:r>
        <w:t>&gt; deve ser menor ou igual a data fim de afastamento do titular do cargo efetivo.").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uma data fim de substituição igual ou menor que a data atual. O sistema exibe a mensagem MSG0327 ("&lt;</w:t>
      </w:r>
      <w:proofErr w:type="spellStart"/>
      <w:r>
        <w:t>nome_do_campo</w:t>
      </w:r>
      <w:proofErr w:type="spellEnd"/>
      <w:r>
        <w:t>&gt; informada precisa ser maior que data atual.").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alterar a data inicial quando já existe folha de pagamento normal fechada calculada após essa data. O sistema exibe a mensagem MSG0862 (Não permitido &lt;operação&gt; &lt;</w:t>
      </w:r>
      <w:proofErr w:type="spellStart"/>
      <w:r>
        <w:t>nome_conceito</w:t>
      </w:r>
      <w:proofErr w:type="spellEnd"/>
      <w:r>
        <w:t xml:space="preserve">&gt; quando a folha de pagamento foi calculada definitivamente </w:t>
      </w:r>
      <w:proofErr w:type="gramStart"/>
      <w:r>
        <w:t>&lt;</w:t>
      </w:r>
      <w:proofErr w:type="spellStart"/>
      <w:r>
        <w:t>complemento_desejado</w:t>
      </w:r>
      <w:proofErr w:type="spellEnd"/>
      <w:r>
        <w:t>"</w:t>
      </w:r>
      <w:proofErr w:type="gramEnd"/>
      <w:r>
        <w:t>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alterar a data final quando já existe folha de pagamento normal fechada calculada após essa data. O sistema exibe a mensagem MSG0862 (Não permitido &lt;operação&gt; &lt;</w:t>
      </w:r>
      <w:proofErr w:type="spellStart"/>
      <w:r>
        <w:t>nome_conceito</w:t>
      </w:r>
      <w:proofErr w:type="spellEnd"/>
      <w:r>
        <w:t xml:space="preserve">&gt; quando a folha de pagamento foi calculada definitivamente </w:t>
      </w:r>
      <w:proofErr w:type="gramStart"/>
      <w:r>
        <w:t>&lt;</w:t>
      </w:r>
      <w:proofErr w:type="spellStart"/>
      <w:r>
        <w:t>complemento_desejado</w:t>
      </w:r>
      <w:proofErr w:type="spellEnd"/>
      <w:r>
        <w:t>"</w:t>
      </w:r>
      <w:proofErr w:type="gramEnd"/>
      <w:r>
        <w:t>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Tentativa de alterar período da substituição, quando coincidir com outra substituição do mesmo titular neste mesmo período. O sistema exibe a mensagem MSG0780 ("Existem períodos de &lt;</w:t>
      </w:r>
      <w:proofErr w:type="spellStart"/>
      <w:r>
        <w:rPr>
          <w:highlight w:val="yellow"/>
        </w:rPr>
        <w:t>nome_conceito</w:t>
      </w:r>
      <w:proofErr w:type="spellEnd"/>
      <w:r>
        <w:rPr>
          <w:highlight w:val="yellow"/>
        </w:rPr>
        <w:t>&gt; concomitantes.").</w:t>
      </w: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2"/>
      </w:pPr>
      <w:bookmarkStart w:id="19" w:name="_Toc122441516"/>
      <w:r>
        <w:rPr>
          <w:vanish/>
        </w:rPr>
        <w:t xml:space="preserve">UCS817 </w:t>
      </w:r>
      <w:bookmarkStart w:id="20" w:name="_Toc404328738"/>
      <w:r>
        <w:t>Anular Substituição de Cargo Efetivo</w:t>
      </w:r>
      <w:bookmarkEnd w:id="19"/>
      <w:bookmarkEnd w:id="20"/>
      <w:r>
        <w:t> 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21" w:name="_Toc122441517"/>
      <w:bookmarkStart w:id="22" w:name="_Toc404328739"/>
      <w:r>
        <w:t>Fluxo Básico</w:t>
      </w:r>
      <w:bookmarkEnd w:id="21"/>
      <w:bookmarkEnd w:id="22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Substituir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que o registro está anulado.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se a folha de pagamento não está fechada realizando o caso de uso do módulo de pagamento “UCS 001 Verificar Pagamentos Fechados”.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se a substituição está vigente através da verificação da data fim da substituição (deve estar em branco ou maior ou igual </w:t>
      </w:r>
      <w:proofErr w:type="gramStart"/>
      <w:r>
        <w:t>a</w:t>
      </w:r>
      <w:proofErr w:type="gramEnd"/>
      <w:r>
        <w:t xml:space="preserve"> data atual).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Caso a relação de vínculo de cargo efetivo do substituto possua uma jornada de trabalho o sistema anula esta jornada de trabalho.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Caso</w:t>
      </w:r>
      <w:proofErr w:type="gramStart"/>
      <w:r>
        <w:t xml:space="preserve">  </w:t>
      </w:r>
      <w:proofErr w:type="gramEnd"/>
      <w:r>
        <w:t>a relação de vínculo de cargo efetivo do substituto possua um local de trabalho o sistema anula este local de trabalho.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anula o histórico da substituição do cargo </w:t>
      </w:r>
      <w:r>
        <w:lastRenderedPageBreak/>
        <w:t>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se o servidor foi afastado do cargo efetivo (afastamento da relação de vínculo) para ocupar a substituição. Caso tenha sido afastado, o sistema anula o afastamento, informando o órgão e a data atual.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processa a operação e exibe a mensagem MSG0007 ("Anulação efetuada com sucesso!"</w:t>
      </w:r>
      <w:proofErr w:type="gramStart"/>
      <w:r>
        <w:t>)</w:t>
      </w:r>
      <w:proofErr w:type="gramEnd"/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23" w:name="_Toc404328740"/>
      <w:r>
        <w:t>Fluxo Alternativo –data final conhecida – item 4.3.1.5</w:t>
      </w:r>
      <w:bookmarkEnd w:id="23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a data final da substituição é conhecida.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anula o histórico da dispensa da substituição.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anula o histórico de afastamento do cargo efetivo afastado.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4.3.1.6</w:t>
      </w: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24" w:name="_Toc404328741"/>
      <w:r>
        <w:t>Fluxo alternativo – Reativar registro</w:t>
      </w:r>
      <w:proofErr w:type="gramStart"/>
      <w:r>
        <w:t xml:space="preserve">  </w:t>
      </w:r>
      <w:proofErr w:type="gramEnd"/>
      <w:r>
        <w:t>- 4.3.1.3</w:t>
      </w:r>
      <w:bookmarkEnd w:id="24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verifica se o titular do cargo efetivo encontra-se afastado realizando o caso de uso “UCS 001 Verificar Afastamento”.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verifica se o cargo efetivo do titular permite substituição. Caso não permita, o sistema cancela a operação.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através do vínculo verifica se os documentos da pessoa (substituto), possui a carteira de identidade profissional</w:t>
      </w:r>
      <w:proofErr w:type="gramStart"/>
      <w:r>
        <w:rPr>
          <w:strike/>
          <w:color w:val="FF0000"/>
        </w:rPr>
        <w:t xml:space="preserve">  </w:t>
      </w:r>
      <w:proofErr w:type="gramEnd"/>
      <w:r>
        <w:rPr>
          <w:strike/>
          <w:color w:val="FF0000"/>
        </w:rPr>
        <w:t>e a carteira de habilitação exigida para ocupar o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através do vínculo verifica se a pessoa (substituto) possui no currículo a escolaridade necessária e os cargos/empregos necessários para a ocupação do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 xml:space="preserve">O sistema verifica se o órgão da relação de vínculo de cargo efetivo do titular é o mesmo que o do substituto.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verifica se a relação de vínculo de cargo efetivo exige hierarquia no órgão. Caso exija, o sistema verifica se a hierarquia da carreira do substituto é superior ou igual ao do ocupante realizando o caso de uso “UCS 211 – Verificar Hierarquia”.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verifica se a relação de vínculo de cargo efetivo do substituto possui jornada de trabalho ativa. Caso sim, o sistema realiza o caso de uso “UCS 058 Verificar Choque de horários”.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verifica se o substituto se afastou do seu cargo efetivo para ocupar o cargo efetivo do titular realizando caso de uso</w:t>
      </w:r>
      <w:proofErr w:type="gramStart"/>
      <w:r>
        <w:rPr>
          <w:strike/>
          <w:color w:val="FF0000"/>
        </w:rPr>
        <w:t xml:space="preserve">  </w:t>
      </w:r>
      <w:proofErr w:type="gramEnd"/>
      <w:r>
        <w:rPr>
          <w:strike/>
          <w:color w:val="FF0000"/>
        </w:rPr>
        <w:t>“UCS 001 Verificar afastamento". Caso sim, o sistema reativa o afastamento da relação de vínculo de cargo efetivo do substituto.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processa a operação e exibe a mensagem MSG0019 ("Reativação efetuada com sucesso!"</w:t>
      </w:r>
      <w:proofErr w:type="gramStart"/>
      <w:r>
        <w:rPr>
          <w:strike/>
          <w:color w:val="FF0000"/>
        </w:rPr>
        <w:t>)</w:t>
      </w:r>
      <w:proofErr w:type="gramEnd"/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25" w:name="_Toc122441520"/>
      <w:bookmarkStart w:id="26" w:name="_Toc404328742"/>
      <w:r>
        <w:lastRenderedPageBreak/>
        <w:t xml:space="preserve">Exceções - </w:t>
      </w:r>
      <w:proofErr w:type="gramStart"/>
      <w:r>
        <w:t>Anular</w:t>
      </w:r>
      <w:bookmarkEnd w:id="26"/>
      <w:proofErr w:type="gramEnd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anular uma substituição de cargo efetivo que possui um registro de pagamento fechado para o ocupante do cargo efetivo. O sistema emite a mensagem MSG0248 ("A folha de pagamento não pode estar fechada para o servidor.").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anular uma substituição de cargo efetivo que está com o status finalizado. O sistema emite a mensagem MSG0252 ("Cargo efetivo informado não está ativo no órgão.").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27" w:name="_Toc404328743"/>
      <w:r>
        <w:t>Exceções</w:t>
      </w:r>
      <w:bookmarkEnd w:id="25"/>
      <w:r>
        <w:t xml:space="preserve"> - </w:t>
      </w:r>
      <w:proofErr w:type="gramStart"/>
      <w:r>
        <w:t>Reativar</w:t>
      </w:r>
      <w:bookmarkEnd w:id="27"/>
      <w:proofErr w:type="gramEnd"/>
      <w:r>
        <w:t xml:space="preserve">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 xml:space="preserve">Tentativa de reativar um registro de substituição, sendo que o titular não </w:t>
      </w:r>
      <w:proofErr w:type="gramStart"/>
      <w:r>
        <w:rPr>
          <w:strike/>
          <w:color w:val="FF0000"/>
        </w:rPr>
        <w:t>encontra-se</w:t>
      </w:r>
      <w:proofErr w:type="gramEnd"/>
      <w:r>
        <w:rPr>
          <w:strike/>
          <w:color w:val="FF0000"/>
        </w:rPr>
        <w:t xml:space="preserve"> afastado do cargo efetivo. O sistema emite a mensagem MSG0617 ("Não é permitido reativar o cargo efetivo sem que o servidor esteja afastado."</w:t>
      </w:r>
      <w:proofErr w:type="gramStart"/>
      <w:r>
        <w:rPr>
          <w:strike/>
          <w:color w:val="FF0000"/>
        </w:rPr>
        <w:t>)</w:t>
      </w:r>
      <w:proofErr w:type="gramEnd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Tentativa de reativar um registro de substituição onde o órgão do substituto é diferente do titular. O sistema emite</w:t>
      </w:r>
      <w:proofErr w:type="gramStart"/>
      <w:r>
        <w:rPr>
          <w:strike/>
          <w:color w:val="FF0000"/>
        </w:rPr>
        <w:t xml:space="preserve">  </w:t>
      </w:r>
      <w:proofErr w:type="gramEnd"/>
      <w:r>
        <w:rPr>
          <w:strike/>
          <w:color w:val="FF0000"/>
        </w:rPr>
        <w:t>a mensagem  MSG0273 ("O vínculo do respondente/substituto não é do mesmo órgão do titular do cargo efetivo.") 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Tentativa de reativar substituição de um cargo já ocupado por outro substituto. O sistema emite a mensagem MSG0250 ("Cargo efetivo já ocupado por um substituto.").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Tentativa de reativar substituição onde a pessoa não possui os requisitos exigidos pelo cargo efetivo. O sistema emite a mensagem MSG0253 ("Servidor informado não atende as exigências do cargo efetivo."</w:t>
      </w:r>
      <w:proofErr w:type="gramStart"/>
      <w:r>
        <w:rPr>
          <w:strike/>
          <w:color w:val="FF0000"/>
        </w:rPr>
        <w:t>) .</w:t>
      </w:r>
      <w:proofErr w:type="gramEnd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Tentativa de reativar substituição, sem que relação de vínculo de</w:t>
      </w:r>
      <w:proofErr w:type="gramStart"/>
      <w:r>
        <w:rPr>
          <w:strike/>
          <w:color w:val="FF0000"/>
        </w:rPr>
        <w:t xml:space="preserve">  </w:t>
      </w:r>
      <w:proofErr w:type="gramEnd"/>
      <w:r>
        <w:rPr>
          <w:strike/>
          <w:color w:val="FF0000"/>
        </w:rPr>
        <w:t>cargo efetivo no órgão permita substituição. O sistema emite a mensagem MSG0251 ("Cargo efetivo não permite &lt;</w:t>
      </w:r>
      <w:proofErr w:type="spellStart"/>
      <w:r>
        <w:rPr>
          <w:strike/>
          <w:color w:val="FF0000"/>
        </w:rPr>
        <w:t>tipo_permissão</w:t>
      </w:r>
      <w:proofErr w:type="spellEnd"/>
      <w:r>
        <w:rPr>
          <w:strike/>
          <w:color w:val="FF0000"/>
        </w:rPr>
        <w:t>&gt;.").</w:t>
      </w:r>
    </w:p>
    <w:p w:rsidR="00BD50CE" w:rsidRDefault="00BD50CE" w:rsidP="00BD50CE">
      <w:pPr>
        <w:pStyle w:val="Ttulo4"/>
        <w:numPr>
          <w:ilvl w:val="0"/>
          <w:numId w:val="0"/>
        </w:numPr>
        <w:ind w:left="1080"/>
        <w:rPr>
          <w:strike/>
          <w:color w:val="FF0000"/>
        </w:rPr>
      </w:pPr>
    </w:p>
    <w:p w:rsidR="00BD50CE" w:rsidRDefault="00BD50CE" w:rsidP="00BD50CE">
      <w:pPr>
        <w:pStyle w:val="Recuodecorpodetexto"/>
      </w:pPr>
    </w:p>
    <w:p w:rsidR="00BD50CE" w:rsidRDefault="00BD50CE" w:rsidP="00BD50CE">
      <w:pPr>
        <w:pStyle w:val="Recuodecorpodetexto"/>
      </w:pPr>
    </w:p>
    <w:p w:rsidR="00BD50CE" w:rsidRDefault="00BD50CE" w:rsidP="00BD50CE">
      <w:pPr>
        <w:pStyle w:val="Ttulo2"/>
      </w:pPr>
      <w:r>
        <w:rPr>
          <w:vanish/>
        </w:rPr>
        <w:t xml:space="preserve">UCS818 </w:t>
      </w:r>
      <w:bookmarkStart w:id="28" w:name="_Toc404328744"/>
      <w:r>
        <w:t>Excluir Substituição de Cargo Efetivo</w:t>
      </w:r>
      <w:bookmarkEnd w:id="28"/>
      <w:r>
        <w:t> 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29" w:name="_Toc404328745"/>
      <w:r>
        <w:t>Fluxo Básico</w:t>
      </w:r>
      <w:bookmarkEnd w:id="29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Substituir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se a folha de pagamento não está fechada realizando o caso de uso “UCS 001 Verificar Pagamentos Fechados”, informando o órgão e a data atual.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se a substituição está vigente através da verificação da data fim da substituição (deve estar em branco ou maior ou igual </w:t>
      </w:r>
      <w:proofErr w:type="gramStart"/>
      <w:r>
        <w:t>a</w:t>
      </w:r>
      <w:proofErr w:type="gramEnd"/>
      <w:r>
        <w:t xml:space="preserve"> data atual).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o histórico da substituição do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se o servidor foi afastado do cargo </w:t>
      </w:r>
      <w:r>
        <w:lastRenderedPageBreak/>
        <w:t>efetivo</w:t>
      </w:r>
      <w:proofErr w:type="gramStart"/>
      <w:r>
        <w:t xml:space="preserve">  </w:t>
      </w:r>
      <w:proofErr w:type="gramEnd"/>
      <w:r>
        <w:t xml:space="preserve">(afastamento da relação de vínculo) para ocupar a substituição. Caso tenha sido afastado, o sistema exclui o afastamento. </w:t>
      </w:r>
      <w:r>
        <w:rPr>
          <w:highlight w:val="yellow"/>
        </w:rPr>
        <w:t>Ver item 5.3.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processa a operação e exibe a mensagem MSG0052 ("Exclusão efetuada com sucesso!"</w:t>
      </w:r>
      <w:proofErr w:type="gramStart"/>
      <w:r>
        <w:t>)</w:t>
      </w:r>
      <w:proofErr w:type="gramEnd"/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30" w:name="_Toc404328746"/>
      <w:r>
        <w:t>Fluxo Alternativo – Ator informa data final – item 4.4.1.4</w:t>
      </w:r>
      <w:bookmarkEnd w:id="30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ator informou a data final da substituição.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o histórico da dispensa da substituição.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o histórico de afastamento do cargo efetivo afastado.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4.4.1.5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31" w:name="_Toc404328747"/>
      <w:r>
        <w:t>Exceções</w:t>
      </w:r>
      <w:bookmarkEnd w:id="31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uma substituição de cargo efetivo que possui um registro de pagamento fechado para o ocupante do cargo efetivo. O sistema emite a mensagem MSG0248 ("A folha de pagamento não pode estar fechada para o servidor.").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uma substituição de cargo efetivo que está com o status finalizado. O sistema emite a mensagem MSG0252 ("Cargo efetivo informado não está ativo no órgão.").</w:t>
      </w: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2"/>
      </w:pPr>
      <w:r>
        <w:rPr>
          <w:vanish/>
        </w:rPr>
        <w:t xml:space="preserve">UCS819 </w:t>
      </w:r>
      <w:bookmarkStart w:id="32" w:name="_Toc404328748"/>
      <w:r>
        <w:t>Listar Substituição de Cargo Efetivo</w:t>
      </w:r>
      <w:bookmarkEnd w:id="32"/>
      <w:r>
        <w:t> </w:t>
      </w: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33" w:name="_Toc404328749"/>
      <w:r>
        <w:t>Fluxo Básico</w:t>
      </w:r>
      <w:bookmarkEnd w:id="33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de substituir cargo </w:t>
      </w:r>
      <w:proofErr w:type="gramStart"/>
      <w:r>
        <w:t>efetivo .</w:t>
      </w:r>
      <w:proofErr w:type="gramEnd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filtros de pesquisa.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a matrícula do substituto e os outros dados necessários e submete a operação.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uma lista com os cargos efetivos de acordo com os filtros </w:t>
      </w:r>
      <w:proofErr w:type="gramStart"/>
      <w:r>
        <w:t>informados ordenado pela data de início da substituição do cargo efetivo</w:t>
      </w:r>
      <w:proofErr w:type="gramEnd"/>
      <w:r>
        <w:t>.</w:t>
      </w:r>
    </w:p>
    <w:p w:rsidR="00BD50CE" w:rsidRDefault="00BD50CE" w:rsidP="00BD50CE">
      <w:pPr>
        <w:pStyle w:val="Ttulo4"/>
        <w:numPr>
          <w:ilvl w:val="0"/>
          <w:numId w:val="0"/>
        </w:numPr>
        <w:ind w:left="1728" w:hanging="648"/>
      </w:pPr>
    </w:p>
    <w:p w:rsidR="00BD50CE" w:rsidRDefault="00BD50CE" w:rsidP="00BD50CE">
      <w:pPr>
        <w:pStyle w:val="Ttulo4"/>
        <w:numPr>
          <w:ilvl w:val="0"/>
          <w:numId w:val="0"/>
        </w:numPr>
        <w:ind w:left="1728" w:hanging="648"/>
      </w:pPr>
    </w:p>
    <w:p w:rsidR="00BD50CE" w:rsidRDefault="00BD50CE" w:rsidP="00BD50CE">
      <w:pPr>
        <w:pStyle w:val="Ttulo3"/>
        <w:keepNext w:val="0"/>
        <w:widowControl w:val="0"/>
        <w:spacing w:before="120" w:line="240" w:lineRule="auto"/>
      </w:pPr>
      <w:bookmarkStart w:id="34" w:name="_Toc404328750"/>
      <w:r>
        <w:t>Fluxo Alternativo – Listar Substitutos por Titular – 4.5.1.3</w:t>
      </w:r>
      <w:bookmarkEnd w:id="34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a matrícula do titular.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todos os dados das substituições que este titular sofreu, e está ainda vigente.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item 4.5.1.4</w:t>
      </w: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1"/>
        <w:keepNext w:val="0"/>
        <w:widowControl w:val="0"/>
        <w:spacing w:before="0" w:line="240" w:lineRule="auto"/>
        <w:ind w:left="540" w:hanging="540"/>
      </w:pPr>
      <w:bookmarkStart w:id="35" w:name="_Toc404328751"/>
      <w:r>
        <w:t>Anexos</w:t>
      </w:r>
      <w:bookmarkEnd w:id="35"/>
    </w:p>
    <w:p w:rsidR="00BD50CE" w:rsidRDefault="00BD50CE" w:rsidP="00BD50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6" w:name="_Toc404328752"/>
      <w:r>
        <w:t>Para que um servidor possa ter seu cargo efetivo de titular ocupado por outro servidor, é necessário que as seguintes exigências sejam atendidas:</w:t>
      </w:r>
      <w:bookmarkEnd w:id="36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órgão da relação de vínculo de cargo efetivo do servidor deve permitir substituição de ocupante do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no vínculo do titular se o mesmo está lotado como definitivo</w:t>
      </w:r>
      <w:proofErr w:type="gramStart"/>
      <w:r>
        <w:t xml:space="preserve">  </w:t>
      </w:r>
      <w:proofErr w:type="gramEnd"/>
      <w:r>
        <w:t xml:space="preserve">na unidade organizacional da relação de vínculo do cargo efetivo.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deve realizar o afastamento da relação de vínculo com a data atual e a relação de vínculo que está sendo substituída, pois o servidor que possui a relação de vínculo de cargo </w:t>
      </w:r>
      <w:proofErr w:type="gramStart"/>
      <w:r>
        <w:t>efetivo titular precisa</w:t>
      </w:r>
      <w:proofErr w:type="gramEnd"/>
      <w:r>
        <w:t xml:space="preserve"> estar afastado temporariamente da relação de vínculo de cargo efetivo. </w:t>
      </w:r>
    </w:p>
    <w:p w:rsidR="00BD50CE" w:rsidRDefault="00BD50CE" w:rsidP="00BD50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7" w:name="_Toc122342330"/>
      <w:bookmarkStart w:id="38" w:name="_Toc404328753"/>
      <w:r>
        <w:t>Para que um substituto ocupe um cargo efetivo, é necessário que as seguintes exigências sejam atendidas:</w:t>
      </w:r>
      <w:bookmarkEnd w:id="37"/>
      <w:bookmarkEnd w:id="38"/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servidor deve obrigatoriamente possuir uma relação de vínculo de cargo </w:t>
      </w:r>
      <w:proofErr w:type="gramStart"/>
      <w:r>
        <w:t>efetivo não encerrada</w:t>
      </w:r>
      <w:proofErr w:type="gramEnd"/>
      <w:r>
        <w:t xml:space="preserve"> no órgão.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substituto deve ter o órgão da sua relação de vínculo de cargo efetivo igual ao órgão do titular.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se a pessoa designada para substituto possui relação de vinculo de cargo efetivo com tipo de efetivação de cargo efetivo igual a titular.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através do vínculo verifica se os documentos da pessoa (substituto), possui a carteira de identidade profissional</w:t>
      </w:r>
      <w:proofErr w:type="gramStart"/>
      <w:r>
        <w:t xml:space="preserve">  </w:t>
      </w:r>
      <w:proofErr w:type="gramEnd"/>
      <w:r>
        <w:t>e a carteira de habilitação exigida para ocupar o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através do vínculo verifica se a pessoa (substituto) possui no currículo a escolaridade necessária e os cargos/empregos necessários para a ocupação do cargo efetivo.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se o cargo efetivo da relação de vínculo do titular do cargo efetivo requer </w:t>
      </w:r>
      <w:proofErr w:type="spellStart"/>
      <w:r>
        <w:t>enturmação</w:t>
      </w:r>
      <w:proofErr w:type="spellEnd"/>
      <w:r>
        <w:t xml:space="preserve"> no órgão. Caso sim, o substituto deve possuir uma relação de vínculo de cargo efetivo que também exija </w:t>
      </w:r>
      <w:proofErr w:type="spellStart"/>
      <w:r>
        <w:t>enturmação</w:t>
      </w:r>
      <w:proofErr w:type="spellEnd"/>
      <w:r>
        <w:t xml:space="preserve"> no órgão. </w:t>
      </w:r>
    </w:p>
    <w:p w:rsidR="00BD50CE" w:rsidRDefault="00BD50CE" w:rsidP="00BD50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se o órgão do titular da relação de vínculo de cargo efetivo exige que o substituto seja de hierarquia igual ou superior a do titular. Caso sim, o sistema verifica se a hierarquia do substituto é maior ou igual a do titular através do caso de uso do módulo Cargo Efetivo “Verificar Estrutura Hierárquica de Carreira”. </w:t>
      </w:r>
      <w:r>
        <w:rPr>
          <w:rFonts w:ascii="Verdana" w:hAnsi="Verdana"/>
          <w:color w:val="000000"/>
          <w:sz w:val="15"/>
          <w:szCs w:val="15"/>
        </w:rPr>
        <w:t> </w:t>
      </w: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39" w:name="_Toc404328754"/>
      <w:r>
        <w:t>Parâmetros do cargo efetivo para substituição</w:t>
      </w:r>
      <w:bookmarkEnd w:id="39"/>
    </w:p>
    <w:p w:rsidR="00BD50CE" w:rsidRDefault="00BD50CE" w:rsidP="00BD50CE"/>
    <w:p w:rsidR="00BD50CE" w:rsidRDefault="00BD50CE" w:rsidP="00BD50CE">
      <w:pPr>
        <w:ind w:left="360"/>
        <w:rPr>
          <w:rFonts w:cs="Arial"/>
        </w:rPr>
      </w:pPr>
      <w:r>
        <w:rPr>
          <w:rFonts w:cs="Arial"/>
        </w:rPr>
        <w:t>Verificar os parâmetros de substituição para a carreira e item de carreira no órgão para a data informada. Caso não achar, verificar para a estrutura de carreira superior, indo até o item de carreira do tipo carreira. Caso não encontre, todos os valores são negativos.</w:t>
      </w: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4"/>
        <w:numPr>
          <w:ilvl w:val="0"/>
          <w:numId w:val="0"/>
        </w:numPr>
        <w:ind w:left="1080"/>
      </w:pPr>
    </w:p>
    <w:p w:rsidR="00BD50CE" w:rsidRDefault="00BD50CE" w:rsidP="00BD50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  <w:rPr>
          <w:highlight w:val="yellow"/>
        </w:rPr>
      </w:pPr>
      <w:bookmarkStart w:id="40" w:name="_Toc404328755"/>
      <w:r>
        <w:rPr>
          <w:highlight w:val="yellow"/>
        </w:rPr>
        <w:t>Afastamentos do substituto</w:t>
      </w:r>
      <w:bookmarkEnd w:id="40"/>
    </w:p>
    <w:p w:rsidR="00BD50CE" w:rsidRDefault="00BD50CE" w:rsidP="00BD50CE">
      <w:pPr>
        <w:rPr>
          <w:highlight w:val="yellow"/>
        </w:rPr>
      </w:pPr>
    </w:p>
    <w:p w:rsidR="00BD50CE" w:rsidRDefault="00BD50CE" w:rsidP="00BD50CE">
      <w:pPr>
        <w:widowControl w:val="0"/>
        <w:ind w:left="540"/>
        <w:rPr>
          <w:rFonts w:cs="Arial"/>
          <w:highlight w:val="yellow"/>
        </w:rPr>
      </w:pPr>
      <w:r>
        <w:rPr>
          <w:rFonts w:cs="Arial"/>
          <w:highlight w:val="yellow"/>
        </w:rPr>
        <w:t>O substituto pode substituir mais de um cargo efetivo, e afastando-se de seu cargo efetivo titular.</w:t>
      </w:r>
    </w:p>
    <w:p w:rsidR="00BD50CE" w:rsidRDefault="00BD50CE" w:rsidP="00BD50CE">
      <w:pPr>
        <w:widowControl w:val="0"/>
        <w:ind w:left="540"/>
        <w:rPr>
          <w:rFonts w:cs="Arial"/>
          <w:color w:val="FF0000"/>
        </w:rPr>
      </w:pPr>
      <w:r>
        <w:rPr>
          <w:rFonts w:cs="Arial"/>
          <w:highlight w:val="yellow"/>
        </w:rPr>
        <w:t>No momento da exclusão de uma substituição, o registro de afastamento da relação de vínculo deve ser excluído também. Caso existam mais registros de afastamentos, pois podem existir mais substituições, o cargo efetivo ainda continuará afastado. O cargo efetivo só voltará a ser o titular, quando for excluída a última substituição.</w:t>
      </w:r>
    </w:p>
    <w:p w:rsidR="00BD50CE" w:rsidRDefault="00BD50CE" w:rsidP="00BD50CE">
      <w:pPr>
        <w:widowControl w:val="0"/>
        <w:ind w:left="540"/>
        <w:rPr>
          <w:rFonts w:cs="Arial"/>
        </w:rPr>
      </w:pPr>
    </w:p>
    <w:p w:rsidR="00BD50CE" w:rsidRDefault="00BD50CE" w:rsidP="00BD50CE">
      <w:pPr>
        <w:widowControl w:val="0"/>
        <w:ind w:left="540"/>
        <w:rPr>
          <w:rFonts w:cs="Arial"/>
        </w:rPr>
      </w:pPr>
    </w:p>
    <w:p w:rsidR="009907DA" w:rsidRDefault="009907D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D50CE" w:rsidRDefault="00BD50CE" w:rsidP="00BD50C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1" w:name="_Toc404328756"/>
      <w:r>
        <w:lastRenderedPageBreak/>
        <w:t>Revisões</w:t>
      </w:r>
      <w:bookmarkEnd w:id="41"/>
    </w:p>
    <w:p w:rsidR="00BD50CE" w:rsidRDefault="00BD50CE" w:rsidP="00BD50C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D50C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50CE" w:rsidRPr="00BD50CE" w:rsidRDefault="00BD50C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50C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50CE" w:rsidRPr="00BD50CE" w:rsidRDefault="00BD50C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50C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50CE" w:rsidRPr="00BD50CE" w:rsidRDefault="00BD50C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50C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50CE" w:rsidRPr="00BD50CE" w:rsidRDefault="00BD50C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D50C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50CE" w:rsidRPr="00BD50CE" w:rsidRDefault="00BD50C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50C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D50C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Default="00BD50C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Default="00BD50CE" w:rsidP="009907D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Default="00BD50C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Default="00BD50C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Default="00BD50C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50CE" w:rsidRPr="009907D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D50CE" w:rsidRPr="009907D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9907DA">
              <w:rPr>
                <w:rFonts w:cs="Arial"/>
                <w:sz w:val="16"/>
              </w:rPr>
              <w:t>Checklist</w:t>
            </w:r>
            <w:proofErr w:type="spellEnd"/>
            <w:r w:rsidRPr="009907DA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50CE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  <w:r w:rsidRPr="009907DA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50CE" w:rsidRPr="009907DA" w:rsidRDefault="00BD50CE" w:rsidP="009907D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BD50CE" w:rsidRPr="009907DA" w:rsidRDefault="00BD50CE" w:rsidP="009907DA">
      <w:pPr>
        <w:widowControl w:val="0"/>
        <w:ind w:left="0"/>
        <w:rPr>
          <w:rFonts w:cs="Arial"/>
          <w:sz w:val="16"/>
        </w:rPr>
      </w:pPr>
    </w:p>
    <w:p w:rsidR="00BD50CE" w:rsidRDefault="00BD50CE" w:rsidP="00BD50CE"/>
    <w:p w:rsidR="00F41655" w:rsidRPr="00BD50CE" w:rsidRDefault="00F41655" w:rsidP="00BD50CE"/>
    <w:sectPr w:rsidR="00F41655" w:rsidRPr="00BD50C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50CE" w:rsidRDefault="00BD50CE" w:rsidP="002908D9">
      <w:r>
        <w:separator/>
      </w:r>
    </w:p>
  </w:endnote>
  <w:endnote w:type="continuationSeparator" w:id="0">
    <w:p w:rsidR="00BD50CE" w:rsidRDefault="00BD50C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907DA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D50C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907D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907DA">
            <w:rPr>
              <w:sz w:val="20"/>
              <w:szCs w:val="20"/>
            </w:rPr>
            <w:t xml:space="preserve">Keila </w:t>
          </w:r>
          <w:proofErr w:type="spellStart"/>
          <w:r w:rsidRPr="009907DA">
            <w:rPr>
              <w:sz w:val="20"/>
              <w:szCs w:val="20"/>
            </w:rPr>
            <w:t>Joanês</w:t>
          </w:r>
          <w:proofErr w:type="spellEnd"/>
          <w:r w:rsidRPr="009907D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907D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D50CE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BD50CE">
            <w:rPr>
              <w:b/>
              <w:sz w:val="20"/>
              <w:szCs w:val="20"/>
            </w:rPr>
            <w:t xml:space="preserve"> Cargo Efetivo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50CE">
            <w:rPr>
              <w:b/>
              <w:sz w:val="20"/>
              <w:szCs w:val="20"/>
            </w:rPr>
            <w:t>UCS0063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9907DA">
            <w:rPr>
              <w:b/>
              <w:sz w:val="20"/>
              <w:szCs w:val="20"/>
            </w:rPr>
            <w:t>Substituir Cargo Efetivo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50CE" w:rsidRDefault="00BD50CE" w:rsidP="002908D9">
      <w:r>
        <w:separator/>
      </w:r>
    </w:p>
  </w:footnote>
  <w:footnote w:type="continuationSeparator" w:id="0">
    <w:p w:rsidR="00BD50CE" w:rsidRDefault="00BD50C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48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0C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907DA"/>
    <w:rsid w:val="009C40FA"/>
    <w:rsid w:val="009C7984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D50CE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50C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D50C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D50C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D50C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D50C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D50C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D50C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D50C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D50CE"/>
    <w:pPr>
      <w:ind w:left="0"/>
    </w:pPr>
  </w:style>
  <w:style w:type="paragraph" w:styleId="ndicedeilustraes">
    <w:name w:val="table of figures"/>
    <w:basedOn w:val="Normal"/>
    <w:next w:val="Normal"/>
    <w:semiHidden/>
    <w:rsid w:val="00BD50CE"/>
  </w:style>
  <w:style w:type="paragraph" w:styleId="Sumrio2">
    <w:name w:val="toc 2"/>
    <w:basedOn w:val="Normal"/>
    <w:next w:val="Normal"/>
    <w:autoRedefine/>
    <w:uiPriority w:val="39"/>
    <w:rsid w:val="00BD50C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D50CE"/>
    <w:pPr>
      <w:ind w:left="480"/>
    </w:pPr>
  </w:style>
  <w:style w:type="character" w:styleId="Hyperlink">
    <w:name w:val="Hyperlink"/>
    <w:basedOn w:val="Fontepargpadro"/>
    <w:uiPriority w:val="99"/>
    <w:rsid w:val="00BD50C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D50C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D50C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D50C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D50C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D50C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D50CE"/>
    <w:rPr>
      <w:sz w:val="16"/>
    </w:rPr>
  </w:style>
  <w:style w:type="character" w:styleId="Nmerodepgina">
    <w:name w:val="page number"/>
    <w:basedOn w:val="Fontepargpadro"/>
    <w:rsid w:val="00BD50C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D50C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D50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D50C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D50CE"/>
  </w:style>
  <w:style w:type="paragraph" w:styleId="Corpodetexto">
    <w:name w:val="Body Text"/>
    <w:basedOn w:val="Normal"/>
    <w:link w:val="CorpodetextoChar"/>
    <w:rsid w:val="00BD50C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D50CE"/>
    <w:rPr>
      <w:rFonts w:eastAsia="Arial Unicode MS"/>
    </w:rPr>
  </w:style>
  <w:style w:type="paragraph" w:customStyle="1" w:styleId="tabletext">
    <w:name w:val="tabletext"/>
    <w:basedOn w:val="Normal"/>
    <w:rsid w:val="00BD50C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D50C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D50C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D50C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D50C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D50C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D50C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D50C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D50C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D50C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50C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D50C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D50C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D50C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D50C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D50C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D50C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D50C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D50CE"/>
    <w:pPr>
      <w:ind w:left="0"/>
    </w:pPr>
  </w:style>
  <w:style w:type="paragraph" w:styleId="ndicedeilustraes">
    <w:name w:val="table of figures"/>
    <w:basedOn w:val="Normal"/>
    <w:next w:val="Normal"/>
    <w:semiHidden/>
    <w:rsid w:val="00BD50CE"/>
  </w:style>
  <w:style w:type="paragraph" w:styleId="Sumrio2">
    <w:name w:val="toc 2"/>
    <w:basedOn w:val="Normal"/>
    <w:next w:val="Normal"/>
    <w:autoRedefine/>
    <w:uiPriority w:val="39"/>
    <w:rsid w:val="00BD50C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D50CE"/>
    <w:pPr>
      <w:ind w:left="480"/>
    </w:pPr>
  </w:style>
  <w:style w:type="character" w:styleId="Hyperlink">
    <w:name w:val="Hyperlink"/>
    <w:basedOn w:val="Fontepargpadro"/>
    <w:uiPriority w:val="99"/>
    <w:rsid w:val="00BD50C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D50C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D50C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D50C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D50C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D50C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D50CE"/>
    <w:rPr>
      <w:sz w:val="16"/>
    </w:rPr>
  </w:style>
  <w:style w:type="character" w:styleId="Nmerodepgina">
    <w:name w:val="page number"/>
    <w:basedOn w:val="Fontepargpadro"/>
    <w:rsid w:val="00BD50C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D50C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D50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D50C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D50CE"/>
  </w:style>
  <w:style w:type="paragraph" w:styleId="Corpodetexto">
    <w:name w:val="Body Text"/>
    <w:basedOn w:val="Normal"/>
    <w:link w:val="CorpodetextoChar"/>
    <w:rsid w:val="00BD50C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D50CE"/>
    <w:rPr>
      <w:rFonts w:eastAsia="Arial Unicode MS"/>
    </w:rPr>
  </w:style>
  <w:style w:type="paragraph" w:customStyle="1" w:styleId="tabletext">
    <w:name w:val="tabletext"/>
    <w:basedOn w:val="Normal"/>
    <w:rsid w:val="00BD50C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D50C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D50C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D50C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D50C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D50C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D50C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D50C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D50C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D50C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46E3A5-DEEE-4848-8533-555A90121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18</Pages>
  <Words>3871</Words>
  <Characters>22110</Characters>
  <Application>Microsoft Office Word</Application>
  <DocSecurity>0</DocSecurity>
  <Lines>184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25930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2014-11-09T04:53:00Z</cp:lastPrinted>
  <dcterms:created xsi:type="dcterms:W3CDTF">2014-11-09T04:53:00Z</dcterms:created>
  <dcterms:modified xsi:type="dcterms:W3CDTF">2014-11-21T12:23:00Z</dcterms:modified>
</cp:coreProperties>
</file>