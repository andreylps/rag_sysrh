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65D" w:rsidRDefault="003F065D" w:rsidP="003F065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F065D" w:rsidRDefault="003F065D" w:rsidP="003F065D">
      <w:pPr>
        <w:widowControl w:val="0"/>
        <w:rPr>
          <w:rFonts w:cs="Arial"/>
          <w:sz w:val="20"/>
          <w:u w:val="single"/>
        </w:rPr>
      </w:pPr>
    </w:p>
    <w:p w:rsidR="003F065D" w:rsidRDefault="003F065D" w:rsidP="003F065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widowControl w:val="0"/>
        <w:rPr>
          <w:rFonts w:cs="Arial"/>
          <w:sz w:val="20"/>
        </w:rPr>
      </w:pPr>
    </w:p>
    <w:p w:rsidR="003F065D" w:rsidRDefault="003F065D" w:rsidP="003F065D">
      <w:pPr>
        <w:widowControl w:val="0"/>
        <w:rPr>
          <w:rFonts w:cs="Arial"/>
        </w:rPr>
      </w:pPr>
    </w:p>
    <w:p w:rsidR="003F065D" w:rsidRDefault="003F065D" w:rsidP="003F065D">
      <w:pPr>
        <w:pStyle w:val="Capa"/>
        <w:rPr>
          <w:color w:val="FF9900"/>
        </w:rPr>
      </w:pPr>
      <w:r>
        <w:t>SINDRAPE</w:t>
      </w:r>
    </w:p>
    <w:p w:rsidR="003F065D" w:rsidRDefault="003F065D" w:rsidP="003F065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F065D" w:rsidRPr="003F065D" w:rsidRDefault="003F065D" w:rsidP="003F065D">
      <w:pPr>
        <w:widowControl w:val="0"/>
        <w:rPr>
          <w:color w:val="000080"/>
        </w:rPr>
      </w:pPr>
    </w:p>
    <w:p w:rsidR="003F065D" w:rsidRPr="003F065D" w:rsidRDefault="003F065D" w:rsidP="003F065D">
      <w:pPr>
        <w:widowControl w:val="0"/>
        <w:jc w:val="right"/>
        <w:rPr>
          <w:rFonts w:cs="Arial"/>
          <w:b/>
          <w:bCs/>
          <w:color w:val="000080"/>
        </w:rPr>
      </w:pPr>
    </w:p>
    <w:p w:rsidR="003F065D" w:rsidRDefault="003F065D" w:rsidP="003F065D">
      <w:pPr>
        <w:pStyle w:val="Capa"/>
      </w:pPr>
      <w:r>
        <w:t>UCS0581</w:t>
      </w:r>
      <w:r w:rsidR="00A87484">
        <w:t xml:space="preserve"> – Manter P</w:t>
      </w:r>
      <w:r>
        <w:t xml:space="preserve">essoas </w:t>
      </w:r>
      <w:r w:rsidR="00A87484">
        <w:t>T</w:t>
      </w:r>
      <w:r>
        <w:t>erceirizadas</w:t>
      </w:r>
    </w:p>
    <w:p w:rsidR="003F065D" w:rsidRDefault="003F065D" w:rsidP="003F065D">
      <w:pPr>
        <w:widowControl w:val="0"/>
        <w:rPr>
          <w:rFonts w:cs="Arial"/>
        </w:rPr>
      </w:pPr>
    </w:p>
    <w:p w:rsidR="003F065D" w:rsidRDefault="003F065D" w:rsidP="003F065D">
      <w:pPr>
        <w:widowControl w:val="0"/>
      </w:pPr>
    </w:p>
    <w:p w:rsidR="003F065D" w:rsidRDefault="003F065D" w:rsidP="003F065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F065D" w:rsidRPr="003F065D" w:rsidRDefault="003F065D" w:rsidP="003F065D">
      <w:pPr>
        <w:pStyle w:val="Corpodetexto3"/>
        <w:widowControl w:val="0"/>
        <w:spacing w:after="0"/>
        <w:rPr>
          <w:rFonts w:cs="Arial"/>
        </w:rPr>
      </w:pPr>
      <w:r w:rsidRPr="003F065D">
        <w:rPr>
          <w:rFonts w:cs="Arial"/>
        </w:rPr>
        <w:lastRenderedPageBreak/>
        <w:t>Histórico de Revisões</w:t>
      </w:r>
    </w:p>
    <w:p w:rsidR="003F065D" w:rsidRDefault="003F065D" w:rsidP="003F065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F065D" w:rsidTr="003F065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F065D" w:rsidTr="003F065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01/04/2010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3F065D" w:rsidTr="003F065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3F065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F065D" w:rsidRDefault="003F065D" w:rsidP="003F065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F065D" w:rsidRPr="003F065D" w:rsidRDefault="003F065D" w:rsidP="003F065D">
      <w:pPr>
        <w:pStyle w:val="Corpodetexto3"/>
        <w:widowControl w:val="0"/>
        <w:spacing w:after="0"/>
        <w:jc w:val="left"/>
        <w:rPr>
          <w:rFonts w:cs="Arial"/>
        </w:rPr>
      </w:pPr>
      <w:r w:rsidRPr="003F065D">
        <w:rPr>
          <w:rFonts w:cs="Arial"/>
        </w:rPr>
        <w:lastRenderedPageBreak/>
        <w:t>Índice</w:t>
      </w:r>
    </w:p>
    <w:p w:rsidR="003F065D" w:rsidRPr="003F065D" w:rsidRDefault="003F065D" w:rsidP="003F065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D784A" w:rsidRDefault="003F065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0007" w:history="1">
        <w:r w:rsidR="006D784A" w:rsidRPr="00EE758D">
          <w:rPr>
            <w:rStyle w:val="Hyperlink"/>
            <w:noProof/>
          </w:rPr>
          <w:t>1.</w:t>
        </w:r>
        <w:r w:rsidR="006D784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D784A" w:rsidRPr="00EE758D">
          <w:rPr>
            <w:rStyle w:val="Hyperlink"/>
            <w:noProof/>
          </w:rPr>
          <w:t>Pacote/Caso de Uso</w:t>
        </w:r>
        <w:r w:rsidR="006D784A">
          <w:rPr>
            <w:noProof/>
            <w:webHidden/>
          </w:rPr>
          <w:tab/>
        </w:r>
        <w:r w:rsidR="006D784A">
          <w:rPr>
            <w:noProof/>
            <w:webHidden/>
          </w:rPr>
          <w:fldChar w:fldCharType="begin"/>
        </w:r>
        <w:r w:rsidR="006D784A">
          <w:rPr>
            <w:noProof/>
            <w:webHidden/>
          </w:rPr>
          <w:instrText xml:space="preserve"> PAGEREF _Toc404350007 \h </w:instrText>
        </w:r>
        <w:r w:rsidR="006D784A">
          <w:rPr>
            <w:noProof/>
            <w:webHidden/>
          </w:rPr>
        </w:r>
        <w:r w:rsidR="006D784A">
          <w:rPr>
            <w:noProof/>
            <w:webHidden/>
          </w:rPr>
          <w:fldChar w:fldCharType="separate"/>
        </w:r>
        <w:r w:rsidR="006D784A">
          <w:rPr>
            <w:noProof/>
            <w:webHidden/>
          </w:rPr>
          <w:t>4</w:t>
        </w:r>
        <w:r w:rsidR="006D784A"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08" w:history="1">
        <w:r w:rsidRPr="00EE758D">
          <w:rPr>
            <w:rStyle w:val="Hyperlink"/>
            <w:noProof/>
          </w:rPr>
          <w:t>Manter Pessoas Terceirizadas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09" w:history="1">
        <w:r w:rsidRPr="00EE758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0" w:history="1">
        <w:r w:rsidRPr="00EE758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1" w:history="1">
        <w:r w:rsidRPr="00EE758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2" w:history="1">
        <w:r w:rsidRPr="00EE758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3" w:history="1">
        <w:r w:rsidRPr="00EE758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4" w:history="1">
        <w:r w:rsidRPr="00EE758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5" w:history="1">
        <w:r w:rsidRPr="00EE758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6" w:history="1">
        <w:r w:rsidRPr="00EE758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Incluir pessoa terceirizada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7" w:history="1">
        <w:r w:rsidRPr="00EE758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8" w:history="1">
        <w:r w:rsidRPr="00EE758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Alterar pessoa terceirizada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19" w:history="1">
        <w:r w:rsidRPr="00EE758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0" w:history="1">
        <w:r w:rsidRPr="00EE758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Excluir pessoa terceirizada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1" w:history="1">
        <w:r w:rsidRPr="00EE758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2" w:history="1">
        <w:r w:rsidRPr="00EE758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Listar pessoas terceirizadas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3" w:history="1">
        <w:r w:rsidRPr="00EE758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4" w:history="1">
        <w:r w:rsidRPr="00EE758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5" w:history="1">
        <w:r w:rsidRPr="00EE758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RN01: Validar nome do posto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6" w:history="1">
        <w:r w:rsidRPr="00EE758D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RN02: Verificar se existe terceirizado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7" w:history="1">
        <w:r w:rsidRPr="00EE758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D784A" w:rsidRDefault="006D784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0028" w:history="1">
        <w:r w:rsidRPr="00EE758D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758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F065D" w:rsidRDefault="003F065D" w:rsidP="003F065D">
      <w:pPr>
        <w:pStyle w:val="Sumrio1"/>
      </w:pPr>
      <w:r>
        <w:fldChar w:fldCharType="end"/>
      </w:r>
    </w:p>
    <w:p w:rsidR="003F065D" w:rsidRDefault="003F065D" w:rsidP="003F065D">
      <w:pPr>
        <w:widowControl w:val="0"/>
        <w:rPr>
          <w:rFonts w:cs="Arial"/>
          <w:b/>
          <w:bCs/>
          <w:color w:val="000000"/>
        </w:rPr>
      </w:pPr>
    </w:p>
    <w:p w:rsidR="003F065D" w:rsidRDefault="003F065D" w:rsidP="003F065D">
      <w:pPr>
        <w:pStyle w:val="Heading"/>
        <w:rPr>
          <w:rFonts w:cs="Arial"/>
          <w:szCs w:val="24"/>
          <w:lang w:val="pt-BR"/>
        </w:rPr>
      </w:pPr>
    </w:p>
    <w:p w:rsidR="003F065D" w:rsidRDefault="003F065D" w:rsidP="003F065D">
      <w:pPr>
        <w:pStyle w:val="Heading"/>
      </w:pPr>
    </w:p>
    <w:p w:rsidR="003F065D" w:rsidRDefault="003F065D" w:rsidP="003F065D">
      <w:pPr>
        <w:pStyle w:val="Heading"/>
        <w:jc w:val="center"/>
      </w:pPr>
    </w:p>
    <w:p w:rsidR="003F065D" w:rsidRDefault="003F065D" w:rsidP="003F065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F065D" w:rsidRDefault="003F065D" w:rsidP="003F065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0007"/>
      <w:r>
        <w:lastRenderedPageBreak/>
        <w:t>Pacote/Caso de Uso</w:t>
      </w:r>
      <w:bookmarkEnd w:id="1"/>
    </w:p>
    <w:p w:rsidR="003F065D" w:rsidRDefault="003F065D" w:rsidP="003F065D"/>
    <w:p w:rsidR="003F065D" w:rsidRDefault="00A87484" w:rsidP="00A87484">
      <w:pPr>
        <w:pStyle w:val="Subttulo"/>
      </w:pPr>
      <w:bookmarkStart w:id="2" w:name="_Toc404350008"/>
      <w:r>
        <w:t>Manter P</w:t>
      </w:r>
      <w:r w:rsidR="003F065D">
        <w:t xml:space="preserve">essoas </w:t>
      </w:r>
      <w:r>
        <w:t>T</w:t>
      </w:r>
      <w:r w:rsidR="003F065D">
        <w:t>erceirizadas</w:t>
      </w:r>
      <w:bookmarkEnd w:id="2"/>
    </w:p>
    <w:p w:rsidR="003F065D" w:rsidRDefault="003F065D" w:rsidP="003F065D">
      <w:pPr>
        <w:widowControl w:val="0"/>
        <w:ind w:left="902"/>
        <w:rPr>
          <w:rFonts w:cs="Arial"/>
          <w:b/>
          <w:bCs/>
          <w:color w:val="FF0000"/>
        </w:rPr>
      </w:pPr>
    </w:p>
    <w:p w:rsidR="003F065D" w:rsidRPr="00FF700E" w:rsidRDefault="003F065D" w:rsidP="003F065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0009"/>
      <w:r w:rsidRPr="00FF700E">
        <w:t>Descrição</w:t>
      </w:r>
      <w:bookmarkEnd w:id="3"/>
    </w:p>
    <w:p w:rsidR="003F065D" w:rsidRDefault="003F065D" w:rsidP="003F065D">
      <w:pPr>
        <w:pStyle w:val="Recuodecorpodetexto2"/>
        <w:widowControl w:val="0"/>
        <w:ind w:left="1620" w:firstLine="0"/>
        <w:rPr>
          <w:sz w:val="24"/>
        </w:rPr>
      </w:pPr>
    </w:p>
    <w:p w:rsidR="003F065D" w:rsidRDefault="003F065D" w:rsidP="003F065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Pessoas terceirizadas.</w:t>
      </w:r>
    </w:p>
    <w:p w:rsidR="003F065D" w:rsidRDefault="003F065D" w:rsidP="003F065D">
      <w:pPr>
        <w:pStyle w:val="Recuodecorpodetexto2"/>
        <w:widowControl w:val="0"/>
        <w:ind w:left="1620" w:firstLine="0"/>
        <w:rPr>
          <w:sz w:val="24"/>
        </w:rPr>
      </w:pPr>
    </w:p>
    <w:p w:rsidR="003F065D" w:rsidRPr="00FF700E" w:rsidRDefault="003F065D" w:rsidP="003F065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0010"/>
      <w:r w:rsidRPr="00FF700E">
        <w:t>Requisitos atendidos</w:t>
      </w:r>
      <w:bookmarkEnd w:id="4"/>
    </w:p>
    <w:p w:rsidR="003F065D" w:rsidRDefault="003F065D" w:rsidP="003F065D"/>
    <w:p w:rsidR="003F065D" w:rsidRDefault="003F065D" w:rsidP="003F065D">
      <w:pPr>
        <w:pStyle w:val="Recuodecorpodetexto"/>
        <w:ind w:left="1260"/>
      </w:pPr>
      <w:r>
        <w:t>R5 – Manter pessoas terceirizadas</w:t>
      </w:r>
    </w:p>
    <w:p w:rsidR="003F065D" w:rsidRDefault="003F065D" w:rsidP="003F065D"/>
    <w:p w:rsidR="003F065D" w:rsidRDefault="003F065D" w:rsidP="003F065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0011"/>
      <w:r>
        <w:t>Conceito</w:t>
      </w:r>
      <w:bookmarkEnd w:id="5"/>
      <w:r>
        <w:tab/>
      </w:r>
    </w:p>
    <w:p w:rsidR="003F065D" w:rsidRDefault="003F065D" w:rsidP="003F065D"/>
    <w:p w:rsidR="003F065D" w:rsidRPr="00FF700E" w:rsidRDefault="003F065D" w:rsidP="003F065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0012"/>
      <w:r w:rsidRPr="00FF700E">
        <w:t>Conceitos principais</w:t>
      </w:r>
      <w:bookmarkEnd w:id="6"/>
    </w:p>
    <w:p w:rsidR="003F065D" w:rsidRDefault="003F065D" w:rsidP="003F065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F065D" w:rsidTr="00FF700E">
        <w:trPr>
          <w:trHeight w:val="600"/>
        </w:trPr>
        <w:tc>
          <w:tcPr>
            <w:tcW w:w="1600" w:type="dxa"/>
          </w:tcPr>
          <w:p w:rsidR="003F065D" w:rsidRPr="00FF700E" w:rsidRDefault="003F065D" w:rsidP="003F065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FF700E">
              <w:rPr>
                <w:rFonts w:cs="Arial"/>
                <w:b/>
              </w:rPr>
              <w:t>Pessoa terceirizada</w:t>
            </w:r>
          </w:p>
        </w:tc>
        <w:tc>
          <w:tcPr>
            <w:tcW w:w="4606" w:type="dxa"/>
          </w:tcPr>
          <w:p w:rsidR="003F065D" w:rsidRDefault="003F065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Informações pessoais do terceirizado.</w:t>
            </w:r>
          </w:p>
        </w:tc>
      </w:tr>
    </w:tbl>
    <w:p w:rsidR="003F065D" w:rsidRDefault="003F065D" w:rsidP="003F065D">
      <w:pPr>
        <w:rPr>
          <w:rFonts w:cs="Arial"/>
        </w:rPr>
      </w:pPr>
    </w:p>
    <w:p w:rsidR="003F065D" w:rsidRPr="00FF700E" w:rsidRDefault="003F065D" w:rsidP="003F065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50013"/>
      <w:r w:rsidRPr="00FF700E">
        <w:t>Conceitos associados</w:t>
      </w:r>
      <w:bookmarkEnd w:id="7"/>
    </w:p>
    <w:p w:rsidR="003F065D" w:rsidRDefault="003F065D" w:rsidP="003F065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F065D" w:rsidTr="00FF700E">
        <w:trPr>
          <w:trHeight w:val="600"/>
        </w:trPr>
        <w:tc>
          <w:tcPr>
            <w:tcW w:w="1600" w:type="dxa"/>
          </w:tcPr>
          <w:p w:rsidR="003F065D" w:rsidRPr="00FF700E" w:rsidRDefault="003F065D" w:rsidP="003F065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 w:rsidRPr="00FF700E">
              <w:rPr>
                <w:rFonts w:cs="Arial"/>
                <w:b/>
              </w:rPr>
              <w:t>Terceirizado</w:t>
            </w:r>
          </w:p>
        </w:tc>
        <w:tc>
          <w:tcPr>
            <w:tcW w:w="4606" w:type="dxa"/>
          </w:tcPr>
          <w:p w:rsidR="003F065D" w:rsidRDefault="003F065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Pessoa contratada por um prestador de serviço para desempenhar determinada função em um órgão.</w:t>
            </w:r>
          </w:p>
        </w:tc>
      </w:tr>
    </w:tbl>
    <w:p w:rsidR="003F065D" w:rsidRDefault="003F065D" w:rsidP="003F065D">
      <w:pPr>
        <w:pStyle w:val="Cabealho"/>
        <w:rPr>
          <w:rFonts w:cs="Arial"/>
        </w:rPr>
      </w:pPr>
    </w:p>
    <w:p w:rsidR="003F065D" w:rsidRDefault="003F065D" w:rsidP="003F065D">
      <w:pPr>
        <w:rPr>
          <w:rFonts w:eastAsia="Arial Unicode MS"/>
        </w:rPr>
      </w:pPr>
    </w:p>
    <w:p w:rsidR="003F065D" w:rsidRDefault="003F065D" w:rsidP="003F065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0014"/>
      <w:r>
        <w:lastRenderedPageBreak/>
        <w:t>Diagrama</w:t>
      </w:r>
      <w:bookmarkEnd w:id="8"/>
    </w:p>
    <w:p w:rsidR="003F065D" w:rsidRDefault="003F065D" w:rsidP="003F065D"/>
    <w:p w:rsidR="003F065D" w:rsidRDefault="003F065D" w:rsidP="003F065D"/>
    <w:p w:rsidR="003F065D" w:rsidRDefault="003F065D" w:rsidP="003F065D"/>
    <w:p w:rsidR="003F065D" w:rsidRDefault="003F065D" w:rsidP="003F065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F065D" w:rsidRDefault="00A87484" w:rsidP="003F065D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895725" cy="4610100"/>
                <wp:effectExtent l="28575" t="28575" r="0" b="0"/>
                <wp:docPr id="36" name="Tela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3828415" cy="454279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53845" y="393700"/>
                            <a:ext cx="2060575" cy="3935095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730" y="1945005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30555" y="2192655"/>
                            <a:ext cx="0" cy="24701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645" y="2248535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30555" y="2248535"/>
                            <a:ext cx="1803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5300" y="2439670"/>
                            <a:ext cx="135255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30555" y="2439670"/>
                            <a:ext cx="14605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5425" y="2665095"/>
                            <a:ext cx="648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992630" y="629920"/>
                            <a:ext cx="1182370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958975" y="595630"/>
                            <a:ext cx="118237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139315" y="843280"/>
                            <a:ext cx="7689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pessoa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218055" y="989330"/>
                            <a:ext cx="635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981835" y="1619250"/>
                            <a:ext cx="1181735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948180" y="1585595"/>
                            <a:ext cx="1181735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16455" y="1832610"/>
                            <a:ext cx="794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pessoa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06625" y="1978660"/>
                            <a:ext cx="635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1948180" y="2586355"/>
                            <a:ext cx="1181735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913890" y="2552700"/>
                            <a:ext cx="1182370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072005" y="2799715"/>
                            <a:ext cx="807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pessoa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172970" y="2945765"/>
                            <a:ext cx="635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1936750" y="3496945"/>
                            <a:ext cx="1182370" cy="78676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1903095" y="3463290"/>
                            <a:ext cx="1181735" cy="78676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060575" y="3710305"/>
                            <a:ext cx="8007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pessoas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127885" y="3856990"/>
                            <a:ext cx="6991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7484" w:rsidRDefault="00A8748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terceirizadas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855980" y="2338705"/>
                            <a:ext cx="69786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6" o:spid="_x0000_s1026" editas="canvas" style="width:306.75pt;height:363pt;mso-position-horizontal-relative:char;mso-position-vertical-relative:line" coordsize="38957,46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957;height:46101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38284;height:45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5538;top:3937;width:20606;height:39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7;top:19450;width:2476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305,21926" to="6305,24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6,22485" to="6305,22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305,22485" to="8108,22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53,24396" to="6305,26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305,24396" to="7766,266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54;top:26650;width:6483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19926;top:6299;width:11824;height:7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19589;top:5956;width:11824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1393;top:8432;width:7690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pessoa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2180;top:9893;width:635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1" o:spid="_x0000_s1044" style="position:absolute;left:19818;top:16192;width:11817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19481;top:15855;width:11818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1164;top:18326;width:7944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pessoa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22066;top:19786;width:6356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5" o:spid="_x0000_s1048" style="position:absolute;left:19481;top:25863;width:11818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9" style="position:absolute;left:19138;top:25527;width:11824;height:7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rect id="Rectangle 27" o:spid="_x0000_s1050" style="position:absolute;left:20720;top:27997;width:807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pessoa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21729;top:29457;width:635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9" o:spid="_x0000_s1052" style="position:absolute;left:19367;top:34969;width:11824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19030;top:34632;width:11818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20605;top:37103;width:800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pessoas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5" style="position:absolute;left:21278;top:38569;width:6992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A87484" w:rsidRDefault="00A8748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terceirizadas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line id="Line 33" o:spid="_x0000_s1056" style="position:absolute;visibility:visible;mso-wrap-style:square" from="8559,23387" to="15538,23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  <w10:anchorlock/>
              </v:group>
            </w:pict>
          </mc:Fallback>
        </mc:AlternateContent>
      </w:r>
    </w:p>
    <w:p w:rsidR="003F065D" w:rsidRDefault="003F065D" w:rsidP="003F065D">
      <w:pPr>
        <w:widowControl w:val="0"/>
        <w:jc w:val="center"/>
        <w:rPr>
          <w:rFonts w:cs="Arial"/>
        </w:rPr>
      </w:pPr>
    </w:p>
    <w:p w:rsidR="003F065D" w:rsidRDefault="003F065D" w:rsidP="003F065D">
      <w:pPr>
        <w:widowControl w:val="0"/>
        <w:jc w:val="center"/>
        <w:rPr>
          <w:rFonts w:cs="Arial"/>
        </w:rPr>
      </w:pPr>
    </w:p>
    <w:p w:rsidR="003F065D" w:rsidRDefault="003F065D" w:rsidP="003F065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50015"/>
      <w:r>
        <w:lastRenderedPageBreak/>
        <w:t>Casos de Uso</w:t>
      </w:r>
      <w:bookmarkEnd w:id="9"/>
    </w:p>
    <w:p w:rsidR="003F065D" w:rsidRPr="00FF700E" w:rsidRDefault="003F065D" w:rsidP="003F065D">
      <w:pPr>
        <w:pStyle w:val="Ttulo2"/>
      </w:pPr>
      <w:r w:rsidRPr="00FF700E">
        <w:rPr>
          <w:vanish/>
        </w:rPr>
        <w:t xml:space="preserve">UCS1002 </w:t>
      </w:r>
      <w:bookmarkStart w:id="10" w:name="_Toc404350016"/>
      <w:r w:rsidRPr="00FF700E">
        <w:t>Incluir pessoa terceirizada</w:t>
      </w:r>
      <w:bookmarkEnd w:id="10"/>
    </w:p>
    <w:p w:rsidR="003F065D" w:rsidRDefault="003F065D" w:rsidP="003F065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50017"/>
      <w:r>
        <w:t>Fluxo Básico</w:t>
      </w:r>
      <w:bookmarkEnd w:id="11"/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Pessoas terceirizadas e seleciona a opção de inclusão.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“Pessoa terceirizada”.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3F065D" w:rsidRDefault="003F065D" w:rsidP="003F065D">
      <w:pPr>
        <w:pStyle w:val="Recuodecorpodetexto"/>
      </w:pPr>
    </w:p>
    <w:p w:rsidR="003F065D" w:rsidRPr="00FF700E" w:rsidRDefault="003F065D" w:rsidP="003F065D">
      <w:pPr>
        <w:pStyle w:val="Ttulo2"/>
      </w:pPr>
      <w:r w:rsidRPr="00FF700E">
        <w:rPr>
          <w:vanish/>
        </w:rPr>
        <w:t xml:space="preserve">UCS1003 </w:t>
      </w:r>
      <w:bookmarkStart w:id="12" w:name="_Toc404350018"/>
      <w:r w:rsidRPr="00FF700E">
        <w:t>Alterar pessoa terceirizada</w:t>
      </w:r>
      <w:bookmarkEnd w:id="12"/>
    </w:p>
    <w:p w:rsidR="003F065D" w:rsidRDefault="003F065D" w:rsidP="003F065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50019"/>
      <w:r>
        <w:t>Fluxo Básico</w:t>
      </w:r>
      <w:bookmarkEnd w:id="13"/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pessoa terceirizada após executar o caso de uso “Listar pessoas terceirizadas” e seleciona a opção de alteração.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Pessoa terceirizada.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“Pessoa terceirizada”.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3F065D" w:rsidRDefault="003F065D" w:rsidP="003F065D">
      <w:pPr>
        <w:pStyle w:val="Recuodecorpodetexto"/>
      </w:pPr>
    </w:p>
    <w:p w:rsidR="003F065D" w:rsidRPr="00FF700E" w:rsidRDefault="003F065D" w:rsidP="003F065D">
      <w:pPr>
        <w:pStyle w:val="Ttulo2"/>
      </w:pPr>
      <w:r w:rsidRPr="00FF700E">
        <w:rPr>
          <w:vanish/>
        </w:rPr>
        <w:t xml:space="preserve">UCS1004 </w:t>
      </w:r>
      <w:bookmarkStart w:id="14" w:name="_Toc404350020"/>
      <w:r w:rsidRPr="00FF700E">
        <w:t>Excluir pessoa terceirizada</w:t>
      </w:r>
      <w:bookmarkEnd w:id="14"/>
    </w:p>
    <w:p w:rsidR="003F065D" w:rsidRDefault="003F065D" w:rsidP="003F065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50021"/>
      <w:r>
        <w:t>Fluxo Básico</w:t>
      </w:r>
      <w:bookmarkEnd w:id="15"/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pessoa terceirizada após executar o caso de uso “Listar pessoas terceirizadas” e seleciona a opção de exclusão.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a “Pessoa terceirizada”.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3F065D" w:rsidRDefault="003F065D" w:rsidP="003F065D">
      <w:pPr>
        <w:pStyle w:val="Recuodecorpodetexto"/>
      </w:pPr>
    </w:p>
    <w:p w:rsidR="003F065D" w:rsidRPr="00FF700E" w:rsidRDefault="003F065D" w:rsidP="003F065D">
      <w:pPr>
        <w:pStyle w:val="Ttulo2"/>
      </w:pPr>
      <w:r w:rsidRPr="00FF700E">
        <w:rPr>
          <w:vanish/>
        </w:rPr>
        <w:lastRenderedPageBreak/>
        <w:t xml:space="preserve">UCS1005 </w:t>
      </w:r>
      <w:bookmarkStart w:id="16" w:name="_Toc404350022"/>
      <w:r w:rsidRPr="00FF700E">
        <w:t>Listar pessoas terceirizadas</w:t>
      </w:r>
      <w:bookmarkEnd w:id="16"/>
    </w:p>
    <w:p w:rsidR="003F065D" w:rsidRDefault="003F065D" w:rsidP="003F065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50023"/>
      <w:r>
        <w:t>Fluxo Básico</w:t>
      </w:r>
      <w:bookmarkEnd w:id="17"/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Pessoas terceirizadas.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F065D" w:rsidRDefault="003F065D" w:rsidP="003F065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“Pessoas terceirizadas”, de acordo com os filtros informados, ordenada pelo nome da pessoa (crescente).</w:t>
      </w:r>
    </w:p>
    <w:p w:rsidR="003F065D" w:rsidRDefault="003F065D" w:rsidP="003F065D">
      <w:pPr>
        <w:pStyle w:val="Recuodecorpodetexto"/>
      </w:pPr>
    </w:p>
    <w:p w:rsidR="003F065D" w:rsidRDefault="003F065D" w:rsidP="003F065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350024"/>
      <w:r>
        <w:lastRenderedPageBreak/>
        <w:t>Regras de negócio</w:t>
      </w:r>
      <w:bookmarkEnd w:id="18"/>
    </w:p>
    <w:p w:rsidR="003F065D" w:rsidRDefault="003F065D" w:rsidP="003F065D"/>
    <w:p w:rsidR="003F065D" w:rsidRPr="00FF700E" w:rsidRDefault="003F065D" w:rsidP="003F065D">
      <w:pPr>
        <w:pStyle w:val="Ttulo2"/>
      </w:pPr>
      <w:bookmarkStart w:id="19" w:name="_Toc186533892"/>
      <w:bookmarkStart w:id="20" w:name="_Toc205893001"/>
      <w:bookmarkStart w:id="21" w:name="_Toc240701077"/>
      <w:bookmarkStart w:id="22" w:name="_Toc257735299"/>
      <w:bookmarkStart w:id="23" w:name="_Toc404350025"/>
      <w:r w:rsidRPr="00FF700E">
        <w:t xml:space="preserve">RN01: Validar </w:t>
      </w:r>
      <w:bookmarkEnd w:id="19"/>
      <w:bookmarkEnd w:id="20"/>
      <w:bookmarkEnd w:id="21"/>
      <w:r w:rsidRPr="00FF700E">
        <w:t>nome do posto de trabalho</w:t>
      </w:r>
      <w:bookmarkEnd w:id="22"/>
      <w:bookmarkEnd w:id="23"/>
    </w:p>
    <w:p w:rsidR="003F065D" w:rsidRDefault="003F065D" w:rsidP="003F065D">
      <w:pPr>
        <w:pStyle w:val="Recuodecorpodetexto"/>
        <w:jc w:val="both"/>
      </w:pPr>
      <w:r>
        <w:t xml:space="preserve">Tentativa de incluir/alterar uma pessoa terceirizada com o CPF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3F065D" w:rsidRDefault="003F065D" w:rsidP="003F065D">
      <w:pPr>
        <w:pStyle w:val="Recuodecorpodetexto"/>
        <w:jc w:val="both"/>
      </w:pPr>
    </w:p>
    <w:p w:rsidR="003F065D" w:rsidRDefault="003F065D" w:rsidP="003F065D">
      <w:pPr>
        <w:pStyle w:val="Recuodecorpodetexto"/>
        <w:jc w:val="both"/>
      </w:pPr>
      <w:r>
        <w:t>&lt;</w:t>
      </w:r>
      <w:proofErr w:type="spellStart"/>
      <w:r>
        <w:t>nome_do_campo</w:t>
      </w:r>
      <w:proofErr w:type="spellEnd"/>
      <w:r>
        <w:t>&gt; = CPF</w:t>
      </w:r>
    </w:p>
    <w:p w:rsidR="003F065D" w:rsidRDefault="003F065D" w:rsidP="003F065D"/>
    <w:p w:rsidR="003F065D" w:rsidRPr="00FF700E" w:rsidRDefault="003F065D" w:rsidP="003F065D">
      <w:pPr>
        <w:pStyle w:val="Ttulo2"/>
      </w:pPr>
      <w:bookmarkStart w:id="24" w:name="_Toc186533893"/>
      <w:bookmarkStart w:id="25" w:name="_Toc205893002"/>
      <w:bookmarkStart w:id="26" w:name="_Toc240701078"/>
      <w:bookmarkStart w:id="27" w:name="_Toc257735300"/>
      <w:bookmarkStart w:id="28" w:name="_Toc404350026"/>
      <w:r w:rsidRPr="00FF700E">
        <w:t xml:space="preserve">RN02: Verificar se existe </w:t>
      </w:r>
      <w:r>
        <w:t>terceirizado</w:t>
      </w:r>
      <w:r w:rsidRPr="00FF700E">
        <w:t xml:space="preserve"> associad</w:t>
      </w:r>
      <w:bookmarkEnd w:id="24"/>
      <w:bookmarkEnd w:id="25"/>
      <w:r w:rsidRPr="00FF700E">
        <w:t>o</w:t>
      </w:r>
      <w:bookmarkEnd w:id="26"/>
      <w:bookmarkEnd w:id="27"/>
      <w:bookmarkEnd w:id="28"/>
    </w:p>
    <w:p w:rsidR="003F065D" w:rsidRDefault="003F065D" w:rsidP="003F065D">
      <w:pPr>
        <w:pStyle w:val="Recuodecorpodetexto"/>
        <w:jc w:val="both"/>
      </w:pPr>
      <w:r>
        <w:t>Tentativa de excluir uma “Pessoa terceirizada” que esteja associada a um “Terceirizado”.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3F065D" w:rsidRDefault="003F065D" w:rsidP="003F065D">
      <w:pPr>
        <w:pStyle w:val="Recuodecorpodetexto"/>
        <w:jc w:val="both"/>
      </w:pPr>
    </w:p>
    <w:p w:rsidR="003F065D" w:rsidRDefault="003F065D" w:rsidP="003F065D">
      <w:pPr>
        <w:pStyle w:val="Recuodecorpodetexto"/>
        <w:jc w:val="both"/>
      </w:pPr>
      <w:r>
        <w:t>&lt;</w:t>
      </w:r>
      <w:proofErr w:type="spellStart"/>
      <w:r>
        <w:t>nome_da_operação</w:t>
      </w:r>
      <w:proofErr w:type="spellEnd"/>
      <w:r>
        <w:t>&gt; = Exclusão</w:t>
      </w:r>
    </w:p>
    <w:p w:rsidR="003F065D" w:rsidRDefault="003F065D" w:rsidP="003F065D">
      <w:pPr>
        <w:ind w:left="191" w:firstLine="709"/>
      </w:pPr>
      <w:r>
        <w:rPr>
          <w:rFonts w:cs="Arial"/>
        </w:rPr>
        <w:t>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= Terceirizado</w:t>
      </w:r>
    </w:p>
    <w:p w:rsidR="003F065D" w:rsidRDefault="003F065D" w:rsidP="003F065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9" w:name="_Toc404350027"/>
      <w:r>
        <w:lastRenderedPageBreak/>
        <w:t>Anexos</w:t>
      </w:r>
      <w:bookmarkEnd w:id="29"/>
    </w:p>
    <w:p w:rsidR="003F065D" w:rsidRDefault="003F065D" w:rsidP="003F065D"/>
    <w:p w:rsidR="003F065D" w:rsidRDefault="00A87484" w:rsidP="003F065D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3F065D" w:rsidRDefault="003F065D" w:rsidP="003F065D">
      <w:pPr>
        <w:widowControl w:val="0"/>
        <w:ind w:left="540"/>
        <w:rPr>
          <w:rFonts w:cs="Arial"/>
        </w:rPr>
      </w:pPr>
    </w:p>
    <w:p w:rsidR="00A87484" w:rsidRDefault="00A8748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F065D" w:rsidRDefault="003F065D" w:rsidP="003F065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0" w:name="_Toc404350028"/>
      <w:r>
        <w:lastRenderedPageBreak/>
        <w:t>Revisões</w:t>
      </w:r>
      <w:bookmarkEnd w:id="30"/>
    </w:p>
    <w:p w:rsidR="003F065D" w:rsidRDefault="003F065D" w:rsidP="003F065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F065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Pr="003F065D" w:rsidRDefault="003F065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F065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Pr="003F065D" w:rsidRDefault="003F065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F065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Pr="003F065D" w:rsidRDefault="003F065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F065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Pr="003F065D" w:rsidRDefault="003F065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F065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Pr="003F065D" w:rsidRDefault="003F065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F065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F065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A8748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65D" w:rsidRDefault="003F06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065D" w:rsidRDefault="003F06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065D" w:rsidRDefault="003F06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065D" w:rsidRDefault="003F06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065D" w:rsidRDefault="003F06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065D" w:rsidRDefault="003F06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F065D" w:rsidRDefault="003F065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Pr="00A87484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 w:rsidRPr="00A8748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F065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Default="003F065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Default="003F065D" w:rsidP="00A8748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F065D" w:rsidRDefault="003F065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F065D" w:rsidRDefault="003F065D" w:rsidP="003F065D">
      <w:pPr>
        <w:pStyle w:val="Recuodecorpodetexto"/>
      </w:pPr>
    </w:p>
    <w:p w:rsidR="003F065D" w:rsidRDefault="003F065D" w:rsidP="003F065D"/>
    <w:p w:rsidR="00F41655" w:rsidRPr="003F065D" w:rsidRDefault="00F41655" w:rsidP="003F065D"/>
    <w:sectPr w:rsidR="00F41655" w:rsidRPr="003F065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65D" w:rsidRDefault="003F065D" w:rsidP="002908D9">
      <w:r>
        <w:separator/>
      </w:r>
    </w:p>
  </w:endnote>
  <w:endnote w:type="continuationSeparator" w:id="0">
    <w:p w:rsidR="003F065D" w:rsidRDefault="003F065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D784A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F065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8748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87484">
            <w:rPr>
              <w:sz w:val="20"/>
              <w:szCs w:val="20"/>
            </w:rPr>
            <w:t xml:space="preserve">Keila </w:t>
          </w:r>
          <w:proofErr w:type="spellStart"/>
          <w:r w:rsidRPr="00A87484">
            <w:rPr>
              <w:sz w:val="20"/>
              <w:szCs w:val="20"/>
            </w:rPr>
            <w:t>Joanês</w:t>
          </w:r>
          <w:proofErr w:type="spellEnd"/>
          <w:r w:rsidRPr="00A8748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8748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F065D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F065D">
            <w:rPr>
              <w:b/>
              <w:sz w:val="20"/>
              <w:szCs w:val="20"/>
            </w:rPr>
            <w:t>Terceirizados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F065D">
            <w:rPr>
              <w:b/>
              <w:sz w:val="20"/>
              <w:szCs w:val="20"/>
            </w:rPr>
            <w:t>UCS0581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A87484">
            <w:rPr>
              <w:b/>
              <w:sz w:val="20"/>
              <w:szCs w:val="20"/>
            </w:rPr>
            <w:t>Manter Pessoas Terceirizadas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65D" w:rsidRDefault="003F065D" w:rsidP="002908D9">
      <w:r>
        <w:separator/>
      </w:r>
    </w:p>
  </w:footnote>
  <w:footnote w:type="continuationSeparator" w:id="0">
    <w:p w:rsidR="003F065D" w:rsidRDefault="003F065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65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065D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D784A"/>
    <w:rsid w:val="00772123"/>
    <w:rsid w:val="007A4B3D"/>
    <w:rsid w:val="007E2985"/>
    <w:rsid w:val="00824271"/>
    <w:rsid w:val="00845060"/>
    <w:rsid w:val="008806C7"/>
    <w:rsid w:val="0091194C"/>
    <w:rsid w:val="009123FD"/>
    <w:rsid w:val="009C40FA"/>
    <w:rsid w:val="00A3111D"/>
    <w:rsid w:val="00A87484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065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F065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F065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F065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F065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F065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F065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F065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F065D"/>
    <w:pPr>
      <w:ind w:left="0"/>
    </w:pPr>
  </w:style>
  <w:style w:type="paragraph" w:styleId="ndicedeilustraes">
    <w:name w:val="table of figures"/>
    <w:basedOn w:val="Normal"/>
    <w:next w:val="Normal"/>
    <w:semiHidden/>
    <w:rsid w:val="003F065D"/>
  </w:style>
  <w:style w:type="paragraph" w:styleId="Sumrio2">
    <w:name w:val="toc 2"/>
    <w:basedOn w:val="Normal"/>
    <w:next w:val="Normal"/>
    <w:autoRedefine/>
    <w:uiPriority w:val="39"/>
    <w:rsid w:val="003F065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F065D"/>
    <w:pPr>
      <w:ind w:left="480"/>
    </w:pPr>
  </w:style>
  <w:style w:type="character" w:styleId="Hyperlink">
    <w:name w:val="Hyperlink"/>
    <w:basedOn w:val="Fontepargpadro"/>
    <w:uiPriority w:val="99"/>
    <w:rsid w:val="003F065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F065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F065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F065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F065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F065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F065D"/>
    <w:rPr>
      <w:sz w:val="16"/>
    </w:rPr>
  </w:style>
  <w:style w:type="character" w:styleId="Nmerodepgina">
    <w:name w:val="page number"/>
    <w:basedOn w:val="Fontepargpadro"/>
    <w:rsid w:val="003F065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F065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F06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F065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F065D"/>
  </w:style>
  <w:style w:type="paragraph" w:styleId="Corpodetexto">
    <w:name w:val="Body Text"/>
    <w:basedOn w:val="Normal"/>
    <w:link w:val="CorpodetextoChar"/>
    <w:rsid w:val="003F065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F065D"/>
    <w:rPr>
      <w:rFonts w:eastAsia="Arial Unicode MS"/>
    </w:rPr>
  </w:style>
  <w:style w:type="paragraph" w:customStyle="1" w:styleId="tabletext">
    <w:name w:val="tabletext"/>
    <w:basedOn w:val="Normal"/>
    <w:rsid w:val="003F065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F065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F065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F065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F065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F065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F065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F065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F065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F065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065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F065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F065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F065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F065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F065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F065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F065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F065D"/>
    <w:pPr>
      <w:ind w:left="0"/>
    </w:pPr>
  </w:style>
  <w:style w:type="paragraph" w:styleId="ndicedeilustraes">
    <w:name w:val="table of figures"/>
    <w:basedOn w:val="Normal"/>
    <w:next w:val="Normal"/>
    <w:semiHidden/>
    <w:rsid w:val="003F065D"/>
  </w:style>
  <w:style w:type="paragraph" w:styleId="Sumrio2">
    <w:name w:val="toc 2"/>
    <w:basedOn w:val="Normal"/>
    <w:next w:val="Normal"/>
    <w:autoRedefine/>
    <w:uiPriority w:val="39"/>
    <w:rsid w:val="003F065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F065D"/>
    <w:pPr>
      <w:ind w:left="480"/>
    </w:pPr>
  </w:style>
  <w:style w:type="character" w:styleId="Hyperlink">
    <w:name w:val="Hyperlink"/>
    <w:basedOn w:val="Fontepargpadro"/>
    <w:uiPriority w:val="99"/>
    <w:rsid w:val="003F065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F065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F065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F065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F065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F065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F065D"/>
    <w:rPr>
      <w:sz w:val="16"/>
    </w:rPr>
  </w:style>
  <w:style w:type="character" w:styleId="Nmerodepgina">
    <w:name w:val="page number"/>
    <w:basedOn w:val="Fontepargpadro"/>
    <w:rsid w:val="003F065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F065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F06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F065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F065D"/>
  </w:style>
  <w:style w:type="paragraph" w:styleId="Corpodetexto">
    <w:name w:val="Body Text"/>
    <w:basedOn w:val="Normal"/>
    <w:link w:val="CorpodetextoChar"/>
    <w:rsid w:val="003F065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F065D"/>
    <w:rPr>
      <w:rFonts w:eastAsia="Arial Unicode MS"/>
    </w:rPr>
  </w:style>
  <w:style w:type="paragraph" w:customStyle="1" w:styleId="tabletext">
    <w:name w:val="tabletext"/>
    <w:basedOn w:val="Normal"/>
    <w:rsid w:val="003F065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F065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F065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F065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F065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F065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F065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F065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F065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F065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F7DD8-561C-4CDC-B9D6-94F75708D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736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6209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2014-11-09T05:26:00Z</cp:lastPrinted>
  <dcterms:created xsi:type="dcterms:W3CDTF">2014-11-09T05:25:00Z</dcterms:created>
  <dcterms:modified xsi:type="dcterms:W3CDTF">2014-11-21T18:18:00Z</dcterms:modified>
</cp:coreProperties>
</file>