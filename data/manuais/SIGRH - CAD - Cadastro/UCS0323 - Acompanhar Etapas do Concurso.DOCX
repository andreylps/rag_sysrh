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AAD" w:rsidRDefault="00457AAD" w:rsidP="00457AA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57AAD" w:rsidRDefault="00457AAD" w:rsidP="00457AAD">
      <w:pPr>
        <w:widowControl w:val="0"/>
        <w:rPr>
          <w:rFonts w:cs="Arial"/>
          <w:sz w:val="20"/>
        </w:rPr>
      </w:pPr>
    </w:p>
    <w:p w:rsidR="00457AAD" w:rsidRDefault="00457AAD" w:rsidP="00457AAD">
      <w:pPr>
        <w:widowControl w:val="0"/>
        <w:rPr>
          <w:rFonts w:cs="Arial"/>
          <w:sz w:val="20"/>
        </w:rPr>
      </w:pPr>
    </w:p>
    <w:p w:rsidR="00457AAD" w:rsidRDefault="00457AAD" w:rsidP="00457AAD">
      <w:pPr>
        <w:widowControl w:val="0"/>
        <w:rPr>
          <w:rFonts w:cs="Arial"/>
          <w:sz w:val="20"/>
        </w:rPr>
      </w:pPr>
    </w:p>
    <w:p w:rsidR="00457AAD" w:rsidRDefault="00457AAD" w:rsidP="00457AAD">
      <w:pPr>
        <w:widowControl w:val="0"/>
        <w:rPr>
          <w:rFonts w:cs="Arial"/>
          <w:sz w:val="20"/>
        </w:rPr>
      </w:pPr>
    </w:p>
    <w:p w:rsidR="00457AAD" w:rsidRDefault="00457AAD" w:rsidP="00457AA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57AAD" w:rsidRDefault="00457AAD" w:rsidP="00457AAD">
      <w:pPr>
        <w:widowControl w:val="0"/>
        <w:rPr>
          <w:rFonts w:cs="Arial"/>
          <w:sz w:val="20"/>
          <w:u w:val="single"/>
        </w:rPr>
      </w:pPr>
    </w:p>
    <w:p w:rsidR="00457AAD" w:rsidRDefault="00457AAD" w:rsidP="00457AA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57AAD" w:rsidRDefault="00457AAD" w:rsidP="00457AAD">
      <w:pPr>
        <w:widowControl w:val="0"/>
        <w:rPr>
          <w:rFonts w:cs="Arial"/>
          <w:sz w:val="20"/>
        </w:rPr>
      </w:pPr>
    </w:p>
    <w:p w:rsidR="00457AAD" w:rsidRDefault="00457AAD" w:rsidP="00457AAD">
      <w:pPr>
        <w:widowControl w:val="0"/>
        <w:rPr>
          <w:rFonts w:cs="Arial"/>
          <w:sz w:val="20"/>
        </w:rPr>
      </w:pPr>
    </w:p>
    <w:p w:rsidR="00457AAD" w:rsidRDefault="00457AAD" w:rsidP="00457AAD">
      <w:pPr>
        <w:widowControl w:val="0"/>
        <w:rPr>
          <w:rFonts w:cs="Arial"/>
          <w:sz w:val="20"/>
        </w:rPr>
      </w:pPr>
    </w:p>
    <w:p w:rsidR="00457AAD" w:rsidRDefault="00457AAD" w:rsidP="00457AA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57AAD" w:rsidRDefault="00457AAD" w:rsidP="00457AAD">
      <w:pPr>
        <w:widowControl w:val="0"/>
        <w:rPr>
          <w:rFonts w:cs="Arial"/>
          <w:sz w:val="20"/>
        </w:rPr>
      </w:pPr>
    </w:p>
    <w:p w:rsidR="00457AAD" w:rsidRDefault="00457AAD" w:rsidP="00457AAD">
      <w:pPr>
        <w:widowControl w:val="0"/>
        <w:rPr>
          <w:rFonts w:cs="Arial"/>
          <w:sz w:val="20"/>
        </w:rPr>
      </w:pPr>
    </w:p>
    <w:p w:rsidR="00457AAD" w:rsidRDefault="00457AAD" w:rsidP="00457AAD">
      <w:pPr>
        <w:widowControl w:val="0"/>
        <w:rPr>
          <w:rFonts w:cs="Arial"/>
        </w:rPr>
      </w:pPr>
    </w:p>
    <w:p w:rsidR="00457AAD" w:rsidRDefault="00457AAD" w:rsidP="00457AAD">
      <w:pPr>
        <w:pStyle w:val="Capa"/>
        <w:rPr>
          <w:color w:val="FF9900"/>
        </w:rPr>
      </w:pPr>
      <w:r>
        <w:t>SINDRAPE</w:t>
      </w:r>
    </w:p>
    <w:p w:rsidR="00457AAD" w:rsidRDefault="00457AAD" w:rsidP="00457AA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57AAD" w:rsidRPr="00457AAD" w:rsidRDefault="00457AAD" w:rsidP="00457AAD">
      <w:pPr>
        <w:widowControl w:val="0"/>
        <w:rPr>
          <w:color w:val="000080"/>
        </w:rPr>
      </w:pPr>
    </w:p>
    <w:p w:rsidR="00457AAD" w:rsidRPr="00457AAD" w:rsidRDefault="00457AAD" w:rsidP="00457AAD">
      <w:pPr>
        <w:widowControl w:val="0"/>
        <w:jc w:val="right"/>
        <w:rPr>
          <w:rFonts w:cs="Arial"/>
          <w:b/>
          <w:bCs/>
          <w:color w:val="000080"/>
        </w:rPr>
      </w:pPr>
    </w:p>
    <w:p w:rsidR="00457AAD" w:rsidRDefault="00457AAD" w:rsidP="00457AAD">
      <w:pPr>
        <w:pStyle w:val="Capa"/>
      </w:pPr>
      <w:r>
        <w:t>UCS0323 – Acompanhar Etapas do Concurso</w:t>
      </w:r>
    </w:p>
    <w:p w:rsidR="00457AAD" w:rsidRDefault="00457AAD" w:rsidP="00457AAD">
      <w:pPr>
        <w:widowControl w:val="0"/>
        <w:rPr>
          <w:rFonts w:cs="Arial"/>
        </w:rPr>
      </w:pPr>
    </w:p>
    <w:p w:rsidR="00457AAD" w:rsidRDefault="00457AAD" w:rsidP="00457AAD">
      <w:pPr>
        <w:widowControl w:val="0"/>
      </w:pPr>
    </w:p>
    <w:p w:rsidR="00457AAD" w:rsidRDefault="00457AAD" w:rsidP="00457AA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457AAD" w:rsidRPr="00457AAD" w:rsidRDefault="00457AAD" w:rsidP="00457AAD">
      <w:pPr>
        <w:pStyle w:val="Corpodetexto3"/>
        <w:widowControl w:val="0"/>
        <w:spacing w:after="0"/>
        <w:rPr>
          <w:rFonts w:cs="Arial"/>
        </w:rPr>
      </w:pPr>
      <w:r w:rsidRPr="00457AAD">
        <w:rPr>
          <w:rFonts w:cs="Arial"/>
        </w:rPr>
        <w:lastRenderedPageBreak/>
        <w:t>Histórico de Revisões</w:t>
      </w:r>
    </w:p>
    <w:p w:rsidR="00457AAD" w:rsidRDefault="00457AAD" w:rsidP="00457AA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57AAD" w:rsidTr="00457AA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57AAD" w:rsidTr="00457AA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457AAD" w:rsidTr="00457AA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do RCM #9320.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457AAD" w:rsidTr="00457AA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Ajustes nas alterações realizadas na versão 1.1.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457AAD" w:rsidTr="00457AA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14/09/2007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1.3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Ajustes para que as etapas dos classificados possam ser anuladas. Alteração decorrente do RCM 30 (#9555).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457AAD" w:rsidTr="00457AAD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501" w:type="dxa"/>
            <w:shd w:val="clear" w:color="auto" w:fill="C0C0C0"/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10/01/2008</w:t>
            </w:r>
          </w:p>
        </w:tc>
        <w:tc>
          <w:tcPr>
            <w:tcW w:w="1033" w:type="dxa"/>
            <w:shd w:val="clear" w:color="auto" w:fill="C0C0C0"/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1.4</w:t>
            </w:r>
          </w:p>
        </w:tc>
        <w:tc>
          <w:tcPr>
            <w:tcW w:w="3836" w:type="dxa"/>
            <w:shd w:val="clear" w:color="auto" w:fill="C0C0C0"/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Incluído autorização de acesso de processo seletivo para verificar se o autor pode gerenciar informações do edital informado.</w:t>
            </w:r>
          </w:p>
        </w:tc>
        <w:tc>
          <w:tcPr>
            <w:tcW w:w="2700" w:type="dxa"/>
            <w:shd w:val="clear" w:color="auto" w:fill="C0C0C0"/>
          </w:tcPr>
          <w:p w:rsidR="00457AAD" w:rsidRDefault="00457AAD" w:rsidP="00457A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</w:tbl>
    <w:p w:rsidR="00457AAD" w:rsidRDefault="00457AAD" w:rsidP="00457AAD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457AAD" w:rsidRPr="00457AAD" w:rsidRDefault="00457AAD" w:rsidP="00457AAD">
      <w:pPr>
        <w:pStyle w:val="Corpodetexto3"/>
        <w:widowControl w:val="0"/>
        <w:spacing w:after="0"/>
        <w:rPr>
          <w:rFonts w:cs="Arial"/>
        </w:rPr>
      </w:pPr>
      <w:r w:rsidRPr="00457AAD">
        <w:rPr>
          <w:rFonts w:cs="Arial"/>
        </w:rPr>
        <w:lastRenderedPageBreak/>
        <w:t>Índice</w:t>
      </w:r>
    </w:p>
    <w:p w:rsidR="00457AAD" w:rsidRPr="00457AAD" w:rsidRDefault="00457AAD" w:rsidP="00457AAD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9A5F10" w:rsidRDefault="00457AA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5464" w:history="1">
        <w:r w:rsidR="009A5F10" w:rsidRPr="00E215A6">
          <w:rPr>
            <w:rStyle w:val="Hyperlink"/>
            <w:noProof/>
          </w:rPr>
          <w:t>1.</w:t>
        </w:r>
        <w:r w:rsidR="009A5F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A5F10" w:rsidRPr="00E215A6">
          <w:rPr>
            <w:rStyle w:val="Hyperlink"/>
            <w:noProof/>
          </w:rPr>
          <w:t>Pacote/Caso de Uso</w:t>
        </w:r>
        <w:r w:rsidR="009A5F10">
          <w:rPr>
            <w:noProof/>
            <w:webHidden/>
          </w:rPr>
          <w:tab/>
        </w:r>
        <w:r w:rsidR="009A5F10">
          <w:rPr>
            <w:noProof/>
            <w:webHidden/>
          </w:rPr>
          <w:fldChar w:fldCharType="begin"/>
        </w:r>
        <w:r w:rsidR="009A5F10">
          <w:rPr>
            <w:noProof/>
            <w:webHidden/>
          </w:rPr>
          <w:instrText xml:space="preserve"> PAGEREF _Toc404345464 \h </w:instrText>
        </w:r>
        <w:r w:rsidR="009A5F10">
          <w:rPr>
            <w:noProof/>
            <w:webHidden/>
          </w:rPr>
        </w:r>
        <w:r w:rsidR="009A5F10">
          <w:rPr>
            <w:noProof/>
            <w:webHidden/>
          </w:rPr>
          <w:fldChar w:fldCharType="separate"/>
        </w:r>
        <w:r w:rsidR="009A5F10">
          <w:rPr>
            <w:noProof/>
            <w:webHidden/>
          </w:rPr>
          <w:t>5</w:t>
        </w:r>
        <w:r w:rsidR="009A5F10"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65" w:history="1">
        <w:r w:rsidRPr="00E215A6">
          <w:rPr>
            <w:rStyle w:val="Hyperlink"/>
            <w:noProof/>
          </w:rPr>
          <w:t>Acompanhar Etapas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66" w:history="1">
        <w:r w:rsidRPr="00E215A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67" w:history="1">
        <w:r w:rsidRPr="00E215A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68" w:history="1">
        <w:r w:rsidRPr="00E215A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69" w:history="1">
        <w:r w:rsidRPr="00E215A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70" w:history="1">
        <w:r w:rsidRPr="00E215A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71" w:history="1">
        <w:r w:rsidRPr="00E215A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72" w:history="1">
        <w:r w:rsidRPr="00E215A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73" w:history="1">
        <w:r w:rsidRPr="00E215A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Finalizar Etapa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74" w:history="1">
        <w:r w:rsidRPr="00E215A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75" w:history="1">
        <w:r w:rsidRPr="00E215A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Reabrir Etapa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76" w:history="1">
        <w:r w:rsidRPr="00E215A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77" w:history="1">
        <w:r w:rsidRPr="00E215A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Anular Etapa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78" w:history="1">
        <w:r w:rsidRPr="00E215A6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79" w:history="1">
        <w:r w:rsidRPr="00E215A6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Fluxo Alternativo – Registro Anulado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80" w:history="1">
        <w:r w:rsidRPr="00E215A6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Reativar Etapa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81" w:history="1">
        <w:r w:rsidRPr="00E215A6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82" w:history="1">
        <w:r w:rsidRPr="00E215A6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Divulgar Etapa de Concurso Finalizada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83" w:history="1">
        <w:r w:rsidRPr="00E215A6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84" w:history="1">
        <w:r w:rsidRPr="00E215A6">
          <w:rPr>
            <w:rStyle w:val="Hyperlink"/>
            <w:noProof/>
            <w:highlight w:val="yellow"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  <w:highlight w:val="yellow"/>
          </w:rPr>
          <w:t>Divulgar Etapa Finalizada por Outros Meios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85" w:history="1">
        <w:r w:rsidRPr="00E215A6">
          <w:rPr>
            <w:rStyle w:val="Hyperlink"/>
            <w:dstrike/>
            <w:noProof/>
            <w:highlight w:val="yellow"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dstrike/>
            <w:noProof/>
            <w:highlight w:val="yellow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86" w:history="1">
        <w:r w:rsidRPr="00E215A6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Listar Etapa de Finalização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87" w:history="1">
        <w:r w:rsidRPr="00E215A6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88" w:history="1">
        <w:r w:rsidRPr="00E215A6">
          <w:rPr>
            <w:rStyle w:val="Hyperlink"/>
            <w:noProof/>
          </w:rPr>
          <w:t>4.7.2.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Fluxo Alternativo – Pesquisar Edital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89" w:history="1">
        <w:r w:rsidRPr="00E215A6">
          <w:rPr>
            <w:rStyle w:val="Hyperlink"/>
            <w:noProof/>
          </w:rPr>
          <w:t>4.7.3.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Fluxo Alternativo – Pesquisar Item de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90" w:history="1">
        <w:r w:rsidRPr="00E215A6">
          <w:rPr>
            <w:rStyle w:val="Hyperlink"/>
            <w:noProof/>
          </w:rPr>
          <w:t>4.7.4.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Fluxo Alternativo – Detalhar Etapa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91" w:history="1">
        <w:r w:rsidRPr="00E215A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92" w:history="1">
        <w:r w:rsidRPr="00E215A6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93" w:history="1">
        <w:r w:rsidRPr="00E215A6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RN01: Verificar se a etapa está com situação “em andamento”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94" w:history="1">
        <w:r w:rsidRPr="00E215A6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RN02: Verificar existência de etapa(s) posterior(es) já finalizada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95" w:history="1">
        <w:r w:rsidRPr="00E215A6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RN03: Verificar se a etapa está finalizada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96" w:history="1">
        <w:r w:rsidRPr="00E215A6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RN05: Verificar se já foi realizada alguma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97" w:history="1">
        <w:r w:rsidRPr="00E215A6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RN06: Verificar se etapa está com situação ‘não iniciada’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98" w:history="1">
        <w:r w:rsidRPr="00E215A6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RN07: Verificar se a etapa é do tipo classificatória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499" w:history="1">
        <w:r w:rsidRPr="00E215A6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RN08: Validar se as informações estão cadastradas/ativas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00" w:history="1">
        <w:r w:rsidRPr="00E215A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Mapeamento de Conceito X Tabela do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01" w:history="1">
        <w:r w:rsidRPr="00E215A6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A5F10" w:rsidRDefault="009A5F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02" w:history="1">
        <w:r w:rsidRPr="00E215A6">
          <w:rPr>
            <w:rStyle w:val="Hyperlink"/>
            <w:rFonts w:eastAsia="Arial Unicode MS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215A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57AAD" w:rsidRDefault="00457AAD" w:rsidP="00457AAD">
      <w:pPr>
        <w:pStyle w:val="Sumrio1"/>
      </w:pPr>
      <w:r>
        <w:fldChar w:fldCharType="end"/>
      </w:r>
    </w:p>
    <w:p w:rsidR="00457AAD" w:rsidRDefault="00457AAD" w:rsidP="00457AAD">
      <w:pPr>
        <w:widowControl w:val="0"/>
        <w:rPr>
          <w:rFonts w:cs="Arial"/>
          <w:b/>
          <w:bCs/>
          <w:color w:val="000000"/>
        </w:rPr>
      </w:pPr>
    </w:p>
    <w:p w:rsidR="00457AAD" w:rsidRDefault="00457AAD" w:rsidP="00457AAD">
      <w:pPr>
        <w:pStyle w:val="Heading"/>
        <w:rPr>
          <w:rFonts w:cs="Arial"/>
          <w:szCs w:val="24"/>
          <w:lang w:val="pt-BR"/>
        </w:rPr>
      </w:pPr>
    </w:p>
    <w:p w:rsidR="00457AAD" w:rsidRDefault="00457AAD" w:rsidP="00457AAD">
      <w:pPr>
        <w:pStyle w:val="Heading"/>
      </w:pPr>
    </w:p>
    <w:p w:rsidR="00457AAD" w:rsidRDefault="00457AAD" w:rsidP="00457AAD">
      <w:pPr>
        <w:pStyle w:val="Heading"/>
        <w:jc w:val="center"/>
      </w:pPr>
    </w:p>
    <w:p w:rsidR="009A5F10" w:rsidRDefault="009A5F1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57AAD" w:rsidRDefault="00457AAD" w:rsidP="00457AA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jc w:val="left"/>
      </w:pPr>
      <w:bookmarkStart w:id="1" w:name="_Toc404345464"/>
      <w:r>
        <w:lastRenderedPageBreak/>
        <w:t>Pacote/Caso de Uso</w:t>
      </w:r>
      <w:bookmarkEnd w:id="1"/>
    </w:p>
    <w:p w:rsidR="00457AAD" w:rsidRDefault="00457AAD" w:rsidP="00457AAD"/>
    <w:p w:rsidR="00457AAD" w:rsidRPr="00457AAD" w:rsidRDefault="00457AAD" w:rsidP="009A5F10">
      <w:pPr>
        <w:pStyle w:val="Subttulo"/>
      </w:pPr>
      <w:bookmarkStart w:id="2" w:name="_Toc404345465"/>
      <w:r w:rsidRPr="00457AAD">
        <w:t>Acompanhar Etapas do Concurso</w:t>
      </w:r>
      <w:bookmarkEnd w:id="2"/>
    </w:p>
    <w:p w:rsidR="00457AAD" w:rsidRDefault="00457AAD" w:rsidP="00457AAD">
      <w:pPr>
        <w:widowControl w:val="0"/>
        <w:ind w:left="902"/>
        <w:rPr>
          <w:rFonts w:cs="Arial"/>
          <w:b/>
          <w:bCs/>
          <w:color w:val="FF0000"/>
        </w:rPr>
      </w:pPr>
    </w:p>
    <w:p w:rsidR="00457AAD" w:rsidRDefault="00457AAD" w:rsidP="00457AA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45466"/>
      <w:r>
        <w:t>Descrição</w:t>
      </w:r>
      <w:bookmarkEnd w:id="3"/>
    </w:p>
    <w:p w:rsidR="00457AAD" w:rsidRDefault="00457AAD" w:rsidP="00457AAD">
      <w:pPr>
        <w:pStyle w:val="Recuodecorpodetexto2"/>
        <w:widowControl w:val="0"/>
        <w:ind w:left="1620" w:firstLine="0"/>
        <w:rPr>
          <w:sz w:val="24"/>
        </w:rPr>
      </w:pPr>
    </w:p>
    <w:p w:rsidR="00457AAD" w:rsidRDefault="00457AAD" w:rsidP="00457AA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finalizar as etapas do edital de concurso.</w:t>
      </w:r>
    </w:p>
    <w:p w:rsidR="00457AAD" w:rsidRDefault="00457AAD" w:rsidP="00457AAD">
      <w:pPr>
        <w:pStyle w:val="Recuodecorpodetexto2"/>
        <w:widowControl w:val="0"/>
        <w:ind w:left="1620" w:firstLine="0"/>
        <w:rPr>
          <w:sz w:val="24"/>
        </w:rPr>
      </w:pPr>
    </w:p>
    <w:p w:rsidR="00457AAD" w:rsidRDefault="00457AAD" w:rsidP="00457AA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45467"/>
      <w:r>
        <w:t>Requisitos atendidos</w:t>
      </w:r>
      <w:bookmarkEnd w:id="4"/>
    </w:p>
    <w:p w:rsidR="00457AAD" w:rsidRDefault="00457AAD" w:rsidP="00457AAD"/>
    <w:p w:rsidR="00457AAD" w:rsidRDefault="00457AAD" w:rsidP="00457AAD">
      <w:pPr>
        <w:pStyle w:val="Recuodecorpodetexto"/>
        <w:ind w:left="1260"/>
      </w:pPr>
      <w:r>
        <w:t>R39 - Permitir o cumprimento das demais etapas definidas para o concurso. </w:t>
      </w:r>
    </w:p>
    <w:p w:rsidR="00457AAD" w:rsidRDefault="00457AAD" w:rsidP="00457AAD"/>
    <w:p w:rsidR="00457AAD" w:rsidRDefault="00457AAD" w:rsidP="00457AA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jc w:val="left"/>
      </w:pPr>
      <w:bookmarkStart w:id="5" w:name="_Toc404345468"/>
      <w:r>
        <w:t>Conceito</w:t>
      </w:r>
      <w:bookmarkEnd w:id="5"/>
    </w:p>
    <w:p w:rsidR="00457AAD" w:rsidRDefault="00457AAD" w:rsidP="00457AAD"/>
    <w:p w:rsidR="00457AAD" w:rsidRDefault="00457AAD" w:rsidP="00457AA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5469"/>
      <w:r>
        <w:t>Conceitos principais</w:t>
      </w:r>
      <w:bookmarkEnd w:id="6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457AAD" w:rsidTr="00FF700E">
        <w:trPr>
          <w:trHeight w:val="600"/>
        </w:trPr>
        <w:tc>
          <w:tcPr>
            <w:tcW w:w="2708" w:type="dxa"/>
          </w:tcPr>
          <w:p w:rsidR="00457AAD" w:rsidRDefault="00457AAD" w:rsidP="00457AA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Etapas do concurso</w:t>
            </w:r>
          </w:p>
        </w:tc>
        <w:tc>
          <w:tcPr>
            <w:tcW w:w="63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Etapas de concurso que constarão no edital do processo seletivo.</w:t>
            </w:r>
          </w:p>
        </w:tc>
      </w:tr>
    </w:tbl>
    <w:p w:rsidR="00457AAD" w:rsidRDefault="00457AAD" w:rsidP="00457AAD">
      <w:pPr>
        <w:pStyle w:val="Cabealho"/>
        <w:rPr>
          <w:rFonts w:cs="Arial"/>
        </w:rPr>
      </w:pPr>
    </w:p>
    <w:p w:rsidR="00457AAD" w:rsidRDefault="00457AAD" w:rsidP="00457AAD"/>
    <w:p w:rsidR="00457AAD" w:rsidRDefault="00457AAD" w:rsidP="00457AA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45470"/>
      <w:r>
        <w:t>Conceitos associados</w:t>
      </w:r>
      <w:bookmarkEnd w:id="7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457AAD" w:rsidTr="00FF700E">
        <w:trPr>
          <w:trHeight w:val="600"/>
        </w:trPr>
        <w:tc>
          <w:tcPr>
            <w:tcW w:w="2708" w:type="dxa"/>
          </w:tcPr>
          <w:p w:rsidR="00457AAD" w:rsidRDefault="00457AAD" w:rsidP="00457AA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Edital de concurso</w:t>
            </w:r>
          </w:p>
        </w:tc>
        <w:tc>
          <w:tcPr>
            <w:tcW w:w="63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Ato legal que autoriza a abertura de edital de concurso.</w:t>
            </w:r>
          </w:p>
        </w:tc>
      </w:tr>
      <w:tr w:rsidR="00457AAD" w:rsidTr="00FF700E">
        <w:trPr>
          <w:trHeight w:val="600"/>
        </w:trPr>
        <w:tc>
          <w:tcPr>
            <w:tcW w:w="2708" w:type="dxa"/>
          </w:tcPr>
          <w:p w:rsidR="00457AAD" w:rsidRDefault="00457AAD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Etapas dos Classificados</w:t>
            </w:r>
          </w:p>
        </w:tc>
        <w:tc>
          <w:tcPr>
            <w:tcW w:w="63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Etapas que os classificados devem passar referentes ao processo de provimento</w:t>
            </w:r>
          </w:p>
        </w:tc>
      </w:tr>
    </w:tbl>
    <w:p w:rsidR="00457AAD" w:rsidRDefault="00457AAD" w:rsidP="00457AAD">
      <w:pPr>
        <w:pStyle w:val="Cabealho"/>
        <w:rPr>
          <w:rFonts w:cs="Arial"/>
        </w:rPr>
      </w:pPr>
    </w:p>
    <w:p w:rsidR="00457AAD" w:rsidRDefault="00457AAD" w:rsidP="00457AAD">
      <w:pPr>
        <w:rPr>
          <w:rFonts w:eastAsia="Arial Unicode MS"/>
        </w:rPr>
      </w:pPr>
    </w:p>
    <w:p w:rsidR="00457AAD" w:rsidRDefault="00457AAD" w:rsidP="00457AA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jc w:val="left"/>
      </w:pPr>
      <w:r>
        <w:rPr>
          <w:b w:val="0"/>
          <w:bCs w:val="0"/>
        </w:rPr>
        <w:br w:type="page"/>
      </w:r>
      <w:bookmarkStart w:id="8" w:name="_Toc404345471"/>
      <w:r>
        <w:lastRenderedPageBreak/>
        <w:t>Diagrama</w:t>
      </w:r>
      <w:bookmarkEnd w:id="8"/>
    </w:p>
    <w:p w:rsidR="00457AAD" w:rsidRDefault="00457AAD" w:rsidP="00457AA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57AAD" w:rsidRDefault="00457AAD" w:rsidP="00457AA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57AAD" w:rsidRDefault="009A5F10" w:rsidP="00457AAD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4981575"/>
                <wp:effectExtent l="0" t="209550" r="0" b="0"/>
                <wp:docPr id="269" name="Tela 2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6355" y="-200025"/>
                            <a:ext cx="5691505" cy="5166360"/>
                            <a:chOff x="73" y="-315"/>
                            <a:chExt cx="8963" cy="8136"/>
                          </a:xfrm>
                        </wpg:grpSpPr>
                        <wps:wsp>
                          <wps:cNvPr id="9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86" y="2086"/>
                              <a:ext cx="1128" cy="14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86" y="2219"/>
                              <a:ext cx="2826" cy="5602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0" y="2377"/>
                              <a:ext cx="212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UCS  -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Acompanhar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Etapas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190" y="2571"/>
                              <a:ext cx="65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Concurso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6" y="2886"/>
                              <a:ext cx="2219" cy="55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826" y="2971"/>
                              <a:ext cx="143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Finalizar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Etapa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do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8" y="3165"/>
                              <a:ext cx="74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Concurso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" name="Oval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2449"/>
                              <a:ext cx="219" cy="21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Line 13"/>
                          <wps:cNvCnPr/>
                          <wps:spPr bwMode="auto">
                            <a:xfrm>
                              <a:off x="606" y="2668"/>
                              <a:ext cx="0" cy="2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4"/>
                          <wps:cNvCnPr/>
                          <wps:spPr bwMode="auto">
                            <a:xfrm>
                              <a:off x="485" y="2752"/>
                              <a:ext cx="25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5"/>
                          <wps:cNvCnPr/>
                          <wps:spPr bwMode="auto">
                            <a:xfrm flipH="1">
                              <a:off x="461" y="2886"/>
                              <a:ext cx="145" cy="2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6"/>
                          <wps:cNvCnPr/>
                          <wps:spPr bwMode="auto">
                            <a:xfrm>
                              <a:off x="606" y="2886"/>
                              <a:ext cx="146" cy="2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3" y="3104"/>
                              <a:ext cx="85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Line 18"/>
                          <wps:cNvCnPr/>
                          <wps:spPr bwMode="auto">
                            <a:xfrm>
                              <a:off x="788" y="2752"/>
                              <a:ext cx="1298" cy="0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6" y="4377"/>
                              <a:ext cx="2219" cy="66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032" y="4474"/>
                              <a:ext cx="103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Etapa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Oval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6" y="5978"/>
                              <a:ext cx="2219" cy="67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7" y="6075"/>
                              <a:ext cx="118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Divulgar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Etapa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6" y="6269"/>
                              <a:ext cx="81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Finalizada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7" y="6778"/>
                              <a:ext cx="2584" cy="87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899" y="6899"/>
                              <a:ext cx="120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Etapa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7" y="7093"/>
                              <a:ext cx="113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Finalização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3" y="7287"/>
                              <a:ext cx="74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Concurso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870" y="6438"/>
                              <a:ext cx="922" cy="14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70" y="6572"/>
                              <a:ext cx="2317" cy="111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040" y="6729"/>
                              <a:ext cx="176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-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" name="Line 31"/>
                          <wps:cNvCnPr/>
                          <wps:spPr bwMode="auto">
                            <a:xfrm>
                              <a:off x="5894" y="646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2"/>
                          <wps:cNvCnPr/>
                          <wps:spPr bwMode="auto">
                            <a:xfrm>
                              <a:off x="5894" y="6463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3"/>
                          <wps:cNvCnPr/>
                          <wps:spPr bwMode="auto">
                            <a:xfrm flipH="1">
                              <a:off x="5907" y="6475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4"/>
                          <wps:cNvCnPr/>
                          <wps:spPr bwMode="auto">
                            <a:xfrm flipV="1">
                              <a:off x="5907" y="6475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5"/>
                          <wps:cNvCnPr/>
                          <wps:spPr bwMode="auto">
                            <a:xfrm>
                              <a:off x="5894" y="646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6"/>
                          <wps:cNvCnPr/>
                          <wps:spPr bwMode="auto">
                            <a:xfrm>
                              <a:off x="5894" y="649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7"/>
                          <wps:cNvCnPr/>
                          <wps:spPr bwMode="auto">
                            <a:xfrm>
                              <a:off x="5907" y="646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8"/>
                          <wps:cNvCnPr/>
                          <wps:spPr bwMode="auto">
                            <a:xfrm>
                              <a:off x="5894" y="647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39"/>
                          <wps:cNvCnPr/>
                          <wps:spPr bwMode="auto">
                            <a:xfrm>
                              <a:off x="5894" y="647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0"/>
                          <wps:cNvCnPr/>
                          <wps:spPr bwMode="auto">
                            <a:xfrm>
                              <a:off x="5907" y="646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1"/>
                          <wps:cNvCnPr/>
                          <wps:spPr bwMode="auto">
                            <a:xfrm>
                              <a:off x="5907" y="646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2"/>
                          <wps:cNvCnPr/>
                          <wps:spPr bwMode="auto">
                            <a:xfrm>
                              <a:off x="5894" y="646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3"/>
                          <wps:cNvCnPr/>
                          <wps:spPr bwMode="auto">
                            <a:xfrm>
                              <a:off x="5894" y="647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4"/>
                          <wps:cNvCnPr/>
                          <wps:spPr bwMode="auto">
                            <a:xfrm>
                              <a:off x="5894" y="646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5"/>
                          <wps:cNvCnPr/>
                          <wps:spPr bwMode="auto">
                            <a:xfrm flipH="1">
                              <a:off x="5894" y="646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6"/>
                          <wps:cNvCnPr/>
                          <wps:spPr bwMode="auto">
                            <a:xfrm>
                              <a:off x="5907" y="6475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7"/>
                          <wps:cNvCnPr/>
                          <wps:spPr bwMode="auto">
                            <a:xfrm flipH="1" flipV="1">
                              <a:off x="5907" y="6475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8"/>
                          <wps:cNvCnPr/>
                          <wps:spPr bwMode="auto">
                            <a:xfrm flipH="1" flipV="1">
                              <a:off x="5907" y="6463"/>
                              <a:ext cx="60" cy="7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49"/>
                          <wps:cNvCnPr/>
                          <wps:spPr bwMode="auto">
                            <a:xfrm flipH="1" flipV="1">
                              <a:off x="5907" y="6475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0"/>
                          <wps:cNvCnPr/>
                          <wps:spPr bwMode="auto">
                            <a:xfrm flipH="1" flipV="1">
                              <a:off x="5907" y="6475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1"/>
                          <wps:cNvCnPr/>
                          <wps:spPr bwMode="auto">
                            <a:xfrm flipH="1" flipV="1">
                              <a:off x="5894" y="6475"/>
                              <a:ext cx="73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2"/>
                          <wps:cNvCnPr/>
                          <wps:spPr bwMode="auto">
                            <a:xfrm flipH="1" flipV="1">
                              <a:off x="5919" y="6475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3"/>
                          <wps:cNvCnPr/>
                          <wps:spPr bwMode="auto">
                            <a:xfrm>
                              <a:off x="5894" y="646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4"/>
                          <wps:cNvCnPr/>
                          <wps:spPr bwMode="auto">
                            <a:xfrm>
                              <a:off x="5894" y="646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Oval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70" y="7008"/>
                              <a:ext cx="2280" cy="55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3" y="7093"/>
                              <a:ext cx="1445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Etapa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do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295" y="7287"/>
                              <a:ext cx="149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Concurso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" name="Line 58"/>
                          <wps:cNvCnPr/>
                          <wps:spPr bwMode="auto">
                            <a:xfrm>
                              <a:off x="5894" y="703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59"/>
                          <wps:cNvCnPr/>
                          <wps:spPr bwMode="auto">
                            <a:xfrm>
                              <a:off x="5894" y="7033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0"/>
                          <wps:cNvCnPr/>
                          <wps:spPr bwMode="auto">
                            <a:xfrm flipH="1">
                              <a:off x="5907" y="7045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1"/>
                          <wps:cNvCnPr/>
                          <wps:spPr bwMode="auto">
                            <a:xfrm flipV="1">
                              <a:off x="5907" y="7045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2"/>
                          <wps:cNvCnPr/>
                          <wps:spPr bwMode="auto">
                            <a:xfrm>
                              <a:off x="5894" y="703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3"/>
                          <wps:cNvCnPr/>
                          <wps:spPr bwMode="auto">
                            <a:xfrm>
                              <a:off x="5894" y="706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4"/>
                          <wps:cNvCnPr/>
                          <wps:spPr bwMode="auto">
                            <a:xfrm>
                              <a:off x="5907" y="703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5"/>
                          <wps:cNvCnPr/>
                          <wps:spPr bwMode="auto">
                            <a:xfrm>
                              <a:off x="5894" y="704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6"/>
                          <wps:cNvCnPr/>
                          <wps:spPr bwMode="auto">
                            <a:xfrm>
                              <a:off x="5894" y="704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7"/>
                          <wps:cNvCnPr/>
                          <wps:spPr bwMode="auto">
                            <a:xfrm>
                              <a:off x="5907" y="703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8"/>
                          <wps:cNvCnPr/>
                          <wps:spPr bwMode="auto">
                            <a:xfrm>
                              <a:off x="5907" y="703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69"/>
                          <wps:cNvCnPr/>
                          <wps:spPr bwMode="auto">
                            <a:xfrm>
                              <a:off x="5894" y="703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0"/>
                          <wps:cNvCnPr/>
                          <wps:spPr bwMode="auto">
                            <a:xfrm>
                              <a:off x="5894" y="704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1"/>
                          <wps:cNvCnPr/>
                          <wps:spPr bwMode="auto">
                            <a:xfrm>
                              <a:off x="5894" y="703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2"/>
                          <wps:cNvCnPr/>
                          <wps:spPr bwMode="auto">
                            <a:xfrm flipH="1">
                              <a:off x="5894" y="703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3"/>
                          <wps:cNvCnPr/>
                          <wps:spPr bwMode="auto">
                            <a:xfrm>
                              <a:off x="5907" y="7045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4"/>
                          <wps:cNvCnPr/>
                          <wps:spPr bwMode="auto">
                            <a:xfrm flipH="1" flipV="1">
                              <a:off x="5907" y="7045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5"/>
                          <wps:cNvCnPr/>
                          <wps:spPr bwMode="auto">
                            <a:xfrm flipH="1" flipV="1">
                              <a:off x="5907" y="7033"/>
                              <a:ext cx="60" cy="7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6"/>
                          <wps:cNvCnPr/>
                          <wps:spPr bwMode="auto">
                            <a:xfrm flipH="1" flipV="1">
                              <a:off x="5907" y="7045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7"/>
                          <wps:cNvCnPr/>
                          <wps:spPr bwMode="auto">
                            <a:xfrm flipH="1" flipV="1">
                              <a:off x="5907" y="7045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8"/>
                          <wps:cNvCnPr/>
                          <wps:spPr bwMode="auto">
                            <a:xfrm flipH="1" flipV="1">
                              <a:off x="5894" y="7045"/>
                              <a:ext cx="73" cy="7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79"/>
                          <wps:cNvCnPr/>
                          <wps:spPr bwMode="auto">
                            <a:xfrm flipH="1" flipV="1">
                              <a:off x="5919" y="7045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0"/>
                          <wps:cNvCnPr/>
                          <wps:spPr bwMode="auto">
                            <a:xfrm>
                              <a:off x="5894" y="703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1"/>
                          <wps:cNvCnPr/>
                          <wps:spPr bwMode="auto">
                            <a:xfrm>
                              <a:off x="5894" y="703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2"/>
                          <wps:cNvCnPr/>
                          <wps:spPr bwMode="auto">
                            <a:xfrm flipH="1">
                              <a:off x="4779" y="7263"/>
                              <a:ext cx="1091" cy="12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3"/>
                          <wps:cNvCnPr/>
                          <wps:spPr bwMode="auto">
                            <a:xfrm flipV="1">
                              <a:off x="4779" y="7227"/>
                              <a:ext cx="97" cy="48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4"/>
                          <wps:cNvCnPr/>
                          <wps:spPr bwMode="auto">
                            <a:xfrm>
                              <a:off x="4779" y="7275"/>
                              <a:ext cx="97" cy="49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5"/>
                          <wps:cNvCnPr/>
                          <wps:spPr bwMode="auto">
                            <a:xfrm>
                              <a:off x="3069" y="5832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6"/>
                          <wps:cNvCnPr/>
                          <wps:spPr bwMode="auto">
                            <a:xfrm>
                              <a:off x="3069" y="583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7"/>
                          <wps:cNvCnPr/>
                          <wps:spPr bwMode="auto">
                            <a:xfrm flipH="1">
                              <a:off x="3081" y="5844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8"/>
                          <wps:cNvCnPr/>
                          <wps:spPr bwMode="auto">
                            <a:xfrm flipV="1">
                              <a:off x="3081" y="5844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89"/>
                          <wps:cNvCnPr/>
                          <wps:spPr bwMode="auto">
                            <a:xfrm>
                              <a:off x="3069" y="583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0"/>
                          <wps:cNvCnPr/>
                          <wps:spPr bwMode="auto">
                            <a:xfrm>
                              <a:off x="3069" y="586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1"/>
                          <wps:cNvCnPr/>
                          <wps:spPr bwMode="auto">
                            <a:xfrm>
                              <a:off x="3081" y="5832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2"/>
                          <wps:cNvCnPr/>
                          <wps:spPr bwMode="auto">
                            <a:xfrm>
                              <a:off x="3069" y="584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3"/>
                          <wps:cNvCnPr/>
                          <wps:spPr bwMode="auto">
                            <a:xfrm>
                              <a:off x="3069" y="584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4"/>
                          <wps:cNvCnPr/>
                          <wps:spPr bwMode="auto">
                            <a:xfrm>
                              <a:off x="3081" y="5832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5"/>
                          <wps:cNvCnPr/>
                          <wps:spPr bwMode="auto">
                            <a:xfrm>
                              <a:off x="3081" y="5832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6"/>
                          <wps:cNvCnPr/>
                          <wps:spPr bwMode="auto">
                            <a:xfrm>
                              <a:off x="3069" y="583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7"/>
                          <wps:cNvCnPr/>
                          <wps:spPr bwMode="auto">
                            <a:xfrm>
                              <a:off x="3069" y="5844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8"/>
                          <wps:cNvCnPr/>
                          <wps:spPr bwMode="auto">
                            <a:xfrm>
                              <a:off x="3069" y="5832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99"/>
                          <wps:cNvCnPr/>
                          <wps:spPr bwMode="auto">
                            <a:xfrm flipH="1">
                              <a:off x="3069" y="583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0"/>
                          <wps:cNvCnPr/>
                          <wps:spPr bwMode="auto">
                            <a:xfrm>
                              <a:off x="3081" y="5844"/>
                              <a:ext cx="60" cy="61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1"/>
                          <wps:cNvCnPr/>
                          <wps:spPr bwMode="auto">
                            <a:xfrm flipH="1" flipV="1">
                              <a:off x="3081" y="5844"/>
                              <a:ext cx="6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2"/>
                          <wps:cNvCnPr/>
                          <wps:spPr bwMode="auto">
                            <a:xfrm flipH="1" flipV="1">
                              <a:off x="3081" y="5832"/>
                              <a:ext cx="60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3"/>
                          <wps:cNvCnPr/>
                          <wps:spPr bwMode="auto">
                            <a:xfrm flipH="1" flipV="1">
                              <a:off x="3081" y="5844"/>
                              <a:ext cx="6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4"/>
                          <wps:cNvCnPr/>
                          <wps:spPr bwMode="auto">
                            <a:xfrm flipH="1" flipV="1">
                              <a:off x="3081" y="5844"/>
                              <a:ext cx="6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5"/>
                          <wps:cNvCnPr/>
                          <wps:spPr bwMode="auto">
                            <a:xfrm flipH="1" flipV="1">
                              <a:off x="3069" y="5844"/>
                              <a:ext cx="72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6"/>
                          <wps:cNvCnPr/>
                          <wps:spPr bwMode="auto">
                            <a:xfrm flipH="1" flipV="1">
                              <a:off x="3093" y="5844"/>
                              <a:ext cx="6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7"/>
                          <wps:cNvCnPr/>
                          <wps:spPr bwMode="auto">
                            <a:xfrm>
                              <a:off x="3069" y="5832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8"/>
                          <wps:cNvCnPr/>
                          <wps:spPr bwMode="auto">
                            <a:xfrm>
                              <a:off x="3069" y="5832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5094" y="7311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4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979" y="24"/>
                              <a:ext cx="1213" cy="14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979" y="158"/>
                              <a:ext cx="3057" cy="227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2" y="315"/>
                              <a:ext cx="230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7" name="Line 113"/>
                          <wps:cNvCnPr/>
                          <wps:spPr bwMode="auto">
                            <a:xfrm>
                              <a:off x="6004" y="49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4"/>
                          <wps:cNvCnPr/>
                          <wps:spPr bwMode="auto">
                            <a:xfrm>
                              <a:off x="6004" y="49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5"/>
                          <wps:cNvCnPr/>
                          <wps:spPr bwMode="auto">
                            <a:xfrm flipH="1">
                              <a:off x="6016" y="61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6"/>
                          <wps:cNvCnPr/>
                          <wps:spPr bwMode="auto">
                            <a:xfrm flipV="1">
                              <a:off x="6016" y="61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7"/>
                          <wps:cNvCnPr/>
                          <wps:spPr bwMode="auto">
                            <a:xfrm>
                              <a:off x="6004" y="4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8"/>
                          <wps:cNvCnPr/>
                          <wps:spPr bwMode="auto">
                            <a:xfrm>
                              <a:off x="6004" y="8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19"/>
                          <wps:cNvCnPr/>
                          <wps:spPr bwMode="auto">
                            <a:xfrm>
                              <a:off x="6016" y="49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0"/>
                          <wps:cNvCnPr/>
                          <wps:spPr bwMode="auto">
                            <a:xfrm>
                              <a:off x="6004" y="61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1"/>
                          <wps:cNvCnPr/>
                          <wps:spPr bwMode="auto">
                            <a:xfrm>
                              <a:off x="6004" y="61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2"/>
                          <wps:cNvCnPr/>
                          <wps:spPr bwMode="auto">
                            <a:xfrm>
                              <a:off x="6016" y="49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3"/>
                          <wps:cNvCnPr/>
                          <wps:spPr bwMode="auto">
                            <a:xfrm>
                              <a:off x="6016" y="49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4"/>
                          <wps:cNvCnPr/>
                          <wps:spPr bwMode="auto">
                            <a:xfrm>
                              <a:off x="6004" y="4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5"/>
                          <wps:cNvCnPr/>
                          <wps:spPr bwMode="auto">
                            <a:xfrm>
                              <a:off x="6004" y="61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6"/>
                          <wps:cNvCnPr/>
                          <wps:spPr bwMode="auto">
                            <a:xfrm>
                              <a:off x="6004" y="49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7"/>
                          <wps:cNvCnPr/>
                          <wps:spPr bwMode="auto">
                            <a:xfrm flipH="1">
                              <a:off x="6004" y="4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8"/>
                          <wps:cNvCnPr/>
                          <wps:spPr bwMode="auto">
                            <a:xfrm>
                              <a:off x="6016" y="61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29"/>
                          <wps:cNvCnPr/>
                          <wps:spPr bwMode="auto">
                            <a:xfrm flipH="1" flipV="1">
                              <a:off x="6016" y="61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0"/>
                          <wps:cNvCnPr/>
                          <wps:spPr bwMode="auto">
                            <a:xfrm flipH="1" flipV="1">
                              <a:off x="6016" y="49"/>
                              <a:ext cx="60" cy="7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1"/>
                          <wps:cNvCnPr/>
                          <wps:spPr bwMode="auto">
                            <a:xfrm flipH="1" flipV="1">
                              <a:off x="6016" y="61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2"/>
                          <wps:cNvCnPr/>
                          <wps:spPr bwMode="auto">
                            <a:xfrm flipH="1" flipV="1">
                              <a:off x="6016" y="61"/>
                              <a:ext cx="6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3"/>
                          <wps:cNvCnPr/>
                          <wps:spPr bwMode="auto">
                            <a:xfrm flipH="1" flipV="1">
                              <a:off x="6004" y="61"/>
                              <a:ext cx="72" cy="7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4"/>
                          <wps:cNvCnPr/>
                          <wps:spPr bwMode="auto">
                            <a:xfrm flipH="1" flipV="1">
                              <a:off x="6028" y="61"/>
                              <a:ext cx="61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5"/>
                          <wps:cNvCnPr/>
                          <wps:spPr bwMode="auto">
                            <a:xfrm>
                              <a:off x="6004" y="49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6"/>
                          <wps:cNvCnPr/>
                          <wps:spPr bwMode="auto">
                            <a:xfrm>
                              <a:off x="6004" y="49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Oval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7" y="3686"/>
                              <a:ext cx="2608" cy="58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7" y="3783"/>
                              <a:ext cx="109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Reabrir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etapa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3" name="Rectangl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1" y="3977"/>
                              <a:ext cx="78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finalizada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4" name="Oval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7" y="5299"/>
                              <a:ext cx="2632" cy="58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1" y="5384"/>
                              <a:ext cx="118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Reativar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etapa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6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3214" y="5578"/>
                              <a:ext cx="64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anulada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7" name="Oval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0" y="1625"/>
                              <a:ext cx="2486" cy="55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646" y="1710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9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6889" y="1904"/>
                              <a:ext cx="117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Itens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0" name="Line 146"/>
                          <wps:cNvCnPr/>
                          <wps:spPr bwMode="auto">
                            <a:xfrm>
                              <a:off x="6234" y="16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7"/>
                          <wps:cNvCnPr/>
                          <wps:spPr bwMode="auto">
                            <a:xfrm>
                              <a:off x="6234" y="1649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8"/>
                          <wps:cNvCnPr/>
                          <wps:spPr bwMode="auto">
                            <a:xfrm flipH="1">
                              <a:off x="6246" y="1661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49"/>
                          <wps:cNvCnPr/>
                          <wps:spPr bwMode="auto">
                            <a:xfrm flipV="1">
                              <a:off x="6246" y="1661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0"/>
                          <wps:cNvCnPr/>
                          <wps:spPr bwMode="auto">
                            <a:xfrm>
                              <a:off x="6234" y="164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1"/>
                          <wps:cNvCnPr/>
                          <wps:spPr bwMode="auto">
                            <a:xfrm>
                              <a:off x="6234" y="1685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2"/>
                          <wps:cNvCnPr/>
                          <wps:spPr bwMode="auto">
                            <a:xfrm>
                              <a:off x="6246" y="16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3"/>
                          <wps:cNvCnPr/>
                          <wps:spPr bwMode="auto">
                            <a:xfrm>
                              <a:off x="6234" y="166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4"/>
                          <wps:cNvCnPr/>
                          <wps:spPr bwMode="auto">
                            <a:xfrm>
                              <a:off x="6234" y="166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5"/>
                          <wps:cNvCnPr/>
                          <wps:spPr bwMode="auto">
                            <a:xfrm>
                              <a:off x="6246" y="16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6"/>
                          <wps:cNvCnPr/>
                          <wps:spPr bwMode="auto">
                            <a:xfrm>
                              <a:off x="6246" y="16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7"/>
                          <wps:cNvCnPr/>
                          <wps:spPr bwMode="auto">
                            <a:xfrm>
                              <a:off x="6234" y="164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8"/>
                          <wps:cNvCnPr/>
                          <wps:spPr bwMode="auto">
                            <a:xfrm>
                              <a:off x="6234" y="166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59"/>
                          <wps:cNvCnPr/>
                          <wps:spPr bwMode="auto">
                            <a:xfrm>
                              <a:off x="6234" y="16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0"/>
                          <wps:cNvCnPr/>
                          <wps:spPr bwMode="auto">
                            <a:xfrm flipH="1">
                              <a:off x="6234" y="164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1"/>
                          <wps:cNvCnPr/>
                          <wps:spPr bwMode="auto">
                            <a:xfrm>
                              <a:off x="6246" y="16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2"/>
                          <wps:cNvCnPr/>
                          <wps:spPr bwMode="auto">
                            <a:xfrm flipH="1" flipV="1">
                              <a:off x="6246" y="16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3"/>
                          <wps:cNvCnPr/>
                          <wps:spPr bwMode="auto">
                            <a:xfrm flipH="1" flipV="1">
                              <a:off x="6246" y="1649"/>
                              <a:ext cx="61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4"/>
                          <wps:cNvCnPr/>
                          <wps:spPr bwMode="auto">
                            <a:xfrm flipH="1" flipV="1">
                              <a:off x="6246" y="16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5"/>
                          <wps:cNvCnPr/>
                          <wps:spPr bwMode="auto">
                            <a:xfrm flipH="1" flipV="1">
                              <a:off x="6246" y="16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6"/>
                          <wps:cNvCnPr/>
                          <wps:spPr bwMode="auto">
                            <a:xfrm flipH="1" flipV="1">
                              <a:off x="6234" y="1661"/>
                              <a:ext cx="73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7"/>
                          <wps:cNvCnPr/>
                          <wps:spPr bwMode="auto">
                            <a:xfrm flipH="1" flipV="1">
                              <a:off x="6258" y="16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8"/>
                          <wps:cNvCnPr/>
                          <wps:spPr bwMode="auto">
                            <a:xfrm>
                              <a:off x="6234" y="16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69"/>
                          <wps:cNvCnPr/>
                          <wps:spPr bwMode="auto">
                            <a:xfrm>
                              <a:off x="6234" y="164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Oval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0" y="825"/>
                              <a:ext cx="2486" cy="54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6646" y="909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6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1" y="1103"/>
                              <a:ext cx="45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5F10" w:rsidRDefault="009A5F1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7" name="Line 173"/>
                          <wps:cNvCnPr/>
                          <wps:spPr bwMode="auto">
                            <a:xfrm>
                              <a:off x="6234" y="849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4"/>
                          <wps:cNvCnPr/>
                          <wps:spPr bwMode="auto">
                            <a:xfrm>
                              <a:off x="6234" y="849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5"/>
                          <wps:cNvCnPr/>
                          <wps:spPr bwMode="auto">
                            <a:xfrm flipH="1">
                              <a:off x="6246" y="861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6"/>
                          <wps:cNvCnPr/>
                          <wps:spPr bwMode="auto">
                            <a:xfrm flipV="1">
                              <a:off x="6246" y="861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7"/>
                          <wps:cNvCnPr/>
                          <wps:spPr bwMode="auto">
                            <a:xfrm>
                              <a:off x="6234" y="84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8"/>
                          <wps:cNvCnPr/>
                          <wps:spPr bwMode="auto">
                            <a:xfrm>
                              <a:off x="6234" y="88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79"/>
                          <wps:cNvCnPr/>
                          <wps:spPr bwMode="auto">
                            <a:xfrm>
                              <a:off x="6246" y="849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0"/>
                          <wps:cNvCnPr/>
                          <wps:spPr bwMode="auto">
                            <a:xfrm>
                              <a:off x="6234" y="86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1"/>
                          <wps:cNvCnPr/>
                          <wps:spPr bwMode="auto">
                            <a:xfrm>
                              <a:off x="6234" y="86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2"/>
                          <wps:cNvCnPr/>
                          <wps:spPr bwMode="auto">
                            <a:xfrm>
                              <a:off x="6246" y="849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3"/>
                          <wps:cNvCnPr/>
                          <wps:spPr bwMode="auto">
                            <a:xfrm>
                              <a:off x="6246" y="849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4"/>
                          <wps:cNvCnPr/>
                          <wps:spPr bwMode="auto">
                            <a:xfrm>
                              <a:off x="6234" y="84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5"/>
                          <wps:cNvCnPr/>
                          <wps:spPr bwMode="auto">
                            <a:xfrm>
                              <a:off x="6234" y="86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6"/>
                          <wps:cNvCnPr/>
                          <wps:spPr bwMode="auto">
                            <a:xfrm>
                              <a:off x="6234" y="849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7"/>
                          <wps:cNvCnPr/>
                          <wps:spPr bwMode="auto">
                            <a:xfrm flipH="1">
                              <a:off x="6234" y="84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8"/>
                          <wps:cNvCnPr/>
                          <wps:spPr bwMode="auto">
                            <a:xfrm>
                              <a:off x="6246" y="8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89"/>
                          <wps:cNvCnPr/>
                          <wps:spPr bwMode="auto">
                            <a:xfrm flipH="1" flipV="1">
                              <a:off x="6246" y="8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0"/>
                          <wps:cNvCnPr/>
                          <wps:spPr bwMode="auto">
                            <a:xfrm flipH="1" flipV="1">
                              <a:off x="6246" y="849"/>
                              <a:ext cx="61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1"/>
                          <wps:cNvCnPr/>
                          <wps:spPr bwMode="auto">
                            <a:xfrm flipH="1" flipV="1">
                              <a:off x="6246" y="8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2"/>
                          <wps:cNvCnPr/>
                          <wps:spPr bwMode="auto">
                            <a:xfrm flipH="1" flipV="1">
                              <a:off x="6246" y="8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3"/>
                          <wps:cNvCnPr/>
                          <wps:spPr bwMode="auto">
                            <a:xfrm flipH="1" flipV="1">
                              <a:off x="6234" y="861"/>
                              <a:ext cx="73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4"/>
                          <wps:cNvCnPr/>
                          <wps:spPr bwMode="auto">
                            <a:xfrm flipH="1" flipV="1">
                              <a:off x="6258" y="8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5"/>
                          <wps:cNvCnPr/>
                          <wps:spPr bwMode="auto">
                            <a:xfrm>
                              <a:off x="6234" y="849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6"/>
                          <wps:cNvCnPr/>
                          <wps:spPr bwMode="auto">
                            <a:xfrm>
                              <a:off x="6234" y="84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Freeform 197"/>
                          <wps:cNvSpPr>
                            <a:spLocks/>
                          </wps:cNvSpPr>
                          <wps:spPr bwMode="auto">
                            <a:xfrm>
                              <a:off x="3845" y="1103"/>
                              <a:ext cx="2377" cy="1128"/>
                            </a:xfrm>
                            <a:custGeom>
                              <a:avLst/>
                              <a:gdLst>
                                <a:gd name="T0" fmla="*/ 2377 w 2377"/>
                                <a:gd name="T1" fmla="*/ 0 h 1128"/>
                                <a:gd name="T2" fmla="*/ 0 w 2377"/>
                                <a:gd name="T3" fmla="*/ 0 h 1128"/>
                                <a:gd name="T4" fmla="*/ 0 w 2377"/>
                                <a:gd name="T5" fmla="*/ 1128 h 1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77" h="1128">
                                  <a:moveTo>
                                    <a:pt x="23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28"/>
                                  </a:lnTo>
                                </a:path>
                              </a:pathLst>
                            </a:cu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" name="Line 198"/>
                          <wps:cNvCnPr/>
                          <wps:spPr bwMode="auto">
                            <a:xfrm flipH="1" flipV="1">
                              <a:off x="3796" y="2134"/>
                              <a:ext cx="49" cy="97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199"/>
                          <wps:cNvCnPr/>
                          <wps:spPr bwMode="auto">
                            <a:xfrm flipV="1">
                              <a:off x="3845" y="2134"/>
                              <a:ext cx="48" cy="97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0"/>
                          <wps:cNvCnPr/>
                          <wps:spPr bwMode="auto">
                            <a:xfrm>
                              <a:off x="2765" y="-315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1"/>
                          <wps:cNvCnPr/>
                          <wps:spPr bwMode="auto">
                            <a:xfrm>
                              <a:off x="2765" y="-315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2"/>
                          <wps:cNvCnPr/>
                          <wps:spPr bwMode="auto">
                            <a:xfrm flipH="1">
                              <a:off x="2777" y="-303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3"/>
                          <wps:cNvCnPr/>
                          <wps:spPr bwMode="auto">
                            <a:xfrm flipV="1">
                              <a:off x="2777" y="-303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" name="Line 204"/>
                          <wps:cNvCnPr/>
                          <wps:spPr bwMode="auto">
                            <a:xfrm>
                              <a:off x="2765" y="-31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9" name="Line 206"/>
                        <wps:cNvCnPr/>
                        <wps:spPr bwMode="auto">
                          <a:xfrm>
                            <a:off x="1755775" y="-17716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7"/>
                        <wps:cNvCnPr/>
                        <wps:spPr bwMode="auto">
                          <a:xfrm>
                            <a:off x="1763395" y="-20002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8"/>
                        <wps:cNvCnPr/>
                        <wps:spPr bwMode="auto">
                          <a:xfrm>
                            <a:off x="1755775" y="-19240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09"/>
                        <wps:cNvCnPr/>
                        <wps:spPr bwMode="auto">
                          <a:xfrm>
                            <a:off x="1755775" y="-19240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0"/>
                        <wps:cNvCnPr/>
                        <wps:spPr bwMode="auto">
                          <a:xfrm>
                            <a:off x="1763395" y="-20002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1"/>
                        <wps:cNvCnPr/>
                        <wps:spPr bwMode="auto">
                          <a:xfrm>
                            <a:off x="1763395" y="-20002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2"/>
                        <wps:cNvCnPr/>
                        <wps:spPr bwMode="auto">
                          <a:xfrm>
                            <a:off x="1755775" y="-20002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3"/>
                        <wps:cNvCnPr/>
                        <wps:spPr bwMode="auto">
                          <a:xfrm>
                            <a:off x="1755775" y="-19240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4"/>
                        <wps:cNvCnPr/>
                        <wps:spPr bwMode="auto">
                          <a:xfrm>
                            <a:off x="1755775" y="-20002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5"/>
                        <wps:cNvCnPr/>
                        <wps:spPr bwMode="auto">
                          <a:xfrm flipH="1">
                            <a:off x="1755775" y="-20002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6"/>
                        <wps:cNvCnPr/>
                        <wps:spPr bwMode="auto">
                          <a:xfrm>
                            <a:off x="1763395" y="-192405"/>
                            <a:ext cx="38735" cy="38100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17"/>
                        <wps:cNvCnPr/>
                        <wps:spPr bwMode="auto">
                          <a:xfrm flipH="1" flipV="1">
                            <a:off x="1763395" y="-192405"/>
                            <a:ext cx="38735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8"/>
                        <wps:cNvCnPr/>
                        <wps:spPr bwMode="auto">
                          <a:xfrm flipH="1" flipV="1">
                            <a:off x="1763395" y="-200025"/>
                            <a:ext cx="38735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19"/>
                        <wps:cNvCnPr/>
                        <wps:spPr bwMode="auto">
                          <a:xfrm flipH="1" flipV="1">
                            <a:off x="1763395" y="-192405"/>
                            <a:ext cx="38735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0"/>
                        <wps:cNvCnPr/>
                        <wps:spPr bwMode="auto">
                          <a:xfrm flipH="1" flipV="1">
                            <a:off x="1763395" y="-192405"/>
                            <a:ext cx="38735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1"/>
                        <wps:cNvCnPr/>
                        <wps:spPr bwMode="auto">
                          <a:xfrm flipH="1" flipV="1">
                            <a:off x="1755775" y="-192405"/>
                            <a:ext cx="46355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2"/>
                        <wps:cNvCnPr/>
                        <wps:spPr bwMode="auto">
                          <a:xfrm flipH="1" flipV="1">
                            <a:off x="1771650" y="-19240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3"/>
                        <wps:cNvCnPr/>
                        <wps:spPr bwMode="auto">
                          <a:xfrm>
                            <a:off x="1755775" y="-20002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4"/>
                        <wps:cNvCnPr/>
                        <wps:spPr bwMode="auto">
                          <a:xfrm>
                            <a:off x="1755775" y="-20002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2749550" y="73152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A5F10" w:rsidRDefault="009A5F1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9" name="Freeform 226"/>
                        <wps:cNvSpPr>
                          <a:spLocks/>
                        </wps:cNvSpPr>
                        <wps:spPr bwMode="auto">
                          <a:xfrm>
                            <a:off x="2826385" y="1062355"/>
                            <a:ext cx="1471295" cy="354330"/>
                          </a:xfrm>
                          <a:custGeom>
                            <a:avLst/>
                            <a:gdLst>
                              <a:gd name="T0" fmla="*/ 2317 w 2317"/>
                              <a:gd name="T1" fmla="*/ 0 h 558"/>
                              <a:gd name="T2" fmla="*/ 0 w 2317"/>
                              <a:gd name="T3" fmla="*/ 0 h 558"/>
                              <a:gd name="T4" fmla="*/ 0 w 2317"/>
                              <a:gd name="T5" fmla="*/ 558 h 5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17" h="558">
                                <a:moveTo>
                                  <a:pt x="2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"/>
                                </a:lnTo>
                              </a:path>
                            </a:pathLst>
                          </a:cu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Line 227"/>
                        <wps:cNvCnPr/>
                        <wps:spPr bwMode="auto">
                          <a:xfrm flipH="1" flipV="1">
                            <a:off x="2795905" y="1355090"/>
                            <a:ext cx="30480" cy="6159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8"/>
                        <wps:cNvCnPr/>
                        <wps:spPr bwMode="auto">
                          <a:xfrm flipV="1">
                            <a:off x="2826385" y="1355090"/>
                            <a:ext cx="31115" cy="6159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29"/>
                        <wps:cNvCnPr/>
                        <wps:spPr bwMode="auto">
                          <a:xfrm>
                            <a:off x="2125345" y="1543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0"/>
                        <wps:cNvCnPr/>
                        <wps:spPr bwMode="auto">
                          <a:xfrm>
                            <a:off x="2125345" y="154305"/>
                            <a:ext cx="311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1"/>
                        <wps:cNvCnPr/>
                        <wps:spPr bwMode="auto">
                          <a:xfrm flipH="1">
                            <a:off x="2133600" y="161925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2"/>
                        <wps:cNvCnPr/>
                        <wps:spPr bwMode="auto">
                          <a:xfrm flipV="1">
                            <a:off x="2133600" y="161925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3"/>
                        <wps:cNvCnPr/>
                        <wps:spPr bwMode="auto">
                          <a:xfrm>
                            <a:off x="2125345" y="15430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4"/>
                        <wps:cNvCnPr/>
                        <wps:spPr bwMode="auto">
                          <a:xfrm>
                            <a:off x="2125345" y="17716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5"/>
                        <wps:cNvCnPr/>
                        <wps:spPr bwMode="auto">
                          <a:xfrm>
                            <a:off x="2133600" y="1543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36"/>
                        <wps:cNvCnPr/>
                        <wps:spPr bwMode="auto">
                          <a:xfrm>
                            <a:off x="2125345" y="16192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37"/>
                        <wps:cNvCnPr/>
                        <wps:spPr bwMode="auto">
                          <a:xfrm>
                            <a:off x="2125345" y="16192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8"/>
                        <wps:cNvCnPr/>
                        <wps:spPr bwMode="auto">
                          <a:xfrm>
                            <a:off x="2133600" y="1543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39"/>
                        <wps:cNvCnPr/>
                        <wps:spPr bwMode="auto">
                          <a:xfrm>
                            <a:off x="2133600" y="1543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0"/>
                        <wps:cNvCnPr/>
                        <wps:spPr bwMode="auto">
                          <a:xfrm>
                            <a:off x="2125345" y="15430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1"/>
                        <wps:cNvCnPr/>
                        <wps:spPr bwMode="auto">
                          <a:xfrm>
                            <a:off x="2125345" y="16192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2"/>
                        <wps:cNvCnPr/>
                        <wps:spPr bwMode="auto">
                          <a:xfrm>
                            <a:off x="2125345" y="1543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3"/>
                        <wps:cNvCnPr/>
                        <wps:spPr bwMode="auto">
                          <a:xfrm flipH="1">
                            <a:off x="2125345" y="15430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244"/>
                        <wps:cNvCnPr/>
                        <wps:spPr bwMode="auto">
                          <a:xfrm>
                            <a:off x="2133600" y="16192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45"/>
                        <wps:cNvCnPr/>
                        <wps:spPr bwMode="auto">
                          <a:xfrm flipH="1" flipV="1">
                            <a:off x="2133600" y="16192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46"/>
                        <wps:cNvCnPr/>
                        <wps:spPr bwMode="auto">
                          <a:xfrm flipH="1" flipV="1">
                            <a:off x="2133600" y="154305"/>
                            <a:ext cx="3810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247"/>
                        <wps:cNvCnPr/>
                        <wps:spPr bwMode="auto">
                          <a:xfrm flipH="1" flipV="1">
                            <a:off x="2133600" y="16192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48"/>
                        <wps:cNvCnPr/>
                        <wps:spPr bwMode="auto">
                          <a:xfrm flipH="1" flipV="1">
                            <a:off x="2133600" y="16192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49"/>
                        <wps:cNvCnPr/>
                        <wps:spPr bwMode="auto">
                          <a:xfrm flipH="1" flipV="1">
                            <a:off x="2125345" y="161925"/>
                            <a:ext cx="46355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0"/>
                        <wps:cNvCnPr/>
                        <wps:spPr bwMode="auto">
                          <a:xfrm flipH="1" flipV="1">
                            <a:off x="2141220" y="16192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1"/>
                        <wps:cNvCnPr/>
                        <wps:spPr bwMode="auto">
                          <a:xfrm>
                            <a:off x="2125345" y="1543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2"/>
                        <wps:cNvCnPr/>
                        <wps:spPr bwMode="auto">
                          <a:xfrm>
                            <a:off x="2125345" y="15430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3249930" y="109347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A5F10" w:rsidRDefault="009A5F1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3650615" y="2194560"/>
                            <a:ext cx="731520" cy="920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3650615" y="2279015"/>
                            <a:ext cx="1833245" cy="14014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3804285" y="2379345"/>
                            <a:ext cx="13449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A5F10" w:rsidRDefault="009A5F1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UCS  -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0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3950970" y="2502535"/>
                            <a:ext cx="12579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A5F10" w:rsidRDefault="009A5F1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1" name="Oval 258"/>
                        <wps:cNvSpPr>
                          <a:spLocks noChangeArrowheads="1"/>
                        </wps:cNvSpPr>
                        <wps:spPr bwMode="auto">
                          <a:xfrm>
                            <a:off x="3727450" y="2779395"/>
                            <a:ext cx="1632585" cy="6927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4004945" y="2887345"/>
                            <a:ext cx="10674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A5F10" w:rsidRDefault="009A5F1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3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4197350" y="3010535"/>
                            <a:ext cx="6616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A5F10" w:rsidRDefault="009A5F1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4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4104640" y="3133725"/>
                            <a:ext cx="89471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A5F10" w:rsidRDefault="009A5F1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5" name="Line 262"/>
                        <wps:cNvCnPr/>
                        <wps:spPr bwMode="auto">
                          <a:xfrm flipV="1">
                            <a:off x="2803525" y="3348990"/>
                            <a:ext cx="1116330" cy="103949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263"/>
                        <wps:cNvCnPr/>
                        <wps:spPr bwMode="auto">
                          <a:xfrm flipH="1">
                            <a:off x="3850640" y="3348990"/>
                            <a:ext cx="69215" cy="2349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264"/>
                        <wps:cNvCnPr/>
                        <wps:spPr bwMode="auto">
                          <a:xfrm flipH="1">
                            <a:off x="3896995" y="3348990"/>
                            <a:ext cx="22860" cy="6159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3496310" y="378841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A5F10" w:rsidRDefault="009A5F1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69" o:spid="_x0000_s1026" editas="canvas" style="width:453pt;height:392.25pt;mso-position-horizontal-relative:char;mso-position-vertical-relative:line" coordsize="57531,49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49815;visibility:visible;mso-wrap-style:square">
                  <v:fill o:detectmouseclick="t"/>
                  <v:path o:connecttype="none"/>
                </v:shape>
                <v:group id="Group 205" o:spid="_x0000_s1028" style="position:absolute;left:463;top:-2000;width:56915;height:51663" coordorigin="73,-315" coordsize="8963,81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2086;top:2086;width:1128;height: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6" o:spid="_x0000_s1030" style="position:absolute;left:2086;top:2219;width:2826;height:56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RwbsIA&#10;AADbAAAADwAAAGRycy9kb3ducmV2LnhtbESPzW4CMQyE75X6DpGReqlKtj0A2hIQrVSpF4T4eQCz&#10;MfsbZ5UEWN4eH5C42ZrxzOf5cnCdulCItWcDn+MMFHHhbc2lgcP+72MGKiZki51nMnCjCMvF68sc&#10;c+uvvKXLLpVKQjjmaKBKqc+1jkVFDuPY98SinXxwmGQNpbYBrxLuOv2VZRPtsGZpqLCn34qKdnd2&#10;Blatju9tQbFZn6ebZuJDgz9HY95Gw+obVKIhPc2P638r+EIvv8gAe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BHBuwgAAANsAAAAPAAAAAAAAAAAAAAAAAJgCAABkcnMvZG93&#10;bnJldi54bWxQSwUGAAAAAAQABAD1AAAAhwMAAAAA&#10;" fillcolor="#ffc" strokecolor="#903" strokeweight="0"/>
                  <v:rect id="Rectangle 7" o:spid="_x0000_s1031" style="position:absolute;left:2280;top:2377;width:212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UCS  -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Acompanhar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Etapas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do </w:t>
                          </w:r>
                        </w:p>
                      </w:txbxContent>
                    </v:textbox>
                  </v:rect>
                  <v:rect id="Rectangle 8" o:spid="_x0000_s1032" style="position:absolute;left:3190;top:2571;width:65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Concurso</w:t>
                          </w:r>
                          <w:proofErr w:type="spellEnd"/>
                        </w:p>
                      </w:txbxContent>
                    </v:textbox>
                  </v:rect>
                  <v:oval id="Oval 9" o:spid="_x0000_s1033" style="position:absolute;left:2426;top:2886;width:2219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  <v:rect id="Rectangle 10" o:spid="_x0000_s1034" style="position:absolute;left:2826;top:2971;width:143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Finalizar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Etapa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do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" o:spid="_x0000_s1035" style="position:absolute;left:3178;top:3165;width:74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Concurso</w:t>
                          </w:r>
                          <w:proofErr w:type="spellEnd"/>
                        </w:p>
                      </w:txbxContent>
                    </v:textbox>
                  </v:rect>
                  <v:oval id="Oval 12" o:spid="_x0000_s1036" style="position:absolute;left:497;top:2449;width:219;height: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  <v:line id="Line 13" o:spid="_x0000_s1037" style="position:absolute;visibility:visible;mso-wrap-style:square" from="606,2668" to="606,2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  <v:line id="Line 14" o:spid="_x0000_s1038" style="position:absolute;visibility:visible;mso-wrap-style:square" from="485,2752" to="740,2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  <v:line id="Line 15" o:spid="_x0000_s1039" style="position:absolute;flip:x;visibility:visible;mso-wrap-style:square" from="461,2886" to="606,3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644r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Ar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vrrjiuwAAANsAAAAPAAAAAAAAAAAAAAAAAKECAABk&#10;cnMvZG93bnJldi54bWxQSwUGAAAAAAQABAD5AAAAiQMAAAAA&#10;" strokecolor="#903" strokeweight="0"/>
                  <v:line id="Line 16" o:spid="_x0000_s1040" style="position:absolute;visibility:visible;mso-wrap-style:square" from="606,2886" to="752,3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  <v:rect id="Rectangle 17" o:spid="_x0000_s1041" style="position:absolute;left:73;top:3104;width:85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8" o:spid="_x0000_s1042" style="position:absolute;visibility:visible;mso-wrap-style:square" from="788,2752" to="2086,2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DM9cQAAADbAAAADwAAAGRycy9kb3ducmV2LnhtbESPT4vCMBTE7wt+h/CEva2phRWpRvEP&#10;sl4EtcLi7dE8m2LzUpqsVj+9WVjY4zAzv2Gm887W4katrxwrGA4SEMSF0xWXCk755mMMwgdkjbVj&#10;UvAgD/NZ722KmXZ3PtDtGEoRIewzVGBCaDIpfWHIoh+4hjh6F9daDFG2pdQt3iPc1jJNkpG0WHFc&#10;MNjQylBxPf5YBcv9+vskzZOfu8/tLl+cMf9aoVLv/W4xARGoC//hv/ZWK0hT+P0Sf4Ccv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sMz1xAAAANsAAAAPAAAAAAAAAAAA&#10;AAAAAKECAABkcnMvZG93bnJldi54bWxQSwUGAAAAAAQABAD5AAAAkgMAAAAA&#10;" strokecolor="#903" strokeweight="33e-5mm"/>
                  <v:oval id="Oval 19" o:spid="_x0000_s1043" style="position:absolute;left:2426;top:4377;width:2219;height: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  <v:rect id="Rectangle 20" o:spid="_x0000_s1044" style="position:absolute;left:3032;top:4474;width:103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Etapa</w:t>
                          </w:r>
                          <w:proofErr w:type="spellEnd"/>
                        </w:p>
                      </w:txbxContent>
                    </v:textbox>
                  </v:rect>
                  <v:oval id="Oval 21" o:spid="_x0000_s1045" style="position:absolute;left:2426;top:5978;width:2219;height: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  <v:rect id="Rectangle 22" o:spid="_x0000_s1046" style="position:absolute;left:2947;top:6075;width:118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Divulgar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Etapa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" o:spid="_x0000_s1047" style="position:absolute;left:3166;top:6269;width:81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Finalizada</w:t>
                          </w:r>
                          <w:proofErr w:type="spellEnd"/>
                        </w:p>
                      </w:txbxContent>
                    </v:textbox>
                  </v:rect>
                  <v:oval id="Oval 24" o:spid="_x0000_s1048" style="position:absolute;left:2207;top:6778;width:2584;height: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  <v:rect id="Rectangle 25" o:spid="_x0000_s1049" style="position:absolute;left:2899;top:6899;width:120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Etapa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6" o:spid="_x0000_s1050" style="position:absolute;left:2947;top:7093;width:113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Finalização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7" o:spid="_x0000_s1051" style="position:absolute;left:3153;top:7287;width:74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Concurso</w:t>
                          </w:r>
                          <w:proofErr w:type="spellEnd"/>
                        </w:p>
                      </w:txbxContent>
                    </v:textbox>
                  </v:rect>
                  <v:rect id="Rectangle 28" o:spid="_x0000_s1052" style="position:absolute;left:5870;top:6438;width:922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8X4sEA&#10;AADbAAAADwAAAGRycy9kb3ducmV2LnhtbESPzYoCMRCE7wu+Q2jBy6KZdUFlNIouCF5k8ecB2kk7&#10;v+kMSdTx7c3Cgseiqr6iFqvONOJOzpeWFXyNEhDEmdUl5wrOp+1wBsIHZI2NZVLwJA+rZe9jgam2&#10;Dz7Q/RhyESHsU1RQhNCmUvqsIIN+ZFvi6F2tMxiidLnUDh8Rbho5TpKJNFhyXCiwpZ+Csvp4MwrW&#10;tfSfdUa+2t+mv9XEugo3F6UG/W49BxGoC+/wf3unFXyP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vF+LBAAAA2wAAAA8AAAAAAAAAAAAAAAAAmAIAAGRycy9kb3du&#10;cmV2LnhtbFBLBQYAAAAABAAEAPUAAACGAwAAAAA=&#10;" fillcolor="#ffc" strokecolor="#903" strokeweight="0"/>
                  <v:rect id="Rectangle 29" o:spid="_x0000_s1053" style="position:absolute;left:5870;top:6572;width:2317;height:11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  <v:rect id="Rectangle 30" o:spid="_x0000_s1054" style="position:absolute;left:6040;top:6729;width:176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-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31" o:spid="_x0000_s1055" style="position:absolute;visibility:visible;mso-wrap-style:square" from="5894,6463" to="5894,6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2" o:spid="_x0000_s1056" style="position:absolute;visibility:visible;mso-wrap-style:square" from="5894,6463" to="5943,6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3" o:spid="_x0000_s1057" style="position:absolute;flip:x;visibility:visible;mso-wrap-style:square" from="5907,6475" to="5943,6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uWtcUAAADb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4uWtcUAAADbAAAADwAAAAAAAAAA&#10;AAAAAAChAgAAZHJzL2Rvd25yZXYueG1sUEsFBgAAAAAEAAQA+QAAAJMDAAAAAA==&#10;" strokeweight="0"/>
                  <v:line id="Line 34" o:spid="_x0000_s1058" style="position:absolute;flip:y;visibility:visible;mso-wrap-style:square" from="5907,6475" to="5907,6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  <v:line id="Line 35" o:spid="_x0000_s1059" style="position:absolute;visibility:visible;mso-wrap-style:square" from="5894,6463" to="5955,6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  <v:line id="Line 36" o:spid="_x0000_s1060" style="position:absolute;visibility:visible;mso-wrap-style:square" from="5894,6499" to="5894,6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  <v:line id="Line 37" o:spid="_x0000_s1061" style="position:absolute;visibility:visible;mso-wrap-style:square" from="5907,6463" to="5907,6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8" o:spid="_x0000_s1062" style="position:absolute;visibility:visible;mso-wrap-style:square" from="5894,6475" to="5955,6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line id="Line 39" o:spid="_x0000_s1063" style="position:absolute;visibility:visible;mso-wrap-style:square" from="5894,6475" to="5955,6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  <v:line id="Line 40" o:spid="_x0000_s1064" style="position:absolute;visibility:visible;mso-wrap-style:square" from="5907,6463" to="5907,6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  <v:line id="Line 41" o:spid="_x0000_s1065" style="position:absolute;visibility:visible;mso-wrap-style:square" from="5907,6463" to="5907,6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  <v:line id="Line 42" o:spid="_x0000_s1066" style="position:absolute;visibility:visible;mso-wrap-style:square" from="5894,6463" to="5955,6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  <v:line id="Line 43" o:spid="_x0000_s1067" style="position:absolute;visibility:visible;mso-wrap-style:square" from="5894,6475" to="5955,6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line id="Line 44" o:spid="_x0000_s1068" style="position:absolute;visibility:visible;mso-wrap-style:square" from="5894,6463" to="5894,6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  <v:line id="Line 45" o:spid="_x0000_s1069" style="position:absolute;flip:x;visibility:visible;mso-wrap-style:square" from="5894,6463" to="5955,6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7UIcYAAADbAAAADwAAAGRycy9kb3ducmV2LnhtbESPQWsCMRSE7wX/Q3gFbzVbKb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le1CHGAAAA2wAAAA8AAAAAAAAA&#10;AAAAAAAAoQIAAGRycy9kb3ducmV2LnhtbFBLBQYAAAAABAAEAPkAAACUAwAAAAA=&#10;" strokeweight="0"/>
                  <v:line id="Line 46" o:spid="_x0000_s1070" style="position:absolute;visibility:visible;mso-wrap-style:square" from="5907,6475" to="5967,6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wENcEAAADbAAAADwAAAGRycy9kb3ducmV2LnhtbERPy4rCMBTdC/5DuAOz03SE0aEaRRSZ&#10;LgTxwYi7S3Nti81NSTJa/XqzEFweznsya00truR8ZVnBVz8BQZxbXXGh4LBf9X5A+ICssbZMCu7k&#10;YTbtdiaYanvjLV13oRAxhH2KCsoQmlRKn5dk0PdtQxy5s3UGQ4SukNrhLYabWg6SZCgNVhwbSmxo&#10;UVJ+2f0bBW5VHeoss8fH3/oyHG1Ov2bpj0p9frTzMYhAbXiLX+5MK/iO6+OX+APk9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zAQ1wQAAANsAAAAPAAAAAAAAAAAAAAAA&#10;AKECAABkcnMvZG93bnJldi54bWxQSwUGAAAAAAQABAD5AAAAjwMAAAAA&#10;" strokeweight="67e-5mm"/>
                  <v:line id="Line 47" o:spid="_x0000_s1071" style="position:absolute;flip:x y;visibility:visible;mso-wrap-style:square" from="5907,6475" to="5967,6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  <v:line id="Line 48" o:spid="_x0000_s1072" style="position:absolute;flip:x y;visibility:visible;mso-wrap-style:square" from="5907,6463" to="5967,6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  <v:line id="Line 49" o:spid="_x0000_s1073" style="position:absolute;flip:x y;visibility:visible;mso-wrap-style:square" from="5907,6475" to="5967,6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  <v:line id="Line 50" o:spid="_x0000_s1074" style="position:absolute;flip:x y;visibility:visible;mso-wrap-style:square" from="5907,6475" to="5967,6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  <v:line id="Line 51" o:spid="_x0000_s1075" style="position:absolute;flip:x y;visibility:visible;mso-wrap-style:square" from="5894,6475" to="5967,6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  <v:line id="Line 52" o:spid="_x0000_s1076" style="position:absolute;flip:x y;visibility:visible;mso-wrap-style:square" from="5919,6475" to="5979,6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  <v:line id="Line 53" o:spid="_x0000_s1077" style="position:absolute;visibility:visible;mso-wrap-style:square" from="5894,6463" to="5894,6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4" o:spid="_x0000_s1078" style="position:absolute;visibility:visible;mso-wrap-style:square" from="5894,6463" to="5955,6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oval id="Oval 55" o:spid="_x0000_s1079" style="position:absolute;left:5870;top:7008;width:2280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Vc8QA&#10;AADbAAAADwAAAGRycy9kb3ducmV2LnhtbESPT2sCMRTE7wW/Q3iF3mq2otKuRpGCUOih/umhx+fm&#10;uRvcvKSbqPHbG0HwOMzMb5jpPNlWnKgLxrGCt34Bgrhy2nCt4He7fH0HESKyxtYxKbhQgPms9zTF&#10;Urszr+m0ibXIEA4lKmhi9KWUoWrIYug7T5y9vessxiy7WuoOzxluWzkoirG0aDgvNOjps6HqsDla&#10;Bd6vhsOUfkwYpP2/+ebd+vK3U+rlOS0mICKl+Ajf219awe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71XPEAAAA2wAAAA8AAAAAAAAAAAAAAAAAmAIAAGRycy9k&#10;b3ducmV2LnhtbFBLBQYAAAAABAAEAPUAAACJAwAAAAA=&#10;" fillcolor="#ffc" strokecolor="#903" strokeweight="0"/>
                  <v:rect id="Rectangle 56" o:spid="_x0000_s1080" style="position:absolute;left:6283;top:7093;width:1445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Etapa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do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7" o:spid="_x0000_s1081" style="position:absolute;left:6295;top:7287;width:149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zAZMEA&#10;AADbAAAADwAAAGRycy9kb3ducmV2LnhtbESP3YrCMBSE7xf2HcJZ8G5N64VINYosFFS8se4DHJrT&#10;H0xOSpK19e2NIOzlMDPfMJvdZI24kw+9YwX5PANBXDvdc6vg91p+r0CEiKzROCYFDwqw235+bLDQ&#10;buQL3avYigThUKCCLsahkDLUHVkMczcQJ69x3mJM0rdSexwT3Bq5yLKltNhzWuhwoJ+O6lv1ZxXI&#10;a1WOq8r4zJ0WzdkcD5eGnFKzr2m/BhFpiv/hd/ugFSxzeH1JP0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8wG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Edital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Concurso</w:t>
                          </w:r>
                          <w:proofErr w:type="spellEnd"/>
                        </w:p>
                      </w:txbxContent>
                    </v:textbox>
                  </v:rect>
                  <v:line id="Line 58" o:spid="_x0000_s1082" style="position:absolute;visibility:visible;mso-wrap-style:square" from="5894,7033" to="5894,7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59" o:spid="_x0000_s1083" style="position:absolute;visibility:visible;mso-wrap-style:square" from="5894,7033" to="5943,7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0" o:spid="_x0000_s1084" style="position:absolute;flip:x;visibility:visible;mso-wrap-style:square" from="5907,7045" to="5943,7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n3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on38UAAADbAAAADwAAAAAAAAAA&#10;AAAAAAChAgAAZHJzL2Rvd25yZXYueG1sUEsFBgAAAAAEAAQA+QAAAJMDAAAAAA==&#10;" strokeweight="0"/>
                  <v:line id="Line 61" o:spid="_x0000_s1085" style="position:absolute;flip:y;visibility:visible;mso-wrap-style:square" from="5907,7045" to="5907,7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aCRM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6aCRMUAAADbAAAADwAAAAAAAAAA&#10;AAAAAAChAgAAZHJzL2Rvd25yZXYueG1sUEsFBgAAAAAEAAQA+QAAAJMDAAAAAA==&#10;" strokeweight="0"/>
                  <v:line id="Line 62" o:spid="_x0000_s1086" style="position:absolute;visibility:visible;mso-wrap-style:square" from="5894,7033" to="5955,7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3" o:spid="_x0000_s1087" style="position:absolute;visibility:visible;mso-wrap-style:square" from="5894,7069" to="5894,7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4" o:spid="_x0000_s1088" style="position:absolute;visibility:visible;mso-wrap-style:square" from="5907,7033" to="5907,7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5" o:spid="_x0000_s1089" style="position:absolute;visibility:visible;mso-wrap-style:square" from="5894,7045" to="5955,7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66" o:spid="_x0000_s1090" style="position:absolute;visibility:visible;mso-wrap-style:square" from="5894,7045" to="5955,7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  <v:line id="Line 67" o:spid="_x0000_s1091" style="position:absolute;visibility:visible;mso-wrap-style:square" from="5907,7033" to="5907,7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  <v:line id="Line 68" o:spid="_x0000_s1092" style="position:absolute;visibility:visible;mso-wrap-style:square" from="5907,7033" to="5907,7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  <v:line id="Line 69" o:spid="_x0000_s1093" style="position:absolute;visibility:visible;mso-wrap-style:square" from="5894,7033" to="5955,7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0" o:spid="_x0000_s1094" style="position:absolute;visibility:visible;mso-wrap-style:square" from="5894,7045" to="5955,7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1" o:spid="_x0000_s1095" style="position:absolute;visibility:visible;mso-wrap-style:square" from="5894,7033" to="5894,7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  <v:line id="Line 72" o:spid="_x0000_s1096" style="position:absolute;flip:x;visibility:visible;mso-wrap-style:square" from="5894,7033" to="5955,7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2K7sUAAADbAAAADwAAAGRycy9kb3ducmV2LnhtbESPQWsCMRSE74X+h/AKvdVsPahsjSIV&#10;pRSquK2H3p6b193FzcuSRDf+eyMIPQ4z8w0znUfTijM531hW8DrIQBCXVjdcKfj5Xr1MQPiArLG1&#10;TAou5GE+e3yYYq5tzzs6F6ESCcI+RwV1CF0upS9rMugHtiNO3p91BkOSrpLaYZ/gppXDLBtJgw2n&#10;hRo7eq+pPBYno2C3GfPBrU/xGA/91/Z3X33ulwulnp/i4g1EoBj+w/f2h1YwHsHt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q2K7sUAAADbAAAADwAAAAAAAAAA&#10;AAAAAAChAgAAZHJzL2Rvd25yZXYueG1sUEsFBgAAAAAEAAQA+QAAAJMDAAAAAA==&#10;" strokeweight="0"/>
                  <v:line id="Line 73" o:spid="_x0000_s1097" style="position:absolute;visibility:visible;mso-wrap-style:square" from="5907,7045" to="5967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DAIcUAAADbAAAADwAAAGRycy9kb3ducmV2LnhtbESPQWvCQBSE7wX/w/KE3upGD6ZE1yCK&#10;NIdCqYri7ZF9JiHZt2F3q2l/fbdQ8DjMzDfMMh9MJ27kfGNZwXSSgCAurW64UnA87F5eQfiArLGz&#10;TAq+yUO+Gj0tMdP2zp9024dKRAj7DBXUIfSZlL6syaCf2J44elfrDIYoXSW1w3uEm07OkmQuDTYc&#10;F2rsaVNT2e6/jAK3a45dUdjzz+m9nacflzez9WelnsfDegEi0BAe4f92oRWkKfx9iT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ZDAIcUAAADbAAAADwAAAAAAAAAA&#10;AAAAAAChAgAAZHJzL2Rvd25yZXYueG1sUEsFBgAAAAAEAAQA+QAAAJMDAAAAAA==&#10;" strokeweight="67e-5mm"/>
                  <v:line id="Line 74" o:spid="_x0000_s1098" style="position:absolute;flip:x y;visibility:visible;mso-wrap-style:square" from="5907,7045" to="5967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  <v:line id="Line 75" o:spid="_x0000_s1099" style="position:absolute;flip:x y;visibility:visible;mso-wrap-style:square" from="5907,7033" to="5967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  <v:line id="Line 76" o:spid="_x0000_s1100" style="position:absolute;flip:x y;visibility:visible;mso-wrap-style:square" from="5907,7045" to="5967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  <v:line id="Line 77" o:spid="_x0000_s1101" style="position:absolute;flip:x y;visibility:visible;mso-wrap-style:square" from="5907,7045" to="5967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  <v:line id="Line 78" o:spid="_x0000_s1102" style="position:absolute;flip:x y;visibility:visible;mso-wrap-style:square" from="5894,7045" to="5967,7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  <v:line id="Line 79" o:spid="_x0000_s1103" style="position:absolute;flip:x y;visibility:visible;mso-wrap-style:square" from="5919,7045" to="5979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u3cIAAADbAAAADwAAAGRycy9kb3ducmV2LnhtbESPQWsCMRSE74X+h/AKXkrNqqCyNYqI&#10;injrau+PzetmMXlZkqjrv28KQo/DzHzDLFa9s+JGIbaeFYyGBQji2uuWGwXn0+5jDiImZI3WMyl4&#10;UITV8vVlgaX2d/6iW5UakSEcS1RgUupKKWNtyGEc+o44ez8+OExZhkbqgPcMd1aOi2IqHbacFwx2&#10;tDFUX6qrUzCZfZ8OF/tujrvozHZvq3oaHkoN3vr1J4hEffoPP9sHrWA+gb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QCu3cIAAADbAAAADwAAAAAAAAAAAAAA&#10;AAChAgAAZHJzL2Rvd25yZXYueG1sUEsFBgAAAAAEAAQA+QAAAJADAAAAAA==&#10;" strokeweight="0"/>
                  <v:line id="Line 80" o:spid="_x0000_s1104" style="position:absolute;visibility:visible;mso-wrap-style:square" from="5894,7033" to="5894,7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line id="Line 81" o:spid="_x0000_s1105" style="position:absolute;visibility:visible;mso-wrap-style:square" from="5894,7033" to="5955,7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line id="Line 82" o:spid="_x0000_s1106" style="position:absolute;flip:x;visibility:visible;mso-wrap-style:square" from="4779,7263" to="5870,7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19asIAAADbAAAADwAAAGRycy9kb3ducmV2LnhtbESPT4vCMBTE78J+h/AW9qZphVWpRhGX&#10;xT35p4rnR/Nsi81LSaJ2v70RBI/DzPyGmS0604gbOV9bVpAOEhDEhdU1lwqOh9/+BIQPyBoby6Tg&#10;nzws5h+9GWba3nlPtzyUIkLYZ6igCqHNpPRFRQb9wLbE0TtbZzBE6UqpHd4j3DRymCQjabDmuFBh&#10;S6uKikt+NQoO9uS+t7u8XgWX/mzS9XI83OyU+vrsllMQgbrwDr/af1rBZAT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S19asIAAADbAAAADwAAAAAAAAAAAAAA&#10;AAChAgAAZHJzL2Rvd25yZXYueG1sUEsFBgAAAAAEAAQA+QAAAJADAAAAAA==&#10;" strokecolor="#903" strokeweight="33e-5mm">
                    <v:stroke dashstyle="1 1"/>
                  </v:line>
                  <v:line id="Line 83" o:spid="_x0000_s1107" style="position:absolute;flip:y;visibility:visible;mso-wrap-style:square" from="4779,7227" to="4876,7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Tvt8MAAADbAAAADwAAAGRycy9kb3ducmV2LnhtbESP3YrCMBSE7wXfIZwF7zRdEZWuUbQg&#10;rHiz/jzAsTnbFpuTkmRr9emNsODlMDPfMItVZ2rRkvOVZQWfowQEcW51xYWC82k7nIPwAVljbZkU&#10;3MnDatnvLTDV9sYHao+hEBHCPkUFZQhNKqXPSzLoR7Yhjt6vdQZDlK6Q2uEtwk0tx0kylQYrjgsl&#10;NpSVlF+Pf0bBI/tZX7Z5dk0e540bT1pX7XczpQYf3foLRKAuvMP/7W+tYD6D15f4A+Ty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uk77fDAAAA2wAAAA8AAAAAAAAAAAAA&#10;AAAAoQIAAGRycy9kb3ducmV2LnhtbFBLBQYAAAAABAAEAPkAAACRAwAAAAA=&#10;" strokecolor="#903" strokeweight="33e-5mm"/>
                  <v:line id="Line 84" o:spid="_x0000_s1108" style="position:absolute;visibility:visible;mso-wrap-style:square" from="4779,7275" to="4876,73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6kJcAAAADbAAAADwAAAGRycy9kb3ducmV2LnhtbERPTYvCMBC9L+x/CLPgbU1dUKQaRV0W&#10;vQjaCuJtaMam2ExKk9XqrzcHwePjfU/nna3FlVpfOVYw6CcgiAunKy4VHPK/7zEIH5A11o5JwZ08&#10;zGefH1NMtbvxnq5ZKEUMYZ+iAhNCk0rpC0MWfd81xJE7u9ZiiLAtpW7xFsNtLX+SZCQtVhwbDDa0&#10;MlRcsn+rYLn7PR6kefBjO9xs88UJ8/UKlep9dYsJiEBdeItf7o1WMI5j45f4A+Ts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k+pCXAAAAA2wAAAA8AAAAAAAAAAAAAAAAA&#10;oQIAAGRycy9kb3ducmV2LnhtbFBLBQYAAAAABAAEAPkAAACOAwAAAAA=&#10;" strokecolor="#903" strokeweight="33e-5mm"/>
                  <v:line id="Line 85" o:spid="_x0000_s1109" style="position:absolute;visibility:visible;mso-wrap-style:square" from="3069,5832" to="3069,5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6" o:spid="_x0000_s1110" style="position:absolute;visibility:visible;mso-wrap-style:square" from="3069,5832" to="3117,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7" o:spid="_x0000_s1111" style="position:absolute;flip:x;visibility:visible;mso-wrap-style:square" from="3081,5844" to="3117,5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j0YMUAAADbAAAADwAAAGRycy9kb3ducmV2LnhtbESPQWsCMRSE70L/Q3iF3jSrh1a3RpFK&#10;iwhWtPXQ23Pzuru4eVmS6Kb/3hQEj8PMfMNM59E04kLO15YVDAcZCOLC6ppLBd9f7/0xCB+QNTaW&#10;ScEfeZjPHnpTzLXteEeXfShFgrDPUUEVQptL6YuKDPqBbYmT92udwZCkK6V22CW4aeQoy56lwZrT&#10;QoUtvVVUnPZno2D3+cJH93GOp3jsNtufQ7k+LBdKPT3GxSuIQDHcw7f2SiuYDOH/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Uj0YMUAAADbAAAADwAAAAAAAAAA&#10;AAAAAAChAgAAZHJzL2Rvd25yZXYueG1sUEsFBgAAAAAEAAQA+QAAAJMDAAAAAA==&#10;" strokeweight="0"/>
                  <v:line id="Line 88" o:spid="_x0000_s1112" style="position:absolute;flip:y;visibility:visible;mso-wrap-style:square" from="3081,5844" to="3081,58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F8UAAADb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uYjuH/S/oBcn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ZpqF8UAAADbAAAADwAAAAAAAAAA&#10;AAAAAAChAgAAZHJzL2Rvd25yZXYueG1sUEsFBgAAAAAEAAQA+QAAAJMDAAAAAA==&#10;" strokeweight="0"/>
                  <v:line id="Line 89" o:spid="_x0000_s1113" style="position:absolute;visibility:visible;mso-wrap-style:square" from="3069,5832" to="3129,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0" o:spid="_x0000_s1114" style="position:absolute;visibility:visible;mso-wrap-style:square" from="3069,5869" to="3069,5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1" o:spid="_x0000_s1115" style="position:absolute;visibility:visible;mso-wrap-style:square" from="3081,5832" to="3081,5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2" o:spid="_x0000_s1116" style="position:absolute;visibility:visible;mso-wrap-style:square" from="3069,5844" to="3129,5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line id="Line 93" o:spid="_x0000_s1117" style="position:absolute;visibility:visible;mso-wrap-style:square" from="3069,5844" to="3129,5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  <v:line id="Line 94" o:spid="_x0000_s1118" style="position:absolute;visibility:visible;mso-wrap-style:square" from="3081,5832" to="3081,5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  <v:line id="Line 95" o:spid="_x0000_s1119" style="position:absolute;visibility:visible;mso-wrap-style:square" from="3081,5832" to="3081,5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  <v:line id="Line 96" o:spid="_x0000_s1120" style="position:absolute;visibility:visible;mso-wrap-style:square" from="3069,5832" to="3129,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  <v:line id="Line 97" o:spid="_x0000_s1121" style="position:absolute;visibility:visible;mso-wrap-style:square" from="3069,5844" to="3129,5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line id="Line 98" o:spid="_x0000_s1122" style="position:absolute;visibility:visible;mso-wrap-style:square" from="3069,5832" to="3069,5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  <v:line id="Line 99" o:spid="_x0000_s1123" style="position:absolute;flip:x;visibility:visible;mso-wrap-style:square" from="3069,5832" to="3129,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DTMsQAAADcAAAADwAAAGRycy9kb3ducmV2LnhtbERPTWsCMRC9C/0PYQq9abYWqmyNIpWW&#10;UrCi1oO3cTPuLm4mSxLd9N+bguBtHu9zJrNoGnEh52vLCp4HGQjiwuqaSwW/24/+GIQPyBoby6Tg&#10;jzzMpg+9CebadrymyyaUIoWwz1FBFUKbS+mLigz6gW2JE3e0zmBI0JVSO+xSuGnkMMtepcGaU0OF&#10;Lb1XVJw2Z6Ng/TPig/s8x1M8dMvVfld+7xZzpZ4e4/wNRKAY7uKb+0un+dkL/D+TLpD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sNMyxAAAANwAAAAPAAAAAAAAAAAA&#10;AAAAAKECAABkcnMvZG93bnJldi54bWxQSwUGAAAAAAQABAD5AAAAkgMAAAAA&#10;" strokeweight="0"/>
                  <v:line id="Line 100" o:spid="_x0000_s1124" style="position:absolute;visibility:visible;mso-wrap-style:square" from="3081,5844" to="3141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t1OcMAAADcAAAADwAAAGRycy9kb3ducmV2LnhtbERPTYvCMBC9C/sfwix403RFVKpRFkXs&#10;YUFWZWVvQzO2xWZSkqh1f71ZELzN433ObNGaWlzJ+cqygo9+AoI4t7riQsFhv+5NQPiArLG2TAru&#10;5GExf+vMMNX2xt903YVCxBD2KSooQ2hSKX1ekkHftw1x5E7WGQwRukJqh7cYbmo5SJKRNFhxbCix&#10;oWVJ+Xl3MQrcujrUWWaPfz9f59F4+7sxK39Uqvvefk5BBGrDS/x0ZzrOT4bw/0y8QM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7dTnDAAAA3AAAAA8AAAAAAAAAAAAA&#10;AAAAoQIAAGRycy9kb3ducmV2LnhtbFBLBQYAAAAABAAEAPkAAACRAwAAAAA=&#10;" strokeweight="67e-5mm"/>
                  <v:line id="Line 101" o:spid="_x0000_s1125" style="position:absolute;flip:x y;visibility:visible;mso-wrap-style:square" from="3081,5844" to="3141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  <v:line id="Line 102" o:spid="_x0000_s1126" style="position:absolute;flip:x y;visibility:visible;mso-wrap-style:square" from="3081,5832" to="3141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  <v:line id="Line 103" o:spid="_x0000_s1127" style="position:absolute;flip:x y;visibility:visible;mso-wrap-style:square" from="3081,5844" to="3141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  <v:line id="Line 104" o:spid="_x0000_s1128" style="position:absolute;flip:x y;visibility:visible;mso-wrap-style:square" from="3081,5844" to="3141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  <v:line id="Line 105" o:spid="_x0000_s1129" style="position:absolute;flip:x y;visibility:visible;mso-wrap-style:square" from="3069,5844" to="3141,5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  <v:line id="Line 106" o:spid="_x0000_s1130" style="position:absolute;flip:x y;visibility:visible;mso-wrap-style:square" from="3093,5844" to="3153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  <v:line id="Line 107" o:spid="_x0000_s1131" style="position:absolute;visibility:visible;mso-wrap-style:square" from="3069,5832" to="3069,5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  <v:line id="Line 108" o:spid="_x0000_s1132" style="position:absolute;visibility:visible;mso-wrap-style:square" from="3069,5832" to="3129,5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rect id="Rectangle 109" o:spid="_x0000_s1133" style="position:absolute;left:5094;top:7311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C3RL4A&#10;AADcAAAADwAAAGRycy9kb3ducmV2LnhtbERP24rCMBB9X/Afwgi+rakuLFKNIoKgiy9WP2BophdM&#10;JiWJtv69EYR9m8O5zmozWCMe5EPrWMFsmoEgLp1uuVZwvey/FyBCRNZoHJOCJwXYrEdfK8y16/lM&#10;jyLWIoVwyFFBE2OXSxnKhiyGqeuIE1c5bzEm6GupPfYp3Bo5z7JfabHl1NBgR7uGyltxtwrkpdj3&#10;i8L4zP3Nq5M5Hs4VOaUm42G7BBFpiP/ij/ug0/zZD7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0Qt0S+AAAA3AAAAA8AAAAAAAAAAAAAAAAAmAIAAGRycy9kb3ducmV2&#10;LnhtbFBLBQYAAAAABAAEAPUAAACDAwAAAAA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110" o:spid="_x0000_s1134" style="position:absolute;left:5979;top:24;width:1213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3O58EA&#10;AADcAAAADwAAAGRycy9kb3ducmV2LnhtbERP22oCMRB9L/gPYQq+lJpdKVpWo2ih4EspVT9g3Ez3&#10;msmSZC/+fVMo9G0O5zrb/WRaMZDzlWUF6SIBQZxbXXGh4Hp5f34F4QOyxtYyKbiTh/1u9rDFTNuR&#10;v2g4h0LEEPYZKihD6DIpfV6SQb+wHXHkvq0zGCJ0hdQOxxhuWrlMkpU0WHFsKLGjt5Ly5twbBYdG&#10;+qcmJ19/9OvPemVdjcebUvPH6bABEWgK/+I/90nH+ekL/D4TL5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5NzufBAAAA3AAAAA8AAAAAAAAAAAAAAAAAmAIAAGRycy9kb3du&#10;cmV2LnhtbFBLBQYAAAAABAAEAPUAAACGAwAAAAA=&#10;" fillcolor="#ffc" strokecolor="#903" strokeweight="0"/>
                  <v:rect id="Rectangle 111" o:spid="_x0000_s1135" style="position:absolute;left:5979;top:158;width:3057;height:2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FrfMEA&#10;AADcAAAADwAAAGRycy9kb3ducmV2LnhtbERP22oCMRB9L/gPYQq+lJpdoVpWo2ih4EspVT9g3Ez3&#10;msmSZC/+fVMo9G0O5zrb/WRaMZDzlWUF6SIBQZxbXXGh4Hp5f34F4QOyxtYyKbiTh/1u9rDFTNuR&#10;v2g4h0LEEPYZKihD6DIpfV6SQb+wHXHkvq0zGCJ0hdQOxxhuWrlMkpU0WHFsKLGjt5Ly5twbBYdG&#10;+qcmJ19/9OvPemVdjcebUvPH6bABEWgK/+I/90nH+ekL/D4TL5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Ba3zBAAAA3AAAAA8AAAAAAAAAAAAAAAAAmAIAAGRycy9kb3du&#10;cmV2LnhtbFBLBQYAAAAABAAEAPUAAACGAwAAAAA=&#10;" fillcolor="#ffc" strokecolor="#903" strokeweight="0"/>
                  <v:rect id="Rectangle 112" o:spid="_x0000_s1136" style="position:absolute;left:6222;top:315;width:230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cU3L4A&#10;AADcAAAADwAAAGRycy9kb3ducmV2LnhtbERPy6rCMBDdC/5DGOHuNNWFSDWKCIJX7sbqBwzN9IHJ&#10;pCTR9v69EQR3czjP2ewGa8STfGgdK5jPMhDEpdMt1wpu1+N0BSJEZI3GMSn4pwC77Xi0wVy7ni/0&#10;LGItUgiHHBU0MXa5lKFsyGKYuY44cZXzFmOCvpbaY5/CrZGLLFtKiy2nhgY7OjRU3ouHVSCvxbFf&#10;FcZn7ryo/szv6VKRU+pnMuzXICIN8Sv+uE86zZ8v4f1MukB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1nFN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113" o:spid="_x0000_s1137" style="position:absolute;visibility:visible;mso-wrap-style:square" from="6004,49" to="6004,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4" o:spid="_x0000_s1138" style="position:absolute;visibility:visible;mso-wrap-style:square" from="6004,49" to="6052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5" o:spid="_x0000_s1139" style="position:absolute;flip:x;visibility:visible;mso-wrap-style:square" from="6016,61" to="6052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FyB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g8n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XIFxAAAANwAAAAPAAAAAAAAAAAA&#10;AAAAAKECAABkcnMvZG93bnJldi54bWxQSwUGAAAAAAQABAD5AAAAkgMAAAAA&#10;" strokeweight="0"/>
                  <v:line id="Line 116" o:spid="_x0000_s1140" style="position:absolute;flip:y;visibility:visible;mso-wrap-style:square" from="6016,61" to="6016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9cRJccAAADcAAAADwAAAGRycy9kb3ducmV2LnhtbESPQU8CMRCF7yb+h2ZIvEkXDmoWCiEY&#10;jTFRA8qB27Addjdsp5u2sPXfOwcTbjN5b977Zr7MrlMXCrH1bGAyLkARV962XBv4+X65fwIVE7LF&#10;zjMZ+KUIy8XtzRxL6wfe0GWbaiUhHEs00KTUl1rHqiGHcex7YtGOPjhMsoZa24CDhLtOT4viQTts&#10;WRoa7GndUHXanp2BzecjH8LrOZ/yYfj42u/q993zypi7UV7NQCXK6Wr+v36zgj8VfH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1xElxwAAANwAAAAPAAAAAAAA&#10;AAAAAAAAAKECAABkcnMvZG93bnJldi54bWxQSwUGAAAAAAQABAD5AAAAlQMAAAAA&#10;" strokeweight="0"/>
                  <v:line id="Line 117" o:spid="_x0000_s1141" style="position:absolute;visibility:visible;mso-wrap-style:square" from="6004,49" to="6064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8" o:spid="_x0000_s1142" style="position:absolute;visibility:visible;mso-wrap-style:square" from="6004,85" to="6004,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19" o:spid="_x0000_s1143" style="position:absolute;visibility:visible;mso-wrap-style:square" from="6016,49" to="6016,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0" o:spid="_x0000_s1144" style="position:absolute;visibility:visible;mso-wrap-style:square" from="6004,61" to="6064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  <v:line id="Line 121" o:spid="_x0000_s1145" style="position:absolute;visibility:visible;mso-wrap-style:square" from="6004,61" to="6064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  <v:line id="Line 122" o:spid="_x0000_s1146" style="position:absolute;visibility:visible;mso-wrap-style:square" from="6016,49" to="6016,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  <v:line id="Line 123" o:spid="_x0000_s1147" style="position:absolute;visibility:visible;mso-wrap-style:square" from="6016,49" to="6016,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  <v:line id="Line 124" o:spid="_x0000_s1148" style="position:absolute;visibility:visible;mso-wrap-style:square" from="6004,49" to="6064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line id="Line 125" o:spid="_x0000_s1149" style="position:absolute;visibility:visible;mso-wrap-style:square" from="6004,61" to="6064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  <v:line id="Line 126" o:spid="_x0000_s1150" style="position:absolute;visibility:visible;mso-wrap-style:square" from="6004,49" to="6004,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  <v:line id="Line 127" o:spid="_x0000_s1151" style="position:absolute;flip:x;visibility:visible;mso-wrap-style:square" from="6004,49" to="6064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IiY8QAAADcAAAADwAAAGRycy9kb3ducmV2LnhtbERPTWsCMRC9C/0PYQq9aVYLVbZGkUqL&#10;CFa09dDbuJnuLm4mSxLd9N+bguBtHu9zpvNoGnEh52vLCoaDDARxYXXNpYLvr/f+BIQPyBoby6Tg&#10;jzzMZw+9Kebadryjyz6UIoWwz1FBFUKbS+mLigz6gW2JE/drncGQoCuldtilcNPIUZa9SIM1p4YK&#10;W3qrqDjtz0bB7nPMR/dxjqd47Dbbn0O5PiwXSj09xsUriEAx3MU390qn+c9D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QiJjxAAAANwAAAAPAAAAAAAAAAAA&#10;AAAAAKECAABkcnMvZG93bnJldi54bWxQSwUGAAAAAAQABAD5AAAAkgMAAAAA&#10;" strokeweight="0"/>
                  <v:line id="Line 128" o:spid="_x0000_s1152" style="position:absolute;visibility:visible;mso-wrap-style:square" from="6016,61" to="6076,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3KCa8QAAADcAAAADwAAAGRycy9kb3ducmV2LnhtbERPTWvCQBC9F/oflhG81Y0WrMRsRCrS&#10;HIRSK4q3ITsmwexs2F01+uu7hUJv83ifky1604orOd9YVjAeJSCIS6sbrhTsvtcvMxA+IGtsLZOC&#10;O3lY5M9PGaba3viLrttQiRjCPkUFdQhdKqUvazLoR7YjjtzJOoMhQldJ7fAWw00rJ0kylQYbjg01&#10;dvReU3neXowCt252bVHYw2O/OU/fPo8fZuUPSg0H/XIOIlAf/sV/7kLH+a8T+H0mXi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coJrxAAAANwAAAAPAAAAAAAAAAAA&#10;AAAAAKECAABkcnMvZG93bnJldi54bWxQSwUGAAAAAAQABAD5AAAAkgMAAAAA&#10;" strokeweight="67e-5mm"/>
                  <v:line id="Line 129" o:spid="_x0000_s1153" style="position:absolute;flip:x y;visibility:visible;mso-wrap-style:square" from="6016,61" to="6076,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  <v:line id="Line 130" o:spid="_x0000_s1154" style="position:absolute;flip:x y;visibility:visible;mso-wrap-style:square" from="6016,49" to="6076,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  <v:line id="Line 131" o:spid="_x0000_s1155" style="position:absolute;flip:x y;visibility:visible;mso-wrap-style:square" from="6016,61" to="6076,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oas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IKhqwQAAANwAAAAPAAAAAAAAAAAAAAAA&#10;AKECAABkcnMvZG93bnJldi54bWxQSwUGAAAAAAQABAD5AAAAjwMAAAAA&#10;" strokeweight="0"/>
                  <v:line id="Line 132" o:spid="_x0000_s1156" style="position:absolute;flip:x y;visibility:visible;mso-wrap-style:square" from="6016,61" to="6076,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  <v:line id="Line 133" o:spid="_x0000_s1157" style="position:absolute;flip:x y;visibility:visible;mso-wrap-style:square" from="6004,61" to="6076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hs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nB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+k4bAAAAA3AAAAA8AAAAAAAAAAAAAAAAA&#10;oQIAAGRycy9kb3ducmV2LnhtbFBLBQYAAAAABAAEAPkAAACOAwAAAAA=&#10;" strokeweight="0"/>
                  <v:line id="Line 134" o:spid="_x0000_s1158" style="position:absolute;flip:x y;visibility:visible;mso-wrap-style:square" from="6028,61" to="6089,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EH9M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IQf0xAAAANwAAAAPAAAAAAAAAAAA&#10;AAAAAKECAABkcnMvZG93bnJldi54bWxQSwUGAAAAAAQABAD5AAAAkgMAAAAA&#10;" strokeweight="0"/>
                  <v:line id="Line 135" o:spid="_x0000_s1159" style="position:absolute;visibility:visible;mso-wrap-style:square" from="6004,49" to="6004,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line id="Line 136" o:spid="_x0000_s1160" style="position:absolute;visibility:visible;mso-wrap-style:square" from="6004,49" to="6064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oval id="Oval 137" o:spid="_x0000_s1161" style="position:absolute;left:2207;top:3686;width:2608;height: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cIzcEA&#10;AADcAAAADwAAAGRycy9kb3ducmV2LnhtbERPTWsCMRC9F/wPYQRvNasspaxGEaFQ8GC1HjyOm3E3&#10;uJnETdT475tCobd5vM+ZL5PtxJ36YBwrmIwLEMS104YbBYfvj9d3ECEia+wck4InBVguBi9zrLR7&#10;8I7u+9iIHMKhQgVtjL6SMtQtWQxj54kzd3a9xZhh30jd4yOH205Oi+JNWjScG1r0tG6pvuxvVoH3&#10;X2WZ0taEaTpfzYZPu+fxpNRomFYzEJFS/Bf/uT91nl9O4PeZfIFc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4nCM3BAAAA3AAAAA8AAAAAAAAAAAAAAAAAmAIAAGRycy9kb3du&#10;cmV2LnhtbFBLBQYAAAAABAAEAPUAAACGAwAAAAA=&#10;" fillcolor="#ffc" strokecolor="#903" strokeweight="0"/>
                  <v:rect id="Rectangle 138" o:spid="_x0000_s1162" style="position:absolute;left:2947;top:3783;width:109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89wr8A&#10;AADcAAAADwAAAGRycy9kb3ducmV2LnhtbERP24rCMBB9F/yHMMK+aWqRRbpGEUFQ2RfrfsDQTC+Y&#10;TEoSbf17s7Cwb3M419nsRmvEk3zoHCtYLjIQxJXTHTcKfm7H+RpEiMgajWNS8KIAu+10ssFCu4Gv&#10;9CxjI1IIhwIVtDH2hZShasliWLieOHG18xZjgr6R2uOQwq2ReZZ9Sosdp4YWezq0VN3Lh1Ugb+Vx&#10;WJfGZ+6S19/mfLrW5JT6mI37LxCRxvgv/nOfdJq/yuH3mXSB3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7z3CvwAAANwAAAAPAAAAAAAAAAAAAAAAAJgCAABkcnMvZG93bnJl&#10;di54bWxQSwUGAAAAAAQABAD1AAAAhAMAAAAA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Reabrir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etapa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9" o:spid="_x0000_s1163" style="position:absolute;left:3141;top:3977;width:78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OYWb8A&#10;AADcAAAADwAAAGRycy9kb3ducmV2LnhtbERP24rCMBB9F/yHMIJvmqrL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o5hZvwAAANwAAAAPAAAAAAAAAAAAAAAAAJgCAABkcnMvZG93bnJl&#10;di54bWxQSwUGAAAAAAQABAD1AAAAhAMAAAAA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finalizada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  <v:oval id="Oval 140" o:spid="_x0000_s1164" style="position:absolute;left:2207;top:5299;width:2632;height: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CrVcEA&#10;AADcAAAADwAAAGRycy9kb3ducmV2LnhtbERPTWsCMRC9F/wPYQRvNasspaxGEUEQerDaHnocN+Nu&#10;cDOJm1Tjv28Kgrd5vM+ZL5PtxJX6YBwrmIwLEMS104YbBd9fm9d3ECEia+wck4I7BVguBi9zrLS7&#10;8Z6uh9iIHMKhQgVtjL6SMtQtWQxj54kzd3K9xZhh30jd4y2H205Oi+JNWjScG1r0tG6pPh9+rQLv&#10;P8sypZ0J03S6mA8+7u8/R6VGw7SagYiU4lP8cG91nl+W8P9Mvk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5Qq1XBAAAA3AAAAA8AAAAAAAAAAAAAAAAAmAIAAGRycy9kb3du&#10;cmV2LnhtbFBLBQYAAAAABAAEAPUAAACGAwAAAAA=&#10;" fillcolor="#ffc" strokecolor="#903" strokeweight="0"/>
                  <v:rect id="Rectangle 141" o:spid="_x0000_s1165" style="position:absolute;left:2911;top:5384;width:118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altr8A&#10;AADcAAAADwAAAGRycy9kb3ducmV2LnhtbERP24rCMBB9F/yHMIJvmiru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BqW2vwAAANwAAAAPAAAAAAAAAAAAAAAAAJgCAABkcnMvZG93bnJl&#10;di54bWxQSwUGAAAAAAQABAD1AAAAhAMAAAAA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Reativar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etapa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2" o:spid="_x0000_s1166" style="position:absolute;left:3214;top:5578;width:64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Q7wb4A&#10;AADcAAAADwAAAGRycy9kb3ducmV2LnhtbERP24rCMBB9X/Afwgi+raki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7UO8G+AAAA3AAAAA8AAAAAAAAAAAAAAAAAmAIAAGRycy9kb3ducmV2&#10;LnhtbFBLBQYAAAAABAAEAPUAAACDAwAAAAA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anulada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  <v:oval id="Oval 143" o:spid="_x0000_s1167" style="position:absolute;left:6210;top:1625;width:2486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I1IsIA&#10;AADcAAAADwAAAGRycy9kb3ducmV2LnhtbERPS2sCMRC+F/wPYYTealZZWlmNIkJB6KH1cfA4bsbd&#10;4GaSbqLGf98UCr3Nx/ec+TLZTtyoD8axgvGoAEFcO224UXDYv79MQYSIrLFzTAoeFGC5GDzNsdLu&#10;zlu67WIjcgiHChW0MfpKylC3ZDGMnCfO3Nn1FmOGfSN1j/ccbjs5KYpXadFwbmjR07ql+rK7WgXe&#10;f5VlSp8mTNL523zwafs4npR6HqbVDESkFP/Ff+6NzvPLN/h9Jl8gF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gjUiwgAAANwAAAAPAAAAAAAAAAAAAAAAAJgCAABkcnMvZG93&#10;bnJldi54bWxQSwUGAAAAAAQABAD1AAAAhwMAAAAA&#10;" fillcolor="#ffc" strokecolor="#903" strokeweight="0"/>
                  <v:rect id="Rectangle 144" o:spid="_x0000_s1168" style="position:absolute;left:6646;top:1710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cKKMMA&#10;AADcAAAADwAAAGRycy9kb3ducmV2LnhtbESP3WoCMRCF74W+Q5hC7zRbKSJbo5SCoMUbVx9g2Mz+&#10;0GSyJKm7vn3nQvBuhnPmnG82u8k7daOY+sAG3hcFKOI62J5bA9fLfr4GlTKyRReYDNwpwW77Mttg&#10;acPIZ7pVuVUSwqlEA13OQ6l1qjvymBZhIBatCdFjljW22kYcJdw7vSyKlfbYszR0ONB3R/Vv9ecN&#10;6Eu1H9eVi0X4WTYndzycGwrGvL1OX5+gMk35aX5cH6zgfwit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cKKM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45" o:spid="_x0000_s1169" style="position:absolute;left:6889;top:1904;width:117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uvs78A&#10;AADcAAAADwAAAGRycy9kb3ducmV2LnhtbERP24rCMBB9X/Afwgi+rakii1ajiCCo7IvVDxia6QWT&#10;SUmytvv3RljYtzmc62x2gzXiST60jhXMphkI4tLplmsF99vxcwkiRGSNxjEp+KUAu+3oY4O5dj1f&#10;6VnEWqQQDjkqaGLscilD2ZDFMHUdceIq5y3GBH0ttcc+hVsj51n2JS22nBoa7OjQUPkofqwCeSuO&#10;/bIwPnOXefVtzqdrRU6pyXjYr0FEGuK/+M990mn+YgX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vS6+zvwAAANwAAAAPAAAAAAAAAAAAAAAAAJgCAABkcnMvZG93bnJl&#10;di54bWxQSwUGAAAAAAQABAD1AAAAhAMAAAAA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Itens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Edital</w:t>
                          </w:r>
                          <w:proofErr w:type="spellEnd"/>
                        </w:p>
                      </w:txbxContent>
                    </v:textbox>
                  </v:rect>
                  <v:line id="Line 146" o:spid="_x0000_s1170" style="position:absolute;visibility:visible;mso-wrap-style:square" from="6234,1649" to="6234,1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7" o:spid="_x0000_s1171" style="position:absolute;visibility:visible;mso-wrap-style:square" from="6234,1649" to="6283,1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  <v:line id="Line 148" o:spid="_x0000_s1172" style="position:absolute;flip:x;visibility:visible;mso-wrap-style:square" from="6246,1661" to="6283,1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9ZtMQAAADcAAAADwAAAGRycy9kb3ducmV2LnhtbERPTWsCMRC9C/6HMEJvmq3QKlujSEuL&#10;CFa09dDbuJnuLm4mSxLd9N+bguBtHu9zZotoGnEh52vLCh5HGQjiwuqaSwXfX+/DKQgfkDU2lknB&#10;H3lYzPu9Gebadryjyz6UIoWwz1FBFUKbS+mLigz6kW2JE/drncGQoCuldtilcNPIcZY9S4M1p4YK&#10;W3qtqDjtz0bB7nPCR/dxjqd47Dbbn0O5PrwtlXoYxOULiEAx3MU390qn+U9j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T1m0xAAAANwAAAAPAAAAAAAAAAAA&#10;AAAAAKECAABkcnMvZG93bnJldi54bWxQSwUGAAAAAAQABAD5AAAAkgMAAAAA&#10;" strokeweight="0"/>
                  <v:line id="Line 149" o:spid="_x0000_s1173" style="position:absolute;flip:y;visibility:visible;mso-wrap-style:square" from="6246,1661" to="6246,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P8L8QAAADcAAAADwAAAGRycy9kb3ducmV2LnhtbERPTWsCMRC9F/wPYQrearYW27I1iigV&#10;EbRo66G3cTPdXdxMliS68d+bQqG3ebzPGU+jacSFnK8tK3gcZCCIC6trLhV8fb4/vILwAVljY5kU&#10;XMnDdNK7G2Oubcc7uuxDKVII+xwVVCG0uZS+qMigH9iWOHE/1hkMCbpSaoddCjeNHGbZszRYc2qo&#10;sKV5RcVpfzYKdtsXPrrlOZ7isdt8fB/K9WExU6p/H2dvIALF8C/+c690mj96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A/wvxAAAANwAAAAPAAAAAAAAAAAA&#10;AAAAAKECAABkcnMvZG93bnJldi54bWxQSwUGAAAAAAQABAD5AAAAkgMAAAAA&#10;" strokeweight="0"/>
                  <v:line id="Line 150" o:spid="_x0000_s1174" style="position:absolute;visibility:visible;mso-wrap-style:square" from="6234,1649" to="6295,1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  <v:line id="Line 151" o:spid="_x0000_s1175" style="position:absolute;visibility:visible;mso-wrap-style:square" from="6234,1685" to="6234,1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  <v:line id="Line 152" o:spid="_x0000_s1176" style="position:absolute;visibility:visible;mso-wrap-style:square" from="6246,1649" to="6246,1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  <v:line id="Line 153" o:spid="_x0000_s1177" style="position:absolute;visibility:visible;mso-wrap-style:square" from="6234,1661" to="6295,1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  <v:line id="Line 154" o:spid="_x0000_s1178" style="position:absolute;visibility:visible;mso-wrap-style:square" from="6234,1661" to="6295,1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  <v:line id="Line 155" o:spid="_x0000_s1179" style="position:absolute;visibility:visible;mso-wrap-style:square" from="6246,1649" to="6246,1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  <v:line id="Line 156" o:spid="_x0000_s1180" style="position:absolute;visibility:visible;mso-wrap-style:square" from="6246,1649" to="6246,1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  <v:line id="Line 157" o:spid="_x0000_s1181" style="position:absolute;visibility:visible;mso-wrap-style:square" from="6234,1649" to="6295,1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  <v:line id="Line 158" o:spid="_x0000_s1182" style="position:absolute;visibility:visible;mso-wrap-style:square" from="6234,1661" to="6295,1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egzM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Oo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egzMIAAADcAAAADwAAAAAAAAAAAAAA&#10;AAChAgAAZHJzL2Rvd25yZXYueG1sUEsFBgAAAAAEAAQA+QAAAJADAAAAAA==&#10;" strokeweight="0"/>
                  <v:line id="Line 159" o:spid="_x0000_s1183" style="position:absolute;visibility:visible;mso-wrap-style:square" from="6234,1649" to="6234,1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sFV8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LBVfDAAAA3AAAAA8AAAAAAAAAAAAA&#10;AAAAoQIAAGRycy9kb3ducmV2LnhtbFBLBQYAAAAABAAEAPkAAACRAwAAAAA=&#10;" strokeweight="0"/>
                  <v:line id="Line 160" o:spid="_x0000_s1184" style="position:absolute;flip:x;visibility:visible;mso-wrap-style:square" from="6234,1649" to="6295,1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au5sQAAADcAAAADwAAAGRycy9kb3ducmV2LnhtbERPTWsCMRC9F/wPYQRvNVsRK1ujSIsi&#10;BSvaeuht3Ex3FzeTJYlu+u9NoeBtHu9zZotoGnEl52vLCp6GGQjiwuqaSwVfn6vHKQgfkDU2lknB&#10;L3lYzHsPM8y17XhP10MoRQphn6OCKoQ2l9IXFRn0Q9sSJ+7HOoMhQVdK7bBL4aaRoyybSIM1p4YK&#10;W3qtqDgfLkbB/uOZT259ied46ra772P5fnxbKjXox+ULiEAx3MX/7o1O8ydj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hq7mxAAAANwAAAAPAAAAAAAAAAAA&#10;AAAAAKECAABkcnMvZG93bnJldi54bWxQSwUGAAAAAAQABAD5AAAAkgMAAAAA&#10;" strokeweight="0"/>
                  <v:line id="Line 161" o:spid="_x0000_s1185" style="position:absolute;visibility:visible;mso-wrap-style:square" from="6246,1661" to="6307,1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g1AsMAAADcAAAADwAAAGRycy9kb3ducmV2LnhtbERPTWvCQBC9C/6HZYTedGOhaYmuIoo0&#10;B6FoRfE2ZMckmJ0Nu1tN/fVdoeBtHu9zpvPONOJKzteWFYxHCQjiwuqaSwX77/XwA4QPyBoby6Tg&#10;lzzMZ/3eFDNtb7yl6y6UIoawz1BBFUKbSemLigz6kW2JI3e2zmCI0JVSO7zFcNPI1yRJpcGaY0OF&#10;LS0rKi67H6PAret9k+f2eD9sLun71+nTrPxRqZdBt5iACNSFp/jfnes4P32DxzPxAjn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coNQLDAAAA3AAAAA8AAAAAAAAAAAAA&#10;AAAAoQIAAGRycy9kb3ducmV2LnhtbFBLBQYAAAAABAAEAPkAAACRAwAAAAA=&#10;" strokeweight="67e-5mm"/>
                  <v:line id="Line 162" o:spid="_x0000_s1186" style="position:absolute;flip:x y;visibility:visible;mso-wrap-style:square" from="6246,1661" to="6307,1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EZAMAAAADcAAAADwAAAGRycy9kb3ducmV2LnhtbERPTWsCMRC9F/wPYQQvRbO1sC2rUaSo&#10;SG9d2/uwGTeLyWRJoq7/3hQKvc3jfc5yPTgrrhRi51nBy6wAQdx43XGr4Pu4m76DiAlZo/VMCu4U&#10;Yb0aPS2x0v7GX3StUytyCMcKFZiU+krK2BhyGGe+J87cyQeHKcPQSh3wlsOdlfOiKKXDjnODwZ4+&#10;DDXn+uIUvL79HA9n+2w+d9GZ7d7WTRnuSk3Gw2YBItGQ/sV/7oPO88sSfp/JF8jV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VBGQDAAAAA3AAAAA8AAAAAAAAAAAAAAAAA&#10;oQIAAGRycy9kb3ducmV2LnhtbFBLBQYAAAAABAAEAPkAAACOAwAAAAA=&#10;" strokeweight="0"/>
                  <v:line id="Line 163" o:spid="_x0000_s1187" style="position:absolute;flip:x y;visibility:visible;mso-wrap-style:square" from="6246,1649" to="6307,1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28m8EAAADcAAAADwAAAGRycy9kb3ducmV2LnhtbERPTWsCMRC9C/0PYQpeRLNaWMtqlCJa&#10;pLeu9j5sppvFZLIkUdd/3xQKvc3jfc56OzgrbhRi51nBfFaAIG687rhVcD4dpq8gYkLWaD2TggdF&#10;2G6eRmustL/zJ93q1IocwrFCBSalvpIyNoYcxpnviTP37YPDlGFopQ54z+HOykVRlNJhx7nBYE87&#10;Q82lvjoFL8uv0/FiJ+bjEJ3Zv9u6KcNDqfHz8LYCkWhI/+I/91Hn+eU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DbybwQAAANwAAAAPAAAAAAAAAAAAAAAA&#10;AKECAABkcnMvZG93bnJldi54bWxQSwUGAAAAAAQABAD5AAAAjwMAAAAA&#10;" strokeweight="0"/>
                  <v:line id="Line 164" o:spid="_x0000_s1188" style="position:absolute;flip:x y;visibility:visible;mso-wrap-style:square" from="6246,1661" to="6307,1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5Io6c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kijpxAAAANwAAAAPAAAAAAAAAAAA&#10;AAAAAKECAABkcnMvZG93bnJldi54bWxQSwUGAAAAAAQABAD5AAAAkgMAAAAA&#10;" strokeweight="0"/>
                  <v:line id="Line 165" o:spid="_x0000_s1189" style="position:absolute;flip:x y;visibility:visible;mso-wrap-style:square" from="6246,1661" to="6307,1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6NcsEAAADcAAAADwAAAGRycy9kb3ducmV2LnhtbERPTWsCMRC9F/ofwhS8FM3WwlZXo5Si&#10;RXpzrfdhM24Wk8mSpLr+e1Mo9DaP9znL9eCsuFCInWcFL5MCBHHjdcetgu/DdjwDEROyRuuZFNwo&#10;wnr1+LDESvsr7+lSp1bkEI4VKjAp9ZWUsTHkME58T5y5kw8OU4ahlTrgNYc7K6dFUUqHHecGgz19&#10;GGrO9Y9T8Pp2POzO9tl8baMzm09bN2W4KTV6Gt4XIBIN6V/8597pPL+cw+8z+QK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03o1ywQAAANwAAAAPAAAAAAAAAAAAAAAA&#10;AKECAABkcnMvZG93bnJldi54bWxQSwUGAAAAAAQABAD5AAAAjwMAAAAA&#10;" strokeweight="0"/>
                  <v:line id="Line 166" o:spid="_x0000_s1190" style="position:absolute;flip:x y;visibility:visible;mso-wrap-style:square" from="6234,1661" to="6307,17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2yMsQAAADcAAAADwAAAGRycy9kb3ducmV2LnhtbESPQWsCMRCF7wX/Qxihl1KztaBlaxQR&#10;LdJb1/Y+bKabxWSyJKmu/75zKPQ2w3vz3jerzRi8ulDKfWQDT7MKFHEbbc+dgc/T4fEFVC7IFn1k&#10;MnCjDJv15G6FtY1X/qBLUzolIZxrNOBKGWqtc+soYJ7FgVi075gCFllTp23Cq4QHr+dVtdABe5YG&#10;hwPtHLXn5icYeF5+nY5n/+DeDzm4/Ztv2kW6GXM/HbevoAqN5d/8d320gr8U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PbIyxAAAANwAAAAPAAAAAAAAAAAA&#10;AAAAAKECAABkcnMvZG93bnJldi54bWxQSwUGAAAAAAQABAD5AAAAkgMAAAAA&#10;" strokeweight="0"/>
                  <v:line id="Line 167" o:spid="_x0000_s1191" style="position:absolute;flip:x y;visibility:visible;mso-wrap-style:square" from="6258,1661" to="6319,1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EXqc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6B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9xF6nAAAAA3AAAAA8AAAAAAAAAAAAAAAAA&#10;oQIAAGRycy9kb3ducmV2LnhtbFBLBQYAAAAABAAEAPkAAACOAwAAAAA=&#10;" strokeweight="0"/>
                  <v:line id="Line 168" o:spid="_x0000_s1192" style="position:absolute;visibility:visible;mso-wrap-style:square" from="6234,1649" to="6234,1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69" o:spid="_x0000_s1193" style="position:absolute;visibility:visible;mso-wrap-style:square" from="6234,1649" to="6295,1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oval id="Oval 170" o:spid="_x0000_s1194" style="position:absolute;left:6210;top:825;width:2486;height:5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xh6MIA&#10;AADcAAAADwAAAGRycy9kb3ducmV2LnhtbERPS2sCMRC+F/wPYYTealZZWlmNIkJB6KH1cfA4bsbd&#10;4GaSbqLGf98UCr3Nx/ec+TLZTtyoD8axgvGoAEFcO224UXDYv79MQYSIrLFzTAoeFGC5GDzNsdLu&#10;zlu67WIjcgiHChW0MfpKylC3ZDGMnCfO3Nn1FmOGfSN1j/ccbjs5KYpXadFwbmjR07ql+rK7WgXe&#10;f5VlSp8mTNL523zwafs4npR6HqbVDESkFP/Ff+6NzvPfSvh9Jl8gF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GHowgAAANwAAAAPAAAAAAAAAAAAAAAAAJgCAABkcnMvZG93&#10;bnJldi54bWxQSwUGAAAAAAQABAD1AAAAhwMAAAAA&#10;" fillcolor="#ffc" strokecolor="#903" strokeweight="0"/>
                  <v:rect id="Rectangle 171" o:spid="_x0000_s1195" style="position:absolute;left:6646;top:909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pvC78A&#10;AADcAAAADwAAAGRycy9kb3ducmV2LnhtbERP24rCMBB9F/yHMIJvmiq4K9UoIgi67IvVDxia6QWT&#10;SUmirX+/WVjYtzmc62z3gzXiRT60jhUs5hkI4tLplmsF99tptgYRIrJG45gUvCnAfjcebTHXrucr&#10;vYpYixTCIUcFTYxdLmUoG7IY5q4jTlzlvMWYoK+l9tincGvkMss+pMWWU0ODHR0bKh/F0yqQt+LU&#10;rwvjM/e1rL7N5XytyCk1nQyHDYhIQ/wX/7nPOs3/X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am8LvwAAANwAAAAPAAAAAAAAAAAAAAAAAJgCAABkcnMvZG93bnJl&#10;di54bWxQSwUGAAAAAAQABAD1AAAAhAMAAAAA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72" o:spid="_x0000_s1196" style="position:absolute;left:7241;top:1103;width:45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jxfL8A&#10;AADcAAAADwAAAGRycy9kb3ducmV2LnhtbERPzYrCMBC+L/gOYQRva6oHV6pRRBBc8WL1AYZm+oPJ&#10;pCTRdt/eCMLe5uP7nfV2sEY8yYfWsYLZNANBXDrdcq3gdj18L0GEiKzROCYFfxRguxl9rTHXrucL&#10;PYtYixTCIUcFTYxdLmUoG7IYpq4jTlzlvMWYoK+l9tincGvkPMsW0mLLqaHBjvYNlffiYRXIa3Ho&#10;l4XxmTvNq7P5PV4qckpNxsNuBSLSEP/FH/dRp/k/C3g/ky6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uPF8vwAAANwAAAAPAAAAAAAAAAAAAAAAAJgCAABkcnMvZG93bnJl&#10;di54bWxQSwUGAAAAAAQABAD1AAAAhAMAAAAA&#10;" filled="f" stroked="f">
                    <v:textbox style="mso-fit-shape-to-text:t" inset="0,0,0,0">
                      <w:txbxContent>
                        <w:p w:rsidR="009A5F10" w:rsidRDefault="009A5F1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Edital</w:t>
                          </w:r>
                          <w:proofErr w:type="spellEnd"/>
                        </w:p>
                      </w:txbxContent>
                    </v:textbox>
                  </v:rect>
                  <v:line id="Line 173" o:spid="_x0000_s1197" style="position:absolute;visibility:visible;mso-wrap-style:square" from="6234,849" to="6234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4" o:spid="_x0000_s1198" style="position:absolute;visibility:visible;mso-wrap-style:square" from="6234,849" to="6283,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5" o:spid="_x0000_s1199" style="position:absolute;flip:x;visibility:visible;mso-wrap-style:square" from="6246,861" to="6283,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6XpcQAAADcAAAADwAAAGRycy9kb3ducmV2LnhtbERPTWsCMRC9F/wPYQRvNVsPWrdGkRZF&#10;Cla09dDbuJnuLm4mSxLd9N+bQsHbPN7nzBbRNOJKzteWFTwNMxDEhdU1lwq+PlePzyB8QNbYWCYF&#10;v+RhMe89zDDXtuM9XQ+hFCmEfY4KqhDaXEpfVGTQD21LnLgf6wyGBF0ptcMuhZtGjrJsLA3WnBoq&#10;bOm1ouJ8uBgF+48Jn9z6Es/x1G1338fy/fi2VGrQj8sXEIFiuIv/3Rud5k+m8PdMuk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XpelxAAAANwAAAAPAAAAAAAAAAAA&#10;AAAAAKECAABkcnMvZG93bnJldi54bWxQSwUGAAAAAAQABAD5AAAAkgMAAAAA&#10;" strokeweight="0"/>
                  <v:line id="Line 176" o:spid="_x0000_s1200" style="position:absolute;flip:y;visibility:visible;mso-wrap-style:square" from="6246,861" to="6246,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FOH8cAAADcAAAADwAAAGRycy9kb3ducmV2LnhtbESPT0sDMRDF70K/QxjBm83qQcvatJQW&#10;RQSV/jt4m26mu0s3kyVJu/HbOwehtxnem/d+M51n16kLhdh6NvAwLkARV962XBvYbV/vJ6BiQrbY&#10;eSYDvxRhPhvdTLG0fuA1XTapVhLCsUQDTUp9qXWsGnIYx74nFu3og8Mka6i1DThIuOv0Y1E8aYct&#10;S0ODPS0bqk6bszOw/nrmQ3g751M+DJ/fP/v6Y79aGHN3mxcvoBLldDX/X79bwZ8Ivj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9sU4fxwAAANwAAAAPAAAAAAAA&#10;AAAAAAAAAKECAABkcnMvZG93bnJldi54bWxQSwUGAAAAAAQABAD5AAAAlQMAAAAA&#10;" strokeweight="0"/>
                  <v:line id="Line 177" o:spid="_x0000_s1201" style="position:absolute;visibility:visible;mso-wrap-style:square" from="6234,849" to="6295,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nYQcIAAADcAAAADwAAAGRycy9kb3ducmV2LnhtbERPS2vCQBC+F/wPywi91U0KtWnqRkQq&#10;6q2+oMchO02WZGdDdtX4791Cwdt8fM+ZzQfbigv13jhWkE4SEMSl04YrBcfD6iUD4QOyxtYxKbiR&#10;h3kxepphrt2Vd3TZh0rEEPY5KqhD6HIpfVmTRT9xHXHkfl1vMUTYV1L3eI3htpWvSTKVFg3Hhho7&#10;WtZUNvuzVWC+p+u37fvp4yS/1iH9yZrM2KNSz+Nh8Qki0BAe4n/3Rsf5WQp/z8QLZH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nYQcIAAADcAAAADwAAAAAAAAAAAAAA&#10;AAChAgAAZHJzL2Rvd25yZXYueG1sUEsFBgAAAAAEAAQA+QAAAJADAAAAAA==&#10;" strokeweight="0"/>
                  <v:line id="Line 178" o:spid="_x0000_s1202" style="position:absolute;visibility:visible;mso-wrap-style:square" from="6234,885" to="6234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tGNsMAAADcAAAADwAAAGRycy9kb3ducmV2LnhtbERPTWvCQBC9F/wPywi9NRuFpjG6iogl&#10;7a2NCh6H7JgsZmdDdqvpv+8WCr3N433OajPaTtxo8MaxglmSgiCunTbcKDgeXp9yED4ga+wck4Jv&#10;8rBZTx5WWGh350+6VaERMYR9gQraEPpCSl+3ZNEnrieO3MUNFkOEQyP1gPcYbjs5T9NMWjQcG1rs&#10;addSfa2+rALzkZXP7y+nxUnuyzA759fc2KNSj9NxuwQRaAz/4j/3m47z8z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LRjbDAAAA3AAAAA8AAAAAAAAAAAAA&#10;AAAAoQIAAGRycy9kb3ducmV2LnhtbFBLBQYAAAAABAAEAPkAAACRAwAAAAA=&#10;" strokeweight="0"/>
                  <v:line id="Line 179" o:spid="_x0000_s1203" style="position:absolute;visibility:visible;mso-wrap-style:square" from="6246,849" to="6246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  <v:line id="Line 180" o:spid="_x0000_s1204" style="position:absolute;visibility:visible;mso-wrap-style:square" from="6234,861" to="6295,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572c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G572cIAAADcAAAADwAAAAAAAAAAAAAA&#10;AAChAgAAZHJzL2Rvd25yZXYueG1sUEsFBgAAAAAEAAQA+QAAAJADAAAAAA==&#10;" strokeweight="0"/>
                  <v:line id="Line 181" o:spid="_x0000_s1205" style="position:absolute;visibility:visible;mso-wrap-style:square" from="6234,861" to="6295,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LeQs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5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i3kLDAAAA3AAAAA8AAAAAAAAAAAAA&#10;AAAAoQIAAGRycy9kb3ducmV2LnhtbFBLBQYAAAAABAAEAPkAAACRAwAAAAA=&#10;" strokeweight="0"/>
                  <v:line id="Line 182" o:spid="_x0000_s1206" style="position:absolute;visibility:visible;mso-wrap-style:square" from="6246,849" to="6246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BANcIAAADcAAAADwAAAGRycy9kb3ducmV2LnhtbERPTWvCQBC9C/0PyxR6041CY4yuUorF&#10;erOpgschOyaL2dmQ3Wr6711B8DaP9zmLVW8bcaHOG8cKxqMEBHHptOFKwf73a5iB8AFZY+OYFPyT&#10;h9XyZbDAXLsr/9ClCJWIIexzVFCH0OZS+rImi37kWuLInVxnMUTYVVJ3eI3htpGTJEmlRcOxocaW&#10;Pmsqz8WfVWB26eZ9Oz3MDnK9CeNjds6M3Sv19tp/zEEE6sNT/HB/6zg/S+H+TLxAL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/BANcIAAADcAAAADwAAAAAAAAAAAAAA&#10;AAChAgAAZHJzL2Rvd25yZXYueG1sUEsFBgAAAAAEAAQA+QAAAJADAAAAAA==&#10;" strokeweight="0"/>
                  <v:line id="Line 183" o:spid="_x0000_s1207" style="position:absolute;visibility:visible;mso-wrap-style:square" from="6246,849" to="6246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zlrs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d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vOWuwQAAANwAAAAPAAAAAAAAAAAAAAAA&#10;AKECAABkcnMvZG93bnJldi54bWxQSwUGAAAAAAQABAD5AAAAjwMAAAAA&#10;" strokeweight="0"/>
                  <v:line id="Line 184" o:spid="_x0000_s1208" style="position:absolute;visibility:visible;mso-wrap-style:square" from="6234,849" to="6295,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x3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x3MUAAADcAAAADwAAAAAAAAAA&#10;AAAAAAChAgAAZHJzL2Rvd25yZXYueG1sUEsFBgAAAAAEAAQA+QAAAJMDAAAAAA==&#10;" strokeweight="0"/>
                  <v:line id="Line 185" o:spid="_x0000_s1209" style="position:absolute;visibility:visible;mso-wrap-style:square" from="6234,861" to="6295,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/UR8MAAADcAAAADwAAAGRycy9kb3ducmV2LnhtbERPTWvCQBC9F/wPywi91Y2F2iS6ikgl&#10;7a2NCh6H7JgsZmdDdjXpv+8WCr3N433OajPaVtyp98axgvksAUFcOW24VnA87J9SED4ga2wdk4Jv&#10;8rBZTx5WmGs38Bfdy1CLGMI+RwVNCF0upa8asuhnriOO3MX1FkOEfS11j0MMt618TpKFtGg4NjTY&#10;0a6h6lrerALzuShePl5P2Um+FWF+Tq+psUelHqfjdgki0Bj+xX/udx3npx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v1EfDAAAA3AAAAA8AAAAAAAAAAAAA&#10;AAAAoQIAAGRycy9kb3ducmV2LnhtbFBLBQYAAAAABAAEAPkAAACRAwAAAAA=&#10;" strokeweight="0"/>
                  <v:line id="Line 186" o:spid="_x0000_s1210" style="position:absolute;visibility:visible;mso-wrap-style:square" from="6234,849" to="6234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line id="Line 187" o:spid="_x0000_s1211" style="position:absolute;flip:x;visibility:visible;mso-wrap-style:square" from="6234,849" to="6295,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R9W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k+G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JH1ZxAAAANwAAAAPAAAAAAAAAAAA&#10;AAAAAKECAABkcnMvZG93bnJldi54bWxQSwUGAAAAAAQABAD5AAAAkgMAAAAA&#10;" strokeweight="0"/>
                  <v:line id="Line 188" o:spid="_x0000_s1212" style="position:absolute;visibility:visible;mso-wrap-style:square" from="6246,861" to="6307,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TdUcMAAADcAAAADwAAAGRycy9kb3ducmV2LnhtbERPTWvCQBC9C/0PyxR60009aI2uIi3S&#10;HAqiBsXbkB2TYHY27G419de7QsHbPN7nzBadacSFnK8tK3gfJCCIC6trLhXku1X/A4QPyBoby6Tg&#10;jzws5i+9GabaXnlDl20oRQxhn6KCKoQ2ldIXFRn0A9sSR+5kncEQoSuldniN4aaRwyQZSYM1x4YK&#10;W/qsqDhvf40Ct6rzJsvs4bb/OY/G6+O3+fIHpd5eu+UURKAuPMX/7kzH+ZMhPJ6JF8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0U3VHDAAAA3AAAAA8AAAAAAAAAAAAA&#10;AAAAoQIAAGRycy9kb3ducmV2LnhtbFBLBQYAAAAABAAEAPkAAACRAwAAAAA=&#10;" strokeweight="67e-5mm"/>
                  <v:line id="Line 189" o:spid="_x0000_s1213" style="position:absolute;flip:x y;visibility:visible;mso-wrap-style:square" from="6246,861" to="6307,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Kv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e9T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48q/wQAAANwAAAAPAAAAAAAAAAAAAAAA&#10;AKECAABkcnMvZG93bnJldi54bWxQSwUGAAAAAAQABAD5AAAAjwMAAAAA&#10;" strokeweight="0"/>
                  <v:line id="Line 190" o:spid="_x0000_s1214" style="position:absolute;flip:x y;visibility:visible;mso-wrap-style:square" from="6246,849" to="6307,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y8EAAADcAAAADwAAAGRycy9kb3ducmV2LnhtbERPTWsCMRC9F/ofwhS8FM2qRdutUaRo&#10;EW+u7X3YTDeLyWRJUl3/fSMIvc3jfc5i1TsrzhRi61nBeFSAIK69brlR8HXcDl9BxISs0XomBVeK&#10;sFo+Piyw1P7CBzpXqRE5hGOJCkxKXSllrA05jCPfEWfuxweHKcPQSB3wksOdlZOimEmHLecGgx19&#10;GKpP1a9TMJ1/H3cn+2z22+jM5tNW9SxclRo89et3EIn69C++u3c6z3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ClLLwQAAANwAAAAPAAAAAAAAAAAAAAAA&#10;AKECAABkcnMvZG93bnJldi54bWxQSwUGAAAAAAQABAD5AAAAjwMAAAAA&#10;" strokeweight="0"/>
                  <v:line id="Line 191" o:spid="_x0000_s1215" style="position:absolute;flip:x y;visibility:visible;mso-wrap-style:square" from="6246,861" to="6307,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3UM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RvdQwQAAANwAAAAPAAAAAAAAAAAAAAAA&#10;AKECAABkcnMvZG93bnJldi54bWxQSwUGAAAAAAQABAD5AAAAjwMAAAAA&#10;" strokeweight="0"/>
                  <v:line id="Line 192" o:spid="_x0000_s1216" style="position:absolute;flip:x y;visibility:visible;mso-wrap-style:square" from="6246,861" to="6307,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RpJ8EAAADcAAAADwAAAGRycy9kb3ducmV2LnhtbERPTWsCMRC9F/ofwhS8FM3WwlZXo5Si&#10;RXpzrfdhM24Wk8mSpLr+e1Mo9DaP9znL9eCsuFCInWcFL5MCBHHjdcetgu/DdjwDEROyRuuZFNwo&#10;wnr1+LDESvsr7+lSp1bkEI4VKjAp9ZWUsTHkME58T5y5kw8OU4ahlTrgNYc7K6dFUUqHHecGgz19&#10;GGrO9Y9T8Pp2POzO9tl8baMzm09bN2W4KTV6Gt4XIBIN6V/8597pPH9ewu8z+QK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lGknwQAAANwAAAAPAAAAAAAAAAAAAAAA&#10;AKECAABkcnMvZG93bnJldi54bWxQSwUGAAAAAAQABAD5AAAAjwMAAAAA&#10;" strokeweight="0"/>
                  <v:line id="Line 193" o:spid="_x0000_s1217" style="position:absolute;flip:x y;visibility:visible;mso-wrap-style:square" from="6234,861" to="6307,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jMvMEAAADcAAAADwAAAGRycy9kb3ducmV2LnhtbERPTWsCMRC9F/ofwhR6KTVrC1pXo4jU&#10;It661vuwGTeLyWRJoq7/vhEEb/N4nzNb9M6KM4XYelYwHBQgiGuvW24U/O3W718gYkLWaD2TgitF&#10;WMyfn2ZYan/hXzpXqRE5hGOJCkxKXSllrA05jAPfEWfu4IPDlGFopA54yeHOyo+iGEmHLecGgx2t&#10;DNXH6uQUfI73u83RvpntOjrz/WOrehSuSr2+9MspiER9eojv7o3O8yd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2My8wQAAANwAAAAPAAAAAAAAAAAAAAAA&#10;AKECAABkcnMvZG93bnJldi54bWxQSwUGAAAAAAQABAD5AAAAjwMAAAAA&#10;" strokeweight="0"/>
                  <v:line id="Line 194" o:spid="_x0000_s1218" style="position:absolute;flip:x y;visibility:visible;mso-wrap-style:square" from="6258,861" to="6319,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dYzsQAAADcAAAADwAAAGRycy9kb3ducmV2LnhtbESPQUsDMRCF74L/IYzgRdqsCrWuTYuI&#10;LcWb2/Y+bMbN0mSyJLHd/vvOQfA2w3vz3jeL1Ri8OlHKfWQDj9MKFHEbbc+dgf1uPZmDygXZoo9M&#10;Bi6UYbW8vVlgbeOZv+nUlE5JCOcaDbhShlrr3DoKmKdxIBbtJ6aARdbUaZvwLOHB66eqmumAPUuD&#10;w4E+HLXH5jcYeH457LZH/+C+1jm4z41v2lm6GHN/N76/gSo0ln/z3/XWCv6r0MozMoFe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R1jOxAAAANwAAAAPAAAAAAAAAAAA&#10;AAAAAKECAABkcnMvZG93bnJldi54bWxQSwUGAAAAAAQABAD5AAAAkgMAAAAA&#10;" strokeweight="0"/>
                  <v:line id="Line 195" o:spid="_x0000_s1219" style="position:absolute;visibility:visible;mso-wrap-style:square" from="6234,849" to="6234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6" o:spid="_x0000_s1220" style="position:absolute;visibility:visible;mso-wrap-style:square" from="6234,849" to="6295,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shape id="Freeform 197" o:spid="_x0000_s1221" style="position:absolute;left:3845;top:1103;width:2377;height:1128;visibility:visible;mso-wrap-style:square;v-text-anchor:top" coordsize="2377,1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3J2MYA&#10;AADcAAAADwAAAGRycy9kb3ducmV2LnhtbESPQWvCQBSE74X+h+UVeqsbIxVJXaUEBaGI1daDt9fs&#10;M4nNvl2yWxP/vVsQPA4z8w0znfemEWdqfW1ZwXCQgCAurK65VPD9tXyZgPABWWNjmRRcyMN89vgw&#10;xUzbjrd03oVSRAj7DBVUIbhMSl9UZNAPrCOO3tG2BkOUbSl1i12Em0amSTKWBmuOCxU6yisqfnd/&#10;RsEmxRH+rD8Op/rTrTeLxuV6/6rU81P//gYiUB/u4Vt7pRWkyRD+z8QjI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t3J2MYAAADcAAAADwAAAAAAAAAAAAAAAACYAgAAZHJz&#10;L2Rvd25yZXYueG1sUEsFBgAAAAAEAAQA9QAAAIsDAAAAAA==&#10;" path="m2377,l,,,1128e" filled="f" strokecolor="#903" strokeweight="33e-5mm">
                    <v:stroke dashstyle="1 1"/>
                    <v:path arrowok="t" o:connecttype="custom" o:connectlocs="2377,0;0,0;0,1128" o:connectangles="0,0,0"/>
                  </v:shape>
                  <v:line id="Line 198" o:spid="_x0000_s1222" style="position:absolute;flip:x y;visibility:visible;mso-wrap-style:square" from="3796,2134" to="3845,2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sSRcYAAADcAAAADwAAAGRycy9kb3ducmV2LnhtbESPQWvCQBSE70L/w/IKvYhuEkhTUlex&#10;rVLBg1SF0tsj+5oEs29DdjXx33eFgsdhZr5hZovBNOJCnastK4inEQjiwuqaSwXHw3ryAsJ5ZI2N&#10;ZVJwJQeL+cNohrm2PX/RZe9LESDsclRQed/mUrqiIoNualvi4P3azqAPsiul7rAPcNPIJIqepcGa&#10;w0KFLb1XVJz2Z6Mge9umuCs/xoc4M6vvwv58kkyVenoclq8gPA3+Hv5vb7SCJErgdiYc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UrEkXGAAAA3AAAAA8AAAAAAAAA&#10;AAAAAAAAoQIAAGRycy9kb3ducmV2LnhtbFBLBQYAAAAABAAEAPkAAACUAwAAAAA=&#10;" strokecolor="#903" strokeweight="33e-5mm"/>
                  <v:line id="Line 199" o:spid="_x0000_s1223" style="position:absolute;flip:y;visibility:visible;mso-wrap-style:square" from="3845,2134" to="3893,2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CEzcYAAADcAAAADwAAAGRycy9kb3ducmV2LnhtbESPzWrDMBCE74W8g9hCbo1UtzTFiRIS&#10;QyChl+bnAbbWxjaxVkZSHSdPXxUKPQ4z8w0zXw62FT350DjW8DxRIIhLZxquNJyOm6d3ECEiG2wd&#10;k4YbBVguRg9zzI278p76Q6xEgnDIUUMdY5dLGcqaLIaJ64iTd3beYkzSV9J4vCa4bWWm1Ju02HBa&#10;qLGjoqbycvi2Gu7F5+prUxYXdT+tffba++ZjN9V6/DisZiAiDfE//NfeGg2ZeoHfM+kIyM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yghM3GAAAA3AAAAA8AAAAAAAAA&#10;AAAAAAAAoQIAAGRycy9kb3ducmV2LnhtbFBLBQYAAAAABAAEAPkAAACUAwAAAAA=&#10;" strokecolor="#903" strokeweight="33e-5mm"/>
                  <v:line id="Line 200" o:spid="_x0000_s1224" style="position:absolute;visibility:visible;mso-wrap-style:square" from="2765,-315" to="2765,-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1" o:spid="_x0000_s1225" style="position:absolute;visibility:visible;mso-wrap-style:square" from="2765,-315" to="2814,-3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202" o:spid="_x0000_s1226" style="position:absolute;flip:x;visibility:visible;mso-wrap-style:square" from="2777,-303" to="2814,-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IR1sUAAADc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JBNoT/M+kIyPE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+IR1sUAAADcAAAADwAAAAAAAAAA&#10;AAAAAAChAgAAZHJzL2Rvd25yZXYueG1sUEsFBgAAAAAEAAQA+QAAAJMDAAAAAA==&#10;" strokeweight="0"/>
                  <v:line id="Line 203" o:spid="_x0000_s1227" style="position:absolute;flip:y;visibility:visible;mso-wrap-style:square" from="2777,-303" to="2777,-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60TcYAAADcAAAADwAAAGRycy9kb3ducmV2LnhtbESPQWsCMRSE70L/Q3iF3jRbD1W2RpGK&#10;pRSquK2H3p6b193FzcuSRDf+eyMIPQ4z8w0zW0TTijM531hW8DzKQBCXVjdcKfj5Xg+nIHxA1tha&#10;JgUX8rCYPwxmmGvb847ORahEgrDPUUEdQpdL6cuaDPqR7YiT92edwZCkq6R22Ce4aeU4y16kwYbT&#10;Qo0dvdVUHouTUbDbTPjg3k/xGA/91/Z3X33uV0ulnh7j8hVEoBj+w/f2h1YwziZwO5OOgJx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SutE3GAAAA3AAAAA8AAAAAAAAA&#10;AAAAAAAAoQIAAGRycy9kb3ducmV2LnhtbFBLBQYAAAAABAAEAPkAAACUAwAAAAA=&#10;" strokeweight="0"/>
                  <v:line id="Line 204" o:spid="_x0000_s1228" style="position:absolute;visibility:visible;mso-wrap-style:square" from="2765,-315" to="2826,-3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</v:group>
                <v:line id="Line 206" o:spid="_x0000_s1229" style="position:absolute;visibility:visible;mso-wrap-style:square" from="17557,-1771" to="17557,-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m2YcUAAADcAAAADwAAAGRycy9kb3ducmV2LnhtbESPQWvCQBSE74X+h+UJvdWNQm0SXaWU&#10;luitTRU8PrLPZDH7NmS3Jv57t1DwOMzMN8xqM9pWXKj3xrGC2TQBQVw5bbhWsP/5fE5B+ICssXVM&#10;Cq7kYbN+fFhhrt3A33QpQy0ihH2OCpoQulxKXzVk0U9dRxy9k+sthij7Wuoehwi3rZwnyUJaNBwX&#10;GuzovaHqXP5aBeZrUbzsXg/ZQX4UYXZMz6mxe6WeJuPbEkSgMdzD/+2tVjBPMvg7E4+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m2YcUAAADcAAAADwAAAAAAAAAA&#10;AAAAAAChAgAAZHJzL2Rvd25yZXYueG1sUEsFBgAAAAAEAAQA+QAAAJMDAAAAAA==&#10;" strokeweight="0"/>
                <v:line id="Line 207" o:spid="_x0000_s1230" style="position:absolute;visibility:visible;mso-wrap-style:square" from="17633,-2000" to="17633,-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qJIc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/x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qJIcIAAADcAAAADwAAAAAAAAAAAAAA&#10;AAChAgAAZHJzL2Rvd25yZXYueG1sUEsFBgAAAAAEAAQA+QAAAJADAAAAAA==&#10;" strokeweight="0"/>
                <v:line id="Line 208" o:spid="_x0000_s1231" style="position:absolute;visibility:visible;mso-wrap-style:square" from="17557,-1924" to="17945,-1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Ysus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YsusUAAADcAAAADwAAAAAAAAAA&#10;AAAAAAChAgAAZHJzL2Rvd25yZXYueG1sUEsFBgAAAAAEAAQA+QAAAJMDAAAAAA==&#10;" strokeweight="0"/>
                <v:line id="Line 209" o:spid="_x0000_s1232" style="position:absolute;visibility:visible;mso-wrap-style:square" from="17557,-1924" to="17945,-1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Syzc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z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5LLNxAAAANwAAAAPAAAAAAAAAAAA&#10;AAAAAKECAABkcnMvZG93bnJldi54bWxQSwUGAAAAAAQABAD5AAAAkgMAAAAA&#10;" strokeweight="0"/>
                <v:line id="Line 210" o:spid="_x0000_s1233" style="position:absolute;visibility:visible;mso-wrap-style:square" from="17633,-2000" to="17633,-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<v:line id="Line 211" o:spid="_x0000_s1234" style="position:absolute;visibility:visible;mso-wrap-style:square" from="17633,-2000" to="17633,-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GPIs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QY8ixAAAANwAAAAPAAAAAAAAAAAA&#10;AAAAAKECAABkcnMvZG93bnJldi54bWxQSwUGAAAAAAQABAD5AAAAkgMAAAAA&#10;" strokeweight="0"/>
                <v:line id="Line 212" o:spid="_x0000_s1235" style="position:absolute;visibility:visible;mso-wrap-style:square" from="17557,-2000" to="17945,-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<v:line id="Line 213" o:spid="_x0000_s1236" style="position:absolute;visibility:visible;mso-wrap-style:square" from="17557,-1924" to="17945,-1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0zs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j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37TOxAAAANwAAAAPAAAAAAAAAAAA&#10;AAAAAKECAABkcnMvZG93bnJldi54bWxQSwUGAAAAAAQABAD5AAAAkgMAAAAA&#10;" strokeweight="0"/>
                <v:line id="Line 214" o:spid="_x0000_s1237" style="position:absolute;visibility:visible;mso-wrap-style:square" from="17557,-2000" to="17557,-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MRVc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KY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kxFVxAAAANwAAAAPAAAAAAAAAAAA&#10;AAAAAKECAABkcnMvZG93bnJldi54bWxQSwUGAAAAAAQABAD5AAAAkgMAAAAA&#10;" strokeweight="0"/>
                <v:line id="Line 215" o:spid="_x0000_s1238" style="position:absolute;flip:x;visibility:visible;mso-wrap-style:square" from="17557,-2000" to="17945,-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i24sMAAADcAAAADwAAAGRycy9kb3ducmV2LnhtbERPy2oCMRTdF/oP4Qrd1YwuWhmNIpaW&#10;Uqjia+HuOrnODE5uhiQ68e/NQnB5OO/JLJpGXMn52rKCQT8DQVxYXXOpYLf9fh+B8AFZY2OZFNzI&#10;w2z6+jLBXNuO13TdhFKkEPY5KqhCaHMpfVGRQd+3LXHiTtYZDAm6UmqHXQo3jRxm2Yc0WHNqqLCl&#10;RUXFeXMxCtbLTz66n0s8x2P3vzrsy7/911ypt16cj0EEiuEpfrh/tYLhIK1NZ9IRkN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otuLDAAAA3AAAAA8AAAAAAAAAAAAA&#10;AAAAoQIAAGRycy9kb3ducmV2LnhtbFBLBQYAAAAABAAEAPkAAACRAwAAAAA=&#10;" strokeweight="0"/>
                <v:line id="Line 216" o:spid="_x0000_s1239" style="position:absolute;visibility:visible;mso-wrap-style:square" from="17633,-1924" to="18021,-1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YtBsYAAADcAAAADwAAAGRycy9kb3ducmV2LnhtbESPQWvCQBSE70L/w/IK3nSjB9um2Uip&#10;iDkIopVKb4/saxLMvg27q8b+elcoeBxm5hsmm/emFWdyvrGsYDJOQBCXVjdcKdh/LUevIHxA1tha&#10;JgVX8jDPnwYZptpeeEvnXahEhLBPUUEdQpdK6cuaDPqx7Yij92udwRClq6R2eIlw08ppksykwYbj&#10;Qo0dfdZUHncno8Atm31bFPbw970+zl42Pyuz8Aelhs/9xzuIQH14hP/bhVYwnbzB/Uw8AjK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VGLQbGAAAA3AAAAA8AAAAAAAAA&#10;AAAAAAAAoQIAAGRycy9kb3ducmV2LnhtbFBLBQYAAAAABAAEAPkAAACUAwAAAAA=&#10;" strokeweight="67e-5mm"/>
                <v:line id="Line 217" o:spid="_x0000_s1240" style="position:absolute;flip:x y;visibility:visible;mso-wrap-style:square" from="17633,-1924" to="18021,-1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v8U8AAAADcAAAADwAAAGRycy9kb3ducmV2LnhtbERPTWsCMRC9F/ofwhS8lJp1BS1boxRR&#10;kd662vuwmW4Wk8mSRF3/vTkIHh/ve7EanBUXCrHzrGAyLkAQN1533Co4HrYfnyBiQtZoPZOCG0VY&#10;LV9fFlhpf+VfutSpFTmEY4UKTEp9JWVsDDmMY98TZ+7fB4cpw9BKHfCaw52VZVHMpMOOc4PBntaG&#10;mlN9dgqm87/D/mTfzc82OrPZ2bqZhZtSo7fh+wtEoiE9xQ/3Xisoyzw/n8lHQC7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ir/FPAAAAA3AAAAA8AAAAAAAAAAAAAAAAA&#10;oQIAAGRycy9kb3ducmV2LnhtbFBLBQYAAAAABAAEAPkAAACOAwAAAAA=&#10;" strokeweight="0"/>
                <v:line id="Line 218" o:spid="_x0000_s1241" style="position:absolute;flip:x y;visibility:visible;mso-wrap-style:square" from="17633,-2000" to="18021,-1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+dZyM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5RT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fnWcjDAAAA3AAAAA8AAAAAAAAAAAAA&#10;AAAAoQIAAGRycy9kb3ducmV2LnhtbFBLBQYAAAAABAAEAPkAAACRAwAAAAA=&#10;" strokeweight="0"/>
                <v:line id="Line 219" o:spid="_x0000_s1242" style="position:absolute;flip:x y;visibility:visible;mso-wrap-style:square" from="17633,-1924" to="18021,-1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XHv8MAAADcAAAADwAAAGRycy9kb3ducmV2LnhtbESPQWsCMRSE70L/Q3gFL6LZbkFla5RS&#10;tEhvrnp/bF43i8nLkqS6/vumUPA4zMw3zGozOCuuFGLnWcHLrABB3HjdcavgdNxNlyBiQtZoPZOC&#10;O0XYrJ9GK6y0v/GBrnVqRYZwrFCBSamvpIyNIYdx5nvi7H374DBlGVqpA94y3FlZFsVcOuw4Lxjs&#10;6cNQc6l/nILXxfm4v9iJ+dpFZ7aftm7m4a7U+Hl4fwORaEiP8H97rxWUZQl/Z/IRkO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1x7/DAAAA3AAAAA8AAAAAAAAAAAAA&#10;AAAAoQIAAGRycy9kb3ducmV2LnhtbFBLBQYAAAAABAAEAPkAAACRAwAAAAA=&#10;" strokeweight="0"/>
                <v:line id="Line 220" o:spid="_x0000_s1243" style="position:absolute;flip:x y;visibility:visible;mso-wrap-style:square" from="17633,-1924" to="18021,-1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liJMMAAADcAAAADwAAAGRycy9kb3ducmV2LnhtbESPQWsCMRSE70L/Q3gFL6JZV7BlNUoR&#10;Femta3t/bF43i8nLkkRd/31TKPQ4zMw3zHo7OCtuFGLnWcF8VoAgbrzuuFXweT5MX0HEhKzReiYF&#10;D4qw3TyN1lhpf+cPutWpFRnCsUIFJqW+kjI2hhzGme+Js/ftg8OUZWilDnjPcGdlWRRL6bDjvGCw&#10;p52h5lJfnYLFy9f5dLET836IzuyPtm6W4aHU+Hl4W4FINKT/8F/7pBWU5QJ+z+Qj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5YiTDAAAA3AAAAA8AAAAAAAAAAAAA&#10;AAAAoQIAAGRycy9kb3ducmV2LnhtbFBLBQYAAAAABAAEAPkAAACRAwAAAAA=&#10;" strokeweight="0"/>
                <v:line id="Line 221" o:spid="_x0000_s1244" style="position:absolute;flip:x y;visibility:visible;mso-wrap-style:square" from="17557,-1924" to="18021,-1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D6UMMAAADcAAAADwAAAGRycy9kb3ducmV2LnhtbESPQWsCMRSE74X+h/AKvRTNdltUVqMU&#10;qUV6c9X7Y/PcLCYvSxJ1/fdNodDjMDPfMIvV4Ky4UoidZwWv4wIEceN1x62Cw34zmoGICVmj9UwK&#10;7hRhtXx8WGCl/Y13dK1TKzKEY4UKTEp9JWVsDDmMY98TZ+/kg8OUZWilDnjLcGdlWRQT6bDjvGCw&#10;p7Wh5lxfnIK36XG/PdsX872Jznx+2bqZhLtSz0/DxxxEoiH9h//aW62gLN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Q+lDDAAAA3AAAAA8AAAAAAAAAAAAA&#10;AAAAoQIAAGRycy9kb3ducmV2LnhtbFBLBQYAAAAABAAEAPkAAACRAwAAAAA=&#10;" strokeweight="0"/>
                <v:line id="Line 222" o:spid="_x0000_s1245" style="position:absolute;flip:x y;visibility:visible;mso-wrap-style:square" from="17716,-1924" to="18097,-1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xfy8MAAADcAAAADwAAAGRycy9kb3ducmV2LnhtbESPQWsCMRSE74X+h/AKvRTNdktVVqMU&#10;qUV6c9X7Y/PcLCYvSxJ1/fdNodDjMDPfMIvV4Ky4UoidZwWv4wIEceN1x62Cw34zmoGICVmj9UwK&#10;7hRhtXx8WGCl/Y13dK1TKzKEY4UKTEp9JWVsDDmMY98TZ+/kg8OUZWilDnjLcGdlWRQT6bDjvGCw&#10;p7Wh5lxfnIK36XG/PdsX872Jznx+2bqZhLtSz0/DxxxEoiH9h//aW62gLN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cX8vDAAAA3AAAAA8AAAAAAAAAAAAA&#10;AAAAoQIAAGRycy9kb3ducmV2LnhtbFBLBQYAAAAABAAEAPkAAACRAwAAAAA=&#10;" strokeweight="0"/>
                <v:line id="Line 223" o:spid="_x0000_s1246" style="position:absolute;visibility:visible;mso-wrap-style:square" from="17557,-2000" to="17557,-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N+c8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T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s35zxAAAANwAAAAPAAAAAAAAAAAA&#10;AAAAAKECAABkcnMvZG93bnJldi54bWxQSwUGAAAAAAQABAD5AAAAkgMAAAAA&#10;" strokeweight="0"/>
                <v:line id="Line 224" o:spid="_x0000_s1247" style="position:absolute;visibility:visible;mso-wrap-style:square" from="17557,-2000" to="17945,-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/b6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KZ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9voxAAAANwAAAAPAAAAAAAAAAAA&#10;AAAAAKECAABkcnMvZG93bnJldi54bWxQSwUGAAAAAAQABAD5AAAAkgMAAAAA&#10;" strokeweight="0"/>
                <v:rect id="Rectangle 225" o:spid="_x0000_s1248" style="position:absolute;left:27495;top:7315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2O9L8A&#10;AADcAAAADwAAAGRycy9kb3ducmV2LnhtbERPS2rDMBDdB3oHMYHuEjlelOBENiEQSEs3tnuAwRp/&#10;iDQykhq7t68WhS4f73+uVmvEk3yYHCs47DMQxJ3TEw8Kvtrb7ggiRGSNxjEp+KEAVfmyOWOh3cI1&#10;PZs4iBTCoUAFY4xzIWXoRrIY9m4mTlzvvMWYoB+k9rikcGtknmVv0uLEqWHEma4jdY/m2yqQbXNb&#10;jo3xmfvI+0/zfq97ckq9btfLCUSkNf6L/9x3rSDP09p0Jh0BWf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/Y70vwAAANwAAAAPAAAAAAAAAAAAAAAAAJgCAABkcnMvZG93bnJl&#10;di54bWxQSwUGAAAAAAQABAD1AAAAhAMAAAAA&#10;" filled="f" stroked="f">
                  <v:textbox style="mso-fit-shape-to-text:t" inset="0,0,0,0">
                    <w:txbxContent>
                      <w:p w:rsidR="009A5F10" w:rsidRDefault="009A5F1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26" o:spid="_x0000_s1249" style="position:absolute;left:28263;top:10623;width:14713;height:3543;visibility:visible;mso-wrap-style:square;v-text-anchor:top" coordsize="2317,5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oCxsYA&#10;AADcAAAADwAAAGRycy9kb3ducmV2LnhtbESPW2vCQBSE3wv+h+UUfNNNU9AasxERipe3phf6eJo9&#10;JsHs2ZBdY/TXu4VCH4eZ+YZJV4NpRE+dqy0reJpGIIgLq2suFXy8v05eQDiPrLGxTAqu5GCVjR5S&#10;TLS98Bv1uS9FgLBLUEHlfZtI6YqKDLqpbYmDd7SdQR9kV0rd4SXATSPjKJpJgzWHhQpb2lRUnPKz&#10;UfC1/57ntD7d9j+fu2uzPfTbxXOv1PhxWC9BeBr8f/ivvdMK4ngBv2fCEZDZ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ToCxsYAAADcAAAADwAAAAAAAAAAAAAAAACYAgAAZHJz&#10;L2Rvd25yZXYueG1sUEsFBgAAAAAEAAQA9QAAAIsDAAAAAA==&#10;" path="m2317,l,,,558e" filled="f" strokecolor="#903" strokeweight="33e-5mm">
                  <v:stroke dashstyle="1 1"/>
                  <v:path arrowok="t" o:connecttype="custom" o:connectlocs="1471295,0;0,0;0,354330" o:connectangles="0,0,0"/>
                </v:shape>
                <v:line id="Line 227" o:spid="_x0000_s1250" style="position:absolute;flip:x y;visibility:visible;mso-wrap-style:square" from="27959,13550" to="28263,14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NnjFMIAAADcAAAADwAAAGRycy9kb3ducmV2LnhtbERPy4rCMBTdD/gP4QpuRFMdfFCNMqMj&#10;Ci7EB4i7S3Nti81NaaLWvzcLYZaH857Oa1OIB1Uut6yg141AECdW55wqOB1XnTEI55E1FpZJwYsc&#10;zGeNrynG2j55T4+DT0UIYRejgsz7MpbSJRkZdF1bEgfuaiuDPsAqlbrCZwg3hexH0VAazDk0ZFjS&#10;IqPkdrgbBaPf7QB36bJ97I3M3zmxlzXJgVKtZv0zAeGp9v/ij3ujFfS/w/xwJhwBOX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NnjFMIAAADcAAAADwAAAAAAAAAAAAAA&#10;AAChAgAAZHJzL2Rvd25yZXYueG1sUEsFBgAAAAAEAAQA+QAAAJADAAAAAA==&#10;" strokecolor="#903" strokeweight="33e-5mm"/>
                <v:line id="Line 228" o:spid="_x0000_s1251" style="position:absolute;flip:y;visibility:visible;mso-wrap-style:square" from="28263,13550" to="28575,14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J1nMUAAADcAAAADwAAAGRycy9kb3ducmV2LnhtbESP0WrCQBRE3wv+w3IF3+rGKK1EV9GA&#10;YOlLq37ANXtNgtm7YXeNqV/vFgp9HGbmDLNc96YRHTlfW1YwGScgiAuray4VnI671zkIH5A1NpZJ&#10;wQ95WK8GL0vMtL3zN3WHUIoIYZ+hgiqENpPSFxUZ9GPbEkfvYp3BEKUrpXZ4j3DTyDRJ3qTBmuNC&#10;hS3lFRXXw80oeORfm/OuyK/J47R16axz9efHu1KjYb9ZgAjUh//wX3uvFaTTCfyeiUdAr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J1nMUAAADcAAAADwAAAAAAAAAA&#10;AAAAAAChAgAAZHJzL2Rvd25yZXYueG1sUEsFBgAAAAAEAAQA+QAAAJMDAAAAAA==&#10;" strokecolor="#903" strokeweight="33e-5mm"/>
                <v:line id="Line 229" o:spid="_x0000_s1252" style="position:absolute;visibility:visible;mso-wrap-style:square" from="21253,1543" to="21253,1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ur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e6txAAAANwAAAAPAAAAAAAAAAAA&#10;AAAAAKECAABkcnMvZG93bnJldi54bWxQSwUGAAAAAAQABAD5AAAAkgMAAAAA&#10;" strokeweight="0"/>
                <v:line id="Line 230" o:spid="_x0000_s1253" style="position:absolute;visibility:visible;mso-wrap-style:square" from="21253,1543" to="21564,1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1LN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1LNsUAAADcAAAADwAAAAAAAAAA&#10;AAAAAAChAgAAZHJzL2Rvd25yZXYueG1sUEsFBgAAAAAEAAQA+QAAAJMDAAAAAA==&#10;" strokeweight="0"/>
                <v:line id="Line 231" o:spid="_x0000_s1254" style="position:absolute;flip:x;visibility:visible;mso-wrap-style:square" from="21336,1619" to="21564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Dgh8YAAADcAAAADwAAAGRycy9kb3ducmV2LnhtbESPQWsCMRSE7wX/Q3iCt5qtLbZsjSJK&#10;pQi2aOuht+fmdXdx87Ik0Y3/3giFHoeZ+YaZzKJpxJmcry0reBhmIIgLq2suFXx/vd2/gPABWWNj&#10;mRRcyMNs2rubYK5tx1s670IpEoR9jgqqENpcSl9UZNAPbUucvF/rDIYkXSm1wy7BTSNHWTaWBmtO&#10;CxW2tKioOO5ORsH245kPbnWKx3joNp8/+3K9X86VGvTj/BVEoBj+w3/td61g9Pg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oQ4IfGAAAA3AAAAA8AAAAAAAAA&#10;AAAAAAAAoQIAAGRycy9kb3ducmV2LnhtbFBLBQYAAAAABAAEAPkAAACUAwAAAAA=&#10;" strokeweight="0"/>
                <v:line id="Line 232" o:spid="_x0000_s1255" style="position:absolute;flip:y;visibility:visible;mso-wrap-style:square" from="21336,1619" to="21336,1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xFHMYAAADcAAAADwAAAGRycy9kb3ducmV2LnhtbESPQWsCMRSE7wX/Q3iCt5qtpbZsjSJK&#10;pQi2aOuht+fmdXdx87Ik0Y3/3giFHoeZ+YaZzKJpxJmcry0reBhmIIgLq2suFXx/vd2/gPABWWNj&#10;mRRcyMNs2rubYK5tx1s670IpEoR9jgqqENpcSl9UZNAPbUucvF/rDIYkXSm1wy7BTSNHWTaWBmtO&#10;CxW2tKioOO5ORsH245kPbnWKx3joNp8/+3K9X86VGvTj/BVEoBj+w3/td61g9Pg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VcRRzGAAAA3AAAAA8AAAAAAAAA&#10;AAAAAAAAoQIAAGRycy9kb3ducmV2LnhtbFBLBQYAAAAABAAEAPkAAACUAwAAAAA=&#10;" strokeweight="0"/>
                <v:line id="Line 233" o:spid="_x0000_s1256" style="position:absolute;visibility:visible;mso-wrap-style:square" from="21253,1543" to="21640,1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ror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auiuxAAAANwAAAAPAAAAAAAAAAAA&#10;AAAAAKECAABkcnMvZG93bnJldi54bWxQSwUGAAAAAAQABAD5AAAAkgMAAAAA&#10;" strokeweight="0"/>
                <v:line id="Line 234" o:spid="_x0000_s1257" style="position:absolute;visibility:visible;mso-wrap-style:square" from="21253,1771" to="21253,1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ZNN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Jk01xAAAANwAAAAPAAAAAAAAAAAA&#10;AAAAAKECAABkcnMvZG93bnJldi54bWxQSwUGAAAAAAQABAD5AAAAkgMAAAAA&#10;" strokeweight="0"/>
                <v:line id="Line 235" o:spid="_x0000_s1258" style="position:absolute;visibility:visible;mso-wrap-style:square" from="21336,1543" to="21336,1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ZR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bnZR8IAAADcAAAADwAAAAAAAAAAAAAA&#10;AAChAgAAZHJzL2Rvd25yZXYueG1sUEsFBgAAAAAEAAQA+QAAAJADAAAAAA==&#10;" strokeweight="0"/>
                <v:line id="Line 236" o:spid="_x0000_s1259" style="position:absolute;visibility:visible;mso-wrap-style:square" from="21253,1619" to="21640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83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XzcxAAAANwAAAAPAAAAAAAAAAAA&#10;AAAAAKECAABkcnMvZG93bnJldi54bWxQSwUGAAAAAAQABAD5AAAAkgMAAAAA&#10;" strokeweight="0"/>
                <v:line id="Line 237" o:spid="_x0000_s1260" style="position:absolute;visibility:visible;mso-wrap-style:square" from="21253,1619" to="21640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mmPM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mmPMIAAADcAAAADwAAAAAAAAAAAAAA&#10;AAChAgAAZHJzL2Rvd25yZXYueG1sUEsFBgAAAAAEAAQA+QAAAJADAAAAAA==&#10;" strokeweight="0"/>
                <v:line id="Line 238" o:spid="_x0000_s1261" style="position:absolute;visibility:visible;mso-wrap-style:square" from="21336,1543" to="21336,1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Dp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QOnxAAAANwAAAAPAAAAAAAAAAAA&#10;AAAAAKECAABkcnMvZG93bnJldi54bWxQSwUGAAAAAAQABAD5AAAAkgMAAAAA&#10;" strokeweight="0"/>
                <v:line id="Line 239" o:spid="_x0000_s1262" style="position:absolute;visibility:visible;mso-wrap-style:square" from="21336,1543" to="21336,1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ed0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3QxAAAANwAAAAPAAAAAAAAAAAA&#10;AAAAAKECAABkcnMvZG93bnJldi54bWxQSwUGAAAAAAQABAD5AAAAkgMAAAAA&#10;" strokeweight="0"/>
                <v:line id="Line 240" o:spid="_x0000_s1263" style="position:absolute;visibility:visible;mso-wrap-style:square" from="21253,1543" to="21640,1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s4S8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yNIX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s4S8UAAADcAAAADwAAAAAAAAAA&#10;AAAAAAChAgAAZHJzL2Rvd25yZXYueG1sUEsFBgAAAAAEAAQA+QAAAJMDAAAAAA==&#10;" strokeweight="0"/>
                <v:line id="Line 241" o:spid="_x0000_s1264" style="position:absolute;visibility:visible;mso-wrap-style:square" from="21253,1619" to="21640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KgP8UAAADcAAAADwAAAGRycy9kb3ducmV2LnhtbESPQWvCQBSE74X+h+UVvOlGU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KgP8UAAADcAAAADwAAAAAAAAAA&#10;AAAAAAChAgAAZHJzL2Rvd25yZXYueG1sUEsFBgAAAAAEAAQA+QAAAJMDAAAAAA==&#10;" strokeweight="0"/>
                <v:line id="Line 242" o:spid="_x0000_s1265" style="position:absolute;visibility:visible;mso-wrap-style:square" from="21253,1543" to="21253,1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4FpM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74FpMUAAADcAAAADwAAAAAAAAAA&#10;AAAAAAChAgAAZHJzL2Rvd25yZXYueG1sUEsFBgAAAAAEAAQA+QAAAJMDAAAAAA==&#10;" strokeweight="0"/>
                <v:line id="Line 243" o:spid="_x0000_s1266" style="position:absolute;flip:x;visibility:visible;mso-wrap-style:square" from="21253,1543" to="21640,1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ioFsYAAADcAAAADwAAAGRycy9kb3ducmV2LnhtbESPQWsCMRSE7wX/Q3hCbzWrFCtbo4hi&#10;KQUraj309ty87i5uXpYkuum/N4WCx2FmvmGm82gacSXna8sKhoMMBHFhdc2lgq/D+mkCwgdkjY1l&#10;UvBLHuaz3sMUc2073tF1H0qRIOxzVFCF0OZS+qIig35gW+Lk/VhnMCTpSqkddgluGjnKsrE0WHNa&#10;qLClZUXFeX8xCnafL3xyb5d4jqdus/0+lh/H1UKpx35cvIIIFMM9/N9+1wpGz2P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2IqBbGAAAA3AAAAA8AAAAAAAAA&#10;AAAAAAAAoQIAAGRycy9kb3ducmV2LnhtbFBLBQYAAAAABAAEAPkAAACUAwAAAAA=&#10;" strokeweight="0"/>
                <v:line id="Line 244" o:spid="_x0000_s1267" style="position:absolute;visibility:visible;mso-wrap-style:square" from="21336,1619" to="21717,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CYz8sYAAADcAAAADwAAAGRycy9kb3ducmV2LnhtbESPQWvCQBSE74L/YXlCb7pRikqajUiL&#10;NAehVEXx9si+JsHs27C71dhf3y0UPA4z8w2TrXrTiis531hWMJ0kIIhLqxuuFBz2m/EShA/IGlvL&#10;pOBOHlb5cJBhqu2NP+m6C5WIEPYpKqhD6FIpfVmTQT+xHXH0vqwzGKJ0ldQObxFuWjlLkrk02HBc&#10;qLGj15rKy+7bKHCb5tAWhT39HLeX+eLj/G7e/Empp1G/fgERqA+P8H+70Apmzwv4OxOPgMx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mM/LGAAAA3AAAAA8AAAAAAAAA&#10;AAAAAAAAoQIAAGRycy9kb3ducmV2LnhtbFBLBQYAAAAABAAEAPkAAACUAwAAAAA=&#10;" strokeweight="67e-5mm"/>
                <v:line id="Line 245" o:spid="_x0000_s1268" style="position:absolute;flip:x y;visibility:visible;mso-wrap-style:square" from="21336,1619" to="21717,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IV9c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t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sCFfXAAAAA3AAAAA8AAAAAAAAAAAAAAAAA&#10;oQIAAGRycy9kb3ducmV2LnhtbFBLBQYAAAAABAAEAPkAAACOAwAAAAA=&#10;" strokeweight="0"/>
                <v:line id="Line 246" o:spid="_x0000_s1269" style="position:absolute;flip:x y;visibility:visible;mso-wrap-style:square" from="21336,1543" to="21717,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6wbs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uYvLzB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OsG7DAAAA3AAAAA8AAAAAAAAAAAAA&#10;AAAAoQIAAGRycy9kb3ducmV2LnhtbFBLBQYAAAAABAAEAPkAAACRAwAAAAA=&#10;" strokeweight="0"/>
                <v:line id="Line 247" o:spid="_x0000_s1270" style="position:absolute;flip:x y;visibility:visible;mso-wrap-style:square" from="21336,1619" to="21717,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2PLsAAAADcAAAADwAAAGRycy9kb3ducmV2LnhtbERPTWsCMRC9F/wPYQQvpWarVM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Ctjy7AAAAA3AAAAA8AAAAAAAAAAAAAAAAA&#10;oQIAAGRycy9kb3ducmV2LnhtbFBLBQYAAAAABAAEAPkAAACOAwAAAAA=&#10;" strokeweight="0"/>
                <v:line id="Line 248" o:spid="_x0000_s1271" style="position:absolute;flip:x y;visibility:visible;mso-wrap-style:square" from="21336,1619" to="21717,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EqtcMAAADcAAAADwAAAGRycy9kb3ducmV2LnhtbESPQWsCMRSE70L/Q3hCL6JZLVpZjVJK&#10;LeLNtd4fm+dmMXlZklTXf98UCj0OM/MNs972zoobhdh6VjCdFCCIa69bbhR8nXbjJYiYkDVaz6Tg&#10;QRG2m6fBGkvt73ykW5UakSEcS1RgUupKKWNtyGGc+I44excfHKYsQyN1wHuGOytnRbGQDlvOCwY7&#10;ejdUX6tvp+Dl9XzaX+3IHHbRmY9PW9WL8FDqedi/rUAk6tN/+K+91wpm8y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/hKrXDAAAA3AAAAA8AAAAAAAAAAAAA&#10;AAAAoQIAAGRycy9kb3ducmV2LnhtbFBLBQYAAAAABAAEAPkAAACRAwAAAAA=&#10;" strokeweight="0"/>
                <v:line id="Line 249" o:spid="_x0000_s1272" style="position:absolute;flip:x y;visibility:visible;mso-wrap-style:square" from="21253,1619" to="21717,2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O0wsMAAADcAAAADwAAAGRycy9kb3ducmV2LnhtbESPQWsCMRSE74X+h/AKvRTNdktVVqMU&#10;qUV6c9X7Y/PcLCYvSxJ1/fdNodDjMDPfMIvV4Ky4UoidZwWv4wIEceN1x62Cw34zmoGICVmj9UwK&#10;7hRhtXx8WGCl/Y13dK1TKzKEY4UKTEp9JWVsDDmMY98TZ+/kg8OUZWilDnjLcGdlWRQT6bDjvGCw&#10;p7Wh5lxfnIK36XG/PdsX872Jznx+2bqZhLtSz0/DxxxEoiH9h//aW62gfC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8ztMLDAAAA3AAAAA8AAAAAAAAAAAAA&#10;AAAAoQIAAGRycy9kb3ducmV2LnhtbFBLBQYAAAAABAAEAPkAAACRAwAAAAA=&#10;" strokeweight="0"/>
                <v:line id="Line 250" o:spid="_x0000_s1273" style="position:absolute;flip:x y;visibility:visible;mso-wrap-style:square" from="21412,1619" to="21793,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8RWcMAAADcAAAADwAAAGRycy9kb3ducmV2LnhtbESPQWsCMRSE70L/Q3iFXqRmq3QrW6OU&#10;UkV6c23vj81zs5i8LEmq679vBMHjMDPfMIvV4Kw4UYidZwUvkwIEceN1x62Cn/36eQ4iJmSN1jMp&#10;uFCE1fJhtMBK+zPv6FSnVmQIxwoVmJT6SsrYGHIYJ74nzt7BB4cpy9BKHfCc4c7KaVGU0mHHecFg&#10;T5+GmmP95xTM3n7326Mdm+91dOZrY+umDBelnh6Hj3cQiYZ0D9/aW61g+jqD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/EVnDAAAA3AAAAA8AAAAAAAAAAAAA&#10;AAAAoQIAAGRycy9kb3ducmV2LnhtbFBLBQYAAAAABAAEAPkAAACRAwAAAAA=&#10;" strokeweight="0"/>
                <v:line id="Line 251" o:spid="_x0000_s1274" style="position:absolute;visibility:visible;mso-wrap-style:square" from="21253,1543" to="21253,1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s24s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s24sUAAADcAAAADwAAAAAAAAAA&#10;AAAAAAChAgAAZHJzL2Rvd25yZXYueG1sUEsFBgAAAAAEAAQA+QAAAJMDAAAAAA==&#10;" strokeweight="0"/>
                <v:line id="Line 252" o:spid="_x0000_s1275" style="position:absolute;visibility:visible;mso-wrap-style:square" from="21253,1543" to="21640,1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eTecUAAADcAAAADwAAAGRycy9kb3ducmV2LnhtbESPQWvCQBSE74X+h+UVeqsbhdg0uhER&#10;i3prrUKPj+wzWZJ9G7Krxn/vFgoeh5n5hpkvBtuKC/XeOFYwHiUgiEunDVcKDj+fbxkIH5A1to5J&#10;wY08LIrnpznm2l35my77UIkIYZ+jgjqELpfSlzVZ9CPXEUfv5HqLIcq+krrHa4TbVk6SZCotGo4L&#10;NXa0qqls9merwHxNN+nu/fhxlOtNGP9mTWbsQanXl2E5AxFoCI/wf3urFUzSFP7OxCM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meTecUAAADcAAAADwAAAAAAAAAA&#10;AAAAAAChAgAAZHJzL2Rvd25yZXYueG1sUEsFBgAAAAAEAAQA+QAAAJMDAAAAAA==&#10;" strokeweight="0"/>
                <v:rect id="Rectangle 253" o:spid="_x0000_s1276" style="position:absolute;left:32499;top:10934;width:421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jMYMEA&#10;AADcAAAADwAAAGRycy9kb3ducmV2LnhtbESP3YrCMBSE7xd8h3AWvFvTLShSjbIsCCp7Y/UBDs3p&#10;DyYnJYm2vr1ZELwcZuYbZr0drRF38qFzrOB7loEgrpzuuFFwOe++liBCRNZoHJOCBwXYbiYfayy0&#10;G/hE9zI2IkE4FKigjbEvpAxVSxbDzPXEyaudtxiT9I3UHocEt0bmWbaQFjtOCy329NtSdS1vVoE8&#10;l7thWRqfuWNe/5nD/lSTU2r6Of6sQEQa4zv8au+1gny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ozGDBAAAA3AAAAA8AAAAAAAAAAAAAAAAAmAIAAGRycy9kb3du&#10;cmV2LnhtbFBLBQYAAAAABAAEAPUAAACGAwAAAAA=&#10;" filled="f" stroked="f">
                  <v:textbox style="mso-fit-shape-to-text:t" inset="0,0,0,0">
                    <w:txbxContent>
                      <w:p w:rsidR="009A5F10" w:rsidRDefault="009A5F1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54" o:spid="_x0000_s1277" style="position:absolute;left:36506;top:21945;width:7315;height: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CILMQA&#10;AADcAAAADwAAAGRycy9kb3ducmV2LnhtbESPzWrDMBCE74G+g9hCL6GRG2hcnCjBLRR6CSVOHmBj&#10;bf2rlZHkxH37qFDIcZiZb5jNbjK9uJDzjWUFL4sEBHFpdcOVgtPx8/kNhA/IGnvLpOCXPOy2D7MN&#10;Ztpe+UCXIlQiQthnqKAOYcik9GVNBv3CDsTR+7HOYIjSVVI7vEa46eUySVbSYMNxocaBPmoqu2I0&#10;CvJO+nlXkm/3Y/rdrqxr8f2s1NPjlK9BBJrCPfzf/tIKlq8p/J2JR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QiCzEAAAA3AAAAA8AAAAAAAAAAAAAAAAAmAIAAGRycy9k&#10;b3ducmV2LnhtbFBLBQYAAAAABAAEAPUAAACJAwAAAAA=&#10;" fillcolor="#ffc" strokecolor="#903" strokeweight="0"/>
                <v:rect id="Rectangle 255" o:spid="_x0000_s1278" style="position:absolute;left:36506;top:22790;width:18332;height:140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8cXr4A&#10;AADcAAAADwAAAGRycy9kb3ducmV2LnhtbERPS4oCMRDdC94hlOBGNK0wjrRGUUFwM4iOByg7ZX9T&#10;aZKoPbefLASXj/dfbTrTiCc5X1pWMJ0kIIgzq0vOFVx/D+MFCB+QNTaWScEfedis+70Vptq++EzP&#10;S8hFDGGfooIihDaV0mcFGfQT2xJH7m6dwRChy6V2+IrhppGzJJlLgyXHhgJb2heU1ZeHUbCtpR/V&#10;Gfnq5/F9qubWVbi7KTUcdNsliEBd+Ijf7qNWMPuKa+OZeATk+h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JPHF6+AAAA3AAAAA8AAAAAAAAAAAAAAAAAmAIAAGRycy9kb3ducmV2&#10;LnhtbFBLBQYAAAAABAAEAPUAAACDAwAAAAA=&#10;" fillcolor="#ffc" strokecolor="#903" strokeweight="0"/>
                <v:rect id="Rectangle 256" o:spid="_x0000_s1279" style="position:absolute;left:38042;top:23793;width:1345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dYEsIA&#10;AADcAAAADwAAAGRycy9kb3ducmV2LnhtbESP3WoCMRSE7wu+QziCdzXrgkVXo4ggaOmNqw9w2Jz9&#10;weRkSVJ3+/amUOjlMDPfMNv9aI14kg+dYwWLeQaCuHK640bB/XZ6X4EIEVmjcUwKfijAfjd522Kh&#10;3cBXepaxEQnCoUAFbYx9IWWoWrIY5q4nTl7tvMWYpG+k9jgkuDUyz7IPabHjtNBiT8eWqkf5bRXI&#10;W3kaVqXxmfvM6y9zOV9rckrNpuNhAyLSGP/Df+2zVpAv1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t1gSwgAAANwAAAAPAAAAAAAAAAAAAAAAAJgCAABkcnMvZG93&#10;bnJldi54bWxQSwUGAAAAAAQABAD1AAAAhwMAAAAA&#10;" filled="f" stroked="f">
                  <v:textbox style="mso-fit-shape-to-text:t" inset="0,0,0,0">
                    <w:txbxContent>
                      <w:p w:rsidR="009A5F10" w:rsidRDefault="009A5F1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UCS  -</w:t>
                        </w:r>
                        <w:proofErr w:type="spellStart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57" o:spid="_x0000_s1280" style="position:absolute;left:39509;top:25025;width:1258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E7Mr8A&#10;AADcAAAADwAAAGRycy9kb3ducmV2LnhtbERPy4rCMBTdC/MP4Q6403S6EKlGGQYKHXFj9QMuze2D&#10;SW5KkrH1781CcHk47/1xtkbcyYfBsYKvdQaCuHF64E7B7VqutiBCRNZoHJOCBwU4Hj4Weyy0m/hC&#10;9zp2IoVwKFBBH+NYSBmaniyGtRuJE9c6bzEm6DupPU4p3BqZZ9lGWhw4NfQ40k9PzV/9bxXIa11O&#10;29r4zJ3y9mx+q0tLTqnl5/y9AxFpjm/xy11pBfkmzU9n0hGQh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4TsyvwAAANwAAAAPAAAAAAAAAAAAAAAAAJgCAABkcnMvZG93bnJl&#10;di54bWxQSwUGAAAAAAQABAD1AAAAhAMAAAAA&#10;" filled="f" stroked="f">
                  <v:textbox style="mso-fit-shape-to-text:t" inset="0,0,0,0">
                    <w:txbxContent>
                      <w:p w:rsidR="009A5F10" w:rsidRDefault="009A5F1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oval id="Oval 258" o:spid="_x0000_s1281" style="position:absolute;left:37274;top:27793;width:16326;height:69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c10cQA&#10;AADcAAAADwAAAGRycy9kb3ducmV2LnhtbESPT2sCMRTE7wW/Q3iCt5p1EZGtUUpBKPRQ/x08PjfP&#10;3dDNS9ykGr99UxA8DjPzG2axSrYTV+qDcaxgMi5AENdOG24UHPbr1zmIEJE1do5JwZ0CrJaDlwVW&#10;2t14S9ddbESGcKhQQRujr6QMdUsWw9h54uydXW8xZtk3Uvd4y3DbybIoZtKi4bzQoqePluqf3a9V&#10;4P1mOk3p24QynS/mi0/b+/Gk1GiY3t9ARErxGX60P7WCcjaB/zP5CM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63NdHEAAAA3AAAAA8AAAAAAAAAAAAAAAAAmAIAAGRycy9k&#10;b3ducmV2LnhtbFBLBQYAAAAABAAEAPUAAACJAwAAAAA=&#10;" fillcolor="#ffc" strokecolor="#903" strokeweight="0"/>
                <v:rect id="Rectangle 259" o:spid="_x0000_s1282" style="position:absolute;left:40049;top:28873;width:1067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8A3sEA&#10;AADc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9yeJ9JR0D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/AN7BAAAA3AAAAA8AAAAAAAAAAAAAAAAAmAIAAGRycy9kb3du&#10;cmV2LnhtbFBLBQYAAAAABAAEAPUAAACGAwAAAAA=&#10;" filled="f" stroked="f">
                  <v:textbox style="mso-fit-shape-to-text:t" inset="0,0,0,0">
                    <w:txbxContent>
                      <w:p w:rsidR="009A5F10" w:rsidRDefault="009A5F1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o:spid="_x0000_s1283" style="position:absolute;left:41973;top:30105;width:661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OlRcEA&#10;AADcAAAADwAAAGRycy9kb3ducmV2LnhtbESP3YrCMBSE7xd8h3AWvFvTrSBSjbIsCCp7Y/UBDs3p&#10;DyYnJYm2vr1ZELwcZuYbZr0drRF38qFzrOB7loEgrpzuuFFwOe++liBCRNZoHJOCBwXYbiYfayy0&#10;G/hE9zI2IkE4FKigjbEvpAxVSxbDzPXEyaudtxiT9I3UHocEt0bmWbaQFjtOCy329NtSdS1vVoE8&#10;l7thWRqfuWNe/5nD/lSTU2r6Of6sQEQa4zv8au+1gnwx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4zpUXBAAAA3AAAAA8AAAAAAAAAAAAAAAAAmAIAAGRycy9kb3du&#10;cmV2LnhtbFBLBQYAAAAABAAEAPUAAACGAwAAAAA=&#10;" filled="f" stroked="f">
                  <v:textbox style="mso-fit-shape-to-text:t" inset="0,0,0,0">
                    <w:txbxContent>
                      <w:p w:rsidR="009A5F10" w:rsidRDefault="009A5F1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61" o:spid="_x0000_s1284" style="position:absolute;left:41046;top:31337;width:894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o9McEA&#10;AADcAAAADwAAAGRycy9kb3ducmV2LnhtbESP3YrCMBSE7xd8h3AWvFvTLSJSjbIsCCp7Y/UBDs3p&#10;DyYnJYm2vr1ZELwcZuYbZr0drRF38qFzrOB7loEgrpzuuFFwOe++liBCRNZoHJOCBwXYbiYfayy0&#10;G/hE9zI2IkE4FKigjbEvpAxVSxbDzPXEyaudtxiT9I3UHocEt0bmWbaQFjtOCy329NtSdS1vVoE8&#10;l7thWRqfuWNe/5nD/lSTU2r6Of6sQEQa4zv8au+1gnwx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aPTHBAAAA3AAAAA8AAAAAAAAAAAAAAAAAmAIAAGRycy9kb3du&#10;cmV2LnhtbFBLBQYAAAAABAAEAPUAAACGAwAAAAA=&#10;" filled="f" stroked="f">
                  <v:textbox style="mso-fit-shape-to-text:t" inset="0,0,0,0">
                    <w:txbxContent>
                      <w:p w:rsidR="009A5F10" w:rsidRDefault="009A5F1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line id="Line 262" o:spid="_x0000_s1285" style="position:absolute;flip:y;visibility:visible;mso-wrap-style:square" from="28035,33489" to="39198,43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t6UsQAAADcAAAADwAAAGRycy9kb3ducmV2LnhtbESPQWvCQBSE74L/YXmF3nSTgFqimyBK&#10;aU9qY+n5kX0modm3YXer6b/vFgSPw8x8w2zK0fTiSs53lhWk8wQEcW11x42Cz/Pr7AWED8gae8uk&#10;4Jc8lMV0ssFc2xt/0LUKjYgQ9jkqaEMYcil93ZJBP7cDcfQu1hkMUbpGaoe3CDe9zJJkKQ12HBda&#10;HGjXUv1d/RgFZ/vlFsdT1e2CS/eH9G27yg4npZ6fxu0aRKAxPML39rtWkC0X8H8mHgFZ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+3pSxAAAANwAAAAPAAAAAAAAAAAA&#10;AAAAAKECAABkcnMvZG93bnJldi54bWxQSwUGAAAAAAQABAD5AAAAkgMAAAAA&#10;" strokecolor="#903" strokeweight="33e-5mm">
                  <v:stroke dashstyle="1 1"/>
                </v:line>
                <v:line id="Line 263" o:spid="_x0000_s1286" style="position:absolute;flip:x;visibility:visible;mso-wrap-style:square" from="38506,33489" to="39198,33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jC9cUAAADcAAAADwAAAGRycy9kb3ducmV2LnhtbESP0WrCQBRE3wv+w3IF3+rGIKlEV9GA&#10;UOlLq37ANXtNgtm7YXcbo1/fLRT6OMzMGWa1GUwrenK+saxgNk1AEJdWN1wpOJ/2rwsQPiBrbC2T&#10;ggd52KxHLyvMtb3zF/XHUIkIYZ+jgjqELpfSlzUZ9FPbEUfvap3BEKWrpHZ4j3DTyjRJMmmw4bhQ&#10;Y0dFTeXt+G0UPIvP7WVfFrfked65dN675uPwptRkPGyXIAIN4T/8137XCtIsg98z8QjI9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jC9cUAAADcAAAADwAAAAAAAAAA&#10;AAAAAAChAgAAZHJzL2Rvd25yZXYueG1sUEsFBgAAAAAEAAQA+QAAAJMDAAAAAA==&#10;" strokecolor="#903" strokeweight="33e-5mm"/>
                <v:line id="Line 264" o:spid="_x0000_s1287" style="position:absolute;flip:x;visibility:visible;mso-wrap-style:square" from="38969,33489" to="39198,34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RnbsQAAADcAAAADwAAAGRycy9kb3ducmV2LnhtbESP0WrCQBRE3wv+w3KFvtWNQbREV9GA&#10;oPjSWj/gmr0mwezdsLvG1K93hUIfh5k5wyxWvWlER87XlhWMRwkI4sLqmksFp5/txycIH5A1NpZJ&#10;wS95WC0HbwvMtL3zN3XHUIoIYZ+hgiqENpPSFxUZ9CPbEkfvYp3BEKUrpXZ4j3DTyDRJptJgzXGh&#10;wpbyiorr8WYUPPKv9Xlb5Nfkcdq4dNK5+rCfKfU+7NdzEIH68B/+a++0gnQ6g9e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RGduxAAAANwAAAAPAAAAAAAAAAAA&#10;AAAAAKECAABkcnMvZG93bnJldi54bWxQSwUGAAAAAAQABAD5AAAAkgMAAAAA&#10;" strokecolor="#903" strokeweight="33e-5mm"/>
                <v:rect id="Rectangle 265" o:spid="_x0000_s1288" style="position:absolute;left:34963;top:37884;width:433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c3NL8A&#10;AADcAAAADwAAAGRycy9kb3ducmV2LnhtbERPy4rCMBTdC/MP4Q6403S6EKlGGQYKHXFj9QMuze2D&#10;SW5KkrH1781CcHk47/1xtkbcyYfBsYKvdQaCuHF64E7B7VqutiBCRNZoHJOCBwU4Hj4Weyy0m/hC&#10;9zp2IoVwKFBBH+NYSBmaniyGtRuJE9c6bzEm6DupPU4p3BqZZ9lGWhw4NfQ40k9PzV/9bxXIa11O&#10;29r4zJ3y9mx+q0tLTqnl5/y9AxFpjm/xy11pBfkmrU1n0hGQh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lzc0vwAAANwAAAAPAAAAAAAAAAAAAAAAAJgCAABkcnMvZG93bnJl&#10;di54bWxQSwUGAAAAAAQABAD1AAAAhAMAAAAA&#10;" filled="f" stroked="f">
                  <v:textbox style="mso-fit-shape-to-text:t" inset="0,0,0,0">
                    <w:txbxContent>
                      <w:p w:rsidR="009A5F10" w:rsidRDefault="009A5F1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57AAD" w:rsidRDefault="00457AAD" w:rsidP="00457AAD">
      <w:pPr>
        <w:widowControl w:val="0"/>
        <w:jc w:val="center"/>
        <w:rPr>
          <w:rFonts w:cs="Arial"/>
        </w:rPr>
      </w:pPr>
    </w:p>
    <w:p w:rsidR="00457AAD" w:rsidRDefault="00457AAD" w:rsidP="00457AAD">
      <w:pPr>
        <w:widowControl w:val="0"/>
        <w:jc w:val="center"/>
        <w:rPr>
          <w:rFonts w:cs="Arial"/>
        </w:rPr>
      </w:pPr>
    </w:p>
    <w:p w:rsidR="00457AAD" w:rsidRDefault="00457AAD" w:rsidP="00457AAD">
      <w:pPr>
        <w:widowControl w:val="0"/>
        <w:jc w:val="center"/>
        <w:rPr>
          <w:rFonts w:cs="Arial"/>
        </w:rPr>
      </w:pPr>
    </w:p>
    <w:p w:rsidR="00457AAD" w:rsidRDefault="00457AAD" w:rsidP="00457AAD">
      <w:pPr>
        <w:widowControl w:val="0"/>
        <w:jc w:val="center"/>
        <w:rPr>
          <w:rFonts w:cs="Arial"/>
        </w:rPr>
      </w:pPr>
    </w:p>
    <w:p w:rsidR="00457AAD" w:rsidRDefault="00457AAD" w:rsidP="00457AA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jc w:val="left"/>
      </w:pPr>
      <w:r>
        <w:rPr>
          <w:b w:val="0"/>
          <w:bCs w:val="0"/>
        </w:rPr>
        <w:br w:type="page"/>
      </w:r>
      <w:bookmarkStart w:id="9" w:name="_Toc404345472"/>
      <w:r>
        <w:lastRenderedPageBreak/>
        <w:t>Casos de Uso</w:t>
      </w:r>
      <w:bookmarkEnd w:id="9"/>
    </w:p>
    <w:p w:rsidR="00457AAD" w:rsidRDefault="00457AAD" w:rsidP="00457AAD">
      <w:pPr>
        <w:pStyle w:val="Ttulo2"/>
      </w:pPr>
      <w:r>
        <w:rPr>
          <w:vanish/>
        </w:rPr>
        <w:t xml:space="preserve">UCS389 </w:t>
      </w:r>
      <w:bookmarkStart w:id="10" w:name="_Toc404345473"/>
      <w:r>
        <w:t>Finalizar Etapa do Concurso</w:t>
      </w:r>
      <w:bookmarkEnd w:id="10"/>
      <w:r>
        <w:t> </w:t>
      </w: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345474"/>
      <w:r>
        <w:t>Fluxo Básico</w:t>
      </w:r>
      <w:bookmarkEnd w:id="11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</w:t>
      </w:r>
      <w:r>
        <w:rPr>
          <w:rFonts w:ascii="Arial (W1)" w:hAnsi="Arial (W1)"/>
        </w:rPr>
        <w:t>seleciona uma etapa</w:t>
      </w:r>
      <w:r>
        <w:t xml:space="preserve"> da lista após realizar o caso de uso “Listar Etapa do Concurso” e seleciona a opção </w:t>
      </w:r>
      <w:proofErr w:type="gramStart"/>
      <w:r>
        <w:t>Finalizar .</w:t>
      </w:r>
      <w:proofErr w:type="gramEnd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solicita a confirmação da operação de finalização da etapa.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a regra de negócio: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RN01: Verificar se a etapa está com situação “em andamento”.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</w:rPr>
      </w:pPr>
      <w:r>
        <w:rPr>
          <w:strike/>
        </w:rPr>
        <w:t>O sistema verifica todos os candidatos da etapa finalizada.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strike/>
        </w:rPr>
        <w:t xml:space="preserve">O sistema </w:t>
      </w:r>
      <w:proofErr w:type="spellStart"/>
      <w:proofErr w:type="gramStart"/>
      <w:r>
        <w:rPr>
          <w:strike/>
        </w:rPr>
        <w:t>re-classifica</w:t>
      </w:r>
      <w:proofErr w:type="spellEnd"/>
      <w:proofErr w:type="gramEnd"/>
      <w:r>
        <w:rPr>
          <w:strike/>
        </w:rPr>
        <w:t xml:space="preserve"> para o final da fila de classificação geral (Conceito:</w:t>
      </w:r>
      <w:r>
        <w:rPr>
          <w:b/>
          <w:strike/>
        </w:rPr>
        <w:t xml:space="preserve"> </w:t>
      </w:r>
      <w:r>
        <w:rPr>
          <w:bCs w:val="0"/>
          <w:strike/>
        </w:rPr>
        <w:t>Etapas dos Classificados</w:t>
      </w:r>
      <w:r>
        <w:rPr>
          <w:strike/>
        </w:rPr>
        <w:t>) de candidatos, aqueles que não compareceram.</w:t>
      </w:r>
      <w:r>
        <w:t xml:space="preserve"> 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atualiza a situação da etapa selecionada para “concluída” e atribui </w:t>
      </w:r>
      <w:proofErr w:type="gramStart"/>
      <w:r>
        <w:t>a</w:t>
      </w:r>
      <w:proofErr w:type="gramEnd"/>
      <w:r>
        <w:t xml:space="preserve"> data atual para a data da situação no conceito “Itens das etapas do concurso”. 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a próxima etapa do item (através da data de início) “não iniciada” e realiza as seguintes operações: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 atualiza a situação da etapa para “em andamento” e atribui </w:t>
      </w:r>
      <w:proofErr w:type="gramStart"/>
      <w:r>
        <w:t>a</w:t>
      </w:r>
      <w:proofErr w:type="gramEnd"/>
      <w:r>
        <w:t xml:space="preserve"> data atual à data da situação no conceito “Itens das etapas do concurso”.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 O sistema identifica todos os registros de “candidatos da etapa” aprovados </w:t>
      </w:r>
      <w:proofErr w:type="gramStart"/>
      <w:r>
        <w:t>ativos</w:t>
      </w:r>
      <w:proofErr w:type="gramEnd"/>
      <w:r>
        <w:t xml:space="preserve"> (não anulados) na etapa que foi finalizada e insere na próxima etapa de candidatos com resultado ‘não compareceu’. 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mensagem MSG0006 ("Operação efetuada com sucesso!"</w:t>
      </w:r>
      <w:proofErr w:type="gramStart"/>
      <w:r>
        <w:t>)</w:t>
      </w:r>
      <w:proofErr w:type="gramEnd"/>
    </w:p>
    <w:p w:rsidR="00457AAD" w:rsidRDefault="00457AAD" w:rsidP="00457AAD">
      <w:pPr>
        <w:pStyle w:val="Ttulo4"/>
        <w:numPr>
          <w:ilvl w:val="0"/>
          <w:numId w:val="0"/>
        </w:numPr>
        <w:ind w:left="1080"/>
      </w:pPr>
    </w:p>
    <w:p w:rsidR="00457AAD" w:rsidRDefault="00457AAD" w:rsidP="00457AAD">
      <w:pPr>
        <w:pStyle w:val="Ttulo2"/>
      </w:pPr>
      <w:r>
        <w:rPr>
          <w:vanish/>
        </w:rPr>
        <w:t xml:space="preserve">UCS974 </w:t>
      </w:r>
      <w:bookmarkStart w:id="12" w:name="_Toc404345475"/>
      <w:r>
        <w:t>Reabrir Etapa de Concurso</w:t>
      </w:r>
      <w:bookmarkEnd w:id="12"/>
      <w:r>
        <w:t> </w:t>
      </w: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345476"/>
      <w:r>
        <w:t>Fluxo Básico</w:t>
      </w:r>
      <w:bookmarkEnd w:id="13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uma etapa da lista após realizar o caso de uso “Listar Etapa do Concurso” e seleciona a opção Reabrir.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pede confirmação do ator com a mensagem MSG1681 “T</w:t>
      </w:r>
      <w:r>
        <w:rPr>
          <w:color w:val="000000"/>
        </w:rPr>
        <w:t>oda a gestão da etapa posterior – indicação de candidatos aprovados ou reprovados – será desconsiderada</w:t>
      </w:r>
      <w:r>
        <w:t>, caso exista etapa posterior, confirma a &lt;</w:t>
      </w:r>
      <w:proofErr w:type="spellStart"/>
      <w:r>
        <w:t>nome_da_operação</w:t>
      </w:r>
      <w:proofErr w:type="spellEnd"/>
      <w:r>
        <w:t xml:space="preserve">&gt;?” para prosseguir. Caso o ator não </w:t>
      </w:r>
      <w:r>
        <w:lastRenderedPageBreak/>
        <w:t>confirme a pergunta, retornar.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as regras de negócio: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 RN02: Verificar existência de etapa(s) </w:t>
      </w:r>
      <w:proofErr w:type="gramStart"/>
      <w:r>
        <w:t>posterior(</w:t>
      </w:r>
      <w:proofErr w:type="gramEnd"/>
      <w:r>
        <w:t>es) já finalizada.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noBreakHyphen/>
        <w:t> RN05: Verificar se já foi realizada alguma chamada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noBreakHyphen/>
        <w:t xml:space="preserve"> RN07: Verificar se a etapa é do </w:t>
      </w:r>
      <w:proofErr w:type="gramStart"/>
      <w:r>
        <w:t>tipo classificatória</w:t>
      </w:r>
      <w:proofErr w:type="gramEnd"/>
      <w:r>
        <w:t>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atualiza a situação da etapa selecionada para “em andamento” e atribui </w:t>
      </w:r>
      <w:proofErr w:type="gramStart"/>
      <w:r>
        <w:t>a</w:t>
      </w:r>
      <w:proofErr w:type="gramEnd"/>
      <w:r>
        <w:t xml:space="preserve"> data atual para a data da situação no conceito “Itens das etapas do concurso”.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>O sistema exclui os registros do conceito “Etapas dos classificados” da etapa reaberta.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>O sistema inclui registros da etapa reaberta no conceito “Etapas dos classificados” com os candidatos aprovados ativos (não anulados) na última etapa do item “concluída”.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existe uma etapa do item “em andamento”, posterior à etapa reaberta, então realiza as seguintes operações: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 </w:t>
      </w:r>
      <w:r>
        <w:noBreakHyphen/>
        <w:t xml:space="preserve"> atualiza a situação da etapa para “não iniciada” e atribui </w:t>
      </w:r>
      <w:proofErr w:type="gramStart"/>
      <w:r>
        <w:t>a</w:t>
      </w:r>
      <w:proofErr w:type="gramEnd"/>
      <w:r>
        <w:t xml:space="preserve"> data atual para a data da situação no conceito “Itens das etapas do concurso”.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 – excluem os registros de “etapa candidatos” para etapa posterior identificada. 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457AAD" w:rsidRDefault="00457AAD" w:rsidP="00457AAD">
      <w:pPr>
        <w:pStyle w:val="Ttulo2"/>
      </w:pPr>
      <w:r>
        <w:rPr>
          <w:vanish/>
        </w:rPr>
        <w:t xml:space="preserve">UCS558 </w:t>
      </w:r>
      <w:bookmarkStart w:id="14" w:name="_Toc404345477"/>
      <w:r>
        <w:t>Anular Etapa de Concurso</w:t>
      </w:r>
      <w:bookmarkEnd w:id="14"/>
      <w:r>
        <w:t> </w:t>
      </w: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45478"/>
      <w:r>
        <w:t>Fluxo Básico</w:t>
      </w:r>
      <w:bookmarkEnd w:id="15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uma etapa de edital, após realizar o caso de uso “Listar Etapa do Concurso” e seleciona a opção anular/reativar.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 formulário para o usuário informar as informações do documento/publicação que amparou o fato (opcional) e submete a operação.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do formulário da anulação e submete a operação.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a etapa está ativa, então procede com a anulação.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executa as regras de negócios: 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RN05: Verificar se já foi realizada alguma chamada (caso em que não existe etapa posterior)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RN06: Verificar se etapa está com situação ‘não iniciada’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 RN07: Verificar se a etapa é do </w:t>
      </w:r>
      <w:proofErr w:type="gramStart"/>
      <w:r>
        <w:t>tipo classificatória</w:t>
      </w:r>
      <w:proofErr w:type="gramEnd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 RN02: Verificar existência de etapa(s) </w:t>
      </w:r>
      <w:proofErr w:type="gramStart"/>
      <w:r>
        <w:t>posterior(</w:t>
      </w:r>
      <w:proofErr w:type="gramEnd"/>
      <w:r>
        <w:t>es) já finalizada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a etapa do item a ser anulada está com situação igual “</w:t>
      </w:r>
      <w:r>
        <w:rPr>
          <w:u w:val="single"/>
        </w:rPr>
        <w:t>em andamento</w:t>
      </w:r>
      <w:r>
        <w:t xml:space="preserve">”, então realiza as </w:t>
      </w:r>
      <w:r>
        <w:lastRenderedPageBreak/>
        <w:t>seguintes atualizações: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– identifica a próxima etapa do item que esteja com situação igual a “não iniciada” e atualiza para “em andamento”;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 identifica todos os candidatos aprovados na etapa anterior à anulada com situação igual </w:t>
      </w:r>
      <w:proofErr w:type="gramStart"/>
      <w:r>
        <w:t>a</w:t>
      </w:r>
      <w:proofErr w:type="gramEnd"/>
      <w:r>
        <w:t xml:space="preserve"> concluída e, insere na etapa posterior à anulada (que passou de iniciada para “em andamento”) para que seja possível registrar o resultado dos candidatos nesta etapa.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a etapa do item a ser anulada está com situação igual “</w:t>
      </w:r>
      <w:r>
        <w:rPr>
          <w:u w:val="single"/>
        </w:rPr>
        <w:t>concluída</w:t>
      </w:r>
      <w:r>
        <w:t>”, então realiza as seguintes atualizações: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– o sistema exclui os candidatos que estejam na etapa posterior à anulada com situação “em andamento” que esteja na etapa anterior à anulada com resultado igual “reprovado” ou “não compareceu” para garantir que a etapa em andamento fique coerente com a etapa anterior ativa, permanecendo os possíveis resultados já registrados.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anulação, realizando as seguintes operações: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  atualiza a situação da etapa selecionada para “anulada” e atribui </w:t>
      </w:r>
      <w:proofErr w:type="gramStart"/>
      <w:r>
        <w:t>a</w:t>
      </w:r>
      <w:proofErr w:type="gramEnd"/>
      <w:r>
        <w:t xml:space="preserve"> data atual à data da situação no conceito “Itens das etapas do concurso”.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caso tenha recebido informações de documento/publicação, atualiza no conceito “Ato documento” e “Histórico de Publicação” com os dados recebidos.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sistema, após processar exibe a mensagem MSG0007 ("Anulação efetuada com sucesso!").</w:t>
      </w: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118541547"/>
      <w:bookmarkStart w:id="17" w:name="_Toc124332241"/>
      <w:bookmarkStart w:id="18" w:name="_Toc404345479"/>
      <w:r>
        <w:t>Fluxo Alternativo – Registro Anulado</w:t>
      </w:r>
      <w:bookmarkEnd w:id="16"/>
      <w:bookmarkEnd w:id="17"/>
      <w:bookmarkEnd w:id="18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identifica que o registro está anulado, então realiza o caso de uso “Reativar Etapa de Concurso”. </w:t>
      </w:r>
    </w:p>
    <w:p w:rsidR="00457AAD" w:rsidRDefault="00457AAD" w:rsidP="00457AAD">
      <w:pPr>
        <w:pStyle w:val="Ttulo2"/>
      </w:pPr>
      <w:r>
        <w:rPr>
          <w:vanish/>
        </w:rPr>
        <w:t>UCS558 Reare</w:t>
      </w:r>
      <w:r>
        <w:t xml:space="preserve"> </w:t>
      </w:r>
      <w:r>
        <w:rPr>
          <w:vanish/>
        </w:rPr>
        <w:t xml:space="preserve">UCS975 </w:t>
      </w:r>
      <w:bookmarkStart w:id="19" w:name="_Toc404345480"/>
      <w:r>
        <w:t>Reativar Etapa de Concurso</w:t>
      </w:r>
      <w:bookmarkEnd w:id="19"/>
      <w:r>
        <w:t> </w:t>
      </w: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345481"/>
      <w:r>
        <w:t>Fluxo Básico</w:t>
      </w:r>
      <w:bookmarkEnd w:id="20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uma etapa da lista após realizar o caso de uso “Listar Etapa do Concurso”.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 formulário para o usuário informar as informações do documento/publicação que amparou o fato (opcional) e submete a operação.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do formulário da anulação e submete a operação.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a etapa está anulada, então procede com a reativação.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sistema pede confirmação do ator com a mensagem MSG1684 “T</w:t>
      </w:r>
      <w:r>
        <w:rPr>
          <w:color w:val="000000"/>
        </w:rPr>
        <w:t>oda a gestão da etapa posterior – indicação de candidatos aprovados ou reprovados – será desconsiderada</w:t>
      </w:r>
      <w:r>
        <w:t>, caso exista etapa posterior, confirma a &lt;</w:t>
      </w:r>
      <w:proofErr w:type="spellStart"/>
      <w:r>
        <w:t>nome_da_operação</w:t>
      </w:r>
      <w:proofErr w:type="spellEnd"/>
      <w:r>
        <w:t>&gt;?” para prosseguir. Caso o ator não confirme a pergunta, retornar.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as regras de negócios: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 RN02: Verificar existência de etapa(s) </w:t>
      </w:r>
      <w:proofErr w:type="gramStart"/>
      <w:r>
        <w:t>posterior(</w:t>
      </w:r>
      <w:proofErr w:type="gramEnd"/>
      <w:r>
        <w:t>es) já finalizada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RN05: Verificar se já foi realizada alguma chamada (caso em que não existe etapa posterior)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existe uma etapa posterior à que será reativada com situação igual a “em andamento”, então realiza as seguintes operações: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 – atualiza a situação da etapa para “não iniciada”;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– atualiza a data da situação com a data atual do sistema.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– exclui todos os registros de candidato para esta etapa.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atualiza a situação da etapa selecionada para “em andamento” e atribui </w:t>
      </w:r>
      <w:proofErr w:type="gramStart"/>
      <w:r>
        <w:t>a</w:t>
      </w:r>
      <w:proofErr w:type="gramEnd"/>
      <w:r>
        <w:t xml:space="preserve"> data atual para a data da situação no conceito “Itens das etapas do concurso”.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 os registros do conceito “Etapas dos classificados” da etapa do item reativada.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inclui registros da etapa do item reativada no conceito “Etapas dos classificados” com os candidatos aprovados ativos (não anulados) na última etapa com situação igual a “concluída”.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foi informada a informação de documento/publicação então registra no conceito “Ato documento” e “Histórico de Publicação” os dados recebidos e exibe a mensagem MSG0019 ("Reativação efetuada com sucesso!").</w:t>
      </w:r>
    </w:p>
    <w:p w:rsidR="00457AAD" w:rsidRDefault="00457AAD" w:rsidP="00457AAD">
      <w:pPr>
        <w:pStyle w:val="Ttulo2"/>
      </w:pPr>
      <w:r>
        <w:rPr>
          <w:vanish/>
        </w:rPr>
        <w:t xml:space="preserve">UCS559 </w:t>
      </w:r>
      <w:bookmarkStart w:id="21" w:name="_Toc404345482"/>
      <w:r>
        <w:t>Divulgar Etapa de Concurso Finalizada</w:t>
      </w:r>
      <w:bookmarkEnd w:id="21"/>
      <w:r>
        <w:t> </w:t>
      </w: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345483"/>
      <w:r>
        <w:t>Fluxo Básico</w:t>
      </w:r>
      <w:bookmarkEnd w:id="22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</w:t>
      </w:r>
      <w:r>
        <w:rPr>
          <w:rFonts w:ascii="Arial (W1)" w:hAnsi="Arial (W1)"/>
        </w:rPr>
        <w:t>seleciona uma etapa</w:t>
      </w:r>
      <w:r>
        <w:t xml:space="preserve"> da lista após realizar o caso de uso </w:t>
      </w:r>
      <w:proofErr w:type="gramStart"/>
      <w:r>
        <w:t>“Listar Etapa do Concurso e seleciona a opção “Dados de Publicação”.</w:t>
      </w:r>
      <w:proofErr w:type="gramEnd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 xml:space="preserve">O sistema valida a regra de negócio </w:t>
      </w:r>
      <w:r>
        <w:t>RN03: Verificar se a etapa está finalizada</w:t>
      </w:r>
      <w:r>
        <w:rPr>
          <w:highlight w:val="yellow"/>
        </w:rPr>
        <w:t>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exibe o número e ano do edital de concurso, as informações do item do edital e da etapa a ser divulgada, consultando os conceitos: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Edital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Histórico de edital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Histórico de item de edital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Classificados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lastRenderedPageBreak/>
        <w:t>Carreira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Item de carreira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Órgão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Unidade Organizacional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Nível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Referência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Região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Município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Disciplina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Área de Ensino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Etapas do concurso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Itens das etapas do concurso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ator informa os dados de divulgação e submete a operação.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sistema atualiza o conceito “Itens das etapas do concurso” gravando os dados de divulgação.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a </w:t>
      </w:r>
      <w:proofErr w:type="gramStart"/>
      <w:r>
        <w:t>mensagem .</w:t>
      </w:r>
      <w:proofErr w:type="gramEnd"/>
      <w:r>
        <w:t>MSG0006 ("Operação efetuada com sucesso!")</w:t>
      </w:r>
    </w:p>
    <w:p w:rsidR="00457AAD" w:rsidRDefault="00457AAD" w:rsidP="00457AAD">
      <w:pPr>
        <w:pStyle w:val="Ttulo2"/>
        <w:rPr>
          <w:highlight w:val="yellow"/>
        </w:rPr>
      </w:pPr>
      <w:r>
        <w:rPr>
          <w:vanish/>
          <w:highlight w:val="yellow"/>
        </w:rPr>
        <w:t xml:space="preserve">UCS560 </w:t>
      </w:r>
      <w:bookmarkStart w:id="23" w:name="_Toc404345484"/>
      <w:r>
        <w:rPr>
          <w:highlight w:val="yellow"/>
        </w:rPr>
        <w:t>Divulgar Etapa Finalizada por Outros Meios</w:t>
      </w:r>
      <w:bookmarkEnd w:id="23"/>
      <w:r>
        <w:rPr>
          <w:highlight w:val="yellow"/>
        </w:rPr>
        <w:t> </w:t>
      </w: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dstrike/>
          <w:highlight w:val="yellow"/>
        </w:rPr>
      </w:pPr>
      <w:bookmarkStart w:id="24" w:name="_Toc404345485"/>
      <w:r>
        <w:rPr>
          <w:dstrike/>
          <w:highlight w:val="yellow"/>
        </w:rPr>
        <w:t>Fluxo Básico</w:t>
      </w:r>
      <w:bookmarkEnd w:id="24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 xml:space="preserve">O ator </w:t>
      </w:r>
      <w:r>
        <w:rPr>
          <w:rFonts w:ascii="Arial (W1)" w:hAnsi="Arial (W1)"/>
          <w:strike/>
          <w:highlight w:val="yellow"/>
        </w:rPr>
        <w:t>seleciona uma etapa</w:t>
      </w:r>
      <w:r>
        <w:rPr>
          <w:strike/>
          <w:highlight w:val="yellow"/>
        </w:rPr>
        <w:t xml:space="preserve"> da lista após realizar o caso de uso “Listar Etapa do Concurso”.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seleciona a etapa que deseja divulgar.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exibe o número do edital, o item do edital e a etapa que está sendo divulgada.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informa os dados de divulgação da etapa.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submete a operação.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strike/>
          <w:highlight w:val="yellow"/>
        </w:rPr>
        <w:t>O sistema valida as informações, processa a operação e exibe a mensagem MSG0006 ("Operação efetuada com sucesso!"</w:t>
      </w:r>
      <w:proofErr w:type="gramStart"/>
      <w:r>
        <w:rPr>
          <w:strike/>
          <w:highlight w:val="yellow"/>
        </w:rPr>
        <w:t>)</w:t>
      </w:r>
      <w:proofErr w:type="gramEnd"/>
    </w:p>
    <w:p w:rsidR="00457AAD" w:rsidRDefault="00457AAD" w:rsidP="00457AAD">
      <w:pPr>
        <w:pStyle w:val="Ttulo2"/>
      </w:pPr>
      <w:r>
        <w:rPr>
          <w:vanish/>
        </w:rPr>
        <w:t xml:space="preserve">UCS561 </w:t>
      </w:r>
      <w:bookmarkStart w:id="25" w:name="_Toc404345486"/>
      <w:r>
        <w:t>Listar Etapa de Finalização de Concurso</w:t>
      </w:r>
      <w:bookmarkEnd w:id="25"/>
      <w:r>
        <w:t> </w:t>
      </w: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345487"/>
      <w:r>
        <w:t>Fluxo Básico</w:t>
      </w:r>
      <w:bookmarkEnd w:id="26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Listar Etapa do Concurso.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ou pesquisa um edital de concurso.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pesquisa um Item de Edital de concurso e submete a operação de pesquisa.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executa o caso de uso “Verificar Autorização de Acesso do Processo Seletivo”, passando a identificação do Órgão da Autorização de Acesso, a identificação do Item </w:t>
      </w:r>
      <w:r>
        <w:lastRenderedPageBreak/>
        <w:t xml:space="preserve">de Edital e a identificação do Usuário, caso o tipo de usuário </w:t>
      </w:r>
      <w:r>
        <w:rPr>
          <w:b/>
          <w:bCs w:val="0"/>
        </w:rPr>
        <w:t>não</w:t>
      </w:r>
      <w:r>
        <w:t xml:space="preserve"> seja Central.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</w:rPr>
      </w:pPr>
      <w:r>
        <w:rPr>
          <w:strike/>
        </w:rPr>
        <w:t>O sistema realiza o caso de uso “Verificar Abrangência da Listagem” recuperando a abrangência.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uma lista das etapas do edital de concurso de acordo com o edital e item de </w:t>
      </w:r>
      <w:proofErr w:type="gramStart"/>
      <w:r>
        <w:t>edital informados</w:t>
      </w:r>
      <w:proofErr w:type="gramEnd"/>
      <w:r>
        <w:t xml:space="preserve"> no filtro, ordenada pela data inicial de forma crescente. As informações exibidas na lista são consultadas nos conceitos: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</w:pPr>
      <w:r>
        <w:t>Edital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</w:pPr>
      <w:r>
        <w:t>Histórico de edital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</w:pPr>
      <w:r>
        <w:t>Histórico de item de edital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</w:pPr>
      <w:r>
        <w:t>Carreira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</w:pPr>
      <w:r>
        <w:t>Item de carreira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</w:pPr>
      <w:r>
        <w:t>Etapas do concurso</w:t>
      </w:r>
    </w:p>
    <w:p w:rsidR="00457AAD" w:rsidRDefault="00457AAD" w:rsidP="00457AAD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</w:pPr>
      <w:r>
        <w:t>Itens das etapas do concurso</w:t>
      </w:r>
    </w:p>
    <w:p w:rsidR="00457AAD" w:rsidRDefault="00457AAD" w:rsidP="00457AAD">
      <w:pPr>
        <w:pStyle w:val="Ttulo4"/>
        <w:numPr>
          <w:ilvl w:val="0"/>
          <w:numId w:val="0"/>
        </w:numPr>
      </w:pP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345488"/>
      <w:r>
        <w:t>Fluxo Alternativo – Pesquisar Edital de Concurso</w:t>
      </w:r>
      <w:bookmarkEnd w:id="27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pesquisa de “Edital de Concurso”.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o caso de uso “Pesquisa Auxiliar de Edital de Concurso”.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 número e ano do edital de concurso pesquisado.</w:t>
      </w: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8" w:name="_Toc404345489"/>
      <w:r>
        <w:t>Fluxo Alternativo – Pesquisar Item de Edital</w:t>
      </w:r>
      <w:bookmarkEnd w:id="28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pesquisa de “Item de Edital”.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o caso de uso “Pesquisa Auxiliar de Itens de Edital”.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as informações concatenadas: item de carreira – região – área de ensino – disciplina, do item de edital pesquisado.</w:t>
      </w: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9" w:name="_Toc118546253"/>
      <w:bookmarkStart w:id="30" w:name="_Toc404345490"/>
      <w:r>
        <w:t xml:space="preserve">Fluxo Alternativo – Detalhar </w:t>
      </w:r>
      <w:bookmarkEnd w:id="29"/>
      <w:r>
        <w:t>Etapa</w:t>
      </w:r>
      <w:bookmarkEnd w:id="30"/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identifica um item da lista.</w:t>
      </w:r>
    </w:p>
    <w:p w:rsidR="00457AAD" w:rsidRDefault="00457AAD" w:rsidP="00457AA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o caso de uso “Detalhar Conceito”, passando a identificação da etapa de concurso do edital.</w:t>
      </w:r>
    </w:p>
    <w:p w:rsidR="00457AAD" w:rsidRDefault="00457AAD" w:rsidP="00457AA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jc w:val="left"/>
      </w:pPr>
      <w:r>
        <w:br w:type="page"/>
      </w:r>
      <w:bookmarkStart w:id="31" w:name="_Toc404345491"/>
      <w:r>
        <w:lastRenderedPageBreak/>
        <w:t>Anexos</w:t>
      </w:r>
      <w:bookmarkEnd w:id="31"/>
    </w:p>
    <w:p w:rsidR="00457AAD" w:rsidRDefault="00457AAD" w:rsidP="00457AA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2" w:name="_Toc404345492"/>
      <w:r>
        <w:t>Regras de Negócio</w:t>
      </w:r>
      <w:bookmarkEnd w:id="32"/>
    </w:p>
    <w:p w:rsidR="00457AAD" w:rsidRDefault="00457AAD" w:rsidP="00457AAD"/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3" w:name="_Toc404345493"/>
      <w:r>
        <w:t>RN01: Verificar se a etapa está com situação “em andamento”</w:t>
      </w:r>
      <w:bookmarkEnd w:id="33"/>
      <w:r>
        <w:t xml:space="preserve"> </w:t>
      </w:r>
    </w:p>
    <w:p w:rsidR="00457AAD" w:rsidRDefault="00457AAD" w:rsidP="00457AAD">
      <w:pPr>
        <w:pStyle w:val="Recuodecorpodetexto"/>
        <w:jc w:val="both"/>
      </w:pPr>
      <w:r>
        <w:t>Tentativa de finalizar uma etapa de concurso que não esteja “em andamento”. O sistema exibe a mensagem MSG0943 ("Não é possível &lt;operação&gt; uma etapa que não está em andamento.").</w:t>
      </w:r>
    </w:p>
    <w:p w:rsidR="00457AAD" w:rsidRDefault="00457AAD" w:rsidP="00457AAD">
      <w:pPr>
        <w:pStyle w:val="Recuodecorpodetexto"/>
      </w:pPr>
    </w:p>
    <w:p w:rsidR="00457AAD" w:rsidRDefault="00457AAD" w:rsidP="00457AAD">
      <w:pPr>
        <w:pStyle w:val="Recuodecorpodetexto"/>
      </w:pPr>
      <w:proofErr w:type="spellStart"/>
      <w:r>
        <w:t>Obs</w:t>
      </w:r>
      <w:proofErr w:type="spellEnd"/>
      <w:r>
        <w:t>: &lt;operação&gt; = finalizar</w:t>
      </w:r>
    </w:p>
    <w:p w:rsidR="00457AAD" w:rsidRDefault="00457AAD" w:rsidP="00457AAD">
      <w:pPr>
        <w:pStyle w:val="Recuodecorpodetexto"/>
      </w:pP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4" w:name="_Toc404345494"/>
      <w:r>
        <w:t xml:space="preserve">RN02: Verificar existência de etapa(s) </w:t>
      </w:r>
      <w:proofErr w:type="gramStart"/>
      <w:r>
        <w:t>posterior(</w:t>
      </w:r>
      <w:proofErr w:type="gramEnd"/>
      <w:r>
        <w:t>es) já finalizada</w:t>
      </w:r>
      <w:bookmarkEnd w:id="34"/>
    </w:p>
    <w:p w:rsidR="00457AAD" w:rsidRDefault="00457AAD" w:rsidP="00457AAD">
      <w:pPr>
        <w:pStyle w:val="Recuodecorpodetexto"/>
      </w:pPr>
      <w:r>
        <w:t xml:space="preserve">Tentativa de anular/reativar/reabrir uma etapa onde existam etapas (do item) posteriores já finalizadas (concluídas). O sistema exibe a mensagem </w:t>
      </w:r>
    </w:p>
    <w:p w:rsidR="00457AAD" w:rsidRDefault="00457AAD" w:rsidP="00457AAD">
      <w:pPr>
        <w:pStyle w:val="Recuodecorpodetexto"/>
      </w:pPr>
      <w:r>
        <w:t>MSG0947 ("Não é possível &lt;operação&gt; esta etapa</w:t>
      </w:r>
      <w:proofErr w:type="gramStart"/>
      <w:r>
        <w:t xml:space="preserve"> pois</w:t>
      </w:r>
      <w:proofErr w:type="gramEnd"/>
      <w:r>
        <w:t xml:space="preserve"> existem etapas posteriores já finalizadas")</w:t>
      </w:r>
    </w:p>
    <w:p w:rsidR="00457AAD" w:rsidRDefault="00457AAD" w:rsidP="00457AAD">
      <w:pPr>
        <w:pStyle w:val="Recuodecorpodetexto"/>
      </w:pPr>
    </w:p>
    <w:p w:rsidR="00457AAD" w:rsidRDefault="00457AAD" w:rsidP="00457AAD">
      <w:pPr>
        <w:pStyle w:val="Recuodecorpodetexto"/>
      </w:pPr>
      <w:proofErr w:type="spellStart"/>
      <w:r>
        <w:t>Obs</w:t>
      </w:r>
      <w:proofErr w:type="spellEnd"/>
      <w:r>
        <w:t>: &lt;operação&gt; = anular</w:t>
      </w:r>
    </w:p>
    <w:p w:rsidR="00457AAD" w:rsidRDefault="00457AAD" w:rsidP="00457AAD">
      <w:pPr>
        <w:pStyle w:val="Recuodecorpodetexto"/>
        <w:ind w:firstLine="518"/>
      </w:pPr>
      <w:r>
        <w:t xml:space="preserve"> &lt;operação&gt; = reativar</w:t>
      </w:r>
    </w:p>
    <w:p w:rsidR="00457AAD" w:rsidRDefault="00457AAD" w:rsidP="00457AAD">
      <w:pPr>
        <w:pStyle w:val="Recuodecorpodetexto"/>
        <w:ind w:firstLine="518"/>
      </w:pPr>
      <w:r>
        <w:t xml:space="preserve"> &lt;operação&gt; = reabrir</w:t>
      </w:r>
    </w:p>
    <w:p w:rsidR="00457AAD" w:rsidRDefault="00457AAD" w:rsidP="00457AAD"/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5" w:name="_Toc404345495"/>
      <w:r>
        <w:t>RN03: Verificar se a etapa está finalizada</w:t>
      </w:r>
      <w:bookmarkEnd w:id="35"/>
    </w:p>
    <w:p w:rsidR="00457AAD" w:rsidRDefault="00457AAD" w:rsidP="00457AAD">
      <w:pPr>
        <w:pStyle w:val="Recuodecorpodetexto"/>
      </w:pPr>
      <w:r>
        <w:t xml:space="preserve">Tentativa de reabrir uma etapa ou divulgar uma etapa que não esteja com situação igual </w:t>
      </w:r>
      <w:proofErr w:type="gramStart"/>
      <w:r>
        <w:t>a</w:t>
      </w:r>
      <w:proofErr w:type="gramEnd"/>
      <w:r>
        <w:t xml:space="preserve"> finalizada (concluída). </w:t>
      </w:r>
    </w:p>
    <w:p w:rsidR="00457AAD" w:rsidRDefault="00457AAD" w:rsidP="00457AAD">
      <w:pPr>
        <w:pStyle w:val="Recuodecorpodetexto"/>
      </w:pPr>
      <w:r>
        <w:t>O sistema exibe a mensagem MSG0946 ("Não é possível &lt;operação&gt; uma etapa que não esteja finalizada."</w:t>
      </w:r>
      <w:proofErr w:type="gramStart"/>
      <w:r>
        <w:t>)</w:t>
      </w:r>
      <w:proofErr w:type="gramEnd"/>
    </w:p>
    <w:p w:rsidR="00457AAD" w:rsidRDefault="00457AAD" w:rsidP="00457AAD">
      <w:pPr>
        <w:pStyle w:val="Recuodecorpodetexto"/>
      </w:pPr>
    </w:p>
    <w:p w:rsidR="00457AAD" w:rsidRDefault="00457AAD" w:rsidP="00457AAD">
      <w:pPr>
        <w:pStyle w:val="Recuodecorpodetexto"/>
      </w:pPr>
      <w:proofErr w:type="spellStart"/>
      <w:r>
        <w:t>Obs</w:t>
      </w:r>
      <w:proofErr w:type="spellEnd"/>
      <w:r>
        <w:t xml:space="preserve">: &lt;operação&gt; = </w:t>
      </w:r>
      <w:r>
        <w:rPr>
          <w:u w:val="single"/>
        </w:rPr>
        <w:t xml:space="preserve">reabrir </w:t>
      </w:r>
      <w:r>
        <w:t xml:space="preserve">ou </w:t>
      </w:r>
      <w:r>
        <w:rPr>
          <w:u w:val="single"/>
        </w:rPr>
        <w:t>divulgar</w:t>
      </w:r>
    </w:p>
    <w:p w:rsidR="00457AAD" w:rsidRDefault="00457AAD" w:rsidP="00457AAD">
      <w:pPr>
        <w:pStyle w:val="Recuodecorpodetexto"/>
      </w:pP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6" w:name="_Toc404345496"/>
      <w:r>
        <w:t>RN05: Verificar se já foi realizada alguma chamada</w:t>
      </w:r>
      <w:bookmarkEnd w:id="36"/>
    </w:p>
    <w:p w:rsidR="00457AAD" w:rsidRDefault="00457AAD" w:rsidP="00457AAD">
      <w:pPr>
        <w:pStyle w:val="Recuodecorpodetexto"/>
      </w:pPr>
      <w:r>
        <w:t>Tentativa de anular/reativar/reabrir uma etapa sendo que</w:t>
      </w:r>
      <w:proofErr w:type="gramStart"/>
      <w:r>
        <w:t xml:space="preserve">  </w:t>
      </w:r>
      <w:proofErr w:type="gramEnd"/>
      <w:r>
        <w:t>já foi realizada                    uma chamada para o edital. O sistema exibe a mensagem MSG0948 ("Não é possível &lt;operação&gt; esta etapa</w:t>
      </w:r>
      <w:proofErr w:type="gramStart"/>
      <w:r>
        <w:t xml:space="preserve"> pois</w:t>
      </w:r>
      <w:proofErr w:type="gramEnd"/>
      <w:r>
        <w:t xml:space="preserve"> já foi realizada uma chamada para o edital").</w:t>
      </w:r>
    </w:p>
    <w:p w:rsidR="00457AAD" w:rsidRDefault="00457AAD" w:rsidP="00457AAD">
      <w:pPr>
        <w:pStyle w:val="Recuodecorpodetexto"/>
      </w:pPr>
    </w:p>
    <w:p w:rsidR="00457AAD" w:rsidRDefault="00457AAD" w:rsidP="00457AAD">
      <w:pPr>
        <w:pStyle w:val="Recuodecorpodetexto"/>
      </w:pPr>
      <w:proofErr w:type="spellStart"/>
      <w:r>
        <w:t>Obs</w:t>
      </w:r>
      <w:proofErr w:type="spellEnd"/>
      <w:r>
        <w:t>: &lt;operação&gt; = anular</w:t>
      </w:r>
    </w:p>
    <w:p w:rsidR="00457AAD" w:rsidRDefault="00457AAD" w:rsidP="00457AAD">
      <w:pPr>
        <w:pStyle w:val="Recuodecorpodetexto"/>
        <w:ind w:firstLine="518"/>
      </w:pPr>
      <w:r>
        <w:t xml:space="preserve"> &lt;operação&gt; = reativar</w:t>
      </w:r>
    </w:p>
    <w:p w:rsidR="00457AAD" w:rsidRDefault="00457AAD" w:rsidP="00457AAD">
      <w:pPr>
        <w:pStyle w:val="Recuodecorpodetexto"/>
        <w:ind w:firstLine="518"/>
      </w:pPr>
      <w:r>
        <w:t xml:space="preserve"> &lt;operação&gt; = reabrir</w:t>
      </w:r>
    </w:p>
    <w:p w:rsidR="00457AAD" w:rsidRDefault="00457AAD" w:rsidP="00457AAD">
      <w:pPr>
        <w:pStyle w:val="Recuodecorpodetexto"/>
      </w:pP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7" w:name="_Toc404345497"/>
      <w:r>
        <w:t>RN06: Verificar se etapa está com situação ‘não iniciada’</w:t>
      </w:r>
      <w:bookmarkEnd w:id="37"/>
      <w:r>
        <w:t xml:space="preserve"> </w:t>
      </w:r>
    </w:p>
    <w:p w:rsidR="00457AAD" w:rsidRDefault="00457AAD" w:rsidP="00457AAD">
      <w:pPr>
        <w:pStyle w:val="Recuodecorpodetexto"/>
        <w:jc w:val="both"/>
      </w:pPr>
      <w:r>
        <w:lastRenderedPageBreak/>
        <w:t>Tentativa de anular uma etapa que esteja com situação igual a “não iniciada”. O sistema emite a mensagem MSG0949 ("Não é possível anular uma etapa que não está iniciada."</w:t>
      </w:r>
      <w:proofErr w:type="gramStart"/>
      <w:r>
        <w:t>)</w:t>
      </w:r>
      <w:proofErr w:type="gramEnd"/>
    </w:p>
    <w:p w:rsidR="00457AAD" w:rsidRDefault="00457AAD" w:rsidP="00457AAD">
      <w:pPr>
        <w:pStyle w:val="Recuodecorpodetexto"/>
      </w:pPr>
    </w:p>
    <w:p w:rsidR="00457AAD" w:rsidRDefault="00457AAD" w:rsidP="00457AAD">
      <w:pPr>
        <w:pStyle w:val="Recuodecorpodetexto"/>
      </w:pP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8" w:name="_Toc404345498"/>
      <w:r>
        <w:t xml:space="preserve">RN07: Verificar se a etapa é do </w:t>
      </w:r>
      <w:proofErr w:type="gramStart"/>
      <w:r>
        <w:t>tipo classificatória</w:t>
      </w:r>
      <w:bookmarkEnd w:id="38"/>
      <w:proofErr w:type="gramEnd"/>
    </w:p>
    <w:p w:rsidR="00457AAD" w:rsidRDefault="00457AAD" w:rsidP="00457AAD">
      <w:pPr>
        <w:pStyle w:val="Recuodecorpodetexto"/>
      </w:pPr>
      <w:r>
        <w:t>Tentativa de anular/reabrir uma etapa do tipo classificatória. O sistema emite a mensagem MSG0950 ("Não é possível &lt;operação&gt; uma etapa do tipo classificatória."</w:t>
      </w:r>
      <w:proofErr w:type="gramStart"/>
      <w:r>
        <w:t>)</w:t>
      </w:r>
      <w:proofErr w:type="gramEnd"/>
    </w:p>
    <w:p w:rsidR="00457AAD" w:rsidRDefault="00457AAD" w:rsidP="00457AAD">
      <w:pPr>
        <w:pStyle w:val="Recuodecorpodetexto"/>
      </w:pPr>
    </w:p>
    <w:p w:rsidR="00457AAD" w:rsidRDefault="00457AAD" w:rsidP="00457AAD">
      <w:pPr>
        <w:pStyle w:val="Recuodecorpodetexto"/>
      </w:pPr>
      <w:r>
        <w:t xml:space="preserve"> </w:t>
      </w:r>
      <w:proofErr w:type="spellStart"/>
      <w:r>
        <w:t>Obs</w:t>
      </w:r>
      <w:proofErr w:type="spellEnd"/>
      <w:r>
        <w:t>: &lt;operação&gt; = anular</w:t>
      </w:r>
    </w:p>
    <w:p w:rsidR="00457AAD" w:rsidRDefault="00457AAD" w:rsidP="00457AAD">
      <w:pPr>
        <w:pStyle w:val="Recuodecorpodetexto"/>
        <w:ind w:firstLine="518"/>
      </w:pPr>
      <w:r>
        <w:t xml:space="preserve">  &lt;operação&gt; = reativar</w:t>
      </w:r>
    </w:p>
    <w:p w:rsidR="00457AAD" w:rsidRDefault="00457AAD" w:rsidP="00457AAD">
      <w:pPr>
        <w:pStyle w:val="Recuodecorpodetexto"/>
      </w:pPr>
      <w:r>
        <w:t xml:space="preserve"> </w:t>
      </w:r>
      <w:r>
        <w:tab/>
        <w:t xml:space="preserve">  &lt;operação&gt; = reabrir </w:t>
      </w:r>
    </w:p>
    <w:p w:rsidR="00457AAD" w:rsidRDefault="00457AAD" w:rsidP="00457AAD">
      <w:pPr>
        <w:pStyle w:val="Recuodecorpodetexto"/>
      </w:pPr>
    </w:p>
    <w:p w:rsidR="00457AAD" w:rsidRDefault="00457AAD" w:rsidP="00457AA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9" w:name="_Toc404345499"/>
      <w:r>
        <w:t>RN08: Validar se as informações estão cadastradas/ativas</w:t>
      </w:r>
      <w:bookmarkEnd w:id="39"/>
    </w:p>
    <w:p w:rsidR="00457AAD" w:rsidRDefault="00457AAD" w:rsidP="00457AAD">
      <w:pPr>
        <w:pStyle w:val="Recuodecorpodetexto"/>
      </w:pPr>
      <w:r>
        <w:t>Considerar as validações descritas no documento #3417 “SIGRH – PDI – Padrões de Desenvolvimento de Interface: Telas de Manter”.</w:t>
      </w:r>
      <w:proofErr w:type="gramStart"/>
      <w:r>
        <w:br w:type="page"/>
      </w:r>
      <w:proofErr w:type="gramEnd"/>
    </w:p>
    <w:p w:rsidR="00457AAD" w:rsidRDefault="00457AAD" w:rsidP="00457AA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jc w:val="left"/>
      </w:pPr>
      <w:bookmarkStart w:id="40" w:name="_Toc404345500"/>
      <w:r>
        <w:lastRenderedPageBreak/>
        <w:t>Mapeamento de Conceito X Tabela do banco de dados</w:t>
      </w:r>
      <w:bookmarkEnd w:id="40"/>
      <w:r>
        <w:t xml:space="preserve"> </w:t>
      </w:r>
    </w:p>
    <w:tbl>
      <w:tblPr>
        <w:tblW w:w="9062" w:type="dxa"/>
        <w:tblInd w:w="8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5462"/>
      </w:tblGrid>
      <w:tr w:rsidR="00457AAD" w:rsidTr="00FF700E">
        <w:trPr>
          <w:trHeight w:val="285"/>
        </w:trPr>
        <w:tc>
          <w:tcPr>
            <w:tcW w:w="3600" w:type="dxa"/>
            <w:shd w:val="clear" w:color="auto" w:fill="FF9900"/>
          </w:tcPr>
          <w:p w:rsidR="00457AAD" w:rsidRDefault="00457AAD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Conceito</w:t>
            </w:r>
          </w:p>
        </w:tc>
        <w:tc>
          <w:tcPr>
            <w:tcW w:w="5462" w:type="dxa"/>
            <w:shd w:val="clear" w:color="auto" w:fill="FF9900"/>
          </w:tcPr>
          <w:p w:rsidR="00457AAD" w:rsidRDefault="00457AAD" w:rsidP="00FF700E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Tabela</w:t>
            </w:r>
          </w:p>
        </w:tc>
      </w:tr>
      <w:tr w:rsidR="00457AAD" w:rsidTr="00FF700E">
        <w:trPr>
          <w:trHeight w:val="361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Edital de Concurso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ECADEdital</w:t>
            </w:r>
            <w:proofErr w:type="spellEnd"/>
            <w:proofErr w:type="gram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ECADHistEdital</w:t>
            </w:r>
            <w:proofErr w:type="spellEnd"/>
          </w:p>
        </w:tc>
      </w:tr>
      <w:tr w:rsidR="00457AAD" w:rsidTr="00FF700E">
        <w:trPr>
          <w:trHeight w:val="359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Etapas do Concurso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ECADHistEditalEtapa</w:t>
            </w:r>
            <w:proofErr w:type="spellEnd"/>
            <w:proofErr w:type="gramEnd"/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Histórico de edital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ECADHistEdital</w:t>
            </w:r>
            <w:proofErr w:type="spellEnd"/>
            <w:proofErr w:type="gramEnd"/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Histórico de item de edital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ECADHistEditalItem</w:t>
            </w:r>
            <w:proofErr w:type="spellEnd"/>
            <w:proofErr w:type="gramEnd"/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Carreira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ECADEstruturaCarreira</w:t>
            </w:r>
            <w:proofErr w:type="gramEnd"/>
            <w:r>
              <w:rPr>
                <w:rFonts w:cs="Arial"/>
              </w:rPr>
              <w:t>,ECADItemCarreira</w:t>
            </w:r>
            <w:proofErr w:type="spellEnd"/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Item de carreira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ECADEstruturaCarreira</w:t>
            </w:r>
            <w:proofErr w:type="gramEnd"/>
            <w:r>
              <w:rPr>
                <w:rFonts w:cs="Arial"/>
              </w:rPr>
              <w:t>,ECADItemCarreira</w:t>
            </w:r>
            <w:proofErr w:type="spellEnd"/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Órgão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ECADOrgao</w:t>
            </w:r>
            <w:proofErr w:type="spellEnd"/>
            <w:proofErr w:type="gramEnd"/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Unidade Organizacional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ECADUnidadeOrganizacional</w:t>
            </w:r>
            <w:proofErr w:type="spellEnd"/>
            <w:proofErr w:type="gramEnd"/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Região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ECADRegiao</w:t>
            </w:r>
            <w:proofErr w:type="spellEnd"/>
            <w:proofErr w:type="gramEnd"/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Município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ECADLocalidade</w:t>
            </w:r>
            <w:proofErr w:type="spellEnd"/>
            <w:proofErr w:type="gramEnd"/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Disciplina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ECASDisciplina</w:t>
            </w:r>
            <w:proofErr w:type="spellEnd"/>
            <w:proofErr w:type="gramEnd"/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Área de Ensino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ECADAreaEnsino</w:t>
            </w:r>
            <w:proofErr w:type="spellEnd"/>
            <w:proofErr w:type="gramEnd"/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Etapas dos Classificados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ECADCandidatoEditalEtapa</w:t>
            </w:r>
            <w:proofErr w:type="spellEnd"/>
            <w:proofErr w:type="gramEnd"/>
          </w:p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Tipo de etapa=classificado</w:t>
            </w:r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Etapa de candidato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ECADCandidatoEditalEtapa</w:t>
            </w:r>
            <w:proofErr w:type="spellEnd"/>
            <w:proofErr w:type="gramEnd"/>
          </w:p>
        </w:tc>
      </w:tr>
      <w:tr w:rsidR="00457AAD" w:rsidTr="00FF700E">
        <w:trPr>
          <w:trHeight w:val="355"/>
        </w:trPr>
        <w:tc>
          <w:tcPr>
            <w:tcW w:w="3600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Itens das etapas do concurso</w:t>
            </w:r>
          </w:p>
        </w:tc>
        <w:tc>
          <w:tcPr>
            <w:tcW w:w="5462" w:type="dxa"/>
          </w:tcPr>
          <w:p w:rsidR="00457AAD" w:rsidRDefault="00457AAD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ECADHistEditalItemEtapa</w:t>
            </w:r>
            <w:proofErr w:type="spellEnd"/>
            <w:proofErr w:type="gramEnd"/>
          </w:p>
        </w:tc>
      </w:tr>
    </w:tbl>
    <w:p w:rsidR="00457AAD" w:rsidRDefault="00457AAD" w:rsidP="00457AAD">
      <w:pPr>
        <w:pStyle w:val="Cabealho"/>
        <w:rPr>
          <w:rFonts w:cs="Arial"/>
        </w:rPr>
      </w:pPr>
    </w:p>
    <w:p w:rsidR="00457AAD" w:rsidRDefault="00457AAD" w:rsidP="00457AAD">
      <w:pPr>
        <w:pStyle w:val="Cabealho"/>
        <w:rPr>
          <w:rFonts w:cs="Arial"/>
        </w:rPr>
      </w:pPr>
      <w:r>
        <w:rPr>
          <w:rFonts w:cs="Arial"/>
        </w:rPr>
        <w:br w:type="page"/>
      </w:r>
    </w:p>
    <w:p w:rsidR="00457AAD" w:rsidRDefault="00457AAD" w:rsidP="00457AA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jc w:val="left"/>
      </w:pPr>
      <w:bookmarkStart w:id="41" w:name="_Toc404345501"/>
      <w:r>
        <w:lastRenderedPageBreak/>
        <w:t>Banco de dados</w:t>
      </w:r>
      <w:bookmarkEnd w:id="41"/>
    </w:p>
    <w:p w:rsidR="00457AAD" w:rsidRDefault="00457AAD" w:rsidP="00457AAD"/>
    <w:p w:rsidR="00457AAD" w:rsidRDefault="00457AAD" w:rsidP="00457AAD">
      <w:pPr>
        <w:ind w:left="20"/>
      </w:pPr>
      <w:r>
        <w:rPr>
          <w:noProof/>
        </w:rPr>
        <w:drawing>
          <wp:inline distT="0" distB="0" distL="0" distR="0">
            <wp:extent cx="5734050" cy="38671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AAD" w:rsidRDefault="00457AAD" w:rsidP="00457AAD"/>
    <w:p w:rsidR="00457AAD" w:rsidRDefault="00457AAD" w:rsidP="00457AA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jc w:val="left"/>
        <w:rPr>
          <w:rFonts w:eastAsia="Arial Unicode MS"/>
        </w:rPr>
      </w:pPr>
      <w:r>
        <w:br w:type="page"/>
      </w:r>
      <w:bookmarkStart w:id="42" w:name="_Toc404345502"/>
      <w:r>
        <w:lastRenderedPageBreak/>
        <w:t>Revisões</w:t>
      </w:r>
      <w:bookmarkEnd w:id="42"/>
    </w:p>
    <w:p w:rsidR="00457AAD" w:rsidRDefault="00457AAD" w:rsidP="00457AA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57AA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7AAD" w:rsidRPr="00457AAD" w:rsidRDefault="00457AA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57AA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7AAD" w:rsidRPr="00457AAD" w:rsidRDefault="00457AA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57AA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7AAD" w:rsidRPr="00457AAD" w:rsidRDefault="00457AA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57AA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7AAD" w:rsidRPr="00457AAD" w:rsidRDefault="00457AA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57AA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7AAD" w:rsidRPr="00457AAD" w:rsidRDefault="00457AA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57AA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57AA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9A5F1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7AAD" w:rsidRDefault="00457AA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57AAD" w:rsidRDefault="00457AA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57AAD" w:rsidRDefault="00457AA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57AAD" w:rsidRDefault="00457AA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57AAD" w:rsidRDefault="00457AA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57AAD" w:rsidRDefault="00457AA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57AAD" w:rsidRDefault="00457AA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Pr="009A5F10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 w:rsidRPr="009A5F1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7AA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7AAD" w:rsidRDefault="00457AA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7AAD" w:rsidRDefault="00457AAD" w:rsidP="009A5F1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57AAD" w:rsidRDefault="00457AA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57AAD" w:rsidRDefault="00457AAD" w:rsidP="00457AAD">
      <w:pPr>
        <w:pStyle w:val="Recuodecorpodetexto"/>
      </w:pPr>
    </w:p>
    <w:p w:rsidR="00457AAD" w:rsidRDefault="00457AAD" w:rsidP="00457AAD"/>
    <w:p w:rsidR="00F41655" w:rsidRPr="00457AAD" w:rsidRDefault="00F41655" w:rsidP="00457AAD"/>
    <w:sectPr w:rsidR="00F41655" w:rsidRPr="00457AAD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7AAD" w:rsidRDefault="00457AAD" w:rsidP="002908D9">
      <w:r>
        <w:separator/>
      </w:r>
    </w:p>
  </w:endnote>
  <w:endnote w:type="continuationSeparator" w:id="0">
    <w:p w:rsidR="00457AAD" w:rsidRDefault="00457AA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A5F10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57AA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A5F1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A5F10">
            <w:rPr>
              <w:sz w:val="20"/>
              <w:szCs w:val="20"/>
            </w:rPr>
            <w:t xml:space="preserve">Keila </w:t>
          </w:r>
          <w:proofErr w:type="spellStart"/>
          <w:r w:rsidRPr="009A5F10">
            <w:rPr>
              <w:sz w:val="20"/>
              <w:szCs w:val="20"/>
            </w:rPr>
            <w:t>Joanês</w:t>
          </w:r>
          <w:proofErr w:type="spellEnd"/>
          <w:r w:rsidRPr="009A5F1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A5F1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57AAD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57AAD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57AAD">
            <w:rPr>
              <w:b/>
              <w:sz w:val="20"/>
              <w:szCs w:val="20"/>
            </w:rPr>
            <w:t>UCS0323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A5F10">
            <w:rPr>
              <w:b/>
              <w:sz w:val="20"/>
              <w:szCs w:val="20"/>
            </w:rPr>
            <w:t>-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A5F10">
            <w:rPr>
              <w:b/>
              <w:sz w:val="20"/>
              <w:szCs w:val="20"/>
            </w:rPr>
            <w:t>Acompanhar Etapas de Concurso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7AAD" w:rsidRDefault="00457AAD" w:rsidP="002908D9">
      <w:r>
        <w:separator/>
      </w:r>
    </w:p>
  </w:footnote>
  <w:footnote w:type="continuationSeparator" w:id="0">
    <w:p w:rsidR="00457AAD" w:rsidRDefault="00457AA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8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A3754DF"/>
    <w:multiLevelType w:val="multilevel"/>
    <w:tmpl w:val="E3F02666"/>
    <w:lvl w:ilvl="0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2919"/>
        </w:tabs>
        <w:ind w:left="291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567"/>
        </w:tabs>
        <w:ind w:left="335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27"/>
        </w:tabs>
        <w:ind w:left="385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47"/>
        </w:tabs>
        <w:ind w:left="435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07"/>
        </w:tabs>
        <w:ind w:left="48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27"/>
        </w:tabs>
        <w:ind w:left="53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87"/>
        </w:tabs>
        <w:ind w:left="587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07"/>
        </w:tabs>
        <w:ind w:left="6447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D114B48"/>
    <w:multiLevelType w:val="hybridMultilevel"/>
    <w:tmpl w:val="8F509CC8"/>
    <w:lvl w:ilvl="0" w:tplc="0416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207"/>
        </w:tabs>
        <w:ind w:left="320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47"/>
        </w:tabs>
        <w:ind w:left="46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367"/>
        </w:tabs>
        <w:ind w:left="536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807"/>
        </w:tabs>
        <w:ind w:left="68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527"/>
        </w:tabs>
        <w:ind w:left="752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47"/>
        </w:tabs>
        <w:ind w:left="8247" w:hanging="360"/>
      </w:pPr>
      <w:rPr>
        <w:rFonts w:ascii="Wingdings" w:hAnsi="Wingdings" w:hint="default"/>
      </w:r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9"/>
  </w:num>
  <w:num w:numId="5">
    <w:abstractNumId w:val="12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16"/>
  </w:num>
  <w:num w:numId="20">
    <w:abstractNumId w:val="18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AA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57AAD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7F04DF"/>
    <w:rsid w:val="00845060"/>
    <w:rsid w:val="008806C7"/>
    <w:rsid w:val="0091194C"/>
    <w:rsid w:val="009123FD"/>
    <w:rsid w:val="009A5F10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57AA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57AA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57AA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57AA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57AA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57AA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57AA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57AA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57AAD"/>
    <w:pPr>
      <w:ind w:left="0"/>
    </w:pPr>
  </w:style>
  <w:style w:type="paragraph" w:styleId="ndicedeilustraes">
    <w:name w:val="table of figures"/>
    <w:basedOn w:val="Normal"/>
    <w:next w:val="Normal"/>
    <w:semiHidden/>
    <w:rsid w:val="00457AAD"/>
  </w:style>
  <w:style w:type="paragraph" w:styleId="Sumrio2">
    <w:name w:val="toc 2"/>
    <w:basedOn w:val="Normal"/>
    <w:next w:val="Normal"/>
    <w:autoRedefine/>
    <w:uiPriority w:val="39"/>
    <w:rsid w:val="00457AA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57AAD"/>
    <w:pPr>
      <w:ind w:left="480"/>
    </w:pPr>
  </w:style>
  <w:style w:type="character" w:styleId="Hyperlink">
    <w:name w:val="Hyperlink"/>
    <w:basedOn w:val="Fontepargpadro"/>
    <w:uiPriority w:val="99"/>
    <w:rsid w:val="00457AA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57AA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57AA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57AA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57AA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57AA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57AAD"/>
    <w:rPr>
      <w:sz w:val="16"/>
    </w:rPr>
  </w:style>
  <w:style w:type="character" w:styleId="Nmerodepgina">
    <w:name w:val="page number"/>
    <w:basedOn w:val="Fontepargpadro"/>
    <w:rsid w:val="00457AA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57AA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57A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57AA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57AAD"/>
  </w:style>
  <w:style w:type="paragraph" w:styleId="Corpodetexto">
    <w:name w:val="Body Text"/>
    <w:basedOn w:val="Normal"/>
    <w:link w:val="CorpodetextoChar"/>
    <w:rsid w:val="00457AA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57AAD"/>
    <w:rPr>
      <w:rFonts w:eastAsia="Arial Unicode MS"/>
    </w:rPr>
  </w:style>
  <w:style w:type="paragraph" w:customStyle="1" w:styleId="tabletext">
    <w:name w:val="tabletext"/>
    <w:basedOn w:val="Normal"/>
    <w:rsid w:val="00457AA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57AA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57AA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57AA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57AA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57AA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57AA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57AA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57AA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57AA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57AA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57AA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57AA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57AA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57AA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57AA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57AA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57AA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57AAD"/>
    <w:pPr>
      <w:ind w:left="0"/>
    </w:pPr>
  </w:style>
  <w:style w:type="paragraph" w:styleId="ndicedeilustraes">
    <w:name w:val="table of figures"/>
    <w:basedOn w:val="Normal"/>
    <w:next w:val="Normal"/>
    <w:semiHidden/>
    <w:rsid w:val="00457AAD"/>
  </w:style>
  <w:style w:type="paragraph" w:styleId="Sumrio2">
    <w:name w:val="toc 2"/>
    <w:basedOn w:val="Normal"/>
    <w:next w:val="Normal"/>
    <w:autoRedefine/>
    <w:uiPriority w:val="39"/>
    <w:rsid w:val="00457AA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57AAD"/>
    <w:pPr>
      <w:ind w:left="480"/>
    </w:pPr>
  </w:style>
  <w:style w:type="character" w:styleId="Hyperlink">
    <w:name w:val="Hyperlink"/>
    <w:basedOn w:val="Fontepargpadro"/>
    <w:uiPriority w:val="99"/>
    <w:rsid w:val="00457AA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57AA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57AA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57AA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57AA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57AA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57AAD"/>
    <w:rPr>
      <w:sz w:val="16"/>
    </w:rPr>
  </w:style>
  <w:style w:type="character" w:styleId="Nmerodepgina">
    <w:name w:val="page number"/>
    <w:basedOn w:val="Fontepargpadro"/>
    <w:rsid w:val="00457AA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57AA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57A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57AA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57AAD"/>
  </w:style>
  <w:style w:type="paragraph" w:styleId="Corpodetexto">
    <w:name w:val="Body Text"/>
    <w:basedOn w:val="Normal"/>
    <w:link w:val="CorpodetextoChar"/>
    <w:rsid w:val="00457AA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57AAD"/>
    <w:rPr>
      <w:rFonts w:eastAsia="Arial Unicode MS"/>
    </w:rPr>
  </w:style>
  <w:style w:type="paragraph" w:customStyle="1" w:styleId="tabletext">
    <w:name w:val="tabletext"/>
    <w:basedOn w:val="Normal"/>
    <w:rsid w:val="00457AA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57AA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57AA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57AA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57AA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57AA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57AA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57AA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57AA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57AA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80191-EF4E-4CCA-83AB-A84524158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17</Pages>
  <Words>2733</Words>
  <Characters>16699</Characters>
  <Application>Microsoft Office Word</Application>
  <DocSecurity>0</DocSecurity>
  <Lines>139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19394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2014-11-09T05:18:00Z</cp:lastPrinted>
  <dcterms:created xsi:type="dcterms:W3CDTF">2014-11-09T05:18:00Z</dcterms:created>
  <dcterms:modified xsi:type="dcterms:W3CDTF">2014-11-21T17:02:00Z</dcterms:modified>
</cp:coreProperties>
</file>