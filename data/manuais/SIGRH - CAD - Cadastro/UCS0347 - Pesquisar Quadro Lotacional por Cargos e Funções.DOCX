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AE8" w:rsidRDefault="00D77AE8" w:rsidP="00D77A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77AE8" w:rsidRDefault="00D77AE8" w:rsidP="00D77AE8">
      <w:pPr>
        <w:widowControl w:val="0"/>
        <w:rPr>
          <w:rFonts w:cs="Arial"/>
          <w:sz w:val="20"/>
          <w:u w:val="single"/>
        </w:rPr>
      </w:pPr>
    </w:p>
    <w:p w:rsidR="00D77AE8" w:rsidRDefault="00D77AE8" w:rsidP="00D77A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widowControl w:val="0"/>
        <w:rPr>
          <w:rFonts w:cs="Arial"/>
          <w:sz w:val="20"/>
        </w:rPr>
      </w:pPr>
    </w:p>
    <w:p w:rsidR="00D77AE8" w:rsidRDefault="00D77AE8" w:rsidP="00D77AE8">
      <w:pPr>
        <w:widowControl w:val="0"/>
        <w:rPr>
          <w:rFonts w:cs="Arial"/>
        </w:rPr>
      </w:pPr>
    </w:p>
    <w:p w:rsidR="00D77AE8" w:rsidRDefault="00D77AE8" w:rsidP="00D77AE8">
      <w:pPr>
        <w:pStyle w:val="Capa"/>
        <w:rPr>
          <w:color w:val="FF9900"/>
        </w:rPr>
      </w:pPr>
      <w:r>
        <w:t>SINDRAPE</w:t>
      </w:r>
    </w:p>
    <w:p w:rsidR="00D77AE8" w:rsidRDefault="00D77AE8" w:rsidP="00D77AE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77AE8" w:rsidRPr="00D77AE8" w:rsidRDefault="00D77AE8" w:rsidP="00D77AE8">
      <w:pPr>
        <w:widowControl w:val="0"/>
        <w:rPr>
          <w:color w:val="000080"/>
        </w:rPr>
      </w:pPr>
    </w:p>
    <w:p w:rsidR="00D77AE8" w:rsidRPr="00D77AE8" w:rsidRDefault="00D77AE8" w:rsidP="00D77AE8">
      <w:pPr>
        <w:widowControl w:val="0"/>
        <w:jc w:val="right"/>
        <w:rPr>
          <w:rFonts w:cs="Arial"/>
          <w:b/>
          <w:bCs/>
          <w:color w:val="000080"/>
        </w:rPr>
      </w:pPr>
    </w:p>
    <w:p w:rsidR="00D77AE8" w:rsidRDefault="00D77AE8" w:rsidP="00D77AE8">
      <w:pPr>
        <w:pStyle w:val="Capa"/>
        <w:rPr>
          <w:color w:val="FF9900"/>
        </w:rPr>
      </w:pPr>
      <w:r>
        <w:t>UCS0347</w:t>
      </w:r>
      <w:r w:rsidR="00030C28">
        <w:t xml:space="preserve"> </w:t>
      </w:r>
      <w:r>
        <w:t xml:space="preserve">– Pesquisar Quadro </w:t>
      </w:r>
      <w:proofErr w:type="spellStart"/>
      <w:r>
        <w:t>Lotacional</w:t>
      </w:r>
      <w:proofErr w:type="spellEnd"/>
      <w:r>
        <w:t xml:space="preserve"> por Cargos e Funções</w:t>
      </w:r>
    </w:p>
    <w:p w:rsidR="00D77AE8" w:rsidRPr="00D77AE8" w:rsidRDefault="00D77AE8" w:rsidP="00D77AE8">
      <w:pPr>
        <w:widowControl w:val="0"/>
        <w:rPr>
          <w:rFonts w:cs="Arial"/>
          <w:color w:val="000080"/>
        </w:rPr>
      </w:pPr>
    </w:p>
    <w:p w:rsidR="00D77AE8" w:rsidRPr="00D77AE8" w:rsidRDefault="00D77AE8" w:rsidP="00D77AE8">
      <w:pPr>
        <w:widowControl w:val="0"/>
        <w:rPr>
          <w:color w:val="000080"/>
        </w:rPr>
      </w:pPr>
    </w:p>
    <w:p w:rsidR="00D77AE8" w:rsidRDefault="00D77AE8" w:rsidP="00D77AE8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D77AE8" w:rsidRPr="00D77AE8" w:rsidRDefault="00D77AE8" w:rsidP="00D77AE8">
      <w:pPr>
        <w:pStyle w:val="Corpodetexto3"/>
        <w:widowControl w:val="0"/>
        <w:spacing w:after="0"/>
        <w:rPr>
          <w:rFonts w:cs="Arial"/>
        </w:rPr>
      </w:pPr>
      <w:r w:rsidRPr="00D77AE8">
        <w:rPr>
          <w:rFonts w:cs="Arial"/>
        </w:rPr>
        <w:lastRenderedPageBreak/>
        <w:t>Histórico de Revisões</w:t>
      </w:r>
    </w:p>
    <w:p w:rsidR="00D77AE8" w:rsidRDefault="00D77AE8" w:rsidP="00D77AE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1"/>
        <w:gridCol w:w="1000"/>
        <w:gridCol w:w="2972"/>
        <w:gridCol w:w="1801"/>
        <w:gridCol w:w="2087"/>
      </w:tblGrid>
      <w:tr w:rsidR="00D77AE8" w:rsidTr="00D77AE8">
        <w:tc>
          <w:tcPr>
            <w:tcW w:w="135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72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80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7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77AE8" w:rsidTr="00D77AE8">
        <w:tc>
          <w:tcPr>
            <w:tcW w:w="135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10/05/06</w:t>
            </w:r>
          </w:p>
        </w:tc>
        <w:tc>
          <w:tcPr>
            <w:tcW w:w="1000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72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80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7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D77AE8" w:rsidTr="00D77AE8">
        <w:tc>
          <w:tcPr>
            <w:tcW w:w="135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14/09/07</w:t>
            </w:r>
          </w:p>
        </w:tc>
        <w:tc>
          <w:tcPr>
            <w:tcW w:w="1000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72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das regras no anexo.</w:t>
            </w:r>
          </w:p>
        </w:tc>
        <w:tc>
          <w:tcPr>
            <w:tcW w:w="180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7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D77AE8" w:rsidTr="00D77AE8">
        <w:tc>
          <w:tcPr>
            <w:tcW w:w="135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1000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72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80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087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D77AE8" w:rsidTr="00D77AE8">
        <w:tc>
          <w:tcPr>
            <w:tcW w:w="135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72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801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7" w:type="dxa"/>
          </w:tcPr>
          <w:p w:rsidR="00D77AE8" w:rsidRDefault="00D77AE8" w:rsidP="00D77A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77AE8" w:rsidRDefault="00D77AE8" w:rsidP="00D77AE8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D77AE8" w:rsidRPr="00D77AE8" w:rsidRDefault="00D77AE8" w:rsidP="00D77AE8">
      <w:pPr>
        <w:pStyle w:val="Corpodetexto3"/>
        <w:widowControl w:val="0"/>
        <w:spacing w:after="0"/>
        <w:jc w:val="left"/>
        <w:rPr>
          <w:rFonts w:cs="Arial"/>
        </w:rPr>
      </w:pPr>
      <w:r w:rsidRPr="00D77AE8">
        <w:rPr>
          <w:rFonts w:cs="Arial"/>
        </w:rPr>
        <w:lastRenderedPageBreak/>
        <w:t>Índice</w:t>
      </w:r>
    </w:p>
    <w:p w:rsidR="00D77AE8" w:rsidRPr="00D77AE8" w:rsidRDefault="00D77AE8" w:rsidP="00D77AE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30C28" w:rsidRDefault="00D77A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TOC \o "1-3" \h \z </w:instrText>
      </w:r>
      <w:r>
        <w:rPr>
          <w:rFonts w:cs="Arial"/>
          <w:color w:val="000000"/>
        </w:rPr>
        <w:fldChar w:fldCharType="separate"/>
      </w:r>
      <w:hyperlink w:anchor="_Toc404346636" w:history="1">
        <w:r w:rsidR="00030C28" w:rsidRPr="00DA1EBD">
          <w:rPr>
            <w:rStyle w:val="Hyperlink"/>
            <w:noProof/>
          </w:rPr>
          <w:t>1.</w:t>
        </w:r>
        <w:r w:rsidR="00030C2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30C28" w:rsidRPr="00DA1EBD">
          <w:rPr>
            <w:rStyle w:val="Hyperlink"/>
            <w:noProof/>
          </w:rPr>
          <w:t>Pacote/Caso de Uso</w:t>
        </w:r>
        <w:r w:rsidR="00030C28">
          <w:rPr>
            <w:noProof/>
            <w:webHidden/>
          </w:rPr>
          <w:tab/>
        </w:r>
        <w:r w:rsidR="00030C28">
          <w:rPr>
            <w:noProof/>
            <w:webHidden/>
          </w:rPr>
          <w:fldChar w:fldCharType="begin"/>
        </w:r>
        <w:r w:rsidR="00030C28">
          <w:rPr>
            <w:noProof/>
            <w:webHidden/>
          </w:rPr>
          <w:instrText xml:space="preserve"> PAGEREF _Toc404346636 \h </w:instrText>
        </w:r>
        <w:r w:rsidR="00030C28">
          <w:rPr>
            <w:noProof/>
            <w:webHidden/>
          </w:rPr>
        </w:r>
        <w:r w:rsidR="00030C28">
          <w:rPr>
            <w:noProof/>
            <w:webHidden/>
          </w:rPr>
          <w:fldChar w:fldCharType="separate"/>
        </w:r>
        <w:r w:rsidR="00030C28">
          <w:rPr>
            <w:noProof/>
            <w:webHidden/>
          </w:rPr>
          <w:t>4</w:t>
        </w:r>
        <w:r w:rsidR="00030C28"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37" w:history="1">
        <w:r w:rsidRPr="00DA1EBD">
          <w:rPr>
            <w:rStyle w:val="Hyperlink"/>
            <w:noProof/>
          </w:rPr>
          <w:t>Pesquisar Quadro Lotacional por Cargos e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38" w:history="1">
        <w:r w:rsidRPr="00DA1EB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39" w:history="1">
        <w:r w:rsidRPr="00DA1EB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0" w:history="1">
        <w:r w:rsidRPr="00DA1EB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1" w:history="1">
        <w:r w:rsidRPr="00DA1EB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2" w:history="1">
        <w:r w:rsidRPr="00DA1EB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3" w:history="1">
        <w:r w:rsidRPr="00DA1EB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4" w:history="1">
        <w:r w:rsidRPr="00DA1EB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5" w:history="1">
        <w:r w:rsidRPr="00DA1EB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Pesquisar Quadro Lotacional por Cargos e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6" w:history="1">
        <w:r w:rsidRPr="00DA1EB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7" w:history="1">
        <w:r w:rsidRPr="00DA1EB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Fluxo Alternativo: detalhamento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8" w:history="1">
        <w:r w:rsidRPr="00DA1EBD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49" w:history="1">
        <w:r w:rsidRPr="00DA1EB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50" w:history="1">
        <w:r w:rsidRPr="00DA1EB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Exibir informações da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51" w:history="1">
        <w:r w:rsidRPr="00DA1EBD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Exibir informações da carreira e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52" w:history="1">
        <w:r w:rsidRPr="00DA1EBD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Exibir informações dos cargos comissionados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53" w:history="1">
        <w:r w:rsidRPr="00DA1EBD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Exibir informações das funções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54" w:history="1">
        <w:r w:rsidRPr="00DA1EBD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Informações detalhadas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030C28" w:rsidRDefault="00030C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655" w:history="1">
        <w:r w:rsidRPr="00DA1EB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EB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77AE8" w:rsidRDefault="00D77AE8" w:rsidP="00D77AE8">
      <w:pPr>
        <w:pStyle w:val="Sumrio1"/>
      </w:pPr>
      <w:r>
        <w:rPr>
          <w:color w:val="000000"/>
        </w:rPr>
        <w:fldChar w:fldCharType="end"/>
      </w:r>
    </w:p>
    <w:p w:rsidR="00D77AE8" w:rsidRDefault="00D77AE8" w:rsidP="00D77AE8">
      <w:pPr>
        <w:widowControl w:val="0"/>
        <w:rPr>
          <w:rFonts w:cs="Arial"/>
          <w:b/>
          <w:bCs/>
          <w:color w:val="000000"/>
        </w:rPr>
      </w:pPr>
    </w:p>
    <w:p w:rsidR="00D77AE8" w:rsidRDefault="00D77AE8" w:rsidP="00D77AE8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D77AE8" w:rsidRDefault="00D77AE8" w:rsidP="00D77AE8">
      <w:pPr>
        <w:pStyle w:val="Heading"/>
      </w:pPr>
    </w:p>
    <w:p w:rsidR="00D77AE8" w:rsidRDefault="00D77AE8" w:rsidP="00D77AE8">
      <w:pPr>
        <w:pStyle w:val="Heading"/>
        <w:jc w:val="center"/>
      </w:pPr>
    </w:p>
    <w:p w:rsidR="00D77AE8" w:rsidRDefault="00D77AE8" w:rsidP="00D77AE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77AE8" w:rsidRDefault="00D77AE8" w:rsidP="00D77AE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46636"/>
      <w:r>
        <w:lastRenderedPageBreak/>
        <w:t>Pacote/Caso de Uso</w:t>
      </w:r>
      <w:bookmarkEnd w:id="2"/>
    </w:p>
    <w:p w:rsidR="00D77AE8" w:rsidRDefault="00D77AE8" w:rsidP="00D77AE8"/>
    <w:p w:rsidR="00D77AE8" w:rsidRDefault="00D77AE8" w:rsidP="00030C28">
      <w:pPr>
        <w:pStyle w:val="Subttulo"/>
      </w:pPr>
      <w:bookmarkStart w:id="3" w:name="_Toc404346637"/>
      <w:r>
        <w:t xml:space="preserve">Pesquisar Quadro </w:t>
      </w:r>
      <w:proofErr w:type="spellStart"/>
      <w:r>
        <w:t>Lotacional</w:t>
      </w:r>
      <w:proofErr w:type="spellEnd"/>
      <w:r>
        <w:t xml:space="preserve"> por Cargos e Funções</w:t>
      </w:r>
      <w:bookmarkEnd w:id="3"/>
    </w:p>
    <w:p w:rsidR="00D77AE8" w:rsidRDefault="00D77AE8" w:rsidP="00D77AE8">
      <w:pPr>
        <w:widowControl w:val="0"/>
        <w:ind w:left="902"/>
        <w:rPr>
          <w:rFonts w:cs="Arial"/>
          <w:b/>
          <w:bCs/>
          <w:color w:val="FF0000"/>
        </w:rPr>
      </w:pPr>
    </w:p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46638"/>
      <w:r>
        <w:t>Descrição</w:t>
      </w:r>
      <w:bookmarkEnd w:id="4"/>
      <w:bookmarkEnd w:id="5"/>
    </w:p>
    <w:p w:rsidR="00D77AE8" w:rsidRDefault="00D77AE8" w:rsidP="00D77AE8">
      <w:pPr>
        <w:pStyle w:val="Recuodecorpodetexto2"/>
        <w:widowControl w:val="0"/>
        <w:ind w:left="1620" w:firstLine="0"/>
        <w:rPr>
          <w:sz w:val="24"/>
        </w:rPr>
      </w:pPr>
    </w:p>
    <w:p w:rsidR="00D77AE8" w:rsidRDefault="00D77AE8" w:rsidP="00D77AE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Caso de uso responsável por pesquisar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 xml:space="preserve"> por cargos e funções cadastrados.</w:t>
      </w:r>
    </w:p>
    <w:p w:rsidR="00D77AE8" w:rsidRDefault="00D77AE8" w:rsidP="00D77AE8">
      <w:pPr>
        <w:pStyle w:val="Recuodecorpodetexto2"/>
        <w:widowControl w:val="0"/>
        <w:ind w:left="1620" w:firstLine="0"/>
        <w:rPr>
          <w:sz w:val="24"/>
        </w:rPr>
      </w:pPr>
    </w:p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6639"/>
      <w:r>
        <w:t>Requisitos atendidos</w:t>
      </w:r>
      <w:bookmarkEnd w:id="6"/>
    </w:p>
    <w:p w:rsidR="00D77AE8" w:rsidRDefault="00D77AE8" w:rsidP="00D77AE8"/>
    <w:p w:rsidR="00D77AE8" w:rsidRDefault="00D77AE8" w:rsidP="00D77AE8">
      <w:pPr>
        <w:pStyle w:val="Recuodecorpodetexto"/>
        <w:ind w:left="1260"/>
      </w:pPr>
      <w:r>
        <w:t xml:space="preserve">R2 – Pesquisar Quadro </w:t>
      </w:r>
      <w:proofErr w:type="spellStart"/>
      <w:r>
        <w:t>Lotacional</w:t>
      </w:r>
      <w:proofErr w:type="spellEnd"/>
    </w:p>
    <w:p w:rsidR="00D77AE8" w:rsidRDefault="00D77AE8" w:rsidP="00D77AE8"/>
    <w:p w:rsidR="00D77AE8" w:rsidRDefault="00D77AE8" w:rsidP="00D77AE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46640"/>
      <w:r>
        <w:t>Conceito</w:t>
      </w:r>
      <w:bookmarkEnd w:id="7"/>
      <w:r>
        <w:tab/>
      </w:r>
    </w:p>
    <w:p w:rsidR="00D77AE8" w:rsidRDefault="00D77AE8" w:rsidP="00D77AE8"/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46641"/>
      <w:r>
        <w:t>Conceitos principais</w:t>
      </w:r>
      <w:bookmarkEnd w:id="8"/>
    </w:p>
    <w:p w:rsidR="00D77AE8" w:rsidRDefault="00D77AE8" w:rsidP="00D77AE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77AE8" w:rsidTr="00FF700E">
        <w:trPr>
          <w:trHeight w:val="600"/>
        </w:trPr>
        <w:tc>
          <w:tcPr>
            <w:tcW w:w="1600" w:type="dxa"/>
          </w:tcPr>
          <w:p w:rsidR="00D77AE8" w:rsidRDefault="00D77AE8" w:rsidP="00D77AE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D77AE8" w:rsidRDefault="00D77AE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D77AE8" w:rsidRDefault="00D77AE8" w:rsidP="00D77AE8">
      <w:pPr>
        <w:pStyle w:val="Cabealho"/>
        <w:rPr>
          <w:rFonts w:cs="Arial"/>
        </w:rPr>
      </w:pPr>
    </w:p>
    <w:p w:rsidR="00D77AE8" w:rsidRDefault="00D77AE8" w:rsidP="00D77AE8"/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46642"/>
      <w:r>
        <w:t>Conceitos associados</w:t>
      </w:r>
      <w:bookmarkEnd w:id="9"/>
      <w:bookmarkEnd w:id="10"/>
    </w:p>
    <w:p w:rsidR="00D77AE8" w:rsidRDefault="00D77AE8" w:rsidP="00D77AE8">
      <w:pPr>
        <w:pStyle w:val="Cabealho"/>
        <w:rPr>
          <w:rFonts w:cs="Arial"/>
        </w:rPr>
      </w:pPr>
    </w:p>
    <w:p w:rsidR="00D77AE8" w:rsidRDefault="00D77AE8" w:rsidP="00D77AE8">
      <w:pPr>
        <w:pStyle w:val="Cabealho"/>
        <w:rPr>
          <w:rFonts w:cs="Arial"/>
        </w:rPr>
      </w:pPr>
    </w:p>
    <w:p w:rsidR="00D77AE8" w:rsidRDefault="00D77AE8" w:rsidP="00D77AE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77AE8" w:rsidTr="00FF700E">
        <w:trPr>
          <w:trHeight w:val="600"/>
        </w:trPr>
        <w:tc>
          <w:tcPr>
            <w:tcW w:w="1600" w:type="dxa"/>
          </w:tcPr>
          <w:p w:rsidR="00D77AE8" w:rsidRDefault="00D77AE8" w:rsidP="00D77AE8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Relação de Vínculo</w:t>
            </w:r>
          </w:p>
        </w:tc>
        <w:tc>
          <w:tcPr>
            <w:tcW w:w="4606" w:type="dxa"/>
          </w:tcPr>
          <w:p w:rsidR="00D77AE8" w:rsidRDefault="00D77AE8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Pode ser: Cargo efetivo, cargo comissionado, função de chefia ou bolsista. Cada vínculo pode ter uma ou mais relações de vínculo.</w:t>
            </w:r>
          </w:p>
        </w:tc>
      </w:tr>
    </w:tbl>
    <w:p w:rsidR="00D77AE8" w:rsidRDefault="00D77AE8" w:rsidP="00D77AE8">
      <w:pPr>
        <w:rPr>
          <w:rFonts w:eastAsia="Arial Unicode MS"/>
        </w:rPr>
      </w:pPr>
    </w:p>
    <w:p w:rsidR="00D77AE8" w:rsidRDefault="00D77AE8" w:rsidP="00D77AE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46643"/>
      <w:r>
        <w:lastRenderedPageBreak/>
        <w:t>Diagrama</w:t>
      </w:r>
      <w:bookmarkEnd w:id="12"/>
    </w:p>
    <w:p w:rsidR="00D77AE8" w:rsidRDefault="00D77AE8" w:rsidP="00D77AE8">
      <w:pPr>
        <w:pStyle w:val="Cabealho"/>
        <w:widowControl w:val="0"/>
        <w:rPr>
          <w:rFonts w:cs="Arial"/>
        </w:rPr>
      </w:pPr>
    </w:p>
    <w:p w:rsidR="00D77AE8" w:rsidRDefault="00D77AE8" w:rsidP="00D77AE8">
      <w:pPr>
        <w:pStyle w:val="Cabealho"/>
        <w:widowControl w:val="0"/>
        <w:rPr>
          <w:rFonts w:cs="Arial"/>
        </w:rPr>
      </w:pPr>
    </w:p>
    <w:p w:rsidR="00D77AE8" w:rsidRDefault="00D77AE8" w:rsidP="00D77AE8">
      <w:pPr>
        <w:pStyle w:val="Cabealho"/>
        <w:widowControl w:val="0"/>
        <w:rPr>
          <w:rFonts w:cs="Arial"/>
        </w:rPr>
      </w:pPr>
    </w:p>
    <w:p w:rsidR="00D77AE8" w:rsidRDefault="00D77AE8" w:rsidP="00D77AE8">
      <w:pPr>
        <w:pStyle w:val="Cabealho"/>
        <w:widowControl w:val="0"/>
        <w:rPr>
          <w:rFonts w:cs="Arial"/>
        </w:rPr>
      </w:pPr>
    </w:p>
    <w:p w:rsidR="00D77AE8" w:rsidRDefault="00D77AE8" w:rsidP="00D77AE8">
      <w:pPr>
        <w:pStyle w:val="Cabealho"/>
        <w:widowControl w:val="0"/>
        <w:rPr>
          <w:rFonts w:cs="Arial"/>
        </w:rPr>
      </w:pPr>
    </w:p>
    <w:p w:rsidR="00D77AE8" w:rsidRDefault="00030C28" w:rsidP="00D77AE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771900"/>
                <wp:effectExtent l="0" t="0" r="0" b="0"/>
                <wp:docPr id="412" name="Tela 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5720" y="14605"/>
                            <a:ext cx="5692140" cy="3742690"/>
                            <a:chOff x="72" y="23"/>
                            <a:chExt cx="8964" cy="5894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2" y="1084"/>
                              <a:ext cx="1444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2" y="1208"/>
                              <a:ext cx="3634" cy="240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25" y="1355"/>
                              <a:ext cx="239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7" y="1536"/>
                              <a:ext cx="109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Cargos 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Funções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9" y="1942"/>
                              <a:ext cx="2876" cy="76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803" y="2055"/>
                              <a:ext cx="124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3" y="2236"/>
                              <a:ext cx="165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Cargos 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0" y="2417"/>
                              <a:ext cx="57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Funções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" y="1536"/>
                              <a:ext cx="217" cy="20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602" y="1739"/>
                              <a:ext cx="0" cy="20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5"/>
                          <wps:cNvCnPr/>
                          <wps:spPr bwMode="auto">
                            <a:xfrm>
                              <a:off x="481" y="1818"/>
                              <a:ext cx="25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6"/>
                          <wps:cNvCnPr/>
                          <wps:spPr bwMode="auto">
                            <a:xfrm flipH="1">
                              <a:off x="457" y="1942"/>
                              <a:ext cx="145" cy="2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7"/>
                          <wps:cNvCnPr/>
                          <wps:spPr bwMode="auto">
                            <a:xfrm>
                              <a:off x="602" y="1942"/>
                              <a:ext cx="144" cy="2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2" y="2146"/>
                              <a:ext cx="74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2" y="3760"/>
                              <a:ext cx="1468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2" y="3885"/>
                              <a:ext cx="3694" cy="203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0" y="4032"/>
                              <a:ext cx="201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Line 22"/>
                          <wps:cNvCnPr/>
                          <wps:spPr bwMode="auto">
                            <a:xfrm>
                              <a:off x="1636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>
                              <a:off x="1636" y="3783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 flipH="1">
                              <a:off x="1648" y="3794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 flipV="1">
                              <a:off x="1648" y="3794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1636" y="378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1636" y="381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>
                              <a:off x="1648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>
                              <a:off x="1636" y="379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1636" y="379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1648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1648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1636" y="378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1636" y="379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1636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 flipH="1">
                              <a:off x="1636" y="378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1648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 flipH="1" flipV="1">
                              <a:off x="1648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H="1" flipV="1">
                              <a:off x="1648" y="3783"/>
                              <a:ext cx="61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 flipH="1" flipV="1">
                              <a:off x="1648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H="1" flipV="1">
                              <a:off x="1648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H="1" flipV="1">
                              <a:off x="1636" y="3794"/>
                              <a:ext cx="73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 flipV="1">
                              <a:off x="1660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1636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1636" y="378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9" y="4607"/>
                              <a:ext cx="2744" cy="52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7" y="4687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1" y="4867"/>
                              <a:ext cx="166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2094" y="463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2094" y="463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>
                              <a:off x="2106" y="4641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V="1">
                              <a:off x="2106" y="4641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2094" y="463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2094" y="4664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2106" y="463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2094" y="4641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2094" y="4641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2106" y="463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2106" y="463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2094" y="463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2094" y="4641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2094" y="463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 flipH="1">
                              <a:off x="2094" y="463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2106" y="4641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 flipH="1" flipV="1">
                              <a:off x="2106" y="4641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 flipV="1">
                              <a:off x="2106" y="4630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 flipV="1">
                              <a:off x="2106" y="4641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2106" y="4641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2094" y="4641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2118" y="4641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2094" y="463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2094" y="463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Freeform 73"/>
                          <wps:cNvSpPr>
                            <a:spLocks/>
                          </wps:cNvSpPr>
                          <wps:spPr bwMode="auto">
                            <a:xfrm>
                              <a:off x="1299" y="2338"/>
                              <a:ext cx="770" cy="2518"/>
                            </a:xfrm>
                            <a:custGeom>
                              <a:avLst/>
                              <a:gdLst>
                                <a:gd name="T0" fmla="*/ 770 w 770"/>
                                <a:gd name="T1" fmla="*/ 2518 h 2518"/>
                                <a:gd name="T2" fmla="*/ 0 w 770"/>
                                <a:gd name="T3" fmla="*/ 2518 h 2518"/>
                                <a:gd name="T4" fmla="*/ 0 w 770"/>
                                <a:gd name="T5" fmla="*/ 0 h 2518"/>
                                <a:gd name="T6" fmla="*/ 770 w 770"/>
                                <a:gd name="T7" fmla="*/ 0 h 25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0" h="2518">
                                  <a:moveTo>
                                    <a:pt x="770" y="2518"/>
                                  </a:moveTo>
                                  <a:lnTo>
                                    <a:pt x="0" y="25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70" y="0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1973" y="2292"/>
                              <a:ext cx="96" cy="4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>
                              <a:off x="1973" y="2338"/>
                              <a:ext cx="96" cy="4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1059" y="4777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1059" y="477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>
                              <a:off x="1071" y="4788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V="1">
                              <a:off x="1071" y="4788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1059" y="477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1059" y="4811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1071" y="4777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1059" y="4788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1059" y="4788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1071" y="4777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1071" y="4777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1059" y="477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1059" y="4788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1059" y="4777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 flipH="1">
                              <a:off x="1059" y="477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1071" y="4788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 flipH="1" flipV="1">
                              <a:off x="1071" y="4788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 flipV="1">
                              <a:off x="1071" y="4777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 flipV="1">
                              <a:off x="1071" y="4788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1071" y="4788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1059" y="4788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1083" y="4788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1059" y="4777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1059" y="477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348" y="2597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Oval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9" y="5251"/>
                              <a:ext cx="2467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3" y="5330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7" y="5511"/>
                              <a:ext cx="120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Função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Chefia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2094" y="527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2094" y="5274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H="1">
                              <a:off x="2106" y="5285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V="1">
                              <a:off x="2106" y="5285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2094" y="527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2094" y="5308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2106" y="527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2094" y="528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2094" y="528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2106" y="527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2106" y="527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2094" y="527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2094" y="528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2094" y="527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H="1">
                              <a:off x="2094" y="527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2106" y="5285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 flipH="1" flipV="1">
                              <a:off x="2106" y="5285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 flipV="1">
                              <a:off x="2106" y="5274"/>
                              <a:ext cx="6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 flipV="1">
                              <a:off x="2106" y="5285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2106" y="5285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2094" y="5285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2118" y="5285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2094" y="527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2094" y="527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Freeform 128"/>
                          <wps:cNvSpPr>
                            <a:spLocks/>
                          </wps:cNvSpPr>
                          <wps:spPr bwMode="auto">
                            <a:xfrm>
                              <a:off x="1035" y="2609"/>
                              <a:ext cx="1456" cy="2902"/>
                            </a:xfrm>
                            <a:custGeom>
                              <a:avLst/>
                              <a:gdLst>
                                <a:gd name="T0" fmla="*/ 1034 w 1456"/>
                                <a:gd name="T1" fmla="*/ 2902 h 2902"/>
                                <a:gd name="T2" fmla="*/ 0 w 1456"/>
                                <a:gd name="T3" fmla="*/ 2902 h 2902"/>
                                <a:gd name="T4" fmla="*/ 0 w 1456"/>
                                <a:gd name="T5" fmla="*/ 0 h 2902"/>
                                <a:gd name="T6" fmla="*/ 1456 w 1456"/>
                                <a:gd name="T7" fmla="*/ 0 h 29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56" h="2902">
                                  <a:moveTo>
                                    <a:pt x="1034" y="2902"/>
                                  </a:moveTo>
                                  <a:lnTo>
                                    <a:pt x="0" y="290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456" y="0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Line 129"/>
                          <wps:cNvCnPr/>
                          <wps:spPr bwMode="auto">
                            <a:xfrm flipH="1" flipV="1">
                              <a:off x="2394" y="2563"/>
                              <a:ext cx="97" cy="4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 flipH="1">
                              <a:off x="2394" y="2609"/>
                              <a:ext cx="97" cy="4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794" y="522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794" y="522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>
                              <a:off x="806" y="5240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 flipV="1">
                              <a:off x="806" y="5240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794" y="522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794" y="5262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806" y="522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794" y="524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794" y="524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806" y="522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806" y="522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794" y="522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794" y="524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794" y="522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 flipH="1">
                              <a:off x="794" y="522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806" y="5240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H="1" flipV="1">
                              <a:off x="806" y="5240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 flipV="1">
                              <a:off x="806" y="5229"/>
                              <a:ext cx="6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 flipV="1">
                              <a:off x="806" y="5240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806" y="5240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794" y="5240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818" y="5240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794" y="522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794" y="522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91" y="5093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794" y="2044"/>
                              <a:ext cx="1372" cy="13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703" y="23"/>
                              <a:ext cx="1324" cy="13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03" y="147"/>
                              <a:ext cx="3333" cy="475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2" y="294"/>
                              <a:ext cx="189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-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Movimentação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Line 160"/>
                          <wps:cNvCnPr/>
                          <wps:spPr bwMode="auto">
                            <a:xfrm>
                              <a:off x="5727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5727" y="45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 flipH="1">
                              <a:off x="5739" y="56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V="1">
                              <a:off x="5739" y="56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5727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5727" y="79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5739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5727" y="56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5727" y="56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5739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5739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5727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5727" y="56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5727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 flipH="1">
                              <a:off x="5727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5739" y="56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 flipV="1">
                              <a:off x="5739" y="56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 flipV="1">
                              <a:off x="5739" y="45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5739" y="56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5739" y="56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5727" y="56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5751" y="56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5727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5727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Oval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2" y="768"/>
                              <a:ext cx="2707" cy="76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66" y="881"/>
                              <a:ext cx="107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01" y="1062"/>
                              <a:ext cx="156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Ocupadas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Item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6" y="1242"/>
                              <a:ext cx="56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Carreira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5956" y="79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5956" y="79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 flipH="1">
                              <a:off x="5968" y="802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 flipV="1">
                              <a:off x="5968" y="802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5956" y="79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5956" y="824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5968" y="79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5956" y="80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5956" y="80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5968" y="79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5968" y="79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5956" y="79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5956" y="80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5956" y="79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 flipH="1">
                              <a:off x="5956" y="79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5968" y="80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 flipV="1">
                              <a:off x="5968" y="80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2276475" y="501650"/>
                            <a:ext cx="3300730" cy="2538730"/>
                            <a:chOff x="3585" y="790"/>
                            <a:chExt cx="5198" cy="3998"/>
                          </a:xfrm>
                        </wpg:grpSpPr>
                        <wps:wsp>
                          <wps:cNvPr id="209" name="Line 206"/>
                          <wps:cNvCnPr/>
                          <wps:spPr bwMode="auto">
                            <a:xfrm flipH="1" flipV="1">
                              <a:off x="5968" y="790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Line 207"/>
                          <wps:cNvCnPr/>
                          <wps:spPr bwMode="auto">
                            <a:xfrm flipH="1" flipV="1">
                              <a:off x="5968" y="80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Line 208"/>
                          <wps:cNvCnPr/>
                          <wps:spPr bwMode="auto">
                            <a:xfrm flipH="1" flipV="1">
                              <a:off x="5968" y="80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09"/>
                          <wps:cNvCnPr/>
                          <wps:spPr bwMode="auto">
                            <a:xfrm flipH="1" flipV="1">
                              <a:off x="5956" y="802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210"/>
                          <wps:cNvCnPr/>
                          <wps:spPr bwMode="auto">
                            <a:xfrm flipH="1" flipV="1">
                              <a:off x="5980" y="80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211"/>
                          <wps:cNvCnPr/>
                          <wps:spPr bwMode="auto">
                            <a:xfrm>
                              <a:off x="5956" y="79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212"/>
                          <wps:cNvCnPr/>
                          <wps:spPr bwMode="auto">
                            <a:xfrm>
                              <a:off x="5956" y="79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Freeform 213"/>
                          <wps:cNvSpPr>
                            <a:spLocks/>
                          </wps:cNvSpPr>
                          <wps:spPr bwMode="auto">
                            <a:xfrm>
                              <a:off x="3585" y="1163"/>
                              <a:ext cx="2347" cy="791"/>
                            </a:xfrm>
                            <a:custGeom>
                              <a:avLst/>
                              <a:gdLst>
                                <a:gd name="T0" fmla="*/ 2347 w 2347"/>
                                <a:gd name="T1" fmla="*/ 0 h 791"/>
                                <a:gd name="T2" fmla="*/ 2347 w 2347"/>
                                <a:gd name="T3" fmla="*/ 565 h 791"/>
                                <a:gd name="T4" fmla="*/ 999 w 2347"/>
                                <a:gd name="T5" fmla="*/ 565 h 791"/>
                                <a:gd name="T6" fmla="*/ 0 w 2347"/>
                                <a:gd name="T7" fmla="*/ 791 h 7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47" h="791">
                                  <a:moveTo>
                                    <a:pt x="2347" y="0"/>
                                  </a:moveTo>
                                  <a:lnTo>
                                    <a:pt x="2347" y="565"/>
                                  </a:lnTo>
                                  <a:lnTo>
                                    <a:pt x="999" y="565"/>
                                  </a:lnTo>
                                  <a:lnTo>
                                    <a:pt x="0" y="791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Line 214"/>
                          <wps:cNvCnPr/>
                          <wps:spPr bwMode="auto">
                            <a:xfrm flipV="1">
                              <a:off x="3585" y="1886"/>
                              <a:ext cx="85" cy="68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Line 215"/>
                          <wps:cNvCnPr/>
                          <wps:spPr bwMode="auto">
                            <a:xfrm>
                              <a:off x="3585" y="1954"/>
                              <a:ext cx="109" cy="22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216"/>
                          <wps:cNvCnPr/>
                          <wps:spPr bwMode="auto">
                            <a:xfrm>
                              <a:off x="5017" y="290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217"/>
                          <wps:cNvCnPr/>
                          <wps:spPr bwMode="auto">
                            <a:xfrm>
                              <a:off x="5017" y="290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218"/>
                          <wps:cNvCnPr/>
                          <wps:spPr bwMode="auto">
                            <a:xfrm flipH="1">
                              <a:off x="5029" y="2914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219"/>
                          <wps:cNvCnPr/>
                          <wps:spPr bwMode="auto">
                            <a:xfrm flipV="1">
                              <a:off x="5029" y="2914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220"/>
                          <wps:cNvCnPr/>
                          <wps:spPr bwMode="auto">
                            <a:xfrm>
                              <a:off x="5017" y="290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Line 221"/>
                          <wps:cNvCnPr/>
                          <wps:spPr bwMode="auto">
                            <a:xfrm>
                              <a:off x="5017" y="2936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222"/>
                          <wps:cNvCnPr/>
                          <wps:spPr bwMode="auto">
                            <a:xfrm>
                              <a:off x="5029" y="290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Line 223"/>
                          <wps:cNvCnPr/>
                          <wps:spPr bwMode="auto">
                            <a:xfrm>
                              <a:off x="5017" y="291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224"/>
                          <wps:cNvCnPr/>
                          <wps:spPr bwMode="auto">
                            <a:xfrm>
                              <a:off x="5017" y="291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" name="Line 225"/>
                          <wps:cNvCnPr/>
                          <wps:spPr bwMode="auto">
                            <a:xfrm>
                              <a:off x="5029" y="290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9" name="Line 226"/>
                          <wps:cNvCnPr/>
                          <wps:spPr bwMode="auto">
                            <a:xfrm>
                              <a:off x="5029" y="290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0" name="Line 227"/>
                          <wps:cNvCnPr/>
                          <wps:spPr bwMode="auto">
                            <a:xfrm>
                              <a:off x="5017" y="290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Line 228"/>
                          <wps:cNvCnPr/>
                          <wps:spPr bwMode="auto">
                            <a:xfrm>
                              <a:off x="5017" y="291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" name="Line 229"/>
                          <wps:cNvCnPr/>
                          <wps:spPr bwMode="auto">
                            <a:xfrm>
                              <a:off x="5017" y="290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3" name="Line 230"/>
                          <wps:cNvCnPr/>
                          <wps:spPr bwMode="auto">
                            <a:xfrm flipH="1">
                              <a:off x="5017" y="290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4" name="Line 231"/>
                          <wps:cNvCnPr/>
                          <wps:spPr bwMode="auto">
                            <a:xfrm>
                              <a:off x="5029" y="2914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Line 232"/>
                          <wps:cNvCnPr/>
                          <wps:spPr bwMode="auto">
                            <a:xfrm flipH="1" flipV="1">
                              <a:off x="5029" y="2914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6" name="Line 233"/>
                          <wps:cNvCnPr/>
                          <wps:spPr bwMode="auto">
                            <a:xfrm flipH="1" flipV="1">
                              <a:off x="5029" y="2902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7" name="Line 234"/>
                          <wps:cNvCnPr/>
                          <wps:spPr bwMode="auto">
                            <a:xfrm flipH="1" flipV="1">
                              <a:off x="5029" y="2914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" name="Line 235"/>
                          <wps:cNvCnPr/>
                          <wps:spPr bwMode="auto">
                            <a:xfrm flipH="1" flipV="1">
                              <a:off x="5029" y="2914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9" name="Line 236"/>
                          <wps:cNvCnPr/>
                          <wps:spPr bwMode="auto">
                            <a:xfrm flipH="1" flipV="1">
                              <a:off x="5017" y="2914"/>
                              <a:ext cx="72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0" name="Line 237"/>
                          <wps:cNvCnPr/>
                          <wps:spPr bwMode="auto">
                            <a:xfrm flipH="1" flipV="1">
                              <a:off x="5041" y="2914"/>
                              <a:ext cx="61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1" name="Line 238"/>
                          <wps:cNvCnPr/>
                          <wps:spPr bwMode="auto">
                            <a:xfrm>
                              <a:off x="5017" y="290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Line 239"/>
                          <wps:cNvCnPr/>
                          <wps:spPr bwMode="auto">
                            <a:xfrm>
                              <a:off x="5017" y="290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0" y="1197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4" name="Oval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052" y="1728"/>
                              <a:ext cx="2719" cy="76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98" y="1841"/>
                              <a:ext cx="107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6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533" y="2021"/>
                              <a:ext cx="156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Ocupadas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7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6" y="2202"/>
                              <a:ext cx="83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Trabalho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8" name="Line 245"/>
                          <wps:cNvCnPr/>
                          <wps:spPr bwMode="auto">
                            <a:xfrm>
                              <a:off x="6076" y="175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9" name="Line 246"/>
                          <wps:cNvCnPr/>
                          <wps:spPr bwMode="auto">
                            <a:xfrm>
                              <a:off x="6076" y="175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0" name="Line 247"/>
                          <wps:cNvCnPr/>
                          <wps:spPr bwMode="auto">
                            <a:xfrm flipH="1">
                              <a:off x="6088" y="1762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1" name="Line 248"/>
                          <wps:cNvCnPr/>
                          <wps:spPr bwMode="auto">
                            <a:xfrm flipV="1">
                              <a:off x="6088" y="1762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2" name="Line 249"/>
                          <wps:cNvCnPr/>
                          <wps:spPr bwMode="auto">
                            <a:xfrm>
                              <a:off x="6076" y="175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3" name="Line 250"/>
                          <wps:cNvCnPr/>
                          <wps:spPr bwMode="auto">
                            <a:xfrm>
                              <a:off x="6076" y="1784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Line 251"/>
                          <wps:cNvCnPr/>
                          <wps:spPr bwMode="auto">
                            <a:xfrm>
                              <a:off x="6088" y="175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252"/>
                          <wps:cNvCnPr/>
                          <wps:spPr bwMode="auto">
                            <a:xfrm>
                              <a:off x="6076" y="176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Line 253"/>
                          <wps:cNvCnPr/>
                          <wps:spPr bwMode="auto">
                            <a:xfrm>
                              <a:off x="6076" y="176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254"/>
                          <wps:cNvCnPr/>
                          <wps:spPr bwMode="auto">
                            <a:xfrm>
                              <a:off x="6088" y="175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255"/>
                          <wps:cNvCnPr/>
                          <wps:spPr bwMode="auto">
                            <a:xfrm>
                              <a:off x="6088" y="175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9" name="Line 256"/>
                          <wps:cNvCnPr/>
                          <wps:spPr bwMode="auto">
                            <a:xfrm>
                              <a:off x="6076" y="175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0" name="Line 257"/>
                          <wps:cNvCnPr/>
                          <wps:spPr bwMode="auto">
                            <a:xfrm>
                              <a:off x="6076" y="176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1" name="Line 258"/>
                          <wps:cNvCnPr/>
                          <wps:spPr bwMode="auto">
                            <a:xfrm>
                              <a:off x="6076" y="175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Line 259"/>
                          <wps:cNvCnPr/>
                          <wps:spPr bwMode="auto">
                            <a:xfrm flipH="1">
                              <a:off x="6076" y="175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" name="Line 260"/>
                          <wps:cNvCnPr/>
                          <wps:spPr bwMode="auto">
                            <a:xfrm>
                              <a:off x="6088" y="176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4" name="Line 261"/>
                          <wps:cNvCnPr/>
                          <wps:spPr bwMode="auto">
                            <a:xfrm flipH="1" flipV="1">
                              <a:off x="6088" y="176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5" name="Line 262"/>
                          <wps:cNvCnPr/>
                          <wps:spPr bwMode="auto">
                            <a:xfrm flipH="1" flipV="1">
                              <a:off x="6088" y="1750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263"/>
                          <wps:cNvCnPr/>
                          <wps:spPr bwMode="auto">
                            <a:xfrm flipH="1" flipV="1">
                              <a:off x="6088" y="176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7" name="Line 264"/>
                          <wps:cNvCnPr/>
                          <wps:spPr bwMode="auto">
                            <a:xfrm flipH="1" flipV="1">
                              <a:off x="6088" y="176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Line 265"/>
                          <wps:cNvCnPr/>
                          <wps:spPr bwMode="auto">
                            <a:xfrm flipH="1" flipV="1">
                              <a:off x="6076" y="1762"/>
                              <a:ext cx="72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266"/>
                          <wps:cNvCnPr/>
                          <wps:spPr bwMode="auto">
                            <a:xfrm flipH="1" flipV="1">
                              <a:off x="6100" y="1762"/>
                              <a:ext cx="6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0" name="Line 267"/>
                          <wps:cNvCnPr/>
                          <wps:spPr bwMode="auto">
                            <a:xfrm>
                              <a:off x="6076" y="1750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Line 268"/>
                          <wps:cNvCnPr/>
                          <wps:spPr bwMode="auto">
                            <a:xfrm>
                              <a:off x="6076" y="175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2" name="Line 269"/>
                          <wps:cNvCnPr/>
                          <wps:spPr bwMode="auto">
                            <a:xfrm flipH="1" flipV="1">
                              <a:off x="4885" y="2213"/>
                              <a:ext cx="1227" cy="23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3" name="Line 270"/>
                          <wps:cNvCnPr/>
                          <wps:spPr bwMode="auto">
                            <a:xfrm flipV="1">
                              <a:off x="4885" y="2168"/>
                              <a:ext cx="96" cy="4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4" name="Line 271"/>
                          <wps:cNvCnPr/>
                          <wps:spPr bwMode="auto">
                            <a:xfrm>
                              <a:off x="4885" y="2213"/>
                              <a:ext cx="96" cy="4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5" name="Line 272"/>
                          <wps:cNvCnPr/>
                          <wps:spPr bwMode="auto">
                            <a:xfrm>
                              <a:off x="5258" y="339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6" name="Line 273"/>
                          <wps:cNvCnPr/>
                          <wps:spPr bwMode="auto">
                            <a:xfrm>
                              <a:off x="5258" y="339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Line 274"/>
                          <wps:cNvCnPr/>
                          <wps:spPr bwMode="auto">
                            <a:xfrm flipH="1">
                              <a:off x="5270" y="3410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275"/>
                          <wps:cNvCnPr/>
                          <wps:spPr bwMode="auto">
                            <a:xfrm flipV="1">
                              <a:off x="5270" y="3410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276"/>
                          <wps:cNvCnPr/>
                          <wps:spPr bwMode="auto">
                            <a:xfrm>
                              <a:off x="5258" y="339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277"/>
                          <wps:cNvCnPr/>
                          <wps:spPr bwMode="auto">
                            <a:xfrm>
                              <a:off x="5258" y="3433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278"/>
                          <wps:cNvCnPr/>
                          <wps:spPr bwMode="auto">
                            <a:xfrm>
                              <a:off x="5270" y="339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279"/>
                          <wps:cNvCnPr/>
                          <wps:spPr bwMode="auto">
                            <a:xfrm>
                              <a:off x="5258" y="341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280"/>
                          <wps:cNvCnPr/>
                          <wps:spPr bwMode="auto">
                            <a:xfrm>
                              <a:off x="5258" y="341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Line 281"/>
                          <wps:cNvCnPr/>
                          <wps:spPr bwMode="auto">
                            <a:xfrm>
                              <a:off x="5270" y="339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Line 282"/>
                          <wps:cNvCnPr/>
                          <wps:spPr bwMode="auto">
                            <a:xfrm>
                              <a:off x="5270" y="339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283"/>
                          <wps:cNvCnPr/>
                          <wps:spPr bwMode="auto">
                            <a:xfrm>
                              <a:off x="5258" y="339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Line 284"/>
                          <wps:cNvCnPr/>
                          <wps:spPr bwMode="auto">
                            <a:xfrm>
                              <a:off x="5258" y="341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8" name="Line 285"/>
                          <wps:cNvCnPr/>
                          <wps:spPr bwMode="auto">
                            <a:xfrm>
                              <a:off x="5258" y="339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Line 286"/>
                          <wps:cNvCnPr/>
                          <wps:spPr bwMode="auto">
                            <a:xfrm flipH="1">
                              <a:off x="5258" y="339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0" name="Line 287"/>
                          <wps:cNvCnPr/>
                          <wps:spPr bwMode="auto">
                            <a:xfrm>
                              <a:off x="5270" y="341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1" name="Line 288"/>
                          <wps:cNvCnPr/>
                          <wps:spPr bwMode="auto">
                            <a:xfrm flipH="1" flipV="1">
                              <a:off x="5270" y="341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2" name="Line 289"/>
                          <wps:cNvCnPr/>
                          <wps:spPr bwMode="auto">
                            <a:xfrm flipH="1" flipV="1">
                              <a:off x="5270" y="3399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3" name="Line 290"/>
                          <wps:cNvCnPr/>
                          <wps:spPr bwMode="auto">
                            <a:xfrm flipH="1" flipV="1">
                              <a:off x="5270" y="341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" name="Line 291"/>
                          <wps:cNvCnPr/>
                          <wps:spPr bwMode="auto">
                            <a:xfrm flipH="1" flipV="1">
                              <a:off x="5270" y="341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5" name="Line 292"/>
                          <wps:cNvCnPr/>
                          <wps:spPr bwMode="auto">
                            <a:xfrm flipH="1" flipV="1">
                              <a:off x="5258" y="3410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293"/>
                          <wps:cNvCnPr/>
                          <wps:spPr bwMode="auto">
                            <a:xfrm flipH="1" flipV="1">
                              <a:off x="5282" y="341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Line 294"/>
                          <wps:cNvCnPr/>
                          <wps:spPr bwMode="auto">
                            <a:xfrm>
                              <a:off x="5258" y="339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8" name="Line 295"/>
                          <wps:cNvCnPr/>
                          <wps:spPr bwMode="auto">
                            <a:xfrm>
                              <a:off x="5258" y="339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9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6" y="2259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0" name="Oval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52" y="2801"/>
                              <a:ext cx="2503" cy="76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0" y="2914"/>
                              <a:ext cx="107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2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97" y="3094"/>
                              <a:ext cx="141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Ocupadas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3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6" y="3275"/>
                              <a:ext cx="97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4" name="Line 301"/>
                          <wps:cNvCnPr/>
                          <wps:spPr bwMode="auto">
                            <a:xfrm>
                              <a:off x="6076" y="282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302"/>
                          <wps:cNvCnPr/>
                          <wps:spPr bwMode="auto">
                            <a:xfrm>
                              <a:off x="6076" y="2823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Line 303"/>
                          <wps:cNvCnPr/>
                          <wps:spPr bwMode="auto">
                            <a:xfrm flipH="1">
                              <a:off x="6088" y="2834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304"/>
                          <wps:cNvCnPr/>
                          <wps:spPr bwMode="auto">
                            <a:xfrm flipV="1">
                              <a:off x="6088" y="2834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305"/>
                          <wps:cNvCnPr/>
                          <wps:spPr bwMode="auto">
                            <a:xfrm>
                              <a:off x="6076" y="282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306"/>
                          <wps:cNvCnPr/>
                          <wps:spPr bwMode="auto">
                            <a:xfrm>
                              <a:off x="6076" y="285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307"/>
                          <wps:cNvCnPr/>
                          <wps:spPr bwMode="auto">
                            <a:xfrm>
                              <a:off x="6088" y="282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308"/>
                          <wps:cNvCnPr/>
                          <wps:spPr bwMode="auto">
                            <a:xfrm>
                              <a:off x="6076" y="283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309"/>
                          <wps:cNvCnPr/>
                          <wps:spPr bwMode="auto">
                            <a:xfrm>
                              <a:off x="6076" y="283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310"/>
                          <wps:cNvCnPr/>
                          <wps:spPr bwMode="auto">
                            <a:xfrm>
                              <a:off x="6088" y="282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4" name="Line 311"/>
                          <wps:cNvCnPr/>
                          <wps:spPr bwMode="auto">
                            <a:xfrm>
                              <a:off x="6088" y="282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312"/>
                          <wps:cNvCnPr/>
                          <wps:spPr bwMode="auto">
                            <a:xfrm>
                              <a:off x="6076" y="282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Line 313"/>
                          <wps:cNvCnPr/>
                          <wps:spPr bwMode="auto">
                            <a:xfrm>
                              <a:off x="6076" y="283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" name="Line 314"/>
                          <wps:cNvCnPr/>
                          <wps:spPr bwMode="auto">
                            <a:xfrm>
                              <a:off x="6076" y="282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" name="Line 315"/>
                          <wps:cNvCnPr/>
                          <wps:spPr bwMode="auto">
                            <a:xfrm flipH="1">
                              <a:off x="6076" y="282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" name="Line 316"/>
                          <wps:cNvCnPr/>
                          <wps:spPr bwMode="auto">
                            <a:xfrm>
                              <a:off x="6088" y="283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0" name="Line 317"/>
                          <wps:cNvCnPr/>
                          <wps:spPr bwMode="auto">
                            <a:xfrm flipH="1" flipV="1">
                              <a:off x="6088" y="283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Line 318"/>
                          <wps:cNvCnPr/>
                          <wps:spPr bwMode="auto">
                            <a:xfrm flipH="1" flipV="1">
                              <a:off x="6088" y="2823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2" name="Line 319"/>
                          <wps:cNvCnPr/>
                          <wps:spPr bwMode="auto">
                            <a:xfrm flipH="1" flipV="1">
                              <a:off x="6088" y="283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" name="Line 320"/>
                          <wps:cNvCnPr/>
                          <wps:spPr bwMode="auto">
                            <a:xfrm flipH="1" flipV="1">
                              <a:off x="6088" y="283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4" name="Line 321"/>
                          <wps:cNvCnPr/>
                          <wps:spPr bwMode="auto">
                            <a:xfrm flipH="1" flipV="1">
                              <a:off x="6076" y="2834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322"/>
                          <wps:cNvCnPr/>
                          <wps:spPr bwMode="auto">
                            <a:xfrm flipH="1" flipV="1">
                              <a:off x="6100" y="283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Line 323"/>
                          <wps:cNvCnPr/>
                          <wps:spPr bwMode="auto">
                            <a:xfrm>
                              <a:off x="6076" y="282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7" name="Line 324"/>
                          <wps:cNvCnPr/>
                          <wps:spPr bwMode="auto">
                            <a:xfrm>
                              <a:off x="6076" y="282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8" name="Freeform 325"/>
                          <wps:cNvSpPr>
                            <a:spLocks/>
                          </wps:cNvSpPr>
                          <wps:spPr bwMode="auto">
                            <a:xfrm>
                              <a:off x="4656" y="2552"/>
                              <a:ext cx="1396" cy="666"/>
                            </a:xfrm>
                            <a:custGeom>
                              <a:avLst/>
                              <a:gdLst>
                                <a:gd name="T0" fmla="*/ 1396 w 1396"/>
                                <a:gd name="T1" fmla="*/ 666 h 666"/>
                                <a:gd name="T2" fmla="*/ 36 w 1396"/>
                                <a:gd name="T3" fmla="*/ 666 h 666"/>
                                <a:gd name="T4" fmla="*/ 0 w 1396"/>
                                <a:gd name="T5" fmla="*/ 0 h 6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396" h="666">
                                  <a:moveTo>
                                    <a:pt x="1396" y="666"/>
                                  </a:moveTo>
                                  <a:lnTo>
                                    <a:pt x="36" y="66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" name="Line 326"/>
                          <wps:cNvCnPr/>
                          <wps:spPr bwMode="auto">
                            <a:xfrm flipH="1">
                              <a:off x="4608" y="2552"/>
                              <a:ext cx="48" cy="91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0" name="Line 327"/>
                          <wps:cNvCnPr/>
                          <wps:spPr bwMode="auto">
                            <a:xfrm>
                              <a:off x="4656" y="2552"/>
                              <a:ext cx="48" cy="91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1" name="Line 328"/>
                          <wps:cNvCnPr/>
                          <wps:spPr bwMode="auto">
                            <a:xfrm>
                              <a:off x="5126" y="439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329"/>
                          <wps:cNvCnPr/>
                          <wps:spPr bwMode="auto">
                            <a:xfrm>
                              <a:off x="5126" y="4393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3" name="Line 330"/>
                          <wps:cNvCnPr/>
                          <wps:spPr bwMode="auto">
                            <a:xfrm flipH="1">
                              <a:off x="5138" y="4404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" name="Line 331"/>
                          <wps:cNvCnPr/>
                          <wps:spPr bwMode="auto">
                            <a:xfrm flipV="1">
                              <a:off x="5138" y="4404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5" name="Line 332"/>
                          <wps:cNvCnPr/>
                          <wps:spPr bwMode="auto">
                            <a:xfrm>
                              <a:off x="5126" y="439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6" name="Line 333"/>
                          <wps:cNvCnPr/>
                          <wps:spPr bwMode="auto">
                            <a:xfrm>
                              <a:off x="5126" y="4427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Line 334"/>
                          <wps:cNvCnPr/>
                          <wps:spPr bwMode="auto">
                            <a:xfrm>
                              <a:off x="5138" y="439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Line 335"/>
                          <wps:cNvCnPr/>
                          <wps:spPr bwMode="auto">
                            <a:xfrm>
                              <a:off x="5126" y="440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9" name="Line 336"/>
                          <wps:cNvCnPr/>
                          <wps:spPr bwMode="auto">
                            <a:xfrm>
                              <a:off x="5126" y="440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0" name="Line 337"/>
                          <wps:cNvCnPr/>
                          <wps:spPr bwMode="auto">
                            <a:xfrm>
                              <a:off x="5138" y="439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" name="Line 338"/>
                          <wps:cNvCnPr/>
                          <wps:spPr bwMode="auto">
                            <a:xfrm>
                              <a:off x="5138" y="439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" name="Line 339"/>
                          <wps:cNvCnPr/>
                          <wps:spPr bwMode="auto">
                            <a:xfrm>
                              <a:off x="5126" y="439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3" name="Line 340"/>
                          <wps:cNvCnPr/>
                          <wps:spPr bwMode="auto">
                            <a:xfrm>
                              <a:off x="5126" y="440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4" name="Line 341"/>
                          <wps:cNvCnPr/>
                          <wps:spPr bwMode="auto">
                            <a:xfrm>
                              <a:off x="5126" y="439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5" name="Line 342"/>
                          <wps:cNvCnPr/>
                          <wps:spPr bwMode="auto">
                            <a:xfrm flipH="1">
                              <a:off x="5126" y="439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6" name="Line 343"/>
                          <wps:cNvCnPr/>
                          <wps:spPr bwMode="auto">
                            <a:xfrm>
                              <a:off x="5138" y="440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" name="Line 344"/>
                          <wps:cNvCnPr/>
                          <wps:spPr bwMode="auto">
                            <a:xfrm flipH="1" flipV="1">
                              <a:off x="5138" y="440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8" name="Line 345"/>
                          <wps:cNvCnPr/>
                          <wps:spPr bwMode="auto">
                            <a:xfrm flipH="1" flipV="1">
                              <a:off x="5138" y="4393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9" name="Line 346"/>
                          <wps:cNvCnPr/>
                          <wps:spPr bwMode="auto">
                            <a:xfrm flipH="1" flipV="1">
                              <a:off x="5138" y="440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0" name="Line 347"/>
                          <wps:cNvCnPr/>
                          <wps:spPr bwMode="auto">
                            <a:xfrm flipH="1" flipV="1">
                              <a:off x="5138" y="440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1" name="Line 348"/>
                          <wps:cNvCnPr/>
                          <wps:spPr bwMode="auto">
                            <a:xfrm flipH="1" flipV="1">
                              <a:off x="5126" y="4404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2" name="Line 349"/>
                          <wps:cNvCnPr/>
                          <wps:spPr bwMode="auto">
                            <a:xfrm flipH="1" flipV="1">
                              <a:off x="5150" y="4404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3" name="Line 350"/>
                          <wps:cNvCnPr/>
                          <wps:spPr bwMode="auto">
                            <a:xfrm>
                              <a:off x="5126" y="439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4" name="Line 351"/>
                          <wps:cNvCnPr/>
                          <wps:spPr bwMode="auto">
                            <a:xfrm>
                              <a:off x="5126" y="4393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741" y="2812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6" name="Oval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60" y="3760"/>
                              <a:ext cx="2623" cy="76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8" y="3873"/>
                              <a:ext cx="107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8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0" y="4054"/>
                              <a:ext cx="151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Ocupadas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Função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9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7123" y="4235"/>
                              <a:ext cx="65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C28" w:rsidRDefault="00030C28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Chefia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0" name="Line 357"/>
                          <wps:cNvCnPr/>
                          <wps:spPr bwMode="auto">
                            <a:xfrm>
                              <a:off x="6184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358"/>
                          <wps:cNvCnPr/>
                          <wps:spPr bwMode="auto">
                            <a:xfrm>
                              <a:off x="6184" y="3783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359"/>
                          <wps:cNvCnPr/>
                          <wps:spPr bwMode="auto">
                            <a:xfrm flipH="1">
                              <a:off x="6196" y="3794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" name="Line 360"/>
                          <wps:cNvCnPr/>
                          <wps:spPr bwMode="auto">
                            <a:xfrm flipV="1">
                              <a:off x="6196" y="3794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" name="Line 361"/>
                          <wps:cNvCnPr/>
                          <wps:spPr bwMode="auto">
                            <a:xfrm>
                              <a:off x="6184" y="378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" name="Line 362"/>
                          <wps:cNvCnPr/>
                          <wps:spPr bwMode="auto">
                            <a:xfrm>
                              <a:off x="6184" y="381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6" name="Line 363"/>
                          <wps:cNvCnPr/>
                          <wps:spPr bwMode="auto">
                            <a:xfrm>
                              <a:off x="6196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7" name="Line 364"/>
                          <wps:cNvCnPr/>
                          <wps:spPr bwMode="auto">
                            <a:xfrm>
                              <a:off x="6184" y="3794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365"/>
                          <wps:cNvCnPr/>
                          <wps:spPr bwMode="auto">
                            <a:xfrm>
                              <a:off x="6184" y="3794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366"/>
                          <wps:cNvCnPr/>
                          <wps:spPr bwMode="auto">
                            <a:xfrm>
                              <a:off x="6196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Line 367"/>
                          <wps:cNvCnPr/>
                          <wps:spPr bwMode="auto">
                            <a:xfrm>
                              <a:off x="6196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1" name="Line 368"/>
                          <wps:cNvCnPr/>
                          <wps:spPr bwMode="auto">
                            <a:xfrm>
                              <a:off x="6184" y="378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2" name="Line 369"/>
                          <wps:cNvCnPr/>
                          <wps:spPr bwMode="auto">
                            <a:xfrm>
                              <a:off x="6184" y="3794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3" name="Line 370"/>
                          <wps:cNvCnPr/>
                          <wps:spPr bwMode="auto">
                            <a:xfrm>
                              <a:off x="6184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371"/>
                          <wps:cNvCnPr/>
                          <wps:spPr bwMode="auto">
                            <a:xfrm flipH="1">
                              <a:off x="6184" y="378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" name="Line 372"/>
                          <wps:cNvCnPr/>
                          <wps:spPr bwMode="auto">
                            <a:xfrm>
                              <a:off x="6196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Line 373"/>
                          <wps:cNvCnPr/>
                          <wps:spPr bwMode="auto">
                            <a:xfrm flipH="1" flipV="1">
                              <a:off x="6196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Line 374"/>
                          <wps:cNvCnPr/>
                          <wps:spPr bwMode="auto">
                            <a:xfrm flipH="1" flipV="1">
                              <a:off x="6196" y="3783"/>
                              <a:ext cx="61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Line 375"/>
                          <wps:cNvCnPr/>
                          <wps:spPr bwMode="auto">
                            <a:xfrm flipH="1" flipV="1">
                              <a:off x="6196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376"/>
                          <wps:cNvCnPr/>
                          <wps:spPr bwMode="auto">
                            <a:xfrm flipH="1" flipV="1">
                              <a:off x="6196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377"/>
                          <wps:cNvCnPr/>
                          <wps:spPr bwMode="auto">
                            <a:xfrm flipH="1" flipV="1">
                              <a:off x="6184" y="3794"/>
                              <a:ext cx="73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Line 378"/>
                          <wps:cNvCnPr/>
                          <wps:spPr bwMode="auto">
                            <a:xfrm flipH="1" flipV="1">
                              <a:off x="6208" y="3794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Line 379"/>
                          <wps:cNvCnPr/>
                          <wps:spPr bwMode="auto">
                            <a:xfrm>
                              <a:off x="6184" y="378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Line 380"/>
                          <wps:cNvCnPr/>
                          <wps:spPr bwMode="auto">
                            <a:xfrm>
                              <a:off x="6184" y="378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Freeform 381"/>
                          <wps:cNvSpPr>
                            <a:spLocks/>
                          </wps:cNvSpPr>
                          <wps:spPr bwMode="auto">
                            <a:xfrm>
                              <a:off x="3802" y="2699"/>
                              <a:ext cx="2358" cy="1434"/>
                            </a:xfrm>
                            <a:custGeom>
                              <a:avLst/>
                              <a:gdLst>
                                <a:gd name="T0" fmla="*/ 2358 w 2358"/>
                                <a:gd name="T1" fmla="*/ 1434 h 1434"/>
                                <a:gd name="T2" fmla="*/ 2178 w 2358"/>
                                <a:gd name="T3" fmla="*/ 1434 h 1434"/>
                                <a:gd name="T4" fmla="*/ 2178 w 2358"/>
                                <a:gd name="T5" fmla="*/ 836 h 1434"/>
                                <a:gd name="T6" fmla="*/ 0 w 2358"/>
                                <a:gd name="T7" fmla="*/ 836 h 1434"/>
                                <a:gd name="T8" fmla="*/ 0 w 2358"/>
                                <a:gd name="T9" fmla="*/ 0 h 14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58" h="1434">
                                  <a:moveTo>
                                    <a:pt x="2358" y="1434"/>
                                  </a:moveTo>
                                  <a:lnTo>
                                    <a:pt x="2178" y="1434"/>
                                  </a:lnTo>
                                  <a:lnTo>
                                    <a:pt x="2178" y="836"/>
                                  </a:lnTo>
                                  <a:lnTo>
                                    <a:pt x="0" y="8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" name="Line 382"/>
                          <wps:cNvCnPr/>
                          <wps:spPr bwMode="auto">
                            <a:xfrm flipH="1">
                              <a:off x="3754" y="2699"/>
                              <a:ext cx="48" cy="9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383"/>
                          <wps:cNvCnPr/>
                          <wps:spPr bwMode="auto">
                            <a:xfrm>
                              <a:off x="3802" y="2699"/>
                              <a:ext cx="48" cy="9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384"/>
                          <wps:cNvCnPr/>
                          <wps:spPr bwMode="auto">
                            <a:xfrm>
                              <a:off x="4644" y="47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385"/>
                          <wps:cNvCnPr/>
                          <wps:spPr bwMode="auto">
                            <a:xfrm>
                              <a:off x="4644" y="470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386"/>
                          <wps:cNvCnPr/>
                          <wps:spPr bwMode="auto">
                            <a:xfrm flipH="1">
                              <a:off x="4656" y="4720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387"/>
                          <wps:cNvCnPr/>
                          <wps:spPr bwMode="auto">
                            <a:xfrm flipV="1">
                              <a:off x="4656" y="4720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Line 388"/>
                          <wps:cNvCnPr/>
                          <wps:spPr bwMode="auto">
                            <a:xfrm>
                              <a:off x="4644" y="470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Line 389"/>
                          <wps:cNvCnPr/>
                          <wps:spPr bwMode="auto">
                            <a:xfrm>
                              <a:off x="4644" y="4743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390"/>
                          <wps:cNvCnPr/>
                          <wps:spPr bwMode="auto">
                            <a:xfrm>
                              <a:off x="4656" y="47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391"/>
                          <wps:cNvCnPr/>
                          <wps:spPr bwMode="auto">
                            <a:xfrm>
                              <a:off x="4644" y="472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392"/>
                          <wps:cNvCnPr/>
                          <wps:spPr bwMode="auto">
                            <a:xfrm>
                              <a:off x="4644" y="472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393"/>
                          <wps:cNvCnPr/>
                          <wps:spPr bwMode="auto">
                            <a:xfrm>
                              <a:off x="4656" y="47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394"/>
                          <wps:cNvCnPr/>
                          <wps:spPr bwMode="auto">
                            <a:xfrm>
                              <a:off x="4656" y="47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395"/>
                          <wps:cNvCnPr/>
                          <wps:spPr bwMode="auto">
                            <a:xfrm>
                              <a:off x="4644" y="470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Line 396"/>
                          <wps:cNvCnPr/>
                          <wps:spPr bwMode="auto">
                            <a:xfrm>
                              <a:off x="4644" y="4720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" name="Line 397"/>
                          <wps:cNvCnPr/>
                          <wps:spPr bwMode="auto">
                            <a:xfrm>
                              <a:off x="4644" y="47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398"/>
                          <wps:cNvCnPr/>
                          <wps:spPr bwMode="auto">
                            <a:xfrm flipH="1">
                              <a:off x="4644" y="470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399"/>
                          <wps:cNvCnPr/>
                          <wps:spPr bwMode="auto">
                            <a:xfrm>
                              <a:off x="4656" y="472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400"/>
                          <wps:cNvCnPr/>
                          <wps:spPr bwMode="auto">
                            <a:xfrm flipH="1" flipV="1">
                              <a:off x="4656" y="472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" name="Line 401"/>
                          <wps:cNvCnPr/>
                          <wps:spPr bwMode="auto">
                            <a:xfrm flipH="1" flipV="1">
                              <a:off x="4656" y="4709"/>
                              <a:ext cx="6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Line 402"/>
                          <wps:cNvCnPr/>
                          <wps:spPr bwMode="auto">
                            <a:xfrm flipH="1" flipV="1">
                              <a:off x="4656" y="472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6" name="Line 403"/>
                          <wps:cNvCnPr/>
                          <wps:spPr bwMode="auto">
                            <a:xfrm flipH="1" flipV="1">
                              <a:off x="4656" y="4720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404"/>
                          <wps:cNvCnPr/>
                          <wps:spPr bwMode="auto">
                            <a:xfrm flipH="1" flipV="1">
                              <a:off x="4644" y="4720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Line 405"/>
                          <wps:cNvCnPr/>
                          <wps:spPr bwMode="auto">
                            <a:xfrm flipH="1" flipV="1">
                              <a:off x="4668" y="4720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09" name="Line 407"/>
                        <wps:cNvCnPr/>
                        <wps:spPr bwMode="auto">
                          <a:xfrm>
                            <a:off x="2948940" y="299021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Line 408"/>
                        <wps:cNvCnPr/>
                        <wps:spPr bwMode="auto">
                          <a:xfrm>
                            <a:off x="2948940" y="299021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Rectangle 409"/>
                        <wps:cNvSpPr>
                          <a:spLocks noChangeArrowheads="1"/>
                        </wps:cNvSpPr>
                        <wps:spPr bwMode="auto">
                          <a:xfrm>
                            <a:off x="2444750" y="198628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0C28" w:rsidRDefault="00030C2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12" o:spid="_x0000_s1026" editas="canvas" style="width:453pt;height:297pt;mso-position-horizontal-relative:char;mso-position-vertical-relative:line" coordsize="57531,37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7719;visibility:visible;mso-wrap-style:square">
                  <v:fill o:detectmouseclick="t"/>
                  <v:path o:connecttype="none"/>
                </v:shape>
                <v:group id="Group 205" o:spid="_x0000_s1028" style="position:absolute;left:457;top:146;width:56921;height:37426" coordorigin="72,23" coordsize="8964,58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1612;top:1084;width:1444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1612;top:1208;width:3634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1925;top:1355;width:239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" o:spid="_x0000_s1032" style="position:absolute;left:2827;top:1536;width:109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Cargos 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Funções</w:t>
                          </w:r>
                          <w:proofErr w:type="spellEnd"/>
                        </w:p>
                      </w:txbxContent>
                    </v:textbox>
                  </v:rect>
                  <v:oval id="Oval 9" o:spid="_x0000_s1033" style="position:absolute;left:2069;top:1942;width:2876;height: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rect id="Rectangle 10" o:spid="_x0000_s1034" style="position:absolute;left:2803;top:2055;width:124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" o:spid="_x0000_s1035" style="position:absolute;left:2563;top:2236;width:165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Cargos e </w:t>
                          </w:r>
                        </w:p>
                      </w:txbxContent>
                    </v:textbox>
                  </v:rect>
                  <v:rect id="Rectangle 12" o:spid="_x0000_s1036" style="position:absolute;left:3200;top:2417;width:57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Funções</w:t>
                          </w:r>
                          <w:proofErr w:type="spellEnd"/>
                        </w:p>
                      </w:txbxContent>
                    </v:textbox>
                  </v:rect>
                  <v:oval id="Oval 13" o:spid="_x0000_s1037" style="position:absolute;left:493;top:1536;width:217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  <v:line id="Line 14" o:spid="_x0000_s1038" style="position:absolute;visibility:visible;mso-wrap-style:square" from="602,1739" to="602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  <v:line id="Line 15" o:spid="_x0000_s1039" style="position:absolute;visibility:visible;mso-wrap-style:square" from="481,1818" to="734,1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  <v:line id="Line 16" o:spid="_x0000_s1040" style="position:absolute;flip:x;visibility:visible;mso-wrap-style:square" from="457,1942" to="602,2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644r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Ar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vrrjiuwAAANsAAAAPAAAAAAAAAAAAAAAAAKECAABk&#10;cnMvZG93bnJldi54bWxQSwUGAAAAAAQABAD5AAAAiQMAAAAA&#10;" strokecolor="#903" strokeweight="0"/>
                  <v:line id="Line 17" o:spid="_x0000_s1041" style="position:absolute;visibility:visible;mso-wrap-style:square" from="602,1942" to="746,2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  <v:rect id="Rectangle 18" o:spid="_x0000_s1042" style="position:absolute;left:72;top:2146;width:74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" o:spid="_x0000_s1043" style="position:absolute;left:1612;top:3760;width:1468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  <v:rect id="Rectangle 20" o:spid="_x0000_s1044" style="position:absolute;left:1612;top:3885;width:3694;height:2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okpM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6JKTBAAAA2wAAAA8AAAAAAAAAAAAAAAAAmAIAAGRycy9kb3du&#10;cmV2LnhtbFBLBQYAAAAABAAEAPUAAACGAwAAAAA=&#10;" fillcolor="#ffc" strokecolor="#903" strokeweight="0"/>
                  <v:rect id="Rectangle 21" o:spid="_x0000_s1045" style="position:absolute;left:2190;top:4032;width:201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2" o:spid="_x0000_s1046" style="position:absolute;visibility:visible;mso-wrap-style:square" from="1636,3783" to="1636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  <v:line id="Line 23" o:spid="_x0000_s1047" style="position:absolute;visibility:visible;mso-wrap-style:square" from="1636,3783" to="1684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56es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qY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Tnp6xAAAANsAAAAPAAAAAAAAAAAA&#10;AAAAAKECAABkcnMvZG93bnJldi54bWxQSwUGAAAAAAQABAD5AAAAkgMAAAAA&#10;" strokeweight="0"/>
                  <v:line id="Line 24" o:spid="_x0000_s1048" style="position:absolute;flip:x;visibility:visible;mso-wrap-style:square" from="1648,3794" to="1684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IAaM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pGE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IAaMUAAADbAAAADwAAAAAAAAAA&#10;AAAAAAChAgAAZHJzL2Rvd25yZXYueG1sUEsFBgAAAAAEAAQA+QAAAJMDAAAAAA==&#10;" strokeweight="0"/>
                  <v:line id="Line 25" o:spid="_x0000_s1049" style="position:absolute;flip:y;visibility:visible;mso-wrap-style:square" from="1648,3794" to="1648,3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2UGsIAAADbAAAADwAAAGRycy9kb3ducmV2LnhtbERPy2oCMRTdF/yHcIXuakYXWkajiNIi&#10;BVt8LdxdJ9eZwcnNkEQn/ftmUXB5OO/ZIppGPMj52rKC4SADQVxYXXOp4Hj4eHsH4QOyxsYyKfgl&#10;D4t572WGubYd7+ixD6VIIexzVFCF0OZS+qIig35gW+LEXa0zGBJ0pdQOuxRuGjnKsrE0WHNqqLCl&#10;VUXFbX83CnbfE764z3u8xUu3/Tmfyq/TeqnUaz8upyACxfAU/7s3WsEo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82UGsIAAADbAAAADwAAAAAAAAAAAAAA&#10;AAChAgAAZHJzL2Rvd25yZXYueG1sUEsFBgAAAAAEAAQA+QAAAJADAAAAAA==&#10;" strokeweight="0"/>
                  <v:line id="Line 26" o:spid="_x0000_s1050" style="position:absolute;visibility:visible;mso-wrap-style:square" from="1636,3783" to="1696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7" o:spid="_x0000_s1051" style="position:absolute;visibility:visible;mso-wrap-style:square" from="1636,3817" to="1636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8" o:spid="_x0000_s1052" style="position:absolute;visibility:visible;mso-wrap-style:square" from="1648,3783" to="1648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  <v:line id="Line 29" o:spid="_x0000_s1053" style="position:absolute;visibility:visible;mso-wrap-style:square" from="1636,3794" to="1696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30" o:spid="_x0000_s1054" style="position:absolute;visibility:visible;mso-wrap-style:square" from="1636,3794" to="1696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1" o:spid="_x0000_s1055" style="position:absolute;visibility:visible;mso-wrap-style:square" from="1648,3783" to="1648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1648,3783" to="1648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1636,3783" to="1696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1636,3794" to="1696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visibility:visible;mso-wrap-style:square" from="1636,3783" to="1636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6" o:spid="_x0000_s1060" style="position:absolute;flip:x;visibility:visible;mso-wrap-style:square" from="1636,3783" to="1696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  <v:line id="Line 37" o:spid="_x0000_s1061" style="position:absolute;visibility:visible;mso-wrap-style:square" from="1648,3794" to="1709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WS6MEAAADbAAAADwAAAGRycy9kb3ducmV2LnhtbERPy4rCMBTdC/5DuAOz03Rk0KEaRRSZ&#10;LgTxwYi7S3Nti81NSTJa/XqzEFweznsya00truR8ZVnBVz8BQZxbXXGh4LBf9X5A+ICssbZMCu7k&#10;YTbtdiaYanvjLV13oRAxhH2KCsoQmlRKn5dk0PdtQxy5s3UGQ4SukNrhLYabWg6SZCgNVhwbSmxo&#10;UVJ+2f0bBW5VHeoss8fH3/oyHG1Ov2bpj0p9frTzMYhAbXiLX+5MK/iO6+OX+APk9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FZLowQAAANsAAAAPAAAAAAAAAAAAAAAA&#10;AKECAABkcnMvZG93bnJldi54bWxQSwUGAAAAAAQABAD5AAAAjwMAAAAA&#10;" strokeweight="67e-5mm"/>
                  <v:line id="Line 38" o:spid="_x0000_s1062" style="position:absolute;flip:x y;visibility:visible;mso-wrap-style:square" from="1648,3794" to="1709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  <v:line id="Line 39" o:spid="_x0000_s1063" style="position:absolute;flip:x y;visibility:visible;mso-wrap-style:square" from="1648,3783" to="1709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  <v:line id="Line 40" o:spid="_x0000_s1064" style="position:absolute;flip:x y;visibility:visible;mso-wrap-style:square" from="1648,3794" to="1709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  <v:line id="Line 41" o:spid="_x0000_s1065" style="position:absolute;flip:x y;visibility:visible;mso-wrap-style:square" from="1648,3794" to="1709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  <v:line id="Line 42" o:spid="_x0000_s1066" style="position:absolute;flip:x y;visibility:visible;mso-wrap-style:square" from="1636,3794" to="1709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3" o:spid="_x0000_s1067" style="position:absolute;flip:x y;visibility:visible;mso-wrap-style:square" from="1660,3794" to="1721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  <v:line id="Line 44" o:spid="_x0000_s1068" style="position:absolute;visibility:visible;mso-wrap-style:square" from="1636,3783" to="1636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1636,3783" to="1696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oval id="Oval 46" o:spid="_x0000_s1070" style="position:absolute;left:2069;top:4607;width:2744;height: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DrsMA&#10;AADbAAAADwAAAGRycy9kb3ducmV2LnhtbESPT2sCMRTE7wW/Q3hCbzWrLKWuRhGhIPTQ+ufg8bl5&#10;7gY3L+kmavz2TaHQ4zAzv2Hmy2Q7caM+GMcKxqMCBHHttOFGwWH//vIGIkRkjZ1jUvCgAMvF4GmO&#10;lXZ33tJtFxuRIRwqVNDG6CspQ92SxTBynjh7Z9dbjFn2jdQ93jPcdnJSFK/SouG80KKndUv1ZXe1&#10;Crz/KsuUPk2YpPO3+eDT9nE8KfU8TKsZiEgp/of/2hutoJz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JDrsMAAADbAAAADwAAAAAAAAAAAAAAAACYAgAAZHJzL2Rv&#10;d25yZXYueG1sUEsFBgAAAAAEAAQA9QAAAIgDAAAAAA==&#10;" fillcolor="#ffc" strokecolor="#903" strokeweight="0"/>
                  <v:rect id="Rectangle 47" o:spid="_x0000_s1071" style="position:absolute;left:2647;top:4687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48" o:spid="_x0000_s1072" style="position:absolute;left:2551;top:4867;width:166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49" o:spid="_x0000_s1073" style="position:absolute;visibility:visible;mso-wrap-style:square" from="2094,4630" to="2094,4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2094,4630" to="2142,4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flip:x;visibility:visible;mso-wrap-style:square" from="2106,4641" to="2142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btYs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G7WLGAAAA2wAAAA8AAAAAAAAA&#10;AAAAAAAAoQIAAGRycy9kb3ducmV2LnhtbFBLBQYAAAAABAAEAPkAAACUAwAAAAA=&#10;" strokeweight="0"/>
                  <v:line id="Line 52" o:spid="_x0000_s1076" style="position:absolute;flip:y;visibility:visible;mso-wrap-style:square" from="2106,4641" to="2106,4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pI+cUAAADbAAAADwAAAGRycy9kb3ducmV2LnhtbESPT2sCMRTE7wW/Q3hCbzVbw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pI+cUAAADbAAAADwAAAAAAAAAA&#10;AAAAAAChAgAAZHJzL2Rvd25yZXYueG1sUEsFBgAAAAAEAAQA+QAAAJMDAAAAAA==&#10;" strokeweight="0"/>
                  <v:line id="Line 53" o:spid="_x0000_s1077" style="position:absolute;visibility:visible;mso-wrap-style:square" from="2094,4630" to="2154,4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visibility:visible;mso-wrap-style:square" from="2094,4664" to="2094,4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visibility:visible;mso-wrap-style:square" from="2106,4630" to="2106,4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6" o:spid="_x0000_s1080" style="position:absolute;visibility:visible;mso-wrap-style:square" from="2094,4641" to="2154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1" style="position:absolute;visibility:visible;mso-wrap-style:square" from="2094,4641" to="2154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2106,4630" to="2106,4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2106,4630" to="2106,4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2094,4630" to="2154,4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2094,4641" to="2154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2094,4630" to="2094,4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flip:x;visibility:visible;mso-wrap-style:square" from="2094,4630" to="2154,4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  <v:line id="Line 64" o:spid="_x0000_s1088" style="position:absolute;visibility:visible;mso-wrap-style:square" from="2106,4641" to="2166,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lW/MUAAADbAAAADwAAAGRycy9kb3ducmV2LnhtbESPQWvCQBSE7wX/w/KE3upGD1FS11AU&#10;aQ6FUg1Kb4/saxKSfRt2t5r213cLgsdhZr5h1vloenEh51vLCuazBARxZXXLtYLyuH9agfABWWNv&#10;mRT8kId8M3lYY6btlT/ocgi1iBD2GSpoQhgyKX3VkEE/swNx9L6sMxiidLXUDq8Rbnq5SJJUGmw5&#10;LjQ40Lahqjt8GwVu35Z9Udjz7+mtS5fvn69m589KPU7Hl2cQgcZwD9/ahVaQLuH/S/wBcvM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ElW/MUAAADbAAAADwAAAAAAAAAA&#10;AAAAAAChAgAAZHJzL2Rvd25yZXYueG1sUEsFBgAAAAAEAAQA+QAAAJMDAAAAAA==&#10;" strokeweight="67e-5mm"/>
                  <v:line id="Line 65" o:spid="_x0000_s1089" style="position:absolute;flip:x y;visibility:visible;mso-wrap-style:square" from="2106,4641" to="2166,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  <v:line id="Line 66" o:spid="_x0000_s1090" style="position:absolute;flip:x y;visibility:visible;mso-wrap-style:square" from="2106,4630" to="2166,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  <v:line id="Line 67" o:spid="_x0000_s1091" style="position:absolute;flip:x y;visibility:visible;mso-wrap-style:square" from="2106,4641" to="2166,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  <v:line id="Line 68" o:spid="_x0000_s1092" style="position:absolute;flip:x y;visibility:visible;mso-wrap-style:square" from="2106,4641" to="2166,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3" style="position:absolute;flip:x y;visibility:visible;mso-wrap-style:square" from="2094,4641" to="2166,4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flip:x y;visibility:visible;mso-wrap-style:square" from="2118,4641" to="2178,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visibility:visible;mso-wrap-style:square" from="2094,4630" to="2094,4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2094,4630" to="2154,4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shape id="Freeform 73" o:spid="_x0000_s1097" style="position:absolute;left:1299;top:2338;width:770;height:2518;visibility:visible;mso-wrap-style:square;v-text-anchor:top" coordsize="770,25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ntA8IA&#10;AADbAAAADwAAAGRycy9kb3ducmV2LnhtbESPzYvCMBTE74L/Q3iCN03WQ3epxrIs+HH0C8Hbo3nb&#10;ljYvpYm2/vdGWNjjMDO/YVbZYBvxoM5XjjV8zBUI4tyZigsNl/Nm9gXCB2SDjWPS8CQP2Xo8WmFq&#10;XM9HepxCISKEfYoayhDaVEqfl2TRz11LHL1f11kMUXaFNB32EW4buVAqkRYrjgsltvRTUl6f7lZD&#10;ctv2g91diqt9Sn9XZ3VAV2s9nQzfSxCBhvAf/mvvjYbPBN5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Se0DwgAAANsAAAAPAAAAAAAAAAAAAAAAAJgCAABkcnMvZG93&#10;bnJldi54bWxQSwUGAAAAAAQABAD1AAAAhwMAAAAA&#10;" path="m770,2518l,2518,,,770,e" filled="f" strokecolor="#903" strokeweight="33e-5mm">
                    <v:stroke dashstyle="1 1"/>
                    <v:path arrowok="t" o:connecttype="custom" o:connectlocs="770,2518;0,2518;0,0;770,0" o:connectangles="0,0,0,0"/>
                  </v:shape>
                  <v:line id="Line 74" o:spid="_x0000_s1098" style="position:absolute;flip:x y;visibility:visible;mso-wrap-style:square" from="1973,2292" to="2069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HAz8MAAADbAAAADwAAAGRycy9kb3ducmV2LnhtbESPT4vCMBTE78J+h/AWvIimClrpGsW/&#10;KHhYVgXZ26N525ZtXkoTtX57Iwgeh5nfDDOZNaYUV6pdYVlBvxeBIE6tLjhTcDpuumMQziNrLC2T&#10;gjs5mE0/WhNMtL3xD10PPhOhhF2CCnLvq0RKl+Zk0PVsRRy8P1sb9EHWmdQ13kK5KeUgikbSYMFh&#10;IceKljml/4eLURAv9kP8zladYz8263Nqf7ckh0q1P5v5FwhPjX+HX/ROBy6G55fwA+T0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BwM/DAAAA2wAAAA8AAAAAAAAAAAAA&#10;AAAAoQIAAGRycy9kb3ducmV2LnhtbFBLBQYAAAAABAAEAPkAAACRAwAAAAA=&#10;" strokecolor="#903" strokeweight="33e-5mm"/>
                  <v:line id="Line 75" o:spid="_x0000_s1099" style="position:absolute;flip:x;visibility:visible;mso-wrap-style:square" from="1973,2338" to="2069,2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4L4sEAAADbAAAADwAAAGRycy9kb3ducmV2LnhtbERP3WrCMBS+H/gO4Qi7W1NlrKMaRQvC&#10;xm6c6wMcm2NbbE5KEmvXp18uhF1+fP/r7Wg6MZDzrWUFiyQFQVxZ3XKtoPw5vLyD8AFZY2eZFPyS&#10;h+1m9rTGXNs7f9NwCrWIIexzVNCE0OdS+qohgz6xPXHkLtYZDBG6WmqH9xhuOrlM0zdpsOXY0GBP&#10;RUPV9XQzCqbiuDsfquKaTuXeLV8H1359Zko9z8fdCkSgMfyLH+4PrSCLY+OX+APk5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7gviwQAAANsAAAAPAAAAAAAAAAAAAAAA&#10;AKECAABkcnMvZG93bnJldi54bWxQSwUGAAAAAAQABAD5AAAAjwMAAAAA&#10;" strokecolor="#903" strokeweight="33e-5mm"/>
                  <v:line id="Line 76" o:spid="_x0000_s1100" style="position:absolute;visibility:visible;mso-wrap-style:square" from="1059,4777" to="1059,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1059,4777" to="1107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flip:x;visibility:visible;mso-wrap-style:square" from="1071,4788" to="1107,4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FivcUAAADbAAAADwAAAGRycy9kb3ducmV2LnhtbESPQWsCMRSE70L/Q3iF3jRrD1W2RpGW&#10;liKoqPXQ23Pzuru4eVmS6MZ/bwTB4zAz3zCTWTSNOJPztWUFw0EGgriwuuZSwe/uqz8G4QOyxsYy&#10;KbiQh9n0qTfBXNuON3TehlIkCPscFVQhtLmUvqjIoB/Yljh5/9YZDEm6UmqHXYKbRr5m2Zs0WHNa&#10;qLClj4qK4/ZkFGxWIz6471M8xkO3XP/ty8X+c67Uy3Ocv4MIFMMjfG//aAXjId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FivcUAAADbAAAADwAAAAAAAAAA&#10;AAAAAAChAgAAZHJzL2Rvd25yZXYueG1sUEsFBgAAAAAEAAQA+QAAAJMDAAAAAA==&#10;" strokeweight="0"/>
                  <v:line id="Line 79" o:spid="_x0000_s1103" style="position:absolute;flip:y;visibility:visible;mso-wrap-style:square" from="1071,4788" to="1071,4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P8ysUAAADbAAAADwAAAGRycy9kb3ducmV2LnhtbESPT2sCMRTE7wW/Q3iCt5qtByurUaRi&#10;KYVa/Hfo7bl53V3cvCxJdNNvbwqCx2FmfsPMFtE04krO15YVvAwzEMSF1TWXCg779fMEhA/IGhvL&#10;pOCPPCzmvacZ5tp2vKXrLpQiQdjnqKAKoc2l9EVFBv3QtsTJ+7XOYEjSlVI77BLcNHKUZWNpsOa0&#10;UGFLbxUV593FKNhuXvnk3i/xHE/d1/fPsfw8rpZKDfpxOQURKIZH+N7+0AomI/j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P8ysUAAADbAAAADwAAAAAAAAAA&#10;AAAAAAChAgAAZHJzL2Rvd25yZXYueG1sUEsFBgAAAAAEAAQA+QAAAJMDAAAAAA==&#10;" strokeweight="0"/>
                  <v:line id="Line 80" o:spid="_x0000_s1104" style="position:absolute;visibility:visible;mso-wrap-style:square" from="1059,4777" to="1119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visibility:visible;mso-wrap-style:square" from="1059,4811" to="1059,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visibility:visible;mso-wrap-style:square" from="1071,4777" to="1071,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3" o:spid="_x0000_s1107" style="position:absolute;visibility:visible;mso-wrap-style:square" from="1059,4788" to="1119,4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1059,4788" to="1119,4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1071,4777" to="1071,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1071,4777" to="1071,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1059,4777" to="1119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1059,4788" to="1119,4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1059,4777" to="1059,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flip:x;visibility:visible;mso-wrap-style:square" from="1059,4777" to="1119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  <v:line id="Line 91" o:spid="_x0000_s1115" style="position:absolute;visibility:visible;mso-wrap-style:square" from="1071,4788" to="1131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64rMYAAADbAAAADwAAAGRycy9kb3ducmV2LnhtbESPQWvCQBSE74L/YXlCb7ppKdZG1yCW&#10;YA5CqUrF2yP7mgSzb8Puqml/vVso9DjMzDfMIutNK67kfGNZweMkAUFcWt1wpeCwz8czED4ga2wt&#10;k4Jv8pAth4MFptre+IOuu1CJCGGfooI6hC6V0pc1GfQT2xFH78s6gyFKV0nt8BbhppVPSTKVBhuO&#10;CzV2tK6pPO8uRoHLm0NbFPb487k9T1/eTxvz5o9KPYz61RxEoD78h//ahVbw+gy/X+IPkM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OuKzGAAAA2wAAAA8AAAAAAAAA&#10;AAAAAAAAoQIAAGRycy9kb3ducmV2LnhtbFBLBQYAAAAABAAEAPkAAACUAwAAAAA=&#10;" strokeweight="67e-5mm"/>
                  <v:line id="Line 92" o:spid="_x0000_s1116" style="position:absolute;flip:x y;visibility:visible;mso-wrap-style:square" from="1071,4788" to="1131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  <v:line id="Line 93" o:spid="_x0000_s1117" style="position:absolute;flip:x y;visibility:visible;mso-wrap-style:square" from="1071,4777" to="1131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  <v:line id="Line 94" o:spid="_x0000_s1118" style="position:absolute;flip:x y;visibility:visible;mso-wrap-style:square" from="1071,4788" to="1131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  <v:line id="Line 95" o:spid="_x0000_s1119" style="position:absolute;flip:x y;visibility:visible;mso-wrap-style:square" from="1071,4788" to="1131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20" style="position:absolute;flip:x y;visibility:visible;mso-wrap-style:square" from="1059,4788" to="1131,4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flip:x y;visibility:visible;mso-wrap-style:square" from="1083,4788" to="1143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visibility:visible;mso-wrap-style:square" from="1059,4777" to="1059,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1059,4777" to="1119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rect id="Rectangle 100" o:spid="_x0000_s1124" style="position:absolute;left:1348;top:2597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hmb8A&#10;AADcAAAADwAAAGRycy9kb3ducmV2LnhtbERP22oCMRB9F/oPYQp9cxMt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ySGZvwAAANwAAAAPAAAAAAAAAAAAAAAAAJgCAABkcnMvZG93bnJl&#10;di54bWxQSwUGAAAAAAQABAD1AAAAhA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01" o:spid="_x0000_s1125" style="position:absolute;left:2069;top:5251;width:2467;height: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oSlcIA&#10;AADcAAAADwAAAGRycy9kb3ducmV2LnhtbERPS2sCMRC+F/wPYQrearaylLI1u4hQKHjw0R56HDfj&#10;buhmEjdR4783hUJv8/E9Z9EkO4gLjcE4VvA8K0AQt04b7hR8fb4/vYIIEVnj4JgU3ChAU08eFlhp&#10;d+UdXfaxEzmEQ4UK+hh9JWVoe7IYZs4TZ+7oRosxw7GTesRrDreDnBfFi7RoODf06GnVU/uzP1sF&#10;3m/LMqWNCfN0PJk1H3a374NS08e0fAMRKcV/8Z/7Q+f5RQm/z+QLZH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OhKVwgAAANwAAAAPAAAAAAAAAAAAAAAAAJgCAABkcnMvZG93&#10;bnJldi54bWxQSwUGAAAAAAQABAD1AAAAhwMAAAAA&#10;" fillcolor="#ffc" strokecolor="#903" strokeweight="0"/>
                  <v:rect id="Rectangle 102" o:spid="_x0000_s1126" style="position:absolute;left:2503;top:5330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cdr8A&#10;AADcAAAADwAAAGRycy9kb3ducmV2LnhtbERP22oCMRB9F/oPYQp9cxOFiq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bBx2vwAAANwAAAAPAAAAAAAAAAAAAAAAAJgCAABkcnMvZG93bnJl&#10;di54bWxQSwUGAAAAAAQABAD1AAAAhA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3" o:spid="_x0000_s1127" style="position:absolute;left:2647;top:5511;width:120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6CAb4A&#10;AADcAAAADwAAAGRycy9kb3ducmV2LnhtbERPzWoCMRC+F3yHMEJvNdGDyGoUEQQrvbj6AMNm9geT&#10;yZJEd/v2plDwNh/f72x2o7PiSSF2njXMZwoEceVNx42G2/X4tQIRE7JB65k0/FKE3XbyscHC+IEv&#10;9CxTI3IIxwI1tCn1hZSxaslhnPmeOHO1Dw5ThqGRJuCQw52VC6WW0mHHuaHFng4tVffy4TTIa3kc&#10;VqUNyp8X9Y/9Pl1q8lp/Tsf9GkSiMb3F/+6TyfPVEv6eyRfI7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i+gg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Função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Chefia</w:t>
                          </w:r>
                          <w:proofErr w:type="spellEnd"/>
                        </w:p>
                      </w:txbxContent>
                    </v:textbox>
                  </v:rect>
                  <v:line id="Line 104" o:spid="_x0000_s1128" style="position:absolute;visibility:visible;mso-wrap-style:square" from="2094,5274" to="2094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visibility:visible;mso-wrap-style:square" from="2094,5274" to="2142,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flip:x;visibility:visible;mso-wrap-style:square" from="2106,5285" to="2142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k2MQAAADcAAAADwAAAGRycy9kb3ducmV2LnhtbERPTWsCMRC9C/0PYQq9abYeWt0aRSot&#10;pWBFrQdv42bcXdxMliS66b83BcHbPN7nTGbRNOJCzteWFTwPMhDEhdU1lwp+tx/9EQgfkDU2lknB&#10;H3mYTR96E8y17XhNl00oRQphn6OCKoQ2l9IXFRn0A9sSJ+5oncGQoCuldtilcNPIYZa9SIM1p4YK&#10;W3qvqDhtzkbB+ueVD+7zHE/x0C1X+135vVvMlXp6jPM3EIFiuItv7i+d5mdj+H8mXSC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OTYxAAAANwAAAAPAAAAAAAAAAAA&#10;AAAAAKECAABkcnMvZG93bnJldi54bWxQSwUGAAAAAAQABAD5AAAAkgMAAAAA&#10;" strokeweight="0"/>
                  <v:line id="Line 107" o:spid="_x0000_s1131" style="position:absolute;flip:y;visibility:visible;mso-wrap-style:square" from="2106,5285" to="2106,5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vbmM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u9uYxwAAANwAAAAPAAAAAAAA&#10;AAAAAAAAAKECAABkcnMvZG93bnJldi54bWxQSwUGAAAAAAQABAD5AAAAlQMAAAAA&#10;" strokeweight="0"/>
                  <v:line id="Line 108" o:spid="_x0000_s1132" style="position:absolute;visibility:visible;mso-wrap-style:square" from="2094,5274" to="2154,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visibility:visible;mso-wrap-style:square" from="2094,5308" to="2094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2106,5274" to="2106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visibility:visible;mso-wrap-style:square" from="2094,5285" to="2154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2094,5285" to="2154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2106,5274" to="2106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2106,5274" to="2106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2094,5274" to="2154,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2094,5285" to="2154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2094,5274" to="2094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flip:x;visibility:visible;mso-wrap-style:square" from="2094,5274" to="2154,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u0vs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OEA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btL7DAAAA3AAAAA8AAAAAAAAAAAAA&#10;AAAAoQIAAGRycy9kb3ducmV2LnhtbFBLBQYAAAAABAAEAPkAAACRAwAAAAA=&#10;" strokeweight="0"/>
                  <v:line id="Line 119" o:spid="_x0000_s1143" style="position:absolute;visibility:visible;mso-wrap-style:square" from="2106,5285" to="2166,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sUtsQAAADcAAAADwAAAGRycy9kb3ducmV2LnhtbERPTWvCQBC9C/0PyxR6001zUEldQ2mR&#10;5lAQbaj0NmSnSUh2NuxuNfXXu4LgbR7vc1b5aHpxJOdbywqeZwkI4srqlmsF5ddmugThA7LG3jIp&#10;+CcP+fphssJM2xPv6LgPtYgh7DNU0IQwZFL6qiGDfmYH4sj9WmcwROhqqR2eYrjpZZokc2mw5djQ&#10;4EBvDVXd/s8ocJu27IvCHs7fn918sf35MO/+oNTT4/j6AiLQGO7im7vQcX6awvWZeIFc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qxS2xAAAANwAAAAPAAAAAAAAAAAA&#10;AAAAAKECAABkcnMvZG93bnJldi54bWxQSwUGAAAAAAQABAD5AAAAkgMAAAAA&#10;" strokeweight="67e-5mm"/>
                  <v:line id="Line 120" o:spid="_x0000_s1144" style="position:absolute;flip:x y;visibility:visible;mso-wrap-style:square" from="2106,5285" to="2166,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  <v:line id="Line 121" o:spid="_x0000_s1145" style="position:absolute;flip:x y;visibility:visible;mso-wrap-style:square" from="2106,5274" to="2166,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2" o:spid="_x0000_s1146" style="position:absolute;flip:x y;visibility:visible;mso-wrap-style:square" from="2106,5285" to="2166,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3" o:spid="_x0000_s1147" style="position:absolute;flip:x y;visibility:visible;mso-wrap-style:square" from="2106,5285" to="2166,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flip:x y;visibility:visible;mso-wrap-style:square" from="2094,5285" to="2166,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flip:x y;visibility:visible;mso-wrap-style:square" from="2118,5285" to="2178,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visibility:visible;mso-wrap-style:square" from="2094,5274" to="2094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2094,5274" to="2154,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shape id="Freeform 128" o:spid="_x0000_s1152" style="position:absolute;left:1035;top:2609;width:1456;height:2902;visibility:visible;mso-wrap-style:square;v-text-anchor:top" coordsize="1456,2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rkycAA&#10;AADcAAAADwAAAGRycy9kb3ducmV2LnhtbERPTWsCMRC9F/ofwhS81awVbNkapbQIXqy4FnodNuPu&#10;4mYSklHXf98IQm/zeJ8zXw6uV2eKqfNsYDIuQBHX3nbcGPjZr57fQCVBtth7JgNXSrBcPD7MsbT+&#10;wjs6V9KoHMKpRAOtSCi1TnVLDtPYB+LMHXx0KBnGRtuIlxzuev1SFDPtsOPc0GKgz5bqY3VyBsLp&#10;+3VFO/kNa4lf1ZbEbWoxZvQ0fLyDEhrkX3x3r22eP53A7Zl8gV7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rrkycAAAADcAAAADwAAAAAAAAAAAAAAAACYAgAAZHJzL2Rvd25y&#10;ZXYueG1sUEsFBgAAAAAEAAQA9QAAAIUDAAAAAA==&#10;" path="m1034,2902l,2902,,,1456,e" filled="f" strokecolor="#903" strokeweight="33e-5mm">
                    <v:stroke dashstyle="1 1"/>
                    <v:path arrowok="t" o:connecttype="custom" o:connectlocs="1034,2902;0,2902;0,0;1456,0" o:connectangles="0,0,0,0"/>
                  </v:shape>
                  <v:line id="Line 129" o:spid="_x0000_s1153" style="position:absolute;flip:x y;visibility:visible;mso-wrap-style:square" from="2394,2563" to="2491,2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K5hMMAAADcAAAADwAAAGRycy9kb3ducmV2LnhtbERPS4vCMBC+C/sfwix4EU1VXKVrFJ8o&#10;eFh8wLK3oZlti82kNFHrvzeC4G0+vueMp7UpxJUql1tW0O1EIIgTq3NOFZyO6/YIhPPIGgvLpOBO&#10;DqaTj8YYY21vvKfrwacihLCLUUHmfRlL6ZKMDLqOLYkD928rgz7AKpW6wlsIN4XsRdGXNJhzaMiw&#10;pEVGyflwMQqG890Af9Jl69gdmtVvYv82JAdKNT/r2TcIT7V/i1/urQ7z+z14PhMukJ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BiuYTDAAAA3AAAAA8AAAAAAAAAAAAA&#10;AAAAoQIAAGRycy9kb3ducmV2LnhtbFBLBQYAAAAABAAEAPkAAACRAwAAAAA=&#10;" strokecolor="#903" strokeweight="33e-5mm"/>
                  <v:line id="Line 130" o:spid="_x0000_s1154" style="position:absolute;flip:x;visibility:visible;mso-wrap-style:square" from="2394,2609" to="2491,2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kvDMMAAADcAAAADwAAAGRycy9kb3ducmV2LnhtbERPzWrCQBC+F/oOyxS81U211BKzig0I&#10;ipea+gBjdpqEZGfD7jZGn74rFHqbj+93svVoOjGQ841lBS/TBARxaXXDlYLT1/b5HYQPyBo7y6Tg&#10;Sh7Wq8eHDFNtL3ykoQiViCHsU1RQh9CnUvqyJoN+anviyH1bZzBE6CqpHV5iuOnkLEnepMGGY0ON&#10;PeU1lW3xYxTc8s/NeVvmbXI7fbjZ6+Caw36h1ORp3CxBBBrDv/jPvdNx/nwO92fiBX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pLwzDAAAA3AAAAA8AAAAAAAAAAAAA&#10;AAAAoQIAAGRycy9kb3ducmV2LnhtbFBLBQYAAAAABAAEAPkAAACRAwAAAAA=&#10;" strokecolor="#903" strokeweight="33e-5mm"/>
                  <v:line id="Line 131" o:spid="_x0000_s1155" style="position:absolute;visibility:visible;mso-wrap-style:square" from="794,5229" to="794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794,5229" to="842,5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flip:x;visibility:visible;mso-wrap-style:square" from="806,5240" to="842,5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flip:y;visibility:visible;mso-wrap-style:square" from="806,5240" to="806,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cfjMQAAADcAAAADwAAAGRycy9kb3ducmV2LnhtbERPTWsCMRC9C/6HMII3zbYF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5x+MxAAAANwAAAAPAAAAAAAAAAAA&#10;AAAAAKECAABkcnMvZG93bnJldi54bWxQSwUGAAAAAAQABAD5AAAAkgMAAAAA&#10;" strokeweight="0"/>
                  <v:line id="Line 135" o:spid="_x0000_s1159" style="position:absolute;visibility:visible;mso-wrap-style:square" from="794,5229" to="854,5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794,5262" to="794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visibility:visible;mso-wrap-style:square" from="806,5229" to="806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794,5240" to="854,5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794,5240" to="854,5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806,5229" to="806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806,5229" to="806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794,5229" to="854,5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794,5240" to="854,5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794,5229" to="794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flip:x;visibility:visible;mso-wrap-style:square" from="794,5229" to="854,5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4g8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fviDxwAAANwAAAAPAAAAAAAA&#10;AAAAAAAAAKECAABkcnMvZG93bnJldi54bWxQSwUGAAAAAAQABAD5AAAAlQMAAAAA&#10;" strokeweight="0"/>
                  <v:line id="Line 146" o:spid="_x0000_s1170" style="position:absolute;visibility:visible;mso-wrap-style:square" from="806,5240" to="866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BjZ8MAAADcAAAADwAAAGRycy9kb3ducmV2LnhtbERPTWsCMRC9F/ofwhS81awiWlejlIp0&#10;DwXRiuJt2Iy7i5vJkqS6+usbQfA2j/c503lranEm5yvLCnrdBARxbnXFhYLt7/L9A4QPyBpry6Tg&#10;Sh7ms9eXKabaXnhN500oRAxhn6KCMoQmldLnJRn0XdsQR+5oncEQoSukdniJ4aaW/SQZSoMVx4YS&#10;G/oqKT9t/owCt6y2dZbZ/W33cxqOVodvs/B7pTpv7ecERKA2PMUPd6bj/MEY7s/EC+T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3QY2fDAAAA3AAAAA8AAAAAAAAAAAAA&#10;AAAAoQIAAGRycy9kb3ducmV2LnhtbFBLBQYAAAAABAAEAPkAAACRAwAAAAA=&#10;" strokeweight="67e-5mm"/>
                  <v:line id="Line 147" o:spid="_x0000_s1171" style="position:absolute;flip:x y;visibility:visible;mso-wrap-style:square" from="806,5240" to="866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  <v:line id="Line 148" o:spid="_x0000_s1172" style="position:absolute;flip:x y;visibility:visible;mso-wrap-style:square" from="806,5229" to="866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  <v:line id="Line 149" o:spid="_x0000_s1173" style="position:absolute;flip:x y;visibility:visible;mso-wrap-style:square" from="806,5240" to="866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  <v:line id="Line 150" o:spid="_x0000_s1174" style="position:absolute;flip:x y;visibility:visible;mso-wrap-style:square" from="806,5240" to="866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794,5240" to="866,5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818,5240" to="878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visibility:visible;mso-wrap-style:square" from="794,5229" to="794,5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794,5229" to="854,5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rect id="Rectangle 155" o:spid="_x0000_s1179" style="position:absolute;left:1191;top:5093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6c9c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6c9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56" o:spid="_x0000_s1180" style="position:absolute;visibility:visible;mso-wrap-style:square" from="794,2044" to="2166,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F/tMMAAADcAAAADwAAAGRycy9kb3ducmV2LnhtbERPTWvCQBC9C/6HZYTedGPBoqmrpJZS&#10;L0JNhNLbkJ1mg9nZkN3G1F/fLQje5vE+Z70dbCN66nztWMF8loAgLp2uuVJwKt6mSxA+IGtsHJOC&#10;X/Kw3YxHa0y1u/CR+jxUIoawT1GBCaFNpfSlIYt+5lriyH27zmKIsKuk7vASw20jH5PkSVqsOTYY&#10;bGlnqDznP1bBy8fr50maK18Pi/2hyL6weN+hUg+TIXsGEWgId/HNvddx/mIF/8/EC+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4Bf7TDAAAA3AAAAA8AAAAAAAAAAAAA&#10;AAAAoQIAAGRycy9kb3ducmV2LnhtbFBLBQYAAAAABAAEAPkAAACRAwAAAAA=&#10;" strokecolor="#903" strokeweight="33e-5mm"/>
                  <v:rect id="Rectangle 157" o:spid="_x0000_s1181" style="position:absolute;left:5703;top:23;width:1324;height: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C7mcMA&#10;AADcAAAADwAAAGRycy9kb3ducmV2LnhtbESPzW4CMQyE75V4h8iVuFQlWw4L2hIQVKrUC6qgfQCz&#10;cfc3zioJsLx9fUDiZmvGM59Xm9H16kIhNp4NvM0yUMSltw1XBn5/Pl+XoGJCtth7JgM3irBZT55W&#10;WFh/5QNdjqlSEsKxQAN1SkOhdSxrchhnfiAW7c8Hh0nWUGkb8CrhrtfzLMu1w4alocaBPmoqu+PZ&#10;Gdh2Or50JcV2f158t7kPLe5Oxkyfx+07qERjepjv119W8HPBl2dkAr3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C7mcMAAADcAAAADwAAAAAAAAAAAAAAAACYAgAAZHJzL2Rv&#10;d25yZXYueG1sUEsFBgAAAAAEAAQA9QAAAIgDAAAAAA==&#10;" fillcolor="#ffc" strokecolor="#903" strokeweight="0"/>
                  <v:rect id="Rectangle 158" o:spid="_x0000_s1182" style="position:absolute;left:5703;top:147;width:3333;height:47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weAsEA&#10;AADcAAAADwAAAGRycy9kb3ducmV2LnhtbERPyWrDMBC9F/oPYgK9lEZOD05xo4Q0EOgllLj9gKk1&#10;8aqRkeSlfx8VArnN462z2c2mEyM5X1tWsFomIIgLq2suFfx8H1/eQPiArLGzTAr+yMNu+/iwwUzb&#10;ic805qEUMYR9hgqqEPpMSl9UZNAvbU8cuYt1BkOErpTa4RTDTSdfkySVBmuODRX2dKioaPPBKNi3&#10;0j+3BfnmNKy/mtS6Bj9+lXpazPt3EIHmcBff3J86zk9X8P9MvEBur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8HgLBAAAA3AAAAA8AAAAAAAAAAAAAAAAAmAIAAGRycy9kb3du&#10;cmV2LnhtbFBLBQYAAAAABAAEAPUAAACGAwAAAAA=&#10;" fillcolor="#ffc" strokecolor="#903" strokeweight="0"/>
                  <v:rect id="Rectangle 159" o:spid="_x0000_s1183" style="position:absolute;left:6172;top:294;width:189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phor4A&#10;AADcAAAADwAAAGRycy9kb3ducmV2LnhtbERPzYrCMBC+C75DGGFvmtqDSDWKCIIre7HuAwzN9AeT&#10;SUmi7b69EYS9zcf3O9v9aI14kg+dYwXLRQaCuHK640bB7+00X4MIEVmjcUwK/ijAfjedbLHQbuAr&#10;PcvYiBTCoUAFbYx9IWWoWrIYFq4nTlztvMWYoG+k9jikcGtknmUrabHj1NBiT8eWqnv5sArkrTwN&#10;69L4zF3y+sd8n681OaW+ZuNhAyLSGP/FH/dZp/mrHN7PpAvk7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paYaK+AAAA3AAAAA8AAAAAAAAAAAAAAAAAmAIAAGRycy9kb3ducmV2&#10;LnhtbFBLBQYAAAAABAAEAPUAAACD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-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Movimentação</w:t>
                          </w:r>
                          <w:proofErr w:type="spellEnd"/>
                        </w:p>
                      </w:txbxContent>
                    </v:textbox>
                  </v:rect>
                  <v:line id="Line 160" o:spid="_x0000_s1184" style="position:absolute;visibility:visible;mso-wrap-style:square" from="5727,45" to="5727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line id="Line 161" o:spid="_x0000_s1185" style="position:absolute;visibility:visible;mso-wrap-style:square" from="5727,45" to="5775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6" style="position:absolute;flip:x;visibility:visible;mso-wrap-style:square" from="5739,56" to="5775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oLfcQAAADcAAAADwAAAGRycy9kb3ducmV2LnhtbERPTWsCMRC9F/wPYQRvNVtB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ygt9xAAAANwAAAAPAAAAAAAAAAAA&#10;AAAAAKECAABkcnMvZG93bnJldi54bWxQSwUGAAAAAAQABAD5AAAAkgMAAAAA&#10;" strokeweight="0"/>
                  <v:line id="Line 163" o:spid="_x0000_s1187" style="position:absolute;flip:y;visibility:visible;mso-wrap-style:square" from="5739,56" to="5739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iVCsQAAADcAAAADwAAAGRycy9kb3ducmV2LnhtbERPTWsCMRC9F/wPYYTealYPa9kaRSqW&#10;UtCirYfexs10d3EzWZLopv++EQRv83ifM1tE04oLOd9YVjAeZSCIS6sbrhR8f62fnkH4gKyxtUwK&#10;/sjDYj54mGGhbc87uuxDJVII+wIV1CF0hZS+rMmgH9mOOHG/1hkMCbpKaod9CjetnGRZLg02nBpq&#10;7Oi1pvK0PxsFu+2Uj+7tHE/x2G8+fw7Vx2G1VOpxGJcvIALFcBff3O86zc9zuD6TLp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GJUKxAAAANwAAAAPAAAAAAAAAAAA&#10;AAAAAKECAABkcnMvZG93bnJldi54bWxQSwUGAAAAAAQABAD5AAAAkgMAAAAA&#10;" strokeweight="0"/>
                  <v:line id="Line 164" o:spid="_x0000_s1188" style="position:absolute;visibility:visible;mso-wrap-style:square" from="5727,45" to="5787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5727,79" to="5727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5739,45" to="5739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5727,56" to="5787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5727,56" to="5787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5739,45" to="5739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5739,45" to="5739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5727,45" to="5787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5727,56" to="5787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5727,45" to="5727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flip:x;visibility:visible;mso-wrap-style:square" from="5727,45" to="5787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2mTMQAAADcAAAADwAAAGRycy9kb3ducmV2LnhtbERPTWsCMRC9C/6HMIXeNFsP3bI1ilQs&#10;RdCirYfexs10d3EzWZLopv++EQRv83ifM51H04oLOd9YVvA0zkAQl1Y3XCn4/lqNXkD4gKyxtUwK&#10;/sjDfDYcTLHQtucdXfahEimEfYEK6hC6Qkpf1mTQj21HnLhf6wyGBF0ltcM+hZtWTrLsWRpsODXU&#10;2NFbTeVpfzYKdtucj+79HE/x2G8+fw7V+rBcKPX4EBevIALFcBff3B86zc9zuD6TLpC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jaZMxAAAANwAAAAPAAAAAAAAAAAA&#10;AAAAAKECAABkcnMvZG93bnJldi54bWxQSwUGAAAAAAQABAD5AAAAkgMAAAAA&#10;" strokeweight="0"/>
                  <v:line id="Line 175" o:spid="_x0000_s1199" style="position:absolute;visibility:visible;mso-wrap-style:square" from="5739,56" to="5799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AMQcYAAADcAAAADwAAAGRycy9kb3ducmV2LnhtbESPQWvCQBCF74L/YRmhN93Ug0rqKqUi&#10;5lAotVLpbchOk2B2NuyuGv31nUPB2wzvzXvfLNe9a9WFQmw8G3ieZKCIS28brgwcvrbjBaiYkC22&#10;nsnAjSKsV8PBEnPrr/xJl32qlIRwzNFAnVKXax3LmhzGie+IRfv1wWGSNVTaBrxKuGv1NMtm2mHD&#10;0lBjR281laf92RkI2+bQFoU/3r/fT7P5x8/ObeLRmKdR//oCKlGfHub/68IK/lxo5RmZ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wDEHGAAAA3AAAAA8AAAAAAAAA&#10;AAAAAAAAoQIAAGRycy9kb3ducmV2LnhtbFBLBQYAAAAABAAEAPkAAACUAwAAAAA=&#10;" strokeweight="67e-5mm"/>
                  <v:line id="Line 176" o:spid="_x0000_s1200" style="position:absolute;flip:x y;visibility:visible;mso-wrap-style:square" from="5739,56" to="5799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cbr8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BxuvwQAAANwAAAAPAAAAAAAAAAAAAAAA&#10;AKECAABkcnMvZG93bnJldi54bWxQSwUGAAAAAAQABAD5AAAAjwMAAAAA&#10;" strokeweight="0"/>
                  <v:line id="Line 177" o:spid="_x0000_s1201" style="position:absolute;flip:x y;visibility:visible;mso-wrap-style:square" from="5739,45" to="5799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8" o:spid="_x0000_s1202" style="position:absolute;flip:x y;visibility:visible;mso-wrap-style:square" from="5739,56" to="5799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flip:x y;visibility:visible;mso-wrap-style:square" from="5739,56" to="5799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flip:x y;visibility:visible;mso-wrap-style:square" from="5727,56" to="5799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5751,56" to="5811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visibility:visible;mso-wrap-style:square" from="5727,45" to="5727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visibility:visible;mso-wrap-style:square" from="5727,45" to="5787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oval id="Oval 184" o:spid="_x0000_s1208" style="position:absolute;left:5932;top:768;width:2707;height: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uPuMEA&#10;AADcAAAADwAAAGRycy9kb3ducmV2LnhtbERPTWsCMRC9C/6HMEJvmlWkldUoIhSEHqy2B4/jZtwN&#10;bibpJmr896ZQ6G0e73MWq2RbcaMuGMcKxqMCBHHltOFawffX+3AGIkRkja1jUvCgAKtlv7fAUrs7&#10;7+l2iLXIIRxKVNDE6EspQ9WQxTBynjhzZ9dZjBl2tdQd3nO4beWkKF6lRcO5oUFPm4aqy+FqFXj/&#10;OZ2mtDNhks4/5oNP+8fxpNTLIK3nICKl+C/+c291nj97g99n8gV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7j7jBAAAA3AAAAA8AAAAAAAAAAAAAAAAAmAIAAGRycy9kb3du&#10;cmV2LnhtbFBLBQYAAAAABAAEAPUAAACGAwAAAAA=&#10;" fillcolor="#ffc" strokecolor="#903" strokeweight="0"/>
                  <v:rect id="Rectangle 185" o:spid="_x0000_s1209" style="position:absolute;left:6666;top:881;width:107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6wssMA&#10;AADcAAAADwAAAGRycy9kb3ducmV2LnhtbESPzWoDMQyE74G8g1Ght8TbHMKyjRNKIZCGXLLpA4i1&#10;9ofa8mI72e3bR4dCbxIzmvm0O8zeqQfFNAQ28LYuQBE3wQ7cGfi+HVclqJSRLbrAZOCXEhz2y8UO&#10;KxsmvtKjzp2SEE4VGuhzHiutU9OTx7QOI7FobYges6yx0zbiJOHe6U1RbLXHgaWhx5E+e2p+6rs3&#10;oG/1cSprF4tw3rQX93W6thSMeX2ZP95BZZrzv/nv+mQFvxRaeUYm0P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76wss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6" o:spid="_x0000_s1210" style="position:absolute;left:6401;top:1062;width:156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IVKb8A&#10;AADcAAAADwAAAGRycy9kb3ducmV2LnhtbERPzYrCMBC+L/gOYQRva6qHpds1igiCLl6s+wBDM/3B&#10;ZFKSaOvbG0HY23x8v7PajNaIO/nQOVawmGcgiCunO24U/F32nzmIEJE1Gsek4EEBNuvJxwoL7QY+&#10;072MjUghHApU0MbYF1KGqiWLYe564sTVzluMCfpGao9DCrdGLrPsS1rsODW02NOupepa3qwCeSn3&#10;Q14an7nfZX0yx8O5JqfUbDpuf0BEGuO/+O0+6DQ//4bXM+kCuX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8hUpvwAAANwAAAAPAAAAAAAAAAAAAAAAAJgCAABkcnMvZG93bnJl&#10;di54bWxQSwUGAAAAAAQABAD1AAAAhA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Ocupadas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Item de </w:t>
                          </w:r>
                        </w:p>
                      </w:txbxContent>
                    </v:textbox>
                  </v:rect>
                  <v:rect id="Rectangle 187" o:spid="_x0000_s1211" style="position:absolute;left:6966;top:1242;width:56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qacMA&#10;AADcAAAADwAAAGRycy9kb3ducmV2LnhtbESPT2sCMRDF70K/Q5hCb5qth6Jbo5SCoMWLqx9g2Mz+&#10;oclkSVJ3/fadg+Bthvfmvd9sdpN36kYx9YENvC8KUMR1sD23Bq6X/XwFKmVkiy4wGbhTgt32ZbbB&#10;0oaRz3SrcqskhFOJBrqch1LrVHfkMS3CQCxaE6LHLGtstY04Srh3elkUH9pjz9LQ4UDfHdW/1Z83&#10;oC/VflxVLhbhZ9mc3PFwbigY8/Y6fX2CyjTlp/lxfbCCvxZ8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Eqa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Carreira</w:t>
                          </w:r>
                          <w:proofErr w:type="spellEnd"/>
                        </w:p>
                      </w:txbxContent>
                    </v:textbox>
                  </v:rect>
                  <v:line id="Line 188" o:spid="_x0000_s1212" style="position:absolute;visibility:visible;mso-wrap-style:square" from="5956,790" to="5956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visibility:visible;mso-wrap-style:square" from="5956,790" to="6004,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90" o:spid="_x0000_s1214" style="position:absolute;flip:x;visibility:visible;mso-wrap-style:square" from="5968,802" to="6004,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pGtcQAAADcAAAADwAAAGRycy9kb3ducmV2LnhtbERPTWsCMRC9F/wPYQrearYWbL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uka1xAAAANwAAAAPAAAAAAAAAAAA&#10;AAAAAKECAABkcnMvZG93bnJldi54bWxQSwUGAAAAAAQABAD5AAAAkgMAAAAA&#10;" strokeweight="0"/>
                  <v:line id="Line 191" o:spid="_x0000_s1215" style="position:absolute;flip:y;visibility:visible;mso-wrap-style:square" from="5968,802" to="5968,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PewcQAAADcAAAADwAAAGRycy9kb3ducmV2LnhtbERPTWsCMRC9F/wPYQrearZSbL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U97BxAAAANwAAAAPAAAAAAAAAAAA&#10;AAAAAKECAABkcnMvZG93bnJldi54bWxQSwUGAAAAAAQABAD5AAAAkgMAAAAA&#10;" strokeweight="0"/>
                  <v:line id="Line 192" o:spid="_x0000_s1216" style="position:absolute;visibility:visible;mso-wrap-style:square" from="5956,790" to="6016,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5956,824" to="5956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5968,790" to="5968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5956,802" to="6016,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5956,802" to="6016,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5968,790" to="5968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5968,790" to="5968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5956,790" to="6016,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5956,802" to="6016,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5956,790" to="5956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flip:x;visibility:visible;mso-wrap-style:square" from="5956,790" to="6016,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PocYAAADc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swj6HGAAAA3AAAAA8AAAAAAAAA&#10;AAAAAAAAoQIAAGRycy9kb3ducmV2LnhtbFBLBQYAAAAABAAEAPkAAACUAwAAAAA=&#10;" strokeweight="0"/>
                  <v:line id="Line 203" o:spid="_x0000_s1227" style="position:absolute;visibility:visible;mso-wrap-style:square" from="5968,802" to="6028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AvqcYAAADcAAAADwAAAGRycy9kb3ducmV2LnhtbESPQWvCQBSE7wX/w/IEb3VTD2mJrkFa&#10;pDkIpSqKt0f2mYRk34bdVWN/fbdQ8DjMzDfMIh9MJ67kfGNZwcs0AUFcWt1wpWC/Wz+/gfABWWNn&#10;mRTcyUO+HD0tMNP2xt903YZKRAj7DBXUIfSZlL6syaCf2p44emfrDIYoXSW1w1uEm07OkiSVBhuO&#10;CzX29F5T2W4vRoFbN/uuKOzx57Bp09ev06f58EelJuNhNQcRaAiP8H+70ApmSQp/Z+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EAL6nGAAAA3AAAAA8AAAAAAAAA&#10;AAAAAAAAoQIAAGRycy9kb3ducmV2LnhtbFBLBQYAAAAABAAEAPkAAACUAwAAAAA=&#10;" strokeweight="67e-5mm"/>
                  <v:line id="Line 204" o:spid="_x0000_s1228" style="position:absolute;flip:x y;visibility:visible;mso-wrap-style:square" from="5968,802" to="6028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4R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0WMD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c4R8IAAADcAAAADwAAAAAAAAAAAAAA&#10;AAChAgAAZHJzL2Rvd25yZXYueG1sUEsFBgAAAAAEAAQA+QAAAJADAAAAAA==&#10;" strokeweight="0"/>
                </v:group>
                <v:group id="Group 406" o:spid="_x0000_s1229" style="position:absolute;left:22764;top:5016;width:33008;height:25387" coordorigin="3585,790" coordsize="5198,39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line id="Line 206" o:spid="_x0000_s1230" style="position:absolute;flip:x y;visibility:visible;mso-wrap-style:square" from="5968,790" to="6028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  <v:line id="Line 207" o:spid="_x0000_s1231" style="position:absolute;flip:x y;visibility:visible;mso-wrap-style:square" from="5968,802" to="6028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  <v:line id="Line 208" o:spid="_x0000_s1232" style="position:absolute;flip:x y;visibility:visible;mso-wrap-style:square" from="5968,802" to="6028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  <v:line id="Line 209" o:spid="_x0000_s1233" style="position:absolute;flip:x y;visibility:visible;mso-wrap-style:square" from="5956,802" to="6028,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  <v:line id="Line 210" o:spid="_x0000_s1234" style="position:absolute;flip:x y;visibility:visible;mso-wrap-style:square" from="5980,802" to="6040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  <v:line id="Line 211" o:spid="_x0000_s1235" style="position:absolute;visibility:visible;mso-wrap-style:square" from="5956,790" to="5956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  <v:line id="Line 212" o:spid="_x0000_s1236" style="position:absolute;visibility:visible;mso-wrap-style:square" from="5956,790" to="6016,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  <v:shape id="Freeform 213" o:spid="_x0000_s1237" style="position:absolute;left:3585;top:1163;width:2347;height:791;visibility:visible;mso-wrap-style:square;v-text-anchor:top" coordsize="2347,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fa3MMA&#10;AADcAAAADwAAAGRycy9kb3ducmV2LnhtbESP0WrCQBRE3wv+w3IF3+omPoQ2ukoQCwUptCYfcM1e&#10;s8Hs3ZBdTfx7t1Do4zAzZ5jNbrKduNPgW8cK0mUCgrh2uuVGQVV+vL6B8AFZY+eYFDzIw247e9lg&#10;rt3IP3Q/hUZECPscFZgQ+lxKXxuy6JeuJ47exQ0WQ5RDI/WAY4TbTq6SJJMWW44LBnvaG6qvp5tV&#10;UGDPX7c9Ho620lNhzk36Xn4rtZhPxRpEoCn8h//an1rBKs3g90w8An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4fa3MMAAADcAAAADwAAAAAAAAAAAAAAAACYAgAAZHJzL2Rv&#10;d25yZXYueG1sUEsFBgAAAAAEAAQA9QAAAIgDAAAAAA==&#10;" path="m2347,r,565l999,565,,791e" filled="f" strokecolor="#903" strokeweight="33e-5mm">
                    <v:stroke dashstyle="1 1"/>
                    <v:path arrowok="t" o:connecttype="custom" o:connectlocs="2347,0;2347,565;999,565;0,791" o:connectangles="0,0,0,0"/>
                  </v:shape>
                  <v:line id="Line 214" o:spid="_x0000_s1238" style="position:absolute;flip:y;visibility:visible;mso-wrap-style:square" from="3585,1886" to="3670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IUE8QAAADcAAAADwAAAGRycy9kb3ducmV2LnhtbESP0WrCQBRE3wv+w3IF3+rGIFqiq2hA&#10;qPTFWj/gmr0mwezdsLuN0a/vCkIfh5k5wyzXvWlER87XlhVMxgkI4sLqmksFp5/d+wcIH5A1NpZJ&#10;wZ08rFeDtyVm2t74m7pjKEWEsM9QQRVCm0npi4oM+rFtiaN3sc5giNKVUju8RbhpZJokM2mw5rhQ&#10;YUt5RcX1+GsUPPLD5rwr8mvyOG1dOu1c/bWfKzUa9psFiEB9+A+/2p9aQTqZw/NMP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QhQTxAAAANwAAAAPAAAAAAAAAAAA&#10;AAAAAKECAABkcnMvZG93bnJldi54bWxQSwUGAAAAAAQABAD5AAAAkgMAAAAA&#10;" strokecolor="#903" strokeweight="33e-5mm"/>
                  <v:line id="Line 215" o:spid="_x0000_s1239" style="position:absolute;visibility:visible;mso-wrap-style:square" from="3585,1954" to="3694,1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ICk8EAAADcAAAADwAAAGRycy9kb3ducmV2LnhtbERPy4rCMBTdD/gP4QruxlRBGapRfCC6&#10;EWasIO4uzbUpNjeliVr9+slCcHk47+m8tZW4U+NLxwoG/QQEce50yYWCY7b5/gHhA7LGyjEpeJKH&#10;+azzNcVUuwf/0f0QChFD2KeowIRQp1L63JBF33c1ceQurrEYImwKqRt8xHBbyWGSjKXFkmODwZpW&#10;hvLr4WYVLH/Xp6M0L37tR7t9tjhjtl2hUr1uu5iACNSGj/jt3mkFw0FcG8/EIyBn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AgKTwQAAANwAAAAPAAAAAAAAAAAAAAAA&#10;AKECAABkcnMvZG93bnJldi54bWxQSwUGAAAAAAQABAD5AAAAjwMAAAAA&#10;" strokecolor="#903" strokeweight="33e-5mm"/>
                  <v:line id="Line 216" o:spid="_x0000_s1240" style="position:absolute;visibility:visible;mso-wrap-style:square" from="5017,2902" to="5017,2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  <v:line id="Line 217" o:spid="_x0000_s1241" style="position:absolute;visibility:visible;mso-wrap-style:square" from="5017,2902" to="5065,2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  <v:line id="Line 218" o:spid="_x0000_s1242" style="position:absolute;flip:x;visibility:visible;mso-wrap-style:square" from="5029,2914" to="5065,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7VwsYAAADcAAAADwAAAGRycy9kb3ducmV2LnhtbESPQWsCMRSE74X+h/AKvdWse7BlaxRp&#10;UaRQi7YevD03z93FzcuSRDf+eyMIPQ4z8w0znkbTijM531hWMBxkIIhLqxuuFPz9zl/eQPiArLG1&#10;TAou5GE6eXwYY6Ftz2s6b0IlEoR9gQrqELpCSl/WZNAPbEecvIN1BkOSrpLaYZ/gppV5lo2kwYbT&#10;Qo0dfdRUHjcno2C9euW9W5ziMe7775/dtvrafs6Uen6Ks3cQgWL4D9/bS60gz4dwO5OOgJ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+1cLGAAAA3AAAAA8AAAAAAAAA&#10;AAAAAAAAoQIAAGRycy9kb3ducmV2LnhtbFBLBQYAAAAABAAEAPkAAACUAwAAAAA=&#10;" strokeweight="0"/>
                  <v:line id="Line 219" o:spid="_x0000_s1243" style="position:absolute;flip:y;visibility:visible;mso-wrap-style:square" from="5029,2914" to="5029,2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xLtcYAAADcAAAADwAAAGRycy9kb3ducmV2LnhtbESPQWsCMRSE7wX/Q3iCt5p1D21ZjSKK&#10;UoS2aOvB23Pz3F3cvCxJdNN/3xQKPQ4z8w0zW0TTijs531hWMBlnIIhLqxuuFHx9bh5fQPiArLG1&#10;TAq+ycNiPniYYaFtz3u6H0IlEoR9gQrqELpCSl/WZNCPbUecvIt1BkOSrpLaYZ/gppV5lj1Jgw2n&#10;hRo7WtVUXg83o2D//sxnt73Fazz3bx+nY7U7rpdKjYZxOQURKIb/8F/7VSvI8xx+z6Qj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9sS7XGAAAA3AAAAA8AAAAAAAAA&#10;AAAAAAAAoQIAAGRycy9kb3ducmV2LnhtbFBLBQYAAAAABAAEAPkAAACUAwAAAAA=&#10;" strokeweight="0"/>
                  <v:line id="Line 220" o:spid="_x0000_s1244" style="position:absolute;visibility:visible;mso-wrap-style:square" from="5017,2902" to="5077,2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  <v:line id="Line 221" o:spid="_x0000_s1245" style="position:absolute;visibility:visible;mso-wrap-style:square" from="5017,2936" to="5017,2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  <v:line id="Line 222" o:spid="_x0000_s1246" style="position:absolute;visibility:visible;mso-wrap-style:square" from="5029,2902" to="5029,2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  <v:line id="Line 223" o:spid="_x0000_s1247" style="position:absolute;visibility:visible;mso-wrap-style:square" from="5017,2914" to="5077,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  <v:line id="Line 224" o:spid="_x0000_s1248" style="position:absolute;visibility:visible;mso-wrap-style:square" from="5017,2914" to="5077,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  <v:line id="Line 225" o:spid="_x0000_s1249" style="position:absolute;visibility:visible;mso-wrap-style:square" from="5029,2902" to="5029,2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  <v:line id="Line 226" o:spid="_x0000_s1250" style="position:absolute;visibility:visible;mso-wrap-style:square" from="5029,2902" to="5029,2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  <v:line id="Line 227" o:spid="_x0000_s1251" style="position:absolute;visibility:visible;mso-wrap-style:square" from="5017,2902" to="5077,2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  <v:line id="Line 228" o:spid="_x0000_s1252" style="position:absolute;visibility:visible;mso-wrap-style:square" from="5017,2914" to="5077,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  <v:line id="Line 229" o:spid="_x0000_s1253" style="position:absolute;visibility:visible;mso-wrap-style:square" from="5017,2902" to="5017,2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  <v:line id="Line 230" o:spid="_x0000_s1254" style="position:absolute;flip:x;visibility:visible;mso-wrap-style:square" from="5017,2902" to="5077,2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l488YAAADcAAAADwAAAGRycy9kb3ducmV2LnhtbESPT2sCMRTE74V+h/CE3mpWh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5ePPGAAAA3AAAAA8AAAAAAAAA&#10;AAAAAAAAoQIAAGRycy9kb3ducmV2LnhtbFBLBQYAAAAABAAEAPkAAACUAwAAAAA=&#10;" strokeweight="0"/>
                  <v:line id="Line 231" o:spid="_x0000_s1255" style="position:absolute;visibility:visible;mso-wrap-style:square" from="5029,2914" to="5089,2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Le+MYAAADcAAAADwAAAGRycy9kb3ducmV2LnhtbESPQWvCQBSE70L/w/IK3nRTFVtSN1Ja&#10;xBwE0Uqlt0f2NQnJvg27q0Z/fbcg9DjMzDfMYtmbVpzJ+dqygqdxAoK4sLrmUsHhczV6AeEDssbW&#10;Mim4kodl9jBYYKrthXd03odSRAj7FBVUIXSplL6oyKAf2444ej/WGQxRulJqh5cIN62cJMlcGqw5&#10;LlTY0XtFRbM/GQVuVR/aPLfH29emmT9vv9fmwx+VGj72b68gAvXhP3xv51rBZDqDvzPxCMjs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Dy3vjGAAAA3AAAAA8AAAAAAAAA&#10;AAAAAAAAoQIAAGRycy9kb3ducmV2LnhtbFBLBQYAAAAABAAEAPkAAACUAwAAAAA=&#10;" strokeweight="67e-5mm"/>
                  <v:line id="Line 232" o:spid="_x0000_s1256" style="position:absolute;flip:x y;visibility:visible;mso-wrap-style:square" from="5029,2914" to="5089,2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XJFsMAAADcAAAADwAAAGRycy9kb3ducmV2LnhtbESPQWsCMRSE70L/Q3iFXqRmq3QrW6OU&#10;UkV6c23vj81zs5i8LEmq679vBMHjMDPfMIvV4Kw4UYidZwUvkwIEceN1x62Cn/36eQ4iJmSN1jMp&#10;uFCE1fJhtMBK+zPv6FSnVmQIxwoVmJT6SsrYGHIYJ74nzt7BB4cpy9BKHfCc4c7KaVGU0mHHecFg&#10;T5+GmmP95xTM3n7326Mdm+91dOZrY+umDBelnh6Hj3cQiYZ0D9/aW61gOnu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FyRbDAAAA3AAAAA8AAAAAAAAAAAAA&#10;AAAAoQIAAGRycy9kb3ducmV2LnhtbFBLBQYAAAAABAAEAPkAAACRAwAAAAA=&#10;" strokeweight="0"/>
                  <v:line id="Line 233" o:spid="_x0000_s1257" style="position:absolute;flip:x y;visibility:visible;mso-wrap-style:square" from="5029,2902" to="5089,2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dXYcMAAADcAAAADwAAAGRycy9kb3ducmV2LnhtbESPQWsCMRSE74X+h/CEXopmVdiW1ShF&#10;ahFvXdv7Y/PcLCYvS5Lq+u+NIPQ4zMw3zHI9OCvOFGLnWcF0UoAgbrzuuFXwc9iO30HEhKzReiYF&#10;V4qwXj0/LbHS/sLfdK5TKzKEY4UKTEp9JWVsDDmME98TZ+/og8OUZWilDnjJcGflrChK6bDjvGCw&#10;p42h5lT/OQXzt9/D7mRfzX4bnfn8snVThqtSL6PhYwEi0ZD+w4/2TiuYzU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XV2HDAAAA3AAAAA8AAAAAAAAAAAAA&#10;AAAAoQIAAGRycy9kb3ducmV2LnhtbFBLBQYAAAAABAAEAPkAAACRAwAAAAA=&#10;" strokeweight="0"/>
                  <v:line id="Line 234" o:spid="_x0000_s1258" style="position:absolute;flip:x y;visibility:visible;mso-wrap-style:square" from="5029,2914" to="5089,2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vy+sIAAADcAAAADwAAAGRycy9kb3ducmV2LnhtbESPQWsCMRSE70L/Q3gFL6LZKqisRiml&#10;ivTmqvfH5nWzmLwsSarrv28KBY/DzHzDrLe9s+JGIbaeFbxNChDEtdctNwrOp914CSImZI3WMyl4&#10;UITt5mWwxlL7Ox/pVqVGZAjHEhWYlLpSylgbchgnviPO3rcPDlOWoZE64D3DnZXTophLhy3nBYMd&#10;fRiqr9WPUzBbXE6Hqx2Zr1105nNvq3oeHkoNX/v3FYhEfXqG/9sHrWA6W8DfmXwE5OY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pvy+sIAAADcAAAADwAAAAAAAAAAAAAA&#10;AAChAgAAZHJzL2Rvd25yZXYueG1sUEsFBgAAAAAEAAQA+QAAAJADAAAAAA==&#10;" strokeweight="0"/>
                  <v:line id="Line 235" o:spid="_x0000_s1259" style="position:absolute;flip:x y;visibility:visible;mso-wrap-style:square" from="5029,2914" to="5089,2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RmiL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dfm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wRmiL8AAADcAAAADwAAAAAAAAAAAAAAAACh&#10;AgAAZHJzL2Rvd25yZXYueG1sUEsFBgAAAAAEAAQA+QAAAI0DAAAAAA==&#10;" strokeweight="0"/>
                  <v:line id="Line 236" o:spid="_x0000_s1260" style="position:absolute;flip:x y;visibility:visible;mso-wrap-style:square" from="5017,2914" to="5089,2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DE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0z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IwxPDAAAA3AAAAA8AAAAAAAAAAAAA&#10;AAAAoQIAAGRycy9kb3ducmV2LnhtbFBLBQYAAAAABAAEAPkAAACRAwAAAAA=&#10;" strokeweight="0"/>
                  <v:line id="Line 237" o:spid="_x0000_s1261" style="position:absolute;flip:x y;visibility:visible;mso-wrap-style:square" from="5041,2914" to="5102,2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QZ88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0GfPAAAAA3AAAAA8AAAAAAAAAAAAAAAAA&#10;oQIAAGRycy9kb3ducmV2LnhtbFBLBQYAAAAABAAEAPkAAACOAwAAAAA=&#10;" strokeweight="0"/>
                  <v:line id="Line 238" o:spid="_x0000_s1262" style="position:absolute;visibility:visible;mso-wrap-style:square" from="5017,2902" to="5017,2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  <v:line id="Line 239" o:spid="_x0000_s1263" style="position:absolute;visibility:visible;mso-wrap-style:square" from="5017,2902" to="5077,2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  <v:rect id="Rectangle 240" o:spid="_x0000_s1264" style="position:absolute;left:5270;top:1197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b5Jc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hvkl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241" o:spid="_x0000_s1265" style="position:absolute;left:6052;top:1728;width:2719;height: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XKKcQA&#10;AADc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qqC3zP5CM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1yinEAAAA3AAAAA8AAAAAAAAAAAAAAAAAmAIAAGRycy9k&#10;b3ducmV2LnhtbFBLBQYAAAAABAAEAPUAAACJAwAAAAA=&#10;" fillcolor="#ffc" strokecolor="#903" strokeweight="0"/>
                  <v:rect id="Rectangle 242" o:spid="_x0000_s1266" style="position:absolute;left:6798;top:1841;width:107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PEys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Tr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I8TK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43" o:spid="_x0000_s1267" style="position:absolute;left:6533;top:2021;width:156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av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xWr3BAAAA3AAAAA8AAAAAAAAAAAAAAAAAmAIAAGRycy9kb3du&#10;cmV2LnhtbFBLBQYAAAAABAAEAPUAAACG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Ocupadas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44" o:spid="_x0000_s1268" style="position:absolute;left:6966;top:2202;width:83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3/Js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f8m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Trabalho</w:t>
                          </w:r>
                          <w:proofErr w:type="spellEnd"/>
                        </w:p>
                      </w:txbxContent>
                    </v:textbox>
                  </v:rect>
                  <v:line id="Line 245" o:spid="_x0000_s1269" style="position:absolute;visibility:visible;mso-wrap-style:square" from="6076,1750" to="6076,1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  <v:line id="Line 246" o:spid="_x0000_s1270" style="position:absolute;visibility:visible;mso-wrap-style:square" from="6076,1750" to="6124,1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MPoc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8w+hxAAAANwAAAAPAAAAAAAAAAAA&#10;AAAAAKECAABkcnMvZG93bnJldi54bWxQSwUGAAAAAAQABAD5AAAAkgMAAAAA&#10;" strokeweight="0"/>
                  <v:line id="Line 247" o:spid="_x0000_s1271" style="position:absolute;flip:x;visibility:visible;mso-wrap-style:square" from="6088,1762" to="6124,1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QDJMMAAADcAAAADwAAAGRycy9kb3ducmV2LnhtbERPy2oCMRTdF/yHcAV3NaNgW0ajiKKU&#10;Qlt8LdxdJ9eZwcnNkEQn/ftmUejycN6zRTSNeJDztWUFo2EGgriwuuZSwfGweX4D4QOyxsYyKfgh&#10;D4t572mGubYd7+ixD6VIIexzVFCF0OZS+qIig35oW+LEXa0zGBJ0pdQOuxRuGjnOshdpsObUUGFL&#10;q4qK2/5uFOy+Xvnitvd4i5fu8/t8Kj9O66VSg35cTkEEiuFf/Od+1wrGkzQ/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0AyTDAAAA3AAAAA8AAAAAAAAAAAAA&#10;AAAAoQIAAGRycy9kb3ducmV2LnhtbFBLBQYAAAAABAAEAPkAAACRAwAAAAA=&#10;" strokeweight="0"/>
                  <v:line id="Line 248" o:spid="_x0000_s1272" style="position:absolute;flip:y;visibility:visible;mso-wrap-style:square" from="6088,1762" to="6088,1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imv8YAAADcAAAADwAAAGRycy9kb3ducmV2LnhtbESPQWsCMRSE74L/ITzBm2YVbGVrFFFa&#10;SsEWtR56e25edxc3L0sS3fTfm0Khx2FmvmEWq2gacSPna8sKJuMMBHFhdc2lgs/j82gOwgdkjY1l&#10;UvBDHlbLfm+BubYd7+l2CKVIEPY5KqhCaHMpfVGRQT+2LXHyvq0zGJJ0pdQOuwQ3jZxm2YM0WHNa&#10;qLClTUXF5XA1Cvbvj3x2L9d4iedu9/F1Kt9O27VSw0FcP4EIFMN/+K/9qhVMZx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e4pr/GAAAA3AAAAA8AAAAAAAAA&#10;AAAAAAAAoQIAAGRycy9kb3ducmV2LnhtbFBLBQYAAAAABAAEAPkAAACUAwAAAAA=&#10;" strokeweight="0"/>
                  <v:line id="Line 249" o:spid="_x0000_s1273" style="position:absolute;visibility:visible;mso-wrap-style:square" from="6076,1750" to="6136,1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  <v:line id="Line 250" o:spid="_x0000_s1274" style="position:absolute;visibility:visible;mso-wrap-style:square" from="6076,1784" to="6076,1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  <v:line id="Line 251" o:spid="_x0000_s1275" style="position:absolute;visibility:visible;mso-wrap-style:square" from="6088,1750" to="6088,1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  <v:line id="Line 252" o:spid="_x0000_s1276" style="position:absolute;visibility:visible;mso-wrap-style:square" from="6076,1762" to="6136,1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  <v:line id="Line 253" o:spid="_x0000_s1277" style="position:absolute;visibility:visible;mso-wrap-style:square" from="6076,1762" to="6136,1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  <v:line id="Line 254" o:spid="_x0000_s1278" style="position:absolute;visibility:visible;mso-wrap-style:square" from="6088,1750" to="6088,1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  <v:line id="Line 255" o:spid="_x0000_s1279" style="position:absolute;visibility:visible;mso-wrap-style:square" from="6088,1750" to="6088,1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  <v:line id="Line 256" o:spid="_x0000_s1280" style="position:absolute;visibility:visible;mso-wrap-style:square" from="6076,1750" to="6136,1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  <v:line id="Line 257" o:spid="_x0000_s1281" style="position:absolute;visibility:visible;mso-wrap-style:square" from="6076,1762" to="6136,1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  <v:line id="Line 258" o:spid="_x0000_s1282" style="position:absolute;visibility:visible;mso-wrap-style:square" from="6076,1750" to="6076,1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  <v:line id="Line 259" o:spid="_x0000_s1283" style="position:absolute;flip:x;visibility:visible;mso-wrap-style:square" from="6076,1750" to="6136,1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bydcYAAADcAAAADwAAAGRycy9kb3ducmV2LnhtbESPQWsCMRSE74X+h/AKvdWse7BlNYpY&#10;WkqhFq0evD03z93FzcuSRDf+eyMIPQ4z8w0zmUXTijM531hWMBxkIIhLqxuuFGz+Pl7eQPiArLG1&#10;TAou5GE2fXyYYKFtzys6r0MlEoR9gQrqELpCSl/WZNAPbEecvIN1BkOSrpLaYZ/gppV5lo2kwYbT&#10;Qo0dLWoqj+uTUbBavvLefZ7iMe77n9/dtvrevs+Ven6K8zGIQDH8h+/tL60gH+V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G8nXGAAAA3AAAAA8AAAAAAAAA&#10;AAAAAAAAoQIAAGRycy9kb3ducmV2LnhtbFBLBQYAAAAABAAEAPkAAACUAwAAAAA=&#10;" strokeweight="0"/>
                  <v:line id="Line 260" o:spid="_x0000_s1284" style="position:absolute;visibility:visible;mso-wrap-style:square" from="6088,1762" to="6148,1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hpkcYAAADcAAAADwAAAGRycy9kb3ducmV2LnhtbESPQWvCQBSE70L/w/IKvemmFmKJboK0&#10;SHMQilYq3h7ZZxLMvg27W0399V1B6HGYmW+YRTGYTpzJ+daygudJAoK4srrlWsHuazV+BeEDssbO&#10;Min4JQ9F/jBaYKbthTd03oZaRAj7DBU0IfSZlL5qyKCf2J44ekfrDIYoXS21w0uEm05OkySVBluO&#10;Cw329NZQddr+GAVu1e66srT76/f6lM4+Dx/m3e+VenoclnMQgYbwH763S61gmr7A7Uw8AjL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yoaZHGAAAA3AAAAA8AAAAAAAAA&#10;AAAAAAAAoQIAAGRycy9kb3ducmV2LnhtbFBLBQYAAAAABAAEAPkAAACUAwAAAAA=&#10;" strokeweight="67e-5mm"/>
                  <v:line id="Line 261" o:spid="_x0000_s1285" style="position:absolute;flip:x y;visibility:visible;mso-wrap-style:square" from="6088,1762" to="6148,1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pDkMMAAADcAAAADwAAAGRycy9kb3ducmV2LnhtbESPQWsCMRSE74X+h/AKvRTN1pZVVqMU&#10;qUV6c9X7Y/PcLCYvSxJ1/fdNodDjMDPfMIvV4Ky4UoidZwWv4wIEceN1x62Cw34zmoGICVmj9UwK&#10;7hRhtXx8WGCl/Y13dK1TKzKEY4UKTEp9JWVsDDmMY98TZ+/kg8OUZWilDnjLcGflpChK6bDjvGCw&#10;p7Wh5lxfnIK36XG/PdsX872Jznx+2bopw12p56fhYw4i0ZD+w3/trVYwKd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6Q5DDAAAA3AAAAA8AAAAAAAAAAAAA&#10;AAAAoQIAAGRycy9kb3ducmV2LnhtbFBLBQYAAAAABAAEAPkAAACRAwAAAAA=&#10;" strokeweight="0"/>
                  <v:line id="Line 262" o:spid="_x0000_s1286" style="position:absolute;flip:x y;visibility:visible;mso-wrap-style:square" from="6088,1750" to="6148,1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bmC8MAAADcAAAADwAAAGRycy9kb3ducmV2LnhtbESPQWsCMRSE74X+h/AKvRTN1tJVVqMU&#10;qUV6c9X7Y/PcLCYvSxJ1/fdNodDjMDPfMIvV4Ky4UoidZwWv4wIEceN1x62Cw34zmoGICVmj9UwK&#10;7hRhtXx8WGCl/Y13dK1TKzKEY4UKTEp9JWVsDDmMY98TZ+/kg8OUZWilDnjLcGflpChK6bDjvGCw&#10;p7Wh5lxfnIK36XG/PdsX872Jznx+2bopw12p56fhYw4i0ZD+w3/trVYwKd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25gvDAAAA3AAAAA8AAAAAAAAAAAAA&#10;AAAAoQIAAGRycy9kb3ducmV2LnhtbFBLBQYAAAAABAAEAPkAAACRAwAAAAA=&#10;" strokeweight="0"/>
                  <v:line id="Line 263" o:spid="_x0000_s1287" style="position:absolute;flip:x y;visibility:visible;mso-wrap-style:square" from="6088,1762" to="6148,1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4fMMAAADc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XMyxJ+z+QjIN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keHzDAAAA3AAAAA8AAAAAAAAAAAAA&#10;AAAAoQIAAGRycy9kb3ducmV2LnhtbFBLBQYAAAAABAAEAPkAAACRAwAAAAA=&#10;" strokeweight="0"/>
                  <v:line id="Line 264" o:spid="_x0000_s1288" style="position:absolute;flip:x y;visibility:visible;mso-wrap-style:square" from="6088,1762" to="6148,1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jd58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Q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o3efDAAAA3AAAAA8AAAAAAAAAAAAA&#10;AAAAoQIAAGRycy9kb3ducmV2LnhtbFBLBQYAAAAABAAEAPkAAACRAwAAAAA=&#10;" strokeweight="0"/>
                  <v:line id="Line 265" o:spid="_x0000_s1289" style="position:absolute;flip:x y;visibility:visible;mso-wrap-style:square" from="6076,1762" to="6148,1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  <v:line id="Line 266" o:spid="_x0000_s1290" style="position:absolute;flip:x y;visibility:visible;mso-wrap-style:square" from="6100,1762" to="6160,1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vsDs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L1/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77A7DAAAA3AAAAA8AAAAAAAAAAAAA&#10;AAAAoQIAAGRycy9kb3ducmV2LnhtbFBLBQYAAAAABAAEAPkAAACRAwAAAAA=&#10;" strokeweight="0"/>
                  <v:line id="Line 267" o:spid="_x0000_s1291" style="position:absolute;visibility:visible;mso-wrap-style:square" from="6076,1750" to="6076,1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  <v:line id="Line 268" o:spid="_x0000_s1292" style="position:absolute;visibility:visible;mso-wrap-style:square" from="6076,1750" to="6136,1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  <v:line id="Line 269" o:spid="_x0000_s1293" style="position:absolute;flip:x y;visibility:visible;mso-wrap-style:square" from="4885,2213" to="6112,2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mw/cUAAADcAAAADwAAAGRycy9kb3ducmV2LnhtbESPQWvCQBSE70L/w/IKvemmOURJXUNb&#10;iLS0Clq9P7KvSWj2bciuSfTXuwXB4zAz3zDLbDSN6KlztWUFz7MIBHFhdc2lgsNPPl2AcB5ZY2OZ&#10;FJzJQbZ6mCwx1XbgHfV7X4oAYZeigsr7NpXSFRUZdDPbEgfv13YGfZBdKXWHQ4CbRsZRlEiDNYeF&#10;Clt6r6j425+Mgq2Vg/0+fm3m50R+5vkbXtZlotTT4/j6AsLT6O/hW/tDK4jnMfyfC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1mw/cUAAADcAAAADwAAAAAAAAAA&#10;AAAAAAChAgAAZHJzL2Rvd25yZXYueG1sUEsFBgAAAAAEAAQA+QAAAJMDAAAAAA==&#10;" strokecolor="#903" strokeweight="33e-5mm">
                    <v:stroke dashstyle="1 1"/>
                  </v:line>
                  <v:line id="Line 270" o:spid="_x0000_s1294" style="position:absolute;flip:y;visibility:visible;mso-wrap-style:square" from="4885,2168" to="4981,2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b3sMUAAADcAAAADwAAAGRycy9kb3ducmV2LnhtbESP0WrCQBRE3wX/YblC33TTVGqJrqIB&#10;oeJLa/2Aa/Y2CWbvht01pn69Kwh9HGbmDLNY9aYRHTlfW1bwOklAEBdW11wqOP5sxx8gfEDW2Fgm&#10;BX/kYbUcDhaYaXvlb+oOoRQRwj5DBVUIbSalLyoy6Ce2JY7er3UGQ5SulNrhNcJNI9MkeZcGa44L&#10;FbaUV1ScDxej4JZ/rU/bIj8nt+PGpdPO1fvdTKmXUb+egwjUh//ws/2pFaSzN3iciUdAL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Kb3sMUAAADcAAAADwAAAAAAAAAA&#10;AAAAAAChAgAAZHJzL2Rvd25yZXYueG1sUEsFBgAAAAAEAAQA+QAAAJMDAAAAAA==&#10;" strokecolor="#903" strokeweight="33e-5mm"/>
                  <v:line id="Line 271" o:spid="_x0000_s1295" style="position:absolute;visibility:visible;mso-wrap-style:square" from="4885,2213" to="4981,2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DtNsUAAADcAAAADwAAAGRycy9kb3ducmV2LnhtbESPQWsCMRSE7wX/Q3hCb5pV2iqrUayl&#10;1IugriDeHpvnZnHzsmxSXf31piD0OMzMN8x03tpKXKjxpWMFg34Cgjh3uuRCwT777o1B+ICssXJM&#10;Cm7kYT7rvEwx1e7KW7rsQiEihH2KCkwIdSqlzw1Z9H1XE0fv5BqLIcqmkLrBa4TbSg6T5ENaLDku&#10;GKxpaSg/736tgs/N12EvzZ3v6/fVOlscMftZolKv3XYxARGoDf/hZ3ulFQxHb/B3Jh4BO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JDtNsUAAADcAAAADwAAAAAAAAAA&#10;AAAAAAChAgAAZHJzL2Rvd25yZXYueG1sUEsFBgAAAAAEAAQA+QAAAJMDAAAAAA==&#10;" strokecolor="#903" strokeweight="33e-5mm"/>
                  <v:line id="Line 272" o:spid="_x0000_s1296" style="position:absolute;visibility:visible;mso-wrap-style:square" from="5258,3399" to="525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  <v:line id="Line 273" o:spid="_x0000_s1297" style="position:absolute;visibility:visible;mso-wrap-style:square" from="5258,3399" to="5306,3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Rbs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Jqk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FFuxAAAANwAAAAPAAAAAAAAAAAA&#10;AAAAAKECAABkcnMvZG93bnJldi54bWxQSwUGAAAAAAQABAD5AAAAkgMAAAAA&#10;" strokeweight="0"/>
                  <v:line id="Line 274" o:spid="_x0000_s1298" style="position:absolute;flip:x;visibility:visible;mso-wrap-style:square" from="5270,3410" to="5306,3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jHMMYAAADcAAAADwAAAGRycy9kb3ducmV2LnhtbESPQWsCMRSE70L/Q3gFb5qtB7dsjSIt&#10;LaVQi1oP3p6b5+7i5mVJopv++0YQPA4z8w0zW0TTigs531hW8DTOQBCXVjdcKfjdvo+eQfiArLG1&#10;TAr+yMNi/jCYYaFtz2u6bEIlEoR9gQrqELpCSl/WZNCPbUecvKN1BkOSrpLaYZ/gppWTLJtKgw2n&#10;hRo7eq2pPG3ORsF6lfPBfZzjKR7675/9rvravS2VGj7G5QuIQDHcw7f2p1YwyXO4nklHQM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oxzDGAAAA3AAAAA8AAAAAAAAA&#10;AAAAAAAAoQIAAGRycy9kb3ducmV2LnhtbFBLBQYAAAAABAAEAPkAAACUAwAAAAA=&#10;" strokeweight="0"/>
                  <v:line id="Line 275" o:spid="_x0000_s1299" style="position:absolute;flip:y;visibility:visible;mso-wrap-style:square" from="5270,3410" to="5270,3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dTQsMAAADcAAAADwAAAGRycy9kb3ducmV2LnhtbERPTWsCMRC9F/wPYYTearYeatkaRSqK&#10;CFrUevA2bsbdxc1kSaKb/vvmIHh8vO/xNJpG3Mn52rKC90EGgriwuuZSwe9h8fYJwgdkjY1lUvBH&#10;HqaT3ssYc2073tF9H0qRQtjnqKAKoc2l9EVFBv3AtsSJu1hnMCToSqkddincNHKYZR/SYM2pocKW&#10;visqrvubUbDbjvjslrd4jedu83M6luvjfKbUaz/OvkAEiuEpfrhXWsFwlNamM+kIyM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03U0LDAAAA3AAAAA8AAAAAAAAAAAAA&#10;AAAAoQIAAGRycy9kb3ducmV2LnhtbFBLBQYAAAAABAAEAPkAAACRAwAAAAA=&#10;" strokeweight="0"/>
                  <v:line id="Line 276" o:spid="_x0000_s1300" style="position:absolute;visibility:visible;mso-wrap-style:square" from="5258,3399" to="5318,3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  <v:line id="Line 277" o:spid="_x0000_s1301" style="position:absolute;visibility:visible;mso-wrap-style:square" from="5258,3433" to="525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  <v:line id="Line 278" o:spid="_x0000_s1302" style="position:absolute;visibility:visible;mso-wrap-style:square" from="5270,3399" to="5270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y5PcUAAADcAAAADwAAAGRycy9kb3ducmV2LnhtbESPT2vCQBTE7wW/w/IKvdVNhNqYuhER&#10;Rb21/oEeH9nXZEn2bciuGr+9Wyj0OMzMb5j5YrCtuFLvjWMF6TgBQVw6bbhScDpuXjMQPiBrbB2T&#10;gjt5WBSjpznm2t34i66HUIkIYZ+jgjqELpfSlzVZ9GPXEUfvx/UWQ5R9JXWPtwi3rZwkyVRaNBwX&#10;auxoVVPZHC5Wgfmcbt/27+fZWa63If3OmszYk1Ivz8PyA0SgIfyH/9o7rWCSpfB7Jh4BW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zy5PcUAAADcAAAADwAAAAAAAAAA&#10;AAAAAAChAgAAZHJzL2Rvd25yZXYueG1sUEsFBgAAAAAEAAQA+QAAAJMDAAAAAA==&#10;" strokeweight="0"/>
                  <v:line id="Line 279" o:spid="_x0000_s1303" style="position:absolute;visibility:visible;mso-wrap-style:square" from="5258,3410" to="5318,3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4nSsUAAADcAAAADwAAAGRycy9kb3ducmV2LnhtbESPT2vCQBTE7wW/w/IK3urGgDambkRE&#10;0d5a/0CPj+xrsiT7NmRXjd++Wyj0OMzMb5jlarCtuFHvjWMF00kCgrh02nCl4HzavWQgfEDW2Dom&#10;BQ/ysCpGT0vMtbvzJ92OoRIRwj5HBXUIXS6lL2uy6CeuI47et+sthij7Suoe7xFuW5kmyVxaNBwX&#10;auxoU1PZHK9WgfmY72fvr5fFRW73YfqVNZmxZ6XGz8P6DUSgIfyH/9oHrSD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4nSsUAAADcAAAADwAAAAAAAAAA&#10;AAAAAAChAgAAZHJzL2Rvd25yZXYueG1sUEsFBgAAAAAEAAQA+QAAAJMDAAAAAA==&#10;" strokeweight="0"/>
                  <v:line id="Line 280" o:spid="_x0000_s1304" style="position:absolute;visibility:visible;mso-wrap-style:square" from="5258,3410" to="5318,3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  <v:line id="Line 281" o:spid="_x0000_s1305" style="position:absolute;visibility:visible;mso-wrap-style:square" from="5270,3399" to="5270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  <v:line id="Line 282" o:spid="_x0000_s1306" style="position:absolute;visibility:visible;mso-wrap-style:square" from="5270,3399" to="5270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e/PsUAAADc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yJfydi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e/PsUAAADcAAAADwAAAAAAAAAA&#10;AAAAAAChAgAAZHJzL2Rvd25yZXYueG1sUEsFBgAAAAAEAAQA+QAAAJMDAAAAAA==&#10;" strokeweight="0"/>
                  <v:line id="Line 283" o:spid="_x0000_s1307" style="position:absolute;visibility:visible;mso-wrap-style:square" from="5258,3399" to="5318,3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hScQAAADcAAAADwAAAGRycy9kb3ducmV2LnhtbESPQWvCQBSE74X+h+UVvNWNgjFN3UgR&#10;i/amVqHHR/Y1WZJ9G7Jbjf++Kwgeh5n5hlksB9uKM/XeOFYwGScgiEunDVcKjt+frxkIH5A1to5J&#10;wZU8LIvnpwXm2l14T+dDqESEsM9RQR1Cl0vpy5os+rHriKP363qLIcq+krrHS4TbVk6TJJUWDceF&#10;Gjta1VQ2hz+rwOzSzexrfno7yfUmTH6yJjP2qNToZfh4BxFoCI/wvb3VCqZZ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1SFJxAAAANwAAAAPAAAAAAAAAAAA&#10;AAAAAKECAABkcnMvZG93bnJldi54bWxQSwUGAAAAAAQABAD5AAAAkgMAAAAA&#10;" strokeweight="0"/>
                  <v:line id="Line 284" o:spid="_x0000_s1308" style="position:absolute;visibility:visible;mso-wrap-style:square" from="5258,3410" to="5318,3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  <v:line id="Line 285" o:spid="_x0000_s1309" style="position:absolute;visibility:visible;mso-wrap-style:square" from="5258,3399" to="525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  <v:line id="Line 286" o:spid="_x0000_s1310" style="position:absolute;flip:x;visibility:visible;mso-wrap-style:square" from="5258,3399" to="5318,3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6G/sYAAADcAAAADwAAAGRycy9kb3ducmV2LnhtbESPQWsCMRSE74L/IbyCN83WQ2u3RhFL&#10;ixSsaOuht+fmdXdx87Ik0Y3/3ggFj8PMfMNM59E04kzO15YVPI4yEMSF1TWXCn6+34cTED4ga2ws&#10;k4ILeZjP+r0p5tp2vKXzLpQiQdjnqKAKoc2l9EVFBv3ItsTJ+7POYEjSlVI77BLcNHKcZU/SYM1p&#10;ocKWlhUVx93JKNh+PfPBfZziMR669eZ3X37u3xZKDR7i4hVEoBju4f/2SisYT17gdiYd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euhv7GAAAA3AAAAA8AAAAAAAAA&#10;AAAAAAAAoQIAAGRycy9kb3ducmV2LnhtbFBLBQYAAAAABAAEAPkAAACUAwAAAAA=&#10;" strokeweight="0"/>
                  <v:line id="Line 287" o:spid="_x0000_s1311" style="position:absolute;visibility:visible;mso-wrap-style:square" from="5270,3410" to="5330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+HwcIAAADcAAAADwAAAGRycy9kb3ducmV2LnhtbERPTYvCMBC9C/6HMII3TdeDutUoyy5i&#10;D4LoysrehmZsi82kJFGrv94cBI+P9z1ftqYWV3K+sqzgY5iAIM6trrhQcPhdDaYgfEDWWFsmBXfy&#10;sFx0O3NMtb3xjq77UIgYwj5FBWUITSqlz0sy6Ie2IY7cyTqDIUJXSO3wFsNNLUdJMpYGK44NJTb0&#10;XVJ+3l+MAreqDnWW2ePjb3MeT7b/a/Pjj0r1e+3XDESgNrzFL3emFYw+4/x4Jh4BuX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a+HwcIAAADcAAAADwAAAAAAAAAAAAAA&#10;AAChAgAAZHJzL2Rvd25yZXYueG1sUEsFBgAAAAAEAAQA+QAAAJADAAAAAA==&#10;" strokeweight="67e-5mm"/>
                  <v:line id="Line 288" o:spid="_x0000_s1312" style="position:absolute;flip:x y;visibility:visible;mso-wrap-style:square" from="5270,3410" to="5330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iQL8MAAADcAAAADwAAAGRycy9kb3ducmV2LnhtbESPQWsCMRSE70L/Q3gFL1KzWtC6GqWU&#10;WqQ3V70/Ns/NYvKyJKmu/94UCj0OM/MNs9r0zoorhdh6VjAZFyCIa69bbhQcD9uXNxAxIWu0nknB&#10;nSJs1k+DFZba33hP1yo1IkM4lqjApNSVUsbakMM49h1x9s4+OExZhkbqgLcMd1ZOi2ImHbacFwx2&#10;9GGovlQ/TsHr/HTYXezIfG+jM59ftqpn4a7U8Ll/X4JI1Kf/8F97pxVMFxP4PZOPgF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YkC/DAAAA3AAAAA8AAAAAAAAAAAAA&#10;AAAAoQIAAGRycy9kb3ducmV2LnhtbFBLBQYAAAAABAAEAPkAAACRAwAAAAA=&#10;" strokeweight="0"/>
                  <v:line id="Line 289" o:spid="_x0000_s1313" style="position:absolute;flip:x y;visibility:visible;mso-wrap-style:square" from="5270,3399" to="5330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oOWMMAAADcAAAADwAAAGRycy9kb3ducmV2LnhtbESPQWsCMRSE74X+h/AEL0Wz3YLW1Sil&#10;1CK9udb7Y/PcLCYvS5Lq+u9NodDjMDPfMKvN4Ky4UIidZwXP0wIEceN1x62C78N28goiJmSN1jMp&#10;uFGEzfrxYYWV9lfe06VOrcgQjhUqMCn1lZSxMeQwTn1PnL2TDw5TlqGVOuA1w52VZVHMpMOO84LB&#10;nt4NNef6xyl4mR8Pu7N9Ml/b6MzHp62bWbgpNR4Nb0sQiYb0H/5r77SCclHC75l8BO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KDljDAAAA3AAAAA8AAAAAAAAAAAAA&#10;AAAAoQIAAGRycy9kb3ducmV2LnhtbFBLBQYAAAAABAAEAPkAAACRAwAAAAA=&#10;" strokeweight="0"/>
                  <v:line id="Line 290" o:spid="_x0000_s1314" style="position:absolute;flip:x y;visibility:visible;mso-wrap-style:square" from="5270,3410" to="5330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arw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8y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Gq8PDAAAA3AAAAA8AAAAAAAAAAAAA&#10;AAAAoQIAAGRycy9kb3ducmV2LnhtbFBLBQYAAAAABAAEAPkAAACRAwAAAAA=&#10;" strokeweight="0"/>
                  <v:line id="Line 291" o:spid="_x0000_s1315" style="position:absolute;flip:x y;visibility:visible;mso-wrap-style:square" from="5270,3410" to="5330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zt8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vM7fDAAAA3AAAAA8AAAAAAAAAAAAA&#10;AAAAoQIAAGRycy9kb3ducmV2LnhtbFBLBQYAAAAABAAEAPkAAACRAwAAAAA=&#10;" strokeweight="0"/>
                  <v:line id="Line 292" o:spid="_x0000_s1316" style="position:absolute;flip:x y;visibility:visible;mso-wrap-style:square" from="5258,3410" to="5330,3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OWLM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jlizDAAAA3AAAAA8AAAAAAAAAAAAA&#10;AAAAoQIAAGRycy9kb3ducmV2LnhtbFBLBQYAAAAABAAEAPkAAACRAwAAAAA=&#10;" strokeweight="0"/>
                  <v:line id="Line 293" o:spid="_x0000_s1317" style="position:absolute;flip:x y;visibility:visible;mso-wrap-style:square" from="5282,3410" to="5342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EIW8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fy3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xCFvDAAAA3AAAAA8AAAAAAAAAAAAA&#10;AAAAoQIAAGRycy9kb3ducmV2LnhtbFBLBQYAAAAABAAEAPkAAACRAwAAAAA=&#10;" strokeweight="0"/>
                  <v:line id="Line 294" o:spid="_x0000_s1318" style="position:absolute;visibility:visible;mso-wrap-style:square" from="5258,3399" to="525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ASD8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D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ASD8UAAADcAAAADwAAAAAAAAAA&#10;AAAAAAChAgAAZHJzL2Rvd25yZXYueG1sUEsFBgAAAAAEAAQA+QAAAJMDAAAAAA==&#10;" strokeweight="0"/>
                  <v:line id="Line 295" o:spid="_x0000_s1319" style="position:absolute;visibility:visible;mso-wrap-style:square" from="5258,3399" to="5318,3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+Gfc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W0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9+GfcIAAADcAAAADwAAAAAAAAAAAAAA&#10;AAChAgAAZHJzL2Rvd25yZXYueG1sUEsFBgAAAAAEAAQA+QAAAJADAAAAAA==&#10;" strokeweight="0"/>
                  <v:rect id="Rectangle 296" o:spid="_x0000_s1320" style="position:absolute;left:5186;top:2259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7iiMIA&#10;AADcAAAADwAAAGRycy9kb3ducmV2LnhtbESPzYoCMRCE7wu+Q+gFb2tm5yA6GmVZEFT24ugDNJOe&#10;H0w6QxKd8e3NguCxqKqvqPV2tEbcyYfOsYLvWQaCuHK640bB5bz7WoAIEVmjcUwKHhRgu5l8rLHQ&#10;buAT3cvYiAThUKCCNsa+kDJULVkMM9cTJ6923mJM0jdSexwS3BqZZ9lcWuw4LbTY029L1bW8WQXy&#10;XO6GRWl85o55/WcO+1NNTqnp5/izAhFpjO/wq73XCvLlEv7P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uKI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297" o:spid="_x0000_s1321" style="position:absolute;left:6052;top:2801;width:2503;height: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V6d8EA&#10;AADc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zLPz2fyEZ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FenfBAAAA3AAAAA8AAAAAAAAAAAAAAAAAmAIAAGRycy9kb3du&#10;cmV2LnhtbFBLBQYAAAAABAAEAPUAAACGAwAAAAA=&#10;" fillcolor="#ffc" strokecolor="#903" strokeweight="0"/>
                  <v:rect id="Rectangle 298" o:spid="_x0000_s1322" style="position:absolute;left:6690;top:2914;width:107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0lMIA&#10;AADcAAAADwAAAGRycy9kb3ducmV2LnhtbESPzWrDMBCE74G+g9hCb4nkB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k3SU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9" o:spid="_x0000_s1323" style="position:absolute;left:6497;top:3094;width:141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Hq48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CxVA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erj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Ocupadas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Cargo </w:t>
                          </w:r>
                        </w:p>
                      </w:txbxContent>
                    </v:textbox>
                  </v:rect>
                  <v:rect id="Rectangle 300" o:spid="_x0000_s1324" style="position:absolute;left:6786;top:3275;width:97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1PeMEA&#10;AADcAAAADwAAAGRycy9kb3ducmV2LnhtbESP3WoCMRSE74W+QzhC7zRRQWRrFBEEK71x9QEOm7M/&#10;NDlZktTdvr0pFLwcZuYbZrsfnRUPCrHzrGExVyCIK286bjTcb6fZBkRMyAatZ9LwSxH2u7fJFgvj&#10;B77So0yNyBCOBWpoU+oLKWPVksM49z1x9mofHKYsQyNNwCHDnZVLpdbSYcd5ocWeji1V3+WP0yBv&#10;5WnYlDYof1nWX/bzfK3Ja/0+HQ8fIBKN6RX+b5+NhpVawd+Zf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NT3jBAAAA3AAAAA8AAAAAAAAAAAAAAAAAmAIAAGRycy9kb3du&#10;cmV2LnhtbFBLBQYAAAAABAAEAPUAAACGAwAAAAA=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line id="Line 301" o:spid="_x0000_s1325" style="position:absolute;visibility:visible;mso-wrap-style:square" from="6076,2823" to="6076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  <v:line id="Line 302" o:spid="_x0000_s1326" style="position:absolute;visibility:visible;mso-wrap-style:square" from="6076,2823" to="6124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  <v:line id="Line 303" o:spid="_x0000_s1327" style="position:absolute;flip:x;visibility:visible;mso-wrap-style:square" from="6088,2834" to="6124,2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MeS8YAAADc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swn8nU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DHkvGAAAA3AAAAA8AAAAAAAAA&#10;AAAAAAAAoQIAAGRycy9kb3ducmV2LnhtbFBLBQYAAAAABAAEAPkAAACUAwAAAAA=&#10;" strokeweight="0"/>
                  <v:line id="Line 304" o:spid="_x0000_s1328" style="position:absolute;flip:y;visibility:visible;mso-wrap-style:square" from="6088,2834" to="6088,2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+70MYAAADc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2RT+zqQj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Pu9DGAAAA3AAAAA8AAAAAAAAA&#10;AAAAAAAAoQIAAGRycy9kb3ducmV2LnhtbFBLBQYAAAAABAAEAPkAAACUAwAAAAA=&#10;" strokeweight="0"/>
                  <v:line id="Line 305" o:spid="_x0000_s1329" style="position:absolute;visibility:visible;mso-wrap-style:square" from="6076,2823" to="6136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QcZ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NBxnwQAAANwAAAAPAAAAAAAAAAAAAAAA&#10;AKECAABkcnMvZG93bnJldi54bWxQSwUGAAAAAAQABAD5AAAAjwMAAAAA&#10;" strokeweight="0"/>
                  <v:line id="Line 306" o:spid="_x0000_s1330" style="position:absolute;visibility:visible;mso-wrap-style:square" from="6076,2857" to="6076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i5/MUAAADcAAAADwAAAGRycy9kb3ducmV2LnhtbESPQWvCQBSE70L/w/IKvdWNL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i5/MUAAADcAAAADwAAAAAAAAAA&#10;AAAAAAChAgAAZHJzL2Rvd25yZXYueG1sUEsFBgAAAAAEAAQA+QAAAJMDAAAAAA==&#10;" strokeweight="0"/>
                  <v:line id="Line 307" o:spid="_x0000_s1331" style="position:absolute;visibility:visible;mso-wrap-style:square" from="6088,2823" to="6088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uGvM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zo9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uGvMIAAADcAAAADwAAAAAAAAAAAAAA&#10;AAChAgAAZHJzL2Rvd25yZXYueG1sUEsFBgAAAAAEAAQA+QAAAJADAAAAAA==&#10;" strokeweight="0"/>
                  <v:line id="Line 308" o:spid="_x0000_s1332" style="position:absolute;visibility:visible;mso-wrap-style:square" from="6076,2834" to="6136,2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jJ8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T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cjJ8UAAADcAAAADwAAAAAAAAAA&#10;AAAAAAChAgAAZHJzL2Rvd25yZXYueG1sUEsFBgAAAAAEAAQA+QAAAJMDAAAAAA==&#10;" strokeweight="0"/>
                  <v:line id="Line 309" o:spid="_x0000_s1333" style="position:absolute;visibility:visible;mso-wrap-style:square" from="6076,2834" to="6136,2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W9UM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Tgdwe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Bb1QxAAAANwAAAAPAAAAAAAAAAAA&#10;AAAAAKECAABkcnMvZG93bnJldi54bWxQSwUGAAAAAAQABAD5AAAAkgMAAAAA&#10;" strokeweight="0"/>
                  <v:line id="Line 310" o:spid="_x0000_s1334" style="position:absolute;visibility:visible;mso-wrap-style:square" from="6088,2823" to="6088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kYy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Sg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SRjLxAAAANwAAAAPAAAAAAAAAAAA&#10;AAAAAKECAABkcnMvZG93bnJldi54bWxQSwUGAAAAAAQABAD5AAAAkgMAAAAA&#10;" strokeweight="0"/>
                  <v:line id="Line 311" o:spid="_x0000_s1335" style="position:absolute;visibility:visible;mso-wrap-style:square" from="6088,2823" to="6088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  <v:line id="Line 312" o:spid="_x0000_s1336" style="position:absolute;visibility:visible;mso-wrap-style:square" from="6076,2823" to="6136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  <v:line id="Line 313" o:spid="_x0000_s1337" style="position:absolute;visibility:visible;mso-wrap-style:square" from="6076,2834" to="6136,2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67U8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BNM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j67U8UAAADcAAAADwAAAAAAAAAA&#10;AAAAAAChAgAAZHJzL2Rvd25yZXYueG1sUEsFBgAAAAAEAAQA+QAAAJMDAAAAAA==&#10;" strokeweight="0"/>
                  <v:line id="Line 314" o:spid="_x0000_s1338" style="position:absolute;visibility:visible;mso-wrap-style:square" from="6076,2823" to="6076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IeyMQAAADcAAAADwAAAGRycy9kb3ducmV2LnhtbESPT2vCQBTE74LfYXlCb7pJSzWNrlJK&#10;RXvzL/T4yD6TxezbkF01/fZuQfA4zMxvmNmis7W4UuuNYwXpKAFBXDhtuFRw2C+HGQgfkDXWjknB&#10;H3lYzPu9Geba3XhL110oRYSwz1FBFUKTS+mLiiz6kWuIo3dyrcUQZVtK3eItwm0tX5NkLC0ajgsV&#10;NvRVUXHeXawCsxmv3n8mx4+j/F6F9Dc7Z8YelHoZdJ9TEIG68Aw/2mut4C2dwP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h7IxAAAANwAAAAPAAAAAAAAAAAA&#10;AAAAAKECAABkcnMvZG93bnJldi54bWxQSwUGAAAAAAQABAD5AAAAkgMAAAAA&#10;" strokeweight="0"/>
                  <v:line id="Line 315" o:spid="_x0000_s1339" style="position:absolute;flip:x;visibility:visible;mso-wrap-style:square" from="6076,2823" to="6136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m5f8MAAADcAAAADwAAAGRycy9kb3ducmV2LnhtbERPy2oCMRTdF/yHcIXuNKOFtoxGEUUp&#10;hbb4Wri7Tq4zg5ObIYlO+vfNQujycN7TeTSNuJPztWUFo2EGgriwuuZSwWG/HryD8AFZY2OZFPyS&#10;h/ms9zTFXNuOt3TfhVKkEPY5KqhCaHMpfVGRQT+0LXHiLtYZDAm6UmqHXQo3jRxn2as0WHNqqLCl&#10;ZUXFdXczCrbfb3x2m1u8xnP39XM6lp/H1UKp535cTEAEiuFf/HB/aAUvo7Q2nUlH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JuX/DAAAA3AAAAA8AAAAAAAAAAAAA&#10;AAAAoQIAAGRycy9kb3ducmV2LnhtbFBLBQYAAAAABAAEAPkAAACRAwAAAAA=&#10;" strokeweight="0"/>
                  <v:line id="Line 316" o:spid="_x0000_s1340" style="position:absolute;visibility:visible;mso-wrap-style:square" from="6088,2834" to="6148,2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cim8YAAADcAAAADwAAAGRycy9kb3ducmV2LnhtbESPQWvCQBSE74L/YXlCb7qxBW2jGxGL&#10;NAehaKXS2yP7TEKyb8PuVtP+ercg9DjMzDfMctWbVlzI+dqygukkAUFcWF1zqeD4sR0/g/ABWWNr&#10;mRT8kIdVNhwsMdX2ynu6HEIpIoR9igqqELpUSl9UZNBPbEccvbN1BkOUrpTa4TXCTSsfk2QmDdYc&#10;FyrsaFNR0Ry+jQK3rY9tntvT7+eumc3fv97Mqz8p9TDq1wsQgfrwH763c63gafoCf2fiEZD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nIpvGAAAA3AAAAA8AAAAAAAAA&#10;AAAAAAAAoQIAAGRycy9kb3ducmV2LnhtbFBLBQYAAAAABAAEAPkAAACUAwAAAAA=&#10;" strokeweight="67e-5mm"/>
                  <v:line id="Line 317" o:spid="_x0000_s1341" style="position:absolute;flip:x y;visibility:visible;mso-wrap-style:square" from="6088,2834" to="6148,2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rzzsAAAADcAAAADwAAAGRycy9kb3ducmV2LnhtbERPTWsCMRC9F/wPYQq9FM3WgpXVKFJq&#10;kd661vuwmW4Wk8mSpLr++86h0OPjfa+3Y/DqQin3kQ08zSpQxG20PXcGvo776RJULsgWfWQycKMM&#10;283kbo21jVf+pEtTOiUhnGs04EoZaq1z6yhgnsWBWLjvmAIWganTNuFVwoPX86pa6IA9S4PDgV4d&#10;tefmJxh4fjkdD2f/6D72Obi3d9+0i3Qz5uF+3K1AFRrLv/jPfbDim8t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5K887AAAAA3AAAAA8AAAAAAAAAAAAAAAAA&#10;oQIAAGRycy9kb3ducmV2LnhtbFBLBQYAAAAABAAEAPkAAACOAwAAAAA=&#10;" strokeweight="0"/>
                  <v:line id="Line 318" o:spid="_x0000_s1342" style="position:absolute;flip:x y;visibility:visible;mso-wrap-style:square" from="6088,2823" to="6148,2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ZWVc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amE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ZWVcIAAADcAAAADwAAAAAAAAAAAAAA&#10;AAChAgAAZHJzL2Rvd25yZXYueG1sUEsFBgAAAAAEAAQA+QAAAJADAAAAAA==&#10;" strokeweight="0"/>
                  <v:line id="Line 319" o:spid="_x0000_s1343" style="position:absolute;flip:x y;visibility:visible;mso-wrap-style:square" from="6088,2834" to="6148,2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IIsIAAADcAAAADwAAAGRycy9kb3ducmV2LnhtbESPQWsCMRSE70L/Q3gFL6LZbkFla5RS&#10;tEhvrnp/bF43i8nLkqS6/vumUPA4zHwzzGozOCuuFGLnWcHLrABB3HjdcavgdNxNlyBiQtZoPZOC&#10;O0XYrJ9GK6y0v/GBrnVqRS7hWKECk1JfSRkbQw7jzPfE2fv2wWHKMrRSB7zlcmdlWRRz6bDjvGCw&#10;pw9DzaX+cQpeF+fj/mIn5msXndl+2rqZh7tS4+fh/Q1EoiE9wv/0XmeuLOHvTD4C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IIsIAAADcAAAADwAAAAAAAAAAAAAA&#10;AAChAgAAZHJzL2Rvd25yZXYueG1sUEsFBgAAAAAEAAQA+QAAAJADAAAAAA==&#10;" strokeweight="0"/>
                  <v:line id="Line 320" o:spid="_x0000_s1344" style="position:absolute;flip:x y;visibility:visible;mso-wrap-style:square" from="6088,2834" to="6148,2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tucIAAADcAAAADwAAAGRycy9kb3ducmV2LnhtbESPQWsCMRSE7wX/Q3gFL6Vmq2BlaxQp&#10;KuKta70/Nq+bxeRlSaKu/94IQo/DzDfDzJe9s+JCIbaeFXyMChDEtdctNwp+D5v3GYiYkDVaz6Tg&#10;RhGWi8HLHEvtr/xDlyo1IpdwLFGBSakrpYy1IYdx5Dvi7P354DBlGRqpA15zubNyXBRT6bDlvGCw&#10;o29D9ak6OwWTz+Nhd7JvZr+Jzqy3tqqn4abU8LVffYFI1Kf/8JPe6cyNJ/A4k4+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htucIAAADcAAAADwAAAAAAAAAAAAAA&#10;AAChAgAAZHJzL2Rvd25yZXYueG1sUEsFBgAAAAAEAAQA+QAAAJADAAAAAA==&#10;" strokeweight="0"/>
                  <v:line id="Line 321" o:spid="_x0000_s1345" style="position:absolute;flip:x y;visibility:visible;mso-wrap-style:square" from="6076,2834" to="6148,2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H1zcMAAADcAAAADwAAAGRycy9kb3ducmV2LnhtbESPQWsCMRSE7wX/Q3iCl1Kz1bKV1Sil&#10;aJHeutb7Y/PcLCYvS5Lq+u8bodDjMPPNMKvN4Ky4UIidZwXP0wIEceN1x62C78PuaQEiJmSN1jMp&#10;uFGEzXr0sMJK+yt/0aVOrcglHCtUYFLqKyljY8hhnPqeOHsnHxymLEMrdcBrLndWzoqilA47zgsG&#10;e3o31JzrH6dg/no87M/20XzuojPbD1s3ZbgpNRkPb0sQiYb0H/6j9zpzsxe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x9c3DAAAA3AAAAA8AAAAAAAAAAAAA&#10;AAAAoQIAAGRycy9kb3ducmV2LnhtbFBLBQYAAAAABAAEAPkAAACRAwAAAAA=&#10;" strokeweight="0"/>
                  <v:line id="Line 322" o:spid="_x0000_s1346" style="position:absolute;flip:x y;visibility:visible;mso-wrap-style:square" from="6100,2834" to="6160,2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1QVsMAAADcAAAADwAAAGRycy9kb3ducmV2LnhtbESPQWsCMRSE7wX/Q3iCl1KzVbqV1Sil&#10;aJHeutb7Y/PcLCYvS5Lq+u8bodDjMPPNMKvN4Ky4UIidZwXP0wIEceN1x62C78PuaQEiJmSN1jMp&#10;uFGEzXr0sMJK+yt/0aVOrcglHCtUYFLqKyljY8hhnPqeOHsnHxymLEMrdcBrLndWzoqilA47zgsG&#10;e3o31JzrH6dg/no87M/20XzuojPbD1s3ZbgpNRkPb0sQiYb0H/6j9zpzsxe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9UFbDAAAA3AAAAA8AAAAAAAAAAAAA&#10;AAAAoQIAAGRycy9kb3ducmV2LnhtbFBLBQYAAAAABAAEAPkAAACRAwAAAAA=&#10;" strokeweight="0"/>
                  <v:line id="Line 323" o:spid="_x0000_s1347" style="position:absolute;visibility:visible;mso-wrap-style:square" from="6076,2823" to="6076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  <v:line id="Line 324" o:spid="_x0000_s1348" style="position:absolute;visibility:visible;mso-wrap-style:square" from="6076,2823" to="6136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  <v:shape id="Freeform 325" o:spid="_x0000_s1349" style="position:absolute;left:4656;top:2552;width:1396;height:666;visibility:visible;mso-wrap-style:square;v-text-anchor:top" coordsize="1396,6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1eZsMA&#10;AADcAAAADwAAAGRycy9kb3ducmV2LnhtbERPz2vCMBS+D/Y/hDfYbaarIKMaRYSB7DBZV+aOz+TZ&#10;FJuX0sTa7a83B8Hjx/d7sRpdKwbqQ+NZweskA0GsvWm4VlB9v7+8gQgR2WDrmRT8UYDV8vFhgYXx&#10;F/6ioYy1SCEcClRgY+wKKYO25DBMfEecuKPvHcYE+1qaHi8p3LUyz7KZdNhwarDY0caSPpVnp+Dj&#10;M3c/B33eVfr3vxymu/3WVnulnp/G9RxEpDHexTf31iiY5mltOpOO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D1eZsMAAADcAAAADwAAAAAAAAAAAAAAAACYAgAAZHJzL2Rv&#10;d25yZXYueG1sUEsFBgAAAAAEAAQA9QAAAIgDAAAAAA==&#10;" path="m1396,666l36,666,,e" filled="f" strokecolor="#903" strokeweight="33e-5mm">
                    <v:stroke dashstyle="1 1"/>
                    <v:path arrowok="t" o:connecttype="custom" o:connectlocs="1396,666;36,666;0,0" o:connectangles="0,0,0"/>
                  </v:shape>
                  <v:line id="Line 326" o:spid="_x0000_s1350" style="position:absolute;flip:x;visibility:visible;mso-wrap-style:square" from="4608,2552" to="4656,2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zg2sYAAADcAAAADwAAAGRycy9kb3ducmV2LnhtbESP0WrCQBRE3wv+w3KFvtVNU6ltdBUb&#10;ECp90egHXLO3STB7N+xuY+rXu0Khj8PMnGEWq8G0oifnG8sKnicJCOLS6oYrBcfD5ukNhA/IGlvL&#10;pOCXPKyWo4cFZtpeeE99ESoRIewzVFCH0GVS+rImg35iO+LofVtnMETpKqkdXiLctDJNkldpsOG4&#10;UGNHeU3lufgxCq75bn3alPk5uR4/XDrtXfO1nSn1OB7WcxCBhvAf/mt/agUv6Tvcz8Qj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c4NrGAAAA3AAAAA8AAAAAAAAA&#10;AAAAAAAAoQIAAGRycy9kb3ducmV2LnhtbFBLBQYAAAAABAAEAPkAAACUAwAAAAA=&#10;" strokecolor="#903" strokeweight="33e-5mm"/>
                  <v:line id="Line 327" o:spid="_x0000_s1351" style="position:absolute;visibility:visible;mso-wrap-style:square" from="4656,2552" to="4704,2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BdaMEAAADcAAAADwAAAGRycy9kb3ducmV2LnhtbERPTYvCMBC9C/sfwix403QVF6lGcZVF&#10;L8JqBfE2NGNTbCalyWr115uD4PHxvqfz1lbiSo0vHSv46icgiHOnSy4UHLLf3hiED8gaK8ek4E4e&#10;5rOPzhRT7W68o+s+FCKGsE9RgQmhTqX0uSGLvu9q4sidXWMxRNgUUjd4i+G2koMk+ZYWS44NBmta&#10;Gsov+3+r4OdvdTxI8+DHdrTZZosTZuslKtX9bBcTEIHa8Ba/3ButYDiM8+OZeATk7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IF1owQAAANwAAAAPAAAAAAAAAAAAAAAA&#10;AKECAABkcnMvZG93bnJldi54bWxQSwUGAAAAAAQABAD5AAAAjwMAAAAA&#10;" strokecolor="#903" strokeweight="33e-5mm"/>
                  <v:line id="Line 328" o:spid="_x0000_s1352" style="position:absolute;visibility:visible;mso-wrap-style:square" from="5126,4393" to="5126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J/R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n9HxAAAANwAAAAPAAAAAAAAAAAA&#10;AAAAAKECAABkcnMvZG93bnJldi54bWxQSwUGAAAAAAQABAD5AAAAkgMAAAAA&#10;" strokeweight="0"/>
                  <v:line id="Line 329" o:spid="_x0000_s1353" style="position:absolute;visibility:visible;mso-wrap-style:square" from="5126,4393" to="5174,4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hMM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rDhMMUAAADcAAAADwAAAAAAAAAA&#10;AAAAAAChAgAAZHJzL2Rvd25yZXYueG1sUEsFBgAAAAAEAAQA+QAAAJMDAAAAAA==&#10;" strokeweight="0"/>
                  <v:line id="Line 330" o:spid="_x0000_s1354" style="position:absolute;flip:x;visibility:visible;mso-wrap-style:square" from="5138,4404" to="5174,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h3bscAAADcAAAADwAAAGRycy9kb3ducmV2LnhtbESPT2sCMRTE74V+h/AKvdWsXWjLahRp&#10;aRHBiv8O3p6b5+7i5mVJopt+e1Mo9DjMzG+Y8TSaVlzJ+cayguEgA0FcWt1wpWC3/Xx6A+EDssbW&#10;Min4IQ/Tyf3dGAtte17TdRMqkSDsC1RQh9AVUvqyJoN+YDvi5J2sMxiSdJXUDvsEN618zrIXabDh&#10;tFBjR+81lefNxShYf7/y0X1d4jke++XqsK8W+4+ZUo8PcTYCESiG//Bfe64V5HkOv2fSEZCT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GHduxwAAANwAAAAPAAAAAAAA&#10;AAAAAAAAAKECAABkcnMvZG93bnJldi54bWxQSwUGAAAAAAQABAD5AAAAlQMAAAAA&#10;" strokeweight="0"/>
                  <v:line id="Line 331" o:spid="_x0000_s1355" style="position:absolute;flip:y;visibility:visible;mso-wrap-style:square" from="5138,4404" to="5138,4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HvGscAAADcAAAADwAAAGRycy9kb3ducmV2LnhtbESPT2sCMRTE7wW/Q3hCbzVbLbasRhFL&#10;SynY4r+Dt+fmdXdx87Ik0U2/vREKPQ4z8xtmOo+mERdyvras4HGQgSAurK65VLDbvj28gPABWWNj&#10;mRT8kof5rHc3xVzbjtd02YRSJAj7HBVUIbS5lL6oyKAf2JY4eT/WGQxJulJqh12Cm0YOs2wsDdac&#10;FipsaVlRcdqcjYL11zMf3fs5nuKxW30f9uXn/nWh1H0/LiYgAsXwH/5rf2gFo9ET3M6kI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8e8axwAAANwAAAAPAAAAAAAA&#10;AAAAAAAAAKECAABkcnMvZG93bnJldi54bWxQSwUGAAAAAAQABAD5AAAAlQMAAAAA&#10;" strokeweight="0"/>
                  <v:line id="Line 332" o:spid="_x0000_s1356" style="position:absolute;visibility:visible;mso-wrap-style:square" from="5126,4393" to="5186,4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5RM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hM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l5RMUAAADcAAAADwAAAAAAAAAA&#10;AAAAAAChAgAAZHJzL2Rvd25yZXYueG1sUEsFBgAAAAAEAAQA+QAAAJMDAAAAAA==&#10;" strokeweight="0"/>
                  <v:line id="Line 333" o:spid="_x0000_s1357" style="position:absolute;visibility:visible;mso-wrap-style:square" from="5126,4427" to="5126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  <v:line id="Line 334" o:spid="_x0000_s1358" style="position:absolute;visibility:visible;mso-wrap-style:square" from="5138,4393" to="5138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dCq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0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x0KoxAAAANwAAAAPAAAAAAAAAAAA&#10;AAAAAKECAABkcnMvZG93bnJldi54bWxQSwUGAAAAAAQABAD5AAAAkgMAAAAA&#10;" strokeweight="0"/>
                  <v:line id="Line 335" o:spid="_x0000_s1359" style="position:absolute;visibility:visible;mso-wrap-style:square" from="5126,4404" to="5186,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jW2s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q6N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1jW2sIAAADcAAAADwAAAAAAAAAAAAAA&#10;AAChAgAAZHJzL2Rvd25yZXYueG1sUEsFBgAAAAAEAAQA+QAAAJADAAAAAA==&#10;" strokeweight="0"/>
                  <v:line id="Line 336" o:spid="_x0000_s1360" style="position:absolute;visibility:visible;mso-wrap-style:square" from="5126,4404" to="5186,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RzQ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CZZP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RzQcUAAADcAAAADwAAAAAAAAAA&#10;AAAAAAChAgAAZHJzL2Rvd25yZXYueG1sUEsFBgAAAAAEAAQA+QAAAJMDAAAAAA==&#10;" strokeweight="0"/>
                  <v:line id="Line 337" o:spid="_x0000_s1361" style="position:absolute;visibility:visible;mso-wrap-style:square" from="5138,4393" to="5138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ipoc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vn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ipocIAAADcAAAADwAAAAAAAAAAAAAA&#10;AAChAgAAZHJzL2Rvd25yZXYueG1sUEsFBgAAAAAEAAQA+QAAAJADAAAAAA==&#10;" strokeweight="0"/>
                  <v:line id="Line 338" o:spid="_x0000_s1362" style="position:absolute;visibility:visible;mso-wrap-style:square" from="5138,4393" to="5138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  <v:line id="Line 339" o:spid="_x0000_s1363" style="position:absolute;visibility:visible;mso-wrap-style:square" from="5126,4393" to="5186,4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STc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6NIH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aSTcUAAADcAAAADwAAAAAAAAAA&#10;AAAAAAChAgAAZHJzL2Rvd25yZXYueG1sUEsFBgAAAAAEAAQA+QAAAJMDAAAAAA==&#10;" strokeweight="0"/>
                  <v:line id="Line 340" o:spid="_x0000_s1364" style="position:absolute;visibility:visible;mso-wrap-style:square" from="5126,4404" to="5186,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o31s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DyPIH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fo31sUAAADcAAAADwAAAAAAAAAA&#10;AAAAAAChAgAAZHJzL2Rvd25yZXYueG1sUEsFBgAAAAAEAAQA+QAAAJMDAAAAAA==&#10;" strokeweight="0"/>
                  <v:line id="Line 341" o:spid="_x0000_s1365" style="position:absolute;visibility:visible;mso-wrap-style:square" from="5126,4393" to="5126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OvosUAAADcAAAADwAAAGRycy9kb3ducmV2LnhtbESPT2sCMRTE70K/Q3gFb5q1Wl23Rimi&#10;qLfWP+DxsXndDW5elk3U7bdvhILHYWZ+w8wWra3EjRpvHCsY9BMQxLnThgsFx8O6l4LwAVlj5ZgU&#10;/JKHxfylM8NMuzt/020fChEh7DNUUIZQZ1L6vCSLvu9q4uj9uMZiiLIppG7wHuG2km9JMpYWDceF&#10;EmtalpRf9lerwHyNN++7yWl6kqtNGJzTS2rsUanua/v5ASJQG57h//ZWKxiORvA4E4+An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hOvosUAAADcAAAADwAAAAAAAAAA&#10;AAAAAAChAgAAZHJzL2Rvd25yZXYueG1sUEsFBgAAAAAEAAQA+QAAAJMDAAAAAA==&#10;" strokeweight="0"/>
                  <v:line id="Line 342" o:spid="_x0000_s1366" style="position:absolute;flip:x;visibility:visible;mso-wrap-style:square" from="5126,4393" to="5186,4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s5/McAAADcAAAADwAAAGRycy9kb3ducmV2LnhtbESPQWsCMRSE7wX/Q3gFbzVbbVW2RpGW&#10;liK0otZDb8/N6+7i5mVJopv++0YoeBxm5htmtoimEWdyvras4H6QgSAurK65VPC1e72bgvABWWNj&#10;mRT8kofFvHczw1zbjjd03oZSJAj7HBVUIbS5lL6oyKAf2JY4eT/WGQxJulJqh12Cm0YOs2wsDdac&#10;Fips6bmi4rg9GQWbzwkf3NspHuOh+1h/78vV/mWpVP82Lp9ABIrhGv5vv2sFo4dHuJxJR0DO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7uzn8xwAAANwAAAAPAAAAAAAA&#10;AAAAAAAAAKECAABkcnMvZG93bnJldi54bWxQSwUGAAAAAAQABAD5AAAAlQMAAAAA&#10;" strokeweight="0"/>
                  <v:line id="Line 343" o:spid="_x0000_s1367" style="position:absolute;visibility:visible;mso-wrap-style:square" from="5138,4404" to="5198,4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uZ9MYAAADcAAAADwAAAGRycy9kb3ducmV2LnhtbESPT2vCQBTE7wW/w/KE3urGtsSSuopY&#10;xBwK4h8qvT2yzySYfRt2V0376V1B8DjMzG+Y8bQzjTiT87VlBcNBAoK4sLrmUsFuu3j5AOEDssbG&#10;Min4Iw/TSe9pjJm2F17TeRNKESHsM1RQhdBmUvqiIoN+YFvi6B2sMxiidKXUDi8Rbhr5miSpNFhz&#10;XKiwpXlFxXFzMgrcot41eW73/z/fx3S0+l2aL79X6rnfzT5BBOrCI3xv51rB23sKtzPxCMjJ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GLmfTGAAAA3AAAAA8AAAAAAAAA&#10;AAAAAAAAoQIAAGRycy9kb3ducmV2LnhtbFBLBQYAAAAABAAEAPkAAACUAwAAAAA=&#10;" strokeweight="67e-5mm"/>
                  <v:line id="Line 344" o:spid="_x0000_s1368" style="position:absolute;flip:x y;visibility:visible;mso-wrap-style:square" from="5138,4404" to="5198,4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yOGsMAAADcAAAADwAAAGRycy9kb3ducmV2LnhtbESPQWsCMRSE74X+h/CEXopmW8sqq1FK&#10;qSK9da33x+a5WUxeliTV9d8bodDjMPPNMMv14Kw4U4idZwUvkwIEceN1x62Cn/1mPAcRE7JG65kU&#10;XCnCevX4sMRK+wt/07lOrcglHCtUYFLqKyljY8hhnPieOHtHHxymLEMrdcBLLndWvhZFKR12nBcM&#10;9vRhqDnVv07BdHbY70722XxtojOfW1s3Zbgq9TQa3hcgEg3pP/xH73Tm3mZwP5OPgF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8jhrDAAAA3AAAAA8AAAAAAAAAAAAA&#10;AAAAoQIAAGRycy9kb3ducmV2LnhtbFBLBQYAAAAABAAEAPkAAACRAwAAAAA=&#10;" strokeweight="0"/>
                  <v:line id="Line 345" o:spid="_x0000_s1369" style="position:absolute;flip:x y;visibility:visible;mso-wrap-style:square" from="5138,4393" to="5198,4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MaaMAAAADcAAAADwAAAGRycy9kb3ducmV2LnhtbERPTUsDMRC9C/0PYQpexGarUsvatBSx&#10;Ury5tfdhM26WJpMlie323zsHwePjfa82Y/DqTCn3kQ3MZxUo4jbanjsDX4fd/RJULsgWfWQycKUM&#10;m/XkZoW1jRf+pHNTOiUhnGs04EoZaq1z6yhgnsWBWLjvmAIWganTNuFFwoPXD1W10AF7lgaHA706&#10;ak/NTzDw+Hw87E/+zn3scnBv775pF+lqzO103L6AKjSWf/Gfe2/F9yRr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jGmjAAAAA3AAAAA8AAAAAAAAAAAAAAAAA&#10;oQIAAGRycy9kb3ducmV2LnhtbFBLBQYAAAAABAAEAPkAAACOAwAAAAA=&#10;" strokeweight="0"/>
                  <v:line id="Line 346" o:spid="_x0000_s1370" style="position:absolute;flip:x y;visibility:visible;mso-wrap-style:square" from="5138,4404" to="5198,4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+/88MAAADcAAAADwAAAGRycy9kb3ducmV2LnhtbESPQWsCMRSE74X+h/AKXopm1aLt1ihS&#10;tIg31/b+2LxuFpOXJUl1/feNIPQ4zHwzzGLVOyvOFGLrWcF4VIAgrr1uuVHwddwOX0HEhKzReiYF&#10;V4qwWj4+LLDU/sIHOlepEbmEY4kKTEpdKWWsDTmMI98RZ+/HB4cpy9BIHfCSy52Vk6KYSYct5wWD&#10;HX0Yqk/Vr1MwnX8fdyf7bPbb6Mzm01b1LFyVGjz163cQifr0H77TO525lz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Kvv/PDAAAA3AAAAA8AAAAAAAAAAAAA&#10;AAAAoQIAAGRycy9kb3ducmV2LnhtbFBLBQYAAAAABAAEAPkAAACRAwAAAAA=&#10;" strokeweight="0"/>
                  <v:line id="Line 347" o:spid="_x0000_s1371" style="position:absolute;flip:x y;visibility:visible;mso-wrap-style:square" from="5138,4404" to="5198,4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yAs8AAAADcAAAADwAAAGRycy9kb3ducmV2LnhtbERPTUsDMRC9C/0PYQpexGarWMvatBSx&#10;Ury5tfdhM26WJpMlie323zsHwePjfa82Y/DqTCn3kQ3MZxUo4jbanjsDX4fd/RJULsgWfWQycKUM&#10;m/XkZoW1jRf+pHNTOiUhnGs04EoZaq1z6yhgnsWBWLjvmAIWganTNuFFwoPXD1W10AF7lgaHA706&#10;ak/NTzDw+Hw87E/+zn3scnBv775pF+lqzO103L6AKjSWf/Gfe2/F9yTz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MgLPAAAAA3AAAAA8AAAAAAAAAAAAAAAAA&#10;oQIAAGRycy9kb3ducmV2LnhtbFBLBQYAAAAABAAEAPkAAACOAwAAAAA=&#10;" strokeweight="0"/>
                  <v:line id="Line 348" o:spid="_x0000_s1372" style="position:absolute;flip:x y;visibility:visible;mso-wrap-style:square" from="5126,4404" to="5198,4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AlKM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P3MYb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QAlKMIAAADcAAAADwAAAAAAAAAAAAAA&#10;AAChAgAAZHJzL2Rvd25yZXYueG1sUEsFBgAAAAAEAAQA+QAAAJADAAAAAA==&#10;" strokeweight="0"/>
                  <v:line id="Line 349" o:spid="_x0000_s1373" style="position:absolute;flip:x y;visibility:visible;mso-wrap-style:square" from="5150,4404" to="5210,4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7X8MAAADcAAAADwAAAGRycy9kb3ducmV2LnhtbESPQWsCMRSE7wX/Q3iCl1KzVbqV1Sil&#10;aJHeutb7Y/PcLCYvS5Lq+u8bodDjMPPNMKvN4Ky4UIidZwXP0wIEceN1x62C78PuaQEiJmSN1jMp&#10;uFGEzXr0sMJK+yt/0aVOrcglHCtUYFLqKyljY8hhnPqeOHsnHxymLEMrdcBrLndWzoqilA47zgsG&#10;e3o31JzrH6dg/no87M/20XzuojPbD1s3ZbgpNRkPb0sQiYb0H/6j9zpzLzO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Su1/DAAAA3AAAAA8AAAAAAAAAAAAA&#10;AAAAoQIAAGRycy9kb3ducmV2LnhtbFBLBQYAAAAABAAEAPkAAACRAwAAAAA=&#10;" strokeweight="0"/>
                  <v:line id="Line 350" o:spid="_x0000_s1374" style="position:absolute;visibility:visible;mso-wrap-style:square" from="5126,4393" to="5126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OhC8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ik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OhC8UAAADcAAAADwAAAAAAAAAA&#10;AAAAAAChAgAAZHJzL2Rvd25yZXYueG1sUEsFBgAAAAAEAAQA+QAAAJMDAAAAAA==&#10;" strokeweight="0"/>
                  <v:line id="Line 351" o:spid="_x0000_s1375" style="position:absolute;visibility:visible;mso-wrap-style:square" from="5126,4393" to="5186,4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o5f8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O3u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8o5f8UAAADcAAAADwAAAAAAAAAA&#10;AAAAAAChAgAAZHJzL2Rvd25yZXYueG1sUEsFBgAAAAAEAAQA+QAAAJMDAAAAAA==&#10;" strokeweight="0"/>
                  <v:rect id="Rectangle 352" o:spid="_x0000_s1376" style="position:absolute;left:4741;top:2812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tdisIA&#10;AADcAAAADwAAAGRycy9kb3ducmV2LnhtbESPzYoCMRCE74LvEFrYm2ZUXGTWKCIIKl4c9wGaSc8P&#10;Jp0hyTqzb78RhD0WVfUVtdkN1ogn+dA6VjCfZSCIS6dbrhV834/TNYgQkTUax6TglwLstuPRBnPt&#10;er7Rs4i1SBAOOSpoYuxyKUPZkMUwcx1x8irnLcYkfS21xz7BrZGLLPuUFltOCw12dGiofBQ/VoG8&#10;F8d+XRifucuiuprz6VaRU+pjMuy/QEQa4n/43T5pBcvVCl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G12K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353" o:spid="_x0000_s1377" style="position:absolute;left:6160;top:3760;width:2623;height: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NohcUA&#10;AADcAAAADwAAAGRycy9kb3ducmV2LnhtbESPzWsCMRTE74L/Q3iF3jRbvyhbo0ihIPTgR3vo8bl5&#10;7oZuXtJNqvG/N4LgcZiZ3zDzZbKtOFEXjGMFL8MCBHHltOFawffXx+AVRIjIGlvHpOBCAZaLfm+O&#10;pXZn3tFpH2uRIRxKVNDE6EspQ9WQxTB0njh7R9dZjFl2tdQdnjPctnJUFDNp0XBeaNDTe0PV7/7f&#10;KvB+O5mktDFhlI5/5pMPu8vPQannp7R6AxEpxUf43l5rBePpDG5n8hG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02iFxQAAANwAAAAPAAAAAAAAAAAAAAAAAJgCAABkcnMv&#10;ZG93bnJldi54bWxQSwUGAAAAAAQABAD1AAAAigMAAAAA&#10;" fillcolor="#ffc" strokecolor="#903" strokeweight="0"/>
                  <v:rect id="Rectangle 354" o:spid="_x0000_s1378" style="position:absolute;left:6858;top:3873;width:107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VmZsIA&#10;AADcAAAADwAAAGRycy9kb3ducmV2LnhtbESP3WoCMRSE7wu+QziCdzWrUpXVKFIQbPHG1Qc4bM7+&#10;YHKyJKm7ffumIHg5zMw3zHY/WCMe5EPrWMFsmoEgLp1uuVZwux7f1yBCRNZoHJOCXwqw343etphr&#10;1/OFHkWsRYJwyFFBE2OXSxnKhiyGqeuIk1c5bzEm6WupPfYJbo2cZ9lSWmw5LTTY0WdD5b34sQrk&#10;tTj268L4zH3Pq7P5Ol0qckpNxsNhAyLSEF/hZ/ukFSw+V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hWZm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55" o:spid="_x0000_s1379" style="position:absolute;left:6630;top:4054;width:151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ryFL8A&#10;AADcAAAADwAAAGRycy9kb3ducmV2LnhtbERPy4rCMBTdC/MP4Q7MTtNRFKlGkQFBBze2fsCluX1g&#10;clOSaOvfTxYDLg/nvd2P1ogn+dA5VvA9y0AQV0533Ci4lcfpGkSIyBqNY1LwogD73cdki7l2A1/p&#10;WcRGpBAOOSpoY+xzKUPVksUwcz1x4mrnLcYEfSO1xyGFWyPnWbaSFjtODS329NNSdS8eVoEsi+Ow&#10;LozP3O+8vpjz6VqTU+rrczxsQEQa41v87z5pBYtlWpv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GvIUvwAAANwAAAAPAAAAAAAAAAAAAAAAAJgCAABkcnMvZG93bnJl&#10;di54bWxQSwUGAAAAAAQABAD1AAAAhA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Ocupadas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Função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56" o:spid="_x0000_s1380" style="position:absolute;left:7123;top:4235;width:65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ZXj8IA&#10;AADcAAAADwAAAGRycy9kb3ducmV2LnhtbESP3WoCMRSE7wu+QziCdzWrUtHVKFIQbPHG1Qc4bM7+&#10;YHKyJKm7ffumIHg5zMw3zHY/WCMe5EPrWMFsmoEgLp1uuVZwux7fVyBCRNZoHJOCXwqw343etphr&#10;1/OFHkWsRYJwyFFBE2OXSxnKhiyGqeuIk1c5bzEm6WupPfYJbo2cZ9lSWmw5LTTY0WdD5b34sQrk&#10;tTj2q8L4zH3Pq7P5Ol0qckpNxsNhAyLSEF/hZ/ukFSw+1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VlePwgAAANwAAAAPAAAAAAAAAAAAAAAAAJgCAABkcnMvZG93&#10;bnJldi54bWxQSwUGAAAAAAQABAD1AAAAhwMAAAAA&#10;" filled="f" stroked="f">
                    <v:textbox style="mso-fit-shape-to-text:t" inset="0,0,0,0">
                      <w:txbxContent>
                        <w:p w:rsidR="00030C28" w:rsidRDefault="00030C28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Chefia</w:t>
                          </w:r>
                          <w:proofErr w:type="spellEnd"/>
                        </w:p>
                      </w:txbxContent>
                    </v:textbox>
                  </v:rect>
                  <v:line id="Line 357" o:spid="_x0000_s1381" style="position:absolute;visibility:visible;mso-wrap-style:square" from="6184,3783" to="6184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31wc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+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nfXBwQAAANwAAAAPAAAAAAAAAAAAAAAA&#10;AKECAABkcnMvZG93bnJldi54bWxQSwUGAAAAAAQABAD5AAAAjwMAAAAA&#10;" strokeweight="0"/>
                  <v:line id="Line 358" o:spid="_x0000_s1382" style="position:absolute;visibility:visible;mso-wrap-style:square" from="6184,3783" to="6233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QWs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DNU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FQWsUAAADcAAAADwAAAAAAAAAA&#10;AAAAAAChAgAAZHJzL2Rvd25yZXYueG1sUEsFBgAAAAAEAAQA+QAAAJMDAAAAAA==&#10;" strokeweight="0"/>
                  <v:line id="Line 359" o:spid="_x0000_s1383" style="position:absolute;flip:x;visibility:visible;mso-wrap-style:square" from="6196,3794" to="6233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f96MYAAADcAAAADwAAAGRycy9kb3ducmV2LnhtbESPQWsCMRSE7wX/Q3hCbzWrBStbo4hi&#10;KQUraj309ty87i5uXpYkuum/N4WCx2FmvmGm82gacSXna8sKhoMMBHFhdc2lgq/D+mkCwgdkjY1l&#10;UvBLHuaz3sMUc2073tF1H0qRIOxzVFCF0OZS+qIig35gW+Lk/VhnMCTpSqkddgluGjnKsrE0WHNa&#10;qLClZUXFeX8xCnafL3xyb5d4jqdus/0+lh/H1UKpx35cvIIIFMM9/N9+1wqexy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/n/ejGAAAA3AAAAA8AAAAAAAAA&#10;AAAAAAAAoQIAAGRycy9kb3ducmV2LnhtbFBLBQYAAAAABAAEAPkAAACUAwAAAAA=&#10;" strokeweight="0"/>
                  <v:line id="Line 360" o:spid="_x0000_s1384" style="position:absolute;flip:y;visibility:visible;mso-wrap-style:square" from="6196,3794" to="6196,3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tYc8YAAADcAAAADwAAAGRycy9kb3ducmV2LnhtbESPQWsCMRSE74L/ITyhN81awcrWKGJp&#10;KYItaj309ty87i5uXpYkuvHfm0Khx2FmvmHmy2gacSXna8sKxqMMBHFhdc2lgq/D63AGwgdkjY1l&#10;UnAjD8tFvzfHXNuOd3Tdh1IkCPscFVQhtLmUvqjIoB/Zljh5P9YZDEm6UmqHXYKbRj5m2VQarDkt&#10;VNjSuqLivL8YBbuPJz65t0s8x1O3/fw+lpvjy0qph0FcPYMIFMN/+K/9rhVMphP4PZOOgFz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rWHPGAAAA3AAAAA8AAAAAAAAA&#10;AAAAAAAAoQIAAGRycy9kb3ducmV2LnhtbFBLBQYAAAAABAAEAPkAAACUAwAAAAA=&#10;" strokeweight="0"/>
                  <v:line id="Line 361" o:spid="_x0000_s1385" style="position:absolute;visibility:visible;mso-wrap-style:square" from="6184,3783" to="6245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bzw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CcvsD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bzwsUAAADcAAAADwAAAAAAAAAA&#10;AAAAAAChAgAAZHJzL2Rvd25yZXYueG1sUEsFBgAAAAAEAAQA+QAAAJMDAAAAAA==&#10;" strokeweight="0"/>
                  <v:line id="Line 362" o:spid="_x0000_s1386" style="position:absolute;visibility:visible;mso-wrap-style:square" from="6184,3817" to="6184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pWWc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YJxO4P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6lZZxAAAANwAAAAPAAAAAAAAAAAA&#10;AAAAAKECAABkcnMvZG93bnJldi54bWxQSwUGAAAAAAQABAD5AAAAkgMAAAAA&#10;" strokeweight="0"/>
                  <v:line id="Line 363" o:spid="_x0000_s1387" style="position:absolute;visibility:visible;mso-wrap-style:square" from="6196,3783" to="6196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jILsUAAADcAAAADwAAAGRycy9kb3ducmV2LnhtbESPT2vCQBTE7wW/w/IEb7pRaYzRVaS0&#10;aG+tf8DjI/tMFrNvQ3ar6bd3C0KPw8z8hlmuO1uLG7XeOFYwHiUgiAunDZcKjoePYQbCB2SNtWNS&#10;8Ese1qveyxJz7e78Tbd9KEWEsM9RQRVCk0vpi4os+pFriKN3ca3FEGVbSt3iPcJtLSdJkkqLhuNC&#10;hQ29VVRc9z9WgflKt6+fs9P8JN+3YXzOrpmxR6UG/W6zABGoC//hZ3unFUzTFP7Ox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jjILsUAAADcAAAADwAAAAAAAAAA&#10;AAAAAAChAgAAZHJzL2Rvd25yZXYueG1sUEsFBgAAAAAEAAQA+QAAAJMDAAAAAA==&#10;" strokeweight="0"/>
                  <v:line id="Line 364" o:spid="_x0000_s1388" style="position:absolute;visibility:visible;mso-wrap-style:square" from="6184,3794" to="6245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Rttc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4D2dwN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G21xAAAANwAAAAPAAAAAAAAAAAA&#10;AAAAAKECAABkcnMvZG93bnJldi54bWxQSwUGAAAAAAQABAD5AAAAkgMAAAAA&#10;" strokeweight="0"/>
                  <v:line id="Line 365" o:spid="_x0000_s1389" style="position:absolute;visibility:visible;mso-wrap-style:square" from="6184,3794" to="6245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v5x8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t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6/nHwQAAANwAAAAPAAAAAAAAAAAAAAAA&#10;AKECAABkcnMvZG93bnJldi54bWxQSwUGAAAAAAQABAD5AAAAjwMAAAAA&#10;" strokeweight="0"/>
                  <v:line id="Line 366" o:spid="_x0000_s1390" style="position:absolute;visibility:visible;mso-wrap-style:square" from="6196,3783" to="6196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dcXM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4D2d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p1xcxAAAANwAAAAPAAAAAAAAAAAA&#10;AAAAAKECAABkcnMvZG93bnJldi54bWxQSwUGAAAAAAQABAD5AAAAkgMAAAAA&#10;" strokeweight="0"/>
                  <v:line id="Line 367" o:spid="_x0000_s1391" style="position:absolute;visibility:visible;mso-wrap-style:square" from="6196,3783" to="6196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RjHMIAAADcAAAADwAAAGRycy9kb3ducmV2LnhtbERPz2vCMBS+C/sfwhvspmkdaldNy5CJ&#10;87Y5BY+P5q0NbV5Kk2n33y+HgceP7/emHG0nrjR441hBOktAEFdOG64VnL520wyED8gaO8ek4Jc8&#10;lMXDZIO5djf+pOsx1CKGsM9RQRNCn0vpq4Ys+pnriSP37QaLIcKhlnrAWwy3nZwnyVJaNBwbGuxp&#10;21DVHn+sAvOx3C8Oq/PLWb7tQ3rJ2szYk1JPj+PrGkSgMdzF/+53reB5F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0RjHMIAAADcAAAADwAAAAAAAAAAAAAA&#10;AAChAgAAZHJzL2Rvd25yZXYueG1sUEsFBgAAAAAEAAQA+QAAAJADAAAAAA==&#10;" strokeweight="0"/>
                  <v:line id="Line 368" o:spid="_x0000_s1392" style="position:absolute;visibility:visible;mso-wrap-style:square" from="6184,3783" to="6245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jGh8QAAADcAAAADwAAAGRycy9kb3ducmV2LnhtbESPT2vCQBTE74LfYXlCb7pJSzWNrlJK&#10;RXvzL/T4yD6TxezbkF01/fZuQfA4zMxvmNmis7W4UuuNYwXpKAFBXDhtuFRw2C+HGQgfkDXWjknB&#10;H3lYzPu9Geba3XhL110oRYSwz1FBFUKTS+mLiiz6kWuIo3dyrcUQZVtK3eItwm0tX5NkLC0ajgsV&#10;NvRVUXHeXawCsxmv3n8mx4+j/F6F9Dc7Z8YelHoZdJ9TEIG68Aw/2mut4G2Swv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CMaHxAAAANwAAAAPAAAAAAAAAAAA&#10;AAAAAKECAABkcnMvZG93bnJldi54bWxQSwUGAAAAAAQABAD5AAAAkgMAAAAA&#10;" strokeweight="0"/>
                  <v:line id="Line 369" o:spid="_x0000_s1393" style="position:absolute;visibility:visible;mso-wrap-style:square" from="6184,3794" to="6245,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pY8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2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2ljwxAAAANwAAAAPAAAAAAAAAAAA&#10;AAAAAKECAABkcnMvZG93bnJldi54bWxQSwUGAAAAAAQABAD5AAAAkgMAAAAA&#10;" strokeweight="0"/>
                  <v:line id="Line 370" o:spid="_x0000_s1394" style="position:absolute;visibility:visible;mso-wrap-style:square" from="6184,3783" to="6184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b9a8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1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lv1rxAAAANwAAAAPAAAAAAAAAAAA&#10;AAAAAKECAABkcnMvZG93bnJldi54bWxQSwUGAAAAAAQABAD5AAAAkgMAAAAA&#10;" strokeweight="0"/>
                  <v:line id="Line 371" o:spid="_x0000_s1395" style="position:absolute;flip:x;visibility:visible;mso-wrap-style:square" from="6184,3783" to="6245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tW2sYAAADcAAAADwAAAGRycy9kb3ducmV2LnhtbESPQWsCMRSE74L/ITyhN83Wllq2RhFL&#10;RQq1aOuht+fmdXdx87Ik0Y3/3hQKHoeZ+YaZzqNpxJmcry0ruB9lIIgLq2suFXx/vQ2fQfiArLGx&#10;TAou5GE+6/emmGvb8ZbOu1CKBGGfo4IqhDaX0hcVGfQj2xIn79c6gyFJV0rtsEtw08hxlj1JgzWn&#10;hQpbWlZUHHcno2C7mfDBrU7xGA/dx+fPvnzfvy6UuhvExQuIQDHcwv/ttVbwMHmEvzPpCMjZ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qbVtrGAAAA3AAAAA8AAAAAAAAA&#10;AAAAAAAAoQIAAGRycy9kb3ducmV2LnhtbFBLBQYAAAAABAAEAPkAAACUAwAAAAA=&#10;" strokeweight="0"/>
                  <v:line id="Line 372" o:spid="_x0000_s1396" style="position:absolute;visibility:visible;mso-wrap-style:square" from="6196,3794" to="6257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XNPsYAAADcAAAADwAAAGRycy9kb3ducmV2LnhtbESPT2sCMRTE70K/Q3iF3jRri1q2RhGL&#10;dA+C+IdKb4/Nc3dx87Ikqa5+eiMIHoeZ+Q0znramFidyvrKsoN9LQBDnVldcKNhtF91PED4ga6wt&#10;k4ILeZhOXjpjTLU985pOm1CICGGfooIyhCaV0uclGfQ92xBH72CdwRClK6R2eI5wU8v3JBlKgxXH&#10;hRIbmpeUHzf/RoFbVLs6y+z++rs8Dkervx/z7fdKvb22sy8QgdrwDD/amVbwMRrA/Uw8AnJy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81zT7GAAAA3AAAAA8AAAAAAAAA&#10;AAAAAAAAoQIAAGRycy9kb3ducmV2LnhtbFBLBQYAAAAABAAEAPkAAACUAwAAAAA=&#10;" strokeweight="67e-5mm"/>
                  <v:line id="Line 373" o:spid="_x0000_s1397" style="position:absolute;flip:x y;visibility:visible;mso-wrap-style:square" from="6196,3794" to="6257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zhPMIAAADcAAAADwAAAGRycy9kb3ducmV2LnhtbESPQWsCMRSE7wX/Q3hCL0WzVVhla5RS&#10;tEhvru39sXndLCYvS5Lq+u+NUPA4zHwzzGozOCvOFGLnWcHrtABB3Hjdcavg+7ibLEHEhKzReiYF&#10;V4qwWY+eVlhpf+EDnevUilzCsUIFJqW+kjI2hhzGqe+Js/frg8OUZWilDnjJ5c7KWVGU0mHHecFg&#10;Tx+GmlP95xTMFz/H/cm+mK9ddGb7aeumDFelnsfD+xuIREN6hP/pvb5zJdzP5CMg1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VzhPMIAAADcAAAADwAAAAAAAAAAAAAA&#10;AAChAgAAZHJzL2Rvd25yZXYueG1sUEsFBgAAAAAEAAQA+QAAAJADAAAAAA==&#10;" strokeweight="0"/>
                  <v:line id="Line 374" o:spid="_x0000_s1398" style="position:absolute;flip:x y;visibility:visible;mso-wrap-style:square" from="6196,3783" to="6257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BEp8EAAADcAAAADwAAAGRycy9kb3ducmV2LnhtbESPQWsCMRSE7wX/Q3hCL6VmraBlaxSR&#10;WqQ3V70/Nq+bxeRlSaKu/94IBY/DzDfDzJe9s+JCIbaeFYxHBQji2uuWGwWH/eb9E0RMyBqtZ1Jw&#10;owjLxeBljqX2V97RpUqNyCUcS1RgUupKKWNtyGEc+Y44e38+OExZhkbqgNdc7qz8KIqpdNhyXjDY&#10;0dpQfarOTsFkdtxvT/bN/G6iM98/tqqn4abU67BffYFI1Kdn+J/e6gc3g8eZfATk4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EESnwQAAANwAAAAPAAAAAAAAAAAAAAAA&#10;AKECAABkcnMvZG93bnJldi54bWxQSwUGAAAAAAQABAD5AAAAjwMAAAAA&#10;" strokeweight="0"/>
                  <v:line id="Line 375" o:spid="_x0000_s1399" style="position:absolute;flip:x y;visibility:visible;mso-wrap-style:square" from="6196,3794" to="6257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/Q1cAAAADcAAAADwAAAGRycy9kb3ducmV2LnhtbERPXWvCMBR9H/gfwh3sZWi6CW7URpEx&#10;h/hm3d4vzV1TmtyUJNP67xdB8PFwvqv16Kw4UYidZwUvswIEceN1x62C7+N2+g4iJmSN1jMpuFCE&#10;9WryUGGp/ZkPdKpTK3IIxxIVmJSGUsrYGHIYZ34gztyvDw5ThqGVOuA5hzsrX4tiIR12nBsMDvRh&#10;qOnrP6dg/vZz3PX22ey30ZnPL1s3i3BR6ulx3CxBJBrTXXxz7/TVl9fmM/kIyN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OP0NXAAAAA3AAAAA8AAAAAAAAAAAAAAAAA&#10;oQIAAGRycy9kb3ducmV2LnhtbFBLBQYAAAAABAAEAPkAAACOAwAAAAA=&#10;" strokeweight="0"/>
                  <v:line id="Line 376" o:spid="_x0000_s1400" style="position:absolute;flip:x y;visibility:visible;mso-wrap-style:square" from="6196,3794" to="6257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N1TsIAAADcAAAADwAAAGRycy9kb3ducmV2LnhtbESPQWsCMRSE7wX/Q3iFXopm24KtW6NI&#10;URFvXev9sXluFpOXJYm6/nsjFDwOM98MM533zoozhdh6VvA2KkAQ11633Cj4262GXyBiQtZoPZOC&#10;K0WYzwZPUyy1v/AvnavUiFzCsUQFJqWulDLWhhzGke+Is3fwwWHKMjRSB7zkcmfle1GMpcOW84LB&#10;jn4M1cfq5BR8fO53m6N9NdtVdGa5tlU9DlelXp77xTeIRH16hP/pjb5zE7ifyUd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MN1TsIAAADcAAAADwAAAAAAAAAAAAAA&#10;AAChAgAAZHJzL2Rvd25yZXYueG1sUEsFBgAAAAAEAAQA+QAAAJADAAAAAA==&#10;" strokeweight="0"/>
                  <v:line id="Line 377" o:spid="_x0000_s1401" style="position:absolute;flip:x y;visibility:visible;mso-wrap-style:square" from="6184,3794" to="6257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ys9MAAAADcAAAADwAAAGRycy9kb3ducmV2LnhtbERPTWsCMRC9F/ofwhR6KTVbC1ZWo4ho&#10;kd66tvdhM24Wk8mSpLr++86h0OPjfS/XY/DqQin3kQ28TCpQxG20PXcGvo775zmoXJAt+shk4EYZ&#10;1qv7uyXWNl75ky5N6ZSEcK7RgCtlqLXOraOAeRIHYuFOMQUsAlOnbcKrhAevp1U10wF7lgaHA20d&#10;tefmJxh4ffs+Hs7+yX3sc3C7d9+0s3Qz5vFh3CxAFRrLv/jPfbDim8t8OSNHQK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gsrPTAAAAA3AAAAA8AAAAAAAAAAAAAAAAA&#10;oQIAAGRycy9kb3ducmV2LnhtbFBLBQYAAAAABAAEAPkAAACOAwAAAAA=&#10;" strokeweight="0"/>
                  <v:line id="Line 378" o:spid="_x0000_s1402" style="position:absolute;flip:x y;visibility:visible;mso-wrap-style:square" from="6208,3794" to="6269,3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AJb8IAAADcAAAADwAAAGRycy9kb3ducmV2LnhtbESPQWsCMRSE70L/Q3gFL1KzWlDZGqUU&#10;FfHW1d4fm9fNYvKyJFHXf28KQo/DzDfDLNe9s+JKIbaeFUzGBQji2uuWGwWn4/ZtASImZI3WMym4&#10;U4T16mWwxFL7G3/TtUqNyCUcS1RgUupKKWNtyGEc+444e78+OExZhkbqgLdc7qycFsVMOmw5Lxjs&#10;6MtQfa4uTsH7/Oe4P9uROWyjM5udrepZuCs1fO0/P0Ak6tN/+EnvdeYWE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AJb8IAAADcAAAADwAAAAAAAAAAAAAA&#10;AAChAgAAZHJzL2Rvd25yZXYueG1sUEsFBgAAAAAEAAQA+QAAAJADAAAAAA==&#10;" strokeweight="0"/>
                  <v:line id="Line 379" o:spid="_x0000_s1403" style="position:absolute;visibility:visible;mso-wrap-style:square" from="6184,3783" to="6184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8o18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mE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8o18UAAADcAAAADwAAAAAAAAAA&#10;AAAAAAChAgAAZHJzL2Rvd25yZXYueG1sUEsFBgAAAAAEAAQA+QAAAJMDAAAAAA==&#10;" strokeweight="0"/>
                  <v:line id="Line 380" o:spid="_x0000_s1404" style="position:absolute;visibility:visible;mso-wrap-style:square" from="6184,3783" to="6245,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ONTMQAAADcAAAADwAAAGRycy9kb3ducmV2LnhtbESPT4vCMBTE78J+h/AWvGmqsm6tRllE&#10;cb25/gGPj+ZtG2xeShO1++03guBxmJnfMLNFaytxo8YbxwoG/QQEce604ULB8bDupSB8QNZYOSYF&#10;f+RhMX/rzDDT7s4/dNuHQkQI+wwVlCHUmZQ+L8mi77uaOHq/rrEYomwKqRu8R7it5DBJxtKi4bhQ&#10;Yk3LkvLL/moVmN1487H9PE1OcrUJg3N6SY09KtV9b7+mIAK14RV+tr+1glE6gseZeAT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Q41MxAAAANwAAAAPAAAAAAAAAAAA&#10;AAAAAKECAABkcnMvZG93bnJldi54bWxQSwUGAAAAAAQABAD5AAAAkgMAAAAA&#10;" strokeweight="0"/>
                  <v:shape id="Freeform 381" o:spid="_x0000_s1405" style="position:absolute;left:3802;top:2699;width:2358;height:1434;visibility:visible;mso-wrap-style:square;v-text-anchor:top" coordsize="2358,14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HPh8QA&#10;AADcAAAADwAAAGRycy9kb3ducmV2LnhtbESPQWvCQBSE7wX/w/IKXopuaouE1FUkqNSbunp/ZF+T&#10;0OzbNLtq/PeuIPQ4zMw3zGzR20ZcqPO1YwXv4wQEceFMzaWCo16PUhA+IBtsHJOCG3lYzAcvM8yM&#10;u/KeLodQighhn6GCKoQ2k9IXFVn0Y9cSR+/HdRZDlF0pTYfXCLeNnCTJVFqsOS5U2FJeUfF7OFsF&#10;ea7f/k7tTqar3aY/JyetzVYrNXztl18gAvXhP/xsfxsFH+knPM7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Bz4fEAAAA3AAAAA8AAAAAAAAAAAAAAAAAmAIAAGRycy9k&#10;b3ducmV2LnhtbFBLBQYAAAAABAAEAPUAAACJAwAAAAA=&#10;" path="m2358,1434r-180,l2178,836,,836,,e" filled="f" strokecolor="#903" strokeweight="33e-5mm">
                    <v:stroke dashstyle="1 1"/>
                    <v:path arrowok="t" o:connecttype="custom" o:connectlocs="2358,1434;2178,1434;2178,836;0,836;0,0" o:connectangles="0,0,0,0,0"/>
                  </v:shape>
                  <v:line id="Line 382" o:spid="_x0000_s1406" style="position:absolute;flip:x;visibility:visible;mso-wrap-style:square" from="3754,2699" to="3802,2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e15cUAAADcAAAADwAAAGRycy9kb3ducmV2LnhtbESP3WrCQBSE7wt9h+UUvKsbtf4QXcUG&#10;hIo3/j3AMXtMgtmzYXcbU5++KxR6OczMN8xi1ZlatOR8ZVnBoJ+AIM6trrhQcD5t3mcgfEDWWFsm&#10;BT/kYbV8fVlgqu2dD9QeQyEihH2KCsoQmlRKn5dk0PdtQxy9q3UGQ5SukNrhPcJNLYdJMpEGK44L&#10;JTaUlZTfjt9GwSPbry+bPLslj/OnG360rtptp0r13rr1HESgLvyH/9pfWsFoNobn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e15cUAAADcAAAADwAAAAAAAAAA&#10;AAAAAAChAgAAZHJzL2Rvd25yZXYueG1sUEsFBgAAAAAEAAQA+QAAAJMDAAAAAA==&#10;" strokecolor="#903" strokeweight="33e-5mm"/>
                  <v:line id="Line 383" o:spid="_x0000_s1407" style="position:absolute;visibility:visible;mso-wrap-style:square" from="3802,2699" to="3850,2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qpYMUAAADcAAAADwAAAGRycy9kb3ducmV2LnhtbESPT4vCMBTE74LfITxhb5rqokjXKP5B&#10;1ovgWmHZ26N5NsXmpTRRu356IyzscZiZ3zCzRWsrcaPGl44VDAcJCOLc6ZILBads25+C8AFZY+WY&#10;FPySh8W825lhqt2dv+h2DIWIEPYpKjAh1KmUPjdk0Q9cTRy9s2sshiibQuoG7xFuKzlKkom0WHJc&#10;MFjT2lB+OV6tgtVh832S5sGP/Xi3z5Y/mH2uUam3Xrv8ABGoDf/hv/ZOK3ifTuB1Jh4BOX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DqpYMUAAADcAAAADwAAAAAAAAAA&#10;AAAAAAChAgAAZHJzL2Rvd25yZXYueG1sUEsFBgAAAAAEAAQA+QAAAJMDAAAAAA==&#10;" strokecolor="#903" strokeweight="33e-5mm"/>
                  <v:line id="Line 384" o:spid="_x0000_s1408" style="position:absolute;visibility:visible;mso-wrap-style:square" from="4644,4709" to="4644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iLT8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X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iLT8UAAADcAAAADwAAAAAAAAAA&#10;AAAAAAChAgAAZHJzL2Rvd25yZXYueG1sUEsFBgAAAAAEAAQA+QAAAJMDAAAAAA==&#10;" strokeweight="0"/>
                  <v:line id="Line 385" o:spid="_x0000_s1409" style="position:absolute;visibility:visible;mso-wrap-style:square" from="4644,4709" to="4692,4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cfP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5x89wQAAANwAAAAPAAAAAAAAAAAAAAAA&#10;AKECAABkcnMvZG93bnJldi54bWxQSwUGAAAAAAQABAD5AAAAjwMAAAAA&#10;" strokeweight="0"/>
                  <v:line id="Line 386" o:spid="_x0000_s1410" style="position:absolute;flip:x;visibility:visible;mso-wrap-style:square" from="4656,4720" to="4692,4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+JY8YAAADcAAAADwAAAGRycy9kb3ducmV2LnhtbESPQWsCMRSE74L/ITyhN83WQmu3RhFL&#10;RQq1aOuht+fmdXdx87Ik0Y3/3hQKHoeZ+YaZzqNpxJmcry0ruB9lIIgLq2suFXx/vQ0nIHxA1thY&#10;JgUX8jCf9XtTzLXteEvnXShFgrDPUUEVQptL6YuKDPqRbYmT92udwZCkK6V22CW4aeQ4yx6lwZrT&#10;QoUtLSsqjruTUbDdPPHBrU7xGA/dx+fPvnzfvy6UuhvExQuIQDHcwv/ttVbwMHmGvzPpCMjZ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FPiWPGAAAA3AAAAA8AAAAAAAAA&#10;AAAAAAAAoQIAAGRycy9kb3ducmV2LnhtbFBLBQYAAAAABAAEAPkAAACUAwAAAAA=&#10;" strokeweight="0"/>
                  <v:line id="Line 387" o:spid="_x0000_s1411" style="position:absolute;flip:y;visibility:visible;mso-wrap-style:square" from="4656,4720" to="4656,4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y2I8QAAADcAAAADwAAAGRycy9kb3ducmV2LnhtbERPy2oCMRTdF/oP4Ra6q5la8DEaRSwt&#10;RVDR1oW76+R2ZnByMyTRiX9vFoUuD+c9nUfTiCs5X1tW8NrLQBAXVtdcKvj5/ngZgfABWWNjmRTc&#10;yMN89vgwxVzbjnd03YdSpBD2OSqoQmhzKX1RkUHfsy1x4n6tMxgSdKXUDrsUbhrZz7KBNFhzaqiw&#10;pWVFxXl/MQp2myGf3OclnuOpW2+Ph3J1eF8o9fwUFxMQgWL4F/+5v7SCt3Gan86kI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rLYjxAAAANwAAAAPAAAAAAAAAAAA&#10;AAAAAKECAABkcnMvZG93bnJldi54bWxQSwUGAAAAAAQABAD5AAAAkgMAAAAA&#10;" strokeweight="0"/>
                  <v:line id="Line 388" o:spid="_x0000_s1412" style="position:absolute;visibility:visible;mso-wrap-style:square" from="4644,4709" to="4704,4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Qgf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wmK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AQgfcUAAADcAAAADwAAAAAAAAAA&#10;AAAAAAChAgAAZHJzL2Rvd25yZXYueG1sUEsFBgAAAAAEAAQA+QAAAJMDAAAAAA==&#10;" strokeweight="0"/>
                  <v:line id="Line 389" o:spid="_x0000_s1413" style="position:absolute;visibility:visible;mso-wrap-style:square" from="4644,4743" to="4644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a+C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2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1r4KxAAAANwAAAAPAAAAAAAAAAAA&#10;AAAAAKECAABkcnMvZG93bnJldi54bWxQSwUGAAAAAAQABAD5AAAAkgMAAAAA&#10;" strokeweight="0"/>
                  <v:line id="Line 390" o:spid="_x0000_s1414" style="position:absolute;visibility:visible;mso-wrap-style:square" from="4656,4709" to="4656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obk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DJJv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5obkcUAAADcAAAADwAAAAAAAAAA&#10;AAAAAAChAgAAZHJzL2Rvd25yZXYueG1sUEsFBgAAAAAEAAQA+QAAAJMDAAAAAA==&#10;" strokeweight="0"/>
                  <v:line id="Line 391" o:spid="_x0000_s1415" style="position:absolute;visibility:visible;mso-wrap-style:square" from="4644,4720" to="4704,4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OD5cUAAADcAAAADwAAAGRycy9kb3ducmV2LnhtbESPQWsCMRSE74L/ITzBm2bV1q5bo5Ri&#10;0d7UKvT42Dx3g5uXZRN1/fdGKPQ4zMw3zHzZ2kpcqfHGsYLRMAFBnDttuFBw+PkapCB8QNZYOSYF&#10;d/KwXHQ7c8y0u/GOrvtQiAhhn6GCMoQ6k9LnJVn0Q1cTR+/kGoshyqaQusFbhNtKjpNkKi0ajgsl&#10;1vRZUn7eX6wCs52uX7/fjrOjXK3D6Dc9p8YelOr32o93EIHa8B/+a2+0gsnsBZ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OD5cUAAADcAAAADwAAAAAAAAAA&#10;AAAAAAChAgAAZHJzL2Rvd25yZXYueG1sUEsFBgAAAAAEAAQA+QAAAJMDAAAAAA==&#10;" strokeweight="0"/>
                  <v:line id="Line 392" o:spid="_x0000_s1416" style="position:absolute;visibility:visible;mso-wrap-style:square" from="4644,4720" to="4704,4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8mfsUAAADcAAAADwAAAGRycy9kb3ducmV2LnhtbESPT4vCMBTE74LfITxhb2uqotZqFBEX&#10;3duuf8Djo3m2wealNFntfnuzsOBxmJnfMItVaytxp8YbxwoG/QQEce604ULB6fjxnoLwAVlj5ZgU&#10;/JKH1bLbWWCm3YO/6X4IhYgQ9hkqKEOoMyl9XpJF33c1cfSurrEYomwKqRt8RLit5DBJJtKi4bhQ&#10;Yk2bkvLb4ccqMF+T3fhzep6d5XYXBpf0lhp7Uuqt167nIAK14RX+b++1gtFsDH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z8mfsUAAADcAAAADwAAAAAAAAAA&#10;AAAAAAChAgAAZHJzL2Rvd25yZXYueG1sUEsFBgAAAAAEAAQA+QAAAJMDAAAAAA==&#10;" strokeweight="0"/>
                  <v:line id="Line 393" o:spid="_x0000_s1417" style="position:absolute;visibility:visible;mso-wrap-style:square" from="4656,4709" to="4656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24Cc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4H2a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7bgJxAAAANwAAAAPAAAAAAAAAAAA&#10;AAAAAKECAABkcnMvZG93bnJldi54bWxQSwUGAAAAAAQABAD5AAAAkgMAAAAA&#10;" strokeweight="0"/>
                  <v:line id="Line 394" o:spid="_x0000_s1418" style="position:absolute;visibility:visible;mso-wrap-style:square" from="4656,4709" to="4656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EdksUAAADcAAAADwAAAGRycy9kb3ducmV2LnhtbESPQWvCQBSE74L/YXmCt7pRqcbUVUQs&#10;1ltrE+jxkX1NFrNvQ3ar6b/vCgWPw8x8w6y3vW3ElTpvHCuYThIQxKXThisF+efrUwrCB2SNjWNS&#10;8EsetpvhYI2Zdjf+oOs5VCJC2GeooA6hzaT0ZU0W/cS1xNH7dp3FEGVXSd3hLcJtI2dJspAWDceF&#10;Glva11Rezj9WgXlfHJ9Py2JVyMMxTL/SS2psrtR41O9eQATqwyP8337TCuarJ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KEdksUAAADcAAAADwAAAAAAAAAA&#10;AAAAAAChAgAAZHJzL2Rvd25yZXYueG1sUEsFBgAAAAAEAAQA+QAAAJMDAAAAAA==&#10;" strokeweight="0"/>
                  <v:line id="Line 395" o:spid="_x0000_s1419" style="position:absolute;visibility:visible;mso-wrap-style:square" from="4644,4709" to="4704,4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6J4MIAAADcAAAADwAAAGRycy9kb3ducmV2LnhtbERPz2vCMBS+C/sfwhN207QOXe2MZcjE&#10;edtcCzs+mmcbbF5Kk2n33y+HgceP7/emGG0nrjR441hBOk9AENdOG24UlF/7WQbCB2SNnWNS8Ese&#10;iu3DZIO5djf+pOspNCKGsM9RQRtCn0vp65Ys+rnriSN3doPFEOHQSD3gLYbbTi6SZCUtGo4NLfa0&#10;a6m+nH6sAvOxOiyPz9W6km+HkH5nl8zYUqnH6fj6AiLQGO7if/e7VvC0jmvjmXgE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6J4MIAAADcAAAADwAAAAAAAAAAAAAA&#10;AAChAgAAZHJzL2Rvd25yZXYueG1sUEsFBgAAAAAEAAQA+QAAAJADAAAAAA==&#10;" strokeweight="0"/>
                  <v:line id="Line 396" o:spid="_x0000_s1420" style="position:absolute;visibility:visible;mso-wrap-style:square" from="4644,4720" to="4704,4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Ise8UAAADcAAAADwAAAGRycy9kb3ducmV2LnhtbESPT2vCQBTE70K/w/IKvelGS20SXUVK&#10;RXuz/gGPj+wzWcy+DdlV02/vFgSPw8z8hpnOO1uLK7XeOFYwHCQgiAunDZcK9rtlPwXhA7LG2jEp&#10;+CMP89lLb4q5djf+pes2lCJC2OeooAqhyaX0RUUW/cA1xNE7udZiiLItpW7xFuG2lqMkGUuLhuNC&#10;hQ19VVSctxerwGzGq4+fz0N2kN+rMDym59TYvVJvr91iAiJQF57hR3utFbxnGfyfiUd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nIse8UAAADcAAAADwAAAAAAAAAA&#10;AAAAAAChAgAAZHJzL2Rvd25yZXYueG1sUEsFBgAAAAAEAAQA+QAAAJMDAAAAAA==&#10;" strokeweight="0"/>
                  <v:line id="Line 397" o:spid="_x0000_s1421" style="position:absolute;visibility:visible;mso-wrap-style:square" from="4644,4709" to="4644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jdBMEAAADcAAAADwAAAGRycy9kb3ducmV2LnhtbERPy4rCMBTdC/MP4Q6401Tx0alGGURx&#10;3Kmj4PLS3GmDzU1pota/N4sBl4fzni9bW4k7Nd44VjDoJyCIc6cNFwpOv5teCsIHZI2VY1LwJA/L&#10;xUdnjpl2Dz7Q/RgKEUPYZ6igDKHOpPR5SRZ939XEkftzjcUQYVNI3eAjhttKDpNkIi0ajg0l1rQq&#10;Kb8eb1aB2U+24930/HWW620YXNJrauxJqe5n+z0DEagNb/G/+0crGCVxfjwTj4Bcv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6N0EwQAAANwAAAAPAAAAAAAAAAAAAAAA&#10;AKECAABkcnMvZG93bnJldi54bWxQSwUGAAAAAAQABAD5AAAAjwMAAAAA&#10;" strokeweight="0"/>
                  <v:line id="Line 398" o:spid="_x0000_s1422" style="position:absolute;flip:x;visibility:visible;mso-wrap-style:square" from="4644,4709" to="4704,4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BLWsYAAADcAAAADwAAAGRycy9kb3ducmV2LnhtbESPQWsCMRSE70L/Q3iF3jSrlCpbo0il&#10;RQQr2nro7bl53V3cvCxJdNN/bwqCx2FmvmGm82gacSHna8sKhoMMBHFhdc2lgu+v9/4EhA/IGhvL&#10;pOCPPMxnD70p5tp2vKPLPpQiQdjnqKAKoc2l9EVFBv3AtsTJ+7XOYEjSlVI77BLcNHKUZS/SYM1p&#10;ocKW3ioqTvuzUbD7HPPRfZzjKR67zfbnUK4Py4VST49x8QoiUAz38K290gqesyH8n0lHQM6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JAS1rGAAAA3AAAAA8AAAAAAAAA&#10;AAAAAAAAoQIAAGRycy9kb3ducmV2LnhtbFBLBQYAAAAABAAEAPkAAACUAwAAAAA=&#10;" strokeweight="0"/>
                  <v:line id="Line 399" o:spid="_x0000_s1423" style="position:absolute;visibility:visible;mso-wrap-style:square" from="4656,4720" to="4716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DrUsYAAADcAAAADwAAAGRycy9kb3ducmV2LnhtbESPQWvCQBSE70L/w/IK3nRTKbak2Yi0&#10;SHMQRBsqvT2yzySYfRt2txr99a5Q6HGYmW+YbDGYTpzI+daygqdpAoK4srrlWkH5tZq8gvABWWNn&#10;mRRcyMMifxhlmGp75i2ddqEWEcI+RQVNCH0qpa8aMuintieO3sE6gyFKV0vt8BzhppOzJJlLgy3H&#10;hQZ7em+oOu5+jQK3asuuKOz++r0+zl82P5/mw++VGj8OyzcQgYbwH/5rF1rBczKD+5l4BGR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w61LGAAAA3AAAAA8AAAAAAAAA&#10;AAAAAAAAoQIAAGRycy9kb3ducmV2LnhtbFBLBQYAAAAABAAEAPkAAACUAwAAAAA=&#10;" strokeweight="67e-5mm"/>
                  <v:line id="Line 400" o:spid="_x0000_s1424" style="position:absolute;flip:x y;visibility:visible;mso-wrap-style:square" from="4656,4720" to="4716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f8vMMAAADc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xQT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H/LzDAAAA3AAAAA8AAAAAAAAAAAAA&#10;AAAAoQIAAGRycy9kb3ducmV2LnhtbFBLBQYAAAAABAAEAPkAAACRAwAAAAA=&#10;" strokeweight="0"/>
                  <v:line id="Line 401" o:spid="_x0000_s1425" style="position:absolute;flip:x y;visibility:visible;mso-wrap-style:square" from="4656,4709" to="4716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5kyMMAAADc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ihHczuQj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uZMjDAAAA3AAAAA8AAAAAAAAAAAAA&#10;AAAAoQIAAGRycy9kb3ducmV2LnhtbFBLBQYAAAAABAAEAPkAAACRAwAAAAA=&#10;" strokeweight="0"/>
                  <v:line id="Line 402" o:spid="_x0000_s1426" style="position:absolute;flip:x y;visibility:visible;mso-wrap-style:square" from="4656,4720" to="4716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LBU8MAAADc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pZjB7Uw+An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iwVPDAAAA3AAAAA8AAAAAAAAAAAAA&#10;AAAAoQIAAGRycy9kb3ducmV2LnhtbFBLBQYAAAAABAAEAPkAAACRAwAAAAA=&#10;" strokeweight="0"/>
                  <v:line id="Line 403" o:spid="_x0000_s1427" style="position:absolute;flip:x y;visibility:visible;mso-wrap-style:square" from="4656,4720" to="4716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BfJMMAAADcAAAADwAAAGRycy9kb3ducmV2LnhtbESPQWsCMRSE74X+h/AKvZSabSurbI1S&#10;ihbx5mrvj81zs5i8LEnU9d83BcHjMDPfMLPF4Kw4U4idZwVvowIEceN1x62C/W71OgURE7JG65kU&#10;XCnCYv74MMNK+wtv6VynVmQIxwoVmJT6SsrYGHIYR74nzt7BB4cpy9BKHfCS4c7K96IopcOO84LB&#10;nr4NNcf65BR8TH5366N9MZtVdGb5Y+umDFelnp+Gr08QiYZ0D9/aa61gXJTwfyYfAT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wXyTDAAAA3AAAAA8AAAAAAAAAAAAA&#10;AAAAoQIAAGRycy9kb3ducmV2LnhtbFBLBQYAAAAABAAEAPkAAACRAwAAAAA=&#10;" strokeweight="0"/>
                  <v:line id="Line 404" o:spid="_x0000_s1428" style="position:absolute;flip:x y;visibility:visible;mso-wrap-style:square" from="4644,4720" to="4716,4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z6v8MAAADc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WzGD+5l8BO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8+r/DAAAA3AAAAA8AAAAAAAAAAAAA&#10;AAAAoQIAAGRycy9kb3ducmV2LnhtbFBLBQYAAAAABAAEAPkAAACRAwAAAAA=&#10;" strokeweight="0"/>
                  <v:line id="Line 405" o:spid="_x0000_s1429" style="position:absolute;flip:x y;visibility:visible;mso-wrap-style:square" from="4668,4720" to="4729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NuzcAAAADcAAAADwAAAGRycy9kb3ducmV2LnhtbERPTWsCMRC9F/wPYQQvRbPaorIaRYoW&#10;6a1rvQ+bcbOYTJYk1fXfm0Ohx8f7Xm97Z8WNQmw9K5hOChDEtdctNwp+TofxEkRMyBqtZ1LwoAjb&#10;zeBljaX2d/6mW5UakUM4lqjApNSVUsbakMM48R1x5i4+OEwZhkbqgPcc7qycFcVcOmw5Nxjs6MNQ&#10;fa1+nYK3xfl0vNpX83WIzuw/bVXPw0Op0bDfrUAk6tO/+M991Arei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jbs3AAAAA3AAAAA8AAAAAAAAAAAAAAAAA&#10;oQIAAGRycy9kb3ducmV2LnhtbFBLBQYAAAAABAAEAPkAAACOAwAAAAA=&#10;" strokeweight="0"/>
                </v:group>
                <v:line id="Line 407" o:spid="_x0000_s1430" style="position:absolute;visibility:visible;mso-wrap-style:square" from="29489,29902" to="29489,3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J0mcUAAADcAAAADwAAAGRycy9kb3ducmV2LnhtbESPQWvCQBSE70L/w/IKvdWNp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tJ0mcUAAADcAAAADwAAAAAAAAAA&#10;AAAAAAChAgAAZHJzL2Rvd25yZXYueG1sUEsFBgAAAAAEAAQA+QAAAJMDAAAAAA==&#10;" strokeweight="0"/>
                <v:line id="Line 408" o:spid="_x0000_s1431" style="position:absolute;visibility:visible;mso-wrap-style:square" from="29489,29902" to="29870,29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FL2cIAAADcAAAADwAAAGRycy9kb3ducmV2LnhtbERPz2vCMBS+C/sfwht407SiruuMMkRx&#10;3lynsOOjeWuDzUtpotb/3hwGHj++34tVbxtxpc4bxwrScQKCuHTacKXg+LMdZSB8QNbYOCYFd/Kw&#10;Wr4MFphrd+NvuhahEjGEfY4K6hDaXEpf1mTRj11LHLk/11kMEXaV1B3eYrht5CRJ5tKi4dhQY0vr&#10;mspzcbEKzGG+m+3fTu8nudmF9Dc7Z8YelRq+9p8fIAL14Sn+d39pBdM0zo9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jFL2cIAAADcAAAADwAAAAAAAAAAAAAA&#10;AAChAgAAZHJzL2Rvd25yZXYueG1sUEsFBgAAAAAEAAQA+QAAAJADAAAAAA==&#10;" strokeweight="0"/>
                <v:rect id="Rectangle 409" o:spid="_x0000_s1432" style="position:absolute;left:24447;top:19862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AvLMEA&#10;AADcAAAADwAAAGRycy9kb3ducmV2LnhtbESP3YrCMBSE7xd8h3AE79a0IotUo4gguLI3Vh/g0Jz+&#10;YHJSkqytb2+Ehb0cZuYbZrMbrREP8qFzrCCfZyCIK6c7bhTcrsfPFYgQkTUax6TgSQF228nHBgvt&#10;Br7Qo4yNSBAOBSpoY+wLKUPVksUwdz1x8mrnLcYkfSO1xyHBrZGLLPuSFjtOCy32dGipupe/VoG8&#10;lsdhVRqfufOi/jHfp0tNTqnZdNyvQUQa43/4r33SCpZ5Du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gLyzBAAAA3AAAAA8AAAAAAAAAAAAAAAAAmAIAAGRycy9kb3du&#10;cmV2LnhtbFBLBQYAAAAABAAEAPUAAACGAwAAAAA=&#10;" filled="f" stroked="f">
                  <v:textbox style="mso-fit-shape-to-text:t" inset="0,0,0,0">
                    <w:txbxContent>
                      <w:p w:rsidR="00030C28" w:rsidRDefault="00030C2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77AE8" w:rsidRDefault="00D77AE8" w:rsidP="00D77AE8">
      <w:pPr>
        <w:widowControl w:val="0"/>
        <w:jc w:val="center"/>
        <w:rPr>
          <w:rFonts w:cs="Arial"/>
        </w:rPr>
      </w:pPr>
    </w:p>
    <w:bookmarkEnd w:id="11"/>
    <w:p w:rsidR="00D77AE8" w:rsidRDefault="00D77AE8" w:rsidP="00D77AE8">
      <w:pPr>
        <w:pStyle w:val="Cabealho"/>
        <w:ind w:left="540"/>
        <w:rPr>
          <w:rFonts w:cs="Arial"/>
        </w:rPr>
      </w:pPr>
      <w:r>
        <w:br w:type="page"/>
      </w:r>
    </w:p>
    <w:p w:rsidR="00D77AE8" w:rsidRDefault="00D77AE8" w:rsidP="00D77AE8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188097104"/>
      <w:bookmarkStart w:id="14" w:name="_Toc404346644"/>
      <w:r>
        <w:lastRenderedPageBreak/>
        <w:t>Casos de Uso</w:t>
      </w:r>
      <w:bookmarkEnd w:id="13"/>
      <w:bookmarkEnd w:id="14"/>
    </w:p>
    <w:p w:rsidR="00D77AE8" w:rsidRDefault="00D77AE8" w:rsidP="00D77AE8">
      <w:pPr>
        <w:pStyle w:val="Ttulo2"/>
      </w:pPr>
      <w:r>
        <w:rPr>
          <w:vanish/>
        </w:rPr>
        <w:t xml:space="preserve">UCS340 </w:t>
      </w:r>
      <w:bookmarkStart w:id="15" w:name="_Toc404346645"/>
      <w:r>
        <w:t xml:space="preserve">Pesquisar Quadro </w:t>
      </w:r>
      <w:proofErr w:type="spellStart"/>
      <w:r>
        <w:t>Lotacional</w:t>
      </w:r>
      <w:proofErr w:type="spellEnd"/>
      <w:r>
        <w:t xml:space="preserve"> por Cargos e Funções</w:t>
      </w:r>
      <w:bookmarkEnd w:id="15"/>
      <w:r>
        <w:t> </w:t>
      </w:r>
    </w:p>
    <w:p w:rsidR="00D77AE8" w:rsidRDefault="00D77AE8" w:rsidP="00D77AE8">
      <w:pPr>
        <w:pStyle w:val="Ttulo3"/>
        <w:keepNext w:val="0"/>
        <w:widowControl w:val="0"/>
        <w:spacing w:before="120" w:line="240" w:lineRule="auto"/>
      </w:pPr>
      <w:bookmarkStart w:id="16" w:name="_Toc188097106"/>
      <w:bookmarkStart w:id="17" w:name="_Toc404346646"/>
      <w:r>
        <w:t>Fluxo Básico</w:t>
      </w:r>
      <w:bookmarkEnd w:id="16"/>
      <w:bookmarkEnd w:id="17"/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 xml:space="preserve">O ator solicita a funcionalidade de Pesquisa de Quadro </w:t>
      </w:r>
      <w:proofErr w:type="spellStart"/>
      <w:r>
        <w:rPr>
          <w:color w:val="000000"/>
          <w:highlight w:val="cyan"/>
        </w:rPr>
        <w:t>Lotacional</w:t>
      </w:r>
      <w:proofErr w:type="spellEnd"/>
      <w:r>
        <w:rPr>
          <w:color w:val="000000"/>
          <w:highlight w:val="cyan"/>
        </w:rPr>
        <w:t xml:space="preserve"> por Cargos e Funções.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sistema exibe os filtros de pesquisa.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ator informa os dados necessários e submete a operação.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sistema exibe a relação de trabalho caso tenha sido informado no filtro de pesquisa sem ter informado a carreira/item de carreira, com suas informações conforme o anexo 5.1.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sistema exibe a carreira e o item de carreira informado ou a carreira e todos os itens de carreira do tipo do item informado, com suas informações conforme o anexo 5.2.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sistema exibe os cargos comissionados, caso algum cargo comissionado ou o indicativo de todos tenha sido informado no filtro de pesquisa, com suas informações conforme o anexo 5.3.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sistema exibe as funções de chefia, caso alguma função de chefia ou o indicativo de todas tenha sido informado no filtro de pesquisa, com suas informações conforme o anexo 5.4.</w:t>
      </w:r>
    </w:p>
    <w:p w:rsidR="00D77AE8" w:rsidRDefault="00D77AE8" w:rsidP="00D77AE8">
      <w:pPr>
        <w:pStyle w:val="Ttulo3"/>
        <w:keepNext w:val="0"/>
        <w:widowControl w:val="0"/>
        <w:spacing w:before="120" w:line="240" w:lineRule="auto"/>
      </w:pPr>
      <w:bookmarkStart w:id="18" w:name="_Toc404346647"/>
      <w:r>
        <w:t>Fluxo Alternativo: detalhamento</w:t>
      </w:r>
      <w:bookmarkEnd w:id="18"/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ator solicita o detalhamento dos dados.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  <w:highlight w:val="cyan"/>
        </w:rPr>
      </w:pPr>
      <w:r>
        <w:rPr>
          <w:color w:val="000000"/>
          <w:highlight w:val="cyan"/>
        </w:rPr>
        <w:t>O sistema exibe as informações de acordo com o item 5.5 em Anexo.</w:t>
      </w:r>
    </w:p>
    <w:p w:rsidR="00D77AE8" w:rsidRDefault="00D77AE8" w:rsidP="00D77AE8">
      <w:pPr>
        <w:pStyle w:val="Ttulo4"/>
        <w:numPr>
          <w:ilvl w:val="0"/>
          <w:numId w:val="0"/>
        </w:numPr>
        <w:ind w:left="2160" w:hanging="1080"/>
        <w:rPr>
          <w:b/>
          <w:bCs w:val="0"/>
          <w:color w:val="000000"/>
        </w:rPr>
      </w:pPr>
    </w:p>
    <w:p w:rsidR="00D77AE8" w:rsidRDefault="00D77AE8" w:rsidP="00D77AE8">
      <w:pPr>
        <w:pStyle w:val="Ttulo3"/>
        <w:keepNext w:val="0"/>
        <w:widowControl w:val="0"/>
        <w:spacing w:before="120" w:line="240" w:lineRule="auto"/>
      </w:pPr>
      <w:bookmarkStart w:id="19" w:name="_Toc404346648"/>
      <w:r>
        <w:t>Exceções</w:t>
      </w:r>
      <w:bookmarkEnd w:id="19"/>
    </w:p>
    <w:p w:rsidR="00D77AE8" w:rsidRDefault="00D77AE8" w:rsidP="00D77AE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indicar pesquisa por "Carreira", informando "Carreira" sem "Tipo de item de carreira".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D77AE8" w:rsidRDefault="00D77AE8" w:rsidP="00D77AE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indicar pesquisa de cargo comissionado, informando "Grupo ocupacional", sem informar "Cargo comissionado". O sistema exibe a mensagem MSG0126 ("Campo obrigatório não preenchido: &lt;</w:t>
      </w:r>
      <w:proofErr w:type="spellStart"/>
      <w:r>
        <w:t>nome_do_campo</w:t>
      </w:r>
      <w:proofErr w:type="spellEnd"/>
      <w:r>
        <w:t>&gt;.").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indicar "Com aglutinação", sem informar uma unidade organizacional. O sistema exibe a mensagem MSG0126 ("Campo obrigatório não preenchido: </w:t>
      </w:r>
      <w:r>
        <w:lastRenderedPageBreak/>
        <w:t>&lt;</w:t>
      </w:r>
      <w:proofErr w:type="spellStart"/>
      <w:r>
        <w:t>nome_do_campo</w:t>
      </w:r>
      <w:proofErr w:type="spellEnd"/>
      <w:r>
        <w:t>&gt;.").</w:t>
      </w:r>
    </w:p>
    <w:p w:rsidR="00D77AE8" w:rsidRDefault="00D77AE8" w:rsidP="00D77AE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indicar pesquisa por "Carreira", informando "Carreira" sem "Relação de trabalho". O sistema exibe a mensagem MSG0126 ("Campo obrigatório não preenchido: &lt;</w:t>
      </w:r>
      <w:proofErr w:type="spellStart"/>
      <w:r>
        <w:t>nome_do_campo</w:t>
      </w:r>
      <w:proofErr w:type="spellEnd"/>
      <w:r>
        <w:t>&gt;.").</w:t>
      </w:r>
    </w:p>
    <w:p w:rsidR="00D77AE8" w:rsidRDefault="00D77AE8" w:rsidP="00D77AE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188097109"/>
      <w:bookmarkStart w:id="21" w:name="_Toc404346649"/>
      <w:r>
        <w:lastRenderedPageBreak/>
        <w:t>Anexos</w:t>
      </w:r>
      <w:bookmarkEnd w:id="20"/>
      <w:bookmarkEnd w:id="21"/>
    </w:p>
    <w:p w:rsidR="00D77AE8" w:rsidRDefault="00D77AE8" w:rsidP="00D77AE8"/>
    <w:p w:rsidR="00D77AE8" w:rsidRDefault="00D77AE8" w:rsidP="00D77AE8"/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346650"/>
      <w:r>
        <w:t>Exibir informações da relação de trabalho</w:t>
      </w:r>
      <w:bookmarkEnd w:id="22"/>
    </w:p>
    <w:p w:rsidR="00D77AE8" w:rsidRDefault="00D77AE8" w:rsidP="00D77AE8"/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não tenha solicitado as informações por nenhuma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relações de vínculo de cargo efetivo com relação de trabalho igual à em questão, a quantidade de relações vigentes na data da posição do quadro, que possua algum local de trabalho – unidade organizacional -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inerente apenas à relação de trabalho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no órgão,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no órgão, a quantidade de vagas reservadas é a quantidade de candidatos vinculados ao item de edital do órgão inerente a relação de trabalho em questão, que tenha escolhido a vaga na “chamada” e que esta mesma pessoa do candidato ainda não possua nenhum vínculo relativo ao edital em questão. Do contrário, a quantidade de vagas reservadas é nula.</w:t>
      </w:r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lastRenderedPageBreak/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no órgão, a quantidade de vagas disponíveis é a quantidade de vagas previstas menos quantidade de vagas ocupadas menos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quantidade de vagas reservadas. Do contrário, a quantidade de vagas disponíveis é nula.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tenha solicitado as informações por alguma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relações de vínculo de cargo efetivo com relação de trabalho igual à em questão, a quantidade de relações vigentes na data da posição do quadro, que possua algum local de trabalho – unidade organizacional – igual à unidade em questão (*),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unidade em questão, inerente apenas à relação de trabalho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na unidade,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na unidade, a quantidade de vagas reservadas é a quantidade de candidatos vinculados ao item de edital do órgão inerente a relação de trabalho em questão, que tenha escolhido a vaga na “chamada” dentro da unidade em questão (*) e que esta </w:t>
      </w:r>
      <w:r>
        <w:rPr>
          <w:rFonts w:cs="Arial"/>
          <w:highlight w:val="cyan"/>
        </w:rPr>
        <w:lastRenderedPageBreak/>
        <w:t>mesma pessoa do candidato ainda não possua nenhum vínculo relativo ao edital em questão. Do contrário, a quantidade de vagas reservadas é nula.</w:t>
      </w:r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na unidade, a quantidade de vagas disponíveis é a quantidade de vagas previstas menos quantidade de vagas ocupadas menos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quantidade de vagas reservadas. Do contrário, a quantidade de vagas disponíveis é nula.</w:t>
      </w:r>
    </w:p>
    <w:p w:rsidR="00D77AE8" w:rsidRDefault="00D77AE8" w:rsidP="00D77AE8"/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>(*) Caso o filtro de pesquisa tenha indicado “aglutinação”, deve ser considerada além da unidade em questão, todas as outras unidades subordinadas a esta.</w:t>
      </w:r>
    </w:p>
    <w:p w:rsidR="00D77AE8" w:rsidRDefault="00D77AE8" w:rsidP="00D77AE8"/>
    <w:p w:rsidR="00D77AE8" w:rsidRDefault="00D77AE8" w:rsidP="00D77AE8"/>
    <w:p w:rsidR="00D77AE8" w:rsidRDefault="00D77AE8" w:rsidP="00D77AE8"/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346651"/>
      <w:r>
        <w:t>Exibir informações da carreira e item de carreira</w:t>
      </w:r>
      <w:bookmarkEnd w:id="23"/>
    </w:p>
    <w:p w:rsidR="00D77AE8" w:rsidRDefault="00D77AE8" w:rsidP="00D77AE8"/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Para cada item de carreira em questão:</w:t>
      </w: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não tenha solicitado as informações por nenhuma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relações de vínculo de cargo efetivo inerente ao item de carreira e a relação de trabalho em questão, a quantidade de relações vigentes na data da posição do quadro, que possua algum local de trabalho – unidade organizacional -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inerente ao item de carreira e a relação de </w:t>
      </w:r>
      <w:r>
        <w:rPr>
          <w:rFonts w:cs="Arial"/>
          <w:highlight w:val="cyan"/>
        </w:rPr>
        <w:lastRenderedPageBreak/>
        <w:t>trabalho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e do item de carreira no órgão,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e do item de carreira no órgão, a quantidade de vagas reservadas é a quantidade de candidatos vinculados ao item de edital do órgão inerente à relação de trabalho e ao item de carreira em questão, que tenha escolhido a vaga na “chamada” e que esta mesma pessoa do candidato ainda não possua nenhum vínculo relativo ao edital em questão. Do contrário, a quantidade de vagas reservadas é nula.</w:t>
      </w:r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e do item de carreira no órgão, a quantidade de vagas disponíveis é a quantidade de vagas previstas menos quantidade de vagas ocupadas menos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quantidade de vagas reservadas. Do contrário, a quantidade de vagas disponíveis é nula.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tenha solicitado as informações por alguma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relações de vínculo de cargo efetivo inerente ao item de carreira e à relação de trabalho em questão, a quantidade de relações vigentes na data da posição do quadro, que possua algum local de trabalho – unidade organizacional – igual à unidade em questão (*), com </w:t>
      </w:r>
      <w:r>
        <w:rPr>
          <w:rFonts w:cs="Arial"/>
          <w:highlight w:val="cyan"/>
        </w:rPr>
        <w:lastRenderedPageBreak/>
        <w:t xml:space="preserve">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unidade em questão, inerente à relação de trabalho e ao item de carreira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e do item de carreira na unidade,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e do item de carreira na unidade, a quantidade de vagas reservadas é a quantidade de candidatos vinculados a item de edital do órgão inerente ao item de carreira e a relação de trabalho em questão, que tenha escolhido a vaga na “chamada” dentro da unidade em questão (*) e que esta mesma pessoa do candidato ainda não possua nenhum vínculo relativo ao edital em questão. Do contrário, a quantidade de vagas reservadas é nula.</w:t>
      </w:r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relação de trabalho e do item de carreira na unidade, a quantidade de vagas disponíveis é a quantidade de vagas previstas menos quantidade de vagas ocupadas menos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quantidade de vagas reservadas. Do contrário, a quantidade de vagas disponíveis é nula.</w:t>
      </w:r>
    </w:p>
    <w:p w:rsidR="00D77AE8" w:rsidRDefault="00D77AE8" w:rsidP="00D77AE8"/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>(*) Caso o filtro de pesquisa tenha indicado “aglutinação”, deve ser considerada além da unidade em questão, todas as outras unidades subordinadas a esta.</w:t>
      </w:r>
    </w:p>
    <w:p w:rsidR="00D77AE8" w:rsidRDefault="00D77AE8" w:rsidP="00D77AE8"/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346652"/>
      <w:r>
        <w:t>Exibir informações dos cargos comissionados</w:t>
      </w:r>
      <w:bookmarkEnd w:id="24"/>
    </w:p>
    <w:p w:rsidR="00D77AE8" w:rsidRDefault="00D77AE8" w:rsidP="00D77AE8"/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Para cada cargo comissionado em questão:</w:t>
      </w: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não tenha solicitado as informações por nenhuma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relações de vínculo de cargo comissionado inerente ao cargo comissionado em questão, a quantidade de relações vigentes na data da posição do quadro, que possua algum local de trabalho – unidade organizacional -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inerente ao cargo comissionado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cargo comissionado no órgão,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cargo comissionado no órgão, a quantidade de vagas reservadas é a quantidade de relações de vínculo do cargo comissionado em questão, no órgão, que iniciarão a partir da data da posição do quadro e que possua algum local de trabalho – unidade organizacional -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lastRenderedPageBreak/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cargo comissionado no órgão, a quantidade de vagas disponíveis é a quantidade de vagas previstas menos quantidade de vagas ocupadas. Do contrário, a quantidade de vagas disponíveis é nula.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tenha solicitado as informações por alguma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relações de vínculo de cargo comissionado inerente ao cargo comissionado em questão, a quantidade de relações vigentes na data da posição do quadro, que possua algum local de trabalho – unidade organizacional – igual à unidade em questão (*),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unidade em questão, inerente apenas ao cargo comissionado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cargo comissionado na unidade,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cargo comissionado na unidade, a quantidade de vagas reservadas é a quantidade de relações de vínculo do cargo comissionado em questão, no órgão, que iniciarão a partir da data da posição do quadro e que possua algum local de trabalho – unidade organizacional </w:t>
      </w:r>
      <w:r>
        <w:rPr>
          <w:rFonts w:cs="Arial"/>
          <w:highlight w:val="cyan"/>
        </w:rPr>
        <w:lastRenderedPageBreak/>
        <w:t xml:space="preserve">– inerente à unidade em questão (*)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cargo comissionado na unidade, a quantidade de vagas disponíveis é a quantidade de vagas previstas menos quantidade de vagas ocupadas. Do contrário, a quantidade de vagas disponíveis é nula.</w:t>
      </w:r>
    </w:p>
    <w:p w:rsidR="00D77AE8" w:rsidRDefault="00D77AE8" w:rsidP="00D77AE8"/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>(*) Caso o filtro de pesquisa tenha indicado “aglutinação”, deve ser considerada além da unidade em questão, todas as outras unidades subordinadas a esta.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</w:rPr>
      </w:pPr>
    </w:p>
    <w:p w:rsidR="00D77AE8" w:rsidRDefault="00D77AE8" w:rsidP="00D77AE8"/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346653"/>
      <w:r>
        <w:t>Exibir informações das funções de chefia</w:t>
      </w:r>
      <w:bookmarkEnd w:id="25"/>
    </w:p>
    <w:p w:rsidR="00D77AE8" w:rsidRDefault="00D77AE8" w:rsidP="00D77AE8"/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Para cada função de chefia em questão:</w:t>
      </w: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não tenha solicitado as informações por nenhuma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função de chefia inerente à função de chefia em questão, a quantidade de relações vigentes na data da posição do quadro, que possua algum local de trabalho – unidade organizacional -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inerente à função de chefia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lastRenderedPageBreak/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função de chefia no órgão,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função de chefia no órgão, a quantidade de vagas reservadas é a quantidade de relações de vínculo da função de chefia em questão, no órgão, que iniciarão a partir da data da posição do quadro e que possua algum local de trabalho – unidade organizacional -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função de chefia no órgão, a quantidade de vagas disponíveis é a quantidade de vagas previstas menos quantidade de vagas ocupadas. Do contrário, a quantidade de vagas disponíveis é nula.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Caso o filtro de pesquisa tenha solicitado as informações por alguma unidade organizacional:</w:t>
      </w:r>
    </w:p>
    <w:p w:rsidR="00D77AE8" w:rsidRDefault="00D77AE8" w:rsidP="00D77AE8">
      <w:pPr>
        <w:widowControl w:val="0"/>
        <w:ind w:left="540"/>
        <w:rPr>
          <w:rFonts w:cs="Arial"/>
          <w:highlight w:val="yellow"/>
        </w:rPr>
      </w:pPr>
    </w:p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 xml:space="preserve">Para recuperar as vagas ocupadas no órgão, é necessário verificar nos históricos de relações de vínculo de funções de chefia inerente à função de chefia em questão, a quantidade de relações vigentes na data da posição do quadro, que possua algum local de trabalho – unidade organizacional – igual à unidade em questão (*),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procura a existência do histórico de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unidade em questão, inerente apenas à função de chefia em questão, na data da posição do quadro solicitada.</w:t>
      </w:r>
    </w:p>
    <w:p w:rsidR="00D77AE8" w:rsidRDefault="00D77AE8" w:rsidP="00D77AE8">
      <w:pPr>
        <w:widowControl w:val="0"/>
        <w:ind w:left="1800"/>
        <w:rPr>
          <w:rFonts w:cs="Arial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função de chefia na unidade, caso este último exista.</w:t>
      </w: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função de chefia na unidade, a quantidade de vagas reservadas é a quantidade de relações de vínculo da função de chefia em questão, no órgão, que iniciarão a partir da data da posição do quadro e que possua algum local de trabalho – unidade organizacional – inerente à unidade em questão (*)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</w:p>
    <w:p w:rsidR="00D77AE8" w:rsidRDefault="00D77AE8" w:rsidP="00D77AE8">
      <w:pPr>
        <w:pStyle w:val="Cabealho"/>
        <w:ind w:left="1980"/>
        <w:rPr>
          <w:rFonts w:cs="Arial"/>
          <w:highlight w:val="cyan"/>
        </w:rPr>
      </w:pPr>
    </w:p>
    <w:p w:rsidR="00D77AE8" w:rsidRDefault="00D77AE8" w:rsidP="00D77AE8">
      <w:pPr>
        <w:widowControl w:val="0"/>
        <w:ind w:left="180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função de chefia na unidade, a quantidade de vagas disponíveis é a quantidade de vagas previstas menos quantidade de vagas ocupadas. Do contrário, a quantidade de vagas disponíveis é nula.</w:t>
      </w:r>
    </w:p>
    <w:p w:rsidR="00D77AE8" w:rsidRDefault="00D77AE8" w:rsidP="00D77AE8"/>
    <w:p w:rsidR="00D77AE8" w:rsidRDefault="00D77AE8" w:rsidP="00D77AE8">
      <w:pPr>
        <w:widowControl w:val="0"/>
        <w:ind w:left="1800"/>
        <w:rPr>
          <w:rFonts w:cs="Arial"/>
        </w:rPr>
      </w:pPr>
      <w:r>
        <w:rPr>
          <w:rFonts w:cs="Arial"/>
          <w:highlight w:val="cyan"/>
        </w:rPr>
        <w:t>(*) Caso o filtro de pesquisa tenha indicado “aglutinação”, deve ser considerada além da unidade em questão, todas as outras unidades subordinadas a esta.</w:t>
      </w:r>
    </w:p>
    <w:p w:rsidR="00D77AE8" w:rsidRDefault="00D77AE8" w:rsidP="00D77AE8"/>
    <w:p w:rsidR="00D77AE8" w:rsidRDefault="00D77AE8" w:rsidP="00D77AE8"/>
    <w:p w:rsidR="00D77AE8" w:rsidRDefault="00D77AE8" w:rsidP="00D77AE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404346654"/>
      <w:r>
        <w:t>Informações detalhadas</w:t>
      </w:r>
      <w:bookmarkEnd w:id="26"/>
    </w:p>
    <w:p w:rsidR="00D77AE8" w:rsidRDefault="00D77AE8" w:rsidP="00D77AE8"/>
    <w:p w:rsidR="00D77AE8" w:rsidRDefault="00D77AE8" w:rsidP="00D77AE8"/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A - O sistema mostra o quantitativo de pessoas lotadas (*), que deve ser o mesmo quantitativo de vagas ocupadas (*).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B - O sistema mostra o quantitativo de pessoas que estão em exercício, que deve ser o quantitativo de relações de vínculo (*) vigentes na data da </w:t>
      </w:r>
      <w:r>
        <w:rPr>
          <w:rFonts w:cs="Arial"/>
          <w:highlight w:val="cyan"/>
        </w:rPr>
        <w:lastRenderedPageBreak/>
        <w:t xml:space="preserve">posição do quadro solicitada, que </w:t>
      </w:r>
      <w:r>
        <w:rPr>
          <w:rFonts w:cs="Arial"/>
          <w:b/>
          <w:bCs/>
          <w:highlight w:val="cyan"/>
        </w:rPr>
        <w:t>não esteja</w:t>
      </w:r>
      <w:r>
        <w:rPr>
          <w:rFonts w:cs="Arial"/>
          <w:highlight w:val="cyan"/>
        </w:rPr>
        <w:t xml:space="preserve"> com nenhum afastamento do vínculo ou afastamento da própria relação de vínculo também vigente na data da posição do quadro.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 - O sistema mostra o quantitativo de pessoas que estão afastadas, que deve ser o quantitativo de relações de vínculo (*) vigentes na data da posição do quadro solicitada, que </w:t>
      </w:r>
      <w:r>
        <w:rPr>
          <w:rFonts w:cs="Arial"/>
          <w:b/>
          <w:bCs/>
          <w:highlight w:val="cyan"/>
        </w:rPr>
        <w:t>esteja</w:t>
      </w:r>
      <w:r>
        <w:rPr>
          <w:rFonts w:cs="Arial"/>
          <w:highlight w:val="cyan"/>
        </w:rPr>
        <w:t xml:space="preserve"> com algum afastamento do vínculo ou afastamento da própria relação de vínculo também vigente na data da posição do quadro.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D - O sistema mostra o quantitativo de pessoas que estejam como titulares da vaga, que deve ser o quantitativo de relações de vínculo (**) vigentes na data da posição do quadro solicitada, que estejam com o indicativo “</w:t>
      </w:r>
      <w:r>
        <w:rPr>
          <w:rStyle w:val="SoDAField"/>
          <w:b/>
          <w:bCs/>
          <w:color w:val="000000"/>
          <w:highlight w:val="cyan"/>
        </w:rPr>
        <w:t xml:space="preserve">Tipo de ocupação em relação ao quadro </w:t>
      </w:r>
      <w:proofErr w:type="spellStart"/>
      <w:r>
        <w:rPr>
          <w:rStyle w:val="SoDAField"/>
          <w:b/>
          <w:bCs/>
          <w:color w:val="000000"/>
          <w:highlight w:val="cyan"/>
        </w:rPr>
        <w:t>lotacional</w:t>
      </w:r>
      <w:proofErr w:type="spellEnd"/>
      <w:r>
        <w:rPr>
          <w:rStyle w:val="SoDAField"/>
          <w:b/>
          <w:bCs/>
          <w:color w:val="000000"/>
          <w:highlight w:val="cyan"/>
        </w:rPr>
        <w:t xml:space="preserve"> do cargo efetivo”</w:t>
      </w:r>
      <w:r>
        <w:rPr>
          <w:rFonts w:cs="Arial"/>
          <w:highlight w:val="cyan"/>
        </w:rPr>
        <w:t xml:space="preserve"> igual a titular.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E - O sistema mostra o quantitativo de pessoas que estejam como excedentes, que deve ser o quantitativo de relações de vínculo (**) vigentes na data da posição do quadro solicitada, que estejam com o indicativo “</w:t>
      </w:r>
      <w:r>
        <w:rPr>
          <w:rStyle w:val="SoDAField"/>
          <w:b/>
          <w:bCs/>
          <w:color w:val="000000"/>
          <w:highlight w:val="cyan"/>
        </w:rPr>
        <w:t xml:space="preserve">Tipo de ocupação em relação ao quadro </w:t>
      </w:r>
      <w:proofErr w:type="spellStart"/>
      <w:r>
        <w:rPr>
          <w:rStyle w:val="SoDAField"/>
          <w:b/>
          <w:bCs/>
          <w:color w:val="000000"/>
          <w:highlight w:val="cyan"/>
        </w:rPr>
        <w:t>lotacional</w:t>
      </w:r>
      <w:proofErr w:type="spellEnd"/>
      <w:r>
        <w:rPr>
          <w:rStyle w:val="SoDAField"/>
          <w:b/>
          <w:bCs/>
          <w:color w:val="000000"/>
          <w:highlight w:val="cyan"/>
        </w:rPr>
        <w:t xml:space="preserve"> do cargo efetivo”</w:t>
      </w:r>
      <w:r>
        <w:rPr>
          <w:rFonts w:cs="Arial"/>
          <w:highlight w:val="cyan"/>
        </w:rPr>
        <w:t xml:space="preserve"> igual a excedente.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O sistema deve detalhar todas as pessoas (unidade organizacional como lotado, matrícula e nome), ordenadas por nome, que façam parte da lista de pessoas de cada item de “A” até “E”.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1440"/>
        <w:rPr>
          <w:rFonts w:cs="Arial"/>
          <w:i/>
          <w:iCs/>
          <w:sz w:val="22"/>
          <w:highlight w:val="cyan"/>
        </w:rPr>
      </w:pPr>
      <w:r>
        <w:rPr>
          <w:rFonts w:cs="Arial"/>
          <w:i/>
          <w:iCs/>
          <w:sz w:val="22"/>
          <w:highlight w:val="cyan"/>
        </w:rPr>
        <w:t>(*) Dentro do órgão ou da unidade conforme o item de carreira, cargo comissionado ou função de chefia a ser detalhado. No caso da unidade, considerar todas as suas subordinadas, caso tenha sido solicitado uma aglutinação.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1440"/>
        <w:rPr>
          <w:rFonts w:cs="Arial"/>
          <w:i/>
          <w:iCs/>
          <w:sz w:val="22"/>
          <w:highlight w:val="cyan"/>
        </w:rPr>
      </w:pPr>
      <w:r>
        <w:rPr>
          <w:rFonts w:cs="Arial"/>
          <w:i/>
          <w:iCs/>
          <w:sz w:val="22"/>
          <w:highlight w:val="cyan"/>
        </w:rPr>
        <w:lastRenderedPageBreak/>
        <w:t xml:space="preserve">(*) Dentro do órgão ou da unidade conforme </w:t>
      </w:r>
      <w:r>
        <w:rPr>
          <w:rFonts w:cs="Arial"/>
          <w:b/>
          <w:bCs/>
          <w:i/>
          <w:iCs/>
          <w:sz w:val="22"/>
          <w:highlight w:val="cyan"/>
        </w:rPr>
        <w:t>apenas o item de carreira</w:t>
      </w:r>
      <w:r>
        <w:rPr>
          <w:rFonts w:cs="Arial"/>
          <w:i/>
          <w:iCs/>
          <w:sz w:val="22"/>
          <w:highlight w:val="cyan"/>
        </w:rPr>
        <w:t xml:space="preserve"> a ser detalhado. No caso da unidade, considerar todas as suas subordinadas, caso tenha sido solicitado uma aglutinação.</w:t>
      </w: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pPr>
        <w:pStyle w:val="Cabealho"/>
        <w:ind w:left="540"/>
        <w:rPr>
          <w:rFonts w:cs="Arial"/>
          <w:highlight w:val="cyan"/>
        </w:rPr>
      </w:pPr>
    </w:p>
    <w:p w:rsidR="00D77AE8" w:rsidRDefault="00D77AE8" w:rsidP="00D77AE8">
      <w:r>
        <w:br w:type="page"/>
      </w:r>
    </w:p>
    <w:p w:rsidR="00D77AE8" w:rsidRDefault="00D77AE8" w:rsidP="00D77AE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7" w:name="_Toc404346655"/>
      <w:r>
        <w:lastRenderedPageBreak/>
        <w:t>Revisões</w:t>
      </w:r>
      <w:bookmarkEnd w:id="27"/>
    </w:p>
    <w:p w:rsidR="00D77AE8" w:rsidRDefault="00D77AE8" w:rsidP="00D77AE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D77AE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D77AE8" w:rsidRDefault="00D77AE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77AE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D77AE8" w:rsidRDefault="00D77AE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77AE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D77AE8" w:rsidRDefault="00D77AE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77AE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D77AE8" w:rsidRDefault="00D77AE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77AE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D77AE8" w:rsidRDefault="00D77AE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77AE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77AE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Default="00D77AE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Default="00D77AE8" w:rsidP="00030C2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Default="00D77AE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Default="00D77AE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Default="00D77AE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77AE8" w:rsidRPr="00030C2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77AE8" w:rsidRPr="00030C2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030C28">
              <w:rPr>
                <w:rFonts w:cs="Arial"/>
                <w:sz w:val="16"/>
              </w:rPr>
              <w:t>Checklist</w:t>
            </w:r>
            <w:proofErr w:type="spellEnd"/>
            <w:r w:rsidRPr="00030C28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  <w:r w:rsidRPr="00030C28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77AE8" w:rsidRPr="00030C28" w:rsidRDefault="00D77AE8" w:rsidP="00030C2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D77AE8" w:rsidRPr="00030C28" w:rsidRDefault="00D77AE8" w:rsidP="00030C28">
      <w:pPr>
        <w:widowControl w:val="0"/>
        <w:ind w:left="0"/>
        <w:rPr>
          <w:rFonts w:cs="Arial"/>
          <w:sz w:val="16"/>
        </w:rPr>
      </w:pPr>
    </w:p>
    <w:p w:rsidR="00F41655" w:rsidRPr="00D77AE8" w:rsidRDefault="00F41655" w:rsidP="00D77AE8"/>
    <w:sectPr w:rsidR="00F41655" w:rsidRPr="00D77AE8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AE8" w:rsidRDefault="00D77AE8" w:rsidP="002908D9">
      <w:r>
        <w:separator/>
      </w:r>
    </w:p>
  </w:endnote>
  <w:endnote w:type="continuationSeparator" w:id="0">
    <w:p w:rsidR="00D77AE8" w:rsidRDefault="00D77AE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30C2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77AE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77AE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77AE8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D77AE8">
            <w:rPr>
              <w:b/>
              <w:sz w:val="20"/>
              <w:szCs w:val="20"/>
            </w:rPr>
            <w:t xml:space="preserve"> </w:t>
          </w:r>
          <w:proofErr w:type="gramEnd"/>
          <w:r w:rsidR="00D77AE8">
            <w:rPr>
              <w:b/>
              <w:sz w:val="20"/>
              <w:szCs w:val="20"/>
            </w:rPr>
            <w:t xml:space="preserve">Quadro </w:t>
          </w:r>
          <w:proofErr w:type="spellStart"/>
          <w:r w:rsidR="00D77AE8">
            <w:rPr>
              <w:b/>
              <w:sz w:val="20"/>
              <w:szCs w:val="20"/>
            </w:rPr>
            <w:t>Lotacional</w:t>
          </w:r>
          <w:proofErr w:type="spellEnd"/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D77AE8">
            <w:rPr>
              <w:b/>
              <w:sz w:val="20"/>
              <w:szCs w:val="20"/>
            </w:rPr>
            <w:t>UCS0347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AE8" w:rsidRDefault="00D77AE8" w:rsidP="002908D9">
      <w:r>
        <w:separator/>
      </w:r>
    </w:p>
  </w:footnote>
  <w:footnote w:type="continuationSeparator" w:id="0">
    <w:p w:rsidR="00D77AE8" w:rsidRDefault="00D77AE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AE8" w:rsidRDefault="00D77AE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3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AE8"/>
    <w:rsid w:val="0000536A"/>
    <w:rsid w:val="00010C94"/>
    <w:rsid w:val="00011A7E"/>
    <w:rsid w:val="00030C28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82651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77AE8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7AE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77AE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77AE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77AE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77AE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77AE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77AE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77AE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77AE8"/>
    <w:pPr>
      <w:ind w:left="0"/>
    </w:pPr>
  </w:style>
  <w:style w:type="paragraph" w:styleId="ndicedeilustraes">
    <w:name w:val="table of figures"/>
    <w:basedOn w:val="Normal"/>
    <w:next w:val="Normal"/>
    <w:semiHidden/>
    <w:rsid w:val="00D77AE8"/>
  </w:style>
  <w:style w:type="paragraph" w:styleId="Sumrio2">
    <w:name w:val="toc 2"/>
    <w:basedOn w:val="Normal"/>
    <w:next w:val="Normal"/>
    <w:autoRedefine/>
    <w:uiPriority w:val="39"/>
    <w:rsid w:val="00D77AE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77AE8"/>
    <w:pPr>
      <w:ind w:left="480"/>
    </w:pPr>
  </w:style>
  <w:style w:type="character" w:styleId="Hyperlink">
    <w:name w:val="Hyperlink"/>
    <w:basedOn w:val="Fontepargpadro"/>
    <w:uiPriority w:val="99"/>
    <w:rsid w:val="00D77AE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77A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77AE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77AE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77AE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77AE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77AE8"/>
    <w:rPr>
      <w:sz w:val="16"/>
    </w:rPr>
  </w:style>
  <w:style w:type="character" w:styleId="Nmerodepgina">
    <w:name w:val="page number"/>
    <w:basedOn w:val="Fontepargpadro"/>
    <w:rsid w:val="00D77AE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77AE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77A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7AE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77AE8"/>
  </w:style>
  <w:style w:type="paragraph" w:styleId="Corpodetexto">
    <w:name w:val="Body Text"/>
    <w:basedOn w:val="Normal"/>
    <w:link w:val="CorpodetextoChar"/>
    <w:rsid w:val="00D77AE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77AE8"/>
    <w:rPr>
      <w:rFonts w:eastAsia="Arial Unicode MS"/>
    </w:rPr>
  </w:style>
  <w:style w:type="paragraph" w:customStyle="1" w:styleId="tabletext">
    <w:name w:val="tabletext"/>
    <w:basedOn w:val="Normal"/>
    <w:rsid w:val="00D77AE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77AE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77AE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77AE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77AE8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D77AE8"/>
    <w:rPr>
      <w:color w:val="0000FF"/>
    </w:rPr>
  </w:style>
  <w:style w:type="paragraph" w:styleId="Corpodetexto2">
    <w:name w:val="Body Text 2"/>
    <w:basedOn w:val="Normal"/>
    <w:link w:val="Corpodetexto2Char"/>
    <w:rsid w:val="00D77AE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77AE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77AE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77AE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77AE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7AE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77AE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77AE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77AE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77AE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77AE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77AE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77AE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77AE8"/>
    <w:pPr>
      <w:ind w:left="0"/>
    </w:pPr>
  </w:style>
  <w:style w:type="paragraph" w:styleId="ndicedeilustraes">
    <w:name w:val="table of figures"/>
    <w:basedOn w:val="Normal"/>
    <w:next w:val="Normal"/>
    <w:semiHidden/>
    <w:rsid w:val="00D77AE8"/>
  </w:style>
  <w:style w:type="paragraph" w:styleId="Sumrio2">
    <w:name w:val="toc 2"/>
    <w:basedOn w:val="Normal"/>
    <w:next w:val="Normal"/>
    <w:autoRedefine/>
    <w:uiPriority w:val="39"/>
    <w:rsid w:val="00D77AE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77AE8"/>
    <w:pPr>
      <w:ind w:left="480"/>
    </w:pPr>
  </w:style>
  <w:style w:type="character" w:styleId="Hyperlink">
    <w:name w:val="Hyperlink"/>
    <w:basedOn w:val="Fontepargpadro"/>
    <w:uiPriority w:val="99"/>
    <w:rsid w:val="00D77AE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77A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77AE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77AE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77AE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77AE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77AE8"/>
    <w:rPr>
      <w:sz w:val="16"/>
    </w:rPr>
  </w:style>
  <w:style w:type="character" w:styleId="Nmerodepgina">
    <w:name w:val="page number"/>
    <w:basedOn w:val="Fontepargpadro"/>
    <w:rsid w:val="00D77AE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77AE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77A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7AE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77AE8"/>
  </w:style>
  <w:style w:type="paragraph" w:styleId="Corpodetexto">
    <w:name w:val="Body Text"/>
    <w:basedOn w:val="Normal"/>
    <w:link w:val="CorpodetextoChar"/>
    <w:rsid w:val="00D77AE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77AE8"/>
    <w:rPr>
      <w:rFonts w:eastAsia="Arial Unicode MS"/>
    </w:rPr>
  </w:style>
  <w:style w:type="paragraph" w:customStyle="1" w:styleId="tabletext">
    <w:name w:val="tabletext"/>
    <w:basedOn w:val="Normal"/>
    <w:rsid w:val="00D77AE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77AE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77AE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77AE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77AE8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D77AE8"/>
    <w:rPr>
      <w:color w:val="0000FF"/>
    </w:rPr>
  </w:style>
  <w:style w:type="paragraph" w:styleId="Corpodetexto2">
    <w:name w:val="Body Text 2"/>
    <w:basedOn w:val="Normal"/>
    <w:link w:val="Corpodetexto2Char"/>
    <w:rsid w:val="00D77AE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77AE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77AE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77AE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77AE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1C338-ED8C-43EB-87FB-314210CFC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20</Pages>
  <Words>3097</Words>
  <Characters>17433</Characters>
  <Application>Microsoft Office Word</Application>
  <DocSecurity>0</DocSecurity>
  <Lines>145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20490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2014-11-09T05:22:00Z</cp:lastPrinted>
  <dcterms:created xsi:type="dcterms:W3CDTF">2014-11-09T05:21:00Z</dcterms:created>
  <dcterms:modified xsi:type="dcterms:W3CDTF">2014-11-21T17:21:00Z</dcterms:modified>
</cp:coreProperties>
</file>