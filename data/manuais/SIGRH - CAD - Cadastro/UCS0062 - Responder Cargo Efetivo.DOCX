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628" w:rsidRDefault="00E03628" w:rsidP="00E0362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03628" w:rsidRDefault="00E03628" w:rsidP="00E03628">
      <w:pPr>
        <w:widowControl w:val="0"/>
        <w:rPr>
          <w:rFonts w:cs="Arial"/>
          <w:sz w:val="20"/>
        </w:rPr>
      </w:pPr>
    </w:p>
    <w:p w:rsidR="00E03628" w:rsidRDefault="00E03628" w:rsidP="00E03628">
      <w:pPr>
        <w:widowControl w:val="0"/>
        <w:rPr>
          <w:rFonts w:cs="Arial"/>
          <w:sz w:val="20"/>
        </w:rPr>
      </w:pPr>
    </w:p>
    <w:p w:rsidR="00E03628" w:rsidRDefault="00E03628" w:rsidP="00E03628">
      <w:pPr>
        <w:widowControl w:val="0"/>
        <w:rPr>
          <w:rFonts w:cs="Arial"/>
          <w:sz w:val="20"/>
        </w:rPr>
      </w:pPr>
    </w:p>
    <w:p w:rsidR="00E03628" w:rsidRDefault="00E03628" w:rsidP="00E03628">
      <w:pPr>
        <w:widowControl w:val="0"/>
        <w:rPr>
          <w:rFonts w:cs="Arial"/>
          <w:sz w:val="20"/>
        </w:rPr>
      </w:pPr>
    </w:p>
    <w:p w:rsidR="00E03628" w:rsidRDefault="00E03628" w:rsidP="00E0362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03628" w:rsidRDefault="00E03628" w:rsidP="00E03628">
      <w:pPr>
        <w:widowControl w:val="0"/>
        <w:rPr>
          <w:rFonts w:cs="Arial"/>
          <w:sz w:val="20"/>
          <w:u w:val="single"/>
        </w:rPr>
      </w:pPr>
    </w:p>
    <w:p w:rsidR="00E03628" w:rsidRDefault="00E03628" w:rsidP="00E0362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03628" w:rsidRDefault="00E03628" w:rsidP="00E03628">
      <w:pPr>
        <w:widowControl w:val="0"/>
        <w:rPr>
          <w:rFonts w:cs="Arial"/>
          <w:sz w:val="20"/>
        </w:rPr>
      </w:pPr>
    </w:p>
    <w:p w:rsidR="00E03628" w:rsidRDefault="00E03628" w:rsidP="00E03628">
      <w:pPr>
        <w:widowControl w:val="0"/>
        <w:rPr>
          <w:rFonts w:cs="Arial"/>
          <w:sz w:val="20"/>
        </w:rPr>
      </w:pPr>
    </w:p>
    <w:p w:rsidR="00E03628" w:rsidRDefault="00E03628" w:rsidP="00E03628">
      <w:pPr>
        <w:widowControl w:val="0"/>
        <w:rPr>
          <w:rFonts w:cs="Arial"/>
          <w:sz w:val="20"/>
        </w:rPr>
      </w:pPr>
    </w:p>
    <w:p w:rsidR="00E03628" w:rsidRDefault="00E03628" w:rsidP="00E0362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03628" w:rsidRDefault="00E03628" w:rsidP="00E03628">
      <w:pPr>
        <w:widowControl w:val="0"/>
        <w:rPr>
          <w:rFonts w:cs="Arial"/>
          <w:sz w:val="20"/>
        </w:rPr>
      </w:pPr>
    </w:p>
    <w:p w:rsidR="00E03628" w:rsidRDefault="00E03628" w:rsidP="00E03628">
      <w:pPr>
        <w:widowControl w:val="0"/>
        <w:rPr>
          <w:rFonts w:cs="Arial"/>
          <w:sz w:val="20"/>
        </w:rPr>
      </w:pPr>
    </w:p>
    <w:p w:rsidR="00E03628" w:rsidRDefault="00E03628" w:rsidP="00E03628">
      <w:pPr>
        <w:widowControl w:val="0"/>
        <w:rPr>
          <w:rFonts w:cs="Arial"/>
        </w:rPr>
      </w:pPr>
    </w:p>
    <w:p w:rsidR="00E03628" w:rsidRDefault="00E03628" w:rsidP="00E03628">
      <w:pPr>
        <w:pStyle w:val="Capa"/>
        <w:rPr>
          <w:color w:val="FF9900"/>
        </w:rPr>
      </w:pPr>
      <w:r>
        <w:t>SINDRAPE</w:t>
      </w:r>
    </w:p>
    <w:p w:rsidR="00E03628" w:rsidRDefault="00E03628" w:rsidP="00E0362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03628" w:rsidRPr="00E03628" w:rsidRDefault="00E03628" w:rsidP="00E03628">
      <w:pPr>
        <w:widowControl w:val="0"/>
        <w:rPr>
          <w:color w:val="000080"/>
        </w:rPr>
      </w:pPr>
    </w:p>
    <w:p w:rsidR="00E03628" w:rsidRPr="00E03628" w:rsidRDefault="00E03628" w:rsidP="00E03628">
      <w:pPr>
        <w:widowControl w:val="0"/>
        <w:jc w:val="right"/>
        <w:rPr>
          <w:rFonts w:cs="Arial"/>
          <w:b/>
          <w:bCs/>
          <w:color w:val="000080"/>
        </w:rPr>
      </w:pPr>
    </w:p>
    <w:p w:rsidR="00E03628" w:rsidRDefault="00E03628" w:rsidP="00E03628">
      <w:pPr>
        <w:pStyle w:val="Capa"/>
        <w:rPr>
          <w:color w:val="FF9900"/>
        </w:rPr>
      </w:pPr>
      <w:r>
        <w:t>UCS0062</w:t>
      </w:r>
      <w:r w:rsidR="00D32B19">
        <w:t xml:space="preserve"> </w:t>
      </w:r>
      <w:r>
        <w:t xml:space="preserve">– Responder </w:t>
      </w:r>
      <w:r w:rsidR="00D32B19">
        <w:t>Cargo Efetivo</w:t>
      </w:r>
    </w:p>
    <w:p w:rsidR="00E03628" w:rsidRDefault="00E03628" w:rsidP="00E03628">
      <w:pPr>
        <w:widowControl w:val="0"/>
        <w:rPr>
          <w:rFonts w:cs="Arial"/>
        </w:rPr>
      </w:pPr>
    </w:p>
    <w:p w:rsidR="00E03628" w:rsidRDefault="00E03628" w:rsidP="00E03628">
      <w:pPr>
        <w:pStyle w:val="Cabealho"/>
        <w:widowControl w:val="0"/>
      </w:pPr>
    </w:p>
    <w:p w:rsidR="00E03628" w:rsidRDefault="00E03628" w:rsidP="00E0362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E03628" w:rsidRPr="00E03628" w:rsidRDefault="00E03628" w:rsidP="00E03628">
      <w:pPr>
        <w:pStyle w:val="Corpodetexto3"/>
        <w:widowControl w:val="0"/>
        <w:spacing w:after="0"/>
        <w:rPr>
          <w:rFonts w:cs="Arial"/>
        </w:rPr>
      </w:pPr>
      <w:r w:rsidRPr="00E03628">
        <w:rPr>
          <w:rFonts w:cs="Arial"/>
        </w:rPr>
        <w:lastRenderedPageBreak/>
        <w:t>Histórico de Revisões</w:t>
      </w:r>
    </w:p>
    <w:p w:rsidR="00E03628" w:rsidRDefault="00E03628" w:rsidP="00E03628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39"/>
        <w:gridCol w:w="1767"/>
        <w:gridCol w:w="2063"/>
      </w:tblGrid>
      <w:tr w:rsidR="00E03628" w:rsidTr="00E03628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03628" w:rsidTr="00E03628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14/12/2005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E03628" w:rsidTr="00E03628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18/08/2006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Correção do caso de uso.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E03628" w:rsidTr="00E03628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24/06/2006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Revisão do caso de uso.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E03628" w:rsidTr="00E03628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03/09/2007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1.3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do documento. Alteração do nome do caso de uso.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E03628" w:rsidTr="00E03628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10/12/2008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v4</w:t>
            </w:r>
            <w:proofErr w:type="gram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039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Default="00E03628" w:rsidP="00E03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</w:tbl>
    <w:p w:rsidR="00E03628" w:rsidRDefault="00E03628" w:rsidP="00E03628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E03628" w:rsidRPr="00E03628" w:rsidRDefault="00E03628" w:rsidP="00E03628">
      <w:pPr>
        <w:pStyle w:val="Corpodetexto3"/>
        <w:widowControl w:val="0"/>
        <w:spacing w:after="0"/>
        <w:rPr>
          <w:rFonts w:cs="Arial"/>
        </w:rPr>
      </w:pPr>
      <w:r w:rsidRPr="00E03628">
        <w:rPr>
          <w:rFonts w:cs="Arial"/>
        </w:rPr>
        <w:lastRenderedPageBreak/>
        <w:t>Índice</w:t>
      </w:r>
    </w:p>
    <w:p w:rsidR="00E03628" w:rsidRPr="00E03628" w:rsidRDefault="00E03628" w:rsidP="00E03628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281DA6" w:rsidRDefault="00E0362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  <w:color w:val="000000"/>
        </w:rPr>
        <w:fldChar w:fldCharType="begin"/>
      </w:r>
      <w:r>
        <w:rPr>
          <w:rFonts w:cs="Arial"/>
          <w:color w:val="000000"/>
        </w:rPr>
        <w:instrText xml:space="preserve"> TOC \o "1-3" \h \z </w:instrText>
      </w:r>
      <w:r>
        <w:rPr>
          <w:rFonts w:cs="Arial"/>
          <w:color w:val="000000"/>
        </w:rPr>
        <w:fldChar w:fldCharType="separate"/>
      </w:r>
      <w:hyperlink w:anchor="_Toc404328589" w:history="1">
        <w:r w:rsidR="00281DA6" w:rsidRPr="00E95B85">
          <w:rPr>
            <w:rStyle w:val="Hyperlink"/>
            <w:noProof/>
          </w:rPr>
          <w:t>1.</w:t>
        </w:r>
        <w:r w:rsidR="00281DA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1DA6" w:rsidRPr="00E95B85">
          <w:rPr>
            <w:rStyle w:val="Hyperlink"/>
            <w:noProof/>
          </w:rPr>
          <w:t>Pacote/Caso de Uso</w:t>
        </w:r>
        <w:r w:rsidR="00281DA6">
          <w:rPr>
            <w:noProof/>
            <w:webHidden/>
          </w:rPr>
          <w:tab/>
        </w:r>
        <w:r w:rsidR="00281DA6">
          <w:rPr>
            <w:noProof/>
            <w:webHidden/>
          </w:rPr>
          <w:fldChar w:fldCharType="begin"/>
        </w:r>
        <w:r w:rsidR="00281DA6">
          <w:rPr>
            <w:noProof/>
            <w:webHidden/>
          </w:rPr>
          <w:instrText xml:space="preserve"> PAGEREF _Toc404328589 \h </w:instrText>
        </w:r>
        <w:r w:rsidR="00281DA6">
          <w:rPr>
            <w:noProof/>
            <w:webHidden/>
          </w:rPr>
        </w:r>
        <w:r w:rsidR="00281DA6">
          <w:rPr>
            <w:noProof/>
            <w:webHidden/>
          </w:rPr>
          <w:fldChar w:fldCharType="separate"/>
        </w:r>
        <w:r w:rsidR="00281DA6">
          <w:rPr>
            <w:noProof/>
            <w:webHidden/>
          </w:rPr>
          <w:t>5</w:t>
        </w:r>
        <w:r w:rsidR="00281DA6"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590" w:history="1">
        <w:r w:rsidRPr="00E95B85">
          <w:rPr>
            <w:rStyle w:val="Hyperlink"/>
            <w:noProof/>
          </w:rPr>
          <w:t>Responder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591" w:history="1">
        <w:r w:rsidRPr="00E95B8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592" w:history="1">
        <w:r w:rsidRPr="00E95B8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593" w:history="1">
        <w:r w:rsidRPr="00E95B8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594" w:history="1">
        <w:r w:rsidRPr="00E95B8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595" w:history="1">
        <w:r w:rsidRPr="00E95B8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596" w:history="1">
        <w:r w:rsidRPr="00E95B8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597" w:history="1">
        <w:r w:rsidRPr="00E95B8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598" w:history="1">
        <w:r w:rsidRPr="00E95B8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Incluir Ato de Responder por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599" w:history="1">
        <w:r w:rsidRPr="00E95B8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00" w:history="1">
        <w:r w:rsidRPr="00E95B8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Fluxo Alternativo – Ator informa que o respondente responderá cumulativamente – item 4.1.1.15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01" w:history="1">
        <w:r w:rsidRPr="00E95B85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Fluxo Alternativo – Ator informa pagamento igual “Receberá pelo cargo que responderá” – item 4.1.1.11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02" w:history="1">
        <w:r w:rsidRPr="00E95B85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Fluxo Alternativo – Ator informa data final do ato de responder – item 4.1.1.12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03" w:history="1">
        <w:r w:rsidRPr="00E95B85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04" w:history="1">
        <w:r w:rsidRPr="00E95B8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Alterar Ato de Responder por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05" w:history="1">
        <w:r w:rsidRPr="00E95B8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06" w:history="1">
        <w:r w:rsidRPr="00E95B85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Fluxo Alternativo – Ator informa nova data fim válida – item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07" w:history="1">
        <w:r w:rsidRPr="00E95B85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08" w:history="1">
        <w:r w:rsidRPr="00E95B8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Anular Ato de Responder por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09" w:history="1">
        <w:r w:rsidRPr="00E95B8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10" w:history="1">
        <w:r w:rsidRPr="00E95B85">
          <w:rPr>
            <w:rStyle w:val="Hyperlink"/>
            <w:strike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strike/>
            <w:noProof/>
          </w:rPr>
          <w:t>Fluxo Alternativo – Reativar Registro – 4.3.1.2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11" w:history="1">
        <w:r w:rsidRPr="00E95B85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Exceções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12" w:history="1">
        <w:r w:rsidRPr="00E95B85">
          <w:rPr>
            <w:rStyle w:val="Hyperlink"/>
            <w:strike/>
            <w:noProof/>
          </w:rPr>
          <w:t>4.3.4.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strike/>
            <w:noProof/>
          </w:rPr>
          <w:t>Exceções - Reativar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13" w:history="1">
        <w:r w:rsidRPr="00E95B85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Excluir Ato de Responder por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14" w:history="1">
        <w:r w:rsidRPr="00E95B85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15" w:history="1">
        <w:r w:rsidRPr="00E95B85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16" w:history="1">
        <w:r w:rsidRPr="00E95B85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Listar Ato de Responder por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17" w:history="1">
        <w:r w:rsidRPr="00E95B85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18" w:history="1">
        <w:r w:rsidRPr="00E95B8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19" w:history="1">
        <w:r w:rsidRPr="00E95B8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Pré-requisitos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20" w:history="1">
        <w:r w:rsidRPr="00E95B85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Pré-Requisitos para o Titular do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21" w:history="1">
        <w:r w:rsidRPr="00E95B85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Parâmetros do cargo efetivo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81DA6" w:rsidRDefault="00281DA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622" w:history="1">
        <w:r w:rsidRPr="00E95B85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5B8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03628" w:rsidRDefault="00E03628" w:rsidP="00E03628">
      <w:pPr>
        <w:pStyle w:val="Sumrio1"/>
      </w:pPr>
      <w:r>
        <w:rPr>
          <w:color w:val="000000"/>
        </w:rPr>
        <w:fldChar w:fldCharType="end"/>
      </w:r>
    </w:p>
    <w:p w:rsidR="00E03628" w:rsidRDefault="00E03628" w:rsidP="00E03628">
      <w:pPr>
        <w:widowControl w:val="0"/>
        <w:rPr>
          <w:rFonts w:cs="Arial"/>
          <w:b/>
          <w:bCs/>
          <w:color w:val="000000"/>
        </w:rPr>
      </w:pPr>
    </w:p>
    <w:p w:rsidR="00E03628" w:rsidRDefault="00E03628" w:rsidP="00E03628">
      <w:pPr>
        <w:pStyle w:val="Heading"/>
        <w:rPr>
          <w:rFonts w:cs="Arial"/>
          <w:szCs w:val="24"/>
          <w:lang w:val="pt-BR"/>
        </w:rPr>
      </w:pPr>
    </w:p>
    <w:p w:rsidR="00E03628" w:rsidRDefault="00E03628" w:rsidP="00E03628">
      <w:pPr>
        <w:pStyle w:val="Heading"/>
      </w:pPr>
    </w:p>
    <w:p w:rsidR="00E03628" w:rsidRDefault="00E03628" w:rsidP="00E03628">
      <w:pPr>
        <w:pStyle w:val="Heading"/>
        <w:jc w:val="center"/>
      </w:pPr>
    </w:p>
    <w:p w:rsidR="00E03628" w:rsidRDefault="00E03628" w:rsidP="00E0362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03628" w:rsidRDefault="00E03628" w:rsidP="00E0362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28589"/>
      <w:r>
        <w:lastRenderedPageBreak/>
        <w:t>Pacote/Caso de Uso</w:t>
      </w:r>
      <w:bookmarkEnd w:id="1"/>
    </w:p>
    <w:p w:rsidR="00E03628" w:rsidRDefault="00E03628" w:rsidP="00E03628"/>
    <w:p w:rsidR="00E03628" w:rsidRDefault="00E03628" w:rsidP="00281DA6">
      <w:pPr>
        <w:pStyle w:val="Subttulo"/>
      </w:pPr>
      <w:bookmarkStart w:id="2" w:name="_Toc404328590"/>
      <w:r>
        <w:t xml:space="preserve">Responder </w:t>
      </w:r>
      <w:r w:rsidR="00D32B19">
        <w:t>Cargo Efetivo</w:t>
      </w:r>
      <w:bookmarkEnd w:id="2"/>
    </w:p>
    <w:p w:rsidR="00E03628" w:rsidRDefault="00E03628" w:rsidP="00E03628">
      <w:pPr>
        <w:widowControl w:val="0"/>
        <w:ind w:left="902"/>
        <w:rPr>
          <w:rFonts w:cs="Arial"/>
          <w:b/>
          <w:bCs/>
          <w:color w:val="FF0000"/>
        </w:rPr>
      </w:pPr>
    </w:p>
    <w:p w:rsidR="00E03628" w:rsidRDefault="00E03628" w:rsidP="00E0362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28591"/>
      <w:r>
        <w:t>Descrição</w:t>
      </w:r>
      <w:bookmarkEnd w:id="3"/>
    </w:p>
    <w:p w:rsidR="00E03628" w:rsidRDefault="00E03628" w:rsidP="00E03628">
      <w:pPr>
        <w:pStyle w:val="Recuodecorpodetexto2"/>
        <w:widowControl w:val="0"/>
        <w:ind w:left="1620" w:firstLine="0"/>
        <w:rPr>
          <w:sz w:val="24"/>
        </w:rPr>
      </w:pPr>
    </w:p>
    <w:p w:rsidR="00E03628" w:rsidRDefault="00E03628" w:rsidP="00E0362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resposta de cargo efetivo.</w:t>
      </w:r>
    </w:p>
    <w:p w:rsidR="00E03628" w:rsidRDefault="00E03628" w:rsidP="00E03628">
      <w:pPr>
        <w:pStyle w:val="Recuodecorpodetexto2"/>
        <w:widowControl w:val="0"/>
        <w:ind w:left="1620" w:firstLine="0"/>
        <w:rPr>
          <w:sz w:val="24"/>
        </w:rPr>
      </w:pPr>
    </w:p>
    <w:p w:rsidR="00E03628" w:rsidRDefault="00E03628" w:rsidP="00E0362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28592"/>
      <w:r>
        <w:t>Requisitos atendidos</w:t>
      </w:r>
      <w:bookmarkEnd w:id="4"/>
    </w:p>
    <w:p w:rsidR="00E03628" w:rsidRDefault="00E03628" w:rsidP="00E03628"/>
    <w:p w:rsidR="00E03628" w:rsidRDefault="00E03628" w:rsidP="00E03628">
      <w:pPr>
        <w:pStyle w:val="Recuodecorpodetexto"/>
        <w:ind w:left="1260"/>
      </w:pPr>
      <w:r>
        <w:t>R1 – Substituir / Responder por Cargos Efetivos.</w:t>
      </w:r>
    </w:p>
    <w:p w:rsidR="00E03628" w:rsidRDefault="00E03628" w:rsidP="00E03628"/>
    <w:p w:rsidR="00E03628" w:rsidRDefault="00E03628" w:rsidP="00E0362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28593"/>
      <w:r>
        <w:t>Conceito</w:t>
      </w:r>
      <w:bookmarkEnd w:id="5"/>
      <w:r>
        <w:tab/>
      </w:r>
    </w:p>
    <w:p w:rsidR="00E03628" w:rsidRDefault="00E03628" w:rsidP="00E03628"/>
    <w:p w:rsidR="00E03628" w:rsidRDefault="00E03628" w:rsidP="00E0362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28594"/>
      <w:r>
        <w:t>Conceitos principais</w:t>
      </w:r>
      <w:bookmarkEnd w:id="6"/>
    </w:p>
    <w:p w:rsidR="00E03628" w:rsidRDefault="00E03628" w:rsidP="00E03628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03628" w:rsidTr="00FF700E">
        <w:trPr>
          <w:trHeight w:val="600"/>
        </w:trPr>
        <w:tc>
          <w:tcPr>
            <w:tcW w:w="2338" w:type="dxa"/>
          </w:tcPr>
          <w:p w:rsidR="00E03628" w:rsidRDefault="00E03628" w:rsidP="00E0362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Função</w:t>
            </w:r>
          </w:p>
        </w:tc>
        <w:tc>
          <w:tcPr>
            <w:tcW w:w="6732" w:type="dxa"/>
          </w:tcPr>
          <w:p w:rsidR="00E03628" w:rsidRDefault="00E0362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Atividade formalmente designada a uma pessoa dentro de um contrato de vinculo.</w:t>
            </w:r>
          </w:p>
        </w:tc>
      </w:tr>
    </w:tbl>
    <w:p w:rsidR="00E03628" w:rsidRDefault="00E03628" w:rsidP="00E03628">
      <w:pPr>
        <w:rPr>
          <w:rFonts w:cs="Arial"/>
        </w:rPr>
      </w:pPr>
    </w:p>
    <w:p w:rsidR="00E03628" w:rsidRDefault="00E03628" w:rsidP="00E0362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28595"/>
      <w:r>
        <w:t>Conceitos associados</w:t>
      </w:r>
      <w:bookmarkEnd w:id="7"/>
    </w:p>
    <w:p w:rsidR="00E03628" w:rsidRDefault="00E03628" w:rsidP="00E0362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03628" w:rsidTr="00FF700E">
        <w:trPr>
          <w:trHeight w:val="600"/>
        </w:trPr>
        <w:tc>
          <w:tcPr>
            <w:tcW w:w="1600" w:type="dxa"/>
          </w:tcPr>
          <w:p w:rsidR="00E03628" w:rsidRDefault="00E03628" w:rsidP="00E0362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Carreira</w:t>
            </w:r>
          </w:p>
        </w:tc>
        <w:tc>
          <w:tcPr>
            <w:tcW w:w="4606" w:type="dxa"/>
          </w:tcPr>
          <w:p w:rsidR="00E03628" w:rsidRDefault="00E0362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itens que compõem as carreiras de cargos ou empregos do Estado.</w:t>
            </w:r>
          </w:p>
        </w:tc>
      </w:tr>
    </w:tbl>
    <w:p w:rsidR="00E03628" w:rsidRDefault="00E03628" w:rsidP="00E0362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03628" w:rsidTr="00FF700E">
        <w:trPr>
          <w:trHeight w:val="600"/>
        </w:trPr>
        <w:tc>
          <w:tcPr>
            <w:tcW w:w="1600" w:type="dxa"/>
          </w:tcPr>
          <w:p w:rsidR="00E03628" w:rsidRDefault="00E03628" w:rsidP="00E0362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Estrutura de Carreira</w:t>
            </w:r>
          </w:p>
        </w:tc>
        <w:tc>
          <w:tcPr>
            <w:tcW w:w="4606" w:type="dxa"/>
          </w:tcPr>
          <w:p w:rsidR="00E03628" w:rsidRDefault="00E0362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níveis hierárquicos de cada carreira do Estado.</w:t>
            </w:r>
          </w:p>
        </w:tc>
      </w:tr>
    </w:tbl>
    <w:p w:rsidR="00E03628" w:rsidRDefault="00E03628" w:rsidP="00E0362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03628" w:rsidTr="00FF700E">
        <w:trPr>
          <w:trHeight w:val="600"/>
        </w:trPr>
        <w:tc>
          <w:tcPr>
            <w:tcW w:w="1600" w:type="dxa"/>
          </w:tcPr>
          <w:p w:rsidR="00E03628" w:rsidRDefault="00E03628" w:rsidP="00E0362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Relação de trabalho</w:t>
            </w:r>
          </w:p>
        </w:tc>
        <w:tc>
          <w:tcPr>
            <w:tcW w:w="4606" w:type="dxa"/>
          </w:tcPr>
          <w:p w:rsidR="00E03628" w:rsidRDefault="00E0362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Relações de trabalho que a pessoa pode ter nos órgãos ou </w:t>
            </w:r>
            <w:proofErr w:type="gramStart"/>
            <w:r>
              <w:rPr>
                <w:rFonts w:cs="Arial"/>
              </w:rPr>
              <w:t>empresa públicas</w:t>
            </w:r>
            <w:proofErr w:type="gramEnd"/>
            <w:r>
              <w:rPr>
                <w:rFonts w:cs="Arial"/>
              </w:rPr>
              <w:t>.</w:t>
            </w:r>
          </w:p>
        </w:tc>
      </w:tr>
    </w:tbl>
    <w:p w:rsidR="00E03628" w:rsidRDefault="00E03628" w:rsidP="00E0362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03628" w:rsidTr="00FF700E">
        <w:trPr>
          <w:trHeight w:val="600"/>
        </w:trPr>
        <w:tc>
          <w:tcPr>
            <w:tcW w:w="1600" w:type="dxa"/>
          </w:tcPr>
          <w:p w:rsidR="00E03628" w:rsidRDefault="00E03628" w:rsidP="00E0362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comissionado</w:t>
            </w:r>
          </w:p>
        </w:tc>
        <w:tc>
          <w:tcPr>
            <w:tcW w:w="4606" w:type="dxa"/>
          </w:tcPr>
          <w:p w:rsidR="00E03628" w:rsidRDefault="00E0362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dos cargos em comissão existentes no agrupamento.</w:t>
            </w:r>
          </w:p>
        </w:tc>
      </w:tr>
    </w:tbl>
    <w:p w:rsidR="00E03628" w:rsidRDefault="00E03628" w:rsidP="00E0362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03628" w:rsidTr="00FF700E">
        <w:trPr>
          <w:trHeight w:val="600"/>
        </w:trPr>
        <w:tc>
          <w:tcPr>
            <w:tcW w:w="1600" w:type="dxa"/>
          </w:tcPr>
          <w:p w:rsidR="00E03628" w:rsidRDefault="00E03628" w:rsidP="00E0362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Carga Horária</w:t>
            </w:r>
          </w:p>
        </w:tc>
        <w:tc>
          <w:tcPr>
            <w:tcW w:w="4606" w:type="dxa"/>
          </w:tcPr>
          <w:p w:rsidR="00E03628" w:rsidRDefault="00E0362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Quantidade de horas semanais ou mensais realizadas pelo servidor.</w:t>
            </w:r>
          </w:p>
        </w:tc>
      </w:tr>
    </w:tbl>
    <w:p w:rsidR="00E03628" w:rsidRDefault="00E03628" w:rsidP="00E03628">
      <w:pPr>
        <w:rPr>
          <w:rFonts w:eastAsia="Arial Unicode MS"/>
        </w:rPr>
      </w:pPr>
    </w:p>
    <w:p w:rsidR="00E03628" w:rsidRDefault="00E03628" w:rsidP="00E0362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28596"/>
      <w:r>
        <w:lastRenderedPageBreak/>
        <w:t>Diagrama</w:t>
      </w:r>
      <w:bookmarkEnd w:id="8"/>
    </w:p>
    <w:p w:rsidR="00E03628" w:rsidRDefault="00E03628" w:rsidP="00E0362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03628" w:rsidRDefault="00E03628" w:rsidP="00E03628">
      <w:pPr>
        <w:widowControl w:val="0"/>
        <w:jc w:val="center"/>
        <w:rPr>
          <w:rFonts w:cs="Arial"/>
        </w:rPr>
      </w:pPr>
    </w:p>
    <w:p w:rsidR="00E03628" w:rsidRDefault="00D32B19" w:rsidP="00E0362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5257800"/>
                <wp:effectExtent l="0" t="0" r="0" b="0"/>
                <wp:docPr id="409" name="Tela 4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43180" y="14605"/>
                            <a:ext cx="5457825" cy="5228590"/>
                            <a:chOff x="68" y="23"/>
                            <a:chExt cx="8595" cy="8234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66" y="2601"/>
                              <a:ext cx="2589" cy="13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66" y="2726"/>
                              <a:ext cx="6494" cy="291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3" y="2874"/>
                              <a:ext cx="191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- Responder Cargo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Efetivo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5926" y="3135"/>
                              <a:ext cx="2680" cy="77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6755" y="3248"/>
                              <a:ext cx="96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92" y="3430"/>
                              <a:ext cx="164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Responder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por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6744" y="3612"/>
                              <a:ext cx="104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" name="Oval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2271" y="4532"/>
                              <a:ext cx="2690" cy="77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54" y="4645"/>
                              <a:ext cx="97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36" y="4827"/>
                              <a:ext cx="164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Responder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por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088" y="5009"/>
                              <a:ext cx="104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" name="Oval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5495" y="4748"/>
                              <a:ext cx="2679" cy="77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6301" y="4861"/>
                              <a:ext cx="956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Anular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5961" y="5043"/>
                              <a:ext cx="164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Responder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por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6312" y="5225"/>
                              <a:ext cx="104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" name="Oval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384" y="3135"/>
                              <a:ext cx="2680" cy="77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3202" y="3248"/>
                              <a:ext cx="97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850" y="3430"/>
                              <a:ext cx="164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Responder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por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3202" y="3612"/>
                              <a:ext cx="104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66" y="5929"/>
                              <a:ext cx="1397" cy="13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66" y="6054"/>
                              <a:ext cx="3509" cy="193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179" y="6201"/>
                              <a:ext cx="1231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Auxiliares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" name="Line 27"/>
                          <wps:cNvCnPr/>
                          <wps:spPr bwMode="auto">
                            <a:xfrm>
                              <a:off x="2089" y="5952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28"/>
                          <wps:cNvCnPr/>
                          <wps:spPr bwMode="auto">
                            <a:xfrm>
                              <a:off x="2089" y="5952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9"/>
                          <wps:cNvCnPr/>
                          <wps:spPr bwMode="auto">
                            <a:xfrm flipH="1">
                              <a:off x="2100" y="5963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0"/>
                          <wps:cNvCnPr/>
                          <wps:spPr bwMode="auto">
                            <a:xfrm flipV="1">
                              <a:off x="2100" y="5963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1"/>
                          <wps:cNvCnPr/>
                          <wps:spPr bwMode="auto">
                            <a:xfrm>
                              <a:off x="2089" y="595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2"/>
                          <wps:cNvCnPr/>
                          <wps:spPr bwMode="auto">
                            <a:xfrm>
                              <a:off x="2089" y="5986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3"/>
                          <wps:cNvCnPr/>
                          <wps:spPr bwMode="auto">
                            <a:xfrm>
                              <a:off x="2100" y="5952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4"/>
                          <wps:cNvCnPr/>
                          <wps:spPr bwMode="auto">
                            <a:xfrm>
                              <a:off x="2089" y="596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5"/>
                          <wps:cNvCnPr/>
                          <wps:spPr bwMode="auto">
                            <a:xfrm>
                              <a:off x="2089" y="596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6"/>
                          <wps:cNvCnPr/>
                          <wps:spPr bwMode="auto">
                            <a:xfrm>
                              <a:off x="2100" y="5952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7"/>
                          <wps:cNvCnPr/>
                          <wps:spPr bwMode="auto">
                            <a:xfrm>
                              <a:off x="2100" y="5952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8"/>
                          <wps:cNvCnPr/>
                          <wps:spPr bwMode="auto">
                            <a:xfrm>
                              <a:off x="2089" y="595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>
                              <a:off x="2089" y="596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>
                              <a:off x="2089" y="5952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 flipH="1">
                              <a:off x="2089" y="595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>
                              <a:off x="2100" y="5963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 flipH="1" flipV="1">
                              <a:off x="2100" y="5963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 flipH="1" flipV="1">
                              <a:off x="2100" y="5952"/>
                              <a:ext cx="57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 flipH="1" flipV="1">
                              <a:off x="2100" y="5963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6"/>
                          <wps:cNvCnPr/>
                          <wps:spPr bwMode="auto">
                            <a:xfrm flipH="1" flipV="1">
                              <a:off x="2100" y="5963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7"/>
                          <wps:cNvCnPr/>
                          <wps:spPr bwMode="auto">
                            <a:xfrm flipH="1" flipV="1">
                              <a:off x="2089" y="5963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8"/>
                          <wps:cNvCnPr/>
                          <wps:spPr bwMode="auto">
                            <a:xfrm flipH="1" flipV="1">
                              <a:off x="2112" y="5963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9"/>
                          <wps:cNvCnPr/>
                          <wps:spPr bwMode="auto">
                            <a:xfrm>
                              <a:off x="2089" y="5952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0"/>
                          <wps:cNvCnPr/>
                          <wps:spPr bwMode="auto">
                            <a:xfrm>
                              <a:off x="2089" y="595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Oval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2702" y="6565"/>
                              <a:ext cx="2328" cy="52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3111" y="6644"/>
                              <a:ext cx="141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3610" y="6826"/>
                              <a:ext cx="49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Pessoa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" name="Line 54"/>
                          <wps:cNvCnPr/>
                          <wps:spPr bwMode="auto">
                            <a:xfrm>
                              <a:off x="2725" y="658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>
                              <a:off x="2725" y="6588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/>
                          <wps:spPr bwMode="auto">
                            <a:xfrm flipH="1">
                              <a:off x="2736" y="6599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7"/>
                          <wps:cNvCnPr/>
                          <wps:spPr bwMode="auto">
                            <a:xfrm flipV="1">
                              <a:off x="2736" y="6599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8"/>
                          <wps:cNvCnPr/>
                          <wps:spPr bwMode="auto">
                            <a:xfrm>
                              <a:off x="2725" y="658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>
                              <a:off x="2725" y="6622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>
                              <a:off x="2736" y="658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>
                              <a:off x="2725" y="659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>
                              <a:off x="2725" y="659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>
                              <a:off x="2736" y="658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2736" y="658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>
                              <a:off x="2725" y="658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>
                              <a:off x="2725" y="659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>
                              <a:off x="2725" y="658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 flipH="1">
                              <a:off x="2725" y="658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>
                              <a:off x="2736" y="6599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 flipH="1" flipV="1">
                              <a:off x="2736" y="6599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 flipH="1" flipV="1">
                              <a:off x="2736" y="6588"/>
                              <a:ext cx="57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 flipH="1" flipV="1">
                              <a:off x="2736" y="6599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 flipH="1" flipV="1">
                              <a:off x="2736" y="6599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 flipH="1" flipV="1">
                              <a:off x="2725" y="6599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 flipH="1" flipV="1">
                              <a:off x="2748" y="6599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>
                              <a:off x="2725" y="6588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>
                              <a:off x="2725" y="658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Oval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2271" y="7326"/>
                              <a:ext cx="2588" cy="51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2816" y="7405"/>
                              <a:ext cx="141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3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5" y="7587"/>
                              <a:ext cx="166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4" name="Line 81"/>
                          <wps:cNvCnPr/>
                          <wps:spPr bwMode="auto">
                            <a:xfrm>
                              <a:off x="2293" y="734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>
                              <a:off x="2293" y="7349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3"/>
                          <wps:cNvCnPr/>
                          <wps:spPr bwMode="auto">
                            <a:xfrm flipH="1">
                              <a:off x="2305" y="7360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 flipV="1">
                              <a:off x="2305" y="7360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5"/>
                          <wps:cNvCnPr/>
                          <wps:spPr bwMode="auto">
                            <a:xfrm>
                              <a:off x="2293" y="734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>
                              <a:off x="2293" y="7383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7"/>
                          <wps:cNvCnPr/>
                          <wps:spPr bwMode="auto">
                            <a:xfrm>
                              <a:off x="2305" y="734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8"/>
                          <wps:cNvCnPr/>
                          <wps:spPr bwMode="auto">
                            <a:xfrm>
                              <a:off x="2293" y="7360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9"/>
                          <wps:cNvCnPr/>
                          <wps:spPr bwMode="auto">
                            <a:xfrm>
                              <a:off x="2293" y="7360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90"/>
                          <wps:cNvCnPr/>
                          <wps:spPr bwMode="auto">
                            <a:xfrm>
                              <a:off x="2305" y="734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1"/>
                          <wps:cNvCnPr/>
                          <wps:spPr bwMode="auto">
                            <a:xfrm>
                              <a:off x="2305" y="734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2"/>
                          <wps:cNvCnPr/>
                          <wps:spPr bwMode="auto">
                            <a:xfrm>
                              <a:off x="2293" y="734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3"/>
                          <wps:cNvCnPr/>
                          <wps:spPr bwMode="auto">
                            <a:xfrm>
                              <a:off x="2293" y="7360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>
                              <a:off x="2293" y="734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 flipH="1">
                              <a:off x="2293" y="734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>
                              <a:off x="2305" y="7360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 flipH="1" flipV="1">
                              <a:off x="2305" y="7360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 flipH="1" flipV="1">
                              <a:off x="2305" y="7349"/>
                              <a:ext cx="57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 flipH="1" flipV="1">
                              <a:off x="2305" y="7360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0"/>
                          <wps:cNvCnPr/>
                          <wps:spPr bwMode="auto">
                            <a:xfrm flipH="1" flipV="1">
                              <a:off x="2305" y="7360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1"/>
                          <wps:cNvCnPr/>
                          <wps:spPr bwMode="auto">
                            <a:xfrm flipH="1" flipV="1">
                              <a:off x="2293" y="7360"/>
                              <a:ext cx="69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2"/>
                          <wps:cNvCnPr/>
                          <wps:spPr bwMode="auto">
                            <a:xfrm flipH="1" flipV="1">
                              <a:off x="2316" y="7360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3"/>
                          <wps:cNvCnPr/>
                          <wps:spPr bwMode="auto">
                            <a:xfrm>
                              <a:off x="2293" y="734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4"/>
                          <wps:cNvCnPr/>
                          <wps:spPr bwMode="auto">
                            <a:xfrm>
                              <a:off x="2293" y="734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5926" y="6349"/>
                              <a:ext cx="1090" cy="13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5926" y="6474"/>
                              <a:ext cx="2737" cy="1783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Rectangle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7028" y="6622"/>
                              <a:ext cx="52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1" name="Line 108"/>
                          <wps:cNvCnPr/>
                          <wps:spPr bwMode="auto">
                            <a:xfrm>
                              <a:off x="5949" y="637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>
                              <a:off x="5949" y="6372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 flipH="1">
                              <a:off x="5961" y="6383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 flipV="1">
                              <a:off x="5961" y="6383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>
                              <a:off x="5949" y="637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>
                              <a:off x="5949" y="6406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>
                              <a:off x="5961" y="637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5"/>
                          <wps:cNvCnPr/>
                          <wps:spPr bwMode="auto">
                            <a:xfrm>
                              <a:off x="5949" y="638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>
                              <a:off x="5949" y="638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7"/>
                          <wps:cNvCnPr/>
                          <wps:spPr bwMode="auto">
                            <a:xfrm>
                              <a:off x="5961" y="637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>
                              <a:off x="5961" y="637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>
                              <a:off x="5949" y="637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>
                              <a:off x="5949" y="638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>
                              <a:off x="5949" y="637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 flipH="1">
                              <a:off x="5949" y="637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>
                              <a:off x="5961" y="6383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 flipH="1" flipV="1">
                              <a:off x="5961" y="6383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 flipH="1" flipV="1">
                              <a:off x="5961" y="6372"/>
                              <a:ext cx="56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 flipH="1" flipV="1">
                              <a:off x="5961" y="6383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7"/>
                          <wps:cNvCnPr/>
                          <wps:spPr bwMode="auto">
                            <a:xfrm flipH="1" flipV="1">
                              <a:off x="5961" y="6383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8"/>
                          <wps:cNvCnPr/>
                          <wps:spPr bwMode="auto">
                            <a:xfrm flipH="1" flipV="1">
                              <a:off x="5949" y="6383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9"/>
                          <wps:cNvCnPr/>
                          <wps:spPr bwMode="auto">
                            <a:xfrm flipH="1" flipV="1">
                              <a:off x="5972" y="6383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30"/>
                          <wps:cNvCnPr/>
                          <wps:spPr bwMode="auto">
                            <a:xfrm>
                              <a:off x="5949" y="6372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1"/>
                          <wps:cNvCnPr/>
                          <wps:spPr bwMode="auto">
                            <a:xfrm>
                              <a:off x="5949" y="637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Oval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6347" y="6679"/>
                              <a:ext cx="2043" cy="51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6721" y="6758"/>
                              <a:ext cx="122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7" name="Rectangle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6846" y="6940"/>
                              <a:ext cx="104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8" name="Line 135"/>
                          <wps:cNvCnPr/>
                          <wps:spPr bwMode="auto">
                            <a:xfrm>
                              <a:off x="6369" y="6701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>
                              <a:off x="6369" y="6701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 flipH="1">
                              <a:off x="6381" y="6713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 flipV="1">
                              <a:off x="6381" y="6713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>
                              <a:off x="6369" y="6701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>
                              <a:off x="6369" y="6735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>
                              <a:off x="6381" y="6701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>
                              <a:off x="6369" y="671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3"/>
                          <wps:cNvCnPr/>
                          <wps:spPr bwMode="auto">
                            <a:xfrm>
                              <a:off x="6369" y="671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4"/>
                          <wps:cNvCnPr/>
                          <wps:spPr bwMode="auto">
                            <a:xfrm>
                              <a:off x="6381" y="6701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5"/>
                          <wps:cNvCnPr/>
                          <wps:spPr bwMode="auto">
                            <a:xfrm>
                              <a:off x="6381" y="6701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>
                              <a:off x="6369" y="6701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>
                              <a:off x="6369" y="671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>
                              <a:off x="6369" y="6701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9"/>
                          <wps:cNvCnPr/>
                          <wps:spPr bwMode="auto">
                            <a:xfrm flipH="1">
                              <a:off x="6369" y="6701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>
                              <a:off x="6381" y="6713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1"/>
                          <wps:cNvCnPr/>
                          <wps:spPr bwMode="auto">
                            <a:xfrm flipH="1" flipV="1">
                              <a:off x="6381" y="6713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2"/>
                          <wps:cNvCnPr/>
                          <wps:spPr bwMode="auto">
                            <a:xfrm flipH="1" flipV="1">
                              <a:off x="6381" y="6701"/>
                              <a:ext cx="56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 flipH="1" flipV="1">
                              <a:off x="6381" y="6713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 flipH="1" flipV="1">
                              <a:off x="6381" y="6713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5"/>
                          <wps:cNvCnPr/>
                          <wps:spPr bwMode="auto">
                            <a:xfrm flipH="1" flipV="1">
                              <a:off x="6369" y="6713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6"/>
                          <wps:cNvCnPr/>
                          <wps:spPr bwMode="auto">
                            <a:xfrm flipH="1" flipV="1">
                              <a:off x="6392" y="6713"/>
                              <a:ext cx="57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7"/>
                          <wps:cNvCnPr/>
                          <wps:spPr bwMode="auto">
                            <a:xfrm>
                              <a:off x="6369" y="6701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8"/>
                          <wps:cNvCnPr/>
                          <wps:spPr bwMode="auto">
                            <a:xfrm>
                              <a:off x="6369" y="6701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Oval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6029" y="7530"/>
                              <a:ext cx="2429" cy="47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" name="Rectangle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6415" y="7610"/>
                              <a:ext cx="159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Cargo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Efetivo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4" name="Line 161"/>
                          <wps:cNvCnPr/>
                          <wps:spPr bwMode="auto">
                            <a:xfrm>
                              <a:off x="6051" y="755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2"/>
                          <wps:cNvCnPr/>
                          <wps:spPr bwMode="auto">
                            <a:xfrm>
                              <a:off x="6051" y="7553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 flipH="1">
                              <a:off x="6063" y="7564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 flipV="1">
                              <a:off x="6063" y="7564"/>
                              <a:ext cx="0" cy="3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>
                              <a:off x="6051" y="755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>
                              <a:off x="6051" y="7587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>
                              <a:off x="6063" y="755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>
                              <a:off x="6051" y="7564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>
                              <a:off x="6051" y="7564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>
                              <a:off x="6063" y="755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1"/>
                          <wps:cNvCnPr/>
                          <wps:spPr bwMode="auto">
                            <a:xfrm>
                              <a:off x="6063" y="755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2"/>
                          <wps:cNvCnPr/>
                          <wps:spPr bwMode="auto">
                            <a:xfrm>
                              <a:off x="6051" y="755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>
                              <a:off x="6051" y="7564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>
                              <a:off x="6051" y="755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 flipH="1">
                              <a:off x="6051" y="755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>
                              <a:off x="6063" y="7564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 flipH="1" flipV="1">
                              <a:off x="6063" y="7564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 flipH="1" flipV="1">
                              <a:off x="6063" y="7553"/>
                              <a:ext cx="56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 flipH="1" flipV="1">
                              <a:off x="6063" y="7564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 flipH="1" flipV="1">
                              <a:off x="6063" y="7564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 flipH="1" flipV="1">
                              <a:off x="6051" y="7564"/>
                              <a:ext cx="68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2"/>
                          <wps:cNvCnPr/>
                          <wps:spPr bwMode="auto">
                            <a:xfrm flipH="1" flipV="1">
                              <a:off x="6074" y="7564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3"/>
                          <wps:cNvCnPr/>
                          <wps:spPr bwMode="auto">
                            <a:xfrm>
                              <a:off x="6051" y="7553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4"/>
                          <wps:cNvCnPr/>
                          <wps:spPr bwMode="auto">
                            <a:xfrm>
                              <a:off x="6051" y="755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Oval 18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5" y="2942"/>
                              <a:ext cx="205" cy="20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" name="Line 186"/>
                          <wps:cNvCnPr/>
                          <wps:spPr bwMode="auto">
                            <a:xfrm>
                              <a:off x="568" y="3146"/>
                              <a:ext cx="0" cy="20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7"/>
                          <wps:cNvCnPr/>
                          <wps:spPr bwMode="auto">
                            <a:xfrm>
                              <a:off x="454" y="3226"/>
                              <a:ext cx="23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8"/>
                          <wps:cNvCnPr/>
                          <wps:spPr bwMode="auto">
                            <a:xfrm flipH="1">
                              <a:off x="431" y="3351"/>
                              <a:ext cx="137" cy="20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9"/>
                          <wps:cNvCnPr/>
                          <wps:spPr bwMode="auto">
                            <a:xfrm>
                              <a:off x="568" y="3351"/>
                              <a:ext cx="136" cy="20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Rectangle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68" y="3555"/>
                              <a:ext cx="78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 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4" name="Line 191"/>
                          <wps:cNvCnPr/>
                          <wps:spPr bwMode="auto">
                            <a:xfrm>
                              <a:off x="5064" y="5634"/>
                              <a:ext cx="0" cy="420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 flipH="1" flipV="1">
                              <a:off x="5018" y="5963"/>
                              <a:ext cx="46" cy="91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 flipV="1">
                              <a:off x="5064" y="5963"/>
                              <a:ext cx="45" cy="91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5109" y="5668"/>
                              <a:ext cx="58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8" name="Line 195"/>
                          <wps:cNvCnPr/>
                          <wps:spPr bwMode="auto">
                            <a:xfrm>
                              <a:off x="7857" y="5634"/>
                              <a:ext cx="0" cy="851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6"/>
                          <wps:cNvCnPr/>
                          <wps:spPr bwMode="auto">
                            <a:xfrm flipH="1" flipV="1">
                              <a:off x="7811" y="6395"/>
                              <a:ext cx="46" cy="90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7"/>
                          <wps:cNvCnPr/>
                          <wps:spPr bwMode="auto">
                            <a:xfrm flipV="1">
                              <a:off x="7857" y="6395"/>
                              <a:ext cx="45" cy="90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Rectangle 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7902" y="5883"/>
                              <a:ext cx="58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2" name="Line 199"/>
                          <wps:cNvCnPr/>
                          <wps:spPr bwMode="auto">
                            <a:xfrm>
                              <a:off x="738" y="3544"/>
                              <a:ext cx="1317" cy="352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Oval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2" y="3782"/>
                              <a:ext cx="2680" cy="77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" name="Rectangle 201"/>
                          <wps:cNvSpPr>
                            <a:spLocks noChangeArrowheads="1"/>
                          </wps:cNvSpPr>
                          <wps:spPr bwMode="auto">
                            <a:xfrm>
                              <a:off x="4632" y="3896"/>
                              <a:ext cx="168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Responder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5" name="Rectangle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5098" y="4078"/>
                              <a:ext cx="85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por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6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5030" y="4259"/>
                              <a:ext cx="104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7" name="Rectangle 204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0" y="23"/>
                              <a:ext cx="1101" cy="13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208" name="Group 406"/>
                        <wpg:cNvGrpSpPr>
                          <a:grpSpLocks/>
                        </wpg:cNvGrpSpPr>
                        <wpg:grpSpPr bwMode="auto">
                          <a:xfrm>
                            <a:off x="692150" y="28575"/>
                            <a:ext cx="4959985" cy="2293620"/>
                            <a:chOff x="1090" y="45"/>
                            <a:chExt cx="7811" cy="3612"/>
                          </a:xfrm>
                        </wpg:grpSpPr>
                        <wps:wsp>
                          <wps:cNvPr id="209" name="Rectangle 20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0" y="148"/>
                              <a:ext cx="2759" cy="105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" name="Rectangle 207"/>
                          <wps:cNvSpPr>
                            <a:spLocks noChangeArrowheads="1"/>
                          </wps:cNvSpPr>
                          <wps:spPr bwMode="auto">
                            <a:xfrm>
                              <a:off x="2838" y="295"/>
                              <a:ext cx="219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007 -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Vaga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Disponível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1" name="Line 208"/>
                          <wps:cNvCnPr/>
                          <wps:spPr bwMode="auto">
                            <a:xfrm>
                              <a:off x="2623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" name="Line 209"/>
                          <wps:cNvCnPr/>
                          <wps:spPr bwMode="auto">
                            <a:xfrm>
                              <a:off x="2623" y="45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" name="Line 210"/>
                          <wps:cNvCnPr/>
                          <wps:spPr bwMode="auto">
                            <a:xfrm flipH="1">
                              <a:off x="2634" y="57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" name="Line 211"/>
                          <wps:cNvCnPr/>
                          <wps:spPr bwMode="auto">
                            <a:xfrm flipV="1">
                              <a:off x="2634" y="57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5" name="Line 212"/>
                          <wps:cNvCnPr/>
                          <wps:spPr bwMode="auto">
                            <a:xfrm>
                              <a:off x="2623" y="4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6" name="Line 213"/>
                          <wps:cNvCnPr/>
                          <wps:spPr bwMode="auto">
                            <a:xfrm>
                              <a:off x="2623" y="80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7" name="Line 214"/>
                          <wps:cNvCnPr/>
                          <wps:spPr bwMode="auto">
                            <a:xfrm>
                              <a:off x="2634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8" name="Line 215"/>
                          <wps:cNvCnPr/>
                          <wps:spPr bwMode="auto">
                            <a:xfrm>
                              <a:off x="2623" y="57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" name="Line 216"/>
                          <wps:cNvCnPr/>
                          <wps:spPr bwMode="auto">
                            <a:xfrm>
                              <a:off x="2623" y="57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0" name="Line 217"/>
                          <wps:cNvCnPr/>
                          <wps:spPr bwMode="auto">
                            <a:xfrm>
                              <a:off x="2634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1" name="Line 218"/>
                          <wps:cNvCnPr/>
                          <wps:spPr bwMode="auto">
                            <a:xfrm>
                              <a:off x="2634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2" name="Line 219"/>
                          <wps:cNvCnPr/>
                          <wps:spPr bwMode="auto">
                            <a:xfrm>
                              <a:off x="2623" y="4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3" name="Line 220"/>
                          <wps:cNvCnPr/>
                          <wps:spPr bwMode="auto">
                            <a:xfrm>
                              <a:off x="2623" y="57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4" name="Line 221"/>
                          <wps:cNvCnPr/>
                          <wps:spPr bwMode="auto">
                            <a:xfrm>
                              <a:off x="2623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5" name="Line 222"/>
                          <wps:cNvCnPr/>
                          <wps:spPr bwMode="auto">
                            <a:xfrm flipH="1">
                              <a:off x="2623" y="4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6" name="Line 223"/>
                          <wps:cNvCnPr/>
                          <wps:spPr bwMode="auto">
                            <a:xfrm>
                              <a:off x="2634" y="57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7" name="Line 224"/>
                          <wps:cNvCnPr/>
                          <wps:spPr bwMode="auto">
                            <a:xfrm flipH="1" flipV="1">
                              <a:off x="2634" y="57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8" name="Line 225"/>
                          <wps:cNvCnPr/>
                          <wps:spPr bwMode="auto">
                            <a:xfrm flipH="1" flipV="1">
                              <a:off x="2634" y="45"/>
                              <a:ext cx="57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9" name="Line 226"/>
                          <wps:cNvCnPr/>
                          <wps:spPr bwMode="auto">
                            <a:xfrm flipH="1" flipV="1">
                              <a:off x="2634" y="57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0" name="Line 227"/>
                          <wps:cNvCnPr/>
                          <wps:spPr bwMode="auto">
                            <a:xfrm flipH="1" flipV="1">
                              <a:off x="2634" y="57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1" name="Line 228"/>
                          <wps:cNvCnPr/>
                          <wps:spPr bwMode="auto">
                            <a:xfrm flipH="1" flipV="1">
                              <a:off x="2623" y="57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2" name="Line 229"/>
                          <wps:cNvCnPr/>
                          <wps:spPr bwMode="auto">
                            <a:xfrm flipH="1" flipV="1">
                              <a:off x="2645" y="57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3" name="Line 230"/>
                          <wps:cNvCnPr/>
                          <wps:spPr bwMode="auto">
                            <a:xfrm>
                              <a:off x="2623" y="45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4" name="Line 231"/>
                          <wps:cNvCnPr/>
                          <wps:spPr bwMode="auto">
                            <a:xfrm>
                              <a:off x="2623" y="4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5" name="Oval 2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918" y="557"/>
                              <a:ext cx="1737" cy="52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" name="Rectangle 233"/>
                          <wps:cNvSpPr>
                            <a:spLocks noChangeArrowheads="1"/>
                          </wps:cNvSpPr>
                          <wps:spPr bwMode="auto">
                            <a:xfrm>
                              <a:off x="3247" y="636"/>
                              <a:ext cx="986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Vaga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7" name="Rectangle 234"/>
                          <wps:cNvSpPr>
                            <a:spLocks noChangeArrowheads="1"/>
                          </wps:cNvSpPr>
                          <wps:spPr bwMode="auto">
                            <a:xfrm>
                              <a:off x="3417" y="818"/>
                              <a:ext cx="73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Disponível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8" name="Line 235"/>
                          <wps:cNvCnPr/>
                          <wps:spPr bwMode="auto">
                            <a:xfrm>
                              <a:off x="2941" y="57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9" name="Line 236"/>
                          <wps:cNvCnPr/>
                          <wps:spPr bwMode="auto">
                            <a:xfrm>
                              <a:off x="2941" y="579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0" name="Line 237"/>
                          <wps:cNvCnPr/>
                          <wps:spPr bwMode="auto">
                            <a:xfrm flipH="1">
                              <a:off x="2952" y="591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1" name="Line 238"/>
                          <wps:cNvCnPr/>
                          <wps:spPr bwMode="auto">
                            <a:xfrm flipV="1">
                              <a:off x="2952" y="591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2" name="Line 239"/>
                          <wps:cNvCnPr/>
                          <wps:spPr bwMode="auto">
                            <a:xfrm>
                              <a:off x="2941" y="57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3" name="Line 240"/>
                          <wps:cNvCnPr/>
                          <wps:spPr bwMode="auto">
                            <a:xfrm>
                              <a:off x="2941" y="613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4" name="Line 241"/>
                          <wps:cNvCnPr/>
                          <wps:spPr bwMode="auto">
                            <a:xfrm>
                              <a:off x="2952" y="57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5" name="Line 242"/>
                          <wps:cNvCnPr/>
                          <wps:spPr bwMode="auto">
                            <a:xfrm>
                              <a:off x="2941" y="591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6" name="Line 243"/>
                          <wps:cNvCnPr/>
                          <wps:spPr bwMode="auto">
                            <a:xfrm>
                              <a:off x="2941" y="591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7" name="Line 244"/>
                          <wps:cNvCnPr/>
                          <wps:spPr bwMode="auto">
                            <a:xfrm>
                              <a:off x="2952" y="57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8" name="Line 245"/>
                          <wps:cNvCnPr/>
                          <wps:spPr bwMode="auto">
                            <a:xfrm>
                              <a:off x="2952" y="57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9" name="Line 246"/>
                          <wps:cNvCnPr/>
                          <wps:spPr bwMode="auto">
                            <a:xfrm>
                              <a:off x="2941" y="57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0" name="Line 247"/>
                          <wps:cNvCnPr/>
                          <wps:spPr bwMode="auto">
                            <a:xfrm>
                              <a:off x="2941" y="591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1" name="Line 248"/>
                          <wps:cNvCnPr/>
                          <wps:spPr bwMode="auto">
                            <a:xfrm>
                              <a:off x="2941" y="57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2" name="Line 249"/>
                          <wps:cNvCnPr/>
                          <wps:spPr bwMode="auto">
                            <a:xfrm flipH="1">
                              <a:off x="2941" y="57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3" name="Line 250"/>
                          <wps:cNvCnPr/>
                          <wps:spPr bwMode="auto">
                            <a:xfrm>
                              <a:off x="2952" y="591"/>
                              <a:ext cx="57" cy="56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4" name="Line 251"/>
                          <wps:cNvCnPr/>
                          <wps:spPr bwMode="auto">
                            <a:xfrm flipH="1" flipV="1">
                              <a:off x="2952" y="591"/>
                              <a:ext cx="57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5" name="Line 252"/>
                          <wps:cNvCnPr/>
                          <wps:spPr bwMode="auto">
                            <a:xfrm flipH="1" flipV="1">
                              <a:off x="2952" y="579"/>
                              <a:ext cx="57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6" name="Line 253"/>
                          <wps:cNvCnPr/>
                          <wps:spPr bwMode="auto">
                            <a:xfrm flipH="1" flipV="1">
                              <a:off x="2952" y="591"/>
                              <a:ext cx="57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7" name="Line 254"/>
                          <wps:cNvCnPr/>
                          <wps:spPr bwMode="auto">
                            <a:xfrm flipH="1" flipV="1">
                              <a:off x="2952" y="591"/>
                              <a:ext cx="57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8" name="Line 255"/>
                          <wps:cNvCnPr/>
                          <wps:spPr bwMode="auto">
                            <a:xfrm flipH="1" flipV="1">
                              <a:off x="2941" y="591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9" name="Line 256"/>
                          <wps:cNvCnPr/>
                          <wps:spPr bwMode="auto">
                            <a:xfrm flipH="1" flipV="1">
                              <a:off x="2963" y="591"/>
                              <a:ext cx="57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0" name="Line 257"/>
                          <wps:cNvCnPr/>
                          <wps:spPr bwMode="auto">
                            <a:xfrm>
                              <a:off x="2941" y="57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1" name="Line 258"/>
                          <wps:cNvCnPr/>
                          <wps:spPr bwMode="auto">
                            <a:xfrm>
                              <a:off x="2941" y="57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2" name="Rectangle 259"/>
                          <wps:cNvSpPr>
                            <a:spLocks noChangeArrowheads="1"/>
                          </wps:cNvSpPr>
                          <wps:spPr bwMode="auto">
                            <a:xfrm>
                              <a:off x="2271" y="1306"/>
                              <a:ext cx="1271" cy="13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" name="Rectangle 260"/>
                          <wps:cNvSpPr>
                            <a:spLocks noChangeArrowheads="1"/>
                          </wps:cNvSpPr>
                          <wps:spPr bwMode="auto">
                            <a:xfrm>
                              <a:off x="2271" y="1431"/>
                              <a:ext cx="3190" cy="1045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Rectangle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2543" y="1579"/>
                              <a:ext cx="249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001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Pagamentos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Fechados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5" name="Line 262"/>
                          <wps:cNvCnPr/>
                          <wps:spPr bwMode="auto">
                            <a:xfrm>
                              <a:off x="2293" y="132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6" name="Line 263"/>
                          <wps:cNvCnPr/>
                          <wps:spPr bwMode="auto">
                            <a:xfrm>
                              <a:off x="2293" y="1329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7" name="Line 264"/>
                          <wps:cNvCnPr/>
                          <wps:spPr bwMode="auto">
                            <a:xfrm flipH="1">
                              <a:off x="2305" y="1340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8" name="Line 265"/>
                          <wps:cNvCnPr/>
                          <wps:spPr bwMode="auto">
                            <a:xfrm flipV="1">
                              <a:off x="2305" y="1340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9" name="Line 266"/>
                          <wps:cNvCnPr/>
                          <wps:spPr bwMode="auto">
                            <a:xfrm>
                              <a:off x="2293" y="132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0" name="Line 267"/>
                          <wps:cNvCnPr/>
                          <wps:spPr bwMode="auto">
                            <a:xfrm>
                              <a:off x="2293" y="1363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1" name="Line 268"/>
                          <wps:cNvCnPr/>
                          <wps:spPr bwMode="auto">
                            <a:xfrm>
                              <a:off x="2305" y="132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2" name="Line 269"/>
                          <wps:cNvCnPr/>
                          <wps:spPr bwMode="auto">
                            <a:xfrm>
                              <a:off x="2293" y="1340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3" name="Line 270"/>
                          <wps:cNvCnPr/>
                          <wps:spPr bwMode="auto">
                            <a:xfrm>
                              <a:off x="2293" y="1340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4" name="Line 271"/>
                          <wps:cNvCnPr/>
                          <wps:spPr bwMode="auto">
                            <a:xfrm>
                              <a:off x="2305" y="132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5" name="Line 272"/>
                          <wps:cNvCnPr/>
                          <wps:spPr bwMode="auto">
                            <a:xfrm>
                              <a:off x="2305" y="132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6" name="Line 273"/>
                          <wps:cNvCnPr/>
                          <wps:spPr bwMode="auto">
                            <a:xfrm>
                              <a:off x="2293" y="132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7" name="Line 274"/>
                          <wps:cNvCnPr/>
                          <wps:spPr bwMode="auto">
                            <a:xfrm>
                              <a:off x="2293" y="1340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8" name="Line 275"/>
                          <wps:cNvCnPr/>
                          <wps:spPr bwMode="auto">
                            <a:xfrm>
                              <a:off x="2293" y="132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9" name="Line 276"/>
                          <wps:cNvCnPr/>
                          <wps:spPr bwMode="auto">
                            <a:xfrm flipH="1">
                              <a:off x="2293" y="132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0" name="Line 277"/>
                          <wps:cNvCnPr/>
                          <wps:spPr bwMode="auto">
                            <a:xfrm>
                              <a:off x="2305" y="1340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1" name="Line 278"/>
                          <wps:cNvCnPr/>
                          <wps:spPr bwMode="auto">
                            <a:xfrm flipH="1" flipV="1">
                              <a:off x="2305" y="1340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2" name="Line 279"/>
                          <wps:cNvCnPr/>
                          <wps:spPr bwMode="auto">
                            <a:xfrm flipH="1" flipV="1">
                              <a:off x="2305" y="1329"/>
                              <a:ext cx="57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3" name="Line 280"/>
                          <wps:cNvCnPr/>
                          <wps:spPr bwMode="auto">
                            <a:xfrm flipH="1" flipV="1">
                              <a:off x="2305" y="1340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4" name="Line 281"/>
                          <wps:cNvCnPr/>
                          <wps:spPr bwMode="auto">
                            <a:xfrm flipH="1" flipV="1">
                              <a:off x="2305" y="1340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5" name="Line 282"/>
                          <wps:cNvCnPr/>
                          <wps:spPr bwMode="auto">
                            <a:xfrm flipH="1" flipV="1">
                              <a:off x="2293" y="1340"/>
                              <a:ext cx="69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6" name="Line 283"/>
                          <wps:cNvCnPr/>
                          <wps:spPr bwMode="auto">
                            <a:xfrm flipH="1" flipV="1">
                              <a:off x="2316" y="1340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7" name="Line 284"/>
                          <wps:cNvCnPr/>
                          <wps:spPr bwMode="auto">
                            <a:xfrm>
                              <a:off x="2293" y="1329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8" name="Line 285"/>
                          <wps:cNvCnPr/>
                          <wps:spPr bwMode="auto">
                            <a:xfrm>
                              <a:off x="2293" y="132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9" name="Oval 28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0" y="1851"/>
                              <a:ext cx="2486" cy="51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" name="Rectangle 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3031" y="1931"/>
                              <a:ext cx="150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Pagamentos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1" name="Rectangle 288"/>
                          <wps:cNvSpPr>
                            <a:spLocks noChangeArrowheads="1"/>
                          </wps:cNvSpPr>
                          <wps:spPr bwMode="auto">
                            <a:xfrm>
                              <a:off x="3508" y="2113"/>
                              <a:ext cx="65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Fechados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2" name="Line 289"/>
                          <wps:cNvCnPr/>
                          <wps:spPr bwMode="auto">
                            <a:xfrm>
                              <a:off x="2623" y="1874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3" name="Line 290"/>
                          <wps:cNvCnPr/>
                          <wps:spPr bwMode="auto">
                            <a:xfrm>
                              <a:off x="2623" y="1874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4" name="Line 291"/>
                          <wps:cNvCnPr/>
                          <wps:spPr bwMode="auto">
                            <a:xfrm flipH="1">
                              <a:off x="2634" y="1885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5" name="Line 292"/>
                          <wps:cNvCnPr/>
                          <wps:spPr bwMode="auto">
                            <a:xfrm flipV="1">
                              <a:off x="2634" y="1885"/>
                              <a:ext cx="0" cy="3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6" name="Line 293"/>
                          <wps:cNvCnPr/>
                          <wps:spPr bwMode="auto">
                            <a:xfrm>
                              <a:off x="2623" y="1874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7" name="Line 294"/>
                          <wps:cNvCnPr/>
                          <wps:spPr bwMode="auto">
                            <a:xfrm>
                              <a:off x="2623" y="1908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8" name="Line 295"/>
                          <wps:cNvCnPr/>
                          <wps:spPr bwMode="auto">
                            <a:xfrm>
                              <a:off x="2634" y="1874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9" name="Line 296"/>
                          <wps:cNvCnPr/>
                          <wps:spPr bwMode="auto">
                            <a:xfrm>
                              <a:off x="2623" y="188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0" name="Line 297"/>
                          <wps:cNvCnPr/>
                          <wps:spPr bwMode="auto">
                            <a:xfrm>
                              <a:off x="2623" y="188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1" name="Line 298"/>
                          <wps:cNvCnPr/>
                          <wps:spPr bwMode="auto">
                            <a:xfrm>
                              <a:off x="2634" y="1874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2" name="Line 299"/>
                          <wps:cNvCnPr/>
                          <wps:spPr bwMode="auto">
                            <a:xfrm>
                              <a:off x="2634" y="1874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3" name="Line 300"/>
                          <wps:cNvCnPr/>
                          <wps:spPr bwMode="auto">
                            <a:xfrm>
                              <a:off x="2623" y="1874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4" name="Line 301"/>
                          <wps:cNvCnPr/>
                          <wps:spPr bwMode="auto">
                            <a:xfrm>
                              <a:off x="2623" y="1885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5" name="Line 302"/>
                          <wps:cNvCnPr/>
                          <wps:spPr bwMode="auto">
                            <a:xfrm>
                              <a:off x="2623" y="1874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6" name="Line 303"/>
                          <wps:cNvCnPr/>
                          <wps:spPr bwMode="auto">
                            <a:xfrm flipH="1">
                              <a:off x="2623" y="1874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7" name="Line 304"/>
                          <wps:cNvCnPr/>
                          <wps:spPr bwMode="auto">
                            <a:xfrm>
                              <a:off x="2634" y="1885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8" name="Line 305"/>
                          <wps:cNvCnPr/>
                          <wps:spPr bwMode="auto">
                            <a:xfrm flipH="1" flipV="1">
                              <a:off x="2634" y="1885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9" name="Line 306"/>
                          <wps:cNvCnPr/>
                          <wps:spPr bwMode="auto">
                            <a:xfrm flipH="1" flipV="1">
                              <a:off x="2634" y="1874"/>
                              <a:ext cx="57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0" name="Line 307"/>
                          <wps:cNvCnPr/>
                          <wps:spPr bwMode="auto">
                            <a:xfrm flipH="1" flipV="1">
                              <a:off x="2634" y="1885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1" name="Line 308"/>
                          <wps:cNvCnPr/>
                          <wps:spPr bwMode="auto">
                            <a:xfrm flipH="1" flipV="1">
                              <a:off x="2634" y="1885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2" name="Line 309"/>
                          <wps:cNvCnPr/>
                          <wps:spPr bwMode="auto">
                            <a:xfrm flipH="1" flipV="1">
                              <a:off x="2623" y="1885"/>
                              <a:ext cx="68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3" name="Line 310"/>
                          <wps:cNvCnPr/>
                          <wps:spPr bwMode="auto">
                            <a:xfrm flipH="1" flipV="1">
                              <a:off x="2645" y="1885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4" name="Line 311"/>
                          <wps:cNvCnPr/>
                          <wps:spPr bwMode="auto">
                            <a:xfrm>
                              <a:off x="2623" y="1874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5" name="Line 312"/>
                          <wps:cNvCnPr/>
                          <wps:spPr bwMode="auto">
                            <a:xfrm>
                              <a:off x="2623" y="1874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6" name="Freeform 313"/>
                          <wps:cNvSpPr>
                            <a:spLocks/>
                          </wps:cNvSpPr>
                          <wps:spPr bwMode="auto">
                            <a:xfrm>
                              <a:off x="1907" y="1954"/>
                              <a:ext cx="364" cy="1147"/>
                            </a:xfrm>
                            <a:custGeom>
                              <a:avLst/>
                              <a:gdLst>
                                <a:gd name="T0" fmla="*/ 364 w 364"/>
                                <a:gd name="T1" fmla="*/ 0 h 1147"/>
                                <a:gd name="T2" fmla="*/ 0 w 364"/>
                                <a:gd name="T3" fmla="*/ 0 h 1147"/>
                                <a:gd name="T4" fmla="*/ 0 w 364"/>
                                <a:gd name="T5" fmla="*/ 1147 h 1147"/>
                                <a:gd name="T6" fmla="*/ 148 w 364"/>
                                <a:gd name="T7" fmla="*/ 1147 h 1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64" h="1147">
                                  <a:moveTo>
                                    <a:pt x="36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47"/>
                                  </a:lnTo>
                                  <a:lnTo>
                                    <a:pt x="148" y="1147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" name="Line 314"/>
                          <wps:cNvCnPr/>
                          <wps:spPr bwMode="auto">
                            <a:xfrm flipH="1" flipV="1">
                              <a:off x="1964" y="3055"/>
                              <a:ext cx="91" cy="46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8" name="Line 315"/>
                          <wps:cNvCnPr/>
                          <wps:spPr bwMode="auto">
                            <a:xfrm flipH="1">
                              <a:off x="1964" y="3101"/>
                              <a:ext cx="91" cy="45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9" name="Line 316"/>
                          <wps:cNvCnPr/>
                          <wps:spPr bwMode="auto">
                            <a:xfrm>
                              <a:off x="1090" y="591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0" name="Line 317"/>
                          <wps:cNvCnPr/>
                          <wps:spPr bwMode="auto">
                            <a:xfrm>
                              <a:off x="1090" y="591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1" name="Line 318"/>
                          <wps:cNvCnPr/>
                          <wps:spPr bwMode="auto">
                            <a:xfrm flipH="1">
                              <a:off x="1101" y="602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2" name="Line 319"/>
                          <wps:cNvCnPr/>
                          <wps:spPr bwMode="auto">
                            <a:xfrm flipV="1">
                              <a:off x="1101" y="602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3" name="Line 320"/>
                          <wps:cNvCnPr/>
                          <wps:spPr bwMode="auto">
                            <a:xfrm>
                              <a:off x="1090" y="591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4" name="Line 321"/>
                          <wps:cNvCnPr/>
                          <wps:spPr bwMode="auto">
                            <a:xfrm>
                              <a:off x="1090" y="625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5" name="Line 322"/>
                          <wps:cNvCnPr/>
                          <wps:spPr bwMode="auto">
                            <a:xfrm>
                              <a:off x="1101" y="591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6" name="Line 323"/>
                          <wps:cNvCnPr/>
                          <wps:spPr bwMode="auto">
                            <a:xfrm>
                              <a:off x="1090" y="60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7" name="Line 324"/>
                          <wps:cNvCnPr/>
                          <wps:spPr bwMode="auto">
                            <a:xfrm>
                              <a:off x="1090" y="60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8" name="Line 325"/>
                          <wps:cNvCnPr/>
                          <wps:spPr bwMode="auto">
                            <a:xfrm>
                              <a:off x="1101" y="591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9" name="Line 326"/>
                          <wps:cNvCnPr/>
                          <wps:spPr bwMode="auto">
                            <a:xfrm>
                              <a:off x="1101" y="591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0" name="Line 327"/>
                          <wps:cNvCnPr/>
                          <wps:spPr bwMode="auto">
                            <a:xfrm>
                              <a:off x="1090" y="591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1" name="Line 328"/>
                          <wps:cNvCnPr/>
                          <wps:spPr bwMode="auto">
                            <a:xfrm>
                              <a:off x="1090" y="602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2" name="Line 329"/>
                          <wps:cNvCnPr/>
                          <wps:spPr bwMode="auto">
                            <a:xfrm>
                              <a:off x="1090" y="591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3" name="Line 330"/>
                          <wps:cNvCnPr/>
                          <wps:spPr bwMode="auto">
                            <a:xfrm flipH="1">
                              <a:off x="1090" y="591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4" name="Line 331"/>
                          <wps:cNvCnPr/>
                          <wps:spPr bwMode="auto">
                            <a:xfrm>
                              <a:off x="1101" y="602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5" name="Line 332"/>
                          <wps:cNvCnPr/>
                          <wps:spPr bwMode="auto">
                            <a:xfrm flipH="1" flipV="1">
                              <a:off x="1101" y="602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6" name="Line 333"/>
                          <wps:cNvCnPr/>
                          <wps:spPr bwMode="auto">
                            <a:xfrm flipH="1" flipV="1">
                              <a:off x="1101" y="591"/>
                              <a:ext cx="57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7" name="Line 334"/>
                          <wps:cNvCnPr/>
                          <wps:spPr bwMode="auto">
                            <a:xfrm flipH="1" flipV="1">
                              <a:off x="1101" y="602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8" name="Line 335"/>
                          <wps:cNvCnPr/>
                          <wps:spPr bwMode="auto">
                            <a:xfrm flipH="1" flipV="1">
                              <a:off x="1101" y="602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9" name="Line 336"/>
                          <wps:cNvCnPr/>
                          <wps:spPr bwMode="auto">
                            <a:xfrm flipH="1" flipV="1">
                              <a:off x="1090" y="602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0" name="Line 337"/>
                          <wps:cNvCnPr/>
                          <wps:spPr bwMode="auto">
                            <a:xfrm flipH="1" flipV="1">
                              <a:off x="1113" y="602"/>
                              <a:ext cx="56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1" name="Line 338"/>
                          <wps:cNvCnPr/>
                          <wps:spPr bwMode="auto">
                            <a:xfrm>
                              <a:off x="1090" y="591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2" name="Line 339"/>
                          <wps:cNvCnPr/>
                          <wps:spPr bwMode="auto">
                            <a:xfrm>
                              <a:off x="1090" y="591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3" name="Rectangl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953" y="2283"/>
                              <a:ext cx="59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include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4" name="Freeform 341"/>
                          <wps:cNvSpPr>
                            <a:spLocks/>
                          </wps:cNvSpPr>
                          <wps:spPr bwMode="auto">
                            <a:xfrm>
                              <a:off x="1612" y="761"/>
                              <a:ext cx="977" cy="2499"/>
                            </a:xfrm>
                            <a:custGeom>
                              <a:avLst/>
                              <a:gdLst>
                                <a:gd name="T0" fmla="*/ 977 w 977"/>
                                <a:gd name="T1" fmla="*/ 0 h 2499"/>
                                <a:gd name="T2" fmla="*/ 0 w 977"/>
                                <a:gd name="T3" fmla="*/ 0 h 2499"/>
                                <a:gd name="T4" fmla="*/ 0 w 977"/>
                                <a:gd name="T5" fmla="*/ 2476 h 2499"/>
                                <a:gd name="T6" fmla="*/ 443 w 977"/>
                                <a:gd name="T7" fmla="*/ 2499 h 24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977" h="2499">
                                  <a:moveTo>
                                    <a:pt x="97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76"/>
                                  </a:lnTo>
                                  <a:lnTo>
                                    <a:pt x="443" y="2499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" name="Line 342"/>
                          <wps:cNvCnPr/>
                          <wps:spPr bwMode="auto">
                            <a:xfrm flipH="1" flipV="1">
                              <a:off x="1964" y="3214"/>
                              <a:ext cx="91" cy="46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6" name="Line 343"/>
                          <wps:cNvCnPr/>
                          <wps:spPr bwMode="auto">
                            <a:xfrm flipH="1">
                              <a:off x="1964" y="3260"/>
                              <a:ext cx="91" cy="45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7" name="Oval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33" y="1897"/>
                              <a:ext cx="170" cy="1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1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" name="Line 345"/>
                          <wps:cNvCnPr/>
                          <wps:spPr bwMode="auto">
                            <a:xfrm>
                              <a:off x="1555" y="1920"/>
                              <a:ext cx="114" cy="113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9" name="Line 346"/>
                          <wps:cNvCnPr/>
                          <wps:spPr bwMode="auto">
                            <a:xfrm flipV="1">
                              <a:off x="1555" y="1920"/>
                              <a:ext cx="114" cy="113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0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13" y="886"/>
                              <a:ext cx="1067" cy="13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" name="Rectangle 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5813" y="1011"/>
                              <a:ext cx="2691" cy="1522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6006" y="1159"/>
                              <a:ext cx="2151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053 -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Acumulação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3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6903" y="1340"/>
                              <a:ext cx="50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Vínculos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4" name="Line 351"/>
                          <wps:cNvCnPr/>
                          <wps:spPr bwMode="auto">
                            <a:xfrm>
                              <a:off x="5836" y="90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5" name="Line 352"/>
                          <wps:cNvCnPr/>
                          <wps:spPr bwMode="auto">
                            <a:xfrm>
                              <a:off x="5836" y="909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6" name="Line 353"/>
                          <wps:cNvCnPr/>
                          <wps:spPr bwMode="auto">
                            <a:xfrm flipH="1">
                              <a:off x="5847" y="920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7" name="Line 354"/>
                          <wps:cNvCnPr/>
                          <wps:spPr bwMode="auto">
                            <a:xfrm flipV="1">
                              <a:off x="5847" y="920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8" name="Line 355"/>
                          <wps:cNvCnPr/>
                          <wps:spPr bwMode="auto">
                            <a:xfrm>
                              <a:off x="5836" y="90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9" name="Line 356"/>
                          <wps:cNvCnPr/>
                          <wps:spPr bwMode="auto">
                            <a:xfrm>
                              <a:off x="5836" y="943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0" name="Line 357"/>
                          <wps:cNvCnPr/>
                          <wps:spPr bwMode="auto">
                            <a:xfrm>
                              <a:off x="5847" y="90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1" name="Line 358"/>
                          <wps:cNvCnPr/>
                          <wps:spPr bwMode="auto">
                            <a:xfrm>
                              <a:off x="5836" y="92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2" name="Line 359"/>
                          <wps:cNvCnPr/>
                          <wps:spPr bwMode="auto">
                            <a:xfrm>
                              <a:off x="5836" y="92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3" name="Line 360"/>
                          <wps:cNvCnPr/>
                          <wps:spPr bwMode="auto">
                            <a:xfrm>
                              <a:off x="5847" y="90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4" name="Line 361"/>
                          <wps:cNvCnPr/>
                          <wps:spPr bwMode="auto">
                            <a:xfrm>
                              <a:off x="5847" y="90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5" name="Line 362"/>
                          <wps:cNvCnPr/>
                          <wps:spPr bwMode="auto">
                            <a:xfrm>
                              <a:off x="5836" y="90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6" name="Line 363"/>
                          <wps:cNvCnPr/>
                          <wps:spPr bwMode="auto">
                            <a:xfrm>
                              <a:off x="5836" y="920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7" name="Line 364"/>
                          <wps:cNvCnPr/>
                          <wps:spPr bwMode="auto">
                            <a:xfrm>
                              <a:off x="5836" y="90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8" name="Line 365"/>
                          <wps:cNvCnPr/>
                          <wps:spPr bwMode="auto">
                            <a:xfrm flipH="1">
                              <a:off x="5836" y="90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9" name="Line 366"/>
                          <wps:cNvCnPr/>
                          <wps:spPr bwMode="auto">
                            <a:xfrm>
                              <a:off x="5847" y="920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0" name="Line 367"/>
                          <wps:cNvCnPr/>
                          <wps:spPr bwMode="auto">
                            <a:xfrm flipH="1" flipV="1">
                              <a:off x="5847" y="920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1" name="Line 368"/>
                          <wps:cNvCnPr/>
                          <wps:spPr bwMode="auto">
                            <a:xfrm flipH="1" flipV="1">
                              <a:off x="5847" y="909"/>
                              <a:ext cx="57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2" name="Line 369"/>
                          <wps:cNvCnPr/>
                          <wps:spPr bwMode="auto">
                            <a:xfrm flipH="1" flipV="1">
                              <a:off x="5847" y="920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3" name="Line 370"/>
                          <wps:cNvCnPr/>
                          <wps:spPr bwMode="auto">
                            <a:xfrm flipH="1" flipV="1">
                              <a:off x="5847" y="920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4" name="Line 371"/>
                          <wps:cNvCnPr/>
                          <wps:spPr bwMode="auto">
                            <a:xfrm flipH="1" flipV="1">
                              <a:off x="5836" y="920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5" name="Line 372"/>
                          <wps:cNvCnPr/>
                          <wps:spPr bwMode="auto">
                            <a:xfrm flipH="1" flipV="1">
                              <a:off x="5858" y="920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6" name="Line 373"/>
                          <wps:cNvCnPr/>
                          <wps:spPr bwMode="auto">
                            <a:xfrm>
                              <a:off x="5836" y="909"/>
                              <a:ext cx="0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7" name="Line 374"/>
                          <wps:cNvCnPr/>
                          <wps:spPr bwMode="auto">
                            <a:xfrm>
                              <a:off x="5836" y="909"/>
                              <a:ext cx="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8" name="Oval 375"/>
                          <wps:cNvSpPr>
                            <a:spLocks noChangeArrowheads="1"/>
                          </wps:cNvSpPr>
                          <wps:spPr bwMode="auto">
                            <a:xfrm>
                              <a:off x="5926" y="1636"/>
                              <a:ext cx="2248" cy="51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" name="Rectangle 376"/>
                          <wps:cNvSpPr>
                            <a:spLocks noChangeArrowheads="1"/>
                          </wps:cNvSpPr>
                          <wps:spPr bwMode="auto">
                            <a:xfrm>
                              <a:off x="6437" y="1715"/>
                              <a:ext cx="1126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Regras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0" name="Rectangle 377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5" y="1897"/>
                              <a:ext cx="1412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Acumulação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Vinculo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1" name="Line 378"/>
                          <wps:cNvCnPr/>
                          <wps:spPr bwMode="auto">
                            <a:xfrm>
                              <a:off x="5949" y="1658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2" name="Line 379"/>
                          <wps:cNvCnPr/>
                          <wps:spPr bwMode="auto">
                            <a:xfrm>
                              <a:off x="5949" y="1658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3" name="Line 380"/>
                          <wps:cNvCnPr/>
                          <wps:spPr bwMode="auto">
                            <a:xfrm flipH="1">
                              <a:off x="5961" y="1670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4" name="Line 381"/>
                          <wps:cNvCnPr/>
                          <wps:spPr bwMode="auto">
                            <a:xfrm flipV="1">
                              <a:off x="5961" y="1670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5" name="Line 382"/>
                          <wps:cNvCnPr/>
                          <wps:spPr bwMode="auto">
                            <a:xfrm>
                              <a:off x="5949" y="165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6" name="Line 383"/>
                          <wps:cNvCnPr/>
                          <wps:spPr bwMode="auto">
                            <a:xfrm>
                              <a:off x="5949" y="1692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7" name="Line 384"/>
                          <wps:cNvCnPr/>
                          <wps:spPr bwMode="auto">
                            <a:xfrm>
                              <a:off x="5961" y="1658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8" name="Line 385"/>
                          <wps:cNvCnPr/>
                          <wps:spPr bwMode="auto">
                            <a:xfrm>
                              <a:off x="5949" y="1670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9" name="Line 386"/>
                          <wps:cNvCnPr/>
                          <wps:spPr bwMode="auto">
                            <a:xfrm>
                              <a:off x="5949" y="1670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0" name="Line 387"/>
                          <wps:cNvCnPr/>
                          <wps:spPr bwMode="auto">
                            <a:xfrm>
                              <a:off x="5961" y="1658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1" name="Line 388"/>
                          <wps:cNvCnPr/>
                          <wps:spPr bwMode="auto">
                            <a:xfrm>
                              <a:off x="5961" y="1658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2" name="Line 389"/>
                          <wps:cNvCnPr/>
                          <wps:spPr bwMode="auto">
                            <a:xfrm>
                              <a:off x="5949" y="165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3" name="Line 390"/>
                          <wps:cNvCnPr/>
                          <wps:spPr bwMode="auto">
                            <a:xfrm>
                              <a:off x="5949" y="1670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4" name="Line 391"/>
                          <wps:cNvCnPr/>
                          <wps:spPr bwMode="auto">
                            <a:xfrm>
                              <a:off x="5949" y="1658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5" name="Line 392"/>
                          <wps:cNvCnPr/>
                          <wps:spPr bwMode="auto">
                            <a:xfrm flipH="1">
                              <a:off x="5949" y="165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6" name="Line 393"/>
                          <wps:cNvCnPr/>
                          <wps:spPr bwMode="auto">
                            <a:xfrm>
                              <a:off x="5961" y="1670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7" name="Line 394"/>
                          <wps:cNvCnPr/>
                          <wps:spPr bwMode="auto">
                            <a:xfrm flipH="1" flipV="1">
                              <a:off x="5961" y="1670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8" name="Line 395"/>
                          <wps:cNvCnPr/>
                          <wps:spPr bwMode="auto">
                            <a:xfrm flipH="1" flipV="1">
                              <a:off x="5961" y="1658"/>
                              <a:ext cx="56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9" name="Line 396"/>
                          <wps:cNvCnPr/>
                          <wps:spPr bwMode="auto">
                            <a:xfrm flipH="1" flipV="1">
                              <a:off x="5961" y="1670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0" name="Line 397"/>
                          <wps:cNvCnPr/>
                          <wps:spPr bwMode="auto">
                            <a:xfrm flipH="1" flipV="1">
                              <a:off x="5961" y="1670"/>
                              <a:ext cx="5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1" name="Line 398"/>
                          <wps:cNvCnPr/>
                          <wps:spPr bwMode="auto">
                            <a:xfrm flipH="1" flipV="1">
                              <a:off x="5949" y="1670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2" name="Line 399"/>
                          <wps:cNvCnPr/>
                          <wps:spPr bwMode="auto">
                            <a:xfrm flipH="1" flipV="1">
                              <a:off x="5972" y="1670"/>
                              <a:ext cx="57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3" name="Line 400"/>
                          <wps:cNvCnPr/>
                          <wps:spPr bwMode="auto">
                            <a:xfrm>
                              <a:off x="5949" y="1658"/>
                              <a:ext cx="0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4" name="Line 401"/>
                          <wps:cNvCnPr/>
                          <wps:spPr bwMode="auto">
                            <a:xfrm>
                              <a:off x="5949" y="1658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5" name="Freeform 402"/>
                          <wps:cNvSpPr>
                            <a:spLocks/>
                          </wps:cNvSpPr>
                          <wps:spPr bwMode="auto">
                            <a:xfrm>
                              <a:off x="8163" y="1885"/>
                              <a:ext cx="738" cy="1772"/>
                            </a:xfrm>
                            <a:custGeom>
                              <a:avLst/>
                              <a:gdLst>
                                <a:gd name="T0" fmla="*/ 329 w 738"/>
                                <a:gd name="T1" fmla="*/ 1772 h 1772"/>
                                <a:gd name="T2" fmla="*/ 738 w 738"/>
                                <a:gd name="T3" fmla="*/ 1625 h 1772"/>
                                <a:gd name="T4" fmla="*/ 738 w 738"/>
                                <a:gd name="T5" fmla="*/ 0 h 1772"/>
                                <a:gd name="T6" fmla="*/ 0 w 738"/>
                                <a:gd name="T7" fmla="*/ 0 h 17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38" h="1772">
                                  <a:moveTo>
                                    <a:pt x="329" y="1772"/>
                                  </a:moveTo>
                                  <a:lnTo>
                                    <a:pt x="738" y="1625"/>
                                  </a:lnTo>
                                  <a:lnTo>
                                    <a:pt x="738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6" name="Line 403"/>
                          <wps:cNvCnPr/>
                          <wps:spPr bwMode="auto">
                            <a:xfrm flipV="1">
                              <a:off x="8163" y="1840"/>
                              <a:ext cx="91" cy="45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7" name="Line 404"/>
                          <wps:cNvCnPr/>
                          <wps:spPr bwMode="auto">
                            <a:xfrm>
                              <a:off x="8163" y="1885"/>
                              <a:ext cx="91" cy="46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8" name="Rectangle 405"/>
                          <wps:cNvSpPr>
                            <a:spLocks noChangeArrowheads="1"/>
                          </wps:cNvSpPr>
                          <wps:spPr bwMode="auto">
                            <a:xfrm>
                              <a:off x="8277" y="2510"/>
                              <a:ext cx="58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2B19" w:rsidRDefault="00D32B19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Tela 409" o:spid="_x0000_s1026" editas="canvas" style="width:453pt;height:414pt;mso-position-horizontal-relative:char;mso-position-vertical-relative:line" coordsize="57531,52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52578;visibility:visible;mso-wrap-style:square">
                  <v:fill o:detectmouseclick="t"/>
                  <v:path o:connecttype="none"/>
                </v:shape>
                <v:group id="Group 205" o:spid="_x0000_s1028" style="position:absolute;left:431;top:146;width:54579;height:52285" coordorigin="68,23" coordsize="8595,82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2066;top:2601;width:2589;height: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6" o:spid="_x0000_s1030" style="position:absolute;left:2066;top:2726;width:6494;height:29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7" o:spid="_x0000_s1031" style="position:absolute;left:3713;top:2874;width:191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- Responder Cargo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Efetivo</w:t>
                          </w:r>
                          <w:proofErr w:type="spellEnd"/>
                        </w:p>
                      </w:txbxContent>
                    </v:textbox>
                  </v:rect>
                  <v:oval id="Oval 8" o:spid="_x0000_s1032" style="position:absolute;left:5926;top:3135;width:2680;height:7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  <v:rect id="Rectangle 9" o:spid="_x0000_s1033" style="position:absolute;left:6755;top:3248;width:96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0" o:spid="_x0000_s1034" style="position:absolute;left:6392;top:3430;width:164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Responder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por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" o:spid="_x0000_s1035" style="position:absolute;left:6744;top:3612;width:104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oval id="Oval 12" o:spid="_x0000_s1036" style="position:absolute;left:2271;top:4532;width:2690;height:7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mtsEA&#10;AADbAAAADwAAAGRycy9kb3ducmV2LnhtbERPS2sCMRC+C/6HMEJvmlVskdUoIhSEHlofB4/jZtwN&#10;bibpJmr8902h0Nt8fM9ZrJJtxZ26YBwrGI8KEMSV04ZrBcfD+3AGIkRkja1jUvCkAKtlv7fAUrsH&#10;7+i+j7XIIRxKVNDE6EspQ9WQxTBynjhzF9dZjBl2tdQdPnK4beWkKN6kRcO5oUFPm4aq6/5mFXj/&#10;NZ2m9GnCJF2+zQefd8/TWamXQVrPQURK8V/8597qPP8V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cZrbBAAAA2wAAAA8AAAAAAAAAAAAAAAAAmAIAAGRycy9kb3du&#10;cmV2LnhtbFBLBQYAAAAABAAEAPUAAACGAwAAAAA=&#10;" fillcolor="#ffc" strokecolor="#903" strokeweight="0"/>
                  <v:rect id="Rectangle 13" o:spid="_x0000_s1037" style="position:absolute;left:3054;top:4645;width:97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4" o:spid="_x0000_s1038" style="position:absolute;left:2736;top:4827;width:164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Responder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por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" o:spid="_x0000_s1039" style="position:absolute;left:3088;top:5009;width:104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oval id="Oval 16" o:spid="_x0000_s1040" style="position:absolute;left:5495;top:4748;width:2679;height:7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  <v:rect id="Rectangle 17" o:spid="_x0000_s1041" style="position:absolute;left:6301;top:4861;width:956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Anular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8" o:spid="_x0000_s1042" style="position:absolute;left:5961;top:5043;width:164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Responder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por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9" o:spid="_x0000_s1043" style="position:absolute;left:6312;top:5225;width:104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oval id="Oval 20" o:spid="_x0000_s1044" style="position:absolute;left:2384;top:3135;width:2680;height:7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  <v:rect id="Rectangle 21" o:spid="_x0000_s1045" style="position:absolute;left:3202;top:3248;width:97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22" o:spid="_x0000_s1046" style="position:absolute;left:2850;top:3430;width:164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Responder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por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3" o:spid="_x0000_s1047" style="position:absolute;left:3202;top:3612;width:104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rect id="Rectangle 24" o:spid="_x0000_s1048" style="position:absolute;left:2066;top:5929;width:1397;height: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Eip8EA&#10;AADbAAAADwAAAGRycy9kb3ducmV2LnhtbESPzYoCMRCE74LvEFrYi2hmPegyThR3YWEvIuo+QDtp&#10;5zedIYk6vr0RBI9FVX1FZevetOJKzleWFXxOExDEudUVFwr+j7+TLxA+IGtsLZOCO3lYr4aDDFNt&#10;b7yn6yEUIkLYp6igDKFLpfR5SQb91HbE0TtbZzBE6QqpHd4i3LRyliRzabDiuFBiRz8l5c3hYhRs&#10;GunHTU6+3l4Wu3puXY3fJ6U+Rv1mCSJQH97hV/tPK5gt4Pkl/gC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BIqfBAAAA2wAAAA8AAAAAAAAAAAAAAAAAmAIAAGRycy9kb3du&#10;cmV2LnhtbFBLBQYAAAAABAAEAPUAAACGAwAAAAA=&#10;" fillcolor="#ffc" strokecolor="#903" strokeweight="0"/>
                  <v:rect id="Rectangle 25" o:spid="_x0000_s1049" style="position:absolute;left:2066;top:6054;width:3509;height:19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621b4A&#10;AADbAAAADwAAAGRycy9kb3ducmV2LnhtbERPy4rCMBTdD8w/hDvgZtBUFyod06KC4EYGHx9wbe70&#10;mZuSRK1/P1kILg/nvcoH04k7OV9bVjCdJCCIC6trLhVczrvxEoQPyBo7y6TgSR7y7PNjham2Dz7S&#10;/RRKEUPYp6igCqFPpfRFRQb9xPbEkfuzzmCI0JVSO3zEcNPJWZLMpcGaY0OFPW0rKtrTzShYt9J/&#10;twX55nBb/DZz6xrcXJUafQ3rHxCBhvAWv9x7rWAWx8Yv8QfI7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UettW+AAAA2wAAAA8AAAAAAAAAAAAAAAAAmAIAAGRycy9kb3ducmV2&#10;LnhtbFBLBQYAAAAABAAEAPUAAACDAwAAAAA=&#10;" fillcolor="#ffc" strokecolor="#903" strokeweight="0"/>
                  <v:rect id="Rectangle 26" o:spid="_x0000_s1050" style="position:absolute;left:3179;top:6201;width:1231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Auxiliares</w:t>
                          </w:r>
                          <w:proofErr w:type="spellEnd"/>
                        </w:p>
                      </w:txbxContent>
                    </v:textbox>
                  </v:rect>
                  <v:line id="Line 27" o:spid="_x0000_s1051" style="position:absolute;visibility:visible;mso-wrap-style:square" from="2089,5952" to="2089,6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LRSM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K6P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y0UjAAAAA2wAAAA8AAAAAAAAAAAAAAAAA&#10;oQIAAGRycy9kb3ducmV2LnhtbFBLBQYAAAAABAAEAPkAAACOAwAAAAA=&#10;" strokeweight="0"/>
                  <v:line id="Line 28" o:spid="_x0000_s1052" style="position:absolute;visibility:visible;mso-wrap-style:square" from="2089,5952" to="2134,5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5008MAAADbAAAADwAAAGRycy9kb3ducmV2LnhtbESPT2vCQBTE7wW/w/IEb7qJUk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+dNPDAAAA2wAAAA8AAAAAAAAAAAAA&#10;AAAAoQIAAGRycy9kb3ducmV2LnhtbFBLBQYAAAAABAAEAPkAAACRAwAAAAA=&#10;" strokeweight="0"/>
                  <v:line id="Line 29" o:spid="_x0000_s1053" style="position:absolute;flip:x;visibility:visible;mso-wrap-style:square" from="2100,5963" to="2134,59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w1LcUAAADbAAAADwAAAGRycy9kb3ducmV2LnhtbESPQWsCMRSE74L/ITyhN83WQpWtUaSl&#10;RQQr2nro7bl53V3cvCxJdNN/bwqCx2FmvmFmi2gacSHna8sKHkcZCOLC6ppLBd9f78MpCB+QNTaW&#10;ScEfeVjM+70Z5tp2vKPLPpQiQdjnqKAKoc2l9EVFBv3ItsTJ+7XOYEjSlVI77BLcNHKcZc/SYM1p&#10;ocKWXisqTvuzUbD7nPDRfZzjKR67zfbnUK4Pb0ulHgZx+QIiUAz38K290gqexv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/w1LcUAAADbAAAADwAAAAAAAAAA&#10;AAAAAAChAgAAZHJzL2Rvd25yZXYueG1sUEsFBgAAAAAEAAQA+QAAAJMDAAAAAA==&#10;" strokeweight="0"/>
                  <v:line id="Line 30" o:spid="_x0000_s1054" style="position:absolute;flip:y;visibility:visible;mso-wrap-style:square" from="2100,5963" to="2100,59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CQtsUAAADbAAAADwAAAGRycy9kb3ducmV2LnhtbESPT2sCMRTE7wW/Q3hCbzVbh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LCQtsUAAADbAAAADwAAAAAAAAAA&#10;AAAAAAChAgAAZHJzL2Rvd25yZXYueG1sUEsFBgAAAAAEAAQA+QAAAJMDAAAAAA==&#10;" strokeweight="0"/>
                  <v:line id="Line 31" o:spid="_x0000_s1055" style="position:absolute;visibility:visible;mso-wrap-style:square" from="2089,5952" to="2146,5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  <v:line id="Line 32" o:spid="_x0000_s1056" style="position:absolute;visibility:visible;mso-wrap-style:square" from="2089,5986" to="2089,6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  <v:line id="Line 33" o:spid="_x0000_s1057" style="position:absolute;visibility:visible;mso-wrap-style:square" from="2100,5952" to="2100,6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  <v:line id="Line 34" o:spid="_x0000_s1058" style="position:absolute;visibility:visible;mso-wrap-style:square" from="2089,5963" to="2146,59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  <v:line id="Line 35" o:spid="_x0000_s1059" style="position:absolute;visibility:visible;mso-wrap-style:square" from="2089,5963" to="2146,59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  <v:line id="Line 36" o:spid="_x0000_s1060" style="position:absolute;visibility:visible;mso-wrap-style:square" from="2100,5952" to="2100,6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  <v:line id="Line 37" o:spid="_x0000_s1061" style="position:absolute;visibility:visible;mso-wrap-style:square" from="2100,5952" to="2100,6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  <v:line id="Line 38" o:spid="_x0000_s1062" style="position:absolute;visibility:visible;mso-wrap-style:square" from="2089,5952" to="2146,5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  <v:line id="Line 39" o:spid="_x0000_s1063" style="position:absolute;visibility:visible;mso-wrap-style:square" from="2089,5963" to="2146,59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  <v:line id="Line 40" o:spid="_x0000_s1064" style="position:absolute;visibility:visible;mso-wrap-style:square" from="2089,5952" to="2089,6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  <v:line id="Line 41" o:spid="_x0000_s1065" style="position:absolute;flip:x;visibility:visible;mso-wrap-style:square" from="2089,5952" to="2146,5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97v8UAAADbAAAADwAAAGRycy9kb3ducmV2LnhtbESPT2sCMRTE7wW/Q3hCbzVbk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197v8UAAADbAAAADwAAAAAAAAAA&#10;AAAAAAChAgAAZHJzL2Rvd25yZXYueG1sUEsFBgAAAAAEAAQA+QAAAJMDAAAAAA==&#10;" strokeweight="0"/>
                  <v:line id="Line 42" o:spid="_x0000_s1066" style="position:absolute;visibility:visible;mso-wrap-style:square" from="2100,5963" to="2157,6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mm+PsQAAADbAAAADwAAAGRycy9kb3ducmV2LnhtbESPS2vDMBCE74X8B7GB3hq5TxInSgiF&#10;lpKQQ/O8bqytZWqtjKTazr+PCoUeh5n5hpkteluLlnyoHCu4H2UgiAunKy4V7Hdvd2MQISJrrB2T&#10;ggsFWMwHNzPMtev4k9ptLEWCcMhRgYmxyaUMhSGLYeQa4uR9OW8xJulLqT12CW5r+ZBlL9JixWnB&#10;YEOvhorv7Y9VEN+XE37Ux0M77rA0p7VfdZuzUrfDfjkFEamP/+G/9odW8PQMv1/SD5Dz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ab4+xAAAANsAAAAPAAAAAAAAAAAA&#10;AAAAAKECAABkcnMvZG93bnJldi54bWxQSwUGAAAAAAQABAD5AAAAkgMAAAAA&#10;" strokeweight="64e-5mm"/>
                  <v:line id="Line 43" o:spid="_x0000_s1067" style="position:absolute;flip:x y;visibility:visible;mso-wrap-style:square" from="2100,5963" to="2157,6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6338IAAADbAAAADwAAAGRycy9kb3ducmV2LnhtbESPQWsCMRSE74X+h/CEXopm28p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6338IAAADbAAAADwAAAAAAAAAAAAAA&#10;AAChAgAAZHJzL2Rvd25yZXYueG1sUEsFBgAAAAAEAAQA+QAAAJADAAAAAA==&#10;" strokeweight="0"/>
                  <v:line id="Line 44" o:spid="_x0000_s1068" style="position:absolute;flip:x y;visibility:visible;mso-wrap-style:square" from="2100,5952" to="2157,6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ISRM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CEkTDAAAA2wAAAA8AAAAAAAAAAAAA&#10;AAAAoQIAAGRycy9kb3ducmV2LnhtbFBLBQYAAAAABAAEAPkAAACRAwAAAAA=&#10;" strokeweight="0"/>
                  <v:line id="Line 45" o:spid="_x0000_s1069" style="position:absolute;flip:x y;visibility:visible;mso-wrap-style:square" from="2100,5963" to="2157,6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2GNr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B2GNr8AAADbAAAADwAAAAAAAAAAAAAAAACh&#10;AgAAZHJzL2Rvd25yZXYueG1sUEsFBgAAAAAEAAQA+QAAAI0DAAAAAA==&#10;" strokeweight="0"/>
                  <v:line id="Line 46" o:spid="_x0000_s1070" style="position:absolute;flip:x y;visibility:visible;mso-wrap-style:square" from="2100,5963" to="2157,6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  <v:line id="Line 47" o:spid="_x0000_s1071" style="position:absolute;flip:x y;visibility:visible;mso-wrap-style:square" from="2089,5963" to="2157,60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Ic7b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7Ic7b8AAADbAAAADwAAAAAAAAAAAAAAAACh&#10;AgAAZHJzL2Rvd25yZXYueG1sUEsFBgAAAAAEAAQA+QAAAI0DAAAAAA==&#10;" strokeweight="0"/>
                  <v:line id="Line 48" o:spid="_x0000_s1072" style="position:absolute;flip:x y;visibility:visible;mso-wrap-style:square" from="2112,5963" to="2168,6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  <v:line id="Line 49" o:spid="_x0000_s1073" style="position:absolute;visibility:visible;mso-wrap-style:square" from="2089,5952" to="2089,6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  <v:line id="Line 50" o:spid="_x0000_s1074" style="position:absolute;visibility:visible;mso-wrap-style:square" from="2089,5952" to="2146,5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+qn8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6qfxAAAANsAAAAPAAAAAAAAAAAA&#10;AAAAAKECAABkcnMvZG93bnJldi54bWxQSwUGAAAAAAQABAD5AAAAkgMAAAAA&#10;" strokeweight="0"/>
                  <v:oval id="Oval 51" o:spid="_x0000_s1075" style="position:absolute;left:2702;top:6565;width:2328;height:5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p67cMA&#10;AADbAAAADwAAAGRycy9kb3ducmV2LnhtbESPT2sCMRTE7wW/Q3hCbzWrbIusRhGhIPTQ+ufg8bl5&#10;7gY3L+kmavz2TaHQ4zAzv2Hmy2Q7caM+GMcKxqMCBHHttOFGwWH//jIFESKyxs4xKXhQgOVi8DTH&#10;Srs7b+m2i43IEA4VKmhj9JWUoW7JYhg5T5y9s+stxiz7Ruoe7xluOzkpijdp0XBeaNHTuqX6srta&#10;Bd5/lWVKnyZM0vnbfPBp+zielHoeptUMRKQU/8N/7Y1W8FrC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p67cMAAADbAAAADwAAAAAAAAAAAAAAAACYAgAAZHJzL2Rv&#10;d25yZXYueG1sUEsFBgAAAAAEAAQA9QAAAIgDAAAAAA==&#10;" fillcolor="#ffc" strokecolor="#903" strokeweight="0"/>
                  <v:rect id="Rectangle 52" o:spid="_x0000_s1076" style="position:absolute;left:3111;top:6644;width:141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sM2sAA&#10;AADbAAAADwAAAGRycy9kb3ducmV2LnhtbESPzYoCMRCE7wu+Q2jB25pRc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sM2s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53" o:spid="_x0000_s1077" style="position:absolute;left:3610;top:6826;width:49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mSrcAA&#10;AADbAAAADwAAAGRycy9kb3ducmV2LnhtbESPzYoCMRCE7wu+Q2jB25pRU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vmSr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Pessoa</w:t>
                          </w:r>
                        </w:p>
                      </w:txbxContent>
                    </v:textbox>
                  </v:rect>
                  <v:line id="Line 54" o:spid="_x0000_s1078" style="position:absolute;visibility:visible;mso-wrap-style:square" from="2725,6588" to="2725,6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  <v:line id="Line 55" o:spid="_x0000_s1079" style="position:absolute;visibility:visible;mso-wrap-style:square" from="2725,6588" to="2770,6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  <v:line id="Line 56" o:spid="_x0000_s1080" style="position:absolute;flip:x;visibility:visible;mso-wrap-style:square" from="2736,6599" to="2770,6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dC/MYAAADbAAAADwAAAGRycy9kb3ducmV2LnhtbESPQWsCMRSE7wX/Q3gFbzVbob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HQvzGAAAA2wAAAA8AAAAAAAAA&#10;AAAAAAAAoQIAAGRycy9kb3ducmV2LnhtbFBLBQYAAAAABAAEAPkAAACUAwAAAAA=&#10;" strokeweight="0"/>
                  <v:line id="Line 57" o:spid="_x0000_s1081" style="position:absolute;flip:y;visibility:visible;mso-wrap-style:square" from="2736,6599" to="2736,6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Eh3MIAAADbAAAADwAAAGRycy9kb3ducmV2LnhtbERPy2oCMRTdF/yHcAV3NWMXtoxGEaUi&#10;Qlt8LdxdJ9eZwcnNkEQn/ftmUXB5OO/pPJpGPMj52rKC0TADQVxYXXOp4Hj4fP0A4QOyxsYyKfgl&#10;D/NZ72WKubYd7+ixD6VIIexzVFCF0OZS+qIig35oW+LEXa0zGBJ0pdQOuxRuGvmWZWNpsObUUGFL&#10;y4qK2/5uFOy+3/ni1vd4i5fu6+d8Kren1UKpQT8uJiACxfAU/7s3WsE4rU9f0g+Qs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9Eh3MIAAADbAAAADwAAAAAAAAAAAAAA&#10;AAChAgAAZHJzL2Rvd25yZXYueG1sUEsFBgAAAAAEAAQA+QAAAJADAAAAAA==&#10;" strokeweight="0"/>
                  <v:line id="Line 58" o:spid="_x0000_s1082" style="position:absolute;visibility:visible;mso-wrap-style:square" from="2725,6588" to="2782,6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  <v:line id="Line 59" o:spid="_x0000_s1083" style="position:absolute;visibility:visible;mso-wrap-style:square" from="2725,6622" to="2725,6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60" o:spid="_x0000_s1084" style="position:absolute;visibility:visible;mso-wrap-style:square" from="2736,6588" to="2736,6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1" o:spid="_x0000_s1085" style="position:absolute;visibility:visible;mso-wrap-style:square" from="2725,6599" to="2782,6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line id="Line 62" o:spid="_x0000_s1086" style="position:absolute;visibility:visible;mso-wrap-style:square" from="2725,6599" to="2782,6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  <v:line id="Line 63" o:spid="_x0000_s1087" style="position:absolute;visibility:visible;mso-wrap-style:square" from="2736,6588" to="2736,6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  <v:line id="Line 64" o:spid="_x0000_s1088" style="position:absolute;visibility:visible;mso-wrap-style:square" from="2736,6588" to="2736,6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  <v:line id="Line 65" o:spid="_x0000_s1089" style="position:absolute;visibility:visible;mso-wrap-style:square" from="2725,6588" to="2782,6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  <v:line id="Line 66" o:spid="_x0000_s1090" style="position:absolute;visibility:visible;mso-wrap-style:square" from="2725,6599" to="2782,6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  <v:line id="Line 67" o:spid="_x0000_s1091" style="position:absolute;visibility:visible;mso-wrap-style:square" from="2725,6588" to="2725,6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  <v:line id="Line 68" o:spid="_x0000_s1092" style="position:absolute;flip:x;visibility:visible;mso-wrap-style:square" from="2725,6588" to="2782,6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QSmsUAAADbAAAADwAAAGRycy9kb3ducmV2LnhtbESPQWsCMRSE70L/Q3iF3jRrD1W2RpGW&#10;llKo4loPvT03r7uLm5cliW7890YQPA4z8w0zW0TTihM531hWMB5lIIhLqxuuFPxuP4ZTED4ga2wt&#10;k4IzeVjMHwYzzLXteUOnIlQiQdjnqKAOocul9GVNBv3IdsTJ+7fOYEjSVVI77BPctPI5y16kwYbT&#10;Qo0dvdVUHoqjUbBZTXjvPo/xEPf9z/pvV33v3pdKPT3G5SuIQDHcw7f2l1YwGcP1S/oBc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UQSmsUAAADbAAAADwAAAAAAAAAA&#10;AAAAAAChAgAAZHJzL2Rvd25yZXYueG1sUEsFBgAAAAAEAAQA+QAAAJMDAAAAAA==&#10;" strokeweight="0"/>
                  <v:line id="Line 69" o:spid="_x0000_s1093" style="position:absolute;visibility:visible;mso-wrap-style:square" from="2736,6599" to="2793,6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+zs98QAAADbAAAADwAAAGRycy9kb3ducmV2LnhtbESPzWrDMBCE74W8g9hCb43cBNrEiRJC&#10;oSGk9JD/69baWibWykiq7b59VSjkOMzMN8x82dtatORD5VjB0zADQVw4XXGp4Hh4e5yACBFZY+2Y&#10;FPxQgOVicDfHXLuOd9TuYykShEOOCkyMTS5lKAxZDEPXECfvy3mLMUlfSu2xS3Bby1GWPUuLFacF&#10;gw29Giqu+2+rIK5XUx7r86mddFiay7vfdh+fSj3c96sZiEh9vIX/2xut4GUEf1/SD5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7Oz3xAAAANsAAAAPAAAAAAAAAAAA&#10;AAAAAKECAABkcnMvZG93bnJldi54bWxQSwUGAAAAAAQABAD5AAAAkgMAAAAA&#10;" strokeweight="64e-5mm"/>
                  <v:line id="Line 70" o:spid="_x0000_s1094" style="position:absolute;flip:x y;visibility:visible;mso-wrap-style:square" from="2736,6599" to="2793,6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Xe+sIAAADb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A2gb8v+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Xe+sIAAADbAAAADwAAAAAAAAAAAAAA&#10;AAChAgAAZHJzL2Rvd25yZXYueG1sUEsFBgAAAAAEAAQA+QAAAJADAAAAAA==&#10;" strokeweight="0"/>
                  <v:line id="Line 71" o:spid="_x0000_s1095" style="position:absolute;flip:x y;visibility:visible;mso-wrap-style:square" from="2736,6588" to="2793,6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xGjs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8Ro7DAAAA2wAAAA8AAAAAAAAAAAAA&#10;AAAAoQIAAGRycy9kb3ducmV2LnhtbFBLBQYAAAAABAAEAPkAAACRAwAAAAA=&#10;" strokeweight="0"/>
                  <v:line id="Line 72" o:spid="_x0000_s1096" style="position:absolute;flip:x y;visibility:visible;mso-wrap-style:square" from="2736,6599" to="2793,6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  <v:line id="Line 73" o:spid="_x0000_s1097" style="position:absolute;flip:x y;visibility:visible;mso-wrap-style:square" from="2736,6599" to="2793,6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  <v:line id="Line 74" o:spid="_x0000_s1098" style="position:absolute;flip:x y;visibility:visible;mso-wrap-style:square" from="2725,6599" to="2793,6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  <v:line id="Line 75" o:spid="_x0000_s1099" style="position:absolute;flip:x y;visibility:visible;mso-wrap-style:square" from="2748,6599" to="2804,6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  <v:line id="Line 76" o:spid="_x0000_s1100" style="position:absolute;visibility:visible;mso-wrap-style:square" from="2725,6588" to="2725,6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  <v:line id="Line 77" o:spid="_x0000_s1101" style="position:absolute;visibility:visible;mso-wrap-style:square" from="2725,6588" to="2782,6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  <v:oval id="Oval 78" o:spid="_x0000_s1102" style="position:absolute;left:2271;top:7326;width:2588;height:5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31MsIA&#10;AADbAAAADwAAAGRycy9kb3ducmV2LnhtbESPQWsCMRSE7wX/Q3hCbzWriMhqFBEEwYPV9tDjc/Pc&#10;DW5e4iZq/PemUOhxmJlvmPky2VbcqQvGsYLhoABBXDltuFbw/bX5mIIIEVlj65gUPCnActF7m2Op&#10;3YMPdD/GWmQIhxIVNDH6UspQNWQxDJwnzt7ZdRZjll0tdYePDLetHBXFRFo0nBca9LRuqLocb1aB&#10;95/jcUp7E0bpfDU7Ph2ePyel3vtpNQMRKcX/8F97qxVMh/D7Jf8AuX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7fUywgAAANsAAAAPAAAAAAAAAAAAAAAAAJgCAABkcnMvZG93&#10;bnJldi54bWxQSwUGAAAAAAQABAD1AAAAhwMAAAAA&#10;" fillcolor="#ffc" strokecolor="#903" strokeweight="0"/>
                  <v:rect id="Rectangle 79" o:spid="_x0000_s1103" style="position:absolute;left:2816;top:7405;width:141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K46cEA&#10;AADbAAAADwAAAGRycy9kb3ducmV2LnhtbESP3YrCMBSE7xd8h3AE79Z0eyGlGkUWBF28se4DHJrT&#10;H0xOShJt9+2NIOzlMDPfMJvdZI14kA+9YwVfywwEce10z62C3+vhswARIrJG45gU/FGA3Xb2scFS&#10;u5Ev9KhiKxKEQ4kKuhiHUspQd2QxLN1AnLzGeYsxSd9K7XFMcGtknmUrabHntNDhQN8d1bfqbhXI&#10;a3UYi8r4zP3kzdmcjpeGnFKL+bRfg4g0xf/wu33UCoocXl/SD5Db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iuOn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80" o:spid="_x0000_s1104" style="position:absolute;left:2725;top:7587;width:166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4dcsEA&#10;AADbAAAADwAAAGRycy9kb3ducmV2LnhtbESP3YrCMBSE7xd8h3AE79ZUF5bSNYoIgi7eWPcBDs3p&#10;DyYnJYm2vr0RhL0cZuYbZrUZrRF38qFzrGAxz0AQV0533Cj4u+w/cxAhIms0jknBgwJs1pOPFRba&#10;DXymexkbkSAcClTQxtgXUoaqJYth7nri5NXOW4xJ+kZqj0OCWyOXWfYtLXacFlrsaddSdS1vVoG8&#10;lPshL43P3O+yPpnj4VyTU2o2Hbc/ICKN8T/8bh+0gvwLXl/SD5D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uHX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line id="Line 81" o:spid="_x0000_s1105" style="position:absolute;visibility:visible;mso-wrap-style:square" from="2293,7349" to="2293,74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  <v:line id="Line 82" o:spid="_x0000_s1106" style="position:absolute;visibility:visible;mso-wrap-style:square" from="2293,7349" to="2339,7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  <v:line id="Line 83" o:spid="_x0000_s1107" style="position:absolute;flip:x;visibility:visible;mso-wrap-style:square" from="2305,7360" to="2339,7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j6ycUAAADbAAAADwAAAGRycy9kb3ducmV2LnhtbESPT2sCMRTE7wW/Q3iCt5ptD1ZWo0jF&#10;IoVa/Hfo7bl53V3cvCxJdNNvbwqCx2FmfsNM59E04krO15YVvAwzEMSF1TWXCg771fMYhA/IGhvL&#10;pOCPPMxnvacp5tp2vKXrLpQiQdjnqKAKoc2l9EVFBv3QtsTJ+7XOYEjSlVI77BLcNPI1y0bSYM1p&#10;ocKW3isqzruLUbDdvPHJfVziOZ66r++fY/l5XC6UGvTjYgIiUAyP8L291grGI/j/kn6An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3j6ycUAAADbAAAADwAAAAAAAAAA&#10;AAAAAAChAgAAZHJzL2Rvd25yZXYueG1sUEsFBgAAAAAEAAQA+QAAAJMDAAAAAA==&#10;" strokeweight="0"/>
                  <v:line id="Line 84" o:spid="_x0000_s1108" style="position:absolute;flip:y;visibility:visible;mso-wrap-style:square" from="2305,7360" to="2305,7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RfUsUAAADbAAAADwAAAGRycy9kb3ducmV2LnhtbESPQWsCMRSE70L/Q3gFb5qthypbo0hF&#10;KUItaj309ty87i5uXpYkuum/NwXB4zAz3zDTeTSNuJLztWUFL8MMBHFhdc2lgu/DajAB4QOyxsYy&#10;KfgjD/PZU2+KubYd7+i6D6VIEPY5KqhCaHMpfVGRQT+0LXHyfq0zGJJ0pdQOuwQ3jRxl2as0WHNa&#10;qLCl94qK8/5iFOy2Yz659SWe46n7/Po5lpvjcqFU/zku3kAEiuERvrc/tILJGP6/pB8gZ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DRfUsUAAADbAAAADwAAAAAAAAAA&#10;AAAAAAChAgAAZHJzL2Rvd25yZXYueG1sUEsFBgAAAAAEAAQA+QAAAJMDAAAAAA==&#10;" strokeweight="0"/>
                  <v:line id="Line 85" o:spid="_x0000_s1109" style="position:absolute;visibility:visible;mso-wrap-style:square" from="2293,7349" to="2350,7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  <v:line id="Line 86" o:spid="_x0000_s1110" style="position:absolute;visibility:visible;mso-wrap-style:square" from="2293,7383" to="2293,74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line id="Line 87" o:spid="_x0000_s1111" style="position:absolute;visibility:visible;mso-wrap-style:square" from="2305,7349" to="2305,74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88" o:spid="_x0000_s1112" style="position:absolute;visibility:visible;mso-wrap-style:square" from="2293,7360" to="2350,7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line id="Line 89" o:spid="_x0000_s1113" style="position:absolute;visibility:visible;mso-wrap-style:square" from="2293,7360" to="2350,7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  <v:line id="Line 90" o:spid="_x0000_s1114" style="position:absolute;visibility:visible;mso-wrap-style:square" from="2305,7349" to="2305,74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  <v:line id="Line 91" o:spid="_x0000_s1115" style="position:absolute;visibility:visible;mso-wrap-style:square" from="2305,7349" to="2305,74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  <v:line id="Line 92" o:spid="_x0000_s1116" style="position:absolute;visibility:visible;mso-wrap-style:square" from="2293,7349" to="2350,7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  <v:line id="Line 93" o:spid="_x0000_s1117" style="position:absolute;visibility:visible;mso-wrap-style:square" from="2293,7360" to="2350,7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  <v:line id="Line 94" o:spid="_x0000_s1118" style="position:absolute;visibility:visible;mso-wrap-style:square" from="2293,7349" to="2293,74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  <v:line id="Line 95" o:spid="_x0000_s1119" style="position:absolute;flip:x;visibility:visible;mso-wrap-style:square" from="2293,7349" to="2350,7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Jd/cIAAADbAAAADwAAAGRycy9kb3ducmV2LnhtbERPy2oCMRTdF/yHcAV3NWMXto5GEYtS&#10;Cq34Wri7Tq4zg5ObIYlO+vfNotDl4bxni2ga8SDna8sKRsMMBHFhdc2lguNh/fwGwgdkjY1lUvBD&#10;Hhbz3tMMc2073tFjH0qRQtjnqKAKoc2l9EVFBv3QtsSJu1pnMCToSqkddincNPIly8bSYM2pocKW&#10;VhUVt/3dKNh9v/LFbe7xFi/d1/Z8Kj9P70ulBv24nIIIFMO/+M/9oRVM0tj0Jf0AOf8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HJd/cIAAADbAAAADwAAAAAAAAAAAAAA&#10;AAChAgAAZHJzL2Rvd25yZXYueG1sUEsFBgAAAAAEAAQA+QAAAJADAAAAAA==&#10;" strokeweight="0"/>
                  <v:line id="Line 96" o:spid="_x0000_s1120" style="position:absolute;visibility:visible;mso-wrap-style:square" from="2305,7360" to="2362,7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SYfMQAAADbAAAADwAAAGRycy9kb3ducmV2LnhtbESPzWrDMBCE74G+g9hAb4mcFkrsRgmh&#10;0FJackian+vW2lqm1spIqu28fRQI9DjMzDfMYjXYRnTkQ+1YwWyagSAuna65UrD/ep3MQYSIrLFx&#10;TArOFGC1vBstsNCu5y11u1iJBOFQoAITY1tIGUpDFsPUtcTJ+3HeYkzSV1J77BPcNvIhy56kxZrT&#10;gsGWXgyVv7s/qyC+rXN+1MdDN++xMqdP/9FvvpW6Hw/rZxCRhvgfvrXftYI8h+uX9APk8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RJh8xAAAANsAAAAPAAAAAAAAAAAA&#10;AAAAAKECAABkcnMvZG93bnJldi54bWxQSwUGAAAAAAQABAD5AAAAkgMAAAAA&#10;" strokeweight="64e-5mm"/>
                  <v:line id="Line 97" o:spid="_x0000_s1121" style="position:absolute;flip:x y;visibility:visible;mso-wrap-style:square" from="2305,7360" to="2362,7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BT8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O8FPxAAAANwAAAAPAAAAAAAAAAAA&#10;AAAAAKECAABkcnMvZG93bnJldi54bWxQSwUGAAAAAAQABAD5AAAAkgMAAAAA&#10;" strokeweight="0"/>
                  <v:line id="Line 98" o:spid="_x0000_s1122" style="position:absolute;flip:x y;visibility:visible;mso-wrap-style:square" from="2305,7349" to="2362,7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dk1MAAAADcAAAADwAAAGRycy9kb3ducmV2LnhtbERPTWsCMRC9F/ofwhS8lJrVgpbVKCIq&#10;0ltXvQ+bcbOYTJYk6vrvTaHQ2zze58yXvbPiRiG2nhWMhgUI4trrlhsFx8P24wtETMgarWdS8KAI&#10;y8XryxxL7e/8Q7cqNSKHcCxRgUmpK6WMtSGHceg74sydfXCYMgyN1AHvOdxZOS6KiXTYcm4w2NHa&#10;UH2prk7B5/R02F/su/neRmc2O1vVk/BQavDWr2YgEvXpX/zn3us8vxjB7zP5Ar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d3ZNTAAAAA3AAAAA8AAAAAAAAAAAAAAAAA&#10;oQIAAGRycy9kb3ducmV2LnhtbFBLBQYAAAAABAAEAPkAAACOAwAAAAA=&#10;" strokeweight="0"/>
                  <v:line id="Line 99" o:spid="_x0000_s1123" style="position:absolute;flip:x y;visibility:visible;mso-wrap-style:square" from="2305,7360" to="2362,7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  <v:line id="Line 100" o:spid="_x0000_s1124" style="position:absolute;flip:x y;visibility:visible;mso-wrap-style:square" from="2305,7360" to="2362,7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lfOMAAAADcAAAADwAAAGRycy9kb3ducmV2LnhtbERPTWsCMRC9F/wPYYReSs2qoGU1iogW&#10;6a2r3ofNuFlMJksSdf33TaHQ2zze5yzXvbPiTiG2nhWMRwUI4trrlhsFp+P+/QNETMgarWdS8KQI&#10;69XgZYml9g/+pnuVGpFDOJaowKTUlVLG2pDDOPIdceYuPjhMGYZG6oCPHO6snBTFTDpsOTcY7Ghr&#10;qL5WN6dgOj8fD1f7Zr720Zndp63qWXgq9TrsNwsQifr0L/5zH3SeX0zh95l8gV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jpXzjAAAAA3AAAAA8AAAAAAAAAAAAAAAAA&#10;oQIAAGRycy9kb3ducmV2LnhtbFBLBQYAAAAABAAEAPkAAACOAwAAAAA=&#10;" strokeweight="0"/>
                  <v:line id="Line 101" o:spid="_x0000_s1125" style="position:absolute;flip:x y;visibility:visible;mso-wrap-style:square" from="2293,7360" to="2362,7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DHTMEAAADcAAAADwAAAGRycy9kb3ducmV2LnhtbERPTWsCMRC9F/wPYQq9FM3aF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AMdMwQAAANwAAAAPAAAAAAAAAAAAAAAA&#10;AKECAABkcnMvZG93bnJldi54bWxQSwUGAAAAAAQABAD5AAAAjwMAAAAA&#10;" strokeweight="0"/>
                  <v:line id="Line 102" o:spid="_x0000_s1126" style="position:absolute;flip:x y;visibility:visible;mso-wrap-style:square" from="2316,7360" to="2373,7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xi18EAAADcAAAADwAAAGRycy9kb3ducmV2LnhtbERPTWsCMRC9F/wPYQq9FM3aU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TGLXwQAAANwAAAAPAAAAAAAAAAAAAAAA&#10;AKECAABkcnMvZG93bnJldi54bWxQSwUGAAAAAAQABAD5AAAAjwMAAAAA&#10;" strokeweight="0"/>
                  <v:line id="Line 103" o:spid="_x0000_s1127" style="position:absolute;visibility:visible;mso-wrap-style:square" from="2293,7349" to="2293,74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  <v:line id="Line 104" o:spid="_x0000_s1128" style="position:absolute;visibility:visible;mso-wrap-style:square" from="2293,7349" to="2350,7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/m9M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Z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+b0wQAAANwAAAAPAAAAAAAAAAAAAAAA&#10;AKECAABkcnMvZG93bnJldi54bWxQSwUGAAAAAAQABAD5AAAAjwMAAAAA&#10;" strokeweight="0"/>
                  <v:rect id="Rectangle 105" o:spid="_x0000_s1129" style="position:absolute;left:5926;top:6349;width:1090;height: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lSP8MA&#10;AADcAAAADwAAAGRycy9kb3ducmV2LnhtbESPzW4CMQyE75X6DpGReqlKtj0A2hIQrVSpF4T4eQCz&#10;MfsbZ5UEWN4eH5C42ZrxzOf5cnCdulCItWcDn+MMFHHhbc2lgcP+72MGKiZki51nMnCjCMvF68sc&#10;c+uvvKXLLpVKQjjmaKBKqc+1jkVFDuPY98SinXxwmGQNpbYBrxLuOv2VZRPtsGZpqLCn34qKdnd2&#10;Blatju9tQbFZn6ebZuJDgz9HY95Gw+obVKIhPc2P638r+JnQyjMygV7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tlSP8MAAADcAAAADwAAAAAAAAAAAAAAAACYAgAAZHJzL2Rv&#10;d25yZXYueG1sUEsFBgAAAAAEAAQA9QAAAIgDAAAAAA==&#10;" fillcolor="#ffc" strokecolor="#903" strokeweight="0"/>
                  <v:rect id="Rectangle 106" o:spid="_x0000_s1130" style="position:absolute;left:5926;top:6474;width:2737;height:1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X3pMAA&#10;AADcAAAADwAAAGRycy9kb3ducmV2LnhtbERPyYoCMRC9C/5DKGEuMqadg0uPUVQQ5iLi8gE1nZpe&#10;U2mSqD1/bwTBWz3eWotVZxpxI+dLywrGowQEcWZ1ybmCy3n3OQPhA7LGxjIp+CcPq2W/t8BU2zsf&#10;6XYKuYgh7FNUUITQplL6rCCDfmRb4sj9WWcwROhyqR3eY7hp5FeSTKTBkmNDgS1tC8rq09UoWNfS&#10;D+uMfLW/Tg/VxLoKN79KfQy69TeIQF14i1/uHx3nJ3N4PhMvkM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ZX3pMAAAADcAAAADwAAAAAAAAAAAAAAAACYAgAAZHJzL2Rvd25y&#10;ZXYueG1sUEsFBgAAAAAEAAQA9QAAAIUDAAAAAA==&#10;" fillcolor="#ffc" strokecolor="#903" strokeweight="0"/>
                  <v:rect id="Rectangle 107" o:spid="_x0000_s1131" style="position:absolute;left:7028;top:6622;width:52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IpM8IA&#10;AADcAAAADwAAAGRycy9kb3ducmV2LnhtbESPT2sCMRDF74V+hzCF3mpWDyKrUaQgqHhx7QcYNrN/&#10;MJksSequ3945FHqb4b157zeb3eSdelBMfWAD81kBirgOtufWwM/t8LUClTKyRReYDDwpwW77/rbB&#10;0oaRr/SocqskhFOJBrqch1LrVHfkMc3CQCxaE6LHLGtstY04Srh3elEUS+2xZ2nocKDvjup79esN&#10;6Ft1GFeVi0U4L5qLOx2vDQVjPj+m/RpUpin/m/+uj1bw54Ivz8gEevs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wikzwgAAANwAAAAPAAAAAAAAAAAAAAAAAJgCAABkcnMvZG93&#10;bnJldi54bWxQSwUGAAAAAAQABAD1AAAAhwMAAAAA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Detalhar</w:t>
                          </w:r>
                          <w:proofErr w:type="spellEnd"/>
                        </w:p>
                      </w:txbxContent>
                    </v:textbox>
                  </v:rect>
                  <v:line id="Line 108" o:spid="_x0000_s1132" style="position:absolute;visibility:visible;mso-wrap-style:square" from="5949,6372" to="5949,6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  <v:line id="Line 109" o:spid="_x0000_s1133" style="position:absolute;visibility:visible;mso-wrap-style:square" from="5949,6372" to="5995,6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  <v:line id="Line 110" o:spid="_x0000_s1134" style="position:absolute;flip:x;visibility:visible;mso-wrap-style:square" from="5961,6383" to="5995,6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lF78QAAADcAAAADwAAAGRycy9kb3ducmV2LnhtbERPTWsCMRC9C/0PYQq9aVYLVbZGkUqL&#10;CFa09dDbuJnuLm4mSxLd9N+bguBtHu9zpvNoGnEh52vLCoaDDARxYXXNpYLvr/f+BIQPyBoby6Tg&#10;jzzMZw+9Kebadryjyz6UIoWwz1FBFUKbS+mLigz6gW2JE/drncGQoCuldtilcNPIUZa9SIM1p4YK&#10;W3qrqDjtz0bB7nPMR/dxjqd47Dbbn0O5PiwXSj09xsUriEAx3MU390qn+cNn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aUXvxAAAANwAAAAPAAAAAAAAAAAA&#10;AAAAAKECAABkcnMvZG93bnJldi54bWxQSwUGAAAAAAQABAD5AAAAkgMAAAAA&#10;" strokeweight="0"/>
                  <v:line id="Line 111" o:spid="_x0000_s1135" style="position:absolute;flip:y;visibility:visible;mso-wrap-style:square" from="5961,6383" to="5961,6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Ddm8QAAADcAAAADwAAAGRycy9kb3ducmV2LnhtbERPTWsCMRC9C/0PYQq9aVYpVbZGkUqL&#10;CFa09dDbuJnuLm4mSxLd9N+bguBtHu9zpvNoGnEh52vLCoaDDARxYXXNpYLvr/f+BIQPyBoby6Tg&#10;jzzMZw+9Kebadryjyz6UIoWwz1FBFUKbS+mLigz6gW2JE/drncGQoCuldtilcNPIUZa9SIM1p4YK&#10;W3qrqDjtz0bB7nPMR/dxjqd47Dbbn0O5PiwXSj09xsUriEAx3MU390qn+cNn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N2bxAAAANwAAAAPAAAAAAAAAAAA&#10;AAAAAKECAABkcnMvZG93bnJldi54bWxQSwUGAAAAAAQABAD5AAAAkgMAAAAA&#10;" strokeweight="0"/>
                  <v:line id="Line 112" o:spid="_x0000_s1136" style="position:absolute;visibility:visible;mso-wrap-style:square" from="5949,6372" to="6006,6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  <v:line id="Line 113" o:spid="_x0000_s1137" style="position:absolute;visibility:visible;mso-wrap-style:square" from="5949,6406" to="5949,6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114" o:spid="_x0000_s1138" style="position:absolute;visibility:visible;mso-wrap-style:square" from="5961,6372" to="5961,6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5" o:spid="_x0000_s1139" style="position:absolute;visibility:visible;mso-wrap-style:square" from="5949,6383" to="6006,6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6" o:spid="_x0000_s1140" style="position:absolute;visibility:visible;mso-wrap-style:square" from="5949,6383" to="6006,6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  <v:line id="Line 117" o:spid="_x0000_s1141" style="position:absolute;visibility:visible;mso-wrap-style:square" from="5961,6372" to="5961,6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  <v:line id="Line 118" o:spid="_x0000_s1142" style="position:absolute;visibility:visible;mso-wrap-style:square" from="5961,6372" to="5961,6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  <v:line id="Line 119" o:spid="_x0000_s1143" style="position:absolute;visibility:visible;mso-wrap-style:square" from="5949,6372" to="6006,6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  <v:line id="Line 120" o:spid="_x0000_s1144" style="position:absolute;visibility:visible;mso-wrap-style:square" from="5949,6383" to="6006,6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  <v:line id="Line 121" o:spid="_x0000_s1145" style="position:absolute;visibility:visible;mso-wrap-style:square" from="5949,6372" to="5949,6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  <v:line id="Line 122" o:spid="_x0000_s1146" style="position:absolute;flip:x;visibility:visible;mso-wrap-style:square" from="5949,6372" to="6006,6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6CyvcQAAADcAAAADwAAAGRycy9kb3ducmV2LnhtbERPTWsCMRC9C/6HMEJvmq3QKlujSEuL&#10;CFa09dDbuJnuLm4mSxLd9N+bguBtHu9zZotoGnEh52vLCh5HGQjiwuqaSwXfX+/DKQgfkDU2lknB&#10;H3lYzPu9Gebadryjyz6UIoWwz1FBFUKbS+mLigz6kW2JE/drncGQoCuldtilcNPIcZY9S4M1p4YK&#10;W3qtqDjtz0bB7nPCR/dxjqd47Dbbn0O5PrwtlXoYxOULiEAx3MU390qn+eMn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oLK9xAAAANwAAAAPAAAAAAAAAAAA&#10;AAAAAKECAABkcnMvZG93bnJldi54bWxQSwUGAAAAAAQABAD5AAAAkgMAAAAA&#10;" strokeweight="0"/>
                  <v:line id="Line 123" o:spid="_x0000_s1147" style="position:absolute;visibility:visible;mso-wrap-style:square" from="5961,6383" to="6017,6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A31MIAAADcAAAADwAAAGRycy9kb3ducmV2LnhtbERPS2sCMRC+F/ofwgjealYLYlejSKGl&#10;KD3U+riOm3GzuJksSdzd/vumUPA2H99zFqve1qIlHyrHCsajDARx4XTFpYL999vTDESIyBprx6Tg&#10;hwKslo8PC8y16/iL2l0sRQrhkKMCE2OTSxkKQxbDyDXEibs4bzEm6EupPXYp3NZykmVTabHi1GCw&#10;oVdDxXV3swri+/qFn/Xx0M46LM1p6zfd51mp4aBfz0FE6uNd/O/+0Gn+ZAp/z6QL5P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eA31MIAAADcAAAADwAAAAAAAAAAAAAA&#10;AAChAgAAZHJzL2Rvd25yZXYueG1sUEsFBgAAAAAEAAQA+QAAAJADAAAAAA==&#10;" strokeweight="64e-5mm"/>
                  <v:line id="Line 124" o:spid="_x0000_s1148" style="position:absolute;flip:x y;visibility:visible;mso-wrap-style:square" from="5961,6383" to="6017,6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FW8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qH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xnBVvAAAAA3AAAAA8AAAAAAAAAAAAAAAAA&#10;oQIAAGRycy9kb3ducmV2LnhtbFBLBQYAAAAABAAEAPkAAACOAwAAAAA=&#10;" strokeweight="0"/>
                  <v:line id="Line 125" o:spid="_x0000_s1149" style="position:absolute;flip:x y;visibility:visible;mso-wrap-style:square" from="5961,6372" to="6017,6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iRKcQAAADcAAAADwAAAGRycy9kb3ducmV2LnhtbESPQWsCMRCF7wX/Q5hCL0WztWBlNYqU&#10;WqS3rvU+bKabxWSyJKmu/75zKPQ2w3vz3jfr7Ri8ulDKfWQDT7MKFHEbbc+dga/jfroElQuyRR+Z&#10;DNwow3YzuVtjbeOVP+nSlE5JCOcaDbhShlrr3DoKmGdxIBbtO6aARdbUaZvwKuHB63lVLXTAnqXB&#10;4UCvjtpz8xMMPL+cjoezf3Qf+xzc27tv2kW6GfNwP+5WoAqN5d/8d32wgj8XWn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+JEpxAAAANwAAAAPAAAAAAAAAAAA&#10;AAAAAKECAABkcnMvZG93bnJldi54bWxQSwUGAAAAAAQABAD5AAAAkgMAAAAA&#10;" strokeweight="0"/>
                  <v:line id="Line 126" o:spid="_x0000_s1150" style="position:absolute;flip:x y;visibility:visible;mso-wrap-style:square" from="5961,6383" to="6017,6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Q0ssEAAADcAAAADwAAAGRycy9kb3ducmV2LnhtbERPTWsCMRC9F/wPYQq9lJqtgtqtUaRU&#10;EW+u9j5sppvFZLIkqa7/vhEEb/N4nzNf9s6KM4XYelbwPixAENdet9woOB7WbzMQMSFrtJ5JwZUi&#10;LBeDpzmW2l94T+cqNSKHcCxRgUmpK6WMtSGHceg74sz9+uAwZRgaqQNecrizclQUE+mw5dxgsKMv&#10;Q/Wp+nMKxtOfw/ZkX81uHZ353tiqnoSrUi/P/eoTRKI+PcR391bn+aMPuD2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tDSywQAAANwAAAAPAAAAAAAAAAAAAAAA&#10;AKECAABkcnMvZG93bnJldi54bWxQSwUGAAAAAAQABAD5AAAAjwMAAAAA&#10;" strokeweight="0"/>
                  <v:line id="Line 127" o:spid="_x0000_s1151" style="position:absolute;flip:x y;visibility:visible;mso-wrap-style:square" from="5961,6383" to="6017,6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cL8s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fH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VwvyxAAAANwAAAAPAAAAAAAAAAAA&#10;AAAAAKECAABkcnMvZG93bnJldi54bWxQSwUGAAAAAAQABAD5AAAAkgMAAAAA&#10;" strokeweight="0"/>
                  <v:line id="Line 128" o:spid="_x0000_s1152" style="position:absolute;flip:x y;visibility:visible;mso-wrap-style:square" from="5949,6383" to="6017,64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ua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QM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brmnAAAAA3AAAAA8AAAAAAAAAAAAAAAAA&#10;oQIAAGRycy9kb3ducmV2LnhtbFBLBQYAAAAABAAEAPkAAACOAwAAAAA=&#10;" strokeweight="0"/>
                  <v:line id="Line 129" o:spid="_x0000_s1153" style="position:absolute;flip:x y;visibility:visible;mso-wrap-style:square" from="5972,6383" to="6029,6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wHs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mQM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nJMB7AAAAA3AAAAA8AAAAAAAAAAAAAAAAA&#10;oQIAAGRycy9kb3ducmV2LnhtbFBLBQYAAAAABAAEAPkAAACOAwAAAAA=&#10;" strokeweight="0"/>
                  <v:line id="Line 130" o:spid="_x0000_s1154" style="position:absolute;visibility:visible;mso-wrap-style:square" from="5949,6372" to="5949,6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gqSsMAAADcAAAADwAAAGRycy9kb3ducmV2LnhtbERPTWvCQBC9F/oflhF6qxsV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4KkrDAAAA3AAAAA8AAAAAAAAAAAAA&#10;AAAAoQIAAGRycy9kb3ducmV2LnhtbFBLBQYAAAAABAAEAPkAAACRAwAAAAA=&#10;" strokeweight="0"/>
                  <v:line id="Line 131" o:spid="_x0000_s1155" style="position:absolute;visibility:visible;mso-wrap-style:square" from="5949,6372" to="6006,6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GyPs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4Qi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9GyPsIAAADcAAAADwAAAAAAAAAAAAAA&#10;AAChAgAAZHJzL2Rvd25yZXYueG1sUEsFBgAAAAAEAAQA+QAAAJADAAAAAA==&#10;" strokeweight="0"/>
                  <v:oval id="Oval 132" o:spid="_x0000_s1156" style="position:absolute;left:6347;top:6679;width:2043;height:5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p9s8IA&#10;AADcAAAADwAAAGRycy9kb3ducmV2LnhtbERPS2sCMRC+C/0PYQq9abY+SlmNUgqC0EN99NDjuBl3&#10;g5tJuoka/30jCN7m43vObJFsK87UBeNYweugAEFcOW24VvCzW/bfQYSIrLF1TAquFGAxf+rNsNTu&#10;whs6b2MtcgiHEhU0MfpSylA1ZDEMnCfO3MF1FmOGXS11h5ccbls5LIo3adFwbmjQ02dD1XF7sgq8&#10;X4/HKX2bMEyHP/PF+831d6/Uy3P6mIKIlOJDfHevdJ4/msDtmXy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Gn2zwgAAANwAAAAPAAAAAAAAAAAAAAAAAJgCAABkcnMvZG93&#10;bnJldi54bWxQSwUGAAAAAAQABAD1AAAAhwMAAAAA&#10;" fillcolor="#ffc" strokecolor="#903" strokeweight="0"/>
                  <v:rect id="Rectangle 133" o:spid="_x0000_s1157" style="position:absolute;left:6721;top:6758;width:122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JIvL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bSSLy+AAAA3AAAAA8AAAAAAAAAAAAAAAAAmAIAAGRycy9kb3ducmV2&#10;LnhtbFBLBQYAAAAABAAEAPUAAACD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4" o:spid="_x0000_s1158" style="position:absolute;left:6846;top:6940;width:104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7tJ78A&#10;AADcAAAADwAAAGRycy9kb3ducmV2LnhtbERP24rCMBB9F/yHMIJvmqqwK9UoIgi67IvVDxia6QWT&#10;SUmirX+/WVjYtzmc62z3gzXiRT60jhUs5hkI4tLplmsF99tptgYRIrJG45gUvCnAfjcebTHXrucr&#10;vYpYixTCIUcFTYxdLmUoG7IY5q4jTlzlvMWYoK+l9tincGvkMss+pMWWU0ODHR0bKh/F0yqQt+LU&#10;rwvjM/e1rL7N5XytyCk1nQyHDYhIQ/wX/7nPOs1ffcL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nu0nvwAAANwAAAAPAAAAAAAAAAAAAAAAAJgCAABkcnMvZG93bnJl&#10;di54bWxQSwUGAAAAAAQABAD1AAAAhAMAAAAA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line id="Line 135" o:spid="_x0000_s1159" style="position:absolute;visibility:visible;mso-wrap-style:square" from="6369,6701" to="6369,6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  <v:line id="Line 136" o:spid="_x0000_s1160" style="position:absolute;visibility:visible;mso-wrap-style:square" from="6369,6701" to="6415,6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  <v:line id="Line 137" o:spid="_x0000_s1161" style="position:absolute;flip:x;visibility:visible;mso-wrap-style:square" from="6381,6713" to="6415,67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j0hccAAADcAAAADwAAAGRycy9kb3ducmV2LnhtbESPQUsDMRCF74L/IUzBm81WRGXbtBRF&#10;EUFLa3vobbqZ7i7dTJYk7cZ/7xwEbzO8N+99M1tk16kLhdh6NjAZF6CIK29brg1sv19vn0DFhGyx&#10;80wGfijCYn59NcPS+oHXdNmkWkkIxxINNCn1pdaxashhHPueWLSjDw6TrKHWNuAg4a7Td0XxoB22&#10;LA0N9vTcUHXanJ2B9dcjH8LbOZ/yYfhc7Xf1x+5laczNKC+noBLl9G/+u363gn8v+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CPSFxwAAANwAAAAPAAAAAAAA&#10;AAAAAAAAAKECAABkcnMvZG93bnJldi54bWxQSwUGAAAAAAQABAD5AAAAlQMAAAAA&#10;" strokeweight="0"/>
                  <v:line id="Line 138" o:spid="_x0000_s1162" style="position:absolute;flip:y;visibility:visible;mso-wrap-style:square" from="6381,6713" to="6381,6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RRHsQAAADcAAAADwAAAGRycy9kb3ducmV2LnhtbERPTWsCMRC9C/0PYQq9aVYpVbZGkUqL&#10;CFa09dDbuJnuLm4mSxLd9N+bguBtHu9zpvNoGnEh52vLCoaDDARxYXXNpYLvr/f+BIQPyBoby6Tg&#10;jzzMZw+9Kebadryjyz6UIoWwz1FBFUKbS+mLigz6gW2JE/drncGQoCuldtilcNPIUZa9SIM1p4YK&#10;W3qrqDjtz0bB7nPMR/dxjqd47Dbbn0O5PiwXSj09xsUriEAx3MU390qn+c9D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RFEexAAAANwAAAAPAAAAAAAAAAAA&#10;AAAAAKECAABkcnMvZG93bnJldi54bWxQSwUGAAAAAAQABAD5AAAAkgMAAAAA&#10;" strokeweight="0"/>
                  <v:line id="Line 139" o:spid="_x0000_s1163" style="position:absolute;visibility:visible;mso-wrap-style:square" from="6369,6701" to="6426,6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  <v:line id="Line 140" o:spid="_x0000_s1164" style="position:absolute;visibility:visible;mso-wrap-style:square" from="6369,6735" to="6369,6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  <v:line id="Line 141" o:spid="_x0000_s1165" style="position:absolute;visibility:visible;mso-wrap-style:square" from="6381,6701" to="6381,6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2" o:spid="_x0000_s1166" style="position:absolute;visibility:visible;mso-wrap-style:square" from="6369,6713" to="6426,67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43" o:spid="_x0000_s1167" style="position:absolute;visibility:visible;mso-wrap-style:square" from="6369,6713" to="6426,67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  <v:line id="Line 144" o:spid="_x0000_s1168" style="position:absolute;visibility:visible;mso-wrap-style:square" from="6381,6701" to="6381,6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  <v:line id="Line 145" o:spid="_x0000_s1169" style="position:absolute;visibility:visible;mso-wrap-style:square" from="6381,6701" to="6381,6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  <v:line id="Line 146" o:spid="_x0000_s1170" style="position:absolute;visibility:visible;mso-wrap-style:square" from="6369,6701" to="6426,6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  <v:line id="Line 147" o:spid="_x0000_s1171" style="position:absolute;visibility:visible;mso-wrap-style:square" from="6369,6713" to="6426,67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  <v:line id="Line 148" o:spid="_x0000_s1172" style="position:absolute;visibility:visible;mso-wrap-style:square" from="6369,6701" to="6369,6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  <v:line id="Line 149" o:spid="_x0000_s1173" style="position:absolute;flip:x;visibility:visible;mso-wrap-style:square" from="6369,6701" to="6426,6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9ZtMQAAADcAAAADwAAAGRycy9kb3ducmV2LnhtbERPTWsCMRC9C/6HMEJvmq3QKlujSEuL&#10;CFa09dDbuJnuLm4mSxLd9N+bguBtHu9zZotoGnEh52vLCh5HGQjiwuqaSwXfX+/DKQgfkDU2lknB&#10;H3lYzPu9Gebadryjyz6UIoWwz1FBFUKbS+mLigz6kW2JE/drncGQoCuldtilcNPIcZY9S4M1p4YK&#10;W3qtqDjtz0bB7nPCR/dxjqd47Dbbn0O5PrwtlXoYxOULiEAx3MU390qn+U9j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T1m0xAAAANwAAAAPAAAAAAAAAAAA&#10;AAAAAKECAABkcnMvZG93bnJldi54bWxQSwUGAAAAAAQABAD5AAAAkgMAAAAA&#10;" strokeweight="0"/>
                  <v:line id="Line 150" o:spid="_x0000_s1174" style="position:absolute;visibility:visible;mso-wrap-style:square" from="6381,6713" to="6437,67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HnMcMAAADcAAAADwAAAGRycy9kb3ducmV2LnhtbERPS2sCMRC+F/ofwgjeatZKi65GkYJS&#10;WnrQ+riOm3GzdDNZkri7/fdNodDbfHzPWax6W4uWfKgcKxiPMhDEhdMVlwoOn5uHKYgQkTXWjknB&#10;NwVYLe/vFphr1/GO2n0sRQrhkKMCE2OTSxkKQxbDyDXEibs6bzEm6EupPXYp3NbyMcuepcWKU4PB&#10;hl4MFV/7m1UQt+sZT/Tp2E47LM353b91HxelhoN+PQcRqY//4j/3q07znybw+0y6QC5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GR5zHDAAAA3AAAAA8AAAAAAAAAAAAA&#10;AAAAoQIAAGRycy9kb3ducmV2LnhtbFBLBQYAAAAABAAEAPkAAACRAwAAAAA=&#10;" strokeweight="64e-5mm"/>
                  <v:line id="Line 151" o:spid="_x0000_s1175" style="position:absolute;flip:x y;visibility:visible;mso-wrap-style:square" from="6381,6713" to="6437,67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UcEAAADcAAAADwAAAGRycy9kb3ducmV2LnhtbERPTWsCMRC9F/ofwhS8FM2q1ZatUaRo&#10;EW+u7X3YTDeLyWRJUl3/fSMIvc3jfc5i1TsrzhRi61nBeFSAIK69brlR8HXcDt9AxISs0XomBVeK&#10;sFo+Piyw1P7CBzpXqRE5hGOJCkxKXSllrA05jCPfEWfuxweHKcPQSB3wksOdlZOimEuHLecGgx19&#10;GKpP1a9TMH39Pu5O9tnst9GZzaet6nm4KjV46tfvIBL16V98d+90nj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s+hRwQAAANwAAAAPAAAAAAAAAAAAAAAA&#10;AKECAABkcnMvZG93bnJldi54bWxQSwUGAAAAAAQABAD5AAAAjwMAAAAA&#10;" strokeweight="0"/>
                  <v:line id="Line 152" o:spid="_x0000_s1176" style="position:absolute;flip:x y;visibility:visible;mso-wrap-style:square" from="6381,6701" to="6437,67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/9NysEAAADcAAAADwAAAGRycy9kb3ducmV2LnhtbERPTWsCMRC9F/ofwhR6KTVri1ZWo4jU&#10;It661vuwGTeLyWRJoq7/vhEEb/N4nzNb9M6KM4XYelYwHBQgiGuvW24U/O3W7xMQMSFrtJ5JwZUi&#10;LObPTzMstb/wL52r1IgcwrFEBSalrpQy1oYcxoHviDN38MFhyjA0Uge85HBn5UdRjKXDlnODwY5W&#10;hupjdXIKPr/2u83RvpntOjrz/WOrehyuSr2+9MspiER9eojv7o3O80c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7/03KwQAAANwAAAAPAAAAAAAAAAAAAAAA&#10;AKECAABkcnMvZG93bnJldi54bWxQSwUGAAAAAAQABAD5AAAAjwMAAAAA&#10;" strokeweight="0"/>
                  <v:line id="Line 153" o:spid="_x0000_s1177" style="position:absolute;flip:x y;visibility:visible;mso-wrap-style:square" from="6381,6713" to="6437,67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3TvcEAAADcAAAADwAAAGRycy9kb3ducmV2LnhtbERPTWsCMRC9F/ofwgi9FM22xa2sRiml&#10;FvHmWu/DZtwsJpMlSXX9901B8DaP9zmL1eCsOFOInWcFL5MCBHHjdcetgp/9ejwDEROyRuuZFFwp&#10;wmr5+LDASvsL7+hcp1bkEI4VKjAp9ZWUsTHkME58T5y5ow8OU4ahlTrgJYc7K1+LopQOO84NBnv6&#10;NNSc6l+n4O39sN+c7LPZrqMzX9+2bspwVeppNHzMQSQa0l18c290nj8t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LdO9wQAAANwAAAAPAAAAAAAAAAAAAAAA&#10;AKECAABkcnMvZG93bnJldi54bWxQSwUGAAAAAAQABAD5AAAAjwMAAAAA&#10;" strokeweight="0"/>
                  <v:line id="Line 154" o:spid="_x0000_s1178" style="position:absolute;flip:x y;visibility:visible;mso-wrap-style:square" from="6381,6713" to="6437,67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F2JsEAAADcAAAADwAAAGRycy9kb3ducmV2LnhtbERPTWsCMRC9F/ofwgi9FM220lVWo5RS&#10;RXrrWu/DZtwsJpMlSXX990Yo9DaP9znL9eCsOFOInWcFL5MCBHHjdcetgp/9ZjwHEROyRuuZFFwp&#10;wnr1+LDESvsLf9O5Tq3IIRwrVGBS6ispY2PIYZz4njhzRx8cpgxDK3XASw53Vr4WRSkddpwbDPb0&#10;Yag51b9OwXR22O9O9tl8baIzn1tbN2W4KvU0Gt4XIBIN6V/8597pPP9t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YXYmwQAAANwAAAAPAAAAAAAAAAAAAAAA&#10;AKECAABkcnMvZG93bnJldi54bWxQSwUGAAAAAAQABAD5AAAAjwMAAAAA&#10;" strokeweight="0"/>
                  <v:line id="Line 155" o:spid="_x0000_s1179" style="position:absolute;flip:x y;visibility:visible;mso-wrap-style:square" from="6369,6713" to="6437,6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7iVM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/uJUxAAAANwAAAAPAAAAAAAAAAAA&#10;AAAAAKECAABkcnMvZG93bnJldi54bWxQSwUGAAAAAAQABAD5AAAAkgMAAAAA&#10;" strokeweight="0"/>
                  <v:line id="Line 156" o:spid="_x0000_s1180" style="position:absolute;flip:x y;visibility:visible;mso-wrap-style:square" from="6392,6713" to="6449,67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JHz8EAAADcAAAADwAAAGRycy9kb3ducmV2LnhtbERPTWsCMRC9F/ofwhS8FM2qVNutUaRo&#10;EW+u7X3YTDeLyWRJUl3/fSMIvc3jfc5i1TsrzhRi61nBeFSAIK69brlR8HXcDl9BxISs0XomBVeK&#10;sFo+Piyw1P7CBzpXqRE5hGOJCkxKXSllrA05jCPfEWfuxweHKcPQSB3wksOdlZOimEmHLecGgx19&#10;GKpP1a9TMJ1/H3cn+2z22+jM5tNW9SxclRo89et3EIn69C++u3c6z395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skfPwQAAANwAAAAPAAAAAAAAAAAAAAAA&#10;AKECAABkcnMvZG93bnJldi54bWxQSwUGAAAAAAQABAD5AAAAjwMAAAAA&#10;" strokeweight="0"/>
                  <v:line id="Line 157" o:spid="_x0000_s1181" style="position:absolute;visibility:visible;mso-wrap-style:square" from="6369,6701" to="6369,6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1mbIM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8GX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1mbIMUAAADcAAAADwAAAAAAAAAA&#10;AAAAAAChAgAAZHJzL2Rvd25yZXYueG1sUEsFBgAAAAAEAAQA+QAAAJMDAAAAAA==&#10;" strokeweight="0"/>
                  <v:line id="Line 158" o:spid="_x0000_s1182" style="position:absolute;visibility:visible;mso-wrap-style:square" from="6369,6701" to="6426,6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U+u8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S+H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U+u8IAAADcAAAADwAAAAAAAAAAAAAA&#10;AAChAgAAZHJzL2Rvd25yZXYueG1sUEsFBgAAAAAEAAQA+QAAAJADAAAAAA==&#10;" strokeweight="0"/>
                  <v:oval id="Oval 159" o:spid="_x0000_s1183" style="position:absolute;left:6029;top:7530;width:242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DK2sIA&#10;AADcAAAADwAAAGRycy9kb3ducmV2LnhtbERPTWsCMRC9F/ofwhR6q1kXkbJuFBEKhR5arQeP42Z2&#10;N7iZpJtU4783QqG3ebzPqVfJDuJMYzCOFUwnBQjixmnDnYL999vLK4gQkTUOjknBlQKslo8PNVba&#10;XXhL513sRA7hUKGCPkZfSRmaniyGifPEmWvdaDFmOHZSj3jJ4XaQZVHMpUXDuaFHT5uemtPu1yrw&#10;/ms2S+nThDK1P+aDj9vr4ajU81NaL0BESvFf/Od+13n+vIT7M/kCub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QMrawgAAANwAAAAPAAAAAAAAAAAAAAAAAJgCAABkcnMvZG93&#10;bnJldi54bWxQSwUGAAAAAAQABAD1AAAAhwMAAAAA&#10;" fillcolor="#ffc" strokecolor="#903" strokeweight="0"/>
                  <v:rect id="Rectangle 160" o:spid="_x0000_s1184" style="position:absolute;left:6415;top:7610;width:159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bEOb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nLB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UWxDm+AAAA3AAAAA8AAAAAAAAAAAAAAAAAmAIAAGRycy9kb3ducmV2&#10;LnhtbFBLBQYAAAAABAAEAPUAAACD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Cargo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Efetivo</w:t>
                          </w:r>
                          <w:proofErr w:type="spellEnd"/>
                        </w:p>
                      </w:txbxContent>
                    </v:textbox>
                  </v:rect>
                  <v:line id="Line 161" o:spid="_x0000_s1185" style="position:absolute;visibility:visible;mso-wrap-style:square" from="6051,7553" to="6051,7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KdI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inSPDAAAA3AAAAA8AAAAAAAAAAAAA&#10;AAAAoQIAAGRycy9kb3ducmV2LnhtbFBLBQYAAAAABAAEAPkAAACRAwAAAAA=&#10;" strokeweight="0"/>
                  <v:line id="Line 162" o:spid="_x0000_s1186" style="position:absolute;visibility:visible;mso-wrap-style:square" from="6051,7553" to="6097,75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44uM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pzP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uOLjDAAAA3AAAAA8AAAAAAAAAAAAA&#10;AAAAoQIAAGRycy9kb3ducmV2LnhtbFBLBQYAAAAABAAEAPkAAACRAwAAAAA=&#10;" strokeweight="0"/>
                  <v:line id="Line 163" o:spid="_x0000_s1187" style="position:absolute;flip:x;visibility:visible;mso-wrap-style:square" from="6063,7564" to="6097,7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RiVCsQAAADcAAAADwAAAGRycy9kb3ducmV2LnhtbERPTWsCMRC9F/wPYYTealYPa9kaRSqW&#10;UtCirYfexs10d3EzWZLopv++EQRv83ifM1tE04oLOd9YVjAeZSCIS6sbrhR8f62fnkH4gKyxtUwK&#10;/sjDYj54mGGhbc87uuxDJVII+wIV1CF0hZS+rMmgH9mOOHG/1hkMCbpKaod9CjetnGRZLg02nBpq&#10;7Oi1pvK0PxsFu+2Uj+7tHE/x2G8+fw7Vx2G1VOpxGJcvIALFcBff3O86zc9zuD6TLpDz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GJUKxAAAANwAAAAPAAAAAAAAAAAA&#10;AAAAAKECAABkcnMvZG93bnJldi54bWxQSwUGAAAAAAQABAD5AAAAkgMAAAAA&#10;" strokeweight="0"/>
                  <v:line id="Line 164" o:spid="_x0000_s1188" style="position:absolute;flip:y;visibility:visible;mso-wrap-style:square" from="6063,7564" to="6063,7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QwkcQAAADcAAAADwAAAGRycy9kb3ducmV2LnhtbERPTWsCMRC9F/ofwhR6q9l6UNkaRSpK&#10;KVRxWw+9jZvp7uJmsiTRjf/eCEJv83ifM51H04ozOd9YVvA6yEAQl1Y3XCn4+V69TED4gKyxtUwK&#10;LuRhPnt8mGKubc87OhehEimEfY4K6hC6XEpf1mTQD2xHnLg/6wyGBF0ltcM+hZtWDrNsJA02nBpq&#10;7Oi9pvJYnIyC3WbMB7c+xWM89F/b3331uV8ulHp+ios3EIFi+Bff3R86zR+N4fZ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VDCRxAAAANwAAAAPAAAAAAAAAAAA&#10;AAAAAKECAABkcnMvZG93bnJldi54bWxQSwUGAAAAAAQABAD5AAAAkgMAAAAA&#10;" strokeweight="0"/>
                  <v:line id="Line 165" o:spid="_x0000_s1189" style="position:absolute;visibility:visible;mso-wrap-style:square" from="6051,7553" to="6108,75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  <v:line id="Line 166" o:spid="_x0000_s1190" style="position:absolute;visibility:visible;mso-wrap-style:square" from="6051,7587" to="6051,7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  <v:line id="Line 167" o:spid="_x0000_s1191" style="position:absolute;visibility:visible;mso-wrap-style:square" from="6063,7553" to="6063,7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  <v:line id="Line 168" o:spid="_x0000_s1192" style="position:absolute;visibility:visible;mso-wrap-style:square" from="6051,7564" to="6108,7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  <v:line id="Line 169" o:spid="_x0000_s1193" style="position:absolute;visibility:visible;mso-wrap-style:square" from="6051,7564" to="6108,7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70" o:spid="_x0000_s1194" style="position:absolute;visibility:visible;mso-wrap-style:square" from="6063,7553" to="6063,7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1" o:spid="_x0000_s1195" style="position:absolute;visibility:visible;mso-wrap-style:square" from="6063,7553" to="6063,7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  <v:line id="Line 172" o:spid="_x0000_s1196" style="position:absolute;visibility:visible;mso-wrap-style:square" from="6051,7553" to="6108,75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euZ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ewt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965lwQAAANwAAAAPAAAAAAAAAAAAAAAA&#10;AKECAABkcnMvZG93bnJldi54bWxQSwUGAAAAAAQABAD5AAAAjwMAAAAA&#10;" strokeweight="0"/>
                  <v:line id="Line 173" o:spid="_x0000_s1197" style="position:absolute;visibility:visible;mso-wrap-style:square" from="6051,7564" to="6108,7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74" o:spid="_x0000_s1198" style="position:absolute;visibility:visible;mso-wrap-style:square" from="6051,7553" to="6051,7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  <v:line id="Line 175" o:spid="_x0000_s1199" style="position:absolute;flip:x;visibility:visible;mso-wrap-style:square" from="6051,7553" to="6108,75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IyPscAAADcAAAADwAAAGRycy9kb3ducmV2LnhtbESPQU8CMRCF7yb8h2ZMvElXD2JWCiEQ&#10;jTFRA8rB27Addjdsp5u2sOXfMwcTbjN5b977ZjrPrlMnCrH1bOBhXIAirrxtuTbw+/N6/wwqJmSL&#10;nWcycKYI89noZoql9QOv6bRJtZIQjiUaaFLqS61j1ZDDOPY9sWh7HxwmWUOtbcBBwl2nH4viSTts&#10;WRoa7GnZUHXYHJ2B9deEd+HtmA95N3x+/23rj+1qYczdbV68gEqU09X8f/1uBX8itPKMTKBn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2EjI+xwAAANwAAAAPAAAAAAAA&#10;AAAAAAAAAKECAABkcnMvZG93bnJldi54bWxQSwUGAAAAAAQABAD5AAAAlQMAAAAA&#10;" strokeweight="0"/>
                  <v:line id="Line 176" o:spid="_x0000_s1200" style="position:absolute;visibility:visible;mso-wrap-style:square" from="6063,7564" to="6119,7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yMu8MAAADcAAAADwAAAGRycy9kb3ducmV2LnhtbERPTWsCMRC9F/wPYYTearYKVlejSEEp&#10;lR60rV7HzXSzdDNZknR3/femUOhtHu9zluve1qIlHyrHCh5HGQjiwumKSwUf79uHGYgQkTXWjknB&#10;lQKsV4O7JebadXyg9hhLkUI45KjAxNjkUobCkMUwcg1x4r6ctxgT9KXUHrsUbms5zrKptFhxajDY&#10;0LOh4vv4YxXE3WbOE336bGcdlua896/d20Wp+2G/WYCI1Md/8Z/7Raf5T3P4fSZdIF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vMjLvDAAAA3AAAAA8AAAAAAAAAAAAA&#10;AAAAoQIAAGRycy9kb3ducmV2LnhtbFBLBQYAAAAABAAEAPkAAACRAwAAAAA=&#10;" strokeweight="64e-5mm"/>
                  <v:line id="Line 177" o:spid="_x0000_s1201" style="position:absolute;flip:x y;visibility:visible;mso-wrap-style:square" from="6063,7564" to="6119,7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CFcQAAADc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j8XfHlGJ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6MIVxAAAANwAAAAPAAAAAAAAAAAA&#10;AAAAAKECAABkcnMvZG93bnJldi54bWxQSwUGAAAAAAQABAD5AAAAkgMAAAAA&#10;" strokeweight="0"/>
                  <v:line id="Line 178" o:spid="_x0000_s1202" style="position:absolute;flip:x y;visibility:visible;mso-wrap-style:square" from="6063,7553" to="6119,7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njs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B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qkZ47AAAAA3AAAAA8AAAAAAAAAAAAAAAAA&#10;oQIAAGRycy9kb3ducmV2LnhtbFBLBQYAAAAABAAEAPkAAACOAwAAAAA=&#10;" strokeweight="0"/>
                  <v:line id="Line 179" o:spid="_x0000_s1203" style="position:absolute;flip:x y;visibility:visible;mso-wrap-style:square" from="6063,7564" to="6119,7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5+c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2+fnAAAAA3AAAAA8AAAAAAAAAAAAAAAAA&#10;oQIAAGRycy9kb3ducmV2LnhtbFBLBQYAAAAABAAEAPkAAACOAwAAAAA=&#10;" strokeweight="0"/>
                  <v:line id="Line 180" o:spid="_x0000_s1204" style="position:absolute;flip:x y;visibility:visible;mso-wrap-style:square" from="6063,7564" to="6119,7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pcYsAAAADcAAAADwAAAGRycy9kb3ducmV2LnhtbERPTWsCMRC9F/ofwhS8lJpVQWVrFBEV&#10;8dbV3ofNdLOYTJYk6vrvm4LQ2zze5yxWvbPiRiG2nhWMhgUI4trrlhsF59PuYw4iJmSN1jMpeFCE&#10;1fL1ZYGl9nf+oluVGpFDOJaowKTUlVLG2pDDOPQdceZ+fHCYMgyN1AHvOdxZOS6KqXTYcm4w2NHG&#10;UH2prk7BZPZ9OlzsuznuojPbva3qaXgoNXjr158gEvXpX/x0H3SeP5/A3zP5Ar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U6XGLAAAAA3AAAAA8AAAAAAAAAAAAAAAAA&#10;oQIAAGRycy9kb3ducmV2LnhtbFBLBQYAAAAABAAEAPkAAACOAwAAAAA=&#10;" strokeweight="0"/>
                  <v:line id="Line 181" o:spid="_x0000_s1205" style="position:absolute;flip:x y;visibility:visible;mso-wrap-style:square" from="6051,7564" to="6119,7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EFsEAAADcAAAADwAAAGRycy9kb3ducmV2LnhtbERPTWsCMRC9F/wPYYReSs22l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08QWwQAAANwAAAAPAAAAAAAAAAAAAAAA&#10;AKECAABkcnMvZG93bnJldi54bWxQSwUGAAAAAAQABAD5AAAAjwMAAAAA&#10;" strokeweight="0"/>
                  <v:line id="Line 182" o:spid="_x0000_s1206" style="position:absolute;flip:x y;visibility:visible;mso-wrap-style:square" from="6074,7564" to="6131,7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hjcEAAADcAAAADwAAAGRycy9kb3ducmV2LnhtbERPTWsCMRC9F/wPYYReSs220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n2GNwQAAANwAAAAPAAAAAAAAAAAAAAAA&#10;AKECAABkcnMvZG93bnJldi54bWxQSwUGAAAAAAQABAD5AAAAjwMAAAAA&#10;" strokeweight="0"/>
                  <v:line id="Line 183" o:spid="_x0000_s1207" style="position:absolute;visibility:visible;mso-wrap-style:square" from="6051,7553" to="6051,7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BANcIAAADcAAAADwAAAGRycy9kb3ducmV2LnhtbERPTWvCQBC9C/0PyxR6041CY4yuUorF&#10;erOpgschOyaL2dmQ3Wr6711B8DaP9zmLVW8bcaHOG8cKxqMEBHHptOFKwf73a5iB8AFZY+OYFPyT&#10;h9XyZbDAXLsr/9ClCJWIIexzVFCH0OZS+rImi37kWuLInVxnMUTYVVJ3eI3htpGTJEmlRcOxocaW&#10;Pmsqz8WfVWB26eZ9Oz3MDnK9CeNjds6M3Sv19tp/zEEE6sNT/HB/6zg/S+H+TLxAL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/BANcIAAADcAAAADwAAAAAAAAAAAAAA&#10;AAChAgAAZHJzL2Rvd25yZXYueG1sUEsFBgAAAAAEAAQA+QAAAJADAAAAAA==&#10;" strokeweight="0"/>
                  <v:line id="Line 184" o:spid="_x0000_s1208" style="position:absolute;visibility:visible;mso-wrap-style:square" from="6051,7553" to="6108,75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zlrs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d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vOWuwQAAANwAAAAPAAAAAAAAAAAAAAAA&#10;AKECAABkcnMvZG93bnJldi54bWxQSwUGAAAAAAQABAD5AAAAjwMAAAAA&#10;" strokeweight="0"/>
                  <v:oval id="Oval 185" o:spid="_x0000_s1209" style="position:absolute;left:465;top:2942;width:205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QbysUA&#10;AADcAAAADwAAAGRycy9kb3ducmV2LnhtbESPT2sCMRDF74V+hzAFbzVbEZGtUUqhUOjB+ufgcdyM&#10;u6GbSbpJNX77zkHwNsN7895vFqvie3WmIbnABl7GFSjiJljHrYH97uN5DiplZIt9YDJwpQSr5ePD&#10;AmsbLryh8za3SkI41WigyznWWqemI49pHCKxaKcweMyyDq22A14k3Pd6UlUz7dGxNHQY6b2j5mf7&#10;5w3E+D2dlrJ2aVJOv+6Lj5vr4WjM6Km8vYLKVPLdfLv+tII/F1p5Rib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pBvKxQAAANwAAAAPAAAAAAAAAAAAAAAAAJgCAABkcnMv&#10;ZG93bnJldi54bWxQSwUGAAAAAAQABAD1AAAAigMAAAAA&#10;" fillcolor="#ffc" strokecolor="#903" strokeweight="0"/>
                  <v:line id="Line 186" o:spid="_x0000_s1210" style="position:absolute;visibility:visible;mso-wrap-style:square" from="568,3146" to="568,3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e2SMIAAADcAAAADwAAAGRycy9kb3ducmV2LnhtbERPTWsCMRC9C/0PYQq9abY9iF2NImJR&#10;KIV29eBxTMbNYjLZbqJu/31TKHibx/uc2aL3Tlypi01gBc+jAgSxDqbhWsF+9zacgIgJ2aALTAp+&#10;KMJi/jCYYWnCjb/oWqVa5BCOJSqwKbWllFFb8hhHoSXO3Cl0HlOGXS1Nh7cc7p18KYqx9NhwbrDY&#10;0sqSPlcXr8ClT3nQxyLs1pu21+tv+/7hrFJPj/1yCiJRn+7if/fW5PmTV/h7Jl8g5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He2SMIAAADcAAAADwAAAAAAAAAAAAAA&#10;AAChAgAAZHJzL2Rvd25yZXYueG1sUEsFBgAAAAAEAAQA+QAAAJADAAAAAA==&#10;" strokecolor="#903" strokeweight="0"/>
                  <v:line id="Line 187" o:spid="_x0000_s1211" style="position:absolute;visibility:visible;mso-wrap-style:square" from="454,3226" to="693,3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SJCMUAAADcAAAADwAAAGRycy9kb3ducmV2LnhtbESPT0sDMRDF7wW/QxjBW5vVg9i12aVI&#10;RUEE++fgcUzGzdJksm5iu3575yB4m+G9ee83q3aKQZ1ozH1iA9eLChSxTa7nzsBh/zi/A5ULssOQ&#10;mAz8UIa2uZitsHbpzFs67UqnJIRzjQZ8KUOtdbaeIuZFGohF+0xjxCLr2Gk34lnCY9A3VXWrI/Ys&#10;DR4HevBkj7vvaCCUN/1uP6q03zwNk918+ZfX4I25upzW96AKTeXf/Hf97AR/KfjyjEygm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JSJCMUAAADcAAAADwAAAAAAAAAA&#10;AAAAAAChAgAAZHJzL2Rvd25yZXYueG1sUEsFBgAAAAAEAAQA+QAAAJMDAAAAAA==&#10;" strokecolor="#903" strokeweight="0"/>
                  <v:line id="Line 188" o:spid="_x0000_s1212" style="position:absolute;flip:x;visibility:visible;mso-wrap-style:square" from="431,3351" to="568,3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IVX7wAAADcAAAADwAAAGRycy9kb3ducmV2LnhtbERPyQrCMBC9C/5DGMGbpnoQrUaRgqBH&#10;t4O3oZku2ExKEzX+vREEb/N466w2wTTiSZ2rLSuYjBMQxLnVNZcKLufdaA7CeWSNjWVS8CYHm3W/&#10;t8JU2xcf6XnypYgh7FJUUHnfplK6vCKDbmxb4sgVtjPoI+xKqTt8xXDTyGmSzKTBmmNDhS1lFeX3&#10;08MoOGTH2z6E6+36LrIpli4UCx2UGg7CdgnCU/B/8c+913H+YgLfZ+IFcv0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C9IVX7wAAADcAAAADwAAAAAAAAAAAAAAAAChAgAA&#10;ZHJzL2Rvd25yZXYueG1sUEsFBgAAAAAEAAQA+QAAAIoDAAAAAA==&#10;" strokecolor="#903" strokeweight="0"/>
                  <v:line id="Line 189" o:spid="_x0000_s1213" style="position:absolute;visibility:visible;mso-wrap-style:square" from="568,3351" to="704,3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qy5MIAAADcAAAADwAAAGRycy9kb3ducmV2LnhtbERPTWsCMRC9C/0PYYTeNKuHYrdGKcVS&#10;oQh27aHHaTJuFpPJdhN1+++NIHibx/uc+bL3Tpyoi01gBZNxAYJYB9NwreB79z6agYgJ2aALTAr+&#10;KcJy8TCYY2nCmb/oVKVa5BCOJSqwKbWllFFb8hjHoSXO3D50HlOGXS1Nh+cc7p2cFsWT9NhwbrDY&#10;0pslfaiOXoFLW/mjf4uwW320vV792c+Ns0o9DvvXFxCJ+nQX39xrk+c/T+H6TL5ALi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wqy5MIAAADcAAAADwAAAAAAAAAAAAAA&#10;AAChAgAAZHJzL2Rvd25yZXYueG1sUEsFBgAAAAAEAAQA+QAAAJADAAAAAA==&#10;" strokecolor="#903" strokeweight="0"/>
                  <v:rect id="Rectangle 190" o:spid="_x0000_s1214" style="position:absolute;left:68;top:3555;width:78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O0Hr8A&#10;AADcAAAADwAAAGRycy9kb3ducmV2LnhtbERP24rCMBB9X/Afwgi+rakKi1ajiCCo7IvVDxia6QWT&#10;SUmytvv3RljYtzmc62x2gzXiST60jhXMphkI4tLplmsF99vxcwkiRGSNxjEp+KUAu+3oY4O5dj1f&#10;6VnEWqQQDjkqaGLscilD2ZDFMHUdceIq5y3GBH0ttcc+hVsj51n2JS22nBoa7OjQUPkofqwCeSuO&#10;/bIwPnOXefVtzqdrRU6pyXjYr0FEGuK/+M990mn+agHvZ9IF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w7QevwAAANwAAAAPAAAAAAAAAAAAAAAAAJgCAABkcnMvZG93bnJl&#10;di54bWxQSwUGAAAAAAQABAD1AAAAhAMAAAAA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 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Line 191" o:spid="_x0000_s1215" style="position:absolute;visibility:visible;mso-wrap-style:square" from="5064,5634" to="5064,60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OnVlcMAAADcAAAADwAAAGRycy9kb3ducmV2LnhtbERPS2sCMRC+F/wPYQRvmvVBtatRRHz0&#10;0EvVFnobNuNmcTNZN1HXf98UhN7m43vObNHYUtyo9oVjBf1eAoI4c7rgXMHxsOlOQPiArLF0TAoe&#10;5GExb73MMNXuzp9024dcxBD2KSowIVSplD4zZNH3XEUcuZOrLYYI61zqGu8x3JZykCSv0mLBscFg&#10;RStD2Xl/tQoO291o+DX+5vWHufLQ+p9LeayU6rSb5RREoCb8i5/udx3nv43g75l4gZ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zp1ZXDAAAA3AAAAA8AAAAAAAAAAAAA&#10;AAAAoQIAAGRycy9kb3ducmV2LnhtbFBLBQYAAAAABAAEAPkAAACRAwAAAAA=&#10;" strokecolor="#903" strokeweight="31e-5mm">
                    <v:stroke dashstyle="1 1"/>
                  </v:line>
                  <v:line id="Line 192" o:spid="_x0000_s1216" style="position:absolute;flip:x y;visibility:visible;mso-wrap-style:square" from="5018,5963" to="5064,60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436/sMAAADcAAAADwAAAGRycy9kb3ducmV2LnhtbERP22rCQBB9F/oPywh9041KvERXKYKl&#10;lIIYFXwcsmMSzc6G7Krp33cLgm9zONdZrFpTiTs1rrSsYNCPQBBnVpecKzjsN70pCOeRNVaWScEv&#10;OVgt3zoLTLR98I7uqc9FCGGXoILC+zqR0mUFGXR9WxMH7mwbgz7AJpe6wUcIN5UcRtFYGiw5NBRY&#10;07qg7JrejILv217K2OWTUXzU6fbzOr2coh+l3rvtxxyEp9a/xE/3lw7zZzH8PxMukM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uN+v7DAAAA3AAAAA8AAAAAAAAAAAAA&#10;AAAAoQIAAGRycy9kb3ducmV2LnhtbFBLBQYAAAAABAAEAPkAAACRAwAAAAA=&#10;" strokecolor="#903" strokeweight="31e-5mm"/>
                  <v:line id="Line 193" o:spid="_x0000_s1217" style="position:absolute;flip:y;visibility:visible;mso-wrap-style:square" from="5064,5963" to="5109,60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MOm8MAAADcAAAADwAAAGRycy9kb3ducmV2LnhtbERP32vCMBB+H/g/hBN8GTNVUVzXVIY4&#10;2EAE68Zej+bWdmsuJYla/3szEHy7j+/nZavetOJEzjeWFUzGCQji0uqGKwWfh7enJQgfkDW2lknB&#10;hTys8sFDhqm2Z97TqQiViCHsU1RQh9ClUvqyJoN+bDviyP1YZzBE6CqpHZ5juGnlNEkW0mDDsaHG&#10;jtY1lX/F0Sh4/J4cP5a/YTvf4ebL2Ya3O54pNRr2ry8gAvXhLr6533Wc/7yA/2fiBTK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jDpvDAAAA3AAAAA8AAAAAAAAAAAAA&#10;AAAAoQIAAGRycy9kb3ducmV2LnhtbFBLBQYAAAAABAAEAPkAAACRAwAAAAA=&#10;" strokecolor="#903" strokeweight="31e-5mm"/>
                  <v:rect id="Rectangle 194" o:spid="_x0000_s1218" style="position:absolute;left:5109;top:5668;width:58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iyHb8A&#10;AADcAAAADwAAAGRycy9kb3ducmV2LnhtbERPzYrCMBC+L/gOYQRva6oHV6tRRBBU9mL1AYZm+oPJ&#10;pCRZ2317IyzsbT6+39nsBmvEk3xoHSuYTTMQxKXTLdcK7rfj5xJEiMgajWNS8EsBdtvRxwZz7Xq+&#10;0rOItUghHHJU0MTY5VKGsiGLYeo64sRVzluMCfpaao99CrdGzrNsIS22nBoa7OjQUPkofqwCeSuO&#10;/bIwPnOXefVtzqdrRU6pyXjYr0FEGuK/+M990mn+6gvez6QL5P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+LIdvwAAANwAAAAPAAAAAAAAAAAAAAAAAJgCAABkcnMvZG93bnJl&#10;di54bWxQSwUGAAAAAAQABAD1AAAAhAMAAAAA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line id="Line 195" o:spid="_x0000_s1219" style="position:absolute;visibility:visible;mso-wrap-style:square" from="7857,5634" to="7857,6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TfkMYAAADcAAAADwAAAGRycy9kb3ducmV2LnhtbESPS2/CMBCE70j8B2sr9VacQlVoikGo&#10;6uvAhUeRuK3ibRwRr9PYQPj37KESt13N7My303nna3WiNlaBDTwOMlDERbAVlwa2m4+HCaiYkC3W&#10;gcnAhSLMZ/3eFHMbzryi0zqVSkI45mjApdTkWsfCkcc4CA2xaL+h9ZhkbUttWzxLuK/1MMuetceK&#10;pcFhQ2+OisP66A1sPr+eRj/jHb8v3ZFHPu7/6m1jzP1dt3gFlahLN/P/9bcV/BehlWdkAj27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2k35DGAAAA3AAAAA8AAAAAAAAA&#10;AAAAAAAAoQIAAGRycy9kb3ducmV2LnhtbFBLBQYAAAAABAAEAPkAAACUAwAAAAA=&#10;" strokecolor="#903" strokeweight="31e-5mm">
                    <v:stroke dashstyle="1 1"/>
                  </v:line>
                  <v:line id="Line 196" o:spid="_x0000_s1220" style="position:absolute;flip:x y;visibility:visible;mso-wrap-style:square" from="7811,6395" to="7857,6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Dw+8QAAADcAAAADwAAAGRycy9kb3ducmV2LnhtbERP22rCQBB9F/oPywh9Mxtb4iW6Sim0&#10;SBGKsQUfh+w0Sc3OhuyaxL/vCkLf5nCus94OphYdta6yrGAaxSCIc6srLhR8Hd8mCxDOI2usLZOC&#10;KznYbh5Ga0y17flAXeYLEULYpaig9L5JpXR5SQZdZBviwP3Y1qAPsC2kbrEP4aaWT3E8kwYrDg0l&#10;NvRaUn7OLkbBx+UoZeKK+XPyrbPP9/Pi9xTvlXocDy8rEJ4G/y++u3c6zF8u4fZMuE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wPD7xAAAANwAAAAPAAAAAAAAAAAA&#10;AAAAAKECAABkcnMvZG93bnJldi54bWxQSwUGAAAAAAQABAD5AAAAkgMAAAAA&#10;" strokecolor="#903" strokeweight="31e-5mm"/>
                  <v:line id="Line 197" o:spid="_x0000_s1221" style="position:absolute;flip:y;visibility:visible;mso-wrap-style:square" from="7857,6395" to="7902,6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nHj8QAAADcAAAADwAAAGRycy9kb3ducmV2LnhtbESPQWvCQBSE74L/YXmFXkQ3sVhC6hpE&#10;FFoQoWml10f2NUmbfRt2V03/fVcQPA4z8w2zLAbTiTM531pWkM4SEMSV1S3XCj4/dtMMhA/IGjvL&#10;pOCPPBSr8WiJubYXfqdzGWoRIexzVNCE0OdS+qohg35me+LofVtnMETpaqkdXiLcdHKeJM/SYMtx&#10;ocGeNg1Vv+XJKJh8pae37CfsFwfcHp1teX/gJ6UeH4b1C4hAQ7iHb+1XrSAS4Xo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acePxAAAANwAAAAPAAAAAAAAAAAA&#10;AAAAAKECAABkcnMvZG93bnJldi54bWxQSwUGAAAAAAQABAD5AAAAkgMAAAAA&#10;" strokecolor="#903" strokeweight="31e-5mm"/>
                  <v:rect id="Rectangle 198" o:spid="_x0000_s1222" style="position:absolute;left:7902;top:5883;width:58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J7CcEA&#10;AADcAAAADwAAAGRycy9kb3ducmV2LnhtbESP3WoCMRSE7wu+QzhC72riXhTZGkUEQcUb1z7AYXP2&#10;hyYnSxLd9e1NodDLYWa+YdbbyVnxoBB7zxqWCwWCuPam51bD9+3wsQIRE7JB65k0PCnCdjN7W2Np&#10;/MhXelSpFRnCsUQNXUpDKWWsO3IYF34gzl7jg8OUZWilCThmuLOyUOpTOuw5L3Q40L6j+qe6Ow3y&#10;Vh3GVWWD8ueiudjT8dqQ1/p9Pu2+QCSa0n/4r300Ggq1hN8z+QjIz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yewnBAAAA3AAAAA8AAAAAAAAAAAAAAAAAmAIAAGRycy9kb3du&#10;cmV2LnhtbFBLBQYAAAAABAAEAPUAAACG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line id="Line 199" o:spid="_x0000_s1223" style="position:absolute;visibility:visible;mso-wrap-style:square" from="738,3544" to="2055,3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N8bMUAAADcAAAADwAAAGRycy9kb3ducmV2LnhtbESPQWvCQBSE70L/w/IKvZmNOYQ0ZhUR&#10;Wgr1kKp4fmafSUj2bZrdavrvXaHQ4zAz3zDFejK9uNLoWssKFlEMgriyuuVawfHwNs9AOI+ssbdM&#10;Cn7JwXr1NCsw1/bGX3Td+1oECLscFTTeD7mUrmrIoIvsQBy8ix0N+iDHWuoRbwFuepnEcSoNthwW&#10;Ghxo21DV7X+MAj+k798n2qVVVr7uXPdZH85dqdTL87RZgvA0+f/wX/tDK0jiBB5nwhGQq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NN8bMUAAADcAAAADwAAAAAAAAAA&#10;AAAAAAChAgAAZHJzL2Rvd25yZXYueG1sUEsFBgAAAAAEAAQA+QAAAJMDAAAAAA==&#10;" strokecolor="#903" strokeweight="31e-5mm"/>
                  <v:oval id="Oval 200" o:spid="_x0000_s1224" style="position:absolute;left:4212;top:3782;width:2680;height:7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brncQA&#10;AADc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BYT+DuTj4B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2653EAAAA3AAAAA8AAAAAAAAAAAAAAAAAmAIAAGRycy9k&#10;b3ducmV2LnhtbFBLBQYAAAAABAAEAPUAAACJAwAAAAA=&#10;" fillcolor="#ffc" strokecolor="#903" strokeweight="0"/>
                  <v:rect id="Rectangle 201" o:spid="_x0000_s1225" style="position:absolute;left:4632;top:3896;width:168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XYkcIA&#10;AADcAAAADwAAAGRycy9kb3ducmV2LnhtbESP3WoCMRSE74W+QziF3mnSRURWo0hBsNIbVx/gsDn7&#10;g8nJkqTu9u2bQsHLYWa+Ybb7yVnxoBB7zxreFwoEce1Nz62G2/U4X4OICdmg9UwafijCfvcy22Jp&#10;/MgXelSpFRnCsUQNXUpDKWWsO3IYF34gzl7jg8OUZWilCThmuLOyUGolHfacFzoc6KOj+l59Ow3y&#10;Wh3HdWWD8uei+bKfp0tDXuu31+mwAZFoSs/wf/tkNBRqC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BdiRwgAAANwAAAAPAAAAAAAAAAAAAAAAAJgCAABkcnMvZG93&#10;bnJldi54bWxQSwUGAAAAAAQABAD1AAAAhwMAAAAA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Responder </w:t>
                          </w:r>
                        </w:p>
                      </w:txbxContent>
                    </v:textbox>
                  </v:rect>
                  <v:rect id="Rectangle 202" o:spid="_x0000_s1226" style="position:absolute;left:5098;top:4078;width:85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l9CsIA&#10;AADcAAAADwAAAGRycy9kb3ducmV2LnhtbESP3WoCMRSE74W+QziF3mnSBUVWo0hBsNIbVx/gsDn7&#10;g8nJkqTu9u2bQsHLYWa+Ybb7yVnxoBB7zxreFwoEce1Nz62G2/U4X4OICdmg9UwafijCfvcy22Jp&#10;/MgXelSpFRnCsUQNXUpDKWWsO3IYF34gzl7jg8OUZWilCThmuLOyUGolHfacFzoc6KOj+l59Ow3y&#10;Wh3HdWWD8uei+bKfp0tDXuu31+mwAZFoSs/wf/tkNBRqC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SX0KwgAAANwAAAAPAAAAAAAAAAAAAAAAAJgCAABkcnMvZG93&#10;bnJldi54bWxQSwUGAAAAAAQABAD1AAAAhwMAAAAA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por</w:t>
                          </w:r>
                          <w:proofErr w:type="spellEnd"/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3" o:spid="_x0000_s1227" style="position:absolute;left:5030;top:4259;width:104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vjfcIA&#10;AADcAAAADwAAAGRycy9kb3ducmV2LnhtbESPzWrDMBCE74W+g9hCb7VUH0Jwo5gQMKSllzh5gMVa&#10;/1BpZSQ1dt++KhRyHGbmG2ZXr86KG4U4edbwWigQxJ03Ew8arpfmZQsiJmSD1jNp+KEI9f7xYYeV&#10;8Quf6damQWQIxwo1jCnNlZSxG8lhLPxMnL3eB4cpyzBIE3DJcGdlqdRGOpw4L4w403Gk7qv9dhrk&#10;pW2WbWuD8h9l/2nfT+eevNbPT+vhDUSiNd3D/+2T0VCqDfydyUdA7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m+N9wgAAANwAAAAPAAAAAAAAAAAAAAAAAJgCAABkcnMvZG93&#10;bnJldi54bWxQSwUGAAAAAAQABAD1AAAAhwMAAAAA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rect id="Rectangle 204" o:spid="_x0000_s1228" style="position:absolute;left:2600;top:23;width:1101;height: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OnMcIA&#10;AADcAAAADwAAAGRycy9kb3ducmV2LnhtbESPzYoCMRCE74LvEFrYi2hmPegyThR3YWEvIuo+QDtp&#10;5zedIYk6vr0RBI9FVX1FZevetOJKzleWFXxOExDEudUVFwr+j7+TLxA+IGtsLZOCO3lYr4aDDFNt&#10;b7yn6yEUIkLYp6igDKFLpfR5SQb91HbE0TtbZzBE6QqpHd4i3LRyliRzabDiuFBiRz8l5c3hYhRs&#10;GunHTU6+3l4Wu3puXY3fJ6U+Rv1mCSJQH97hV/tPK5glC3ieiUd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Y6cxwgAAANwAAAAPAAAAAAAAAAAAAAAAAJgCAABkcnMvZG93&#10;bnJldi54bWxQSwUGAAAAAAQABAD1AAAAhwMAAAAA&#10;" fillcolor="#ffc" strokecolor="#903" strokeweight="0"/>
                </v:group>
                <v:group id="Group 406" o:spid="_x0000_s1229" style="position:absolute;left:6921;top:285;width:49600;height:22936" coordorigin="1090,45" coordsize="7811,36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    <v:rect id="Rectangle 206" o:spid="_x0000_s1230" style="position:absolute;left:2600;top:148;width:2759;height:10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CW2MQA&#10;AADcAAAADwAAAGRycy9kb3ducmV2LnhtbESPzWrDMBCE74W8g9hCL6WW60OaOlFCUijkUkKdPMDG&#10;2vpXKyMpsfP2VaDQ4zAz3zCrzWR6cSXnG8sKXpMUBHFpdcOVgtPx82UBwgdkjb1lUnAjD5v17GGF&#10;ubYjf9O1CJWIEPY5KqhDGHIpfVmTQZ/YgTh6P9YZDFG6SmqHY4SbXmZpOpcGG44LNQ70UVPZFRej&#10;YNtJ/9yV5Nuvy9uhnVvX4u6s1NPjtF2CCDSF//Bfe68VZOk73M/EI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6wltjEAAAA3AAAAA8AAAAAAAAAAAAAAAAAmAIAAGRycy9k&#10;b3ducmV2LnhtbFBLBQYAAAAABAAEAPUAAACJAwAAAAA=&#10;" fillcolor="#ffc" strokecolor="#903" strokeweight="0"/>
                  <v:rect id="Rectangle 207" o:spid="_x0000_s1231" style="position:absolute;left:2838;top:295;width:219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dIT78A&#10;AADcAAAADwAAAGRycy9kb3ducmV2LnhtbERPy4rCMBTdC/5DuAPuNG0Xg1SjDAMFldlY5wMuze2D&#10;SW5KEm39e7MQZnk47/1xtkY8yIfBsYJ8k4EgbpweuFPwe6vWWxAhIms0jknBkwIcD8vFHkvtJr7S&#10;o46dSCEcSlTQxziWUoamJ4th40bixLXOW4wJ+k5qj1MKt0YWWfYpLQ6cGnoc6bun5q++WwXyVlfT&#10;tjY+c5ei/THn07Ulp9TqY/7agYg0x3/x233SCoo8zU9n0hGQh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250hPvwAAANwAAAAPAAAAAAAAAAAAAAAAAJgCAABkcnMvZG93bnJl&#10;di54bWxQSwUGAAAAAAQABAD1AAAAhAMAAAAA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007 -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Vaga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Disponível</w:t>
                          </w:r>
                          <w:proofErr w:type="spellEnd"/>
                        </w:p>
                      </w:txbxContent>
                    </v:textbox>
                  </v:rect>
                  <v:line id="Line 208" o:spid="_x0000_s1232" style="position:absolute;visibility:visible;mso-wrap-style:square" from="2623,45" to="2623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Ysus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/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zYsusUAAADcAAAADwAAAAAAAAAA&#10;AAAAAAChAgAAZHJzL2Rvd25yZXYueG1sUEsFBgAAAAAEAAQA+QAAAJMDAAAAAA==&#10;" strokeweight="0"/>
                  <v:line id="Line 209" o:spid="_x0000_s1233" style="position:absolute;visibility:visible;mso-wrap-style:square" from="2623,45" to="2668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SyzcQAAADcAAAADwAAAGRycy9kb3ducmV2LnhtbESPQWvCQBSE7wX/w/IK3uomAW0aXUXE&#10;Yr1Vq+DxkX1NFrNvQ3ar6b93BcHjMDPfMLNFbxtxoc4bxwrSUQKCuHTacKXg8PP5loPwAVlj45gU&#10;/JOHxXzwMsNCuyvv6LIPlYgQ9gUqqENoCyl9WZNFP3ItcfR+XWcxRNlVUnd4jXDbyCxJJtKi4bhQ&#10;Y0urmsrz/s8qMN+TzXj7fvw4yvUmpKf8nBt7UGr42i+nIAL14Rl+tL+0giz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5LLNxAAAANwAAAAPAAAAAAAAAAAA&#10;AAAAAKECAABkcnMvZG93bnJldi54bWxQSwUGAAAAAAQABAD5AAAAkgMAAAAA&#10;" strokeweight="0"/>
                  <v:line id="Line 210" o:spid="_x0000_s1234" style="position:absolute;flip:x;visibility:visible;mso-wrap-style:square" from="2634,57" to="2668,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wkk8YAAADcAAAADwAAAGRycy9kb3ducmV2LnhtbESPQWsCMRSE74L/ITzBm2ZVaGVrFFFa&#10;SsEWtR56e25edxc3L0sS3fTfm0Khx2FmvmEWq2gacSPna8sKJuMMBHFhdc2lgs/j82gOwgdkjY1l&#10;UvBDHlbLfm+BubYd7+l2CKVIEPY5KqhCaHMpfVGRQT+2LXHyvq0zGJJ0pdQOuwQ3jZxm2YM0WHNa&#10;qLClTUXF5XA1Cvbvj3x2L9d4iedu9/F1Kt9O27VSw0FcP4EIFMN/+K/9qhVMJzP4PZ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5MJJPGAAAA3AAAAA8AAAAAAAAA&#10;AAAAAAAAoQIAAGRycy9kb3ducmV2LnhtbFBLBQYAAAAABAAEAPkAAACUAwAAAAA=&#10;" strokeweight="0"/>
                  <v:line id="Line 211" o:spid="_x0000_s1235" style="position:absolute;flip:y;visibility:visible;mso-wrap-style:square" from="2634,57" to="2634,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aW858YAAADcAAAADwAAAGRycy9kb3ducmV2LnhtbESPQWsCMRSE74L/ITzBm2YVaWVrFFFa&#10;SsEWtR56e25edxc3L0sS3fTfm0Khx2FmvmEWq2gacSPna8sKJuMMBHFhdc2lgs/j82gOwgdkjY1l&#10;UvBDHlbLfm+BubYd7+l2CKVIEPY5KqhCaHMpfVGRQT+2LXHyvq0zGJJ0pdQOuwQ3jZxm2YM0WHNa&#10;qLClTUXF5XA1Cvbvj3x2L9d4iedu9/F1Kt9O27VSw0FcP4EIFMN/+K/9qhVMJzP4PZ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GlvOfGAAAA3AAAAA8AAAAAAAAA&#10;AAAAAAAAoQIAAGRycy9kb3ducmV2LnhtbFBLBQYAAAAABAAEAPkAAACUAwAAAAA=&#10;" strokeweight="0"/>
                  <v:line id="Line 212" o:spid="_x0000_s1236" style="position:absolute;visibility:visible;mso-wrap-style:square" from="2623,45" to="2679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0quc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Er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DSq5xAAAANwAAAAPAAAAAAAAAAAA&#10;AAAAAKECAABkcnMvZG93bnJldi54bWxQSwUGAAAAAAQABAD5AAAAkgMAAAAA&#10;" strokeweight="0"/>
                  <v:line id="Line 213" o:spid="_x0000_s1237" style="position:absolute;visibility:visible;mso-wrap-style:square" from="2623,80" to="2623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0zs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j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37TOxAAAANwAAAAPAAAAAAAAAAAA&#10;AAAAAKECAABkcnMvZG93bnJldi54bWxQSwUGAAAAAAQABAD5AAAAkgMAAAAA&#10;" strokeweight="0"/>
                  <v:line id="Line 214" o:spid="_x0000_s1238" style="position:absolute;visibility:visible;mso-wrap-style:square" from="2634,45" to="2634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MRVc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KY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kxFVxAAAANwAAAAPAAAAAAAAAAAA&#10;AAAAAKECAABkcnMvZG93bnJldi54bWxQSwUGAAAAAAQABAD5AAAAkgMAAAAA&#10;" strokeweight="0"/>
                  <v:line id="Line 215" o:spid="_x0000_s1239" style="position:absolute;visibility:visible;mso-wrap-style:square" from="2623,57" to="2679,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yFJ8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9p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gyFJ8IAAADcAAAADwAAAAAAAAAAAAAA&#10;AAChAgAAZHJzL2Rvd25yZXYueG1sUEsFBgAAAAAEAAQA+QAAAJADAAAAAA==&#10;" strokeweight="0"/>
                  <v:line id="Line 216" o:spid="_x0000_s1240" style="position:absolute;visibility:visible;mso-wrap-style:square" from="2623,57" to="2679,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AgvMQAAADcAAAADwAAAGRycy9kb3ducmV2LnhtbESPT4vCMBTE7wt+h/AEb2taQa1do8iy&#10;i+7Nv7DHR/Nsg81LabJav/1GEDwOM/MbZr7sbC2u1HrjWEE6TEAQF04bLhUcD9/vGQgfkDXWjknB&#10;nTwsF723Oeba3XhH130oRYSwz1FBFUKTS+mLiiz6oWuIo3d2rcUQZVtK3eItwm0tR0kykRYNx4UK&#10;G/qsqLjs/6wCs52sxz/T0+wkv9Yh/c0umbFHpQb9bvUBIlAXXuFne6MVjNI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QCC8xAAAANwAAAAPAAAAAAAAAAAA&#10;AAAAAKECAABkcnMvZG93bnJldi54bWxQSwUGAAAAAAQABAD5AAAAkgMAAAAA&#10;" strokeweight="0"/>
                  <v:line id="Line 217" o:spid="_x0000_s1241" style="position:absolute;visibility:visible;mso-wrap-style:square" from="2634,45" to="2634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ZDnM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nxz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FkOcwQAAANwAAAAPAAAAAAAAAAAAAAAA&#10;AKECAABkcnMvZG93bnJldi54bWxQSwUGAAAAAAQABAD5AAAAjwMAAAAA&#10;" strokeweight="0"/>
                  <v:line id="Line 218" o:spid="_x0000_s1242" style="position:absolute;visibility:visible;mso-wrap-style:square" from="2634,45" to="2634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rmB8QAAADcAAAADwAAAGRycy9kb3ducmV2LnhtbESPQWvCQBSE7wX/w/IK3uomAW0aXUXE&#10;Yr1Vq+DxkX1NFrNvQ3ar6b93BcHjMDPfMLNFbxtxoc4bxwrSUQKCuHTacKXg8PP5loPwAVlj45gU&#10;/JOHxXzwMsNCuyvv6LIPlYgQ9gUqqENoCyl9WZNFP3ItcfR+XWcxRNlVUnd4jXDbyCxJJtKi4bhQ&#10;Y0urmsrz/s8qMN+TzXj7fvw4yvUmpKf8nBt7UGr42i+nIAL14Rl+tL+0gix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WuYHxAAAANwAAAAPAAAAAAAAAAAA&#10;AAAAAKECAABkcnMvZG93bnJldi54bWxQSwUGAAAAAAQABAD5AAAAkgMAAAAA&#10;" strokeweight="0"/>
                  <v:line id="Line 219" o:spid="_x0000_s1243" style="position:absolute;visibility:visible;mso-wrap-style:square" from="2623,45" to="2679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h4cMQAAADcAAAADwAAAGRycy9kb3ducmV2LnhtbESPQWvCQBSE70L/w/KE3nRjoJpGVyml&#10;xXrTVMHjI/tMFrNvQ3ar6b93BcHjMDPfMItVbxtxoc4bxwom4wQEcem04UrB/vd7lIHwAVlj45gU&#10;/JOH1fJlsMBcuyvv6FKESkQI+xwV1CG0uZS+rMmiH7uWOHon11kMUXaV1B1eI9w2Mk2SqbRoOC7U&#10;2NJnTeW5+LMKzHa6ftvMDu8H+bUOk2N2zozdK/U67D/mIAL14Rl+tH+0gjRN4X4mHgG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iHhwxAAAANwAAAAPAAAAAAAAAAAA&#10;AAAAAKECAABkcnMvZG93bnJldi54bWxQSwUGAAAAAAQABAD5AAAAkgMAAAAA&#10;" strokeweight="0"/>
                  <v:line id="Line 220" o:spid="_x0000_s1244" style="position:absolute;visibility:visible;mso-wrap-style:square" from="2623,57" to="2679,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Td68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xN3rxAAAANwAAAAPAAAAAAAAAAAA&#10;AAAAAKECAABkcnMvZG93bnJldi54bWxQSwUGAAAAAAQABAD5AAAAkgMAAAAA&#10;" strokeweight="0"/>
                  <v:line id="Line 221" o:spid="_x0000_s1245" style="position:absolute;visibility:visible;mso-wrap-style:square" from="2623,45" to="2623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1Fn8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LUWfxAAAANwAAAAPAAAAAAAAAAAA&#10;AAAAAKECAABkcnMvZG93bnJldi54bWxQSwUGAAAAAAQABAD5AAAAkgMAAAAA&#10;" strokeweight="0"/>
                  <v:line id="Line 222" o:spid="_x0000_s1246" style="position:absolute;flip:x;visibility:visible;mso-wrap-style:square" from="2623,45" to="2679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XTwccAAADcAAAADwAAAGRycy9kb3ducmV2LnhtbESPS2vDMBCE74H+B7GF3hI5hj5wooTQ&#10;0lIKacjrkNvG2tgm1spISqz++6hQ6HGYmW+Y6TyaVlzJ+caygvEoA0FcWt1wpWC3fR++gPABWWNr&#10;mRT8kIf57G4wxULbntd03YRKJAj7AhXUIXSFlL6syaAf2Y44eSfrDIYkXSW1wz7BTSvzLHuSBhtO&#10;CzV29FpTed5cjIL19zMf3cclnuOxX64O++pr/7ZQ6uE+LiYgAsXwH/5rf2oFef4Iv2fSEZ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QhdPBxwAAANwAAAAPAAAAAAAA&#10;AAAAAAAAAKECAABkcnMvZG93bnJldi54bWxQSwUGAAAAAAQABAD5AAAAlQMAAAAA&#10;" strokeweight="0"/>
                  <v:line id="Line 223" o:spid="_x0000_s1247" style="position:absolute;visibility:visible;mso-wrap-style:square" from="2634,57" to="2691,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VWqMUAAADcAAAADwAAAGRycy9kb3ducmV2LnhtbESPQWsCMRSE7wX/Q3iCt5p1C2JXo4jQ&#10;Ulo81LZ6fW5eN0s3L0sSd7f/vhEKHoeZ+YZZbQbbiI58qB0rmE0zEMSl0zVXCj4/nu4XIEJE1tg4&#10;JgW/FGCzHt2tsNCu53fqDrESCcKhQAUmxraQMpSGLIapa4mT9+28xZikr6T22Ce4bWSeZXNpsea0&#10;YLClnaHy53CxCuLz9pEf9PGrW/RYmdObf+33Z6Um42G7BBFpiLfwf/tFK8jzOVzPpCMg1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sVWqMUAAADcAAAADwAAAAAAAAAA&#10;AAAAAAChAgAAZHJzL2Rvd25yZXYueG1sUEsFBgAAAAAEAAQA+QAAAJMDAAAAAA==&#10;" strokeweight="64e-5mm"/>
                  <v:line id="Line 224" o:spid="_x0000_s1248" style="position:absolute;flip:x y;visibility:visible;mso-wrap-style:square" from="2634,57" to="2691,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0JkJ8MAAADcAAAADwAAAGRycy9kb3ducmV2LnhtbESPQWsCMRSE7wX/Q3iCl1Kz3YKWrVFK&#10;URFvXfX+2LxuFpOXJUl1/femIPQ4zMw3zGI1OCsuFGLnWcHrtABB3HjdcavgeNi8vIOICVmj9UwK&#10;bhRhtRw9LbDS/srfdKlTKzKEY4UKTEp9JWVsDDmMU98TZ+/HB4cpy9BKHfCa4c7Ksihm0mHHecFg&#10;T1+GmnP96xS8zU+H3dk+m/0mOrPe2rqZhZtSk/Hw+QEi0ZD+w4/2Tisoyzn8nclHQC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CZCfDAAAA3AAAAA8AAAAAAAAAAAAA&#10;AAAAoQIAAGRycy9kb3ducmV2LnhtbFBLBQYAAAAABAAEAPkAAACRAwAAAAA=&#10;" strokeweight="0"/>
                  <v:line id="Line 225" o:spid="_x0000_s1249" style="position:absolute;flip:x y;visibility:visible;mso-wrap-style:square" from="2634,45" to="2691,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3wVcAAAADcAAAADwAAAGRycy9kb3ducmV2LnhtbERPTWsCMRC9F/ofwhS8lJp1BS1boxRR&#10;kd662vuwmW4Wk8mSRF3/vTkIHh/ve7EanBUXCrHzrGAyLkAQN1533Co4HrYfnyBiQtZoPZOCG0VY&#10;LV9fFlhpf+VfutSpFTmEY4UKTEp9JWVsDDmMY98TZ+7fB4cpw9BKHfCaw52VZVHMpMOOc4PBntaG&#10;mlN9dgqm87/D/mTfzc82OrPZ2bqZhZtSo7fh+wtEoiE9xQ/3Xisoy7w2n8lHQC7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bd8FXAAAAA3AAAAA8AAAAAAAAAAAAAAAAA&#10;oQIAAGRycy9kb3ducmV2LnhtbFBLBQYAAAAABAAEAPkAAACOAwAAAAA=&#10;" strokeweight="0"/>
                  <v:line id="Line 226" o:spid="_x0000_s1250" style="position:absolute;flip:x y;visibility:visible;mso-wrap-style:square" from="2634,57" to="2691,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ZFVzsMAAADcAAAADwAAAGRycy9kb3ducmV2LnhtbESPQWsCMRSE74X+h/AEL0Wz3YLW1Sil&#10;1CK9udb7Y/PcLCYvS5Lq+u9NodDjMDPfMKvN4Ky4UIidZwXP0wIEceN1x62C78N28goiJmSN1jMp&#10;uFGEzfrxYYWV9lfe06VOrcgQjhUqMCn1lZSxMeQwTn1PnL2TDw5TlqGVOuA1w52VZVHMpMOO84LB&#10;nt4NNef6xyl4mR8Pu7N9Ml/b6MzHp62bWbgpNR4Nb0sQiYb0H/5r77SCslzA75l8BOT6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RVc7DAAAA3AAAAA8AAAAAAAAAAAAA&#10;AAAAoQIAAGRycy9kb3ducmV2LnhtbFBLBQYAAAAABAAEAPkAAACRAwAAAAA=&#10;" strokeweight="0"/>
                  <v:line id="Line 227" o:spid="_x0000_s1251" style="position:absolute;flip:x y;visibility:visible;mso-wrap-style:square" from="2634,57" to="2691,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Jqjr8AAADcAAAADwAAAGRycy9kb3ducmV2LnhtbERPTWsCMRC9C/6HMEIvolkVVLZGKaWK&#10;9NZV78NmullMJksSdf335lDo8fG+N7veWXGnEFvPCmbTAgRx7XXLjYLzaT9Zg4gJWaP1TAqeFGG3&#10;HQ42WGr/4B+6V6kROYRjiQpMSl0pZawNOYxT3xFn7tcHhynD0Egd8JHDnZXzolhKhy3nBoMdfRqq&#10;r9XNKVisLqfj1Y7N9z4683WwVb0MT6XeRv3HO4hEffoX/7mPWsF8kefnM/kI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7XJqjr8AAADcAAAADwAAAAAAAAAAAAAAAACh&#10;AgAAZHJzL2Rvd25yZXYueG1sUEsFBgAAAAAEAAQA+QAAAI0DAAAAAA==&#10;" strokeweight="0"/>
                  <v:line id="Line 228" o:spid="_x0000_s1252" style="position:absolute;flip:x y;visibility:visible;mso-wrap-style:square" from="2623,57" to="2691,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PFcIAAADcAAAADwAAAGRycy9kb3ducmV2LnhtbESPQWsCMRSE74X+h/AKXopmVVDZGqUU&#10;Femtq94fm9fNYvKyJFHXf2+EQo/DzHzDLNe9s+JKIbaeFYxHBQji2uuWGwXHw3a4ABETskbrmRTc&#10;KcJ69fqyxFL7G//QtUqNyBCOJSowKXWllLE25DCOfEecvV8fHKYsQyN1wFuGOysnRTGTDlvOCwY7&#10;+jJUn6uLUzCdnw77s30339vozGZnq3oW7koN3vrPDxCJ+vQf/mvvtYLJdAz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j7PFcIAAADcAAAADwAAAAAAAAAAAAAA&#10;AAChAgAAZHJzL2Rvd25yZXYueG1sUEsFBgAAAAAEAAQA+QAAAJADAAAAAA==&#10;" strokeweight="0"/>
                  <v:line id="Line 229" o:spid="_x0000_s1253" style="position:absolute;flip:x y;visibility:visible;mso-wrap-style:square" from="2645,57" to="2702,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xRYsMAAADcAAAADwAAAGRycy9kb3ducmV2LnhtbESPQWsCMRSE70L/Q3gFL6JZV7BlNUoR&#10;Femta3t/bF43i8nLkkRd/31TKPQ4zMw3zHo7OCtuFGLnWcF8VoAgbrzuuFXweT5MX0HEhKzReiYF&#10;D4qw3TyN1lhpf+cPutWpFRnCsUIFJqW+kjI2hhzGme+Js/ftg8OUZWilDnjPcGdlWRRL6bDjvGCw&#10;p52h5lJfnYLFy9f5dLET836IzuyPtm6W4aHU+Hl4W4FINKT/8F/7pBWUixJ+z+QjID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LsUWLDAAAA3AAAAA8AAAAAAAAAAAAA&#10;AAAAoQIAAGRycy9kb3ducmV2LnhtbFBLBQYAAAAABAAEAPkAAACRAwAAAAA=&#10;" strokeweight="0"/>
                  <v:line id="Line 230" o:spid="_x0000_s1254" style="position:absolute;visibility:visible;mso-wrap-style:square" from="2623,45" to="2623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1LNs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x1LNsUAAADcAAAADwAAAAAAAAAA&#10;AAAAAAChAgAAZHJzL2Rvd25yZXYueG1sUEsFBgAAAAAEAAQA+QAAAJMDAAAAAA==&#10;" strokeweight="0"/>
                  <v:line id="Line 231" o:spid="_x0000_s1255" style="position:absolute;visibility:visible;mso-wrap-style:square" from="2623,45" to="2679,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TTQs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AyfYL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PTTQsUAAADcAAAADwAAAAAAAAAA&#10;AAAAAAChAgAAZHJzL2Rvd25yZXYueG1sUEsFBgAAAAAEAAQA+QAAAJMDAAAAAA==&#10;" strokeweight="0"/>
                  <v:oval id="Oval 232" o:spid="_x0000_s1256" style="position:absolute;left:2918;top:557;width:1737;height:5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8cz8UA&#10;AADcAAAADwAAAGRycy9kb3ducmV2LnhtbESPT2sCMRTE74LfIbxCb5rtakvZGkUKBaEH//XQ43Pz&#10;3A3dvKSbVOO3N0LB4zAzv2Fmi2Q7caI+GMcKnsYFCOLaacONgq/9x+gVRIjIGjvHpOBCARbz4WCG&#10;lXZn3tJpFxuRIRwqVNDG6CspQ92SxTB2njh7R9dbjFn2jdQ9njPcdrIsihdp0XBeaNHTe0v1z+7P&#10;KvB+M52mtDahTMdf88mH7eX7oNTjQ1q+gYiU4j38315pBeXkGW5n8hG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PxzPxQAAANwAAAAPAAAAAAAAAAAAAAAAAJgCAABkcnMv&#10;ZG93bnJldi54bWxQSwUGAAAAAAQABAD1AAAAigMAAAAA&#10;" fillcolor="#ffc" strokecolor="#903" strokeweight="0"/>
                  <v:rect id="Rectangle 233" o:spid="_x0000_s1257" style="position:absolute;left:3247;top:636;width:986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cpwMEA&#10;AADcAAAADwAAAGRycy9kb3ducmV2LnhtbESP3YrCMBSE7xd8h3AWvFvTrSBSjbIsCCp7Y/UBDs3p&#10;DyYnJYm2vr1ZELwcZuYbZr0drRF38qFzrOB7loEgrpzuuFFwOe++liBCRNZoHJOCBwXYbiYfayy0&#10;G/hE9zI2IkE4FKigjbEvpAxVSxbDzPXEyaudtxiT9I3UHocEt0bmWbaQFjtOCy329NtSdS1vVoE8&#10;l7thWRqfuWNe/5nD/lSTU2r6Of6sQEQa4zv8au+1gny+gP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33KcDBAAAA3AAAAA8AAAAAAAAAAAAAAAAAmAIAAGRycy9kb3du&#10;cmV2LnhtbFBLBQYAAAAABAAEAPUAAACG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Vaga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34" o:spid="_x0000_s1258" style="position:absolute;left:3417;top:818;width:73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uMW8IA&#10;AADcAAAADwAAAGRycy9kb3ducmV2LnhtbESP3WoCMRSE7wXfIRzBO826QiurUUQQbOmNqw9w2Jz9&#10;weRkSaK7ffumUOjlMDPfMLvDaI14kQ+dYwWrZQaCuHK640bB/XZebECEiKzROCYF3xTgsJ9Odlho&#10;N/CVXmVsRIJwKFBBG2NfSBmqliyGpeuJk1c7bzEm6RupPQ4Jbo3Ms+xNWuw4LbTY06ml6lE+rQJ5&#10;K8/DpjQ+c595/WU+LteanFLz2Xjcgog0xv/wX/uiFeTrd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u4xbwgAAANwAAAAPAAAAAAAAAAAAAAAAAJgCAABkcnMvZG93&#10;bnJldi54bWxQSwUGAAAAAAQABAD1AAAAhwMAAAAA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Disponível</w:t>
                          </w:r>
                          <w:proofErr w:type="spellEnd"/>
                        </w:p>
                      </w:txbxContent>
                    </v:textbox>
                  </v:rect>
                  <v:line id="Line 235" o:spid="_x0000_s1259" style="position:absolute;visibility:visible;mso-wrap-style:square" from="2941,579" to="2941,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ZR8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bnZR8IAAADcAAAADwAAAAAAAAAAAAAA&#10;AAChAgAAZHJzL2Rvd25yZXYueG1sUEsFBgAAAAAEAAQA+QAAAJADAAAAAA==&#10;" strokeweight="0"/>
                  <v:line id="Line 236" o:spid="_x0000_s1260" style="position:absolute;visibility:visible;mso-wrap-style:square" from="2941,579" to="2986,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V83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9XzcxAAAANwAAAAPAAAAAAAAAAAA&#10;AAAAAKECAABkcnMvZG93bnJldi54bWxQSwUGAAAAAAQABAD5AAAAkgMAAAAA&#10;" strokeweight="0"/>
                  <v:line id="Line 237" o:spid="_x0000_s1261" style="position:absolute;flip:x;visibility:visible;mso-wrap-style:square" from="2952,591" to="2986,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2V+cMAAADcAAAADwAAAGRycy9kb3ducmV2LnhtbERPy2oCMRTdF/yHcAV3NaNIW0ajiKKU&#10;Qlt8LdxdJ9eZwcnNkEQn/ftmUejycN6zRTSNeJDztWUFo2EGgriwuuZSwfGweX4D4QOyxsYyKfgh&#10;D4t572mGubYd7+ixD6VIIexzVFCF0OZS+qIig35oW+LEXa0zGBJ0pdQOuxRuGjnOshdpsObUUGFL&#10;q4qK2/5uFOy+Xvnitvd4i5fu8/t8Kj9O66VSg35cTkEEiuFf/Od+1wrGkzQ/nUlHQM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0tlfnDAAAA3AAAAA8AAAAAAAAAAAAA&#10;AAAAoQIAAGRycy9kb3ducmV2LnhtbFBLBQYAAAAABAAEAPkAAACRAwAAAAA=&#10;" strokeweight="0"/>
                  <v:line id="Line 238" o:spid="_x0000_s1262" style="position:absolute;flip:y;visibility:visible;mso-wrap-style:square" from="2952,591" to="2952,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EwYsYAAADcAAAADwAAAGRycy9kb3ducmV2LnhtbESPQWsCMRSE74L/ITzBm2YVaWVrFFFa&#10;SsEWtR56e25edxc3L0sS3fTfm0Khx2FmvmEWq2gacSPna8sKJuMMBHFhdc2lgs/j82gOwgdkjY1l&#10;UvBDHlbLfm+BubYd7+l2CKVIEPY5KqhCaHMpfVGRQT+2LXHyvq0zGJJ0pdQOuwQ3jZxm2YM0WHNa&#10;qLClTUXF5XA1Cvbvj3x2L9d4iedu9/F1Kt9O27VSw0FcP4EIFMN/+K/9qhVMZxP4PZ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JhMGLGAAAA3AAAAA8AAAAAAAAA&#10;AAAAAAAAoQIAAGRycy9kb3ducmV2LnhtbFBLBQYAAAAABAAEAPkAAACUAwAAAAA=&#10;" strokeweight="0"/>
                  <v:line id="Line 239" o:spid="_x0000_s1263" style="position:absolute;visibility:visible;mso-wrap-style:square" from="2941,579" to="2997,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ed0M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3QxAAAANwAAAAPAAAAAAAAAAAA&#10;AAAAAKECAABkcnMvZG93bnJldi54bWxQSwUGAAAAAAQABAD5AAAAkgMAAAAA&#10;" strokeweight="0"/>
                  <v:line id="Line 240" o:spid="_x0000_s1264" style="position:absolute;visibility:visible;mso-wrap-style:square" from="2941,613" to="2941,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s4S8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DyNIX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xs4S8UAAADcAAAADwAAAAAAAAAA&#10;AAAAAAChAgAAZHJzL2Rvd25yZXYueG1sUEsFBgAAAAAEAAQA+QAAAJMDAAAAAA==&#10;" strokeweight="0"/>
                  <v:line id="Line 241" o:spid="_x0000_s1265" style="position:absolute;visibility:visible;mso-wrap-style:square" from="2952,579" to="2952,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KgP8UAAADcAAAADwAAAGRycy9kb3ducmV2LnhtbESPQWvCQBSE74X+h+UVvOlGU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KgP8UAAADcAAAADwAAAAAAAAAA&#10;AAAAAAChAgAAZHJzL2Rvd25yZXYueG1sUEsFBgAAAAAEAAQA+QAAAJMDAAAAAA==&#10;" strokeweight="0"/>
                  <v:line id="Line 242" o:spid="_x0000_s1266" style="position:absolute;visibility:visible;mso-wrap-style:square" from="2941,591" to="2997,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4FpM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74FpMUAAADcAAAADwAAAAAAAAAA&#10;AAAAAAChAgAAZHJzL2Rvd25yZXYueG1sUEsFBgAAAAAEAAQA+QAAAJMDAAAAAA==&#10;" strokeweight="0"/>
                  <v:line id="Line 243" o:spid="_x0000_s1267" style="position:absolute;visibility:visible;mso-wrap-style:square" from="2941,591" to="2997,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yb08QAAADcAAAADwAAAGRycy9kb3ducmV2LnhtbESPQWvCQBSE7wX/w/IKvelGqW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bJvTxAAAANwAAAAPAAAAAAAAAAAA&#10;AAAAAKECAABkcnMvZG93bnJldi54bWxQSwUGAAAAAAQABAD5AAAAkgMAAAAA&#10;" strokeweight="0"/>
                  <v:line id="Line 244" o:spid="_x0000_s1268" style="position:absolute;visibility:visible;mso-wrap-style:square" from="2952,579" to="2952,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A+SM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ID5IxAAAANwAAAAPAAAAAAAAAAAA&#10;AAAAAKECAABkcnMvZG93bnJldi54bWxQSwUGAAAAAAQABAD5AAAAkgMAAAAA&#10;" strokeweight="0"/>
                  <v:line id="Line 245" o:spid="_x0000_s1269" style="position:absolute;visibility:visible;mso-wrap-style:square" from="2952,579" to="2952,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+qOs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+qOsIAAADcAAAADwAAAAAAAAAAAAAA&#10;AAChAgAAZHJzL2Rvd25yZXYueG1sUEsFBgAAAAAEAAQA+QAAAJADAAAAAA==&#10;" strokeweight="0"/>
                  <v:line id="Line 246" o:spid="_x0000_s1270" style="position:absolute;visibility:visible;mso-wrap-style:square" from="2941,579" to="2997,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vMPoc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8w+hxAAAANwAAAAPAAAAAAAAAAAA&#10;AAAAAKECAABkcnMvZG93bnJldi54bWxQSwUGAAAAAAQABAD5AAAAkgMAAAAA&#10;" strokeweight="0"/>
                  <v:line id="Line 247" o:spid="_x0000_s1271" style="position:absolute;visibility:visible;mso-wrap-style:square" from="2941,591" to="2997,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Aw4c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o3G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EDDhwQAAANwAAAAPAAAAAAAAAAAAAAAA&#10;AKECAABkcnMvZG93bnJldi54bWxQSwUGAAAAAAQABAD5AAAAjwMAAAAA&#10;" strokeweight="0"/>
                  <v:line id="Line 248" o:spid="_x0000_s1272" style="position:absolute;visibility:visible;mso-wrap-style:square" from="2941,579" to="2941,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yVes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Bq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XJV6xAAAANwAAAAPAAAAAAAAAAAA&#10;AAAAAKECAABkcnMvZG93bnJldi54bWxQSwUGAAAAAAQABAD5AAAAkgMAAAAA&#10;" strokeweight="0"/>
                  <v:line id="Line 249" o:spid="_x0000_s1273" style="position:absolute;flip:x;visibility:visible;mso-wrap-style:square" from="2941,579" to="2997,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o4yMcAAADcAAAADwAAAGRycy9kb3ducmV2LnhtbESPS2vDMBCE74H+B7GF3hI5hj5wooTQ&#10;0lIKacjrkNvG2tgm1spISqz++6hQ6HGYmW+Y6TyaVlzJ+caygvEoA0FcWt1wpWC3fR++gPABWWNr&#10;mRT8kIf57G4wxULbntd03YRKJAj7AhXUIXSFlL6syaAf2Y44eSfrDIYkXSW1wz7BTSvzLHuSBhtO&#10;CzV29FpTed5cjIL19zMf3cclnuOxX64O++pr/7ZQ6uE+LiYgAsXwH/5rf2oF+WMOv2fSEZ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HajjIxwAAANwAAAAPAAAAAAAA&#10;AAAAAAAAAKECAABkcnMvZG93bnJldi54bWxQSwUGAAAAAAQABAD5AAAAlQMAAAAA&#10;" strokeweight="0"/>
                  <v:line id="Line 250" o:spid="_x0000_s1274" style="position:absolute;visibility:visible;mso-wrap-style:square" from="2952,591" to="3009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SGTcUAAADcAAAADwAAAGRycy9kb3ducmV2LnhtbESPQWsCMRSE74X+h/AK3mpWxaKrUaTQ&#10;Uio9aGt7fW6em6WblyWJu+u/N4WCx2FmvmGW697WoiUfKscKRsMMBHHhdMWlgq/Pl8cZiBCRNdaO&#10;ScGFAqxX93dLzLXreEftPpYiQTjkqMDE2ORShsKQxTB0DXHyTs5bjEn6UmqPXYLbWo6z7ElarDgt&#10;GGzo2VDxuz9bBfF1M+eJ/j60sw5L87P1793HUanBQ79ZgIjUx1v4v/2mFYynE/g7k46AX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rSGTcUAAADcAAAADwAAAAAAAAAA&#10;AAAAAAChAgAAZHJzL2Rvd25yZXYueG1sUEsFBgAAAAAEAAQA+QAAAJMDAAAAAA==&#10;" strokeweight="64e-5mm"/>
                  <v:line id="Line 251" o:spid="_x0000_s1275" style="position:absolute;flip:x y;visibility:visible;mso-wrap-style:square" from="2952,591" to="3009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aJLcMAAADcAAAADwAAAGRycy9kb3ducmV2LnhtbESPQWsCMRSE70L/Q3iFXqRma62WrVGk&#10;VBFvXev9sXndLCYvSxJ1/femUPA4zMw3zHzZOyvOFGLrWcHLqABBXHvdcqPgZ79+fgcRE7JG65kU&#10;XCnCcvEwmGOp/YW/6VylRmQIxxIVmJS6UspYG3IYR74jzt6vDw5TlqGROuAlw52V46KYSoct5wWD&#10;HX0aqo/VySl4nR3226Mdmt06OvO1sVU9DVelnh771QeIRH26h//bW61g/DaBvzP5CMj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+WiS3DAAAA3AAAAA8AAAAAAAAAAAAA&#10;AAAAoQIAAGRycy9kb3ducmV2LnhtbFBLBQYAAAAABAAEAPkAAACRAwAAAAA=&#10;" strokeweight="0"/>
                  <v:line id="Line 252" o:spid="_x0000_s1276" style="position:absolute;flip:x y;visibility:visible;mso-wrap-style:square" from="2952,579" to="3009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ostsMAAADcAAAADwAAAGRycy9kb3ducmV2LnhtbESPQWsCMRSE74X+h/AKXopmq2hla5RS&#10;qkhvrvX+2Dw3i8nLkqS6/nsjCD0OM/MNs1j1zoozhdh6VvA2KkAQ11633Cj43a+HcxAxIWu0nknB&#10;lSKsls9PCyy1v/COzlVqRIZwLFGBSakrpYy1IYdx5Dvi7B19cJiyDI3UAS8Z7qwcF8VMOmw5Lxjs&#10;6MtQfar+nILJ+2G/PdlX87OOznxvbFXPwlWpwUv/+QEiUZ/+w4/2VisYT6dwP5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DaLLbDAAAA3AAAAA8AAAAAAAAAAAAA&#10;AAAAoQIAAGRycy9kb3ducmV2LnhtbFBLBQYAAAAABAAEAPkAAACRAwAAAAA=&#10;" strokeweight="0"/>
                  <v:line id="Line 253" o:spid="_x0000_s1277" style="position:absolute;flip:x y;visibility:visible;mso-wrap-style:square" from="2952,591" to="3009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iywcMAAADcAAAADwAAAGRycy9kb3ducmV2LnhtbESPQWsCMRSE74X+h/AKvRTN1tJVVqMU&#10;qUV6c9X7Y/PcLCYvSxJ1/fdNodDjMDPfMIvV4Ky4UoidZwWv4wIEceN1x62Cw34zmoGICVmj9UwK&#10;7hRhtXx8WGCl/Y13dK1TKzKEY4UKTEp9JWVsDDmMY98TZ+/kg8OUZWilDnjLcGflpChK6bDjvGCw&#10;p7Wh5lxfnIK36XG/PdsX872Jznx+2bopw12p56fhYw4i0ZD+w3/trVYweS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IssHDAAAA3AAAAA8AAAAAAAAAAAAA&#10;AAAAoQIAAGRycy9kb3ducmV2LnhtbFBLBQYAAAAABAAEAPkAAACRAwAAAAA=&#10;" strokeweight="0"/>
                  <v:line id="Line 254" o:spid="_x0000_s1278" style="position:absolute;flip:x y;visibility:visible;mso-wrap-style:square" from="2952,591" to="3009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0QXWsMAAADcAAAADwAAAGRycy9kb3ducmV2LnhtbESPQWsCMRSE74X+h/AKvZSa1VKV1Sgi&#10;tUhvrvX+2Dw3i8nLkkRd/31TEDwOM/MNM1/2zooLhdh6VjAcFCCIa69bbhT87jfvUxAxIWu0nknB&#10;jSIsF89Pcyy1v/KOLlVqRIZwLFGBSakrpYy1IYdx4Dvi7B19cJiyDI3UAa8Z7qwcFcVYOmw5Lxjs&#10;aG2oPlVnp+BjcthvT/bN/GyiM1/ftqrH4abU60u/moFI1KdH+N7eagWjzwn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EF1rDAAAA3AAAAA8AAAAAAAAAAAAA&#10;AAAAoQIAAGRycy9kb3ducmV2LnhtbFBLBQYAAAAABAAEAPkAAACRAwAAAAA=&#10;" strokeweight="0"/>
                  <v:line id="Line 255" o:spid="_x0000_s1279" style="position:absolute;flip:x y;visibility:visible;mso-wrap-style:square" from="2941,591" to="3009,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uDKMAAAADcAAAADwAAAGRycy9kb3ducmV2LnhtbERPTWsCMRC9F/wPYQQvpWarVMtqFCkq&#10;0purvQ+b6WYxmSxJ1PXfm0Ohx8f7Xq57Z8WNQmw9K3gfFyCIa69bbhScT7u3TxAxIWu0nknBgyKs&#10;V4OXJZba3/lItyo1IodwLFGBSakrpYy1IYdx7DvizP364DBlGBqpA95zuLNyUhQz6bDl3GCwoy9D&#10;9aW6OgXT+c/pcLGv5nsXndnubVXPwkOp0bDfLEAk6tO/+M990AomH3lt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7bgyjAAAAA3AAAAA8AAAAAAAAAAAAAAAAA&#10;oQIAAGRycy9kb3ducmV2LnhtbFBLBQYAAAAABAAEAPkAAACOAwAAAAA=&#10;" strokeweight="0"/>
                  <v:line id="Line 256" o:spid="_x0000_s1280" style="position:absolute;flip:x y;visibility:visible;mso-wrap-style:square" from="2963,591" to="3020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cms8MAAADcAAAADwAAAGRycy9kb3ducmV2LnhtbESPQWsCMRSE74X+h/AEL0WzVWrtapQi&#10;WsRbV70/Nq+bxeRlSVJd/31TKPQ4zMw3zHLdOyuuFGLrWcHzuABBXHvdcqPgdNyN5iBiQtZoPZOC&#10;O0VYrx4fllhqf+NPulapERnCsUQFJqWulDLWhhzGse+Is/flg8OUZWikDnjLcGflpChm0mHLecFg&#10;RxtD9aX6dgqmr+fj/mKfzGEXndl+2KqehbtSw0H/vgCRqE//4b/2XiuYvLzB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GXJrPDAAAA3AAAAA8AAAAAAAAAAAAA&#10;AAAAoQIAAGRycy9kb3ducmV2LnhtbFBLBQYAAAAABAAEAPkAAACRAwAAAAA=&#10;" strokeweight="0"/>
                  <v:line id="Line 257" o:spid="_x0000_s1281" style="position:absolute;visibility:visible;mso-wrap-style:square" from="2941,579" to="2941,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z6XMIAAADcAAAADwAAAGRycy9kb3ducmV2LnhtbERPz2vCMBS+D/wfwhvstqYK62pnFBkT&#10;523WFnZ8NG9tsHkpTdTuvzeHwY4f3+/VZrK9uNLojWMF8yQFQdw4bbhVUJ12zzkIH5A19o5JwS95&#10;2KxnDysstLvxka5laEUMYV+ggi6EoZDSNx1Z9IkbiCP340aLIcKxlXrEWwy3vVykaSYtGo4NHQ70&#10;3lFzLi9WgfnK9i+H13pZy499mH/n59zYSqmnx2n7BiLQFP7Ff+5PrWCRxfnxTDwC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Hz6XMIAAADcAAAADwAAAAAAAAAAAAAA&#10;AAChAgAAZHJzL2Rvd25yZXYueG1sUEsFBgAAAAAEAAQA+QAAAJADAAAAAA==&#10;" strokeweight="0"/>
                  <v:line id="Line 258" o:spid="_x0000_s1282" style="position:absolute;visibility:visible;mso-wrap-style:square" from="2941,579" to="2997,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Bfx8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h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MF/HxAAAANwAAAAPAAAAAAAAAAAA&#10;AAAAAKECAABkcnMvZG93bnJldi54bWxQSwUGAAAAAAQABAD5AAAAkgMAAAAA&#10;" strokeweight="0"/>
                  <v:rect id="Rectangle 259" o:spid="_x0000_s1283" style="position:absolute;left:2271;top:1306;width:1271;height: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vhCcMA&#10;AADcAAAADwAAAGRycy9kb3ducmV2LnhtbESP3WoCMRSE74W+QzhCb0Sz7sVa1o1ihUJvimj7AKeb&#10;4/7mZEmibt++EQQvh5n5him2o+nFlZxvLCtYLhIQxKXVDVcKfr4/5m8gfEDW2FsmBX/kYbt5mRSY&#10;a3vjI11PoRIRwj5HBXUIQy6lL2sy6Bd2II7e2TqDIUpXSe3wFuGml2mSZNJgw3GhxoH2NZXd6WIU&#10;7DrpZ11Jvv26rA5tZl2L779KvU7H3RpEoDE8w4/2p1aQZincz8QjID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cvhCcMAAADcAAAADwAAAAAAAAAAAAAAAACYAgAAZHJzL2Rv&#10;d25yZXYueG1sUEsFBgAAAAAEAAQA9QAAAIgDAAAAAA==&#10;" fillcolor="#ffc" strokecolor="#903" strokeweight="0"/>
                  <v:rect id="Rectangle 260" o:spid="_x0000_s1284" style="position:absolute;left:2271;top:1431;width:3190;height:1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dEksMA&#10;AADcAAAADwAAAGRycy9kb3ducmV2LnhtbESP3WoCMRSE74W+QzgFb6RmVdiWrVGsIPRGxLUPcLo5&#10;3d+cLEnU7dsbQfBymJlvmOV6MJ24kPO1ZQWzaQKCuLC65lLBz2n39gHCB2SNnWVS8E8e1quX0RIz&#10;ba98pEseShEh7DNUUIXQZ1L6oiKDfmp74uj9WWcwROlKqR1eI9x0cp4kqTRYc1yosKdtRUWbn42C&#10;TSv9pC3IN/vz+6FJrWvw61ep8euw+QQRaAjP8KP9rRXM0wXcz8QjIF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dEksMAAADcAAAADwAAAAAAAAAAAAAAAACYAgAAZHJzL2Rv&#10;d25yZXYueG1sUEsFBgAAAAAEAAQA9QAAAIgDAAAAAA==&#10;" fillcolor="#ffc" strokecolor="#903" strokeweight="0"/>
                  <v:rect id="Rectangle 261" o:spid="_x0000_s1285" style="position:absolute;left:2543;top:1579;width:249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o9McEA&#10;AADcAAAADwAAAGRycy9kb3ducmV2LnhtbESP3YrCMBSE7xd8h3AWvFvTLSJSjbIsCCp7Y/UBDs3p&#10;DyYnJYm2vr1ZELwcZuYbZr0drRF38qFzrOB7loEgrpzuuFFwOe++liBCRNZoHJOCBwXYbiYfayy0&#10;G/hE9zI2IkE4FKigjbEvpAxVSxbDzPXEyaudtxiT9I3UHocEt0bmWbaQFjtOCy329NtSdS1vVoE8&#10;l7thWRqfuWNe/5nD/lSTU2r6Of6sQEQa4zv8au+1gnwxh/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aPTHBAAAA3AAAAA8AAAAAAAAAAAAAAAAAmAIAAGRycy9kb3du&#10;cmV2LnhtbFBLBQYAAAAABAAEAPUAAACG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001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Pagamentos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Fechados</w:t>
                          </w:r>
                          <w:proofErr w:type="spellEnd"/>
                        </w:p>
                      </w:txbxContent>
                    </v:textbox>
                  </v:rect>
                  <v:line id="Line 262" o:spid="_x0000_s1286" style="position:absolute;visibility:visible;mso-wrap-style:square" from="2293,1329" to="2293,1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tZxMQAAADcAAAADwAAAGRycy9kb3ducmV2LnhtbESPT4vCMBTE7wt+h/AEb2uqYLdWo4is&#10;6N7Wf+Dx0TzbYPNSmqzWb79ZWPA4zMxvmPmys7W4U+uNYwWjYQKCuHDacKngdNy8ZyB8QNZYOyYF&#10;T/KwXPTe5phr9+A93Q+hFBHCPkcFVQhNLqUvKrLoh64hjt7VtRZDlG0pdYuPCLe1HCdJKi0ajgsV&#10;NrSuqLgdfqwC851uJ18f5+lZfm7D6JLdMmNPSg363WoGIlAXXuH/9k4rGKc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C1nExAAAANwAAAAPAAAAAAAAAAAA&#10;AAAAAKECAABkcnMvZG93bnJldi54bWxQSwUGAAAAAAQABAD5AAAAkgMAAAAA&#10;" strokeweight="0"/>
                  <v:line id="Line 263" o:spid="_x0000_s1287" style="position:absolute;visibility:visible;mso-wrap-style:square" from="2293,1329" to="2339,1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nHs8QAAADcAAAADwAAAGRycy9kb3ducmV2LnhtbESPQWvCQBSE74X+h+UJvdWNQmMa3UgR&#10;i+1NrYLHR/aZLMm+Ddmtpv++Kwgeh5n5hlksB9uKC/XeOFYwGScgiEunDVcKDj+frxkIH5A1to5J&#10;wR95WBbPTwvMtbvyji77UIkIYZ+jgjqELpfSlzVZ9GPXEUfv7HqLIcq+krrHa4TbVk6TJJUWDceF&#10;Gjta1VQ2+1+rwGzTzdv37Ph+lOtNmJyyJjP2oNTLaPiYgwg0hEf43v7SCqZpCrcz8QjI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2cezxAAAANwAAAAPAAAAAAAAAAAA&#10;AAAAAKECAABkcnMvZG93bnJldi54bWxQSwUGAAAAAAQABAD5AAAAkgMAAAAA&#10;" strokeweight="0"/>
                  <v:line id="Line 264" o:spid="_x0000_s1288" style="position:absolute;flip:x;visibility:visible;mso-wrap-style:square" from="2305,1340" to="2339,1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FR7cYAAADcAAAADwAAAGRycy9kb3ducmV2LnhtbESPQWsCMRSE74X+h/CE3mpWDypbo0hL&#10;SylUcVsPvT03r7uLm5cliW7890YQPA4z8w0zX0bTihM531hWMBpmIIhLqxuuFPz+vD/PQPiArLG1&#10;TArO5GG5eHyYY65tz1s6FaESCcI+RwV1CF0upS9rMuiHtiNO3r91BkOSrpLaYZ/gppXjLJtIgw2n&#10;hRo7eq2pPBRHo2C7nvLefRzjIe77783frvrava2UehrE1QuIQDHcw7f2p1YwnkzheiYdAbm4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xUe3GAAAA3AAAAA8AAAAAAAAA&#10;AAAAAAAAoQIAAGRycy9kb3ducmV2LnhtbFBLBQYAAAAABAAEAPkAAACUAwAAAAA=&#10;" strokeweight="0"/>
                  <v:line id="Line 265" o:spid="_x0000_s1289" style="position:absolute;flip:y;visibility:visible;mso-wrap-style:square" from="2305,1340" to="2305,1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7Fn8MAAADcAAAADwAAAGRycy9kb3ducmV2LnhtbERPTWsCMRC9F/wPYQRvNasHLatRRLEU&#10;wRatHryNm3F3cTNZkuim/745FHp8vO/5MppGPMn52rKC0TADQVxYXXOp4PS9fX0D4QOyxsYyKfgh&#10;D8tF72WOubYdH+h5DKVIIexzVFCF0OZS+qIig35oW+LE3awzGBJ0pdQOuxRuGjnOsok0WHNqqLCl&#10;dUXF/fgwCg6fU76690e8x2u3/7qcy915s1Jq0I+rGYhAMfyL/9wfWsF4ktamM+kIy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juxZ/DAAAA3AAAAA8AAAAAAAAAAAAA&#10;AAAAoQIAAGRycy9kb3ducmV2LnhtbFBLBQYAAAAABAAEAPkAAACRAwAAAAA=&#10;" strokeweight="0"/>
                  <v:line id="Line 266" o:spid="_x0000_s1290" style="position:absolute;visibility:visible;mso-wrap-style:square" from="2293,1329" to="2350,1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ZTwcQAAADcAAAADwAAAGRycy9kb3ducmV2LnhtbESPT4vCMBTE7wt+h/AEb2uqYK1do4i4&#10;uHvzL+zx0TzbYPNSmqx2v/1GEDwOM/MbZr7sbC1u1HrjWMFomIAgLpw2XCo4HT/fMxA+IGusHZOC&#10;P/KwXPTe5phrd+c93Q6hFBHCPkcFVQhNLqUvKrLoh64hjt7FtRZDlG0pdYv3CLe1HCdJKi0ajgsV&#10;NrSuqLgefq0Cs0u3k+/peXaWm20Y/WTXzNiTUoN+t/oAEagLr/Cz/aUVjNM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RlPBxAAAANwAAAAPAAAAAAAAAAAA&#10;AAAAAKECAABkcnMvZG93bnJldi54bWxQSwUGAAAAAAQABAD5AAAAkgMAAAAA&#10;" strokeweight="0"/>
                  <v:line id="Line 267" o:spid="_x0000_s1291" style="position:absolute;visibility:visible;mso-wrap-style:square" from="2293,1363" to="2293,1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Vsgc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m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pWyBwQAAANwAAAAPAAAAAAAAAAAAAAAA&#10;AKECAABkcnMvZG93bnJldi54bWxQSwUGAAAAAAQABAD5AAAAjwMAAAAA&#10;" strokeweight="0"/>
                  <v:line id="Line 268" o:spid="_x0000_s1292" style="position:absolute;visibility:visible;mso-wrap-style:square" from="2305,1329" to="2305,1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nJGs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E5S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6ckaxAAAANwAAAAPAAAAAAAAAAAA&#10;AAAAAKECAABkcnMvZG93bnJldi54bWxQSwUGAAAAAAQABAD5AAAAkgMAAAAA&#10;" strokeweight="0"/>
                  <v:line id="Line 269" o:spid="_x0000_s1293" style="position:absolute;visibility:visible;mso-wrap-style:square" from="2293,1340" to="2350,1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tXbc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E5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O1dtxAAAANwAAAAPAAAAAAAAAAAA&#10;AAAAAKECAABkcnMvZG93bnJldi54bWxQSwUGAAAAAAQABAD5AAAAkgMAAAAA&#10;" strokeweight="0"/>
                  <v:line id="Line 270" o:spid="_x0000_s1294" style="position:absolute;visibility:visible;mso-wrap-style:square" from="2293,1340" to="2350,1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fy9s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d/L2xAAAANwAAAAPAAAAAAAAAAAA&#10;AAAAAKECAABkcnMvZG93bnJldi54bWxQSwUGAAAAAAQABAD5AAAAkgMAAAAA&#10;" strokeweight="0"/>
                  <v:line id="Line 271" o:spid="_x0000_s1295" style="position:absolute;visibility:visible;mso-wrap-style:square" from="2305,1329" to="2305,1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5qgs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nmqCxAAAANwAAAAPAAAAAAAAAAAA&#10;AAAAAKECAABkcnMvZG93bnJldi54bWxQSwUGAAAAAAQABAD5AAAAkgMAAAAA&#10;" strokeweight="0"/>
                  <v:line id="Line 272" o:spid="_x0000_s1296" style="position:absolute;visibility:visible;mso-wrap-style:square" from="2305,1329" to="2305,1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LPG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qG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3SzxnDAAAA3AAAAA8AAAAAAAAAAAAA&#10;AAAAoQIAAGRycy9kb3ducmV2LnhtbFBLBQYAAAAABAAEAPkAAACRAwAAAAA=&#10;" strokeweight="0"/>
                  <v:line id="Line 273" o:spid="_x0000_s1297" style="position:absolute;visibility:visible;mso-wrap-style:square" from="2293,1329" to="2350,1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BRbsQAAADcAAAADwAAAGRycy9kb3ducmV2LnhtbESPT4vCMBTE7wt+h/CEva2pgrVWo4is&#10;uN7Wf+Dx0TzbYPNSmqx2v/1GWPA4zMxvmPmys7W4U+uNYwXDQQKCuHDacKngdNx8ZCB8QNZYOyYF&#10;v+Rhuei9zTHX7sF7uh9CKSKEfY4KqhCaXEpfVGTRD1xDHL2ray2GKNtS6hYfEW5rOUqSVFo0HBcq&#10;bGhdUXE7/FgF5jvdjneT8/QsP7dheMlumbEnpd773WoGIlAXXuH/9pdWMJqk8DwTj4Bc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FFuxAAAANwAAAAPAAAAAAAAAAAA&#10;AAAAAKECAABkcnMvZG93bnJldi54bWxQSwUGAAAAAAQABAD5AAAAkgMAAAAA&#10;" strokeweight="0"/>
                  <v:line id="Line 274" o:spid="_x0000_s1298" style="position:absolute;visibility:visible;mso-wrap-style:square" from="2293,1340" to="2350,1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z09cQAAADcAAAADwAAAGRycy9kb3ducmV2LnhtbESPT4vCMBTE78J+h/AWvGmqsLZbjSKy&#10;i3pb/8EeH82zDTYvpclq/fZGWPA4zMxvmNmis7W4UuuNYwWjYQKCuHDacKngePgeZCB8QNZYOyYF&#10;d/KwmL/1Zphrd+MdXfehFBHCPkcFVQhNLqUvKrLoh64hjt7ZtRZDlG0pdYu3CLe1HCfJRFo0HBcq&#10;bGhVUXHZ/1kF5mey/timp8+T/FqH0W92yYw9KtV/75ZTEIG68Ar/tzdawThN4XkmHgE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TPT1xAAAANwAAAAPAAAAAAAAAAAA&#10;AAAAAKECAABkcnMvZG93bnJldi54bWxQSwUGAAAAAAQABAD5AAAAkgMAAAAA&#10;" strokeweight="0"/>
                  <v:line id="Line 275" o:spid="_x0000_s1299" style="position:absolute;visibility:visible;mso-wrap-style:square" from="2293,1329" to="2293,1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9Ngh8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l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02CHwQAAANwAAAAPAAAAAAAAAAAAAAAA&#10;AKECAABkcnMvZG93bnJldi54bWxQSwUGAAAAAAQABAD5AAAAjwMAAAAA&#10;" strokeweight="0"/>
                  <v:line id="Line 276" o:spid="_x0000_s1300" style="position:absolute;flip:x;visibility:visible;mso-wrap-style:square" from="2293,1329" to="2350,1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v22cYAAADcAAAADwAAAGRycy9kb3ducmV2LnhtbESPQWsCMRSE7wX/Q3hCbzWrh1q3RhHF&#10;UgpW1Hro7bl53V3cvCxJdNN/bwoFj8PMfMNM59E04krO15YVDAcZCOLC6ppLBV+H9dMLCB+QNTaW&#10;ScEveZjPeg9TzLXteEfXfShFgrDPUUEVQptL6YuKDPqBbYmT92OdwZCkK6V22CW4aeQoy56lwZrT&#10;QoUtLSsqzvuLUbD7HPPJvV3iOZ66zfb7WH4cVwulHvtx8QoiUAz38H/7XSsYjSfwdyYdATm7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J79tnGAAAA3AAAAA8AAAAAAAAA&#10;AAAAAAAAoQIAAGRycy9kb3ducmV2LnhtbFBLBQYAAAAABAAEAPkAAACUAwAAAAA=&#10;" strokeweight="0"/>
                  <v:line id="Line 277" o:spid="_x0000_s1301" style="position:absolute;visibility:visible;mso-wrap-style:square" from="2305,1340" to="2362,1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Y0fcIAAADcAAAADwAAAGRycy9kb3ducmV2LnhtbERPz2vCMBS+D/wfwhvsNtMpSO2MIsKG&#10;KDuom17fmremrHkpSdbW/345CB4/vt+L1WAb0ZEPtWMFL+MMBHHpdM2Vgs/T23MOIkRkjY1jUnCl&#10;AKvl6GGBhXY9H6g7xkqkEA4FKjAxtoWUoTRkMYxdS5y4H+ctxgR9JbXHPoXbRk6ybCYt1pwaDLa0&#10;MVT+Hv+sgvi+nvNUn7+6vMfKXPZ+1398K/X0OKxfQUQa4l18c2+1gkme5qcz6QjI5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AY0fcIAAADcAAAADwAAAAAAAAAAAAAA&#10;AAChAgAAZHJzL2Rvd25yZXYueG1sUEsFBgAAAAAEAAQA+QAAAJADAAAAAA==&#10;" strokeweight="64e-5mm"/>
                  <v:line id="Line 278" o:spid="_x0000_s1302" style="position:absolute;flip:x y;visibility:visible;mso-wrap-style:square" from="2305,1340" to="2362,1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EG8sIAAADcAAAADwAAAGRycy9kb3ducmV2LnhtbESPQWsCMRSE7wX/Q3hCL0WzWlBZjSKl&#10;ivTWVe+PzXOzmLwsSarrvzeFQo/DzHzDrDa9s+JGIbaeFUzGBQji2uuWGwWn4260ABETskbrmRQ8&#10;KMJmPXhZYan9nb/pVqVGZAjHEhWYlLpSylgbchjHviPO3sUHhynL0Egd8J7hzsppUcykw5bzgsGO&#10;PgzV1+rHKXifn4+Hq30zX7vozOfeVvUsPJR6HfbbJYhEffoP/7UPWsF0MYHfM/kIyP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YEG8sIAAADcAAAADwAAAAAAAAAAAAAA&#10;AAChAgAAZHJzL2Rvd25yZXYueG1sUEsFBgAAAAAEAAQA+QAAAJADAAAAAA==&#10;" strokeweight="0"/>
                  <v:line id="Line 279" o:spid="_x0000_s1303" style="position:absolute;flip:x y;visibility:visible;mso-wrap-style:square" from="2305,1329" to="2362,1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OYhcMAAADcAAAADwAAAGRycy9kb3ducmV2LnhtbESPQWsCMRSE74X+h/AKXkrNdgsqq1FK&#10;URFvXe39sXluFpOXJUl1/femIPQ4zMw3zGI1OCsuFGLnWcH7uABB3HjdcavgeNi8zUDEhKzReiYF&#10;N4qwWj4/LbDS/srfdKlTKzKEY4UKTEp9JWVsDDmMY98TZ+/kg8OUZWilDnjNcGdlWRQT6bDjvGCw&#10;py9Dzbn+dQo+pj+H3dm+mv0mOrPe2rqZhJtSo5fhcw4i0ZD+w4/2TisoZyX8nclHQC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TmIXDAAAA3AAAAA8AAAAAAAAAAAAA&#10;AAAAoQIAAGRycy9kb3ducmV2LnhtbFBLBQYAAAAABAAEAPkAAACRAwAAAAA=&#10;" strokeweight="0"/>
                  <v:line id="Line 280" o:spid="_x0000_s1304" style="position:absolute;flip:x y;visibility:visible;mso-wrap-style:square" from="2305,1340" to="2362,1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89HsIAAADcAAAADwAAAGRycy9kb3ducmV2LnhtbESPQWsCMRSE70L/Q3gFL1KzVVDZGqWU&#10;KtKbq94fm9fNYvKyJKmu/94IBY/DzHzDLNe9s+JCIbaeFbyPCxDEtdctNwqOh83bAkRMyBqtZ1Jw&#10;owjr1ctgiaX2V97TpUqNyBCOJSowKXWllLE25DCOfUecvV8fHKYsQyN1wGuGOysnRTGTDlvOCwY7&#10;+jJUn6s/p2A6Px12ZzsyP5vozPfWVvUs3JQavvafHyAS9ekZ/m/vtILJYgq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h89HsIAAADcAAAADwAAAAAAAAAAAAAA&#10;AAChAgAAZHJzL2Rvd25yZXYueG1sUEsFBgAAAAAEAAQA+QAAAJADAAAAAA==&#10;" strokeweight="0"/>
                  <v:line id="Line 281" o:spid="_x0000_s1305" style="position:absolute;flip:x y;visibility:visible;mso-wrap-style:square" from="2305,1340" to="2362,1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alasMAAADcAAAADwAAAGRycy9kb3ducmV2LnhtbESPQWsCMRSE74X+h/AKvRTNaouV1Sgi&#10;tUhvrvX+2Dw3i8nLkkRd/31TEDwOM/MNM1/2zooLhdh6VjAaFiCIa69bbhT87jeDKYiYkDVaz6Tg&#10;RhGWi+enOZbaX3lHlyo1IkM4lqjApNSVUsbakMM49B1x9o4+OExZhkbqgNcMd1aOi2IiHbacFwx2&#10;tDZUn6qzU/D+edhvT/bN/GyiM1/ftqon4abU60u/moFI1KdH+N7eagXj6Qf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2pWrDAAAA3AAAAA8AAAAAAAAAAAAA&#10;AAAAoQIAAGRycy9kb3ducmV2LnhtbFBLBQYAAAAABAAEAPkAAACRAwAAAAA=&#10;" strokeweight="0"/>
                  <v:line id="Line 282" o:spid="_x0000_s1306" style="position:absolute;flip:x y;visibility:visible;mso-wrap-style:square" from="2293,1340" to="2362,14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oA8cMAAADcAAAADwAAAGRycy9kb3ducmV2LnhtbESPQWsCMRSE74X+h/AKvRTNaqmV1Sgi&#10;tUhvrvX+2Dw3i8nLkkRd/31TEDwOM/MNM1/2zooLhdh6VjAaFiCIa69bbhT87jeDKYiYkDVaz6Tg&#10;RhGWi+enOZbaX3lHlyo1IkM4lqjApNSVUsbakMM49B1x9o4+OExZhkbqgNcMd1aOi2IiHbacFwx2&#10;tDZUn6qzU/D+edhvT/bN/GyiM1/ftqon4abU60u/moFI1KdH+N7eagXj6Qf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66APHDAAAA3AAAAA8AAAAAAAAAAAAA&#10;AAAAoQIAAGRycy9kb3ducmV2LnhtbFBLBQYAAAAABAAEAPkAAACRAwAAAAA=&#10;" strokeweight="0"/>
                  <v:line id="Line 283" o:spid="_x0000_s1307" style="position:absolute;flip:x y;visibility:visible;mso-wrap-style:square" from="2316,1340" to="2373,1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iehsMAAADcAAAADwAAAGRycy9kb3ducmV2LnhtbESPQWsCMRSE74X+h/AKXkrNVmErq1FK&#10;URFvXdv7Y/PcLCYvS5Lq+u+NIPQ4zMw3zGI1OCvOFGLnWcH7uABB3Hjdcavg57B5m4GICVmj9UwK&#10;rhRhtXx+WmCl/YW/6VynVmQIxwoVmJT6SsrYGHIYx74nzt7RB4cpy9BKHfCS4c7KSVGU0mHHecFg&#10;T1+GmlP95xRMP34Pu5N9NftNdGa9tXVThqtSo5fhcw4i0ZD+w4/2TiuYzEq4n8lHQC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5onobDAAAA3AAAAA8AAAAAAAAAAAAA&#10;AAAAoQIAAGRycy9kb3ducmV2LnhtbFBLBQYAAAAABAAEAPkAAACRAwAAAAA=&#10;" strokeweight="0"/>
                  <v:line id="Line 284" o:spid="_x0000_s1308" style="position:absolute;visibility:visible;mso-wrap-style:square" from="2293,1329" to="2293,1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mE0sUAAADcAAAADwAAAGRycy9kb3ducmV2LnhtbESPzWrDMBCE74W8g9hAb42cQGzXjWJC&#10;aEh7a/6gx8Xa2sLWylhq4r59VSjkOMzMN8yqHG0nrjR441jBfJaAIK6cNlwrOJ92TzkIH5A1do5J&#10;wQ95KNeThxUW2t34QNdjqEWEsC9QQRNCX0jpq4Ys+pnriaP35QaLIcqhlnrAW4TbTi6SJJUWDceF&#10;BnvaNlS1x2+rwHyk++V7dnm+yNd9mH/mbW7sWanH6bh5ARFoDPfwf/tNK1jkGfydiUd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5mE0sUAAADcAAAADwAAAAAAAAAA&#10;AAAAAAChAgAAZHJzL2Rvd25yZXYueG1sUEsFBgAAAAAEAAQA+QAAAJMDAAAAAA==&#10;" strokeweight="0"/>
                  <v:line id="Line 285" o:spid="_x0000_s1309" style="position:absolute;visibility:visible;mso-wrap-style:square" from="2293,1329" to="2350,1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YQoM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Vwb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YGEKDAAAAA3AAAAA8AAAAAAAAAAAAAAAAA&#10;oQIAAGRycy9kb3ducmV2LnhtbFBLBQYAAAAABAAEAPkAAACOAwAAAAA=&#10;" strokeweight="0"/>
                  <v:oval id="Oval 286" o:spid="_x0000_s1310" style="position:absolute;left:2600;top:1851;width:2486;height:5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3fLcUA&#10;AADcAAAADwAAAGRycy9kb3ducmV2LnhtbESPT2sCMRTE7wW/Q3hCb91sFxG7NUoRBKGH1j+HHp+b&#10;527o5iVuUo3fvhEKPQ4z8xtmvky2FxcagnGs4LkoQRA3ThtuFRz266cZiBCRNfaOScGNAiwXo4c5&#10;1tpdeUuXXWxFhnCoUUEXo6+lDE1HFkPhPHH2Tm6wGLMcWqkHvGa47WVVllNp0XBe6NDTqqPme/dj&#10;FXj/OZmk9GFClU5n887H7e3rqNTjOL29goiU4n/4r73RCqrZC9zP5CM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zd8txQAAANwAAAAPAAAAAAAAAAAAAAAAAJgCAABkcnMv&#10;ZG93bnJldi54bWxQSwUGAAAAAAQABAD1AAAAigMAAAAA&#10;" fillcolor="#ffc" strokecolor="#903" strokeweight="0"/>
                  <v:rect id="Rectangle 287" o:spid="_x0000_s1311" style="position:absolute;left:3031;top:1931;width:150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RLFb4A&#10;AADcAAAADwAAAGRycy9kb3ducmV2LnhtbERPy4rCMBTdC/5DuMLsNLWLwalGEUFQmY3VD7g0tw9M&#10;bkoSbf17sxiY5eG8N7vRGvEiHzrHCpaLDARx5XTHjYL77ThfgQgRWaNxTAreFGC3nU42WGg38JVe&#10;ZWxECuFQoII2xr6QMlQtWQwL1xMnrnbeYkzQN1J7HFK4NTLPsm9psePU0GJPh5aqR/m0CuStPA6r&#10;0vjMXfL615xP15qcUl+zcb8GEWmM/+I/90kryH/S/HQmHQG5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s0SxW+AAAA3AAAAA8AAAAAAAAAAAAAAAAAmAIAAGRycy9kb3ducmV2&#10;LnhtbFBLBQYAAAAABAAEAPUAAACD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Pagamentos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88" o:spid="_x0000_s1312" style="position:absolute;left:3508;top:2113;width:65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jujsIA&#10;AADcAAAADwAAAGRycy9kb3ducmV2LnhtbESPzYoCMRCE7wu+Q2jB25pxDuLOGmVZEFS8OPoAzaTn&#10;h006QxKd8e2NIOyxqKqvqPV2tEbcyYfOsYLFPANBXDndcaPgetl9rkCEiKzROCYFDwqw3Uw+1lho&#10;N/CZ7mVsRIJwKFBBG2NfSBmqliyGueuJk1c7bzEm6RupPQ4Jbo3Ms2wpLXacFlrs6bel6q+8WQXy&#10;Uu6GVWl85o55fTKH/bkmp9RsOv58g4g0xv/wu73XCvKvBbzOpCM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eO6OwgAAANwAAAAPAAAAAAAAAAAAAAAAAJgCAABkcnMvZG93&#10;bnJldi54bWxQSwUGAAAAAAQABAD1AAAAhwMAAAAA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Fechados</w:t>
                          </w:r>
                          <w:proofErr w:type="spellEnd"/>
                        </w:p>
                      </w:txbxContent>
                    </v:textbox>
                  </v:rect>
                  <v:line id="Line 289" o:spid="_x0000_s1313" style="position:absolute;visibility:visible;mso-wrap-style:square" from="2623,1874" to="2623,1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exl8QAAADcAAAADwAAAGRycy9kb3ducmV2LnhtbESPT4vCMBTE7wt+h/AEb2tqQa1do8iy&#10;i+vNv7DHR/Nsg81LabLa/fZGEDwOM/MbZr7sbC2u1HrjWMFomIAgLpw2XCo4Hr7fMxA+IGusHZOC&#10;f/KwXPTe5phrd+MdXfehFBHCPkcFVQhNLqUvKrLoh64hjt7ZtRZDlG0pdYu3CLe1TJNkIi0ajgsV&#10;NvRZUXHZ/1kFZjtZjzfT0+wkv9Zh9JtdMmOPSg363eoDRKAuvMLP9o9WkM5SeJyJR0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N7GXxAAAANwAAAAPAAAAAAAAAAAA&#10;AAAAAKECAABkcnMvZG93bnJldi54bWxQSwUGAAAAAAQABAD5AAAAkgMAAAAA&#10;" strokeweight="0"/>
                  <v:line id="Line 290" o:spid="_x0000_s1314" style="position:absolute;visibility:visible;mso-wrap-style:square" from="2623,1874" to="2668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sUD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5H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exQMxAAAANwAAAAPAAAAAAAAAAAA&#10;AAAAAKECAABkcnMvZG93bnJldi54bWxQSwUGAAAAAAQABAD5AAAAkgMAAAAA&#10;" strokeweight="0"/>
                  <v:line id="Line 291" o:spid="_x0000_s1315" style="position:absolute;flip:x;visibility:visible;mso-wrap-style:square" from="2634,1885" to="2668,18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a/vcYAAADcAAAADwAAAGRycy9kb3ducmV2LnhtbESPQWsCMRSE7wX/Q3iCt5qtlNpujSJK&#10;pQi2aOuht+fmdXdx87Ik0Y3/3giFHoeZ+YaZzKJpxJmcry0reBhmIIgLq2suFXx/vd0/g/ABWWNj&#10;mRRcyMNs2rubYK5tx1s670IpEoR9jgqqENpcSl9UZNAPbUucvF/rDIYkXSm1wy7BTSNHWfYkDdac&#10;FipsaVFRcdydjILtx5gPbnWKx3joNp8/+3K9X86VGvTj/BVEoBj+w3/td61g9PII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x2v73GAAAA3AAAAA8AAAAAAAAA&#10;AAAAAAAAoQIAAGRycy9kb3ducmV2LnhtbFBLBQYAAAAABAAEAPkAAACUAwAAAAA=&#10;" strokeweight="0"/>
                  <v:line id="Line 292" o:spid="_x0000_s1316" style="position:absolute;flip:y;visibility:visible;mso-wrap-style:square" from="2634,1885" to="2634,1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zoaJsYAAADcAAAADwAAAGRycy9kb3ducmV2LnhtbESPQWsCMRSE7wX/Q3iCt5qt0NpujSJK&#10;pQi2aOuht+fmdXdx87Ik0Y3/3giFHoeZ+YaZzKJpxJmcry0reBhmIIgLq2suFXx/vd0/g/ABWWNj&#10;mRRcyMNs2rubYK5tx1s670IpEoR9jgqqENpcSl9UZNAPbUucvF/rDIYkXSm1wy7BTSNHWfYkDdac&#10;FipsaVFRcdydjILtx5gPbnWKx3joNp8/+3K9X86VGvTj/BVEoBj+w3/td61g9PII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M6GibGAAAA3AAAAA8AAAAAAAAA&#10;AAAAAAAAoQIAAGRycy9kb3ducmV2LnhtbFBLBQYAAAAABAAEAPkAAACUAwAAAAA=&#10;" strokeweight="0"/>
                  <v:line id="Line 293" o:spid="_x0000_s1317" style="position:absolute;visibility:visible;mso-wrap-style:square" from="2623,1874" to="2679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y3lMQAAADcAAAADwAAAGRycy9kb3ducmV2LnhtbESPT4vCMBTE7wt+h/AEb2uqYK1do4i4&#10;uHvzL+zx0TzbYPNSmqx2v/1GEDwOM/MbZr7sbC1u1HrjWMFomIAgLpw2XCo4HT/fMxA+IGusHZOC&#10;P/KwXPTe5phrd+c93Q6hFBHCPkcFVQhNLqUvKrLoh64hjt7FtRZDlG0pdYv3CLe1HCdJKi0ajgsV&#10;NrSuqLgefq0Cs0u3k+/peXaWm20Y/WTXzNiTUoN+t/oAEagLr/Cz/aUVjGcp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DLeUxAAAANwAAAAPAAAAAAAAAAAA&#10;AAAAAKECAABkcnMvZG93bnJldi54bWxQSwUGAAAAAAQABAD5AAAAkgMAAAAA&#10;" strokeweight="0"/>
                  <v:line id="Line 294" o:spid="_x0000_s1318" style="position:absolute;visibility:visible;mso-wrap-style:square" from="2623,1908" to="2623,1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ASD8UAAADcAAAADwAAAGRycy9kb3ducmV2LnhtbESPQWvCQBSE74X+h+UVeqsbA2qSuoqI&#10;Yntro4LHR/Y1Wcy+Ddk1pv++Wyj0OMzMN8xyPdpWDNR741jBdJKAIK6cNlwrOB33LxkIH5A1to5J&#10;wTd5WK8eH5ZYaHfnTxrKUIsIYV+ggiaErpDSVw1Z9BPXEUfvy/UWQ5R9LXWP9wi3rUyTZC4tGo4L&#10;DXa0bai6ljerwHzMD7P3xTk/y90hTC/ZNTP2pNTz07h5BRFoDP/hv/abVpDmC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ASD8UAAADcAAAADwAAAAAAAAAA&#10;AAAAAAChAgAAZHJzL2Rvd25yZXYueG1sUEsFBgAAAAAEAAQA+QAAAJMDAAAAAA==&#10;" strokeweight="0"/>
                  <v:line id="Line 295" o:spid="_x0000_s1319" style="position:absolute;visibility:visible;mso-wrap-style:square" from="2634,1874" to="2634,1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9+GfcIAAADcAAAADwAAAGRycy9kb3ducmV2LnhtbERPz2vCMBS+D/Y/hCd4W1MFu9oZZYxJ&#10;9bY5Czs+mmcbbF5KE7X+9+Yw2PHj+73ajLYTVxq8caxglqQgiGunDTcKjj/blxyED8gaO8ek4E4e&#10;NuvnpxUW2t34m66H0IgYwr5ABW0IfSGlr1uy6BPXE0fu5AaLIcKhkXrAWwy3nZynaSYtGo4NLfb0&#10;0VJ9PlysAvOVlYv9a7Ws5GcZZr/5OTf2qNR0Mr6/gQg0hn/xn3unFcyXcW08E4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9+GfcIAAADcAAAADwAAAAAAAAAAAAAA&#10;AAChAgAAZHJzL2Rvd25yZXYueG1sUEsFBgAAAAAEAAQA+QAAAJADAAAAAA==&#10;" strokeweight="0"/>
                  <v:line id="Line 296" o:spid="_x0000_s1320" style="position:absolute;visibility:visible;mso-wrap-style:square" from="2623,1885" to="2679,18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Mj5sQAAADcAAAADwAAAGRycy9kb3ducmV2LnhtbESPT4vCMBTE7wt+h/AEb2uqoLZdo8iy&#10;i+7Nv7DHR/Nsg81LabJav/1GEDwOM/MbZr7sbC2u1HrjWMFomIAgLpw2XCo4Hr7fUxA+IGusHZOC&#10;O3lYLnpvc8y1u/GOrvtQighhn6OCKoQml9IXFVn0Q9cQR+/sWoshyraUusVbhNtajpNkKi0ajgsV&#10;NvRZUXHZ/1kFZjtdT35mp+wkv9Zh9JteUmOPSg363eoDRKAuvMLP9kYrGGc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kyPmxAAAANwAAAAPAAAAAAAAAAAA&#10;AAAAAKECAABkcnMvZG93bnJldi54bWxQSwUGAAAAAAQABAD5AAAAkgMAAAAA&#10;" strokeweight="0"/>
                  <v:line id="Line 297" o:spid="_x0000_s1321" style="position:absolute;visibility:visible;mso-wrap-style:square" from="2623,1885" to="2679,18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IQYc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kmcH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QhBhwQAAANwAAAAPAAAAAAAAAAAAAAAA&#10;AKECAABkcnMvZG93bnJldi54bWxQSwUGAAAAAAQABAD5AAAAjwMAAAAA&#10;" strokeweight="0"/>
                  <v:line id="Line 298" o:spid="_x0000_s1322" style="position:absolute;visibility:visible;mso-wrap-style:square" from="2634,1874" to="2634,1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61+sUAAADcAAAADwAAAGRycy9kb3ducmV2LnhtbESPQWvCQBSE70L/w/IKvdVNWrQxugml&#10;tKi31ip4fGSfyWL2bchuNf57Vyh4HGbmG2ZRDrYVJ+q9cawgHScgiCunDdcKtr9fzxkIH5A1to5J&#10;wYU8lMXDaIG5dmf+odMm1CJC2OeooAmhy6X0VUMW/dh1xNE7uN5iiLKvpe7xHOG2lS9JMpUWDceF&#10;Bjv6aKg6bv6sAvM9XU7Wb7vZTn4uQ7rPjpmxW6WeHof3OYhAQ7iH/9srreA1Se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A61+sUAAADcAAAADwAAAAAAAAAA&#10;AAAAAAChAgAAZHJzL2Rvd25yZXYueG1sUEsFBgAAAAAEAAQA+QAAAJMDAAAAAA==&#10;" strokeweight="0"/>
                  <v:line id="Line 299" o:spid="_x0000_s1323" style="position:absolute;visibility:visible;mso-wrap-style:square" from="2634,1874" to="2634,1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wrjc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hJpv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NwrjcUAAADcAAAADwAAAAAAAAAA&#10;AAAAAAChAgAAZHJzL2Rvd25yZXYueG1sUEsFBgAAAAAEAAQA+QAAAJMDAAAAAA==&#10;" strokeweight="0"/>
                  <v:line id="Line 300" o:spid="_x0000_s1324" style="position:absolute;visibility:visible;mso-wrap-style:square" from="2623,1874" to="2679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COFsQAAADcAAAADwAAAGRycy9kb3ducmV2LnhtbESPT4vCMBTE74LfIbwFb5q6slqrUWRx&#10;cb35Fzw+mrdtsHkpTVa7334jCB6HmfkNM1+2thI3arxxrGA4SEAQ504bLhScjl/9FIQPyBorx6Tg&#10;jzwsF93OHDPt7ryn2yEUIkLYZ6igDKHOpPR5SRb9wNXE0ftxjcUQZVNI3eA9wm0l35NkLC0ajgsl&#10;1vRZUn49/FoFZjfefGwn5+lZrjdheEmvqbEnpXpv7WoGIlAbXuFn+1srGCUjeJyJR0A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kI4WxAAAANwAAAAPAAAAAAAAAAAA&#10;AAAAAKECAABkcnMvZG93bnJldi54bWxQSwUGAAAAAAQABAD5AAAAkgMAAAAA&#10;" strokeweight="0"/>
                  <v:line id="Line 301" o:spid="_x0000_s1325" style="position:absolute;visibility:visible;mso-wrap-style:square" from="2623,1885" to="2679,18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kWYsUAAADc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yTETzPxCMgZ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HkWYsUAAADcAAAADwAAAAAAAAAA&#10;AAAAAAChAgAAZHJzL2Rvd25yZXYueG1sUEsFBgAAAAAEAAQA+QAAAJMDAAAAAA==&#10;" strokeweight="0"/>
                  <v:line id="Line 302" o:spid="_x0000_s1326" style="position:absolute;visibility:visible;mso-wrap-style:square" from="2623,1874" to="2623,1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Wz+cQAAADcAAAADwAAAGRycy9kb3ducmV2LnhtbESPT4vCMBTE7wt+h/CEvWnqilqrUWRx&#10;0b35Fzw+mmcbbF5Kk9XutzcLwh6HmfkNM1+2thJ3arxxrGDQT0AQ504bLhScjl+9FIQPyBorx6Tg&#10;lzwsF523OWbaPXhP90MoRISwz1BBGUKdSenzkiz6vquJo3d1jcUQZVNI3eAjwm0lP5JkLC0ajgsl&#10;1vRZUn47/FgFZjfejL4n5+lZrjdhcElvqbEnpd677WoGIlAb/sOv9lYrGCYj+DsTj4BcP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NbP5xAAAANwAAAAPAAAAAAAAAAAA&#10;AAAAAKECAABkcnMvZG93bnJldi54bWxQSwUGAAAAAAQABAD5AAAAkgMAAAAA&#10;" strokeweight="0"/>
                  <v:line id="Line 303" o:spid="_x0000_s1327" style="position:absolute;flip:x;visibility:visible;mso-wrap-style:square" from="2623,1874" to="2679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MeS8YAAADc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WMswn8nUlHQM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0DHkvGAAAA3AAAAA8AAAAAAAAA&#10;AAAAAAAAoQIAAGRycy9kb3ducmV2LnhtbFBLBQYAAAAABAAEAPkAAACUAwAAAAA=&#10;" strokeweight="0"/>
                  <v:line id="Line 304" o:spid="_x0000_s1328" style="position:absolute;visibility:visible;mso-wrap-style:square" from="2634,1885" to="2691,1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2gzsUAAADcAAAADwAAAGRycy9kb3ducmV2LnhtbESPT2sCMRTE74V+h/AEbzVrhVZXo0hB&#10;KS09aP1zfW6em6WblyWJu9tv3xQKPQ4z8xtmseptLVryoXKsYDzKQBAXTldcKjh8bh6mIEJE1lg7&#10;JgXfFGC1vL9bYK5dxztq97EUCcIhRwUmxiaXMhSGLIaRa4iTd3XeYkzSl1J77BLc1vIxy56kxYrT&#10;gsGGXgwVX/ubVRC36xlP9OnYTjsszfndv3UfF6WGg349BxGpj//hv/arVjDJnuH3TDoCcv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N2gzsUAAADcAAAADwAAAAAAAAAA&#10;AAAAAAChAgAAZHJzL2Rvd25yZXYueG1sUEsFBgAAAAAEAAQA+QAAAJMDAAAAAA==&#10;" strokeweight="64e-5mm"/>
                  <v:line id="Line 305" o:spid="_x0000_s1329" style="position:absolute;flip:x y;visibility:visible;mso-wrap-style:square" from="2634,1885" to="2691,1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mjqMAAAADcAAAADwAAAGRycy9kb3ducmV2LnhtbERPTWsCMRC9F/ofwhR6KZptCypbo4jU&#10;Ir111fuwmW4Wk8mSpLr++86h0OPjfS/XY/DqQin3kQ08TytQxG20PXcGjofdZAEqF2SLPjIZuFGG&#10;9er+bom1jVf+oktTOiUhnGs04EoZaq1z6yhgnsaBWLjvmAIWganTNuFVwoPXL1U10wF7lgaHA20d&#10;tefmJxh4nZ8O+7N/cp+7HNz7h2/aWboZ8/gwbt5AFRrLv/jPvbfiq2StnJEjoF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uJo6jAAAAA3AAAAA8AAAAAAAAAAAAAAAAA&#10;oQIAAGRycy9kb3ducmV2LnhtbFBLBQYAAAAABAAEAPkAAACOAwAAAAA=&#10;" strokeweight="0"/>
                  <v:line id="Line 306" o:spid="_x0000_s1330" style="position:absolute;flip:x y;visibility:visible;mso-wrap-style:square" from="2634,1874" to="2691,1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UGM8IAAADcAAAADwAAAGRycy9kb3ducmV2LnhtbESPQWsCMRSE74L/ITyhF6lZW9B2axSR&#10;WsSbq70/Nq+bxeRlSaKu/74pFDwOM98Ms1j1zoorhdh6VjCdFCCIa69bbhScjtvnNxAxIWu0nknB&#10;nSKslsPBAkvtb3yga5UakUs4lqjApNSVUsbakMM48R1x9n58cJiyDI3UAW+53Fn5UhQz6bDlvGCw&#10;o42h+lxdnILX+fdxd7Zjs99GZz6/bFXPwl2pp1G//gCRqE+P8D+905kr3uHvTD4Ccvk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MUGM8IAAADcAAAADwAAAAAAAAAAAAAA&#10;AAChAgAAZHJzL2Rvd25yZXYueG1sUEsFBgAAAAAEAAQA+QAAAJADAAAAAA==&#10;" strokeweight="0"/>
                  <v:line id="Line 307" o:spid="_x0000_s1331" style="position:absolute;flip:x y;visibility:visible;mso-wrap-style:square" from="2634,1885" to="2691,1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Y5c8AAAADcAAAADwAAAGRycy9kb3ducmV2LnhtbERPTWsCMRC9F/wPYQpeimZtwZbVKFKq&#10;SG9d2/uwmW4Wk8mSpLr++86h0OPjfa+3Y/DqQin3kQ0s5hUo4jbanjsDn6f97AVULsgWfWQycKMM&#10;283kbo21jVf+oEtTOiUhnGs04EoZaq1z6yhgnseBWLjvmAIWganTNuFVwoPXj1W11AF7lgaHA706&#10;as/NTzDw9Px1Op79g3vf5+DeDr5pl+lmzPR+3K1AFRrLv/jPfbTiW8h8OSNHQG9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mOXPAAAAA3AAAAA8AAAAAAAAAAAAAAAAA&#10;oQIAAGRycy9kb3ducmV2LnhtbFBLBQYAAAAABAAEAPkAAACOAwAAAAA=&#10;" strokeweight="0"/>
                  <v:line id="Line 308" o:spid="_x0000_s1332" style="position:absolute;flip:x y;visibility:visible;mso-wrap-style:square" from="2634,1885" to="2691,1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qc6MIAAADcAAAADwAAAGRycy9kb3ducmV2LnhtbESPQWsCMRSE74X+h/AKXopm14LK1iil&#10;VBFvXfX+2LxuFpOXJUl1/femIPQ4zHwzzHI9OCsuFGLnWUE5KUAQN1533Co4HjbjBYiYkDVaz6Tg&#10;RhHWq+enJVbaX/mbLnVqRS7hWKECk1JfSRkbQw7jxPfE2fvxwWHKMrRSB7zmcmfltChm0mHHecFg&#10;T5+GmnP96xS8zU+H3dm+mv0mOvO1tXUzCzelRi/DxzuIREP6Dz/onc5cWcLfmXwE5Oo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2qc6MIAAADcAAAADwAAAAAAAAAAAAAA&#10;AAChAgAAZHJzL2Rvd25yZXYueG1sUEsFBgAAAAAEAAQA+QAAAJADAAAAAA==&#10;" strokeweight="0"/>
                  <v:line id="Line 309" o:spid="_x0000_s1333" style="position:absolute;flip:x y;visibility:visible;mso-wrap-style:square" from="2623,1885" to="2691,1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gCn8IAAADcAAAADwAAAGRycy9kb3ducmV2LnhtbESPQWsCMRSE74L/IbxCL1KzWlDZGkVK&#10;FfHWVe+PzetmMXlZklTXf28KQo/DzDfDLNe9s+JKIbaeFUzGBQji2uuWGwWn4/ZtASImZI3WMym4&#10;U4T1ajhYYqn9jb/pWqVG5BKOJSowKXWllLE25DCOfUecvR8fHKYsQyN1wFsud1ZOi2ImHbacFwx2&#10;9GmovlS/TsH7/HzcX+zIHLbRma+drepZuCv1+tJvPkAk6tN/+EnvdeYmU/g7k4+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7gCn8IAAADcAAAADwAAAAAAAAAAAAAA&#10;AAChAgAAZHJzL2Rvd25yZXYueG1sUEsFBgAAAAAEAAQA+QAAAJADAAAAAA==&#10;" strokeweight="0"/>
                  <v:line id="Line 310" o:spid="_x0000_s1334" style="position:absolute;flip:x y;visibility:visible;mso-wrap-style:square" from="2645,1885" to="2702,1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SnBMIAAADcAAAADwAAAGRycy9kb3ducmV2LnhtbESPQWsCMRSE7wX/Q3gFL6VmVbCyNYoU&#10;FfHWtd4fm9fNYvKyJKmu/94IQo/DzDfDLFa9s+JCIbaeFYxHBQji2uuWGwU/x+37HERMyBqtZ1Jw&#10;owir5eBlgaX2V/6mS5UakUs4lqjApNSVUsbakMM48h1x9n59cJiyDI3UAa+53Fk5KYqZdNhyXjDY&#10;0Zeh+lz9OQXTj9Nxf7Zv5rCNzmx2tqpn4abU8LVff4JI1Kf/8JPe68yNp/A4k4+AX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PSnBMIAAADcAAAADwAAAAAAAAAAAAAA&#10;AAChAgAAZHJzL2Rvd25yZXYueG1sUEsFBgAAAAAEAAQA+QAAAJADAAAAAA==&#10;" strokeweight="0"/>
                  <v:line id="Line 311" o:spid="_x0000_s1335" style="position:absolute;visibility:visible;mso-wrap-style:square" from="2623,1874" to="2623,1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CAv8UAAADcAAAADwAAAGRycy9kb3ducmV2LnhtbESPT2vCQBTE7wW/w/KE3uomttUYXaWU&#10;FvXmX/D4yD6TxezbkN1q+u27QsHjMDO/YWaLztbiSq03jhWkgwQEceG04VLBYf/9koHwAVlj7ZgU&#10;/JKHxbz3NMNcuxtv6boLpYgQ9jkqqEJocil9UZFFP3ANcfTOrrUYomxLqVu8Rbit5TBJRtKi4bhQ&#10;YUOfFRWX3Y9VYDaj5ft6fJwc5dcypKfskhl7UOq5331MQQTqwiP8315pBa/pG9z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aCAv8UAAADcAAAADwAAAAAAAAAA&#10;AAAAAAChAgAAZHJzL2Rvd25yZXYueG1sUEsFBgAAAAAEAAQA+QAAAJMDAAAAAA==&#10;" strokeweight="0"/>
                  <v:line id="Line 312" o:spid="_x0000_s1336" style="position:absolute;visibility:visible;mso-wrap-style:square" from="2623,1874" to="2679,1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wlJMQAAADcAAAADwAAAGRycy9kb3ducmV2LnhtbESPT2vCQBTE7wW/w/KE3uomFTVGV5Fi&#10;0d78Cx4f2WeymH0bsltNv71bKPQ4zMxvmPmys7W4U+uNYwXpIAFBXDhtuFRwOn6+ZSB8QNZYOyYF&#10;P+Rhuei9zDHX7sF7uh9CKSKEfY4KqhCaXEpfVGTRD1xDHL2ray2GKNtS6hYfEW5r+Z4kY2nRcFyo&#10;sKGPiorb4dsqMLvxZvQ1OU/Pcr0J6SW7ZcaelHrtd6sZiEBd+A//tbdawTAdwe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7CUkxAAAANwAAAAPAAAAAAAAAAAA&#10;AAAAAKECAABkcnMvZG93bnJldi54bWxQSwUGAAAAAAQABAD5AAAAkgMAAAAA&#10;" strokeweight="0"/>
                  <v:shape id="Freeform 313" o:spid="_x0000_s1337" style="position:absolute;left:1907;top:1954;width:364;height:1147;visibility:visible;mso-wrap-style:square;v-text-anchor:top" coordsize="364,1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oOz8IA&#10;AADcAAAADwAAAGRycy9kb3ducmV2LnhtbESPT2sCMRTE74LfIbxCb5rdiiKrUcQi1mP9c39sXjfb&#10;bl6WJOrutzeC0OMwM79hluvONuJGPtSOFeTjDARx6XTNlYLzaTeagwgRWWPjmBT0FGC9Gg6WWGh3&#10;52+6HWMlEoRDgQpMjG0hZSgNWQxj1xIn78d5izFJX0nt8Z7gtpEfWTaTFmtOCwZb2hoq/45Xq2Bz&#10;2LcXH/rP/Px77SdT3ZlpbZR6f+s2CxCRuvgffrW/tIJJPoPnmXQE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Wg7PwgAAANwAAAAPAAAAAAAAAAAAAAAAAJgCAABkcnMvZG93&#10;bnJldi54bWxQSwUGAAAAAAQABAD1AAAAhwMAAAAA&#10;" path="m364,l,,,1147r148,e" filled="f" strokecolor="#903" strokeweight="31e-5mm">
                    <v:stroke dashstyle="1 1"/>
                    <v:path arrowok="t" o:connecttype="custom" o:connectlocs="364,0;0,0;0,1147;148,1147" o:connectangles="0,0,0,0"/>
                  </v:shape>
                  <v:line id="Line 314" o:spid="_x0000_s1338" style="position:absolute;flip:x y;visibility:visible;mso-wrap-style:square" from="1964,3055" to="2055,3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SsqcUAAADcAAAADwAAAGRycy9kb3ducmV2LnhtbESP3YrCMBSE7xd8h3AE79bUFX/oGkUW&#10;FBFBbF3Yy0Nztq02J6WJWt/eCIKXw8x8w8wWranElRpXWlYw6EcgiDOrS84VHNPV5xSE88gaK8uk&#10;4E4OFvPOxwxjbW98oGvicxEg7GJUUHhfx1K6rCCDrm9r4uD928agD7LJpW7wFuCmkl9RNJYGSw4L&#10;Bdb0U1B2Ti5GwfaSSjly+WQ4+tXJfn2env6inVK9brv8BuGp9e/wq73RCoaDCTzPhCMg5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ASsqcUAAADcAAAADwAAAAAAAAAA&#10;AAAAAAChAgAAZHJzL2Rvd25yZXYueG1sUEsFBgAAAAAEAAQA+QAAAJMDAAAAAA==&#10;" strokecolor="#903" strokeweight="31e-5mm"/>
                  <v:line id="Line 315" o:spid="_x0000_s1339" style="position:absolute;flip:x;visibility:visible;mso-wrap-style:square" from="1964,3101" to="2055,3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dSycIAAADcAAAADwAAAGRycy9kb3ducmV2LnhtbERPXWvCMBR9H/gfwhV8kTXtxCFdUxFx&#10;4ECEuY29Xpq7trO5KUmq3b83D8IeD+e7WI+mExdyvrWsIEtSEMSV1S3XCj4/Xh9XIHxA1thZJgV/&#10;5GFdTh4KzLW98jtdTqEWMYR9jgqaEPpcSl81ZNAntieO3I91BkOErpba4TWGm04+pemzNNhybGiw&#10;p21D1fk0GAXz72x4W/2Gw/KIuy9nWz4ceaHUbDpuXkAEGsO/+O7eawWLLK6NZ+IRkO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idSycIAAADcAAAADwAAAAAAAAAAAAAA&#10;AAChAgAAZHJzL2Rvd25yZXYueG1sUEsFBgAAAAAEAAQA+QAAAJADAAAAAA==&#10;" strokecolor="#903" strokeweight="31e-5mm"/>
                  <v:line id="Line 316" o:spid="_x0000_s1340" style="position:absolute;visibility:visible;mso-wrap-style:square" from="1090,591" to="1090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6EvIcUAAADcAAAADwAAAGRycy9kb3ducmV2LnhtbESPT2vCQBTE70K/w/IK3uomSm2MriJi&#10;0d6sf8DjI/tMFrNvQ3ar6bd3CwWPw8z8hpktOluLG7XeOFaQDhIQxIXThksFx8PnWwbCB2SNtWNS&#10;8EseFvOX3gxz7e78Tbd9KEWEsM9RQRVCk0vpi4os+oFriKN3ca3FEGVbSt3iPcJtLYdJMpYWDceF&#10;ChtaVVRc9z9WgdmNN+9fH6fJSa43IT1n18zYo1L91245BRGoC8/wf3urFYzSCfydiUdAz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6EvIcUAAADcAAAADwAAAAAAAAAA&#10;AAAAAAChAgAAZHJzL2Rvd25yZXYueG1sUEsFBgAAAAAEAAQA+QAAAJMDAAAAAA==&#10;" strokeweight="0"/>
                  <v:line id="Line 317" o:spid="_x0000_s1341" style="position:absolute;visibility:visible;mso-wrap-style:square" from="1090,591" to="1135,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dMAc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iHu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PdMAcIAAADcAAAADwAAAAAAAAAAAAAA&#10;AAChAgAAZHJzL2Rvd25yZXYueG1sUEsFBgAAAAAEAAQA+QAAAJADAAAAAA==&#10;" strokeweight="0"/>
                  <v:line id="Line 318" o:spid="_x0000_s1342" style="position:absolute;flip:x;visibility:visible;mso-wrap-style:square" from="1101,602" to="1135,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/aX8YAAADcAAAADwAAAGRycy9kb3ducmV2LnhtbESPQWsCMRSE74L/ITzBm2ZVaGVrFFFa&#10;SsEWtR56e25edxc3L0sS3fTfm0Khx2FmvmEWq2gacSPna8sKJuMMBHFhdc2lgs/j82gOwgdkjY1l&#10;UvBDHlbLfm+BubYd7+l2CKVIEPY5KqhCaHMpfVGRQT+2LXHyvq0zGJJ0pdQOuwQ3jZxm2YM0WHNa&#10;qLClTUXF5XA1Cvbvj3x2L9d4iedu9/F1Kt9O27VSw0FcP4EIFMN/+K/9qhXMphP4PZ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f2l/GAAAA3AAAAA8AAAAAAAAA&#10;AAAAAAAAoQIAAGRycy9kb3ducmV2LnhtbFBLBQYAAAAABAAEAPkAAACUAwAAAAA=&#10;" strokeweight="0"/>
                  <v:line id="Line 319" o:spid="_x0000_s1343" style="position:absolute;flip:y;visibility:visible;mso-wrap-style:square" from="1101,602" to="1101,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1EKMcAAADcAAAADwAAAGRycy9kb3ducmV2LnhtbESPT2sCMRTE70K/Q3iF3jTrFtqyGkVa&#10;WkrBiv8O3p6b5+7i5mVJopt+e1Mo9DjMzG+Y6TyaVlzJ+caygvEoA0FcWt1wpWC3fR++gPABWWNr&#10;mRT8kIf57G4wxULbntd03YRKJAj7AhXUIXSFlL6syaAf2Y44eSfrDIYkXSW1wz7BTSvzLHuSBhtO&#10;CzV29FpTed5cjIL19zMf3cclnuOxX64O++pr/7ZQ6uE+LiYgAsXwH/5rf2oFj3kOv2fSEZ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pjUQoxwAAANwAAAAPAAAAAAAA&#10;AAAAAAAAAKECAABkcnMvZG93bnJldi54bWxQSwUGAAAAAAQABAD5AAAAlQMAAAAA&#10;" strokeweight="0"/>
                  <v:line id="Line 320" o:spid="_x0000_s1344" style="position:absolute;visibility:visible;mso-wrap-style:square" from="1090,591" to="1147,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XSds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P5v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CXSdsUAAADcAAAADwAAAAAAAAAA&#10;AAAAAAChAgAAZHJzL2Rvd25yZXYueG1sUEsFBgAAAAAEAAQA+QAAAJMDAAAAAA==&#10;" strokeweight="0"/>
                  <v:line id="Line 321" o:spid="_x0000_s1345" style="position:absolute;visibility:visible;mso-wrap-style:square" from="1090,625" to="1090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xKAs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A6eYL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8xKAsUAAADcAAAADwAAAAAAAAAA&#10;AAAAAAChAgAAZHJzL2Rvd25yZXYueG1sUEsFBgAAAAAEAAQA+QAAAJMDAAAAAA==&#10;" strokeweight="0"/>
                  <v:line id="Line 322" o:spid="_x0000_s1346" style="position:absolute;visibility:visible;mso-wrap-style:square" from="1101,591" to="1101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Dvm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bxOUv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IDvmcUAAADcAAAADwAAAAAAAAAA&#10;AAAAAAChAgAAZHJzL2Rvd25yZXYueG1sUEsFBgAAAAAEAAQA+QAAAJMDAAAAAA==&#10;" strokeweight="0"/>
                  <v:line id="Line 323" o:spid="_x0000_s1347" style="position:absolute;visibility:visible;mso-wrap-style:square" from="1090,602" to="1147,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Jx7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4H2U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UnHuxAAAANwAAAAPAAAAAAAAAAAA&#10;AAAAAKECAABkcnMvZG93bnJldi54bWxQSwUGAAAAAAQABAD5AAAAkgMAAAAA&#10;" strokeweight="0"/>
                  <v:line id="Line 324" o:spid="_x0000_s1348" style="position:absolute;visibility:visible;mso-wrap-style:square" from="1090,602" to="1147,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7Ud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A0n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HtR1xAAAANwAAAAPAAAAAAAAAAAA&#10;AAAAAKECAABkcnMvZG93bnJldi54bWxQSwUGAAAAAAQABAD5AAAAkgMAAAAA&#10;" strokeweight="0"/>
                  <v:line id="Line 325" o:spid="_x0000_s1349" style="position:absolute;visibility:visible;mso-wrap-style:square" from="1101,591" to="1101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FAB8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iHt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FAB8IAAADcAAAADwAAAAAAAAAAAAAA&#10;AAChAgAAZHJzL2Rvd25yZXYueG1sUEsFBgAAAAAEAAQA+QAAAJADAAAAAA==&#10;" strokeweight="0"/>
                  <v:line id="Line 326" o:spid="_x0000_s1350" style="position:absolute;visibility:visible;mso-wrap-style:square" from="1101,591" to="1101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3ln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A2n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zeWcxAAAANwAAAAPAAAAAAAAAAAA&#10;AAAAAKECAABkcnMvZG93bnJldi54bWxQSwUGAAAAAAQABAD5AAAAkgMAAAAA&#10;" strokeweight="0"/>
                  <v:line id="Line 327" o:spid="_x0000_s1351" style="position:absolute;visibility:visible;mso-wrap-style:square" from="1090,591" to="1147,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7a3MIAAADcAAAADwAAAGRycy9kb3ducmV2LnhtbERPz2vCMBS+D/wfwhN2m2mVua6aiowN&#10;3W1zLez4aJ5tsHkpTab1vzcHYceP7/d6M9pOnGnwxrGCdJaAIK6dNtwoKH8+njIQPiBr7ByTgit5&#10;2BSThzXm2l34m86H0IgYwj5HBW0IfS6lr1uy6GeuJ47c0Q0WQ4RDI/WAlxhuOzlPkqW0aDg2tNjT&#10;W0v16fBnFZiv5e7586V6reT7LqS/2SkztlTqcTpuVyACjeFffHfvtYLFIs6PZ+IRk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S7a3MIAAADcAAAADwAAAAAAAAAAAAAA&#10;AAChAgAAZHJzL2Rvd25yZXYueG1sUEsFBgAAAAAEAAQA+QAAAJADAAAAAA==&#10;" strokeweight="0"/>
                  <v:line id="Line 328" o:spid="_x0000_s1352" style="position:absolute;visibility:visible;mso-wrap-style:square" from="1090,602" to="1147,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J/R8QAAADcAAAADwAAAGRycy9kb3ducmV2LnhtbESPT2vCQBTE7wW/w/IEb3WTSjVGV5Fi&#10;0d78Cx4f2WeymH0bsltNv71bKPQ4zMxvmPmys7W4U+uNYwXpMAFBXDhtuFRwOn6+ZiB8QNZYOyYF&#10;P+Rhuei9zDHX7sF7uh9CKSKEfY4KqhCaXEpfVGTRD11DHL2ray2GKNtS6hYfEW5r+ZYkY2nRcFyo&#10;sKGPiorb4dsqMLvx5v1rcp6e5XoT0kt2y4w9KTXod6sZiEBd+A//tbdawWiU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Yn9HxAAAANwAAAAPAAAAAAAAAAAA&#10;AAAAAKECAABkcnMvZG93bnJldi54bWxQSwUGAAAAAAQABAD5AAAAkgMAAAAA&#10;" strokeweight="0"/>
                  <v:line id="Line 329" o:spid="_x0000_s1353" style="position:absolute;visibility:visible;mso-wrap-style:square" from="1090,591" to="1090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DhMM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PZ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rDhMMUAAADcAAAADwAAAAAAAAAA&#10;AAAAAAChAgAAZHJzL2Rvd25yZXYueG1sUEsFBgAAAAAEAAQA+QAAAJMDAAAAAA==&#10;" strokeweight="0"/>
                  <v:line id="Line 330" o:spid="_x0000_s1354" style="position:absolute;flip:x;visibility:visible;mso-wrap-style:square" from="1090,591" to="1147,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h3bscAAADcAAAADwAAAGRycy9kb3ducmV2LnhtbESPT2sCMRTE74V+h/AKvdWsXWjLahRp&#10;aRHBiv8O3p6b5+7i5mVJopt+e1Mo9DjMzG+Y8TSaVlzJ+cayguEgA0FcWt1wpWC3/Xx6A+EDssbW&#10;Min4IQ/Tyf3dGAtte17TdRMqkSDsC1RQh9AVUvqyJoN+YDvi5J2sMxiSdJXUDvsEN618zrIXabDh&#10;tFBjR+81lefNxShYf7/y0X1d4jke++XqsK8W+4+ZUo8PcTYCESiG//Bfe64V5HkOv2fSEZCT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DGHduxwAAANwAAAAPAAAAAAAA&#10;AAAAAAAAAKECAABkcnMvZG93bnJldi54bWxQSwUGAAAAAAQABAD5AAAAlQMAAAAA&#10;" strokeweight="0"/>
                  <v:line id="Line 331" o:spid="_x0000_s1355" style="position:absolute;visibility:visible;mso-wrap-style:square" from="1101,602" to="1158,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P0BMUAAADcAAAADwAAAGRycy9kb3ducmV2LnhtbESPQUsDMRSE70L/Q3gFbzZbt0jdNi1F&#10;UMTiodW21+fmuVm6eVmSuLv9940geBxm5htmuR5sIzryoXasYDrJQBCXTtdcKfj8eL6bgwgRWWPj&#10;mBRcKMB6NbpZYqFdzzvq9rESCcKhQAUmxraQMpSGLIaJa4mT9+28xZikr6T22Ce4beR9lj1IizWn&#10;BYMtPRkqz/sfqyC+bB4518dDN++xMqetf+vfv5S6HQ+bBYhIQ/wP/7VftYI8n8HvmXQE5O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mP0BMUAAADcAAAADwAAAAAAAAAA&#10;AAAAAAChAgAAZHJzL2Rvd25yZXYueG1sUEsFBgAAAAAEAAQA+QAAAJMDAAAAAA==&#10;" strokeweight="64e-5mm"/>
                  <v:line id="Line 332" o:spid="_x0000_s1356" style="position:absolute;flip:x y;visibility:visible;mso-wrap-style:square" from="1101,602" to="1158,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+TGi8IAAADcAAAADwAAAGRycy9kb3ducmV2LnhtbESPQWsCMRSE7wX/Q3hCL6VmrdTKahSR&#10;WqS3rvX+2Dw3i8nLkkRd/31TEDwOM98Ms1j1zooLhdh6VjAeFSCIa69bbhT87revMxAxIWu0nknB&#10;jSKsloOnBZbaX/mHLlVqRC7hWKICk1JXShlrQw7jyHfE2Tv64DBlGRqpA15zubPyrSim0mHLecFg&#10;RxtD9ak6OwWTj8N+d7Iv5nsbnfn8slU9DTelnof9eg4iUZ8e4Tu905mbvMP/mXwE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+TGi8IAAADcAAAADwAAAAAAAAAAAAAA&#10;AAChAgAAZHJzL2Rvd25yZXYueG1sUEsFBgAAAAAEAAQA+QAAAJADAAAAAA==&#10;" strokeweight="0"/>
                  <v:line id="Line 333" o:spid="_x0000_s1357" style="position:absolute;flip:x y;visibility:visible;mso-wrap-style:square" from="1101,591" to="1158,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ZY/MIAAADcAAAADwAAAGRycy9kb3ducmV2LnhtbESPQWsCMRSE7wX/Q3hCL0WzVlhlNYpI&#10;LdJb1/b+2Dw3i8nLkkRd/31TKPQ4zHwzzHo7OCtuFGLnWcFsWoAgbrzuuFXwdTpMliBiQtZoPZOC&#10;B0XYbkZPa6y0v/Mn3erUilzCsUIFJqW+kjI2hhzGqe+Js3f2wWHKMrRSB7zncmfla1GU0mHHecFg&#10;T3tDzaW+OgXzxffpeLEv5uMQnXl7t3VThodSz+NhtwKRaEj/4T/6qDM3L+H3TD4CcvM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zZY/MIAAADcAAAADwAAAAAAAAAAAAAA&#10;AAChAgAAZHJzL2Rvd25yZXYueG1sUEsFBgAAAAAEAAQA+QAAAJADAAAAAA==&#10;" strokeweight="0"/>
                  <v:line id="Line 334" o:spid="_x0000_s1358" style="position:absolute;flip:x y;visibility:visible;mso-wrap-style:square" from="1101,602" to="1158,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r9Z8IAAADcAAAADwAAAGRycy9kb3ducmV2LnhtbESPQWsCMRSE74X+h/AKXkrNqqBlaxQR&#10;FfHWVe+PzetmMXlZkqjrv28KQo/DzDfDzJe9s+JGIbaeFYyGBQji2uuWGwWn4/bjE0RMyBqtZ1Lw&#10;oAjLxevLHEvt7/xNtyo1IpdwLFGBSakrpYy1IYdx6Dvi7P344DBlGRqpA95zubNyXBRT6bDlvGCw&#10;o7Wh+lJdnYLJ7HzcX+y7OWyjM5udreppeCg1eOtXXyAS9ek//KT3OnOTGfydyUdAL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Hr9Z8IAAADcAAAADwAAAAAAAAAAAAAA&#10;AAChAgAAZHJzL2Rvd25yZXYueG1sUEsFBgAAAAAEAAQA+QAAAJADAAAAAA==&#10;" strokeweight="0"/>
                  <v:line id="Line 335" o:spid="_x0000_s1359" style="position:absolute;flip:x y;visibility:visible;mso-wrap-style:square" from="1101,602" to="1158,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VpFcAAAADcAAAADwAAAGRycy9kb3ducmV2LnhtbERPTWsCMRC9F/wPYQq9FM22gi2rUaTU&#10;It5c2/uwmW4Wk8mSpLr++86h0OPjfa82Y/DqQin3kQ08zSpQxG20PXcGPk+76SuoXJAt+shk4EYZ&#10;NuvJ3QprG698pEtTOiUhnGs04EoZaq1z6yhgnsWBWLjvmAIWganTNuFVwoPXz1W10AF7lgaHA705&#10;as/NTzAwf/k67c/+0R12Obj3D9+0i3Qz5uF+3C5BFRrLv/jPvbfim8taOSNHQK9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laRXAAAAA3AAAAA8AAAAAAAAAAAAAAAAA&#10;oQIAAGRycy9kb3ducmV2LnhtbFBLBQYAAAAABAAEAPkAAACOAwAAAAA=&#10;" strokeweight="0"/>
                  <v:line id="Line 336" o:spid="_x0000_s1360" style="position:absolute;flip:x y;visibility:visible;mso-wrap-style:square" from="1090,602" to="1158,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nMjsIAAADcAAAADwAAAGRycy9kb3ducmV2LnhtbESPQWsCMRSE7wX/Q3iCl1KzVbB2NYoU&#10;Femtq70/Nq+bxeRlSaKu/94UCj0OM98Ms1z3zoorhdh6VvA6LkAQ11633Cg4HXcvcxAxIWu0nknB&#10;nSKsV4OnJZba3/iLrlVqRC7hWKICk1JXShlrQw7j2HfE2fvxwWHKMjRSB7zlcmflpChm0mHLecFg&#10;Rx+G6nN1cQqmb9/Hw9k+m89ddGa7t1U9C3elRsN+swCRqE//4T/6oDM3fYff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qnMjsIAAADcAAAADwAAAAAAAAAAAAAA&#10;AAChAgAAZHJzL2Rvd25yZXYueG1sUEsFBgAAAAAEAAQA+QAAAJADAAAAAA==&#10;" strokeweight="0"/>
                  <v:line id="Line 337" o:spid="_x0000_s1361" style="position:absolute;flip:x y;visibility:visible;mso-wrap-style:square" from="1113,602" to="1169,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UWbsAAAADcAAAADwAAAGRycy9kb3ducmV2LnhtbERPTUsDMRC9C/0PYQpexGarUsvatBSx&#10;Ury5tfdhM26WJpMlie323zsHwePjfa82Y/DqTCn3kQ3MZxUo4jbanjsDX4fd/RJULsgWfWQycKUM&#10;m/XkZoW1jRf+pHNTOiUhnGs04EoZaq1z6yhgnsWBWLjvmAIWganTNuFFwoPXD1W10AF7lgaHA706&#10;ak/NTzDw+Hw87E/+zn3scnBv775pF+lqzO103L6AKjSWf/Gfe2/F9yTz5YwcAb3+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OVFm7AAAAA3AAAAA8AAAAAAAAAAAAAAAAA&#10;oQIAAGRycy9kb3ducmV2LnhtbFBLBQYAAAAABAAEAPkAAACOAwAAAAA=&#10;" strokeweight="0"/>
                  <v:line id="Line 338" o:spid="_x0000_s1362" style="position:absolute;visibility:visible;mso-wrap-style:square" from="1090,591" to="1090,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QMOsUAAADcAAAADwAAAGRycy9kb3ducmV2LnhtbESPT2vCQBTE7wW/w/KE3uomttUYXaWU&#10;FvXmX/D4yD6TxezbkN1q+u27QsHjMDO/YWaLztbiSq03jhWkgwQEceG04VLBYf/9koHwAVlj7ZgU&#10;/JKHxbz3NMNcuxtv6boLpYgQ9jkqqEJocil9UZFFP3ANcfTOrrUYomxLqVu8Rbit5TBJRtKi4bhQ&#10;YUOfFRWX3Y9VYDaj5ft6fJwc5dcypKfskhl7UOq5331MQQTqwiP8315pBa9vKdz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mQMOsUAAADcAAAADwAAAAAAAAAA&#10;AAAAAAChAgAAZHJzL2Rvd25yZXYueG1sUEsFBgAAAAAEAAQA+QAAAJMDAAAAAA==&#10;" strokeweight="0"/>
                  <v:line id="Line 339" o:spid="_x0000_s1363" style="position:absolute;visibility:visible;mso-wrap-style:square" from="1090,591" to="1147,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aSTc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D6NIH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raSTcUAAADcAAAADwAAAAAAAAAA&#10;AAAAAAChAgAAZHJzL2Rvd25yZXYueG1sUEsFBgAAAAAEAAQA+QAAAJMDAAAAAA==&#10;" strokeweight="0"/>
                  <v:rect id="Rectangle 340" o:spid="_x0000_s1364" style="position:absolute;left:1953;top:2283;width:59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f2uMIA&#10;AADcAAAADwAAAGRycy9kb3ducmV2LnhtbESPzYoCMRCE74LvEFrwphl/EJk1igiCLl4c9wGaSc8P&#10;Jp0hyTqzb79ZWPBYVNVX1O4wWCNe5EPrWMFinoEgLp1uuVbw9TjPtiBCRNZoHJOCHwpw2I9HO8y1&#10;6/lOryLWIkE45KigibHLpQxlQxbD3HXEyauctxiT9LXUHvsEt0Yus2wjLbacFhrs6NRQ+Sy+rQL5&#10;KM79tjA+c5/L6maul3tFTqnpZDh+gIg0xHf4v33RClbrFfydSUdA7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Z/a4wgAAANwAAAAPAAAAAAAAAAAAAAAAAJgCAABkcnMvZG93&#10;bnJldi54bWxQSwUGAAAAAAQABAD1AAAAhwMAAAAA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include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341" o:spid="_x0000_s1365" style="position:absolute;left:1612;top:761;width:977;height:2499;visibility:visible;mso-wrap-style:square;v-text-anchor:top" coordsize="977,24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nBn8YA&#10;AADcAAAADwAAAGRycy9kb3ducmV2LnhtbESPQWvCQBSE74X+h+UJvRTd1ErV6Cq1YCneNIoeH9ln&#10;Ept9G3ZXk/77rlDocZiZb5j5sjO1uJHzlWUFL4MEBHFudcWFgn227k9A+ICssbZMCn7Iw3Lx+DDH&#10;VNuWt3TbhUJECPsUFZQhNKmUPi/JoB/Yhjh6Z+sMhihdIbXDNsJNLYdJ8iYNVhwXSmzoo6T8e3c1&#10;CjbTQ7tpP7HL3OVyPJyy1Ziet0o99br3GYhAXfgP/7W/tILX0QjuZ+IR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nBn8YAAADcAAAADwAAAAAAAAAAAAAAAACYAgAAZHJz&#10;L2Rvd25yZXYueG1sUEsFBgAAAAAEAAQA9QAAAIsDAAAAAA==&#10;" path="m977,l,,,2476r443,23e" filled="f" strokecolor="#903" strokeweight="31e-5mm">
                    <v:stroke dashstyle="1 1"/>
                    <v:path arrowok="t" o:connecttype="custom" o:connectlocs="977,0;0,0;0,2476;443,2499" o:connectangles="0,0,0,0"/>
                  </v:shape>
                  <v:line id="Line 342" o:spid="_x0000_s1366" style="position:absolute;flip:x y;visibility:visible;mso-wrap-style:square" from="1964,3214" to="2055,3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m4WMYAAADcAAAADwAAAGRycy9kb3ducmV2LnhtbESPQWvCQBSE70L/w/KE3nRjbVpJs5FS&#10;qIgIYtJCj4/sa5KafRuyq6b/3hUEj8PMfMOky8G04kS9aywrmE0jEMSl1Q1XCr6Kz8kChPPIGlvL&#10;pOCfHCyzh1GKibZn3tMp95UIEHYJKqi97xIpXVmTQTe1HXHwfm1v0AfZV1L3eA5w08qnKHqRBhsO&#10;CzV29FFTeciPRsHmWEgZu+p1Hn/rfLc6LP5+oq1Sj+Ph/Q2Ep8Hfw7f2WiuYP8dwPROOgMw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gpuFjGAAAA3AAAAA8AAAAAAAAA&#10;AAAAAAAAoQIAAGRycy9kb3ducmV2LnhtbFBLBQYAAAAABAAEAPkAAACUAwAAAAA=&#10;" strokecolor="#903" strokeweight="31e-5mm"/>
                  <v:line id="Line 343" o:spid="_x0000_s1367" style="position:absolute;flip:x;visibility:visible;mso-wrap-style:square" from="1964,3260" to="2055,3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0dMPcUAAADcAAAADwAAAGRycy9kb3ducmV2LnhtbESPQWsCMRSE70L/Q3iFXkSzViuyGqWI&#10;goIIXRWvj83r7rablyWJuv77piB4HGbmG2a2aE0truR8ZVnBoJ+AIM6trrhQcDysexMQPiBrrC2T&#10;gjt5WMxfOjNMtb3xF12zUIgIYZ+igjKEJpXS5yUZ9H3bEEfv2zqDIUpXSO3wFuGmlu9JMpYGK44L&#10;JTa0LCn/zS5GQfc8uGwnP2H3scfVydmKd3seKvX22n5OQQRqwzP8aG+0guFoDP9n4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0dMPcUAAADcAAAADwAAAAAAAAAA&#10;AAAAAAChAgAAZHJzL2Rvd25yZXYueG1sUEsFBgAAAAAEAAQA+QAAAJMDAAAAAA==&#10;" strokecolor="#903" strokeweight="31e-5mm"/>
                  <v:oval id="Oval 344" o:spid="_x0000_s1368" style="position:absolute;left:1533;top:1897;width:170;height:1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pb68MA&#10;AADcAAAADwAAAGRycy9kb3ducmV2LnhtbESPS6vCMBSE94L/IRzBnaY+uEo1igiKuPEtLg/NsS02&#10;J6WJWv+9uXDhLoeZ+YaZzmtTiBdVLresoNeNQBAnVuecKjifVp0xCOeRNRaWScGHHMxnzcYUY23f&#10;fKDX0aciQNjFqCDzvoyldElGBl3XlsTBu9vKoA+ySqWu8B3gppD9KPqRBnMOCxmWtMwoeRyfRsHJ&#10;8GW5s4d9Ic/76zi/9bbr60WpdqteTEB4qv1/+K+90QoGwxH8nglHQM6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epb68MAAADcAAAADwAAAAAAAAAAAAAAAACYAgAAZHJzL2Rv&#10;d25yZXYueG1sUEsFBgAAAAAEAAQA9QAAAIgDAAAAAA==&#10;" strokeweight="31e-5mm"/>
                  <v:line id="Line 345" o:spid="_x0000_s1369" style="position:absolute;visibility:visible;mso-wrap-style:square" from="1555,1920" to="1669,2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J14sAAAADcAAAADwAAAGRycy9kb3ducmV2LnhtbERPTWvCQBC9F/wPywjemo21lJC6ShUM&#10;0pPVHnocstNkaXY2ZLcm/nvnUOjx8b7X28l36kpDdIENLLMcFHEdrOPGwOfl8FiAignZYheYDNwo&#10;wnYze1hjacPIH3Q9p0ZJCMcSDbQp9aXWsW7JY8xCTyzcdxg8JoFDo+2Ao4T7Tj/l+Yv26FgaWuxp&#10;31L9c/71BlYXj6t35NOXq/ehqnbuVODNmMV8ensFlWhK/+I/99GK71nWyhk5Anpz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5SdeLAAAAA3AAAAA8AAAAAAAAAAAAAAAAA&#10;oQIAAGRycy9kb3ducmV2LnhtbFBLBQYAAAAABAAEAPkAAACOAwAAAAA=&#10;" strokeweight="31e-5mm"/>
                  <v:line id="Line 346" o:spid="_x0000_s1370" style="position:absolute;flip:y;visibility:visible;mso-wrap-style:square" from="1555,1920" to="1669,2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OgqcYAAADcAAAADwAAAGRycy9kb3ducmV2LnhtbESPW2vCQBSE3wv+h+UIvtWNVaqJriL1&#10;Qin0wRvo2yF7TILZsyG7atpf7xYKPg4z8w0zmTWmFDeqXWFZQa8bgSBOrS44U7DfrV5HIJxH1lha&#10;JgU/5GA2bb1MMNH2zhu6bX0mAoRdggpy76tESpfmZNB1bUUcvLOtDfog60zqGu8Bbkr5FkXv0mDB&#10;YSHHij5ySi/bq1FQ+WYU0Xq4iL8OA/27O8bmtPxWqtNu5mMQnhr/DP+3P7WC/iCGvzPhCMjp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WjoKnGAAAA3AAAAA8AAAAAAAAA&#10;AAAAAAAAoQIAAGRycy9kb3ducmV2LnhtbFBLBQYAAAAABAAEAPkAAACUAwAAAAA=&#10;" strokeweight="31e-5mm"/>
                  <v:rect id="Rectangle 347" o:spid="_x0000_s1371" style="position:absolute;left:5813;top:886;width:1067;height: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gfxcAA&#10;AADcAAAADwAAAGRycy9kb3ducmV2LnhtbERPy2oCMRTdF/yHcAU3pWZUqmU0yrRQcFNKrR9wO7md&#10;Z26GJPPo3zcLweXhvA+nybRiIOcrywpWywQEcW51xYWC6/f70wsIH5A1tpZJwR95OB1nDwdMtR35&#10;i4ZLKEQMYZ+igjKELpXS5yUZ9EvbEUfu1zqDIUJXSO1wjOGmlesk2UqDFceGEjt6KylvLr1RkDXS&#10;PzY5+fqj333WW+tqfP1RajGfsj2IQFO4i2/us1aweY7z45l4BOTx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tgfxcAAAADcAAAADwAAAAAAAAAAAAAAAACYAgAAZHJzL2Rvd25y&#10;ZXYueG1sUEsFBgAAAAAEAAQA9QAAAIUDAAAAAA==&#10;" fillcolor="#ffc" strokecolor="#903" strokeweight="0"/>
                  <v:rect id="Rectangle 348" o:spid="_x0000_s1372" style="position:absolute;left:5813;top:1011;width:2691;height:15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S6XsMA&#10;AADcAAAADwAAAGRycy9kb3ducmV2LnhtbESP3WoCMRSE7wXfIRyhN6JZK2rZGkUFwZsiXX2A083p&#10;/uZkSaKub98UCr0cZuYbZr3tTSvu5HxlWcFsmoAgzq2uuFBwvRwnbyB8QNbYWiYFT/Kw3QwHa0y1&#10;ffAn3bNQiAhhn6KCMoQuldLnJRn0U9sRR+/bOoMhSldI7fAR4aaVr0mylAYrjgsldnQoKW+ym1Gw&#10;a6QfNzn5+uO2OtdL62rcfyn1Mup37yAC9eE//Nc+aQXzxQx+z8Qj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S6XsMAAADcAAAADwAAAAAAAAAAAAAAAACYAgAAZHJzL2Rv&#10;d25yZXYueG1sUEsFBgAAAAAEAAQA9QAAAIgDAAAAAA==&#10;" fillcolor="#ffc" strokecolor="#903" strokeweight="0"/>
                  <v:rect id="Rectangle 349" o:spid="_x0000_s1373" style="position:absolute;left:6006;top:1159;width:2151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LF/sIA&#10;AADcAAAADwAAAGRycy9kb3ducmV2LnhtbESP3WoCMRSE7wXfIRzBO8260iKrUUQQbOmNqw9w2Jz9&#10;weRkSaK7ffumUOjlMDPfMLvDaI14kQ+dYwWrZQaCuHK640bB/XZebECEiKzROCYF3xTgsJ9Odlho&#10;N/CVXmVsRIJwKFBBG2NfSBmqliyGpeuJk1c7bzEm6RupPQ4Jbo3Ms+xdWuw4LbTY06ml6lE+rQJ5&#10;K8/DpjQ+c595/WU+LteanFLz2Xjcgog0xv/wX/uiFazfcv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8sX+wgAAANwAAAAPAAAAAAAAAAAAAAAAAJgCAABkcnMvZG93&#10;bnJldi54bWxQSwUGAAAAAAQABAD1AAAAhwMAAAAA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053 -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Acumulação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350" o:spid="_x0000_s1374" style="position:absolute;left:6903;top:1340;width:50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5gZcIA&#10;AADcAAAADwAAAGRycy9kb3ducmV2LnhtbESPzYoCMRCE74LvEFrwphkVRWaNIoKgixfHfYBm0vOD&#10;SWdIss7s228WFjwWVfUVtTsM1ogX+dA6VrCYZyCIS6dbrhV8Pc6zLYgQkTUax6TghwIc9uPRDnPt&#10;er7Tq4i1SBAOOSpoYuxyKUPZkMUwdx1x8irnLcYkfS21xz7BrZHLLNtIiy2nhQY7OjVUPotvq0A+&#10;inO/LYzP3Oeyupnr5V6RU2o6GY4fICIN8R3+b1+0gtV6BX9n0hG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vmBlwgAAANwAAAAPAAAAAAAAAAAAAAAAAJgCAABkcnMvZG93&#10;bnJldi54bWxQSwUGAAAAAAQABAD1AAAAhwMAAAAA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Vínculos</w:t>
                          </w:r>
                          <w:proofErr w:type="spellEnd"/>
                        </w:p>
                      </w:txbxContent>
                    </v:textbox>
                  </v:rect>
                  <v:line id="Line 351" o:spid="_x0000_s1375" style="position:absolute;visibility:visible;mso-wrap-style:square" from="5836,909" to="5836,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8o5f8UAAADcAAAADwAAAGRycy9kb3ducmV2LnhtbESPT2sCMRTE7wW/Q3iCt5q1Vl23Rimi&#10;aG+tf8DjY/O6G9y8LJuo229vBKHHYWZ+w8wWra3ElRpvHCsY9BMQxLnThgsFh/36NQXhA7LGyjEp&#10;+CMPi3nnZYaZdjf+oesuFCJC2GeooAyhzqT0eUkWfd/VxNH7dY3FEGVTSN3gLcJtJd+SZCwtGo4L&#10;Jda0LCk/7y5Wgfkeb0Zfk+P0KFebMDil59TYg1K9bvv5ASJQG/7Dz/ZWKxiO3uFxJh4B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8o5f8UAAADcAAAADwAAAAAAAAAA&#10;AAAAAAChAgAAZHJzL2Rvd25yZXYueG1sUEsFBgAAAAAEAAQA+QAAAJMDAAAAAA==&#10;" strokeweight="0"/>
                  <v:line id="Line 352" o:spid="_x0000_s1376" style="position:absolute;visibility:visible;mso-wrap-style:square" from="5836,909" to="5881,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ac5MQAAADcAAAADwAAAGRycy9kb3ducmV2LnhtbESPT2vCQBTE7wW/w/KE3urGSjRGV5Fi&#10;0d78Cx4f2WeymH0bsltNv71bKPQ4zMxvmPmys7W4U+uNYwXDQQKCuHDacKngdPx8y0D4gKyxdkwK&#10;fsjDctF7mWOu3YP3dD+EUkQI+xwVVCE0uZS+qMiiH7iGOHpX11oMUbal1C0+ItzW8j1JxtKi4bhQ&#10;YUMfFRW3w7dVYHbjTfo1OU/Pcr0Jw0t2y4w9KfXa71YzEIG68B/+a2+1glGa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hpzkxAAAANwAAAAPAAAAAAAAAAAA&#10;AAAAAKECAABkcnMvZG93bnJldi54bWxQSwUGAAAAAAQABAD5AAAAkgMAAAAA&#10;" strokeweight="0"/>
                  <v:line id="Line 353" o:spid="_x0000_s1377" style="position:absolute;flip:x;visibility:visible;mso-wrap-style:square" from="5847,920" to="5881,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AxVsYAAADcAAAADwAAAGRycy9kb3ducmV2LnhtbESPQWsCMRSE74L/ITyht5qtpbZsjSKW&#10;ihSqaOuht+fmdXdx87Ik0Y3/3hQKHoeZ+YaZzKJpxJmcry0reBhmIIgLq2suFXx/vd+/gPABWWNj&#10;mRRcyMNs2u9NMNe24y2dd6EUCcI+RwVVCG0upS8qMuiHtiVO3q91BkOSrpTaYZfgppGjLBtLgzWn&#10;hQpbWlRUHHcno2C7fuaDW57iMR66z83PvvzYv82VuhvE+SuIQDHcwv/tlVbw+DSGv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6wMVbGAAAA3AAAAA8AAAAAAAAA&#10;AAAAAAAAoQIAAGRycy9kb3ducmV2LnhtbFBLBQYAAAAABAAEAPkAAACUAwAAAAA=&#10;" strokeweight="0"/>
                  <v:line id="Line 354" o:spid="_x0000_s1378" style="position:absolute;flip:y;visibility:visible;mso-wrap-style:square" from="5847,920" to="5847,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yUzcYAAADcAAAADwAAAGRycy9kb3ducmV2LnhtbESPQWsCMRSE74L/ITyhN83W0lq2RhFL&#10;RQq1aOuht+fmdXdx87Ik0Y3/3hQKHoeZ+YaZzqNpxJmcry0ruB9lIIgLq2suFXx/vQ2fQfiArLGx&#10;TAou5GE+6/emmGvb8ZbOu1CKBGGfo4IqhDaX0hcVGfQj2xIn79c6gyFJV0rtsEtw08hxlj1JgzWn&#10;hQpbWlZUHHcno2C7mfDBrU7xGA/dx+fPvnzfvy6UuhvExQuIQDHcwv/ttVbw8DiBvzPpCMjZ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H8lM3GAAAA3AAAAA8AAAAAAAAA&#10;AAAAAAAAoQIAAGRycy9kb3ducmV2LnhtbFBLBQYAAAAABAAEAPkAAACUAwAAAAA=&#10;" strokeweight="0"/>
                  <v:line id="Line 355" o:spid="_x0000_s1379" style="position:absolute;visibility:visible;mso-wrap-style:square" from="5836,909" to="5892,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czesEAAADcAAAADwAAAGRycy9kb3ducmV2LnhtbERPy4rCMBTdD8w/hDswO02dQa3VKIMo&#10;6s4nuLw01zbY3JQmav17sxBmeTjvyay1lbhT441jBb1uAoI4d9pwoeB4WHZSED4ga6wck4IneZhN&#10;Pz8mmGn34B3d96EQMYR9hgrKEOpMSp+XZNF3XU0cuYtrLIYIm0LqBh8x3FbyJ0kG0qLh2FBiTfOS&#10;8uv+ZhWY7WDV3wxPo5NcrELvnF5TY49KfX+1f2MQgdrwL36711rBbz+ujWfiEZ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+hzN6wQAAANwAAAAPAAAAAAAAAAAAAAAA&#10;AKECAABkcnMvZG93bnJldi54bWxQSwUGAAAAAAQABAD5AAAAjwMAAAAA&#10;" strokeweight="0"/>
                  <v:line id="Line 356" o:spid="_x0000_s1380" style="position:absolute;visibility:visible;mso-wrap-style:square" from="5836,943" to="5836,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uW4cUAAADcAAAADwAAAGRycy9kb3ducmV2LnhtbESPT4vCMBTE74LfITxhb2uqotZqFBEX&#10;3duuf8Djo3m2wealNFntfnuzsOBxmJnfMItVaytxp8YbxwoG/QQEce604ULB6fjxnoLwAVlj5ZgU&#10;/JKH1bLbWWCm3YO/6X4IhYgQ9hkqKEOoMyl9XpJF33c1cfSurrEYomwKqRt8RLit5DBJJtKi4bhQ&#10;Yk2bkvLb4ccqMF+T3fhzep6d5XYXBpf0lhp7Uuqt167nIAK14RX+b++1gtF4Bn9n4hGQy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cuW4cUAAADcAAAADwAAAAAAAAAA&#10;AAAAAAChAgAAZHJzL2Rvd25yZXYueG1sUEsFBgAAAAAEAAQA+QAAAJMDAAAAAA==&#10;" strokeweight="0"/>
                  <v:line id="Line 357" o:spid="_x0000_s1381" style="position:absolute;visibility:visible;mso-wrap-style:square" from="5847,909" to="5847,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31wcEAAADcAAAADwAAAGRycy9kb3ducmV2LnhtbERPz2vCMBS+C/4P4QneZqpjteuMIrKh&#10;u6lT2PHRPNtg81KaqPW/NwfB48f3e7bobC2u1HrjWMF4lIAgLpw2XCo4/P28ZSB8QNZYOyYFd/Kw&#10;mPd7M8y1u/GOrvtQihjCPkcFVQhNLqUvKrLoR64hjtzJtRZDhG0pdYu3GG5rOUmSVFo0HBsqbGhV&#10;UXHeX6wCs03XH7/T4+dRfq/D+D87Z8YelBoOuuUXiEBdeImf7o1W8J7G+fFMPAJy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nfXBwQAAANwAAAAPAAAAAAAAAAAAAAAA&#10;AKECAABkcnMvZG93bnJldi54bWxQSwUGAAAAAAQABAD5AAAAjwMAAAAA&#10;" strokeweight="0"/>
                  <v:line id="Line 358" o:spid="_x0000_s1382" style="position:absolute;visibility:visible;mso-wrap-style:square" from="5836,920" to="5892,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FQWsUAAADcAAAADwAAAGRycy9kb3ducmV2LnhtbESPT2vCQBTE7wW/w/IEb3UTpTFGVxGx&#10;2N5a/4DHR/aZLGbfhuxW02/fLRR6HGbmN8xy3dtG3KnzxrGCdJyAIC6dNlwpOB1fn3MQPiBrbByT&#10;gm/ysF4NnpZYaPfgT7ofQiUihH2BCuoQ2kJKX9Zk0Y9dSxy9q+sshii7SuoOHxFuGzlJkkxaNBwX&#10;amxpW1N5O3xZBeYj27+8z87zs9ztQ3rJb7mxJ6VGw36zABGoD//hv/abVjDNUv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dFQWsUAAADcAAAADwAAAAAAAAAA&#10;AAAAAAChAgAAZHJzL2Rvd25yZXYueG1sUEsFBgAAAAAEAAQA+QAAAJMDAAAAAA==&#10;" strokeweight="0"/>
                  <v:line id="Line 359" o:spid="_x0000_s1383" style="position:absolute;visibility:visible;mso-wrap-style:square" from="5836,920" to="5892,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POLc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4D0dwd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A84txAAAANwAAAAPAAAAAAAAAAAA&#10;AAAAAKECAABkcnMvZG93bnJldi54bWxQSwUGAAAAAAQABAD5AAAAkgMAAAAA&#10;" strokeweight="0"/>
                  <v:line id="Line 360" o:spid="_x0000_s1384" style="position:absolute;visibility:visible;mso-wrap-style:square" from="5847,909" to="5847,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9rtsQAAADcAAAADwAAAGRycy9kb3ducmV2LnhtbESPT2vCQBTE7wW/w/IEb3VjpTFGV5Fi&#10;0d78Cx4f2WeymH0bsltNv71bKPQ4zMxvmPmys7W4U+uNYwWjYQKCuHDacKngdPx8zUD4gKyxdkwK&#10;fsjDctF7mWOu3YP3dD+EUkQI+xwVVCE0uZS+qMiiH7qGOHpX11oMUbal1C0+ItzW8i1JUmnRcFyo&#10;sKGPiorb4dsqMLt08/41OU/Pcr0Jo0t2y4w9KTXod6sZiEBd+A//tbdawTgdw+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T2u2xAAAANwAAAAPAAAAAAAAAAAA&#10;AAAAAKECAABkcnMvZG93bnJldi54bWxQSwUGAAAAAAQABAD5AAAAkgMAAAAA&#10;" strokeweight="0"/>
                  <v:line id="Line 361" o:spid="_x0000_s1385" style="position:absolute;visibility:visible;mso-wrap-style:square" from="5847,909" to="5847,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bzwsUAAADcAAAADwAAAGRycy9kb3ducmV2LnhtbESPT2vCQBTE74LfYXlCb7rR1jRNXUWk&#10;xXpr/QMeH9lnsph9G7Jbjd/eLQg9DjPzG2a26GwtLtR641jBeJSAIC6cNlwq2O8+hxkIH5A11o5J&#10;wY08LOb93gxz7a78Q5dtKEWEsM9RQRVCk0vpi4os+pFriKN3cq3FEGVbSt3iNcJtLSdJkkqLhuNC&#10;hQ2tKirO21+rwHyn6+nm9fB2kB/rMD5m58zYvVJPg275DiJQF/7Dj/aXVvCcvsD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abzwsUAAADcAAAADwAAAAAAAAAA&#10;AAAAAAChAgAAZHJzL2Rvd25yZXYueG1sUEsFBgAAAAAEAAQA+QAAAJMDAAAAAA==&#10;" strokeweight="0"/>
                  <v:line id="Line 362" o:spid="_x0000_s1386" style="position:absolute;visibility:visible;mso-wrap-style:square" from="5836,909" to="5892,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pWWcQAAADcAAAADwAAAGRycy9kb3ducmV2LnhtbESPT2vCQBTE7wW/w/KE3upGxRijq4hY&#10;bG/+BY+P7DNZzL4N2a2m375bKPQ4zMxvmMWqs7V4UOuNYwXDQQKCuHDacKngfHp/y0D4gKyxdkwK&#10;vsnDatl7WWCu3ZMP9DiGUkQI+xwVVCE0uZS+qMiiH7iGOHo311oMUbal1C0+I9zWcpQkqbRoOC5U&#10;2NCmouJ+/LIKzD7dTT6nl9lFbndheM3umbFnpV773XoOIlAX/sN/7Q+tYJxO4PdMPAJ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6lZZxAAAANwAAAAPAAAAAAAAAAAA&#10;AAAAAKECAABkcnMvZG93bnJldi54bWxQSwUGAAAAAAQABAD5AAAAkgMAAAAA&#10;" strokeweight="0"/>
                  <v:line id="Line 363" o:spid="_x0000_s1387" style="position:absolute;visibility:visible;mso-wrap-style:square" from="5836,920" to="5892,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jILsUAAADcAAAADwAAAGRycy9kb3ducmV2LnhtbESPT2vCQBTE7wW/w/IEb7pRaYzRVaS0&#10;aG+tf8DjI/tMFrNvQ3ar6bd3C0KPw8z8hlmuO1uLG7XeOFYwHiUgiAunDZcKjoePYQbCB2SNtWNS&#10;8Ese1qveyxJz7e78Tbd9KEWEsM9RQRVCk0vpi4os+pFriKN3ca3FEGVbSt3iPcJtLSdJkkqLhuNC&#10;hQ29VVRc9z9WgflKt6+fs9P8JN+3YXzOrpmxR6UG/W6zABGoC//hZ3unFUzTFP7OxCMgV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jjILsUAAADcAAAADwAAAAAAAAAA&#10;AAAAAAChAgAAZHJzL2Rvd25yZXYueG1sUEsFBgAAAAAEAAQA+QAAAJMDAAAAAA==&#10;" strokeweight="0"/>
                  <v:line id="Line 364" o:spid="_x0000_s1388" style="position:absolute;visibility:visible;mso-wrap-style:square" from="5836,909" to="5836,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RttcQAAADcAAAADwAAAGRycy9kb3ducmV2LnhtbESPT2vCQBTE7wW/w/KE3nRjizGNrlJK&#10;RXvzL/T4yD6TxezbkF01fnu3IPQ4zMxvmNmis7W4UuuNYwWjYQKCuHDacKngsF8OMhA+IGusHZOC&#10;O3lYzHsvM8y1u/GWrrtQighhn6OCKoQml9IXFVn0Q9cQR+/kWoshyraUusVbhNtaviVJKi0ajgsV&#10;NvRVUXHeXawCs0lX45/J8eMov1dh9JudM2MPSr32u88piEBd+A8/22ut4D2dwN+ZeATk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dG21xAAAANwAAAAPAAAAAAAAAAAA&#10;AAAAAKECAABkcnMvZG93bnJldi54bWxQSwUGAAAAAAQABAD5AAAAkgMAAAAA&#10;" strokeweight="0"/>
                  <v:line id="Line 365" o:spid="_x0000_s1389" style="position:absolute;flip:x;visibility:visible;mso-wrap-style:square" from="5836,909" to="5892,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/KAsMAAADcAAAADwAAAGRycy9kb3ducmV2LnhtbERPy2oCMRTdF/yHcIXuakYFW0ajiKKU&#10;Qlt8LdxdJ9eZwcnNkEQn/ftmUejycN6zRTSNeJDztWUFw0EGgriwuuZSwfGweXkD4QOyxsYyKfgh&#10;D4t572mGubYd7+ixD6VIIexzVFCF0OZS+qIig35gW+LEXa0zGBJ0pdQOuxRuGjnKsok0WHNqqLCl&#10;VUXFbX83CnZfr3xx23u8xUv3+X0+lR+n9VKp535cTkEEiuFf/Od+1wrGk7Q2nUlHQM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4PygLDAAAA3AAAAA8AAAAAAAAAAAAA&#10;AAAAoQIAAGRycy9kb3ducmV2LnhtbFBLBQYAAAAABAAEAPkAAACRAwAAAAA=&#10;" strokeweight="0"/>
                  <v:line id="Line 366" o:spid="_x0000_s1390" style="position:absolute;visibility:visible;mso-wrap-style:square" from="5847,920" to="5904,9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F0h8UAAADcAAAADwAAAGRycy9kb3ducmV2LnhtbESPT2sCMRTE70K/Q3hCb5q1gujWKFKo&#10;iOKh1j/X183rZunmZUnS3e23b4RCj8PM/IZZrntbi5Z8qBwrmIwzEMSF0xWXCs7vr6M5iBCRNdaO&#10;ScEPBVivHgZLzLXr+I3aUyxFgnDIUYGJscmlDIUhi2HsGuLkfTpvMSbpS6k9dglua/mUZTNpseK0&#10;YLChF0PF1+nbKojbzYKn+npp5x2W5nbw++74odTjsN88g4jUx//wX3unFUxnC7ifSUd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9F0h8UAAADcAAAADwAAAAAAAAAA&#10;AAAAAAChAgAAZHJzL2Rvd25yZXYueG1sUEsFBgAAAAAEAAQA+QAAAJMDAAAAAA==&#10;" strokeweight="64e-5mm"/>
                  <v:line id="Line 367" o:spid="_x0000_s1391" style="position:absolute;flip:x y;visibility:visible;mso-wrap-style:square" from="5847,920" to="5904,9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nc08AAAADcAAAADwAAAGRycy9kb3ducmV2LnhtbERPXWvCMBR9H/gfwh3sZWi6CW7URpEx&#10;h/hm3d4vzV1TmtyUJNP67xdB8PFwvqv16Kw4UYidZwUvswIEceN1x62C7+N2+g4iJmSN1jMpuFCE&#10;9WryUGGp/ZkPdKpTK3IIxxIVmJSGUsrYGHIYZ34gztyvDw5ThqGVOuA5hzsrX4tiIR12nBsMDvRh&#10;qOnrP6dg/vZz3PX22ey30ZnPL1s3i3BR6ulx3CxBJBrTXXxz7/TVl+fnM/kIyN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353NPAAAAA3AAAAA8AAAAAAAAAAAAAAAAA&#10;oQIAAGRycy9kb3ducmV2LnhtbFBLBQYAAAAABAAEAPkAAACOAwAAAAA=&#10;" strokeweight="0"/>
                  <v:line id="Line 368" o:spid="_x0000_s1392" style="position:absolute;flip:x y;visibility:visible;mso-wrap-style:square" from="5847,909" to="5904,9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V5SMEAAADcAAAADwAAAGRycy9kb3ducmV2LnhtbESPQWsCMRSE74L/IbyCF6lZFaxsjSJF&#10;RXrrWu+PzetmMXlZklTXf2+EQo/DzDfDrDa9s+JKIbaeFUwnBQji2uuWGwXfp/3rEkRMyBqtZ1Jw&#10;pwib9XCwwlL7G3/RtUqNyCUcS1RgUupKKWNtyGGc+I44ez8+OExZhkbqgLdc7qycFcVCOmw5Lxjs&#10;6MNQfal+nYL52/l0vNix+dxHZ3YHW9WLcFdq9NJv30Ek6tN/+I8+6ic3heeZfATk+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itXlIwQAAANwAAAAPAAAAAAAAAAAAAAAA&#10;AKECAABkcnMvZG93bnJldi54bWxQSwUGAAAAAAQABAD5AAAAjwMAAAAA&#10;" strokeweight="0"/>
                  <v:line id="Line 369" o:spid="_x0000_s1393" style="position:absolute;flip:x y;visibility:visible;mso-wrap-style:square" from="5847,920" to="5904,9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fnP8EAAADcAAAADwAAAGRycy9kb3ducmV2LnhtbESPQWsCMRSE74L/IbyCF6nZKljZGkVK&#10;FenNtd4fm9fNYvKyJKmu/94IBY/DzDfDLNe9s+JCIbaeFbxNChDEtdctNwp+jtvXBYiYkDVaz6Tg&#10;RhHWq+FgiaX2Vz7QpUqNyCUcS1RgUupKKWNtyGGc+I44e78+OExZhkbqgNdc7qycFsVcOmw5Lxjs&#10;6NNQfa7+nILZ++m4P9ux+d5GZ752tqrn4abU6KXffIBI1Kdn+J/e6wc3hceZfATk6g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SZ+c/wQAAANwAAAAPAAAAAAAAAAAAAAAA&#10;AKECAABkcnMvZG93bnJldi54bWxQSwUGAAAAAAQABAD5AAAAjwMAAAAA&#10;" strokeweight="0"/>
                  <v:line id="Line 370" o:spid="_x0000_s1394" style="position:absolute;flip:x y;visibility:visible;mso-wrap-style:square" from="5847,920" to="5904,9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tCpMEAAADcAAAADwAAAGRycy9kb3ducmV2LnhtbESPQWsCMRSE74L/IbxCL1KzVrCyNYpI&#10;LeLNtd4fm9fNYvKyJKmu/74RBI/DzDfDLFa9s+JCIbaeFUzGBQji2uuWGwU/x+3bHERMyBqtZ1Jw&#10;owir5XCwwFL7Kx/oUqVG5BKOJSowKXWllLE25DCOfUecvV8fHKYsQyN1wGsud1a+F8VMOmw5Lxjs&#10;aGOoPld/TsH043Tcne3I7LfRma9vW9WzcFPq9aVff4JI1Kdn+EHv9J2bwv1MPgJy+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9K0KkwQAAANwAAAAPAAAAAAAAAAAAAAAA&#10;AKECAABkcnMvZG93bnJldi54bWxQSwUGAAAAAAQABAD5AAAAjwMAAAAA&#10;" strokeweight="0"/>
                  <v:line id="Line 371" o:spid="_x0000_s1395" style="position:absolute;flip:x y;visibility:visible;mso-wrap-style:square" from="5836,920" to="5904,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La0MIAAADcAAAADwAAAGRycy9kb3ducmV2LnhtbESPQWsCMRSE7wX/Q3hCL6VmbcXKahSR&#10;WsRb13p/bJ6bxeRlSaKu/74RCj0OM98Ms1j1zoorhdh6VjAeFSCIa69bbhT8HLavMxAxIWu0nknB&#10;nSKsloOnBZba3/ibrlVqRC7hWKICk1JXShlrQw7jyHfE2Tv54DBlGRqpA95yubPyrSim0mHLecFg&#10;RxtD9bm6OAXvH8fD7mxfzH4bnfn8slU9DXelnof9eg4iUZ/+w3/0Tj+4CTzO5CMgl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sLa0MIAAADcAAAADwAAAAAAAAAAAAAA&#10;AAChAgAAZHJzL2Rvd25yZXYueG1sUEsFBgAAAAAEAAQA+QAAAJADAAAAAA==&#10;" strokeweight="0"/>
                  <v:line id="Line 372" o:spid="_x0000_s1396" style="position:absolute;flip:x y;visibility:visible;mso-wrap-style:square" from="5858,920" to="5915,9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5/S8IAAADcAAAADwAAAGRycy9kb3ducmV2LnhtbESPQWsCMRSE7wX/Q3hCL6VmbdHKahSR&#10;WsRb13p/bJ6bxeRlSaKu/74RCj0OM98Ms1j1zoorhdh6VjAeFSCIa69bbhT8HLavMxAxIWu0nknB&#10;nSKsloOnBZba3/ibrlVqRC7hWKICk1JXShlrQw7jyHfE2Tv54DBlGRqpA95yubPyrSim0mHLecFg&#10;RxtD9bm6OAXvH8fD7mxfzH4bnfn8slU9DXelnof9eg4iUZ/+w3/0Tj+4CTzO5CMgl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Y5/S8IAAADcAAAADwAAAAAAAAAAAAAA&#10;AAChAgAAZHJzL2Rvd25yZXYueG1sUEsFBgAAAAAEAAQA+QAAAJADAAAAAA==&#10;" strokeweight="0"/>
                  <v:line id="Line 373" o:spid="_x0000_s1397" style="position:absolute;visibility:visible;mso-wrap-style:square" from="5836,909" to="5836,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Fe88QAAADcAAAADwAAAGRycy9kb3ducmV2LnhtbESPT2vCQBTE7wW/w/KE3nRjizGNrlJK&#10;RXvzL/T4yD6TxezbkF01fnu3IPQ4zMxvmNmis7W4UuuNYwWjYQKCuHDacKngsF8OMhA+IGusHZOC&#10;O3lYzHsvM8y1u/GWrrtQighhn6OCKoQml9IXFVn0Q9cQR+/kWoshyraUusVbhNtaviVJKi0ajgsV&#10;NvRVUXHeXawCs0lX45/J8eMov1dh9JudM2MPSr32u88piEBd+A8/22ut4H2Swt+ZeATk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4V7zxAAAANwAAAAPAAAAAAAAAAAA&#10;AAAAAKECAABkcnMvZG93bnJldi54bWxQSwUGAAAAAAQABAD5AAAAkgMAAAAA&#10;" strokeweight="0"/>
                  <v:line id="Line 374" o:spid="_x0000_s1398" style="position:absolute;visibility:visible;mso-wrap-style:square" from="5836,909" to="5892,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37aMUAAADcAAAADwAAAGRycy9kb3ducmV2LnhtbESPQWvCQBSE74X+h+UVeqsbLZoYXUVK&#10;i/VmbQIeH9lnsph9G7Jbjf++KxR6HGbmG2a5HmwrLtR741jBeJSAIK6cNlwrKL4/XjIQPiBrbB2T&#10;ght5WK8eH5aYa3flL7ocQi0ihH2OCpoQulxKXzVk0Y9cRxy9k+sthij7WuoerxFuWzlJkpm0aDgu&#10;NNjRW0PV+fBjFZj9bDvdpeW8lO/bMD5m58zYQqnnp2GzABFoCP/hv/anVvCapnA/E4+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K37aMUAAADcAAAADwAAAAAAAAAA&#10;AAAAAAChAgAAZHJzL2Rvd25yZXYueG1sUEsFBgAAAAAEAAQA+QAAAJMDAAAAAA==&#10;" strokeweight="0"/>
                  <v:oval id="Oval 375" o:spid="_x0000_s1399" style="position:absolute;left:5926;top:1636;width:2248;height:5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UFDMEA&#10;AADcAAAADwAAAGRycy9kb3ducmV2LnhtbERPy2oCMRTdC/5DuIXuNFMVW0ajiFAQuqiPLrq8Tq4z&#10;wclNnKQa/75ZCC4P5z1fJtuKK3XBOFbwNixAEFdOG64V/Bw+Bx8gQkTW2DomBXcKsFz0e3Mstbvx&#10;jq77WIscwqFEBU2MvpQyVA1ZDEPniTN3cp3FmGFXS93hLYfbVo6KYiotGs4NDXpaN1Sd939Wgffb&#10;ySSlbxNG6XQxX3zc3X+PSr2+pNUMRKQUn+KHe6MVjN/z2nwmHwG5+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y1BQzBAAAA3AAAAA8AAAAAAAAAAAAAAAAAmAIAAGRycy9kb3du&#10;cmV2LnhtbFBLBQYAAAAABAAEAPUAAACGAwAAAAA=&#10;" fillcolor="#ffc" strokecolor="#903" strokeweight="0"/>
                  <v:rect id="Rectangle 376" o:spid="_x0000_s1400" style="position:absolute;left:6437;top:1715;width:1126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ML78IA&#10;AADcAAAADwAAAGRycy9kb3ducmV2LnhtbESP3WoCMRSE7wu+QziCdzWrQtXVKFIQbPHG1Qc4bM7+&#10;YHKyJKm7ffumIHg5zMw3zHY/WCMe5EPrWMFsmoEgLp1uuVZwux7fVyBCRNZoHJOCXwqw343etphr&#10;1/OFHkWsRYJwyFFBE2OXSxnKhiyGqeuIk1c5bzEm6WupPfYJbo2cZ9mHtNhyWmiwo8+GynvxYxXI&#10;a3HsV4XxmfueV2fzdbpU5JSajIfDBkSkIb7Cz/ZJK1gs1/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4wvvwgAAANwAAAAPAAAAAAAAAAAAAAAAAJgCAABkcnMvZG93&#10;bnJldi54bWxQSwUGAAAAAAQABAD1AAAAhwMAAAAA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Regras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77" o:spid="_x0000_s1401" style="position:absolute;left:6335;top:1897;width:1412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zSVb4A&#10;AADcAAAADwAAAGRycy9kb3ducmV2LnhtbERPy4rCMBTdD/gP4QruxlSFoVSjiCA44sbqB1ya2wcm&#10;NyWJtvP3ZiHM8nDem91ojXiRD51jBYt5BoK4crrjRsH9dvzOQYSIrNE4JgV/FGC3nXxtsNBu4Cu9&#10;ytiIFMKhQAVtjH0hZahashjmridOXO28xZigb6T2OKRwa+Qyy36kxY5TQ4s9HVqqHuXTKpC38jjk&#10;pfGZOy/ri/k9XWtySs2m434NItIY/8Uf90krWOVpfjqTjoDcv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gM0lW+AAAA3AAAAA8AAAAAAAAAAAAAAAAAmAIAAGRycy9kb3ducmV2&#10;LnhtbFBLBQYAAAAABAAEAPUAAACD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Acumulação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Vinculo</w:t>
                          </w:r>
                          <w:proofErr w:type="spellEnd"/>
                        </w:p>
                      </w:txbxContent>
                    </v:textbox>
                  </v:rect>
                  <v:line id="Line 378" o:spid="_x0000_s1402" style="position:absolute;visibility:visible;mso-wrap-style:square" from="5949,1658" to="5949,1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22oMUAAADcAAAADwAAAGRycy9kb3ducmV2LnhtbESPQWvCQBSE70L/w/IKvdVNWrQxugml&#10;tKi31ip4fGSfyWL2bchuNf57Vyh4HGbmG2ZRDrYVJ+q9cawgHScgiCunDdcKtr9fzxkIH5A1to5J&#10;wYU8lMXDaIG5dmf+odMm1CJC2OeooAmhy6X0VUMW/dh1xNE7uN5iiLKvpe7xHOG2lS9JMpUWDceF&#10;Bjv6aKg6bv6sAvM9XU7Wb7vZTn4uQ7rPjpmxW6WeHof3OYhAQ7iH/9srreA1S+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d22oMUAAADcAAAADwAAAAAAAAAA&#10;AAAAAAChAgAAZHJzL2Rvd25yZXYueG1sUEsFBgAAAAAEAAQA+QAAAJMDAAAAAA==&#10;" strokeweight="0"/>
                  <v:line id="Line 379" o:spid="_x0000_s1403" style="position:absolute;visibility:visible;mso-wrap-style:square" from="5949,1658" to="5995,1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8o18UAAADcAAAADwAAAGRycy9kb3ducmV2LnhtbESPQWvCQBSE74X+h+UVvDUbFW2MrlJK&#10;xfZmYwSPj+xrsph9G7Krxn/fLRR6HGbmG2a1GWwrrtR741jBOElBEFdOG64VlIftcwbCB2SNrWNS&#10;cCcPm/Xjwwpz7W78Rdci1CJC2OeooAmhy6X0VUMWfeI64uh9u95iiLKvpe7xFuG2lZM0nUuLhuNC&#10;gx29NVSdi4tVYPbz3ezz5bg4yvddGJ+yc2ZsqdToaXhdggg0hP/wX/tDK5hmE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Q8o18UAAADcAAAADwAAAAAAAAAA&#10;AAAAAAChAgAAZHJzL2Rvd25yZXYueG1sUEsFBgAAAAAEAAQA+QAAAJMDAAAAAA==&#10;" strokeweight="0"/>
                  <v:line id="Line 380" o:spid="_x0000_s1404" style="position:absolute;flip:x;visibility:visible;mso-wrap-style:square" from="5961,1670" to="5995,1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e+icYAAADcAAAADwAAAGRycy9kb3ducmV2LnhtbESPQWsCMRSE7wX/Q3iCt5pVoZWtUURR&#10;SsEWbT309tw8dxc3L0sS3fTfm0Khx2FmvmFmi2gacSPna8sKRsMMBHFhdc2lgq/PzeMUhA/IGhvL&#10;pOCHPCzmvYcZ5tp2vKfbIZQiQdjnqKAKoc2l9EVFBv3QtsTJO1tnMCTpSqkddgluGjnOsidpsOa0&#10;UGFLq4qKy+FqFOzfn/nkttd4iadu9/F9LN+O66VSg35cvoAIFMN/+K/9qhVMphP4PZOOgJz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CnvonGAAAA3AAAAA8AAAAAAAAA&#10;AAAAAAAAoQIAAGRycy9kb3ducmV2LnhtbFBLBQYAAAAABAAEAPkAAACUAwAAAAA=&#10;" strokeweight="0"/>
                  <v:line id="Line 381" o:spid="_x0000_s1405" style="position:absolute;flip:y;visibility:visible;mso-wrap-style:square" from="5961,1670" to="5961,1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4m/cYAAADcAAAADwAAAGRycy9kb3ducmV2LnhtbESPQWsCMRSE74L/ITyhN83Wlla2RhFL&#10;RQq1aOuht+fmdXdx87Ik0Y3/3hQKHoeZ+YaZzqNpxJmcry0ruB9lIIgLq2suFXx/vQ0nIHxA1thY&#10;JgUX8jCf9XtTzLXteEvnXShFgrDPUUEVQptL6YuKDPqRbYmT92udwZCkK6V22CW4aeQ4y56kwZrT&#10;QoUtLSsqjruTUbDdPPPBrU7xGA/dx+fPvnzfvy6UuhvExQuIQDHcwv/ttVbwMHmEvzPpCMjZ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9OJv3GAAAA3AAAAA8AAAAAAAAA&#10;AAAAAAAAoQIAAGRycy9kb3ducmV2LnhtbFBLBQYAAAAABAAEAPkAAACUAwAAAAA=&#10;" strokeweight="0"/>
                  <v:line id="Line 382" o:spid="_x0000_s1406" style="position:absolute;visibility:visible;mso-wrap-style:square" from="5949,1658" to="6006,1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awo8QAAADcAAAADwAAAGRycy9kb3ducmV2LnhtbESPT4vCMBTE7wt+h/CEvWnqilqrUWRx&#10;0b35Fzw+mmcbbF5Kk9XutzcLwh6HmfkNM1+2thJ3arxxrGDQT0AQ504bLhScjl+9FIQPyBorx6Tg&#10;lzwsF523OWbaPXhP90MoRISwz1BBGUKdSenzkiz6vquJo3d1jcUQZVNI3eAjwm0lP5JkLC0ajgsl&#10;1vRZUn47/FgFZjfejL4n5+lZrjdhcElvqbEnpd677WoGIlAb/sOv9lYrGKYj+DsTj4BcP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5rCjxAAAANwAAAAPAAAAAAAAAAAA&#10;AAAAAKECAABkcnMvZG93bnJldi54bWxQSwUGAAAAAAQABAD5AAAAkgMAAAAA&#10;" strokeweight="0"/>
                  <v:line id="Line 383" o:spid="_x0000_s1407" style="position:absolute;visibility:visible;mso-wrap-style:square" from="5949,1692" to="5949,1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Qu1MUAAADc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hlKdzPxCM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jQu1MUAAADcAAAADwAAAAAAAAAA&#10;AAAAAAChAgAAZHJzL2Rvd25yZXYueG1sUEsFBgAAAAAEAAQA+QAAAJMDAAAAAA==&#10;" strokeweight="0"/>
                  <v:line id="Line 384" o:spid="_x0000_s1408" style="position:absolute;visibility:visible;mso-wrap-style:square" from="5961,1658" to="5961,1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iLT8UAAADc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pXA7E4+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XiLT8UAAADcAAAADwAAAAAAAAAA&#10;AAAAAAChAgAAZHJzL2Rvd25yZXYueG1sUEsFBgAAAAAEAAQA+QAAAJMDAAAAAA==&#10;" strokeweight="0"/>
                  <v:line id="Line 385" o:spid="_x0000_s1409" style="position:absolute;visibility:visible;mso-wrap-style:square" from="5949,1670" to="6006,1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cfPc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mlcG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5x89wQAAANwAAAAPAAAAAAAAAAAAAAAA&#10;AKECAABkcnMvZG93bnJldi54bWxQSwUGAAAAAAQABAD5AAAAjwMAAAAA&#10;" strokeweight="0"/>
                  <v:line id="Line 386" o:spid="_x0000_s1410" style="position:absolute;visibility:visible;mso-wrap-style:square" from="5949,1670" to="6006,1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u6psQAAADcAAAADwAAAGRycy9kb3ducmV2LnhtbESPT4vCMBTE7wt+h/AEb5qqrNZqFFl2&#10;0b35Fzw+mmcbbF5Kk9XutzcLwh6HmfkNs1i1thJ3arxxrGA4SEAQ504bLhScjl/9FIQPyBorx6Tg&#10;lzyslp23BWbaPXhP90MoRISwz1BBGUKdSenzkiz6gauJo3d1jcUQZVNI3eAjwm0lR0kykRYNx4US&#10;a/ooKb8dfqwCs5ts3r+n59lZfm7C8JLeUmNPSvW67XoOIlAb/sOv9lYrGKcz+DsTj4Bc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q7qmxAAAANwAAAAPAAAAAAAAAAAA&#10;AAAAAKECAABkcnMvZG93bnJldi54bWxQSwUGAAAAAAQABAD5AAAAkgMAAAAA&#10;" strokeweight="0"/>
                  <v:line id="Line 387" o:spid="_x0000_s1411" style="position:absolute;visibility:visible;mso-wrap-style:square" from="5961,1658" to="5961,1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iF5sIAAADcAAAADwAAAGRycy9kb3ducmV2LnhtbERPz2vCMBS+C/sfwhN207QOXe2MZcjE&#10;edtcCzs+mmcbbF5Kk2n33y+HgceP7/emGG0nrjR441hBOk9AENdOG24UlF/7WQbCB2SNnWNS8Ese&#10;iu3DZIO5djf+pOspNCKGsM9RQRtCn0vp65Ys+rnriSN3doPFEOHQSD3gLYbbTi6SZCUtGo4NLfa0&#10;a6m+nH6sAvOxOiyPz9W6km+HkH5nl8zYUqnH6fj6AiLQGO7if/e7VvC0jvPjmXgE5P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0iF5sIAAADcAAAADwAAAAAAAAAAAAAA&#10;AAChAgAAZHJzL2Rvd25yZXYueG1sUEsFBgAAAAAEAAQA+QAAAJADAAAAAA==&#10;" strokeweight="0"/>
                  <v:line id="Line 388" o:spid="_x0000_s1412" style="position:absolute;visibility:visible;mso-wrap-style:square" from="5961,1658" to="5961,1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QgfcUAAADcAAAADwAAAGRycy9kb3ducmV2LnhtbESPT2vCQBTE70K/w/IK3uomSm2MriJi&#10;0d6sf8DjI/tMFrNvQ3ar6bd3CwWPw8z8hpktOluLG7XeOFaQDhIQxIXThksFx8PnWwbCB2SNtWNS&#10;8EseFvOX3gxz7e78Tbd9KEWEsM9RQRVCk0vpi4os+oFriKN3ca3FEGVbSt3iPcJtLYdJMpYWDceF&#10;ChtaVVRc9z9WgdmNN+9fH6fJSa43IT1n18zYo1L91245BRGoC8/wf3urFYwmKfydiUdAz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AQgfcUAAADcAAAADwAAAAAAAAAA&#10;AAAAAAChAgAAZHJzL2Rvd25yZXYueG1sUEsFBgAAAAAEAAQA+QAAAJMDAAAAAA==&#10;" strokeweight="0"/>
                  <v:line id="Line 389" o:spid="_x0000_s1413" style="position:absolute;visibility:visible;mso-wrap-style:square" from="5949,1658" to="6006,1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a+Cs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2H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1r4KxAAAANwAAAAPAAAAAAAAAAAA&#10;AAAAAKECAABkcnMvZG93bnJldi54bWxQSwUGAAAAAAQABAD5AAAAkgMAAAAA&#10;" strokeweight="0"/>
                  <v:line id="Line 390" o:spid="_x0000_s1414" style="position:absolute;visibility:visible;mso-wrap-style:square" from="5949,1670" to="6006,1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obkcUAAADcAAAADwAAAGRycy9kb3ducmV2LnhtbESPT2vCQBTE74V+h+UVetONSjVJXaVI&#10;RXvzX6DHR/Y1Wcy+DdlV02/vFoQeh5n5DTNf9rYRV+q8caxgNExAEJdOG64UnI7rQQrCB2SNjWNS&#10;8Eselovnpznm2t14T9dDqESEsM9RQR1Cm0vpy5os+qFriaP34zqLIcqukrrDW4TbRo6TZCotGo4L&#10;Nba0qqk8Hy5WgdlNN29fsyIr5OcmjL7Tc2rsSanXl/7jHUSgPvyHH+2tVjDJJvB3Jh4Bub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5obkcUAAADcAAAADwAAAAAAAAAA&#10;AAAAAAChAgAAZHJzL2Rvd25yZXYueG1sUEsFBgAAAAAEAAQA+QAAAJMDAAAAAA==&#10;" strokeweight="0"/>
                  <v:line id="Line 391" o:spid="_x0000_s1415" style="position:absolute;visibility:visible;mso-wrap-style:square" from="5949,1658" to="5949,1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OD5cUAAADcAAAADwAAAGRycy9kb3ducmV2LnhtbESPQWsCMRSE74L/ITzBm2bV1q5bo5Ri&#10;0d7UKvT42Dx3g5uXZRN1/fdGKPQ4zMw3zHzZ2kpcqfHGsYLRMAFBnDttuFBw+PkapCB8QNZYOSYF&#10;d/KwXHQ7c8y0u/GOrvtQiAhhn6GCMoQ6k9LnJVn0Q1cTR+/kGoshyqaQusFbhNtKjpNkKi0ajgsl&#10;1vRZUn7eX6wCs52uX7/fjrOjXK3D6Dc9p8YelOr32o93EIHa8B/+a2+0gsnsBZ5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HOD5cUAAADcAAAADwAAAAAAAAAA&#10;AAAAAAChAgAAZHJzL2Rvd25yZXYueG1sUEsFBgAAAAAEAAQA+QAAAJMDAAAAAA==&#10;" strokeweight="0"/>
                  <v:line id="Line 392" o:spid="_x0000_s1416" style="position:absolute;flip:x;visibility:visible;mso-wrap-style:square" from="5949,1658" to="6006,1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sVu8cAAADcAAAADwAAAGRycy9kb3ducmV2LnhtbESPQWsCMRSE7wX/Q3gFbzVbpVW3RpGW&#10;liK0otZDb8/N6+7i5mVJopv++0YoeBxm5htmtoimEWdyvras4H6QgSAurK65VPC1e72bgPABWWNj&#10;mRT8kofFvHczw1zbjjd03oZSJAj7HBVUIbS5lL6oyKAf2JY4eT/WGQxJulJqh12Cm0YOs+xRGqw5&#10;LVTY0nNFxXF7Mgo2n2M+uLdTPMZD97H+3per/ctSqf5tXD6BCBTDNfzfftcKRtMHuJxJR0DO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F2xW7xwAAANwAAAAPAAAAAAAA&#10;AAAAAAAAAKECAABkcnMvZG93bnJldi54bWxQSwUGAAAAAAQABAD5AAAAlQMAAAAA&#10;" strokeweight="0"/>
                  <v:line id="Line 393" o:spid="_x0000_s1417" style="position:absolute;visibility:visible;mso-wrap-style:square" from="5961,1670" to="6017,1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5uQ0sUAAADcAAAADwAAAGRycy9kb3ducmV2LnhtbESPT2sCMRTE70K/Q3hCb5q1gujWKFKo&#10;iOKh1j/X183rZunmZUnS3e23b4RCj8PM/IZZrntbi5Z8qBwrmIwzEMSF0xWXCs7vr6M5iBCRNdaO&#10;ScEPBVivHgZLzLXr+I3aUyxFgnDIUYGJscmlDIUhi2HsGuLkfTpvMSbpS6k9dglua/mUZTNpseK0&#10;YLChF0PF1+nbKojbzYKn+npp5x2W5nbw++74odTjsN88g4jUx//wX3unFUwXM7ifSUd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5uQ0sUAAADcAAAADwAAAAAAAAAA&#10;AAAAAAChAgAAZHJzL2Rvd25yZXYueG1sUEsFBgAAAAAEAAQA+QAAAJMDAAAAAA==&#10;" strokeweight="64e-5mm"/>
                  <v:line id="Line 394" o:spid="_x0000_s1418" style="position:absolute;flip:x y;visibility:visible;mso-wrap-style:square" from="5961,1670" to="6017,1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yiXcIAAADcAAAADwAAAGRycy9kb3ducmV2LnhtbESPQWsCMRSE74X+h/AKvZSatQWtq1FE&#10;ahFvXev9sXluFpOXJYm6/vtGEDwOM98MM1v0zoozhdh6VjAcFCCIa69bbhT87dbvXyBiQtZoPZOC&#10;K0VYzJ+fZlhqf+FfOlepEbmEY4kKTEpdKWWsDTmMA98RZ+/gg8OUZWikDnjJ5c7Kj6IYSYct5wWD&#10;Ha0M1cfq5BR8jve7zdG+me06OvP9Y6t6FK5Kvb70yymIRH16hO/0RmduMobbmXwE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hyiXcIAAADcAAAADwAAAAAAAAAAAAAA&#10;AAChAgAAZHJzL2Rvd25yZXYueG1sUEsFBgAAAAAEAAQA+QAAAJADAAAAAA==&#10;" strokeweight="0"/>
                  <v:line id="Line 395" o:spid="_x0000_s1419" style="position:absolute;flip:x y;visibility:visible;mso-wrap-style:square" from="5961,1658" to="6017,1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M2L8AAAADcAAAADwAAAGRycy9kb3ducmV2LnhtbERPTUsDMRC9C/6HMIIXabMq1Lo2LSK2&#10;FG9u2/uwGTdLk8mSxHb77zsHwePjfS9WY/DqRCn3kQ08TitQxG20PXcG9rv1ZA4qF2SLPjIZuFCG&#10;1fL2ZoG1jWf+plNTOiUhnGs04EoZaq1z6yhgnsaBWLifmAIWganTNuFZwoPXT1U10wF7lgaHA304&#10;ao/NbzDw/HLYbY/+wX2tc3CfG9+0s3Qx5v5ufH8DVWgs/+I/99aK71XWyhk5Anp5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ODNi/AAAAA3AAAAA8AAAAAAAAAAAAAAAAA&#10;oQIAAGRycy9kb3ducmV2LnhtbFBLBQYAAAAABAAEAPkAAACOAwAAAAA=&#10;" strokeweight="0"/>
                  <v:line id="Line 396" o:spid="_x0000_s1420" style="position:absolute;flip:x y;visibility:visible;mso-wrap-style:square" from="5961,1670" to="6017,1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+TtMIAAADcAAAADwAAAGRycy9kb3ducmV2LnhtbESPQWsCMRSE74X+h/AKvRTN2oKtq1FE&#10;ahFvXev9sXluFpOXJYm6/vtGEDwOM98MM1v0zoozhdh6VjAaFiCIa69bbhT87daDLxAxIWu0nknB&#10;lSIs5s9PMyy1v/AvnavUiFzCsUQFJqWulDLWhhzGoe+Is3fwwWHKMjRSB7zkcmfle1GMpcOW84LB&#10;jlaG6mN1cgo+Pve7zdG+me06OvP9Y6t6HK5Kvb70yymIRH16hO/0RmduMoHbmXwE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M+TtMIAAADcAAAADwAAAAAAAAAAAAAA&#10;AAChAgAAZHJzL2Rvd25yZXYueG1sUEsFBgAAAAAEAAQA+QAAAJADAAAAAA==&#10;" strokeweight="0"/>
                  <v:line id="Line 397" o:spid="_x0000_s1421" style="position:absolute;flip:x y;visibility:visible;mso-wrap-style:square" from="5961,1670" to="6017,1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Viy8AAAADcAAAADwAAAGRycy9kb3ducmV2LnhtbERPTWsCMRC9F/wPYQQvRbPaorIaRYoW&#10;6a1rvQ+bcbOYTJYk1fXfm0Ohx8f7Xm97Z8WNQmw9K5hOChDEtdctNwp+TofxEkRMyBqtZ1LwoAjb&#10;zeBljaX2d/6mW5UakUM4lqjApNSVUsbakMM48R1x5i4+OEwZhkbqgPcc7qycFcVcOmw5Nxjs6MNQ&#10;fa1+nYK3xfl0vNpX83WIzuw/bVXPw0Op0bDfrUAk6tO/+M991Areizw/n8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VVYsvAAAAA3AAAAA8AAAAAAAAAAAAAAAAA&#10;oQIAAGRycy9kb3ducmV2LnhtbFBLBQYAAAAABAAEAPkAAACOAwAAAAA=&#10;" strokeweight="0"/>
                  <v:line id="Line 398" o:spid="_x0000_s1422" style="position:absolute;flip:x y;visibility:visible;mso-wrap-style:square" from="5949,1670" to="6017,17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hnHUMMAAADcAAAADwAAAGRycy9kb3ducmV2LnhtbESPQWsCMRSE7wX/Q3hCL6VmbYuV1Sil&#10;VJHeXPX+2Dw3i8nLkqS6/ntTEDwOM/MNM1/2zoozhdh6VjAeFSCIa69bbhTsd6vXKYiYkDVaz6Tg&#10;ShGWi8HTHEvtL7ylc5UakSEcS1RgUupKKWNtyGEc+Y44e0cfHKYsQyN1wEuGOyvfimIiHbacFwx2&#10;9G2oPlV/TsH752G3OdkX87uKzvysbVVPwlWp52H/NQORqE+P8L290Qo+ijH8n8lHQC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oZx1DDAAAA3AAAAA8AAAAAAAAAAAAA&#10;AAAAoQIAAGRycy9kb3ducmV2LnhtbFBLBQYAAAAABAAEAPkAAACRAwAAAAA=&#10;" strokeweight="0"/>
                  <v:line id="Line 399" o:spid="_x0000_s1423" style="position:absolute;flip:x y;visibility:visible;mso-wrap-style:square" from="5972,1670" to="6029,1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tZJ8MAAADcAAAADwAAAGRycy9kb3ducmV2LnhtbESPQWsCMRSE7wX/Q3iCl1Kz1bKV1Sil&#10;aJHeutb7Y/PcLCYvS5Lq+u8bodDjMDPfMKvN4Ky4UIidZwXP0wIEceN1x62C78PuaQEiJmSN1jMp&#10;uFGEzXr0sMJK+yt/0aVOrcgQjhUqMCn1lZSxMeQwTn1PnL2TDw5TlqGVOuA1w52Vs6IopcOO84LB&#10;nt4NNef6xymYvx4P+7N9NJ+76Mz2w9ZNGW5KTcbD2xJEoiH9h//ae63gpZjB/Uw+An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LWSfDAAAA3AAAAA8AAAAAAAAAAAAA&#10;AAAAoQIAAGRycy9kb3ducmV2LnhtbFBLBQYAAAAABAAEAPkAAACRAwAAAAA=&#10;" strokeweight="0"/>
                  <v:line id="Line 400" o:spid="_x0000_s1424" style="position:absolute;visibility:visible;mso-wrap-style:square" from="5949,1658" to="5949,1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pDc8UAAADc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SITzPxCMgZ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zpDc8UAAADcAAAADwAAAAAAAAAA&#10;AAAAAAChAgAAZHJzL2Rvd25yZXYueG1sUEsFBgAAAAAEAAQA+QAAAJMDAAAAAA==&#10;" strokeweight="0"/>
                  <v:line id="Line 401" o:spid="_x0000_s1425" style="position:absolute;visibility:visible;mso-wrap-style:square" from="5949,1658" to="6006,1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PbB8QAAADcAAAADwAAAGRycy9kb3ducmV2LnhtbESPT4vCMBTE74LfIbwFb5q6uFqrUWRx&#10;cb35Fzw+mrdtsHkpTVa7334jCB6HmfkNM1+2thI3arxxrGA4SEAQ504bLhScjl/9FIQPyBorx6Tg&#10;jzwsF93OHDPt7ryn2yEUIkLYZ6igDKHOpPR5SRb9wNXE0ftxjcUQZVNI3eA9wm0l35NkLC0ajgsl&#10;1vRZUn49/FoFZjfefGwn5+lZrjdheEmvqbEnpXpv7WoGIlAbXuFn+1srGCUjeJyJR0A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09sHxAAAANwAAAAPAAAAAAAAAAAA&#10;AAAAAKECAABkcnMvZG93bnJldi54bWxQSwUGAAAAAAQABAD5AAAAkgMAAAAA&#10;" strokeweight="0"/>
                  <v:shape id="Freeform 402" o:spid="_x0000_s1426" style="position:absolute;left:8163;top:1885;width:738;height:1772;visibility:visible;mso-wrap-style:square;v-text-anchor:top" coordsize="738,17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n7+sUA&#10;AADcAAAADwAAAGRycy9kb3ducmV2LnhtbESP0UoDMRRE34X+Q7hC32yirUXXpqUWStWHgqsfcN1c&#10;dxc3NyFJ2/TvjSD0cZiZM8xile0gjhRi71jD7USBIG6c6bnV8PmxvXkAEROywcExaThThNVydLXA&#10;yrgTv9OxTq0oEI4VauhS8pWUsenIYpw4T1y8bxcspiJDK03AU4HbQd4pNZcWey4LHXradNT81Aer&#10;QTnvQz9/3X3tDs/12/4x19N91np8nddPIBLldAn/t1+Mhpm6h78z5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afv6xQAAANwAAAAPAAAAAAAAAAAAAAAAAJgCAABkcnMv&#10;ZG93bnJldi54bWxQSwUGAAAAAAQABAD1AAAAigMAAAAA&#10;" path="m329,1772l738,1625,738,,,e" filled="f" strokecolor="#903" strokeweight="31e-5mm">
                    <v:stroke dashstyle="1 1"/>
                    <v:path arrowok="t" o:connecttype="custom" o:connectlocs="329,1772;738,1625;738,0;0,0" o:connectangles="0,0,0,0"/>
                  </v:shape>
                  <v:line id="Line 403" o:spid="_x0000_s1427" style="position:absolute;flip:y;visibility:visible;mso-wrap-style:square" from="8163,1840" to="8254,18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c4mMQAAADcAAAADwAAAGRycy9kb3ducmV2LnhtbESP3WoCMRSE7wXfIRyhN1Kz/iKrUUqx&#10;oCBCtaW3h81xd3VzsiRR17c3QsHLYWa+YebLxlTiSs6XlhX0ewkI4szqknMFP4ev9ykIH5A1VpZJ&#10;wZ08LBft1hxTbW/8Tdd9yEWEsE9RQRFCnUrps4IM+p6tiaN3tM5giNLlUju8Rbip5CBJJtJgyXGh&#10;wJo+C8rO+4tR0P3rXzbTU9iOd7j6dbbk7Y6HSr11mo8ZiEBNeIX/22utYJRM4HkmHg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hziYxAAAANwAAAAPAAAAAAAAAAAA&#10;AAAAAKECAABkcnMvZG93bnJldi54bWxQSwUGAAAAAAQABAD5AAAAkgMAAAAA&#10;" strokecolor="#903" strokeweight="31e-5mm"/>
                  <v:line id="Line 404" o:spid="_x0000_s1428" style="position:absolute;visibility:visible;mso-wrap-style:square" from="8163,1885" to="8254,1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8dDMQAAADcAAAADwAAAGRycy9kb3ducmV2LnhtbESPQYvCMBSE74L/ITzBm6YrUrUaRYRd&#10;FvTg6uL52bxtS5uX2mS1/nsjCB6HmfmGWaxaU4krNa6wrOBjGIEgTq0uOFPwe/wcTEE4j6yxskwK&#10;7uRgtex2Fphoe+Mfuh58JgKEXYIKcu/rREqX5mTQDW1NHLw/2xj0QTaZ1A3eAtxUchRFsTRYcFjI&#10;saZNTml5+DcKfB1/XU60i9PpfrZz5TY7nsu9Uv1eu56D8NT6d/jV/tYKxtEEnmfCEZDL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7x0MxAAAANwAAAAPAAAAAAAAAAAA&#10;AAAAAKECAABkcnMvZG93bnJldi54bWxQSwUGAAAAAAQABAD5AAAAkgMAAAAA&#10;" strokecolor="#903" strokeweight="31e-5mm"/>
                  <v:rect id="Rectangle 405" o:spid="_x0000_s1429" style="position:absolute;left:8277;top:2510;width:58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MQbL4A&#10;AADcAAAADwAAAGRycy9kb3ducmV2LnhtbERPy2oCMRTdC/5DuEJ3miilyGgUEQRb3Dj6AZfJnQcm&#10;N0MSnenfNwuhy8N5b/ejs+JFIXaeNSwXCgRx5U3HjYb77TRfg4gJ2aD1TBp+KcJ+N51ssTB+4Cu9&#10;ytSIHMKxQA1tSn0hZaxachgXvifOXO2Dw5RhaKQJOORwZ+VKqS/psOPc0GJPx5aqR/l0GuStPA3r&#10;0gblf1b1xX6frzV5rT9m42EDItGY/sVv99lo+FR5bT6Tj4Dc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sDEGy+AAAA3AAAAA8AAAAAAAAAAAAAAAAAmAIAAGRycy9kb3ducmV2&#10;LnhtbFBLBQYAAAAABAAEAPUAAACDAwAAAAA=&#10;" filled="f" stroked="f">
                    <v:textbox style="mso-fit-shape-to-text:t" inset="0,0,0,0">
                      <w:txbxContent>
                        <w:p w:rsidR="00D32B19" w:rsidRDefault="00D32B19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:rsidR="00E03628" w:rsidRDefault="00E03628" w:rsidP="00E03628">
      <w:pPr>
        <w:widowControl w:val="0"/>
        <w:jc w:val="center"/>
        <w:rPr>
          <w:rFonts w:cs="Arial"/>
        </w:rPr>
      </w:pPr>
    </w:p>
    <w:p w:rsidR="00E03628" w:rsidRDefault="00E03628" w:rsidP="00E0362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28597"/>
      <w:r>
        <w:lastRenderedPageBreak/>
        <w:t>Casos de Uso</w:t>
      </w:r>
      <w:bookmarkEnd w:id="9"/>
    </w:p>
    <w:p w:rsidR="00E03628" w:rsidRDefault="00E03628" w:rsidP="00E03628">
      <w:pPr>
        <w:pStyle w:val="Ttulo2"/>
      </w:pPr>
      <w:r>
        <w:rPr>
          <w:vanish/>
        </w:rPr>
        <w:t xml:space="preserve">UCS841 </w:t>
      </w:r>
      <w:bookmarkStart w:id="10" w:name="_Toc404328598"/>
      <w:r>
        <w:t>Incluir Ato de Responder por Unidade Organizacional</w:t>
      </w:r>
      <w:bookmarkEnd w:id="10"/>
      <w:r>
        <w:t> </w:t>
      </w:r>
    </w:p>
    <w:p w:rsidR="00E03628" w:rsidRDefault="00E03628" w:rsidP="00E03628">
      <w:pPr>
        <w:pStyle w:val="Ttulo3"/>
        <w:keepNext w:val="0"/>
        <w:widowControl w:val="0"/>
        <w:spacing w:before="120" w:line="240" w:lineRule="auto"/>
      </w:pPr>
      <w:bookmarkStart w:id="11" w:name="_Toc404328599"/>
      <w:r>
        <w:t>Fluxo Básico</w:t>
      </w:r>
      <w:bookmarkEnd w:id="11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Responder por Unidade Organizacional.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a matrícula da pessoa que irá responder pelo cargo efetivo.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os parâmetros do cargo efetivo no órgão. Ver item 5.2.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se o cargo efetivo informado permite ato de responder conforme parâmetro recuperado anteriormente.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verifica se o cargo efetivo informado permite </w:t>
      </w:r>
      <w:proofErr w:type="spellStart"/>
      <w:r>
        <w:t>enturmação</w:t>
      </w:r>
      <w:proofErr w:type="spellEnd"/>
      <w:r>
        <w:t xml:space="preserve"> no órgão.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servidor deve obrigatoriamente possuir uma relação de vínculo de cargo </w:t>
      </w:r>
      <w:proofErr w:type="gramStart"/>
      <w:r>
        <w:t>efetivo não encerrada</w:t>
      </w:r>
      <w:proofErr w:type="gramEnd"/>
      <w:r>
        <w:t xml:space="preserve"> no órgão.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verifica se a pessoa atende aos pré-requisitos exigidos pelo cargo efetivo que esta respondendo (escolaridade, registros profissionais e de habilitação, e cargos ou emprego permanentes que devam estar ocupando no momento). </w:t>
      </w:r>
      <w:proofErr w:type="gramStart"/>
      <w:r>
        <w:t>Vide anexo</w:t>
      </w:r>
      <w:proofErr w:type="gramEnd"/>
      <w:r>
        <w:t xml:space="preserve"> 5.1.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a unidade organizacional que o cargo efetivo será</w:t>
      </w:r>
      <w:proofErr w:type="gramStart"/>
      <w:r>
        <w:t xml:space="preserve">  </w:t>
      </w:r>
      <w:proofErr w:type="gramEnd"/>
      <w:r>
        <w:t>exercido.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todas as jornadas de trabalho da Unidade Organizacional informada.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recupera através do vínculo informado as relações de vínculo de cargo </w:t>
      </w:r>
      <w:proofErr w:type="gramStart"/>
      <w:r>
        <w:t>efetivo ativas</w:t>
      </w:r>
      <w:proofErr w:type="gramEnd"/>
      <w:r>
        <w:t xml:space="preserve"> que o respondente possui no momento. 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tipo de pagamento para o ator de responder.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opcionais e submete a operação.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verifica se existe vaga disponível na unidade organizacional ou no órgão para o cargo efetivo informado, realizando o caso de uso “UCS 007 Verificar Vaga Disponível” do módulo “Movimentações” do </w:t>
      </w:r>
      <w:proofErr w:type="gramStart"/>
      <w:r>
        <w:t>sub módulo</w:t>
      </w:r>
      <w:proofErr w:type="gramEnd"/>
      <w:r>
        <w:t xml:space="preserve"> “Quadro </w:t>
      </w:r>
      <w:proofErr w:type="spellStart"/>
      <w:r>
        <w:t>Lotacional</w:t>
      </w:r>
      <w:proofErr w:type="spellEnd"/>
      <w:r>
        <w:t>”.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efetiva o histórico do cargo efetivo respondido, gerando uma nova relação de vinculo e relacionando-a ao vinculo do cargo efetivo anterior.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 xml:space="preserve">O sistema verifica se o servidor não se afastou de seu cargo efetivo no qual ele é titular para ocupar o cargo efetivo como respondente. Caso o servidor não tenha se </w:t>
      </w:r>
      <w:r>
        <w:rPr>
          <w:strike/>
          <w:color w:val="FF0000"/>
        </w:rPr>
        <w:lastRenderedPageBreak/>
        <w:t>afastado de seu cargo efetivo de titular, o sistema verifica o histórico da jornada de trabalho da relação de vínculo do cargo efetivo do respondente. Caso a relação de vínculo tenha uma jornada de trabalho ativa, o sistema realiza o caso de uso “UCS 058 Verificar Choque de horários” para as jornadas de trabalho daquela unidade.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respondente não responderá cumulativamente.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gera o afastamento do titular, incluindo histórico de afastamento da relação de vínculo.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E03628" w:rsidRDefault="00E03628" w:rsidP="00E03628">
      <w:pPr>
        <w:pStyle w:val="Ttulo4"/>
        <w:numPr>
          <w:ilvl w:val="0"/>
          <w:numId w:val="0"/>
        </w:numPr>
        <w:ind w:left="2160" w:hanging="1080"/>
      </w:pPr>
    </w:p>
    <w:p w:rsidR="00E03628" w:rsidRDefault="00E03628" w:rsidP="00E03628">
      <w:pPr>
        <w:pStyle w:val="Ttulo3"/>
        <w:keepNext w:val="0"/>
        <w:widowControl w:val="0"/>
        <w:spacing w:before="120" w:line="240" w:lineRule="auto"/>
      </w:pPr>
      <w:bookmarkStart w:id="12" w:name="_Toc404328600"/>
      <w:r>
        <w:t>Fluxo Alternativo – Ator informa que o respondente responderá cumulativamente – item 4.1.1.15</w:t>
      </w:r>
      <w:bookmarkEnd w:id="12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verifica que o respondente responderá cumulativamente.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verifica se é possível acumular esse vínculo, realizando o caso de uso “UCS 053 – Verificar Acumulação de Vínculo” do </w:t>
      </w:r>
      <w:proofErr w:type="gramStart"/>
      <w:r>
        <w:t>módulo Movimentações</w:t>
      </w:r>
      <w:proofErr w:type="gramEnd"/>
      <w:r>
        <w:t xml:space="preserve">, sub módulo “Quadro </w:t>
      </w:r>
      <w:proofErr w:type="spellStart"/>
      <w:r>
        <w:t>Lotacional</w:t>
      </w:r>
      <w:proofErr w:type="spellEnd"/>
      <w:r>
        <w:t>”, informando a pessoa, a relação de vínculo, a carga horária e o órgão do respondente.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Retorna ao item 4.1.1.18.</w:t>
      </w:r>
    </w:p>
    <w:p w:rsidR="00E03628" w:rsidRDefault="00E03628" w:rsidP="00E03628">
      <w:pPr>
        <w:pStyle w:val="Ttulo3"/>
        <w:keepNext w:val="0"/>
        <w:widowControl w:val="0"/>
        <w:spacing w:before="120" w:line="240" w:lineRule="auto"/>
      </w:pPr>
      <w:bookmarkStart w:id="13" w:name="_Toc404328601"/>
      <w:r>
        <w:t>Fluxo Alternativo – Ator informa pagamento igual “Receberá pelo cargo que responderá” – item 4.1.1.11</w:t>
      </w:r>
      <w:bookmarkEnd w:id="13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que o pagamento é pelo cargo que responderá.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a carreira e item de carreira.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recupera os níveis de referência para esse item de carreira, realizando o caso de uso “UCS 002 – Consultar Nível de Referência da Carreira e Item de Carreira” do módulo Pagamento, informando a carreira, o item de carreira, o órgão e a data atual.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Retorna para item 4.1.1.12.</w:t>
      </w:r>
    </w:p>
    <w:p w:rsidR="00E03628" w:rsidRDefault="00E03628" w:rsidP="00E03628">
      <w:pPr>
        <w:pStyle w:val="Ttulo3"/>
        <w:keepNext w:val="0"/>
        <w:widowControl w:val="0"/>
        <w:spacing w:before="120" w:line="240" w:lineRule="auto"/>
      </w:pPr>
      <w:bookmarkStart w:id="14" w:name="_Toc404328602"/>
      <w:r>
        <w:t>Fluxo Alternativo – Ator informa data final do ato de responder – item 4.1.1.12</w:t>
      </w:r>
      <w:bookmarkEnd w:id="14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a data final do ato de responder.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gera histórico de dispensa do ato de responder, com data inicial igual </w:t>
      </w:r>
      <w:proofErr w:type="gramStart"/>
      <w:r>
        <w:t>a</w:t>
      </w:r>
      <w:proofErr w:type="gramEnd"/>
      <w:r>
        <w:t xml:space="preserve"> data final do ato de responder.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finaliza o histórico de afastamento gerado anteriormente, com a data final informada.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Retorna ao item 4.1.1.13.</w:t>
      </w:r>
    </w:p>
    <w:p w:rsidR="00E03628" w:rsidRDefault="00E03628" w:rsidP="00E03628">
      <w:pPr>
        <w:pStyle w:val="Ttulo4"/>
        <w:numPr>
          <w:ilvl w:val="0"/>
          <w:numId w:val="0"/>
        </w:numPr>
        <w:ind w:left="2160" w:hanging="1080"/>
      </w:pPr>
    </w:p>
    <w:p w:rsidR="00E03628" w:rsidRDefault="00E03628" w:rsidP="00E03628">
      <w:pPr>
        <w:pStyle w:val="Ttulo4"/>
        <w:numPr>
          <w:ilvl w:val="0"/>
          <w:numId w:val="0"/>
        </w:numPr>
        <w:ind w:left="2160" w:hanging="1080"/>
      </w:pPr>
    </w:p>
    <w:p w:rsidR="00E03628" w:rsidRDefault="00E03628" w:rsidP="00E03628">
      <w:pPr>
        <w:pStyle w:val="Ttulo3"/>
        <w:keepNext w:val="0"/>
        <w:widowControl w:val="0"/>
        <w:spacing w:before="120" w:line="240" w:lineRule="auto"/>
      </w:pPr>
      <w:bookmarkStart w:id="15" w:name="_Toc404328603"/>
      <w:r>
        <w:t>Exceções</w:t>
      </w:r>
      <w:bookmarkEnd w:id="15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um cargo efetivo que exige </w:t>
      </w:r>
      <w:proofErr w:type="spellStart"/>
      <w:r>
        <w:t>enturmação</w:t>
      </w:r>
      <w:proofErr w:type="spellEnd"/>
      <w:r>
        <w:t xml:space="preserve">. O sistema emite a mensagem MSG0388 ("Não é </w:t>
      </w:r>
      <w:proofErr w:type="spellStart"/>
      <w:r>
        <w:t>possivel</w:t>
      </w:r>
      <w:proofErr w:type="spellEnd"/>
      <w:r>
        <w:t xml:space="preserve"> responder por cargo efetivo que permita </w:t>
      </w:r>
      <w:proofErr w:type="spellStart"/>
      <w:r>
        <w:t>enturmação</w:t>
      </w:r>
      <w:proofErr w:type="spellEnd"/>
      <w:r>
        <w:t>."</w:t>
      </w:r>
      <w:proofErr w:type="gramStart"/>
      <w:r>
        <w:t>)</w:t>
      </w:r>
      <w:proofErr w:type="gramEnd"/>
      <w:r>
        <w:t xml:space="preserve"> 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uma pessoa para responder o cargo efetivo que não possui os requisitos exigidos pelo cargo efetivo. O sistema emite a mensagem MSG0253 ("Servidor informado não atende as exigências do cargo efetivo.").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uma pessoa para responder o cargo efetivo sem que existam vagas disponíveis. O sistema emite a mensagem MSG0193 ("Este servidor já recebeu pagamento com esta carga horária e não pode ser &lt;</w:t>
      </w:r>
      <w:proofErr w:type="spellStart"/>
      <w:r>
        <w:t>nome_da_operação</w:t>
      </w:r>
      <w:proofErr w:type="spellEnd"/>
      <w:r>
        <w:t>&gt;."</w:t>
      </w:r>
      <w:proofErr w:type="gramStart"/>
      <w:r>
        <w:t>)</w:t>
      </w:r>
      <w:proofErr w:type="gramEnd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uma pessoa que não está ativa no órgão para responder um cargo efetivo. O sistema emite a mensagem MSG0252 ("Cargo efetivo informado não está ativo no órgão.").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uma pessoa para responder o cargo efetivo sem que o número de vagas seja maior que o número de vagas respondidas. O sistema emite a mensagem MSG0194 ("Não existe vaga no quadro </w:t>
      </w:r>
      <w:proofErr w:type="spellStart"/>
      <w:r>
        <w:t>lotacional</w:t>
      </w:r>
      <w:proofErr w:type="spellEnd"/>
      <w:r>
        <w:t>.").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responder a um cargo efetivo sem que este não permita ato de responder, conforme parâmetros recuperados. O sistema emite a mensagem MSG0251 ("Cargo efetivo não permite &lt;</w:t>
      </w:r>
      <w:proofErr w:type="spellStart"/>
      <w:r>
        <w:t>tipo_permissão</w:t>
      </w:r>
      <w:proofErr w:type="spellEnd"/>
      <w:r>
        <w:t>&gt;.").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>Tentativa de informar respondente que não pertence ao mesmo órgão do titular. O sistema emite a mensagem MSG0273 ("O vínculo do respondente/substituto não é do mesmo órgão do titular do cargo efetivo.").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matrícula que não tem cargo efetivo vigente. O sistema exibe a mensagem MSG1052 ("O servidor não possui cargo efetivo vigente."</w:t>
      </w:r>
      <w:proofErr w:type="gramStart"/>
      <w:r>
        <w:t>)</w:t>
      </w:r>
      <w:proofErr w:type="gramEnd"/>
    </w:p>
    <w:p w:rsidR="00E03628" w:rsidRDefault="00E03628" w:rsidP="00E03628">
      <w:pPr>
        <w:pStyle w:val="Ttulo4"/>
        <w:numPr>
          <w:ilvl w:val="0"/>
          <w:numId w:val="0"/>
        </w:numPr>
        <w:ind w:left="1080"/>
      </w:pPr>
    </w:p>
    <w:p w:rsidR="00E03628" w:rsidRDefault="00E03628" w:rsidP="00E03628">
      <w:pPr>
        <w:pStyle w:val="Ttulo4"/>
        <w:numPr>
          <w:ilvl w:val="0"/>
          <w:numId w:val="0"/>
        </w:numPr>
        <w:ind w:left="1080"/>
      </w:pPr>
    </w:p>
    <w:p w:rsidR="00E03628" w:rsidRDefault="00E03628" w:rsidP="00E03628">
      <w:pPr>
        <w:pStyle w:val="Recuodecorpodetexto"/>
      </w:pPr>
    </w:p>
    <w:p w:rsidR="00E03628" w:rsidRDefault="00E03628" w:rsidP="00E03628">
      <w:pPr>
        <w:pStyle w:val="Ttulo2"/>
      </w:pPr>
      <w:r>
        <w:rPr>
          <w:vanish/>
        </w:rPr>
        <w:t xml:space="preserve">UCS842 </w:t>
      </w:r>
      <w:bookmarkStart w:id="16" w:name="_Toc404328604"/>
      <w:r>
        <w:t>Alterar Ato de Responder por Unidade Organizacional</w:t>
      </w:r>
      <w:bookmarkEnd w:id="16"/>
      <w:r>
        <w:t> </w:t>
      </w:r>
    </w:p>
    <w:p w:rsidR="00E03628" w:rsidRDefault="00E03628" w:rsidP="00E03628">
      <w:pPr>
        <w:pStyle w:val="Ttulo3"/>
        <w:keepNext w:val="0"/>
        <w:widowControl w:val="0"/>
        <w:spacing w:before="120" w:line="240" w:lineRule="auto"/>
      </w:pPr>
      <w:bookmarkStart w:id="17" w:name="_Toc404328605"/>
      <w:r>
        <w:lastRenderedPageBreak/>
        <w:t>Fluxo Básico</w:t>
      </w:r>
      <w:bookmarkEnd w:id="17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Responder por Unidade Organizacional.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informações do cargo efetivo para conferência do ator.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se o registro de resposta do cargo efetivo selecionado não está finalizado, verificando se a data fim do registro é menor que a data atual.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 período de resposta do cargo efetivo.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do processo de resposta do cargo efetivo.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verifica se houve algum cálculo de folha de pagamento normal do tipo real, realizando o caso de uso “UCS 001 – Verificar Pagamentos Fechados”, do módulo “Pagamentos”, informando o órgão, o tipo “Real” e “Normal” e a data inicial e final original (valores anteriores </w:t>
      </w:r>
      <w:proofErr w:type="gramStart"/>
      <w:r>
        <w:t>a</w:t>
      </w:r>
      <w:proofErr w:type="gramEnd"/>
      <w:r>
        <w:t xml:space="preserve"> alteração).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E03628" w:rsidRDefault="00E03628" w:rsidP="00E03628">
      <w:pPr>
        <w:pStyle w:val="Ttulo3"/>
        <w:keepNext w:val="0"/>
        <w:widowControl w:val="0"/>
        <w:spacing w:before="120" w:line="240" w:lineRule="auto"/>
      </w:pPr>
      <w:bookmarkStart w:id="18" w:name="_Toc404328606"/>
      <w:r>
        <w:t xml:space="preserve">Fluxo Alternativo – Ator informa nova data fim </w:t>
      </w:r>
      <w:proofErr w:type="gramStart"/>
      <w:r>
        <w:t>válida</w:t>
      </w:r>
      <w:proofErr w:type="gramEnd"/>
      <w:r>
        <w:t xml:space="preserve"> – item 4.2.1.4</w:t>
      </w:r>
      <w:bookmarkEnd w:id="18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nova data fim.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verifica que a data é menor que a data de retorno do afastamento do titular.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atualiza (ou gera novo, caso não tenha sido gerado na inclusão), o histórico do afastamento da relação de vínculo do titular, com a nova data de retorno.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Retorna ao item 4.2.1.4.</w:t>
      </w:r>
    </w:p>
    <w:p w:rsidR="00E03628" w:rsidRDefault="00E03628" w:rsidP="00E03628">
      <w:pPr>
        <w:pStyle w:val="Ttulo3"/>
        <w:keepNext w:val="0"/>
        <w:widowControl w:val="0"/>
        <w:spacing w:before="120" w:line="240" w:lineRule="auto"/>
      </w:pPr>
      <w:bookmarkStart w:id="19" w:name="_Toc404328607"/>
      <w:r>
        <w:t>Exceções</w:t>
      </w:r>
      <w:bookmarkEnd w:id="19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alterar data início ou fim, sendo que já existe cálculo de folha de pagamento. O sistema exibe a mensagem MSG0743 ("Não é permitido &lt;operação&gt;. Já houve processamento da folha de pagamento."</w:t>
      </w:r>
      <w:proofErr w:type="gramStart"/>
      <w:r>
        <w:t>)</w:t>
      </w:r>
      <w:proofErr w:type="gramEnd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>Tentativa de informar uma data fim de resposta do cargo efetivo maior que a data fim do retorno do afastamento do cargo efetivo do titular. O sistema emite a mensagem</w:t>
      </w:r>
      <w:proofErr w:type="gramStart"/>
      <w:r>
        <w:rPr>
          <w:strike/>
          <w:color w:val="FF0000"/>
        </w:rPr>
        <w:t xml:space="preserve">  </w:t>
      </w:r>
      <w:proofErr w:type="gramEnd"/>
      <w:r>
        <w:rPr>
          <w:strike/>
          <w:color w:val="FF0000"/>
        </w:rPr>
        <w:t>MSG0578 ("A data de fim da &lt;</w:t>
      </w:r>
      <w:proofErr w:type="spellStart"/>
      <w:r>
        <w:rPr>
          <w:strike/>
          <w:color w:val="FF0000"/>
        </w:rPr>
        <w:t>nome_da_operação</w:t>
      </w:r>
      <w:proofErr w:type="spellEnd"/>
      <w:r>
        <w:rPr>
          <w:strike/>
          <w:color w:val="FF0000"/>
        </w:rPr>
        <w:t>&gt; deve ser menor ou igual a data fim de afastamento do titular do cargo efetivo.")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alterar um registro de resposta de cargo efetivo que já finalizado. O sistema emite a mensagem MSG0252 ("Cargo efetivo informado não está ativo no órgão."</w:t>
      </w:r>
      <w:proofErr w:type="gramStart"/>
      <w:r>
        <w:t>)</w:t>
      </w:r>
      <w:proofErr w:type="gramEnd"/>
    </w:p>
    <w:p w:rsidR="00E03628" w:rsidRDefault="00E03628" w:rsidP="00E03628">
      <w:pPr>
        <w:pStyle w:val="Ttulo4"/>
        <w:numPr>
          <w:ilvl w:val="0"/>
          <w:numId w:val="0"/>
        </w:numPr>
        <w:ind w:left="2160" w:hanging="1080"/>
      </w:pPr>
    </w:p>
    <w:p w:rsidR="00E03628" w:rsidRDefault="00E03628" w:rsidP="00E03628">
      <w:pPr>
        <w:pStyle w:val="Ttulo4"/>
        <w:numPr>
          <w:ilvl w:val="0"/>
          <w:numId w:val="0"/>
        </w:numPr>
        <w:ind w:left="2160" w:hanging="1080"/>
      </w:pPr>
    </w:p>
    <w:p w:rsidR="00E03628" w:rsidRDefault="00E03628" w:rsidP="00E03628">
      <w:pPr>
        <w:pStyle w:val="Ttulo2"/>
      </w:pPr>
      <w:r>
        <w:rPr>
          <w:vanish/>
        </w:rPr>
        <w:t xml:space="preserve">UCS843 </w:t>
      </w:r>
      <w:bookmarkStart w:id="20" w:name="_Toc404328608"/>
      <w:r>
        <w:t>Anular Ato de Responder por Unidade Organizacional</w:t>
      </w:r>
      <w:bookmarkEnd w:id="20"/>
      <w:r>
        <w:t> </w:t>
      </w:r>
    </w:p>
    <w:p w:rsidR="00E03628" w:rsidRDefault="00E03628" w:rsidP="00E03628">
      <w:pPr>
        <w:pStyle w:val="Ttulo3"/>
        <w:keepNext w:val="0"/>
        <w:widowControl w:val="0"/>
        <w:spacing w:before="120" w:line="240" w:lineRule="auto"/>
      </w:pPr>
      <w:bookmarkStart w:id="21" w:name="_Toc179023160"/>
      <w:bookmarkStart w:id="22" w:name="_Toc182285483"/>
      <w:bookmarkStart w:id="23" w:name="_Toc182383758"/>
      <w:bookmarkStart w:id="24" w:name="_Toc182734447"/>
      <w:bookmarkStart w:id="25" w:name="_Toc404328609"/>
      <w:bookmarkEnd w:id="21"/>
      <w:bookmarkEnd w:id="22"/>
      <w:bookmarkEnd w:id="23"/>
      <w:bookmarkEnd w:id="24"/>
      <w:r>
        <w:t>Fluxo Básico</w:t>
      </w:r>
      <w:bookmarkEnd w:id="25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Responder por Unidade Organizacional.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se o registro de resposta do cargo efetivo selecionado não está finalizado, verificando se a data fim do registro é menor que a data atual.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se a folha de pagamento não está fechada realizando o caso de uso “UCS 001 Verificar Pagamentos Fechados”.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anula o histórico do cargo efetivo respondido.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anula o histórico da dispensa do cargo efetivo, caso exista.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verifica se o servidor foi afastado do cargo efetivo para responder. Caso tenha, sido retorna o servidor para o cargo efetivo anulando o afastamento. 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E03628" w:rsidRDefault="00E03628" w:rsidP="00E03628">
      <w:pPr>
        <w:pStyle w:val="Ttulo3"/>
        <w:keepNext w:val="0"/>
        <w:widowControl w:val="0"/>
        <w:spacing w:before="120" w:line="240" w:lineRule="auto"/>
        <w:rPr>
          <w:strike/>
          <w:color w:val="FF0000"/>
        </w:rPr>
      </w:pPr>
      <w:bookmarkStart w:id="26" w:name="_Toc404328610"/>
      <w:r>
        <w:rPr>
          <w:strike/>
          <w:color w:val="FF0000"/>
        </w:rPr>
        <w:t>Fluxo Alternativo – Reativar Registro – 4.3.1.2</w:t>
      </w:r>
      <w:bookmarkEnd w:id="26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>O sistema verifica que o registro esta anulado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>O sistema verifica se o registro de resposta do cargo efetivo selecionado não está finalizado, verificando se a data fim do registro é menor que a data atual.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>O sistema verifica se o órgão no qual o cargo efetivo se encontra permite resposta.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>O sistema verifica se a pessoa atende aos pré-requisitos exigidos pelo cargo efetivo que esta respondendo (escolaridade, registros profissionais e de habilitação, e cargos ou emprego permanentes que devam estar ocupando no momento). Ver anexo item 5.1.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>O sistema recupera o número de vagas disponíveis na unidade organizacional ou no órgão para o cargo efetivo informado, realizando o caso de uso “UCS 007 Verificar Vaga Disponível”.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 xml:space="preserve">O sistema verifica se o servidor não se afastou de seu cargo efetivo no qual ele é titular para ocupar o cargo efetivo como respondente. Caso o servidor não tenha se afastado de seu cargo efetivo de titular, o sistema verifica o </w:t>
      </w:r>
      <w:r>
        <w:rPr>
          <w:strike/>
          <w:color w:val="FF0000"/>
        </w:rPr>
        <w:lastRenderedPageBreak/>
        <w:t>histórico da jornada de trabalho da relação de vínculo do cargo efetivo do respondente. Caso a relação de vínculo tenha uma jornada de trabalho ativa o sistema realiza o caso de uso “UCS 058 Verificar Choque de horários” para as jornadas de trabalho daquela unidade.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>O sistema verifica se o servidor possui algum afastamento proveniente do registro que esta sendo reativado e encontra-se nulo, realizando o caso de uso “UCS 001 Verificar Afastamento”, caso possua, o sistema reativa os afastamentos.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>O sistema valida as informações, processa a operação, reativa o histórico do cargo efetivo respondido e mensagem MSG0050 ("Inclusão efetuada com sucesso!").</w:t>
      </w:r>
    </w:p>
    <w:p w:rsidR="00E03628" w:rsidRDefault="00E03628" w:rsidP="00E03628">
      <w:pPr>
        <w:pStyle w:val="Ttulo3"/>
        <w:keepNext w:val="0"/>
        <w:widowControl w:val="0"/>
        <w:spacing w:before="120" w:line="240" w:lineRule="auto"/>
      </w:pPr>
      <w:bookmarkStart w:id="27" w:name="_Toc404328611"/>
      <w:r>
        <w:t xml:space="preserve">Exceções - </w:t>
      </w:r>
      <w:proofErr w:type="gramStart"/>
      <w:r>
        <w:t>Anular</w:t>
      </w:r>
      <w:bookmarkEnd w:id="27"/>
      <w:proofErr w:type="gramEnd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anular um cargo efetivo de resposta que possui um registro de pagamento fechado para o ocupante do cargo efetivo. O sistema emite a mensagem MSG0248 ("A folha de pagamento não pode estar fechada para o servidor.").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anular um cargo efetivo de resposta que está com o status finalizado. O sistema emite a mensagem MSG0252 ("Cargo efetivo informado não está ativo no órgão.").</w:t>
      </w:r>
    </w:p>
    <w:p w:rsidR="00E03628" w:rsidRDefault="00E03628" w:rsidP="00E03628">
      <w:pPr>
        <w:pStyle w:val="Ttulo3"/>
        <w:keepNext w:val="0"/>
        <w:widowControl w:val="0"/>
        <w:spacing w:before="120" w:line="240" w:lineRule="auto"/>
        <w:rPr>
          <w:strike/>
          <w:color w:val="FF0000"/>
        </w:rPr>
      </w:pPr>
      <w:bookmarkStart w:id="28" w:name="_Toc404328612"/>
      <w:r>
        <w:rPr>
          <w:strike/>
          <w:color w:val="FF0000"/>
        </w:rPr>
        <w:t xml:space="preserve">Exceções - </w:t>
      </w:r>
      <w:proofErr w:type="gramStart"/>
      <w:r>
        <w:rPr>
          <w:strike/>
          <w:color w:val="FF0000"/>
        </w:rPr>
        <w:t>Reativar</w:t>
      </w:r>
      <w:bookmarkEnd w:id="28"/>
      <w:proofErr w:type="gramEnd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>Tentativa de reativar servidor para responder o cargo efetivo que não possui os requisitos exigidos pelo cargo efetivo. O sistema emite a mensagem MSG0253 ("Servidor informado não atende as exigências do cargo efetivo.").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>Tentativa de reativar servidor que não está ativo no órgão para responder um cargo efetivo. O sistema emite a mensagem MSG0252 ("Cargo efetivo informado não está ativo no órgão.").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 xml:space="preserve">Tentativa de reativar servidor para responder o cargo efetivo sem que o número de vagas seja maior que o número de vagas respondidas. O sistema emite a mensagem MSG0194 ("Não existe vaga no quadro </w:t>
      </w:r>
      <w:proofErr w:type="spellStart"/>
      <w:r>
        <w:rPr>
          <w:strike/>
          <w:color w:val="FF0000"/>
        </w:rPr>
        <w:t>lotacional</w:t>
      </w:r>
      <w:proofErr w:type="spellEnd"/>
      <w:r>
        <w:rPr>
          <w:strike/>
          <w:color w:val="FF0000"/>
        </w:rPr>
        <w:t>.").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>Tentativa de reativar servidor para responder por cargo efetivo em que o item de carreira no órgão que corresponde ao cargo efetivo esteja com o parâmetro que determina se poderá haver ato de responder desmarcado. O sistema emite a mensagem MSG0251 ("Cargo efetivo não permite &lt;</w:t>
      </w:r>
      <w:proofErr w:type="spellStart"/>
      <w:r>
        <w:rPr>
          <w:strike/>
          <w:color w:val="FF0000"/>
        </w:rPr>
        <w:t>tipo_permissão</w:t>
      </w:r>
      <w:proofErr w:type="spellEnd"/>
      <w:r>
        <w:rPr>
          <w:strike/>
          <w:color w:val="FF0000"/>
        </w:rPr>
        <w:t>&gt;.").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 xml:space="preserve">Tentativa de reativar um servidor para responder por uma vaga onde a nova jornada de trabalho entra em choque de horários com outras jornadas, escalas ou </w:t>
      </w:r>
      <w:proofErr w:type="spellStart"/>
      <w:r>
        <w:rPr>
          <w:strike/>
          <w:color w:val="FF0000"/>
        </w:rPr>
        <w:t>enturmações</w:t>
      </w:r>
      <w:proofErr w:type="spellEnd"/>
      <w:r>
        <w:rPr>
          <w:strike/>
          <w:color w:val="FF0000"/>
        </w:rPr>
        <w:t xml:space="preserve"> que o servidor possa ter. O sistema emite a seguinte </w:t>
      </w:r>
      <w:r>
        <w:rPr>
          <w:strike/>
          <w:color w:val="FF0000"/>
        </w:rPr>
        <w:lastRenderedPageBreak/>
        <w:t>mensagem MSG0374 ("Nova designação/efetivação possui choque de horários com outras relações de vinculo."</w:t>
      </w:r>
      <w:proofErr w:type="gramStart"/>
      <w:r>
        <w:rPr>
          <w:strike/>
          <w:color w:val="FF0000"/>
        </w:rPr>
        <w:t>)</w:t>
      </w:r>
      <w:proofErr w:type="gramEnd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 xml:space="preserve">Tentativa de reativar servidor para responder por carreira ou item de carreia que permite </w:t>
      </w:r>
      <w:proofErr w:type="spellStart"/>
      <w:r>
        <w:rPr>
          <w:strike/>
          <w:color w:val="FF0000"/>
        </w:rPr>
        <w:t>enturmação</w:t>
      </w:r>
      <w:proofErr w:type="spellEnd"/>
      <w:r>
        <w:rPr>
          <w:strike/>
          <w:color w:val="FF0000"/>
        </w:rPr>
        <w:t xml:space="preserve">. O sistema emite a seguinte mensagem MSG0388 ("Não é </w:t>
      </w:r>
      <w:proofErr w:type="spellStart"/>
      <w:r>
        <w:rPr>
          <w:strike/>
          <w:color w:val="FF0000"/>
        </w:rPr>
        <w:t>possivel</w:t>
      </w:r>
      <w:proofErr w:type="spellEnd"/>
      <w:r>
        <w:rPr>
          <w:strike/>
          <w:color w:val="FF0000"/>
        </w:rPr>
        <w:t xml:space="preserve"> responder por cargo efetivo que permita </w:t>
      </w:r>
      <w:proofErr w:type="spellStart"/>
      <w:r>
        <w:rPr>
          <w:strike/>
          <w:color w:val="FF0000"/>
        </w:rPr>
        <w:t>enturmação</w:t>
      </w:r>
      <w:proofErr w:type="spellEnd"/>
      <w:r>
        <w:rPr>
          <w:strike/>
          <w:color w:val="FF0000"/>
        </w:rPr>
        <w:t>."</w:t>
      </w:r>
      <w:proofErr w:type="gramStart"/>
      <w:r>
        <w:rPr>
          <w:strike/>
          <w:color w:val="FF0000"/>
        </w:rPr>
        <w:t>) .</w:t>
      </w:r>
      <w:proofErr w:type="gramEnd"/>
    </w:p>
    <w:p w:rsidR="00E03628" w:rsidRDefault="00E03628" w:rsidP="00E03628">
      <w:pPr>
        <w:pStyle w:val="Ttulo4"/>
        <w:numPr>
          <w:ilvl w:val="0"/>
          <w:numId w:val="0"/>
        </w:numPr>
      </w:pPr>
    </w:p>
    <w:p w:rsidR="00E03628" w:rsidRDefault="00E03628" w:rsidP="00E03628">
      <w:pPr>
        <w:pStyle w:val="Ttulo2"/>
      </w:pPr>
      <w:bookmarkStart w:id="29" w:name="_Toc404328613"/>
      <w:r>
        <w:t>Excluir Ato de Responder por Unidade Organizacional</w:t>
      </w:r>
      <w:bookmarkEnd w:id="29"/>
      <w:r w:rsidR="00D32B19">
        <w:t xml:space="preserve"> </w:t>
      </w:r>
    </w:p>
    <w:p w:rsidR="00E03628" w:rsidRDefault="00E03628" w:rsidP="00E03628">
      <w:pPr>
        <w:pStyle w:val="Ttulo3"/>
        <w:keepNext w:val="0"/>
        <w:widowControl w:val="0"/>
        <w:spacing w:before="120" w:line="240" w:lineRule="auto"/>
      </w:pPr>
      <w:bookmarkStart w:id="30" w:name="_Toc404328614"/>
      <w:r>
        <w:t>Fluxo Básico</w:t>
      </w:r>
      <w:bookmarkEnd w:id="30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Responder por Unidade Organizacional.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se a folha de pagamento não está fechada realizando o caso de uso “UCS 001 Verificar Pagamentos Fechados”.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se o registro de resposta do cargo efetivo selecionado não está finalizado, verificando se a data fim do registro é menor que a data atual.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verifica se o servidor foi afastado do cargo efetivo para responder, realizando o caso de uso “UCS 001 Verifica Afastamento”, caso tenha sido retorna o servidor para o cargo efetivo excluindo o afastamento. 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exclui o histórico do cargo efetivo respondido.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exclui o histórico do ato de responder, caso exista.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</w:t>
      </w:r>
      <w:proofErr w:type="gramStart"/>
      <w:r>
        <w:t xml:space="preserve">  </w:t>
      </w:r>
      <w:proofErr w:type="gramEnd"/>
      <w:r>
        <w:t>MSG0052 ("Exclusão efetuada com sucesso!").</w:t>
      </w:r>
    </w:p>
    <w:p w:rsidR="00E03628" w:rsidRDefault="00E03628" w:rsidP="00E03628">
      <w:pPr>
        <w:pStyle w:val="Ttulo3"/>
        <w:keepNext w:val="0"/>
        <w:widowControl w:val="0"/>
        <w:spacing w:before="120" w:line="240" w:lineRule="auto"/>
      </w:pPr>
      <w:bookmarkStart w:id="31" w:name="_Toc404328615"/>
      <w:r>
        <w:t>Exceções</w:t>
      </w:r>
      <w:bookmarkEnd w:id="31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excluir um cargo efetivo de resposta que possui um registro de pagamento fechado para o ocupante do cargo efetivo. O sistema emite a mensagem MSG0248 ("A folha de pagamento não pode estar fechada para o servidor.").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excluir um cargo efetivo de resposta que está com o status finalizado. O sistema emite a mensagem MSG0252 ("Cargo efetivo informado não está ativo no órgão.").</w:t>
      </w:r>
    </w:p>
    <w:p w:rsidR="00E03628" w:rsidRDefault="00E03628" w:rsidP="00E03628">
      <w:pPr>
        <w:pStyle w:val="Ttulo4"/>
        <w:numPr>
          <w:ilvl w:val="0"/>
          <w:numId w:val="0"/>
        </w:numPr>
        <w:ind w:left="1080"/>
      </w:pPr>
    </w:p>
    <w:p w:rsidR="00E03628" w:rsidRDefault="00E03628" w:rsidP="00E03628">
      <w:pPr>
        <w:pStyle w:val="Ttulo2"/>
      </w:pPr>
      <w:bookmarkStart w:id="32" w:name="_Toc404328616"/>
      <w:r>
        <w:t>Listar Ato de Responder por Unidade Organizacional</w:t>
      </w:r>
      <w:bookmarkEnd w:id="32"/>
      <w:r>
        <w:t> </w:t>
      </w:r>
    </w:p>
    <w:p w:rsidR="00E03628" w:rsidRDefault="00E03628" w:rsidP="00E03628">
      <w:pPr>
        <w:pStyle w:val="Ttulo3"/>
        <w:keepNext w:val="0"/>
        <w:widowControl w:val="0"/>
        <w:spacing w:before="120" w:line="240" w:lineRule="auto"/>
      </w:pPr>
      <w:bookmarkStart w:id="33" w:name="_Toc404328617"/>
      <w:r>
        <w:t>Fluxo Básico</w:t>
      </w:r>
      <w:bookmarkEnd w:id="33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Responder por Unidade Organizacional.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uma lista com respostas de cargos </w:t>
      </w:r>
      <w:proofErr w:type="gramStart"/>
      <w:r>
        <w:t>efetivos do servidor já efetuadas de acordo com os filtros informados ordenados pela data de início de resposta do cargo efetivo</w:t>
      </w:r>
      <w:proofErr w:type="gramEnd"/>
      <w:r>
        <w:t>.</w:t>
      </w:r>
    </w:p>
    <w:p w:rsidR="00E03628" w:rsidRDefault="00E03628" w:rsidP="00E03628">
      <w:pPr>
        <w:pStyle w:val="Recuodecorpodetexto"/>
      </w:pPr>
    </w:p>
    <w:p w:rsidR="00E03628" w:rsidRDefault="00E03628" w:rsidP="00E03628">
      <w:pPr>
        <w:pStyle w:val="Recuodecorpodetexto"/>
      </w:pPr>
    </w:p>
    <w:p w:rsidR="00D32B19" w:rsidRDefault="00D32B1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03628" w:rsidRDefault="00E03628" w:rsidP="00E03628">
      <w:pPr>
        <w:pStyle w:val="Ttulo1"/>
        <w:keepNext w:val="0"/>
        <w:widowControl w:val="0"/>
        <w:spacing w:before="0" w:line="240" w:lineRule="auto"/>
        <w:ind w:left="540" w:hanging="540"/>
      </w:pPr>
      <w:bookmarkStart w:id="34" w:name="_Toc404328618"/>
      <w:r>
        <w:lastRenderedPageBreak/>
        <w:t>Anexos</w:t>
      </w:r>
      <w:bookmarkEnd w:id="34"/>
    </w:p>
    <w:p w:rsidR="00E03628" w:rsidRDefault="00E03628" w:rsidP="00E0362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5" w:name="_Toc404328619"/>
      <w:r>
        <w:t>Pré-requisitos</w:t>
      </w:r>
      <w:bookmarkEnd w:id="35"/>
    </w:p>
    <w:p w:rsidR="00E03628" w:rsidRDefault="00E03628" w:rsidP="00E03628">
      <w:pPr>
        <w:pStyle w:val="Ttulo3"/>
        <w:keepNext w:val="0"/>
        <w:widowControl w:val="0"/>
        <w:spacing w:before="120" w:line="240" w:lineRule="auto"/>
        <w:ind w:left="1620" w:hanging="900"/>
      </w:pPr>
      <w:bookmarkStart w:id="36" w:name="_Toc404328620"/>
      <w:r>
        <w:t xml:space="preserve">Pré-Requisitos para </w:t>
      </w:r>
      <w:proofErr w:type="gramStart"/>
      <w:r>
        <w:t>o Titular</w:t>
      </w:r>
      <w:proofErr w:type="gramEnd"/>
      <w:r>
        <w:t xml:space="preserve"> do Cargo Efetivo</w:t>
      </w:r>
      <w:bookmarkEnd w:id="36"/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através do vínculo verifica se o titular possui carteira de identidade profissional e a carteira de habilitação exigida para ocupar o cargo efetivo.</w:t>
      </w:r>
    </w:p>
    <w:p w:rsidR="00E03628" w:rsidRDefault="00E03628" w:rsidP="00E0362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através do vínculo verifica se o titular possui no currículo a escolaridade necessária e os cargos/empregos necessários para a ocupação do cargo efetivo.</w:t>
      </w:r>
    </w:p>
    <w:p w:rsidR="00E03628" w:rsidRDefault="00E03628" w:rsidP="00E03628">
      <w:pPr>
        <w:pStyle w:val="Ttulo4"/>
        <w:numPr>
          <w:ilvl w:val="0"/>
          <w:numId w:val="0"/>
        </w:numPr>
        <w:ind w:left="2160" w:hanging="1080"/>
      </w:pPr>
    </w:p>
    <w:p w:rsidR="00E03628" w:rsidRDefault="00E03628" w:rsidP="00E03628">
      <w:pPr>
        <w:pStyle w:val="Ttulo4"/>
        <w:numPr>
          <w:ilvl w:val="0"/>
          <w:numId w:val="0"/>
        </w:numPr>
        <w:ind w:left="2160" w:hanging="1080"/>
      </w:pPr>
    </w:p>
    <w:p w:rsidR="00E03628" w:rsidRDefault="00E03628" w:rsidP="00E0362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7" w:name="_Toc404328621"/>
      <w:r>
        <w:t>Parâmetros do cargo efetivo no órgão</w:t>
      </w:r>
      <w:bookmarkEnd w:id="37"/>
    </w:p>
    <w:p w:rsidR="00E03628" w:rsidRDefault="00E03628" w:rsidP="00E03628">
      <w:pPr>
        <w:pStyle w:val="Ttulo4"/>
        <w:numPr>
          <w:ilvl w:val="0"/>
          <w:numId w:val="0"/>
        </w:numPr>
        <w:ind w:left="1080"/>
      </w:pPr>
      <w:r>
        <w:t>Verificar os parâmetros para a carreira e item de carreira no órgão. Caso não achar, verificar para a estrutura de carreira superior, indo até o item de carreira do tipo carreira. Caso não encontre, todos os valores são negativos.</w:t>
      </w:r>
    </w:p>
    <w:p w:rsidR="00E03628" w:rsidRDefault="00E03628" w:rsidP="00E03628">
      <w:pPr>
        <w:pStyle w:val="Ttulo4"/>
        <w:numPr>
          <w:ilvl w:val="0"/>
          <w:numId w:val="0"/>
        </w:numPr>
        <w:ind w:left="1080"/>
      </w:pPr>
    </w:p>
    <w:p w:rsidR="00E03628" w:rsidRDefault="00E03628" w:rsidP="00E03628">
      <w:pPr>
        <w:pStyle w:val="Ttulo4"/>
        <w:numPr>
          <w:ilvl w:val="0"/>
          <w:numId w:val="0"/>
        </w:numPr>
        <w:ind w:left="1080"/>
      </w:pPr>
    </w:p>
    <w:p w:rsidR="00E03628" w:rsidRDefault="00E03628" w:rsidP="00E03628">
      <w:pPr>
        <w:pStyle w:val="Ttulo4"/>
        <w:numPr>
          <w:ilvl w:val="0"/>
          <w:numId w:val="0"/>
        </w:numPr>
        <w:ind w:left="1080"/>
      </w:pPr>
    </w:p>
    <w:p w:rsidR="00D32B19" w:rsidRDefault="00D32B1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03628" w:rsidRDefault="00E03628" w:rsidP="00E03628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8" w:name="_Toc404328622"/>
      <w:r>
        <w:lastRenderedPageBreak/>
        <w:t>Revisões</w:t>
      </w:r>
      <w:bookmarkEnd w:id="38"/>
    </w:p>
    <w:p w:rsidR="00E03628" w:rsidRDefault="00E03628" w:rsidP="00E0362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E0362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E03628" w:rsidRPr="00E03628" w:rsidRDefault="00E0362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0362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E03628" w:rsidRPr="00E03628" w:rsidRDefault="00E0362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0362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3628" w:rsidRPr="00E03628" w:rsidRDefault="00E0362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0362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3628" w:rsidRPr="00E03628" w:rsidRDefault="00E0362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0362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3628" w:rsidRPr="00E03628" w:rsidRDefault="00E0362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0362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0362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Default="00E0362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Default="00E03628" w:rsidP="00D32B1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Default="00E0362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Default="00E0362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Default="00E0362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03628" w:rsidRPr="00D32B1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03628" w:rsidRPr="00D32B19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03628" w:rsidRPr="00D32B19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03628" w:rsidRPr="00D32B19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03628" w:rsidRPr="00D32B19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03628" w:rsidRPr="00D32B1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03628" w:rsidRPr="00D32B19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03628" w:rsidRPr="00D32B1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03628" w:rsidRPr="00D32B19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03628" w:rsidRPr="00D32B19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03628" w:rsidRPr="00D32B19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03628" w:rsidRPr="00D32B1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03628" w:rsidRPr="00D32B1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03628" w:rsidRPr="00D32B1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D32B19">
              <w:rPr>
                <w:rFonts w:cs="Arial"/>
                <w:sz w:val="16"/>
              </w:rPr>
              <w:t>Checklist</w:t>
            </w:r>
            <w:proofErr w:type="spellEnd"/>
            <w:r w:rsidRPr="00D32B19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3628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  <w:r w:rsidRPr="00D32B19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3628" w:rsidRPr="00D32B19" w:rsidRDefault="00E03628" w:rsidP="00D32B1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E03628" w:rsidRPr="00D32B19" w:rsidRDefault="00E03628" w:rsidP="00D32B19">
      <w:pPr>
        <w:widowControl w:val="0"/>
        <w:ind w:left="0"/>
        <w:rPr>
          <w:rFonts w:cs="Arial"/>
          <w:sz w:val="16"/>
        </w:rPr>
      </w:pPr>
    </w:p>
    <w:p w:rsidR="00E03628" w:rsidRPr="00D32B19" w:rsidRDefault="00E03628" w:rsidP="00D32B19">
      <w:pPr>
        <w:widowControl w:val="0"/>
        <w:ind w:left="0"/>
        <w:rPr>
          <w:rFonts w:cs="Arial"/>
          <w:sz w:val="16"/>
        </w:rPr>
      </w:pPr>
    </w:p>
    <w:p w:rsidR="00E03628" w:rsidRPr="00D32B19" w:rsidRDefault="00E03628" w:rsidP="00D32B19">
      <w:pPr>
        <w:widowControl w:val="0"/>
        <w:ind w:left="0"/>
        <w:rPr>
          <w:rFonts w:cs="Arial"/>
          <w:sz w:val="16"/>
        </w:rPr>
      </w:pPr>
    </w:p>
    <w:p w:rsidR="00E03628" w:rsidRPr="00D32B19" w:rsidRDefault="00E03628" w:rsidP="00D32B19">
      <w:pPr>
        <w:widowControl w:val="0"/>
        <w:ind w:left="0"/>
        <w:rPr>
          <w:rFonts w:cs="Arial"/>
          <w:sz w:val="16"/>
        </w:rPr>
      </w:pPr>
    </w:p>
    <w:p w:rsidR="00F41655" w:rsidRPr="00D32B19" w:rsidRDefault="00F41655" w:rsidP="00D32B19">
      <w:pPr>
        <w:widowControl w:val="0"/>
        <w:ind w:left="0"/>
        <w:rPr>
          <w:rFonts w:cs="Arial"/>
          <w:sz w:val="16"/>
        </w:rPr>
      </w:pPr>
    </w:p>
    <w:sectPr w:rsidR="00F41655" w:rsidRPr="00D32B19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3628" w:rsidRDefault="00E03628" w:rsidP="002908D9">
      <w:r>
        <w:separator/>
      </w:r>
    </w:p>
  </w:endnote>
  <w:endnote w:type="continuationSeparator" w:id="0">
    <w:p w:rsidR="00E03628" w:rsidRDefault="00E0362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81DA6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0362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 Neto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32B1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32B19">
            <w:rPr>
              <w:sz w:val="20"/>
              <w:szCs w:val="20"/>
            </w:rPr>
            <w:t xml:space="preserve">Keila </w:t>
          </w:r>
          <w:proofErr w:type="spellStart"/>
          <w:r w:rsidRPr="00D32B19">
            <w:rPr>
              <w:sz w:val="20"/>
              <w:szCs w:val="20"/>
            </w:rPr>
            <w:t>Joanês</w:t>
          </w:r>
          <w:proofErr w:type="spellEnd"/>
          <w:r w:rsidRPr="00D32B1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32B1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03628">
            <w:rPr>
              <w:b/>
              <w:sz w:val="20"/>
              <w:szCs w:val="20"/>
            </w:rPr>
            <w:t>Cadastro e Admissões</w:t>
          </w:r>
          <w:r w:rsidR="00D32B19">
            <w:rPr>
              <w:b/>
              <w:sz w:val="20"/>
              <w:szCs w:val="20"/>
            </w:rPr>
            <w:t xml:space="preserve"> -</w:t>
          </w:r>
          <w:r w:rsidR="00E03628">
            <w:rPr>
              <w:b/>
              <w:sz w:val="20"/>
              <w:szCs w:val="20"/>
            </w:rPr>
            <w:t xml:space="preserve"> Cargo Efetivo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32B19">
            <w:rPr>
              <w:b/>
              <w:sz w:val="20"/>
              <w:szCs w:val="20"/>
            </w:rPr>
            <w:t>U</w:t>
          </w:r>
          <w:r w:rsidR="00E03628">
            <w:rPr>
              <w:b/>
              <w:sz w:val="20"/>
              <w:szCs w:val="20"/>
            </w:rPr>
            <w:t>CS0062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D32B19" w:rsidRPr="00D32B19">
            <w:rPr>
              <w:b/>
              <w:sz w:val="20"/>
              <w:szCs w:val="20"/>
            </w:rPr>
            <w:t>Responder Cargo Efetivo</w:t>
          </w:r>
          <w:r w:rsidR="00D32B19" w:rsidRPr="00BD3501">
            <w:rPr>
              <w:b/>
              <w:sz w:val="20"/>
              <w:szCs w:val="20"/>
            </w:rPr>
            <w:t xml:space="preserve"> 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3628" w:rsidRDefault="00E03628" w:rsidP="002908D9">
      <w:r>
        <w:separator/>
      </w:r>
    </w:p>
  </w:footnote>
  <w:footnote w:type="continuationSeparator" w:id="0">
    <w:p w:rsidR="00E03628" w:rsidRDefault="00E0362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43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62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81DA6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712CF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32B19"/>
    <w:rsid w:val="00DB0139"/>
    <w:rsid w:val="00DF1DDA"/>
    <w:rsid w:val="00E03628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0362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0362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0362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0362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0362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0362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0362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0362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03628"/>
    <w:pPr>
      <w:ind w:left="0"/>
    </w:pPr>
  </w:style>
  <w:style w:type="paragraph" w:styleId="ndicedeilustraes">
    <w:name w:val="table of figures"/>
    <w:basedOn w:val="Normal"/>
    <w:next w:val="Normal"/>
    <w:semiHidden/>
    <w:rsid w:val="00E03628"/>
  </w:style>
  <w:style w:type="paragraph" w:styleId="Sumrio2">
    <w:name w:val="toc 2"/>
    <w:basedOn w:val="Normal"/>
    <w:next w:val="Normal"/>
    <w:autoRedefine/>
    <w:uiPriority w:val="39"/>
    <w:rsid w:val="00E0362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03628"/>
    <w:pPr>
      <w:ind w:left="480"/>
    </w:pPr>
  </w:style>
  <w:style w:type="character" w:styleId="Hyperlink">
    <w:name w:val="Hyperlink"/>
    <w:basedOn w:val="Fontepargpadro"/>
    <w:uiPriority w:val="99"/>
    <w:rsid w:val="00E0362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0362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0362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0362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0362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0362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03628"/>
    <w:rPr>
      <w:sz w:val="16"/>
    </w:rPr>
  </w:style>
  <w:style w:type="character" w:styleId="Nmerodepgina">
    <w:name w:val="page number"/>
    <w:basedOn w:val="Fontepargpadro"/>
    <w:rsid w:val="00E0362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0362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0362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0362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03628"/>
  </w:style>
  <w:style w:type="paragraph" w:styleId="Corpodetexto">
    <w:name w:val="Body Text"/>
    <w:basedOn w:val="Normal"/>
    <w:link w:val="CorpodetextoChar"/>
    <w:rsid w:val="00E0362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03628"/>
    <w:rPr>
      <w:rFonts w:eastAsia="Arial Unicode MS"/>
    </w:rPr>
  </w:style>
  <w:style w:type="paragraph" w:customStyle="1" w:styleId="tabletext">
    <w:name w:val="tabletext"/>
    <w:basedOn w:val="Normal"/>
    <w:rsid w:val="00E0362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0362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0362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0362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0362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0362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0362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0362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0362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0362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0362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0362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0362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0362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0362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0362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0362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0362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03628"/>
    <w:pPr>
      <w:ind w:left="0"/>
    </w:pPr>
  </w:style>
  <w:style w:type="paragraph" w:styleId="ndicedeilustraes">
    <w:name w:val="table of figures"/>
    <w:basedOn w:val="Normal"/>
    <w:next w:val="Normal"/>
    <w:semiHidden/>
    <w:rsid w:val="00E03628"/>
  </w:style>
  <w:style w:type="paragraph" w:styleId="Sumrio2">
    <w:name w:val="toc 2"/>
    <w:basedOn w:val="Normal"/>
    <w:next w:val="Normal"/>
    <w:autoRedefine/>
    <w:uiPriority w:val="39"/>
    <w:rsid w:val="00E0362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03628"/>
    <w:pPr>
      <w:ind w:left="480"/>
    </w:pPr>
  </w:style>
  <w:style w:type="character" w:styleId="Hyperlink">
    <w:name w:val="Hyperlink"/>
    <w:basedOn w:val="Fontepargpadro"/>
    <w:uiPriority w:val="99"/>
    <w:rsid w:val="00E0362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0362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0362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0362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0362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0362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03628"/>
    <w:rPr>
      <w:sz w:val="16"/>
    </w:rPr>
  </w:style>
  <w:style w:type="character" w:styleId="Nmerodepgina">
    <w:name w:val="page number"/>
    <w:basedOn w:val="Fontepargpadro"/>
    <w:rsid w:val="00E0362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0362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0362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0362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03628"/>
  </w:style>
  <w:style w:type="paragraph" w:styleId="Corpodetexto">
    <w:name w:val="Body Text"/>
    <w:basedOn w:val="Normal"/>
    <w:link w:val="CorpodetextoChar"/>
    <w:rsid w:val="00E0362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03628"/>
    <w:rPr>
      <w:rFonts w:eastAsia="Arial Unicode MS"/>
    </w:rPr>
  </w:style>
  <w:style w:type="paragraph" w:customStyle="1" w:styleId="tabletext">
    <w:name w:val="tabletext"/>
    <w:basedOn w:val="Normal"/>
    <w:rsid w:val="00E0362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0362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0362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0362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0362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0362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0362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0362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0362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0362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D8A99B-18D1-4D39-A696-AD3D6FE1C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17</Pages>
  <Words>2961</Words>
  <Characters>17198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20119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2014-11-09T04:53:00Z</cp:lastPrinted>
  <dcterms:created xsi:type="dcterms:W3CDTF">2014-11-09T04:52:00Z</dcterms:created>
  <dcterms:modified xsi:type="dcterms:W3CDTF">2014-11-21T12:20:00Z</dcterms:modified>
</cp:coreProperties>
</file>