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7A2" w:rsidRDefault="00FB17A2" w:rsidP="00FB17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B17A2" w:rsidRDefault="00FB17A2" w:rsidP="00FB17A2">
      <w:pPr>
        <w:widowControl w:val="0"/>
        <w:rPr>
          <w:rFonts w:cs="Arial"/>
          <w:sz w:val="20"/>
          <w:u w:val="single"/>
        </w:rPr>
      </w:pPr>
    </w:p>
    <w:p w:rsidR="00FB17A2" w:rsidRDefault="00FB17A2" w:rsidP="00FB17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  <w:sz w:val="20"/>
        </w:rPr>
      </w:pPr>
    </w:p>
    <w:p w:rsidR="00FB17A2" w:rsidRDefault="00FB17A2" w:rsidP="00FB17A2">
      <w:pPr>
        <w:widowControl w:val="0"/>
        <w:rPr>
          <w:rFonts w:cs="Arial"/>
        </w:rPr>
      </w:pPr>
    </w:p>
    <w:p w:rsidR="00FB17A2" w:rsidRDefault="00FB17A2" w:rsidP="00FB17A2">
      <w:pPr>
        <w:pStyle w:val="Capa"/>
        <w:rPr>
          <w:color w:val="FF9900"/>
        </w:rPr>
      </w:pPr>
      <w:r>
        <w:t>SINDRAPE</w:t>
      </w:r>
    </w:p>
    <w:p w:rsidR="00FB17A2" w:rsidRDefault="00FB17A2" w:rsidP="00FB17A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B17A2" w:rsidRPr="00FB17A2" w:rsidRDefault="00FB17A2" w:rsidP="00FB17A2">
      <w:pPr>
        <w:widowControl w:val="0"/>
        <w:rPr>
          <w:color w:val="000080"/>
        </w:rPr>
      </w:pPr>
    </w:p>
    <w:p w:rsidR="00FB17A2" w:rsidRPr="00FB17A2" w:rsidRDefault="00FB17A2" w:rsidP="00FB17A2">
      <w:pPr>
        <w:widowControl w:val="0"/>
        <w:jc w:val="right"/>
        <w:rPr>
          <w:rFonts w:cs="Arial"/>
          <w:b/>
          <w:bCs/>
          <w:color w:val="000080"/>
        </w:rPr>
      </w:pPr>
    </w:p>
    <w:p w:rsidR="00FB17A2" w:rsidRDefault="00FB17A2" w:rsidP="00FB17A2">
      <w:pPr>
        <w:pStyle w:val="Capa"/>
      </w:pPr>
      <w:r>
        <w:t>UCS0203 – Manter Dependente</w:t>
      </w:r>
    </w:p>
    <w:p w:rsidR="00FB17A2" w:rsidRDefault="00FB17A2" w:rsidP="00FB17A2">
      <w:pPr>
        <w:widowControl w:val="0"/>
        <w:rPr>
          <w:rFonts w:cs="Arial"/>
        </w:rPr>
      </w:pPr>
    </w:p>
    <w:p w:rsidR="00FB17A2" w:rsidRDefault="00FB17A2" w:rsidP="00FB17A2">
      <w:pPr>
        <w:widowControl w:val="0"/>
      </w:pPr>
    </w:p>
    <w:p w:rsidR="00FB17A2" w:rsidRDefault="00FB17A2" w:rsidP="00FB17A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B17A2" w:rsidRPr="00FB17A2" w:rsidRDefault="00FB17A2" w:rsidP="00FB17A2">
      <w:pPr>
        <w:pStyle w:val="Corpodetexto3"/>
        <w:widowControl w:val="0"/>
        <w:spacing w:after="0"/>
        <w:rPr>
          <w:rFonts w:cs="Arial"/>
        </w:rPr>
      </w:pPr>
      <w:r w:rsidRPr="00FB17A2">
        <w:rPr>
          <w:rFonts w:cs="Arial"/>
        </w:rPr>
        <w:lastRenderedPageBreak/>
        <w:t>Histórico de Revisões</w:t>
      </w:r>
    </w:p>
    <w:p w:rsidR="00FB17A2" w:rsidRDefault="00FB17A2" w:rsidP="00FB17A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Correção na descrição dos fluxos alternativos. </w:t>
            </w:r>
          </w:p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uma exceção.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Adicionada exceção: um responsável deve obrigatoriamente possuir um vínculo ativo no sistema.</w:t>
            </w:r>
          </w:p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Adicionada a exceção no alterar: o ator só pode cadastrar um endereço para o dependente se este não reside com nenhum responsável.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Adicionado regra para identificar alteração de grau de parentesco para fins de plano de saúde que gera evento de alteração de inscrição de plano de saúde e atualização da inscrição.</w:t>
            </w:r>
          </w:p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Documento referência #10961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FB17A2" w:rsidTr="00FB17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Regra que determina atualização de endereço conforme o indicativo de que o dependente reside com um dos responsáveis.</w:t>
            </w:r>
          </w:p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Regra para validar duplicidade de CPF e Carteira de Identidade do Dependente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FB17A2" w:rsidRDefault="00FB17A2" w:rsidP="00FB17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FB17A2" w:rsidRDefault="00FB17A2" w:rsidP="00FB17A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B17A2" w:rsidRPr="00FB17A2" w:rsidRDefault="00FB17A2" w:rsidP="00FB17A2">
      <w:pPr>
        <w:pStyle w:val="Corpodetexto3"/>
        <w:widowControl w:val="0"/>
        <w:spacing w:after="0"/>
        <w:jc w:val="left"/>
        <w:rPr>
          <w:rFonts w:cs="Arial"/>
        </w:rPr>
      </w:pPr>
      <w:r w:rsidRPr="00FB17A2">
        <w:rPr>
          <w:rFonts w:cs="Arial"/>
        </w:rPr>
        <w:lastRenderedPageBreak/>
        <w:t>Índice</w:t>
      </w:r>
    </w:p>
    <w:p w:rsidR="00FB17A2" w:rsidRPr="00FB17A2" w:rsidRDefault="00FB17A2" w:rsidP="00FB17A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66F29" w:rsidRDefault="00FB17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4708" w:history="1">
        <w:r w:rsidR="00566F29" w:rsidRPr="00716457">
          <w:rPr>
            <w:rStyle w:val="Hyperlink"/>
            <w:noProof/>
          </w:rPr>
          <w:t>1.</w:t>
        </w:r>
        <w:r w:rsidR="00566F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66F29" w:rsidRPr="00716457">
          <w:rPr>
            <w:rStyle w:val="Hyperlink"/>
            <w:noProof/>
          </w:rPr>
          <w:t>Pacote/Caso de Uso</w:t>
        </w:r>
        <w:r w:rsidR="00566F29">
          <w:rPr>
            <w:noProof/>
            <w:webHidden/>
          </w:rPr>
          <w:tab/>
        </w:r>
        <w:r w:rsidR="00566F29">
          <w:rPr>
            <w:noProof/>
            <w:webHidden/>
          </w:rPr>
          <w:fldChar w:fldCharType="begin"/>
        </w:r>
        <w:r w:rsidR="00566F29">
          <w:rPr>
            <w:noProof/>
            <w:webHidden/>
          </w:rPr>
          <w:instrText xml:space="preserve"> PAGEREF _Toc404334708 \h </w:instrText>
        </w:r>
        <w:r w:rsidR="00566F29">
          <w:rPr>
            <w:noProof/>
            <w:webHidden/>
          </w:rPr>
        </w:r>
        <w:r w:rsidR="00566F29">
          <w:rPr>
            <w:noProof/>
            <w:webHidden/>
          </w:rPr>
          <w:fldChar w:fldCharType="separate"/>
        </w:r>
        <w:r w:rsidR="00566F29">
          <w:rPr>
            <w:noProof/>
            <w:webHidden/>
          </w:rPr>
          <w:t>5</w:t>
        </w:r>
        <w:r w:rsidR="00566F29"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09" w:history="1">
        <w:r w:rsidRPr="00716457">
          <w:rPr>
            <w:rStyle w:val="Hyperlink"/>
            <w:noProof/>
          </w:rPr>
          <w:t>Manter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0" w:history="1">
        <w:r w:rsidRPr="0071645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1" w:history="1">
        <w:r w:rsidRPr="0071645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2" w:history="1">
        <w:r w:rsidRPr="0071645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3" w:history="1">
        <w:r w:rsidRPr="0071645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4" w:history="1">
        <w:r w:rsidRPr="0071645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5" w:history="1">
        <w:r w:rsidRPr="0071645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6" w:history="1">
        <w:r w:rsidRPr="0071645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7" w:history="1">
        <w:r w:rsidRPr="0071645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Incluir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8" w:history="1">
        <w:r w:rsidRPr="0071645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19" w:history="1">
        <w:r w:rsidRPr="0071645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dependente estrangeiro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0" w:history="1">
        <w:r w:rsidRPr="00716457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escolaridade do dependente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1" w:history="1">
        <w:r w:rsidRPr="0071645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Alterar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2" w:history="1">
        <w:r w:rsidRPr="0071645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3" w:history="1">
        <w:r w:rsidRPr="00716457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dependente estrangeiro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4" w:history="1">
        <w:r w:rsidRPr="00716457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escolaridade do dependente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5" w:history="1">
        <w:r w:rsidRPr="00716457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dados da carteira de saúde do dependente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6" w:history="1">
        <w:r w:rsidRPr="00716457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dados do endereço do dependente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7" w:history="1">
        <w:r w:rsidRPr="00716457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Informar dados da emancipação do dependente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8" w:history="1">
        <w:r w:rsidRPr="00716457">
          <w:rPr>
            <w:rStyle w:val="Hyperlink"/>
            <w:noProof/>
            <w:highlight w:val="cyan"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  <w:highlight w:val="cyan"/>
          </w:rPr>
          <w:t>Fluxo Alternativo - Alteração do Grau Parentesco Fins Plano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29" w:history="1">
        <w:r w:rsidRPr="00716457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Alterar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0" w:history="1">
        <w:r w:rsidRPr="00716457">
          <w:rPr>
            <w:rStyle w:val="Hyperlink"/>
            <w:noProof/>
          </w:rPr>
          <w:t>4.2.9.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1" w:history="1">
        <w:r w:rsidRPr="0071645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Excluir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2" w:history="1">
        <w:r w:rsidRPr="0071645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3" w:history="1">
        <w:r w:rsidRPr="00716457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4" w:history="1">
        <w:r w:rsidRPr="0071645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Listar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5" w:history="1">
        <w:r w:rsidRPr="0071645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6" w:history="1">
        <w:r w:rsidRPr="00716457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Fluxo Alternativo – Detalhar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7" w:history="1">
        <w:r w:rsidRPr="0071645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8" w:history="1">
        <w:r w:rsidRPr="0071645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RN01: Tentativa duplicar pela Certidão de Nascimento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39" w:history="1">
        <w:r w:rsidRPr="00716457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RN02: Tentativa Informar mais de um Responsável Residente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0" w:history="1">
        <w:r w:rsidRPr="00716457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RN03: Tentativa informar Datas superior a Data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1" w:history="1">
        <w:r w:rsidRPr="00716457">
          <w:rPr>
            <w:rStyle w:val="Hyperlink"/>
            <w:dstrike/>
            <w:noProof/>
          </w:rPr>
          <w:t>4.5.4.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dstrike/>
            <w:noProof/>
          </w:rPr>
          <w:t>RN04: Verificar Data Naturalização superior data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2" w:history="1">
        <w:r w:rsidRPr="00716457">
          <w:rPr>
            <w:rStyle w:val="Hyperlink"/>
            <w:noProof/>
          </w:rPr>
          <w:t>4.5.5.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RN05: Verificar CPF informado é de uma Pessoa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3" w:history="1">
        <w:r w:rsidRPr="00716457">
          <w:rPr>
            <w:rStyle w:val="Hyperlink"/>
            <w:dstrike/>
            <w:noProof/>
          </w:rPr>
          <w:t>4.5.6.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dstrike/>
            <w:noProof/>
          </w:rPr>
          <w:t>RN06: Verificar se Responsável é um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4" w:history="1">
        <w:r w:rsidRPr="00716457">
          <w:rPr>
            <w:rStyle w:val="Hyperlink"/>
            <w:noProof/>
          </w:rPr>
          <w:t>4.5.7.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RN07: Verificar existência de Inscrição Plano Saúde na desassociação de Responsável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5" w:history="1">
        <w:r w:rsidRPr="00716457">
          <w:rPr>
            <w:rStyle w:val="Hyperlink"/>
            <w:noProof/>
            <w:highlight w:val="lightGray"/>
          </w:rPr>
          <w:t>4.5.8.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RN08: Verificar Nacionalidade diferente de Brasileira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6" w:history="1">
        <w:r w:rsidRPr="00716457">
          <w:rPr>
            <w:rStyle w:val="Hyperlink"/>
            <w:noProof/>
            <w:highlight w:val="lightGray"/>
          </w:rPr>
          <w:t>4.5.9.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RN09: Verificar CPF registrado para outro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7" w:history="1">
        <w:r w:rsidRPr="00716457">
          <w:rPr>
            <w:rStyle w:val="Hyperlink"/>
            <w:noProof/>
            <w:highlight w:val="lightGray"/>
          </w:rPr>
          <w:t>4.5.10.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RN10: Verificar Identidade registrada para outro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8" w:history="1">
        <w:r w:rsidRPr="00716457">
          <w:rPr>
            <w:rStyle w:val="Hyperlink"/>
            <w:noProof/>
            <w:highlight w:val="lightGray"/>
          </w:rPr>
          <w:t>4.5.11.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RN11: Verificar Obrigatoriedade para Dependente estudante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49" w:history="1">
        <w:r w:rsidRPr="00716457">
          <w:rPr>
            <w:rStyle w:val="Hyperlink"/>
            <w:noProof/>
            <w:highlight w:val="lightGray"/>
          </w:rPr>
          <w:t>4.5.12.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RN12: Verificar Data Expedição Identidade x Nascimento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50" w:history="1">
        <w:r w:rsidRPr="0071645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51" w:history="1">
        <w:r w:rsidRPr="0071645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Campos do endereço do dependente que devem conter as mesmas informações do endereço do responsável (pessoa)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66F29" w:rsidRDefault="00566F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4752" w:history="1">
        <w:r w:rsidRPr="0071645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645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17A2" w:rsidRDefault="00FB17A2" w:rsidP="00FB17A2">
      <w:pPr>
        <w:pStyle w:val="Sumrio1"/>
      </w:pPr>
      <w:r>
        <w:fldChar w:fldCharType="end"/>
      </w:r>
    </w:p>
    <w:p w:rsidR="00FB17A2" w:rsidRDefault="00FB17A2" w:rsidP="00FB17A2">
      <w:pPr>
        <w:widowControl w:val="0"/>
        <w:rPr>
          <w:rFonts w:cs="Arial"/>
          <w:b/>
          <w:bCs/>
          <w:color w:val="000000"/>
        </w:rPr>
      </w:pPr>
    </w:p>
    <w:p w:rsidR="00FB17A2" w:rsidRDefault="00FB17A2" w:rsidP="00FB17A2">
      <w:pPr>
        <w:pStyle w:val="Heading"/>
        <w:rPr>
          <w:rFonts w:cs="Arial"/>
          <w:szCs w:val="24"/>
          <w:lang w:val="pt-BR"/>
        </w:rPr>
      </w:pPr>
    </w:p>
    <w:p w:rsidR="00FB17A2" w:rsidRDefault="00FB17A2" w:rsidP="00FB17A2">
      <w:pPr>
        <w:pStyle w:val="Heading"/>
      </w:pPr>
    </w:p>
    <w:p w:rsidR="00FB17A2" w:rsidRDefault="00FB17A2" w:rsidP="00FB17A2">
      <w:pPr>
        <w:pStyle w:val="Heading"/>
        <w:jc w:val="center"/>
      </w:pPr>
    </w:p>
    <w:p w:rsidR="00FB17A2" w:rsidRDefault="00FB17A2" w:rsidP="00FB17A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4708"/>
      <w:r>
        <w:lastRenderedPageBreak/>
        <w:t>Pacote/Caso de Uso</w:t>
      </w:r>
      <w:bookmarkEnd w:id="1"/>
    </w:p>
    <w:p w:rsidR="00FB17A2" w:rsidRDefault="00FB17A2" w:rsidP="00FB17A2"/>
    <w:p w:rsidR="00FB17A2" w:rsidRDefault="00FB17A2" w:rsidP="00566F29">
      <w:pPr>
        <w:pStyle w:val="Subttulo"/>
      </w:pPr>
      <w:bookmarkStart w:id="2" w:name="_Toc404334709"/>
      <w:r>
        <w:t>Manter Dependente</w:t>
      </w:r>
      <w:bookmarkEnd w:id="2"/>
    </w:p>
    <w:p w:rsidR="00FB17A2" w:rsidRDefault="00FB17A2" w:rsidP="00FB17A2">
      <w:pPr>
        <w:widowControl w:val="0"/>
        <w:ind w:left="902"/>
        <w:rPr>
          <w:rFonts w:cs="Arial"/>
          <w:b/>
          <w:bCs/>
          <w:color w:val="FF0000"/>
        </w:rPr>
      </w:pPr>
    </w:p>
    <w:p w:rsidR="00FB17A2" w:rsidRDefault="00FB17A2" w:rsidP="00FB17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4710"/>
      <w:r>
        <w:t>Descrição</w:t>
      </w:r>
      <w:bookmarkEnd w:id="3"/>
    </w:p>
    <w:p w:rsidR="00FB17A2" w:rsidRDefault="00FB17A2" w:rsidP="00FB17A2">
      <w:pPr>
        <w:pStyle w:val="Recuodecorpodetexto2"/>
        <w:widowControl w:val="0"/>
        <w:ind w:left="1620" w:firstLine="0"/>
        <w:rPr>
          <w:sz w:val="24"/>
        </w:rPr>
      </w:pPr>
    </w:p>
    <w:p w:rsidR="00FB17A2" w:rsidRDefault="00FB17A2" w:rsidP="00FB17A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Dependentes.</w:t>
      </w:r>
    </w:p>
    <w:p w:rsidR="00FB17A2" w:rsidRDefault="00FB17A2" w:rsidP="00FB17A2">
      <w:pPr>
        <w:pStyle w:val="Recuodecorpodetexto2"/>
        <w:widowControl w:val="0"/>
        <w:ind w:left="1620" w:firstLine="0"/>
        <w:rPr>
          <w:sz w:val="24"/>
        </w:rPr>
      </w:pPr>
    </w:p>
    <w:p w:rsidR="00FB17A2" w:rsidRDefault="00FB17A2" w:rsidP="00FB17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4711"/>
      <w:r>
        <w:t>Requisitos atendidos</w:t>
      </w:r>
      <w:bookmarkEnd w:id="4"/>
    </w:p>
    <w:p w:rsidR="00FB17A2" w:rsidRDefault="00FB17A2" w:rsidP="00FB17A2"/>
    <w:p w:rsidR="00FB17A2" w:rsidRDefault="00FB17A2" w:rsidP="00FB17A2">
      <w:pPr>
        <w:pStyle w:val="Recuodecorpodetexto"/>
        <w:ind w:left="1260"/>
      </w:pPr>
      <w:r>
        <w:t>R47 – Permitir a gestão dos dependentes.</w:t>
      </w:r>
    </w:p>
    <w:p w:rsidR="00FB17A2" w:rsidRDefault="00FB17A2" w:rsidP="00FB17A2"/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4712"/>
      <w:r>
        <w:t>Conceito</w:t>
      </w:r>
      <w:bookmarkEnd w:id="5"/>
      <w:r>
        <w:tab/>
      </w:r>
    </w:p>
    <w:p w:rsidR="00FB17A2" w:rsidRDefault="00FB17A2" w:rsidP="00FB17A2"/>
    <w:p w:rsidR="00FB17A2" w:rsidRDefault="00FB17A2" w:rsidP="00FB17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4713"/>
      <w:r>
        <w:t>Conceitos principais</w:t>
      </w:r>
      <w:bookmarkEnd w:id="6"/>
    </w:p>
    <w:p w:rsidR="00FB17A2" w:rsidRDefault="00FB17A2" w:rsidP="00FB17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B17A2" w:rsidTr="0003043A">
        <w:trPr>
          <w:trHeight w:val="600"/>
        </w:trPr>
        <w:tc>
          <w:tcPr>
            <w:tcW w:w="2338" w:type="dxa"/>
          </w:tcPr>
          <w:p w:rsidR="00FB17A2" w:rsidRDefault="00FB17A2" w:rsidP="00FB17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</w:t>
            </w:r>
          </w:p>
        </w:tc>
        <w:tc>
          <w:tcPr>
            <w:tcW w:w="6732" w:type="dxa"/>
          </w:tcPr>
          <w:p w:rsidR="00FB17A2" w:rsidRDefault="00FB17A2" w:rsidP="000304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de uma pessoa enquanto dependente.</w:t>
            </w:r>
          </w:p>
        </w:tc>
      </w:tr>
      <w:tr w:rsidR="00FB17A2" w:rsidTr="0003043A">
        <w:trPr>
          <w:trHeight w:val="600"/>
        </w:trPr>
        <w:tc>
          <w:tcPr>
            <w:tcW w:w="2338" w:type="dxa"/>
          </w:tcPr>
          <w:p w:rsidR="00FB17A2" w:rsidRDefault="00FB17A2" w:rsidP="0003043A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 da pessoa</w:t>
            </w:r>
          </w:p>
        </w:tc>
        <w:tc>
          <w:tcPr>
            <w:tcW w:w="6732" w:type="dxa"/>
          </w:tcPr>
          <w:p w:rsidR="00FB17A2" w:rsidRDefault="00FB17A2" w:rsidP="000304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dependentes de uma pessoa.</w:t>
            </w:r>
          </w:p>
        </w:tc>
      </w:tr>
    </w:tbl>
    <w:p w:rsidR="00FB17A2" w:rsidRDefault="00FB17A2" w:rsidP="00FB17A2">
      <w:pPr>
        <w:pStyle w:val="Cabealho"/>
        <w:rPr>
          <w:rFonts w:cs="Arial"/>
        </w:rPr>
      </w:pPr>
    </w:p>
    <w:p w:rsidR="00FB17A2" w:rsidRDefault="00FB17A2" w:rsidP="00FB17A2">
      <w:pPr>
        <w:rPr>
          <w:rFonts w:cs="Arial"/>
        </w:rPr>
      </w:pPr>
    </w:p>
    <w:p w:rsidR="00FB17A2" w:rsidRDefault="00FB17A2" w:rsidP="00FB17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4714"/>
      <w:r>
        <w:t>Conceitos associados</w:t>
      </w:r>
      <w:bookmarkEnd w:id="7"/>
    </w:p>
    <w:p w:rsidR="00FB17A2" w:rsidRDefault="00FB17A2" w:rsidP="00FB17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B17A2" w:rsidTr="0003043A">
        <w:trPr>
          <w:trHeight w:val="600"/>
        </w:trPr>
        <w:tc>
          <w:tcPr>
            <w:tcW w:w="2338" w:type="dxa"/>
          </w:tcPr>
          <w:p w:rsidR="00FB17A2" w:rsidRDefault="00FB17A2" w:rsidP="00FB17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6732" w:type="dxa"/>
          </w:tcPr>
          <w:p w:rsidR="00FB17A2" w:rsidRDefault="00FB17A2" w:rsidP="000304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</w:tc>
      </w:tr>
      <w:tr w:rsidR="00FB17A2" w:rsidTr="0003043A">
        <w:trPr>
          <w:trHeight w:val="600"/>
        </w:trPr>
        <w:tc>
          <w:tcPr>
            <w:tcW w:w="2338" w:type="dxa"/>
          </w:tcPr>
          <w:p w:rsidR="00FB17A2" w:rsidRDefault="00FB17A2" w:rsidP="0003043A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 de dependentes</w:t>
            </w:r>
          </w:p>
        </w:tc>
        <w:tc>
          <w:tcPr>
            <w:tcW w:w="6732" w:type="dxa"/>
          </w:tcPr>
          <w:p w:rsidR="00FB17A2" w:rsidRDefault="00FB17A2" w:rsidP="000304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dependentes do vínculo.</w:t>
            </w:r>
          </w:p>
        </w:tc>
      </w:tr>
    </w:tbl>
    <w:p w:rsidR="00FB17A2" w:rsidRDefault="00FB17A2" w:rsidP="00FB17A2">
      <w:pPr>
        <w:pStyle w:val="Cabealho"/>
        <w:rPr>
          <w:rFonts w:cs="Arial"/>
        </w:rPr>
      </w:pPr>
    </w:p>
    <w:p w:rsidR="00FB17A2" w:rsidRDefault="00FB17A2" w:rsidP="00FB17A2">
      <w:pPr>
        <w:rPr>
          <w:rFonts w:eastAsia="Arial Unicode MS"/>
        </w:rPr>
      </w:pPr>
    </w:p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4715"/>
      <w:r>
        <w:lastRenderedPageBreak/>
        <w:t>Diagrama</w:t>
      </w:r>
      <w:bookmarkEnd w:id="8"/>
    </w:p>
    <w:p w:rsidR="00FB17A2" w:rsidRDefault="00FB17A2" w:rsidP="00FB17A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B17A2" w:rsidRDefault="00FB17A2" w:rsidP="00FB17A2">
      <w:pPr>
        <w:widowControl w:val="0"/>
        <w:jc w:val="center"/>
        <w:rPr>
          <w:rFonts w:cs="Arial"/>
        </w:rPr>
      </w:pPr>
    </w:p>
    <w:p w:rsidR="00FB17A2" w:rsidRDefault="0003043A" w:rsidP="00FB17A2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inline distT="0" distB="0" distL="0" distR="0" wp14:anchorId="3F5ADE85" wp14:editId="1C175E3A">
                <wp:extent cx="5400040" cy="6333380"/>
                <wp:effectExtent l="0" t="1009650" r="0" b="0"/>
                <wp:docPr id="1149" name="Tela 1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576" name="Group 781"/>
                        <wpg:cNvGrpSpPr>
                          <a:grpSpLocks/>
                        </wpg:cNvGrpSpPr>
                        <wpg:grpSpPr bwMode="auto">
                          <a:xfrm>
                            <a:off x="43180" y="1368312"/>
                            <a:ext cx="4331970" cy="4570986"/>
                            <a:chOff x="68" y="2155"/>
                            <a:chExt cx="6822" cy="7233"/>
                          </a:xfrm>
                        </wpg:grpSpPr>
                        <wps:wsp>
                          <wps:cNvPr id="577" name="Rectangle 5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55"/>
                              <a:ext cx="2056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8" name="Rectangle 5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279"/>
                              <a:ext cx="5162" cy="257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9" name="Rectangle 58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2" y="2426"/>
                              <a:ext cx="161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Dependente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0" name="Oval 5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3" y="3035"/>
                              <a:ext cx="203" cy="20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" name="Line 585"/>
                          <wps:cNvCnPr/>
                          <wps:spPr bwMode="auto">
                            <a:xfrm>
                              <a:off x="565" y="3238"/>
                              <a:ext cx="0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2" name="Line 586"/>
                          <wps:cNvCnPr/>
                          <wps:spPr bwMode="auto">
                            <a:xfrm>
                              <a:off x="452" y="3317"/>
                              <a:ext cx="2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3" name="Line 587"/>
                          <wps:cNvCnPr/>
                          <wps:spPr bwMode="auto">
                            <a:xfrm flipH="1">
                              <a:off x="429" y="3442"/>
                              <a:ext cx="136" cy="20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4" name="Line 588"/>
                          <wps:cNvCnPr/>
                          <wps:spPr bwMode="auto">
                            <a:xfrm>
                              <a:off x="565" y="3442"/>
                              <a:ext cx="135" cy="20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5" name="Rectangle 5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" y="3645"/>
                              <a:ext cx="82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6" name="Line 590"/>
                          <wps:cNvCnPr/>
                          <wps:spPr bwMode="auto">
                            <a:xfrm>
                              <a:off x="734" y="3396"/>
                              <a:ext cx="994" cy="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7" name="Oval 5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6" y="3013"/>
                              <a:ext cx="1863" cy="54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8" name="Rectangle 5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56" y="3092"/>
                              <a:ext cx="46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9" name="Rectangle 5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3" y="3272"/>
                              <a:ext cx="8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Dependente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0" name="Oval 5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6" y="3859"/>
                              <a:ext cx="1897" cy="58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1" name="Rectangle 5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2" y="3949"/>
                              <a:ext cx="4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2" name="Rectangle 5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4" y="4130"/>
                              <a:ext cx="8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Dependente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3" name="Oval 5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7" y="3859"/>
                              <a:ext cx="1863" cy="55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" name="Rectangle 59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3938"/>
                              <a:ext cx="4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5" name="Rectangle 5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2" y="4119"/>
                              <a:ext cx="8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Dependente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6" name="Oval 6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3013"/>
                              <a:ext cx="1830" cy="55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7" name="Rectangle 60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97" y="3103"/>
                              <a:ext cx="39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8" name="Rectangle 6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3" y="3284"/>
                              <a:ext cx="8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3043A" w:rsidRDefault="0003043A" w:rsidP="0003043A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Dependente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02" name="Line 606"/>
                          <wps:cNvCnPr/>
                          <wps:spPr bwMode="auto">
                            <a:xfrm>
                              <a:off x="1864" y="580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3" name="Line 607"/>
                          <wps:cNvCnPr/>
                          <wps:spPr bwMode="auto">
                            <a:xfrm>
                              <a:off x="1864" y="580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4" name="Line 608"/>
                          <wps:cNvCnPr/>
                          <wps:spPr bwMode="auto">
                            <a:xfrm flipH="1">
                              <a:off x="1875" y="5811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5" name="Line 609"/>
                          <wps:cNvCnPr/>
                          <wps:spPr bwMode="auto">
                            <a:xfrm flipV="1">
                              <a:off x="1875" y="5811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6" name="Line 610"/>
                          <wps:cNvCnPr/>
                          <wps:spPr bwMode="auto">
                            <a:xfrm>
                              <a:off x="1864" y="580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7" name="Line 611"/>
                          <wps:cNvCnPr/>
                          <wps:spPr bwMode="auto">
                            <a:xfrm>
                              <a:off x="1864" y="5834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8" name="Line 612"/>
                          <wps:cNvCnPr/>
                          <wps:spPr bwMode="auto">
                            <a:xfrm>
                              <a:off x="1875" y="580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9" name="Line 613"/>
                          <wps:cNvCnPr/>
                          <wps:spPr bwMode="auto">
                            <a:xfrm>
                              <a:off x="1864" y="581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0" name="Line 614"/>
                          <wps:cNvCnPr/>
                          <wps:spPr bwMode="auto">
                            <a:xfrm>
                              <a:off x="1864" y="581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1" name="Line 615"/>
                          <wps:cNvCnPr/>
                          <wps:spPr bwMode="auto">
                            <a:xfrm>
                              <a:off x="1875" y="580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2" name="Line 616"/>
                          <wps:cNvCnPr/>
                          <wps:spPr bwMode="auto">
                            <a:xfrm>
                              <a:off x="1875" y="580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3" name="Line 617"/>
                          <wps:cNvCnPr/>
                          <wps:spPr bwMode="auto">
                            <a:xfrm>
                              <a:off x="1864" y="580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4" name="Line 618"/>
                          <wps:cNvCnPr/>
                          <wps:spPr bwMode="auto">
                            <a:xfrm>
                              <a:off x="1864" y="581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5" name="Line 619"/>
                          <wps:cNvCnPr/>
                          <wps:spPr bwMode="auto">
                            <a:xfrm>
                              <a:off x="1864" y="5800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6" name="Line 620"/>
                          <wps:cNvCnPr/>
                          <wps:spPr bwMode="auto">
                            <a:xfrm flipH="1">
                              <a:off x="1864" y="580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7" name="Line 621"/>
                          <wps:cNvCnPr/>
                          <wps:spPr bwMode="auto">
                            <a:xfrm>
                              <a:off x="1875" y="5811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8" name="Line 622"/>
                          <wps:cNvCnPr/>
                          <wps:spPr bwMode="auto">
                            <a:xfrm flipH="1" flipV="1">
                              <a:off x="1875" y="5811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9" name="Line 623"/>
                          <wps:cNvCnPr/>
                          <wps:spPr bwMode="auto">
                            <a:xfrm flipH="1" flipV="1">
                              <a:off x="1875" y="5800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0" name="Line 624"/>
                          <wps:cNvCnPr/>
                          <wps:spPr bwMode="auto">
                            <a:xfrm flipH="1" flipV="1">
                              <a:off x="1875" y="5811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1" name="Line 625"/>
                          <wps:cNvCnPr/>
                          <wps:spPr bwMode="auto">
                            <a:xfrm flipH="1" flipV="1">
                              <a:off x="1875" y="5811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2" name="Line 626"/>
                          <wps:cNvCnPr/>
                          <wps:spPr bwMode="auto">
                            <a:xfrm flipH="1" flipV="1">
                              <a:off x="1864" y="5811"/>
                              <a:ext cx="6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9" name="Line 633"/>
                          <wps:cNvCnPr/>
                          <wps:spPr bwMode="auto">
                            <a:xfrm>
                              <a:off x="2078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0" name="Line 634"/>
                          <wps:cNvCnPr/>
                          <wps:spPr bwMode="auto">
                            <a:xfrm>
                              <a:off x="2078" y="6658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1" name="Line 635"/>
                          <wps:cNvCnPr/>
                          <wps:spPr bwMode="auto">
                            <a:xfrm flipH="1">
                              <a:off x="2090" y="6669"/>
                              <a:ext cx="3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2" name="Line 636"/>
                          <wps:cNvCnPr/>
                          <wps:spPr bwMode="auto">
                            <a:xfrm flipV="1">
                              <a:off x="2090" y="6669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3" name="Line 637"/>
                          <wps:cNvCnPr/>
                          <wps:spPr bwMode="auto">
                            <a:xfrm>
                              <a:off x="2078" y="6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4" name="Line 638"/>
                          <wps:cNvCnPr/>
                          <wps:spPr bwMode="auto">
                            <a:xfrm>
                              <a:off x="2078" y="6691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5" name="Line 639"/>
                          <wps:cNvCnPr/>
                          <wps:spPr bwMode="auto">
                            <a:xfrm>
                              <a:off x="2090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6" name="Line 640"/>
                          <wps:cNvCnPr/>
                          <wps:spPr bwMode="auto">
                            <a:xfrm>
                              <a:off x="2078" y="666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7" name="Line 641"/>
                          <wps:cNvCnPr/>
                          <wps:spPr bwMode="auto">
                            <a:xfrm>
                              <a:off x="2078" y="666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8" name="Line 642"/>
                          <wps:cNvCnPr/>
                          <wps:spPr bwMode="auto">
                            <a:xfrm>
                              <a:off x="2090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9" name="Line 643"/>
                          <wps:cNvCnPr/>
                          <wps:spPr bwMode="auto">
                            <a:xfrm>
                              <a:off x="2090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0" name="Line 644"/>
                          <wps:cNvCnPr/>
                          <wps:spPr bwMode="auto">
                            <a:xfrm>
                              <a:off x="2078" y="6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1" name="Line 645"/>
                          <wps:cNvCnPr/>
                          <wps:spPr bwMode="auto">
                            <a:xfrm>
                              <a:off x="2078" y="666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2" name="Line 646"/>
                          <wps:cNvCnPr/>
                          <wps:spPr bwMode="auto">
                            <a:xfrm>
                              <a:off x="2078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3" name="Line 647"/>
                          <wps:cNvCnPr/>
                          <wps:spPr bwMode="auto">
                            <a:xfrm flipH="1">
                              <a:off x="2078" y="6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4" name="Line 648"/>
                          <wps:cNvCnPr/>
                          <wps:spPr bwMode="auto">
                            <a:xfrm>
                              <a:off x="2090" y="6669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5" name="Line 649"/>
                          <wps:cNvCnPr/>
                          <wps:spPr bwMode="auto">
                            <a:xfrm flipH="1" flipV="1">
                              <a:off x="2090" y="6669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6" name="Line 650"/>
                          <wps:cNvCnPr/>
                          <wps:spPr bwMode="auto">
                            <a:xfrm flipH="1" flipV="1">
                              <a:off x="2090" y="6658"/>
                              <a:ext cx="56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7" name="Line 651"/>
                          <wps:cNvCnPr/>
                          <wps:spPr bwMode="auto">
                            <a:xfrm flipH="1" flipV="1">
                              <a:off x="2090" y="6669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8" name="Line 652"/>
                          <wps:cNvCnPr/>
                          <wps:spPr bwMode="auto">
                            <a:xfrm flipH="1" flipV="1">
                              <a:off x="2090" y="6669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9" name="Line 653"/>
                          <wps:cNvCnPr/>
                          <wps:spPr bwMode="auto">
                            <a:xfrm flipH="1" flipV="1">
                              <a:off x="2078" y="66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0" name="Line 654"/>
                          <wps:cNvCnPr/>
                          <wps:spPr bwMode="auto">
                            <a:xfrm flipH="1" flipV="1">
                              <a:off x="2101" y="6669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1" name="Line 655"/>
                          <wps:cNvCnPr/>
                          <wps:spPr bwMode="auto">
                            <a:xfrm>
                              <a:off x="2078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6" name="Line 660"/>
                          <wps:cNvCnPr/>
                          <wps:spPr bwMode="auto">
                            <a:xfrm>
                              <a:off x="2078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7" name="Line 661"/>
                          <wps:cNvCnPr/>
                          <wps:spPr bwMode="auto">
                            <a:xfrm>
                              <a:off x="2078" y="750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8" name="Line 662"/>
                          <wps:cNvCnPr/>
                          <wps:spPr bwMode="auto">
                            <a:xfrm flipH="1">
                              <a:off x="2090" y="7515"/>
                              <a:ext cx="3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9" name="Line 663"/>
                          <wps:cNvCnPr/>
                          <wps:spPr bwMode="auto">
                            <a:xfrm flipV="1">
                              <a:off x="2090" y="7515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0" name="Line 664"/>
                          <wps:cNvCnPr/>
                          <wps:spPr bwMode="auto">
                            <a:xfrm>
                              <a:off x="2078" y="750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1" name="Line 665"/>
                          <wps:cNvCnPr/>
                          <wps:spPr bwMode="auto">
                            <a:xfrm>
                              <a:off x="2078" y="7538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2" name="Line 666"/>
                          <wps:cNvCnPr/>
                          <wps:spPr bwMode="auto">
                            <a:xfrm>
                              <a:off x="2090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3" name="Line 667"/>
                          <wps:cNvCnPr/>
                          <wps:spPr bwMode="auto">
                            <a:xfrm>
                              <a:off x="2078" y="751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4" name="Line 668"/>
                          <wps:cNvCnPr/>
                          <wps:spPr bwMode="auto">
                            <a:xfrm>
                              <a:off x="2078" y="751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5" name="Line 669"/>
                          <wps:cNvCnPr/>
                          <wps:spPr bwMode="auto">
                            <a:xfrm>
                              <a:off x="2090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6" name="Line 670"/>
                          <wps:cNvCnPr/>
                          <wps:spPr bwMode="auto">
                            <a:xfrm>
                              <a:off x="2090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7" name="Line 671"/>
                          <wps:cNvCnPr/>
                          <wps:spPr bwMode="auto">
                            <a:xfrm>
                              <a:off x="2078" y="750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8" name="Line 672"/>
                          <wps:cNvCnPr/>
                          <wps:spPr bwMode="auto">
                            <a:xfrm>
                              <a:off x="2078" y="751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9" name="Line 673"/>
                          <wps:cNvCnPr/>
                          <wps:spPr bwMode="auto">
                            <a:xfrm>
                              <a:off x="2078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0" name="Line 674"/>
                          <wps:cNvCnPr/>
                          <wps:spPr bwMode="auto">
                            <a:xfrm flipH="1">
                              <a:off x="2078" y="750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1" name="Line 675"/>
                          <wps:cNvCnPr/>
                          <wps:spPr bwMode="auto">
                            <a:xfrm>
                              <a:off x="2090" y="7515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2" name="Line 676"/>
                          <wps:cNvCnPr/>
                          <wps:spPr bwMode="auto">
                            <a:xfrm flipH="1" flipV="1">
                              <a:off x="2090" y="7515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3" name="Line 677"/>
                          <wps:cNvCnPr/>
                          <wps:spPr bwMode="auto">
                            <a:xfrm flipH="1" flipV="1">
                              <a:off x="2090" y="7504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4" name="Line 678"/>
                          <wps:cNvCnPr/>
                          <wps:spPr bwMode="auto">
                            <a:xfrm flipH="1" flipV="1">
                              <a:off x="2090" y="7515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5" name="Line 679"/>
                          <wps:cNvCnPr/>
                          <wps:spPr bwMode="auto">
                            <a:xfrm flipH="1" flipV="1">
                              <a:off x="2090" y="7515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6" name="Line 680"/>
                          <wps:cNvCnPr/>
                          <wps:spPr bwMode="auto">
                            <a:xfrm flipH="1" flipV="1">
                              <a:off x="2078" y="7515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7" name="Line 681"/>
                          <wps:cNvCnPr/>
                          <wps:spPr bwMode="auto">
                            <a:xfrm flipH="1" flipV="1">
                              <a:off x="2101" y="7515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8" name="Line 682"/>
                          <wps:cNvCnPr/>
                          <wps:spPr bwMode="auto">
                            <a:xfrm>
                              <a:off x="2078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9" name="Line 683"/>
                          <wps:cNvCnPr/>
                          <wps:spPr bwMode="auto">
                            <a:xfrm>
                              <a:off x="2078" y="750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3" name="Line 687"/>
                          <wps:cNvCnPr/>
                          <wps:spPr bwMode="auto">
                            <a:xfrm>
                              <a:off x="2180" y="846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4" name="Line 688"/>
                          <wps:cNvCnPr/>
                          <wps:spPr bwMode="auto">
                            <a:xfrm>
                              <a:off x="2180" y="8463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5" name="Line 689"/>
                          <wps:cNvCnPr/>
                          <wps:spPr bwMode="auto">
                            <a:xfrm flipH="1">
                              <a:off x="2191" y="8474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6" name="Line 690"/>
                          <wps:cNvCnPr/>
                          <wps:spPr bwMode="auto">
                            <a:xfrm flipV="1">
                              <a:off x="2191" y="8474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7" name="Line 691"/>
                          <wps:cNvCnPr/>
                          <wps:spPr bwMode="auto">
                            <a:xfrm>
                              <a:off x="2180" y="8463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8" name="Line 692"/>
                          <wps:cNvCnPr/>
                          <wps:spPr bwMode="auto">
                            <a:xfrm>
                              <a:off x="2180" y="8497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9" name="Line 693"/>
                          <wps:cNvCnPr/>
                          <wps:spPr bwMode="auto">
                            <a:xfrm>
                              <a:off x="2191" y="846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0" name="Line 694"/>
                          <wps:cNvCnPr/>
                          <wps:spPr bwMode="auto">
                            <a:xfrm>
                              <a:off x="2180" y="84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1" name="Line 695"/>
                          <wps:cNvCnPr/>
                          <wps:spPr bwMode="auto">
                            <a:xfrm>
                              <a:off x="2180" y="84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2" name="Line 696"/>
                          <wps:cNvCnPr/>
                          <wps:spPr bwMode="auto">
                            <a:xfrm>
                              <a:off x="2191" y="846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3" name="Line 697"/>
                          <wps:cNvCnPr/>
                          <wps:spPr bwMode="auto">
                            <a:xfrm>
                              <a:off x="2191" y="846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4" name="Line 698"/>
                          <wps:cNvCnPr/>
                          <wps:spPr bwMode="auto">
                            <a:xfrm>
                              <a:off x="2180" y="8463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5" name="Line 699"/>
                          <wps:cNvCnPr/>
                          <wps:spPr bwMode="auto">
                            <a:xfrm>
                              <a:off x="2180" y="84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6" name="Line 700"/>
                          <wps:cNvCnPr/>
                          <wps:spPr bwMode="auto">
                            <a:xfrm>
                              <a:off x="2180" y="8463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7" name="Line 701"/>
                          <wps:cNvCnPr/>
                          <wps:spPr bwMode="auto">
                            <a:xfrm flipH="1">
                              <a:off x="2180" y="8463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8" name="Line 702"/>
                          <wps:cNvCnPr/>
                          <wps:spPr bwMode="auto">
                            <a:xfrm>
                              <a:off x="2191" y="847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9" name="Line 703"/>
                          <wps:cNvCnPr/>
                          <wps:spPr bwMode="auto">
                            <a:xfrm flipH="1" flipV="1">
                              <a:off x="2191" y="847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0" name="Line 704"/>
                          <wps:cNvCnPr/>
                          <wps:spPr bwMode="auto">
                            <a:xfrm flipH="1" flipV="1">
                              <a:off x="2191" y="8463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1" name="Line 705"/>
                          <wps:cNvCnPr/>
                          <wps:spPr bwMode="auto">
                            <a:xfrm flipH="1" flipV="1">
                              <a:off x="2191" y="847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2" name="Line 706"/>
                          <wps:cNvCnPr/>
                          <wps:spPr bwMode="auto">
                            <a:xfrm flipH="1" flipV="1">
                              <a:off x="2191" y="847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3" name="Line 707"/>
                          <wps:cNvCnPr/>
                          <wps:spPr bwMode="auto">
                            <a:xfrm flipH="1" flipV="1">
                              <a:off x="2180" y="8474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4" name="Line 708"/>
                          <wps:cNvCnPr/>
                          <wps:spPr bwMode="auto">
                            <a:xfrm flipH="1" flipV="1">
                              <a:off x="2202" y="847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6" name="Line 710"/>
                          <wps:cNvCnPr/>
                          <wps:spPr bwMode="auto">
                            <a:xfrm>
                              <a:off x="2180" y="8463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0" name="Line 714"/>
                          <wps:cNvCnPr/>
                          <wps:spPr bwMode="auto">
                            <a:xfrm>
                              <a:off x="2078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1" name="Line 715"/>
                          <wps:cNvCnPr/>
                          <wps:spPr bwMode="auto">
                            <a:xfrm>
                              <a:off x="2078" y="932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2" name="Line 716"/>
                          <wps:cNvCnPr/>
                          <wps:spPr bwMode="auto">
                            <a:xfrm flipH="1">
                              <a:off x="2090" y="9332"/>
                              <a:ext cx="3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3" name="Line 717"/>
                          <wps:cNvCnPr/>
                          <wps:spPr bwMode="auto">
                            <a:xfrm flipV="1">
                              <a:off x="2090" y="9332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4" name="Line 718"/>
                          <wps:cNvCnPr/>
                          <wps:spPr bwMode="auto">
                            <a:xfrm>
                              <a:off x="2078" y="932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5" name="Line 719"/>
                          <wps:cNvCnPr/>
                          <wps:spPr bwMode="auto">
                            <a:xfrm>
                              <a:off x="2078" y="9354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6" name="Line 720"/>
                          <wps:cNvCnPr/>
                          <wps:spPr bwMode="auto">
                            <a:xfrm>
                              <a:off x="2090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7" name="Line 721"/>
                          <wps:cNvCnPr/>
                          <wps:spPr bwMode="auto">
                            <a:xfrm>
                              <a:off x="2078" y="933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8" name="Line 722"/>
                          <wps:cNvCnPr/>
                          <wps:spPr bwMode="auto">
                            <a:xfrm>
                              <a:off x="2078" y="933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9" name="Line 723"/>
                          <wps:cNvCnPr/>
                          <wps:spPr bwMode="auto">
                            <a:xfrm>
                              <a:off x="2090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0" name="Line 724"/>
                          <wps:cNvCnPr/>
                          <wps:spPr bwMode="auto">
                            <a:xfrm>
                              <a:off x="2090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1" name="Line 725"/>
                          <wps:cNvCnPr/>
                          <wps:spPr bwMode="auto">
                            <a:xfrm>
                              <a:off x="2078" y="932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2" name="Line 726"/>
                          <wps:cNvCnPr/>
                          <wps:spPr bwMode="auto">
                            <a:xfrm>
                              <a:off x="2078" y="933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" name="Line 727"/>
                          <wps:cNvCnPr/>
                          <wps:spPr bwMode="auto">
                            <a:xfrm>
                              <a:off x="2078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" name="Line 728"/>
                          <wps:cNvCnPr/>
                          <wps:spPr bwMode="auto">
                            <a:xfrm flipH="1">
                              <a:off x="2078" y="932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" name="Line 729"/>
                          <wps:cNvCnPr/>
                          <wps:spPr bwMode="auto">
                            <a:xfrm>
                              <a:off x="2090" y="9332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" name="Line 730"/>
                          <wps:cNvCnPr/>
                          <wps:spPr bwMode="auto">
                            <a:xfrm flipH="1" flipV="1">
                              <a:off x="2090" y="9332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" name="Line 731"/>
                          <wps:cNvCnPr/>
                          <wps:spPr bwMode="auto">
                            <a:xfrm flipH="1" flipV="1">
                              <a:off x="2090" y="9321"/>
                              <a:ext cx="56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" name="Line 732"/>
                          <wps:cNvCnPr/>
                          <wps:spPr bwMode="auto">
                            <a:xfrm flipH="1" flipV="1">
                              <a:off x="2090" y="9332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" name="Line 733"/>
                          <wps:cNvCnPr/>
                          <wps:spPr bwMode="auto">
                            <a:xfrm flipH="1" flipV="1">
                              <a:off x="2090" y="9332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" name="Line 735"/>
                          <wps:cNvCnPr/>
                          <wps:spPr bwMode="auto">
                            <a:xfrm flipH="1" flipV="1">
                              <a:off x="2101" y="9332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" name="Line 736"/>
                          <wps:cNvCnPr/>
                          <wps:spPr bwMode="auto">
                            <a:xfrm>
                              <a:off x="2078" y="932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7" name="Line 741"/>
                          <wps:cNvCnPr/>
                          <wps:spPr bwMode="auto">
                            <a:xfrm>
                              <a:off x="4744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8" name="Line 742"/>
                          <wps:cNvCnPr/>
                          <wps:spPr bwMode="auto">
                            <a:xfrm>
                              <a:off x="4744" y="6658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9" name="Line 743"/>
                          <wps:cNvCnPr/>
                          <wps:spPr bwMode="auto">
                            <a:xfrm flipH="1">
                              <a:off x="4755" y="666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0" name="Line 744"/>
                          <wps:cNvCnPr/>
                          <wps:spPr bwMode="auto">
                            <a:xfrm flipV="1">
                              <a:off x="4755" y="6669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1" name="Line 745"/>
                          <wps:cNvCnPr/>
                          <wps:spPr bwMode="auto">
                            <a:xfrm>
                              <a:off x="4744" y="66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2" name="Line 746"/>
                          <wps:cNvCnPr/>
                          <wps:spPr bwMode="auto">
                            <a:xfrm>
                              <a:off x="4744" y="6691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3" name="Line 747"/>
                          <wps:cNvCnPr/>
                          <wps:spPr bwMode="auto">
                            <a:xfrm>
                              <a:off x="4755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4" name="Line 748"/>
                          <wps:cNvCnPr/>
                          <wps:spPr bwMode="auto">
                            <a:xfrm>
                              <a:off x="4744" y="666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5" name="Line 749"/>
                          <wps:cNvCnPr/>
                          <wps:spPr bwMode="auto">
                            <a:xfrm>
                              <a:off x="4744" y="666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6" name="Line 750"/>
                          <wps:cNvCnPr/>
                          <wps:spPr bwMode="auto">
                            <a:xfrm>
                              <a:off x="4755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7" name="Line 751"/>
                          <wps:cNvCnPr/>
                          <wps:spPr bwMode="auto">
                            <a:xfrm>
                              <a:off x="4755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8" name="Line 752"/>
                          <wps:cNvCnPr/>
                          <wps:spPr bwMode="auto">
                            <a:xfrm>
                              <a:off x="4744" y="66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9" name="Line 753"/>
                          <wps:cNvCnPr/>
                          <wps:spPr bwMode="auto">
                            <a:xfrm>
                              <a:off x="4744" y="666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0" name="Line 754"/>
                          <wps:cNvCnPr/>
                          <wps:spPr bwMode="auto">
                            <a:xfrm>
                              <a:off x="4744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1" name="Line 755"/>
                          <wps:cNvCnPr/>
                          <wps:spPr bwMode="auto">
                            <a:xfrm flipH="1">
                              <a:off x="4744" y="66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2" name="Line 756"/>
                          <wps:cNvCnPr/>
                          <wps:spPr bwMode="auto">
                            <a:xfrm>
                              <a:off x="4755" y="6669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Line 757"/>
                          <wps:cNvCnPr/>
                          <wps:spPr bwMode="auto">
                            <a:xfrm flipH="1" flipV="1">
                              <a:off x="4755" y="6669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4" name="Line 758"/>
                          <wps:cNvCnPr/>
                          <wps:spPr bwMode="auto">
                            <a:xfrm flipH="1" flipV="1">
                              <a:off x="4755" y="6658"/>
                              <a:ext cx="57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5" name="Line 759"/>
                          <wps:cNvCnPr/>
                          <wps:spPr bwMode="auto">
                            <a:xfrm flipH="1" flipV="1">
                              <a:off x="4755" y="6669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6" name="Line 760"/>
                          <wps:cNvCnPr/>
                          <wps:spPr bwMode="auto">
                            <a:xfrm flipH="1" flipV="1">
                              <a:off x="4755" y="6669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7" name="Line 761"/>
                          <wps:cNvCnPr/>
                          <wps:spPr bwMode="auto">
                            <a:xfrm flipH="1" flipV="1">
                              <a:off x="4744" y="66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8" name="Line 762"/>
                          <wps:cNvCnPr/>
                          <wps:spPr bwMode="auto">
                            <a:xfrm flipH="1" flipV="1">
                              <a:off x="4766" y="6669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9" name="Line 763"/>
                          <wps:cNvCnPr/>
                          <wps:spPr bwMode="auto">
                            <a:xfrm>
                              <a:off x="4744" y="665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0" name="Line 764"/>
                          <wps:cNvCnPr/>
                          <wps:spPr bwMode="auto">
                            <a:xfrm>
                              <a:off x="4744" y="665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4" name="Line 768"/>
                          <wps:cNvCnPr/>
                          <wps:spPr bwMode="auto">
                            <a:xfrm>
                              <a:off x="4744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5" name="Line 769"/>
                          <wps:cNvCnPr/>
                          <wps:spPr bwMode="auto">
                            <a:xfrm>
                              <a:off x="4744" y="750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6" name="Line 770"/>
                          <wps:cNvCnPr/>
                          <wps:spPr bwMode="auto">
                            <a:xfrm flipH="1">
                              <a:off x="4755" y="7515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7" name="Line 771"/>
                          <wps:cNvCnPr/>
                          <wps:spPr bwMode="auto">
                            <a:xfrm flipV="1">
                              <a:off x="4755" y="7515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8" name="Line 772"/>
                          <wps:cNvCnPr/>
                          <wps:spPr bwMode="auto">
                            <a:xfrm>
                              <a:off x="4744" y="750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9" name="Line 773"/>
                          <wps:cNvCnPr/>
                          <wps:spPr bwMode="auto">
                            <a:xfrm>
                              <a:off x="4744" y="7538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0" name="Line 774"/>
                          <wps:cNvCnPr/>
                          <wps:spPr bwMode="auto">
                            <a:xfrm>
                              <a:off x="4755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1" name="Line 775"/>
                          <wps:cNvCnPr/>
                          <wps:spPr bwMode="auto">
                            <a:xfrm>
                              <a:off x="4744" y="751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2" name="Line 776"/>
                          <wps:cNvCnPr/>
                          <wps:spPr bwMode="auto">
                            <a:xfrm>
                              <a:off x="4744" y="751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3" name="Line 777"/>
                          <wps:cNvCnPr/>
                          <wps:spPr bwMode="auto">
                            <a:xfrm>
                              <a:off x="4755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4" name="Line 778"/>
                          <wps:cNvCnPr/>
                          <wps:spPr bwMode="auto">
                            <a:xfrm>
                              <a:off x="4755" y="7504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5" name="Line 779"/>
                          <wps:cNvCnPr/>
                          <wps:spPr bwMode="auto">
                            <a:xfrm>
                              <a:off x="4744" y="750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6" name="Line 780"/>
                          <wps:cNvCnPr/>
                          <wps:spPr bwMode="auto">
                            <a:xfrm>
                              <a:off x="4744" y="751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978" name="Line 983"/>
                        <wps:cNvCnPr/>
                        <wps:spPr bwMode="auto">
                          <a:xfrm flipH="1" flipV="1">
                            <a:off x="3456940" y="149733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Line 984"/>
                        <wps:cNvCnPr/>
                        <wps:spPr bwMode="auto">
                          <a:xfrm flipH="1" flipV="1">
                            <a:off x="3471545" y="1497330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Line 985"/>
                        <wps:cNvCnPr/>
                        <wps:spPr bwMode="auto">
                          <a:xfrm>
                            <a:off x="3456940" y="149034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Line 986"/>
                        <wps:cNvCnPr/>
                        <wps:spPr bwMode="auto">
                          <a:xfrm>
                            <a:off x="3456940" y="149034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Line 991"/>
                        <wps:cNvCnPr/>
                        <wps:spPr bwMode="auto">
                          <a:xfrm>
                            <a:off x="2725420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Line 992"/>
                        <wps:cNvCnPr/>
                        <wps:spPr bwMode="auto">
                          <a:xfrm>
                            <a:off x="2725420" y="128270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Line 993"/>
                        <wps:cNvCnPr/>
                        <wps:spPr bwMode="auto">
                          <a:xfrm flipH="1">
                            <a:off x="2732405" y="128968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Line 994"/>
                        <wps:cNvCnPr/>
                        <wps:spPr bwMode="auto">
                          <a:xfrm flipV="1">
                            <a:off x="2732405" y="128968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Line 995"/>
                        <wps:cNvCnPr/>
                        <wps:spPr bwMode="auto">
                          <a:xfrm>
                            <a:off x="2725420" y="128270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" name="Line 996"/>
                        <wps:cNvCnPr/>
                        <wps:spPr bwMode="auto">
                          <a:xfrm>
                            <a:off x="2725420" y="1304290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" name="Line 997"/>
                        <wps:cNvCnPr/>
                        <wps:spPr bwMode="auto">
                          <a:xfrm>
                            <a:off x="2732405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" name="Line 998"/>
                        <wps:cNvCnPr/>
                        <wps:spPr bwMode="auto">
                          <a:xfrm>
                            <a:off x="2725420" y="128968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" name="Line 999"/>
                        <wps:cNvCnPr/>
                        <wps:spPr bwMode="auto">
                          <a:xfrm>
                            <a:off x="2725420" y="128968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" name="Line 1000"/>
                        <wps:cNvCnPr/>
                        <wps:spPr bwMode="auto">
                          <a:xfrm>
                            <a:off x="2732405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" name="Line 1001"/>
                        <wps:cNvCnPr/>
                        <wps:spPr bwMode="auto">
                          <a:xfrm>
                            <a:off x="2732405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7" name="Line 1002"/>
                        <wps:cNvCnPr/>
                        <wps:spPr bwMode="auto">
                          <a:xfrm>
                            <a:off x="2725420" y="128270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" name="Line 1003"/>
                        <wps:cNvCnPr/>
                        <wps:spPr bwMode="auto">
                          <a:xfrm>
                            <a:off x="2725420" y="128968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9" name="Line 1004"/>
                        <wps:cNvCnPr/>
                        <wps:spPr bwMode="auto">
                          <a:xfrm>
                            <a:off x="2725420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" name="Line 1005"/>
                        <wps:cNvCnPr/>
                        <wps:spPr bwMode="auto">
                          <a:xfrm flipH="1">
                            <a:off x="2725420" y="128270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" name="Line 1006"/>
                        <wps:cNvCnPr/>
                        <wps:spPr bwMode="auto">
                          <a:xfrm>
                            <a:off x="2732405" y="128968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" name="Line 1007"/>
                        <wps:cNvCnPr/>
                        <wps:spPr bwMode="auto">
                          <a:xfrm flipH="1" flipV="1">
                            <a:off x="2732405" y="128968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" name="Line 1008"/>
                        <wps:cNvCnPr/>
                        <wps:spPr bwMode="auto">
                          <a:xfrm flipH="1" flipV="1">
                            <a:off x="2732405" y="1282700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" name="Line 1009"/>
                        <wps:cNvCnPr/>
                        <wps:spPr bwMode="auto">
                          <a:xfrm flipH="1" flipV="1">
                            <a:off x="2732405" y="128968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5" name="Line 1010"/>
                        <wps:cNvCnPr/>
                        <wps:spPr bwMode="auto">
                          <a:xfrm flipH="1" flipV="1">
                            <a:off x="2732405" y="128968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" name="Line 1011"/>
                        <wps:cNvCnPr/>
                        <wps:spPr bwMode="auto">
                          <a:xfrm flipH="1" flipV="1">
                            <a:off x="2725420" y="128968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7" name="Line 1012"/>
                        <wps:cNvCnPr/>
                        <wps:spPr bwMode="auto">
                          <a:xfrm flipH="1" flipV="1">
                            <a:off x="2740025" y="128968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" name="Line 1013"/>
                        <wps:cNvCnPr/>
                        <wps:spPr bwMode="auto">
                          <a:xfrm>
                            <a:off x="2725420" y="128270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" name="Line 1014"/>
                        <wps:cNvCnPr/>
                        <wps:spPr bwMode="auto">
                          <a:xfrm>
                            <a:off x="2725420" y="128270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" name="Line 1019"/>
                        <wps:cNvCnPr/>
                        <wps:spPr bwMode="auto">
                          <a:xfrm>
                            <a:off x="3722370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" name="Line 1020"/>
                        <wps:cNvCnPr/>
                        <wps:spPr bwMode="auto">
                          <a:xfrm>
                            <a:off x="3722370" y="159067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" name="Line 1021"/>
                        <wps:cNvCnPr/>
                        <wps:spPr bwMode="auto">
                          <a:xfrm flipH="1">
                            <a:off x="3729355" y="1597660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" name="Line 1022"/>
                        <wps:cNvCnPr/>
                        <wps:spPr bwMode="auto">
                          <a:xfrm flipV="1">
                            <a:off x="3729355" y="1597660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" name="Line 1023"/>
                        <wps:cNvCnPr/>
                        <wps:spPr bwMode="auto">
                          <a:xfrm>
                            <a:off x="3722370" y="15906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" name="Line 1024"/>
                        <wps:cNvCnPr/>
                        <wps:spPr bwMode="auto">
                          <a:xfrm>
                            <a:off x="3722370" y="1612265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" name="Line 1025"/>
                        <wps:cNvCnPr/>
                        <wps:spPr bwMode="auto">
                          <a:xfrm>
                            <a:off x="3729355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" name="Line 1026"/>
                        <wps:cNvCnPr/>
                        <wps:spPr bwMode="auto">
                          <a:xfrm>
                            <a:off x="3722370" y="15976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" name="Line 1027"/>
                        <wps:cNvCnPr/>
                        <wps:spPr bwMode="auto">
                          <a:xfrm>
                            <a:off x="3722370" y="15976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" name="Line 1028"/>
                        <wps:cNvCnPr/>
                        <wps:spPr bwMode="auto">
                          <a:xfrm>
                            <a:off x="3729355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" name="Line 1029"/>
                        <wps:cNvCnPr/>
                        <wps:spPr bwMode="auto">
                          <a:xfrm>
                            <a:off x="3729355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5" name="Line 1030"/>
                        <wps:cNvCnPr/>
                        <wps:spPr bwMode="auto">
                          <a:xfrm>
                            <a:off x="3722370" y="15906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" name="Line 1031"/>
                        <wps:cNvCnPr/>
                        <wps:spPr bwMode="auto">
                          <a:xfrm>
                            <a:off x="3722370" y="15976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" name="Line 1032"/>
                        <wps:cNvCnPr/>
                        <wps:spPr bwMode="auto">
                          <a:xfrm>
                            <a:off x="3722370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Line 1033"/>
                        <wps:cNvCnPr/>
                        <wps:spPr bwMode="auto">
                          <a:xfrm flipH="1">
                            <a:off x="3722370" y="15906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9" name="Line 1034"/>
                        <wps:cNvCnPr/>
                        <wps:spPr bwMode="auto">
                          <a:xfrm>
                            <a:off x="3729355" y="15976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" name="Line 1035"/>
                        <wps:cNvCnPr/>
                        <wps:spPr bwMode="auto">
                          <a:xfrm flipH="1" flipV="1">
                            <a:off x="3729355" y="15976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" name="Line 1036"/>
                        <wps:cNvCnPr/>
                        <wps:spPr bwMode="auto">
                          <a:xfrm flipH="1" flipV="1">
                            <a:off x="3729355" y="1590675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" name="Line 1037"/>
                        <wps:cNvCnPr/>
                        <wps:spPr bwMode="auto">
                          <a:xfrm flipH="1" flipV="1">
                            <a:off x="3729355" y="15976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" name="Line 1038"/>
                        <wps:cNvCnPr/>
                        <wps:spPr bwMode="auto">
                          <a:xfrm flipH="1" flipV="1">
                            <a:off x="3729355" y="15976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" name="Line 1039"/>
                        <wps:cNvCnPr/>
                        <wps:spPr bwMode="auto">
                          <a:xfrm flipH="1" flipV="1">
                            <a:off x="3722370" y="159766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" name="Line 1040"/>
                        <wps:cNvCnPr/>
                        <wps:spPr bwMode="auto">
                          <a:xfrm flipH="1" flipV="1">
                            <a:off x="3736975" y="1597660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6" name="Line 1041"/>
                        <wps:cNvCnPr/>
                        <wps:spPr bwMode="auto">
                          <a:xfrm>
                            <a:off x="3722370" y="1590675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" name="Line 1042"/>
                        <wps:cNvCnPr/>
                        <wps:spPr bwMode="auto">
                          <a:xfrm>
                            <a:off x="3722370" y="15906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" name="Line 1047"/>
                        <wps:cNvCnPr/>
                        <wps:spPr bwMode="auto">
                          <a:xfrm>
                            <a:off x="397319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" name="Line 1048"/>
                        <wps:cNvCnPr/>
                        <wps:spPr bwMode="auto">
                          <a:xfrm>
                            <a:off x="3973195" y="17056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" name="Line 1049"/>
                        <wps:cNvCnPr/>
                        <wps:spPr bwMode="auto">
                          <a:xfrm flipH="1">
                            <a:off x="3980815" y="171259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" name="Line 1050"/>
                        <wps:cNvCnPr/>
                        <wps:spPr bwMode="auto">
                          <a:xfrm flipV="1">
                            <a:off x="3980815" y="171259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" name="Line 1051"/>
                        <wps:cNvCnPr/>
                        <wps:spPr bwMode="auto">
                          <a:xfrm>
                            <a:off x="3973195" y="17056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" name="Line 1052"/>
                        <wps:cNvCnPr/>
                        <wps:spPr bwMode="auto">
                          <a:xfrm>
                            <a:off x="3973195" y="172656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8" name="Line 1053"/>
                        <wps:cNvCnPr/>
                        <wps:spPr bwMode="auto">
                          <a:xfrm>
                            <a:off x="398081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9" name="Line 1054"/>
                        <wps:cNvCnPr/>
                        <wps:spPr bwMode="auto">
                          <a:xfrm>
                            <a:off x="3973195" y="17125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" name="Line 1055"/>
                        <wps:cNvCnPr/>
                        <wps:spPr bwMode="auto">
                          <a:xfrm>
                            <a:off x="3973195" y="17125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1" name="Line 1056"/>
                        <wps:cNvCnPr/>
                        <wps:spPr bwMode="auto">
                          <a:xfrm>
                            <a:off x="398081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" name="Line 1057"/>
                        <wps:cNvCnPr/>
                        <wps:spPr bwMode="auto">
                          <a:xfrm>
                            <a:off x="398081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3" name="Line 1058"/>
                        <wps:cNvCnPr/>
                        <wps:spPr bwMode="auto">
                          <a:xfrm>
                            <a:off x="3973195" y="17056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4" name="Line 1059"/>
                        <wps:cNvCnPr/>
                        <wps:spPr bwMode="auto">
                          <a:xfrm>
                            <a:off x="3973195" y="171259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" name="Line 1060"/>
                        <wps:cNvCnPr/>
                        <wps:spPr bwMode="auto">
                          <a:xfrm>
                            <a:off x="397319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" name="Line 1061"/>
                        <wps:cNvCnPr/>
                        <wps:spPr bwMode="auto">
                          <a:xfrm flipH="1">
                            <a:off x="3973195" y="17056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7" name="Line 1062"/>
                        <wps:cNvCnPr/>
                        <wps:spPr bwMode="auto">
                          <a:xfrm>
                            <a:off x="3980815" y="171259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" name="Line 1063"/>
                        <wps:cNvCnPr/>
                        <wps:spPr bwMode="auto">
                          <a:xfrm flipH="1" flipV="1">
                            <a:off x="3980815" y="171259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" name="Line 1064"/>
                        <wps:cNvCnPr/>
                        <wps:spPr bwMode="auto">
                          <a:xfrm flipH="1" flipV="1">
                            <a:off x="3980815" y="1705610"/>
                            <a:ext cx="3556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" name="Line 1065"/>
                        <wps:cNvCnPr/>
                        <wps:spPr bwMode="auto">
                          <a:xfrm flipH="1" flipV="1">
                            <a:off x="3980815" y="171259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" name="Line 1066"/>
                        <wps:cNvCnPr/>
                        <wps:spPr bwMode="auto">
                          <a:xfrm flipH="1" flipV="1">
                            <a:off x="3980815" y="171259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" name="Line 1067"/>
                        <wps:cNvCnPr/>
                        <wps:spPr bwMode="auto">
                          <a:xfrm flipH="1" flipV="1">
                            <a:off x="3973195" y="171259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" name="Line 1068"/>
                        <wps:cNvCnPr/>
                        <wps:spPr bwMode="auto">
                          <a:xfrm flipH="1" flipV="1">
                            <a:off x="3987800" y="1712595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" name="Line 1069"/>
                        <wps:cNvCnPr/>
                        <wps:spPr bwMode="auto">
                          <a:xfrm>
                            <a:off x="3973195" y="170561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5" name="Line 1070"/>
                        <wps:cNvCnPr/>
                        <wps:spPr bwMode="auto">
                          <a:xfrm>
                            <a:off x="3973195" y="170561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" name="Rectangle 1072"/>
                        <wps:cNvSpPr>
                          <a:spLocks noChangeArrowheads="1"/>
                        </wps:cNvSpPr>
                        <wps:spPr bwMode="auto">
                          <a:xfrm>
                            <a:off x="2388235" y="14605"/>
                            <a:ext cx="717550" cy="85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Rectangle 1073"/>
                        <wps:cNvSpPr>
                          <a:spLocks noChangeArrowheads="1"/>
                        </wps:cNvSpPr>
                        <wps:spPr bwMode="auto">
                          <a:xfrm>
                            <a:off x="2388235" y="93345"/>
                            <a:ext cx="1807210" cy="9455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Rectangle 1074"/>
                        <wps:cNvSpPr>
                          <a:spLocks noChangeArrowheads="1"/>
                        </wps:cNvSpPr>
                        <wps:spPr bwMode="auto">
                          <a:xfrm>
                            <a:off x="2703830" y="186025"/>
                            <a:ext cx="11283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043A" w:rsidRDefault="0003043A" w:rsidP="000304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048 -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0" name="Line 1075"/>
                        <wps:cNvCnPr/>
                        <wps:spPr bwMode="auto">
                          <a:xfrm>
                            <a:off x="2402840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" name="Line 1076"/>
                        <wps:cNvCnPr/>
                        <wps:spPr bwMode="auto">
                          <a:xfrm>
                            <a:off x="2402840" y="2857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Line 1077"/>
                        <wps:cNvCnPr/>
                        <wps:spPr bwMode="auto">
                          <a:xfrm flipH="1">
                            <a:off x="2409825" y="35560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Line 1078"/>
                        <wps:cNvCnPr/>
                        <wps:spPr bwMode="auto">
                          <a:xfrm flipV="1">
                            <a:off x="2409825" y="35560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Line 1079"/>
                        <wps:cNvCnPr/>
                        <wps:spPr bwMode="auto">
                          <a:xfrm>
                            <a:off x="2402840" y="285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" name="Line 1080"/>
                        <wps:cNvCnPr/>
                        <wps:spPr bwMode="auto">
                          <a:xfrm>
                            <a:off x="2402840" y="5016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6" name="Line 1081"/>
                        <wps:cNvCnPr/>
                        <wps:spPr bwMode="auto">
                          <a:xfrm>
                            <a:off x="2409825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Line 1082"/>
                        <wps:cNvCnPr/>
                        <wps:spPr bwMode="auto">
                          <a:xfrm>
                            <a:off x="2402840" y="355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Line 1083"/>
                        <wps:cNvCnPr/>
                        <wps:spPr bwMode="auto">
                          <a:xfrm>
                            <a:off x="2402840" y="355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Line 1084"/>
                        <wps:cNvCnPr/>
                        <wps:spPr bwMode="auto">
                          <a:xfrm>
                            <a:off x="2409825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Line 1085"/>
                        <wps:cNvCnPr/>
                        <wps:spPr bwMode="auto">
                          <a:xfrm>
                            <a:off x="2409825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Line 1086"/>
                        <wps:cNvCnPr/>
                        <wps:spPr bwMode="auto">
                          <a:xfrm>
                            <a:off x="2402840" y="285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" name="Line 1087"/>
                        <wps:cNvCnPr/>
                        <wps:spPr bwMode="auto">
                          <a:xfrm>
                            <a:off x="2402840" y="3556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" name="Line 1088"/>
                        <wps:cNvCnPr/>
                        <wps:spPr bwMode="auto">
                          <a:xfrm>
                            <a:off x="2402840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4" name="Line 1089"/>
                        <wps:cNvCnPr/>
                        <wps:spPr bwMode="auto">
                          <a:xfrm flipH="1">
                            <a:off x="2402840" y="285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" name="Line 1090"/>
                        <wps:cNvCnPr/>
                        <wps:spPr bwMode="auto">
                          <a:xfrm>
                            <a:off x="2409825" y="355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" name="Line 1091"/>
                        <wps:cNvCnPr/>
                        <wps:spPr bwMode="auto">
                          <a:xfrm flipH="1" flipV="1">
                            <a:off x="2409825" y="355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7" name="Line 1092"/>
                        <wps:cNvCnPr/>
                        <wps:spPr bwMode="auto">
                          <a:xfrm flipH="1" flipV="1">
                            <a:off x="2409825" y="28575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8" name="Line 1093"/>
                        <wps:cNvCnPr/>
                        <wps:spPr bwMode="auto">
                          <a:xfrm flipH="1" flipV="1">
                            <a:off x="2409825" y="355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9" name="Line 1094"/>
                        <wps:cNvCnPr/>
                        <wps:spPr bwMode="auto">
                          <a:xfrm flipH="1" flipV="1">
                            <a:off x="2409825" y="355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0" name="Line 1095"/>
                        <wps:cNvCnPr/>
                        <wps:spPr bwMode="auto">
                          <a:xfrm flipH="1" flipV="1">
                            <a:off x="2402840" y="3556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" name="Line 1096"/>
                        <wps:cNvCnPr/>
                        <wps:spPr bwMode="auto">
                          <a:xfrm flipH="1" flipV="1">
                            <a:off x="2416810" y="3556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" name="Line 1097"/>
                        <wps:cNvCnPr/>
                        <wps:spPr bwMode="auto">
                          <a:xfrm>
                            <a:off x="2402840" y="285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Line 1098"/>
                        <wps:cNvCnPr/>
                        <wps:spPr bwMode="auto">
                          <a:xfrm>
                            <a:off x="2402840" y="2857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Oval 1099"/>
                        <wps:cNvSpPr>
                          <a:spLocks noChangeArrowheads="1"/>
                        </wps:cNvSpPr>
                        <wps:spPr bwMode="auto">
                          <a:xfrm>
                            <a:off x="2660650" y="487045"/>
                            <a:ext cx="1226820" cy="3441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Rectangle 1100"/>
                        <wps:cNvSpPr>
                          <a:spLocks noChangeArrowheads="1"/>
                        </wps:cNvSpPr>
                        <wps:spPr bwMode="auto">
                          <a:xfrm>
                            <a:off x="3069590" y="544740"/>
                            <a:ext cx="3860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043A" w:rsidRDefault="0003043A" w:rsidP="000304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6" name="Rectangle 1101"/>
                        <wps:cNvSpPr>
                          <a:spLocks noChangeArrowheads="1"/>
                        </wps:cNvSpPr>
                        <wps:spPr bwMode="auto">
                          <a:xfrm>
                            <a:off x="2997835" y="659020"/>
                            <a:ext cx="54165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043A" w:rsidRDefault="0003043A" w:rsidP="000304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7" name="Line 1102"/>
                        <wps:cNvCnPr/>
                        <wps:spPr bwMode="auto">
                          <a:xfrm>
                            <a:off x="2675255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Line 1103"/>
                        <wps:cNvCnPr/>
                        <wps:spPr bwMode="auto">
                          <a:xfrm>
                            <a:off x="2675255" y="50165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" name="Line 1104"/>
                        <wps:cNvCnPr/>
                        <wps:spPr bwMode="auto">
                          <a:xfrm flipH="1">
                            <a:off x="2682240" y="508635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" name="Line 1105"/>
                        <wps:cNvCnPr/>
                        <wps:spPr bwMode="auto">
                          <a:xfrm flipV="1">
                            <a:off x="2682240" y="50863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" name="Line 1106"/>
                        <wps:cNvCnPr/>
                        <wps:spPr bwMode="auto">
                          <a:xfrm>
                            <a:off x="2675255" y="5016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Line 1107"/>
                        <wps:cNvCnPr/>
                        <wps:spPr bwMode="auto">
                          <a:xfrm>
                            <a:off x="2675255" y="523240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Line 1108"/>
                        <wps:cNvCnPr/>
                        <wps:spPr bwMode="auto">
                          <a:xfrm>
                            <a:off x="2682240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" name="Line 1109"/>
                        <wps:cNvCnPr/>
                        <wps:spPr bwMode="auto">
                          <a:xfrm>
                            <a:off x="2675255" y="50863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" name="Line 1110"/>
                        <wps:cNvCnPr/>
                        <wps:spPr bwMode="auto">
                          <a:xfrm>
                            <a:off x="2675255" y="50863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6" name="Line 1111"/>
                        <wps:cNvCnPr/>
                        <wps:spPr bwMode="auto">
                          <a:xfrm>
                            <a:off x="2682240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7" name="Line 1112"/>
                        <wps:cNvCnPr/>
                        <wps:spPr bwMode="auto">
                          <a:xfrm>
                            <a:off x="2682240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" name="Line 1113"/>
                        <wps:cNvCnPr/>
                        <wps:spPr bwMode="auto">
                          <a:xfrm>
                            <a:off x="2675255" y="5016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" name="Line 1114"/>
                        <wps:cNvCnPr/>
                        <wps:spPr bwMode="auto">
                          <a:xfrm>
                            <a:off x="2675255" y="50863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" name="Line 1115"/>
                        <wps:cNvCnPr/>
                        <wps:spPr bwMode="auto">
                          <a:xfrm>
                            <a:off x="2675255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" name="Line 1116"/>
                        <wps:cNvCnPr/>
                        <wps:spPr bwMode="auto">
                          <a:xfrm flipH="1">
                            <a:off x="2675255" y="5016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Line 1117"/>
                        <wps:cNvCnPr/>
                        <wps:spPr bwMode="auto">
                          <a:xfrm>
                            <a:off x="2682240" y="50863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Line 1118"/>
                        <wps:cNvCnPr/>
                        <wps:spPr bwMode="auto">
                          <a:xfrm flipH="1" flipV="1">
                            <a:off x="2682240" y="50863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4" name="Line 1119"/>
                        <wps:cNvCnPr/>
                        <wps:spPr bwMode="auto">
                          <a:xfrm flipH="1" flipV="1">
                            <a:off x="2682240" y="501650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5" name="Line 1120"/>
                        <wps:cNvCnPr/>
                        <wps:spPr bwMode="auto">
                          <a:xfrm flipH="1" flipV="1">
                            <a:off x="2682240" y="50863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" name="Line 1121"/>
                        <wps:cNvCnPr/>
                        <wps:spPr bwMode="auto">
                          <a:xfrm flipH="1" flipV="1">
                            <a:off x="2682240" y="508635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" name="Line 1122"/>
                        <wps:cNvCnPr/>
                        <wps:spPr bwMode="auto">
                          <a:xfrm flipH="1" flipV="1">
                            <a:off x="2675255" y="50863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Line 1123"/>
                        <wps:cNvCnPr/>
                        <wps:spPr bwMode="auto">
                          <a:xfrm flipH="1" flipV="1">
                            <a:off x="2689860" y="508635"/>
                            <a:ext cx="3556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Line 1124"/>
                        <wps:cNvCnPr/>
                        <wps:spPr bwMode="auto">
                          <a:xfrm>
                            <a:off x="2675255" y="501650"/>
                            <a:ext cx="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0" name="Line 1125"/>
                        <wps:cNvCnPr/>
                        <wps:spPr bwMode="auto">
                          <a:xfrm>
                            <a:off x="2675255" y="5016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1" name="Line 1126"/>
                        <wps:cNvCnPr/>
                        <wps:spPr bwMode="auto">
                          <a:xfrm>
                            <a:off x="3564890" y="809625"/>
                            <a:ext cx="0" cy="109664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2" name="Line 1127"/>
                        <wps:cNvCnPr/>
                        <wps:spPr bwMode="auto">
                          <a:xfrm flipH="1" flipV="1">
                            <a:off x="3535680" y="1848485"/>
                            <a:ext cx="29210" cy="5778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" name="Line 1128"/>
                        <wps:cNvCnPr/>
                        <wps:spPr bwMode="auto">
                          <a:xfrm flipV="1">
                            <a:off x="3564890" y="1848485"/>
                            <a:ext cx="28575" cy="5778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Line 1129"/>
                        <wps:cNvCnPr/>
                        <wps:spPr bwMode="auto">
                          <a:xfrm>
                            <a:off x="2237740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Line 1130"/>
                        <wps:cNvCnPr/>
                        <wps:spPr bwMode="auto">
                          <a:xfrm>
                            <a:off x="2237740" y="-100330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" name="Line 1131"/>
                        <wps:cNvCnPr/>
                        <wps:spPr bwMode="auto">
                          <a:xfrm flipH="1">
                            <a:off x="2244725" y="-995680"/>
                            <a:ext cx="215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7" name="Line 1132"/>
                        <wps:cNvCnPr/>
                        <wps:spPr bwMode="auto">
                          <a:xfrm flipV="1">
                            <a:off x="2244725" y="-995680"/>
                            <a:ext cx="0" cy="209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8" name="Line 1133"/>
                        <wps:cNvCnPr/>
                        <wps:spPr bwMode="auto">
                          <a:xfrm>
                            <a:off x="2237740" y="-100330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9" name="Line 1134"/>
                        <wps:cNvCnPr/>
                        <wps:spPr bwMode="auto">
                          <a:xfrm>
                            <a:off x="2237740" y="-98171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" name="Line 1135"/>
                        <wps:cNvCnPr/>
                        <wps:spPr bwMode="auto">
                          <a:xfrm>
                            <a:off x="2244725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1" name="Line 1136"/>
                        <wps:cNvCnPr/>
                        <wps:spPr bwMode="auto">
                          <a:xfrm>
                            <a:off x="2237740" y="-99568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" name="Line 1137"/>
                        <wps:cNvCnPr/>
                        <wps:spPr bwMode="auto">
                          <a:xfrm>
                            <a:off x="2237740" y="-99568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3" name="Line 1138"/>
                        <wps:cNvCnPr/>
                        <wps:spPr bwMode="auto">
                          <a:xfrm>
                            <a:off x="2244725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4" name="Line 1139"/>
                        <wps:cNvCnPr/>
                        <wps:spPr bwMode="auto">
                          <a:xfrm>
                            <a:off x="2244725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" name="Line 1140"/>
                        <wps:cNvCnPr/>
                        <wps:spPr bwMode="auto">
                          <a:xfrm>
                            <a:off x="2237740" y="-100330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" name="Line 1141"/>
                        <wps:cNvCnPr/>
                        <wps:spPr bwMode="auto">
                          <a:xfrm>
                            <a:off x="2237740" y="-99568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Line 1142"/>
                        <wps:cNvCnPr/>
                        <wps:spPr bwMode="auto">
                          <a:xfrm>
                            <a:off x="2237740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" name="Line 1143"/>
                        <wps:cNvCnPr/>
                        <wps:spPr bwMode="auto">
                          <a:xfrm flipH="1">
                            <a:off x="2237740" y="-100330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9" name="Line 1144"/>
                        <wps:cNvCnPr/>
                        <wps:spPr bwMode="auto">
                          <a:xfrm>
                            <a:off x="2244725" y="-995680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0" name="Line 1145"/>
                        <wps:cNvCnPr/>
                        <wps:spPr bwMode="auto">
                          <a:xfrm flipH="1" flipV="1">
                            <a:off x="2244725" y="-995680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1" name="Line 1146"/>
                        <wps:cNvCnPr/>
                        <wps:spPr bwMode="auto">
                          <a:xfrm flipH="1" flipV="1">
                            <a:off x="2244725" y="-1003300"/>
                            <a:ext cx="3619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2" name="Line 1147"/>
                        <wps:cNvCnPr/>
                        <wps:spPr bwMode="auto">
                          <a:xfrm flipH="1" flipV="1">
                            <a:off x="2244725" y="-995680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" name="Line 1148"/>
                        <wps:cNvCnPr/>
                        <wps:spPr bwMode="auto">
                          <a:xfrm flipH="1" flipV="1">
                            <a:off x="2244725" y="-995680"/>
                            <a:ext cx="3619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" name="Line 1149"/>
                        <wps:cNvCnPr/>
                        <wps:spPr bwMode="auto">
                          <a:xfrm flipH="1" flipV="1">
                            <a:off x="2237740" y="-995680"/>
                            <a:ext cx="4318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" name="Line 1150"/>
                        <wps:cNvCnPr/>
                        <wps:spPr bwMode="auto">
                          <a:xfrm flipH="1" flipV="1">
                            <a:off x="2252345" y="-995680"/>
                            <a:ext cx="3556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6" name="Line 1151"/>
                        <wps:cNvCnPr/>
                        <wps:spPr bwMode="auto">
                          <a:xfrm>
                            <a:off x="2237740" y="-1003300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" name="Line 1152"/>
                        <wps:cNvCnPr/>
                        <wps:spPr bwMode="auto">
                          <a:xfrm>
                            <a:off x="2237740" y="-100330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" name="Rectangle 1153"/>
                        <wps:cNvSpPr>
                          <a:spLocks noChangeArrowheads="1"/>
                        </wps:cNvSpPr>
                        <wps:spPr bwMode="auto">
                          <a:xfrm>
                            <a:off x="3593465" y="1103448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043A" w:rsidRDefault="0003043A" w:rsidP="00AB5A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49" o:spid="_x0000_s1026" editas="canvas" style="width:425.2pt;height:498.7pt;mso-position-horizontal-relative:char;mso-position-vertical-relative:line" coordsize="54000,63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63328;visibility:visible;mso-wrap-style:square">
                  <v:fill o:detectmouseclick="t"/>
                  <v:path o:connecttype="none"/>
                </v:shape>
                <v:group id="Group 781" o:spid="_x0000_s1028" style="position:absolute;left:431;top:13683;width:43320;height:45709" coordorigin="68,2155" coordsize="6822,7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Oh418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J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oeNfFAAAA3AAA&#10;AA8AAAAAAAAAAAAAAAAAqgIAAGRycy9kb3ducmV2LnhtbFBLBQYAAAAABAAEAPoAAACcAwAAAAA=&#10;">
                  <v:rect id="Rectangle 581" o:spid="_x0000_s1029" style="position:absolute;left:1728;top:2155;width:2056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8ZKcMA&#10;AADcAAAADwAAAGRycy9kb3ducmV2LnhtbESP3WoCMRSE7wu+QziCN6VmFerK1uyiguBNKVUf4HRz&#10;ur85WZKo69s3hUIvh5n5htkUo+nFjZxvLCtYzBMQxKXVDVcKLufDyxqED8gae8uk4EEeinzytMFM&#10;2zt/0u0UKhEh7DNUUIcwZFL6siaDfm4H4uh9W2cwROkqqR3eI9z0cpkkK2mw4bhQ40D7msrudDUK&#10;tp30z11Jvn2/ph/tyroWd19Kzabj9g1EoDH8h//aR63gNU3h90w8A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8ZKcMAAADcAAAADwAAAAAAAAAAAAAAAACYAgAAZHJzL2Rv&#10;d25yZXYueG1sUEsFBgAAAAAEAAQA9QAAAIgDAAAAAA==&#10;" fillcolor="#ffc" strokecolor="#903" strokeweight="0"/>
                  <v:rect id="Rectangle 582" o:spid="_x0000_s1030" style="position:absolute;left:1728;top:2279;width:5162;height:2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CNW78A&#10;AADcAAAADwAAAGRycy9kb3ducmV2LnhtbERPy2oCMRTdC/5DuEI3UjMKahmNooLQjUhHP+A6uc4z&#10;N0MSdfr3zULo8nDe621vWvEk5yvLCqaTBARxbnXFhYLr5fj5BcIHZI2tZVLwSx62m+Fgjam2L/6h&#10;ZxYKEUPYp6igDKFLpfR5SQb9xHbEkbtbZzBE6AqpHb5iuGnlLEkW0mDFsaHEjg4l5U32MAp2jfTj&#10;Jidfnx7Lc72wrsb9TamPUb9bgQjUh3/x2/2tFcyXcW08E4+A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UI1bvwAAANwAAAAPAAAAAAAAAAAAAAAAAJgCAABkcnMvZG93bnJl&#10;di54bWxQSwUGAAAAAAQABAD1AAAAhAMAAAAA&#10;" fillcolor="#ffc" strokecolor="#903" strokeweight="0"/>
                  <v:rect id="Rectangle 583" o:spid="_x0000_s1031" style="position:absolute;left:3332;top:2426;width:1614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ias8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aA/iO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JqzxQAAANwAAAAPAAAAAAAAAAAAAAAAAJgCAABkcnMv&#10;ZG93bnJldi54bWxQSwUGAAAAAAQABAD1AAAAigMAAAAA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Dependente</w:t>
                          </w:r>
                          <w:proofErr w:type="spellEnd"/>
                        </w:p>
                      </w:txbxContent>
                    </v:textbox>
                  </v:rect>
                  <v:oval id="Oval 584" o:spid="_x0000_s1032" style="position:absolute;left:463;top:3035;width:203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271cEA&#10;AADcAAAADwAAAGRycy9kb3ducmV2LnhtbERPy2oCMRTdF/yHcAV3NaPYIqNRRCgUXFgfC5fXyXUm&#10;OLmJk6jx75tFocvDec+XybbiQV0wjhWMhgUI4sppw7WC4+HrfQoiRGSNrWNS8KIAy0XvbY6ldk/e&#10;0WMfa5FDOJSooInRl1KGqiGLYeg8ceYurrMYM+xqqTt85nDbynFRfEqLhnNDg57WDVXX/d0q8P5n&#10;Mklpa8I4XW5mw+fd63RWatBPqxmISCn+i//c31rBxzTPz2fyEZ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du9XBAAAA3AAAAA8AAAAAAAAAAAAAAAAAmAIAAGRycy9kb3du&#10;cmV2LnhtbFBLBQYAAAAABAAEAPUAAACGAwAAAAA=&#10;" fillcolor="#ffc" strokecolor="#903" strokeweight="0"/>
                  <v:line id="Line 585" o:spid="_x0000_s1033" style="position:absolute;visibility:visible;mso-wrap-style:square" from="565,3238" to="565,3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4WV8MAAADcAAAADwAAAGRycy9kb3ducmV2LnhtbESPQWsCMRSE74L/ITyhN81aUGQ1ShGL&#10;Qim06sHja/K6WZq8rJuo239vCgWPw8x8wyxWnXfiSm2sAysYjwoQxDqYmisFx8PrcAYiJmSDLjAp&#10;+KUIq2W/t8DShBt/0nWfKpEhHEtUYFNqSimjtuQxjkJDnL3v0HpMWbaVNC3eMtw7+VwUU+mx5rxg&#10;saG1Jf2zv3gFLn3Ik/4qwmGzbTq9Odu3d2eVehp0L3MQibr0CP+3d0bBZDaGvzP5CMjl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WOFlfDAAAA3AAAAA8AAAAAAAAAAAAA&#10;AAAAoQIAAGRycy9kb3ducmV2LnhtbFBLBQYAAAAABAAEAPkAAACRAwAAAAA=&#10;" strokecolor="#903" strokeweight="0"/>
                  <v:line id="Line 586" o:spid="_x0000_s1034" style="position:absolute;visibility:visible;mso-wrap-style:square" from="452,3317" to="689,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yIIMQAAADcAAAADwAAAGRycy9kb3ducmV2LnhtbESPQWsCMRSE70L/Q3gFb5qt0CJbo0ix&#10;tCBCXT30+Eyem8XkZbtJdf33TUHwOMzMN8xs0XsnztTFJrCCp3EBglgH03CtYL97H01BxIRs0AUm&#10;BVeKsJg/DGZYmnDhLZ2rVIsM4ViiAptSW0oZtSWPcRxa4uwdQ+cxZdnV0nR4yXDv5KQoXqTHhvOC&#10;xZbeLOlT9esVuPQlv/WhCLvVR9vr1Y9db5xVavjYL19BJOrTPXxrfxoFz9MJ/J/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XIggxAAAANwAAAAPAAAAAAAAAAAA&#10;AAAAAKECAABkcnMvZG93bnJldi54bWxQSwUGAAAAAAQABAD5AAAAkgMAAAAA&#10;" strokecolor="#903" strokeweight="0"/>
                  <v:line id="Line 587" o:spid="_x0000_s1035" style="position:absolute;flip:x;visibility:visible;mso-wrap-style:square" from="429,3442" to="565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oUd8QAAADcAAAADwAAAGRycy9kb3ducmV2LnhtbESPzWrDMBCE74G+g9hAb4mclJTUtRyK&#10;oeAe7TaH3BZr/UOtlbHURH77KlDocZiZb5jsFMworjS7wbKC3TYBQdxYPXCn4OvzfXME4TyyxtEy&#10;KVjIwSl/WGWYanvjiq6170SEsEtRQe/9lErpmp4Muq2diKPX2tmgj3LupJ7xFuFmlPskeZYGB44L&#10;PU5U9NR81z9GwUdRXcoQzpfz0hZ77FxoX3RQ6nEd3l5BeAr+P/zXLrWCw/EJ7mfiEZ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GhR3xAAAANwAAAAPAAAAAAAAAAAA&#10;AAAAAKECAABkcnMvZG93bnJldi54bWxQSwUGAAAAAAQABAD5AAAAkgMAAAAA&#10;" strokecolor="#903" strokeweight="0"/>
                  <v:line id="Line 588" o:spid="_x0000_s1036" style="position:absolute;visibility:visible;mso-wrap-style:square" from="565,3442" to="700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m1z8QAAADcAAAADwAAAGRycy9kb3ducmV2LnhtbESPT2sCMRTE70K/Q3iF3jTbYkVWo5Si&#10;WCgF//TQ4zN5bhaTl3WT6vbbN4LgcZiZ3zDTeeedOFMb68AKngcFCGIdTM2Vgu/dsj8GEROyQReY&#10;FPxRhPnsoTfF0oQLb+i8TZXIEI4lKrApNaWUUVvyGAehIc7eIbQeU5ZtJU2Llwz3Tr4UxUh6rDkv&#10;WGzo3ZI+bn+9ApfW8kfvi7BbrJpOL07288tZpZ4eu7cJiERduodv7Q+j4HU8hOuZfATk7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+bXPxAAAANwAAAAPAAAAAAAAAAAA&#10;AAAAAKECAABkcnMvZG93bnJldi54bWxQSwUGAAAAAAQABAD5AAAAkgMAAAAA&#10;" strokecolor="#903" strokeweight="0"/>
                  <v:rect id="Rectangle 589" o:spid="_x0000_s1037" style="position:absolute;left:68;top:3645;width:826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gkcYA&#10;AADcAAAADwAAAGRycy9kb3ducmV2LnhtbESPQWvCQBSE7wX/w/KE3ppNC0q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DgkcYAAADcAAAADwAAAAAAAAAAAAAAAACYAgAAZHJz&#10;L2Rvd25yZXYueG1sUEsFBgAAAAAEAAQA9QAAAIsDAAAAAA==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590" o:spid="_x0000_s1038" style="position:absolute;visibility:visible;mso-wrap-style:square" from="734,3396" to="1728,3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G0UMQAAADcAAAADwAAAGRycy9kb3ducmV2LnhtbESPT4vCMBTE7wt+h/AEb2vqgqV2jbII&#10;LoIe/Ifnt83btrR5qU3U+u2NIHgcZuY3zHTemVpcqXWlZQWjYQSCOLO65FzB8bD8TEA4j6yxtkwK&#10;7uRgPut9TDHV9sY7uu59LgKEXYoKCu+bVEqXFWTQDW1DHLx/2xr0Qba51C3eAtzU8iuKYmmw5LBQ&#10;YEOLgrJqfzEKfBP/nk+0ibNkO9m4ap0f/qqtUoN+9/MNwlPn3+FXe6UVjJMYnmfCEZC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bRQxAAAANwAAAAPAAAAAAAAAAAA&#10;AAAAAKECAABkcnMvZG93bnJldi54bWxQSwUGAAAAAAQABAD5AAAAkgMAAAAA&#10;" strokecolor="#903" strokeweight="31e-5mm"/>
                  <v:oval id="Oval 591" o:spid="_x0000_s1039" style="position:absolute;left:2056;top:3013;width:1863;height:5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QjocQA&#10;AADcAAAADwAAAGRycy9kb3ducmV2LnhtbESPT2sCMRTE7wW/Q3hCbzWr2CqrUaQgFHpo/XPw+Nw8&#10;d4Obl3QTNX77plDwOMzMb5j5MtlWXKkLxrGC4aAAQVw5bbhWsN+tX6YgQkTW2DomBXcKsFz0nuZY&#10;anfjDV23sRYZwqFEBU2MvpQyVA1ZDAPnibN3cp3FmGVXS93hLcNtK0dF8SYtGs4LDXp6b6g6by9W&#10;gfff43FKXyaM0unHfPJxcz8clXrup9UMRKQUH+H/9odW8DqdwN+Zf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0I6HEAAAA3AAAAA8AAAAAAAAAAAAAAAAAmAIAAGRycy9k&#10;b3ducmV2LnhtbFBLBQYAAAAABAAEAPUAAACJAwAAAAA=&#10;" fillcolor="#ffc" strokecolor="#903" strokeweight="0"/>
                  <v:rect id="Rectangle 592" o:spid="_x0000_s1040" style="position:absolute;left:2756;top:3092;width:466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FPD8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RTw/BAAAA3AAAAA8AAAAAAAAAAAAAAAAAmAIAAGRycy9kb3du&#10;cmV2LnhtbFBLBQYAAAAABAAEAPUAAACGAwAAAAA=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93" o:spid="_x0000_s1041" style="position:absolute;left:2553;top:3272;width:853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3qlM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eqUxQAAANwAAAAPAAAAAAAAAAAAAAAAAJgCAABkcnMv&#10;ZG93bnJldi54bWxQSwUGAAAAAAQABAD1AAAAigMAAAAA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Dependente</w:t>
                          </w:r>
                          <w:proofErr w:type="spellEnd"/>
                        </w:p>
                      </w:txbxContent>
                    </v:textbox>
                  </v:rect>
                  <v:oval id="Oval 594" o:spid="_x0000_s1042" style="position:absolute;left:2056;top:3859;width:1897;height: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QtCMIA&#10;AADcAAAADwAAAGRycy9kb3ducmV2LnhtbERPTWsCMRC9F/wPYQrearai0q6bFSkUhB5atYcex824&#10;G9xM0k2q8d+bQ8Hj431Xq2R7caYhGMcKnicFCOLGacOtgu/9+9MLiBCRNfaOScGVAqzq0UOFpXYX&#10;3tJ5F1uRQziUqKCL0ZdShqYji2HiPHHmjm6wGDMcWqkHvORw28tpUSykRcO5oUNPbx01p92fVeD9&#10;12yW0qcJ03T8NR982F5/DkqNH9N6CSJSinfxv3ujFcxf8/x8Jh8BW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hC0IwgAAANwAAAAPAAAAAAAAAAAAAAAAAJgCAABkcnMvZG93&#10;bnJldi54bWxQSwUGAAAAAAQABAD1AAAAhwMAAAAA&#10;" fillcolor="#ffc" strokecolor="#903" strokeweight="0"/>
                  <v:rect id="Rectangle 595" o:spid="_x0000_s1043" style="position:absolute;left:2722;top:3949;width:485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JwT8QA&#10;AADcAAAADwAAAGRycy9kb3ducmV2LnhtbESPQYvCMBSE74L/ITxhb5q64G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ycE/EAAAA3AAAAA8AAAAAAAAAAAAAAAAAmAIAAGRycy9k&#10;b3ducmV2LnhtbFBLBQYAAAAABAAEAPUAAACJAwAAAAA=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96" o:spid="_x0000_s1044" style="position:absolute;left:2564;top:4130;width:853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DuOM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yDuOMYAAADcAAAADwAAAAAAAAAAAAAAAACYAgAAZHJz&#10;L2Rvd25yZXYueG1sUEsFBgAAAAAEAAQA9QAAAIsDAAAAAA==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Dependente</w:t>
                          </w:r>
                          <w:proofErr w:type="spellEnd"/>
                        </w:p>
                      </w:txbxContent>
                    </v:textbox>
                  </v:rect>
                  <v:oval id="Oval 597" o:spid="_x0000_s1045" style="position:absolute;left:4507;top:3859;width:1863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zf8UA&#10;AADcAAAADwAAAGRycy9kb3ducmV2LnhtbESPT2sCMRTE74V+h/AK3mq21kpdjVIKBcFD/dODx+fm&#10;uRvcvKSbqPHbN0LB4zAzv2Gm82RbcaYuGMcKXvoFCOLKacO1gp/t1/M7iBCRNbaOScGVAsxnjw9T&#10;LLW78JrOm1iLDOFQooImRl9KGaqGLIa+88TZO7jOYsyyq6Xu8JLhtpWDohhJi4bzQoOePhuqjpuT&#10;VeD9ajhM6duEQTr8miXv19fdXqneU/qYgIiU4j38315oBW/jV7idy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VrN/xQAAANwAAAAPAAAAAAAAAAAAAAAAAJgCAABkcnMv&#10;ZG93bnJldi54bWxQSwUGAAAAAAQABAD1AAAAigMAAAAA&#10;" fillcolor="#ffc" strokecolor="#903" strokeweight="0"/>
                  <v:rect id="Rectangle 598" o:spid="_x0000_s1046" style="position:absolute;left:5184;top:3938;width:480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XT18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vAd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hdPXxQAAANwAAAAPAAAAAAAAAAAAAAAAAJgCAABkcnMv&#10;ZG93bnJldi54bWxQSwUGAAAAAAQABAD1AAAAigMAAAAA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99" o:spid="_x0000_s1047" style="position:absolute;left:4992;top:4119;width:853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l2TMUA&#10;AADcAAAADwAAAGRycy9kb3ducmV2LnhtbESPT4vCMBTE78J+h/AWvGmq4G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yXZMxQAAANwAAAAPAAAAAAAAAAAAAAAAAJgCAABkcnMv&#10;ZG93bnJldi54bWxQSwUGAAAAAAQABAD1AAAAigMAAAAA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Dependente</w:t>
                          </w:r>
                          <w:proofErr w:type="spellEnd"/>
                        </w:p>
                      </w:txbxContent>
                    </v:textbox>
                  </v:rect>
                  <v:oval id="Oval 600" o:spid="_x0000_s1048" style="position:absolute;left:4608;top:3013;width:1830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EQ58QA&#10;AADcAAAADwAAAGRycy9kb3ducmV2LnhtbESPQWsCMRSE7wX/Q3iCt5qtWLFbo4ggCB5atYcen5vn&#10;bujmJW6ixn/fFAoeh5n5hpktkm3FlbpgHCt4GRYgiCunDdcKvg7r5ymIEJE1to5JwZ0CLOa9pxmW&#10;2t14R9d9rEWGcChRQROjL6UMVUMWw9B54uydXGcxZtnVUnd4y3DbylFRTKRFw3mhQU+rhqqf/cUq&#10;8P5zPE7pw4RROp3Nlo+7+/dRqUE/Ld9BRErxEf5vb7SC17cJ/J3JR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hEOfEAAAA3AAAAA8AAAAAAAAAAAAAAAAAmAIAAGRycy9k&#10;b3ducmV2LnhtbFBLBQYAAAAABAAEAPUAAACJAwAAAAA=&#10;" fillcolor="#ffc" strokecolor="#903" strokeweight="0"/>
                  <v:rect id="Rectangle 601" o:spid="_x0000_s1049" style="position:absolute;left:5297;top:3103;width:398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dNoM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02gxQAAANwAAAAPAAAAAAAAAAAAAAAAAJgCAABkcnMv&#10;ZG93bnJldi54bWxQSwUGAAAAAAQABAD1AAAAigMAAAAA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02" o:spid="_x0000_s1050" style="position:absolute;left:5083;top:3284;width:853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Z0s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I2dLBAAAA3AAAAA8AAAAAAAAAAAAAAAAAmAIAAGRycy9kb3du&#10;cmV2LnhtbFBLBQYAAAAABAAEAPUAAACGAwAAAAA=&#10;" filled="f" stroked="f">
                    <v:textbox inset="0,0,0,0">
                      <w:txbxContent>
                        <w:p w:rsidR="0003043A" w:rsidRDefault="0003043A" w:rsidP="0003043A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Dependente</w:t>
                          </w:r>
                          <w:proofErr w:type="spellEnd"/>
                        </w:p>
                      </w:txbxContent>
                    </v:textbox>
                  </v:rect>
                  <v:line id="Line 606" o:spid="_x0000_s1051" style="position:absolute;visibility:visible;mso-wrap-style:square" from="1864,5800" to="1864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KICc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IE1m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sogJxAAAANwAAAAPAAAAAAAAAAAA&#10;AAAAAKECAABkcnMvZG93bnJldi54bWxQSwUGAAAAAAQABAD5AAAAkgMAAAAA&#10;" strokeweight="0"/>
                  <v:line id="Line 607" o:spid="_x0000_s1052" style="position:absolute;visibility:visible;mso-wrap-style:square" from="1864,5800" to="1909,5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4tk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iTG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v4tksUAAADcAAAADwAAAAAAAAAA&#10;AAAAAAChAgAAZHJzL2Rvd25yZXYueG1sUEsFBgAAAAAEAAQA+QAAAJMDAAAAAA==&#10;" strokeweight="0"/>
                  <v:line id="Line 608" o:spid="_x0000_s1053" style="position:absolute;flip:x;visibility:visible;mso-wrap-style:square" from="1875,5811" to="1909,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OGI8YAAADc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sjH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/zhiPGAAAA3AAAAA8AAAAAAAAA&#10;AAAAAAAAoQIAAGRycy9kb3ducmV2LnhtbFBLBQYAAAAABAAEAPkAAACUAwAAAAA=&#10;" strokeweight="0"/>
                  <v:line id="Line 609" o:spid="_x0000_s1054" style="position:absolute;flip:y;visibility:visible;mso-wrap-style:square" from="1875,5811" to="1875,5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8juMYAAADc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sjH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C/I7jGAAAA3AAAAA8AAAAAAAAA&#10;AAAAAAAAoQIAAGRycy9kb3ducmV2LnhtbFBLBQYAAAAABAAEAPkAAACUAwAAAAA=&#10;" strokeweight="0"/>
                  <v:line id="Line 610" o:spid="_x0000_s1055" style="position:absolute;visibility:visible;mso-wrap-style:square" from="1864,5800" to="1920,5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mOCsQAAADcAAAADwAAAGRycy9kb3ducmV2LnhtbESPQWvCQBSE70L/w/IK3nSjYExTVynF&#10;ot5sqtDjI/uaLGbfhuxW4793BcHjMDPfMItVbxtxps4bxwom4wQEcem04UrB4edrlIHwAVlj45gU&#10;XMnDavkyWGCu3YW/6VyESkQI+xwV1CG0uZS+rMmiH7uWOHp/rrMYouwqqTu8RLht5DRJUmnRcFyo&#10;saXPmspT8W8VmH26me3mx7ejXG/C5Dc7ZcYelBq+9h/vIAL14Rl+tLdaQZqkcD8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iY4KxAAAANwAAAAPAAAAAAAAAAAA&#10;AAAAAKECAABkcnMvZG93bnJldi54bWxQSwUGAAAAAAQABAD5AAAAkgMAAAAA&#10;" strokeweight="0"/>
                  <v:line id="Line 611" o:spid="_x0000_s1056" style="position:absolute;visibility:visible;mso-wrap-style:square" from="1864,5834" to="1864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UrkcQAAADcAAAADwAAAGRycy9kb3ducmV2LnhtbESPQWvCQBSE70L/w/IK3nRjoTFNXaUU&#10;i3rTVKHHR/Y1Wcy+DdlV4793BcHjMDPfMLNFbxtxps4bxwom4wQEcem04UrB/vdnlIHwAVlj45gU&#10;XMnDYv4ymGGu3YV3dC5CJSKEfY4K6hDaXEpf1mTRj11LHL1/11kMUXaV1B1eItw28i1JUmnRcFyo&#10;saXvmspjcbIKzDZdvW+mh4+DXK7C5C87ZsbulRq+9l+fIAL14Rl+tNdaQZpM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xSuRxAAAANwAAAAPAAAAAAAAAAAA&#10;AAAAAKECAABkcnMvZG93bnJldi54bWxQSwUGAAAAAAQABAD5AAAAkgMAAAAA&#10;" strokeweight="0"/>
                  <v:line id="Line 612" o:spid="_x0000_s1057" style="position:absolute;visibility:visible;mso-wrap-style:square" from="1875,5800" to="1875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q/48AAAADc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lr45l4BOTi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Bav+PAAAAA3AAAAA8AAAAAAAAAAAAAAAAA&#10;oQIAAGRycy9kb3ducmV2LnhtbFBLBQYAAAAABAAEAPkAAACOAwAAAAA=&#10;" strokeweight="0"/>
                  <v:line id="Line 613" o:spid="_x0000_s1058" style="position:absolute;visibility:visible;mso-wrap-style:square" from="1864,5811" to="1920,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YaeMUAAADc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SKfyeiUdAL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xYaeMUAAADcAAAADwAAAAAAAAAA&#10;AAAAAAChAgAAZHJzL2Rvd25yZXYueG1sUEsFBgAAAAAEAAQA+QAAAJMDAAAAAA==&#10;" strokeweight="0"/>
                  <v:line id="Line 614" o:spid="_x0000_s1059" style="position:absolute;visibility:visible;mso-wrap-style:square" from="1864,5811" to="1920,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UlOMIAAADcAAAADwAAAGRycy9kb3ducmV2LnhtbERPz2vCMBS+C/4P4Qm7aVphXVcbZQyH&#10;223rLOz4aJ5tsHkpTabdf78cBI8f3+9yN9leXGj0xrGCdJWAIG6cNtwqOH6/LXMQPiBr7B2Tgj/y&#10;sNvOZyUW2l35iy5VaEUMYV+ggi6EoZDSNx1Z9Cs3EEfu5EaLIcKxlXrEawy3vVwnSSYtGo4NHQ70&#10;2lFzrn6tAvOZHR4/nurnWu4PIf3Jz7mxR6UeFtPLBkSgKdzFN/e7VpClcX48E4+A3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/UlOMIAAADcAAAADwAAAAAAAAAAAAAA&#10;AAChAgAAZHJzL2Rvd25yZXYueG1sUEsFBgAAAAAEAAQA+QAAAJADAAAAAA==&#10;" strokeweight="0"/>
                  <v:line id="Line 615" o:spid="_x0000_s1060" style="position:absolute;visibility:visible;mso-wrap-style:square" from="1875,5800" to="1875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mAo8QAAADcAAAADwAAAGRycy9kb3ducmV2LnhtbESPzWrDMBCE74G+g9hCb4nsQh3XsRxC&#10;aEl7yy/0uFgbW8RaGUtN3LevCoUch5n5himXo+3ElQZvHCtIZwkI4tppw42C4+F9moPwAVlj55gU&#10;/JCHZfUwKbHQ7sY7uu5DIyKEfYEK2hD6Qkpft2TRz1xPHL2zGyyGKIdG6gFvEW47+ZwkmbRoOC60&#10;2NO6pfqy/7YKzDbbvHzOT68n+bYJ6Vd+yY09KvX0OK4WIAKN4R7+b39oBVmawt+ZeARk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uYCjxAAAANwAAAAPAAAAAAAAAAAA&#10;AAAAAKECAABkcnMvZG93bnJldi54bWxQSwUGAAAAAAQABAD5AAAAkgMAAAAA&#10;" strokeweight="0"/>
                  <v:line id="Line 616" o:spid="_x0000_s1061" style="position:absolute;visibility:visible;mso-wrap-style:square" from="1875,5800" to="1875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se1M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QZaO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ax7UxAAAANwAAAAPAAAAAAAAAAAA&#10;AAAAAKECAABkcnMvZG93bnJldi54bWxQSwUGAAAAAAQABAD5AAAAkgMAAAAA&#10;" strokeweight="0"/>
                  <v:line id="Line 617" o:spid="_x0000_s1062" style="position:absolute;visibility:visible;mso-wrap-style:square" from="1864,5800" to="1920,5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e7T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pClU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ye7T8UAAADcAAAADwAAAAAAAAAA&#10;AAAAAAChAgAAZHJzL2Rvd25yZXYueG1sUEsFBgAAAAAEAAQA+QAAAJMDAAAAAA==&#10;" strokeweight="0"/>
                  <v:line id="Line 618" o:spid="_x0000_s1063" style="position:absolute;visibility:visible;mso-wrap-style:square" from="1864,5811" to="1920,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4jO8UAAADcAAAADwAAAGRycy9kb3ducmV2LnhtbESPT2vCQBTE7wW/w/IEb3UTsTFGVxGx&#10;2N5a/4DHR/aZLGbfhuxW02/fLRR6HGbmN8xy3dtG3KnzxrGCdJyAIC6dNlwpOB1fn3MQPiBrbByT&#10;gm/ysF4NnpZYaPfgT7ofQiUihH2BCuoQ2kJKX9Zk0Y9dSxy9q+sshii7SuoOHxFuGzlJkkxaNBwX&#10;amxpW1N5O3xZBeYj27+8z87zs9ztQ3rJb7mxJ6VGw36zABGoD//hv/abVpClU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M4jO8UAAADcAAAADwAAAAAAAAAA&#10;AAAAAAChAgAAZHJzL2Rvd25yZXYueG1sUEsFBgAAAAAEAAQA+QAAAJMDAAAAAA==&#10;" strokeweight="0"/>
                  <v:line id="Line 619" o:spid="_x0000_s1064" style="position:absolute;visibility:visible;mso-wrap-style:square" from="1864,5800" to="1864,5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KGoMQAAADcAAAADwAAAGRycy9kb3ducmV2LnhtbESPQWvCQBSE7wX/w/IKvdVNBNM0uopI&#10;i3qrVsHjI/uaLGbfhuxW4793BcHjMDPfMNN5bxtxps4bxwrSYQKCuHTacKVg//v9noPwAVlj45gU&#10;XMnDfDZ4mWKh3YW3dN6FSkQI+wIV1CG0hZS+rMmiH7qWOHp/rrMYouwqqTu8RLht5ChJMmnRcFyo&#10;saVlTeVp928VmJ9sNd58HD4P8msV0mN+yo3dK/X22i8mIAL14Rl+tNdaQZaO4X4mHgE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goagxAAAANwAAAAPAAAAAAAAAAAA&#10;AAAAAKECAABkcnMvZG93bnJldi54bWxQSwUGAAAAAAQABAD5AAAAkgMAAAAA&#10;" strokeweight="0"/>
                  <v:line id="Line 620" o:spid="_x0000_s1065" style="position:absolute;flip:x;visibility:visible;mso-wrap-style:square" from="1864,5800" to="1920,5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QrEsYAAADcAAAADwAAAGRycy9kb3ducmV2LnhtbESPQWsCMRSE74X+h/AK3mpWD9uyNYq0&#10;WIpQi7YevD03z93FzcuSRDf+eyMIPQ4z8w0zmUXTijM531hWMBpmIIhLqxuuFPz9Lp5fQfiArLG1&#10;TAou5GE2fXyYYKFtz2s6b0IlEoR9gQrqELpCSl/WZNAPbUecvIN1BkOSrpLaYZ/gppXjLMulwYbT&#10;Qo0dvddUHjcno2C9euG9+zzFY9z33z+7bbXcfsyVGjzF+RuIQDH8h+/tL60gH+V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0KxLGAAAA3AAAAA8AAAAAAAAA&#10;AAAAAAAAoQIAAGRycy9kb3ducmV2LnhtbFBLBQYAAAAABAAEAPkAAACUAwAAAAA=&#10;" strokeweight="0"/>
                  <v:line id="Line 621" o:spid="_x0000_s1066" style="position:absolute;visibility:visible;mso-wrap-style:square" from="1875,5811" to="1931,5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qVl8UAAADcAAAADwAAAGRycy9kb3ducmV2LnhtbESPT2sCMRTE70K/Q3hCb5rVgn9Wo4jQ&#10;Uio91Nb2+tw8N0s3L0uS7m6/vSkIPQ4z8xtmve1tLVryoXKsYDLOQBAXTldcKvh4fxwtQISIrLF2&#10;TAp+KcB2czdYY65dx2/UHmMpEoRDjgpMjE0uZSgMWQxj1xAn7+K8xZikL6X22CW4reU0y2bSYsVp&#10;wWBDe0PF9/HHKohPuyU/6M9Tu+iwNF8H/9K9npW6H/a7FYhIffwP39rPWsFsMoe/M+kIyM0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GqVl8UAAADcAAAADwAAAAAAAAAA&#10;AAAAAAChAgAAZHJzL2Rvd25yZXYueG1sUEsFBgAAAAAEAAQA+QAAAJMDAAAAAA==&#10;" strokeweight="64e-5mm"/>
                  <v:line id="Line 622" o:spid="_x0000_s1067" style="position:absolute;flip:x y;visibility:visible;mso-wrap-style:square" from="1875,5811" to="1931,5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6W8cAAAADcAAAADwAAAGRycy9kb3ducmV2LnhtbERPTWsCMRC9F/wPYYReima1sC2rUUS0&#10;SG9d2/uwGTeLyWRJoq7/vjkIHh/ve7kenBVXCrHzrGA2LUAQN1533Cr4Pe4nnyBiQtZoPZOCO0VY&#10;r0YvS6y0v/EPXevUihzCsUIFJqW+kjI2hhzGqe+JM3fywWHKMLRSB7zlcGflvChK6bDj3GCwp62h&#10;5lxfnIL3j7/j4WzfzPc+OrP7snVThrtSr+NhswCRaEhP8cN90ArKWV6bz+QjIF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M+lvHAAAAA3AAAAA8AAAAAAAAAAAAAAAAA&#10;oQIAAGRycy9kb3ducmV2LnhtbFBLBQYAAAAABAAEAPkAAACOAwAAAAA=&#10;" strokeweight="0"/>
                  <v:line id="Line 623" o:spid="_x0000_s1068" style="position:absolute;flip:x y;visibility:visible;mso-wrap-style:square" from="1875,5800" to="1931,5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IzasMAAADcAAAADwAAAGRycy9kb3ducmV2LnhtbESPQWsCMRSE74X+h/CEXopmbWGtq1FK&#10;qUW8udb7Y/PcLCYvS5Lq+u+bQsHjMDPfMMv14Ky4UIidZwXTSQGCuPG641bB92EzfgMRE7JG65kU&#10;3CjCevX4sMRK+yvv6VKnVmQIxwoVmJT6SsrYGHIYJ74nzt7JB4cpy9BKHfCa4c7Kl6IopcOO84LB&#10;nj4MNef6xyl4nR0P27N9NrtNdObzy9ZNGW5KPY2G9wWIREO6h//bW62gnM7h70w+An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yM2rDAAAA3AAAAA8AAAAAAAAAAAAA&#10;AAAAoQIAAGRycy9kb3ducmV2LnhtbFBLBQYAAAAABAAEAPkAAACRAwAAAAA=&#10;" strokeweight="0"/>
                  <v:line id="Line 624" o:spid="_x0000_s1069" style="position:absolute;flip:x y;visibility:visible;mso-wrap-style:square" from="1875,5811" to="1931,5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RQSs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WU8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MkUErAAAAA3AAAAA8AAAAAAAAAAAAAAAAA&#10;oQIAAGRycy9kb3ducmV2LnhtbFBLBQYAAAAABAAEAPkAAACOAwAAAAA=&#10;" strokeweight="0"/>
                  <v:line id="Line 625" o:spid="_x0000_s1070" style="position:absolute;flip:x y;visibility:visible;mso-wrap-style:square" from="1875,5811" to="1931,5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j10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WUsyn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o9dHDAAAA3AAAAA8AAAAAAAAAAAAA&#10;AAAAoQIAAGRycy9kb3ducmV2LnhtbFBLBQYAAAAABAAEAPkAAACRAwAAAAA=&#10;" strokeweight="0"/>
                  <v:line id="Line 626" o:spid="_x0000_s1071" style="position:absolute;flip:x y;visibility:visible;mso-wrap-style:square" from="1864,5811" to="1931,5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prpsMAAADcAAAADwAAAGRycy9kb3ducmV2LnhtbESPQWsCMRSE74X+h/AKXkrNdoW1bI1S&#10;iop469reH5vXzWLysiSprv/eCEKPw8x8wyxWo7PiRCH2nhW8TgsQxK3XPXcKvg+blzcQMSFrtJ5J&#10;wYUirJaPDwustT/zF52a1IkM4VijApPSUEsZW0MO49QPxNn79cFhyjJ0Ugc8Z7izsiyKSjrsOS8Y&#10;HOjTUHts/pyC2fznsDvaZ7PfRGfWW9u0VbgoNXkaP95BJBrTf/je3mkFVVnC7Uw+An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y6a6bDAAAA3AAAAA8AAAAAAAAAAAAA&#10;AAAAoQIAAGRycy9kb3ducmV2LnhtbFBLBQYAAAAABAAEAPkAAACRAwAAAAA=&#10;" strokeweight="0"/>
                  <v:line id="Line 633" o:spid="_x0000_s1072" style="position:absolute;visibility:visible;mso-wrap-style:square" from="2078,6658" to="2078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NGG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pO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0YYxAAAANwAAAAPAAAAAAAAAAAA&#10;AAAAAKECAABkcnMvZG93bnJldi54bWxQSwUGAAAAAAQABAD5AAAAkgMAAAAA&#10;" strokeweight="0"/>
                  <v:line id="Line 634" o:spid="_x0000_s1073" style="position:absolute;visibility:visible;mso-wrap-style:square" from="2078,6658" to="2123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B5WM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kL7H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QHlYwQAAANwAAAAPAAAAAAAAAAAAAAAA&#10;AKECAABkcnMvZG93bnJldi54bWxQSwUGAAAAAAQABAD5AAAAjwMAAAAA&#10;" strokeweight="0"/>
                  <v:line id="Line 635" o:spid="_x0000_s1074" style="position:absolute;flip:x;visibility:visible;mso-wrap-style:square" from="2090,6669" to="2123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jvBsYAAADcAAAADwAAAGRycy9kb3ducmV2LnhtbESPQWsCMRSE74X+h/AK3mrWCrZsjSJK&#10;RQQr2nro7bl53V3cvCxJdOO/N4WCx2FmvmHG02gacSHna8sKBv0MBHFhdc2lgu+vj+c3ED4ga2ws&#10;k4IreZhOHh/GmGvb8Y4u+1CKBGGfo4IqhDaX0hcVGfR92xIn79c6gyFJV0rtsEtw08iXLBtJgzWn&#10;hQpbmldUnPZno2D3+cpHtzzHUzx2m+3PoVwfFjOlek9x9g4iUAz38H97pRWMhgP4O5OOgJ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Ho7wbGAAAA3AAAAA8AAAAAAAAA&#10;AAAAAAAAoQIAAGRycy9kb3ducmV2LnhtbFBLBQYAAAAABAAEAPkAAACUAwAAAAA=&#10;" strokeweight="0"/>
                  <v:line id="Line 636" o:spid="_x0000_s1075" style="position:absolute;flip:y;visibility:visible;mso-wrap-style:square" from="2090,6669" to="2090,6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pxcc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rGzy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6cXHGAAAA3AAAAA8AAAAAAAAA&#10;AAAAAAAAoQIAAGRycy9kb3ducmV2LnhtbFBLBQYAAAAABAAEAPkAAACUAwAAAAA=&#10;" strokeweight="0"/>
                  <v:line id="Line 637" o:spid="_x0000_s1076" style="position:absolute;visibility:visible;mso-wrap-style:square" from="2078,6658" to="2135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LnL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QToe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kucvxAAAANwAAAAPAAAAAAAAAAAA&#10;AAAAAKECAABkcnMvZG93bnJldi54bWxQSwUGAAAAAAQABAD5AAAAkgMAAAAA&#10;" strokeweight="0"/>
                  <v:line id="Line 638" o:spid="_x0000_s1077" style="position:absolute;visibility:visible;mso-wrap-style:square" from="2078,6691" to="2078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t/W8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pA+v8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3t/W8UAAADcAAAADwAAAAAAAAAA&#10;AAAAAAChAgAAZHJzL2Rvd25yZXYueG1sUEsFBgAAAAAEAAQA+QAAAJMDAAAAAA==&#10;" strokeweight="0"/>
                  <v:line id="Line 639" o:spid="_x0000_s1078" style="position:absolute;visibility:visible;mso-wrap-style:square" from="2090,6658" to="2090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awM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IB1P4P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9rAxAAAANwAAAAPAAAAAAAAAAAA&#10;AAAAAKECAABkcnMvZG93bnJldi54bWxQSwUGAAAAAAQABAD5AAAAkgMAAAAA&#10;" strokeweight="0"/>
                  <v:line id="Line 640" o:spid="_x0000_s1079" style="position:absolute;visibility:visible;mso-wrap-style:square" from="2078,6669" to="2135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VEt8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aTT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OVEt8UAAADcAAAADwAAAAAAAAAA&#10;AAAAAAChAgAAZHJzL2Rvd25yZXYueG1sUEsFBgAAAAAEAAQA+QAAAJMDAAAAAA==&#10;" strokeweight="0"/>
                  <v:line id="Line 641" o:spid="_x0000_s1080" style="position:absolute;visibility:visible;mso-wrap-style:square" from="2078,6669" to="2135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nhLM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IH2fwN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qeEsxAAAANwAAAAPAAAAAAAAAAAA&#10;AAAAAKECAABkcnMvZG93bnJldi54bWxQSwUGAAAAAAQABAD5AAAAkgMAAAAA&#10;" strokeweight="0"/>
                  <v:line id="Line 642" o:spid="_x0000_s1081" style="position:absolute;visibility:visible;mso-wrap-style:square" from="2090,6658" to="2090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Z1Xs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kL7Ht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NnVewQAAANwAAAAPAAAAAAAAAAAAAAAA&#10;AKECAABkcnMvZG93bnJldi54bWxQSwUGAAAAAAQABAD5AAAAjwMAAAAA&#10;" strokeweight="0"/>
                  <v:line id="Line 643" o:spid="_x0000_s1082" style="position:absolute;visibility:visible;mso-wrap-style:square" from="2090,6658" to="2090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rQxc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IH2f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etDFxAAAANwAAAAPAAAAAAAAAAAA&#10;AAAAAKECAABkcnMvZG93bnJldi54bWxQSwUGAAAAAAQABAD5AAAAkgMAAAAA&#10;" strokeweight="0"/>
                  <v:line id="Line 644" o:spid="_x0000_s1083" style="position:absolute;visibility:visible;mso-wrap-style:square" from="2078,6658" to="2135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YKJcEAAADcAAAADwAAAGRycy9kb3ducmV2LnhtbERPz2vCMBS+C/4P4QneZqpsteuMIrKh&#10;u6lT2PHRPNtg81KaqPW/NwfB48f3e7bobC2u1HrjWMF4lIAgLpw2XCo4/P28ZSB8QNZYOyYFd/Kw&#10;mPd7M8y1u/GOrvtQihjCPkcFVQhNLqUvKrLoR64hjtzJtRZDhG0pdYu3GG5rOUmSVFo0HBsqbGhV&#10;UXHeX6wCs03XH7/T4+dRfq/D+D87Z8YelBoOuuUXiEBdeImf7o1WkL7H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RgolwQAAANwAAAAPAAAAAAAAAAAAAAAA&#10;AKECAABkcnMvZG93bnJldi54bWxQSwUGAAAAAAQABAD5AAAAjwMAAAAA&#10;" strokeweight="0"/>
                  <v:line id="Line 645" o:spid="_x0000_s1084" style="position:absolute;visibility:visible;mso-wrap-style:square" from="2078,6669" to="2135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qvvsUAAADcAAAADwAAAGRycy9kb3ducmV2LnhtbESPT2vCQBTE7wW/w/IEb3UTsTFGVxGx&#10;2N5a/4DHR/aZLGbfhuxW02/fLRR6HGbmN8xy3dtG3KnzxrGCdJyAIC6dNlwpOB1fn3MQPiBrbByT&#10;gm/ysF4NnpZYaPfgT7ofQiUihH2BCuoQ2kJKX9Zk0Y9dSxy9q+sshii7SuoOHxFuGzlJkkxaNBwX&#10;amxpW1N5O3xZBeYj27+8z87zs9ztQ3rJb7mxJ6VGw36zABGoD//hv/abVpBNU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qvvsUAAADcAAAADwAAAAAAAAAA&#10;AAAAAAChAgAAZHJzL2Rvd25yZXYueG1sUEsFBgAAAAAEAAQA+QAAAJMDAAAAAA==&#10;" strokeweight="0"/>
                  <v:line id="Line 646" o:spid="_x0000_s1085" style="position:absolute;visibility:visible;mso-wrap-style:square" from="2078,6658" to="2078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gxyc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IH0f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2DHJxAAAANwAAAAPAAAAAAAAAAAA&#10;AAAAAKECAABkcnMvZG93bnJldi54bWxQSwUGAAAAAAQABAD5AAAAkgMAAAAA&#10;" strokeweight="0"/>
                  <v:line id="Line 647" o:spid="_x0000_s1086" style="position:absolute;flip:x;visibility:visible;mso-wrap-style:square" from="2078,6658" to="2135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Cnl8YAAADcAAAADwAAAGRycy9kb3ducmV2LnhtbESPQWsCMRSE74L/ITyht5qtLbZsjSKW&#10;ihSqaOuht+fmdXdx87Ik0Y3/3hQKHoeZ+YaZzKJpxJmcry0reBhmIIgLq2suFXx/vd+/gPABWWNj&#10;mRRcyMNs2u9NMNe24y2dd6EUCcI+RwVVCG0upS8qMuiHtiVO3q91BkOSrpTaYZfgppGjLBtLgzWn&#10;hQpbWlRUHHcno2C7fuaDW57iMR66z83PvvzYv82VuhvE+SuIQDHcwv/tlVYwfnqE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wp5fGAAAA3AAAAA8AAAAAAAAA&#10;AAAAAAAAoQIAAGRycy9kb3ducmV2LnhtbFBLBQYAAAAABAAEAPkAAACUAwAAAAA=&#10;" strokeweight="0"/>
                  <v:line id="Line 648" o:spid="_x0000_s1087" style="position:absolute;visibility:visible;mso-wrap-style:square" from="2090,6669" to="2146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sk/cUAAADcAAAADwAAAGRycy9kb3ducmV2LnhtbESPQWsCMRSE7wX/Q3hCbzVbFdGtUURQ&#10;SqWH2tpeXzevm8XNy5Kku+u/N0Khx2FmvmGW697WoiUfKscKHkcZCOLC6YpLBR/vu4c5iBCRNdaO&#10;ScGFAqxXg7sl5tp1/EbtMZYiQTjkqMDE2ORShsKQxTByDXHyfpy3GJP0pdQeuwS3tRxn2UxarDgt&#10;GGxoa6g4H3+tgrjfLHiiP0/tvMPSfB38S/f6rdT9sN88gYjUx//wX/tZK5hNp3A7k4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wsk/cUAAADcAAAADwAAAAAAAAAA&#10;AAAAAAChAgAAZHJzL2Rvd25yZXYueG1sUEsFBgAAAAAEAAQA+QAAAJMDAAAAAA==&#10;" strokeweight="64e-5mm"/>
                  <v:line id="Line 649" o:spid="_x0000_s1088" style="position:absolute;flip:x y;visibility:visible;mso-wrap-style:square" from="2090,6669" to="2146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wWcsQAAADcAAAADwAAAGRycy9kb3ducmV2LnhtbESPQWsCMRSE70L/Q3iFXkrNtrarbI1S&#10;RIv01lXvj83rZjF5WZKo679vCgWPw8x8w8yXg7PiTCF2nhU8jwsQxI3XHbcK9rvN0wxETMgarWdS&#10;cKUIy8XdaI6V9hf+pnOdWpEhHCtUYFLqKyljY8hhHPueOHs/PjhMWYZW6oCXDHdWvhRFKR12nBcM&#10;9rQy1Bzrk1MwmR5226N9NF+b6Mz609ZNGa5KPdwPH+8gEg3pFv5vb7WC8vUN/s7kIy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jBZyxAAAANwAAAAPAAAAAAAAAAAA&#10;AAAAAKECAABkcnMvZG93bnJldi54bWxQSwUGAAAAAAQABAD5AAAAkgMAAAAA&#10;" strokeweight="0"/>
                  <v:line id="Line 650" o:spid="_x0000_s1089" style="position:absolute;flip:x y;visibility:visible;mso-wrap-style:square" from="2090,6658" to="2146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6IBcMAAADc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2gnJbwfyYfAb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eiAXDAAAA3AAAAA8AAAAAAAAAAAAA&#10;AAAAoQIAAGRycy9kb3ducmV2LnhtbFBLBQYAAAAABAAEAPkAAACRAwAAAAA=&#10;" strokeweight="0"/>
                  <v:line id="Line 651" o:spid="_x0000_s1090" style="position:absolute;flip:x y;visibility:visible;mso-wrap-style:square" from="2090,6669" to="2146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ItnsMAAADcAAAADwAAAGRycy9kb3ducmV2LnhtbESPQWsCMRSE74X+h/CEXopmbcsqq1GK&#10;1CK9da33x+a5WUxeliTV9d83BcHjMDPfMMv14Kw4U4idZwXTSQGCuPG641bBz347noOICVmj9UwK&#10;rhRhvXp8WGKl/YW/6VynVmQIxwoVmJT6SsrYGHIYJ74nzt7RB4cpy9BKHfCS4c7Kl6IopcOO84LB&#10;njaGmlP96xS8zg773ck+m69tdObj09ZNGa5KPY2G9wWIREO6h2/tnVZQvs3g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SLZ7DAAAA3AAAAA8AAAAAAAAAAAAA&#10;AAAAoQIAAGRycy9kb3ducmV2LnhtbFBLBQYAAAAABAAEAPkAAACRAwAAAAA=&#10;" strokeweight="0"/>
                  <v:line id="Line 652" o:spid="_x0000_s1091" style="position:absolute;flip:x y;visibility:visible;mso-wrap-style:square" from="2090,6669" to="2146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257MAAAADcAAAADwAAAGRycy9kb3ducmV2LnhtbERPTWsCMRC9F/wPYYReima1ZS1bo4ho&#10;kd66tvdhM90sJpMlibr+++YgeHy87+V6cFZcKMTOs4LZtABB3Hjdcavg57ifvIOICVmj9UwKbhRh&#10;vRo9LbHS/srfdKlTK3IIxwoVmJT6SsrYGHIYp74nztyfDw5ThqGVOuA1hzsr50VRSocd5waDPW0N&#10;Naf67BS8Ln6Ph5N9MV/76Mzu09ZNGW5KPY+HzQeIREN6iO/ug1ZQvuW1+Uw+AnL1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CNuezAAAAA3AAAAA8AAAAAAAAAAAAAAAAA&#10;oQIAAGRycy9kb3ducmV2LnhtbFBLBQYAAAAABAAEAPkAAACOAwAAAAA=&#10;" strokeweight="0"/>
                  <v:line id="Line 653" o:spid="_x0000_s1092" style="position:absolute;flip:x y;visibility:visible;mso-wrap-style:square" from="2078,6669" to="2146,6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Ecd8QAAADcAAAADwAAAGRycy9kb3ducmV2LnhtbESPQWsCMRSE70L/Q3iFXkrNtpatbo1S&#10;RIv01lXvj83rZjF5WZKo679vCgWPw8x8w8yXg7PiTCF2nhU8jwsQxI3XHbcK9rvN0xRETMgarWdS&#10;cKUIy8XdaI6V9hf+pnOdWpEhHCtUYFLqKyljY8hhHPueOHs/PjhMWYZW6oCXDHdWvhRFKR12nBcM&#10;9rQy1Bzrk1MweTvstkf7aL420Zn1p62bMlyVergfPt5BJBrSLfzf3moF5esM/s7kIy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wRx3xAAAANwAAAAPAAAAAAAAAAAA&#10;AAAAAKECAABkcnMvZG93bnJldi54bWxQSwUGAAAAAAQABAD5AAAAkgMAAAAA&#10;" strokeweight="0"/>
                  <v:line id="Line 654" o:spid="_x0000_s1093" style="position:absolute;flip:x y;visibility:visible;mso-wrap-style:square" from="2101,6669" to="2157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IjN8AAAADcAAAADwAAAGRycy9kb3ducmV2LnhtbERPTWsCMRC9F/wPYYReima1dC1bo4ho&#10;kd66tvdhM90sJpMlibr+++YgeHy87+V6cFZcKMTOs4LZtABB3Hjdcavg57ifvIOICVmj9UwKbhRh&#10;vRo9LbHS/srfdKlTK3IIxwoVmJT6SsrYGHIYp74nztyfDw5ThqGVOuA1hzsr50VRSocd5waDPW0N&#10;Naf67BS8Ln6Ph5N9MV/76Mzu09ZNGW5KPY+HzQeIREN6iO/ug1ZQvuX5+Uw+AnL1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siIzfAAAAA3AAAAA8AAAAAAAAAAAAAAAAA&#10;oQIAAGRycy9kb3ducmV2LnhtbFBLBQYAAAAABAAEAPkAAACOAwAAAAA=&#10;" strokeweight="0"/>
                  <v:line id="Line 655" o:spid="_x0000_s1094" style="position:absolute;visibility:visible;mso-wrap-style:square" from="2078,6658" to="2078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M5Y8QAAADcAAAADwAAAGRycy9kb3ducmV2LnhtbESPQWvCQBSE7wX/w/IKvdVNBNM0uopI&#10;i3qrVsHjI/uaLGbfhuxW4793BcHjMDPfMNN5bxtxps4bxwrSYQKCuHTacKVg//v9noPwAVlj45gU&#10;XMnDfDZ4mWKh3YW3dN6FSkQI+wIV1CG0hZS+rMmiH7qWOHp/rrMYouwqqTu8RLht5ChJMmnRcFyo&#10;saVlTeVp928VmJ9sNd58HD4P8msV0mN+yo3dK/X22i8mIAL14Rl+tNdaQTZO4X4mHgE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zljxAAAANwAAAAPAAAAAAAAAAAA&#10;AAAAAKECAABkcnMvZG93bnJldi54bWxQSwUGAAAAAAQABAD5AAAAkgMAAAAA&#10;" strokeweight="0"/>
                  <v:line id="Line 660" o:spid="_x0000_s1095" style="position:absolute;visibility:visible;mso-wrap-style:square" from="2078,7504" to="2078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qhF8QAAADcAAAADwAAAGRycy9kb3ducmV2LnhtbESPQWvCQBSE70L/w/KE3nSjYEyjqxRp&#10;sb1pquDxkX0mi9m3IbvV9N93BcHjMDPfMMt1bxtxpc4bxwom4wQEcem04UrB4edzlIHwAVlj45gU&#10;/JGH9eplsMRcuxvv6VqESkQI+xwV1CG0uZS+rMmiH7uWOHpn11kMUXaV1B3eItw2cpokqbRoOC7U&#10;2NKmpvJS/FoFZpduZ9/z49tRfmzD5JRdMmMPSr0O+/cFiEB9eIYf7S+tIJ2lcD8Tj4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OqEXxAAAANwAAAAPAAAAAAAAAAAA&#10;AAAAAKECAABkcnMvZG93bnJldi54bWxQSwUGAAAAAAQABAD5AAAAkgMAAAAA&#10;" strokeweight="0"/>
                  <v:line id="Line 661" o:spid="_x0000_s1096" style="position:absolute;visibility:visible;mso-wrap-style:square" from="2078,7504" to="2123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YEjMQAAADcAAAADwAAAGRycy9kb3ducmV2LnhtbESPT4vCMBTE7wv7HcJb8LamLlhrNcqy&#10;rKi39R94fDTPNti8lCZq/fZGWPA4zMxvmOm8s7W4UuuNYwWDfgKCuHDacKlgv1t8ZiB8QNZYOyYF&#10;d/Iwn72/TTHX7sYbum5DKSKEfY4KqhCaXEpfVGTR911DHL2Tay2GKNtS6hZvEW5r+ZUkqbRoOC5U&#10;2NBPRcV5e7EKzF+6HK5Hh/FB/i7D4JidM2P3SvU+uu8JiEBdeIX/2yutIB2O4HkmHgE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dgSMxAAAANwAAAAPAAAAAAAAAAAA&#10;AAAAAKECAABkcnMvZG93bnJldi54bWxQSwUGAAAAAAQABAD5AAAAkgMAAAAA&#10;" strokeweight="0"/>
                  <v:line id="Line 662" o:spid="_x0000_s1097" style="position:absolute;flip:x;visibility:visible;mso-wrap-style:square" from="2090,7515" to="2123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2jO8MAAADcAAAADwAAAGRycy9kb3ducmV2LnhtbERPy2oCMRTdF/yHcIXuakZBW0ajiKKU&#10;Qlt8LdxdJ9eZwcnNkEQn/ftmUejycN6zRTSNeJDztWUFw0EGgriwuuZSwfGweXkD4QOyxsYyKfgh&#10;D4t572mGubYd7+ixD6VIIexzVFCF0OZS+qIig35gW+LEXa0zGBJ0pdQOuxRuGjnKsok0WHNqqLCl&#10;VUXFbX83CnZfr3xx23u8xUv3+X0+lR+n9VKp535cTkEEiuFf/Od+1wom4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NozvDAAAA3AAAAA8AAAAAAAAAAAAA&#10;AAAAoQIAAGRycy9kb3ducmV2LnhtbFBLBQYAAAAABAAEAPkAAACRAwAAAAA=&#10;" strokeweight="0"/>
                  <v:line id="Line 663" o:spid="_x0000_s1098" style="position:absolute;flip:y;visibility:visible;mso-wrap-style:square" from="2090,7515" to="2090,7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EGoMYAAADcAAAADwAAAGRycy9kb3ducmV2LnhtbESPQWsCMRSE7wX/Q3hCbzVbobbdGkUs&#10;FRFUtPXQ23Pzuru4eVmS6MZ/bwqFHoeZ+YYZT6NpxIWcry0reBxkIIgLq2suFXx9fjy8gPABWWNj&#10;mRRcycN00rsbY65txzu67EMpEoR9jgqqENpcSl9UZNAPbEucvB/rDIYkXSm1wy7BTSOHWTaSBmtO&#10;CxW2NK+oOO3PRsFu88xHtzjHUzx26+33oVwd3mdK3ffj7A1EoBj+w3/tpVYwenqF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JBBqDGAAAA3AAAAA8AAAAAAAAA&#10;AAAAAAAAoQIAAGRycy9kb3ducmV2LnhtbFBLBQYAAAAABAAEAPkAAACUAwAAAAA=&#10;" strokeweight="0"/>
                  <v:line id="Line 664" o:spid="_x0000_s1099" style="position:absolute;visibility:visible;mso-wrap-style:square" from="2078,7504" to="2135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NWRcIAAADcAAAADwAAAGRycy9kb3ducmV2LnhtbERPyWrDMBC9B/oPYgq9JbILdVwniiml&#10;Je0tK/Q4WBNb2BoZS3Xcv68OgRwfb1+Xk+3ESIM3jhWkiwQEceW04VrB6fg5z0H4gKyxc0wK/shD&#10;uXmYrbHQ7sp7Gg+hFjGEfYEKmhD6QkpfNWTRL1xPHLmLGyyGCIda6gGvMdx28jlJMmnRcGxosKf3&#10;hqr28GsVmF22fflenl/P8mMb0p+8zY09KfX0OL2tQASawl18c39pBVkW58cz8QjI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/NWRcIAAADcAAAADwAAAAAAAAAAAAAA&#10;AAChAgAAZHJzL2Rvd25yZXYueG1sUEsFBgAAAAAEAAQA+QAAAJADAAAAAA==&#10;" strokeweight="0"/>
                  <v:line id="Line 665" o:spid="_x0000_s1100" style="position:absolute;visibility:visible;mso-wrap-style:square" from="2078,7538" to="2078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/z3sQAAADcAAAADwAAAGRycy9kb3ducmV2LnhtbESPT2vCQBTE7wW/w/KE3uomhaYxuopI&#10;RXur/8DjI/tMFrNvQ3bV+O27hYLHYWZ+w0znvW3EjTpvHCtIRwkI4tJpw5WCw371loPwAVlj45gU&#10;PMjDfDZ4mWKh3Z23dNuFSkQI+wIV1CG0hZS+rMmiH7mWOHpn11kMUXaV1B3eI9w28j1JMmnRcFyo&#10;saVlTeVld7UKzE+2/vj+PI6P8msd0lN+yY09KPU67BcTEIH68Az/tzdaQZal8HcmHg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/PexAAAANwAAAAPAAAAAAAAAAAA&#10;AAAAAKECAABkcnMvZG93bnJldi54bWxQSwUGAAAAAAQABAD5AAAAkgMAAAAA&#10;" strokeweight="0"/>
                  <v:line id="Line 666" o:spid="_x0000_s1101" style="position:absolute;visibility:visible;mso-wrap-style:square" from="2090,7504" to="2090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1tqc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tJ0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bW2pxAAAANwAAAAPAAAAAAAAAAAA&#10;AAAAAKECAABkcnMvZG93bnJldi54bWxQSwUGAAAAAAQABAD5AAAAkgMAAAAA&#10;" strokeweight="0"/>
                  <v:line id="Line 667" o:spid="_x0000_s1102" style="position:absolute;visibility:visible;mso-wrap-style:square" from="2078,7515" to="2135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HIMs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aTp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yHIMsUAAADcAAAADwAAAAAAAAAA&#10;AAAAAAChAgAAZHJzL2Rvd25yZXYueG1sUEsFBgAAAAAEAAQA+QAAAJMDAAAAAA==&#10;" strokeweight="0"/>
                  <v:line id="Line 668" o:spid="_x0000_s1103" style="position:absolute;visibility:visible;mso-wrap-style:square" from="2078,7515" to="2135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hQRsUAAADcAAAADwAAAGRycy9kb3ducmV2LnhtbESPT2vCQBTE7wW/w/IEb7pRbIzRVaS0&#10;aG+tf8DjI/tMFrNvQ3ar6bd3C0KPw8z8hlmuO1uLG7XeOFYwHiUgiAunDZcKjoePYQbCB2SNtWNS&#10;8Ese1qveyxJz7e78Tbd9KEWEsM9RQRVCk0vpi4os+pFriKN3ca3FEGVbSt3iPcJtLSdJkkqLhuNC&#10;hQ29VVRc9z9WgflKt6+fs9P8JN+3YXzOrpmxR6UG/W6zABGoC//hZ3unFaTp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hQRsUAAADcAAAADwAAAAAAAAAA&#10;AAAAAAChAgAAZHJzL2Rvd25yZXYueG1sUEsFBgAAAAAEAAQA+QAAAJMDAAAAAA==&#10;" strokeweight="0"/>
                  <v:line id="Line 669" o:spid="_x0000_s1104" style="position:absolute;visibility:visible;mso-wrap-style:square" from="2090,7504" to="2090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T13cQAAADcAAAADwAAAGRycy9kb3ducmV2LnhtbESPQWvCQBSE70L/w/KE3nSjYEyjqxRp&#10;sb1pquDxkX0mi9m3IbvV9N93BcHjMDPfMMt1bxtxpc4bxwom4wQEcem04UrB4edzlIHwAVlj45gU&#10;/JGH9eplsMRcuxvv6VqESkQI+xwV1CG0uZS+rMmiH7uWOHpn11kMUXaV1B3eItw2cpokqbRoOC7U&#10;2NKmpvJS/FoFZpduZ9/z49tRfmzD5JRdMmMPSr0O+/cFiEB9eIYf7S+tIE1ncD8Tj4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hPXdxAAAANwAAAAPAAAAAAAAAAAA&#10;AAAAAKECAABkcnMvZG93bnJldi54bWxQSwUGAAAAAAQABAD5AAAAkgMAAAAA&#10;" strokeweight="0"/>
                  <v:line id="Line 670" o:spid="_x0000_s1105" style="position:absolute;visibility:visible;mso-wrap-style:square" from="2090,7504" to="2090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ZrqsQAAADcAAAADwAAAGRycy9kb3ducmV2LnhtbESPT2sCMRTE7wW/Q3hCbzWr0HS7NYqI&#10;Yr3Vf9DjY/O6G9y8LJuo229vCgWPw8z8hpnOe9eIK3XBetYwHmUgiEtvLFcajof1Sw4iRGSDjWfS&#10;8EsB5rPB0xQL42+8o+s+ViJBOBSooY6xLaQMZU0Ow8i3xMn78Z3DmGRXSdPhLcFdIydZpqRDy2mh&#10;xpaWNZXn/cVpsF9q87p9O72f5GoTx9/5ObfuqPXzsF98gIjUx0f4v/1pNCil4O9MOg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VmuqxAAAANwAAAAPAAAAAAAAAAAA&#10;AAAAAKECAABkcnMvZG93bnJldi54bWxQSwUGAAAAAAQABAD5AAAAkgMAAAAA&#10;" strokeweight="0"/>
                  <v:line id="Line 671" o:spid="_x0000_s1106" style="position:absolute;visibility:visible;mso-wrap-style:square" from="2078,7504" to="2135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rOMcQAAADcAAAADwAAAGRycy9kb3ducmV2LnhtbESPQWvCQBSE70L/w/KE3nRjoTGNbqSU&#10;FvVWrYLHR/aZLMm+Ddmtpv/eFQoeh5n5hlmuBtuKC/XeOFYwmyYgiEunDVcKDj9fkwyED8gaW8ek&#10;4I88rIqn0RJz7a68o8s+VCJC2OeooA6hy6X0ZU0W/dR1xNE7u95iiLKvpO7xGuG2lS9JkkqLhuNC&#10;jR191FQ2+1+rwHyn69ft/Ph2lJ/rMDtlTWbsQann8fC+ABFoCI/wf3ujFaTpHO5n4hGQ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Gs4xxAAAANwAAAAPAAAAAAAAAAAA&#10;AAAAAKECAABkcnMvZG93bnJldi54bWxQSwUGAAAAAAQABAD5AAAAkgMAAAAA&#10;" strokeweight="0"/>
                  <v:line id="Line 672" o:spid="_x0000_s1107" style="position:absolute;visibility:visible;mso-wrap-style:square" from="2078,7515" to="2135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VaQ8IAAADcAAAADwAAAGRycy9kb3ducmV2LnhtbERPyWrDMBC9B/oPYgq9JbILdVwniiml&#10;Je0tK/Q4WBNb2BoZS3Xcv68OgRwfb1+Xk+3ESIM3jhWkiwQEceW04VrB6fg5z0H4gKyxc0wK/shD&#10;uXmYrbHQ7sp7Gg+hFjGEfYEKmhD6QkpfNWTRL1xPHLmLGyyGCIda6gGvMdx28jlJMmnRcGxosKf3&#10;hqr28GsVmF22fflenl/P8mMb0p+8zY09KfX0OL2tQASawl18c39pBVkW18Yz8QjI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YVaQ8IAAADcAAAADwAAAAAAAAAAAAAA&#10;AAChAgAAZHJzL2Rvd25yZXYueG1sUEsFBgAAAAAEAAQA+QAAAJADAAAAAA==&#10;" strokeweight="0"/>
                  <v:line id="Line 673" o:spid="_x0000_s1108" style="position:absolute;visibility:visible;mso-wrap-style:square" from="2078,7504" to="2078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n/2MUAAADc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yKfyeiUdAL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sn/2MUAAADcAAAADwAAAAAAAAAA&#10;AAAAAAChAgAAZHJzL2Rvd25yZXYueG1sUEsFBgAAAAAEAAQA+QAAAJMDAAAAAA==&#10;" strokeweight="0"/>
                  <v:line id="Line 674" o:spid="_x0000_s1109" style="position:absolute;flip:x;visibility:visible;mso-wrap-style:square" from="2078,7504" to="2135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7zXcMAAADcAAAADwAAAGRycy9kb3ducmV2LnhtbERPTWsCMRC9F/wPYYTearYetGyNIhWl&#10;CFrUevA2bsbdxc1kSaKb/vvmIHh8vO/JLJpG3Mn52rKC90EGgriwuuZSwe9h+fYBwgdkjY1lUvBH&#10;HmbT3ssEc2073tF9H0qRQtjnqKAKoc2l9EVFBv3AtsSJu1hnMCToSqkddincNHKYZSNpsObUUGFL&#10;XxUV1/3NKNhtx3x2q1u8xnO3+Tkdy/VxMVfqtR/nnyACxfAUP9zfWsFonOanM+kIyO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O813DAAAA3AAAAA8AAAAAAAAAAAAA&#10;AAAAoQIAAGRycy9kb3ducmV2LnhtbFBLBQYAAAAABAAEAPkAAACRAwAAAAA=&#10;" strokeweight="0"/>
                  <v:line id="Line 675" o:spid="_x0000_s1110" style="position:absolute;visibility:visible;mso-wrap-style:square" from="2090,7515" to="214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BN2MUAAADcAAAADwAAAGRycy9kb3ducmV2LnhtbESPT2sCMRTE70K/Q3hCb5rVgn9Wo4jQ&#10;Uio91Nb2+tw8N0s3L0uS7m6/vSkIPQ4z8xtmve1tLVryoXKsYDLOQBAXTldcKvh4fxwtQISIrLF2&#10;TAp+KcB2czdYY65dx2/UHmMpEoRDjgpMjE0uZSgMWQxj1xAn7+K8xZikL6X22CW4reU0y2bSYsVp&#10;wWBDe0PF9/HHKohPuyU/6M9Tu+iwNF8H/9K9npW6H/a7FYhIffwP39rPWsFsPoG/M+kIyM0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BN2MUAAADcAAAADwAAAAAAAAAA&#10;AAAAAAChAgAAZHJzL2Rvd25yZXYueG1sUEsFBgAAAAAEAAQA+QAAAJMDAAAAAA==&#10;" strokeweight="64e-5mm"/>
                  <v:line id="Line 676" o:spid="_x0000_s1111" style="position:absolute;flip:x y;visibility:visible;mso-wrap-style:square" from="2090,7515" to="214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lEu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soFzO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JRLvDAAAA3AAAAA8AAAAAAAAAAAAA&#10;AAAAoQIAAGRycy9kb3ducmV2LnhtbFBLBQYAAAAABAAEAPkAAACRAwAAAAA=&#10;" strokeweight="0"/>
                  <v:line id="Line 677" o:spid="_x0000_s1112" style="position:absolute;flip:x y;visibility:visible;mso-wrap-style:square" from="2090,7504" to="214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XhIM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soF3O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F4SDDAAAA3AAAAA8AAAAAAAAAAAAA&#10;AAAAoQIAAGRycy9kb3ducmV2LnhtbFBLBQYAAAAABAAEAPkAAACRAwAAAAA=&#10;" strokeweight="0"/>
                  <v:line id="Line 678" o:spid="_x0000_s1113" style="position:absolute;flip:x y;visibility:visible;mso-wrap-style:square" from="2090,7515" to="214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x5VMMAAADcAAAADwAAAGRycy9kb3ducmV2LnhtbESPQWsCMRSE74X+h/CEXopmbcsqq1GK&#10;1CK9da33x+a5WUxeliTV9d83BcHjMDPfMMv14Kw4U4idZwXTSQGCuPG641bBz347noOICVmj9UwK&#10;rhRhvXp8WGKl/YW/6VynVmQIxwoVmJT6SsrYGHIYJ74nzt7RB4cpy9BKHfCS4c7Kl6IopcOO84LB&#10;njaGmlP96xS8zg773ck+m69tdObj09ZNGa5KPY2G9wWIREO6h2/tnVZQzt7g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+seVTDAAAA3AAAAA8AAAAAAAAAAAAA&#10;AAAAoQIAAGRycy9kb3ducmV2LnhtbFBLBQYAAAAABAAEAPkAAACRAwAAAAA=&#10;" strokeweight="0"/>
                  <v:line id="Line 679" o:spid="_x0000_s1114" style="position:absolute;flip:x y;visibility:visible;mso-wrap-style:square" from="2090,7515" to="214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Dcz8MAAADcAAAADwAAAGRycy9kb3ducmV2LnhtbESPQWsCMRSE74X+h/CEXopmbekqq1GK&#10;1CK9da33x+a5WUxeliTV9d83BcHjMDPfMMv14Kw4U4idZwXTSQGCuPG641bBz347noOICVmj9UwK&#10;rhRhvXp8WGKl/YW/6VynVmQIxwoVmJT6SsrYGHIYJ74nzt7RB4cpy9BKHfCS4c7Kl6IopcOO84LB&#10;njaGmlP96xS8zg773ck+m69tdObj09ZNGa5KPY2G9wWIREO6h2/tnVZQzt7g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g3M/DAAAA3AAAAA8AAAAAAAAAAAAA&#10;AAAAoQIAAGRycy9kb3ducmV2LnhtbFBLBQYAAAAABAAEAPkAAACRAwAAAAA=&#10;" strokeweight="0"/>
                  <v:line id="Line 680" o:spid="_x0000_s1115" style="position:absolute;flip:x y;visibility:visible;mso-wrap-style:square" from="2078,7515" to="2146,7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JCuMMAAADcAAAADwAAAGRycy9kb3ducmV2LnhtbESPQWsCMRSE74X+h/AKvRTNtsJaVqOU&#10;UkV6c9feH5vXzWLysiSprv/eCAWPw8x8wyzXo7PiRCH2nhW8TgsQxK3XPXcKDs1m8g4iJmSN1jMp&#10;uFCE9erxYYmV9mfe06lOncgQjhUqMCkNlZSxNeQwTv1AnL1fHxymLEMndcBzhjsr34qilA57zgsG&#10;B/o01B7rP6dgNv9pdkf7Yr430Zmvra3bMlyUen4aPxYgEo3pHv5v77SCcl7C7Uw+AnJ1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AyQrjDAAAA3AAAAA8AAAAAAAAAAAAA&#10;AAAAoQIAAGRycy9kb3ducmV2LnhtbFBLBQYAAAAABAAEAPkAAACRAwAAAAA=&#10;" strokeweight="0"/>
                  <v:line id="Line 681" o:spid="_x0000_s1116" style="position:absolute;flip:x y;visibility:visible;mso-wrap-style:square" from="2101,7515" to="2157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7nI8MAAADcAAAADwAAAGRycy9kb3ducmV2LnhtbESPQWsCMRSE74X+h/CEXopmrbBbVqMU&#10;qUV662rvj81zs5i8LEmq679vhEKPw8x8w6w2o7PiQiH2nhXMZwUI4tbrnjsFx8Nu+goiJmSN1jMp&#10;uFGEzfrxYYW19lf+okuTOpEhHGtUYFIaailja8hhnPmBOHsnHxymLEMndcBrhjsrX4qilA57zgsG&#10;B9oaas/Nj1OwqL4P+7N9Np+76Mz7h23aMtyUepqMb0sQicb0H/5r77WCsqrgfiYfAbn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+5yPDAAAA3AAAAA8AAAAAAAAAAAAA&#10;AAAAoQIAAGRycy9kb3ducmV2LnhtbFBLBQYAAAAABAAEAPkAAACRAwAAAAA=&#10;" strokeweight="0"/>
                  <v:line id="Line 682" o:spid="_x0000_s1117" style="position:absolute;visibility:visible;mso-wrap-style:square" from="2078,7504" to="2078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zMnsEAAADcAAAADwAAAGRycy9kb3ducmV2LnhtbERPTYvCMBC9C/sfwgjeNFXY2q1GWcRF&#10;96augsehGdtgMylN1PrvzWHB4+N9z5edrcWdWm8cKxiPEhDEhdOGSwXHv59hBsIHZI21Y1LwJA/L&#10;xUdvjrl2D97T/RBKEUPY56igCqHJpfRFRRb9yDXEkbu41mKIsC2lbvERw20tJ0mSSouGY0OFDa0q&#10;Kq6Hm1Vgdunm83d6+jrJ9SaMz9k1M/ao1KDffc9ABOrCW/zv3moF6TSujWfiEZ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XMyewQAAANwAAAAPAAAAAAAAAAAAAAAA&#10;AKECAABkcnMvZG93bnJldi54bWxQSwUGAAAAAAQABAD5AAAAjwMAAAAA&#10;" strokeweight="0"/>
                  <v:line id="Line 683" o:spid="_x0000_s1118" style="position:absolute;visibility:visible;mso-wrap-style:square" from="2078,7504" to="2135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BpBcQAAADcAAAADwAAAGRycy9kb3ducmV2LnhtbESPQWvCQBSE74L/YXlCb7qx0BhTV5HS&#10;Yr1pVOjxkX0mi9m3IbvV9N93BcHjMDPfMItVbxtxpc4bxwqmkwQEcem04UrB8fA1zkD4gKyxcUwK&#10;/sjDajkcLDDX7sZ7uhahEhHCPkcFdQhtLqUva7LoJ64ljt7ZdRZDlF0ldYe3CLeNfE2SVFo0HBdq&#10;bOmjpvJS/FoFZpdu3raz0/wkPzdh+pNdMmOPSr2M+vU7iEB9eIYf7W+tIJ3N4X4mHg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EGkFxAAAANwAAAAPAAAAAAAAAAAA&#10;AAAAAKECAABkcnMvZG93bnJldi54bWxQSwUGAAAAAAQABAD5AAAAkgMAAAAA&#10;" strokeweight="0"/>
                  <v:line id="Line 687" o:spid="_x0000_s1119" style="position:absolute;visibility:visible;mso-wrap-style:square" from="2180,8463" to="2180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0uyM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izG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y0uyMUAAADcAAAADwAAAAAAAAAA&#10;AAAAAAChAgAAZHJzL2Rvd25yZXYueG1sUEsFBgAAAAAEAAQA+QAAAJMDAAAAAA==&#10;" strokeweight="0"/>
                  <v:line id="Line 688" o:spid="_x0000_s1120" style="position:absolute;visibility:visible;mso-wrap-style:square" from="2180,8463" to="2225,8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S2vMUAAADc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izG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MS2vMUAAADcAAAADwAAAAAAAAAA&#10;AAAAAAChAgAAZHJzL2Rvd25yZXYueG1sUEsFBgAAAAAEAAQA+QAAAJMDAAAAAA==&#10;" strokeweight="0"/>
                  <v:line id="Line 689" o:spid="_x0000_s1121" style="position:absolute;flip:x;visibility:visible;mso-wrap-style:square" from="2191,8474" to="2225,8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wg4sYAAADcAAAADwAAAGRycy9kb3ducmV2LnhtbESPQWsCMRSE70L/Q3iF3jSrUCtbo4hi&#10;KQUr2nro7bl57i5uXpYkuum/N4WCx2FmvmGm82gacSXna8sKhoMMBHFhdc2lgu+vdX8CwgdkjY1l&#10;UvBLHuazh94Uc2073tF1H0qRIOxzVFCF0OZS+qIig35gW+LknawzGJJ0pdQOuwQ3jRxl2VgarDkt&#10;VNjSsqLivL8YBbvPFz66t0s8x2O32f4cyo/DaqHU02NcvIIIFMM9/N9+1wrGk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1sIOLGAAAA3AAAAA8AAAAAAAAA&#10;AAAAAAAAoQIAAGRycy9kb3ducmV2LnhtbFBLBQYAAAAABAAEAPkAAACUAwAAAAA=&#10;" strokeweight="0"/>
                  <v:line id="Line 690" o:spid="_x0000_s1122" style="position:absolute;flip:y;visibility:visible;mso-wrap-style:square" from="2191,8474" to="2191,8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6+lcYAAADcAAAADwAAAGRycy9kb3ducmV2LnhtbESPQWsCMRSE70L/Q3gFb5ptD1vZGkVa&#10;WqRQi1oP3p6b5+7i5mVJopv+e1MQPA4z8w0znUfTigs531hW8DTOQBCXVjdcKfjdfowmIHxA1tha&#10;JgV/5GE+exhMsdC25zVdNqESCcK+QAV1CF0hpS9rMujHtiNO3tE6gyFJV0ntsE9w08rnLMulwYbT&#10;Qo0dvdVUnjZno2C9euGD+zzHUzz03z/7XfW1e18oNXyMi1cQgWK4h2/tpVaQT3L4P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2+vpXGAAAA3AAAAA8AAAAAAAAA&#10;AAAAAAAAoQIAAGRycy9kb3ducmV2LnhtbFBLBQYAAAAABAAEAPkAAACUAwAAAAA=&#10;" strokeweight="0"/>
                  <v:line id="Line 691" o:spid="_x0000_s1123" style="position:absolute;visibility:visible;mso-wrap-style:square" from="2180,8463" to="2236,8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Yoy8UAAADc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BmC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BYoy8UAAADcAAAADwAAAAAAAAAA&#10;AAAAAAChAgAAZHJzL2Rvd25yZXYueG1sUEsFBgAAAAAEAAQA+QAAAJMDAAAAAA==&#10;" strokeweight="0"/>
                  <v:line id="Line 692" o:spid="_x0000_s1124" style="position:absolute;visibility:visible;mso-wrap-style:square" from="2180,8497" to="2180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m8ucIAAADcAAAADwAAAGRycy9kb3ducmV2LnhtbERPz2vCMBS+C/sfwhvspmkHq101ljE2&#10;1JtzCjs+mmcb2ryUJqv1vzeHwY4f3+91OdlOjDR441hBukhAEFdOG64VnL4/5zkIH5A1do5JwY08&#10;lJuH2RoL7a78ReMx1CKGsC9QQRNCX0jpq4Ys+oXriSN3cYPFEOFQSz3gNYbbTj4nSSYtGo4NDfb0&#10;3lDVHn+tAnPIti/75fn1LD+2If3J29zYk1JPj9PbCkSgKfyL/9w7rSDL49p4Jh4Bub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Ym8ucIAAADcAAAADwAAAAAAAAAAAAAA&#10;AAChAgAAZHJzL2Rvd25yZXYueG1sUEsFBgAAAAAEAAQA+QAAAJADAAAAAA==&#10;" strokeweight="0"/>
                  <v:line id="Line 693" o:spid="_x0000_s1125" style="position:absolute;visibility:visible;mso-wrap-style:square" from="2191,8463" to="2191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UZIsQAAADcAAAADwAAAGRycy9kb3ducmV2LnhtbESPQWvCQBSE70L/w/IK3nSjYBpTVxFR&#10;tLc2Knh8ZF+TxezbkF01/vtuodDjMDPfMItVbxtxp84bxwom4wQEcem04UrB6bgbZSB8QNbYOCYF&#10;T/KwWr4MFphr9+AvuhehEhHCPkcFdQhtLqUva7Lox64ljt636yyGKLtK6g4fEW4bOU2SVFo0HBdq&#10;bGlTU3ktblaB+Uz3s4+38/wst/swuWTXzNiTUsPXfv0OIlAf/sN/7YNWkGZz+D0Tj4B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RkixAAAANwAAAAPAAAAAAAAAAAA&#10;AAAAAKECAABkcnMvZG93bnJldi54bWxQSwUGAAAAAAQABAD5AAAAkgMAAAAA&#10;" strokeweight="0"/>
                  <v:line id="Line 694" o:spid="_x0000_s1126" style="position:absolute;visibility:visible;mso-wrap-style:square" from="2180,8474" to="2236,8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YmYsIAAADcAAAADwAAAGRycy9kb3ducmV2LnhtbERPz2vCMBS+C/sfwht409SBte2MMsaG&#10;7qadwo6P5q0NNi+lydr63y+HwY4f3+/tfrKtGKj3xrGC1TIBQVw5bbhWcPl8X2QgfEDW2DomBXfy&#10;sN89zLZYaDfymYYy1CKGsC9QQRNCV0jpq4Ys+qXriCP37XqLIcK+lrrHMYbbVj4lSSotGo4NDXb0&#10;2lB1K3+sAnNKD+uPzTW/yrdDWH1lt8zYi1Lzx+nlGUSgKfyL/9xHrSDN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iYmYsIAAADcAAAADwAAAAAAAAAAAAAA&#10;AAChAgAAZHJzL2Rvd25yZXYueG1sUEsFBgAAAAAEAAQA+QAAAJADAAAAAA==&#10;" strokeweight="0"/>
                  <v:line id="Line 695" o:spid="_x0000_s1127" style="position:absolute;visibility:visible;mso-wrap-style:square" from="2180,8474" to="2236,8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qD+cQAAADcAAAADwAAAGRycy9kb3ducmV2LnhtbESPQWvCQBSE70L/w/IKvekmhcYYXUWk&#10;YntTq9DjI/tMFrNvQ3bV9N93BcHjMDPfMLNFbxtxpc4bxwrSUQKCuHTacKXg8LMe5iB8QNbYOCYF&#10;f+RhMX8ZzLDQ7sY7uu5DJSKEfYEK6hDaQkpf1mTRj1xLHL2T6yyGKLtK6g5vEW4b+Z4kmbRoOC7U&#10;2NKqpvK8v1gFZpttPr7Hx8lRfm5C+pufc2MPSr299sspiEB9eIYf7S+tIJukcD8Tj4C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aoP5xAAAANwAAAAPAAAAAAAAAAAA&#10;AAAAAKECAABkcnMvZG93bnJldi54bWxQSwUGAAAAAAQABAD5AAAAkgMAAAAA&#10;" strokeweight="0"/>
                  <v:line id="Line 696" o:spid="_x0000_s1128" style="position:absolute;visibility:visible;mso-wrap-style:square" from="2191,8463" to="2191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gdjs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pLMx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uB2OxAAAANwAAAAPAAAAAAAAAAAA&#10;AAAAAKECAABkcnMvZG93bnJldi54bWxQSwUGAAAAAAQABAD5AAAAkgMAAAAA&#10;" strokeweight="0"/>
                  <v:line id="Line 697" o:spid="_x0000_s1129" style="position:absolute;visibility:visible;mso-wrap-style:square" from="2191,8463" to="2191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S4Fc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IJ2+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9LgVxAAAANwAAAAPAAAAAAAAAAAA&#10;AAAAAKECAABkcnMvZG93bnJldi54bWxQSwUGAAAAAAQABAD5AAAAkgMAAAAA&#10;" strokeweight="0"/>
                  <v:line id="Line 698" o:spid="_x0000_s1130" style="position:absolute;visibility:visible;mso-wrap-style:square" from="2180,8463" to="2236,8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0gYcQAAADcAAAADwAAAGRycy9kb3ducmV2LnhtbESPQWvCQBSE7wX/w/KE3nRjqTFGVyml&#10;or2pVejxkX0mi9m3Ibtq/PduQehxmJlvmPmys7W4UuuNYwWjYQKCuHDacKng8LMaZCB8QNZYOyYF&#10;d/KwXPRe5phrd+MdXfehFBHCPkcFVQhNLqUvKrLoh64hjt7JtRZDlG0pdYu3CLe1fEuSVFo0HBcq&#10;bOizouK8v1gFZpuux9+T4/Qov9Zh9JudM2MPSr32u48ZiEBd+A8/2xutIJ2+w9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HSBhxAAAANwAAAAPAAAAAAAAAAAA&#10;AAAAAKECAABkcnMvZG93bnJldi54bWxQSwUGAAAAAAQABAD5AAAAkgMAAAAA&#10;" strokeweight="0"/>
                  <v:line id="Line 699" o:spid="_x0000_s1131" style="position:absolute;visibility:visible;mso-wrap-style:square" from="2180,8474" to="2236,8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GF+sQAAADcAAAADwAAAGRycy9kb3ducmV2LnhtbESPT4vCMBTE7wt+h/CEva2pgrV2jSKy&#10;i+7Nv7DHR/Nsg81LabJav/1GEDwOM/MbZrbobC2u1HrjWMFwkIAgLpw2XCo4Hr4/MhA+IGusHZOC&#10;O3lYzHtvM8y1u/GOrvtQighhn6OCKoQml9IXFVn0A9cQR+/sWoshyraUusVbhNtajpIklRYNx4UK&#10;G1pVVFz2f1aB2abr8c/kND3Jr3UY/maXzNijUu/9bvkJIlAXXuFne6MVpNMxPM7EIyDn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UYX6xAAAANwAAAAPAAAAAAAAAAAA&#10;AAAAAKECAABkcnMvZG93bnJldi54bWxQSwUGAAAAAAQABAD5AAAAkgMAAAAA&#10;" strokeweight="0"/>
                  <v:line id="Line 700" o:spid="_x0000_s1132" style="position:absolute;visibility:visible;mso-wrap-style:square" from="2180,8463" to="2180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MbjcUAAADc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GfyeiUdAL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oMbjcUAAADcAAAADwAAAAAAAAAA&#10;AAAAAAChAgAAZHJzL2Rvd25yZXYueG1sUEsFBgAAAAAEAAQA+QAAAJMDAAAAAA==&#10;" strokeweight="0"/>
                  <v:line id="Line 701" o:spid="_x0000_s1133" style="position:absolute;flip:x;visibility:visible;mso-wrap-style:square" from="2180,8463" to="2236,8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uN08YAAADcAAAADwAAAGRycy9kb3ducmV2LnhtbESPQWsCMRSE74L/ITyhN83ag9atUcTS&#10;UgRb1Hro7bl53V3cvCxJdOO/N4VCj8PMfMPMl9E04krO15YVjEcZCOLC6ppLBV+H1+ETCB+QNTaW&#10;ScGNPCwX/d4cc2073tF1H0qRIOxzVFCF0OZS+qIig35kW+Lk/VhnMCTpSqkddgluGvmYZRNpsOa0&#10;UGFL64qK8/5iFOw+pnxyb5d4jqdu+/l9LDfHl5VSD4O4egYRKIb/8F/7XSuYzKbweyYdAbm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crjdPGAAAA3AAAAA8AAAAAAAAA&#10;AAAAAAAAoQIAAGRycy9kb3ducmV2LnhtbFBLBQYAAAAABAAEAPkAAACUAwAAAAA=&#10;" strokeweight="0"/>
                  <v:line id="Line 702" o:spid="_x0000_s1134" style="position:absolute;visibility:visible;mso-wrap-style:square" from="2191,8474" to="2248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YCv8IAAADcAAAADwAAAGRycy9kb3ducmV2LnhtbERPz2vCMBS+C/sfwhvspukciK1GkYFj&#10;KDvoNr0+m7emrHkpSWzrf78chB0/vt/L9WAb0ZEPtWMFz5MMBHHpdM2Vgq/P7XgOIkRkjY1jUnCj&#10;AOvVw2iJhXY9H6g7xkqkEA4FKjAxtoWUoTRkMUxcS5y4H+ctxgR9JbXHPoXbRk6zbCYt1pwaDLb0&#10;aqj8PV6tgvi2yflFn767eY+VOe/9rv+4KPX0OGwWICIN8V98d79rBbM8rU1n0hG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CYCv8IAAADcAAAADwAAAAAAAAAAAAAA&#10;AAChAgAAZHJzL2Rvd25yZXYueG1sUEsFBgAAAAAEAAQA+QAAAJADAAAAAA==&#10;" strokeweight="64e-5mm"/>
                  <v:line id="Line 703" o:spid="_x0000_s1135" style="position:absolute;flip:x y;visibility:visible;mso-wrap-style:square" from="2191,8474" to="2248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EwMMMAAADcAAAADwAAAGRycy9kb3ducmV2LnhtbESPQWsCMRSE74X+h/AKvRTNtsJaV6MU&#10;qSK9udb7Y/PcLCYvSxJ1/fdNodDjMDPfMIvV4Ky4UoidZwWv4wIEceN1x62C78Nm9A4iJmSN1jMp&#10;uFOE1fLxYYGV9jfe07VOrcgQjhUqMCn1lZSxMeQwjn1PnL2TDw5TlqGVOuAtw52Vb0VRSocd5wWD&#10;Pa0NNef64hRMpsfD7mxfzNcmOvO5tXVThrtSz0/DxxxEoiH9h//aO62gnM3g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GhMDDDAAAA3AAAAA8AAAAAAAAAAAAA&#10;AAAAoQIAAGRycy9kb3ducmV2LnhtbFBLBQYAAAAABAAEAPkAAACRAwAAAAA=&#10;" strokeweight="0"/>
                  <v:line id="Line 704" o:spid="_x0000_s1136" style="position:absolute;flip:x y;visibility:visible;mso-wrap-style:square" from="2191,8463" to="2248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ADt78AAADcAAAADwAAAGRycy9kb3ducmV2LnhtbERPTWsCMRC9F/wPYYReima1oLIaRUSL&#10;9Na1vQ+bcbOYTJYk6vrvm4Pg8fG+V5veWXGjEFvPCibjAgRx7XXLjYLf02G0ABETskbrmRQ8KMJm&#10;PXhbYan9nX/oVqVG5BCOJSowKXWllLE25DCOfUecubMPDlOGoZE64D2HOyunRTGTDlvODQY72hmq&#10;L9XVKfic/52OF/thvg/Rmf2XrepZeCj1Puy3SxCJ+vQSP91HrWBe5Pn5TD4Ccv0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nADt78AAADcAAAADwAAAAAAAAAAAAAAAACh&#10;AgAAZHJzL2Rvd25yZXYueG1sUEsFBgAAAAAEAAQA+QAAAI0DAAAAAA==&#10;" strokeweight="0"/>
                  <v:line id="Line 705" o:spid="_x0000_s1137" style="position:absolute;flip:x y;visibility:visible;mso-wrap-style:square" from="2191,8474" to="2248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ymLMMAAADc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qpjD75l8BGT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8pizDAAAA3AAAAA8AAAAAAAAAAAAA&#10;AAAAoQIAAGRycy9kb3ducmV2LnhtbFBLBQYAAAAABAAEAPkAAACRAwAAAAA=&#10;" strokeweight="0"/>
                  <v:line id="Line 706" o:spid="_x0000_s1138" style="position:absolute;flip:x y;visibility:visible;mso-wrap-style:square" from="2191,8474" to="2248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44W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imML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44W8IAAADcAAAADwAAAAAAAAAAAAAA&#10;AAChAgAAZHJzL2Rvd25yZXYueG1sUEsFBgAAAAAEAAQA+QAAAJADAAAAAA==&#10;" strokeweight="0"/>
                  <v:line id="Line 707" o:spid="_x0000_s1139" style="position:absolute;flip:x y;visibility:visible;mso-wrap-style:square" from="2180,8474" to="2248,8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KdwMIAAADc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BWTODvTD4CcvE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KdwMIAAADcAAAADwAAAAAAAAAAAAAA&#10;AAChAgAAZHJzL2Rvd25yZXYueG1sUEsFBgAAAAAEAAQA+QAAAJADAAAAAA==&#10;" strokeweight="0"/>
                  <v:line id="Line 708" o:spid="_x0000_s1140" style="position:absolute;flip:x y;visibility:visible;mso-wrap-style:square" from="2202,8474" to="2259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sFtMMAAADc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rHiD+5l8BO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LBbTDAAAA3AAAAA8AAAAAAAAAAAAA&#10;AAAAoQIAAGRycy9kb3ducmV2LnhtbFBLBQYAAAAABAAEAPkAAACRAwAAAAA=&#10;" strokeweight="0"/>
                  <v:line id="Line 710" o:spid="_x0000_s1141" style="position:absolute;visibility:visible;mso-wrap-style:square" from="2180,8463" to="2236,8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iBl8QAAADcAAAADwAAAGRycy9kb3ducmV2LnhtbESPQWvCQBSE70L/w/IK3nRjoTFNXaUU&#10;i3rTVKHHR/Y1Wcy+DdlV4793BcHjMDPfMLNFbxtxps4bxwom4wQEcem04UrB/vdnlIHwAVlj45gU&#10;XMnDYv4ymGGu3YV3dC5CJSKEfY4K6hDaXEpf1mTRj11LHL1/11kMUXaV1B1eItw28i1JUmnRcFyo&#10;saXvmspjcbIKzDZdvW+mh4+DXK7C5C87ZsbulRq+9l+fIAL14Rl+tNdawTRJ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aIGXxAAAANwAAAAPAAAAAAAAAAAA&#10;AAAAAKECAABkcnMvZG93bnJldi54bWxQSwUGAAAAAAQABAD5AAAAkgMAAAAA&#10;" strokeweight="0"/>
                  <v:line id="Line 714" o:spid="_x0000_s1142" style="position:absolute;visibility:visible;mso-wrap-style:square" from="2078,9321" to="2078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QqpcEAAADcAAAADwAAAGRycy9kb3ducmV2LnhtbERPTYvCMBC9C/sfwgjeNK2w2q1GWWQX&#10;9aaugsehGdtgMylNVuu/NwfB4+N9z5edrcWNWm8cK0hHCQjiwmnDpYLj3+8wA+EDssbaMSl4kIfl&#10;4qM3x1y7O+/pdgiliCHsc1RQhdDkUvqiIot+5BriyF1cazFE2JZSt3iP4baW4ySZSIuGY0OFDa0q&#10;Kq6Hf6vA7Cbrz+309HWSP+uQnrNrZuxRqUG/+56BCNSFt/jl3mgF0zTOj2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FCqlwQAAANwAAAAPAAAAAAAAAAAAAAAA&#10;AKECAABkcnMvZG93bnJldi54bWxQSwUGAAAAAAQABAD5AAAAjwMAAAAA&#10;" strokeweight="0"/>
                  <v:line id="Line 715" o:spid="_x0000_s1143" style="position:absolute;visibility:visible;mso-wrap-style:square" from="2078,9321" to="2123,9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iPPsUAAADc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iPPsUAAADcAAAADwAAAAAAAAAA&#10;AAAAAAChAgAAZHJzL2Rvd25yZXYueG1sUEsFBgAAAAAEAAQA+QAAAJMDAAAAAA==&#10;" strokeweight="0"/>
                  <v:line id="Line 716" o:spid="_x0000_s1144" style="position:absolute;flip:x;visibility:visible;mso-wrap-style:square" from="2090,9332" to="2123,9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4ijMYAAADcAAAADwAAAGRycy9kb3ducmV2LnhtbESPQWsCMRSE74L/ITyhN83qocrWKFKx&#10;FMGKth56e25edxc3L0sS3fTfNwXB4zAz3zDzZTSNuJHztWUF41EGgriwuuZSwdfnZjgD4QOyxsYy&#10;KfglD8tFvzfHXNuOD3Q7hlIkCPscFVQhtLmUvqjIoB/Zljh5P9YZDEm6UmqHXYKbRk6y7FkarDkt&#10;VNjSa0XF5Xg1Cg4fUz67t2u8xHO323+fyu1pvVLqaRBXLyACxfAI39vvWsF0PIH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uIozGAAAA3AAAAA8AAAAAAAAA&#10;AAAAAAAAoQIAAGRycy9kb3ducmV2LnhtbFBLBQYAAAAABAAEAPkAAACUAwAAAAA=&#10;" strokeweight="0"/>
                  <v:line id="Line 717" o:spid="_x0000_s1145" style="position:absolute;flip:y;visibility:visible;mso-wrap-style:square" from="2090,9332" to="2090,9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KHF8YAAADcAAAADwAAAGRycy9kb3ducmV2LnhtbESPQWsCMRSE7wX/Q3iCt5q1QpWtUUSp&#10;SKEVtR56e25edxc3L0sS3fTfN4WCx2FmvmFmi2gacSPna8sKRsMMBHFhdc2lgs/j6+MUhA/IGhvL&#10;pOCHPCzmvYcZ5tp2vKfbIZQiQdjnqKAKoc2l9EVFBv3QtsTJ+7bOYEjSlVI77BLcNPIpy56lwZrT&#10;QoUtrSoqLoerUbD/mPDZba7xEs/d++7rVL6d1kulBv24fAERKIZ7+L+91QomozH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ihxfGAAAA3AAAAA8AAAAAAAAA&#10;AAAAAAAAoQIAAGRycy9kb3ducmV2LnhtbFBLBQYAAAAABAAEAPkAAACUAwAAAAA=&#10;" strokeweight="0"/>
                  <v:line id="Line 718" o:spid="_x0000_s1146" style="position:absolute;visibility:visible;mso-wrap-style:square" from="2078,9321" to="2135,9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8spsQAAADcAAAADwAAAGRycy9kb3ducmV2LnhtbESPT2vCQBTE74LfYXlCb7pJaTWNrlJK&#10;RXvzL/T4yD6TxezbkF01/fZuQfA4zMxvmNmis7W4UuuNYwXpKAFBXDhtuFRw2C+HGQgfkDXWjknB&#10;H3lYzPu9Geba3XhL110oRYSwz1FBFUKTS+mLiiz6kWuIo3dyrcUQZVtK3eItwm0tX5NkLC0ajgsV&#10;NvRVUXHeXawCsxmv3n8mx4+j/F6F9Dc7Z8YelHoZdJ9TEIG68Aw/2mutYJK+wf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LyymxAAAANwAAAAPAAAAAAAAAAAA&#10;AAAAAKECAABkcnMvZG93bnJldi54bWxQSwUGAAAAAAQABAD5AAAAkgMAAAAA&#10;" strokeweight="0"/>
                  <v:line id="Line 719" o:spid="_x0000_s1147" style="position:absolute;visibility:visible;mso-wrap-style:square" from="2078,9354" to="2078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OJPcQAAADcAAAADwAAAGRycy9kb3ducmV2LnhtbESPT4vCMBTE7wv7HcJb8LamFdRajbIs&#10;iu5t/QceH82zDTYvpYlav71ZWPA4zMxvmNmis7W4UeuNYwVpPwFBXDhtuFRw2K8+MxA+IGusHZOC&#10;B3lYzN/fZphrd+ct3XahFBHCPkcFVQhNLqUvKrLo+64hjt7ZtRZDlG0pdYv3CLe1HCTJSFo0HBcq&#10;bOi7ouKyu1oF5ne0Hv6Mj5OjXK5DesoumbEHpXof3dcURKAuvML/7Y1WME6H8HcmHgE5f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Y4k9xAAAANwAAAAPAAAAAAAAAAAA&#10;AAAAAKECAABkcnMvZG93bnJldi54bWxQSwUGAAAAAAQABAD5AAAAkgMAAAAA&#10;" strokeweight="0"/>
                  <v:line id="Line 720" o:spid="_x0000_s1148" style="position:absolute;visibility:visible;mso-wrap-style:square" from="2090,9321" to="2090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EXSsQAAADcAAAADwAAAGRycy9kb3ducmV2LnhtbESPQWvCQBSE74L/YXmF3nQToTGNriLS&#10;Yr2pVfD4yL4mi9m3IbvV9N93BcHjMDPfMPNlbxtxpc4bxwrScQKCuHTacKXg+P05ykH4gKyxcUwK&#10;/sjDcjEczLHQ7sZ7uh5CJSKEfYEK6hDaQkpf1mTRj11LHL0f11kMUXaV1B3eItw2cpIkmbRoOC7U&#10;2NK6pvJy+LUKzC7bvG2np/eT/NiE9JxfcmOPSr2+9KsZiEB9eIYf7S+tYJpmcD8Tj4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sRdKxAAAANwAAAAPAAAAAAAAAAAA&#10;AAAAAKECAABkcnMvZG93bnJldi54bWxQSwUGAAAAAAQABAD5AAAAkgMAAAAA&#10;" strokeweight="0"/>
                  <v:line id="Line 721" o:spid="_x0000_s1149" style="position:absolute;visibility:visible;mso-wrap-style:square" from="2078,9332" to="2135,9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2y0cQAAADcAAAADwAAAGRycy9kb3ducmV2LnhtbESPQWvCQBSE7wX/w/IK3uomQk0aXUWk&#10;Rb1Vq+DxkX1NFrNvQ3ar8d+7QsHjMDPfMLNFbxtxoc4bxwrSUQKCuHTacKXg8PP1loPwAVlj45gU&#10;3MjDYj54mWGh3ZV3dNmHSkQI+wIV1CG0hZS+rMmiH7mWOHq/rrMYouwqqTu8Rrht5DhJJtKi4bhQ&#10;Y0urmsrz/s8qMN+T9fs2O34c5ec6pKf8nBt7UGr42i+nIAL14Rn+b2+0gizN4HEmHgE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/bLRxAAAANwAAAAPAAAAAAAAAAAA&#10;AAAAAKECAABkcnMvZG93bnJldi54bWxQSwUGAAAAAAQABAD5AAAAkgMAAAAA&#10;" strokeweight="0"/>
                  <v:line id="Line 722" o:spid="_x0000_s1150" style="position:absolute;visibility:visible;mso-wrap-style:square" from="2078,9332" to="2135,9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2Imo8EAAADcAAAADwAAAGRycy9kb3ducmV2LnhtbERPTYvCMBC9C/sfwgjeNK2w2q1GWWQX&#10;9aaugsehGdtgMylNVuu/NwfB4+N9z5edrcWNWm8cK0hHCQjiwmnDpYLj3+8wA+EDssbaMSl4kIfl&#10;4qM3x1y7O+/pdgiliCHsc1RQhdDkUvqiIot+5BriyF1cazFE2JZSt3iP4baW4ySZSIuGY0OFDa0q&#10;Kq6Hf6vA7Cbrz+309HWSP+uQnrNrZuxRqUG/+56BCNSFt/jl3mgF0zSujWfi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YiajwQAAANwAAAAPAAAAAAAAAAAAAAAA&#10;AKECAABkcnMvZG93bnJldi54bWxQSwUGAAAAAAQABAD5AAAAjwMAAAAA&#10;" strokeweight="0"/>
                  <v:line id="Line 723" o:spid="_x0000_s1151" style="position:absolute;visibility:visible;mso-wrap-style:square" from="2090,9321" to="2090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6DOM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mKR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LoM4xAAAANwAAAAPAAAAAAAAAAAA&#10;AAAAAKECAABkcnMvZG93bnJldi54bWxQSwUGAAAAAAQABAD5AAAAkgMAAAAA&#10;" strokeweight="0"/>
                  <v:line id="Line 724" o:spid="_x0000_s1152" style="position:absolute;visibility:visible;mso-wrap-style:square" from="2090,9321" to="2090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jgGM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0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eOAYwQAAANwAAAAPAAAAAAAAAAAAAAAA&#10;AKECAABkcnMvZG93bnJldi54bWxQSwUGAAAAAAQABAD5AAAAjwMAAAAA&#10;" strokeweight="0"/>
                  <v:line id="Line 725" o:spid="_x0000_s1153" style="position:absolute;visibility:visible;mso-wrap-style:square" from="2078,9321" to="2135,9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RFg8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mAx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EWDxAAAANwAAAAPAAAAAAAAAAAA&#10;AAAAAKECAABkcnMvZG93bnJldi54bWxQSwUGAAAAAAQABAD5AAAAkgMAAAAA&#10;" strokeweight="0"/>
                  <v:line id="Line 726" o:spid="_x0000_s1154" style="position:absolute;visibility:visible;mso-wrap-style:square" from="2078,9332" to="2135,9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bb9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ME1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5tv0xAAAANwAAAAPAAAAAAAAAAAA&#10;AAAAAKECAABkcnMvZG93bnJldi54bWxQSwUGAAAAAAQABAD5AAAAkgMAAAAA&#10;" strokeweight="0"/>
                  <v:line id="Line 727" o:spid="_x0000_s1155" style="position:absolute;visibility:visible;mso-wrap-style:square" from="2078,9321" to="2078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p+b8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mAx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qn5vxAAAANwAAAAPAAAAAAAAAAAA&#10;AAAAAKECAABkcnMvZG93bnJldi54bWxQSwUGAAAAAAQABAD5AAAAkgMAAAAA&#10;" strokeweight="0"/>
                  <v:line id="Line 728" o:spid="_x0000_s1156" style="position:absolute;flip:x;visibility:visible;mso-wrap-style:square" from="2078,9321" to="2135,9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fV3sYAAADcAAAADwAAAGRycy9kb3ducmV2LnhtbESPQWsCMRSE74L/IbyCN81WSi1bo4il&#10;RQpWtPXQ23Pzuru4eVmS6MZ/b4SCx2FmvmGm82gacSbna8sKHkcZCOLC6ppLBT/f78MXED4ga2ws&#10;k4ILeZjP+r0p5tp2vKXzLpQiQdjnqKAKoc2l9EVFBv3ItsTJ+7POYEjSlVI77BLcNHKcZc/SYM1p&#10;ocKWlhUVx93JKNh+TfjgPk7xGA/devO7Lz/3bwulBg9x8QoiUAz38H97pRVMxk9wO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n1d7GAAAA3AAAAA8AAAAAAAAA&#10;AAAAAAAAoQIAAGRycy9kb3ducmV2LnhtbFBLBQYAAAAABAAEAPkAAACUAwAAAAA=&#10;" strokeweight="0"/>
                  <v:line id="Line 729" o:spid="_x0000_s1157" style="position:absolute;visibility:visible;mso-wrap-style:square" from="2090,9332" to="2146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lrW8UAAADcAAAADwAAAGRycy9kb3ducmV2LnhtbESPT0sDMRTE70K/Q3gFbzbbirZdm5Yi&#10;KNLiwf7z+tw8N0s3L0sSd7ffvhEEj8PM/IZZrHpbi5Z8qBwrGI8yEMSF0xWXCg77l7sZiBCRNdaO&#10;ScGFAqyWg5sF5tp1/EHtLpYiQTjkqMDE2ORShsKQxTByDXHyvp23GJP0pdQeuwS3tZxk2aO0WHFa&#10;MNjQs6HivPuxCuLres73+nRsZx2W5nPrN937l1K3w379BCJSH//Df+03rWA6eYDfM+kI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3lrW8UAAADcAAAADwAAAAAAAAAA&#10;AAAAAAChAgAAZHJzL2Rvd25yZXYueG1sUEsFBgAAAAAEAAQA+QAAAJMDAAAAAA==&#10;" strokeweight="64e-5mm"/>
                  <v:line id="Line 730" o:spid="_x0000_s1158" style="position:absolute;flip:x y;visibility:visible;mso-wrap-style:square" from="2090,9332" to="2146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BiOM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tYzEq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gYjjDAAAA3AAAAA8AAAAAAAAAAAAA&#10;AAAAoQIAAGRycy9kb3ducmV2LnhtbFBLBQYAAAAABAAEAPkAAACRAwAAAAA=&#10;" strokeweight="0"/>
                  <v:line id="Line 731" o:spid="_x0000_s1159" style="position:absolute;flip:x y;visibility:visible;mso-wrap-style:square" from="2090,9321" to="2146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zHo8MAAADcAAAADwAAAGRycy9kb3ducmV2LnhtbESPQWsCMRSE7wX/Q3iCl1KzteCWrVFK&#10;URFvXfX+2LxuFpOXJUl1/femIPQ4zMw3zGI1OCsuFGLnWcHrtABB3HjdcavgeNi8vIOICVmj9UwK&#10;bhRhtRw9LbDS/srfdKlTKzKEY4UKTEp9JWVsDDmMU98TZ+/HB4cpy9BKHfCa4c7KWVHMpcOO84LB&#10;nr4MNef61yl4K0+H3dk+m/0mOrPe2rqZh5tSk/Hw+QEi0ZD+w4/2TisoZ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sx6PDAAAA3AAAAA8AAAAAAAAAAAAA&#10;AAAAoQIAAGRycy9kb3ducmV2LnhtbFBLBQYAAAAABAAEAPkAAACRAwAAAAA=&#10;" strokeweight="0"/>
                  <v:line id="Line 732" o:spid="_x0000_s1160" style="position:absolute;flip:x y;visibility:visible;mso-wrap-style:square" from="2090,9332" to="2146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NT0b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imt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7NT0b8AAADcAAAADwAAAAAAAAAAAAAAAACh&#10;AgAAZHJzL2Rvd25yZXYueG1sUEsFBgAAAAAEAAQA+QAAAI0DAAAAAA==&#10;" strokeweight="0"/>
                  <v:line id="Line 733" o:spid="_x0000_s1161" style="position:absolute;flip:x y;visibility:visible;mso-wrap-style:square" from="2090,9332" to="2146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/2Ss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uYje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T/9krDAAAA3AAAAA8AAAAAAAAAAAAA&#10;AAAAoQIAAGRycy9kb3ducmV2LnhtbFBLBQYAAAAABAAEAPkAAACRAwAAAAA=&#10;" strokeweight="0"/>
                  <v:line id="Line 735" o:spid="_x0000_s1162" style="position:absolute;flip:x y;visibility:visible;mso-wrap-style:square" from="2101,9332" to="2157,9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BskcIAAADcAAAADwAAAGRycy9kb3ducmV2LnhtbESPQWsCMRSE7wX/Q3iCl6JZK2hZjSKl&#10;ivTW1d4fm+dmMXlZklTXf2+EQo/DzHzDrDa9s+JKIbaeFUwnBQji2uuWGwWn4278DiImZI3WMym4&#10;U4TNevCywlL7G3/TtUqNyBCOJSowKXWllLE25DBOfEecvbMPDlOWoZE64C3DnZVvRTGXDlvOCwY7&#10;+jBUX6pfp2C2+DkeLvbVfO2iM597W9XzcFdqNOy3SxCJ+vQf/msftILFbArPM/kI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1BskcIAAADcAAAADwAAAAAAAAAAAAAA&#10;AAChAgAAZHJzL2Rvd25yZXYueG1sUEsFBgAAAAAEAAQA+QAAAJADAAAAAA==&#10;" strokeweight="0"/>
                  <v:line id="Line 736" o:spid="_x0000_s1163" style="position:absolute;visibility:visible;mso-wrap-style:square" from="2078,9321" to="2078,9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9NK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mIy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P00pxAAAANwAAAAPAAAAAAAAAAAA&#10;AAAAAKECAABkcnMvZG93bnJldi54bWxQSwUGAAAAAAQABAD5AAAAkgMAAAAA&#10;" strokeweight="0"/>
                  <v:line id="Line 741" o:spid="_x0000_s1164" style="position:absolute;visibility:visible;mso-wrap-style:square" from="4744,6658" to="4744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juscUAAADcAAAADwAAAGRycy9kb3ducmV2LnhtbESPQWvCQBSE74X+h+UVeqsbLZoYXUVK&#10;i/VmbQIeH9lnsph9G7Jbjf++KxR6HGbmG2a5HmwrLtR741jBeJSAIK6cNlwrKL4/XjIQPiBrbB2T&#10;ght5WK8eH5aYa3flL7ocQi0ihH2OCpoQulxKXzVk0Y9cRxy9k+sthij7WuoerxFuWzlJkpm0aDgu&#10;NNjRW0PV+fBjFZj9bDvdpeW8lO/bMD5m58zYQqnnp2GzABFoCP/hv/anVpC+pn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juscUAAADcAAAADwAAAAAAAAAA&#10;AAAAAAChAgAAZHJzL2Rvd25yZXYueG1sUEsFBgAAAAAEAAQA+QAAAJMDAAAAAA==&#10;" strokeweight="0"/>
                  <v:line id="Line 742" o:spid="_x0000_s1165" style="position:absolute;visibility:visible;mso-wrap-style:square" from="4744,6658" to="4789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6w8IAAADcAAAADwAAAGRycy9kb3ducmV2LnhtbERPz2vCMBS+C/sfwhvspmkdaldNy5CJ&#10;87Y5BY+P5q0NbV5Kk2n33y+HgceP7/emHG0nrjR441hBOktAEFdOG64VnL520wyED8gaO8ek4Jc8&#10;lMXDZIO5djf+pOsx1CKGsM9RQRNCn0vpq4Ys+pnriSP37QaLIcKhlnrAWwy3nZwnyVJaNBwbGuxp&#10;21DVHn+sAvOx3C8Oq/PLWb7tQ3rJ2szYk1JPj+PrGkSgMdzF/+53rWD1HN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Nd6w8IAAADcAAAADwAAAAAAAAAAAAAA&#10;AAChAgAAZHJzL2Rvd25yZXYueG1sUEsFBgAAAAAEAAQA+QAAAJADAAAAAA==&#10;" strokeweight="0"/>
                  <v:line id="Line 743" o:spid="_x0000_s1166" style="position:absolute;flip:x;visibility:visible;mso-wrap-style:square" from="4755,6669" to="4789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/sncYAAADcAAAADwAAAGRycy9kb3ducmV2LnhtbESPQWsCMRSE74L/ITyht5qthdpujSKW&#10;ihSqaOuht+fmdXdx87Ik0Y3/3hQKHoeZ+YaZzKJpxJmcry0reBhmIIgLq2suFXx/vd8/g/ABWWNj&#10;mRRcyMNs2u9NMNe24y2dd6EUCcI+RwVVCG0upS8qMuiHtiVO3q91BkOSrpTaYZfgppGjLHuSBmtO&#10;CxW2tKioOO5ORsF2PeaDW57iMR66z83PvvzYv82VuhvE+SuIQDHcwv/tlVYwfnyB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l/7J3GAAAA3AAAAA8AAAAAAAAA&#10;AAAAAAAAoQIAAGRycy9kb3ducmV2LnhtbFBLBQYAAAAABAAEAPkAAACUAwAAAAA=&#10;" strokeweight="0"/>
                  <v:line id="Line 744" o:spid="_x0000_s1167" style="position:absolute;flip:y;visibility:visible;mso-wrap-style:square" from="4755,6669" to="4755,6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M2fcMAAADcAAAADwAAAGRycy9kb3ducmV2LnhtbERPTWsCMRC9F/ofwhS81WxFtKxGEUUR&#10;wRZtPXgbN9Pdxc1kSaIb/31zKPT4eN/TeTSNuJPztWUFb/0MBHFhdc2lgu+v9es7CB+QNTaWScGD&#10;PMxnz09TzLXt+ED3YyhFCmGfo4IqhDaX0hcVGfR92xIn7sc6gyFBV0rtsEvhppGDLBtJgzWnhgpb&#10;WlZUXI83o+DwMeaL29ziNV66/ef5VO5Oq4VSvZe4mIAIFMO/+M+91QrGwzQ/nUlHQ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DNn3DAAAA3AAAAA8AAAAAAAAAAAAA&#10;AAAAoQIAAGRycy9kb3ducmV2LnhtbFBLBQYAAAAABAAEAPkAAACRAwAAAAA=&#10;" strokeweight="0"/>
                  <v:line id="Line 745" o:spid="_x0000_s1168" style="position:absolute;visibility:visible;mso-wrap-style:square" from="4744,6658" to="4800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ugI8QAAADcAAAADwAAAGRycy9kb3ducmV2LnhtbESPT2vCQBTE74LfYXlCb7pJaTWNrlJK&#10;RXvzL/T4yD6TxezbkF01/fZuQfA4zMxvmNmis7W4UuuNYwXpKAFBXDhtuFRw2C+HGQgfkDXWjknB&#10;H3lYzPu9Geba3XhL110oRYSwz1FBFUKTS+mLiiz6kWuIo3dyrcUQZVtK3eItwm0tX5NkLC0ajgsV&#10;NvRVUXHeXawCsxmv3n8mx4+j/F6F9Dc7Z8YelHoZdJ9TEIG68Aw/2mutYPKW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66AjxAAAANwAAAAPAAAAAAAAAAAA&#10;AAAAAKECAABkcnMvZG93bnJldi54bWxQSwUGAAAAAAQABAD5AAAAkgMAAAAA&#10;" strokeweight="0"/>
                  <v:line id="Line 746" o:spid="_x0000_s1169" style="position:absolute;visibility:visible;mso-wrap-style:square" from="4744,6691" to="4744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k+V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mIy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OT5UxAAAANwAAAAPAAAAAAAAAAAA&#10;AAAAAKECAABkcnMvZG93bnJldi54bWxQSwUGAAAAAAQABAD5AAAAkgMAAAAA&#10;" strokeweight="0"/>
                  <v:line id="Line 747" o:spid="_x0000_s1170" style="position:absolute;visibility:visible;mso-wrap-style:square" from="4755,6658" to="4755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Wbz8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tnLB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nWbz8UAAADcAAAADwAAAAAAAAAA&#10;AAAAAAChAgAAZHJzL2Rvd25yZXYueG1sUEsFBgAAAAAEAAQA+QAAAJMDAAAAAA==&#10;" strokeweight="0"/>
                  <v:line id="Line 748" o:spid="_x0000_s1171" style="position:absolute;visibility:visible;mso-wrap-style:square" from="4744,6669" to="4800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wDu8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mIx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AO7xAAAANwAAAAPAAAAAAAAAAAA&#10;AAAAAKECAABkcnMvZG93bnJldi54bWxQSwUGAAAAAAQABAD5AAAAkgMAAAAA&#10;" strokeweight="0"/>
                  <v:line id="Line 749" o:spid="_x0000_s1172" style="position:absolute;visibility:visible;mso-wrap-style:square" from="4744,6669" to="4800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CmIMUAAADcAAAADwAAAGRycy9kb3ducmV2LnhtbESPQWvCQBSE74X+h+UVvOnGUk2aukop&#10;FetNbQI9PrKvyWL2bciuGv99VxB6HGbmG2axGmwrztR741jBdJKAIK6cNlwrKL7X4wyED8gaW8ek&#10;4EoeVsvHhwXm2l14T+dDqEWEsM9RQRNCl0vpq4Ys+onriKP363qLIcq+lrrHS4TbVj4nyVxaNBwX&#10;Guzoo6HqeDhZBWY338y2aflays9NmP5kx8zYQqnR0/D+BiLQEP7D9/aXVpC+zOB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CmIMUAAADcAAAADwAAAAAAAAAA&#10;AAAAAAChAgAAZHJzL2Rvd25yZXYueG1sUEsFBgAAAAAEAAQA+QAAAJMDAAAAAA==&#10;" strokeweight="0"/>
                  <v:line id="Line 750" o:spid="_x0000_s1173" style="position:absolute;visibility:visible;mso-wrap-style:square" from="4755,6658" to="4755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I4V8QAAADcAAAADwAAAGRycy9kb3ducmV2LnhtbESPT2vCQBTE7wW/w/KE3nRjqTGNrlJK&#10;RXvzL/T4yD6TxezbkF01fnu3IPQ4zMxvmNmis7W4UuuNYwWjYQKCuHDacKngsF8OMhA+IGusHZOC&#10;O3lYzHsvM8y1u/GWrrtQighhn6OCKoQml9IXFVn0Q9cQR+/kWoshyraUusVbhNtaviVJKi0ajgsV&#10;NvRVUXHeXawCs0lX45/J8eMov1dh9JudM2MPSr32u88piEBd+A8/22utYPKewt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AjhXxAAAANwAAAAPAAAAAAAAAAAA&#10;AAAAAKECAABkcnMvZG93bnJldi54bWxQSwUGAAAAAAQABAD5AAAAkgMAAAAA&#10;" strokeweight="0"/>
                  <v:line id="Line 751" o:spid="_x0000_s1174" style="position:absolute;visibility:visible;mso-wrap-style:square" from="4755,6658" to="4755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6dzMUAAADcAAAADwAAAGRycy9kb3ducmV2LnhtbESPQWvCQBSE74X+h+UVeqsbpZoYXUVK&#10;i/VmbQIeH9lnsph9G7Jbjf++KxR6HGbmG2a5HmwrLtR741jBeJSAIK6cNlwrKL4/XjIQPiBrbB2T&#10;ght5WK8eH5aYa3flL7ocQi0ihH2OCpoQulxKXzVk0Y9cRxy9k+sthij7WuoerxFuWzlJkpm0aDgu&#10;NNjRW0PV+fBjFZj9bDvdpeW8lO/bMD5m58zYQqnnp2GzABFoCP/hv/anVpC+pn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U6dzMUAAADcAAAADwAAAAAAAAAA&#10;AAAAAAChAgAAZHJzL2Rvd25yZXYueG1sUEsFBgAAAAAEAAQA+QAAAJMDAAAAAA==&#10;" strokeweight="0"/>
                  <v:line id="Line 752" o:spid="_x0000_s1175" style="position:absolute;visibility:visible;mso-wrap-style:square" from="4744,6658" to="4800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EJvsIAAADcAAAADwAAAGRycy9kb3ducmV2LnhtbERPz2vCMBS+C/sfwhvspmllaldNy5CJ&#10;87Y5BY+P5q0NbV5Kk2n33y+HgceP7/emHG0nrjR441hBOktAEFdOG64VnL520wyED8gaO8ek4Jc8&#10;lMXDZIO5djf+pOsx1CKGsM9RQRNCn0vpq4Ys+pnriSP37QaLIcKhlnrAWwy3nZwnyVJaNBwbGuxp&#10;21DVHn+sAvOx3C8Oq/PLWb7tQ3rJ2szYk1JPj+PrGkSgMdzF/+53rWD1HN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EJvsIAAADcAAAADwAAAAAAAAAAAAAA&#10;AAChAgAAZHJzL2Rvd25yZXYueG1sUEsFBgAAAAAEAAQA+QAAAJADAAAAAA==&#10;" strokeweight="0"/>
                  <v:line id="Line 753" o:spid="_x0000_s1176" style="position:absolute;visibility:visible;mso-wrap-style:square" from="4744,6669" to="4800,6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sJcUAAADcAAAADwAAAGRycy9kb3ducmV2LnhtbESPQWvCQBSE74L/YXmCt7pRrMbUVUQs&#10;1ltrE+jxkX1NFrNvQ3ar6b/vCgWPw8x8w6y3vW3ElTpvHCuYThIQxKXThisF+efrUwrCB2SNjWNS&#10;8EsetpvhYI2Zdjf+oOs5VCJC2GeooA6hzaT0ZU0W/cS1xNH7dp3FEGVXSd3hLcJtI2dJspAWDceF&#10;Glva11Rezj9WgXlfHJ9Py2JVyMMxTL/SS2psrtR41O9eQATqwyP8337TCpbzF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52sJcUAAADcAAAADwAAAAAAAAAA&#10;AAAAAAChAgAAZHJzL2Rvd25yZXYueG1sUEsFBgAAAAAEAAQA+QAAAJMDAAAAAA==&#10;" strokeweight="0"/>
                  <v:line id="Line 754" o:spid="_x0000_s1177" style="position:absolute;visibility:visible;mso-wrap-style:square" from="4744,6658" to="4744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6TZcEAAADcAAAADwAAAGRycy9kb3ducmV2LnhtbERPTYvCMBC9C/sfwix401RB7VajLIvi&#10;etOqsMehGdtgMylN1PrvNwfB4+N9L1adrcWdWm8cKxgNExDEhdOGSwWn42aQgvABWWPtmBQ8ycNq&#10;+dFbYKbdgw90z0MpYgj7DBVUITSZlL6oyKIfuoY4chfXWgwRtqXULT5iuK3lOEmm0qLh2FBhQz8V&#10;Fdf8ZhWY/XQ72c3OX2e53obRX3pNjT0p1f/svucgAnXhLX65f7WC2STOj2fiEZ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fpNlwQAAANwAAAAPAAAAAAAAAAAAAAAA&#10;AKECAABkcnMvZG93bnJldi54bWxQSwUGAAAAAAQABAD5AAAAjwMAAAAA&#10;" strokeweight="0"/>
                  <v:line id="Line 755" o:spid="_x0000_s1178" style="position:absolute;flip:x;visibility:visible;mso-wrap-style:square" from="4744,6658" to="4800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FO8YAAADcAAAADwAAAGRycy9kb3ducmV2LnhtbESPQWsCMRSE7wX/Q3iCt5q1YJWtUUSp&#10;SKEVtR56e25edxc3L0sS3fTfN4WCx2FmvmFmi2gacSPna8sKRsMMBHFhdc2lgs/j6+MUhA/IGhvL&#10;pOCHPCzmvYcZ5tp2vKfbIZQiQdjnqKAKoc2l9EVFBv3QtsTJ+7bOYEjSlVI77BLcNPIpy56lwZrT&#10;QoUtrSoqLoerUbD/mPDZba7xEs/d++7rVL6d1kulBv24fAERKIZ7+L+91Qom4xH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rWBTvGAAAA3AAAAA8AAAAAAAAA&#10;AAAAAAAAoQIAAGRycy9kb3ducmV2LnhtbFBLBQYAAAAABAAEAPkAAACUAwAAAAA=&#10;" strokeweight="0"/>
                  <v:line id="Line 756" o:spid="_x0000_s1179" style="position:absolute;visibility:visible;mso-wrap-style:square" from="4755,6669" to="4812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aAUsUAAADcAAAADwAAAGRycy9kb3ducmV2LnhtbESPT0sDMRTE70K/Q3gFbzbbirZdm5Yi&#10;KNLiwf7z+tw8N0s3L0sSd7ffvhEEj8PM/IZZrHpbi5Z8qBwrGI8yEMSF0xWXCg77l7sZiBCRNdaO&#10;ScGFAqyWg5sF5tp1/EHtLpYiQTjkqMDE2ORShsKQxTByDXHyvp23GJP0pdQeuwS3tZxk2aO0WHFa&#10;MNjQs6HivPuxCuLres73+nRsZx2W5nPrN937l1K3w379BCJSH//Df+03rWD6MIHfM+kI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JaAUsUAAADcAAAADwAAAAAAAAAA&#10;AAAAAAChAgAAZHJzL2Rvd25yZXYueG1sUEsFBgAAAAAEAAQA+QAAAJMDAAAAAA==&#10;" strokeweight="64e-5mm"/>
                  <v:line id="Line 757" o:spid="_x0000_s1180" style="position:absolute;flip:x y;visibility:visible;mso-wrap-style:square" from="4755,6669" to="4812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Gy3cMAAADcAAAADwAAAGRycy9kb3ducmV2LnhtbESPT2sCMRTE74V+h/AKvZSabcU/rEYp&#10;UkW8udb7Y/PcLCYvSxJ1/faNUOhxmJnfMPNl76y4UoitZwUfgwIEce11y42Cn8P6fQoiJmSN1jMp&#10;uFOE5eL5aY6l9jfe07VKjcgQjiUqMCl1pZSxNuQwDnxHnL2TDw5TlqGROuAtw52Vn0Uxlg5bzgsG&#10;O1oZqs/VxSkYTo6H7dm+md06OvO9sVU9DnelXl/6rxmIRH36D/+1t1rBZDSEx5l8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Rst3DAAAA3AAAAA8AAAAAAAAAAAAA&#10;AAAAoQIAAGRycy9kb3ducmV2LnhtbFBLBQYAAAAABAAEAPkAAACRAwAAAAA=&#10;" strokeweight="0"/>
                  <v:line id="Line 758" o:spid="_x0000_s1181" style="position:absolute;flip:x y;visibility:visible;mso-wrap-style:square" from="4755,6658" to="4812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gqqcMAAADcAAAADwAAAGRycy9kb3ducmV2LnhtbESPQWsCMRSE70L/Q3iFXopmW1uVrVGK&#10;aBFvXfX+2LxuFpOXJYm6/vumUPA4zMw3zHzZOysuFGLrWcHLqABBXHvdcqPgsN8MZyBiQtZoPZOC&#10;G0VYLh4Gcyy1v/I3XarUiAzhWKICk1JXShlrQw7jyHfE2fvxwWHKMjRSB7xmuLPytSgm0mHLecFg&#10;RytD9ak6OwXj6XG/Pdlns9tEZ9Zftqon4abU02P/+QEiUZ/u4f/2ViuYvr/B35l8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L4KqnDAAAA3AAAAA8AAAAAAAAAAAAA&#10;AAAAoQIAAGRycy9kb3ducmV2LnhtbFBLBQYAAAAABAAEAPkAAACRAwAAAAA=&#10;" strokeweight="0"/>
                  <v:line id="Line 759" o:spid="_x0000_s1182" style="position:absolute;flip:x y;visibility:visible;mso-wrap-style:square" from="4755,6669" to="4812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SPMsMAAADcAAAADwAAAGRycy9kb3ducmV2LnhtbESPT2sCMRTE7wW/Q3hCL0WzrfiH1Sil&#10;VJHeXPX+2Dw3i8nLkqS6fvumUOhxmJnfMKtN76y4UYitZwWv4wIEce11y42C03E7WoCICVmj9UwK&#10;HhRhsx48rbDU/s4HulWpERnCsUQFJqWulDLWhhzGse+Is3fxwWHKMjRSB7xnuLPyrShm0mHLecFg&#10;Rx+G6mv17RRM5ufj/mpfzNc2OvO5s1U9Cw+lnof9+xJEoj79h//ae61gPp3C75l8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20jzLDAAAA3AAAAA8AAAAAAAAAAAAA&#10;AAAAoQIAAGRycy9kb3ducmV2LnhtbFBLBQYAAAAABAAEAPkAAACRAwAAAAA=&#10;" strokeweight="0"/>
                  <v:line id="Line 760" o:spid="_x0000_s1183" style="position:absolute;flip:x y;visibility:visible;mso-wrap-style:square" from="4755,6669" to="4812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YRRcMAAADcAAAADwAAAGRycy9kb3ducmV2LnhtbESPQWsCMRSE74X+h/CEXopmbekqq1GK&#10;1CK9da33x+a5WUxeliTV9d83BcHjMDPfMMv14Kw4U4idZwXTSQGCuPG641bBz347noOICVmj9UwK&#10;rhRhvXp8WGKl/YW/6VynVmQIxwoVmJT6SsrYGHIYJ74nzt7RB4cpy9BKHfCS4c7Kl6IopcOO84LB&#10;njaGmlP96xS8zg773ck+m69tdObj09ZNGa5KPY2G9wWIREO6h2/tnVYweyvh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1mEUXDAAAA3AAAAA8AAAAAAAAAAAAA&#10;AAAAoQIAAGRycy9kb3ducmV2LnhtbFBLBQYAAAAABAAEAPkAAACRAwAAAAA=&#10;" strokeweight="0"/>
                  <v:line id="Line 761" o:spid="_x0000_s1184" style="position:absolute;flip:x y;visibility:visible;mso-wrap-style:square" from="4744,6669" to="4812,6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q03sMAAADcAAAADwAAAGRycy9kb3ducmV2LnhtbESPQWsCMRSE74X+h/CEXopmbakrq1GK&#10;1CK9da33x+a5WUxeliTV9d83BcHjMDPfMMv14Kw4U4idZwXTSQGCuPG641bBz347noOICVmj9UwK&#10;rhRhvXp8WGKl/YW/6VynVmQIxwoVmJT6SsrYGHIYJ74nzt7RB4cpy9BKHfCS4c7Kl6KYSYcd5wWD&#10;PW0MNaf61yl4LQ/73ck+m69tdObj09bNLFyVehoN7wsQiYZ0D9/aO62gfCvh/0w+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IqtN7DAAAA3AAAAA8AAAAAAAAAAAAA&#10;AAAAoQIAAGRycy9kb3ducmV2LnhtbFBLBQYAAAAABAAEAPkAAACRAwAAAAA=&#10;" strokeweight="0"/>
                  <v:line id="Line 762" o:spid="_x0000_s1185" style="position:absolute;flip:x y;visibility:visible;mso-wrap-style:square" from="4766,6669" to="4823,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UgrMAAAADcAAAADwAAAGRycy9kb3ducmV2LnhtbERPy2oCMRTdC/5DuEI3UjO2+GA0ipRa&#10;xJ1j3V8m18lgcjMkqY5/3ywKXR7Oe73tnRV3CrH1rGA6KUAQ11633Cj4Pu9flyBiQtZoPZOCJ0XY&#10;boaDNZbaP/hE9yo1IodwLFGBSakrpYy1IYdx4jvizF19cJgyDI3UAR853Fn5VhRz6bDl3GCwow9D&#10;9a36cQreF5fz4WbH5riPznx+2aqeh6dSL6N+twKRqE//4j/3QStYzPLafCYfAbn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1IKzAAAAA3AAAAA8AAAAAAAAAAAAAAAAA&#10;oQIAAGRycy9kb3ducmV2LnhtbFBLBQYAAAAABAAEAPkAAACOAwAAAAA=&#10;" strokeweight="0"/>
                  <v:line id="Line 763" o:spid="_x0000_s1186" style="position:absolute;visibility:visible;mso-wrap-style:square" from="4744,6658" to="4744,6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Q6+MUAAADcAAAADwAAAGRycy9kb3ducmV2LnhtbESPQWvCQBSE74X+h+UVeqsbC9Ekukop&#10;Leqtpgo9PrLPZDH7NmS3Mf33rlDwOMzMN8xyPdpWDNR741jBdJKAIK6cNlwrOHx/vmQgfEDW2Dom&#10;BX/kYb16fFhiod2F9zSUoRYRwr5ABU0IXSGlrxqy6CeuI47eyfUWQ5R9LXWPlwi3rXxNkpm0aDgu&#10;NNjRe0PVufy1CszXbJPu5sf8KD82YfqTnTNjD0o9P41vCxCBxnAP/7e3WsE8zeF2Jh4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kQ6+MUAAADcAAAADwAAAAAAAAAA&#10;AAAAAAChAgAAZHJzL2Rvd25yZXYueG1sUEsFBgAAAAAEAAQA+QAAAJMDAAAAAA==&#10;" strokeweight="0"/>
                  <v:line id="Line 764" o:spid="_x0000_s1187" style="position:absolute;visibility:visible;mso-wrap-style:square" from="4744,6658" to="4800,6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JZ2MEAAADcAAAADwAAAGRycy9kb3ducmV2LnhtbERPTYvCMBC9C/sfwgjeNFXY2q1GWcRF&#10;96augsehGdtgMylN1PrvzWHB4+N9z5edrcWdWm8cKxiPEhDEhdOGSwXHv59hBsIHZI21Y1LwJA/L&#10;xUdvjrl2D97T/RBKEUPY56igCqHJpfRFRRb9yDXEkbu41mKIsC2lbvERw20tJ0mSSouGY0OFDa0q&#10;Kq6Hm1Vgdunm83d6+jrJ9SaMz9k1M/ao1KDffc9ABOrCW/zv3moF0zTOj2fiEZ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ElnYwQAAANwAAAAPAAAAAAAAAAAAAAAA&#10;AKECAABkcnMvZG93bnJldi54bWxQSwUGAAAAAAQABAD5AAAAjwMAAAAA&#10;" strokeweight="0"/>
                  <v:line id="Line 768" o:spid="_x0000_s1188" style="position:absolute;visibility:visible;mso-wrap-style:square" from="4744,7504" to="4744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lf28QAAADcAAAADwAAAGRycy9kb3ducmV2LnhtbESPT2vCQBTE7wW/w/KE3nRjqTGNrlJK&#10;RXvzL/T4yD6TxezbkF01fnu3IPQ4zMxvmNmis7W4UuuNYwWjYQKCuHDacKngsF8OMhA+IGusHZOC&#10;O3lYzHsvM8y1u/GWrrtQighhn6OCKoQml9IXFVn0Q9cQR+/kWoshyraUusVbhNtaviVJKi0ajgsV&#10;NvRVUXHeXawCs0lX45/J8eMov1dh9JudM2MPSr32u88piEBd+A8/22utYJK+w9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KV/bxAAAANwAAAAPAAAAAAAAAAAA&#10;AAAAAKECAABkcnMvZG93bnJldi54bWxQSwUGAAAAAAQABAD5AAAAkgMAAAAA&#10;" strokeweight="0"/>
                  <v:line id="Line 769" o:spid="_x0000_s1189" style="position:absolute;visibility:visible;mso-wrap-style:square" from="4744,7504" to="4789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X6QMQAAADcAAAADwAAAGRycy9kb3ducmV2LnhtbESPT4vCMBTE7wv7HcJb8LamLlhrNcqy&#10;rKi39R94fDTPNti8lCZq/fZGWPA4zMxvmOm8s7W4UuuNYwWDfgKCuHDacKlgv1t8ZiB8QNZYOyYF&#10;d/Iwn72/TTHX7sYbum5DKSKEfY4KqhCaXEpfVGTR911DHL2Tay2GKNtS6hZvEW5r+ZUkqbRoOC5U&#10;2NBPRcV5e7EKzF+6HK5Hh/FB/i7D4JidM2P3SvU+uu8JiEBdeIX/2yutYJQO4XkmHgE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fpAxAAAANwAAAAPAAAAAAAAAAAA&#10;AAAAAKECAABkcnMvZG93bnJldi54bWxQSwUGAAAAAAQABAD5AAAAkgMAAAAA&#10;" strokeweight="0"/>
                  <v:line id="Line 770" o:spid="_x0000_s1190" style="position:absolute;flip:x;visibility:visible;mso-wrap-style:square" from="4755,7515" to="4789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NX8sYAAADcAAAADwAAAGRycy9kb3ducmV2LnhtbESPQWsCMRSE7wX/Q3hCbzVrD2tZjSKK&#10;pRTaotWDt+fmubu4eVmS6Kb/vikIPQ4z8w0zW0TTihs531hWMB5lIIhLqxuuFOy/N08vIHxA1tha&#10;JgU/5GExHzzMsNC25y3ddqESCcK+QAV1CF0hpS9rMuhHtiNO3tk6gyFJV0ntsE9w08rnLMulwYbT&#10;Qo0drWoqL7urUbD9nPDJvV7jJZ76j6/joXo/rJdKPQ7jcgoiUAz/4Xv7TSuY5D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TV/LGAAAA3AAAAA8AAAAAAAAA&#10;AAAAAAAAoQIAAGRycy9kb3ducmV2LnhtbFBLBQYAAAAABAAEAPkAAACUAwAAAAA=&#10;" strokeweight="0"/>
                  <v:line id="Line 771" o:spid="_x0000_s1191" style="position:absolute;flip:y;visibility:visible;mso-wrap-style:square" from="4755,7515" to="4755,7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/yacYAAADcAAAADwAAAGRycy9kb3ducmV2LnhtbESPQWsCMRSE7wX/Q3hCbzVrD25ZjSKK&#10;pRTaotWDt+fmubu4eVmS6Kb/vikIPQ4z8w0zW0TTihs531hWMB5lIIhLqxuuFOy/N08vIHxA1tha&#10;JgU/5GExHzzMsNC25y3ddqESCcK+QAV1CF0hpS9rMuhHtiNO3tk6gyFJV0ntsE9w08rnLJtIgw2n&#10;hRo7WtVUXnZXo2D7mfPJvV7jJZ76j6/joXo/rJdKPQ7jcgoiUAz/4Xv7TSvIJz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Qf8mnGAAAA3AAAAA8AAAAAAAAA&#10;AAAAAAAAoQIAAGRycy9kb3ducmV2LnhtbFBLBQYAAAAABAAEAPkAAACUAwAAAAA=&#10;" strokeweight="0"/>
                  <v:line id="Line 772" o:spid="_x0000_s1192" style="position:absolute;visibility:visible;mso-wrap-style:square" from="4744,7504" to="4800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RV3sEAAADcAAAADwAAAGRycy9kb3ducmV2LnhtbERPTYvCMBC9C/sfwgjeNFXY2q1GWcRF&#10;96augsehGdtgMylN1PrvzWHB4+N9z5edrcWdWm8cKxiPEhDEhdOGSwXHv59hBsIHZI21Y1LwJA/L&#10;xUdvjrl2D97T/RBKEUPY56igCqHJpfRFRRb9yDXEkbu41mKIsC2lbvERw20tJ0mSSouGY0OFDa0q&#10;Kq6Hm1Vgdunm83d6+jrJ9SaMz9k1M/ao1KDffc9ABOrCW/zv3moF0zSujWfiEZ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ZFXewQAAANwAAAAPAAAAAAAAAAAAAAAA&#10;AKECAABkcnMvZG93bnJldi54bWxQSwUGAAAAAAQABAD5AAAAjwMAAAAA&#10;" strokeweight="0"/>
                  <v:line id="Line 773" o:spid="_x0000_s1193" style="position:absolute;visibility:visible;mso-wrap-style:square" from="4744,7538" to="4744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jwRcQAAADcAAAADwAAAGRycy9kb3ducmV2LnhtbESPQWvCQBSE74L/YXlCb7qx0BhTV5HS&#10;Yr1pVOjxkX0mi9m3IbvV9N93BcHjMDPfMItVbxtxpc4bxwqmkwQEcem04UrB8fA1zkD4gKyxcUwK&#10;/sjDajkcLDDX7sZ7uhahEhHCPkcFdQhtLqUva7LoJ64ljt7ZdRZDlF0ldYe3CLeNfE2SVFo0HBdq&#10;bOmjpvJS/FoFZpdu3raz0/wkPzdh+pNdMmOPSr2M+vU7iEB9eIYf7W+tYJbO4X4mHg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KPBFxAAAANwAAAAPAAAAAAAAAAAA&#10;AAAAAKECAABkcnMvZG93bnJldi54bWxQSwUGAAAAAAQABAD5AAAAkgMAAAAA&#10;" strokeweight="0"/>
                  <v:line id="Line 774" o:spid="_x0000_s1194" style="position:absolute;visibility:visible;mso-wrap-style:square" from="4755,7504" to="4755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vPBcIAAADcAAAADwAAAGRycy9kb3ducmV2LnhtbERPz2vCMBS+C/sfwhN207SD2a4aZYyN&#10;bjd1Ch4fzbMNNi+lydruv18OA48f3+/NbrKtGKj3xrGCdJmAIK6cNlwrOH1/LHIQPiBrbB2Tgl/y&#10;sNs+zDZYaDfygYZjqEUMYV+ggiaErpDSVw1Z9EvXEUfu6nqLIcK+lrrHMYbbVj4lyUpaNBwbGuzo&#10;raHqdvyxCsx+VT5/ZeeXs3wvQ3rJb7mxJ6Ue59PrGkSgKdzF/+5PrSDL4vx4Jh4Buf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MvPBcIAAADcAAAADwAAAAAAAAAAAAAA&#10;AAChAgAAZHJzL2Rvd25yZXYueG1sUEsFBgAAAAAEAAQA+QAAAJADAAAAAA==&#10;" strokeweight="0"/>
                  <v:line id="Line 775" o:spid="_x0000_s1195" style="position:absolute;visibility:visible;mso-wrap-style:square" from="4744,7515" to="4800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dqnsQAAADcAAAADwAAAGRycy9kb3ducmV2LnhtbESPQWvCQBSE7wX/w/IK3uomQk0aXUWk&#10;Rb1Vq+DxkX1NFrNvQ3ar8d+7QsHjMDPfMLNFbxtxoc4bxwrSUQKCuHTacKXg8PP1loPwAVlj45gU&#10;3MjDYj54mWGh3ZV3dNmHSkQI+wIV1CG0hZS+rMmiH7mWOHq/rrMYouwqqTu8Rrht5DhJJtKi4bhQ&#10;Y0urmsrz/s8qMN+T9fs2O34c5ec6pKf8nBt7UGr42i+nIAL14Rn+b2+0gixL4XEmHgE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h2qexAAAANwAAAAPAAAAAAAAAAAA&#10;AAAAAKECAABkcnMvZG93bnJldi54bWxQSwUGAAAAAAQABAD5AAAAkgMAAAAA&#10;" strokeweight="0"/>
                  <v:line id="Line 776" o:spid="_x0000_s1196" style="position:absolute;visibility:visible;mso-wrap-style:square" from="4744,7515" to="4800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X06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QZqO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VfTpxAAAANwAAAAPAAAAAAAAAAAA&#10;AAAAAKECAABkcnMvZG93bnJldi54bWxQSwUGAAAAAAQABAD5AAAAkgMAAAAA&#10;" strokeweight="0"/>
                  <v:line id="Line 777" o:spid="_x0000_s1197" style="position:absolute;visibility:visible;mso-wrap-style:square" from="4755,7504" to="4755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lRcsUAAADcAAAADwAAAGRycy9kb3ducmV2LnhtbESPQWvCQBSE74X+h+UVeqsbLZoYXUVK&#10;i/VmbQIeH9lnsph9G7Jbjf++KxR6HGbmG2a5HmwrLtR741jBeJSAIK6cNlwrKL4/XjIQPiBrbB2T&#10;ght5WK8eH5aYa3flL7ocQi0ihH2OCpoQulxKXzVk0Y9cRxy9k+sthij7WuoerxFuWzlJkpm0aDgu&#10;NNjRW0PV+fBjFZj9bDvdpeW8lO/bMD5m58zYQqnnp2GzABFoCP/hv/anVpCmr3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lRcsUAAADcAAAADwAAAAAAAAAA&#10;AAAAAAChAgAAZHJzL2Rvd25yZXYueG1sUEsFBgAAAAAEAAQA+QAAAJMDAAAAAA==&#10;" strokeweight="0"/>
                  <v:line id="Line 778" o:spid="_x0000_s1198" style="position:absolute;visibility:visible;mso-wrap-style:square" from="4755,7504" to="4755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DJBsUAAADcAAAADwAAAGRycy9kb3ducmV2LnhtbESPQWvCQBSE74X+h+UVeqsbpZoYXUVK&#10;i/VmbQIeH9lnsph9G7Jbjf++KxR6HGbmG2a5HmwrLtR741jBeJSAIK6cNlwrKL4/XjIQPiBrbB2T&#10;ght5WK8eH5aYa3flL7ocQi0ihH2OCpoQulxKXzVk0Y9cRxy9k+sthij7WuoerxFuWzlJkpm0aDgu&#10;NNjRW0PV+fBjFZj9bDvdpeW8lO/bMD5m58zYQqnnp2GzABFoCP/hv/anVpCmr3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DJBsUAAADcAAAADwAAAAAAAAAA&#10;AAAAAAChAgAAZHJzL2Rvd25yZXYueG1sUEsFBgAAAAAEAAQA+QAAAJMDAAAAAA==&#10;" strokeweight="0"/>
                  <v:line id="Line 779" o:spid="_x0000_s1199" style="position:absolute;visibility:visible;mso-wrap-style:square" from="4744,7504" to="4800,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xsncQAAADcAAAADwAAAGRycy9kb3ducmV2LnhtbESPT4vCMBTE78J+h/AW9qapC9pajbIs&#10;K+pt/QceH82zDTYvpYna/fZGWPA4zMxvmNmis7W4UeuNYwXDQQKCuHDacKngsF/2MxA+IGusHZOC&#10;P/KwmL/1Zphrd+ct3XahFBHCPkcFVQhNLqUvKrLoB64hjt7ZtRZDlG0pdYv3CLe1/EySsbRoOC5U&#10;2NB3RcVld7UKzO94Ndqkx8lR/qzC8JRdMmMPSn28d19TEIG68Ar/t9daQZqO4H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vGydxAAAANwAAAAPAAAAAAAAAAAA&#10;AAAAAKECAABkcnMvZG93bnJldi54bWxQSwUGAAAAAAQABAD5AAAAkgMAAAAA&#10;" strokeweight="0"/>
                  <v:line id="Line 780" o:spid="_x0000_s1200" style="position:absolute;visibility:visible;mso-wrap-style:square" from="4744,7515" to="4800,7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7y6sUAAADcAAAADwAAAGRycy9kb3ducmV2LnhtbESPT2vCQBTE7wW/w/KE3urGgkmMriKl&#10;ot5a/4DHR/aZLGbfhuxW02/vCoUeh5n5DTNf9rYRN+q8caxgPEpAEJdOG64UHA/rtxyED8gaG8ek&#10;4Jc8LBeDlzkW2t35m277UIkIYV+ggjqEtpDSlzVZ9CPXEkfv4jqLIcqukrrDe4TbRr4nSSotGo4L&#10;Nbb0UVN53f9YBeYr3Ux22Wl6kp+bMD7n19zYo1Kvw341AxGoD//hv/ZWK8iyF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7y6sUAAADcAAAADwAAAAAAAAAA&#10;AAAAAAChAgAAZHJzL2Rvd25yZXYueG1sUEsFBgAAAAAEAAQA+QAAAJMDAAAAAA==&#10;" strokeweight="0"/>
                </v:group>
                <v:line id="Line 983" o:spid="_x0000_s1201" style="position:absolute;flip:x y;visibility:visible;mso-wrap-style:square" from="34569,14973" to="35001,15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XnB8EAAADcAAAADwAAAGRycy9kb3ducmV2LnhtbERPz2vCMBS+C/4P4Q12kZm6gbrOVETm&#10;kN2s7v5o3prS5KUkmdb/fjkMdvz4fm+2o7PiSiF2nhUs5gUI4sbrjlsFl/PhaQ0iJmSN1jMpuFOE&#10;bTWdbLDU/sYnutapFTmEY4kKTEpDKWVsDDmMcz8QZ+7bB4cpw9BKHfCWw52Vz0WxlA47zg0GB9ob&#10;avr6xyl4WX2dj72dmc9DdOb9w9bNMtyVenwYd28gEo3pX/znPmoFr6u8Np/JR0BW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VecHwQAAANwAAAAPAAAAAAAAAAAAAAAA&#10;AKECAABkcnMvZG93bnJldi54bWxQSwUGAAAAAAQABAD5AAAAjwMAAAAA&#10;" strokeweight="0"/>
                <v:line id="Line 984" o:spid="_x0000_s1202" style="position:absolute;flip:x y;visibility:visible;mso-wrap-style:square" from="34715,14973" to="35071,15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lCnMMAAADcAAAADwAAAGRycy9kb3ducmV2LnhtbESPT2sCMRTE7wW/Q3hCL0WzreCf1Sil&#10;VJHeXPX+2Dw3i8nLkqS6fvumUOhxmJnfMKtN76y4UYitZwWv4wIEce11y42C03E7moOICVmj9UwK&#10;HhRhsx48rbDU/s4HulWpERnCsUQFJqWulDLWhhzGse+Is3fxwWHKMjRSB7xnuLPyrSim0mHLecFg&#10;Rx+G6mv17RRMZufj/mpfzNc2OvO5s1U9DQ+lnof9+xJEoj79h//ae61gMVvA75l8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ZQpzDAAAA3AAAAA8AAAAAAAAAAAAA&#10;AAAAoQIAAGRycy9kb3ducmV2LnhtbFBLBQYAAAAABAAEAPkAAACRAwAAAAA=&#10;" strokeweight="0"/>
                <v:line id="Line 985" o:spid="_x0000_s1203" style="position:absolute;visibility:visible;mso-wrap-style:square" from="34569,14903" to="34569,1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k6cIAAADcAAAADwAAAGRycy9kb3ducmV2LnhtbERPy2rCQBTdF/yH4Qrd1YmF2hgzCSIV&#10;2119gctL5poMydwJmVHTv+8sCl0ezjsvR9uJOw3eOFYwnyUgiCunDdcKTsftSwrCB2SNnWNS8EMe&#10;ymLylGOm3YP3dD+EWsQQ9hkqaELoMyl91ZBFP3M9ceSubrAYIhxqqQd8xHDbydckWUiLhmNDgz1t&#10;Gqraw80qMN+L3dvX+3l5lh+7ML+kbWrsSann6bhegQg0hn/xn/tTK1imcX48E4+ALH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sk6cIAAADcAAAADwAAAAAAAAAAAAAA&#10;AAChAgAAZHJzL2Rvd25yZXYueG1sUEsFBgAAAAAEAAQA+QAAAJADAAAAAA==&#10;" strokeweight="0"/>
                <v:line id="Line 986" o:spid="_x0000_s1204" style="position:absolute;visibility:visible;mso-wrap-style:square" from="34569,14903" to="34931,14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eBcsQAAADcAAAADwAAAGRycy9kb3ducmV2LnhtbESPQWvCQBSE7wX/w/IEb3UTQY3RVUqx&#10;aG9qFXp8ZJ/JYvZtyG41/vuuIHgcZuYbZrHqbC2u1HrjWEE6TEAQF04bLhUcf77eMxA+IGusHZOC&#10;O3lYLXtvC8y1u/GerodQighhn6OCKoQml9IXFVn0Q9cQR+/sWoshyraUusVbhNtajpJkIi0ajgsV&#10;NvRZUXE5/FkFZjfZjL+np9lJrjch/c0umbFHpQb97mMOIlAXXuFne6sVzLIUHmfiEZ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B4FyxAAAANwAAAAPAAAAAAAAAAAA&#10;AAAAAKECAABkcnMvZG93bnJldi54bWxQSwUGAAAAAAQABAD5AAAAkgMAAAAA&#10;" strokeweight="0"/>
                <v:line id="Line 991" o:spid="_x0000_s1205" style="position:absolute;visibility:visible;mso-wrap-style:square" from="27254,12827" to="2725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4ZBsQAAADcAAAADwAAAGRycy9kb3ducmV2LnhtbESPQWvCQBSE70L/w/IK3nSjYBpTVxFR&#10;tLc2Knh8ZF+TxezbkF01/vtuodDjMDPfMItVbxtxp84bxwom4wQEcem04UrB6bgbZSB8QNbYOCYF&#10;T/KwWr4MFphr9+AvuhehEhHCPkcFdQhtLqUva7Lox64ljt636yyGKLtK6g4fEW4bOU2SVFo0HBdq&#10;bGlTU3ktblaB+Uz3s4+38/wst/swuWTXzNiTUsPXfv0OIlAf/sN/7YNWMM9S+D0Tj4B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7hkGxAAAANwAAAAPAAAAAAAAAAAA&#10;AAAAAKECAABkcnMvZG93bnJldi54bWxQSwUGAAAAAAQABAD5AAAAkgMAAAAA&#10;" strokeweight="0"/>
                <v:line id="Line 992" o:spid="_x0000_s1206" style="position:absolute;visibility:visible;mso-wrap-style:square" from="27254,12827" to="27539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K8ncUAAADc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zJ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qK8ncUAAADcAAAADwAAAAAAAAAA&#10;AAAAAAChAgAAZHJzL2Rvd25yZXYueG1sUEsFBgAAAAAEAAQA+QAAAJMDAAAAAA==&#10;" strokeweight="0"/>
                <v:line id="Line 993" o:spid="_x0000_s1207" style="position:absolute;flip:x;visibility:visible;mso-wrap-style:square" from="27324,12896" to="27539,1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kbKsMAAADcAAAADwAAAGRycy9kb3ducmV2LnhtbERPTWsCMRC9F/ofwhS81Ww9qF2NIooi&#10;gi3aevA2bqa7i5vJkkQ3/vvmUOjx8b6n82gacSfna8sK3voZCOLC6ppLBd9f69cxCB+QNTaWScGD&#10;PMxnz09TzLXt+ED3YyhFCmGfo4IqhDaX0hcVGfR92xIn7sc6gyFBV0rtsEvhppGDLBtKgzWnhgpb&#10;WlZUXI83o+DwMeKL29ziNV66/ef5VO5Oq4VSvZe4mIAIFMO/+M+91Qrex2ltOpOOgJ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ZGyrDAAAA3AAAAA8AAAAAAAAAAAAA&#10;AAAAoQIAAGRycy9kb3ducmV2LnhtbFBLBQYAAAAABAAEAPkAAACRAwAAAAA=&#10;" strokeweight="0"/>
                <v:line id="Line 994" o:spid="_x0000_s1208" style="position:absolute;flip:y;visibility:visible;mso-wrap-style:square" from="27324,12896" to="27324,13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W+scYAAADcAAAADwAAAGRycy9kb3ducmV2LnhtbESPQWsCMRSE70L/Q3iF3jSrh6pbo4hi&#10;KYIt2nro7bl57i5uXpYkuvHfN4VCj8PMfMPMFtE04kbO15YVDAcZCOLC6ppLBV+fm/4EhA/IGhvL&#10;pOBOHhbzh94Mc2073tPtEEqRIOxzVFCF0OZS+qIig35gW+Lkna0zGJJ0pdQOuwQ3jRxl2bM0WHNa&#10;qLClVUXF5XA1CvbvYz6512u8xFO3+/g+ltvjeqnU02NcvoAIFMN/+K/9phVMJ1P4PZOOgJ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VvrHGAAAA3AAAAA8AAAAAAAAA&#10;AAAAAAAAoQIAAGRycy9kb3ducmV2LnhtbFBLBQYAAAAABAAEAPkAAACUAwAAAAA=&#10;" strokeweight="0"/>
                <v:line id="Line 995" o:spid="_x0000_s1209" style="position:absolute;visibility:visible;mso-wrap-style:square" from="27254,12827" to="27616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KyNMIAAADcAAAADwAAAGRycy9kb3ducmV2LnhtbERPz2vCMBS+D/Y/hDfYbaYO5trOKCKT&#10;ztusFTw+mrc22LyUJtruvzeHwY4f3+/lerKduNHgjWMF81kCgrh22nCjoDruXlIQPiBr7ByTgl/y&#10;sF49Piwx127kA93K0IgYwj5HBW0IfS6lr1uy6GeuJ47cjxsshgiHRuoBxxhuO/maJAtp0XBsaLGn&#10;bUv1pbxaBeZ7Ubzt30/ZSX4WYX5OL6mxlVLPT9PmA0SgKfyL/9xfWkGWxfnxTDwCcn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KyNMIAAADcAAAADwAAAAAAAAAAAAAA&#10;AAChAgAAZHJzL2Rvd25yZXYueG1sUEsFBgAAAAAEAAQA+QAAAJADAAAAAA==&#10;" strokeweight="0"/>
                <v:line id="Line 996" o:spid="_x0000_s1210" style="position:absolute;visibility:visible;mso-wrap-style:square" from="27254,13042" to="2725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4Xr8UAAADcAAAADwAAAGRycy9kb3ducmV2LnhtbESPT2vCQBTE7wW/w/IEb3UTQZtEVxFR&#10;bG+tf8DjI/tMFrNvQ3bV9Nt3C4Ueh5n5DbNY9bYRD+q8cawgHScgiEunDVcKTsfdawbCB2SNjWNS&#10;8E0eVsvBywIL7Z78RY9DqESEsC9QQR1CW0jpy5os+rFriaN3dZ3FEGVXSd3hM8JtIydJMpMWDceF&#10;Glva1FTeDnerwHzO9tOPt3N+ltt9SC/ZLTP2pNRo2K/nIAL14T/8137XCvI8hd8z8QjI5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94Xr8UAAADcAAAADwAAAAAAAAAA&#10;AAAAAAChAgAAZHJzL2Rvd25yZXYueG1sUEsFBgAAAAAEAAQA+QAAAJMDAAAAAA==&#10;" strokeweight="0"/>
                <v:line id="Line 997" o:spid="_x0000_s1211" style="position:absolute;visibility:visible;mso-wrap-style:square" from="27324,12827" to="2732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yJ2M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yLIx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DInYxAAAANwAAAAPAAAAAAAAAAAA&#10;AAAAAKECAABkcnMvZG93bnJldi54bWxQSwUGAAAAAAQABAD5AAAAkgMAAAAA&#10;" strokeweight="0"/>
                <v:line id="Line 998" o:spid="_x0000_s1212" style="position:absolute;visibility:visible;mso-wrap-style:square" from="27254,12896" to="27616,1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AsQ8UAAADcAAAADwAAAGRycy9kb3ducmV2LnhtbESPT2vCQBTE70K/w/IKvelGS20SXUVK&#10;RXuz/gGPj+wzWcy+DdlV02/vFgSPw8z8hpnOO1uLK7XeOFYwHCQgiAunDZcK9rtlPwXhA7LG2jEp&#10;+CMP89lLb4q5djf+pes2lCJC2OeooAqhyaX0RUUW/cA1xNE7udZiiLItpW7xFuG2lqMkGUuLhuNC&#10;hQ19VVSctxerwGzGq4+fz0N2kN+rMDym59TYvVJvr91iAiJQF57hR3utFWTZO/yfiUd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EAsQ8UAAADcAAAADwAAAAAAAAAA&#10;AAAAAAChAgAAZHJzL2Rvd25yZXYueG1sUEsFBgAAAAAEAAQA+QAAAJMDAAAAAA==&#10;" strokeweight="0"/>
                <v:line id="Line 999" o:spid="_x0000_s1213" style="position:absolute;visibility:visible;mso-wrap-style:square" from="27254,12896" to="27616,1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m0N8UAAADcAAAADwAAAGRycy9kb3ducmV2LnhtbESPT2vCQBTE70K/w/IKvelGaW0SXUVK&#10;RXuz/gGPj+wzWcy+DdlV02/vFgSPw8z8hpnOO1uLK7XeOFYwHCQgiAunDZcK9rtlPwXhA7LG2jEp&#10;+CMP89lLb4q5djf+pes2lCJC2OeooAqhyaX0RUUW/cA1xNE7udZiiLItpW7xFuG2lqMkGUuLhuNC&#10;hQ19VVSctxerwGzGq4+fz0N2kN+rMDym59TYvVJvr91iAiJQF57hR3utFWTZO/yfiUd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6m0N8UAAADcAAAADwAAAAAAAAAA&#10;AAAAAAChAgAAZHJzL2Rvd25yZXYueG1sUEsFBgAAAAAEAAQA+QAAAJMDAAAAAA==&#10;" strokeweight="0"/>
                <v:line id="Line 1000" o:spid="_x0000_s1214" style="position:absolute;visibility:visible;mso-wrap-style:square" from="27324,12827" to="2732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URrMQAAADcAAAADwAAAGRycy9kb3ducmV2LnhtbESPT4vCMBTE7wt+h/AEb2uqoNtWo4go&#10;7t7Wf+Dx0TzbYPNSmqjdb79ZWPA4zMxvmPmys7V4UOuNYwWjYQKCuHDacKngdNy+pyB8QNZYOyYF&#10;P+Rhuei9zTHX7sl7ehxCKSKEfY4KqhCaXEpfVGTRD11DHL2ray2GKNtS6hafEW5rOU6SqbRoOC5U&#10;2NC6ouJ2uFsF5nu6m3x9nLOz3OzC6JLeUmNPSg363WoGIlAXXuH/9qdWkGU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5RGsxAAAANwAAAAPAAAAAAAAAAAA&#10;AAAAAKECAABkcnMvZG93bnJldi54bWxQSwUGAAAAAAQABAD5AAAAkgMAAAAA&#10;" strokeweight="0"/>
                <v:line id="Line 1001" o:spid="_x0000_s1215" style="position:absolute;visibility:visible;mso-wrap-style:square" from="27324,12827" to="2732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eP28UAAADcAAAADwAAAGRycy9kb3ducmV2LnhtbESPT2vCQBTE7wW/w/KE3upGoWkSXUVE&#10;sd5a/4DHR/aZLGbfhuyq6bd3C4Ueh5n5DTNb9LYRd+q8caxgPEpAEJdOG64UHA+btwyED8gaG8ek&#10;4Ic8LOaDlxkW2j34m+77UIkIYV+ggjqEtpDSlzVZ9CPXEkfv4jqLIcqukrrDR4TbRk6SJJUWDceF&#10;Glta1VRe9zerwHyl2/fdxyk/yfU2jM/ZNTP2qNTrsF9OQQTqw3/4r/2pFeR5Cr9n4hGQ8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DeP28UAAADcAAAADwAAAAAAAAAA&#10;AAAAAAChAgAAZHJzL2Rvd25yZXYueG1sUEsFBgAAAAAEAAQA+QAAAJMDAAAAAA==&#10;" strokeweight="0"/>
                <v:line id="Line 1002" o:spid="_x0000_s1216" style="position:absolute;visibility:visible;mso-wrap-style:square" from="27254,12827" to="27616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qQMQAAADcAAAADwAAAGRycy9kb3ducmV2LnhtbESPT4vCMBTE74LfITzBm6YurLZdo8iy&#10;i3pb/8EeH82zDTYvpclq/fZGWPA4zMxvmPmys7W4UuuNYwWTcQKCuHDacKngePgepSB8QNZYOyYF&#10;d/KwXPR7c8y1u/GOrvtQighhn6OCKoQml9IXFVn0Y9cQR+/sWoshyraUusVbhNtaviXJVFo0HBcq&#10;bOizouKy/7MKzM90/b6dnbKT/FqHyW96SY09KjUcdKsPEIG68Ar/tzdaQZbN4H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eypAxAAAANwAAAAPAAAAAAAAAAAA&#10;AAAAAKECAABkcnMvZG93bnJldi54bWxQSwUGAAAAAAQABAD5AAAAkgMAAAAA&#10;" strokeweight="0"/>
                <v:line id="Line 1003" o:spid="_x0000_s1217" style="position:absolute;visibility:visible;mso-wrap-style:square" from="27254,12896" to="27616,12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S+MsIAAADcAAAADwAAAGRycy9kb3ducmV2LnhtbERPz2vCMBS+D/Y/hDfYbaYO5trOKCKT&#10;ztusFTw+mrc22LyUJtruvzeHwY4f3+/lerKduNHgjWMF81kCgrh22nCjoDruXlIQPiBr7ByTgl/y&#10;sF49Piwx127kA93K0IgYwj5HBW0IfS6lr1uy6GeuJ47cjxsshgiHRuoBxxhuO/maJAtp0XBsaLGn&#10;bUv1pbxaBeZ7Ubzt30/ZSX4WYX5OL6mxlVLPT9PmA0SgKfyL/9xfWkGWxbXxTDwCcn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uS+MsIAAADcAAAADwAAAAAAAAAAAAAA&#10;AAChAgAAZHJzL2Rvd25yZXYueG1sUEsFBgAAAAAEAAQA+QAAAJADAAAAAA==&#10;" strokeweight="0"/>
                <v:line id="Line 1004" o:spid="_x0000_s1218" style="position:absolute;visibility:visible;mso-wrap-style:square" from="27254,12827" to="2725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gbqcQAAADcAAAADwAAAGRycy9kb3ducmV2LnhtbESPQWvCQBSE7wX/w/KE3urGQm0Ss4pI&#10;xXpr1YDHR/aZLGbfhuyq6b93C4Ueh5n5himWg23FjXpvHCuYThIQxJXThmsFx8PmJQXhA7LG1jEp&#10;+CEPy8XoqcBcuzt/020fahEh7HNU0ITQ5VL6qiGLfuI64uidXW8xRNnXUvd4j3DbytckmUmLhuNC&#10;gx2tG6ou+6tVYL5m27fde5mV8mMbpqf0khp7VOp5PKzmIAIN4T/81/7UCrIsg98z8QjI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qBupxAAAANwAAAAPAAAAAAAAAAAA&#10;AAAAAKECAABkcnMvZG93bnJldi54bWxQSwUGAAAAAAQABAD5AAAAkgMAAAAA&#10;" strokeweight="0"/>
                <v:line id="Line 1005" o:spid="_x0000_s1219" style="position:absolute;flip:x;visibility:visible;mso-wrap-style:square" from="27254,12827" to="27616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etBMcAAADdAAAADwAAAGRycy9kb3ducmV2LnhtbESPQUsDMRCF74L/IYzgzSZ6qLI2LcVS&#10;KYJKqz14m27G3aWbyZKk3fjvnYPgbYb35r1vZovie3WmmLrAFm4nBhRxHVzHjYXPj/XNA6iUkR32&#10;gcnCDyVYzC8vZli5MPKWzrvcKAnhVKGFNueh0jrVLXlMkzAQi/Ydoscsa2y0izhKuO/1nTFT7bFj&#10;aWhxoKeW6uPu5C1s3+75EJ9P5VgO4+v717552a+W1l5fleUjqEwl/5v/rjdO8I0RfvlGRtD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B60ExwAAAN0AAAAPAAAAAAAA&#10;AAAAAAAAAKECAABkcnMvZG93bnJldi54bWxQSwUGAAAAAAQABAD5AAAAlQMAAAAA&#10;" strokeweight="0"/>
                <v:line id="Line 1006" o:spid="_x0000_s1220" style="position:absolute;visibility:visible;mso-wrap-style:square" from="27324,12896" to="27686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GvbMMAAADdAAAADwAAAGRycy9kb3ducmV2LnhtbERPS0sDMRC+C/0PYQRvNqmCtNumpRQU&#10;UXqw9nEdN+NmcTNZkri7/fdNQfA2H99zFqvBNaKjEGvPGiZjBYK49KbmSsP+8/l+CiImZIONZ9Jw&#10;pgir5ehmgYXxPX9Qt0uVyCEcC9RgU2oLKWNpyWEc+5Y4c98+OEwZhkqagH0Od418UOpJOqw5N1hs&#10;aWOp/Nn9Og3pZT3jR3M8dNMeK3t6D2/99kvru9thPQeRaEj/4j/3q8nzlZrA9Zt8glx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hr2zDAAAA3QAAAA8AAAAAAAAAAAAA&#10;AAAAoQIAAGRycy9kb3ducmV2LnhtbFBLBQYAAAAABAAEAPkAAACRAwAAAAA=&#10;" strokeweight="64e-5mm"/>
                <v:line id="Line 1007" o:spid="_x0000_s1221" style="position:absolute;flip:x y;visibility:visible;mso-wrap-style:square" from="27324,12896" to="27686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0p3cEAAADdAAAADwAAAGRycy9kb3ducmV2LnhtbERPTWsCMRC9F/wPYYReiiZVUNkapZRa&#10;pDfX9j5sppvFZLIkqa7/vhEK3ubxPme9HbwTZ4qpC6zheapAEDfBdNxq+DruJisQKSMbdIFJw5US&#10;bDejhzVWJlz4QOc6t6KEcKpQg825r6RMjSWPaRp64sL9hOgxFxhbaSJeSrh3cqbUQnrsuDRY7OnN&#10;UnOqf72G+fL7uD+5J/u5S96+f7i6WcSr1o/j4fUFRKYh38X/7r0p85Wawe2bcoLc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vSndwQAAAN0AAAAPAAAAAAAAAAAAAAAA&#10;AKECAABkcnMvZG93bnJldi54bWxQSwUGAAAAAAQABAD5AAAAjwMAAAAA&#10;" strokeweight="0"/>
                <v:line id="Line 1008" o:spid="_x0000_s1222" style="position:absolute;flip:x y;visibility:visible;mso-wrap-style:square" from="27324,12827" to="27686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GMRsEAAADdAAAADwAAAGRycy9kb3ducmV2LnhtbERPTWsCMRC9F/ofwhS8FE1aQWVrlFKq&#10;iLeu7X3YTDeLyWRJUl3/vRGE3ubxPme5HrwTJ4qpC6zhZaJAEDfBdNxq+D5sxgsQKSMbdIFJw4US&#10;rFePD0usTDjzF53q3IoSwqlCDTbnvpIyNZY8pknoiQv3G6LHXGBspYl4LuHeyVelZtJjx6XBYk8f&#10;lppj/ec1TOc/h93RPdv9Jnn7uXV1M4sXrUdPw/sbiExD/hff3TtT5is1hds35QS5u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8YxGwQAAAN0AAAAPAAAAAAAAAAAAAAAA&#10;AKECAABkcnMvZG93bnJldi54bWxQSwUGAAAAAAQABAD5AAAAjwMAAAAA&#10;" strokeweight="0"/>
                <v:line id="Line 1009" o:spid="_x0000_s1223" style="position:absolute;flip:x y;visibility:visible;mso-wrap-style:square" from="27324,12896" to="27686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gUMsIAAADdAAAADwAAAGRycy9kb3ducmV2LnhtbERPTUsDMRC9C/6HMIIXaROtrGVtWkSs&#10;FG/d2vuwmW6WJpMlie3235uC4G0e73MWq9E7caKY+sAaHqcKBHEbTM+dhu/dejIHkTKyQReYNFwo&#10;wWp5e7PA2oQzb+nU5E6UEE41arA5D7WUqbXkMU3DQFy4Q4gec4GxkybiuYR7J5+UqqTHnkuDxYHe&#10;LbXH5sdrmL3sd5uje7Bf6+Ttx6dr2ipetL6/G99eQWQa87/4z70xZb5Sz3D9ppw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RgUMsIAAADdAAAADwAAAAAAAAAAAAAA&#10;AAChAgAAZHJzL2Rvd25yZXYueG1sUEsFBgAAAAAEAAQA+QAAAJADAAAAAA==&#10;" strokeweight="0"/>
                <v:line id="Line 1010" o:spid="_x0000_s1224" style="position:absolute;flip:x y;visibility:visible;mso-wrap-style:square" from="27324,12896" to="27686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SxqcIAAADdAAAADwAAAGRycy9kb3ducmV2LnhtbERPTUsDMRC9C/6HMIIXaRMtrmVtWkSs&#10;FG/d2vuwmW6WJpMlie3235uC4G0e73MWq9E7caKY+sAaHqcKBHEbTM+dhu/dejIHkTKyQReYNFwo&#10;wWp5e7PA2oQzb+nU5E6UEE41arA5D7WUqbXkMU3DQFy4Q4gec4GxkybiuYR7J5+UqqTHnkuDxYHe&#10;LbXH5sdrmL3sd5uje7Bf6+Ttx6dr2ipetL6/G99eQWQa87/4z70xZb5Sz3D9ppw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lSxqcIAAADdAAAADwAAAAAAAAAAAAAA&#10;AAChAgAAZHJzL2Rvd25yZXYueG1sUEsFBgAAAAAEAAQA+QAAAJADAAAAAA==&#10;" strokeweight="0"/>
                <v:line id="Line 1011" o:spid="_x0000_s1225" style="position:absolute;flip:x y;visibility:visible;mso-wrap-style:square" from="27254,12896" to="27686,13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Yv3sQAAADdAAAADwAAAGRycy9kb3ducmV2LnhtbESPQWsCMRCF7wX/Q5hCL0WzrWDLulGk&#10;1CLeXNv7sJlulk0mS5Lq+u8bQfA2w3vvmzfVenRWnCjEzrOCl1kBgrjxuuNWwfdxO30HEROyRuuZ&#10;FFwowno1eaiw1P7MBzrVqRUZwrFEBSaloZQyNoYcxpkfiLP264PDlNfQSh3wnOHOyteiWEiHHecL&#10;Bgf6MNT09Z9TMH/7Oe56+2z22+jM55etm0W4KPX0OG6WIBKN6W6+pXc6189EuH6TR5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hi/exAAAAN0AAAAPAAAAAAAAAAAA&#10;AAAAAKECAABkcnMvZG93bnJldi54bWxQSwUGAAAAAAQABAD5AAAAkgMAAAAA&#10;" strokeweight="0"/>
                <v:line id="Line 1012" o:spid="_x0000_s1226" style="position:absolute;flip:x y;visibility:visible;mso-wrap-style:square" from="27400,12896" to="27755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qKRcEAAADdAAAADwAAAGRycy9kb3ducmV2LnhtbERPTWsCMRC9C/0PYQq9SE1sQcvWKEVU&#10;pLeu9j5sppvFZLIkUdd/bwqF3ubxPmexGrwTF4qpC6xhOlEgiJtgOm41HA/b5zcQKSMbdIFJw40S&#10;rJYPowVWJlz5iy51bkUJ4VShBptzX0mZGkse0yT0xIX7CdFjLjC20kS8lnDv5ItSM+mx49Jgsae1&#10;peZUn72G1/n3YX9yY/u5Td5udq5uZvGm9dPj8PEOItOQ/8V/7r0p85Waw+835QS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yopFwQAAAN0AAAAPAAAAAAAAAAAAAAAA&#10;AKECAABkcnMvZG93bnJldi54bWxQSwUGAAAAAAQABAD5AAAAjwMAAAAA&#10;" strokeweight="0"/>
                <v:line id="Line 1013" o:spid="_x0000_s1227" style="position:absolute;visibility:visible;mso-wrap-style:square" from="27254,12827" to="27254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3WRcUAAADdAAAADwAAAGRycy9kb3ducmV2LnhtbESPT2vDMAzF74N9B6NBb6vdQdssq1vG&#10;2Oh261/YUcRaYhrLIfba7NtPh0JvEu/pvZ8WqyG06kx98pEtTMYGFHEVnefawmH/8ViAShnZYRuZ&#10;LPxRgtXy/m6BpYsX3tJ5l2slIZxKtNDk3JVap6qhgGkcO2LRfmIfMMva19r1eJHw0OonY2Y6oGdp&#10;aLCjt4aq0+43WPCb2Xr6NT8+H/X7Ok++i1Phw8Ha0cPw+gIq05Bv5uv1pxN8YwRXvpER9P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3WRcUAAADdAAAADwAAAAAAAAAA&#10;AAAAAAChAgAAZHJzL2Rvd25yZXYueG1sUEsFBgAAAAAEAAQA+QAAAJMDAAAAAA==&#10;" strokeweight="0"/>
                <v:line id="Line 1014" o:spid="_x0000_s1228" style="position:absolute;visibility:visible;mso-wrap-style:square" from="27254,12827" to="27616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Fz3sIAAADdAAAADwAAAGRycy9kb3ducmV2LnhtbERPS2sCMRC+F/wPYQRvNVHQrqtRRBTb&#10;W+sDPA6bcTe4mSybqNt/3xQKvc3H95zFqnO1eFAbrGcNo6ECQVx4Y7nUcDruXjMQISIbrD2Thm8K&#10;sFr2XhaYG//kL3ocYilSCIccNVQxNrmUoajIYRj6hjhxV986jAm2pTQtPlO4q+VYqal0aDk1VNjQ&#10;pqLidrg7DfZzup98vJ1nZ7ndx9Elu2XWnbQe9Lv1HESkLv6L/9zvJs1Xaga/36QT5P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8Fz3sIAAADdAAAADwAAAAAAAAAAAAAA&#10;AAChAgAAZHJzL2Rvd25yZXYueG1sUEsFBgAAAAAEAAQA+QAAAJADAAAAAA==&#10;" strokeweight="0"/>
                <v:line id="Line 1019" o:spid="_x0000_s1229" style="position:absolute;visibility:visible;mso-wrap-style:square" from="37223,15906" to="3722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lKncQAAADdAAAADwAAAGRycy9kb3ducmV2LnhtbERPTWvCQBC9C/0PyxR6q5uUamN0E0pp&#10;UW+tVfA4ZMdkMTsbsluN/94VCt7m8T5nUQ62FSfqvXGsIB0nIIgrpw3XCra/X88ZCB+QNbaOScGF&#10;PJTFw2iBuXZn/qHTJtQihrDPUUETQpdL6auGLPqx64gjd3C9xRBhX0vd4zmG21a+JMlUWjQcGxrs&#10;6KOh6rj5swrM93Q5Wb/tZjv5uQzpPjtmxm6Venoc3ucgAg3hLv53r3Scn6SvcPsmni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GUqdxAAAAN0AAAAPAAAAAAAAAAAA&#10;AAAAAKECAABkcnMvZG93bnJldi54bWxQSwUGAAAAAAQABAD5AAAAkgMAAAAA&#10;" strokeweight="0"/>
                <v:line id="Line 1020" o:spid="_x0000_s1230" style="position:absolute;visibility:visible;mso-wrap-style:square" from="37223,15906" to="37509,15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XvBsIAAADd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lJOoLHN/EE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1XvBsIAAADdAAAADwAAAAAAAAAAAAAA&#10;AAChAgAAZHJzL2Rvd25yZXYueG1sUEsFBgAAAAAEAAQA+QAAAJADAAAAAA==&#10;" strokeweight="0"/>
                <v:line id="Line 1021" o:spid="_x0000_s1231" style="position:absolute;flip:x;visibility:visible;mso-wrap-style:square" from="37293,15976" to="37509,15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sGNsQAAADd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Kw/hNs36QQ5v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ewY2xAAAAN0AAAAPAAAAAAAAAAAA&#10;AAAAAKECAABkcnMvZG93bnJldi54bWxQSwUGAAAAAAQABAD5AAAAkgMAAAAA&#10;" strokeweight="0"/>
                <v:line id="Line 1022" o:spid="_x0000_s1232" style="position:absolute;flip:y;visibility:visible;mso-wrap-style:square" from="37293,15976" to="37293,1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ejrcUAAADd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c/GE7h+k06Q8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ejrcUAAADdAAAADwAAAAAAAAAA&#10;AAAAAAChAgAAZHJzL2Rvd25yZXYueG1sUEsFBgAAAAAEAAQA+QAAAJMDAAAAAA==&#10;" strokeweight="0"/>
                <v:line id="Line 1023" o:spid="_x0000_s1233" style="position:absolute;visibility:visible;mso-wrap-style:square" from="37223,15906" to="37579,15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RAmMYAAADd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s1xw5RsZQS/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UQJjGAAAA3QAAAA8AAAAAAAAA&#10;AAAAAAAAoQIAAGRycy9kb3ducmV2LnhtbFBLBQYAAAAABAAEAPkAAACUAwAAAAA=&#10;" strokeweight="0"/>
                <v:line id="Line 1024" o:spid="_x0000_s1234" style="position:absolute;visibility:visible;mso-wrap-style:square" from="37223,16122" to="3722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jlA8MAAADdAAAADwAAAGRycy9kb3ducmV2LnhtbERPTWvCQBC9C/0PyxS86SaCGlNXKcWi&#10;vWmq0OOQnSaL2dmQ3Wr8911B8DaP9znLdW8bcaHOG8cK0nECgrh02nCl4Pj9OcpA+ICssXFMCm7k&#10;Yb16GSwx1+7KB7oUoRIxhH2OCuoQ2lxKX9Zk0Y9dSxy5X9dZDBF2ldQdXmO4beQkSWbSouHYUGNL&#10;HzWV5+LPKjD72Xb6NT8tTnKzDelPds6MPSo1fO3f30AE6sNT/HDvdJyfpAu4fxNP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Y5QPDAAAA3QAAAA8AAAAAAAAAAAAA&#10;AAAAoQIAAGRycy9kb3ducmV2LnhtbFBLBQYAAAAABAAEAPkAAACRAwAAAAA=&#10;" strokeweight="0"/>
                <v:line id="Line 1025" o:spid="_x0000_s1235" style="position:absolute;visibility:visible;mso-wrap-style:square" from="37293,15906" to="3729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6GI8YAAADdAAAADwAAAGRycy9kb3ducmV2LnhtbESPQWvCQBCF70L/wzKF3nSjUJtGVyml&#10;or3VVMHjkJ0mi9nZkF01/vvOodDbDO/Ne98s14Nv1ZX66AIbmE4yUMRVsI5rA4fvzTgHFROyxTYw&#10;GbhThPXqYbTEwoYb7+laplpJCMcCDTQpdYXWsWrIY5yEjli0n9B7TLL2tbY93iTct3qWZXPt0bE0&#10;NNjRe0PVubx4A+5rvn3+fDm+HvXHNk1P+Tl3/mDM0+PwtgCVaEj/5r/rnRX8bCb88o2MoF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OhiPGAAAA3QAAAA8AAAAAAAAA&#10;AAAAAAAAoQIAAGRycy9kb3ducmV2LnhtbFBLBQYAAAAABAAEAPkAAACUAwAAAAA=&#10;" strokeweight="0"/>
                <v:line id="Line 1026" o:spid="_x0000_s1236" style="position:absolute;visibility:visible;mso-wrap-style:square" from="37223,15976" to="37579,15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IjuMMAAADd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k2kKv9/EE2T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CI7jDAAAA3QAAAA8AAAAAAAAAAAAA&#10;AAAAoQIAAGRycy9kb3ducmV2LnhtbFBLBQYAAAAABAAEAPkAAACRAwAAAAA=&#10;" strokeweight="0"/>
                <v:line id="Line 1027" o:spid="_x0000_s1237" style="position:absolute;visibility:visible;mso-wrap-style:square" from="37223,15976" to="37579,15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C9z8IAAADdAAAADwAAAGRycy9kb3ducmV2LnhtbERPS4vCMBC+L/gfwizsbU0trNauUUQU&#10;15tP2OPQzLbBZlKaqN1/bwTB23x8z5nMOluLK7XeOFYw6CcgiAunDZcKjofVZwbCB2SNtWNS8E8e&#10;ZtPe2wRz7W68o+s+lCKGsM9RQRVCk0vpi4os+r5riCP351qLIcK2lLrFWwy3tUyTZCgtGo4NFTa0&#10;qKg47y9WgdkO11+b0Wl8kst1GPxm58zYo1If7938G0SgLrzET/ePjvOTNIXHN/EE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tC9z8IAAADdAAAADwAAAAAAAAAAAAAA&#10;AAChAgAAZHJzL2Rvd25yZXYueG1sUEsFBgAAAAAEAAQA+QAAAJADAAAAAA==&#10;" strokeweight="0"/>
                <v:line id="Line 1028" o:spid="_x0000_s1238" style="position:absolute;visibility:visible;mso-wrap-style:square" from="37293,15906" to="3729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wYVMMAAADd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cnozE8vokn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cGFTDAAAA3QAAAA8AAAAAAAAAAAAA&#10;AAAAoQIAAGRycy9kb3ducmV2LnhtbFBLBQYAAAAABAAEAPkAAACRAwAAAAA=&#10;" strokeweight="0"/>
                <v:line id="Line 1029" o:spid="_x0000_s1239" style="position:absolute;visibility:visible;mso-wrap-style:square" from="37293,15906" to="3729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WAIMMAAADd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cnozE8vokn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1gCDDAAAA3QAAAA8AAAAAAAAAAAAA&#10;AAAAoQIAAGRycy9kb3ducmV2LnhtbFBLBQYAAAAABAAEAPkAAACRAwAAAAA=&#10;" strokeweight="0"/>
                <v:line id="Line 1030" o:spid="_x0000_s1240" style="position:absolute;visibility:visible;mso-wrap-style:square" from="37223,15906" to="37579,15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klu8IAAADdAAAADwAAAGRycy9kb3ducmV2LnhtbERPS4vCMBC+C/sfwizsTVMFtVajLIuL&#10;680neByasQ02k9JE7f57Iwje5uN7zmzR2krcqPHGsYJ+LwFBnDttuFBw2P92UxA+IGusHJOCf/Kw&#10;mH90Zphpd+ct3XahEDGEfYYKyhDqTEqfl2TR91xNHLmzayyGCJtC6gbvMdxWcpAkI2nRcGwosaaf&#10;kvLL7moVmM1oNVyPj5OjXK5C/5ReUmMPSn19tt9TEIHa8Ba/3H86zk8GQ3h+E0+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Tklu8IAAADdAAAADwAAAAAAAAAAAAAA&#10;AAChAgAAZHJzL2Rvd25yZXYueG1sUEsFBgAAAAAEAAQA+QAAAJADAAAAAA==&#10;" strokeweight="0"/>
                <v:line id="Line 1031" o:spid="_x0000_s1241" style="position:absolute;visibility:visible;mso-wrap-style:square" from="37223,15976" to="37579,15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u7zMMAAADd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Mk3h75t4giz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ru8zDAAAA3QAAAA8AAAAAAAAAAAAA&#10;AAAAoQIAAGRycy9kb3ducmV2LnhtbFBLBQYAAAAABAAEAPkAAACRAwAAAAA=&#10;" strokeweight="0"/>
                <v:line id="Line 1032" o:spid="_x0000_s1242" style="position:absolute;visibility:visible;mso-wrap-style:square" from="37223,15906" to="3722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ceV8IAAADdAAAADwAAAGRycy9kb3ducmV2LnhtbERPS4vCMBC+L/gfwgh7W1MFtVajiKyo&#10;t/UFHodmbIPNpDRZ7f57Iyx4m4/vObNFaytxp8Ybxwr6vQQEce604ULB6bj+SkH4gKyxckwK/sjD&#10;Yt75mGGm3YP3dD+EQsQQ9hkqKEOoMyl9XpJF33M1ceSurrEYImwKqRt8xHBbyUGSjKRFw7GhxJpW&#10;JeW3w69VYH5Gm+FufJ6c5fcm9C/pLTX2pNRnt11OQQRqw1v8797qOD8ZjOH1TTxBz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qceV8IAAADdAAAADwAAAAAAAAAAAAAA&#10;AAChAgAAZHJzL2Rvd25yZXYueG1sUEsFBgAAAAAEAAQA+QAAAJADAAAAAA==&#10;" strokeweight="0"/>
                <v:line id="Line 1033" o:spid="_x0000_s1243" style="position:absolute;flip:x;visibility:visible;mso-wrap-style:square" from="37223,15906" to="37579,15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T9YscAAADd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l9MBVe+kRH04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xP1ixwAAAN0AAAAPAAAAAAAA&#10;AAAAAAAAAKECAABkcnMvZG93bnJldi54bWxQSwUGAAAAAAQABAD5AAAAlQMAAAAA&#10;" strokeweight="0"/>
                <v:line id="Line 1034" o:spid="_x0000_s1244" style="position:absolute;visibility:visible;mso-wrap-style:square" from="37293,15976" to="3765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L/CsMAAADdAAAADwAAAGRycy9kb3ducmV2LnhtbERPTWsCMRC9F/wPYYTealYLRVejSKGl&#10;tHiorXodN+NmcTNZknR3/fdGKHibx/ucxaq3tWjJh8qxgvEoA0FcOF1xqeD35+1pCiJEZI21Y1Jw&#10;oQCr5eBhgbl2HX9Tu42lSCEcclRgYmxyKUNhyGIYuYY4cSfnLcYEfSm1xy6F21pOsuxFWqw4NRhs&#10;6NVQcd7+WQXxfT3jZ73ftdMOS3P48p/d5qjU47Bfz0FE6uNd/O/+0Gl+NpnB7Zt0gl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i/wrDAAAA3QAAAA8AAAAAAAAAAAAA&#10;AAAAoQIAAGRycy9kb3ducmV2LnhtbFBLBQYAAAAABAAEAPkAAACRAwAAAAA=&#10;" strokeweight="64e-5mm"/>
                <v:line id="Line 1035" o:spid="_x0000_s1245" style="position:absolute;flip:x y;visibility:visible;mso-wrap-style:square" from="37293,15976" to="3765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/YjMQAAADd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l/NhV++kRH0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9iMxAAAAN0AAAAPAAAAAAAAAAAA&#10;AAAAAKECAABkcnMvZG93bnJldi54bWxQSwUGAAAAAAQABAD5AAAAkgMAAAAA&#10;" strokeweight="0"/>
                <v:line id="Line 1036" o:spid="_x0000_s1246" style="position:absolute;flip:x y;visibility:visible;mso-wrap-style:square" from="37293,15906" to="3765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N9F8EAAADdAAAADwAAAGRycy9kb3ducmV2LnhtbERPTWsCMRC9F/wPYQpeSs2qYGVrFCkq&#10;4q1rvQ+b6WYxmSxJquu/N4LQ2zze5yxWvbPiQiG2nhWMRwUI4trrlhsFP8ft+xxETMgarWdScKMI&#10;q+XgZYGl9lf+pkuVGpFDOJaowKTUlVLG2pDDOPIdceZ+fXCYMgyN1AGvOdxZOSmKmXTYcm4w2NGX&#10;ofpc/TkF04/TcX+2b+awjc5sdraqZ+Gm1PC1X3+CSNSnf/HTvdd5fjEdw+ObfIJc3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A30XwQAAAN0AAAAPAAAAAAAAAAAAAAAA&#10;AKECAABkcnMvZG93bnJldi54bWxQSwUGAAAAAAQABAD5AAAAjwMAAAAA&#10;" strokeweight="0"/>
                <v:line id="Line 1037" o:spid="_x0000_s1247" style="position:absolute;flip:x y;visibility:visible;mso-wrap-style:square" from="37293,15976" to="3765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HjYMEAAADdAAAADwAAAGRycy9kb3ducmV2LnhtbERPTWsCMRC9F/wPYQpeSs1WwcrWKFJU&#10;xFvXeh82081iMlmSqOu/N4LQ2zze58yXvbPiQiG2nhV8jAoQxLXXLTcKfg+b9xmImJA1Ws+k4EYR&#10;lovByxxL7a/8Q5cqNSKHcCxRgUmpK6WMtSGHceQ74sz9+eAwZRgaqQNec7izclwUU+mw5dxgsKNv&#10;Q/WpOjsFk8/jYXeyb2a/ic6st7aqp+Gm1PC1X32BSNSnf/HTvdN5fjEZw+ObfIJ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0eNgwQAAAN0AAAAPAAAAAAAAAAAAAAAA&#10;AKECAABkcnMvZG93bnJldi54bWxQSwUGAAAAAAQABAD5AAAAjwMAAAAA&#10;" strokeweight="0"/>
                <v:line id="Line 1038" o:spid="_x0000_s1248" style="position:absolute;flip:x y;visibility:visible;mso-wrap-style:square" from="37293,15976" to="3765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1G+8EAAADdAAAADwAAAGRycy9kb3ducmV2LnhtbERPTWsCMRC9F/ofwhR6KZrVBZWtUUS0&#10;SG9d9T5sppvFZLIkUdd/3xQKvc3jfc5yPTgrbhRi51nBZFyAIG687rhVcDruRwsQMSFrtJ5JwYMi&#10;rFfPT0ustL/zF93q1IocwrFCBSalvpIyNoYcxrHviTP37YPDlGFopQ54z+HOymlRzKTDjnODwZ62&#10;hppLfXUKyvn5eLjYN/O5j87sPmzdzMJDqdeXYfMOItGQ/sV/7oPO84uyhN9v8gly9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nUb7wQAAAN0AAAAPAAAAAAAAAAAAAAAA&#10;AKECAABkcnMvZG93bnJldi54bWxQSwUGAAAAAAQABAD5AAAAjwMAAAAA&#10;" strokeweight="0"/>
                <v:line id="Line 1039" o:spid="_x0000_s1249" style="position:absolute;flip:x y;visibility:visible;mso-wrap-style:square" from="37223,15976" to="37655,16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Tej8EAAADd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GLyDv/f5BPk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dN6PwQAAAN0AAAAPAAAAAAAAAAAAAAAA&#10;AKECAABkcnMvZG93bnJldi54bWxQSwUGAAAAAAQABAD5AAAAjwMAAAAA&#10;" strokeweight="0"/>
                <v:line id="Line 1040" o:spid="_x0000_s1250" style="position:absolute;flip:x y;visibility:visible;mso-wrap-style:square" from="37369,15976" to="37725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h7FMEAAADd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GLyDv/f5BPk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OHsUwQAAAN0AAAAPAAAAAAAAAAAAAAAA&#10;AKECAABkcnMvZG93bnJldi54bWxQSwUGAAAAAAQABAD5AAAAjwMAAAAA&#10;" strokeweight="0"/>
                <v:line id="Line 1041" o:spid="_x0000_s1251" style="position:absolute;visibility:visible;mso-wrap-style:square" from="37223,15906" to="37223,1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ItEcQAAADd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yk8PdNPEE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Mi0RxAAAAN0AAAAPAAAAAAAAAAAA&#10;AAAAAKECAABkcnMvZG93bnJldi54bWxQSwUGAAAAAAQABAD5AAAAkgMAAAAA&#10;" strokeweight="0"/>
                <v:line id="Line 1042" o:spid="_x0000_s1252" style="position:absolute;visibility:visible;mso-wrap-style:square" from="37223,15906" to="37579,15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6IisMAAADdAAAADwAAAGRycy9kb3ducmV2LnhtbERPTWvCQBC9C/0PyxR6040tmhhdpZQW&#10;9WatgschOyaL2dmQ3Wr8964geJvH+5zZorO1OFPrjWMFw0ECgrhw2nCpYPf3089A+ICssXZMCq7k&#10;YTF/6c0w1+7Cv3TehlLEEPY5KqhCaHIpfVGRRT9wDXHkjq61GCJsS6lbvMRwW8v3JBlLi4ZjQ4UN&#10;fVVUnLb/VoHZjJejdbqf7OX3MgwP2SkzdqfU22v3OQURqAtP8cO90nF+8pHC/Zt4gp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+iIrDAAAA3QAAAA8AAAAAAAAAAAAA&#10;AAAAoQIAAGRycy9kb3ducmV2LnhtbFBLBQYAAAAABAAEAPkAAACRAwAAAAA=&#10;" strokeweight="0"/>
                <v:line id="Line 1047" o:spid="_x0000_s1253" style="position:absolute;visibility:visible;mso-wrap-style:square" from="39731,17056" to="39731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9Yb8MAAADd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cn4xE8vokn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cPWG/DAAAA3QAAAA8AAAAAAAAAAAAA&#10;AAAAoQIAAGRycy9kb3ducmV2LnhtbFBLBQYAAAAABAAEAPkAAACRAwAAAAA=&#10;" strokeweight="0"/>
                <v:line id="Line 1048" o:spid="_x0000_s1254" style="position:absolute;visibility:visible;mso-wrap-style:square" from="39731,17056" to="40024,1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P99MQAAADdAAAADwAAAGRycy9kb3ducmV2LnhtbERPS2vCQBC+F/oflil4q5vUR9M0q4hU&#10;1FtrFXocstNkMTsbsluN/94VhN7m43tOMe9tI07UeeNYQTpMQBCXThuuFOy/V88ZCB+QNTaOScGF&#10;PMxnjw8F5tqd+YtOu1CJGMI+RwV1CG0upS9rsuiHriWO3K/rLIYIu0rqDs8x3DbyJUmm0qLh2FBj&#10;S8uayuPuzyown9P1ZPt6eDvIj3VIf7JjZuxeqcFTv3gHEagP/+K7e6Pj/GQ8gts38QQ5u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Q/30xAAAAN0AAAAPAAAAAAAAAAAA&#10;AAAAAKECAABkcnMvZG93bnJldi54bWxQSwUGAAAAAAQABAD5AAAAkgMAAAAA&#10;" strokeweight="0"/>
                <v:line id="Line 1049" o:spid="_x0000_s1255" style="position:absolute;flip:x;visibility:visible;mso-wrap-style:square" from="39808,17125" to="40024,17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YSx8QAAADd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dloBH/fpBPk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hLHxAAAAN0AAAAPAAAAAAAAAAAA&#10;AAAAAKECAABkcnMvZG93bnJldi54bWxQSwUGAAAAAAQABAD5AAAAkgMAAAAA&#10;" strokeweight="0"/>
                <v:line id="Line 1050" o:spid="_x0000_s1256" style="position:absolute;flip:y;visibility:visible;mso-wrap-style:square" from="39808,17125" to="39808,17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q3XMUAAADd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p89jeD3m3SCn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q3XMUAAADdAAAADwAAAAAAAAAA&#10;AAAAAAChAgAAZHJzL2Rvd25yZXYueG1sUEsFBgAAAAAEAAQA+QAAAJMDAAAAAA==&#10;" strokeweight="0"/>
                <v:line id="Line 1051" o:spid="_x0000_s1257" style="position:absolute;visibility:visible;mso-wrap-style:square" from="39731,17056" to="40093,1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RebMQAAADd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yk8PdNPEE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NF5sxAAAAN0AAAAPAAAAAAAAAAAA&#10;AAAAAKECAABkcnMvZG93bnJldi54bWxQSwUGAAAAAAQABAD5AAAAkgMAAAAA&#10;" strokeweight="0"/>
                <v:line id="Line 1052" o:spid="_x0000_s1258" style="position:absolute;visibility:visible;mso-wrap-style:square" from="39731,17265" to="39731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j798MAAADdAAAADwAAAGRycy9kb3ducmV2LnhtbERPTWvCQBC9C/0PyxR6042lmhhdpZQW&#10;9WatgschOyaL2dmQ3Wr8964geJvH+5zZorO1OFPrjWMFw0ECgrhw2nCpYPf3089A+ICssXZMCq7k&#10;YTF/6c0w1+7Cv3TehlLEEPY5KqhCaHIpfVGRRT9wDXHkjq61GCJsS6lbvMRwW8v3JBlLi4ZjQ4UN&#10;fVVUnLb/VoHZjJejdbqf7OX3MgwP2SkzdqfU22v3OQURqAtP8cO90nF+8pHC/Zt4gp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4+/fDAAAA3QAAAA8AAAAAAAAAAAAA&#10;AAAAoQIAAGRycy9kb3ducmV2LnhtbFBLBQYAAAAABAAEAPkAAACRAwAAAAA=&#10;" strokeweight="0"/>
                <v:line id="Line 1053" o:spid="_x0000_s1259" style="position:absolute;visibility:visible;mso-wrap-style:square" from="39808,17056" to="39808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dvhcYAAADd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n40FV76REfTy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nb4XGAAAA3QAAAA8AAAAAAAAA&#10;AAAAAAAAoQIAAGRycy9kb3ducmV2LnhtbFBLBQYAAAAABAAEAPkAAACUAwAAAAA=&#10;" strokeweight="0"/>
                <v:line id="Line 1054" o:spid="_x0000_s1260" style="position:absolute;visibility:visible;mso-wrap-style:square" from="39731,17125" to="40093,17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vKHsMAAADdAAAADwAAAGRycy9kb3ducmV2LnhtbERPTWvCQBC9C/0PyxR6042l2hhdpZQW&#10;9WajgschOyaL2dmQ3Wr8964geJvH+5zZorO1OFPrjWMFw0ECgrhw2nCpYLf97acgfEDWWDsmBVfy&#10;sJi/9GaYaXfhPzrnoRQxhH2GCqoQmkxKX1Rk0Q9cQxy5o2sthgjbUuoWLzHc1vI9ScbSouHYUGFD&#10;3xUVp/zfKjCb8XK0/txP9vJnGYaH9JQau1Pq7bX7moII1IWn+OFe6Tg/+ZjA/Zt4gp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ryh7DAAAA3QAAAA8AAAAAAAAAAAAA&#10;AAAAoQIAAGRycy9kb3ducmV2LnhtbFBLBQYAAAAABAAEAPkAAACRAwAAAAA=&#10;" strokeweight="0"/>
                <v:line id="Line 1055" o:spid="_x0000_s1261" style="position:absolute;visibility:visible;mso-wrap-style:square" from="39731,17125" to="40093,17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j1XsUAAADd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KfjYVfvpER9O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Uj1XsUAAADdAAAADwAAAAAAAAAA&#10;AAAAAAChAgAAZHJzL2Rvd25yZXYueG1sUEsFBgAAAAAEAAQA+QAAAJMDAAAAAA==&#10;" strokeweight="0"/>
                <v:line id="Line 1056" o:spid="_x0000_s1262" style="position:absolute;visibility:visible;mso-wrap-style:square" from="39808,17056" to="39808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RQxcIAAADd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JKIXHN/EE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gRQxcIAAADdAAAADwAAAAAAAAAAAAAA&#10;AAChAgAAZHJzL2Rvd25yZXYueG1sUEsFBgAAAAAEAAQA+QAAAJADAAAAAA==&#10;" strokeweight="0"/>
                <v:line id="Line 1057" o:spid="_x0000_s1263" style="position:absolute;visibility:visible;mso-wrap-style:square" from="39808,17056" to="39808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bOssIAAADdAAAADwAAAGRycy9kb3ducmV2LnhtbERPS4vCMBC+C/sfwizsTVMFtVajLIuL&#10;680neByasQ02k9JE7f57Iwje5uN7zmzR2krcqPHGsYJ+LwFBnDttuFBw2P92UxA+IGusHJOCf/Kw&#10;mH90Zphpd+ct3XahEDGEfYYKyhDqTEqfl2TR91xNHLmzayyGCJtC6gbvMdxWcpAkI2nRcGwosaaf&#10;kvLL7moVmM1oNVyPj5OjXK5C/5ReUmMPSn19tt9TEIHa8Ba/3H86zk+GA3h+E0+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tbOssIAAADdAAAADwAAAAAAAAAAAAAA&#10;AAChAgAAZHJzL2Rvd25yZXYueG1sUEsFBgAAAAAEAAQA+QAAAJADAAAAAA==&#10;" strokeweight="0"/>
                <v:line id="Line 1058" o:spid="_x0000_s1264" style="position:absolute;visibility:visible;mso-wrap-style:square" from="39731,17056" to="40093,1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prKcIAAADd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JaAh/38QT5OI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prKcIAAADdAAAADwAAAAAAAAAAAAAA&#10;AAChAgAAZHJzL2Rvd25yZXYueG1sUEsFBgAAAAAEAAQA+QAAAJADAAAAAA==&#10;" strokeweight="0"/>
                <v:line id="Line 1059" o:spid="_x0000_s1265" style="position:absolute;visibility:visible;mso-wrap-style:square" from="39731,17125" to="40093,17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PzXcIAAADd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T0RD+voknyM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nPzXcIAAADdAAAADwAAAAAAAAAAAAAA&#10;AAChAgAAZHJzL2Rvd25yZXYueG1sUEsFBgAAAAAEAAQA+QAAAJADAAAAAA==&#10;" strokeweight="0"/>
                <v:line id="Line 1060" o:spid="_x0000_s1266" style="position:absolute;visibility:visible;mso-wrap-style:square" from="39731,17056" to="39731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9WxsMAAADdAAAADwAAAGRycy9kb3ducmV2LnhtbERPTWvCQBC9C/0PyxR6042FaJq6SikW&#10;9aapQo9DdposZmdDdtX4711B8DaP9zmzRW8bcabOG8cKxqMEBHHptOFKwf73Z5iB8AFZY+OYFFzJ&#10;w2L+Mphhrt2Fd3QuQiViCPscFdQhtLmUvqzJoh+5ljhy/66zGCLsKqk7vMRw28j3JJlIi4ZjQ40t&#10;fddUHouTVWC2k1W6mR4+DnK5CuO/7JgZu1fq7bX/+gQRqA9P8cO91nF+kqZw/yaeIO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/VsbDAAAA3QAAAA8AAAAAAAAAAAAA&#10;AAAAoQIAAGRycy9kb3ducmV2LnhtbFBLBQYAAAAABAAEAPkAAACRAwAAAAA=&#10;" strokeweight="0"/>
                <v:line id="Line 1061" o:spid="_x0000_s1267" style="position:absolute;flip:x;visibility:visible;mso-wrap-style:square" from="39731,17056" to="40093,1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G/9sQAAADd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7PxBP6+SSfI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Eb/2xAAAAN0AAAAPAAAAAAAAAAAA&#10;AAAAAKECAABkcnMvZG93bnJldi54bWxQSwUGAAAAAAQABAD5AAAAkgMAAAAA&#10;" strokeweight="0"/>
                <v:line id="Line 1062" o:spid="_x0000_s1268" style="position:absolute;visibility:visible;mso-wrap-style:square" from="39808,17125" to="4016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e9nsMAAADdAAAADwAAAGRycy9kb3ducmV2LnhtbERPS0sDMRC+C/0PYQrebFZFbbdNSxEU&#10;aenBPq/TzbhZ3EyWJO5u/30jCN7m43vObNHbWrTkQ+VYwf0oA0FcOF1xqWC/e7sbgwgRWWPtmBRc&#10;KMBiPriZYa5dx5/UbmMpUgiHHBWYGJtcylAYshhGriFO3JfzFmOCvpTaY5fCbS0fsuxZWqw4NRhs&#10;6NVQ8b39sQri+3LCj/p4aMcdlua09qtuc1bqdtgvpyAi9fFf/Of+0Gl+9vQCv9+kE+T8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3vZ7DAAAA3QAAAA8AAAAAAAAAAAAA&#10;AAAAoQIAAGRycy9kb3ducmV2LnhtbFBLBQYAAAAABAAEAPkAAACRAwAAAAA=&#10;" strokeweight="64e-5mm"/>
                <v:line id="Line 1063" o:spid="_x0000_s1269" style="position:absolute;flip:x y;visibility:visible;mso-wrap-style:square" from="39808,17125" to="4016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YxKsUAAADd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b96Elz5Rkb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+YxKsUAAADdAAAADwAAAAAAAAAA&#10;AAAAAAChAgAAZHJzL2Rvd25yZXYueG1sUEsFBgAAAAAEAAQA+QAAAJMDAAAAAA==&#10;" strokeweight="0"/>
                <v:line id="Line 1064" o:spid="_x0000_s1270" style="position:absolute;flip:x y;visibility:visible;mso-wrap-style:square" from="39808,17056" to="4016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qUscIAAADdAAAADwAAAGRycy9kb3ducmV2LnhtbERPTWsCMRC9C/6HMEIvpWbbUtuuRilS&#10;i3hzbe/DZtwsJpMlibr++0YQvM3jfc5s0TsrThRi61nB87gAQVx73XKj4He3evoAEROyRuuZFFwo&#10;wmI+HMyw1P7MWzpVqRE5hGOJCkxKXSllrA05jGPfEWdu74PDlGFopA54zuHOypeimEiHLecGgx0t&#10;DdWH6ugUvL7/7dYH+2g2q+jM94+t6km4KPUw6r+mIBL16S6+udc6zy/ePuH6TT5B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KqUscIAAADdAAAADwAAAAAAAAAAAAAA&#10;AAChAgAAZHJzL2Rvd25yZXYueG1sUEsFBgAAAAAEAAQA+QAAAJADAAAAAA==&#10;" strokeweight="0"/>
                <v:line id="Line 1065" o:spid="_x0000_s1271" style="position:absolute;flip:x y;visibility:visible;mso-wrap-style:square" from="39808,17125" to="4016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z3kcQAAADd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/Vwi/fyAh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/PeRxAAAAN0AAAAPAAAAAAAAAAAA&#10;AAAAAKECAABkcnMvZG93bnJldi54bWxQSwUGAAAAAAQABAD5AAAAkgMAAAAA&#10;" strokeweight="0"/>
                <v:line id="Line 1066" o:spid="_x0000_s1272" style="position:absolute;flip:x y;visibility:visible;mso-wrap-style:square" from="39808,17125" to="4016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BSCsEAAADdAAAADwAAAGRycy9kb3ducmV2LnhtbERPTWsCMRC9C/6HMEIvollbWGU1Sim1&#10;iLeu7X3YjJvFZLIkqa7/vikIvc3jfc5mNzgrrhRi51nBYl6AIG687rhV8HXaz1YgYkLWaD2TgjtF&#10;2G3How1W2t/4k651akUO4VihApNSX0kZG0MO49z3xJk7++AwZRhaqQPecriz8rkoSumw49xgsKc3&#10;Q82l/nEKXpbfp8PFTs1xH515/7B1U4a7Uk+T4XUNItGQ/sUP90Hn+UW5gL9v8gly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sFIKwQAAAN0AAAAPAAAAAAAAAAAAAAAA&#10;AKECAABkcnMvZG93bnJldi54bWxQSwUGAAAAAAQABAD5AAAAjwMAAAAA&#10;" strokeweight="0"/>
                <v:line id="Line 1067" o:spid="_x0000_s1273" style="position:absolute;flip:x y;visibility:visible;mso-wrap-style:square" from="39731,17125" to="40163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LMfcEAAADdAAAADwAAAGRycy9kb3ducmV2LnhtbERPTWsCMRC9C/6HMEIvotlaWGU1SilV&#10;pLeu7X3YjJvFZLIkqa7/3hQKvc3jfc5mNzgrrhRi51nB87wAQdx43XGr4Ou0n61AxISs0XomBXeK&#10;sNuORxustL/xJ13r1IocwrFCBSalvpIyNoYcxrnviTN39sFhyjC0Uge85XBn5aIoSumw49xgsKc3&#10;Q82l/nEKXpbfp+PFTs3HPjrzfrB1U4a7Uk+T4XUNItGQ/sV/7qPO84tyAb/f5BPk9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Ysx9wQAAAN0AAAAPAAAAAAAAAAAAAAAA&#10;AKECAABkcnMvZG93bnJldi54bWxQSwUGAAAAAAQABAD5AAAAjwMAAAAA&#10;" strokeweight="0"/>
                <v:line id="Line 1068" o:spid="_x0000_s1274" style="position:absolute;flip:x y;visibility:visible;mso-wrap-style:square" from="39878,17125" to="40233,1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5p5sEAAADdAAAADwAAAGRycy9kb3ducmV2LnhtbERPTWsCMRC9F/ofwhR6KZpVYZWtUUS0&#10;SG9d9T5sppvFZLIkUdd/3xQKvc3jfc5yPTgrbhRi51nBZFyAIG687rhVcDruRwsQMSFrtJ5JwYMi&#10;rFfPT0ustL/zF93q1IocwrFCBSalvpIyNoYcxrHviTP37YPDlGFopQ54z+HOymlRlNJhx7nBYE9b&#10;Q82lvjoFs/n5eLjYN/O5j87sPmzdlOGh1OvLsHkHkWhI/+I/90Hn+UU5g99v8gly9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LmnmwQAAAN0AAAAPAAAAAAAAAAAAAAAA&#10;AKECAABkcnMvZG93bnJldi54bWxQSwUGAAAAAAQABAD5AAAAjwMAAAAA&#10;" strokeweight="0"/>
                <v:line id="Line 1069" o:spid="_x0000_s1275" style="position:absolute;visibility:visible;mso-wrap-style:square" from="39731,17056" to="39731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854MQAAADd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6Qv8PdNPEE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HzngxAAAAN0AAAAPAAAAAAAAAAAA&#10;AAAAAKECAABkcnMvZG93bnJldi54bWxQSwUGAAAAAAQABAD5AAAAkgMAAAAA&#10;" strokeweight="0"/>
                <v:line id="Line 1070" o:spid="_x0000_s1276" style="position:absolute;visibility:visible;mso-wrap-style:square" from="39731,17056" to="40093,1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Oce8MAAADd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J+kMfr+JJ8j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TnHvDAAAA3QAAAA8AAAAAAAAAAAAA&#10;AAAAoQIAAGRycy9kb3ducmV2LnhtbFBLBQYAAAAABAAEAPkAAACRAwAAAAA=&#10;" strokeweight="0"/>
                <v:rect id="Rectangle 1072" o:spid="_x0000_s1277" style="position:absolute;left:23882;top:146;width:7175;height: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dzmsAA&#10;AADdAAAADwAAAGRycy9kb3ducmV2LnhtbERPyYoCMRC9C/MPoYS5iKadQzu0RnGEgbmIuHxATafs&#10;NZUmidr+vREEb/V4ay1WvWnFlZyvLCuYThIQxLnVFRcKTsff8TcIH5A1tpZJwZ08rJYfgwVm2t54&#10;T9dDKEQMYZ+hgjKELpPS5yUZ9BPbEUfubJ3BEKErpHZ4i+GmlV9JkkqDFceGEjvalJQ3h4tRsG6k&#10;HzU5+Xp7me3q1Loaf/6V+hz26zmIQH14i1/uPx3nJ+kMnt/EE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4dzmsAAAADdAAAADwAAAAAAAAAAAAAAAACYAgAAZHJzL2Rvd25y&#10;ZXYueG1sUEsFBgAAAAAEAAQA9QAAAIUDAAAAAA==&#10;" fillcolor="#ffc" strokecolor="#903" strokeweight="0"/>
                <v:rect id="Rectangle 1073" o:spid="_x0000_s1278" style="position:absolute;left:23882;top:933;width:18072;height:9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jn6MQA&#10;AADdAAAADwAAAGRycy9kb3ducmV2LnhtbESPzW4CMQyE75V4h8iVuFQlWw4L2hIQVKrUC6qgfQCz&#10;cfc3zioJsLx9fUDiZmvGM59Xm9H16kIhNp4NvM0yUMSltw1XBn5/Pl+XoGJCtth7JgM3irBZT55W&#10;WFh/5QNdjqlSEsKxQAN1SkOhdSxrchhnfiAW7c8Hh0nWUGkb8CrhrtfzLMu1w4alocaBPmoqu+PZ&#10;Gdh2Or50JcV2f158t7kPLe5Oxkyfx+07qERjepjv119W8LNccOUbGUG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Y5+jEAAAA3QAAAA8AAAAAAAAAAAAAAAAAmAIAAGRycy9k&#10;b3ducmV2LnhtbFBLBQYAAAAABAAEAPUAAACJAwAAAAA=&#10;" fillcolor="#ffc" strokecolor="#903" strokeweight="0"/>
                <v:rect id="Rectangle 1074" o:spid="_x0000_s1279" style="position:absolute;left:27038;top:1860;width:1128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w/MAA&#10;AADdAAAADwAAAGRycy9kb3ducmV2LnhtbERPzWoCMRC+F/oOYYTeaqIH0a1RRBBUenH1AYbN7A9N&#10;JkuSuuvbm0LB23x8v7Pejs6KO4XYedYwmyoQxJU3HTcabtfD5xJETMgGrWfS8KAI28372xoL4we+&#10;0L1MjcghHAvU0KbUF1LGqiWHcep74szVPjhMGYZGmoBDDndWzpVaSIcd54YWe9q3VP2Uv06DvJaH&#10;YVnaoPx5Xn/b0/FSk9f6YzLuvkAkGtNL/O8+mjxfLVbw900+QW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vw/MAAAADdAAAADwAAAAAAAAAAAAAAAACYAgAAZHJzL2Rvd25y&#10;ZXYueG1sUEsFBgAAAAAEAAQA9QAAAIUDAAAAAA==&#10;" filled="f" stroked="f">
                  <v:textbox style="mso-fit-shape-to-text:t" inset="0,0,0,0">
                    <w:txbxContent>
                      <w:p w:rsidR="0003043A" w:rsidRDefault="0003043A" w:rsidP="000304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048 -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1075" o:spid="_x0000_s1280" style="position:absolute;visibility:visible;mso-wrap-style:square" from="24028,285" to="2402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2pPsYAAADdAAAADwAAAGRycy9kb3ducmV2LnhtbESPQWvCQBCF74X+h2UK3urGgppGVyml&#10;YnvTVMHjkJ0mi9nZkN1q/PedQ8HbDO/Ne98s14Nv1YX66AIbmIwzUMRVsI5rA4fvzXMOKiZki21g&#10;MnCjCOvV48MSCxuuvKdLmWolIRwLNNCk1BVax6ohj3EcOmLRfkLvMcna19r2eJVw3+qXLJtpj46l&#10;ocGO3huqzuWvN+B2s+30a358PeqPbZqc8nPu/MGY0dPwtgCVaEh38//1pxX8bC788o2Mo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9qT7GAAAA3QAAAA8AAAAAAAAA&#10;AAAAAAAAoQIAAGRycy9kb3ducmV2LnhtbFBLBQYAAAAABAAEAPkAAACUAwAAAAA=&#10;" strokeweight="0"/>
                <v:line id="Line 1076" o:spid="_x0000_s1281" style="position:absolute;visibility:visible;mso-wrap-style:square" from="24028,285" to="2431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EMpcMAAADdAAAADwAAAGRycy9kb3ducmV2LnhtbERPTWvCQBC9C/0PyxS86SaFapq6kVIs&#10;1ptNFXocstNkSXY2ZFeN/74rCL3N433Oaj3aTpxp8MaxgnSegCCunDZcKzh8f8wyED4ga+wck4Ir&#10;eVgXD5MV5tpd+IvOZahFDGGfo4ImhD6X0lcNWfRz1xNH7tcNFkOEQy31gJcYbjv5lCQLadFwbGiw&#10;p/eGqrY8WQVmv9g+75bHl6PcbEP6k7WZsQelpo/j2yuIQGP4F9/dnzrOT5Yp3L6JJ8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xDKXDAAAA3QAAAA8AAAAAAAAAAAAA&#10;AAAAoQIAAGRycy9kb3ducmV2LnhtbFBLBQYAAAAABAAEAPkAAACRAwAAAAA=&#10;" strokeweight="0"/>
                <v:line id="Line 1077" o:spid="_x0000_s1282" style="position:absolute;flip:x;visibility:visible;mso-wrap-style:square" from="24098,355" to="24314,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/llcUAAADdAAAADwAAAGRycy9kb3ducmV2LnhtbERPTWsCMRC9C/0PYQq9abYeqmyNIhVL&#10;KVRxWw+9jZvp7uJmsiTRjf/eCEJv83ifM1tE04ozOd9YVvA8ykAQl1Y3XCn4+V4PpyB8QNbYWiYF&#10;F/KwmD8MZphr2/OOzkWoRAphn6OCOoQul9KXNRn0I9sRJ+7POoMhQVdJ7bBP4aaV4yx7kQYbTg01&#10;dvRWU3ksTkbBbjPhg3s/xWM89F/b3331uV8tlXp6jMtXEIFi+Bff3R86zc8mY7h9k06Q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/llcUAAADdAAAADwAAAAAAAAAA&#10;AAAAAAChAgAAZHJzL2Rvd25yZXYueG1sUEsFBgAAAAAEAAQA+QAAAJMDAAAAAA==&#10;" strokeweight="0"/>
                <v:line id="Line 1078" o:spid="_x0000_s1283" style="position:absolute;flip:y;visibility:visible;mso-wrap-style:square" from="24098,355" to="24098,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NADsQAAADd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Gz6BH/fpB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00AOxAAAAN0AAAAPAAAAAAAAAAAA&#10;AAAAAKECAABkcnMvZG93bnJldi54bWxQSwUGAAAAAAQABAD5AAAAkgMAAAAA&#10;" strokeweight="0"/>
                <v:line id="Line 1079" o:spid="_x0000_s1284" style="position:absolute;visibility:visible;mso-wrap-style:square" from="24028,285" to="2438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avPcMAAADdAAAADwAAAGRycy9kb3ducmV2LnhtbERPTWvCQBC9C/0PyxR6042lmhhdpZQW&#10;9WatgschOyaL2dmQ3Wr8964geJvH+5zZorO1OFPrjWMFw0ECgrhw2nCpYPf3089A+ICssXZMCq7k&#10;YTF/6c0w1+7Cv3TehlLEEPY5KqhCaHIpfVGRRT9wDXHkjq61GCJsS6lbvMRwW8v3JBlLi4ZjQ4UN&#10;fVVUnLb/VoHZjJejdbqf7OX3MgwP2SkzdqfU22v3OQURqAtP8cO90nF+kn7A/Zt4gp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Grz3DAAAA3QAAAA8AAAAAAAAAAAAA&#10;AAAAoQIAAGRycy9kb3ducmV2LnhtbFBLBQYAAAAABAAEAPkAAACRAwAAAAA=&#10;" strokeweight="0"/>
                <v:line id="Line 1080" o:spid="_x0000_s1285" style="position:absolute;visibility:visible;mso-wrap-style:square" from="24028,501" to="2402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oKpsIAAADd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J+Mh/D3TTxBz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ooKpsIAAADdAAAADwAAAAAAAAAAAAAA&#10;AAChAgAAZHJzL2Rvd25yZXYueG1sUEsFBgAAAAAEAAQA+QAAAJADAAAAAA==&#10;" strokeweight="0"/>
                <v:line id="Line 1081" o:spid="_x0000_s1286" style="position:absolute;visibility:visible;mso-wrap-style:square" from="24098,285" to="2409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iU0cMAAADdAAAADwAAAGRycy9kb3ducmV2LnhtbERPTWvCQBC9C/0PyxS86cZCY5q6SikW&#10;9aapQo9DdposZmdDdtX4711B8DaP9zmzRW8bcabOG8cKJuMEBHHptOFKwf73Z5SB8AFZY+OYFFzJ&#10;w2L+Mphhrt2Fd3QuQiViCPscFdQhtLmUvqzJoh+7ljhy/66zGCLsKqk7vMRw28i3JEmlRcOxocaW&#10;vmsqj8XJKjDbdPW+mR4+DnK5CpO/7JgZu1dq+Np/fYII1Ien+OFe6zg/maZw/yaeIO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YlNHDAAAA3QAAAA8AAAAAAAAAAAAA&#10;AAAAoQIAAGRycy9kb3ducmV2LnhtbFBLBQYAAAAABAAEAPkAAACRAwAAAAA=&#10;" strokeweight="0"/>
                <v:line id="Line 1082" o:spid="_x0000_s1287" style="position:absolute;visibility:visible;mso-wrap-style:square" from="24028,355" to="24384,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QxSsMAAADdAAAADwAAAGRycy9kb3ducmV2LnhtbERPTWvCQBC9C/0PyxS86cZCTZq6SikW&#10;9aapQo9DdposZmdDdtX4711B8DaP9zmzRW8bcabOG8cKJuMEBHHptOFKwf73Z5SB8AFZY+OYFFzJ&#10;w2L+Mphhrt2Fd3QuQiViCPscFdQhtLmUvqzJoh+7ljhy/66zGCLsKqk7vMRw28i3JJlKi4ZjQ40t&#10;fddUHouTVWC209X7Jj18HORyFSZ/2TEzdq/U8LX/+gQRqA9P8cO91nF+kqZw/yaeIO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UMUrDAAAA3QAAAA8AAAAAAAAAAAAA&#10;AAAAoQIAAGRycy9kb3ducmV2LnhtbFBLBQYAAAAABAAEAPkAAACRAwAAAAA=&#10;" strokeweight="0"/>
                <v:line id="Line 1083" o:spid="_x0000_s1288" style="position:absolute;visibility:visible;mso-wrap-style:square" from="24028,355" to="24384,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ulOMYAAADdAAAADwAAAGRycy9kb3ducmV2LnhtbESPQWvCQBCF74X+h2UK3urGgppGVyml&#10;YnvTVMHjkJ0mi9nZkN1q/PedQ8HbDO/Ne98s14Nv1YX66AIbmIwzUMRVsI5rA4fvzXMOKiZki21g&#10;MnCjCOvV48MSCxuuvKdLmWolIRwLNNCk1BVax6ohj3EcOmLRfkLvMcna19r2eJVw3+qXLJtpj46l&#10;ocGO3huqzuWvN+B2s+30a358PeqPbZqc8nPu/MGY0dPwtgCVaEh38//1pxX8bC648o2Mo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iLpTjGAAAA3QAAAA8AAAAAAAAA&#10;AAAAAAAAoQIAAGRycy9kb3ducmV2LnhtbFBLBQYAAAAABAAEAPkAAACUAwAAAAA=&#10;" strokeweight="0"/>
                <v:line id="Line 1084" o:spid="_x0000_s1289" style="position:absolute;visibility:visible;mso-wrap-style:square" from="24098,285" to="2409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cAo8IAAADd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D8ZT+D5TTxB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8cAo8IAAADdAAAADwAAAAAAAAAAAAAA&#10;AAChAgAAZHJzL2Rvd25yZXYueG1sUEsFBgAAAAAEAAQA+QAAAJADAAAAAA==&#10;" strokeweight="0"/>
                <v:line id="Line 1085" o:spid="_x0000_s1290" style="position:absolute;visibility:visible;mso-wrap-style:square" from="24098,285" to="2409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jZGcUAAADdAAAADwAAAGRycy9kb3ducmV2LnhtbESPQWvCQBCF74X+h2UK3urGgjamriJS&#10;sd5aq+BxyE6TxexsyK6a/nvnIHib4b1575vZoveNulAXXWADo2EGirgM1nFlYP+7fs1BxYRssQlM&#10;Bv4pwmL+/DTDwoYr/9BllyolIRwLNFCn1BZax7Imj3EYWmLR/kLnMcnaVdp2eJVw3+i3LJtoj46l&#10;ocaWVjWVp93ZG3Dfk814+36YHvTnJo2O+Sl3fm/M4KVffoBK1KeH+X79ZQU/y4VfvpER9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yjZGcUAAADdAAAADwAAAAAAAAAA&#10;AAAAAAChAgAAZHJzL2Rvd25yZXYueG1sUEsFBgAAAAAEAAQA+QAAAJMDAAAAAA==&#10;" strokeweight="0"/>
                <v:line id="Line 1086" o:spid="_x0000_s1291" style="position:absolute;visibility:visible;mso-wrap-style:square" from="24028,285" to="2438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R8gsMAAADdAAAADwAAAGRycy9kb3ducmV2LnhtbERPTWvCQBC9C/0PyxS86SaCGqOrlGKx&#10;vdlUweOQHZPF7GzIbjX9911B8DaP9zmrTW8bcaXOG8cK0nECgrh02nCl4PDzMcpA+ICssXFMCv7I&#10;w2b9Mlhhrt2Nv+lahErEEPY5KqhDaHMpfVmTRT92LXHkzq6zGCLsKqk7vMVw28hJksykRcOxocaW&#10;3msqL8WvVWD2s930a35cHOV2F9JTdsmMPSg1fO3fliAC9eEpfrg/dZyfZCncv4kn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kfILDAAAA3QAAAA8AAAAAAAAAAAAA&#10;AAAAoQIAAGRycy9kb3ducmV2LnhtbFBLBQYAAAAABAAEAPkAAACRAwAAAAA=&#10;" strokeweight="0"/>
                <v:line id="Line 1087" o:spid="_x0000_s1292" style="position:absolute;visibility:visible;mso-wrap-style:square" from="24028,355" to="24384,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bi9cIAAADd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9Jh/D8Jp4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Lbi9cIAAADdAAAADwAAAAAAAAAAAAAA&#10;AAChAgAAZHJzL2Rvd25yZXYueG1sUEsFBgAAAAAEAAQA+QAAAJADAAAAAA==&#10;" strokeweight="0"/>
                <v:line id="Line 1088" o:spid="_x0000_s1293" style="position:absolute;visibility:visible;mso-wrap-style:square" from="24028,285" to="2402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pHbsMAAADd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STqH+zfxB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6R27DAAAA3QAAAA8AAAAAAAAAAAAA&#10;AAAAoQIAAGRycy9kb3ducmV2LnhtbFBLBQYAAAAABAAEAPkAAACRAwAAAAA=&#10;" strokeweight="0"/>
                <v:line id="Line 1089" o:spid="_x0000_s1294" style="position:absolute;flip:x;visibility:visible;mso-wrap-style:square" from="24028,285" to="2438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+oXcQAAADdAAAADwAAAGRycy9kb3ducmV2LnhtbERPTWsCMRC9C/0PYYTeNKuUKlujSKVF&#10;BCvaeuht3Ex3FzeTJYlu+u9NQehtHu9zZotoGnEl52vLCkbDDARxYXXNpYKvz7fBFIQPyBoby6Tg&#10;lzws5g+9Gebadryn6yGUIoWwz1FBFUKbS+mLigz6oW2JE/djncGQoCuldtilcNPIcZY9S4M1p4YK&#10;W3qtqDgfLkbB/mPCJ/d+ied46ra772O5Oa6WSj324/IFRKAY/sV391qn+dn0Cf6+SSfI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76hdxAAAAN0AAAAPAAAAAAAAAAAA&#10;AAAAAKECAABkcnMvZG93bnJldi54bWxQSwUGAAAAAAQABAD5AAAAkgMAAAAA&#10;" strokeweight="0"/>
                <v:line id="Line 1090" o:spid="_x0000_s1295" style="position:absolute;visibility:visible;mso-wrap-style:square" from="24098,355" to="2446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mqNcQAAADdAAAADwAAAGRycy9kb3ducmV2LnhtbERP32vCMBB+H/g/hBP2NtMpjtoZRQRl&#10;TPYwN7fXW3Nris2lJFlb/3szGOztPr6ft1wPthEd+VA7VnA/yUAQl07XXCl4f9vd5SBCRNbYOCYF&#10;FwqwXo1ullho1/MrdcdYiRTCoUAFJsa2kDKUhiyGiWuJE/ftvMWYoK+k9tincNvIaZY9SIs1pwaD&#10;LW0Nlefjj1UQ95sFz/THqct7rMznwT/3L19K3Y6HzSOISEP8F/+5n3San+Vz+P0mnS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yao1xAAAAN0AAAAPAAAAAAAAAAAA&#10;AAAAAKECAABkcnMvZG93bnJldi54bWxQSwUGAAAAAAQABAD5AAAAkgMAAAAA&#10;" strokeweight="64e-5mm"/>
                <v:line id="Line 1091" o:spid="_x0000_s1296" style="position:absolute;flip:x y;visibility:visible;mso-wrap-style:square" from="24098,355" to="2446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UshMIAAADdAAAADwAAAGRycy9kb3ducmV2LnhtbERPTWsCMRC9F/ofwgi9lJpthVW2Riml&#10;ivTmbnsfNuNmMZksSarrvzdCwds83ucs16Oz4kQh9p4VvE4LEMSt1z13Cn6azcsCREzIGq1nUnCh&#10;COvV48MSK+3PvKdTnTqRQzhWqMCkNFRSxtaQwzj1A3HmDj44TBmGTuqA5xzurHwrilI67Dk3GBzo&#10;01B7rP+cgtn8t9kd7bP53kRnvra2bstwUeppMn68g0g0prv4373TeX6xKOH2TT5Brq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1UshMIAAADdAAAADwAAAAAAAAAAAAAA&#10;AAChAgAAZHJzL2Rvd25yZXYueG1sUEsFBgAAAAAEAAQA+QAAAJADAAAAAA==&#10;" strokeweight="0"/>
                <v:line id="Line 1092" o:spid="_x0000_s1297" style="position:absolute;flip:x y;visibility:visible;mso-wrap-style:square" from="24098,285" to="2446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mJH8EAAADdAAAADwAAAGRycy9kb3ducmV2LnhtbERPTWsCMRC9C/0PYQQvotlaUFmNUooW&#10;6a2r3ofNuFlMJksSdf33TaHQ2zze56y3vbPiTiG2nhW8TgsQxLXXLTcKTsf9ZAkiJmSN1jMpeFKE&#10;7eZlsMZS+wd/071KjcghHEtUYFLqSiljbchhnPqOOHMXHxymDEMjdcBHDndWzopiLh22nBsMdvRh&#10;qL5WN6fgbXE+Hq52bL720Zndp63qeXgqNRr27ysQifr0L/5zH3SeXywX8PtNPkF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GYkfwQAAAN0AAAAPAAAAAAAAAAAAAAAA&#10;AKECAABkcnMvZG93bnJldi54bWxQSwUGAAAAAAQABAD5AAAAjwMAAAAA&#10;" strokeweight="0"/>
                <v:line id="Line 1093" o:spid="_x0000_s1298" style="position:absolute;flip:x y;visibility:visible;mso-wrap-style:square" from="24098,355" to="2446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YdbcQAAADd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l/NBVe+kRH0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hh1txAAAAN0AAAAPAAAAAAAAAAAA&#10;AAAAAKECAABkcnMvZG93bnJldi54bWxQSwUGAAAAAAQABAD5AAAAkgMAAAAA&#10;" strokeweight="0"/>
                <v:line id="Line 1094" o:spid="_x0000_s1299" style="position:absolute;flip:x y;visibility:visible;mso-wrap-style:square" from="24098,355" to="2446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q49sEAAADd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4vxBG7f5BPk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yrj2wQAAAN0AAAAPAAAAAAAAAAAAAAAA&#10;AKECAABkcnMvZG93bnJldi54bWxQSwUGAAAAAAQABAD5AAAAjwMAAAAA&#10;" strokeweight="0"/>
                <v:line id="Line 1095" o:spid="_x0000_s1300" style="position:absolute;flip:x y;visibility:visible;mso-wrap-style:square" from="24028,355" to="24460,7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mHtsUAAADd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n71KvzyjYy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imHtsUAAADdAAAADwAAAAAAAAAA&#10;AAAAAAChAgAAZHJzL2Rvd25yZXYueG1sUEsFBgAAAAAEAAQA+QAAAJMDAAAAAA==&#10;" strokeweight="0"/>
                <v:line id="Line 1096" o:spid="_x0000_s1301" style="position:absolute;flip:x y;visibility:visible;mso-wrap-style:square" from="24168,355" to="24530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UiLcEAAADd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cX7BG7f5B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ZSItwQAAAN0AAAAPAAAAAAAAAAAAAAAA&#10;AKECAABkcnMvZG93bnJldi54bWxQSwUGAAAAAAQABAD5AAAAjwMAAAAA&#10;" strokeweight="0"/>
                <v:line id="Line 1097" o:spid="_x0000_s1302" style="position:absolute;visibility:visible;mso-wrap-style:square" from="24028,285" to="24028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90KMQAAADd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J9kc/r6JJ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b3QoxAAAAN0AAAAPAAAAAAAAAAAA&#10;AAAAAKECAABkcnMvZG93bnJldi54bWxQSwUGAAAAAAQABAD5AAAAkgMAAAAA&#10;" strokeweight="0"/>
                <v:line id="Line 1098" o:spid="_x0000_s1303" style="position:absolute;visibility:visible;mso-wrap-style:square" from="24028,285" to="2438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PRs8MAAADdAAAADwAAAGRycy9kb3ducmV2LnhtbERPTWvCQBC9C/0PyxR6040t2hhdpZQW&#10;9WajgschOyaL2dmQ3Wr8964geJvH+5zZorO1OFPrjWMFw0ECgrhw2nCpYLf97acgfEDWWDsmBVfy&#10;sJi/9GaYaXfhPzrnoRQxhH2GCqoQmkxKX1Rk0Q9cQxy5o2sthgjbUuoWLzHc1vI9ScbSouHYUGFD&#10;3xUVp/zfKjCb8XK0/txP9vJnGYaH9JQau1Pq7bX7moII1IWn+OFe6Tg/mXzA/Zt4gp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j0bPDAAAA3QAAAA8AAAAAAAAAAAAA&#10;AAAAoQIAAGRycy9kb3ducmV2LnhtbFBLBQYAAAAABAAEAPkAAACRAwAAAAA=&#10;" strokeweight="0"/>
                <v:oval id="Oval 1099" o:spid="_x0000_s1304" style="position:absolute;left:26606;top:4870;width:12268;height:3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kx88MA&#10;AADdAAAADwAAAGRycy9kb3ducmV2LnhtbERPS2sCMRC+F/wPYYTealZZSl2NIkJB6KH1cfA4bsbd&#10;4GaSbqLGf98UCr3Nx/ec+TLZTtyoD8axgvGoAEFcO224UXDYv7+8gQgRWWPnmBQ8KMByMXiaY6Xd&#10;nbd028VG5BAOFSpoY/SVlKFuyWIYOU+cubPrLcYM+0bqHu853HZyUhSv0qLh3NCip3VL9WV3tQq8&#10;/yrLlD5NmKTzt/ng0/ZxPCn1PEyrGYhIKf6L/9wbnecX0xJ+v8kn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kx88MAAADdAAAADwAAAAAAAAAAAAAAAACYAgAAZHJzL2Rv&#10;d25yZXYueG1sUEsFBgAAAAAEAAQA9QAAAIgDAAAAAA==&#10;" fillcolor="#ffc" strokecolor="#903" strokeweight="0"/>
                <v:rect id="Rectangle 1100" o:spid="_x0000_s1305" style="position:absolute;left:30695;top:5447;width:386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OK3sAA&#10;AADdAAAADwAAAGRycy9kb3ducmV2LnhtbERP22oCMRB9F/oPYQq+aVKhYrdGkYJgpS+ufsCwmb1g&#10;MlmS1N3+vREKvs3hXGe9HZ0VNwqx86zhba5AEFfedNxouJz3sxWImJANWs+k4Y8ibDcvkzUWxg98&#10;oluZGpFDOBaooU2pL6SMVUsO49z3xJmrfXCYMgyNNAGHHO6sXCi1lA47zg0t9vTVUnUtf50GeS73&#10;w6q0Qfnjov6x34dTTV7r6eu4+wSRaExP8b/7YPJ89fEOj2/yCXJ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rOK3sAAAADdAAAADwAAAAAAAAAAAAAAAACYAgAAZHJzL2Rvd25y&#10;ZXYueG1sUEsFBgAAAAAEAAQA9QAAAIUDAAAAAA==&#10;" filled="f" stroked="f">
                  <v:textbox style="mso-fit-shape-to-text:t" inset="0,0,0,0">
                    <w:txbxContent>
                      <w:p w:rsidR="0003043A" w:rsidRDefault="0003043A" w:rsidP="000304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306" style="position:absolute;left:29978;top:6590;width:541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EUqcAA&#10;AADdAAAADwAAAGRycy9kb3ducmV2LnhtbERPzWoCMRC+F/oOYYTeaqIH0a1RRBBUenH1AYbN7A9N&#10;JkuSuuvbm0LB23x8v7Pejs6KO4XYedYwmyoQxJU3HTcabtfD5xJETMgGrWfS8KAI28372xoL4we+&#10;0L1MjcghHAvU0KbUF1LGqiWHcep74szVPjhMGYZGmoBDDndWzpVaSIcd54YWe9q3VP2Uv06DvJaH&#10;YVnaoPx5Xn/b0/FSk9f6YzLuvkAkGtNL/O8+mjxfrRbw900+QW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EUqcAAAADdAAAADwAAAAAAAAAAAAAAAACYAgAAZHJzL2Rvd25y&#10;ZXYueG1sUEsFBgAAAAAEAAQA9QAAAIUDAAAAAA==&#10;" filled="f" stroked="f">
                  <v:textbox style="mso-fit-shape-to-text:t" inset="0,0,0,0">
                    <w:txbxContent>
                      <w:p w:rsidR="0003043A" w:rsidRDefault="0003043A" w:rsidP="000304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line id="Line 1102" o:spid="_x0000_s1307" style="position:absolute;visibility:visible;mso-wrap-style:square" from="26752,5016" to="2675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jXsMIAAADd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D+ZjOH5TTxB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RjXsMIAAADdAAAADwAAAAAAAAAAAAAA&#10;AAChAgAAZHJzL2Rvd25yZXYueG1sUEsFBgAAAAAEAAQA+QAAAJADAAAAAA==&#10;" strokeweight="0"/>
                <v:line id="Line 1103" o:spid="_x0000_s1308" style="position:absolute;visibility:visible;mso-wrap-style:square" from="26752,5016" to="27038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dDwsUAAADd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KfzQRXvpER9P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IdDwsUAAADdAAAADwAAAAAAAAAA&#10;AAAAAAChAgAAZHJzL2Rvd25yZXYueG1sUEsFBgAAAAAEAAQA+QAAAJMDAAAAAA==&#10;" strokeweight="0"/>
                <v:line id="Line 1104" o:spid="_x0000_s1309" style="position:absolute;flip:x;visibility:visible;mso-wrap-style:square" from="26822,5086" to="27038,5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eRHsUAAADdAAAADwAAAGRycy9kb3ducmV2LnhtbERPTWsCMRC9C/0PYYTeNKuHVrdGkUqL&#10;CFa09dDbuJnuLm4mSxLd9N+bgtDbPN7nzBbRNOJKzteWFYyGGQjiwuqaSwVfn2+DCQgfkDU2lknB&#10;L3lYzB96M8y17XhP10MoRQphn6OCKoQ2l9IXFRn0Q9sSJ+7HOoMhQVdK7bBL4aaR4yx7kgZrTg0V&#10;tvRaUXE+XIyC/cczn9z7JZ7jqdvuvo/l5rhaKvXYj8sXEIFi+Bff3Wud5mfTKfx9k06Q8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eRHsUAAADdAAAADwAAAAAAAAAA&#10;AAAAAAChAgAAZHJzL2Rvd25yZXYueG1sUEsFBgAAAAAEAAQA+QAAAJMDAAAAAA==&#10;" strokeweight="0"/>
                <v:line id="Line 1105" o:spid="_x0000_s1310" style="position:absolute;flip:y;visibility:visible;mso-wrap-style:square" from="26822,5086" to="26822,53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aimccAAADd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Xwi/fyAh69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5qKZxwAAAN0AAAAPAAAAAAAA&#10;AAAAAAAAAKECAABkcnMvZG93bnJldi54bWxQSwUGAAAAAAQABAD5AAAAlQMAAAAA&#10;" strokeweight="0"/>
                <v:line id="Line 1106" o:spid="_x0000_s1311" style="position:absolute;visibility:visible;mso-wrap-style:square" from="26752,5016" to="27108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ZwRcMAAADdAAAADwAAAGRycy9kb3ducmV2LnhtbERPTWvCQBC9C/6HZYTedJNCbZq6EZGK&#10;7a1GhR6H7DRZkp0N2VXTf98tFLzN433Oaj3aTlxp8MaxgnSRgCCunDZcKzgdd/MMhA/IGjvHpOCH&#10;PKyL6WSFuXY3PtC1DLWIIexzVNCE0OdS+qohi37heuLIfbvBYohwqKUe8BbDbScfk2QpLRqODQ32&#10;tG2oasuLVWA+l/unj+fzy1m+7UP6lbWZsSelHmbj5hVEoDHcxf/udx3np0kKf9/EE2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WcEXDAAAA3QAAAA8AAAAAAAAAAAAA&#10;AAAAoQIAAGRycy9kb3ducmV2LnhtbFBLBQYAAAAABAAEAPkAAACRAwAAAAA=&#10;" strokeweight="0"/>
                <v:line id="Line 1107" o:spid="_x0000_s1312" style="position:absolute;visibility:visible;mso-wrap-style:square" from="26752,5232" to="2675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TuMsMAAADd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2QKv9/EE2T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E7jLDAAAA3QAAAA8AAAAAAAAAAAAA&#10;AAAAoQIAAGRycy9kb3ducmV2LnhtbFBLBQYAAAAABAAEAPkAAACRAwAAAAA=&#10;" strokeweight="0"/>
                <v:line id="Line 1108" o:spid="_x0000_s1313" style="position:absolute;visibility:visible;mso-wrap-style:square" from="26822,5016" to="2682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hLqcQAAADdAAAADwAAAGRycy9kb3ducmV2LnhtbERPTWvCQBC9C/0PyxR6q5u0aGN0E0pp&#10;UW+tVfA4ZMdkMTsbsluN/94VCt7m8T5nUQ62FSfqvXGsIB0nIIgrpw3XCra/X88ZCB+QNbaOScGF&#10;PJTFw2iBuXZn/qHTJtQihrDPUUETQpdL6auGLPqx64gjd3C9xRBhX0vd4zmG21a+JMlUWjQcGxrs&#10;6KOh6rj5swrM93Q5Wb/tZjv5uQzpPjtmxm6Venoc3ucgAg3hLv53r3ScnyavcPsmni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EupxAAAAN0AAAAPAAAAAAAAAAAA&#10;AAAAAKECAABkcnMvZG93bnJldi54bWxQSwUGAAAAAAQABAD5AAAAkgMAAAAA&#10;" strokeweight="0"/>
                <v:line id="Line 1109" o:spid="_x0000_s1314" style="position:absolute;visibility:visible;mso-wrap-style:square" from="26752,5086" to="27108,5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HT3cQAAADdAAAADwAAAGRycy9kb3ducmV2LnhtbERPTWvCQBC9C/0PyxR6q5uUamN0E0pp&#10;UW+tVfA4ZMdkMTsbsluN/94VCt7m8T5nUQ62FSfqvXGsIB0nIIgrpw3XCra/X88ZCB+QNbaOScGF&#10;PJTFw2iBuXZn/qHTJtQihrDPUUETQpdL6auGLPqx64gjd3C9xRBhX0vd4zmG21a+JMlUWjQcGxrs&#10;6KOh6rj5swrM93Q5Wb/tZjv5uQzpPjtmxm6Venoc3ucgAg3hLv53r3ScnyavcPsmni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dPdxAAAAN0AAAAPAAAAAAAAAAAA&#10;AAAAAKECAABkcnMvZG93bnJldi54bWxQSwUGAAAAAAQABAD5AAAAkgMAAAAA&#10;" strokeweight="0"/>
                <v:line id="Line 1110" o:spid="_x0000_s1315" style="position:absolute;visibility:visible;mso-wrap-style:square" from="26752,5086" to="27108,5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12RsIAAADd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lpMoLHN/EE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G12RsIAAADdAAAADwAAAAAAAAAAAAAA&#10;AAChAgAAZHJzL2Rvd25yZXYueG1sUEsFBgAAAAAEAAQA+QAAAJADAAAAAA==&#10;" strokeweight="0"/>
                <v:line id="Line 1111" o:spid="_x0000_s1316" style="position:absolute;visibility:visible;mso-wrap-style:square" from="26822,5016" to="2682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/oMcMAAADd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TTK4fxNPkL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/6DHDAAAA3QAAAA8AAAAAAAAAAAAA&#10;AAAAoQIAAGRycy9kb3ducmV2LnhtbFBLBQYAAAAABAAEAPkAAACRAwAAAAA=&#10;" strokeweight="0"/>
                <v:line id="Line 1112" o:spid="_x0000_s1317" style="position:absolute;visibility:visible;mso-wrap-style:square" from="26822,5016" to="2682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NNqsMAAADdAAAADwAAAGRycy9kb3ducmV2LnhtbERPTWvCQBC9C/0PyxS86SaFapq6kVIs&#10;1ptNFXocstNkSXY2ZFeN/74rCL3N433Oaj3aTpxp8MaxgnSegCCunDZcKzh8f8wyED4ga+wck4Ir&#10;eVgXD5MV5tpd+IvOZahFDGGfo4ImhD6X0lcNWfRz1xNH7tcNFkOEQy31gJcYbjv5lCQLadFwbGiw&#10;p/eGqrY8WQVmv9g+75bHl6PcbEP6k7WZsQelpo/j2yuIQGP4F9/dnzrOT5Ml3L6JJ8j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zTarDAAAA3QAAAA8AAAAAAAAAAAAA&#10;AAAAoQIAAGRycy9kb3ducmV2LnhtbFBLBQYAAAAABAAEAPkAAACRAwAAAAA=&#10;" strokeweight="0"/>
                <v:line id="Line 1113" o:spid="_x0000_s1318" style="position:absolute;visibility:visible;mso-wrap-style:square" from="26752,5016" to="27108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zZ2MYAAADd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80xw5RsZQS/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Zs2djGAAAA3QAAAA8AAAAAAAAA&#10;AAAAAAAAoQIAAGRycy9kb3ducmV2LnhtbFBLBQYAAAAABAAEAPkAAACUAwAAAAA=&#10;" strokeweight="0"/>
                <v:line id="Line 1114" o:spid="_x0000_s1319" style="position:absolute;visibility:visible;mso-wrap-style:square" from="26752,5086" to="27108,5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8Q8MAAADdAAAADwAAAGRycy9kb3ducmV2LnhtbERPTWvCQBC9C/0PyxS86SaCGlNXKcWi&#10;vWmq0OOQnSaL2dmQ3Wr8911B8DaP9znLdW8bcaHOG8cK0nECgrh02nCl4Pj9OcpA+ICssXFMCm7k&#10;Yb16GSwx1+7KB7oUoRIxhH2OCuoQ2lxKX9Zk0Y9dSxy5X9dZDBF2ldQdXmO4beQkSWbSouHYUGNL&#10;HzWV5+LPKjD72Xb6NT8tTnKzDelPds6MPSo1fO3f30AE6sNT/HDvdJyfJgu4fxNP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gfEPDAAAA3QAAAA8AAAAAAAAAAAAA&#10;AAAAoQIAAGRycy9kb3ducmV2LnhtbFBLBQYAAAAABAAEAPkAAACRAwAAAAA=&#10;" strokeweight="0"/>
                <v:line id="Line 1115" o:spid="_x0000_s1320" style="position:absolute;visibility:visible;mso-wrap-style:square" from="26752,5016" to="2675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NDA8YAAADd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81z45RsZQS/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3DQwPGAAAA3QAAAA8AAAAAAAAA&#10;AAAAAAAAoQIAAGRycy9kb3ducmV2LnhtbFBLBQYAAAAABAAEAPkAAACUAwAAAAA=&#10;" strokeweight="0"/>
                <v:line id="Line 1116" o:spid="_x0000_s1321" style="position:absolute;flip:x;visibility:visible;mso-wrap-style:square" from="26752,5016" to="27108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OR38UAAADdAAAADwAAAGRycy9kb3ducmV2LnhtbERPTWsCMRC9F/ofwhR6q1k92LIaRSwV&#10;KbTFr4O3cTPuLm4mSxLd+O9NQfCdZnjz3ps3nkbTiAs5X1tW0O9lIIgLq2suFWw3X28fIHxA1thY&#10;JgVX8jCdPD+NMde24xVd1qEUyYR9jgqqENpcSl9UZND3bEucuKN1BkNaXSm1wy6Zm0YOsmwoDdac&#10;EipsaV5RcVqfjYLV7zsf3OIcT/HQ/fztd+X37nOm1OtLnI1ABIrhcXxXL3V6PwH+26QR5O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XOR38UAAADdAAAADwAAAAAAAAAA&#10;AAAAAAChAgAAZHJzL2Rvd25yZXYueG1sUEsFBgAAAAAEAAQA+QAAAJMDAAAAAA==&#10;" strokeweight="0"/>
                <v:line id="Line 1117" o:spid="_x0000_s1322" style="position:absolute;visibility:visible;mso-wrap-style:square" from="26822,5086" to="2718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uoW8MAAADdAAAADwAAAGRycy9kb3ducmV2LnhtbERPS2sCMRC+C/6HMEJvml0LxW6NIoKl&#10;tHjQvq7TzXSzdDNZknR3/fdGELzNx/ec5XqwjejIh9qxgnyWgSAuna65UvDxvpsuQISIrLFxTApO&#10;FGC9Go+WWGjX84G6Y6xECuFQoAITY1tIGUpDFsPMtcSJ+3XeYkzQV1J77FO4beQ8yx6kxZpTg8GW&#10;tobKv+O/VRCfN498r78+u0WPlfl+86/9/kepu8mweQIRaYg38dX9otP8PJ/D5Zt0gly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LqFvDAAAA3QAAAA8AAAAAAAAAAAAA&#10;AAAAoQIAAGRycy9kb3ducmV2LnhtbFBLBQYAAAAABAAEAPkAAACRAwAAAAA=&#10;" strokeweight="64e-5mm"/>
                <v:line id="Line 1118" o:spid="_x0000_s1323" style="position:absolute;flip:x y;visibility:visible;mso-wrap-style:square" from="26822,5086" to="2718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kVBsEAAADdAAAADwAAAGRycy9kb3ducmV2LnhtbERPTWsCMRC9C/0PYYReRLNbwZbVKEVq&#10;kd66tvdhM24Wk8mSRF3/vREKvc3jfc5qMzgrLhRi51lBOStAEDded9wq+Dnspm8gYkLWaD2TghtF&#10;2KyfRiustL/yN13q1IocwrFCBSalvpIyNoYcxpnviTN39MFhyjC0Uge85nBn5UtRLKTDjnODwZ62&#10;hppTfXYK5q+/h/3JTszXLjrz8WnrZhFuSj2Ph/cliERD+hf/ufc6zy/LOTy+ySfI9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yRUGwQAAAN0AAAAPAAAAAAAAAAAAAAAA&#10;AKECAABkcnMvZG93bnJldi54bWxQSwUGAAAAAAQABAD5AAAAjwMAAAAA&#10;" strokeweight="0"/>
                <v:line id="Line 1119" o:spid="_x0000_s1324" style="position:absolute;flip:x y;visibility:visible;mso-wrap-style:square" from="26822,5016" to="2718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CNcsIAAADdAAAADwAAAGRycy9kb3ducmV2LnhtbERPTWsCMRC9F/ofwhR6KZrdVlRWo5RS&#10;i3jrWu/DZtwsJpMlSXX9901B8DaP9znL9eCsOFOInWcF5bgAQdx43XGr4Ge/Gc1BxISs0XomBVeK&#10;sF49Piyx0v7C33SuUytyCMcKFZiU+krK2BhyGMe+J87c0QeHKcPQSh3wksOdla9FMZUOO84NBnv6&#10;MNSc6l+n4G122G9P9sXsNtGZzy9bN9NwVer5aXhfgEg0pLv45t7qPL8sJ/D/TT5Br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iCNcsIAAADdAAAADwAAAAAAAAAAAAAA&#10;AAChAgAAZHJzL2Rvd25yZXYueG1sUEsFBgAAAAAEAAQA+QAAAJADAAAAAA==&#10;" strokeweight="0"/>
                <v:line id="Line 1120" o:spid="_x0000_s1325" style="position:absolute;flip:x y;visibility:visible;mso-wrap-style:square" from="26822,5086" to="2718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wo6cIAAADdAAAADwAAAGRycy9kb3ducmV2LnhtbERPS2sCMRC+F/ofwhR6KZrdFh+sRiml&#10;FvHWtd6HzbhZTCZLkur675uC4G0+vucs14Oz4kwhdp4VlOMCBHHjdcetgp/9ZjQHEROyRuuZFFwp&#10;wnr1+LDESvsLf9O5Tq3IIRwrVGBS6ispY2PIYRz7njhzRx8cpgxDK3XASw53Vr4WxVQ67Dg3GOzp&#10;w1Bzqn+dgrfZYb892Rez20RnPr9s3UzDVannp+F9ASLRkO7im3ur8/yynMD/N/kE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Wwo6cIAAADdAAAADwAAAAAAAAAAAAAA&#10;AAChAgAAZHJzL2Rvd25yZXYueG1sUEsFBgAAAAAEAAQA+QAAAJADAAAAAA==&#10;" strokeweight="0"/>
                <v:line id="Line 1121" o:spid="_x0000_s1326" style="position:absolute;flip:x y;visibility:visible;mso-wrap-style:square" from="26822,5086" to="2718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62nsIAAADdAAAADwAAAGRycy9kb3ducmV2LnhtbERPTWsCMRC9F/wPYQQvRbNrYZWtUUqp&#10;Ir11be/DZrpZTCZLkur6702h0Ns83udsdqOz4kIh9p4VlIsCBHHrdc+dgs/Tfr4GEROyRuuZFNwo&#10;wm47edhgrf2VP+jSpE7kEI41KjApDbWUsTXkMC78QJy5bx8cpgxDJ3XAaw53Vi6LopIOe84NBgd6&#10;NdSemx+n4Gn1dTqe7aN530dn3g62aatwU2o2HV+eQSQa07/4z33UeX5ZVvD7TT5Bb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62nsIAAADdAAAADwAAAAAAAAAAAAAA&#10;AAChAgAAZHJzL2Rvd25yZXYueG1sUEsFBgAAAAAEAAQA+QAAAJADAAAAAA==&#10;" strokeweight="0"/>
                <v:line id="Line 1122" o:spid="_x0000_s1327" style="position:absolute;flip:x y;visibility:visible;mso-wrap-style:square" from="26752,5086" to="27184,5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ITBcEAAADdAAAADwAAAGRycy9kb3ducmV2LnhtbERPTWsCMRC9F/wPYQQvpWbXgpatUUqp&#10;It666n3YTDeLyWRJUl3/vSkIvc3jfc5yPTgrLhRi51lBOS1AEDded9wqOB42L28gYkLWaD2TghtF&#10;WK9GT0ustL/yN13q1IocwrFCBSalvpIyNoYcxqnviTP344PDlGFopQ54zeHOyllRzKXDjnODwZ4+&#10;DTXn+tcpeF2cDruzfTb7TXTma2vrZh5uSk3Gw8c7iERD+hc/3Dud55flAv6+ySfI1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8hMFwQAAAN0AAAAPAAAAAAAAAAAAAAAA&#10;AKECAABkcnMvZG93bnJldi54bWxQSwUGAAAAAAQABAD5AAAAjwMAAAAA&#10;" strokeweight="0"/>
                <v:line id="Line 1123" o:spid="_x0000_s1328" style="position:absolute;flip:x y;visibility:visible;mso-wrap-style:square" from="26898,5086" to="27254,5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2Hd8QAAADdAAAADwAAAGRycy9kb3ducmV2LnhtbESPQUsDMRCF70L/QxjBi9jsVqiyNi1F&#10;Wine3Op92IybpclkSWK7/ffOQfA2w3vz3jerzRS8OlPKQ2QD9bwCRdxFO3Bv4PO4f3gGlQuyRR+Z&#10;DFwpw2Y9u1lhY+OFP+jcll5JCOcGDbhSxkbr3DkKmOdxJBbtO6aARdbUa5vwIuHB60VVLXXAgaXB&#10;4UivjrpT+xMMPD59HQ8nf+/e9zm43Ztvu2W6GnN3O21fQBWayr/57/pgBb+uBVe+kRH0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bYd3xAAAAN0AAAAPAAAAAAAAAAAA&#10;AAAAAKECAABkcnMvZG93bnJldi54bWxQSwUGAAAAAAQABAD5AAAAkgMAAAAA&#10;" strokeweight="0"/>
                <v:line id="Line 1124" o:spid="_x0000_s1329" style="position:absolute;visibility:visible;mso-wrap-style:square" from="26752,5016" to="26752,5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nqnsMAAADd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LJvC7zfxB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56p7DAAAA3QAAAA8AAAAAAAAAAAAA&#10;AAAAoQIAAGRycy9kb3ducmV2LnhtbFBLBQYAAAAABAAEAPkAAACRAwAAAAA=&#10;" strokeweight="0"/>
                <v:line id="Line 1125" o:spid="_x0000_s1330" style="position:absolute;visibility:visible;mso-wrap-style:square" from="26752,5016" to="27108,5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+JvsYAAADdAAAADwAAAGRycy9kb3ducmV2LnhtbESPQWvCQBCF74X+h2UK3uomgjZNXaWI&#10;RXurVqHHITtNFrOzIbvV+O87B8HbDO/Ne9/Ml4Nv1Zn66AIbyMcZKOIqWMe1gcP3x3MBKiZki21g&#10;MnClCMvF48McSxsuvKPzPtVKQjiWaKBJqSu1jlVDHuM4dMSi/YbeY5K1r7Xt8SLhvtWTLJtpj46l&#10;ocGOVg1Vp/2fN+C+Zpvp58vx9ajXm5T/FKfC+YMxo6fh/Q1UoiHdzbfrrRX8fCL88o2MoB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vib7GAAAA3QAAAA8AAAAAAAAA&#10;AAAAAAAAoQIAAGRycy9kb3ducmV2LnhtbFBLBQYAAAAABAAEAPkAAACUAwAAAAA=&#10;" strokeweight="0"/>
                <v:line id="Line 1126" o:spid="_x0000_s1331" style="position:absolute;visibility:visible;mso-wrap-style:square" from="35648,8096" to="35648,19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68PsQAAADdAAAADwAAAGRycy9kb3ducmV2LnhtbERPS2sCMRC+F/ofwhR6q9mH2LIapRSr&#10;PXjx0YK3YTPdLN1M1k3U9d83guBtPr7nTGa9bcSJOl87VpAOEhDEpdM1Vwp228+XNxA+IGtsHJOC&#10;C3mYTR8fJlhod+Y1nTahEjGEfYEKTAhtIaUvDVn0A9cSR+7XdRZDhF0ldYfnGG4bmSXJSFqsOTYY&#10;bOnDUPm3OVoF28VymH+//vB8ZY6cW78/NLtWqeen/n0MIlAf7uKb+0vH+WmWwvWbeIK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frw+xAAAAN0AAAAPAAAAAAAAAAAA&#10;AAAAAKECAABkcnMvZG93bnJldi54bWxQSwUGAAAAAAQABAD5AAAAkgMAAAAA&#10;" strokecolor="#903" strokeweight="31e-5mm">
                  <v:stroke dashstyle="1 1"/>
                </v:line>
                <v:line id="Line 1127" o:spid="_x0000_s1332" style="position:absolute;flip:x y;visibility:visible;mso-wrap-style:square" from="35356,18484" to="35648,19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8MF8QAAADdAAAADwAAAGRycy9kb3ducmV2LnhtbERPTWvCQBC9C/6HZYTe6iYp2hBdRYSW&#10;UgrSRMHjkJ0mabKzIbtq+u+7hYK3ebzPWW9H04krDa6xrCCeRyCIS6sbrhQci5fHFITzyBo7y6Tg&#10;hxxsN9PJGjNtb/xJ19xXIoSwy1BB7X2fSenKmgy6ue2JA/dlB4M+wKGSesBbCDedTKJoKQ02HBpq&#10;7GlfU9nmF6Pg/VJIuXDV89PipPPDa5t+n6MPpR5m424FwtPo7+J/95sO8+Mkgb9vwgl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3wwXxAAAAN0AAAAPAAAAAAAAAAAA&#10;AAAAAKECAABkcnMvZG93bnJldi54bWxQSwUGAAAAAAQABAD5AAAAkgMAAAAA&#10;" strokecolor="#903" strokeweight="31e-5mm"/>
                <v:line id="Line 1128" o:spid="_x0000_s1333" style="position:absolute;flip:y;visibility:visible;mso-wrap-style:square" from="35648,18484" to="35934,19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dl18MAAADdAAAADwAAAGRycy9kb3ducmV2LnhtbERP24rCMBB9F/Yfwiz4IppWWZFqlGVZ&#10;QUEEb/g6NLNtd5tJSaLWvzcLgm9zONeZLVpTiys5X1lWkA4SEMS51RUXCo6HZX8CwgdkjbVlUnAn&#10;D4v5W2eGmbY33tF1HwoRQ9hnqKAMocmk9HlJBv3ANsSR+7HOYIjQFVI7vMVwU8thkoylwYpjQ4kN&#10;fZWU/+0vRkHvnF7Wk9+w+dji98nZijdbHinVfW8/pyACteElfrpXOs5PhyP4/yae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XZdfDAAAA3QAAAA8AAAAAAAAAAAAA&#10;AAAAoQIAAGRycy9kb3ducmV2LnhtbFBLBQYAAAAABAAEAPkAAACRAwAAAAA=&#10;" strokecolor="#903" strokeweight="31e-5mm"/>
                <v:line id="Line 1129" o:spid="_x0000_s1334" style="position:absolute;visibility:visible;mso-wrap-style:square" from="22377,-10033" to="2237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SPvcMAAADdAAAADwAAAGRycy9kb3ducmV2LnhtbERPS2vCQBC+F/wPywje6iZiNUZXkdKi&#10;vfkEj0N2TBazsyG71fTfu4VCb/PxPWex6mwt7tR641hBOkxAEBdOGy4VnI6frxkIH5A11o5JwQ95&#10;WC17LwvMtXvwnu6HUIoYwj5HBVUITS6lLyqy6IeuIY7c1bUWQ4RtKXWLjxhuazlKkom0aDg2VNjQ&#10;e0XF7fBtFZjdZPP2NT3PzvJjE9JLdsuMPSk16HfrOYhAXfgX/7m3Os5PR2P4/SaeIJ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Uj73DAAAA3QAAAA8AAAAAAAAAAAAA&#10;AAAAoQIAAGRycy9kb3ducmV2LnhtbFBLBQYAAAAABAAEAPkAAACRAwAAAAA=&#10;" strokeweight="0"/>
                <v:line id="Line 1130" o:spid="_x0000_s1335" style="position:absolute;visibility:visible;mso-wrap-style:square" from="22377,-10033" to="22663,-10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gqJsIAAADdAAAADwAAAGRycy9kb3ducmV2LnhtbERPS4vCMBC+L/gfwgje1rSCbq1GEVlx&#10;va0v8Dg0YxtsJqXJavffm4UFb/PxPWe+7Gwt7tR641hBOkxAEBdOGy4VnI6b9wyED8gaa8ek4Jc8&#10;LBe9tznm2j14T/dDKEUMYZ+jgiqEJpfSFxVZ9EPXEEfu6lqLIcK2lLrFRwy3tRwlyURaNBwbKmxo&#10;XVFxO/xYBeZ7sh3vPs7Ts/zchvSS3TJjT0oN+t1qBiJQF17if/eXjvPT0Rj+voknyM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9gqJsIAAADdAAAADwAAAAAAAAAAAAAA&#10;AAChAgAAZHJzL2Rvd25yZXYueG1sUEsFBgAAAAAEAAQA+QAAAJADAAAAAA==&#10;" strokeweight="0"/>
                <v:line id="Line 1131" o:spid="_x0000_s1336" style="position:absolute;flip:x;visibility:visible;mso-wrap-style:square" from="22447,-9956" to="22663,-9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bDFsQAAADdAAAADwAAAGRycy9kb3ducmV2LnhtbERPTWsCMRC9F/wPYQRvNasHW1ajiKWl&#10;CLVo68HbuBl3FzeTJYlu/PdGKPQ2j/c5s0U0jbiS87VlBaNhBoK4sLrmUsHvz/vzKwgfkDU2lknB&#10;jTws5r2nGebadryl6y6UIoWwz1FBFUKbS+mLigz6oW2JE3eyzmBI0JVSO+xSuGnkOMsm0mDNqaHC&#10;llYVFefdxSjYbl746D4u8RyP3df3YV+u929LpQb9uJyCCBTDv/jP/anT/NF4Ao9v0gl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9sMWxAAAAN0AAAAPAAAAAAAAAAAA&#10;AAAAAKECAABkcnMvZG93bnJldi54bWxQSwUGAAAAAAQABAD5AAAAkgMAAAAA&#10;" strokeweight="0"/>
                <v:line id="Line 1132" o:spid="_x0000_s1337" style="position:absolute;flip:y;visibility:visible;mso-wrap-style:square" from="22447,-9956" to="22447,-9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pmjcQAAADdAAAADwAAAGRycy9kb3ducmV2LnhtbERPTWsCMRC9C/6HMEJvmtVDla1RpGIp&#10;ghVtPfQ2bqa7i5vJkkQ3/fdNQfA2j/c582U0jbiR87VlBeNRBoK4sLrmUsHX52Y4A+EDssbGMin4&#10;JQ/LRb83x1zbjg90O4ZSpBD2OSqoQmhzKX1RkUE/si1x4n6sMxgSdKXUDrsUbho5ybJnabDm1FBh&#10;S68VFZfj1Sg4fEz57N6u8RLP3W7/fSq3p/VKqadBXL2ACBTDQ3x3v+s0fzyZwv836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maNxAAAAN0AAAAPAAAAAAAAAAAA&#10;AAAAAKECAABkcnMvZG93bnJldi54bWxQSwUGAAAAAAQABAD5AAAAkgMAAAAA&#10;" strokeweight="0"/>
                <v:line id="Line 1133" o:spid="_x0000_s1338" style="position:absolute;visibility:visible;mso-wrap-style:square" from="22377,-10033" to="22733,-10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mFuMYAAADdAAAADwAAAGRycy9kb3ducmV2LnhtbESPQWvCQBCF74X+h2UK3uomgjZNXaWI&#10;RXurVqHHITtNFrOzIbvV+O87B8HbDO/Ne9/Ml4Nv1Zn66AIbyMcZKOIqWMe1gcP3x3MBKiZki21g&#10;MnClCMvF48McSxsuvKPzPtVKQjiWaKBJqSu1jlVDHuM4dMSi/YbeY5K1r7Xt8SLhvtWTLJtpj46l&#10;ocGOVg1Vp/2fN+C+Zpvp58vx9ajXm5T/FKfC+YMxo6fh/Q1UoiHdzbfrrRX8fCK48o2MoB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ZhbjGAAAA3QAAAA8AAAAAAAAA&#10;AAAAAAAAoQIAAGRycy9kb3ducmV2LnhtbFBLBQYAAAAABAAEAPkAAACUAwAAAAA=&#10;" strokeweight="0"/>
                <v:line id="Line 1134" o:spid="_x0000_s1339" style="position:absolute;visibility:visible;mso-wrap-style:square" from="22377,-9817" to="2237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UgI8IAAADdAAAADwAAAGRycy9kb3ducmV2LnhtbERPS4vCMBC+L/gfwgh7W9MK69ZqFBHF&#10;9ba+wOPQjG2wmZQmavffm4UFb/PxPWc672wt7tR641hBOkhAEBdOGy4VHA/rjwyED8gaa8ek4Jc8&#10;zGe9tynm2j14R/d9KEUMYZ+jgiqEJpfSFxVZ9APXEEfu4lqLIcK2lLrFRwy3tRwmyUhaNBwbKmxo&#10;WVFx3d+sAvMz2nxuv07jk1xtQnrOrpmxR6Xe+91iAiJQF17if/e3jvPT4Rj+voknyN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pUgI8IAAADdAAAADwAAAAAAAAAAAAAA&#10;AAChAgAAZHJzL2Rvd25yZXYueG1sUEsFBgAAAAAEAAQA+QAAAJADAAAAAA==&#10;" strokeweight="0"/>
                <v:line id="Line 1135" o:spid="_x0000_s1340" style="position:absolute;visibility:visible;mso-wrap-style:square" from="22447,-10033" to="2244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YfY8YAAADdAAAADwAAAGRycy9kb3ducmV2LnhtbESPQU/DMAyF75P4D5GRuG1pQRulLJsQ&#10;Yhq7jbJJHK3GtNEap2rCVv49PiDtZus9v/d5uR59p840RBfYQD7LQBHXwTpuDBw+N9MCVEzIFrvA&#10;ZOCXIqxXN5MlljZc+IPOVWqUhHAs0UCbUl9qHeuWPMZZ6IlF+w6DxyTr0Gg74EXCfafvs2yhPTqW&#10;hhZ7em2pPlU/3oDbL7bz3ePx6ajftin/Kk6F8wdj7m7Hl2dQicZ0Nf9fv1vBzx+EX76REf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2H2PGAAAA3QAAAA8AAAAAAAAA&#10;AAAAAAAAoQIAAGRycy9kb3ducmV2LnhtbFBLBQYAAAAABAAEAPkAAACUAwAAAAA=&#10;" strokeweight="0"/>
                <v:line id="Line 1136" o:spid="_x0000_s1341" style="position:absolute;visibility:visible;mso-wrap-style:square" from="22377,-9956" to="22733,-9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q6+MMAAADdAAAADwAAAGRycy9kb3ducmV2LnhtbERPS2vCQBC+F/wPywjedBOlmqauIqLY&#10;3nxCj0N2mixmZ0N21fTfdwtCb/PxPWe+7Gwt7tR641hBOkpAEBdOGy4VnE/bYQbCB2SNtWNS8EMe&#10;loveyxxz7R58oPsxlCKGsM9RQRVCk0vpi4os+pFriCP37VqLIcK2lLrFRwy3tRwnyVRaNBwbKmxo&#10;XVFxPd6sArOf7l4/Z5e3i9zsQvqVXTNjz0oN+t3qHUSgLvyLn+4PHeenkxT+vokn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6uvjDAAAA3QAAAA8AAAAAAAAAAAAA&#10;AAAAoQIAAGRycy9kb3ducmV2LnhtbFBLBQYAAAAABAAEAPkAAACRAwAAAAA=&#10;" strokeweight="0"/>
                <v:line id="Line 1137" o:spid="_x0000_s1342" style="position:absolute;visibility:visible;mso-wrap-style:square" from="22377,-9956" to="22733,-9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gkj8MAAADdAAAADwAAAGRycy9kb3ducmV2LnhtbERPS2vCQBC+F/wPywje6iZKNUZXkdKi&#10;vfkEj0N2TBazsyG71fTfu4VCb/PxPWex6mwt7tR641hBOkxAEBdOGy4VnI6frxkIH5A11o5JwQ95&#10;WC17LwvMtXvwnu6HUIoYwj5HBVUITS6lLyqy6IeuIY7c1bUWQ4RtKXWLjxhuazlKkom0aDg2VNjQ&#10;e0XF7fBtFZjdZPP2NT3PzvJjE9JLdsuMPSk16HfrOYhAXfgX/7m3Os5PxyP4/SaeIJ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oJI/DAAAA3QAAAA8AAAAAAAAAAAAA&#10;AAAAoQIAAGRycy9kb3ducmV2LnhtbFBLBQYAAAAABAAEAPkAAACRAwAAAAA=&#10;" strokeweight="0"/>
                <v:line id="Line 1138" o:spid="_x0000_s1343" style="position:absolute;visibility:visible;mso-wrap-style:square" from="22447,-10033" to="2244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SBFMMAAADdAAAADwAAAGRycy9kb3ducmV2LnhtbERPS2vCQBC+F/wPywje6iaVaoyuIsWi&#10;vfkEj0N2TBazsyG71fTfu4VCb/PxPWe+7Gwt7tR641hBOkxAEBdOGy4VnI6frxkIH5A11o5JwQ95&#10;WC56L3PMtXvwnu6HUIoYwj5HBVUITS6lLyqy6IeuIY7c1bUWQ4RtKXWLjxhua/mWJGNp0XBsqLCh&#10;j4qK2+HbKjC78eb9a3KenuV6E9JLdsuMPSk16HerGYhAXfgX/7m3Os5PRyP4/Sae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kgRTDAAAA3QAAAA8AAAAAAAAAAAAA&#10;AAAAoQIAAGRycy9kb3ducmV2LnhtbFBLBQYAAAAABAAEAPkAAACRAwAAAAA=&#10;" strokeweight="0"/>
                <v:line id="Line 1139" o:spid="_x0000_s1344" style="position:absolute;visibility:visible;mso-wrap-style:square" from="22447,-10033" to="2244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0ZYMMAAADdAAAADwAAAGRycy9kb3ducmV2LnhtbERPS2vCQBC+F/wPywi91U1sqzG6Sikt&#10;6s0neByyY7KYnQ3Zrab/visUvM3H95zZorO1uFLrjWMF6SABQVw4bbhUcNh/v2QgfEDWWDsmBb/k&#10;YTHvPc0w1+7GW7ruQiliCPscFVQhNLmUvqjIoh+4hjhyZ9daDBG2pdQt3mK4reUwSUbSouHYUGFD&#10;nxUVl92PVWA2o+X7enycHOXXMqSn7JIZe1Dqud99TEEE6sJD/O9e6Tg/fX2D+zfxBD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NGWDDAAAA3QAAAA8AAAAAAAAAAAAA&#10;AAAAoQIAAGRycy9kb3ducmV2LnhtbFBLBQYAAAAABAAEAPkAAACRAwAAAAA=&#10;" strokeweight="0"/>
                <v:line id="Line 1140" o:spid="_x0000_s1345" style="position:absolute;visibility:visible;mso-wrap-style:square" from="22377,-10033" to="22733,-10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G8+8MAAADdAAAADwAAAGRycy9kb3ducmV2LnhtbERPTWvCQBC9F/wPyxS86SYWNY2uIlKx&#10;valV8Dhkp8lidjZkV43/vlsQepvH+5z5srO1uFHrjWMF6TABQVw4bbhUcPzeDDIQPiBrrB2Tggd5&#10;WC56L3PMtbvznm6HUIoYwj5HBVUITS6lLyqy6IeuIY7cj2sthgjbUuoW7zHc1nKUJBNp0XBsqLCh&#10;dUXF5XC1Csxush1/TU/vJ/mxDek5u2TGHpXqv3arGYhAXfgXP92fOs5P38bw9008QS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BvPvDAAAA3QAAAA8AAAAAAAAAAAAA&#10;AAAAoQIAAGRycy9kb3ducmV2LnhtbFBLBQYAAAAABAAEAPkAAACRAwAAAAA=&#10;" strokeweight="0"/>
                <v:line id="Line 1141" o:spid="_x0000_s1346" style="position:absolute;visibility:visible;mso-wrap-style:square" from="22377,-9956" to="22733,-9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MijMMAAADdAAAADwAAAGRycy9kb3ducmV2LnhtbERPS2vCQBC+F/wPywje6iZKY4yuImKx&#10;vbU+wOOQHZPF7GzIbjX9991Cobf5+J6zXPe2EXfqvHGsIB0nIIhLpw1XCk7H1+cchA/IGhvHpOCb&#10;PKxXg6clFto9+JPuh1CJGMK+QAV1CG0hpS9rsujHriWO3NV1FkOEXSV1h48Ybhs5SZJMWjQcG2ps&#10;aVtTeTt8WQXmI9u/vM/O87Pc7UN6yW+5sSelRsN+swARqA//4j/3m47z02kGv9/EE+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TIozDAAAA3QAAAA8AAAAAAAAAAAAA&#10;AAAAoQIAAGRycy9kb3ducmV2LnhtbFBLBQYAAAAABAAEAPkAAACRAwAAAAA=&#10;" strokeweight="0"/>
                <v:line id="Line 1142" o:spid="_x0000_s1347" style="position:absolute;visibility:visible;mso-wrap-style:square" from="22377,-10033" to="2237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+HF8QAAADdAAAADwAAAGRycy9kb3ducmV2LnhtbERPS2vCQBC+F/wPywi91U1a1DRmlVJa&#10;rDdfgR6H7JgsZmdDdqvx33eFQm/z8T2nWA22FRfqvXGsIJ0kIIgrpw3XCo6Hz6cMhA/IGlvHpOBG&#10;HlbL0UOBuXZX3tFlH2oRQ9jnqKAJocul9FVDFv3EdcSRO7neYoiwr6Xu8RrDbSufk2QmLRqODQ12&#10;9N5Qdd7/WAVmO1tPN/PytZQf65B+Z+fM2KNSj+PhbQEi0BD+xX/uLx3npy9zuH8TT5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4cXxAAAAN0AAAAPAAAAAAAAAAAA&#10;AAAAAKECAABkcnMvZG93bnJldi54bWxQSwUGAAAAAAQABAD5AAAAkgMAAAAA&#10;" strokeweight="0"/>
                <v:line id="Line 1143" o:spid="_x0000_s1348" style="position:absolute;flip:x;visibility:visible;mso-wrap-style:square" from="22377,-10033" to="22733,-10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xkIsgAAADdAAAADwAAAGRycy9kb3ducmV2LnhtbESPQUsDMRCF70L/QxjBm81WQWXbtJRK&#10;iwgqrfbQ23Qz7i7dTJYk7cZ/7xwEbzO8N+99M1tk16kLhdh6NjAZF6CIK29brg18fa5vn0DFhGyx&#10;80wGfijCYj66mmFp/cBbuuxSrSSEY4kGmpT6UutYNeQwjn1PLNq3Dw6TrKHWNuAg4a7Td0XxoB22&#10;LA0N9rRqqDrtzs7A9v2Rj2Fzzqd8HN4+Dvv6df+8NObmOi+noBLl9G/+u36xgj+5F1z5Rkb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/xkIsgAAADdAAAADwAAAAAA&#10;AAAAAAAAAAChAgAAZHJzL2Rvd25yZXYueG1sUEsFBgAAAAAEAAQA+QAAAJYDAAAAAA==&#10;" strokeweight="0"/>
                <v:line id="Line 1144" o:spid="_x0000_s1349" style="position:absolute;visibility:visible;mso-wrap-style:square" from="22447,-9956" to="2280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pmSsMAAADdAAAADwAAAGRycy9kb3ducmV2LnhtbERPS2sCMRC+F/ofwhR6q1kVim6NIoJS&#10;WjxofVynm+lm6WayJOnu+u+NIPQ2H99zZove1qIlHyrHCoaDDARx4XTFpYLD1/plAiJEZI21Y1Jw&#10;oQCL+ePDDHPtOt5Ru4+lSCEcclRgYmxyKUNhyGIYuIY4cT/OW4wJ+lJqj10Kt7UcZdmrtFhxajDY&#10;0MpQ8bv/swriZjnlsT4d20mHpTl/+o9u+63U81O/fAMRqY//4rv7Xaf5w/EUbt+kE+T8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aZkrDAAAA3QAAAA8AAAAAAAAAAAAA&#10;AAAAoQIAAGRycy9kb3ducmV2LnhtbFBLBQYAAAAABAAEAPkAAACRAwAAAAA=&#10;" strokeweight="64e-5mm"/>
                <v:line id="Line 1145" o:spid="_x0000_s1350" style="position:absolute;flip:x y;visibility:visible;mso-wrap-style:square" from="22447,-9956" to="2280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ikbMUAAADdAAAADwAAAGRycy9kb3ducmV2LnhtbESPQUsDMRCF74L/IYzgRWy2VVpZmxaR&#10;Voq3but92IybpclkSWK7/ffOQfA2w3vz3jfL9Ri8OlPKfWQD00kFiriNtufOwPGwfXwBlQuyRR+Z&#10;DFwpw3p1e7PE2sYL7+nclE5JCOcaDbhShlrr3DoKmCdxIBbtO6aARdbUaZvwIuHB61lVzXXAnqXB&#10;4UDvjtpT8xMMPC2+DruTf3Cf2xzc5sM37Txdjbm/G99eQRUay7/573pnBX/6LPzyjYy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ikbMUAAADdAAAADwAAAAAAAAAA&#10;AAAAAAChAgAAZHJzL2Rvd25yZXYueG1sUEsFBgAAAAAEAAQA+QAAAJMDAAAAAA==&#10;" strokeweight="0"/>
                <v:line id="Line 1146" o:spid="_x0000_s1351" style="position:absolute;flip:x y;visibility:visible;mso-wrap-style:square" from="22447,-10033" to="2280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QB98IAAADdAAAADwAAAGRycy9kb3ducmV2LnhtbERPTWsCMRC9F/ofwhR6KZrdVlRWo5RS&#10;i3jrWu/DZtwsJpMlSXX9901B8DaP9znL9eCsOFOInWcF5bgAQdx43XGr4Ge/Gc1BxISs0XomBVeK&#10;sF49Piyx0v7C33SuUytyCMcKFZiU+krK2BhyGMe+J87c0QeHKcPQSh3wksOdla9FMZUOO84NBnv6&#10;MNSc6l+n4G122G9P9sXsNtGZzy9bN9NwVer5aXhfgEg0pLv45t7qPL+clPD/TT5Br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eQB98IAAADdAAAADwAAAAAAAAAAAAAA&#10;AAChAgAAZHJzL2Rvd25yZXYueG1sUEsFBgAAAAAEAAQA+QAAAJADAAAAAA==&#10;" strokeweight="0"/>
                <v:line id="Line 1147" o:spid="_x0000_s1352" style="position:absolute;flip:x y;visibility:visible;mso-wrap-style:square" from="22447,-9956" to="2280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afgMIAAADdAAAADwAAAGRycy9kb3ducmV2LnhtbERPTWsCMRC9C/0PYYReRLNasbIapZRa&#10;xJtrvQ+bcbOYTJYk1fXfN4VCb/N4n7Pe9s6KG4XYelYwnRQgiGuvW24UfJ124yWImJA1Ws+k4EER&#10;tpunwRpL7e98pFuVGpFDOJaowKTUlVLG2pDDOPEdceYuPjhMGYZG6oD3HO6snBXFQjpsOTcY7Ojd&#10;UH2tvp2Cl9fzaX+1I3PYRWc+Pm1VL8JDqedh/7YCkahP/+I/917n+dP5DH6/yS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TafgMIAAADdAAAADwAAAAAAAAAAAAAA&#10;AAChAgAAZHJzL2Rvd25yZXYueG1sUEsFBgAAAAAEAAQA+QAAAJADAAAAAA==&#10;" strokeweight="0"/>
                <v:line id="Line 1148" o:spid="_x0000_s1353" style="position:absolute;flip:x y;visibility:visible;mso-wrap-style:square" from="22447,-9956" to="2280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o6G8IAAADdAAAADwAAAGRycy9kb3ducmV2LnhtbERPTWsCMRC9F/ofwgi9FM1axcpqlCK1&#10;iDfXeh8242YxmSxJ1PXfN4VCb/N4n7Nc986KG4XYelYwHhUgiGuvW24UfB+3wzmImJA1Ws+k4EER&#10;1qvnpyWW2t/5QLcqNSKHcCxRgUmpK6WMtSGHceQ74sydfXCYMgyN1AHvOdxZ+VYUM+mw5dxgsKON&#10;ofpSXZ2CyfvpuLvYV7PfRmc+v2xVz8JDqZdB/7EAkahP/+I/907n+ePpBH6/ySfI1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o6G8IAAADdAAAADwAAAAAAAAAAAAAA&#10;AAChAgAAZHJzL2Rvd25yZXYueG1sUEsFBgAAAAAEAAQA+QAAAJADAAAAAA==&#10;" strokeweight="0"/>
                <v:line id="Line 1149" o:spid="_x0000_s1354" style="position:absolute;flip:x y;visibility:visible;mso-wrap-style:square" from="22377,-9956" to="22809,-9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Oib8IAAADdAAAADwAAAGRycy9kb3ducmV2LnhtbERPTWsCMRC9C/0PYQq9iGatYmVrlFKq&#10;SG+u9T5sxs1iMlmSVNd/3whCb/N4n7Nc986KC4XYelYwGRcgiGuvW24U/Bw2owWImJA1Ws+k4EYR&#10;1qunwRJL7a+8p0uVGpFDOJaowKTUlVLG2pDDOPYdceZOPjhMGYZG6oDXHO6sfC2KuXTYcm4w2NGn&#10;ofpc/ToF07fjYXe2Q/O9ic58bW1Vz8NNqZfn/uMdRKI+/Ysf7p3O8yezGdy/yS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ZOib8IAAADdAAAADwAAAAAAAAAAAAAA&#10;AAChAgAAZHJzL2Rvd25yZXYueG1sUEsFBgAAAAAEAAQA+QAAAJADAAAAAA==&#10;" strokeweight="0"/>
                <v:line id="Line 1150" o:spid="_x0000_s1355" style="position:absolute;flip:x y;visibility:visible;mso-wrap-style:square" from="22523,-9956" to="22879,-9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8H9MIAAADdAAAADwAAAGRycy9kb3ducmV2LnhtbERPTWsCMRC9F/ofwgi9FM1aq5bVKKVo&#10;EW+ueh82081iMlmSVNd/3xQKvc3jfc5y3TsrrhRi61nBeFSAIK69brlRcDpuh28gYkLWaD2TgjtF&#10;WK8eH5ZYan/jA12r1IgcwrFEBSalrpQy1oYcxpHviDP35YPDlGFopA54y+HOypeimEmHLecGgx19&#10;GKov1bdTMJmfj7uLfTb7bXRm82mrehbuSj0N+vcFiER9+hf/uXc6zx+/TuH3m3yCX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t8H9MIAAADdAAAADwAAAAAAAAAAAAAA&#10;AAChAgAAZHJzL2Rvd25yZXYueG1sUEsFBgAAAAAEAAQA+QAAAJADAAAAAA==&#10;" strokeweight="0"/>
                <v:line id="Line 1151" o:spid="_x0000_s1356" style="position:absolute;visibility:visible;mso-wrap-style:square" from="22377,-10033" to="22377,-9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VR8cMAAADdAAAADwAAAGRycy9kb3ducmV2LnhtbERPS2vCQBC+F/wPywje6iZiY4yuImKx&#10;vbU+wOOQHZPF7GzIbjX9991Cobf5+J6zXPe2EXfqvHGsIB0nIIhLpw1XCk7H1+cchA/IGhvHpOCb&#10;PKxXg6clFto9+JPuh1CJGMK+QAV1CG0hpS9rsujHriWO3NV1FkOEXSV1h48Ybhs5SZJMWjQcG2ps&#10;aVtTeTt8WQXmI9u/vM/O87Pc7UN6yW+5sSelRsN+swARqA//4j/3m47z02kGv9/EE+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7VUfHDAAAA3QAAAA8AAAAAAAAAAAAA&#10;AAAAoQIAAGRycy9kb3ducmV2LnhtbFBLBQYAAAAABAAEAPkAAACRAwAAAAA=&#10;" strokeweight="0"/>
                <v:line id="Line 1152" o:spid="_x0000_s1357" style="position:absolute;visibility:visible;mso-wrap-style:square" from="22377,-10033" to="22733,-10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n0asQAAADdAAAADwAAAGRycy9kb3ducmV2LnhtbERPS2vCQBC+F/wPywi91U1K1TRmlVJa&#10;rDdfgR6H7JgsZmdDdqvx33eFQm/z8T2nWA22FRfqvXGsIJ0kIIgrpw3XCo6Hz6cMhA/IGlvHpOBG&#10;HlbL0UOBuXZX3tFlH2oRQ9jnqKAJocul9FVDFv3EdcSRO7neYoiwr6Xu8RrDbSufk2QmLRqODQ12&#10;9N5Qdd7/WAVmO1tPN/PytZQf65B+Z+fM2KNSj+PhbQEi0BD+xX/uLx3npy9zuH8TT5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fRqxAAAAN0AAAAPAAAAAAAAAAAA&#10;AAAAAKECAABkcnMvZG93bnJldi54bWxQSwUGAAAAAAQABAD5AAAAkgMAAAAA&#10;" strokeweight="0"/>
                <v:rect id="Rectangle 1153" o:spid="_x0000_s1358" style="position:absolute;left:35934;top:11034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MGmsMA&#10;AADdAAAADwAAAGRycy9kb3ducmV2LnhtbESP3WoCMRCF74W+Q5hC7zSrFJHVKKUgaOmNqw8wbGZ/&#10;aDJZktRd375zUfBuhnPmnG92h8k7daeY+sAGlosCFHEdbM+tgdv1ON+AShnZogtMBh6U4LB/me2w&#10;tGHkC92r3CoJ4VSigS7nodQ61R15TIswEIvWhOgxyxpbbSOOEu6dXhXFWnvsWRo6HOizo/qn+vUG&#10;9LU6jpvKxSJ8rZpvdz5dGgrGvL1OH1tQmab8NP9fn6zgL98FV76REfT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MGmsMAAADdAAAADwAAAAAAAAAAAAAAAACYAgAAZHJzL2Rv&#10;d25yZXYueG1sUEsFBgAAAAAEAAQA9QAAAIgDAAAAAA==&#10;" filled="f" stroked="f">
                  <v:textbox style="mso-fit-shape-to-text:t" inset="0,0,0,0">
                    <w:txbxContent>
                      <w:p w:rsidR="0003043A" w:rsidRDefault="0003043A" w:rsidP="00AB5A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B17A2" w:rsidRDefault="00FB17A2" w:rsidP="00FB17A2">
      <w:pPr>
        <w:widowControl w:val="0"/>
        <w:jc w:val="center"/>
        <w:rPr>
          <w:rFonts w:cs="Arial"/>
        </w:rPr>
      </w:pPr>
    </w:p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334716"/>
      <w:r>
        <w:lastRenderedPageBreak/>
        <w:t>Casos de Uso</w:t>
      </w:r>
      <w:bookmarkEnd w:id="9"/>
    </w:p>
    <w:p w:rsidR="00FB17A2" w:rsidRDefault="00FB17A2" w:rsidP="00FB17A2">
      <w:pPr>
        <w:pStyle w:val="Ttulo2"/>
      </w:pPr>
      <w:r>
        <w:rPr>
          <w:vanish/>
        </w:rPr>
        <w:t xml:space="preserve">UCS506 </w:t>
      </w:r>
      <w:bookmarkStart w:id="10" w:name="_Toc404334717"/>
      <w:r>
        <w:t>Incluir Dependente</w:t>
      </w:r>
      <w:bookmarkEnd w:id="10"/>
      <w:r>
        <w:t> 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34718"/>
      <w:r>
        <w:t>Fluxo Básico</w:t>
      </w:r>
      <w:bookmarkEnd w:id="11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Dependente.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certidão de nascimento.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 CPF do responsável (pessoa cadastrada no sistema), pelo dependente e o tipo de dependência em relação a este responsável. O sistema gera automaticamente a data de inclusão do responsável.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permite que o ator informe um ou mais responsáveis.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MSG0050 ("Inclusão efetuada com sucesso!").</w:t>
      </w:r>
    </w:p>
    <w:p w:rsidR="00FB17A2" w:rsidRDefault="00FB17A2" w:rsidP="00FB17A2">
      <w:pPr>
        <w:pStyle w:val="Ttulo4"/>
        <w:keepNext w:val="0"/>
        <w:widowControl w:val="0"/>
        <w:shd w:val="clear" w:color="auto" w:fill="FF0000"/>
        <w:tabs>
          <w:tab w:val="clear" w:pos="1985"/>
          <w:tab w:val="num" w:pos="1800"/>
        </w:tabs>
        <w:spacing w:line="240" w:lineRule="auto"/>
        <w:ind w:left="1728" w:hanging="648"/>
      </w:pPr>
      <w:r>
        <w:t>O sistema gera os dados de endereço do dependente com as mesmas informações do endereço do responsável (pessoa), caso haja indicador de residência em relação ao dependente. Os dados do endereço a ser gerado estão no anexo 5.1.</w:t>
      </w:r>
    </w:p>
    <w:p w:rsidR="00FB17A2" w:rsidRDefault="00FB17A2" w:rsidP="00FB17A2">
      <w:pPr>
        <w:pStyle w:val="Ttulo4"/>
        <w:keepNext w:val="0"/>
        <w:widowControl w:val="0"/>
        <w:shd w:val="clear" w:color="auto" w:fill="E6E6E6"/>
        <w:tabs>
          <w:tab w:val="clear" w:pos="1985"/>
          <w:tab w:val="num" w:pos="1800"/>
        </w:tabs>
        <w:spacing w:line="240" w:lineRule="auto"/>
        <w:ind w:left="1728" w:hanging="648"/>
      </w:pPr>
      <w:r>
        <w:t>O sistema copia a identificação do Endereço do Responsável para o Dependente, caso exista indicação de que o Dependente resida com um dos responsáveis.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117309046"/>
      <w:bookmarkStart w:id="13" w:name="_Toc404334719"/>
      <w:r>
        <w:t>Fluxo Alternativo – Informar dependente estrangeiro – 4.1.1.</w:t>
      </w:r>
      <w:bookmarkEnd w:id="12"/>
      <w:r>
        <w:t>5</w:t>
      </w:r>
      <w:bookmarkEnd w:id="13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nacionalidade diferente de brasileira.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qual o país de origem, a data de naturalização, a data de entrada no Brasil e a data limite de permanência no Brasil.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4.1.1.5.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334720"/>
      <w:r>
        <w:t>Fluxo Alternativo – Informar escolaridade do dependente – 4.1.1.5</w:t>
      </w:r>
      <w:bookmarkEnd w:id="14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 grau de </w:t>
      </w:r>
      <w:proofErr w:type="gramStart"/>
      <w:r>
        <w:t>escolaridade .</w:t>
      </w:r>
      <w:proofErr w:type="gramEnd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todos os níveis de formação, associados ao grau de escolaridade selecionado. O ator informa o nível de formação do respectivo grau de escolaridade.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4.1.1.5.</w:t>
      </w:r>
    </w:p>
    <w:p w:rsidR="00FB17A2" w:rsidRDefault="00FB17A2" w:rsidP="00FB17A2">
      <w:pPr>
        <w:pStyle w:val="Recuodecorpodetexto"/>
      </w:pPr>
    </w:p>
    <w:p w:rsidR="00FB17A2" w:rsidRDefault="00FB17A2" w:rsidP="00FB17A2">
      <w:pPr>
        <w:pStyle w:val="Recuodecorpodetexto"/>
      </w:pPr>
    </w:p>
    <w:p w:rsidR="00FB17A2" w:rsidRDefault="00FB17A2" w:rsidP="00FB17A2">
      <w:pPr>
        <w:pStyle w:val="Ttulo2"/>
      </w:pPr>
      <w:r>
        <w:rPr>
          <w:vanish/>
        </w:rPr>
        <w:t xml:space="preserve">UCS505 </w:t>
      </w:r>
      <w:bookmarkStart w:id="15" w:name="_Toc404334721"/>
      <w:r>
        <w:t>Alterar Dependente</w:t>
      </w:r>
      <w:bookmarkEnd w:id="15"/>
      <w:r>
        <w:t> 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34722"/>
      <w:r>
        <w:lastRenderedPageBreak/>
        <w:t>Fluxo Básico</w:t>
      </w:r>
      <w:bookmarkEnd w:id="16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Dependente.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Dependente.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permite que o ator informe um ou mais responsáveis.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34723"/>
      <w:r>
        <w:t>Fluxo Alternativo – Informar dependente estrangeiro – 4.2.1.4</w:t>
      </w:r>
      <w:bookmarkEnd w:id="17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nacionalidade diferente de brasileira.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qual o país de origem, a data de naturalização, a data de entrada no Brasil e a data limite de permanência no Brasil.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334724"/>
      <w:r>
        <w:t>Fluxo Alternativo – Informar escolaridade do dependente – 4.2.1.4</w:t>
      </w:r>
      <w:bookmarkEnd w:id="18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 grau de </w:t>
      </w:r>
      <w:proofErr w:type="gramStart"/>
      <w:r>
        <w:t>escolaridade .</w:t>
      </w:r>
      <w:proofErr w:type="gramEnd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todos os níveis de formação, associados ao grau de escolaridade selecionado. O ator informa o nível de formação do respectivo grau de escolaridade.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34725"/>
      <w:r>
        <w:t>Fluxo Alternativo – Informar dados da carteira de saúde do dependente – 4.2.1.4</w:t>
      </w:r>
      <w:bookmarkEnd w:id="19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 tipo de vacinação e a data.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permite que o ator informe um ou mais tipos de vacinação e as respectivas datas.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34726"/>
      <w:r>
        <w:t>Fluxo Alternativo – Informar dados do endereço do dependente – 4.2.1.4</w:t>
      </w:r>
      <w:bookmarkEnd w:id="20"/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identifica que o Dependente reside com um dos responsáveis, então apresenta as informações do endereço sem permitir alteração. Caso contrário o sistema solicita as informações do endereço do dependente.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34727"/>
      <w:r>
        <w:t>Fluxo Alternativo – Informar dados da emancipação do dependente – 4.2.1.4</w:t>
      </w:r>
      <w:bookmarkEnd w:id="21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que o dependente está emancipado, a data de emancipação e o motivo da emancipação.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cyan"/>
        </w:rPr>
      </w:pPr>
      <w:bookmarkStart w:id="22" w:name="_Toc404334728"/>
      <w:r>
        <w:rPr>
          <w:highlight w:val="cyan"/>
        </w:rPr>
        <w:lastRenderedPageBreak/>
        <w:t>Fluxo Alternativo - Alteração do Grau Parentesco Fins Plano Saúde</w:t>
      </w:r>
      <w:bookmarkEnd w:id="22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identifica que houve uma alteração da informação "Grau de parentesco do dependente" e/ou "Grau de parentesco para fins de plano de saúde".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Caso o sistema verifica que o "Grau de Parentesco Fins </w:t>
      </w:r>
      <w:proofErr w:type="gramStart"/>
      <w:r>
        <w:rPr>
          <w:highlight w:val="cyan"/>
        </w:rPr>
        <w:t>Plano Saúde"</w:t>
      </w:r>
      <w:proofErr w:type="gramEnd"/>
      <w:r>
        <w:rPr>
          <w:highlight w:val="cyan"/>
        </w:rPr>
        <w:t xml:space="preserve"> atual e o novo possuem o mesmo valor para o "Indicador de Agregado" (mesma natureza), o sistema inclui um Log de Evento de alteração para a Inscrição de Plano de Saúde vigente, considerando a data atual do Dependente referência com a informação do grau de parentesco atual e atualiza na Inscrição do Plano de saúde identificado o novo Grau de Parentesco para Fins de Plano de Saúde.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Caso o sistema verifica que o "Grau de Parentesco Fins </w:t>
      </w:r>
      <w:proofErr w:type="gramStart"/>
      <w:r>
        <w:rPr>
          <w:highlight w:val="cyan"/>
        </w:rPr>
        <w:t>Plano Saúde"</w:t>
      </w:r>
      <w:proofErr w:type="gramEnd"/>
      <w:r>
        <w:rPr>
          <w:highlight w:val="cyan"/>
        </w:rPr>
        <w:t xml:space="preserve"> atual e o novo possuem valores diferentes para o "Indicador de Agregado, o sistema verifica se existem "Inscrições de Plano de Saúde" vigente para o Dependente. Se houver, o sistema levanta exceção de mensagem MSG1220 "Não é permitido alterar grau de parentesco para fins de plano de saúde com naturezas diferentes que possuem inscrições de plano de saúde vigente".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334729"/>
      <w:r>
        <w:t>Fluxo Alternativo – Alterar Responsável</w:t>
      </w:r>
      <w:bookmarkEnd w:id="23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“Alterar responsável” após executar o caso de uso “Listar Dependente”.</w:t>
      </w:r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as informações dos Responsáveis associados.</w:t>
      </w:r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as informações desejas e submete a operação.</w:t>
      </w:r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Caso o sistema identifica que o registro não possui mais o indicativo de que o dependente reside com um dos responsáveis, então duplicar o endereço atual do dependente para uma nova identificação de Endereço e associar ao Dependente. </w:t>
      </w:r>
    </w:p>
    <w:p w:rsidR="00FB17A2" w:rsidRDefault="00FB17A2" w:rsidP="00FB17A2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</w:tabs>
        <w:spacing w:line="240" w:lineRule="auto"/>
        <w:ind w:left="1728" w:hanging="648"/>
      </w:pPr>
      <w:r>
        <w:t>Caso o dependente seja indicado que reside com um dos responsáveis, o sistema atualiza a identificação de endereço do dependente com a identificação de endereço do responsável que reside.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4.2.1.4.</w:t>
      </w:r>
    </w:p>
    <w:p w:rsidR="00FB17A2" w:rsidRDefault="00FB17A2" w:rsidP="00FB17A2"/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334730"/>
      <w:r>
        <w:t>Exceções</w:t>
      </w:r>
      <w:bookmarkEnd w:id="24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alterar o endereço do dependente quando este reside com um responsável. O sistema exibe a mensagem MSG0984 ("Endereço não pode ser informado, o dependente reside com um responsável.").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Tentativa de excluir um responsável do dependente quando o dependente está associado a um vínculo (associação entre </w:t>
      </w:r>
      <w:r>
        <w:rPr>
          <w:highlight w:val="yellow"/>
        </w:rPr>
        <w:lastRenderedPageBreak/>
        <w:t>dependente e vínculo de um responsável). O sistema exibe a mensagem MSG0076 ("&lt;</w:t>
      </w:r>
      <w:proofErr w:type="spellStart"/>
      <w:r>
        <w:rPr>
          <w:highlight w:val="yellow"/>
        </w:rPr>
        <w:t>nome_da_operação</w:t>
      </w:r>
      <w:proofErr w:type="spellEnd"/>
      <w:r>
        <w:rPr>
          <w:highlight w:val="yellow"/>
        </w:rPr>
        <w:t>&gt; não efetuada. Existe(m) &lt;</w:t>
      </w:r>
      <w:proofErr w:type="spellStart"/>
      <w:r>
        <w:rPr>
          <w:highlight w:val="yellow"/>
        </w:rPr>
        <w:t>nome_do_conceito</w:t>
      </w:r>
      <w:proofErr w:type="spellEnd"/>
      <w:r>
        <w:rPr>
          <w:highlight w:val="yellow"/>
        </w:rPr>
        <w:t xml:space="preserve">&gt; </w:t>
      </w:r>
      <w:proofErr w:type="gramStart"/>
      <w:r>
        <w:rPr>
          <w:highlight w:val="yellow"/>
        </w:rPr>
        <w:t>associadas(</w:t>
      </w:r>
      <w:proofErr w:type="gramEnd"/>
      <w:r>
        <w:rPr>
          <w:highlight w:val="yellow"/>
        </w:rPr>
        <w:t>os).").</w:t>
      </w:r>
    </w:p>
    <w:p w:rsidR="00FB17A2" w:rsidRDefault="00FB17A2" w:rsidP="00FB17A2">
      <w:pPr>
        <w:pStyle w:val="Recuodecorpodetexto"/>
      </w:pPr>
    </w:p>
    <w:p w:rsidR="00FB17A2" w:rsidRDefault="00FB17A2" w:rsidP="00FB17A2">
      <w:pPr>
        <w:pStyle w:val="Ttulo2"/>
      </w:pPr>
      <w:r>
        <w:rPr>
          <w:vanish/>
        </w:rPr>
        <w:t xml:space="preserve">UCS504 </w:t>
      </w:r>
      <w:bookmarkStart w:id="25" w:name="_Toc404334731"/>
      <w:r>
        <w:t>Excluir Dependente</w:t>
      </w:r>
      <w:bookmarkEnd w:id="25"/>
      <w:r>
        <w:t> 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334732"/>
      <w:r>
        <w:t>Fluxo Básico</w:t>
      </w:r>
      <w:bookmarkEnd w:id="26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Dependente.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MSG0052 ("Exclusão efetuada com sucesso!").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34733"/>
      <w:r>
        <w:t>Exceções</w:t>
      </w:r>
      <w:bookmarkEnd w:id="27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um dependente associado a um vínculo de dependente. O sistema exibe a mensagem MSG0077 ("</w:t>
      </w:r>
      <w:proofErr w:type="gramStart"/>
      <w:r>
        <w:t>Este(</w:t>
      </w:r>
      <w:proofErr w:type="gramEnd"/>
      <w:r>
        <w:t>a) &lt;nome_do_conceito1&gt;já está associado(a) ao(à) &lt;nome_do_conceito2&gt;.")</w:t>
      </w:r>
    </w:p>
    <w:p w:rsidR="00FB17A2" w:rsidRDefault="00FB17A2" w:rsidP="00FB17A2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um dependente associado a uma Inscrição de Plano de Saúde. O sistema exibe a mensagem MSG0077 ("</w:t>
      </w:r>
      <w:proofErr w:type="gramStart"/>
      <w:r>
        <w:t>Este(</w:t>
      </w:r>
      <w:proofErr w:type="gramEnd"/>
      <w:r>
        <w:t>a) &lt;nome_do_conceito1&gt;já está associado(a) ao(à) &lt;nome_do_conceito2&gt;.")</w:t>
      </w:r>
    </w:p>
    <w:p w:rsidR="00FB17A2" w:rsidRDefault="00FB17A2" w:rsidP="00FB17A2">
      <w:pPr>
        <w:pStyle w:val="Recuodecorpodetexto"/>
      </w:pPr>
    </w:p>
    <w:p w:rsidR="00FB17A2" w:rsidRDefault="00FB17A2" w:rsidP="00FB17A2">
      <w:pPr>
        <w:pStyle w:val="Ttulo2"/>
      </w:pPr>
      <w:r>
        <w:rPr>
          <w:vanish/>
        </w:rPr>
        <w:t xml:space="preserve">UCS503 </w:t>
      </w:r>
      <w:bookmarkStart w:id="28" w:name="_Toc404334734"/>
      <w:r>
        <w:t>Listar Dependente</w:t>
      </w:r>
      <w:bookmarkEnd w:id="28"/>
      <w:r>
        <w:t> 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334735"/>
      <w:r>
        <w:t>Fluxo Básico</w:t>
      </w:r>
      <w:bookmarkEnd w:id="29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Dependente.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106429272"/>
      <w:bookmarkStart w:id="31" w:name="_Toc117309062"/>
      <w:bookmarkStart w:id="32" w:name="_Toc404334736"/>
      <w:r>
        <w:t xml:space="preserve">Fluxo Alternativo – Detalhar </w:t>
      </w:r>
      <w:bookmarkEnd w:id="30"/>
      <w:bookmarkEnd w:id="31"/>
      <w:r>
        <w:t>Dependente</w:t>
      </w:r>
      <w:bookmarkEnd w:id="32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identifica um item.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realiza o Caso de Uso “Detalhar Dependente”.</w:t>
      </w:r>
    </w:p>
    <w:p w:rsidR="00FB17A2" w:rsidRDefault="00FB17A2" w:rsidP="00FB17A2">
      <w:pPr>
        <w:pStyle w:val="Recuodecorpodetexto"/>
      </w:pPr>
    </w:p>
    <w:p w:rsidR="00FB17A2" w:rsidRDefault="00FB17A2" w:rsidP="00FB17A2">
      <w:pPr>
        <w:pStyle w:val="Ttulo2"/>
      </w:pPr>
      <w:bookmarkStart w:id="33" w:name="_Toc404334737"/>
      <w:r>
        <w:t>Exceções comuns aos casos de uso Incluir e Alterar</w:t>
      </w:r>
      <w:bookmarkEnd w:id="33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334738"/>
      <w:r>
        <w:lastRenderedPageBreak/>
        <w:t>RN01: Tentativa duplicar pela Certidão de Nascimento</w:t>
      </w:r>
      <w:bookmarkEnd w:id="34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os dados da certidão de nascimento (cartório, número do registro, livro e folha) já existentes. O sistema exibe a mensagem MSG0146 ("Já existe dependente com a certidão de nascimento informada."</w:t>
      </w:r>
      <w:proofErr w:type="gramStart"/>
      <w:r>
        <w:t>)</w:t>
      </w:r>
      <w:proofErr w:type="gramEnd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334739"/>
      <w:r>
        <w:t>RN02: Tentativa Informar mais de um Responsável Residente</w:t>
      </w:r>
      <w:bookmarkEnd w:id="35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mais de um responsável com indicador de residência (indica que o dependente reside com uma pessoa cadastrada no sistema).  O sistema exibe a mensagem MSG0153 ("A opção 'Reside com o responsável' deve ser selecionada somente uma vez."</w:t>
      </w:r>
      <w:proofErr w:type="gramStart"/>
      <w:r>
        <w:t>)</w:t>
      </w:r>
      <w:proofErr w:type="gramEnd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>Tentativa de informar o dependente estrangeiro (com a nacionalidade diferente de brasileira) e não informar a data de entrada no Brasil e/ou a data limite de permanência no Brasil. O sistema exibe a mensagem MSG0126 ("Campo obrigatório não preenchido: &lt;</w:t>
      </w:r>
      <w:proofErr w:type="spellStart"/>
      <w:r>
        <w:rPr>
          <w:dstrike/>
          <w:color w:val="FF0000"/>
        </w:rPr>
        <w:t>nome_do_campo</w:t>
      </w:r>
      <w:proofErr w:type="spellEnd"/>
      <w:r>
        <w:rPr>
          <w:dstrike/>
          <w:color w:val="FF0000"/>
        </w:rPr>
        <w:t>&gt;."</w:t>
      </w:r>
      <w:proofErr w:type="gramStart"/>
      <w:r>
        <w:rPr>
          <w:dstrike/>
          <w:color w:val="FF0000"/>
        </w:rPr>
        <w:t>)</w:t>
      </w:r>
      <w:proofErr w:type="gramEnd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334740"/>
      <w:r>
        <w:t>RN03: Tentativa informar Datas superior a Data atual</w:t>
      </w:r>
      <w:bookmarkEnd w:id="36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a data de nascimento do dependente, data da naturalização, data de entrada no Brasil, data de nascimento do responsável, data da vacinação,</w:t>
      </w:r>
      <w:r>
        <w:rPr>
          <w:color w:val="3366FF"/>
        </w:rPr>
        <w:t xml:space="preserve"> data de expedição da Carteira de Identidade</w:t>
      </w:r>
      <w:r>
        <w:t xml:space="preserve">, </w:t>
      </w:r>
      <w:r>
        <w:rPr>
          <w:color w:val="3366FF"/>
        </w:rPr>
        <w:t>idade mental</w:t>
      </w:r>
      <w:r>
        <w:t xml:space="preserve"> maior que a data atual. O sistema exibe a mensagem MSG0144 ("&lt;nome_conceito1&gt; maior que &lt;nome_conceito2&gt;."</w:t>
      </w:r>
      <w:proofErr w:type="gramStart"/>
      <w:r>
        <w:t>)</w:t>
      </w:r>
      <w:proofErr w:type="gramEnd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dstrike/>
        </w:rPr>
      </w:pPr>
      <w:bookmarkStart w:id="37" w:name="_Toc404334741"/>
      <w:r>
        <w:rPr>
          <w:dstrike/>
        </w:rPr>
        <w:t>RN04: Verificar Data Naturalização superior data entrada</w:t>
      </w:r>
      <w:bookmarkEnd w:id="37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</w:rPr>
      </w:pPr>
      <w:r>
        <w:rPr>
          <w:dstrike/>
        </w:rPr>
        <w:t>Tentativa de informar a data da naturalização maior que a data de entrada no Brasil. O sistema exibe a mensagem MSG0144 ("&lt;nome_conceito1&gt; maior que &lt;nome_conceito2&gt;."</w:t>
      </w:r>
      <w:proofErr w:type="gramStart"/>
      <w:r>
        <w:rPr>
          <w:dstrike/>
        </w:rPr>
        <w:t>)</w:t>
      </w:r>
      <w:proofErr w:type="gramEnd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334742"/>
      <w:r>
        <w:t>RN05: Verificar CPF informado é de uma Pessoa cadastrada</w:t>
      </w:r>
      <w:bookmarkEnd w:id="38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informar o CPF da pessoa responsável pelo dependente, que não esteja cadastrada no sistema. O sistema exibe a mensagem MSG0005 ("&lt;Nome do Conceito&gt; não cadastrado no sistema."</w:t>
      </w:r>
      <w:proofErr w:type="gramStart"/>
      <w:r>
        <w:t>)</w:t>
      </w:r>
      <w:proofErr w:type="gramEnd"/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dstrike/>
        </w:rPr>
      </w:pPr>
      <w:bookmarkStart w:id="39" w:name="_Toc404334743"/>
      <w:r>
        <w:rPr>
          <w:dstrike/>
        </w:rPr>
        <w:t>RN06: Verificar se Responsável é um Servidor</w:t>
      </w:r>
      <w:bookmarkEnd w:id="39"/>
      <w:r>
        <w:rPr>
          <w:dstrike/>
        </w:rP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dstrike/>
          <w:color w:val="FF0000"/>
        </w:rPr>
        <w:t>Tentativa de informar um responsável que não possua vínculo no sistema. O sistema exibe a mensagem MSG0238 ("&lt;</w:t>
      </w:r>
      <w:proofErr w:type="spellStart"/>
      <w:r>
        <w:rPr>
          <w:dstrike/>
          <w:color w:val="FF0000"/>
        </w:rPr>
        <w:t>tipo_usuario</w:t>
      </w:r>
      <w:proofErr w:type="spellEnd"/>
      <w:r>
        <w:rPr>
          <w:dstrike/>
          <w:color w:val="FF0000"/>
        </w:rPr>
        <w:t xml:space="preserve">&gt; não possui nenhum vínculo ativo com o Estado."). Após a consultar a pessoa pelo CPF, consultar o Vínculo com a identificação da Pessoa. Se não retornar é </w:t>
      </w:r>
      <w:r>
        <w:rPr>
          <w:dstrike/>
          <w:color w:val="FF0000"/>
        </w:rPr>
        <w:lastRenderedPageBreak/>
        <w:t xml:space="preserve">indicativo que o responsável não é um </w:t>
      </w:r>
      <w:proofErr w:type="gramStart"/>
      <w:r>
        <w:rPr>
          <w:dstrike/>
          <w:color w:val="FF0000"/>
        </w:rPr>
        <w:t>servidor</w:t>
      </w:r>
      <w:r>
        <w:t>.</w:t>
      </w:r>
      <w:proofErr w:type="gramEnd"/>
      <w:r>
        <w:t>[15/02/2008 excluído a pedido do Rogério durante os testes de homologação]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404334744"/>
      <w:r>
        <w:t xml:space="preserve">RN07: Verificar </w:t>
      </w:r>
      <w:proofErr w:type="gramStart"/>
      <w:r>
        <w:t>existência de Inscrição Plano</w:t>
      </w:r>
      <w:proofErr w:type="gramEnd"/>
      <w:r>
        <w:t xml:space="preserve"> Saúde na </w:t>
      </w:r>
      <w:proofErr w:type="spellStart"/>
      <w:r>
        <w:t>desassociação</w:t>
      </w:r>
      <w:proofErr w:type="spellEnd"/>
      <w:r>
        <w:t xml:space="preserve"> de Responsável</w:t>
      </w:r>
      <w:bookmarkEnd w:id="40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verifica, na alteração, quando houver uma exclusão de </w:t>
      </w:r>
      <w:r>
        <w:rPr>
          <w:highlight w:val="cyan"/>
          <w:u w:val="single"/>
        </w:rPr>
        <w:t>associação de responsável</w:t>
      </w:r>
      <w:r>
        <w:rPr>
          <w:highlight w:val="cyan"/>
        </w:rPr>
        <w:t xml:space="preserve"> se existe alguma “Inscrição de Plano de Saúde” para o Dependente e o responsável como titular. (não importa o status da inscrição). Caso exista o sistema levanta a exceção de mensagem MSG1269 "Não é permitido desvincular um dependente de um responsável que possua inscrição de plano de saúde". Consultar no conceito Inscrição de Plano de Saúde utilizando a identificação do Dependente e da Pessoa.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lightGray"/>
        </w:rPr>
      </w:pPr>
      <w:bookmarkStart w:id="41" w:name="_Toc404334745"/>
      <w:r>
        <w:t>RN08: Verificar Nacionalidade diferente de Brasileira</w:t>
      </w:r>
      <w:bookmarkEnd w:id="41"/>
      <w:r>
        <w:t xml:space="preserve"> 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>O sistema verifica nas operações de inclusão ou alteração (Informações Principais) que a nacionalidade do dependente não é brasileira, então se torna obrigatório o preenchimento dos campos “País de Origem” e “data de entrada no Brasil”. Caso não seja informado o sistema apresenta a mensagem MSG936: “É obrigatório informar o campo %1 quando informado %2”.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cyan"/>
        </w:rPr>
      </w:pPr>
      <w:r>
        <w:rPr>
          <w:highlight w:val="lightGray"/>
        </w:rPr>
        <w:t>Para informação, uma pessoa com nacionalidade brasileira, pode ser outro País de origem (naturalidade). Este provavelmente foi naturalizado. Pode também uma pessoa ter nacionalidade e naturalidade diferentes de Brasil.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lightGray"/>
        </w:rPr>
      </w:pPr>
      <w:bookmarkStart w:id="42" w:name="_Toc404334746"/>
      <w:r>
        <w:t>RN09: Verificar CPF registrado para outro Dependente</w:t>
      </w:r>
      <w:bookmarkEnd w:id="42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 xml:space="preserve">O sistema verifica na inclusão e alteração quando houver mudança, tentativa de informar um número de CPF já registrado para outro dependente. O sistema exibe a mensagem MSG0022 “Já existe registro cadastrado com </w:t>
      </w:r>
      <w:proofErr w:type="gramStart"/>
      <w:r>
        <w:rPr>
          <w:highlight w:val="lightGray"/>
        </w:rPr>
        <w:t>este(</w:t>
      </w:r>
      <w:proofErr w:type="gramEnd"/>
      <w:r>
        <w:rPr>
          <w:highlight w:val="lightGray"/>
        </w:rPr>
        <w:t>a) %1.”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lightGray"/>
        </w:rPr>
      </w:pPr>
      <w:bookmarkStart w:id="43" w:name="_Toc404334747"/>
      <w:r>
        <w:t>RN10: Verificar Identidade registrada para outro Dependente</w:t>
      </w:r>
      <w:bookmarkEnd w:id="43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 xml:space="preserve">O sistema verifica na inclusão e alteração quando houver mudança, tentativa de informar um número de identidade com o mesmo Órgão Emissor e Estado já registrado para outro dependente. O sistema exibe a mensagem MSG0022 “Já existe registro cadastrado com </w:t>
      </w:r>
      <w:proofErr w:type="gramStart"/>
      <w:r>
        <w:rPr>
          <w:highlight w:val="lightGray"/>
        </w:rPr>
        <w:t>este(</w:t>
      </w:r>
      <w:proofErr w:type="gramEnd"/>
      <w:r>
        <w:rPr>
          <w:highlight w:val="lightGray"/>
        </w:rPr>
        <w:t>a) %1.”</w:t>
      </w:r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 xml:space="preserve">Exemplo: “Já existe registro cadastrado com </w:t>
      </w:r>
      <w:proofErr w:type="gramStart"/>
      <w:r>
        <w:rPr>
          <w:highlight w:val="lightGray"/>
        </w:rPr>
        <w:t>este(</w:t>
      </w:r>
      <w:proofErr w:type="gramEnd"/>
      <w:r>
        <w:rPr>
          <w:highlight w:val="lightGray"/>
        </w:rPr>
        <w:t xml:space="preserve">a) número, Órgão emissor e UF para a Carteira de Identidade.”; 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lightGray"/>
        </w:rPr>
      </w:pPr>
      <w:bookmarkStart w:id="44" w:name="_Toc404334748"/>
      <w:r>
        <w:t xml:space="preserve">RN11: Verificar Obrigatoriedade para Dependente </w:t>
      </w:r>
      <w:r>
        <w:lastRenderedPageBreak/>
        <w:t>estudante</w:t>
      </w:r>
      <w:bookmarkEnd w:id="44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lightGray"/>
        </w:rPr>
      </w:pPr>
      <w:r>
        <w:rPr>
          <w:highlight w:val="lightGray"/>
        </w:rPr>
        <w:t xml:space="preserve">O sistema identifica nas informações de escolaridade que o dependente é um estudante, então verifica se o campo “Instituição de Ensino” está preenchido. Caso não esteja o sistema levanta exceção de mensagem MSG036: É obrigatório informar o campo %1 quando informado %2; Exemplo: “É obrigatório informar o campo </w:t>
      </w:r>
      <w:r>
        <w:rPr>
          <w:highlight w:val="lightGray"/>
          <w:u w:val="single"/>
        </w:rPr>
        <w:t>Instituição de Ensino</w:t>
      </w:r>
      <w:r>
        <w:rPr>
          <w:highlight w:val="lightGray"/>
        </w:rPr>
        <w:t xml:space="preserve"> quando informado </w:t>
      </w:r>
      <w:r>
        <w:rPr>
          <w:highlight w:val="lightGray"/>
          <w:u w:val="single"/>
        </w:rPr>
        <w:t xml:space="preserve">que o dependente é </w:t>
      </w:r>
      <w:proofErr w:type="spellStart"/>
      <w:r>
        <w:rPr>
          <w:highlight w:val="lightGray"/>
          <w:u w:val="single"/>
        </w:rPr>
        <w:t>estudade</w:t>
      </w:r>
      <w:proofErr w:type="spellEnd"/>
      <w:r>
        <w:rPr>
          <w:highlight w:val="lightGray"/>
          <w:u w:val="single"/>
        </w:rPr>
        <w:t>”.</w:t>
      </w:r>
    </w:p>
    <w:p w:rsidR="00FB17A2" w:rsidRDefault="00FB17A2" w:rsidP="00FB17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lightGray"/>
        </w:rPr>
      </w:pPr>
      <w:bookmarkStart w:id="45" w:name="_Toc404334749"/>
      <w:r>
        <w:t>RN12: Verificar Data Expedição Identidade x Nascimento</w:t>
      </w:r>
      <w:bookmarkEnd w:id="45"/>
    </w:p>
    <w:p w:rsidR="00FB17A2" w:rsidRDefault="00FB17A2" w:rsidP="00FB17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color w:val="3366FF"/>
          <w:highlight w:val="lightGray"/>
        </w:rPr>
      </w:pPr>
      <w:r>
        <w:rPr>
          <w:color w:val="3366FF"/>
          <w:highlight w:val="lightGray"/>
        </w:rPr>
        <w:t xml:space="preserve">O sistema identifica que a data de expedição da carteira de identidade é inferior à data de nascimento do dependente, o sistema exibe mensagem </w:t>
      </w:r>
      <w:r>
        <w:rPr>
          <w:color w:val="3366FF"/>
        </w:rPr>
        <w:t>MSG0144 ("&lt;nome_conceito1&gt; maior que &lt;nome_conceito2&gt;."</w:t>
      </w:r>
      <w:proofErr w:type="gramStart"/>
      <w:r>
        <w:rPr>
          <w:color w:val="3366FF"/>
        </w:rPr>
        <w:t>)</w:t>
      </w:r>
      <w:proofErr w:type="gramEnd"/>
    </w:p>
    <w:p w:rsidR="00FB17A2" w:rsidRDefault="00FB17A2" w:rsidP="00FB17A2"/>
    <w:p w:rsidR="00FB17A2" w:rsidRDefault="00FB17A2" w:rsidP="00FB17A2"/>
    <w:p w:rsidR="00FB17A2" w:rsidRDefault="00FB17A2" w:rsidP="00FB17A2"/>
    <w:p w:rsidR="00AB5A11" w:rsidRDefault="00AB5A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</w:pPr>
      <w:bookmarkStart w:id="46" w:name="_Toc404334750"/>
      <w:r>
        <w:lastRenderedPageBreak/>
        <w:t>Anexos</w:t>
      </w:r>
      <w:bookmarkEnd w:id="46"/>
    </w:p>
    <w:p w:rsidR="00FB17A2" w:rsidRDefault="00FB17A2" w:rsidP="00FB17A2"/>
    <w:p w:rsidR="00FB17A2" w:rsidRDefault="00FB17A2" w:rsidP="00FB17A2">
      <w:pPr>
        <w:pStyle w:val="Ttulo2"/>
        <w:widowControl w:val="0"/>
        <w:shd w:val="clear" w:color="auto" w:fill="FF0000"/>
        <w:tabs>
          <w:tab w:val="left" w:pos="1080"/>
        </w:tabs>
        <w:spacing w:before="0" w:after="0" w:line="240" w:lineRule="auto"/>
        <w:ind w:left="1080" w:hanging="720"/>
      </w:pPr>
      <w:bookmarkStart w:id="47" w:name="_Toc404334751"/>
      <w:r>
        <w:t>Campos do endereço do dependente que devem conter as mesmas informações do endereço do responsável (pessoa)</w:t>
      </w:r>
      <w:bookmarkEnd w:id="47"/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CEP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Logradouro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Código do tipo de logradouro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Número do logradouro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Complemento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Bairro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Código do município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Sigla da UF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DDD (correspondente ao DDD residencial de pessoa)</w:t>
      </w:r>
    </w:p>
    <w:p w:rsidR="00FB17A2" w:rsidRDefault="00FB17A2" w:rsidP="00FB17A2">
      <w:pPr>
        <w:numPr>
          <w:ilvl w:val="0"/>
          <w:numId w:val="18"/>
        </w:numPr>
        <w:shd w:val="clear" w:color="auto" w:fill="FF0000"/>
        <w:spacing w:line="240" w:lineRule="auto"/>
        <w:jc w:val="left"/>
        <w:rPr>
          <w:rFonts w:cs="Arial"/>
        </w:rPr>
      </w:pPr>
      <w:r>
        <w:rPr>
          <w:rFonts w:cs="Arial"/>
        </w:rPr>
        <w:t>Telefone (correspondente ao telefone residencial de pessoa)</w:t>
      </w:r>
    </w:p>
    <w:p w:rsidR="00FB17A2" w:rsidRDefault="00FB17A2" w:rsidP="00FB17A2">
      <w:pPr>
        <w:widowControl w:val="0"/>
        <w:ind w:left="540"/>
        <w:rPr>
          <w:rFonts w:cs="Arial"/>
        </w:rPr>
      </w:pPr>
    </w:p>
    <w:p w:rsidR="00FB17A2" w:rsidRDefault="00FB17A2" w:rsidP="00FB17A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8" w:name="_Toc404334752"/>
      <w:r>
        <w:lastRenderedPageBreak/>
        <w:t>Revisões</w:t>
      </w:r>
      <w:bookmarkEnd w:id="48"/>
    </w:p>
    <w:p w:rsidR="00FB17A2" w:rsidRDefault="00FB17A2" w:rsidP="00FB17A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B17A2" w:rsidTr="0003043A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FB17A2" w:rsidRDefault="00FB17A2" w:rsidP="0003043A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B17A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FB17A2" w:rsidRDefault="00FB17A2" w:rsidP="0003043A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B17A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FB17A2" w:rsidRDefault="00FB17A2" w:rsidP="000304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B17A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FB17A2" w:rsidRDefault="00FB17A2" w:rsidP="000304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B17A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FB17A2" w:rsidRDefault="00FB17A2" w:rsidP="000304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B17A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B17A2" w:rsidTr="0003043A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Default="00FB17A2" w:rsidP="000304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Default="00FB17A2" w:rsidP="00AB5A1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Default="00FB17A2" w:rsidP="000304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Default="00FB17A2" w:rsidP="000304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Default="00FB17A2" w:rsidP="000304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B17A2" w:rsidRPr="00AB5A11" w:rsidTr="000304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B17A2" w:rsidRPr="00AB5A11" w:rsidTr="000304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B5A11">
              <w:rPr>
                <w:rFonts w:cs="Arial"/>
                <w:sz w:val="16"/>
              </w:rPr>
              <w:t>Checklist</w:t>
            </w:r>
            <w:proofErr w:type="spellEnd"/>
            <w:r w:rsidRPr="00AB5A1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  <w:r w:rsidRPr="00AB5A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B17A2" w:rsidRPr="00AB5A11" w:rsidRDefault="00FB17A2" w:rsidP="00AB5A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FB17A2" w:rsidRPr="00AB5A11" w:rsidRDefault="00FB17A2" w:rsidP="00AB5A11">
      <w:pPr>
        <w:widowControl w:val="0"/>
        <w:ind w:left="0"/>
        <w:rPr>
          <w:rFonts w:cs="Arial"/>
          <w:sz w:val="16"/>
        </w:rPr>
      </w:pPr>
    </w:p>
    <w:p w:rsidR="00F41655" w:rsidRPr="00AB5A11" w:rsidRDefault="00F41655" w:rsidP="00AB5A11">
      <w:pPr>
        <w:widowControl w:val="0"/>
        <w:ind w:left="0"/>
        <w:rPr>
          <w:rFonts w:cs="Arial"/>
          <w:sz w:val="16"/>
        </w:rPr>
      </w:pPr>
    </w:p>
    <w:sectPr w:rsidR="00F41655" w:rsidRPr="00AB5A1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43A" w:rsidRDefault="0003043A" w:rsidP="002908D9">
      <w:r>
        <w:separator/>
      </w:r>
    </w:p>
  </w:endnote>
  <w:endnote w:type="continuationSeparator" w:id="0">
    <w:p w:rsidR="0003043A" w:rsidRDefault="0003043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43A" w:rsidRDefault="0003043A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3043A" w:rsidRDefault="0003043A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43A" w:rsidRPr="00BD3501" w:rsidRDefault="0003043A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66F2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03043A" w:rsidTr="0000536A">
      <w:trPr>
        <w:trHeight w:val="1065"/>
      </w:trPr>
      <w:tc>
        <w:tcPr>
          <w:tcW w:w="2958" w:type="dxa"/>
        </w:tcPr>
        <w:p w:rsidR="0003043A" w:rsidRPr="009C40FA" w:rsidRDefault="0003043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03043A" w:rsidRPr="00BD3501" w:rsidRDefault="0003043A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03043A" w:rsidRDefault="000304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03043A" w:rsidRPr="00BD3501" w:rsidRDefault="0003043A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03043A" w:rsidRPr="00BD3501" w:rsidRDefault="000304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0817">
            <w:rPr>
              <w:sz w:val="20"/>
              <w:szCs w:val="20"/>
            </w:rPr>
            <w:t xml:space="preserve">Keila </w:t>
          </w:r>
          <w:proofErr w:type="spellStart"/>
          <w:r w:rsidRPr="00ED0817">
            <w:rPr>
              <w:sz w:val="20"/>
              <w:szCs w:val="20"/>
            </w:rPr>
            <w:t>Joanês</w:t>
          </w:r>
          <w:proofErr w:type="spellEnd"/>
          <w:r w:rsidRPr="00ED081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03043A" w:rsidRDefault="0003043A" w:rsidP="0037750D">
          <w:pPr>
            <w:pStyle w:val="Rodap"/>
            <w:ind w:left="0"/>
            <w:rPr>
              <w:sz w:val="20"/>
              <w:szCs w:val="20"/>
            </w:rPr>
          </w:pPr>
        </w:p>
        <w:p w:rsidR="0003043A" w:rsidRPr="00BD3501" w:rsidRDefault="0003043A" w:rsidP="00ED081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 Processo Seletivo - UCS0203</w:t>
          </w:r>
          <w:r w:rsidRPr="00BD3501">
            <w:rPr>
              <w:b/>
              <w:sz w:val="20"/>
              <w:szCs w:val="20"/>
            </w:rPr>
            <w:t xml:space="preserve"> - </w:t>
          </w:r>
          <w:r>
            <w:rPr>
              <w:b/>
              <w:sz w:val="20"/>
              <w:szCs w:val="20"/>
            </w:rPr>
            <w:t>Manter Dependente</w:t>
          </w:r>
        </w:p>
      </w:tc>
      <w:tc>
        <w:tcPr>
          <w:tcW w:w="1041" w:type="dxa"/>
        </w:tcPr>
        <w:p w:rsidR="0003043A" w:rsidRDefault="0003043A" w:rsidP="00BD3501">
          <w:pPr>
            <w:pStyle w:val="Rodap"/>
            <w:ind w:left="0"/>
            <w:jc w:val="right"/>
          </w:pPr>
        </w:p>
      </w:tc>
    </w:tr>
  </w:tbl>
  <w:p w:rsidR="0003043A" w:rsidRDefault="0003043A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43A" w:rsidRDefault="0003043A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43A" w:rsidRDefault="0003043A" w:rsidP="002908D9">
      <w:r>
        <w:separator/>
      </w:r>
    </w:p>
  </w:footnote>
  <w:footnote w:type="continuationSeparator" w:id="0">
    <w:p w:rsidR="0003043A" w:rsidRDefault="0003043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43A" w:rsidRDefault="0003043A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3043A" w:rsidRDefault="0003043A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5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03043A" w:rsidRDefault="0003043A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43A" w:rsidRDefault="0003043A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F4463AA"/>
    <w:multiLevelType w:val="hybridMultilevel"/>
    <w:tmpl w:val="67B06B0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7A2"/>
    <w:rsid w:val="0000536A"/>
    <w:rsid w:val="00010C94"/>
    <w:rsid w:val="00011A7E"/>
    <w:rsid w:val="0003043A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3065"/>
    <w:rsid w:val="00463AB4"/>
    <w:rsid w:val="004E0834"/>
    <w:rsid w:val="004F657F"/>
    <w:rsid w:val="00550536"/>
    <w:rsid w:val="00566F29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B5A11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D0817"/>
    <w:rsid w:val="00F071FA"/>
    <w:rsid w:val="00F41655"/>
    <w:rsid w:val="00F43BE9"/>
    <w:rsid w:val="00F8504F"/>
    <w:rsid w:val="00FA2AF1"/>
    <w:rsid w:val="00FB17A2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17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B17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B17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B17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B17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B17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B17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B17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B17A2"/>
    <w:pPr>
      <w:ind w:left="0"/>
    </w:pPr>
  </w:style>
  <w:style w:type="paragraph" w:styleId="ndicedeilustraes">
    <w:name w:val="table of figures"/>
    <w:basedOn w:val="Normal"/>
    <w:next w:val="Normal"/>
    <w:semiHidden/>
    <w:rsid w:val="00FB17A2"/>
  </w:style>
  <w:style w:type="paragraph" w:styleId="Sumrio2">
    <w:name w:val="toc 2"/>
    <w:basedOn w:val="Normal"/>
    <w:next w:val="Normal"/>
    <w:autoRedefine/>
    <w:uiPriority w:val="39"/>
    <w:rsid w:val="00FB17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B17A2"/>
    <w:pPr>
      <w:ind w:left="480"/>
    </w:pPr>
  </w:style>
  <w:style w:type="character" w:styleId="Hyperlink">
    <w:name w:val="Hyperlink"/>
    <w:basedOn w:val="Fontepargpadro"/>
    <w:uiPriority w:val="99"/>
    <w:rsid w:val="00FB17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B17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B17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B17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B17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B17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B17A2"/>
    <w:rPr>
      <w:sz w:val="16"/>
    </w:rPr>
  </w:style>
  <w:style w:type="character" w:styleId="Nmerodepgina">
    <w:name w:val="page number"/>
    <w:basedOn w:val="Fontepargpadro"/>
    <w:rsid w:val="00FB17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B17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B17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B17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B17A2"/>
  </w:style>
  <w:style w:type="paragraph" w:styleId="Corpodetexto">
    <w:name w:val="Body Text"/>
    <w:basedOn w:val="Normal"/>
    <w:link w:val="CorpodetextoChar"/>
    <w:rsid w:val="00FB17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B17A2"/>
    <w:rPr>
      <w:rFonts w:eastAsia="Arial Unicode MS"/>
    </w:rPr>
  </w:style>
  <w:style w:type="paragraph" w:customStyle="1" w:styleId="tabletext">
    <w:name w:val="tabletext"/>
    <w:basedOn w:val="Normal"/>
    <w:rsid w:val="00FB17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B17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B17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B17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B17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B17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B17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B17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B17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B17A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17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B17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B17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B17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B17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B17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B17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B17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B17A2"/>
    <w:pPr>
      <w:ind w:left="0"/>
    </w:pPr>
  </w:style>
  <w:style w:type="paragraph" w:styleId="ndicedeilustraes">
    <w:name w:val="table of figures"/>
    <w:basedOn w:val="Normal"/>
    <w:next w:val="Normal"/>
    <w:semiHidden/>
    <w:rsid w:val="00FB17A2"/>
  </w:style>
  <w:style w:type="paragraph" w:styleId="Sumrio2">
    <w:name w:val="toc 2"/>
    <w:basedOn w:val="Normal"/>
    <w:next w:val="Normal"/>
    <w:autoRedefine/>
    <w:uiPriority w:val="39"/>
    <w:rsid w:val="00FB17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B17A2"/>
    <w:pPr>
      <w:ind w:left="480"/>
    </w:pPr>
  </w:style>
  <w:style w:type="character" w:styleId="Hyperlink">
    <w:name w:val="Hyperlink"/>
    <w:basedOn w:val="Fontepargpadro"/>
    <w:uiPriority w:val="99"/>
    <w:rsid w:val="00FB17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B17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B17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B17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B17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B17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B17A2"/>
    <w:rPr>
      <w:sz w:val="16"/>
    </w:rPr>
  </w:style>
  <w:style w:type="character" w:styleId="Nmerodepgina">
    <w:name w:val="page number"/>
    <w:basedOn w:val="Fontepargpadro"/>
    <w:rsid w:val="00FB17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B17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B17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B17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B17A2"/>
  </w:style>
  <w:style w:type="paragraph" w:styleId="Corpodetexto">
    <w:name w:val="Body Text"/>
    <w:basedOn w:val="Normal"/>
    <w:link w:val="CorpodetextoChar"/>
    <w:rsid w:val="00FB17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B17A2"/>
    <w:rPr>
      <w:rFonts w:eastAsia="Arial Unicode MS"/>
    </w:rPr>
  </w:style>
  <w:style w:type="paragraph" w:customStyle="1" w:styleId="tabletext">
    <w:name w:val="tabletext"/>
    <w:basedOn w:val="Normal"/>
    <w:rsid w:val="00FB17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B17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B17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B17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B17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B17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B17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B17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B17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B17A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BD9BC-B894-4EE4-B2DA-0C6187C40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15</Pages>
  <Words>2652</Words>
  <Characters>17007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19620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2014-11-09T05:12:00Z</cp:lastPrinted>
  <dcterms:created xsi:type="dcterms:W3CDTF">2014-11-09T05:11:00Z</dcterms:created>
  <dcterms:modified xsi:type="dcterms:W3CDTF">2014-11-21T14:02:00Z</dcterms:modified>
</cp:coreProperties>
</file>