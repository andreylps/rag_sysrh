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063" w:rsidRDefault="00642063" w:rsidP="0064206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42063" w:rsidRDefault="00642063" w:rsidP="00642063">
      <w:pPr>
        <w:widowControl w:val="0"/>
        <w:rPr>
          <w:rFonts w:cs="Arial"/>
          <w:sz w:val="20"/>
        </w:rPr>
      </w:pPr>
    </w:p>
    <w:p w:rsidR="00642063" w:rsidRDefault="00642063" w:rsidP="00642063">
      <w:pPr>
        <w:widowControl w:val="0"/>
        <w:rPr>
          <w:rFonts w:cs="Arial"/>
          <w:sz w:val="20"/>
        </w:rPr>
      </w:pPr>
    </w:p>
    <w:p w:rsidR="00642063" w:rsidRDefault="00642063" w:rsidP="00642063">
      <w:pPr>
        <w:widowControl w:val="0"/>
        <w:rPr>
          <w:rFonts w:cs="Arial"/>
          <w:sz w:val="20"/>
        </w:rPr>
      </w:pPr>
    </w:p>
    <w:p w:rsidR="00642063" w:rsidRDefault="00642063" w:rsidP="00642063">
      <w:pPr>
        <w:widowControl w:val="0"/>
        <w:rPr>
          <w:rFonts w:cs="Arial"/>
          <w:sz w:val="20"/>
        </w:rPr>
      </w:pPr>
    </w:p>
    <w:p w:rsidR="00642063" w:rsidRDefault="00642063" w:rsidP="0064206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42063" w:rsidRDefault="00642063" w:rsidP="00642063">
      <w:pPr>
        <w:widowControl w:val="0"/>
        <w:rPr>
          <w:rFonts w:cs="Arial"/>
          <w:sz w:val="20"/>
          <w:u w:val="single"/>
        </w:rPr>
      </w:pPr>
    </w:p>
    <w:p w:rsidR="00642063" w:rsidRDefault="00642063" w:rsidP="0064206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42063" w:rsidRDefault="00642063" w:rsidP="00642063">
      <w:pPr>
        <w:widowControl w:val="0"/>
        <w:rPr>
          <w:rFonts w:cs="Arial"/>
          <w:sz w:val="20"/>
        </w:rPr>
      </w:pPr>
    </w:p>
    <w:p w:rsidR="00642063" w:rsidRDefault="00642063" w:rsidP="00642063">
      <w:pPr>
        <w:widowControl w:val="0"/>
        <w:rPr>
          <w:rFonts w:cs="Arial"/>
          <w:sz w:val="20"/>
        </w:rPr>
      </w:pPr>
    </w:p>
    <w:p w:rsidR="00642063" w:rsidRDefault="00642063" w:rsidP="00642063">
      <w:pPr>
        <w:widowControl w:val="0"/>
        <w:rPr>
          <w:rFonts w:cs="Arial"/>
          <w:sz w:val="20"/>
        </w:rPr>
      </w:pPr>
    </w:p>
    <w:p w:rsidR="00642063" w:rsidRDefault="00642063" w:rsidP="0064206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42063" w:rsidRDefault="00642063" w:rsidP="00642063">
      <w:pPr>
        <w:widowControl w:val="0"/>
        <w:rPr>
          <w:rFonts w:cs="Arial"/>
          <w:sz w:val="20"/>
        </w:rPr>
      </w:pPr>
    </w:p>
    <w:p w:rsidR="00642063" w:rsidRDefault="00642063" w:rsidP="00642063">
      <w:pPr>
        <w:widowControl w:val="0"/>
        <w:rPr>
          <w:rFonts w:cs="Arial"/>
          <w:sz w:val="20"/>
        </w:rPr>
      </w:pPr>
    </w:p>
    <w:p w:rsidR="00642063" w:rsidRDefault="00642063" w:rsidP="00642063">
      <w:pPr>
        <w:widowControl w:val="0"/>
        <w:rPr>
          <w:rFonts w:cs="Arial"/>
        </w:rPr>
      </w:pPr>
    </w:p>
    <w:p w:rsidR="00642063" w:rsidRDefault="00642063" w:rsidP="00642063">
      <w:pPr>
        <w:pStyle w:val="Capa"/>
        <w:rPr>
          <w:color w:val="FF9900"/>
        </w:rPr>
      </w:pPr>
      <w:r>
        <w:t>SINDRAPE</w:t>
      </w:r>
    </w:p>
    <w:p w:rsidR="00642063" w:rsidRDefault="00642063" w:rsidP="0064206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642063" w:rsidRPr="00642063" w:rsidRDefault="00642063" w:rsidP="00642063">
      <w:pPr>
        <w:widowControl w:val="0"/>
        <w:rPr>
          <w:color w:val="000080"/>
        </w:rPr>
      </w:pPr>
    </w:p>
    <w:p w:rsidR="00642063" w:rsidRPr="00642063" w:rsidRDefault="00642063" w:rsidP="00642063">
      <w:pPr>
        <w:widowControl w:val="0"/>
        <w:jc w:val="right"/>
        <w:rPr>
          <w:rFonts w:cs="Arial"/>
          <w:b/>
          <w:bCs/>
          <w:color w:val="000080"/>
        </w:rPr>
      </w:pPr>
    </w:p>
    <w:p w:rsidR="00642063" w:rsidRPr="00F3266E" w:rsidRDefault="00642063" w:rsidP="00642063">
      <w:pPr>
        <w:pStyle w:val="Capa"/>
        <w:rPr>
          <w:color w:val="FF9900"/>
        </w:rPr>
      </w:pPr>
      <w:r>
        <w:t>UCS0497 - Alterar Opção de Recebimento de Cargo</w:t>
      </w:r>
      <w:r w:rsidR="001117D1">
        <w:t xml:space="preserve"> em </w:t>
      </w:r>
      <w:r>
        <w:t>Comiss</w:t>
      </w:r>
      <w:r w:rsidR="001117D1">
        <w:t>ão</w:t>
      </w:r>
    </w:p>
    <w:p w:rsidR="00642063" w:rsidRDefault="00642063" w:rsidP="00642063">
      <w:pPr>
        <w:widowControl w:val="0"/>
        <w:rPr>
          <w:rFonts w:cs="Arial"/>
        </w:rPr>
      </w:pPr>
    </w:p>
    <w:p w:rsidR="00642063" w:rsidRDefault="00642063" w:rsidP="00642063">
      <w:pPr>
        <w:widowControl w:val="0"/>
      </w:pPr>
    </w:p>
    <w:p w:rsidR="00642063" w:rsidRDefault="00642063" w:rsidP="00642063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642063" w:rsidRPr="00642063" w:rsidRDefault="00642063" w:rsidP="00642063">
      <w:pPr>
        <w:pStyle w:val="Corpodetexto3"/>
        <w:widowControl w:val="0"/>
        <w:spacing w:after="0"/>
        <w:rPr>
          <w:rFonts w:cs="Arial"/>
        </w:rPr>
      </w:pPr>
      <w:r w:rsidRPr="00642063">
        <w:rPr>
          <w:rFonts w:cs="Arial"/>
        </w:rPr>
        <w:lastRenderedPageBreak/>
        <w:t>Histórico de Revisões</w:t>
      </w:r>
    </w:p>
    <w:p w:rsidR="00642063" w:rsidRDefault="00642063" w:rsidP="00642063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642063" w:rsidTr="0064206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64206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64206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64206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64206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642063" w:rsidTr="0064206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64206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19/11/2009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64206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64206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64206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642063" w:rsidTr="0064206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64206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64206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64206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64206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642063" w:rsidTr="0064206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64206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64206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64206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64206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642063" w:rsidTr="0064206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64206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64206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64206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64206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642063" w:rsidRDefault="00642063" w:rsidP="00642063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642063" w:rsidRPr="00642063" w:rsidRDefault="00642063" w:rsidP="00642063">
      <w:pPr>
        <w:pStyle w:val="Corpodetexto3"/>
        <w:widowControl w:val="0"/>
        <w:spacing w:after="0"/>
        <w:jc w:val="left"/>
        <w:rPr>
          <w:rFonts w:cs="Arial"/>
        </w:rPr>
      </w:pPr>
      <w:r w:rsidRPr="00642063">
        <w:rPr>
          <w:rFonts w:cs="Arial"/>
        </w:rPr>
        <w:lastRenderedPageBreak/>
        <w:t>Índice</w:t>
      </w:r>
    </w:p>
    <w:p w:rsidR="00642063" w:rsidRPr="00642063" w:rsidRDefault="00642063" w:rsidP="00642063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370B53" w:rsidRDefault="0064206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49374" w:history="1">
        <w:r w:rsidR="00370B53" w:rsidRPr="00867515">
          <w:rPr>
            <w:rStyle w:val="Hyperlink"/>
            <w:noProof/>
          </w:rPr>
          <w:t>1.</w:t>
        </w:r>
        <w:r w:rsidR="00370B5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70B53" w:rsidRPr="00867515">
          <w:rPr>
            <w:rStyle w:val="Hyperlink"/>
            <w:noProof/>
          </w:rPr>
          <w:t>Pacote/Caso de Uso</w:t>
        </w:r>
        <w:r w:rsidR="00370B53">
          <w:rPr>
            <w:noProof/>
            <w:webHidden/>
          </w:rPr>
          <w:tab/>
        </w:r>
        <w:r w:rsidR="00370B53">
          <w:rPr>
            <w:noProof/>
            <w:webHidden/>
          </w:rPr>
          <w:fldChar w:fldCharType="begin"/>
        </w:r>
        <w:r w:rsidR="00370B53">
          <w:rPr>
            <w:noProof/>
            <w:webHidden/>
          </w:rPr>
          <w:instrText xml:space="preserve"> PAGEREF _Toc404349374 \h </w:instrText>
        </w:r>
        <w:r w:rsidR="00370B53">
          <w:rPr>
            <w:noProof/>
            <w:webHidden/>
          </w:rPr>
        </w:r>
        <w:r w:rsidR="00370B53">
          <w:rPr>
            <w:noProof/>
            <w:webHidden/>
          </w:rPr>
          <w:fldChar w:fldCharType="separate"/>
        </w:r>
        <w:r w:rsidR="00370B53">
          <w:rPr>
            <w:noProof/>
            <w:webHidden/>
          </w:rPr>
          <w:t>4</w:t>
        </w:r>
        <w:r w:rsidR="00370B53">
          <w:rPr>
            <w:noProof/>
            <w:webHidden/>
          </w:rPr>
          <w:fldChar w:fldCharType="end"/>
        </w:r>
      </w:hyperlink>
    </w:p>
    <w:p w:rsidR="00370B53" w:rsidRDefault="00370B5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375" w:history="1">
        <w:r w:rsidRPr="00867515">
          <w:rPr>
            <w:rStyle w:val="Hyperlink"/>
            <w:noProof/>
          </w:rPr>
          <w:t>Alterar Opção de Recebimento de Cargo em Comissão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0B53" w:rsidRDefault="00370B5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376" w:history="1">
        <w:r w:rsidRPr="0086751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751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0B53" w:rsidRDefault="00370B5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377" w:history="1">
        <w:r w:rsidRPr="0086751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751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0B53" w:rsidRDefault="00370B5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378" w:history="1">
        <w:r w:rsidRPr="0086751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751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0B53" w:rsidRDefault="00370B5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379" w:history="1">
        <w:r w:rsidRPr="0086751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751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0B53" w:rsidRDefault="00370B5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380" w:history="1">
        <w:r w:rsidRPr="0086751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751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70B53" w:rsidRDefault="00370B5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381" w:history="1">
        <w:r w:rsidRPr="0086751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751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70B53" w:rsidRDefault="00370B5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382" w:history="1">
        <w:r w:rsidRPr="0086751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751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0B53" w:rsidRDefault="00370B5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383" w:history="1">
        <w:r w:rsidRPr="0086751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7515">
          <w:rPr>
            <w:rStyle w:val="Hyperlink"/>
            <w:noProof/>
          </w:rPr>
          <w:t>Alterar Opção de Recebimento de Cargo Comissionado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0B53" w:rsidRDefault="00370B5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384" w:history="1">
        <w:r w:rsidRPr="0086751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751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70B53" w:rsidRDefault="00370B5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385" w:history="1">
        <w:r w:rsidRPr="00867515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7515">
          <w:rPr>
            <w:rStyle w:val="Hyperlink"/>
            <w:noProof/>
          </w:rPr>
          <w:t>Fluxo Alternativo -  Ator indica opção de recebimento igual a “pelo cargo comissionado” e a relação de vínculo de cargo comissionado é a principal com tipo de provimento igual a nomeação – item  4.1.1.4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0B53" w:rsidRDefault="00370B5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386" w:history="1">
        <w:r w:rsidRPr="00867515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751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0B53" w:rsidRDefault="00370B5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387" w:history="1">
        <w:r w:rsidRPr="0086751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7515">
          <w:rPr>
            <w:rStyle w:val="Hyperlink"/>
            <w:noProof/>
          </w:rPr>
          <w:t>Excluir Opção de Recebimento de Cargo Comissionado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0B53" w:rsidRDefault="00370B5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388" w:history="1">
        <w:r w:rsidRPr="0086751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751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0B53" w:rsidRDefault="00370B5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389" w:history="1">
        <w:r w:rsidRPr="00867515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751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70B53" w:rsidRDefault="00370B5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390" w:history="1">
        <w:r w:rsidRPr="0086751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7515">
          <w:rPr>
            <w:rStyle w:val="Hyperlink"/>
            <w:noProof/>
          </w:rPr>
          <w:t>Listar Opções de Recebimento de Cargo Comissionado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70B53" w:rsidRDefault="00370B5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391" w:history="1">
        <w:r w:rsidRPr="0086751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751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70B53" w:rsidRDefault="00370B5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392" w:history="1">
        <w:r w:rsidRPr="0086751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751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70B53" w:rsidRDefault="00370B5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393" w:history="1">
        <w:r w:rsidRPr="00867515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7515">
          <w:rPr>
            <w:rStyle w:val="Hyperlink"/>
            <w:noProof/>
          </w:rPr>
          <w:t>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70B53" w:rsidRDefault="00370B5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9394" w:history="1">
        <w:r w:rsidRPr="00867515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86751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_Toc404349394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42063" w:rsidRDefault="00642063" w:rsidP="00642063">
      <w:pPr>
        <w:pStyle w:val="Sumrio1"/>
      </w:pPr>
      <w:r>
        <w:fldChar w:fldCharType="end"/>
      </w:r>
    </w:p>
    <w:p w:rsidR="00642063" w:rsidRDefault="00642063" w:rsidP="00642063">
      <w:pPr>
        <w:widowControl w:val="0"/>
        <w:rPr>
          <w:rFonts w:cs="Arial"/>
          <w:b/>
          <w:bCs/>
          <w:color w:val="000000"/>
        </w:rPr>
      </w:pPr>
    </w:p>
    <w:p w:rsidR="00642063" w:rsidRDefault="00642063" w:rsidP="00642063">
      <w:pPr>
        <w:pStyle w:val="Heading"/>
        <w:rPr>
          <w:rFonts w:cs="Arial"/>
          <w:szCs w:val="24"/>
          <w:lang w:val="pt-BR"/>
        </w:rPr>
      </w:pPr>
    </w:p>
    <w:p w:rsidR="00642063" w:rsidRDefault="00642063" w:rsidP="00642063">
      <w:pPr>
        <w:pStyle w:val="Heading"/>
      </w:pPr>
    </w:p>
    <w:p w:rsidR="00642063" w:rsidRDefault="00642063" w:rsidP="00642063">
      <w:pPr>
        <w:pStyle w:val="Heading"/>
        <w:jc w:val="center"/>
      </w:pPr>
    </w:p>
    <w:p w:rsidR="00642063" w:rsidRDefault="00642063" w:rsidP="00642063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642063" w:rsidRDefault="00642063" w:rsidP="00642063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49374"/>
      <w:r>
        <w:lastRenderedPageBreak/>
        <w:t>Pacote/Caso de Uso</w:t>
      </w:r>
      <w:bookmarkEnd w:id="1"/>
    </w:p>
    <w:p w:rsidR="00642063" w:rsidRDefault="00642063" w:rsidP="00642063"/>
    <w:p w:rsidR="00642063" w:rsidRDefault="00642063" w:rsidP="001117D1">
      <w:pPr>
        <w:pStyle w:val="Subttulo"/>
      </w:pPr>
      <w:bookmarkStart w:id="2" w:name="_Toc404349375"/>
      <w:r>
        <w:t xml:space="preserve">Alterar Opção de Recebimento de Cargo </w:t>
      </w:r>
      <w:r w:rsidR="001117D1">
        <w:t xml:space="preserve">em </w:t>
      </w:r>
      <w:r>
        <w:t>Comiss</w:t>
      </w:r>
      <w:r w:rsidR="001117D1">
        <w:t>ão</w:t>
      </w:r>
      <w:bookmarkEnd w:id="2"/>
    </w:p>
    <w:p w:rsidR="00642063" w:rsidRDefault="00642063" w:rsidP="00642063">
      <w:pPr>
        <w:widowControl w:val="0"/>
        <w:ind w:left="902"/>
        <w:rPr>
          <w:rFonts w:cs="Arial"/>
          <w:b/>
          <w:bCs/>
          <w:color w:val="FF0000"/>
        </w:rPr>
      </w:pPr>
    </w:p>
    <w:p w:rsidR="00642063" w:rsidRDefault="00642063" w:rsidP="0064206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49376"/>
      <w:r>
        <w:t>Descrição</w:t>
      </w:r>
      <w:bookmarkEnd w:id="3"/>
    </w:p>
    <w:p w:rsidR="00642063" w:rsidRDefault="00642063" w:rsidP="00642063">
      <w:pPr>
        <w:pStyle w:val="Recuodecorpodetexto2"/>
        <w:widowControl w:val="0"/>
        <w:ind w:left="1620" w:firstLine="0"/>
        <w:rPr>
          <w:sz w:val="24"/>
        </w:rPr>
      </w:pPr>
    </w:p>
    <w:p w:rsidR="00642063" w:rsidRDefault="00642063" w:rsidP="00642063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opção de recebimento de cargo comissionado, criando novas vigências conforme regras definidas.</w:t>
      </w:r>
    </w:p>
    <w:p w:rsidR="00642063" w:rsidRDefault="00642063" w:rsidP="00642063">
      <w:pPr>
        <w:pStyle w:val="Recuodecorpodetexto2"/>
        <w:widowControl w:val="0"/>
        <w:ind w:left="1620" w:firstLine="0"/>
        <w:rPr>
          <w:sz w:val="24"/>
        </w:rPr>
      </w:pPr>
    </w:p>
    <w:p w:rsidR="00642063" w:rsidRDefault="00642063" w:rsidP="0064206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49377"/>
      <w:r>
        <w:t>Requisitos atendidos</w:t>
      </w:r>
      <w:bookmarkEnd w:id="4"/>
    </w:p>
    <w:p w:rsidR="00642063" w:rsidRDefault="00642063" w:rsidP="00642063"/>
    <w:p w:rsidR="00642063" w:rsidRDefault="00642063" w:rsidP="00642063">
      <w:pPr>
        <w:pStyle w:val="Recuodecorpodetexto"/>
        <w:ind w:left="1260"/>
      </w:pPr>
      <w:r>
        <w:t>R3 – Designar Comissionado em um Vínculo Já Existente</w:t>
      </w:r>
    </w:p>
    <w:p w:rsidR="00642063" w:rsidRDefault="00642063" w:rsidP="00642063">
      <w:pPr>
        <w:pStyle w:val="Recuodecorpodetexto"/>
        <w:ind w:left="1260"/>
      </w:pPr>
      <w:r>
        <w:t>R2 – Empossar Comissionado em Novo Vínculo</w:t>
      </w:r>
    </w:p>
    <w:p w:rsidR="00642063" w:rsidRDefault="00642063" w:rsidP="00642063">
      <w:pPr>
        <w:pStyle w:val="Recuodecorpodetexto"/>
        <w:ind w:left="1260"/>
      </w:pPr>
    </w:p>
    <w:p w:rsidR="00642063" w:rsidRDefault="00642063" w:rsidP="00642063"/>
    <w:p w:rsidR="00642063" w:rsidRDefault="00642063" w:rsidP="00642063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49378"/>
      <w:r>
        <w:t>Conceito</w:t>
      </w:r>
      <w:bookmarkEnd w:id="5"/>
      <w:r>
        <w:tab/>
      </w:r>
    </w:p>
    <w:p w:rsidR="00642063" w:rsidRDefault="00642063" w:rsidP="00642063"/>
    <w:p w:rsidR="00642063" w:rsidRDefault="00642063" w:rsidP="0064206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49379"/>
      <w:r>
        <w:t>Conceitos principais</w:t>
      </w:r>
      <w:bookmarkEnd w:id="6"/>
    </w:p>
    <w:p w:rsidR="00642063" w:rsidRDefault="00642063" w:rsidP="00642063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42063" w:rsidTr="00FF700E">
        <w:trPr>
          <w:trHeight w:val="600"/>
        </w:trPr>
        <w:tc>
          <w:tcPr>
            <w:tcW w:w="1600" w:type="dxa"/>
          </w:tcPr>
          <w:p w:rsidR="00642063" w:rsidRDefault="00642063" w:rsidP="00642063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Cargo comissionado</w:t>
            </w:r>
          </w:p>
        </w:tc>
        <w:tc>
          <w:tcPr>
            <w:tcW w:w="4606" w:type="dxa"/>
          </w:tcPr>
          <w:p w:rsidR="00642063" w:rsidRDefault="00642063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dos cargos em comissão existentes no agrupamento.</w:t>
            </w:r>
          </w:p>
        </w:tc>
      </w:tr>
    </w:tbl>
    <w:p w:rsidR="00642063" w:rsidRDefault="00642063" w:rsidP="00642063">
      <w:pPr>
        <w:rPr>
          <w:rFonts w:cs="Arial"/>
        </w:rPr>
      </w:pPr>
    </w:p>
    <w:p w:rsidR="00642063" w:rsidRDefault="00642063" w:rsidP="00642063">
      <w:pPr>
        <w:rPr>
          <w:rFonts w:cs="Arial"/>
        </w:rPr>
      </w:pPr>
    </w:p>
    <w:p w:rsidR="00642063" w:rsidRDefault="00642063" w:rsidP="0064206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49380"/>
      <w:r>
        <w:t>Conceitos associados</w:t>
      </w:r>
      <w:bookmarkEnd w:id="7"/>
    </w:p>
    <w:p w:rsidR="00642063" w:rsidRPr="00EC64F5" w:rsidRDefault="00642063" w:rsidP="00642063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42063" w:rsidTr="00FF700E">
        <w:trPr>
          <w:trHeight w:val="600"/>
        </w:trPr>
        <w:tc>
          <w:tcPr>
            <w:tcW w:w="1600" w:type="dxa"/>
          </w:tcPr>
          <w:p w:rsidR="00642063" w:rsidRDefault="00642063" w:rsidP="00642063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Vínculos</w:t>
            </w:r>
          </w:p>
        </w:tc>
        <w:tc>
          <w:tcPr>
            <w:tcW w:w="4606" w:type="dxa"/>
          </w:tcPr>
          <w:p w:rsidR="00642063" w:rsidRDefault="00642063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os diversos vínculos empregatícios da pessoa com o Estado.</w:t>
            </w:r>
          </w:p>
        </w:tc>
      </w:tr>
    </w:tbl>
    <w:p w:rsidR="00642063" w:rsidRDefault="00642063" w:rsidP="00642063">
      <w:pPr>
        <w:rPr>
          <w:rFonts w:eastAsia="Arial Unicode MS"/>
        </w:rPr>
      </w:pPr>
    </w:p>
    <w:p w:rsidR="00642063" w:rsidRDefault="00642063" w:rsidP="0064206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49381"/>
      <w:r>
        <w:lastRenderedPageBreak/>
        <w:t>Diagrama</w:t>
      </w:r>
      <w:bookmarkEnd w:id="8"/>
    </w:p>
    <w:p w:rsidR="00642063" w:rsidRDefault="00642063" w:rsidP="00642063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642063" w:rsidRDefault="00642063" w:rsidP="00642063">
      <w:pPr>
        <w:widowControl w:val="0"/>
        <w:jc w:val="center"/>
        <w:rPr>
          <w:rFonts w:cs="Arial"/>
        </w:rPr>
      </w:pPr>
    </w:p>
    <w:p w:rsidR="00642063" w:rsidRPr="003C0D12" w:rsidRDefault="001117D1" w:rsidP="00642063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733675"/>
                <wp:effectExtent l="352425" t="819150" r="0" b="0"/>
                <wp:docPr id="240" name="Tela 2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-352425" y="-821690"/>
                            <a:ext cx="6080125" cy="3530600"/>
                            <a:chOff x="-555" y="-1294"/>
                            <a:chExt cx="9575" cy="5560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6" y="-26"/>
                              <a:ext cx="1" cy="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40" y="40"/>
                              <a:ext cx="8980" cy="4226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7"/>
                          <wps:cNvSpPr>
                            <a:spLocks/>
                          </wps:cNvSpPr>
                          <wps:spPr bwMode="auto">
                            <a:xfrm flipV="1">
                              <a:off x="40" y="40"/>
                              <a:ext cx="4833" cy="251"/>
                            </a:xfrm>
                            <a:custGeom>
                              <a:avLst/>
                              <a:gdLst>
                                <a:gd name="T0" fmla="*/ 0 w 366"/>
                                <a:gd name="T1" fmla="*/ 0 h 19"/>
                                <a:gd name="T2" fmla="*/ 353 w 366"/>
                                <a:gd name="T3" fmla="*/ 0 h 19"/>
                                <a:gd name="T4" fmla="*/ 366 w 366"/>
                                <a:gd name="T5" fmla="*/ 14 h 19"/>
                                <a:gd name="T6" fmla="*/ 366 w 366"/>
                                <a:gd name="T7" fmla="*/ 19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366" h="19">
                                  <a:moveTo>
                                    <a:pt x="0" y="0"/>
                                  </a:moveTo>
                                  <a:lnTo>
                                    <a:pt x="353" y="0"/>
                                  </a:lnTo>
                                  <a:lnTo>
                                    <a:pt x="366" y="14"/>
                                  </a:lnTo>
                                  <a:lnTo>
                                    <a:pt x="366" y="1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6" y="79"/>
                              <a:ext cx="4396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uc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UCS -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Opção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Recebimento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para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Cargo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em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Comiss</w:t>
                                </w: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ão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89" y="462"/>
                              <a:ext cx="6841" cy="3513"/>
                            </a:xfrm>
                            <a:prstGeom prst="rect">
                              <a:avLst/>
                            </a:prstGeom>
                            <a:noFill/>
                            <a:ln w="14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3579" y="515"/>
                              <a:ext cx="3432" cy="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Pr="001117D1" w:rsidRDefault="001117D1" w:rsidP="001117D1">
                                <w:pPr>
                                  <w:ind w:left="0"/>
                                  <w:rPr>
                                    <w:rFonts w:cs="Arial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Opção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Recebimento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Cargo </w:t>
                                </w:r>
                                <w:proofErr w:type="spellStart"/>
                                <w:r w:rsidRPr="001117D1">
                                  <w:rPr>
                                    <w:rFonts w:cs="Arial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em</w:t>
                                </w:r>
                                <w:proofErr w:type="spellEnd"/>
                                <w:r w:rsidRPr="001117D1">
                                  <w:rPr>
                                    <w:rFonts w:cs="Arial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 w:rsidRPr="001117D1">
                                  <w:rPr>
                                    <w:rFonts w:cs="Arial"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Comissão</w:t>
                                </w:r>
                                <w:proofErr w:type="spellEnd"/>
                              </w:p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" name="Oval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594" y="1730"/>
                              <a:ext cx="278" cy="277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" name="Line 23"/>
                          <wps:cNvCnPr/>
                          <wps:spPr bwMode="auto">
                            <a:xfrm>
                              <a:off x="740" y="2021"/>
                              <a:ext cx="0" cy="290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24"/>
                          <wps:cNvCnPr/>
                          <wps:spPr bwMode="auto">
                            <a:xfrm>
                              <a:off x="541" y="2087"/>
                              <a:ext cx="199" cy="0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25"/>
                          <wps:cNvCnPr/>
                          <wps:spPr bwMode="auto">
                            <a:xfrm flipH="1">
                              <a:off x="740" y="2087"/>
                              <a:ext cx="211" cy="0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26"/>
                          <wps:cNvCnPr/>
                          <wps:spPr bwMode="auto">
                            <a:xfrm flipH="1">
                              <a:off x="581" y="2311"/>
                              <a:ext cx="159" cy="264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Line 27"/>
                          <wps:cNvCnPr/>
                          <wps:spPr bwMode="auto">
                            <a:xfrm>
                              <a:off x="740" y="2311"/>
                              <a:ext cx="171" cy="264"/>
                            </a:xfrm>
                            <a:prstGeom prst="line">
                              <a:avLst/>
                            </a:prstGeom>
                            <a:noFill/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264" y="2575"/>
                              <a:ext cx="716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   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Usuário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357" y="2839"/>
                              <a:ext cx="825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(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from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Gerais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" name="Oval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2800" y="792"/>
                              <a:ext cx="1822" cy="1215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4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Oval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760" y="753"/>
                              <a:ext cx="1823" cy="1215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7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1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2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3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4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5" name="Rectangl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6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7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8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9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0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1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2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3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4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5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6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8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9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0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1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2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3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4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6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9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2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3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4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5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6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7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8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9" name="Rectangle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3104" y="1109"/>
                              <a:ext cx="1129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Alterar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Opção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0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2919" y="1281"/>
                              <a:ext cx="1525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Recebimento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Cargo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1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3209" y="1453"/>
                              <a:ext cx="965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Comissionado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2" name="Oval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3130" y="2417"/>
                              <a:ext cx="1730" cy="1149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4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Oval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0" y="2377"/>
                              <a:ext cx="1731" cy="1149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5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6" name="Rectangle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7" name="Rectangle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8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9" name="Rectangle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0" name="Rectangle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1" name="Rectangle 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2" name="Rectangle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3" name="Rectangle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4" name="Rectangle 111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5" name="Rectangle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6" name="Rectangle 1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7" name="Rectangle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8" name="Rectangle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9" name="Rectangle 1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0" name="Rectangle 1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1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2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3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4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5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6" name="Rectangle 123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7" name="Rectangle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8" name="Rectangle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9" name="Rectangle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0" name="Rectangle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1" name="Rectangle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2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3" name="Rectangle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4" name="Rectangle 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5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6" name="Rectangle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7" name="Rectangle 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8" name="Rectangle 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9" name="Rectangle 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0" name="Rectangle 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1" name="Rectangle 1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2" name="Rectangle 1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3" name="Rectangle 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4" name="Rectangle 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5" name="Rectangle 142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6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7" name="Rectangle 1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8" name="Rectangle 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9" name="Rectangle 1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0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1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2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3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4" name="Rectangle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5" name="Rectangle 152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6" name="Rectangle 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7" name="Rectangle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8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9" name="Rectangle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0" name="Rectangle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1" name="Rectangle 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2" name="Rectangle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3" name="Rectangle 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4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5" name="Rectangle 162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6" name="Rectangle 163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7" name="Rectangle 164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8" name="Rectangle 165"/>
                          <wps:cNvSpPr>
                            <a:spLocks noChangeArrowheads="1"/>
                          </wps:cNvSpPr>
                          <wps:spPr bwMode="auto">
                            <a:xfrm>
                              <a:off x="3381" y="2694"/>
                              <a:ext cx="1136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Listar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Opções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9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3209" y="2866"/>
                              <a:ext cx="1525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Recebimento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Cargo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0" name="Rectangle 167"/>
                          <wps:cNvSpPr>
                            <a:spLocks noChangeArrowheads="1"/>
                          </wps:cNvSpPr>
                          <wps:spPr bwMode="auto">
                            <a:xfrm>
                              <a:off x="3500" y="3038"/>
                              <a:ext cx="965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Comissionado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1" name="Oval 168"/>
                          <wps:cNvSpPr>
                            <a:spLocks noChangeArrowheads="1"/>
                          </wps:cNvSpPr>
                          <wps:spPr bwMode="auto">
                            <a:xfrm>
                              <a:off x="5692" y="1624"/>
                              <a:ext cx="1664" cy="1110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4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" name="Oval 169"/>
                          <wps:cNvSpPr>
                            <a:spLocks noChangeArrowheads="1"/>
                          </wps:cNvSpPr>
                          <wps:spPr bwMode="auto">
                            <a:xfrm>
                              <a:off x="5653" y="1585"/>
                              <a:ext cx="1664" cy="1109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" name="Rectangle 170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4" name="Rectangle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5" name="Rectangle 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6" name="Rectangle 173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7" name="Rectangle 174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8" name="Rectangle 175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9" name="Rectangle 1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0" name="Rectangle 177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1" name="Rectangle 178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2" name="Rectangle 179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3" name="Rectangle 180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4" name="Rectangle 1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5" name="Rectangle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6" name="Rectangle 1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7" name="Rectangle 1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8" name="Rectangle 1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9" name="Rectangle 1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0" name="Rectangle 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1" name="Rectangle 188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2" name="Rectangle 189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3" name="Rectangle 190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4" name="Rectangle 191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5" name="Rectangle 192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6" name="Rectangle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7" name="Rectangle 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8" name="Rectangle 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9" name="Rectangle 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0" name="Rectangle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1" name="Rectangle 198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2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3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4" name="Rectangle 201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5" name="Rectangle 202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6" name="Rectangle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7" name="Rectangle 204"/>
                          <wps:cNvSpPr>
                            <a:spLocks noChangeArrowheads="1"/>
                          </wps:cNvSpPr>
                          <wps:spPr bwMode="auto">
                            <a:xfrm>
                              <a:off x="-555" y="-1294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1117D1" w:rsidRDefault="001117D1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</wpg:wgp>
                      <wps:wsp>
                        <wps:cNvPr id="208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FE5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9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0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EE4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1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2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3" name="Rectangle 211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DE3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4" name="Rectangle 212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5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6" name="Rectangle 214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7" name="Rectangle 215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8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9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0" name="Rectangle 218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1" name="Rectangle 219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2" name="Rectangle 220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3" name="Rectangle 221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4" name="Rectangle 222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5" name="Rectangle 223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6" name="Rectangle 224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7" name="Rectangle 225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8" name="Rectangle 226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9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0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1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2" name="Rectangle 230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3" name="Rectangle 231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4" name="Rectangle 232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5" name="Rectangle 233"/>
                        <wps:cNvSpPr>
                          <a:spLocks noChangeArrowheads="1"/>
                        </wps:cNvSpPr>
                        <wps:spPr bwMode="auto">
                          <a:xfrm>
                            <a:off x="-352425" y="-821690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6" name="Rectangle 234"/>
                        <wps:cNvSpPr>
                          <a:spLocks noChangeArrowheads="1"/>
                        </wps:cNvSpPr>
                        <wps:spPr bwMode="auto">
                          <a:xfrm>
                            <a:off x="3749040" y="1199515"/>
                            <a:ext cx="72644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Opção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7" name="Rectangle 235"/>
                        <wps:cNvSpPr>
                          <a:spLocks noChangeArrowheads="1"/>
                        </wps:cNvSpPr>
                        <wps:spPr bwMode="auto">
                          <a:xfrm>
                            <a:off x="3639820" y="1308100"/>
                            <a:ext cx="96837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Recebimento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de Cargo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8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3823970" y="1417320"/>
                            <a:ext cx="61277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17D1" w:rsidRDefault="001117D1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Comissionado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9" name="Line 237"/>
                        <wps:cNvCnPr/>
                        <wps:spPr bwMode="auto">
                          <a:xfrm>
                            <a:off x="74930" y="-167640"/>
                            <a:ext cx="42545" cy="0"/>
                          </a:xfrm>
                          <a:prstGeom prst="line">
                            <a:avLst/>
                          </a:prstGeom>
                          <a:noFill/>
                          <a:ln w="14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40" o:spid="_x0000_s1026" editas="canvas" style="width:453pt;height:215.25pt;mso-position-horizontal-relative:char;mso-position-vertical-relative:line" coordsize="57531,27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7336;visibility:visible;mso-wrap-style:square">
                  <v:fill o:detectmouseclick="t"/>
                  <v:path o:connecttype="none"/>
                </v:shape>
                <v:group id="Group 205" o:spid="_x0000_s1028" style="position:absolute;left:-3524;top:-8216;width:60801;height:35305" coordorigin="-555,-1294" coordsize="9575,5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-26;top:-26;width:1;height: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/>
                  <v:rect id="Rectangle 6" o:spid="_x0000_s1030" style="position:absolute;left:40;top:40;width:8980;height:42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40z8MA&#10;AADaAAAADwAAAGRycy9kb3ducmV2LnhtbESPQWvCQBSE74L/YXkFb7qJ0qrRjUih0JNaK8XjM/ua&#10;hOy+Ddmtpv/eFQo9DjPzDbPe9NaIK3W+dqwgnSQgiAunay4VnD7fxgsQPiBrNI5JwS952OTDwRoz&#10;7W78QddjKEWEsM9QQRVCm0npi4os+olriaP37TqLIcqulLrDW4RbI6dJ8iIt1hwXKmzptaKiOf5Y&#10;BYvni2lO89l5N9+nXw2ZLfndQanRU79dgQjUh//wX/tdK1jC40q8ATK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40z8MAAADaAAAADwAAAAAAAAAAAAAAAACYAgAAZHJzL2Rv&#10;d25yZXYueG1sUEsFBgAAAAAEAAQA9QAAAIgDAAAAAA==&#10;" filled="f" strokeweight="0"/>
                  <v:shape id="Freeform 7" o:spid="_x0000_s1031" style="position:absolute;left:40;top:40;width:4833;height:251;flip:y;visibility:visible;mso-wrap-style:square;v-text-anchor:top" coordsize="36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vK4sUA&#10;AADbAAAADwAAAGRycy9kb3ducmV2LnhtbESPQWvCQBCF74X+h2UK3urGCm2JriIt1d7EtBW8Ddkx&#10;WczOhuyaxH/fORR6m+G9ee+b5Xr0jeqpiy6wgdk0A0VcBuu4MvD99fH4CiomZItNYDJwowjr1f3d&#10;EnMbBj5QX6RKSQjHHA3UKbW51rGsyWOchpZYtHPoPCZZu0rbDgcJ941+yrJn7dGxNNTY0ltN5aW4&#10;egO74rBzx/ewnzv3ctr+DPvLOO+NmTyMmwWoRGP6N/9df1rBF3r5RQb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y8rixQAAANsAAAAPAAAAAAAAAAAAAAAAAJgCAABkcnMv&#10;ZG93bnJldi54bWxQSwUGAAAAAAQABAD1AAAAigMAAAAA&#10;" path="m,l353,r13,14l366,19e" filled="f" strokeweight="0">
                    <v:path arrowok="t" o:connecttype="custom" o:connectlocs="0,0;4661,0;4833,185;4833,251" o:connectangles="0,0,0,0"/>
                  </v:shape>
                  <v:rect id="Rectangle 8" o:spid="_x0000_s1032" style="position:absolute;left:106;top:79;width:4396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uc</w:t>
                          </w:r>
                          <w:proofErr w:type="spellEnd"/>
                          <w:proofErr w:type="gram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UCS -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Opção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Recebimento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para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Cargo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em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Comiss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ão</w:t>
                          </w:r>
                          <w:proofErr w:type="spellEnd"/>
                        </w:p>
                      </w:txbxContent>
                    </v:textbox>
                  </v:rect>
                  <v:rect id="Rectangle 9" o:spid="_x0000_s1033" style="position:absolute;left:1889;top:462;width:6841;height:35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3sFMIA&#10;AADbAAAADwAAAGRycy9kb3ducmV2LnhtbERPTWvCQBC9F/wPyxS8lLoxB5HUVVJBCEgoGu15yE6T&#10;YHY2ZlcT/31XKPQ2j/c5q81oWnGn3jWWFcxnEQji0uqGKwWnYve+BOE8ssbWMil4kIPNevKywkTb&#10;gQ90P/pKhBB2CSqove8SKV1Zk0E3sx1x4H5sb9AH2FdS9ziEcNPKOIoW0mDDoaHGjrY1lZfjzSjI&#10;DzK7vcXL6z7N7VfxqePz+fKt1PR1TD9AeBr9v/jPnekwP4bnL+EA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jewUwgAAANsAAAAPAAAAAAAAAAAAAAAAAJgCAABkcnMvZG93&#10;bnJldi54bWxQSwUGAAAAAAQABAD1AAAAhwMAAAAA&#10;" filled="f" strokeweight="39e-5mm">
                    <v:stroke joinstyle="round"/>
                  </v:rect>
                  <v:rect id="Rectangle 10" o:spid="_x0000_s1034" style="position:absolute;left:3579;top:515;width:3432;height:65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  <v:textbox style="mso-fit-shape-to-text:t" inset="0,0,0,0">
                      <w:txbxContent>
                        <w:p w:rsidR="001117D1" w:rsidRPr="001117D1" w:rsidRDefault="001117D1" w:rsidP="001117D1">
                          <w:pPr>
                            <w:ind w:left="0"/>
                            <w:rPr>
                              <w:rFonts w:cs="Arial"/>
                              <w:color w:val="000000"/>
                              <w:sz w:val="14"/>
                              <w:szCs w:val="14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cs="Arial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cs="Arial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Opção</w:t>
                          </w:r>
                          <w:proofErr w:type="spellEnd"/>
                          <w:r>
                            <w:rPr>
                              <w:rFonts w:cs="Arial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cs="Arial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Recebimento</w:t>
                          </w:r>
                          <w:proofErr w:type="spellEnd"/>
                          <w:r>
                            <w:rPr>
                              <w:rFonts w:cs="Arial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Cargo </w:t>
                          </w:r>
                          <w:proofErr w:type="spellStart"/>
                          <w:r w:rsidRPr="001117D1">
                            <w:rPr>
                              <w:rFonts w:cs="Arial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em</w:t>
                          </w:r>
                          <w:proofErr w:type="spellEnd"/>
                          <w:r w:rsidRPr="001117D1">
                            <w:rPr>
                              <w:rFonts w:cs="Arial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1117D1">
                            <w:rPr>
                              <w:rFonts w:cs="Arial"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Comissão</w:t>
                          </w:r>
                          <w:proofErr w:type="spellEnd"/>
                        </w:p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oval id="Oval 11" o:spid="_x0000_s1035" style="position:absolute;left:594;top:1730;width:278;height: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ubHbwA&#10;AADbAAAADwAAAGRycy9kb3ducmV2LnhtbERPyQrCMBC9C/5DGMGbpoqIVKOIC3hzBa9DM7bVZlKa&#10;aOvfG0HwNo+3zmzRmEK8qHK5ZQWDfgSCOLE651TB5bztTUA4j6yxsEwK3uRgMW+3ZhhrW/ORXief&#10;ihDCLkYFmfdlLKVLMjLo+rYkDtzNVgZ9gFUqdYV1CDeFHEbRWBrMOTRkWNIqo+RxehoF0XtwXx7c&#10;sz5Ss9skeLue9+urUt1Os5yC8NT4v/jn3ukwfwTfX8IBcv4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Q25sdvAAAANsAAAAPAAAAAAAAAAAAAAAAAJgCAABkcnMvZG93bnJldi54&#10;bWxQSwUGAAAAAAQABAD1AAAAgQMAAAAA&#10;" fillcolor="#fcf2e3" strokeweight="39e-5mm"/>
                  <v:rect id="Rectangle 12" o:spid="_x0000_s1036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2g3sIA&#10;AADbAAAADwAAAGRycy9kb3ducmV2LnhtbERPyWrDMBC9F/oPYgq9JXIK2RzLIXSBXrOQ5TZYE9up&#10;NTKWYjv5+qoQ6G0eb51k2ZtKtNS40rKC0TACQZxZXXKuYLf9GsxAOI+ssbJMCm7kYJk+PyUYa9vx&#10;mtqNz0UIYRejgsL7OpbSZQUZdENbEwfubBuDPsAml7rBLoSbSr5F0UQaLDk0FFjTe0HZz+ZqFHT3&#10;djqqVsf5J1+nBxyfPvaH00Wp15d+tQDhqff/4of7W4f5Y/j7JRwg0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LaDewgAAANsAAAAPAAAAAAAAAAAAAAAAAJgCAABkcnMvZG93&#10;bnJldi54bWxQSwUGAAAAAAQABAD1AAAAhwMAAAAA&#10;" fillcolor="#faf0e1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" o:spid="_x0000_s1037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wRqMMA&#10;AADbAAAADwAAAGRycy9kb3ducmV2LnhtbESPQYvCMBCF7wv+hzCCl0VTPchSjaKCIN50VfA2NmNb&#10;TCalibX6642wsLcZ3pv3vZnOW2tEQ7UvHSsYDhIQxJnTJecKDr/r/g8IH5A1Gsek4Eke5rPO1xRT&#10;7R68o2YfchFD2KeooAihSqX0WUEW/cBVxFG7utpiiGudS13jI4ZbI0dJMpYWS46EAitaFZTd9ncb&#10;IZuTPB2f2+x1+D5flo00r9XOKNXrtosJiEBt+Df/XW90rD+Gzy9xAD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PwRqM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" o:spid="_x0000_s1038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3sMMMA&#10;AADbAAAADwAAAGRycy9kb3ducmV2LnhtbERP22oCMRB9L/gPYQTfatZKq65GEWmhUBS8gb6Nm3F3&#10;2WSybFLd/r0pFPo2h3Od2aK1Rtyo8aVjBYN+AoI4c7rkXMFh//E8BuEDskbjmBT8kIfFvPM0w1S7&#10;O2/ptgu5iCHsU1RQhFCnUvqsIIu+72riyF1dYzFE2ORSN3iP4dbIlyR5kxZLjg0F1rQqKKt231bB&#10;pj1+lZNTVQ0vZu3fL6vzK5mzUr1uu5yCCNSGf/Gf+1PH+SP4/SUeIO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v3sMMMAAADbAAAADwAAAAAAAAAAAAAAAACYAgAAZHJzL2Rv&#10;d25yZXYueG1sUEsFBgAAAAAEAAQA9QAAAIgDAAAAAA==&#10;" fillcolor="#f5ebdc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" o:spid="_x0000_s1039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T1fsQA&#10;AADbAAAADwAAAGRycy9kb3ducmV2LnhtbESPQWvCQBCF70L/wzIFb7qxB5HUVUTQWixioz9gyI5J&#10;MDubZleT9td3DoK3Gd6b976ZL3tXqzu1ofJsYDJOQBHn3lZcGDifNqMZqBCRLdaeycAvBVguXgZz&#10;TK3v+JvuWSyUhHBI0UAZY5NqHfKSHIaxb4hFu/jWYZS1LbRtsZNwV+u3JJlqhxVLQ4kNrUvKr9nN&#10;GZhuq32YdT9fl92Bku314/N4+2uMGb72q3dQkfr4ND+ud1bwBVZ+kQH04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E9X7EAAAA2w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" o:spid="_x0000_s1040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M1n78A&#10;AADbAAAADwAAAGRycy9kb3ducmV2LnhtbERPzWoCMRC+F3yHMIKXookeWl2NIhalN/HnAYbNuFnc&#10;TJYkdde3N4VCb/Px/c5q07tGPCjE2rOG6USBIC69qbnScL3sx3MQMSEbbDyThidF2KwHbyssjO/4&#10;RI9zqkQO4VigBptSW0gZS0sO48S3xJm7+eAwZRgqaQJ2Odw1cqbUh3RYc26w2NLOUnk//zgN7/bU&#10;V7vj9YDyWX6FT6W6415pPRr22yWIRH36F/+5v02ev4DfX/IB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YzWfvwAAANs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" o:spid="_x0000_s1041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k/OsEA&#10;AADbAAAADwAAAGRycy9kb3ducmV2LnhtbERPz2vCMBS+C/4P4QneNLXgGJ1pUcHhDoJ12/3RvLVl&#10;zUtJsrburzeHwY4f3+9dMZlODOR8a1nBZp2AIK6sbrlW8PF+Wj2D8AFZY2eZFNzJQ5HPZzvMtB25&#10;pOEWahFD2GeooAmhz6T0VUMG/dr2xJH7ss5giNDVUjscY7jpZJokT9Jgy7GhwZ6ODVXftx+jIFzK&#10;a/p6KCvzeb67t+H3utnWo1LLxbR/ARFoCv/iP/dZK0jj+vgl/g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CpPzrBAAAA2wAAAA8AAAAAAAAAAAAAAAAAmAIAAGRycy9kb3du&#10;cmV2LnhtbFBLBQYAAAAABAAEAPUAAACGAwAAAAA=&#10;" fillcolor="#efe5d6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" o:spid="_x0000_s1042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v7OsIA&#10;AADbAAAADwAAAGRycy9kb3ducmV2LnhtbESPwWrDMBBE74X+g9hCbo2cQEJxo4SQEOgxdYsht621&#10;tUytlZG2jvP3VaHQ4zAzb5jNbvK9GimmLrCBxbwARdwE23Fr4P3t9PgEKgmyxT4wGbhRgt32/m6D&#10;pQ1XfqWxklZlCKcSDTiRodQ6NY48pnkYiLP3GaJHyTK22ka8Zrjv9bIo1tpjx3nB4UAHR81X9e0N&#10;rMdVdbx1H3U811SP7nIRiStjZg/T/hmU0CT/4b/2izWwXMDvl/wD9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C/s6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" o:spid="_x0000_s1043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LQ4cEA&#10;AADbAAAADwAAAGRycy9kb3ducmV2LnhtbESPQYvCMBSE74L/ITzBm6Z2YZVqFBVk97AHt/oDHs2z&#10;KTYvJYla//1mQfA4zMw3zGrT21bcyYfGsYLZNANBXDndcK3gfDpMFiBCRNbYOiYFTwqwWQ8HKyy0&#10;e/Av3ctYiwThUKACE2NXSBkqQxbD1HXEybs4bzEm6WupPT4S3LYyz7JPabHhtGCwo72h6lrerIL9&#10;/Lgrv/yPocX5YytnfodsjVLjUb9dgojUx3f41f7WCvIc/r+kHyD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Jy0OH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" o:spid="_x0000_s1044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N/OcEA&#10;AADbAAAADwAAAGRycy9kb3ducmV2LnhtbESPzWoCMRSF9wXfIVzBXc2opchoFBkpumzTgi4vk+sk&#10;OLkZJqmOb98UCl0ezs/HWW8H34ob9dEFVjCbFiCI62AcNwq+Pt+elyBiQjbYBiYFD4qw3Yye1lia&#10;cOcPuunUiDzCsUQFNqWulDLWljzGaeiIs3cJvceUZd9I0+M9j/tWzoviVXp0nAkWO6os1Vf97TNk&#10;4fend6/P1UtXNZa1PriLU2oyHnYrEImG9B/+ax+NgvkCfr/kHyA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wzfznBAAAA2wAAAA8AAAAAAAAAAAAAAAAAmAIAAGRycy9kb3du&#10;cmV2LnhtbFBLBQYAAAAABAAEAPUAAACGAwAAAAA=&#10;" fillcolor="#e9dfd0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" o:spid="_x0000_s1045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L628MA&#10;AADbAAAADwAAAGRycy9kb3ducmV2LnhtbESP0WrCQBRE34X+w3ILfdONoWiNriK1QaVPTf2AS/aa&#10;Dc3eDdnVpH/vCoKPw8ycYVabwTbiSp2vHSuYThIQxKXTNVcKTr/5+AOED8gaG8ek4J88bNYvoxVm&#10;2vX8Q9ciVCJC2GeowITQZlL60pBFP3EtcfTOrrMYouwqqTvsI9w2Mk2SmbRYc1ww2NKnofKvuFgF&#10;uy+n9bHdzk25OH4XeT9t9mmu1NvrsF2CCDSEZ/jRPmgF6Tvcv8QfIN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ML628MAAADbAAAADwAAAAAAAAAAAAAAAACYAgAAZHJzL2Rv&#10;d25yZXYueG1sUEsFBgAAAAAEAAQA9QAAAIgDAAAAAA==&#10;" fillcolor="#e7ddce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" o:spid="_x0000_s1046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G/Q8MA&#10;AADbAAAADwAAAGRycy9kb3ducmV2LnhtbESP3WrCQBSE7wu+w3IKvSm6q+APqauIIK29qtEHOGZP&#10;k9Ds2ZA91fj2rlDo5TAz3zDLde8bdaEu1oEtjEcGFHERXM2lhdNxN1yAioLssAlMFm4UYb0aPC0x&#10;c+HKB7rkUqoE4ZihhUqkzbSORUUe4yi0xMn7Dp1HSbIrtevwmuC+0RNjZtpjzWmhwpa2FRU/+a+3&#10;EJvpOT9LYfbm9esd+/lMtp9o7ctzv3kDJdTLf/iv/eEsTKbw+JJ+gF7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rG/Q8MAAADbAAAADwAAAAAAAAAAAAAAAACYAgAAZHJzL2Rv&#10;d25yZXYueG1sUEsFBgAAAAAEAAQA9QAAAIgDAAAAAA==&#10;" fillcolor="#e5dbcc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line id="Line 23" o:spid="_x0000_s1047" style="position:absolute;visibility:visible;mso-wrap-style:square" from="740,2021" to="740,2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xV6MMAAADbAAAADwAAAGRycy9kb3ducmV2LnhtbESPzYvCMBTE74L/Q3gLe9N0e1CpRvGr&#10;sC548AO8PppnW2xeSpPV+N9vFgSPw8z8hpktgmnEnTpXW1bwNUxAEBdW11wqOJ/ywQSE88gaG8uk&#10;4EkOFvN+b4aZtg8+0P3oSxEh7DJUUHnfZlK6oiKDbmhb4uhdbWfQR9mVUnf4iHDTyDRJRtJgzXGh&#10;wpbWFRW3469RcNs0NuTbn3KVpyG5jJ/73fWklfr8CMspCE/Bv8Ov9rdWkI7g/0v8AXL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ocVejDAAAA2wAAAA8AAAAAAAAAAAAA&#10;AAAAoQIAAGRycy9kb3ducmV2LnhtbFBLBQYAAAAABAAEAPkAAACRAwAAAAA=&#10;" strokeweight="39e-5mm"/>
                  <v:line id="Line 24" o:spid="_x0000_s1048" style="position:absolute;visibility:visible;mso-wrap-style:square" from="541,2087" to="740,20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Dwc8MAAADbAAAADwAAAGRycy9kb3ducmV2LnhtbESPT4vCMBTE78J+h/AWvGm6PazSNYqu&#10;FlTw4B/Y66N5tsXmpTRZjd/eCILHYWZ+w0xmwTTiSp2rLSv4GiYgiAuray4VnI75YAzCeWSNjWVS&#10;cCcHs+lHb4KZtjfe0/XgSxEh7DJUUHnfZlK6oiKDbmhb4uidbWfQR9mVUnd4i3DTyDRJvqXBmuNC&#10;hS39VlRcDv9GwWXZ2JCvtuUiT0PyN7rvNuejVqr/GeY/IDwF/w6/2mutIB3B80v8AXL6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VQ8HPDAAAA2wAAAA8AAAAAAAAAAAAA&#10;AAAAoQIAAGRycy9kb3ducmV2LnhtbFBLBQYAAAAABAAEAPkAAACRAwAAAAA=&#10;" strokeweight="39e-5mm"/>
                  <v:line id="Line 25" o:spid="_x0000_s1049" style="position:absolute;flip:x;visibility:visible;mso-wrap-style:square" from="740,2087" to="951,20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oOZLwAAADbAAAADwAAAGRycy9kb3ducmV2LnhtbERPvQrCMBDeBd8hnOBmUx1UaqOIIAgi&#10;aCu4Hs3ZFptLaaLWtzeD4Pjx/aeb3jTiRZ2rLSuYRjEI4sLqmksF13w/WYJwHlljY5kUfMjBZj0c&#10;pJho++YLvTJfihDCLkEFlfdtIqUrKjLoItsSB+5uO4M+wK6UusN3CDeNnMXxXBqsOTRU2NKuouKR&#10;PY0CfdanaVsfzsd8sTjdWO/tgxqlxqN+uwLhqfd/8c990ApmYWz4En6AXH8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MUoOZLwAAADbAAAADwAAAAAAAAAAAAAAAAChAgAA&#10;ZHJzL2Rvd25yZXYueG1sUEsFBgAAAAAEAAQA+QAAAIoDAAAAAA==&#10;" strokeweight="39e-5mm"/>
                  <v:line id="Line 26" o:spid="_x0000_s1050" style="position:absolute;flip:x;visibility:visible;mso-wrap-style:square" from="581,2311" to="740,2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gar/78AAADbAAAADwAAAGRycy9kb3ducmV2LnhtbESPSwvCMBCE74L/IazgTdN68FGNRQRB&#10;EMEXeF2atS02m9JErf/eCILHYWa+YRZpayrxpMaVlhXEwwgEcWZ1ybmCy3kzmIJwHlljZZkUvMlB&#10;uux2Fpho++IjPU8+FwHCLkEFhfd1IqXLCjLohrYmDt7NNgZ9kE0udYOvADeVHEXRWBosOSwUWNO6&#10;oOx+ehgF+qD3cV1uD7vzZLK/st7YO1VK9Xvtag7CU+v/4V97qxWMZvD9En6AXH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gar/78AAADbAAAADwAAAAAAAAAAAAAAAACh&#10;AgAAZHJzL2Rvd25yZXYueG1sUEsFBgAAAAAEAAQA+QAAAI0DAAAAAA==&#10;" strokeweight="39e-5mm"/>
                  <v:line id="Line 27" o:spid="_x0000_s1051" style="position:absolute;visibility:visible;mso-wrap-style:square" from="740,2311" to="911,2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D+2sAAAADbAAAADwAAAGRycy9kb3ducmV2LnhtbERPy4rCMBTdC/5DuII7m6owI9Uovgoz&#10;Ay58gNtLc22LzU1posa/nywGZnk478UqmEY8qXO1ZQXjJAVBXFhdc6ngcs5HMxDOI2tsLJOCNzlY&#10;Lfu9BWbavvhIz5MvRQxhl6GCyvs2k9IVFRl0iW2JI3eznUEfYVdK3eErhptGTtL0QxqsOTZU2NK2&#10;ouJ+ehgF911jQ77/KTf5JKTXz/fh+3bWSg0HYT0H4Sn4f/Gf+0srmMb18Uv8AXL5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9g/trAAAAA2wAAAA8AAAAAAAAAAAAAAAAA&#10;oQIAAGRycy9kb3ducmV2LnhtbFBLBQYAAAAABAAEAPkAAACOAwAAAAA=&#10;" strokeweight="39e-5mm"/>
                  <v:rect id="Rectangle 28" o:spid="_x0000_s1052" style="position:absolute;left:264;top:2575;width:716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   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Usuário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29" o:spid="_x0000_s1053" style="position:absolute;left:357;top:2839;width:825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(</w:t>
                          </w:r>
                          <w:proofErr w:type="gram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from</w:t>
                          </w:r>
                          <w:proofErr w:type="gram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Gerais</w:t>
                          </w:r>
                          <w:proofErr w:type="spell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)</w:t>
                          </w:r>
                        </w:p>
                      </w:txbxContent>
                    </v:textbox>
                  </v:rect>
                  <v:oval id="Oval 30" o:spid="_x0000_s1054" style="position:absolute;left:2800;top:792;width:1822;height:1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FAfcQA&#10;AADbAAAADwAAAGRycy9kb3ducmV2LnhtbESPQWvCQBSE74L/YXlCL1I3VgxN6ipSWujBi2lzf2Rf&#10;s8Hs25jdJum/7xYEj8PMfMPsDpNtxUC9bxwrWK8SEMSV0w3XCr4+3x+fQfiArLF1TAp+ycNhP5/t&#10;MNdu5DMNRahFhLDPUYEJocul9JUhi37lOuLofbveYoiyr6XucYxw28qnJEmlxYbjgsGOXg1Vl+LH&#10;KjiaMnNptqVT2i3N5frmz6aslHpYTMcXEIGmcA/f2h9awWYD/1/iD5D7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hQH3EAAAA2wAAAA8AAAAAAAAAAAAAAAAAmAIAAGRycy9k&#10;b3ducmV2LnhtbFBLBQYAAAAABAAEAPUAAACJAwAAAAA=&#10;" fillcolor="#c0bfc0" strokecolor="#c0bfc0" strokeweight="39e-5mm"/>
                  <v:oval id="Oval 31" o:spid="_x0000_s1055" style="position:absolute;left:2760;top:753;width:1823;height:1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7HfcMA&#10;AADbAAAADwAAAGRycy9kb3ducmV2LnhtbESPT2vCQBTE70K/w/IEb7qxFimpGwmtgrdWU8j1kX35&#10;U7NvQ3Zj4rfvFgoeh5n5DbPbT6YVN+pdY1nBehWBIC6sbrhS8J0dl68gnEfW2FomBXdysE+eZjuM&#10;tR35TLeLr0SAsItRQe19F0vpipoMupXtiINX2t6gD7KvpO5xDHDTyuco2kqDDYeFGjt6r6m4Xgaj&#10;ILqvf9IvN4xnmk6HAss8+/zIlVrMp/QNhKfJP8L/7ZNWsHmBvy/hB8jk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27HfcMAAADbAAAADwAAAAAAAAAAAAAAAACYAgAAZHJzL2Rv&#10;d25yZXYueG1sUEsFBgAAAAAEAAQA9QAAAIgDAAAAAA==&#10;" fillcolor="#fcf2e3" strokeweight="39e-5mm"/>
                  <v:rect id="Rectangle 32" o:spid="_x0000_s1056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SfOMIA&#10;AADbAAAADwAAAGRycy9kb3ducmV2LnhtbESPT4vCMBTE74LfITzBm6b+W5duU5GC4klcFff6aN62&#10;xealNFHrtzcLCx6HmfkNk6w6U4s7ta6yrGAyjkAQ51ZXXCg4nzajTxDOI2usLZOCJzlYpf1egrG2&#10;D/6m+9EXIkDYxaig9L6JpXR5SQbd2DbEwfu1rUEfZFtI3eIjwE0tp1H0IQ1WHBZKbCgrKb8eb0bB&#10;nrK8/jlMt4sz+UuULd18dnFKDQfd+guEp86/w//tnVYwW8Dfl/ADZP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JJ84wgAAANsAAAAPAAAAAAAAAAAAAAAAAJgCAABkcnMvZG93&#10;bnJldi54bWxQSwUGAAAAAAQABAD1AAAAhwMAAAAA&#10;" fillcolor="#fcf2e3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" o:spid="_x0000_s1057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poLcIA&#10;AADbAAAADwAAAGRycy9kb3ducmV2LnhtbESPT4vCMBTE74LfITzBi2jqH0Rqo4gi7G1ZXRaPj+bZ&#10;ljYvtYma/fYbYcHjMDO/YbJtMI14UOcqywqmkwQEcW51xYWC7/NxvALhPLLGxjIp+CUH202/l2Gq&#10;7ZO/6HHyhYgQdikqKL1vUyldXpJBN7EtcfSutjPoo+wKqTt8Rrhp5CxJltJgxXGhxJb2JeX16W4U&#10;3BMXfhZnPNajCwV3+bSH29QqNRyE3RqEp+Df4f/2h1YwX8LrS/wBc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SmgtwgAAANsAAAAPAAAAAAAAAAAAAAAAAJgCAABkcnMvZG93&#10;bnJldi54bWxQSwUGAAAAAAQABAD1AAAAhwMAAAAA&#10;" fillcolor="#fbf1e2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" o:spid="_x0000_s1058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bNtsQA&#10;AADbAAAADwAAAGRycy9kb3ducmV2LnhtbESPQWvCQBSE70L/w/IKvYhu0hYtqauIJdCbNBHx+Mi+&#10;JsHs2zS70e2/dwsFj8PMfMOsNsF04kKDay0rSOcJCOLK6pZrBYcyn72BcB5ZY2eZFPySg836YbLC&#10;TNsrf9Gl8LWIEHYZKmi87zMpXdWQQTe3PXH0vu1g0Ec51FIPeI1w08nnJFlIgy3HhQZ72jVUnYvR&#10;KBgTF46vJebn6YmCO+3tx09qlXp6DNt3EJ6Cv4f/259awcsS/r7EHyD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GzbbEAAAA2w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" o:spid="_x0000_s1059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lTIMIA&#10;AADbAAAADwAAAGRycy9kb3ducmV2LnhtbERPy07CQBTdm/APk0vizk7BKFA7JQQ1cSsaHrubzrUt&#10;dO40naGtfD2zIGF5ct7pcjC16Kh1lWUFkygGQZxbXXGh4Pfn82kOwnlkjbVlUvBPDpbZ6CHFRNue&#10;v6nb+EKEEHYJKii9bxIpXV6SQRfZhjhwf7Y16ANsC6lb7EO4qeU0jl+lwYpDQ4kNrUvKT5uzUdBf&#10;utmkXu0XH3ye7fDl8L7dHY5KPY6H1RsIT4O/i2/uL63gOYwNX8IPkNk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mVMgwgAAANsAAAAPAAAAAAAAAAAAAAAAAJgCAABkcnMvZG93&#10;bnJldi54bWxQSwUGAAAAAAQABAD1AAAAhwMAAAAA&#10;" fillcolor="#faf0e1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" o:spid="_x0000_s1060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X2u8UA&#10;AADbAAAADwAAAGRycy9kb3ducmV2LnhtbESPT2vCQBTE74V+h+UVeqsbW2xqdBXxD3g1LVVvj+xr&#10;kjb7NmTXJPrpXaHgcZiZ3zDTeW8q0VLjSssKhoMIBHFmdcm5gq/PzcsHCOeRNVaWScGZHMxnjw9T&#10;TLTteEdt6nMRIOwSVFB4XydSuqwgg25ga+Lg/djGoA+yyaVusAtwU8nXKHqXBksOCwXWtCwo+0tP&#10;RkF3aeNhtTiM13yK9zg6rr73x1+lnp/6xQSEp97fw//trVbwNobbl/AD5O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1fa7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" o:spid="_x0000_s1061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ksW8IA&#10;AADbAAAADwAAAGRycy9kb3ducmV2LnhtbERPy07CQBTdm/APk0vizk4hKlA7JQQ1cSsaHrubzrUt&#10;dO40naGtfD2zIGF5ct7pcjC16Kh1lWUFkygGQZxbXXGh4Pfn82kOwnlkjbVlUvBPDpbZ6CHFRNue&#10;v6nb+EKEEHYJKii9bxIpXV6SQRfZhjhwf7Y16ANsC6lb7EO4qeU0jl+lwYpDQ4kNrUvKT5uzUdBf&#10;utmkXu0XH3ye7fDl8L7dHY5KPY6H1RsIT4O/i2/uL63gOawPX8IPkNk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6SxbwgAAANsAAAAPAAAAAAAAAAAAAAAAAJgCAABkcnMvZG93&#10;bnJldi54bWxQSwUGAAAAAAQABAD1AAAAhwMAAAAA&#10;" fillcolor="#faf0e1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" o:spid="_x0000_s1062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Wj5sUA&#10;AADbAAAADwAAAGRycy9kb3ducmV2LnhtbESPT4vCMBTE78J+h/AW9qapy1KkGkVWBD0Irori7dm8&#10;/sHmpTRRq59+Iwgeh5n5DTOatKYSV2pcaVlBvxeBIE6tLjlXsNvOuwMQziNrrCyTgjs5mIw/OiNM&#10;tL3xH103PhcBwi5BBYX3dSKlSwsy6Hq2Jg5eZhuDPsgml7rBW4CbSn5HUSwNlhwWCqzpt6D0vLkY&#10;BfHhctrl8+NqvT9kabYczGY+fij19dlOhyA8tf4dfrUXWsFPH55fwg+Q4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xaPmxQAAANs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" o:spid="_x0000_s1063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c9kcUA&#10;AADbAAAADwAAAGRycy9kb3ducmV2LnhtbESPT4vCMBTE7wt+h/AEb2uqSJFqFFEEPQirK4q3Z/P6&#10;B5uX0kSt++nNwsIeh5n5DTOdt6YSD2pcaVnBoB+BIE6tLjlXcPxef45BOI+ssbJMCl7kYD7rfEwx&#10;0fbJe3ocfC4ChF2CCgrv60RKlxZk0PVtTRy8zDYGfZBNLnWDzwA3lRxGUSwNlhwWCqxpWVB6O9yN&#10;gvh8vx7z9WX3dTpnabYdr1Y+/lGq120XExCeWv8f/mtvtILREH6/hB8gZ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Fz2RxQAAANs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" o:spid="_x0000_s1064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uYCsUA&#10;AADbAAAADwAAAGRycy9kb3ducmV2LnhtbESPT2sCMRTE70K/Q3gFb5q1yiKrUaQi6EForVS8PTdv&#10;/+DmZdlEXf30TUHwOMzMb5jpvDWVuFLjSssKBv0IBHFqdcm5gv3PqjcG4TyyxsoyKbiTg/nsrTPF&#10;RNsbf9N153MRIOwSVFB4XydSurQgg65va+LgZbYx6INscqkbvAW4qeRHFMXSYMlhocCaPgtKz7uL&#10;URAfLqd9vjpuv34PWZptxsuljx9Kdd/bxQSEp9a/ws/2WisYDeH/S/gBcv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W5gKxQAAANs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1" o:spid="_x0000_s1065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EFWcQA&#10;AADbAAAADwAAAGRycy9kb3ducmV2LnhtbESPX2vCMBTF34V9h3AHvshMlTJGNcosDIpvOifs7a65&#10;tmXJTWmyWvvpzWCwx8P58+Ost4M1oqfON44VLOYJCOLS6YYrBaf3t6cXED4gazSOScGNPGw3D5M1&#10;Ztpd+UD9MVQijrDPUEEdQptJ6cuaLPq5a4mjd3GdxRBlV0nd4TWOWyOXSfIsLTYcCTW2lNdUfh9/&#10;bIQUZ3n+uO3L8TT7/Nr10oz5wSg1fRxeVyACDeE//NcutII0hd8v8Qf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RBVnEAAAA2wAAAA8AAAAAAAAAAAAAAAAAmAIAAGRycy9k&#10;b3ducmV2LnhtbFBLBQYAAAAABAAEAPUAAACJAwAAAAA=&#10;" fillcolor="#f8eed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2" o:spid="_x0000_s1066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2gwsUA&#10;AADbAAAADwAAAGRycy9kb3ducmV2LnhtbESPX2vCMBTF3wd+h3CFvQxNNzaRrlFUGMje1Cr4dtdc&#10;22JyU5qsrX76ZTDY4+H8+XGy5WCN6Kj1tWMFz9MEBHHhdM2lgvzwMZmD8AFZo3FMCm7kYbkYPWSY&#10;atfzjrp9KEUcYZ+igiqEJpXSFxVZ9FPXEEfv4lqLIcq2lLrFPo5bI1+SZCYt1hwJFTa0qai47r9t&#10;hGxP8nS8fRb3/On8te6kuW92RqnH8bB6BxFoCP/hv/ZWK3h9g98v8QfI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naDCxQAAANs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3" o:spid="_x0000_s1067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8+tcMA&#10;AADbAAAADwAAAGRycy9kb3ducmV2LnhtbESPS4vCMBSF9wP+h3AFN4OmiohUo6gwIO58jODu2lzb&#10;YnJTmkyt/vrJgDDLw3l8nPmytUY0VPvSsYLhIAFBnDldcq7gdPzqT0H4gKzROCYFT/KwXHQ+5phq&#10;9+A9NYeQizjCPkUFRQhVKqXPCrLoB64ijt7N1RZDlHUudY2POG6NHCXJRFosORIKrGhTUHY//NgI&#10;2Z7l+fu5y16nz8t13Ujz2uyNUr1uu5qBCNSG//C7vdUKxhP4+xJ/gF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08+tc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4" o:spid="_x0000_s1068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g75sQA&#10;AADbAAAADwAAAGRycy9kb3ducmV2LnhtbESPQWvCQBSE7wX/w/IEb3Wj1Fajq4hQECkFY835kX1m&#10;g9m3Mbtq/PduodDjMDPfMItVZ2txo9ZXjhWMhgkI4sLpiksFP4fP1ykIH5A11o5JwYM8rJa9lwWm&#10;2t15T7cslCJC2KeowITQpFL6wpBFP3QNcfROrrUYomxLqVu8R7it5ThJ3qXFiuOCwYY2hopzdrUK&#10;DvK7+nITU8/Op93kcszzZp3lSg363XoOIlAX/sN/7a1W8PYBv1/iD5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6oO+bEAAAA2w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5" o:spid="_x0000_s1069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evlMAA&#10;AADbAAAADwAAAGRycy9kb3ducmV2LnhtbERPTYvCMBC9C/6HMMLeNHVR0WoUWRBkWRas2vPQjE2x&#10;mdQmavffbw6Cx8f7Xm06W4sHtb5yrGA8SkAQF05XXCo4HXfDOQgfkDXWjknBH3nYrPu9FabaPflA&#10;jyyUIoawT1GBCaFJpfSFIYt+5BriyF1cazFE2JZSt/iM4baWn0kykxYrjg0GG/oyVFyzu1VwlL/V&#10;j5uaenG9fE9v5zxvtlmu1Meg2y5BBOrCW/xy77WCSRwbv8QfIN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zevlMAAAADbAAAADwAAAAAAAAAAAAAAAACYAgAAZHJzL2Rvd25y&#10;ZXYueG1sUEsFBgAAAAAEAAQA9QAAAIUDAAAAAA==&#10;" fillcolor="#f7edde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6" o:spid="_x0000_s1070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U3B8IA&#10;AADbAAAADwAAAGRycy9kb3ducmV2LnhtbESPwWrDMBBE74X+g9hCb7XctATbjRKKIdRXp7nktlhr&#10;y9RaGUlJ3L+PAoUeh5l5w2x2i53EhXwYHSt4zXIQxJ3TIw8Kjt/7lwJEiMgaJ8ek4JcC7LaPDxus&#10;tLtyS5dDHESCcKhQgYlxrqQMnSGLIXMzcfJ65y3GJP0gtcdrgttJrvJ8LS2OnBYMzlQb6n4OZ6vA&#10;vu1jd1rXU8N+KcqyNzV9tUo9Py2fHyAiLfE//NdutIL3Eu5f0g+Q2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9TcHwgAAANs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7" o:spid="_x0000_s1071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YIR7wA&#10;AADbAAAADwAAAGRycy9kb3ducmV2LnhtbERPTYvCMBC9L/gfwgjetqnKilajSEH0quvF29CMTbGZ&#10;lCRq/ffmIHh8vO/VpreteJAPjWMF4ywHQVw53XCt4Py/+52DCBFZY+uYFLwowGY9+Flhod2Tj/Q4&#10;xVqkEA4FKjAxdoWUoTJkMWSuI07c1XmLMUFfS+3xmcJtKyd5PpMWG04NBjsqDVW3090qsNNdrC6z&#10;sj2w7+eLxdWUtD8qNRr22yWISH38ij/ug1bwl9anL+kHyPU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3FghHvAAAANsAAAAPAAAAAAAAAAAAAAAAAJgCAABkcnMvZG93bnJldi54&#10;bWxQSwUGAAAAAAQABAD1AAAAgQMAAAAA&#10;" fillcolor="#f6ecdd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8" o:spid="_x0000_s1072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qt3MEA&#10;AADbAAAADwAAAGRycy9kb3ducmV2LnhtbESPT4vCMBTE7wt+h/AEb2vqyorWpiIF0at/Lt4ezbMp&#10;Ni8lyWr99puFBY/DzPyGKTaD7cSDfGgdK5hNMxDEtdMtNwou593nEkSIyBo7x6TgRQE25eijwFy7&#10;Jx/pcYqNSBAOOSowMfa5lKE2ZDFMXU+cvJvzFmOSvpHa4zPBbSe/smwhLbacFgz2VBmq76cfq8DO&#10;d7G+LqruwH5YrlY3U9H+qNRkPGzXICIN8R3+bx+0gu8Z/H1JP0CW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hardzBAAAA2w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9" o:spid="_x0000_s1073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D2aMUA&#10;AADbAAAADwAAAGRycy9kb3ducmV2LnhtbESPQWvCQBSE70L/w/IKvemmFqVNs0qRFgqioK2gt5fs&#10;axKy+zZktxr/vSsIHoeZ+YbJ5r014kidrx0reB4lIIgLp2suFfz+fA1fQfiArNE4JgVn8jCfPQwy&#10;TLU78YaO21CKCGGfooIqhDaV0hcVWfQj1xJH7891FkOUXSl1h6cIt0aOk2QqLdYcFypsaVFR0Wz/&#10;rYJ1v1vWb/umecnNyn/mi8OEzEGpp8f+4x1EoD7cw7f2t1YwGcP1S/wBcnY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4PZo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0" o:spid="_x0000_s1074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xT88UA&#10;AADbAAAADwAAAGRycy9kb3ducmV2LnhtbESPQWvCQBSE74X+h+UVequbVpQ2zSpFWhBEQVtBby/Z&#10;1yRk923Irhr/vSsIHoeZ+YbJpr014kidrx0reB0kIIgLp2suFfz9/ry8g/ABWaNxTArO5GE6eXzI&#10;MNXuxGs6bkIpIoR9igqqENpUSl9UZNEPXEscvX/XWQxRdqXUHZ4i3Br5liRjabHmuFBhS7OKimZz&#10;sApW/XZRf+yaZpibpf/OZ/sRmb1Sz0/91yeIQH24h2/tuVYwGsL1S/wBcn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rFPz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1" o:spid="_x0000_s1075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XLh8UA&#10;AADbAAAADwAAAGRycy9kb3ducmV2LnhtbESPQWvCQBSE70L/w/IKvemmVUtNXaWIhYIomFaot2f2&#10;NQnZfRuyW43/3hUEj8PMfMNM55014kitrxwreB4kIIhzpysuFPx8f/bfQPiArNE4JgVn8jCfPfSm&#10;mGp34i0ds1CICGGfooIyhCaV0uclWfQD1xBH78+1FkOUbSF1i6cIt0a+JMmrtFhxXCixoUVJeZ39&#10;WwWbbreqJr91PTyYtV8eFvsxmb1ST4/dxzuIQF24h2/tL61gPILrl/gD5O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RcuH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2" o:spid="_x0000_s1076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vYJMIA&#10;AADbAAAADwAAAGRycy9kb3ducmV2LnhtbESPQYvCMBSE78L+h/AWvGlaRXG7jbIIam+iLnt+2zzb&#10;0ualNFHrvzeC4HGYmW+YdNWbRlypc5VlBfE4AkGcW11xoeD3tBktQDiPrLGxTAru5GC1/BikmGh7&#10;4wNdj74QAcIuQQWl920ipctLMujGtiUO3tl2Bn2QXSF1h7cAN42cRNFcGqw4LJTY0rqkvD5ejIJm&#10;X5/ji7FT/oqLzPzv/g6LbKvU8LP/+Qbhqffv8KudaQWzGTy/h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e9gkwgAAANsAAAAPAAAAAAAAAAAAAAAAAJgCAABkcnMvZG93&#10;bnJldi54bWxQSwUGAAAAAAQABAD1AAAAhwMAAAAA&#10;" fillcolor="#f4eadb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3" o:spid="_x0000_s1077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lGU8EA&#10;AADbAAAADwAAAGRycy9kb3ducmV2LnhtbESPzarCMBSE94LvEI7gTtNeuaLVKHJB7U78wfWxObbF&#10;5qQ0Uevb3wiCy2FmvmHmy9ZU4kGNKy0riIcRCOLM6pJzBafjejAB4TyyxsoyKXiRg+Wi25ljou2T&#10;9/Q4+FwECLsEFRTe14mULivIoBvamjh4V9sY9EE2udQNPgPcVPInisbSYMlhocCa/grKboe7UVDt&#10;btf4buyIp3Gemsv2vJ+kG6X6vXY1A+Gp9d/wp51qBb9jeH8JP0A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ypRlPBAAAA2w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4" o:spid="_x0000_s1078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XjyMMA&#10;AADbAAAADwAAAGRycy9kb3ducmV2LnhtbESPQWvCQBSE7wX/w/KE3uomFquNrkGEtrkVtfT8mn0m&#10;wd23IbvR9N+7guBxmJlvmFU+WCPO1PnGsYJ0koAgLp1uuFLwc/h4WYDwAVmjcUwK/slDvh49rTDT&#10;7sI7Ou9DJSKEfYYK6hDaTEpf1mTRT1xLHL2j6yyGKLtK6g4vEW6NnCbJm7TYcFyosaVtTeVp31sF&#10;5vt0THvrXvk9rQr79/W7WxSfSj2Ph80SRKAhPML3dqEVzOZw+xJ/gF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+XjyMMAAADb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5" o:spid="_x0000_s1079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5MvsIA&#10;AADbAAAADwAAAGRycy9kb3ducmV2LnhtbERP3WrCMBS+F3yHcAa7W9MJK9IZRQSdQxmu2wMcmmNb&#10;bE5qE9vq05sLwcuP73+2GEwtOmpdZVnBexSDIM6trrhQ8P+3fpuCcB5ZY22ZFFzJwWI+Hs0w1bbn&#10;X+oyX4gQwi5FBaX3TSqly0sy6CLbEAfuaFuDPsC2kLrFPoSbWk7iOJEGKw4NJTa0Kik/ZRejINlU&#10;Ozftz/vj9ofizenr+3C5NUq9vgzLTxCeBv8UP9xbreAjjA1fwg+Q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Lky+wgAAANs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6" o:spid="_x0000_s1080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LpJcQA&#10;AADbAAAADwAAAGRycy9kb3ducmV2LnhtbESP3YrCMBSE7xd8h3AE7zRVULRrFBH8w0Vcdx/g0Bzb&#10;YnNSm2irT28WhL0cZuYbZjpvTCHuVLncsoJ+LwJBnFidc6rg92fVHYNwHlljYZkUPMjBfNb6mGKs&#10;bc3fdD/5VAQIuxgVZN6XsZQuycig69mSOHhnWxn0QVap1BXWAW4KOYiikTSYc1jIsKRlRsnldDMK&#10;Rut878b19eu8PVC0vmx2x9uzVKrTbhafIDw1/j/8bm+1guEE/r6EHyB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i6SXEAAAA2w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7" o:spid="_x0000_s1081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SKBcEA&#10;AADbAAAADwAAAGRycy9kb3ducmV2LnhtbERPzWrCQBC+C32HZQredGMPIqmriKC1WMRGH2DIjkkw&#10;O5tmV5P26TsHwePH9z9f9q5Wd2pD5dnAZJyAIs69rbgwcD5tRjNQISJbrD2TgV8KsFy8DOaYWt/x&#10;N92zWCgJ4ZCigTLGJtU65CU5DGPfEAt38a3DKLAttG2xk3BX67ckmWqHFUtDiQ2tS8qv2c0ZmG6r&#10;fZh1P1+X3YGS7fXj83j7a4wZvvard1CR+vgUP9w7Kz5ZL1/kB+jF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0igXBAAAA2wAAAA8AAAAAAAAAAAAAAAAAmAIAAGRycy9kb3du&#10;cmV2LnhtbFBLBQYAAAAABAAEAPUAAACGAwAAAAA=&#10;" fillcolor="#f3e9da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8" o:spid="_x0000_s1082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vNrMUA&#10;AADbAAAADwAAAGRycy9kb3ducmV2LnhtbESP3WoCMRSE74W+QzgF72rWSq1ujSLFpaVgxR/o7WFz&#10;3CxuTpYk6vbtm4Lg5TAz3zCzRWcbcSEfascKhoMMBHHpdM2VgsO+eJqACBFZY+OYFPxSgMX8oTfD&#10;XLsrb+myi5VIEA45KjAxtrmUoTRkMQxcS5y8o/MWY5K+ktrjNcFtI5+zbCwt1pwWDLb0bqg87c5W&#10;AX4U5vvl5+t1VfgmjLJivVkfp0r1H7vlG4hIXbyHb+1PrWA8hP8v6Qf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G82sxQAAANs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9" o:spid="_x0000_s1083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lT28UA&#10;AADbAAAADwAAAGRycy9kb3ducmV2LnhtbESPW2sCMRSE3wv9D+EIfatZLfWyGqWULi0FFS/g62Fz&#10;3CzdnCxJqtt/bwShj8PMfMPMl51txJl8qB0rGPQzEMSl0zVXCg774nkCIkRkjY1jUvBHAZaLx4c5&#10;5tpdeEvnXaxEgnDIUYGJsc2lDKUhi6HvWuLknZy3GJP0ldQeLwluGznMspG0WHNaMNjSu6HyZ/dr&#10;FeBnYdavx+/xR+Gb8JIVq83qNFXqqde9zUBE6uJ/+N7+0gpGQ7h9ST9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yVPbxQAAANs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0" o:spid="_x0000_s1084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1xCMIA&#10;AADbAAAADwAAAGRycy9kb3ducmV2LnhtbESP3WoCMRSE74W+QzgFb6QmVdCyGqUoFu/Enwc4bI6b&#10;pZuTJUnd9e1NQfBymJlvmOW6d424UYi1Zw2fYwWCuPSm5krD5bz7+AIRE7LBxjNpuFOE9eptsMTC&#10;+I6PdDulSmQIxwI12JTaQspYWnIYx74lzt7VB4cpy1BJE7DLcNfIiVIz6bDmvGCxpY2l8vf05zSM&#10;7LGvNofLD8p7uQ1zpbrDTmk9fO+/FyAS9ekVfrb3RsNsCv9f8g+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jXEI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1" o:spid="_x0000_s1085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2TpfMIA&#10;AADbAAAADwAAAGRycy9kb3ducmV2LnhtbESP3WoCMRSE74W+QzgFb6QmFdGyGqUoFu/Enwc4bI6b&#10;pZuTJUnd9e1NQfBymJlvmOW6d424UYi1Zw2fYwWCuPSm5krD5bz7+AIRE7LBxjNpuFOE9eptsMTC&#10;+I6PdDulSmQIxwI12JTaQspYWnIYx74lzt7VB4cpy1BJE7DLcNfIiVIz6bDmvGCxpY2l8vf05zSM&#10;7LGvNofLD8p7uQ1zpbrDTmk9fO+/FyAS9ekVfrb3RsNsCv9f8g+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ZOl8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2" o:spid="_x0000_s1086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hM58IA&#10;AADbAAAADwAAAGRycy9kb3ducmV2LnhtbESP3WoCMRSE74W+QzgFb6QmFdSyGqUoFu/Enwc4bI6b&#10;pZuTJUnd9e1NQfBymJlvmOW6d424UYi1Zw2fYwWCuPSm5krD5bz7+AIRE7LBxjNpuFOE9eptsMTC&#10;+I6PdDulSmQIxwI12JTaQspYWnIYx74lzt7VB4cpy1BJE7DLcNfIiVIz6bDmvGCxpY2l8vf05zSM&#10;7LGvNofLD8p7uQ1zpbrDTmk9fO+/FyAS9ekVfrb3RsNsCv9f8g+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KEzn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3" o:spid="_x0000_s1087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oaxcQA&#10;AADbAAAADwAAAGRycy9kb3ducmV2LnhtbESPQWvCQBSE74L/YXmCN93oIZToKqViKXgoUQ/29pJ9&#10;ZkOzb0N2Y9J/3y0UPA4z8w2z3Y+2EQ/qfO1YwWqZgCAuna65UnC9HBcvIHxA1tg4JgU/5GG/m062&#10;mGk3cE6Pc6hEhLDPUIEJoc2k9KUhi37pWuLo3V1nMUTZVVJ3OES4beQ6SVJpsea4YLClN0Pl97m3&#10;Cr70qh/6Q/WZm7Eo3sP6lN9vhVLz2fi6ARFoDM/wf/tDK0hT+PsSf4D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qGsXEAAAA2wAAAA8AAAAAAAAAAAAAAAAAmAIAAGRycy9k&#10;b3ducmV2LnhtbFBLBQYAAAAABAAEAPUAAACJAwAAAAA=&#10;" fillcolor="#f0e6d7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4" o:spid="_x0000_s1088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a/XsQA&#10;AADbAAAADwAAAGRycy9kb3ducmV2LnhtbESPQWvCQBSE7wX/w/IEb3WjB1uiq4hiKXgosT3o7SX7&#10;zAazb0N2Y+K/dwuFHoeZ+YZZbQZbizu1vnKsYDZNQBAXTldcKvj5Pry+g/ABWWPtmBQ8yMNmPXpZ&#10;YapdzxndT6EUEcI+RQUmhCaV0heGLPqpa4ijd3WtxRBlW0rdYh/htpbzJFlIixXHBYMN7QwVt1Nn&#10;FVz0rOu7ffmVmSHPP8L8mF3PuVKT8bBdggg0hP/wX/tTK1i8we+X+APk+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mv17EAAAA2wAAAA8AAAAAAAAAAAAAAAAAmAIAAGRycy9k&#10;b3ducmV2LnhtbFBLBQYAAAAABAAEAPUAAACJAwAAAAA=&#10;" fillcolor="#f0e6d7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5" o:spid="_x0000_s1089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krLMIA&#10;AADbAAAADwAAAGRycy9kb3ducmV2LnhtbERPu2rDMBTdC/kHcQPZGjkeTHGjhJKQUOhQ7HZot2vr&#10;xjK1rowlP/L31VDoeDjv/XGxnZho8K1jBbttAoK4drrlRsHnx+XxCYQPyBo7x6TgTh6Oh9XDHnPt&#10;Zi5oKkMjYgj7HBWYEPpcSl8bsui3rieO3M0NFkOEQyP1gHMMt51MkySTFluODQZ7Ohmqf8rRKvjW&#10;u3Eez817YZaquob0rbh9VUpt1svLM4hAS/gX/7lftYIsjo1f4g+Qh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eSsswgAAANsAAAAPAAAAAAAAAAAAAAAAAJgCAABkcnMvZG93&#10;bnJldi54bWxQSwUGAAAAAAQABAD1AAAAhwMAAAAA&#10;" fillcolor="#f0e6d7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6" o:spid="_x0000_s1090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kvZ8QA&#10;AADbAAAADwAAAGRycy9kb3ducmV2LnhtbESPT2vCQBTE7wW/w/KE3upGQanRVVSo2EPB+Of+yD6T&#10;YPZt2N0msZ++Wyh4HGbmN8xy3ZtatOR8ZVnBeJSAIM6trrhQcDl/vL2D8AFZY22ZFDzIw3o1eFli&#10;qm3HGbWnUIgIYZ+igjKEJpXS5yUZ9CPbEEfvZp3BEKUrpHbYRbip5SRJZtJgxXGhxIZ2JeX307dR&#10;EL6y42S/zXJzPTzcZ/tzHE+LTqnXYb9ZgAjUh2f4v33QCmZz+PsSf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5L2fEAAAA2wAAAA8AAAAAAAAAAAAAAAAAmAIAAGRycy9k&#10;b3ducmV2LnhtbFBLBQYAAAAABAAEAPUAAACJAwAAAAA=&#10;" fillcolor="#efe5d6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7" o:spid="_x0000_s1091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oQJ8IA&#10;AADbAAAADwAAAGRycy9kb3ducmV2LnhtbERPy2rCQBTdF/yH4Qrd1YlCW4lOghYqdlEwPvaXzDUJ&#10;Zu6EmTGJ/frOotDl4bzX+Wha0ZPzjWUF81kCgri0uuFKwfn0+bIE4QOyxtYyKXiQhzybPK0x1Xbg&#10;gvpjqEQMYZ+igjqELpXSlzUZ9DPbEUfuap3BEKGrpHY4xHDTykWSvEmDDceGGjv6qKm8He9GQfgu&#10;DovdtijNZf9wX/3PYf5aDUo9T8fNCkSgMfyL/9x7reA9ro9f4g+Q2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GhAnwgAAANs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8" o:spid="_x0000_s1092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a1vMQA&#10;AADbAAAADwAAAGRycy9kb3ducmV2LnhtbESPQWvCQBSE74L/YXlCb7qJUC3RVbTQYg8Fk9b7I/ua&#10;hGbfht1tEvvr3YLQ4zAz3zDb/Wha0ZPzjWUF6SIBQVxa3XCl4PPjZf4Ewgdkja1lUnAlD/vddLLF&#10;TNuBc+qLUIkIYZ+hgjqELpPSlzUZ9AvbEUfvyzqDIUpXSe1wiHDTymWSrKTBhuNCjR0911R+Fz9G&#10;QXjPz8vXY16ay+nq3vrfc/pYDUo9zMbDBkSgMfyH7+2TVrBO4e9L/AFyd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WtbzEAAAA2wAAAA8AAAAAAAAAAAAAAAAAmAIAAGRycy9k&#10;b3ducmV2LnhtbFBLBQYAAAAABAAEAPUAAACJAwAAAAA=&#10;" fillcolor="#efe5d6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9" o:spid="_x0000_s1093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Bb2MQA&#10;AADbAAAADwAAAGRycy9kb3ducmV2LnhtbESPQWvCQBSE70L/w/IKXkR3VdA2dZUiCvYimPbi7Zl9&#10;JsHs2zS7mvjv3YLQ4zAz3zCLVWcrcaPGl441jEcKBHHmTMm5hp/v7fANhA/IBivHpOFOHlbLl94C&#10;E+NaPtAtDbmIEPYJaihCqBMpfVaQRT9yNXH0zq6xGKJscmkabCPcVnKi1ExaLDkuFFjTuqDskl6t&#10;hrbcH7PxV75R9/lJHfD0Ph38Gq37r93nB4hAXfgPP9s7o2E+gb8v8QfI5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6wW9jEAAAA2wAAAA8AAAAAAAAAAAAAAAAAmAIAAGRycy9k&#10;b3ducmV2LnhtbFBLBQYAAAAABAAEAPUAAACJAwAAAAA=&#10;" fillcolor="#eee4d5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0" o:spid="_x0000_s1094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z+Q8YA&#10;AADbAAAADwAAAGRycy9kb3ducmV2LnhtbESPT2vCQBTE70K/w/IKXkR3VfBPzEZKaaG9CKZevD2z&#10;r0lo9m2a3Zr47bsFocdhZn7DpPvBNuJKna8da5jPFAjiwpmaSw2nj9fpBoQPyAYbx6ThRh722cMo&#10;xcS4no90zUMpIoR9ghqqENpESl9UZNHPXEscvU/XWQxRdqU0HfYRbhu5UGolLdYcFyps6bmi4iv/&#10;sRr6+nAu5u/li7qtL+qIl+1y8m20Hj8OTzsQgYbwH76334yG9RL+vsQfIL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fz+Q8YAAADb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1" o:spid="_x0000_s1095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93v8MA&#10;AADbAAAADwAAAGRycy9kb3ducmV2LnhtbESPQUvDQBSE70L/w/IK3uymYqvEbktRBI8aJdDbM/ua&#10;Dc2+DbvPNP33riB4HGbmG2azm3yvRoqpC2xguShAETfBdtwa+Px4uXkAlQTZYh+YDFwowW47u9pg&#10;acOZ32mspFUZwqlEA05kKLVOjSOPaREG4uwdQ/QoWcZW24jnDPe9vi2KtfbYcV5wONCTo+ZUfXsD&#10;63FVPV+6rzq+1VSP7nAQiStjrufT/hGU0CT/4b/2qzVwfwe/X/IP0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93v8MAAADb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2" o:spid="_x0000_s1096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PSJMIA&#10;AADbAAAADwAAAGRycy9kb3ducmV2LnhtbESPQUvDQBSE74L/YXkFb3ZTIbXEbosogkeNJdDba/aZ&#10;DWbfht1nmv57VxA8DjPzDbPdz35QE8XUBzawWhagiNtge+4MHD5ebjegkiBbHAKTgQsl2O+ur7ZY&#10;2XDmd5pq6VSGcKrQgBMZK61T68hjWoaROHufIXqULGOnbcRzhvtB3xXFWnvsOS84HOnJUftVf3sD&#10;66msny/9qYlvDTWTOx5FYmnMzWJ+fAAlNMt/+K/9ag3cl/D7Jf8Av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g9Ik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3" o:spid="_x0000_s1097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FMU8IA&#10;AADbAAAADwAAAGRycy9kb3ducmV2LnhtbESPQUvDQBSE74L/YXkFb3ZTobHEbosogkeNJdDba/aZ&#10;DWbfht1nmv57VxA8DjPzDbPdz35QE8XUBzawWhagiNtge+4MHD5ebjegkiBbHAKTgQsl2O+ur7ZY&#10;2XDmd5pq6VSGcKrQgBMZK61T68hjWoaROHufIXqULGOnbcRzhvtB3xVFqT32nBccjvTkqP2qv72B&#10;clrXz5f+1MS3hprJHY8icW3MzWJ+fAAlNMt/+K/9ag3cl/D7Jf8Av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UUxT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4" o:spid="_x0000_s1098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x6osAA&#10;AADbAAAADwAAAGRycy9kb3ducmV2LnhtbESPQYvCMBSE74L/ITzBm6brQaVrWqqwsCfBKsseH83b&#10;tmzzUpJY6783guBxmJlvmF0+mk4M5HxrWcHHMgFBXFndcq3gcv5abEH4gKyxs0wK7uQhz6aTHaba&#10;3vhEQxlqESHsU1TQhNCnUvqqIYN+aXvi6P1ZZzBE6WqpHd4i3HRylSRrabDluNBgT4eGqv/yahSg&#10;KY/u57gqeY8D7+9d8euwUGo+G4tPEIHG8A6/2t9awWYDzy/xB8js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1x6osAAAADb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5" o:spid="_x0000_s1099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Pu0L4A&#10;AADbAAAADwAAAGRycy9kb3ducmV2LnhtbERPTYvCMBC9L/gfwgjetqkedKnG0goLexKssuxxaMa2&#10;2ExKEmv99+aw4PHxvnf5ZHoxkvOdZQXLJAVBXFvdcaPgcv7+/ALhA7LG3jIpeJKHfD/72GGm7YNP&#10;NFahETGEfYYK2hCGTEpft2TQJ3YgjtzVOoMhQtdI7fARw00vV2m6lgY7jg0tDnRoqb5Vd6MATXV0&#10;v8dVxSWOXD774s9hodRiPhVbEIGm8Bb/u3+0gk0cG7/EHyD3L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LD7tC+AAAA2wAAAA8AAAAAAAAAAAAAAAAAmAIAAGRycy9kb3ducmV2&#10;LnhtbFBLBQYAAAAABAAEAPUAAACDAwAAAAA=&#10;" fillcolor="#ece2d3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6" o:spid="_x0000_s1100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9LS8IA&#10;AADbAAAADwAAAGRycy9kb3ducmV2LnhtbESPzWrDMBCE74W8g9hAb40cH5rUiRKcQqEnQ5xSelys&#10;jW1irYyk+ufto0Chx2FmvmH2x8l0YiDnW8sK1qsEBHFldcu1gq/Lx8sWhA/IGjvLpGAmD8fD4mmP&#10;mbYjn2koQy0ihH2GCpoQ+kxKXzVk0K9sTxy9q3UGQ5SultrhGOGmk2mSvEqDLceFBnt6b6i6lb9G&#10;AZqycN9FWvIJBz7NXf7jMFfqeTnlOxCBpvAf/mt/agWbN3h8iT9AH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j0tLwgAAANs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7" o:spid="_x0000_s1101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q0N74A&#10;AADbAAAADwAAAGRycy9kb3ducmV2LnhtbERPzYrCMBC+C75DGMGbTV1BS9coKizrwYN2fYChmW3K&#10;NpOSZLW+vTkIHj++//V2sJ24kQ+tYwXzLAdBXDvdcqPg+vM1K0CEiKyxc0wKHhRguxmP1lhqd+cL&#10;3arYiBTCoUQFJsa+lDLUhiyGzPXEift13mJM0DdSe7yncNvJjzxfSostpwaDPR0M1X/Vv1VwWJ33&#10;1bc/GSqui52c+z2yNUpNJ8PuE0SkIb7FL/dRKyjS+vQl/QC5e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uKtDe+AAAA2wAAAA8AAAAAAAAAAAAAAAAAmAIAAGRycy9kb3ducmV2&#10;LnhtbFBLBQYAAAAABAAEAPUAAACDAwAAAAA=&#10;" fillcolor="#ebe1d2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8" o:spid="_x0000_s1102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YRrMEA&#10;AADbAAAADwAAAGRycy9kb3ducmV2LnhtbESPQYvCMBSE7wv+h/AEb2tahd1SjaLC4h72oNUf8Gie&#10;TbF5KUlW67/fCMIeh5n5hlmuB9uJG/nQOlaQTzMQxLXTLTcKzqev9wJEiMgaO8ek4EEB1qvR2xJL&#10;7e58pFsVG5EgHEpUYGLsSylDbchimLqeOHkX5y3GJH0jtcd7gttOzrLsQ1psOS0Y7GlnqL5Wv1bB&#10;7vOwrfb+x1Bxnm9k7rfI1ig1GQ+bBYhIQ/wPv9rfWkGRw/NL+gFy9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TGEaz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9" o:spid="_x0000_s1103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SP28EA&#10;AADbAAAADwAAAGRycy9kb3ducmV2LnhtbESPQYvCMBSE74L/ITzBm6a6sJZqFBVk97AHt/oDHs2z&#10;KTYvJYla//1mQfA4zMw3zGrT21bcyYfGsYLZNANBXDndcK3gfDpMchAhImtsHZOCJwXYrIeDFRba&#10;PfiX7mWsRYJwKFCBibErpAyVIYth6jri5F2ctxiT9LXUHh8Jbls5z7JPabHhtGCwo72h6lrerIL9&#10;4rgrv/yPofz8sZUzv0O2RqnxqN8uQUTq4zv8an9rBfkc/r+kHyD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QUj9v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0" o:spid="_x0000_s1104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MkfcMA&#10;AADbAAAADwAAAGRycy9kb3ducmV2LnhtbESPzWrDMBCE74W+g9hCbrXcBEpwo5gQ2uBDD/mFHhdr&#10;I5tYK1dSHPfto0Khx2Hmm2EW5Wg7MZAPrWMFL1kOgrh2umWj4Hj4eJ6DCBFZY+eYFPxQgHL5+LDA&#10;Qrsb72jYRyNSCYcCFTQx9oWUoW7IYshcT5y8s/MWY5LeSO3xlsptJ6d5/iottpwWGuxp3VB92V+t&#10;grnZmK/PutqZWG1P/r2ffRtkpSZP4+oNRKQx/of/6Eonbga/X9IPk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sMkfc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1" o:spid="_x0000_s1105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q8CcQA&#10;AADbAAAADwAAAGRycy9kb3ducmV2LnhtbESPzWrDMBCE74W8g9hAb42ctoTgRDElpMGHHpqfQo+L&#10;tZFNrZUjKY779lUhkOMw880wy2KwrejJh8axgukkA0FcOd2wUXA8vD/NQYSIrLF1TAp+KUCxGj0s&#10;Mdfuyjvq99GIVMIhRwV1jF0uZahqshgmriNO3sl5izFJb6T2eE3ltpXPWTaTFhtOCzV2tK6p+tlf&#10;rIK52Zrvj6rcmVh+fvlN93I2yEo9joe3BYhIQ7yHb3SpE/cK/1/SD5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qvAnEAAAA2w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2" o:spid="_x0000_s1106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YZksQA&#10;AADbAAAADwAAAGRycy9kb3ducmV2LnhtbESPzWrDMBCE74W8g9hAb42clobgRDElpMGHHpqfQo+L&#10;tZFNrZUjKY779lUhkOMw880wy2KwrejJh8axgukkA0FcOd2wUXA8vD/NQYSIrLF1TAp+KUCxGj0s&#10;Mdfuyjvq99GIVMIhRwV1jF0uZahqshgmriNO3sl5izFJb6T2eE3ltpXPWTaTFhtOCzV2tK6p+tlf&#10;rIK52Zrvj6rcmVh+fvlN93I2yEo9joe3BYhIQ7yHb3SpE/cK/1/SD5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mGZLEAAAA2w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3" o:spid="_x0000_s1107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KDm8EA&#10;AADbAAAADwAAAGRycy9kb3ducmV2LnhtbESPzWoCMRSF9wXfIVzBXc3UFpHRKGVE2mUbhXZ5mVwn&#10;wcnNMIk6vn0jCF0ezs/HWW0G34oL9dEFVvAyLUAQ18E4bhQc9rvnBYiYkA22gUnBjSJs1qOnFZYm&#10;XPmbLjo1Io9wLFGBTakrpYy1JY9xGjri7B1D7zFl2TfS9HjN476Vs6KYS4+OM8FiR5Wl+qTPPkNe&#10;/fbny+vf6q2rGstaf7ijU2oyHt6XIBIN6T/8aH8aBYs53L/kHyD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oig5vBAAAA2wAAAA8AAAAAAAAAAAAAAAAAmAIAAGRycy9kb3du&#10;cmV2LnhtbFBLBQYAAAAABAAEAPUAAACGAwAAAAA=&#10;" fillcolor="#e9dfd0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4" o:spid="_x0000_s1108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4mAMEA&#10;AADbAAAADwAAAGRycy9kb3ducmV2LnhtbESPzWoCMRSF9wXfIVzBXc2opZXRKDJF7LJNBV1eJtdJ&#10;cHIzTFKdvn1TKHR5OD8fZ70dfCtu1EcXWMFsWoAgroNx3Cg4fu4flyBiQjbYBiYF3xRhuxk9rLE0&#10;4c4fdNOpEXmEY4kKbEpdKWWsLXmM09ARZ+8Seo8py76Rpsd7HvetnBfFs/ToOBMsdlRZqq/6y2fI&#10;wr+e3r0+V09d1VjW+uAuTqnJeNitQCQa0n/4r/1mFCxf4PdL/gFy8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VuJgDBAAAA2wAAAA8AAAAAAAAAAAAAAAAAmAIAAGRycy9kb3du&#10;cmV2LnhtbFBLBQYAAAAABAAEAPUAAACGAwAAAAA=&#10;" fillcolor="#e9dfd0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5" o:spid="_x0000_s1109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B6zb8A&#10;AADbAAAADwAAAGRycy9kb3ducmV2LnhtbERPzYrCMBC+C/sOYRa82XQVtFTTsiss6kWw+gBjM7bF&#10;ZtJtslrf3hwEjx/f/yofTCtu1LvGsoKvKAZBXFrdcKXgdPydJCCcR9bYWiYFD3KQZx+jFaba3vlA&#10;t8JXIoSwS1FB7X2XSunKmgy6yHbEgbvY3qAPsK+k7vEewk0rp3E8lwYbDg01drSuqbwW/0aBTXY/&#10;XPC8Hf7srFvszxuzOc2UGn8O30sQngb/Fr/cW60gCWPDl/ADZPY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sHrNvwAAANsAAAAPAAAAAAAAAAAAAAAAAJgCAABkcnMvZG93bnJl&#10;di54bWxQSwUGAAAAAAQABAD1AAAAhAMAAAAA&#10;" fillcolor="#e8dec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6" o:spid="_x0000_s1110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zfVsQA&#10;AADbAAAADwAAAGRycy9kb3ducmV2LnhtbESP0WrCQBRE3wX/YbmCb2bTCmkas4otSOpLoWk+4DZ7&#10;TUKzd2N2q+nfu4WCj8PMnGHy3WR6caHRdZYVPEQxCOLa6o4bBdXnYZWCcB5ZY2+ZFPySg912Pssx&#10;0/bKH3QpfSMChF2GClrvh0xKV7dk0EV2IA7eyY4GfZBjI/WI1wA3vXyM40Qa7DgstDjQa0v1d/lj&#10;FNj0+MIlJ/10tuvh6f2rMEW1Vmq5mPYbEJ4mfw//t9+0gvQZ/r6EHyC3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831bEAAAA2wAAAA8AAAAAAAAAAAAAAAAAmAIAAGRycy9k&#10;b3ducmV2LnhtbFBLBQYAAAAABAAEAPUAAACJAwAAAAA=&#10;" fillcolor="#e8dec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7" o:spid="_x0000_s1111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/gFr8A&#10;AADbAAAADwAAAGRycy9kb3ducmV2LnhtbERPzYrCMBC+C75DGMGbpiq4tTYVFcTdy8J2fYCxGdti&#10;M6lN1O7bbw6Cx4/vP930phEP6lxtWcFsGoEgLqyuuVRw+j1MYhDOI2tsLJOCP3KwyYaDFBNtn/xD&#10;j9yXIoSwS1BB5X2bSOmKigy6qW2JA3exnUEfYFdK3eEzhJtGzqNoKQ3WHBoqbGlfUXHN70aBjb92&#10;nPOy6W920X58n4/meFooNR712zUIT71/i1/uT61gFdaHL+EHyOw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QH+AWvwAAANsAAAAPAAAAAAAAAAAAAAAAAJgCAABkcnMvZG93bnJl&#10;di54bWxQSwUGAAAAAAQABAD1AAAAhAMAAAAA&#10;" fillcolor="#e8dec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8" o:spid="_x0000_s1112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qQpMMA&#10;AADbAAAADwAAAGRycy9kb3ducmV2LnhtbESPwWrDMBBE74H+g9hCb4nsHNrYiWxCW9OEnOrmAxZr&#10;Y5lYK2Opsfv3UaHQ4zAzb5hdOdte3Gj0nWMF6SoBQdw43XGr4PxVLTcgfEDW2DsmBT/koSweFjvM&#10;tZv4k251aEWEsM9RgQlhyKX0jSGLfuUG4uhd3GgxRDm2Uo84Rbjt5TpJnqXFjuOCwYFeDTXX+tsq&#10;eHt3Wh+H/YtpsuOprqa0/1hXSj09zvstiEBz+A//tQ9aQZbC75f4A2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wqQpMMAAADbAAAADwAAAAAAAAAAAAAAAACYAgAAZHJzL2Rv&#10;d25yZXYueG1sUEsFBgAAAAAEAAQA9QAAAIgDAAAAAA==&#10;" fillcolor="#e7ddce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9" o:spid="_x0000_s1113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gO08MA&#10;AADbAAAADwAAAGRycy9kb3ducmV2LnhtbESPwW7CMBBE70j9B2sr9QYOORSSYhBqiQriROgHrOJt&#10;HDVeR7Eh6d9jJCSOo5l5o1ltRtuKK/W+caxgPktAEFdON1wr+DkX0yUIH5A1to5JwT952KxfJivM&#10;tRv4RNcy1CJC2OeowITQ5VL6ypBFP3MdcfR+XW8xRNnXUvc4RLhtZZok79Jiw3HBYEefhqq/8mIV&#10;fO2c1oduuzBVdjiWxTBvv9NCqbfXcfsBItAYnuFHe68VZCncv8QfIN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9gO08MAAADbAAAADwAAAAAAAAAAAAAAAACYAgAAZHJzL2Rv&#10;d25yZXYueG1sUEsFBgAAAAAEAAQA9QAAAIgDAAAAAA==&#10;" fillcolor="#e7ddce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0" o:spid="_x0000_s1114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SrSMQA&#10;AADbAAAADwAAAGRycy9kb3ducmV2LnhtbESPwWrDMBBE74H+g9hCbonsFJrajRxCU5OGnOr2AxZr&#10;a5laK2MpsfP3UaGQ4zAzb5jNdrKduNDgW8cK0mUCgrh2uuVGwfdXuXgB4QOyxs4xKbiSh23xMNtg&#10;rt3In3SpQiMihH2OCkwIfS6lrw1Z9EvXE0fvxw0WQ5RDI/WAY4TbTq6S5FlabDkuGOzpzVD9W52t&#10;gv270/rY79amzo6nqhzT7rAqlZo/TrtXEIGmcA//tz+0guwJ/r7EHy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Uq0jEAAAA2w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1" o:spid="_x0000_s1115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dUCcQA&#10;AADbAAAADwAAAGRycy9kb3ducmV2LnhtbESP0WrCQBRE3wX/YblC33SjtBKjmyBiqdinxn7ANXtN&#10;gtm7YXerab++Wyj4OMzMGWZTDKYTN3K+taxgPktAEFdWt1wr+Dy9TlMQPiBr7CyTgm/yUOTj0QYz&#10;be/8Qbcy1CJC2GeooAmhz6T0VUMG/cz2xNG7WGcwROlqqR3eI9x0cpEkS2mw5bjQYE+7hqpr+WUU&#10;8M9+d+rT8/vBJUf5tizT4/4lVeppMmzXIAIN4RH+bx+0gtUz/H2JP0D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3VAnEAAAA2w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2" o:spid="_x0000_s1116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vxksQA&#10;AADbAAAADwAAAGRycy9kb3ducmV2LnhtbESPwWrDMBBE74X+g9hAbo2cgo3jRgklpMSkpzr5gI21&#10;tU2tlZHU2MnXV4VCj8PMvGHW28n04krOd5YVLBcJCOLa6o4bBefT21MOwgdkjb1lUnAjD9vN48Ma&#10;C21H/qBrFRoRIewLVNCGMBRS+rolg35hB+LofVpnMETpGqkdjhFuevmcJJk02HFcaHGgXUv1V/Vt&#10;FPB9vzsN+eW9dMlRHrIqP+7TXKn5bHp9ARFoCv/hv3apFaxS+P0Sf4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78ZLEAAAA2w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3" o:spid="_x0000_s1117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lv5cQA&#10;AADbAAAADwAAAGRycy9kb3ducmV2LnhtbESP0WrCQBRE3wv9h+UW+lY3Cg1pdBNEFMU+NfYDrtlr&#10;EszeDburpv16Vyj0cZiZM8yiHE0vruR8Z1nBdJKAIK6t7rhR8H3YvGUgfEDW2FsmBT/koSyenxaY&#10;a3vjL7pWoRERwj5HBW0IQy6lr1sy6Cd2II7eyTqDIUrXSO3wFuGml7MkSaXBjuNCiwOtWqrP1cUo&#10;4N/16jBkx8+dS/Zym1bZfv2eKfX6Mi7nIAKN4T/8195pBR8pPL7EHy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pb+XEAAAA2w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4" o:spid="_x0000_s1118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BNSMMA&#10;AADbAAAADwAAAGRycy9kb3ducmV2LnhtbESPUWvCQBCE34X+h2MLvhS9U6i2qaeIINY+tak/YM1t&#10;k9DcXsitGv+9Vyj4OMzMN8xi1ftGnamLdWALk7EBRVwEV3Np4fC9Hb2AioLssAlMFq4UYbV8GCww&#10;c+HCX3TOpVQJwjFDC5VIm2kdi4o8xnFoiZP3EzqPkmRXatfhJcF9o6fGzLTHmtNChS1tKip+85O3&#10;EJvnY36UwuzN0+cO+/lMNh9o7fCxX7+BEurlHv5vvzsLr3P4+5J+gF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pBNSMMAAADbAAAADwAAAAAAAAAAAAAAAACYAgAAZHJzL2Rv&#10;d25yZXYueG1sUEsFBgAAAAAEAAQA9QAAAIgDAAAAAA==&#10;" fillcolor="#e5dbcc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5" o:spid="_x0000_s1119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/ZOsAA&#10;AADbAAAADwAAAGRycy9kb3ducmV2LnhtbERPzWrCQBC+C32HZQpepNmtoG1TVymCaD1p2gcYs9Mk&#10;NDsbslONb+8eCh4/vv/FavCtOlMfm8AWnjMDirgMruHKwvfX5ukVVBRkh21gsnClCKvlw2iBuQsX&#10;PtK5kEqlEI45WqhFulzrWNbkMWahI07cT+g9SoJ9pV2PlxTuWz01Zq49NpwaauxoXVP5W/x5C7Gd&#10;nYqTlObTTA5bHF7mst6jtePH4eMdlNAgd/G/e+csvKWx6Uv6AXp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w/ZOsAAAADbAAAADwAAAAAAAAAAAAAAAACYAgAAZHJzL2Rvd25y&#10;ZXYueG1sUEsFBgAAAAAEAAQA9QAAAIUDAAAAAA==&#10;" fillcolor="#e5dbcc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6" o:spid="_x0000_s1120" style="position:absolute;left:3104;top:1109;width:1129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+8RcAA&#10;AADbAAAADwAAAGRycy9kb3ducmV2LnhtbESPzYoCMRCE7wu+Q2jB25rRg+hoFBEEV7w4+gDNpOcH&#10;k86QRGf27Y2wsMeiqr6iNrvBGvEiH1rHCmbTDARx6XTLtYL77fi9BBEiskbjmBT8UoDddvS1wVy7&#10;nq/0KmItEoRDjgqaGLtcylA2ZDFMXUecvMp5izFJX0vtsU9wa+Q8yxbSYstpocGODg2Vj+JpFchb&#10;ceyXhfGZO8+ri/k5XStySk3Gw34NItIQ/8N/7ZNWsFrB50v6AXL7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N+8RcAAAADbAAAADwAAAAAAAAAAAAAAAACYAgAAZHJzL2Rvd25y&#10;ZXYueG1sUEsFBgAAAAAEAAQA9QAAAIUDAAAAAA==&#10;" filled="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Alterar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Opção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97" o:spid="_x0000_s1121" style="position:absolute;left:2919;top:1281;width:1525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u/7sIA&#10;AADcAAAADwAAAGRycy9kb3ducmV2LnhtbESPzWoDMQyE74W8g1Ggt8ZODiVs44QQCKSll2z6AGKt&#10;/aG2vNhOdvv21aHQm8SMZj7tDnPw6kEpD5EtrFcGFHET3cCdha/b+WULKhdkhz4yWfihDIf94mmH&#10;lYsTX+lRl05JCOcKLfSljJXWuekpYF7FkVi0NqaARdbUaZdwkvDg9caYVx1wYGnocaRTT813fQ8W&#10;9K0+T9vaJxM/Nu2nf79cW4rWPi/n4xuoQnP5N/9dX5zgG8GXZ2QCv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G7/uwgAAANwAAAAPAAAAAAAAAAAAAAAAAJgCAABkcnMvZG93&#10;bnJldi54bWxQSwUGAAAAAAQABAD1AAAAhwMAAAAA&#10;" filled="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Recebimento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Cargo </w:t>
                          </w:r>
                        </w:p>
                      </w:txbxContent>
                    </v:textbox>
                  </v:rect>
                  <v:rect id="Rectangle 98" o:spid="_x0000_s1122" style="position:absolute;left:3209;top:1453;width:965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cadb4A&#10;AADcAAAADwAAAGRycy9kb3ducmV2LnhtbERPzWoCMRC+F3yHMEJvNdFDkdUoIghavLj6AMNm9geT&#10;yZJEd/v2plDwNh/f76y3o7PiSSF2njXMZwoEceVNx42G2/XwtQQRE7JB65k0/FKE7WbyscbC+IEv&#10;9CxTI3IIxwI1tCn1hZSxaslhnPmeOHO1Dw5ThqGRJuCQw52VC6W+pcOOc0OLPe1bqu7lw2mQ1/Iw&#10;LEsblP9Z1Gd7Ol5q8lp/TsfdCkSiMb3F/+6jyfPVHP6eyRfIz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dXGnW+AAAA3AAAAA8AAAAAAAAAAAAAAAAAmAIAAGRycy9kb3ducmV2&#10;LnhtbFBLBQYAAAAABAAEAPUAAACDAwAAAAA=&#10;" filled="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Comissionado</w:t>
                          </w:r>
                          <w:proofErr w:type="spellEnd"/>
                        </w:p>
                      </w:txbxContent>
                    </v:textbox>
                  </v:rect>
                  <v:oval id="Oval 99" o:spid="_x0000_s1123" style="position:absolute;left:3130;top:2417;width:1730;height:11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vU4MIA&#10;AADcAAAADwAAAGRycy9kb3ducmV2LnhtbERPPWvDMBDdA/0P4gpZQiPHUNO4kUMICXTo4qTZD+tq&#10;GVsn11Js999XhUK3e7zP2+1n24mRBt84VrBZJyCIK6cbrhV8XM9PLyB8QNbYOSYF3+RhXzwsdphr&#10;N3FJ4yXUIoawz1GBCaHPpfSVIYt+7XriyH26wWKIcKilHnCK4baTaZJk0mLDscFgT0dDVXu5WwUH&#10;c9u6bPtM71m/Mu3XyZfmVim1fJwPryACzeFf/Od+03F+ksLvM/ECWf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a9TgwgAAANwAAAAPAAAAAAAAAAAAAAAAAJgCAABkcnMvZG93&#10;bnJldi54bWxQSwUGAAAAAAQABAD1AAAAhwMAAAAA&#10;" fillcolor="#c0bfc0" strokecolor="#c0bfc0" strokeweight="39e-5mm"/>
                  <v:oval id="Oval 100" o:spid="_x0000_s1124" style="position:absolute;left:3090;top:2377;width:1731;height:11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nSs78A&#10;AADcAAAADwAAAGRycy9kb3ducmV2LnhtbERPy6rCMBDdX/AfwgjurokKF6lGER/gzusD3A7N2Fab&#10;SWmirX9vBMHdHM5zpvPWluJBtS8caxj0FQji1JmCMw2n4+Z3DMIHZIOlY9LwJA/zWedniolxDe/p&#10;cQiZiCHsE9SQh1AlUvo0J4u+7yriyF1cbTFEWGfS1NjEcFvKoVJ/0mLBsSHHipY5pbfD3WpQz8F1&#10;8e/vzZ7a7TrFy/m4W5217nXbxQREoDZ8xR/31sT5agTvZ+IF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adKzvwAAANwAAAAPAAAAAAAAAAAAAAAAAJgCAABkcnMvZG93bnJl&#10;di54bWxQSwUGAAAAAAQABAD1AAAAhAMAAAAA&#10;" fillcolor="#fcf2e3" strokeweight="39e-5mm"/>
                  <v:rect id="Rectangle 101" o:spid="_x0000_s1125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DyccAA&#10;AADcAAAADwAAAGRycy9kb3ducmV2LnhtbERPS4vCMBC+L/gfwgh700TXF9UoUnDxJOsDvQ7N2Bab&#10;SWmidv+9ERb2Nh/fcxar1lbiQY0vHWsY9BUI4syZknMNp+OmNwPhA7LByjFp+CUPq2XnY4GJcU/e&#10;0+MQchFD2CeooQihTqT0WUEWfd/VxJG7usZiiLDJpWnwGcNtJYdKTaTFkmNDgTWlBWW3w91q2FGa&#10;VZef4ff4ROGs0qkffZ291p/ddj0HEagN/+I/99bE+WoE72fiBXL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lDyccAAAADcAAAADwAAAAAAAAAAAAAAAACYAgAAZHJzL2Rvd25y&#10;ZXYueG1sUEsFBgAAAAAEAAQA9QAAAIUDAAAAAA==&#10;" fillcolor="#fcf2e3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2" o:spid="_x0000_s1126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SA0MIA&#10;AADcAAAADwAAAGRycy9kb3ducmV2LnhtbERP32vCMBB+H/g/hBP2MjTp2IZUYxGlsLcxleHj0Zxt&#10;sbnUJtrsv18Gg73dx/fzVkW0nbjT4FvHGrK5AkFcOdNyreF4KGcLED4gG+wck4Zv8lCsJw8rzI0b&#10;+ZPu+1CLFMI+Rw1NCH0upa8asujnridO3NkNFkOCQy3NgGMKt518VupNWmw5NTTY07ah6rK/WQ03&#10;5ePXywHLy9OJoj99uN01c1o/TuNmCSJQDP/iP/e7SfPVK/w+ky6Q6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JIDQwgAAANwAAAAPAAAAAAAAAAAAAAAAAJgCAABkcnMvZG93&#10;bnJldi54bWxQSwUGAAAAAAQABAD1AAAAhwMAAAAA&#10;" fillcolor="#fbf1e2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3" o:spid="_x0000_s1127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Yep8EA&#10;AADcAAAADwAAAGRycy9kb3ducmV2LnhtbERP32vCMBB+H/g/hBP2MjRxDJHaKOIQ9jbWivTxaM62&#10;2FxqEzX775fBYG/38f28fBttL+40+s6xhsVcgSCunem40XAsD7MVCB+QDfaOScM3edhuJk85ZsY9&#10;+IvuRWhECmGfoYY2hCGT0tctWfRzNxAn7uxGiyHBsZFmxEcKt718VWopLXacGlocaN9SfSluVsNN&#10;+Xh6K/Fweako+urTvV8XTuvnadytQQSK4V/85/4wab5awu8z6QK5+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P2HqfBAAAA3AAAAA8AAAAAAAAAAAAAAAAAmAIAAGRycy9kb3du&#10;cmV2LnhtbFBLBQYAAAAABAAEAPUAAACGAwAAAAA=&#10;" fillcolor="#fbf1e2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4" o:spid="_x0000_s1128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29aZsMA&#10;AADcAAAADwAAAGRycy9kb3ducmV2LnhtbERPTWvCQBC9F/wPywje6iaCxkY3IraFXqui9TZkxyRt&#10;djZk1yT213cLhd7m8T5nvRlMLTpqXWVZQTyNQBDnVldcKDgeXh+XIJxH1lhbJgV3crDJRg9rTLXt&#10;+Z26vS9ECGGXooLS+yaV0uUlGXRT2xAH7mpbgz7AtpC6xT6Em1rOomghDVYcGkpsaFdS/rW/GQX9&#10;d5fE9fbj6YVvyRnnl+fT+fKp1GQ8bFcgPA3+X/znftNhfpTA7zPhApn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29aZsMAAADc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5" o:spid="_x0000_s1129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DOFMUA&#10;AADcAAAADwAAAGRycy9kb3ducmV2LnhtbESPQW/CMAyF75P4D5GRuI2USYOtIyDEhsQVmMa4WY3X&#10;djRO1YS28OvxYdJutt7ze5/ny95VqqUmlJ4NTMYJKOLM25JzA5+HzeMLqBCRLVaeycCVAiwXg4c5&#10;ptZ3vKN2H3MlIRxSNFDEWKdah6wgh2Hsa2LRfnzjMMra5No22Em4q/RTkky1w5KlocCa1gVl5/3F&#10;Gehu7WxSrb5fP/gyO+Lz6f3rePo1ZjTsV2+gIvXx3/x3vbWCnwitPCMT6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8M4UxQAAANw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6" o:spid="_x0000_s1130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xrj8IA&#10;AADcAAAADwAAAGRycy9kb3ducmV2LnhtbERPS2vCQBC+C/6HZYTedKPQqtFVxFbw6oNab0N2TNJm&#10;Z0N2TVJ/vSsI3ubje8582ZpC1FS53LKC4SACQZxYnXOq4HjY9CcgnEfWWFgmBf/kYLnoduYYa9vw&#10;juq9T0UIYRejgsz7MpbSJRkZdANbEgfuYiuDPsAqlbrCJoSbQo6i6EMazDk0ZFjSOqPkb381Cppb&#10;PR4Wq5/pF1/HJ3w/f36fzr9KvfXa1QyEp9a/xE/3Vof50RQez4QL5O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vGuPwgAAANwAAAAPAAAAAAAAAAAAAAAAAJgCAABkcnMvZG93&#10;bnJldi54bWxQSwUGAAAAAAQABAD1AAAAhwMAAAAA&#10;" fillcolor="#faf0e1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7" o:spid="_x0000_s1131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jKKMYA&#10;AADcAAAADwAAAGRycy9kb3ducmV2LnhtbESPT2sCQQzF70K/wxChN521h0W2jiKK0B4K1UrFW9zJ&#10;/sGdzLIz6tZPbw5Cbwnv5b1fZoveNepKXag9G5iME1DEubc1lwb2P5vRFFSIyBYbz2TgjwIs5i+D&#10;GWbW33hL110slYRwyNBAFWObaR3yihyGsW+JRSt85zDK2pXadniTcNfotyRJtcOapaHCllYV5efd&#10;xRlID5fTvtwcv75/D0VefE7X65jejXkd9st3UJH6+G9+Xn9YwZ8IvjwjE+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ljKKMYAAADc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8" o:spid="_x0000_s1132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Rvs8QA&#10;AADcAAAADwAAAGRycy9kb3ducmV2LnhtbERPS2vCQBC+C/0PyxS86SY9BImuUiqB9iC0VpTeptnJ&#10;g2ZnQ3bzaH+9KxS8zcf3nM1uMo0YqHO1ZQXxMgJBnFtdc6ng9JktViCcR9bYWCYFv+Rgt32YbTDV&#10;duQPGo6+FCGEXYoKKu/bVEqXV2TQLW1LHLjCdgZ9gF0pdYdjCDeNfIqiRBqsOTRU2NJLRfnPsTcK&#10;kkv/fSqzr8P7+VLkxdtqv/fJn1Lzx+l5DcLT5O/if/erDvPjGG7PhAvk9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Ub7P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9" o:spid="_x0000_s1133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bxxMMA&#10;AADcAAAADwAAAGRycy9kb3ducmV2LnhtbERPS4vCMBC+L/gfwgh7W1M9FKlGWRRBDwvrA4u32Wb6&#10;wGZSmqhdf70RBG/z8T1nOu9MLa7UusqyguEgAkGcWV1xoeCwX32NQTiPrLG2TAr+ycF81vuYYqLt&#10;jbd03flChBB2CSoovW8SKV1WkkE3sA1x4HLbGvQBtoXULd5CuKnlKIpiabDi0FBiQ4uSsvPuYhTE&#10;6eXvUKxOP7/HNM/yzXi59PFdqc9+9z0B4anzb/HLvdZh/nAEz2fCBXL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cbxxMMAAADcAAAADwAAAAAAAAAAAAAAAACYAgAAZHJzL2Rv&#10;d25yZXYueG1sUEsFBgAAAAAEAAQA9QAAAIgDAAAAAA==&#10;" fillcolor="#f9efe0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0" o:spid="_x0000_s1134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GmusUA&#10;AADcAAAADwAAAGRycy9kb3ducmV2LnhtbESPT4vCMBDF78J+hzALXkRTFWSpRtkVFsSbf2FvYzO2&#10;ZZNJaWKtfnojCN5meG/e781s0VojGqp96VjBcJCAIM6cLjlXsN/99r9A+ICs0TgmBTfysJh/dGaY&#10;anflDTXbkIsYwj5FBUUIVSqlzwqy6AeuIo7a2dUWQ1zrXOoarzHcGjlKkom0WHIkFFjRsqDsf3ux&#10;EbI6yuPhts7u+97f6aeR5r7cGKW6n+33FESgNrzNr+uVjvWHY3g+Eye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Maa6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1" o:spid="_x0000_s1135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g+zsUA&#10;AADcAAAADwAAAGRycy9kb3ducmV2LnhtbESPT4vCMBDF78J+hzALXkRTRWSpRtkVFsSbf2FvYzO2&#10;ZZNJaWKtfnojCN5meG/e781s0VojGqp96VjBcJCAIM6cLjlXsN/99r9A+ICs0TgmBTfysJh/dGaY&#10;anflDTXbkIsYwj5FBUUIVSqlzwqy6AeuIo7a2dUWQ1zrXOoarzHcGjlKkom0WHIkFFjRsqDsf3ux&#10;EbI6yuPhts7u+97f6aeR5r7cGKW6n+33FESgNrzNr+uVjvWHY3g+Eye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2D7O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2" o:spid="_x0000_s1136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SbVcUA&#10;AADcAAAADwAAAGRycy9kb3ducmV2LnhtbESPT4vCMBDF78J+hzALXkRTBWWpRtkVFsSbf2FvYzO2&#10;ZZNJaWKtfnojCN5meG/e781s0VojGqp96VjBcJCAIM6cLjlXsN/99r9A+ICs0TgmBTfysJh/dGaY&#10;anflDTXbkIsYwj5FBUUIVSqlzwqy6AeuIo7a2dUWQ1zrXOoarzHcGjlKkom0WHIkFFjRsqDsf3ux&#10;EbI6yuPhts7u+97f6aeR5r7cGKW6n+33FESgNrzNr+uVjvWHY3g+Eye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lJtV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3" o:spid="_x0000_s1137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ijE8MA&#10;AADcAAAADwAAAGRycy9kb3ducmV2LnhtbERP32vCMBB+H+x/CDfwbaYKyuyMpQwGIjJY1T4fzdkU&#10;m0vXxLb775fBYG/38f28bTbZVgzU+8axgsU8AUFcOd1wreB8en9+AeEDssbWMSn4Jg/Z7vFhi6l2&#10;I3/SUIRaxBD2KSowIXSplL4yZNHPXUccuavrLYYI+1rqHscYblu5TJK1tNhwbDDY0Zuh6lbcrYKT&#10;/GiObmXaze16WH1dyrLLi1Kp2dOUv4IINIV/8Z97r+P8xRp+n4kXyN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GijE8MAAADcAAAADwAAAAAAAAAAAAAAAACYAgAAZHJzL2Rv&#10;d25yZXYueG1sUEsFBgAAAAAEAAQA9QAAAIgDAAAAAA==&#10;" fillcolor="#f7edde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4" o:spid="_x0000_s1138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QGiMMA&#10;AADcAAAADwAAAGRycy9kb3ducmV2LnhtbERP32vCMBB+H+x/CDfwbaYO3LRrFBkIMoawVvt8NGdT&#10;2ly6Jmr335vBwLf7+H5eth5tJy40+Maxgtk0AUFcOd1wreBQbJ8XIHxA1tg5JgW/5GG9enzIMNXu&#10;yt90yUMtYgj7FBWYEPpUSl8ZsuinrieO3MkNFkOEQy31gNcYbjv5kiSv0mLDscFgTx+GqjY/WwWF&#10;3Ddfbm66ZXv6nP8cy7Lf5KVSk6dx8w4i0Bju4n/3Tsf5szf4eyZeIF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QGiMMAAADcAAAADwAAAAAAAAAAAAAAAACYAgAAZHJzL2Rv&#10;d25yZXYueG1sUEsFBgAAAAAEAAQA9QAAAIgDAAAAAA==&#10;" fillcolor="#f7edde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5" o:spid="_x0000_s1139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ZPFcIA&#10;AADcAAAADwAAAGRycy9kb3ducmV2LnhtbESPT4vCMBDF78J+hzCCN01VEO0aRQqiV/9cvA3N2JRt&#10;JiXJavfb7xwW9jbDe/Peb7b7wXfqRTG1gQ3MZwUo4jrYlhsD99txugaVMrLFLjAZ+KEE+93HaIul&#10;DW++0OuaGyUhnEo04HLuS61T7chjmoWeWLRniB6zrLHRNuJbwn2nF0Wx0h5blgaHPVWO6q/rtzfg&#10;l8dcP1ZVd+Y4rDebp6vodDFmMh4On6AyDfnf/Hd9toI/F1p5Rib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lk8VwgAAANw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6" o:spid="_x0000_s1140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rqjr8A&#10;AADcAAAADwAAAGRycy9kb3ducmV2LnhtbERPS4vCMBC+C/sfwizsTdOuILYaixRkvfq4eBuasSk2&#10;k5JktfvvzYLgbT6+56yr0fbiTj50jhXkswwEceN0x62C82k3XYIIEVlj75gU/FGAavMxWWOp3YMP&#10;dD/GVqQQDiUqMDEOpZShMWQxzNxAnLir8xZjgr6V2uMjhdtefmfZQlrsODUYHKg21NyOv1aBne9i&#10;c1nU/Z79uCyKq6np56DU1+e4XYGINMa3+OXe6zQ/L+D/mXSB3D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F2uqOvwAAANwAAAAPAAAAAAAAAAAAAAAAAJgCAABkcnMvZG93bnJl&#10;di54bWxQSwUGAAAAAAQABAD1AAAAhAMAAAAA&#10;" fillcolor="#f6ecdd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7" o:spid="_x0000_s1141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yJrsIA&#10;AADcAAAADwAAAGRycy9kb3ducmV2LnhtbESPT4vCMBDF78J+hzALe9NUF0S7RpGC6NU/F29DMzZl&#10;m0lJona//c5B8DbDe/Peb1abwXfqQTG1gQ1MJwUo4jrYlhsDl/NuvACVMrLFLjAZ+KMEm/XHaIWl&#10;DU8+0uOUGyUhnEo04HLuS61T7chjmoSeWLRbiB6zrLHRNuJTwn2nZ0Ux1x5blgaHPVWO6t/T3Rvw&#10;37tcX+dVd+A4LJbLm6tofzTm63PY/oDKNOS3+XV9sII/E3x5RibQ6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jImuwgAAANw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8" o:spid="_x0000_s1142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yGdsMA&#10;AADcAAAADwAAAGRycy9kb3ducmV2LnhtbERP22oCMRB9L/gPYYS+1ayKRVejiCgUioV6AX0bN+Pu&#10;sslk2aS6/r0pFPo2h3Od2aK1Rtyo8aVjBf1eAoI4c7rkXMFhv3kbg/ABWaNxTAoe5GEx77zMMNXu&#10;zt9024VcxBD2KSooQqhTKX1WkEXfczVx5K6usRgibHKpG7zHcGvkIEnepcWSY0OBNa0Kyqrdj1Xw&#10;1R4/y8mpqoYXs/Xry+o8InNW6rXbLqcgArXhX/zn/tBx/qAPv8/EC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yGdsMAAADcAAAADwAAAAAAAAAAAAAAAACYAgAAZHJzL2Rv&#10;d25yZXYueG1sUEsFBgAAAAAEAAQA9QAAAIgDAAAAAA==&#10;" fillcolor="#f5ebdc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9" o:spid="_x0000_s1143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4YAcQA&#10;AADcAAAADwAAAGRycy9kb3ducmV2LnhtbERP32vCMBB+F/Y/hBv4ZtN1TGY1ypANBJmgm6BvZ3Nr&#10;S5NLaaJ2//0iCHu7j+/nzRa9NeJCna8dK3hKUhDEhdM1lwq+vz5GryB8QNZoHJOCX/KwmD8MZphr&#10;d+UtXXahFDGEfY4KqhDaXEpfVGTRJ64ljtyP6yyGCLtS6g6vMdwamaXpWFqsOTZU2NKyoqLZna2C&#10;Tb9f15ND0zyfzKd/Py2PL2SOSg0f+7cpiEB9+Bff3Ssd52cZ3J6JF8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c+GAHEAAAA3AAAAA8AAAAAAAAAAAAAAAAAmAIAAGRycy9k&#10;b3ducmV2LnhtbFBLBQYAAAAABAAEAPUAAACJAwAAAAA=&#10;" fillcolor="#f5ebdc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0" o:spid="_x0000_s1144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K9msMA&#10;AADcAAAADwAAAGRycy9kb3ducmV2LnhtbERP32vCMBB+H/g/hBv4NtMpjlmNIqIgiIM5BX07m7Mt&#10;TS6liVr/ezMY7O0+vp83mbXWiBs1vnSs4L2XgCDOnC45V7D/Wb19gvABWaNxTAoe5GE27bxMMNXu&#10;zt9024VcxBD2KSooQqhTKX1WkEXfczVx5C6usRgibHKpG7zHcGtkP0k+pMWSY0OBNS0Kyqrd1Sr4&#10;ag+bcnSsqsHZbP3yvDgNyZyU6r628zGIQG34F/+51zrO7w/g95l4gZ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HK9msMAAADcAAAADwAAAAAAAAAAAAAAAACYAgAAZHJzL2Rv&#10;d25yZXYueG1sUEsFBgAAAAAEAAQA9QAAAIgDAAAAAA==&#10;" fillcolor="#f5ebdc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1" o:spid="_x0000_s1145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4e178A&#10;AADcAAAADwAAAGRycy9kb3ducmV2LnhtbERPy6rCMBDdC/5DGMGdptWLaDWKCGp34gPXYzO2xWZS&#10;mqi9f39zQXA3h/Ocxao1lXhR40rLCuJhBII4s7rkXMHlvB1MQTiPrLGyTAp+ycFq2e0sMNH2zUd6&#10;nXwuQgi7BBUU3teJlC4ryKAb2po4cHfbGPQBNrnUDb5DuKnkKIom0mDJoaHAmjYFZY/T0yioDo97&#10;/DR2zLM4T81tfz1O051S/V67noPw1Pqv+ONOdZg/+oH/Z8IFcvk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nh7XvwAAANwAAAAPAAAAAAAAAAAAAAAAAJgCAABkcnMvZG93bnJl&#10;di54bWxQSwUGAAAAAAQABAD1AAAAhAMAAAAA&#10;" fillcolor="#f4eadb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2" o:spid="_x0000_s1146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K7TL8A&#10;AADcAAAADwAAAGRycy9kb3ducmV2LnhtbERPy6rCMBDdC/5DGMGdplWuaDWKCGp34gPXYzO2xWZS&#10;mqi9f39zQXA3h/Ocxao1lXhR40rLCuJhBII4s7rkXMHlvB1MQTiPrLGyTAp+ycFq2e0sMNH2zUd6&#10;nXwuQgi7BBUU3teJlC4ryKAb2po4cHfbGPQBNrnUDb5DuKnkKIom0mDJoaHAmjYFZY/T0yioDo97&#10;/DR2zLM4T81tfz1O051S/V67noPw1Pqv+ONOdZg/+oH/Z8IFcvk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40rtMvwAAANwAAAAPAAAAAAAAAAAAAAAAAJgCAABkcnMvZG93bnJl&#10;di54bWxQSwUGAAAAAAQABAD1AAAAhAMAAAAA&#10;" fillcolor="#f4eadb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3" o:spid="_x0000_s1147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AlO74A&#10;AADcAAAADwAAAGRycy9kb3ducmV2LnhtbERPy6rCMBDdX/AfwgjurmkVRKtRRFC7Ex+4HpuxLTaT&#10;0kStf28Ewd0cznNmi9ZU4kGNKy0riPsRCOLM6pJzBafj+n8MwnlkjZVlUvAiB4t552+GibZP3tPj&#10;4HMRQtglqKDwvk6kdFlBBl3f1sSBu9rGoA+wyaVu8BnCTSUHUTSSBksODQXWtCooux3uRkG1u13j&#10;u7FDnsR5ai7b836cbpTqddvlFISn1v/EX3eqw/zBCD7PhAvk/A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gAJTu+AAAA3AAAAA8AAAAAAAAAAAAAAAAAmAIAAGRycy9kb3ducmV2&#10;LnhtbFBLBQYAAAAABAAEAPUAAACDAwAAAAA=&#10;" fillcolor="#f4eadb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4" o:spid="_x0000_s1148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HkcMIA&#10;AADcAAAADwAAAGRycy9kb3ducmV2LnhtbERPzYrCMBC+C75DGGFvmurBlWoUEXRdXESrDzA0Y1ts&#10;Jt0m2rpPvxEEb/Px/c5s0ZpS3Kl2hWUFw0EEgji1uuBMwfm07k9AOI+ssbRMCh7kYDHvdmYYa9vw&#10;ke6Jz0QIYRejgtz7KpbSpTkZdANbEQfuYmuDPsA6k7rGJoSbUo6iaCwNFhwacqxolVN6TW5GwXhT&#10;7Nyk+f25bPcUba5f34fbX6XUR69dTkF4av1b/HJvdZg/+oTnM+ECOf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YeRw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5" o:spid="_x0000_s1149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5wAsUA&#10;AADcAAAADwAAAGRycy9kb3ducmV2LnhtbESP3WrCQBCF7wu+wzKCd3WjFyLRVUTQWiyl/jzAkB2T&#10;YHY2ZlcTffrORaF3M5wz53wzX3auUg9qQunZwGiYgCLOvC05N3A+bd6noEJEtlh5JgNPCrBc9N7m&#10;mFrf8oEex5grCeGQooEixjrVOmQFOQxDXxOLdvGNwyhrk2vbYCvhrtLjJJlohyVLQ4E1rQvKrse7&#10;MzDZlvswbW9fl903Jdvrx+fP/VUbM+h3qxmoSF38N/9d76zgj4VWnpEJ9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/nACxQAAANw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6" o:spid="_x0000_s1150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LVmcQA&#10;AADcAAAADwAAAGRycy9kb3ducmV2LnhtbERP22rCQBB9L/gPyxR80019CDZ1DaWgVSzFSz9gyI5J&#10;SHY2zW5M9OvdgtC3OZzrLNLB1OJCrSstK3iZRiCIM6tLzhX8nFaTOQjnkTXWlknBlRyky9HTAhNt&#10;ez7Q5ehzEULYJaig8L5JpHRZQQbd1DbEgTvb1qAPsM2lbrEP4aaWsyiKpcGSQ0OBDX0UlFXHziiI&#10;1+XOzfvfr/Pmm6J19bndd7dGqfHz8P4GwtPg/8UP90aH+bNX+HsmXC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y1ZnEAAAA3A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7" o:spid="_x0000_s1151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oNOcYA&#10;AADcAAAADwAAAGRycy9kb3ducmV2LnhtbESPT2sCMRDF74V+hzBCbzWr0n9bo0jpUilY0RZ6HTbj&#10;ZulmsiSprt++cyh4m+G9ee838+XgO3WkmNrABibjAhRxHWzLjYGvz+r2EVTKyBa7wGTgTAmWi+ur&#10;OZY2nHhHx31ulIRwKtGAy7kvtU61I49pHHpi0Q4hesyyxkbbiCcJ952eFsW99tiyNDjs6cVR/bP/&#10;9QbwrXIfd9/vD69V7NKsqDbbzeHJmJvRsHoGlWnIF/P/9doK/kzw5RmZQC/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1oNOcYAAADcAAAADwAAAAAAAAAAAAAAAACYAgAAZHJz&#10;L2Rvd25yZXYueG1sUEsFBgAAAAAEAAQA9QAAAIsDAAAAAA==&#10;" fillcolor="#f2e8d9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8" o:spid="_x0000_s1152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aoosMA&#10;AADcAAAADwAAAGRycy9kb3ducmV2LnhtbERP22oCMRB9L/gPYYS+1axKW12NUqSLpWDFC/g6bMbN&#10;0s1kSaJu/74pCH2bw7nOfNnZRlzJh9qxguEgA0FcOl1zpeB4KJ4mIEJE1tg4JgU/FGC56D3MMdfu&#10;xju67mMlUgiHHBWYGNtcylAashgGriVO3Nl5izFBX0nt8ZbCbSNHWfYiLdacGgy2tDJUfu8vVgGu&#10;C/P1fPp8fS98E8ZZsdluzlOlHvvd2wxEpC7+i+/uD53mj4fw90y6QC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aoos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9" o:spid="_x0000_s1153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x3RsAA&#10;AADcAAAADwAAAGRycy9kb3ducmV2LnhtbERPzWoCMRC+F3yHMAUvpSYqtGU1iihKb+LWBxg242bp&#10;ZrIk0V3f3hSE3ubj+53lenCtuFGIjWcN04kCQVx503Ct4fyzf/8CEROywdYzabhThPVq9LLEwvie&#10;T3QrUy1yCMcCNdiUukLKWFlyGCe+I87cxQeHKcNQSxOwz+GulTOlPqTDhnODxY62lqrf8uo0vNnT&#10;UG+P5wPKe7ULn0r1x73Sevw6bBYgEg3pX/x0f5s8fz6Dv2fyBXL1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bx3Rs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0" o:spid="_x0000_s1154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DS3cAA&#10;AADcAAAADwAAAGRycy9kb3ducmV2LnhtbERP22oCMRB9F/oPYQq+SE2qoGU1SlEsvomXDxg242bp&#10;ZrIkqbv+vSkIvs3hXGe57l0jbhRi7VnD51iBIC69qbnScDnvPr5AxIRssPFMGu4UYb16GyyxML7j&#10;I91OqRI5hGOBGmxKbSFlLC05jGPfEmfu6oPDlGGopAnY5XDXyIlSM+mw5txgsaWNpfL39Oc0jOyx&#10;rzaHyw/Ke7kNc6W6w05pPXzvvxcgEvXpJX669ybPn07h/5l8gV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vDS3c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1" o:spid="_x0000_s1155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lKqcAA&#10;AADcAAAADwAAAGRycy9kb3ducmV2LnhtbERPzWoCMRC+F3yHMIKXoom2VFmNIhalN9H6AMNm3Cxu&#10;JkuSuuvbm0Kht/n4fme16V0j7hRi7VnDdKJAEJfe1FxpuHzvxwsQMSEbbDyThgdF2KwHLyssjO/4&#10;RPdzqkQO4VigBptSW0gZS0sO48S3xJm7+uAwZRgqaQJ2Odw1cqbUh3RYc26w2NLOUnk7/zgNr/bU&#10;V7vj5YDyUX6GuVLdca+0Hg377RJEoj79i//cXybPf3uH32fyBXL9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RlKqc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2" o:spid="_x0000_s1156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gHisMA&#10;AADcAAAADwAAAGRycy9kb3ducmV2LnhtbERPTWvCQBC9F/wPyxS81Y0Wi0RXKYpF6EFiPbS3SXbM&#10;BrOzIbsx6b93hUJv83ifs9oMthY3an3lWMF0koAgLpyuuFRw/tq/LED4gKyxdkwKfsnDZj16WmGq&#10;Xc8Z3U6hFDGEfYoKTAhNKqUvDFn0E9cQR+7iWoshwraUusU+httazpLkTVqsODYYbGhrqLieOqvg&#10;R0+7vtuVx8wMef4RZp/Z5TtXavw8vC9BBBrCv/jPfdBx/uscHs/EC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TgHis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3" o:spid="_x0000_s1157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qZ/cMA&#10;AADcAAAADwAAAGRycy9kb3ducmV2LnhtbERPTWvCQBC9F/wPywje6kYFKdFVRLEUPJTYHvQ2yY7Z&#10;YHY2ZDcm/vtuodDbPN7nrLeDrcWDWl85VjCbJiCIC6crLhV8fx1f30D4gKyxdkwKnuRhuxm9rDHV&#10;rueMHudQihjCPkUFJoQmldIXhiz6qWuII3dzrcUQYVtK3WIfw20t50mylBYrjg0GG9obKu7nziq4&#10;6lnXd4fyMzNDnr+H+Sm7XXKlJuNhtwIRaAj/4j/3h47zF0v4fSZe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eqZ/c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4" o:spid="_x0000_s1158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Y8ZsMA&#10;AADcAAAADwAAAGRycy9kb3ducmV2LnhtbERPTWvCQBC9F/wPyxS81Y0WrERXKYpF6EFiPbS3SXbM&#10;BrOzIbsx6b93hUJv83ifs9oMthY3an3lWMF0koAgLpyuuFRw/tq/LED4gKyxdkwKfsnDZj16WmGq&#10;Xc8Z3U6hFDGEfYoKTAhNKqUvDFn0E9cQR+7iWoshwraUusU+httazpJkLi1WHBsMNrQ1VFxPnVXw&#10;o6dd3+3KY2aGPP8Is8/s8p0rNX4e3pcgAg3hX/znPug4//UNHs/EC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qY8Zs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5" o:spid="_x0000_s1159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twk8UA&#10;AADcAAAADwAAAGRycy9kb3ducmV2LnhtbESPQUvDQBCF74L/YRnBm920Uimx26KFSj0Umqj3ITsm&#10;wexs2F2T1F/fORS8zfDevPfNeju5Tg0UYuvZwHyWgSKuvG25NvD5sX9YgYoJ2WLnmQycKcJ2c3uz&#10;xtz6kQsaylQrCeGYo4EmpT7XOlYNOYwz3xOL9u2DwyRrqLUNOEq46/Qiy560w5alocGedg1VP+Wv&#10;M5COxWnx9lpU7utwDu/D32m+rEdj7u+ml2dQiab0b75eH6zgPwqtPCMT6M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O3CT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6" o:spid="_x0000_s1160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fVCMMA&#10;AADcAAAADwAAAGRycy9kb3ducmV2LnhtbERPTWvCQBC9F/wPywi91Y1Ki42uooLFHgpG633Ijkkw&#10;Oxt21yT213cLBW/zeJ+zWPWmFi05X1lWMB4lIIhzqysuFHyfdi8zED4ga6wtk4I7eVgtB08LTLXt&#10;OKP2GAoRQ9inqKAMoUml9HlJBv3INsSRu1hnMEToCqkddjHc1HKSJG/SYMWxocSGtiXl1+PNKAhf&#10;2WHysclyc97f3Wf7cxi/Fp1Sz8N+PQcRqA8P8b97r+P86Tv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fVCMMAAADc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7" o:spid="_x0000_s1161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sP6MUA&#10;AADcAAAADwAAAGRycy9kb3ducmV2LnhtbESPQUvDQBCF74L/YRnBm920WCmx26KFSj0Umqj3ITsm&#10;wexs2F2T1F/fORS8zfDevPfNeju5Tg0UYuvZwHyWgSKuvG25NvD5sX9YgYoJ2WLnmQycKcJ2c3uz&#10;xtz6kQsaylQrCeGYo4EmpT7XOlYNOYwz3xOL9u2DwyRrqLUNOEq46/Qiy560w5alocGedg1VP+Wv&#10;M5COxWnx9lpU7utwDu/D32m+rEdj7u+ml2dQiab0b75eH6zgPwq+PCMT6M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Sw/o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8" o:spid="_x0000_s1162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TTBsMA&#10;AADcAAAADwAAAGRycy9kb3ducmV2LnhtbERPTWvCQBC9C/0PyxS8iO5GpWrqKqUo2EtB68XbmJ0m&#10;odnZNLua+O/dgtDbPN7nLNedrcSVGl861pCMFAjizJmScw3Hr+1wDsIHZIOVY9JwIw/r1VNvialx&#10;Le/pegi5iCHsU9RQhFCnUvqsIIt+5GriyH27xmKIsMmlabCN4baSY6VepMWSY0OBNb0XlP0cLlZD&#10;W36esuQj36jb7Kz2eF5MBr9G6/5z9/YKIlAX/sUP987E+dME/p6JF8jV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NTTBs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9" o:spid="_x0000_s1163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ZNccQA&#10;AADcAAAADwAAAGRycy9kb3ducmV2LnhtbERPS2vCQBC+F/wPywi9FLPrg1pjVimlQnsRfFx6G7Nj&#10;EszOptmtif++WxB6m4/vOdm6t7W4UusrxxrGiQJBnDtTcaHheNiMXkD4gGywdkwabuRhvRo8ZJga&#10;1/GOrvtQiBjCPkUNZQhNKqXPS7LoE9cQR+7sWoshwraQpsUuhttaTpR6lhYrjg0lNvRWUn7Z/1gN&#10;XbX9ysefxbu6zU9qh6fF9OnbaP047F+XIAL14V98d3+YOH82gb9n4gV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GTXHEAAAA3AAAAA8AAAAAAAAAAAAAAAAAmAIAAGRycy9k&#10;b3ducmV2LnhtbFBLBQYAAAAABAAEAPUAAACJAwAAAAA=&#10;" fillcolor="#eee4d5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0" o:spid="_x0000_s1164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ZvEMEA&#10;AADcAAAADwAAAGRycy9kb3ducmV2LnhtbERPS0vDQBC+C/0PyxS82Y2PFkm7LaUieNQogd7G7DQb&#10;zM6G3TFN/70rCN7m43vOZjf5Xo0UUxfYwO2iAEXcBNtxa+Dj/fnmEVQSZIt9YDJwoQS77exqg6UN&#10;Z36jsZJW5RBOJRpwIkOpdWoceUyLMBBn7hSiR8kwttpGPOdw3+u7olhpjx3nBocDHRw1X9W3N7Aa&#10;l9XTpfus42tN9eiOR5G4NOZ6Pu3XoIQm+Rf/uV9snv9wD7/P5Av09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5mbxD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1" o:spid="_x0000_s1165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/3ZMEA&#10;AADcAAAADwAAAGRycy9kb3ducmV2LnhtbERPTUvDQBC9C/0PyxS82Y3SFondFmkRPGqUQG9jdpoN&#10;zc6G3TFN/70rCN7m8T5ns5t8r0aKqQts4H5RgCJugu24NfD58XL3CCoJssU+MBm4UoLddnazwdKG&#10;C7/TWEmrcginEg04kaHUOjWOPKZFGIgzdwrRo2QYW20jXnK47/VDUay1x45zg8OB9o6ac/XtDazH&#10;VXW4dl91fKupHt3xKBJXxtzOp+cnUEKT/Iv/3K82z18u4feZfIHe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P92T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2" o:spid="_x0000_s1166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NS/8EA&#10;AADcAAAADwAAAGRycy9kb3ducmV2LnhtbERPTUvDQBC9C/6HZQre7KZiSondFlEEjxpLoLdpdswG&#10;s7Nhd0zTf+8Kgrd5vM/Z7mc/qIli6gMbWC0LUMRtsD13Bg4fL7cbUEmQLQ6BycCFEux311dbrGw4&#10;8ztNtXQqh3Cq0IATGSutU+vIY1qGkThznyF6lAxjp23Ecw73g74rirX22HNucDjSk6P2q/72BtZT&#10;WT9f+lMT3xpqJnc8isTSmJvF/PgASmiWf/Gf+9Xm+fcl/D6TL9C7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7DUv/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3" o:spid="_x0000_s1167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ESrMAA&#10;AADcAAAADwAAAGRycy9kb3ducmV2LnhtbERPTWuDQBC9B/Iflgn0lqyVIsFmFQ0UehJqS+lxcKcq&#10;dWdld2PMv+8WCrnN433OqVzNJBZyfrSs4PGQgCDurB65V/Dx/rI/gvABWeNkmRTcyENZbDcnzLW9&#10;8hstbehFDGGfo4IhhDmX0ncDGfQHOxNH7ts6gyFC10vt8BrDzSTTJMmkwZFjw4AznQfqftqLUYCm&#10;bdxnk7Zc48L1baq+HFZKPezW6hlEoDXcxf/uVx3nP2Xw90y8QBa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SESrMAAAADc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4" o:spid="_x0000_s1168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23N78A&#10;AADcAAAADwAAAGRycy9kb3ducmV2LnhtbERPTYvCMBC9C/6HMII3m67IrnSNUgXBk7BdEY9DM9uW&#10;bSYlibX+eyMI3ubxPme1GUwrenK+sazgI0lBEJdWN1wpOP3uZ0sQPiBrbC2Tgjt52KzHoxVm2t74&#10;h/oiVCKGsM9QQR1Cl0npy5oM+sR2xJH7s85giNBVUju8xXDTynmafkqDDceGGjva1VT+F1ejAE1x&#10;dOfjvOAt9ry9t/nFYa7UdDLk3yACDeEtfrkPOs5ffMHzmXiBXD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Gbbc3vwAAANwAAAAPAAAAAAAAAAAAAAAAAJgCAABkcnMvZG93bnJl&#10;di54bWxQSwUGAAAAAAQABAD1AAAAhAMAAAAA&#10;" fillcolor="#ece2d3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5" o:spid="_x0000_s1169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IjRcIA&#10;AADcAAAADwAAAGRycy9kb3ducmV2LnhtbESPQWvCQBCF7wX/wzKCt7pRpJToKlEo9CQYpfQ4ZMck&#10;mJ0Nu2uM/945FHqb4b1575vNbnSdGijE1rOBxTwDRVx523Jt4HL+ev8EFROyxc4zGXhShN128rbB&#10;3PoHn2goU60khGOOBpqU+lzrWDXkMM59Tyza1QeHSdZQaxvwIeGu08ss+9AOW5aGBns6NFTdyrsz&#10;gK48hp/jsuQ9Drx/dsVvwMKY2XQs1qASjenf/Hf9bQV/JbTyjEygt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8iNF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6" o:spid="_x0000_s1170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qY5sEA&#10;AADcAAAADwAAAGRycy9kb3ducmV2LnhtbERPzWoCMRC+C32HMAVvmt1WrN1uFBVEDx7s1gcYNtPN&#10;0s1kSVLdvn0jCN7m4/udcjXYTlzIh9axgnyagSCunW65UXD+2k0WIEJE1tg5JgV/FGC1fBqVWGh3&#10;5U+6VLERKYRDgQpMjH0hZagNWQxT1xMn7tt5izFB30jt8ZrCbSdfsmwuLbacGgz2tDVU/1S/VsH2&#10;7bSp9v5oaHF+Xcvcb5CtUWr8PKw/QEQa4kN8dx90mj97h9sz6QK5/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ZamOb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7" o:spid="_x0000_s1171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mnpsMA&#10;AADcAAAADwAAAGRycy9kb3ducmV2LnhtbESPQW/CMAyF75P4D5GRdhspTBuoEBAgTeywwyj8AKsx&#10;TUXjVEkG5d/Ph0m72XrP731ebQbfqRvF1AY2MJ0UoIjrYFtuDJxPHy8LUCkjW+wCk4EHJdisR08r&#10;LG2485FuVW6UhHAq0YDLuS+1TrUjj2kSemLRLiF6zLLGRtuIdwn3nZ4Vxbv22LI0OOxp76i+Vj/e&#10;wH7+vasO8cvR4vy61dO4Q/bOmOfxsF2CyjTkf/Pf9acV/DfBl2dkAr3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rmnpsMAAADcAAAADwAAAAAAAAAAAAAAAACYAgAAZHJzL2Rv&#10;d25yZXYueG1sUEsFBgAAAAAEAAQA9QAAAIgDAAAAAA==&#10;" fillcolor="#ebe1d2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8" o:spid="_x0000_s1172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UCPcEA&#10;AADcAAAADwAAAGRycy9kb3ducmV2LnhtbERPS2rDMBDdF3oHMYXuGtkN+eBEMU4gNIsuEicHGKyJ&#10;ZWKNjKQm7u2rQqG7ebzvrMvR9uJOPnSOFeSTDARx43THrYLLef+2BBEissbeMSn4pgDl5vlpjYV2&#10;Dz7RvY6tSCEcClRgYhwKKUNjyGKYuIE4cVfnLcYEfSu1x0cKt718z7K5tNhxajA40M5Qc6u/rILd&#10;4ritP/ynoeVlWsncb5GtUer1ZaxWICKN8V/85z7oNH+Ww+8z6QK5+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31Aj3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9" o:spid="_x0000_s1173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V+D8IA&#10;AADcAAAADwAAAGRycy9kb3ducmV2LnhtbERPTWsCMRC9F/wPYYTearZbFFmNS5G27KGHahU8Dpsx&#10;u7iZrEmq239vCkJv83ifsywH24kL+dA6VvA8yUAQ1063bBTsvt+f5iBCRNbYOSYFvxSgXI0ellho&#10;d+UNXbbRiBTCoUAFTYx9IWWoG7IYJq4nTtzReYsxQW+k9nhN4baTeZbNpMWWU0ODPa0bqk/bH6tg&#10;bj7M4bOuNiZWX3v/1r+cDbJSj+PhdQEi0hD/xXd3pdP8aQ5/z6QL5O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dX4P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0" o:spid="_x0000_s1174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nblMIA&#10;AADcAAAADwAAAGRycy9kb3ducmV2LnhtbERPS2sCMRC+F/wPYQRvNWulRVajiFTZgwcfLXgcNtPs&#10;0s1kTaKu/74RCt7m43vObNHZRlzJh9qxgtEwA0FcOl2zUfB1XL9OQISIrLFxTAruFGAx773MMNfu&#10;xnu6HqIRKYRDjgqqGNtcylBWZDEMXUucuB/nLcYEvZHa4y2F20a+ZdmHtFhzaqiwpVVF5e/hYhVM&#10;zMactmWxN7HYffvPdnw2yEoN+t1yCiJSF5/if3eh0/z3MTyeSRfI+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OduU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1" o:spid="_x0000_s1175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BD4MIA&#10;AADcAAAADwAAAGRycy9kb3ducmV2LnhtbERPS2sCMRC+F/wPYQRvNWutRVajiGjZQw/1BR6HzZhd&#10;3Ey2Sarbf98UhN7m43vOfNnZRtzIh9qxgtEwA0FcOl2zUXA8bJ+nIEJE1tg4JgU/FGC56D3NMdfu&#10;zju67aMRKYRDjgqqGNtcylBWZDEMXUucuIvzFmOC3kjt8Z7CbSNfsuxNWqw5NVTY0rqi8rr/tgqm&#10;5t2cP8piZ2LxefKbdvxlkJUa9LvVDESkLv6LH+5Cp/mTV/h7Jl0gF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0EPg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2" o:spid="_x0000_s1176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RAScQA&#10;AADcAAAADwAAAGRycy9kb3ducmV2LnhtbESPT2sCMRDF74V+hzAFbzVb/xTZGqWsiD3atFCPw2bc&#10;hG4myybq+u0bQehthvfm/d4s14NvxZn66AIreBkXIIjrYBw3Cr6/ts8LEDEhG2wDk4IrRVivHh+W&#10;WJpw4U8669SIHMKxRAU2pa6UMtaWPMZx6Iizdgy9x5TXvpGmx0sO962cFMWr9Og4Eyx2VFmqf/XJ&#10;Z8jUb372Xh+qWVc1lrXeuaNTavQ0vL+BSDSkf/P9+sPk+vM53J7JE8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0QEnEAAAA3AAAAA8AAAAAAAAAAAAAAAAAmAIAAGRycy9k&#10;b3ducmV2LnhtbFBLBQYAAAAABAAEAPUAAACJAwAAAAA=&#10;" fillcolor="#e9dfd0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3" o:spid="_x0000_s1177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bePsMA&#10;AADcAAAADwAAAGRycy9kb3ducmV2LnhtbESPQWsCMRCF7wX/QxjBW82qrchqFNki9timBT0Om3ET&#10;3EyWTarbf98UCr3N8N68781mN/hW3KiPLrCC2bQAQVwH47hR8PlxeFyBiAnZYBuYFHxThN129LDB&#10;0oQ7v9NNp0bkEI4lKrApdaWUsbbkMU5DR5y1S+g9prz2jTQ93nO4b+W8KJbSo+NMsNhRZam+6i+f&#10;IQv/cnrz+lw9dVVjWeujuzilJuNhvwaRaEj/5r/rV5PrPy/h95k8gd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bePs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4" o:spid="_x0000_s1178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4QXsEA&#10;AADcAAAADwAAAGRycy9kb3ducmV2LnhtbERPzWrCQBC+F3yHZYTe6saKGlJXsUKxXgTTPMA0O02C&#10;2dm4u2r69q4geJuP73cWq9604kLON5YVjEcJCOLS6oYrBcXP11sKwgdkja1lUvBPHlbLwcsCM22v&#10;fKBLHioRQ9hnqKAOocuk9GVNBv3IdsSR+7POYIjQVVI7vMZw08r3JJlJgw3Hhho72tRUHvOzUWDT&#10;3SfnPGv7k5108/3v1myLiVKvw379ASJQH57ih/tbx/nTOdyfiRfI5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uEF7BAAAA3AAAAA8AAAAAAAAAAAAAAAAAmAIAAGRycy9kb3du&#10;cmV2LnhtbFBLBQYAAAAABAAEAPUAAACGAwAAAAA=&#10;" fillcolor="#e8dec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5" o:spid="_x0000_s1179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GELMQA&#10;AADcAAAADwAAAGRycy9kb3ducmV2LnhtbESPwW7CQAxE75X4h5WRuJUNRQUUWBBFQpRLJQIfYLIm&#10;ich6Q3aB9O/rA1JvtmY887xYda5WD2pD5dnAaJiAIs69rbgwcDpu32egQkS2WHsmA78UYLXsvS0w&#10;tf7JB3pksVASwiFFA2WMTap1yEtyGIa+IRbt4luHUda20LbFp4S7Wn8kyUQ7rFgaSmxoU1J+ze7O&#10;gJ/tvzjjSd3d/LiZ/px3bncaGzPod+s5qEhd/De/rr+t4H8KrTwjE+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xhCzEAAAA3AAAAA8AAAAAAAAAAAAAAAAAmAIAAGRycy9k&#10;b3ducmV2LnhtbFBLBQYAAAAABAAEAPUAAACJAwAAAAA=&#10;" fillcolor="#e8dec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6" o:spid="_x0000_s1180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0ht8IA&#10;AADcAAAADwAAAGRycy9kb3ducmV2LnhtbERPzWrCQBC+F3yHZQRvZqNStamrWKFoL4IxDzDNTpNg&#10;djbNbpP07d2C0Nt8fL+z2Q2mFh21rrKsYBbFIIhzqysuFGTX9+kahPPIGmvLpOCXHOy2o6cNJtr2&#10;fKEu9YUIIewSVFB63yRSurwkgy6yDXHgvmxr0AfYFlK32IdwU8t5HC+lwYpDQ4kNHUrKb+mPUWDX&#10;H2+c8rIevu2iWZ0/j+aYLZSajIf9KwhPg/8XP9wnHeY/v8DfM+ECub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PSG3wgAAANw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7" o:spid="_x0000_s1181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5rl8QA&#10;AADcAAAADwAAAGRycy9kb3ducmV2LnhtbESPQW/CMAyF75P2HyJP4jZSOADrCAjBqoE40e0HWI1p&#10;KhqnajJa/v18mLSbrff83uf1dvStulMfm8AGZtMMFHEVbMO1ge+v4nUFKiZki21gMvCgCNvN89Ma&#10;cxsGvtC9TLWSEI45GnApdbnWsXLkMU5DRyzaNfQek6x9rW2Pg4T7Vs+zbKE9NiwNDjvaO6pu5Y83&#10;cPgI1p663dJVb6dzWQyz9nNeGDN5GXfvoBKN6d/8d320gr8QfHlGJt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+a5f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8" o:spid="_x0000_s1182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LODMEA&#10;AADcAAAADwAAAGRycy9kb3ducmV2LnhtbERPzWrCQBC+F3yHZQremk08aE1dRdRgpSejDzBkp9nQ&#10;7GzIria+fVco9DYf3++sNqNtxZ163zhWkCUpCOLK6YZrBddL8fYOwgdkja1jUvAgD5v15GWFuXYD&#10;n+lehlrEEPY5KjAhdLmUvjJk0SeuI47ct+sthgj7WuoehxhuWzlL07m02HBsMNjRzlD1U96sgv3B&#10;aX3qtgtTLU9fZTFk7XFWKDV9HbcfIAKN4V/85/7Ucf48g+cz8QK5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Xyzgz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9" o:spid="_x0000_s1183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BQe8IA&#10;AADcAAAADwAAAGRycy9kb3ducmV2LnhtbERPS2rDMBDdF3oHMYXuatle5ONGMaGpaUJWcXuAwZpa&#10;ptbIWErs3j4KFLqbx/vOppxtL640+s6xgixJQRA3TnfcKvj6rF5WIHxA1tg7JgW/5KHcPj5ssNBu&#10;4jNd69CKGMK+QAUmhKGQ0jeGLPrEDcSR+3ajxRDh2Eo94hTDbS/zNF1Iix3HBoMDvRlqfuqLVbB/&#10;d1ofh93SNOvjqa6mrP/IK6Wen+bdK4hAc/gX/7kPOs5f5HB/Jl4gt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IFB7wgAAANwAAAAPAAAAAAAAAAAAAAAAAJgCAABkcnMvZG93&#10;bnJldi54bWxQSwUGAAAAAAQABAD1AAAAhwMAAAAA&#10;" fillcolor="#e7ddce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0" o:spid="_x0000_s1184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McmcEA&#10;AADcAAAADwAAAGRycy9kb3ducmV2LnhtbERPzYrCMBC+L/gOYQRva6piKV2jLKIoetq6DzDbzLZl&#10;m0lJolaf3gjC3ubj+53FqjetuJDzjWUFk3ECgri0uuFKwfdp+56B8AFZY2uZFNzIw2o5eFtgru2V&#10;v+hShErEEPY5KqhD6HIpfVmTQT+2HXHkfq0zGCJ0ldQOrzHctHKaJKk02HBsqLGjdU3lX3E2Cvi+&#10;WZ+67Oe4d8lB7tIiO2zmmVKjYf/5ASJQH/7FL/dex/npDJ7PxAvk8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SzHJn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1" o:spid="_x0000_s1185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qE7cEA&#10;AADcAAAADwAAAGRycy9kb3ducmV2LnhtbERPzYrCMBC+L/gOYQRva6poKV2jLKIoetq6DzDbzLZl&#10;m0lJolaf3gjC3ubj+53FqjetuJDzjWUFk3ECgri0uuFKwfdp+56B8AFZY2uZFNzIw2o5eFtgru2V&#10;v+hShErEEPY5KqhD6HIpfVmTQT+2HXHkfq0zGCJ0ldQOrzHctHKaJKk02HBsqLGjdU3lX3E2Cvi+&#10;WZ+67Oe4d8lB7tIiO2zmmVKjYf/5ASJQH/7FL/dex/npDJ7PxAvk8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ahO3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2" o:spid="_x0000_s1186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YhdsEA&#10;AADcAAAADwAAAGRycy9kb3ducmV2LnhtbERPzYrCMBC+C/sOYRb2pukKllKNIuKyoifrPsBsM7bF&#10;ZlKSqNWnN4LgbT6+35ktetOKCznfWFbwPUpAEJdWN1wp+Dv8DDMQPiBrbC2Tght5WMw/BjPMtb3y&#10;ni5FqEQMYZ+jgjqELpfSlzUZ9CPbEUfuaJ3BEKGrpHZ4jeGmleMkSaXBhmNDjR2taipPxdko4Pt6&#10;deiy/93GJVv5mxbZdj3JlPr67JdTEIH68Ba/3Bsd56cTeD4TL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WIXb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3" o:spid="_x0000_s1187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s8NMEA&#10;AADcAAAADwAAAGRycy9kb3ducmV2LnhtbERPzWrCQBC+C77DMoVeRHctNJXUVUSQ1p5s9AHG7DQJ&#10;zc6G7FTTt3cLBW/z8f3Ocj34Vl2oj01gC/OZAUVcBtdwZeF03E0XoKIgO2wDk4VfirBejUdLzF24&#10;8iddCqlUCuGYo4VapMu1jmVNHuMsdMSJ+wq9R0mwr7Tr8ZrCfaufjMm0x4ZTQ40dbWsqv4sfbyG2&#10;z+fiLKXZm8nhDYeXTLYfaO3jw7B5BSU0yF387353aX6Wwd8z6QK9u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vrPDTBAAAA3AAAAA8AAAAAAAAAAAAAAAAAmAIAAGRycy9kb3du&#10;cmV2LnhtbFBLBQYAAAAABAAEAPUAAACGAwAAAAA=&#10;" fillcolor="#e5dbcc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4" o:spid="_x0000_s1188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eZr8EA&#10;AADcAAAADwAAAGRycy9kb3ducmV2LnhtbERPzWrCQBC+F3yHZQq9lLrbgrFEVxGh2Hqq0QcYs2MS&#10;mp0N2VHTt+8KQm/z8f3OfDn4Vl2oj01gC69jA4q4DK7hysJh//HyDioKssM2MFn4pQjLxehhjrkL&#10;V97RpZBKpRCOOVqoRbpc61jW5DGOQ0ecuFPoPUqCfaVdj9cU7lv9ZkymPTacGmrsaF1T+VOcvYXY&#10;To7FUUrzZZ6/NzhMM1lv0dqnx2E1AyU0yL/47v50aX42hdsz6QK9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Snma/BAAAA3AAAAA8AAAAAAAAAAAAAAAAAmAIAAGRycy9kb3du&#10;cmV2LnhtbFBLBQYAAAAABAAEAPUAAACGAwAAAAA=&#10;" fillcolor="#e5dbcc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5" o:spid="_x0000_s1189" style="position:absolute;left:3381;top:2694;width:1136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JWSMMA&#10;AADcAAAADwAAAGRycy9kb3ducmV2LnhtbESPzWoDMQyE74G8g1Ggt6y3OYSwiRNKIZCWXLLpA4i1&#10;9ofa8mK72e3bR4dCbxIzmvl0OM3eqQfFNAQ28FqUoIibYAfuDHzdz+sdqJSRLbrAZOCXEpyOy8UB&#10;KxsmvtGjzp2SEE4VGuhzHiutU9OTx1SEkVi0NkSPWdbYaRtxknDv9KYst9rjwNLQ40jvPTXf9Y83&#10;oO/1edrVLpbhc9Ne3cfl1lIw5mU1v+1BZZrzv/nv+mIFfyu08oxMoI9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7JWSMMAAADcAAAADwAAAAAAAAAAAAAAAACYAgAAZHJzL2Rv&#10;d25yZXYueG1sUEsFBgAAAAAEAAQA9QAAAIgDAAAAAA==&#10;" filled="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Listar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Opções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166" o:spid="_x0000_s1190" style="position:absolute;left:3209;top:2866;width:1525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7z078A&#10;AADcAAAADwAAAGRycy9kb3ducmV2LnhtbERPzYrCMBC+L/gOYQRva6oHcatRRBBc8WL1AYZm+oPJ&#10;pCTRdt/eCMLe5uP7nfV2sEY8yYfWsYLZNANBXDrdcq3gdj18L0GEiKzROCYFfxRguxl9rTHXrucL&#10;PYtYixTCIUcFTYxdLmUoG7IYpq4jTlzlvMWYoK+l9tincGvkPMsW0mLLqaHBjvYNlffiYRXIa3Ho&#10;l4XxmTvNq7P5PV4qckpNxsNuBSLSEP/FH/dRp/mLH3g/ky6Qm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k/vPTvwAAANwAAAAPAAAAAAAAAAAAAAAAAJgCAABkcnMvZG93bnJl&#10;di54bWxQSwUGAAAAAAQABAD1AAAAhAMAAAAA&#10;" filled="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Recebimento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Cargo </w:t>
                          </w:r>
                        </w:p>
                      </w:txbxContent>
                    </v:textbox>
                  </v:rect>
                  <v:rect id="Rectangle 167" o:spid="_x0000_s1191" style="position:absolute;left:3500;top:3038;width:965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3Mk8MA&#10;AADcAAAADwAAAGRycy9kb3ducmV2LnhtbESPT2sCMRDF70K/Q5hCb5qthypbo5SCoMWLqx9g2Mz+&#10;oclkSVJ3/fadg+Bthvfmvd9sdpN36kYx9YENvC8KUMR1sD23Bq6X/XwNKmVkiy4wGbhTgt32ZbbB&#10;0oaRz3SrcqskhFOJBrqch1LrVHfkMS3CQCxaE6LHLGtstY04Srh3elkUH9pjz9LQ4UDfHdW/1Z83&#10;oC/VflxXLhbhZ9mc3PFwbigY8/Y6fX2CyjTlp/lxfbCCvxJ8eUYm0N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B3Mk8MAAADcAAAADwAAAAAAAAAAAAAAAACYAgAAZHJzL2Rv&#10;d25yZXYueG1sUEsFBgAAAAAEAAQA9QAAAIgDAAAAAA==&#10;" filled="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Comissionado</w:t>
                          </w:r>
                          <w:proofErr w:type="spellEnd"/>
                        </w:p>
                      </w:txbxContent>
                    </v:textbox>
                  </v:rect>
                  <v:oval id="Oval 168" o:spid="_x0000_s1192" style="position:absolute;left:5692;top:1624;width:1664;height:11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856sAA&#10;AADcAAAADwAAAGRycy9kb3ducmV2LnhtbERPTYvCMBC9L/gfwgheFk0V7Go1ioiCBy+6eh+asSk2&#10;k9pErf/eCAt7m8f7nPmytZV4UONLxwqGgwQEce50yYWC0++2PwHhA7LGyjEpeJGH5aLzNcdMuycf&#10;6HEMhYgh7DNUYEKoMyl9bsiiH7iaOHIX11gMETaF1A0+Y7it5ChJUmmx5NhgsKa1ofx6vFsFK3Oe&#10;unQ6pn1af5vrbeMP5pwr1eu2qxmIQG34F/+5dzrO/xnC55l4gVy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7856sAAAADcAAAADwAAAAAAAAAAAAAAAACYAgAAZHJzL2Rvd25y&#10;ZXYueG1sUEsFBgAAAAAEAAQA9QAAAIUDAAAAAA==&#10;" fillcolor="#c0bfc0" strokecolor="#c0bfc0" strokeweight="39e-5mm"/>
                  <v:oval id="Oval 169" o:spid="_x0000_s1193" style="position:absolute;left:5653;top:1585;width:1664;height:11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MEVb0A&#10;AADcAAAADwAAAGRycy9kb3ducmV2LnhtbERPyQrCMBC9C/5DGMGbpnpQqUYRF/DmCl6HZmyrzaQ0&#10;0da/N4LgbR5vndmiMYV4UeVyywoG/QgEcWJ1zqmCy3nbm4BwHlljYZkUvMnBYt5uzTDWtuYjvU4+&#10;FSGEXYwKMu/LWEqXZGTQ9W1JHLibrQz6AKtU6grrEG4KOYyikTSYc2jIsKRVRsnj9DQKovfgvjy4&#10;Z32kZrdJ8HY979dXpbqdZjkF4anxf/HPvdNh/ngI32fCBXL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7SMEVb0AAADcAAAADwAAAAAAAAAAAAAAAACYAgAAZHJzL2Rvd25yZXYu&#10;eG1sUEsFBgAAAAAEAAQA9QAAAIIDAAAAAA==&#10;" fillcolor="#fcf2e3" strokeweight="39e-5mm"/>
                  <v:rect id="Rectangle 170" o:spid="_x0000_s1194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fOQsIA&#10;AADcAAAADwAAAGRycy9kb3ducmV2LnhtbERPTWvCQBC9C/0PyxR6Ed2kLVpSVxFLoDdpIuJxyE6T&#10;YHY2zW50++/dQsHbPN7nrDbBdOJCg2stK0jnCQjiyuqWawWHMp+9gXAeWWNnmRT8koPN+mGywkzb&#10;K3/RpfC1iCHsMlTQeN9nUrqqIYNubnviyH3bwaCPcKilHvAaw00nn5NkIQ22HBsa7GnXUHUuRqNg&#10;TFw4vpaYn6cnCu60tx8/qVXq6TFs30F4Cv4u/nd/6jh/+QJ/z8QL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h85CwgAAANwAAAAPAAAAAAAAAAAAAAAAAJgCAABkcnMvZG93&#10;bnJldi54bWxQSwUGAAAAAAQABAD1AAAAhwMAAAAA&#10;" fillcolor="#fbf1e2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1" o:spid="_x0000_s1195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5WNsEA&#10;AADcAAAADwAAAGRycy9kb3ducmV2LnhtbERPS4vCMBC+L/gfwgheFk0VWaWaiqwI3sQH4nFoxra0&#10;mXSbqNl/vxGEvc3H95zlKphGPKhzlWUF41ECgji3uuJCwfm0Hc5BOI+ssbFMCn7JwSrrfSwx1fbJ&#10;B3ocfSFiCLsUFZTet6mULi/JoBvZljhyN9sZ9BF2hdQdPmO4aeQkSb6kwYpjQ4ktfZeU18e7UXBP&#10;XLhMT7itP68U3HVvNz9jq9SgH9YLEJ6C/xe/3Tsd58+m8HomXi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RuVjbBAAAA3AAAAA8AAAAAAAAAAAAAAAAAmAIAAGRycy9kb3du&#10;cmV2LnhtbFBLBQYAAAAABAAEAPUAAACGAwAAAAA=&#10;" fillcolor="#fbf1e2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2" o:spid="_x0000_s1196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cS98MA&#10;AADcAAAADwAAAGRycy9kb3ducmV2LnhtbERPTWvCQBC9C/0PyxS86UZB06ZZRaqFXqulNrchO03S&#10;ZmdDdk1if70rCN7m8T4nXQ+mFh21rrKsYDaNQBDnVldcKPg8vE2eQDiPrLG2TArO5GC9ehilmGjb&#10;8wd1e1+IEMIuQQWl900ipctLMuimtiEO3I9tDfoA20LqFvsQbmo5j6KlNFhxaCixodeS8r/9ySjo&#10;/7t4Vm++n3d8io+4yLZfx+xXqfHjsHkB4Wnwd/HN/a7D/HgB12fCBXJ1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cS98MAAADc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3" o:spid="_x0000_s1197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WMgMMA&#10;AADcAAAADwAAAGRycy9kb3ducmV2LnhtbERPS2vCQBC+C/6HZYTe6kZBY1NXEbXQqw9qvQ3ZMYlm&#10;Z0N2TVJ/fbdQ8DYf33Pmy86UoqHaFZYVjIYRCOLU6oIzBcfDx+sMhPPIGkvLpOCHHCwX/d4cE21b&#10;3lGz95kIIewSVJB7XyVSujQng25oK+LAXWxt0AdYZ1LX2IZwU8pxFE2lwYJDQ44VrXNKb/u7UdA+&#10;mnhUrr7ftnyPTzg5b75O56tSL4Nu9Q7CU+ef4n/3pw7z4yn8PRMu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CWMgMMAAADc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4" o:spid="_x0000_s1198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kpG8IA&#10;AADcAAAADwAAAGRycy9kb3ducmV2LnhtbERPTWvCQBC9C/0PyxR6042FNjW6ilQFr9pS9TZkxySa&#10;nQ3ZNUn99a4geJvH+5zJrDOlaKh2hWUFw0EEgji1uuBMwe/Pqv8FwnlkjaVlUvBPDmbTl94EE21b&#10;3lCz9ZkIIewSVJB7XyVSujQng25gK+LAHW1t0AdYZ1LX2IZwU8r3KPqUBgsODTlW9J1Tet5ejIL2&#10;2sTDcr4fLfkS7/DjsPjbHU5Kvb128zEIT51/ih/utQ7z4xjuz4QL5PQ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aSkbwgAAANwAAAAPAAAAAAAAAAAAAAAAAJgCAABkcnMvZG93&#10;bnJldi54bWxQSwUGAAAAAAQABAD1AAAAhwMAAAAA&#10;" fillcolor="#faf0e1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5" o:spid="_x0000_s1199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EjjscA&#10;AADcAAAADwAAAGRycy9kb3ducmV2LnhtbESPT2sCQQzF74LfYYjQm87Ww1a2jiIVwR4K1UrFW9zJ&#10;/sGdzLIz6rafvjkIvSW8l/d+mS9716gbdaH2bOB5koAizr2tuTRw+NqMZ6BCRLbYeCYDPxRguRgO&#10;5phZf+cd3faxVBLCIUMDVYxtpnXIK3IYJr4lFq3wncMoa1dq2+Fdwl2jp0mSaoc1S0OFLb1VlF/2&#10;V2cgPV7Ph3Jz+vj8PhZ58T5br2P6a8zTqF+9gorUx3/z43prBf9FaOUZmUAv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nxI47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6" o:spid="_x0000_s1200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2GFcQA&#10;AADcAAAADwAAAGRycy9kb3ducmV2LnhtbERPS2sCMRC+C/0PYQreNGsPq12NIhVBD0J9UPE2bmYf&#10;uJksm6hrf31TELzNx/ecyaw1lbhR40rLCgb9CARxanXJuYLDftkbgXAeWWNlmRQ8yMFs+taZYKLt&#10;nbd02/lchBB2CSoovK8TKV1akEHXtzVx4DLbGPQBNrnUDd5DuKnkRxTF0mDJoaHAmr4KSi+7q1EQ&#10;H6/nQ748bb5/jlmarUeLhY9/leq+t/MxCE+tf4mf7pUO84ef8P9MuEB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9hhX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7" o:spid="_x0000_s1201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Jfr8cA&#10;AADcAAAADwAAAGRycy9kb3ducmV2LnhtbESPT2vCQBDF74V+h2WE3urGHkJIXUUUoT0UWhWltzE7&#10;+YPZ2ZBdNe2ndw6Ctxnem/d+M50PrlUX6kPj2cBknIAiLrxtuDKw265fM1AhIltsPZOBPwownz0/&#10;TTG3/so/dNnESkkIhxwN1DF2udahqMlhGPuOWLTS9w6jrH2lbY9XCXetfkuSVDtsWBpq7GhZU3Ha&#10;nJ2B9HA+7qr179f3/lAW5We2WsX035iX0bB4BxVpiA/z/frDCn4m+PKMTK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JSX6/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8" o:spid="_x0000_s1202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UI0cYA&#10;AADcAAAADwAAAGRycy9kb3ducmV2LnhtbESPQWvDMAyF74X9B6PBLmVxusMoWdyyFQalt7RdYDc1&#10;VpMwWw6xm6T99XNhsJvEe3rfU76erBED9b51rGCRpCCIK6dbrhUcD5/PSxA+IGs0jknBlTysVw+z&#10;HDPtRi5o2IdaxBD2GSpoQugyKX3VkEWfuI44amfXWwxx7WupexxjuDXyJU1fpcWWI6HBjjYNVT/7&#10;i42QbSnLr+uuuh3n36ePQZrbpjBKPT1O728gAk3h3/x3vdWx/nIB92fiBHL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6UI0cYAAADcAAAADwAAAAAAAAAAAAAAAACYAgAAZHJz&#10;L2Rvd25yZXYueG1sUEsFBgAAAAAEAAQA9QAAAIsDAAAAAA==&#10;" fillcolor="#f8eed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9" o:spid="_x0000_s1203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eWpsYA&#10;AADcAAAADwAAAGRycy9kb3ducmV2LnhtbESPQWvDMAyF74P9B6PBLmNxmkMpWdyyFQZlt3RtoDc1&#10;VpMwWw6xm6b99fVgsJvEe3rfU7GarBEjDb5zrGCWpCCIa6c7bhTsvj9fFyB8QNZoHJOCK3lYLR8f&#10;Csy1u3BJ4zY0Ioawz1FBG0KfS+nrliz6xPXEUTu5wWKI69BIPeAlhlsjszSdS4sdR0KLPa1bqn+2&#10;Zxshm0pW++tXfdu9HI4fozS3dWmUen6a3t9ABJrCv/nveqNj/UUGv8/ECeTy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3eWpsYAAADcAAAADwAAAAAAAAAAAAAAAACYAgAAZHJz&#10;L2Rvd25yZXYueG1sUEsFBgAAAAAEAAQA9QAAAIsDAAAAAA==&#10;" fillcolor="#f8eed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0" o:spid="_x0000_s1204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szPcYA&#10;AADcAAAADwAAAGRycy9kb3ducmV2LnhtbESPQWvCQBCF74L/YRmhF9FNKxRJXUUDhdBbrBW8TbPT&#10;JHR3NmS3MebXu4VCbzO8N+97s9kN1oieOt84VvC4TEAQl043XCk4vb8u1iB8QNZoHJOCG3nYbaeT&#10;DabaXbmg/hgqEUPYp6igDqFNpfRlTRb90rXEUftyncUQ166SusNrDLdGPiXJs7TYcCTU2FJWU/l9&#10;/LERkp/l+eP2Vo6n+eXz0EszZoVR6mE27F9ABBrCv/nvOtex/noFv8/ECeT2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DszPcYAAADcAAAADwAAAAAAAAAAAAAAAACYAgAAZHJz&#10;L2Rvd25yZXYueG1sUEsFBgAAAAAEAAQA9QAAAIsDAAAAAA==&#10;" fillcolor="#f8eedf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1" o:spid="_x0000_s1205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wNeMIA&#10;AADcAAAADwAAAGRycy9kb3ducmV2LnhtbERP32vCMBB+H+x/CCf4NlNlDq2NIsJgiAxWtz4fzbUp&#10;NpeuybT+94sg+HYf38/LNoNtxZl63zhWMJ0kIIhLpxuuFXwf318WIHxA1tg6JgVX8rBZPz9lmGp3&#10;4S8656EWMYR9igpMCF0qpS8NWfQT1xFHrnK9xRBhX0vd4yWG21bOkuRNWmw4NhjsaGeoPOV/VsFR&#10;fjYHNzft8lTt578/RdFt80Kp8WjYrkAEGsJDfHd/6Dh/8Qq3Z+IFcv0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/A14wgAAANw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2" o:spid="_x0000_s1206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Co48EA&#10;AADcAAAADwAAAGRycy9kb3ducmV2LnhtbERP32vCMBB+H/g/hBN8m6lCxVWjiDAQEWF19vlozqbY&#10;XLomav3vzWCwt/v4ft5y3dtG3KnztWMFk3ECgrh0uuZKwffp830OwgdkjY1jUvAkD+vV4G2JmXYP&#10;/qJ7HioRQ9hnqMCE0GZS+tKQRT92LXHkLq6zGCLsKqk7fMRw28hpksykxZpjg8GWtobKa36zCk7y&#10;WB9capqP62Wf/pyLot3khVKjYb9ZgAjUh3/xn3un4/x5Cr/PxAvk6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iwqOPBAAAA3AAAAA8AAAAAAAAAAAAAAAAAmAIAAGRycy9kb3du&#10;cmV2LnhtbFBLBQYAAAAABAAEAPUAAACGAwAAAAA=&#10;" fillcolor="#f7edde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3" o:spid="_x0000_s1207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/re74A&#10;AADcAAAADwAAAGRycy9kb3ducmV2LnhtbERPTYvCMBC9L/gfwgje1lSFUqtRpCB61d2Lt6EZm2Iz&#10;KUnU+u+NsLC3ebzPWW8H24kH+dA6VjCbZiCIa6dbbhT8/uy/CxAhImvsHJOCFwXYbkZfayy1e/KJ&#10;HufYiBTCoUQFJsa+lDLUhiyGqeuJE3d13mJM0DdSe3ymcNvJeZbl0mLLqcFgT5Wh+na+WwV2sY/1&#10;Ja+6I/uhWC6vpqLDSanJeNitQEQa4r/4z33UaX6Rw+eZdIHcvA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xP63u+AAAA3AAAAA8AAAAAAAAAAAAAAAAAmAIAAGRycy9kb3ducmV2&#10;LnhtbFBLBQYAAAAABAAEAPUAAACDAwAAAAA=&#10;" fillcolor="#f6ecdd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4" o:spid="_x0000_s1208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NO4L4A&#10;AADcAAAADwAAAGRycy9kb3ducmV2LnhtbERPTYvCMBC9C/6HMII3TVXQWo0iBdGrupe9Dc3YFJtJ&#10;SaLWf79ZWNjbPN7nbPe9bcWLfGgcK5hNMxDEldMN1wq+bsdJDiJEZI2tY1LwoQD73XCwxUK7N1/o&#10;dY21SCEcClRgYuwKKUNlyGKYuo44cXfnLcYEfS21x3cKt62cZ9lSWmw4NRjsqDRUPa5Pq8AujrH6&#10;XpbtmX2fr9d3U9LpotR41B82ICL18V/85z7rND9fwe8z6QK5+w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MDTuC+AAAA3AAAAA8AAAAAAAAAAAAAAAAAmAIAAGRycy9kb3ducmV2&#10;LnhtbFBLBQYAAAAABAAEAPUAAACDAwAAAAA=&#10;" fillcolor="#f6ecdd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5" o:spid="_x0000_s1209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aksIA&#10;AADcAAAADwAAAGRycy9kb3ducmV2LnhtbESPT2vDMAzF74V9B6PBbq2zDUqS1i0jUNZr/1x6E7Ea&#10;h8VysL02/fbVYbCbxHt676f1dvKDulFMfWAD74sCFHEbbM+dgfNpNy9BpYxscQhMBh6UYLt5ma2x&#10;tuHOB7odc6ckhFONBlzOY611ah15TIswEot2DdFjljV22ka8S7gf9EdRLLXHnqXB4UiNo/bn+OsN&#10;+M9dbi/LZthznMqqurqGvg/GvL1OXytQmab8b/673lvBL4VWnpEJ9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nNqSwgAAANw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6" o:spid="_x0000_s1210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zVSsQA&#10;AADcAAAADwAAAGRycy9kb3ducmV2LnhtbERP32vCMBB+H+x/CCfsbaY6JlobZYiDwXCgm6Bv1+Zs&#10;S5NLaTLt/nszEHy7j+/nZcveGnGmzteOFYyGCQjiwumaSwU/3+/PUxA+IGs0jknBH3lYLh4fMky1&#10;u/CWzrtQihjCPkUFVQhtKqUvKrLoh64ljtzJdRZDhF0pdYeXGG6NHCfJRFqsOTZU2NKqoqLZ/VoF&#10;X/3+s54dmuYlNxu/zlfHVzJHpZ4G/dscRKA+3MU394eO86cz+H8mXi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81UrEAAAA3AAAAA8AAAAAAAAAAAAAAAAAmAIAAGRycy9k&#10;b3ducmV2LnhtbFBLBQYAAAAABAAEAPUAAACJAwAAAAA=&#10;" fillcolor="#f5ebdc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7" o:spid="_x0000_s1211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/qCsYA&#10;AADcAAAADwAAAGRycy9kb3ducmV2LnhtbESPQWvCQBCF7wX/wzJCb3VjxVJTVxGpUCgWqhbqbcxO&#10;k5Dd2ZDdavz3zqHQ2wzvzXvfzJe9d+pMXawDGxiPMlDERbA1lwYO+83DM6iYkC26wGTgShGWi8Hd&#10;HHMbLvxJ510qlYRwzNFAlVKbax2LijzGUWiJRfsJnccka1dq2+FFwr3Tj1n2pD3WLA0VtrSuqGh2&#10;v97AR//1Xs++m2Zyctv4elofp+SOxtwP+9ULqER9+jf/Xb9ZwZ8JvjwjE+jF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/qCs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8" o:spid="_x0000_s1212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NPkcQA&#10;AADcAAAADwAAAGRycy9kb3ducmV2LnhtbERP32vCMBB+H/g/hBvsbaadKFqNRWTCYGygbqBvZ3Nr&#10;S5NLaTKt//0yEHy7j+/nLfLeGnGmzteOFaTDBARx4XTNpYKv/eZ5CsIHZI3GMSm4kod8OXhYYKbd&#10;hbd03oVSxBD2GSqoQmgzKX1RkUU/dC1x5H5cZzFE2JVSd3iJ4dbIlySZSIs1x4YKW1pXVDS7X6vg&#10;s/9+r2eHphmdzId/Pa2PYzJHpZ4e+9UcRKA+3MU395uO82cp/D8TL5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TT5HEAAAA3AAAAA8AAAAAAAAAAAAAAAAAmAIAAGRycy9k&#10;b3ducmV2LnhtbFBLBQYAAAAABAAEAPUAAACJAwAAAAA=&#10;" fillcolor="#f5ebdc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9" o:spid="_x0000_s1213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Tq374A&#10;AADcAAAADwAAAGRycy9kb3ducmV2LnhtbERPy6rCMBDdC/5DGMGdplUQrUYR4V67Ex+4HpuxLTaT&#10;0kStf28Ewd0cznMWq9ZU4kGNKy0riIcRCOLM6pJzBafj32AKwnlkjZVlUvAiB6tlt7PARNsn7+lx&#10;8LkIIewSVFB4XydSuqwgg25oa+LAXW1j0AfY5FI3+AzhppKjKJpIgyWHhgJr2hSU3Q53o6Da3a7x&#10;3dgxz+I8NZfteT9N/5Xq99r1HISn1v/EX3eqw/zZCD7PhAvk8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SE6t++AAAA3AAAAA8AAAAAAAAAAAAAAAAAmAIAAGRycy9kb3ducmV2&#10;LnhtbFBLBQYAAAAABAAEAPUAAACDAwAAAAA=&#10;" fillcolor="#f4eadb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0" o:spid="_x0000_s1214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hPRMEA&#10;AADcAAAADwAAAGRycy9kb3ducmV2LnhtbERPyWrDMBC9F/IPYgq9NbITKLEb2ZRAWt9KFnKeWuMF&#10;SyNjKYn791Wh0Ns83jrbcrZG3GjyvWMF6TIBQVw73XOr4HzaP29A+ICs0TgmBd/koSwWD1vMtbvz&#10;gW7H0IoYwj5HBV0IYy6lrzuy6JduJI5c4yaLIcKplXrCewy3Rq6S5EVa7Dk2dDjSrqN6OF6tAvM5&#10;NOnVujVnaVvZr4/LYVO9K/X0OL+9ggg0h3/xn7vScX62ht9n4gWy+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IT0T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1" o:spid="_x0000_s1215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HXMMEA&#10;AADcAAAADwAAAGRycy9kb3ducmV2LnhtbERPS2vCQBC+C/6HZYTezCa1iImuoRRqcys+8DxmxySY&#10;nQ3Zjab/vlsoeJuP7zmbfDStuFPvGssKkigGQVxa3XCl4HT8nK9AOI+ssbVMCn7IQb6dTjaYafvg&#10;Pd0PvhIhhF2GCmrvu0xKV9Zk0EW2Iw7c1fYGfYB9JXWPjxBuWvkax0tpsOHQUGNHHzWVt8NgFLTf&#10;t2syGLvgNKkKc/k671fFTqmX2fi+BuFp9E/xv7vQYX76Bn/PhAvk9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h1zD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2" o:spid="_x0000_s1216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AWe8IA&#10;AADcAAAADwAAAGRycy9kb3ducmV2LnhtbERP24rCMBB9X/Afwgi+aaqgaNcoInjDRVx3P2BoxrbY&#10;TGoTbfXrzYKwb3M415nOG1OIO1Uut6yg34tAECdW55wq+P1ZdccgnEfWWFgmBQ9yMJ+1PqYYa1vz&#10;N91PPhUhhF2MCjLvy1hKl2Rk0PVsSRy4s60M+gCrVOoK6xBuCjmIopE0mHNoyLCkZUbJ5XQzCkbr&#10;fO/G9fXrvD1QtL5sdsfbs1Sq024WnyA8Nf5f/HZvdZg/GcLfM+ECO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QBZ7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3" o:spid="_x0000_s1217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KIDMIA&#10;AADcAAAADwAAAGRycy9kb3ducmV2LnhtbERP24rCMBB9F/Yfwizsm6b6ULRrFBG8LC6irh8wNGNb&#10;bCa1ibb69WZB8G0O5zrjaWtKcaPaFZYV9HsRCOLU6oIzBce/RXcIwnlkjaVlUnAnB9PJR2eMibYN&#10;7+l28JkIIewSVJB7XyVSujQng65nK+LAnWxt0AdYZ1LX2IRwU8pBFMXSYMGhIceK5jml58PVKIiX&#10;xcYNm8vvab2laHle/eyuj0qpr8929g3CU+vf4pd7rcP8UQz/z4QL5OQ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kogM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4" o:spid="_x0000_s1218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4tl8QA&#10;AADcAAAADwAAAGRycy9kb3ducmV2LnhtbERPzWrCQBC+F3yHZQRvurEHq6mriGBMaRFr+wBDdkxC&#10;srNpdk3SPn23IPQ2H9/vrLeDqUVHrSstK5jPIhDEmdUl5wo+Pw7TJQjnkTXWlknBNznYbkYPa4y1&#10;7fmduovPRQhhF6OCwvsmltJlBRl0M9sQB+5qW4M+wDaXusU+hJtaPkbRQhosOTQU2NC+oKy63IyC&#10;RVK+umX/9XZNTxQl1fHlfPtplJqMh90zCE+D/xff3akO81dP8PdMuE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eLZfEAAAA3A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5" o:spid="_x0000_s1219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peBcYA&#10;AADcAAAADwAAAGRycy9kb3ducmV2LnhtbESPQUsDMRCF74L/IYzgzWZVtHZtWoq4WAqtWAWvw2a6&#10;WbqZLElst/++cxB6m+G9ee+b6XzwnTpQTG1gA/ejAhRxHWzLjYGf7+ruBVTKyBa7wGTgRAnms+ur&#10;KZY2HPmLDtvcKAnhVKIBl3Nfap1qRx7TKPTEou1C9JhljY22EY8S7jv9UBTP2mPL0uCwpzdH9X77&#10;5w3gR+U2T7+r8XsVu/RYVOvP9W5izO3NsHgFlWnIF/P/9dIK/kRo5RmZQM/O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0peBcYAAADcAAAADwAAAAAAAAAAAAAAAACYAgAAZHJz&#10;L2Rvd25yZXYueG1sUEsFBgAAAAAEAAQA9QAAAIsDAAAAAA==&#10;" fillcolor="#f2e8d9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6" o:spid="_x0000_s1220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b7nsMA&#10;AADcAAAADwAAAGRycy9kb3ducmV2LnhtbERP32vCMBB+H/g/hBvsTdM55tbOKCKWyUDHVNjr0ZxN&#10;sbmUJNPuvzcDYW/38f286by3rTiTD41jBY+jDARx5XTDtYLDvhy+gggRWWPrmBT8UoD5bHA3xUK7&#10;C3/ReRdrkUI4FKjAxNgVUobKkMUwch1x4o7OW4wJ+lpqj5cUbls5zrKJtNhwajDY0dJQddr9WAX4&#10;Xprt8/fHy6r0bXjKys3n5pgr9XDfL95AROrjv/jmXus0P8/h75l0gZx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Ab7ns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7" o:spid="_x0000_s1221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vna8EA&#10;AADcAAAADwAAAGRycy9kb3ducmV2LnhtbESPzYoCMRCE78K+Q+gFL7Im7kFl1iiL4uJN/HmAZtJO&#10;BiedIck649sbQfBYVNVX1GLVu0bcKMTas4bJWIEgLr2pudJwPm2/5iBiQjbYeCYNd4qwWn4MFlgY&#10;3/GBbsdUiQzhWKAGm1JbSBlLSw7j2LfE2bv44DBlGSppAnYZ7hr5rdRUOqw5L1hsaW2pvB7/nYaR&#10;PfTVen/+Q3kvN2GmVLffKq2Hn/3vD4hEfXqHX+2d0ZCJ8DyTj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Nr52vBAAAA3AAAAA8AAAAAAAAAAAAAAAAAmAIAAGRycy9kb3du&#10;cmV2LnhtbFBLBQYAAAAABAAEAPUAAACGAwAAAAA=&#10;" fillcolor="#f1e7d8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8" o:spid="_x0000_s1222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dC8MIA&#10;AADcAAAADwAAAGRycy9kb3ducmV2LnhtbESPzYoCMRCE78K+Q+gFL7ImelCZNcqiKN7EnwdoJr2T&#10;YSedIck649sbQfBYVNVX1HLdu0bcKMTas4bJWIEgLr2pudJwvey+FiBiQjbYeCYNd4qwXn0MllgY&#10;3/GJbudUiQzhWKAGm1JbSBlLSw7j2LfE2fv1wWHKMlTSBOwy3DVyqtRMOqw5L1hsaWOp/Dv/Ow0j&#10;e+qrzfG6R3kvt2GuVHfcKa2Hn/3PN4hEfXqHX+2D0TBVE3ieyUd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J0LwwgAAANw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9" o:spid="_x0000_s1223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Xch8IA&#10;AADcAAAADwAAAGRycy9kb3ducmV2LnhtbESPQWsCMRSE74X+h/AKvRRNugeVrVFEsfQm6v6Ax+Z1&#10;s7h5WZLorv++KQgeh5n5hlmuR9eJG4XYetbwOVUgiGtvWm40VOf9ZAEiJmSDnWfScKcI69XryxJL&#10;4wc+0u2UGpEhHEvUYFPqSyljbclhnPqeOHu/PjhMWYZGmoBDhrtOFkrNpMOW84LFnraW6svp6jR8&#10;2OPYbA/VN8p7vQtzpYbDXmn9/jZuvkAkGtMz/Gj/GA2FKuD/TD4C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9dyHwgAAANw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0" o:spid="_x0000_s1224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SRpMYA&#10;AADcAAAADwAAAGRycy9kb3ducmV2LnhtbESPQWvCQBSE7wX/w/IKvTUbUygluopUlEIPJepBby/Z&#10;ZzaYfRuyG5P++26h0OMwM98wy/VkW3Gn3jeOFcyTFARx5XTDtYLTcff8BsIHZI2tY1LwTR7Wq9nD&#10;EnPtRi7ofgi1iBD2OSowIXS5lL4yZNEnriOO3tX1FkOUfS11j2OE21ZmafoqLTYcFwx29G6ouh0G&#10;q+Ci58M4bOuvwkxluQ/ZZ3E9l0o9PU6bBYhAU/gP/7U/tIIsfYHfM/EIyN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NSRpM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1" o:spid="_x0000_s1225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0J0MYA&#10;AADcAAAADwAAAGRycy9kb3ducmV2LnhtbESPQWvCQBSE7wX/w/IKvTUbQykluopUlEIPJepBby/Z&#10;ZzaYfRuyG5P++26h0OMwM98wy/VkW3Gn3jeOFcyTFARx5XTDtYLTcff8BsIHZI2tY1LwTR7Wq9nD&#10;EnPtRi7ofgi1iBD2OSowIXS5lL4yZNEnriOO3tX1FkOUfS11j2OE21ZmafoqLTYcFwx29G6ouh0G&#10;q+Ci58M4bOuvwkxluQ/ZZ3E9l0o9PU6bBYhAU/gP/7U/tIIsfYHfM/EIyN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z0J0M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2" o:spid="_x0000_s1226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GsS8YA&#10;AADcAAAADwAAAGRycy9kb3ducmV2LnhtbESPQWvCQBSE7wX/w/IKvTUbAy0luopUlEIPJepBby/Z&#10;ZzaYfRuyG5P++26h0OMwM98wy/VkW3Gn3jeOFcyTFARx5XTDtYLTcff8BsIHZI2tY1LwTR7Wq9nD&#10;EnPtRi7ofgi1iBD2OSowIXS5lL4yZNEnriOO3tX1FkOUfS11j2OE21ZmafoqLTYcFwx29G6ouh0G&#10;q+Ci58M4bOuvwkxluQ/ZZ3E9l0o9PU6bBYhAU/gP/7U/tIIsfYHfM/EIyN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HGsS8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3" o:spid="_x0000_s1227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Hqu8QA&#10;AADcAAAADwAAAGRycy9kb3ducmV2LnhtbESPQWvCQBSE7wX/w/IEb3VjQCnRVVSw2EPB2Hp/ZJ9J&#10;MPs27G6T2F/fFYQeh5n5hlltBtOIjpyvLSuYTRMQxIXVNZcKvr8Or28gfEDW2FgmBXfysFmPXlaY&#10;adtzTt05lCJC2GeooAqhzaT0RUUG/dS2xNG7WmcwROlKqR32EW4amSbJQhqsOS5U2NK+ouJ2/jEK&#10;wmd+St93eWEux7v76H5Ps3nZKzUZD9sliEBD+A8/20etIE0W8DgTj4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h6rvEAAAA3AAAAA8AAAAAAAAAAAAAAAAAmAIAAGRycy9k&#10;b3ducmV2LnhtbFBLBQYAAAAABAAEAPUAAACJAwAAAAA=&#10;" fillcolor="#efe5d6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4" o:spid="_x0000_s1228" style="position:absolute;left:-555;top:-1294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1PIMUA&#10;AADcAAAADwAAAGRycy9kb3ducmV2LnhtbESPW2vCQBSE3wv+h+UIfasbA70QXUULFX0oGC/vh+wx&#10;CWbPht01if76bqHQx2FmvmHmy8E0oiPna8sKppMEBHFhdc2lgtPx6+UDhA/IGhvLpOBOHpaL0dMc&#10;M217zqk7hFJECPsMFVQhtJmUvqjIoJ/Yljh6F+sMhihdKbXDPsJNI9MkeZMGa44LFbb0WVFxPdyM&#10;gvCd79PNOi/MeXt3u+6xn76WvVLP42E1AxFoCP/hv/ZWK0iTd/g9E4+AX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7U8g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1117D1" w:rsidRDefault="001117D1">
                          <w:pPr>
                            <w:ind w:left="0"/>
                          </w:pPr>
                        </w:p>
                      </w:txbxContent>
                    </v:textbox>
                  </v:rect>
                </v:group>
                <v:rect id="Rectangle 206" o:spid="_x0000_s1229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LbUsIA&#10;AADcAAAADwAAAGRycy9kb3ducmV2LnhtbERPz2vCMBS+C/4P4QneNLXgGJ1pUcHhDoJ12/3RvLVl&#10;zUtJsrburzeHwY4f3+9dMZlODOR8a1nBZp2AIK6sbrlW8PF+Wj2D8AFZY2eZFNzJQ5HPZzvMtB25&#10;pOEWahFD2GeooAmhz6T0VUMG/dr2xJH7ss5giNDVUjscY7jpZJokT9Jgy7GhwZ6ODVXftx+jIFzK&#10;a/p6KCvzeb67t+H3utnWo1LLxbR/ARFoCv/iP/dZK0iTuDaeiUd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cttSwgAAANwAAAAPAAAAAAAAAAAAAAAAAJgCAABkcnMvZG93&#10;bnJldi54bWxQSwUGAAAAAAQABAD1AAAAhwMAAAAA&#10;" fillcolor="#efe5d6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07" o:spid="_x0000_s1230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0HvMYA&#10;AADcAAAADwAAAGRycy9kb3ducmV2LnhtbESPQWvCQBSE7wX/w/IKXoruakFrmlVELLSXgrEXby/Z&#10;1yQ0+zZmtyb++25B8DjMzDdMuhlsIy7U+dqxhtlUgSAunKm51PB1fJu8gPAB2WDjmDRcycNmPXpI&#10;MTGu5wNdslCKCGGfoIYqhDaR0hcVWfRT1xJH79t1FkOUXSlNh32E20bOlVpIizXHhQpb2lVU/GS/&#10;VkNff56K2Ue5V9dlrg6Yr56fzkbr8eOwfQURaAj38K39bjTM1Qr+z8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+0HvMYAAADcAAAADwAAAAAAAAAAAAAAAACYAgAAZHJz&#10;L2Rvd25yZXYueG1sUEsFBgAAAAAEAAQA9QAAAIsDAAAAAA==&#10;" fillcolor="#eee4d5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08" o:spid="_x0000_s1231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44/MMA&#10;AADcAAAADwAAAGRycy9kb3ducmV2LnhtbERPz2vCMBS+D/wfwhO8DE3qYG5dUxFRcJeBuou3Z/PW&#10;ljUvtYm2/vfLYeDx4/udLQfbiBt1vnasIZkpEMSFMzWXGr6P2+kbCB+QDTaOScOdPCzz0VOGqXE9&#10;7+l2CKWIIexT1FCF0KZS+qIii37mWuLI/bjOYoiwK6XpsI/htpFzpV6lxZpjQ4UtrSsqfg9Xq6Gv&#10;v05F8llu1H1xVns8v788X4zWk/Gw+gARaAgP8b97ZzTMkzg/nolHQO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w44/MMAAADcAAAADwAAAAAAAAAAAAAAAACYAgAAZHJzL2Rv&#10;d25yZXYueG1sUEsFBgAAAAAEAAQA9QAAAIgDAAAAAA==&#10;" fillcolor="#eee4d5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09" o:spid="_x0000_s1232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4ancMA&#10;AADcAAAADwAAAGRycy9kb3ducmV2LnhtbESPQUvDQBSE70L/w/IK3uwmhRaJ3RaxFDxqlEBvz+wz&#10;G8y+DbvPNP33riB4HGbmG2Z3mP2gJoqpD2ygXBWgiNtge+4MvL+d7u5BJUG2OAQmA1dKcNgvbnZY&#10;2XDhV5pq6VSGcKrQgBMZK61T68hjWoWROHufIXqULGOnbcRLhvtBr4tiqz32nBccjvTkqP2qv72B&#10;7bSpj9f+o4kvDTWTO59F4saY2+X8+ABKaJb/8F/72RpYlyX8nslHQO9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W4ancMAAADcAAAADwAAAAAAAAAAAAAAAACYAgAAZHJzL2Rv&#10;d25yZXYueG1sUEsFBgAAAAAEAAQA9QAAAIgDAAAAAA==&#10;" fillcolor="#ede3d4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10" o:spid="_x0000_s1233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yE6sMA&#10;AADcAAAADwAAAGRycy9kb3ducmV2LnhtbESPQUvDQBSE70L/w/IK3uymgRaJ3RaxFDxqlEBvz+wz&#10;G8y+DbvPNP33riB4HGbmG2Z3mP2gJoqpD2xgvSpAEbfB9twZeH873d2DSoJscQhMBq6U4LBf3Oyw&#10;suHCrzTV0qkM4VShAScyVlqn1pHHtAojcfY+Q/QoWcZO24iXDPeDLotiqz32nBccjvTkqP2qv72B&#10;7bSpj9f+o4kvDTWTO59F4saY2+X8+ABKaJb/8F/72Roo1yX8nslHQO9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byE6sMAAADcAAAADwAAAAAAAAAAAAAAAACYAgAAZHJzL2Rv&#10;d25yZXYueG1sUEsFBgAAAAAEAAQA9QAAAIgDAAAAAA==&#10;" fillcolor="#ede3d4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11" o:spid="_x0000_s1234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AhccMA&#10;AADcAAAADwAAAGRycy9kb3ducmV2LnhtbESPQUvDQBSE70L/w/IK3uymlRaJ3RZpETxqLIHentln&#10;Nph9G3afafrvXUHwOMzMN8x2P/lejRRTF9jAclGAIm6C7bg1cHp/vnsAlQTZYh+YDFwpwX43u9li&#10;acOF32ispFUZwqlEA05kKLVOjSOPaREG4ux9huhRsoytthEvGe57vSqKjfbYcV5wONDBUfNVfXsD&#10;m3FdHa/dRx1fa6pHdz6LxLUxt/Pp6RGU0CT/4b/2izWwWt7D75l8BPTu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vAhccMAAADcAAAADwAAAAAAAAAAAAAAAACYAgAAZHJzL2Rv&#10;d25yZXYueG1sUEsFBgAAAAAEAAQA9QAAAIgDAAAAAA==&#10;" fillcolor="#ede3d4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12" o:spid="_x0000_s1235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lnIcIA&#10;AADcAAAADwAAAGRycy9kb3ducmV2LnhtbESPzWrDMBCE74W8g9hAbo1sE0pxogQnUMjJULeUHhdr&#10;Y5tYKyOp/nn7qFDocZiZb5jDaTa9GMn5zrKCdJuAIK6t7rhR8Pnx9vwKwgdkjb1lUrCQh9Nx9XTA&#10;XNuJ32msQiMihH2OCtoQhlxKX7dk0G/tQBy9m3UGQ5SukdrhFOGml1mSvEiDHceFFge6tFTfqx+j&#10;AE1Vuq8yq/iMI5+Xvvh2WCi1Wc/FHkSgOfyH/9pXrSBLd/B7Jh4Be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KWchwgAAANwAAAAPAAAAAAAAAAAAAAAAAJgCAABkcnMvZG93&#10;bnJldi54bWxQSwUGAAAAAAQABAD1AAAAhwMAAAAA&#10;" fillcolor="#ece2d3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13" o:spid="_x0000_s1236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XCusIA&#10;AADcAAAADwAAAGRycy9kb3ducmV2LnhtbESPzWrDMBCE74W8g9hAbo1sQ0pxogQnUMjJULeUHhdr&#10;Y5tYKyOp/nn7qFDocZiZb5jDaTa9GMn5zrKCdJuAIK6t7rhR8Pnx9vwKwgdkjb1lUrCQh9Nx9XTA&#10;XNuJ32msQiMihH2OCtoQhlxKX7dk0G/tQBy9m3UGQ5SukdrhFOGml1mSvEiDHceFFge6tFTfqx+j&#10;AE1Vuq8yq/iMI5+Xvvh2WCi1Wc/FHkSgOfyH/9pXrSBLd/B7Jh4Be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ZcK6wgAAANwAAAAPAAAAAAAAAAAAAAAAAJgCAABkcnMvZG93&#10;bnJldi54bWxQSwUGAAAAAAQABAD1AAAAhwMAAAAA&#10;" fillcolor="#ece2d3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14" o:spid="_x0000_s1237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dczcEA&#10;AADcAAAADwAAAGRycy9kb3ducmV2LnhtbESPQYvCMBSE78L+h/AEb5q2B1mqUVphYU+CXRGPj+Zt&#10;W7Z5KUm21n9vBMHjMDPfMNv9ZHoxkvOdZQXpKgFBXFvdcaPg/PO1/AThA7LG3jIpuJOH/e5jtsVc&#10;2xufaKxCIyKEfY4K2hCGXEpft2TQr+xAHL1f6wyGKF0jtcNbhJteZkmylgY7jgstDnRoqf6r/o0C&#10;NNXRXY5ZxSWOXN774uqwUGoxn4oNiEBTeIdf7W+tIEvX8DwTj4DcP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G3XM3BAAAA3AAAAA8AAAAAAAAAAAAAAAAAmAIAAGRycy9kb3du&#10;cmV2LnhtbFBLBQYAAAAABAAEAPUAAACGAwAAAAA=&#10;" fillcolor="#ece2d3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15" o:spid="_x0000_s1238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/nbsIA&#10;AADcAAAADwAAAGRycy9kb3ducmV2LnhtbESPQYvCMBSE7wv+h/AEb2taBZVqFBWW3YMHrf6AR/Ns&#10;is1LSaLWf28WFvY4zMw3zGrT21Y8yIfGsYJ8nIEgrpxuuFZwOX99LkCEiKyxdUwKXhRgsx58rLDQ&#10;7sknepSxFgnCoUAFJsaukDJUhiyGseuIk3d13mJM0tdSe3wmuG3lJMtm0mLDacFgR3tD1a28WwX7&#10;+XFXfvuDocVlupW53yFbo9Ro2G+XICL18T/81/7RCib5HH7PpCMg1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H+duwgAAANwAAAAPAAAAAAAAAAAAAAAAAJgCAABkcnMvZG93&#10;bnJldi54bWxQSwUGAAAAAAQABAD1AAAAhwMAAAAA&#10;" fillcolor="#ebe1d2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16" o:spid="_x0000_s1239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BzHL4A&#10;AADcAAAADwAAAGRycy9kb3ducmV2LnhtbERPzYrCMBC+C75DGMGbplXYlWoUFcQ97GG3+gBDMzbF&#10;ZlKSqPXtzUHw+PH9rza9bcWdfGgcK8inGQjiyumGawXn02GyABEissbWMSl4UoDNejhYYaHdg//p&#10;XsZapBAOBSowMXaFlKEyZDFMXUecuIvzFmOCvpba4yOF21bOsuxLWmw4NRjsaG+oupY3q2D//bcr&#10;j/7X0OI838rc75CtUWo86rdLEJH6+BG/3T9awSxPa9OZdATk+g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GAcxy+AAAA3AAAAA8AAAAAAAAAAAAAAAAAmAIAAGRycy9kb3ducmV2&#10;LnhtbFBLBQYAAAAABAAEAPUAAACDAwAAAAA=&#10;" fillcolor="#ebe1d2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17" o:spid="_x0000_s1240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zWh8IA&#10;AADcAAAADwAAAGRycy9kb3ducmV2LnhtbESPQWsCMRSE7wX/Q3iCt5pdhVZXo6gg9tBDXf0Bj81z&#10;s7h5WZKo6783hUKPw8x8wyzXvW3FnXxoHCvIxxkI4srphmsF59P+fQYiRGSNrWNS8KQA69XgbYmF&#10;dg8+0r2MtUgQDgUqMDF2hZShMmQxjF1HnLyL8xZjkr6W2uMjwW0rJ1n2IS02nBYMdrQzVF3Lm1Ww&#10;+/zZlgf/bWh2nm5k7rfI1ig1GvabBYhIffwP/7W/tIJJPoffM+kIy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zNaHwgAAANwAAAAPAAAAAAAAAAAAAAAAAJgCAABkcnMvZG93&#10;bnJldi54bWxQSwUGAAAAAAQABAD1AAAAhwMAAAAA&#10;" fillcolor="#ebe1d2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18" o:spid="_x0000_s1241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hX4sEA&#10;AADcAAAADwAAAGRycy9kb3ducmV2LnhtbERPTWvCMBi+D/YfwjvwtqbrQKQaRcaUHjz4CR5fmte0&#10;2Lzpkky7f78cBI8Pz/dsMdhO3MiH1rGCjywHQVw73bJRcDys3icgQkTW2DkmBX8UYDF/fZlhqd2d&#10;d3TbRyNSCIcSFTQx9qWUoW7IYshcT5y4i/MWY4LeSO3xnsJtJ4s8H0uLLaeGBnv6aqi+7n+tgolZ&#10;m/OmrnYmVtuT/+4/fwyyUqO3YTkFEWmIT/HDXWkFRZHmpzPpCMj5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/IV+LBAAAA3AAAAA8AAAAAAAAAAAAAAAAAmAIAAGRycy9kb3du&#10;cmV2LnhtbFBLBQYAAAAABAAEAPUAAACGAwAAAAA=&#10;" fillcolor="#eae0d1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19" o:spid="_x0000_s1242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TyecQA&#10;AADcAAAADwAAAGRycy9kb3ducmV2LnhtbESPzWrDMBCE74W8g9hAbo0cB0pwI5sS0uJDD/mFHBdr&#10;K5taK1dSE/fto0Khx2FmvmHW1Wh7cSUfOscKFvMMBHHjdMdGwen4+rgCESKyxt4xKfihAFU5eVhj&#10;od2N93Q9RCMShEOBCtoYh0LK0LRkMczdQJy8D+ctxiS9kdrjLcFtL/Mse5IWO04LLQ60aan5PHxb&#10;BSvzZi7vTb03sd6d/XZYfhlkpWbT8eUZRKQx/of/2rVWkOcL+D2TjoAs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E8nnEAAAA3AAAAA8AAAAAAAAAAAAAAAAAmAIAAGRycy9k&#10;b3ducmV2LnhtbFBLBQYAAAAABAAEAPUAAACJAwAAAAA=&#10;" fillcolor="#eae0d1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20" o:spid="_x0000_s1243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ZsDsQA&#10;AADcAAAADwAAAGRycy9kb3ducmV2LnhtbESPzWrDMBCE74W+g9hCb41cF0pwIptSmuJDDvlpIcfF&#10;2sgm1sqR1MR5+6gQyHGYmW+YeTXaXpzIh86xgtdJBoK4cbpjo+Bnu3iZgggRWWPvmBRcKEBVPj7M&#10;sdDuzGs6baIRCcKhQAVtjEMhZWhashgmbiBO3t55izFJb6T2eE5w28s8y96lxY7TQosDfbbUHDZ/&#10;VsHUfJvdsqnXJtarX/81vB0NslLPT+PHDESkMd7Dt3atFeR5Dv9n0hGQ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WbA7EAAAA3AAAAA8AAAAAAAAAAAAAAAAAmAIAAGRycy9k&#10;b3ducmV2LnhtbFBLBQYAAAAABAAEAPUAAACJAwAAAAA=&#10;" fillcolor="#eae0d1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21" o:spid="_x0000_s1244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Jvp8IA&#10;AADcAAAADwAAAGRycy9kb3ducmV2LnhtbESPX2vCMBTF34V9h3AF3zS1DhmdUUbHcI+aDbbHS3Nt&#10;wpqb0mTafXszEHw8nD8/zmY3+k6caYgusILlogBB3ATjuFXw+fE2fwIRE7LBLjAp+KMIu+3DZIOV&#10;CRc+0lmnVuQRjhUqsCn1lZSxseQxLkJPnL1TGDymLIdWmgEvedx3siyKtfToOBMs9lRban70r8+Q&#10;lX/9Onj9XT/2dWtZ6707OaVm0/HlGUSiMd3Dt/a7UVCWK/g/k4+A3F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cm+nwgAAANwAAAAPAAAAAAAAAAAAAAAAAJgCAABkcnMvZG93&#10;bnJldi54bWxQSwUGAAAAAAQABAD1AAAAhwMAAAAA&#10;" fillcolor="#e9dfd0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22" o:spid="_x0000_s1245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v308IA&#10;AADcAAAADwAAAGRycy9kb3ducmV2LnhtbESPX2vCMBTF34V9h3CFvWlqFRmdUUaHuEeXDbbHS3Nt&#10;wpqb0kTtvv0iDHw8nD8/zmY3+k5caIgusILFvABB3ATjuFXw+bGfPYGICdlgF5gU/FKE3fZhssHK&#10;hCu/00WnVuQRjhUqsCn1lZSxseQxzkNPnL1TGDymLIdWmgGvedx3siyKtfToOBMs9lRban702WfI&#10;0r9+Hb3+rld93VrW+uBOTqnH6fjyDCLRmO7h//abUVCWK7idyUdA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m/fTwgAAANwAAAAPAAAAAAAAAAAAAAAAAJgCAABkcnMvZG93&#10;bnJldi54bWxQSwUGAAAAAAQABAD1AAAAhwMAAAAA&#10;" fillcolor="#e9dfd0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23" o:spid="_x0000_s1246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M5s8MA&#10;AADcAAAADwAAAGRycy9kb3ducmV2LnhtbESP0YrCMBRE3wX/IVzBtzW1oluqUdwFUV8WtvoB1+ba&#10;Fpub2kStf28WFnwcZuYMs1h1phZ3al1lWcF4FIEgzq2uuFBwPGw+EhDOI2usLZOCJzlYLfu9Baba&#10;PviX7pkvRICwS1FB6X2TSunykgy6kW2Ig3e2rUEfZFtI3eIjwE0t4yiaSYMVh4USG/ouKb9kN6PA&#10;JvsvznhWd1c7aT5/TluzPU6UGg669RyEp86/w//tnVYQx1P4OxOOgFy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M5s8MAAADcAAAADwAAAAAAAAAAAAAAAACYAgAAZHJzL2Rv&#10;d25yZXYueG1sUEsFBgAAAAAEAAQA9QAAAIgDAAAAAA==&#10;" fillcolor="#e8decf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24" o:spid="_x0000_s1247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GnxMIA&#10;AADcAAAADwAAAGRycy9kb3ducmV2LnhtbESP0YrCMBRE3xf8h3AF39bUCl2pRlFBXF+ErX7Atbm2&#10;xeamNlG7f28EwcdhZs4ws0VnanGn1lWWFYyGEQji3OqKCwXHw+Z7AsJ5ZI21ZVLwTw4W897XDFNt&#10;H/xH98wXIkDYpaig9L5JpXR5SQbd0DbEwTvb1qAPsi2kbvER4KaWcRQl0mDFYaHEhtYl5ZfsZhTY&#10;yW7FGSd1d7Xj5md/2prtcazUoN8tpyA8df4Tfrd/tYI4TuB1JhwBOX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gafEwgAAANwAAAAPAAAAAAAAAAAAAAAAAJgCAABkcnMvZG93&#10;bnJldi54bWxQSwUGAAAAAAQABAD1AAAAhwMAAAAA&#10;" fillcolor="#e8decf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25" o:spid="_x0000_s1248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0CX8QA&#10;AADcAAAADwAAAGRycy9kb3ducmV2LnhtbESP0WqDQBRE3wv5h+UW8tasVdBgs0pSCElfCrX5gFv3&#10;ViXuXetuovn7bKHQx2FmzjCbcja9uNLoOssKnlcRCOLa6o4bBafP/dMahPPIGnvLpOBGDspi8bDB&#10;XNuJP+ha+UYECLscFbTeD7mUrm7JoFvZgTh433Y06IMcG6lHnALc9DKOolQa7DgstDjQa0v1uboY&#10;BXb9tuOK037+scmQvX8dzOGUKLV8nLcvIDzN/j/81z5qBXGcwe+ZcARk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NAl/EAAAA3AAAAA8AAAAAAAAAAAAAAAAAmAIAAGRycy9k&#10;b3ducmV2LnhtbFBLBQYAAAAABAAEAPUAAACJAwAAAAA=&#10;" fillcolor="#e8decf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26" o:spid="_x0000_s1249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e/LcEA&#10;AADcAAAADwAAAGRycy9kb3ducmV2LnhtbERPS26DMBDdR+odrKmUXTBh0Q/BiaKmKEVdlfYAIzzB&#10;qHiMsAPk9vGiUpdP718cFtuLiUbfOVawTVIQxI3THbcKfr7LzQsIH5A19o5JwY08HPYPqwJz7Wb+&#10;oqkOrYgh7HNUYEIYcil9Y8iiT9xAHLmLGy2GCMdW6hHnGG57maXpk7TYcWwwONCboea3vloFp3en&#10;dTUcn03zWn3W5bztz1mp1PpxOe5ABFrCv/jP/aEVZFlcG8/EIyD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mHvy3BAAAA3AAAAA8AAAAAAAAAAAAAAAAAmAIAAGRycy9kb3du&#10;cmV2LnhtbFBLBQYAAAAABAAEAPUAAACGAwAAAAA=&#10;" fillcolor="#e7ddce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27" o:spid="_x0000_s1250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satsMA&#10;AADcAAAADwAAAGRycy9kb3ducmV2LnhtbESPwW7CMBBE75X4B2uRuBWHHKCkGISAiKKeCP2AVbyN&#10;o8brKDYk/H2NhMRxNDNvNKvNYBtxo87XjhXMpgkI4tLpmisFP5f8/QOED8gaG8ek4E4eNuvR2woz&#10;7Xo+060IlYgQ9hkqMCG0mZS+NGTRT11LHL1f11kMUXaV1B32EW4bmSbJXFqsOS4YbGlnqPwrrlbB&#10;/uC0PrXbhSmXp+8i72fNMc2VmoyH7SeIQEN4hZ/tL60gTZfwOBOPgF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ssatsMAAADcAAAADwAAAAAAAAAAAAAAAACYAgAAZHJzL2Rv&#10;d25yZXYueG1sUEsFBgAAAAAEAAQA9QAAAIgDAAAAAA==&#10;" fillcolor="#e7ddce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28" o:spid="_x0000_s1251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gl9sEA&#10;AADcAAAADwAAAGRycy9kb3ducmV2LnhtbERP3WrCMBS+H/gO4Qi7W1M72LQzStGVTbyy7gEOzVlT&#10;1pyUJmvr25uLwS4/vv/tfradGGnwrWMFqyQFQVw73XKj4OtaPq1B+ICssXNMCm7kYb9bPGwx127i&#10;C41VaEQMYZ+jAhNCn0vpa0MWfeJ64sh9u8FiiHBopB5wiuG2k1mavkiLLccGgz0dDNU/1a9VcHx3&#10;Wp/64tXUm9O5KqdV95GVSj0u5+INRKA5/Iv/3J9aQfYc58cz8QjI3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IoJfbBAAAA3AAAAA8AAAAAAAAAAAAAAAAAmAIAAGRycy9kb3du&#10;cmV2LnhtbFBLBQYAAAAABAAEAPUAAACGAwAAAAA=&#10;" fillcolor="#e7ddce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29" o:spid="_x0000_s1252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7tpFMUA&#10;AADcAAAADwAAAGRycy9kb3ducmV2LnhtbESPwWrDMBBE74X8g9hAbo0clwbjRgklJNSkpzr9gK21&#10;tU2tlZEU28nXR4VCj8PMvGE2u8l0YiDnW8sKVssEBHFldcu1gs/z8TED4QOyxs4yKbiSh9129rDB&#10;XNuRP2goQy0ihH2OCpoQ+lxKXzVk0C9tTxy9b+sMhihdLbXDMcJNJ9MkWUuDLceFBnvaN1T9lBej&#10;gG+H/bnPvt4Ll5zk27rMTofnTKnFfHp9ARFoCv/hv3ahFaRPK/g9E4+A3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u2kUxQAAANwAAAAPAAAAAAAAAAAAAAAAAJgCAABkcnMv&#10;ZG93bnJldi54bWxQSwUGAAAAAAQABAD1AAAAigMAAAAA&#10;" fillcolor="#e6dccd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30" o:spid="_x0000_s1253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n3Y8QA&#10;AADcAAAADwAAAGRycy9kb3ducmV2LnhtbESP0WrCQBRE3wv+w3IF3+rGlEqIriKiVOxTox9wzV6T&#10;YPZu2F01+vVuodDHYWbOMPNlb1pxI+cbywom4wQEcWl1w5WC42H7noHwAVlja5kUPMjDcjF4m2Ou&#10;7Z1/6FaESkQI+xwV1CF0uZS+rMmgH9uOOHpn6wyGKF0ltcN7hJtWpkkylQYbjgs1drSuqbwUV6OA&#10;n5v1octO3zuX7OXXtMj2m89MqdGwX81ABOrDf/ivvdMK0o8Ufs/EIyA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p92PEAAAA3AAAAA8AAAAAAAAAAAAAAAAAmAIAAGRycy9k&#10;b3ducmV2LnhtbFBLBQYAAAAABAAEAPUAAACJAwAAAAA=&#10;" fillcolor="#e6dccd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31" o:spid="_x0000_s1254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VS+MMA&#10;AADcAAAADwAAAGRycy9kb3ducmV2LnhtbESP0YrCMBRE34X9h3AXfNN0FaV0jbKIouiT1Q+4Nnfb&#10;ss1NSbJa/XojCD4OM3OGmS0604gLOV9bVvA1TEAQF1bXXCo4HdeDFIQPyBoby6TgRh4W84/eDDNt&#10;r3ygSx5KESHsM1RQhdBmUvqiIoN+aFvi6P1aZzBE6UqpHV4j3DRylCRTabDmuFBhS8uKir/83yjg&#10;+2p5bNPzfuuSndxM83S3mqRK9T+7n28QgbrwDr/aW61gNB7D80w8An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CVS+MMAAADcAAAADwAAAAAAAAAAAAAAAACYAgAAZHJzL2Rv&#10;d25yZXYueG1sUEsFBgAAAAAEAAQA9QAAAIgDAAAAAA==&#10;" fillcolor="#e6dccd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32" o:spid="_x0000_s1255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NJucQA&#10;AADcAAAADwAAAGRycy9kb3ducmV2LnhtbESPUWvCQBCE3wv+h2MLfRG901ZboqcUQdr6pGl/wJpb&#10;k9DcXsitmv77XkHo4zAz3zDLde8bdaEu1oEtTMYGFHERXM2lha/P7egFVBRkh01gsvBDEdarwd0S&#10;MxeufKBLLqVKEI4ZWqhE2kzrWFTkMY5DS5y8U+g8SpJdqV2H1wT3jZ4aM9cea04LFba0qaj4zs/e&#10;Qmxmx/wohfkww/0b9s9z2ezQ2of7/nUBSqiX//Ct/e4sTB+f4O9MOgJ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jSbnEAAAA3AAAAA8AAAAAAAAAAAAAAAAAmAIAAGRycy9k&#10;b3ducmV2LnhtbFBLBQYAAAAABAAEAPUAAACJAwAAAAA=&#10;" fillcolor="#e5dbcc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33" o:spid="_x0000_s1256" style="position:absolute;left:-3524;top:-8216;width:819;height:26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/sIsQA&#10;AADcAAAADwAAAGRycy9kb3ducmV2LnhtbESPUWvCQBCE34X+h2MLfSn1Tou2pJ5ShGLtk8b+gDW3&#10;TUJzeyG3avz3niD4OMzMN8xs0ftGHamLdWALo6EBRVwEV3Np4Xf39fIOKgqywyYwWThThMX8YTDD&#10;zIUTb+mYS6kShGOGFiqRNtM6FhV5jMPQEifvL3QeJcmu1K7DU4L7Ro+NmWqPNaeFCltaVlT85wdv&#10;ITaTfb6XwqzN82aF/dtUlj9o7dNj//kBSqiXe/jW/nYWxq8TuJ5JR0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v7CLEAAAA3AAAAA8AAAAAAAAAAAAAAAAAmAIAAGRycy9k&#10;b3ducmV2LnhtbFBLBQYAAAAABAAEAPUAAACJAwAAAAA=&#10;" fillcolor="#e5dbcc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</w:p>
                    </w:txbxContent>
                  </v:textbox>
                </v:rect>
                <v:rect id="Rectangle 234" o:spid="_x0000_s1257" style="position:absolute;left:37490;top:11995;width:7264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cpwMEA&#10;AADcAAAADwAAAGRycy9kb3ducmV2LnhtbESP3YrCMBSE7xd8h3AWvFvTrSBSjbIsCCp7Y/UBDs3p&#10;DyYnJYm2vr1ZELwcZuYbZr0drRF38qFzrOB7loEgrpzuuFFwOe++liBCRNZoHJOCBwXYbiYfayy0&#10;G/hE9zI2IkE4FKigjbEvpAxVSxbDzPXEyaudtxiT9I3UHocEt0bmWbaQFjtOCy329NtSdS1vVoE8&#10;l7thWRqfuWNe/5nD/lSTU2r6Of6sQEQa4zv8au+1gny+gP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33KcDBAAAA3AAAAA8AAAAAAAAAAAAAAAAAmAIAAGRycy9kb3du&#10;cmV2LnhtbFBLBQYAAAAABAAEAPUAAACGAwAAAAA=&#10;" filled="f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Opção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35" o:spid="_x0000_s1258" style="position:absolute;left:36398;top:13081;width:9683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uMW8IA&#10;AADcAAAADwAAAGRycy9kb3ducmV2LnhtbESP3WoCMRSE7wXfIRzBO826QiurUUQQbOmNqw9w2Jz9&#10;weRkSaK7ffumUOjlMDPfMLvDaI14kQ+dYwWrZQaCuHK640bB/XZebECEiKzROCYF3xTgsJ9Odlho&#10;N/CVXmVsRIJwKFBBG2NfSBmqliyGpeuJk1c7bzEm6RupPQ4Jbo3Ms+xNWuw4LbTY06ml6lE+rQJ5&#10;K8/DpjQ+c595/WU+LteanFLz2Xjcgog0xv/wX/uiFeTrd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u4xbwgAAANwAAAAPAAAAAAAAAAAAAAAAAJgCAABkcnMvZG93&#10;bnJldi54bWxQSwUGAAAAAAQABAD1AAAAhwMAAAAA&#10;" filled="f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Recebimento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de Cargo </w:t>
                        </w:r>
                      </w:p>
                    </w:txbxContent>
                  </v:textbox>
                </v:rect>
                <v:rect id="Rectangle 236" o:spid="_x0000_s1259" style="position:absolute;left:38239;top:14173;width:6128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QYKb4A&#10;AADcAAAADwAAAGRycy9kb3ducmV2LnhtbERPy4rCMBTdC/5DuMLsNLUDItUoIgiOzMbqB1ya2wcm&#10;NyWJtvP3ZjHg8nDe2/1ojXiRD51jBctFBoK4crrjRsH9dpqvQYSIrNE4JgV/FGC/m062WGg38JVe&#10;ZWxECuFQoII2xr6QMlQtWQwL1xMnrnbeYkzQN1J7HFK4NTLPspW02HFqaLGnY0vVo3xaBfJWnoZ1&#10;aXzmLnn9a37O15qcUl+z8bABEWmMH/G/+6wV5N9pbTqTjoDcv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MkGCm+AAAA3AAAAA8AAAAAAAAAAAAAAAAAmAIAAGRycy9kb3ducmV2&#10;LnhtbFBLBQYAAAAABAAEAPUAAACDAwAAAAA=&#10;" filled="f" stroked="f">
                  <v:textbox style="mso-fit-shape-to-text:t" inset="0,0,0,0">
                    <w:txbxContent>
                      <w:p w:rsidR="001117D1" w:rsidRDefault="001117D1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Comissionado</w:t>
                        </w:r>
                        <w:proofErr w:type="spellEnd"/>
                      </w:p>
                    </w:txbxContent>
                  </v:textbox>
                </v:rect>
                <v:line id="Line 237" o:spid="_x0000_s1260" style="position:absolute;visibility:visible;mso-wrap-style:square" from="749,-1676" to="1174,-16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1VwJ8UAAADcAAAADwAAAGRycy9kb3ducmV2LnhtbESPQWvCQBSE7wX/w/IEb82mFkJNs4oI&#10;YgUv2goeH9nXbGz2bciuJvn3bqHQ4zAz3zDFarCNuFPna8cKXpIUBHHpdM2Vgq/P7fMbCB+QNTaO&#10;ScFIHlbLyVOBuXY9H+l+CpWIEPY5KjAhtLmUvjRk0SeuJY7et+sshii7SuoO+wi3jZynaSYt1hwX&#10;DLa0MVT+nG5WwfqyzUZ3Pu8O4/V6M3I0e26OSs2mw/odRKAh/If/2h9awfx1Ab9n4hGQy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1VwJ8UAAADcAAAADwAAAAAAAAAA&#10;AAAAAAChAgAAZHJzL2Rvd25yZXYueG1sUEsFBgAAAAAEAAQA+QAAAJMDAAAAAA==&#10;" strokeweight="39e-5mm">
                  <v:stroke joinstyle="bevel" endcap="round"/>
                </v:line>
                <w10:anchorlock/>
              </v:group>
            </w:pict>
          </mc:Fallback>
        </mc:AlternateContent>
      </w:r>
    </w:p>
    <w:p w:rsidR="00642063" w:rsidRDefault="00642063" w:rsidP="00642063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9" w:name="_Toc404349382"/>
      <w:r>
        <w:lastRenderedPageBreak/>
        <w:t>Casos de Uso</w:t>
      </w:r>
      <w:bookmarkEnd w:id="9"/>
    </w:p>
    <w:p w:rsidR="00642063" w:rsidRPr="005B1EF9" w:rsidRDefault="00642063" w:rsidP="00642063">
      <w:pPr>
        <w:pStyle w:val="Ttulo2"/>
      </w:pPr>
      <w:r w:rsidRPr="005B1EF9">
        <w:rPr>
          <w:vanish/>
        </w:rPr>
        <w:t xml:space="preserve">UCS987 </w:t>
      </w:r>
      <w:bookmarkStart w:id="10" w:name="_Toc404349383"/>
      <w:r w:rsidRPr="005B1EF9">
        <w:t>Alterar Opção de Recebimento de Cargo Comissionado</w:t>
      </w:r>
      <w:bookmarkEnd w:id="10"/>
      <w:r w:rsidRPr="005B1EF9">
        <w:t> </w:t>
      </w:r>
    </w:p>
    <w:p w:rsidR="00642063" w:rsidRDefault="00642063" w:rsidP="0064206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49384"/>
      <w:r>
        <w:t>Fluxo Básico</w:t>
      </w:r>
      <w:bookmarkEnd w:id="11"/>
    </w:p>
    <w:p w:rsidR="00642063" w:rsidRDefault="00642063" w:rsidP="0064206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opção de recebimento de cargo comissionado.</w:t>
      </w:r>
    </w:p>
    <w:p w:rsidR="00642063" w:rsidRDefault="00642063" w:rsidP="0064206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da opção de recebimento e da relação de vínculo a ser alterada.</w:t>
      </w:r>
    </w:p>
    <w:p w:rsidR="00642063" w:rsidRDefault="00642063" w:rsidP="0064206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as opções de recebimento disponíveis para a relação de vínculo, conforme a seguinte regra:</w:t>
      </w:r>
    </w:p>
    <w:p w:rsidR="00642063" w:rsidRDefault="00642063" w:rsidP="00642063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Caso a relação de vínculo seja um cargo comissionado com tipo de provimento igual a “Nomeação” e esta </w:t>
      </w:r>
      <w:r w:rsidRPr="003541C9">
        <w:rPr>
          <w:b/>
          <w:u w:val="single"/>
        </w:rPr>
        <w:t>seja</w:t>
      </w:r>
      <w:r>
        <w:t xml:space="preserve"> a principal as opções devem ser:</w:t>
      </w:r>
    </w:p>
    <w:p w:rsidR="00642063" w:rsidRPr="003A5BF1" w:rsidRDefault="00642063" w:rsidP="00642063">
      <w:pPr>
        <w:pStyle w:val="Ttulo4"/>
        <w:keepNext w:val="0"/>
        <w:widowControl w:val="0"/>
        <w:numPr>
          <w:ilvl w:val="5"/>
          <w:numId w:val="17"/>
        </w:numPr>
        <w:spacing w:line="240" w:lineRule="auto"/>
        <w:rPr>
          <w:color w:val="000000"/>
        </w:rPr>
      </w:pPr>
      <w:r w:rsidRPr="003450D9">
        <w:rPr>
          <w:i/>
        </w:rPr>
        <w:t>Pelo cargo comissionado</w:t>
      </w:r>
      <w:r>
        <w:t xml:space="preserve">, </w:t>
      </w:r>
    </w:p>
    <w:p w:rsidR="00642063" w:rsidRPr="003A5BF1" w:rsidRDefault="00642063" w:rsidP="00642063">
      <w:pPr>
        <w:pStyle w:val="Ttulo4"/>
        <w:keepNext w:val="0"/>
        <w:widowControl w:val="0"/>
        <w:numPr>
          <w:ilvl w:val="5"/>
          <w:numId w:val="17"/>
        </w:numPr>
        <w:spacing w:line="240" w:lineRule="auto"/>
        <w:rPr>
          <w:color w:val="000000"/>
        </w:rPr>
      </w:pPr>
      <w:r w:rsidRPr="003450D9">
        <w:rPr>
          <w:i/>
        </w:rPr>
        <w:t>Pelo cargo efetivo</w:t>
      </w:r>
      <w:r>
        <w:t xml:space="preserve">, </w:t>
      </w:r>
    </w:p>
    <w:p w:rsidR="00642063" w:rsidRDefault="00642063" w:rsidP="00642063">
      <w:pPr>
        <w:pStyle w:val="Ttulo4"/>
        <w:keepNext w:val="0"/>
        <w:widowControl w:val="0"/>
        <w:numPr>
          <w:ilvl w:val="5"/>
          <w:numId w:val="17"/>
        </w:numPr>
        <w:spacing w:line="240" w:lineRule="auto"/>
        <w:rPr>
          <w:color w:val="000000"/>
        </w:rPr>
      </w:pPr>
      <w:r w:rsidRPr="003450D9">
        <w:rPr>
          <w:i/>
        </w:rPr>
        <w:t>Pela remuneração origem ou pelo FG/FTG</w:t>
      </w:r>
      <w:r>
        <w:t>.</w:t>
      </w:r>
    </w:p>
    <w:p w:rsidR="00642063" w:rsidRDefault="00642063" w:rsidP="00642063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Caso a relação de vínculo seja um cargo comissionado com tipo de provimento igual a “Nomeação” e esta </w:t>
      </w:r>
      <w:r w:rsidRPr="00B21188">
        <w:rPr>
          <w:b/>
          <w:u w:val="single"/>
        </w:rPr>
        <w:t>não</w:t>
      </w:r>
      <w:r w:rsidRPr="003541C9">
        <w:rPr>
          <w:b/>
          <w:u w:val="single"/>
        </w:rPr>
        <w:t xml:space="preserve"> seja</w:t>
      </w:r>
      <w:r>
        <w:t xml:space="preserve"> a principal as opções devem ser:</w:t>
      </w:r>
    </w:p>
    <w:p w:rsidR="00642063" w:rsidRDefault="00642063" w:rsidP="00642063">
      <w:pPr>
        <w:numPr>
          <w:ilvl w:val="5"/>
          <w:numId w:val="17"/>
        </w:numPr>
        <w:spacing w:line="240" w:lineRule="auto"/>
        <w:rPr>
          <w:rFonts w:cs="Arial"/>
          <w:color w:val="000000"/>
        </w:rPr>
      </w:pPr>
      <w:r w:rsidRPr="003450D9">
        <w:rPr>
          <w:rFonts w:cs="Arial"/>
          <w:bCs/>
          <w:i/>
        </w:rPr>
        <w:t>Pela maior remuneração</w:t>
      </w:r>
      <w:r>
        <w:rPr>
          <w:rFonts w:cs="Arial"/>
        </w:rPr>
        <w:t xml:space="preserve"> se a relação de trabalho do mesmo for de “Comissionado” ou “FTG”.</w:t>
      </w:r>
    </w:p>
    <w:p w:rsidR="00642063" w:rsidRPr="003450D9" w:rsidRDefault="00642063" w:rsidP="00642063">
      <w:pPr>
        <w:numPr>
          <w:ilvl w:val="5"/>
          <w:numId w:val="17"/>
        </w:numPr>
        <w:spacing w:line="240" w:lineRule="auto"/>
        <w:rPr>
          <w:rFonts w:cs="Arial"/>
          <w:color w:val="000000"/>
        </w:rPr>
      </w:pPr>
      <w:r w:rsidRPr="003450D9">
        <w:rPr>
          <w:rFonts w:cs="Arial"/>
          <w:bCs/>
          <w:i/>
        </w:rPr>
        <w:t>Pelo cargo efetivo</w:t>
      </w:r>
      <w:r w:rsidRPr="003450D9">
        <w:rPr>
          <w:rFonts w:cs="Arial"/>
          <w:bCs/>
        </w:rPr>
        <w:t xml:space="preserve"> com percentual sobre o comissionado</w:t>
      </w:r>
      <w:r w:rsidRPr="003450D9">
        <w:rPr>
          <w:rFonts w:cs="Arial"/>
        </w:rPr>
        <w:t xml:space="preserve"> se a relação de trabalho do mesmo for de “Comissionado”.</w:t>
      </w:r>
    </w:p>
    <w:p w:rsidR="00642063" w:rsidRPr="003450D9" w:rsidRDefault="00642063" w:rsidP="00642063">
      <w:pPr>
        <w:numPr>
          <w:ilvl w:val="5"/>
          <w:numId w:val="17"/>
        </w:numPr>
        <w:spacing w:line="240" w:lineRule="auto"/>
        <w:rPr>
          <w:rFonts w:cs="Arial"/>
          <w:color w:val="000000"/>
        </w:rPr>
      </w:pPr>
      <w:r w:rsidRPr="003450D9">
        <w:rPr>
          <w:rFonts w:cs="Arial"/>
          <w:bCs/>
          <w:i/>
        </w:rPr>
        <w:t>Pelo cargo comissionado</w:t>
      </w:r>
      <w:r w:rsidRPr="003450D9">
        <w:rPr>
          <w:rFonts w:cs="Arial"/>
        </w:rPr>
        <w:t xml:space="preserve"> se a relação de trabalho do mesmo for de “Comissionado”, “Diretor/Presidente” ou “Agente político”.</w:t>
      </w:r>
    </w:p>
    <w:p w:rsidR="00642063" w:rsidRPr="003450D9" w:rsidRDefault="00642063" w:rsidP="00642063">
      <w:pPr>
        <w:numPr>
          <w:ilvl w:val="5"/>
          <w:numId w:val="17"/>
        </w:numPr>
        <w:spacing w:line="240" w:lineRule="auto"/>
        <w:rPr>
          <w:rFonts w:cs="Arial"/>
          <w:color w:val="000000"/>
        </w:rPr>
      </w:pPr>
      <w:r w:rsidRPr="003450D9">
        <w:rPr>
          <w:rFonts w:cs="Arial"/>
          <w:bCs/>
          <w:i/>
        </w:rPr>
        <w:t>Pela remuneração origem</w:t>
      </w:r>
      <w:r w:rsidRPr="003450D9">
        <w:rPr>
          <w:rFonts w:cs="Arial"/>
        </w:rPr>
        <w:t xml:space="preserve"> se a relação de trabalho da relação de vínculo do seu cargo efetivo for igual “à disposição”.</w:t>
      </w:r>
    </w:p>
    <w:p w:rsidR="00642063" w:rsidRPr="003450D9" w:rsidRDefault="00642063" w:rsidP="00642063">
      <w:pPr>
        <w:numPr>
          <w:ilvl w:val="5"/>
          <w:numId w:val="17"/>
        </w:numPr>
        <w:spacing w:line="240" w:lineRule="auto"/>
        <w:rPr>
          <w:rFonts w:cs="Arial"/>
          <w:color w:val="000000"/>
        </w:rPr>
      </w:pPr>
      <w:r w:rsidRPr="003450D9">
        <w:rPr>
          <w:rFonts w:cs="Arial"/>
          <w:bCs/>
          <w:i/>
        </w:rPr>
        <w:t>Como militar na origem</w:t>
      </w:r>
      <w:r w:rsidRPr="003450D9">
        <w:rPr>
          <w:rFonts w:cs="Arial"/>
        </w:rPr>
        <w:t xml:space="preserve"> se a relação de trabalho do mesmo for de “Comissionado”, “FG” ou “FTG”, se possuir vínculo vigente em</w:t>
      </w:r>
      <w:r>
        <w:rPr>
          <w:rFonts w:cs="Arial"/>
        </w:rPr>
        <w:t xml:space="preserve"> órgão militar e se o órgão em exercício do cargo comissionado </w:t>
      </w:r>
      <w:r w:rsidRPr="003450D9">
        <w:rPr>
          <w:rFonts w:cs="Arial"/>
        </w:rPr>
        <w:t>não for militar.</w:t>
      </w:r>
    </w:p>
    <w:p w:rsidR="00642063" w:rsidRDefault="00642063" w:rsidP="00642063">
      <w:pPr>
        <w:numPr>
          <w:ilvl w:val="5"/>
          <w:numId w:val="17"/>
        </w:numPr>
        <w:spacing w:line="240" w:lineRule="auto"/>
        <w:rPr>
          <w:rFonts w:cs="Arial"/>
          <w:color w:val="000000"/>
        </w:rPr>
      </w:pPr>
      <w:r w:rsidRPr="003450D9">
        <w:rPr>
          <w:rFonts w:cs="Arial"/>
          <w:bCs/>
          <w:i/>
        </w:rPr>
        <w:t>Pelo FG ou FTG</w:t>
      </w:r>
      <w:r>
        <w:rPr>
          <w:rFonts w:cs="Arial"/>
        </w:rPr>
        <w:t xml:space="preserve"> se a relação de trabalho do mesmo for de “FG” ou “FTG”.</w:t>
      </w:r>
    </w:p>
    <w:p w:rsidR="00642063" w:rsidRPr="00D40E92" w:rsidRDefault="00642063" w:rsidP="00642063">
      <w:pPr>
        <w:numPr>
          <w:ilvl w:val="5"/>
          <w:numId w:val="17"/>
        </w:numPr>
        <w:spacing w:line="240" w:lineRule="auto"/>
        <w:rPr>
          <w:rFonts w:cs="Arial"/>
        </w:rPr>
      </w:pPr>
      <w:r w:rsidRPr="00D40E92">
        <w:rPr>
          <w:rFonts w:cs="Arial"/>
          <w:i/>
        </w:rPr>
        <w:t>Exclusivamente pelo cargo efetivo</w:t>
      </w:r>
      <w:r w:rsidRPr="00D40E92">
        <w:rPr>
          <w:rFonts w:cs="Arial"/>
        </w:rPr>
        <w:t xml:space="preserve"> se a relação de trabalho do mesmo for de “Comissionado” ou “Diretor/Presidente” e se possuir uma relação de vínculo de cargo efetivo como titular vigente no mesmo órgão </w:t>
      </w:r>
      <w:r>
        <w:rPr>
          <w:rFonts w:cs="Arial"/>
        </w:rPr>
        <w:t>que o cargo comissionado sendo alterado</w:t>
      </w:r>
      <w:r w:rsidRPr="00D40E92">
        <w:rPr>
          <w:rFonts w:cs="Arial"/>
        </w:rPr>
        <w:t>.</w:t>
      </w:r>
    </w:p>
    <w:p w:rsidR="00642063" w:rsidRDefault="00642063" w:rsidP="0064206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ator altera os dados necessários.</w:t>
      </w:r>
    </w:p>
    <w:p w:rsidR="00642063" w:rsidRDefault="00642063" w:rsidP="0064206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642063" w:rsidRDefault="00642063" w:rsidP="0064206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642063" w:rsidRPr="007E4111" w:rsidRDefault="00642063" w:rsidP="0064206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193087751"/>
      <w:bookmarkStart w:id="13" w:name="_Toc404349385"/>
      <w:r w:rsidRPr="007E4111">
        <w:t>Fluxo Alternativo -</w:t>
      </w:r>
      <w:proofErr w:type="gramStart"/>
      <w:r w:rsidRPr="007E4111">
        <w:t xml:space="preserve">  </w:t>
      </w:r>
      <w:proofErr w:type="gramEnd"/>
      <w:r w:rsidRPr="007E4111">
        <w:t>Ator indica opção de recebimento igual a “pelo cargo comissionado”</w:t>
      </w:r>
      <w:r>
        <w:t xml:space="preserve"> e a relação de vínculo de cargo comissionado é a principal com tipo de provimento igual a nomeação – item  4.1.1.4</w:t>
      </w:r>
      <w:bookmarkEnd w:id="13"/>
    </w:p>
    <w:p w:rsidR="00642063" w:rsidRDefault="00642063" w:rsidP="0064206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a relação de vínculo de cargo comissionado sendo alterada é a principal, e que possui tipo de provimento igual a “Nomeação”.</w:t>
      </w:r>
    </w:p>
    <w:p w:rsidR="00642063" w:rsidRPr="007E4111" w:rsidRDefault="00642063" w:rsidP="0064206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7E4111">
        <w:t xml:space="preserve">O sistema verifica que o ator indicou a </w:t>
      </w:r>
      <w:r w:rsidRPr="007E4111">
        <w:rPr>
          <w:u w:val="single"/>
        </w:rPr>
        <w:t>opção de remuneração</w:t>
      </w:r>
      <w:r w:rsidRPr="007E4111">
        <w:t xml:space="preserve"> igual à “Pelo Cargo Comissionado”.</w:t>
      </w:r>
    </w:p>
    <w:p w:rsidR="00642063" w:rsidRPr="007E4111" w:rsidRDefault="00642063" w:rsidP="0064206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7E4111">
        <w:t>O</w:t>
      </w:r>
      <w:r>
        <w:t xml:space="preserve"> sistema</w:t>
      </w:r>
      <w:r w:rsidRPr="007E4111">
        <w:t xml:space="preserve"> recupera todas as relações de vínculo de cargo comissionado do vínculo ao qual está sendo alterada a opção de recebimento, vigentes na data atual, e exibe para o ator os cargos comissionados destas relações de vínculo.</w:t>
      </w:r>
    </w:p>
    <w:p w:rsidR="00642063" w:rsidRPr="00CD0CB6" w:rsidRDefault="00642063" w:rsidP="0064206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D0CB6">
        <w:t>Retorna ao item 4.1.1.4.</w:t>
      </w:r>
    </w:p>
    <w:p w:rsidR="00642063" w:rsidRDefault="00642063" w:rsidP="0064206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349386"/>
      <w:bookmarkEnd w:id="12"/>
      <w:r>
        <w:t>Exceções</w:t>
      </w:r>
      <w:bookmarkEnd w:id="14"/>
    </w:p>
    <w:p w:rsidR="00642063" w:rsidRDefault="00642063" w:rsidP="0064206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Respeitar regras de vigência padrão do sistema.</w:t>
      </w:r>
    </w:p>
    <w:p w:rsidR="00642063" w:rsidRDefault="00642063" w:rsidP="00642063">
      <w:pPr>
        <w:pStyle w:val="Ttulo4"/>
        <w:numPr>
          <w:ilvl w:val="0"/>
          <w:numId w:val="0"/>
        </w:numPr>
        <w:ind w:left="1080"/>
      </w:pPr>
    </w:p>
    <w:p w:rsidR="00642063" w:rsidRPr="00D032DE" w:rsidRDefault="00642063" w:rsidP="00642063"/>
    <w:p w:rsidR="00642063" w:rsidRPr="00FB102E" w:rsidRDefault="00642063" w:rsidP="00642063">
      <w:pPr>
        <w:pStyle w:val="Ttulo2"/>
      </w:pPr>
      <w:r>
        <w:rPr>
          <w:vanish/>
        </w:rPr>
        <w:t xml:space="preserve">UCS988 </w:t>
      </w:r>
      <w:bookmarkStart w:id="15" w:name="_Toc404349387"/>
      <w:r w:rsidRPr="00FB102E">
        <w:t>Excluir Opção de Recebimento de Cargo Comissionado</w:t>
      </w:r>
      <w:bookmarkEnd w:id="15"/>
      <w:r w:rsidRPr="00FB102E">
        <w:t> </w:t>
      </w:r>
    </w:p>
    <w:p w:rsidR="00642063" w:rsidRDefault="00642063" w:rsidP="0064206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349388"/>
      <w:r>
        <w:t>Fluxo Básico</w:t>
      </w:r>
      <w:bookmarkEnd w:id="16"/>
    </w:p>
    <w:p w:rsidR="00642063" w:rsidRDefault="00642063" w:rsidP="0064206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opção de recebimento de cargo comissionado.</w:t>
      </w:r>
    </w:p>
    <w:p w:rsidR="00642063" w:rsidRDefault="00642063" w:rsidP="0064206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642063" w:rsidRDefault="00642063" w:rsidP="0064206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642063" w:rsidRDefault="00642063" w:rsidP="0064206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349389"/>
      <w:r>
        <w:t>Exceções</w:t>
      </w:r>
      <w:bookmarkEnd w:id="17"/>
    </w:p>
    <w:p w:rsidR="00642063" w:rsidRDefault="00642063" w:rsidP="0064206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Respeitar regras de vigência padrão do sistema. Ver anexo </w:t>
      </w:r>
    </w:p>
    <w:p w:rsidR="00642063" w:rsidRDefault="00642063" w:rsidP="00642063">
      <w:pPr>
        <w:pStyle w:val="Recuodecorpodetexto"/>
      </w:pPr>
    </w:p>
    <w:p w:rsidR="00642063" w:rsidRDefault="00642063" w:rsidP="00642063">
      <w:pPr>
        <w:pStyle w:val="Recuodecorpodetexto"/>
      </w:pPr>
    </w:p>
    <w:p w:rsidR="00642063" w:rsidRPr="000E26F4" w:rsidRDefault="00642063" w:rsidP="00642063">
      <w:pPr>
        <w:pStyle w:val="Ttulo2"/>
      </w:pPr>
      <w:r w:rsidRPr="000E26F4">
        <w:rPr>
          <w:vanish/>
        </w:rPr>
        <w:lastRenderedPageBreak/>
        <w:t xml:space="preserve">UCS989 </w:t>
      </w:r>
      <w:bookmarkStart w:id="18" w:name="_Toc404349390"/>
      <w:r w:rsidRPr="000E26F4">
        <w:t>Listar Opções de Recebimento de Cargo Comissionado</w:t>
      </w:r>
      <w:bookmarkEnd w:id="18"/>
      <w:r w:rsidRPr="000E26F4">
        <w:t> </w:t>
      </w:r>
    </w:p>
    <w:p w:rsidR="00642063" w:rsidRDefault="00642063" w:rsidP="0064206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349391"/>
      <w:r>
        <w:t>Fluxo Básico</w:t>
      </w:r>
      <w:bookmarkEnd w:id="19"/>
    </w:p>
    <w:p w:rsidR="00642063" w:rsidRDefault="00642063" w:rsidP="0064206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opção de recebimento de cargo comissionado.</w:t>
      </w:r>
    </w:p>
    <w:p w:rsidR="00642063" w:rsidRDefault="00642063" w:rsidP="0064206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642063" w:rsidRDefault="00642063" w:rsidP="0064206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642063" w:rsidRDefault="00642063" w:rsidP="0064206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recupera as opções de remunerações para todos os cargos comissionados da matrícula informada, conforme o filtro, e que tenham tipo de provimento igual a </w:t>
      </w:r>
      <w:r w:rsidRPr="005E411A">
        <w:rPr>
          <w:i/>
        </w:rPr>
        <w:t>“Designação”</w:t>
      </w:r>
      <w:r>
        <w:t xml:space="preserve"> ou </w:t>
      </w:r>
      <w:r w:rsidRPr="005E411A">
        <w:rPr>
          <w:i/>
        </w:rPr>
        <w:t>“Nomeação”</w:t>
      </w:r>
      <w:r>
        <w:t>.</w:t>
      </w:r>
    </w:p>
    <w:p w:rsidR="00642063" w:rsidRDefault="00642063" w:rsidP="00642063">
      <w:pPr>
        <w:pStyle w:val="Ttulo4"/>
        <w:numPr>
          <w:ilvl w:val="0"/>
          <w:numId w:val="0"/>
        </w:numPr>
        <w:ind w:left="1080"/>
      </w:pPr>
    </w:p>
    <w:p w:rsidR="00642063" w:rsidRDefault="00642063" w:rsidP="00642063">
      <w:pPr>
        <w:pStyle w:val="Recuodecorpodetexto"/>
      </w:pPr>
    </w:p>
    <w:p w:rsidR="00642063" w:rsidRDefault="00642063" w:rsidP="00642063">
      <w:pPr>
        <w:pStyle w:val="Ttulo1"/>
        <w:numPr>
          <w:ilvl w:val="0"/>
          <w:numId w:val="0"/>
        </w:numPr>
      </w:pPr>
    </w:p>
    <w:p w:rsidR="001117D1" w:rsidRDefault="001117D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642063" w:rsidRDefault="00642063" w:rsidP="00642063">
      <w:pPr>
        <w:pStyle w:val="Ttulo1"/>
        <w:keepNext w:val="0"/>
        <w:widowControl w:val="0"/>
        <w:spacing w:before="0" w:line="240" w:lineRule="auto"/>
        <w:ind w:left="540" w:hanging="540"/>
      </w:pPr>
      <w:bookmarkStart w:id="20" w:name="_Toc404349392"/>
      <w:r>
        <w:lastRenderedPageBreak/>
        <w:t>Anexos</w:t>
      </w:r>
      <w:bookmarkEnd w:id="20"/>
    </w:p>
    <w:p w:rsidR="00642063" w:rsidRDefault="00642063" w:rsidP="0064206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1" w:name="_Toc404349393"/>
      <w:r>
        <w:t>Vigência</w:t>
      </w:r>
      <w:bookmarkEnd w:id="21"/>
    </w:p>
    <w:p w:rsidR="00642063" w:rsidRDefault="00642063" w:rsidP="00642063">
      <w:pPr>
        <w:widowControl w:val="0"/>
        <w:ind w:left="1080"/>
        <w:rPr>
          <w:rFonts w:cs="Arial"/>
        </w:rPr>
      </w:pPr>
    </w:p>
    <w:p w:rsidR="00642063" w:rsidRDefault="00642063" w:rsidP="00642063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Respeitar as regras de vigência, constantes nos documentos SIGRH – CAD – Gerenciamento de Vigência – Técnico.doc e SIGRH – CAD – Vigência – Diagrama de </w:t>
      </w:r>
      <w:proofErr w:type="spellStart"/>
      <w:proofErr w:type="gramStart"/>
      <w:r>
        <w:rPr>
          <w:rFonts w:cs="Arial"/>
        </w:rPr>
        <w:t>Atividades,</w:t>
      </w:r>
      <w:proofErr w:type="gramEnd"/>
      <w:r>
        <w:rPr>
          <w:rFonts w:cs="Arial"/>
        </w:rPr>
        <w:t>doc</w:t>
      </w:r>
      <w:proofErr w:type="spellEnd"/>
      <w:r>
        <w:rPr>
          <w:rFonts w:cs="Arial"/>
        </w:rPr>
        <w:t xml:space="preserve"> com relação aos registros de históricos de opção de recebimento. </w:t>
      </w:r>
    </w:p>
    <w:p w:rsidR="00642063" w:rsidRDefault="00642063" w:rsidP="00642063">
      <w:pPr>
        <w:widowControl w:val="0"/>
        <w:ind w:left="540"/>
        <w:rPr>
          <w:rFonts w:cs="Arial"/>
        </w:rPr>
      </w:pPr>
    </w:p>
    <w:p w:rsidR="00642063" w:rsidRDefault="00642063" w:rsidP="00642063">
      <w:pPr>
        <w:widowControl w:val="0"/>
        <w:ind w:left="540"/>
        <w:rPr>
          <w:rFonts w:cs="Arial"/>
        </w:rPr>
      </w:pPr>
    </w:p>
    <w:p w:rsidR="00642063" w:rsidRDefault="00642063" w:rsidP="00642063">
      <w:pPr>
        <w:widowControl w:val="0"/>
        <w:ind w:left="540"/>
        <w:rPr>
          <w:rFonts w:cs="Arial"/>
        </w:rPr>
      </w:pPr>
    </w:p>
    <w:p w:rsidR="00642063" w:rsidRDefault="00642063" w:rsidP="00642063">
      <w:pPr>
        <w:widowControl w:val="0"/>
        <w:ind w:left="540"/>
        <w:rPr>
          <w:rFonts w:cs="Arial"/>
        </w:rPr>
      </w:pPr>
    </w:p>
    <w:p w:rsidR="001117D1" w:rsidRDefault="001117D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642063" w:rsidRDefault="00642063" w:rsidP="00642063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2" w:name="_Toc404349394"/>
      <w:r>
        <w:lastRenderedPageBreak/>
        <w:t>Revisões</w:t>
      </w:r>
      <w:bookmarkEnd w:id="22"/>
    </w:p>
    <w:p w:rsidR="00642063" w:rsidRDefault="00642063" w:rsidP="00642063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642063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42063" w:rsidRPr="00642063" w:rsidRDefault="0064206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42063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42063" w:rsidRPr="00642063" w:rsidRDefault="0064206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42063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42063" w:rsidRPr="00642063" w:rsidRDefault="0064206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42063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42063" w:rsidRPr="00642063" w:rsidRDefault="0064206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642063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42063" w:rsidRPr="00642063" w:rsidRDefault="0064206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42063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642063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1117D1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4206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Pr="001117D1" w:rsidRDefault="00642063" w:rsidP="001117D1">
            <w:pPr>
              <w:widowControl w:val="0"/>
              <w:ind w:left="0"/>
              <w:rPr>
                <w:rFonts w:cs="Arial"/>
                <w:sz w:val="16"/>
              </w:rPr>
            </w:pPr>
            <w:r w:rsidRPr="001117D1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42063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Pr="001117D1" w:rsidRDefault="00642063" w:rsidP="001117D1">
            <w:pPr>
              <w:widowControl w:val="0"/>
              <w:ind w:left="0"/>
              <w:rPr>
                <w:rFonts w:cs="Arial"/>
                <w:sz w:val="16"/>
              </w:rPr>
            </w:pPr>
            <w:r w:rsidRPr="001117D1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42063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Pr="001117D1" w:rsidRDefault="00642063" w:rsidP="001117D1">
            <w:pPr>
              <w:widowControl w:val="0"/>
              <w:ind w:left="0"/>
              <w:rPr>
                <w:rFonts w:cs="Arial"/>
                <w:sz w:val="16"/>
              </w:rPr>
            </w:pPr>
            <w:r w:rsidRPr="001117D1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42063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2063" w:rsidRDefault="0064206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Pr="001117D1" w:rsidRDefault="00642063" w:rsidP="001117D1">
            <w:pPr>
              <w:widowControl w:val="0"/>
              <w:ind w:left="0"/>
              <w:rPr>
                <w:rFonts w:cs="Arial"/>
                <w:sz w:val="16"/>
              </w:rPr>
            </w:pPr>
            <w:r w:rsidRPr="001117D1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42063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Pr="001117D1" w:rsidRDefault="00642063" w:rsidP="001117D1">
            <w:pPr>
              <w:widowControl w:val="0"/>
              <w:ind w:left="0"/>
              <w:rPr>
                <w:rFonts w:cs="Arial"/>
                <w:sz w:val="16"/>
              </w:rPr>
            </w:pPr>
            <w:r w:rsidRPr="001117D1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42063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42063" w:rsidRDefault="0064206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Pr="001117D1" w:rsidRDefault="00642063" w:rsidP="001117D1">
            <w:pPr>
              <w:widowControl w:val="0"/>
              <w:ind w:left="0"/>
              <w:rPr>
                <w:rFonts w:cs="Arial"/>
                <w:sz w:val="16"/>
              </w:rPr>
            </w:pPr>
            <w:r w:rsidRPr="001117D1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42063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42063" w:rsidRDefault="0064206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Pr="001117D1" w:rsidRDefault="00642063" w:rsidP="001117D1">
            <w:pPr>
              <w:widowControl w:val="0"/>
              <w:ind w:left="0"/>
              <w:rPr>
                <w:rFonts w:cs="Arial"/>
                <w:sz w:val="16"/>
              </w:rPr>
            </w:pPr>
            <w:r w:rsidRPr="001117D1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42063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42063" w:rsidRDefault="0064206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Pr="001117D1" w:rsidRDefault="00642063" w:rsidP="001117D1">
            <w:pPr>
              <w:widowControl w:val="0"/>
              <w:ind w:left="0"/>
              <w:rPr>
                <w:rFonts w:cs="Arial"/>
                <w:sz w:val="16"/>
              </w:rPr>
            </w:pPr>
            <w:r w:rsidRPr="001117D1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42063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42063" w:rsidRDefault="0064206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Pr="001117D1" w:rsidRDefault="00642063" w:rsidP="001117D1">
            <w:pPr>
              <w:widowControl w:val="0"/>
              <w:ind w:left="0"/>
              <w:rPr>
                <w:rFonts w:cs="Arial"/>
                <w:sz w:val="16"/>
              </w:rPr>
            </w:pPr>
            <w:r w:rsidRPr="001117D1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42063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42063" w:rsidRDefault="0064206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Pr="001117D1" w:rsidRDefault="00642063" w:rsidP="001117D1">
            <w:pPr>
              <w:widowControl w:val="0"/>
              <w:ind w:left="0"/>
              <w:rPr>
                <w:rFonts w:cs="Arial"/>
                <w:sz w:val="16"/>
              </w:rPr>
            </w:pPr>
            <w:r w:rsidRPr="001117D1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42063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42063" w:rsidRDefault="00642063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Pr="001117D1" w:rsidRDefault="00642063" w:rsidP="001117D1">
            <w:pPr>
              <w:widowControl w:val="0"/>
              <w:ind w:left="0"/>
              <w:rPr>
                <w:rFonts w:cs="Arial"/>
                <w:sz w:val="16"/>
              </w:rPr>
            </w:pPr>
            <w:r w:rsidRPr="001117D1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4206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Pr="001117D1" w:rsidRDefault="00642063" w:rsidP="001117D1">
            <w:pPr>
              <w:widowControl w:val="0"/>
              <w:ind w:left="0"/>
              <w:rPr>
                <w:rFonts w:cs="Arial"/>
                <w:sz w:val="16"/>
              </w:rPr>
            </w:pPr>
            <w:r w:rsidRPr="001117D1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4206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Pr="001117D1" w:rsidRDefault="00642063" w:rsidP="001117D1">
            <w:pPr>
              <w:widowControl w:val="0"/>
              <w:ind w:left="0"/>
              <w:rPr>
                <w:rFonts w:cs="Arial"/>
                <w:sz w:val="16"/>
              </w:rPr>
            </w:pPr>
            <w:r w:rsidRPr="001117D1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42063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42063" w:rsidRDefault="0064206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42063" w:rsidRDefault="00642063" w:rsidP="001117D1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42063" w:rsidRDefault="0064206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642063" w:rsidRDefault="00642063" w:rsidP="00642063">
      <w:pPr>
        <w:pStyle w:val="Recuodecorpodetexto"/>
      </w:pPr>
    </w:p>
    <w:p w:rsidR="00642063" w:rsidRDefault="00642063" w:rsidP="00642063"/>
    <w:p w:rsidR="00F41655" w:rsidRPr="00642063" w:rsidRDefault="00F41655" w:rsidP="00642063"/>
    <w:sectPr w:rsidR="00F41655" w:rsidRPr="00642063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2063" w:rsidRDefault="00642063" w:rsidP="002908D9">
      <w:r>
        <w:separator/>
      </w:r>
    </w:p>
  </w:endnote>
  <w:endnote w:type="continuationSeparator" w:id="0">
    <w:p w:rsidR="00642063" w:rsidRDefault="0064206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70B53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64206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117D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117D1">
            <w:rPr>
              <w:sz w:val="20"/>
              <w:szCs w:val="20"/>
            </w:rPr>
            <w:t xml:space="preserve">Keila </w:t>
          </w:r>
          <w:proofErr w:type="spellStart"/>
          <w:r w:rsidRPr="001117D1">
            <w:rPr>
              <w:sz w:val="20"/>
              <w:szCs w:val="20"/>
            </w:rPr>
            <w:t>Joanês</w:t>
          </w:r>
          <w:proofErr w:type="spellEnd"/>
          <w:r w:rsidRPr="001117D1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117D1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642063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642063">
            <w:rPr>
              <w:b/>
              <w:sz w:val="20"/>
              <w:szCs w:val="20"/>
            </w:rPr>
            <w:t xml:space="preserve"> Cargo Comissionado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42063">
            <w:rPr>
              <w:b/>
              <w:sz w:val="20"/>
              <w:szCs w:val="20"/>
            </w:rPr>
            <w:t>UCS0497</w:t>
          </w:r>
          <w:r w:rsidR="001117D1">
            <w:rPr>
              <w:b/>
              <w:sz w:val="20"/>
              <w:szCs w:val="20"/>
            </w:rPr>
            <w:t xml:space="preserve"> - Alterar Opção de Recebimento de Cargo em Comissão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2063" w:rsidRDefault="00642063" w:rsidP="002908D9">
      <w:r>
        <w:separator/>
      </w:r>
    </w:p>
  </w:footnote>
  <w:footnote w:type="continuationSeparator" w:id="0">
    <w:p w:rsidR="00642063" w:rsidRDefault="0064206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26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063"/>
    <w:rsid w:val="0000536A"/>
    <w:rsid w:val="00010C94"/>
    <w:rsid w:val="00011A7E"/>
    <w:rsid w:val="00080AA2"/>
    <w:rsid w:val="000A2BFB"/>
    <w:rsid w:val="000B4005"/>
    <w:rsid w:val="000F0299"/>
    <w:rsid w:val="00111169"/>
    <w:rsid w:val="001117D1"/>
    <w:rsid w:val="001A25E3"/>
    <w:rsid w:val="001C7A01"/>
    <w:rsid w:val="00290019"/>
    <w:rsid w:val="002908D9"/>
    <w:rsid w:val="002D336A"/>
    <w:rsid w:val="003274E5"/>
    <w:rsid w:val="003328F5"/>
    <w:rsid w:val="00370B53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42063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510D5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4206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4206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4206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4206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4206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4206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4206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4206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42063"/>
    <w:pPr>
      <w:ind w:left="0"/>
    </w:pPr>
  </w:style>
  <w:style w:type="paragraph" w:styleId="ndicedeilustraes">
    <w:name w:val="table of figures"/>
    <w:basedOn w:val="Normal"/>
    <w:next w:val="Normal"/>
    <w:semiHidden/>
    <w:rsid w:val="00642063"/>
  </w:style>
  <w:style w:type="paragraph" w:styleId="Sumrio2">
    <w:name w:val="toc 2"/>
    <w:basedOn w:val="Normal"/>
    <w:next w:val="Normal"/>
    <w:autoRedefine/>
    <w:uiPriority w:val="39"/>
    <w:rsid w:val="0064206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42063"/>
    <w:pPr>
      <w:ind w:left="480"/>
    </w:pPr>
  </w:style>
  <w:style w:type="character" w:styleId="Hyperlink">
    <w:name w:val="Hyperlink"/>
    <w:basedOn w:val="Fontepargpadro"/>
    <w:uiPriority w:val="99"/>
    <w:rsid w:val="0064206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4206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4206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4206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4206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4206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42063"/>
    <w:rPr>
      <w:sz w:val="16"/>
    </w:rPr>
  </w:style>
  <w:style w:type="character" w:styleId="Nmerodepgina">
    <w:name w:val="page number"/>
    <w:basedOn w:val="Fontepargpadro"/>
    <w:rsid w:val="0064206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4206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420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4206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42063"/>
  </w:style>
  <w:style w:type="paragraph" w:styleId="Corpodetexto">
    <w:name w:val="Body Text"/>
    <w:basedOn w:val="Normal"/>
    <w:link w:val="CorpodetextoChar"/>
    <w:rsid w:val="0064206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42063"/>
    <w:rPr>
      <w:rFonts w:eastAsia="Arial Unicode MS"/>
    </w:rPr>
  </w:style>
  <w:style w:type="paragraph" w:customStyle="1" w:styleId="tabletext">
    <w:name w:val="tabletext"/>
    <w:basedOn w:val="Normal"/>
    <w:rsid w:val="0064206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4206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4206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4206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4206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4206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4206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4206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4206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42063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4206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4206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4206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4206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4206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4206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4206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4206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42063"/>
    <w:pPr>
      <w:ind w:left="0"/>
    </w:pPr>
  </w:style>
  <w:style w:type="paragraph" w:styleId="ndicedeilustraes">
    <w:name w:val="table of figures"/>
    <w:basedOn w:val="Normal"/>
    <w:next w:val="Normal"/>
    <w:semiHidden/>
    <w:rsid w:val="00642063"/>
  </w:style>
  <w:style w:type="paragraph" w:styleId="Sumrio2">
    <w:name w:val="toc 2"/>
    <w:basedOn w:val="Normal"/>
    <w:next w:val="Normal"/>
    <w:autoRedefine/>
    <w:uiPriority w:val="39"/>
    <w:rsid w:val="0064206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42063"/>
    <w:pPr>
      <w:ind w:left="480"/>
    </w:pPr>
  </w:style>
  <w:style w:type="character" w:styleId="Hyperlink">
    <w:name w:val="Hyperlink"/>
    <w:basedOn w:val="Fontepargpadro"/>
    <w:uiPriority w:val="99"/>
    <w:rsid w:val="0064206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4206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4206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4206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4206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4206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42063"/>
    <w:rPr>
      <w:sz w:val="16"/>
    </w:rPr>
  </w:style>
  <w:style w:type="character" w:styleId="Nmerodepgina">
    <w:name w:val="page number"/>
    <w:basedOn w:val="Fontepargpadro"/>
    <w:rsid w:val="0064206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4206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420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4206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42063"/>
  </w:style>
  <w:style w:type="paragraph" w:styleId="Corpodetexto">
    <w:name w:val="Body Text"/>
    <w:basedOn w:val="Normal"/>
    <w:link w:val="CorpodetextoChar"/>
    <w:rsid w:val="0064206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42063"/>
    <w:rPr>
      <w:rFonts w:eastAsia="Arial Unicode MS"/>
    </w:rPr>
  </w:style>
  <w:style w:type="paragraph" w:customStyle="1" w:styleId="tabletext">
    <w:name w:val="tabletext"/>
    <w:basedOn w:val="Normal"/>
    <w:rsid w:val="0064206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4206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4206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4206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4206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4206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4206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4206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4206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42063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7D31F2-0B8B-4F9E-92C4-B39CBF914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7</TotalTime>
  <Pages>10</Pages>
  <Words>1077</Words>
  <Characters>6883</Characters>
  <Application>Microsoft Office Word</Application>
  <DocSecurity>0</DocSecurity>
  <Lines>57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7945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2014-11-09T05:24:00Z</cp:lastPrinted>
  <dcterms:created xsi:type="dcterms:W3CDTF">2014-11-09T05:24:00Z</dcterms:created>
  <dcterms:modified xsi:type="dcterms:W3CDTF">2014-11-21T18:07:00Z</dcterms:modified>
</cp:coreProperties>
</file>