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  <w:u w:val="single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</w:rPr>
      </w:pPr>
    </w:p>
    <w:p w:rsidR="000C22CD" w:rsidRDefault="00523D17" w:rsidP="000C22CD">
      <w:pPr>
        <w:pStyle w:val="Capa"/>
        <w:rPr>
          <w:color w:val="FF9900"/>
        </w:rPr>
      </w:pPr>
      <w:r>
        <w:t>SIGRH</w:t>
      </w:r>
    </w:p>
    <w:p w:rsidR="000C22CD" w:rsidRPr="000C22CD" w:rsidRDefault="000C22CD" w:rsidP="000C22CD">
      <w:pPr>
        <w:widowControl w:val="0"/>
        <w:rPr>
          <w:color w:val="000080"/>
        </w:rPr>
      </w:pPr>
    </w:p>
    <w:p w:rsidR="000C22CD" w:rsidRDefault="00E02023" w:rsidP="000C22CD">
      <w:pPr>
        <w:pStyle w:val="Capa"/>
        <w:rPr>
          <w:rFonts w:cs="Arial"/>
        </w:rPr>
      </w:pPr>
      <w:r>
        <w:t>UCS0761</w:t>
      </w:r>
      <w:r w:rsidR="00C03DE4">
        <w:t xml:space="preserve"> </w:t>
      </w:r>
      <w:r w:rsidR="000C22CD">
        <w:t xml:space="preserve">– </w:t>
      </w:r>
      <w:r w:rsidR="00C03DE4">
        <w:t xml:space="preserve">Pesquisar </w:t>
      </w:r>
      <w:r>
        <w:t>Servidor</w:t>
      </w:r>
    </w:p>
    <w:p w:rsidR="000C22CD" w:rsidRDefault="000C22CD" w:rsidP="000C22CD">
      <w:pPr>
        <w:widowControl w:val="0"/>
      </w:pPr>
    </w:p>
    <w:p w:rsidR="000C22CD" w:rsidRDefault="000C22CD" w:rsidP="000C22C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C22CD" w:rsidRPr="000C22CD" w:rsidRDefault="000C22CD" w:rsidP="000C22CD">
      <w:pPr>
        <w:pStyle w:val="Corpodetexto3"/>
        <w:widowControl w:val="0"/>
        <w:spacing w:after="0"/>
        <w:rPr>
          <w:rFonts w:cs="Arial"/>
        </w:rPr>
      </w:pPr>
      <w:r w:rsidRPr="000C22CD">
        <w:rPr>
          <w:rFonts w:cs="Arial"/>
        </w:rPr>
        <w:lastRenderedPageBreak/>
        <w:t>Histórico de Revisões</w:t>
      </w:r>
    </w:p>
    <w:p w:rsidR="000C22CD" w:rsidRDefault="000C22CD" w:rsidP="000C22C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E02023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14/07/2021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523D17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Eneida de Faria Bastos</w:t>
            </w: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C22CD" w:rsidRP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  <w:r w:rsidRPr="000C22CD">
        <w:rPr>
          <w:rFonts w:cs="Arial"/>
        </w:rPr>
        <w:lastRenderedPageBreak/>
        <w:t>Índice</w:t>
      </w:r>
    </w:p>
    <w:p w:rsidR="000C22CD" w:rsidRP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</w:p>
    <w:p w:rsidR="00337801" w:rsidRDefault="000C22C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7256789" w:history="1">
        <w:r w:rsidR="00337801" w:rsidRPr="00985EF4">
          <w:rPr>
            <w:rStyle w:val="Hyperlink"/>
            <w:noProof/>
          </w:rPr>
          <w:t>1.</w:t>
        </w:r>
        <w:r w:rsidR="0033780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37801" w:rsidRPr="00985EF4">
          <w:rPr>
            <w:rStyle w:val="Hyperlink"/>
            <w:noProof/>
          </w:rPr>
          <w:t>Pacote/Caso de Uso</w:t>
        </w:r>
        <w:r w:rsidR="00337801">
          <w:rPr>
            <w:noProof/>
            <w:webHidden/>
          </w:rPr>
          <w:tab/>
        </w:r>
        <w:r w:rsidR="00337801">
          <w:rPr>
            <w:noProof/>
            <w:webHidden/>
          </w:rPr>
          <w:fldChar w:fldCharType="begin"/>
        </w:r>
        <w:r w:rsidR="00337801">
          <w:rPr>
            <w:noProof/>
            <w:webHidden/>
          </w:rPr>
          <w:instrText xml:space="preserve"> PAGEREF _Toc77256789 \h </w:instrText>
        </w:r>
        <w:r w:rsidR="00337801">
          <w:rPr>
            <w:noProof/>
            <w:webHidden/>
          </w:rPr>
        </w:r>
        <w:r w:rsidR="00337801">
          <w:rPr>
            <w:noProof/>
            <w:webHidden/>
          </w:rPr>
          <w:fldChar w:fldCharType="separate"/>
        </w:r>
        <w:r w:rsidR="00337801">
          <w:rPr>
            <w:noProof/>
            <w:webHidden/>
          </w:rPr>
          <w:t>4</w:t>
        </w:r>
        <w:r w:rsidR="00337801"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0" w:history="1">
        <w:r w:rsidRPr="00985EF4">
          <w:rPr>
            <w:rStyle w:val="Hyperlink"/>
            <w:noProof/>
          </w:rPr>
          <w:t>Pesquisar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1" w:history="1">
        <w:r w:rsidRPr="00985EF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2" w:history="1">
        <w:r w:rsidRPr="00985EF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3" w:history="1">
        <w:r w:rsidRPr="00985EF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4" w:history="1">
        <w:r w:rsidRPr="00985EF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5" w:history="1">
        <w:r w:rsidRPr="00985EF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6" w:history="1">
        <w:r w:rsidRPr="00985EF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7" w:history="1">
        <w:r w:rsidRPr="00985EF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8" w:history="1">
        <w:r w:rsidRPr="00985EF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Pesquisar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799" w:history="1">
        <w:r w:rsidRPr="00985EF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800" w:history="1">
        <w:r w:rsidRPr="00985EF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Imprimir Servidores</w:t>
        </w:r>
        <w:bookmarkStart w:id="0" w:name="_GoBack"/>
        <w:bookmarkEnd w:id="0"/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801" w:history="1">
        <w:r w:rsidRPr="00985EF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802" w:history="1">
        <w:r w:rsidRPr="00985EF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Exceções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803" w:history="1">
        <w:r w:rsidRPr="00985EF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804" w:history="1">
        <w:r w:rsidRPr="00985EF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7801" w:rsidRDefault="003378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256805" w:history="1">
        <w:r w:rsidRPr="00985EF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5EF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_Toc77256805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22CD" w:rsidRDefault="000C22CD" w:rsidP="000C22CD">
      <w:pPr>
        <w:pStyle w:val="Sumrio1"/>
      </w:pPr>
      <w:r>
        <w:fldChar w:fldCharType="end"/>
      </w:r>
    </w:p>
    <w:p w:rsidR="000C22CD" w:rsidRDefault="000C22CD" w:rsidP="000C22CD">
      <w:pPr>
        <w:widowControl w:val="0"/>
        <w:rPr>
          <w:rFonts w:cs="Arial"/>
          <w:b/>
          <w:bCs/>
          <w:color w:val="000000"/>
        </w:rPr>
      </w:pPr>
    </w:p>
    <w:p w:rsidR="000C22CD" w:rsidRDefault="000C22CD" w:rsidP="000C22CD">
      <w:pPr>
        <w:pStyle w:val="Heading"/>
        <w:rPr>
          <w:rFonts w:cs="Arial"/>
          <w:szCs w:val="24"/>
          <w:lang w:val="pt-BR"/>
        </w:rPr>
      </w:pPr>
    </w:p>
    <w:p w:rsidR="000C22CD" w:rsidRDefault="000C22CD" w:rsidP="000C22CD">
      <w:pPr>
        <w:pStyle w:val="Heading"/>
      </w:pPr>
    </w:p>
    <w:p w:rsidR="000C22CD" w:rsidRDefault="000C22CD" w:rsidP="000C22CD">
      <w:pPr>
        <w:pStyle w:val="Heading"/>
        <w:jc w:val="center"/>
      </w:pPr>
    </w:p>
    <w:p w:rsidR="000C22CD" w:rsidRDefault="000C22CD" w:rsidP="000C22C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C22CD" w:rsidRDefault="000C22CD" w:rsidP="00790DCA">
      <w:pPr>
        <w:pStyle w:val="Ttulo1"/>
      </w:pPr>
      <w:bookmarkStart w:id="1" w:name="_Toc77256789"/>
      <w:r>
        <w:lastRenderedPageBreak/>
        <w:t>Pacote/Caso de Uso</w:t>
      </w:r>
      <w:bookmarkEnd w:id="1"/>
    </w:p>
    <w:p w:rsidR="000C22CD" w:rsidRDefault="000C22CD" w:rsidP="000C22CD">
      <w:pPr>
        <w:pStyle w:val="Rodap"/>
        <w:rPr>
          <w:rFonts w:cs="Arial"/>
          <w:b/>
          <w:bCs/>
          <w:color w:val="000080"/>
          <w:sz w:val="28"/>
        </w:rPr>
      </w:pPr>
    </w:p>
    <w:p w:rsidR="000C22CD" w:rsidRDefault="00C03DE4" w:rsidP="00F40310">
      <w:pPr>
        <w:pStyle w:val="Subttulo"/>
      </w:pPr>
      <w:bookmarkStart w:id="2" w:name="_Toc77256790"/>
      <w:r>
        <w:t xml:space="preserve">Pesquisar </w:t>
      </w:r>
      <w:r w:rsidR="00E02023">
        <w:t>Servidor</w:t>
      </w:r>
      <w:bookmarkEnd w:id="2"/>
    </w:p>
    <w:p w:rsidR="008F489F" w:rsidRDefault="008F489F" w:rsidP="008F489F"/>
    <w:p w:rsidR="000C22CD" w:rsidRDefault="000C22CD" w:rsidP="00790DCA">
      <w:pPr>
        <w:pStyle w:val="Ttulo2"/>
      </w:pPr>
      <w:bookmarkStart w:id="3" w:name="_Toc77256791"/>
      <w:r>
        <w:t>Descrição</w:t>
      </w:r>
      <w:bookmarkEnd w:id="3"/>
    </w:p>
    <w:p w:rsidR="000C22CD" w:rsidRDefault="000C22CD" w:rsidP="000C22CD">
      <w:pPr>
        <w:pStyle w:val="Recuodecorpodetexto2"/>
        <w:widowControl w:val="0"/>
        <w:ind w:left="1620" w:firstLine="0"/>
        <w:rPr>
          <w:sz w:val="24"/>
        </w:rPr>
      </w:pPr>
    </w:p>
    <w:p w:rsidR="000C22CD" w:rsidRDefault="000C22CD" w:rsidP="000C22C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</w:t>
      </w:r>
      <w:r w:rsidR="00236009">
        <w:rPr>
          <w:sz w:val="24"/>
        </w:rPr>
        <w:t>emissão</w:t>
      </w:r>
      <w:r>
        <w:rPr>
          <w:sz w:val="24"/>
        </w:rPr>
        <w:t xml:space="preserve"> d</w:t>
      </w:r>
      <w:r w:rsidR="00C03DE4">
        <w:rPr>
          <w:sz w:val="24"/>
        </w:rPr>
        <w:t>o</w:t>
      </w:r>
      <w:r>
        <w:rPr>
          <w:sz w:val="24"/>
        </w:rPr>
        <w:t xml:space="preserve"> </w:t>
      </w:r>
      <w:r w:rsidR="00C03DE4">
        <w:rPr>
          <w:sz w:val="24"/>
        </w:rPr>
        <w:t xml:space="preserve">Pesquisar </w:t>
      </w:r>
      <w:r w:rsidR="00E02023">
        <w:rPr>
          <w:sz w:val="24"/>
        </w:rPr>
        <w:t>Servidor</w:t>
      </w:r>
      <w:r>
        <w:rPr>
          <w:sz w:val="24"/>
        </w:rPr>
        <w:t>.</w:t>
      </w:r>
    </w:p>
    <w:p w:rsidR="000C22CD" w:rsidRDefault="000C22CD" w:rsidP="000C22CD">
      <w:pPr>
        <w:pStyle w:val="Recuodecorpodetexto2"/>
        <w:widowControl w:val="0"/>
        <w:ind w:left="1620" w:firstLine="0"/>
        <w:rPr>
          <w:sz w:val="24"/>
        </w:rPr>
      </w:pPr>
    </w:p>
    <w:p w:rsidR="00C7060E" w:rsidRDefault="00C7060E" w:rsidP="000C22CD">
      <w:pPr>
        <w:pStyle w:val="Recuodecorpodetexto2"/>
        <w:widowControl w:val="0"/>
        <w:ind w:left="1620" w:firstLine="0"/>
        <w:rPr>
          <w:sz w:val="24"/>
        </w:rPr>
      </w:pPr>
    </w:p>
    <w:p w:rsidR="000C22CD" w:rsidRDefault="000C22CD" w:rsidP="00790DCA">
      <w:pPr>
        <w:pStyle w:val="Ttulo2"/>
      </w:pPr>
      <w:bookmarkStart w:id="4" w:name="_Toc77256792"/>
      <w:r>
        <w:t>Requisitos atendidos</w:t>
      </w:r>
      <w:bookmarkEnd w:id="4"/>
    </w:p>
    <w:p w:rsidR="000C22CD" w:rsidRDefault="000C22CD" w:rsidP="000C22CD"/>
    <w:p w:rsidR="00C7060E" w:rsidRDefault="00C7060E" w:rsidP="000C22CD">
      <w:pPr>
        <w:pStyle w:val="Recuodecorpodetexto"/>
        <w:ind w:left="1260"/>
      </w:pPr>
      <w:r>
        <w:t xml:space="preserve">Impressão de </w:t>
      </w:r>
      <w:r w:rsidR="00E02023">
        <w:t>lista de servidores respeitando filtros selecionados.</w:t>
      </w:r>
    </w:p>
    <w:p w:rsidR="00C7060E" w:rsidRDefault="00C7060E">
      <w:pPr>
        <w:spacing w:line="240" w:lineRule="auto"/>
        <w:ind w:left="0"/>
        <w:jc w:val="left"/>
        <w:rPr>
          <w:rFonts w:cs="Arial"/>
        </w:rPr>
      </w:pPr>
      <w:r>
        <w:br w:type="page"/>
      </w:r>
    </w:p>
    <w:p w:rsidR="00C7060E" w:rsidRDefault="00C7060E" w:rsidP="00790DCA">
      <w:pPr>
        <w:pStyle w:val="Ttulo1"/>
      </w:pPr>
      <w:bookmarkStart w:id="5" w:name="_Toc74060965"/>
      <w:bookmarkStart w:id="6" w:name="_Toc77256793"/>
      <w:r>
        <w:lastRenderedPageBreak/>
        <w:t>Conceito</w:t>
      </w:r>
      <w:bookmarkEnd w:id="5"/>
      <w:bookmarkEnd w:id="6"/>
      <w:r>
        <w:tab/>
      </w:r>
    </w:p>
    <w:p w:rsidR="00C7060E" w:rsidRDefault="00C7060E" w:rsidP="00C7060E"/>
    <w:p w:rsidR="00C7060E" w:rsidRDefault="00C7060E" w:rsidP="00790DCA">
      <w:pPr>
        <w:pStyle w:val="Ttulo2"/>
      </w:pPr>
      <w:bookmarkStart w:id="7" w:name="_Toc74060966"/>
      <w:bookmarkStart w:id="8" w:name="_Toc77256794"/>
      <w:r>
        <w:t>Conceitos principais</w:t>
      </w:r>
      <w:bookmarkEnd w:id="7"/>
      <w:bookmarkEnd w:id="8"/>
    </w:p>
    <w:p w:rsidR="00C7060E" w:rsidRDefault="00C7060E" w:rsidP="00C7060E">
      <w:pPr>
        <w:pStyle w:val="Cabealho"/>
        <w:rPr>
          <w:rFonts w:cs="Arial"/>
        </w:rPr>
      </w:pPr>
    </w:p>
    <w:tbl>
      <w:tblPr>
        <w:tblW w:w="9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9"/>
        <w:gridCol w:w="1091"/>
        <w:gridCol w:w="5645"/>
      </w:tblGrid>
      <w:tr w:rsidR="00C7060E" w:rsidTr="00136388">
        <w:trPr>
          <w:trHeight w:val="600"/>
        </w:trPr>
        <w:tc>
          <w:tcPr>
            <w:tcW w:w="2338" w:type="dxa"/>
          </w:tcPr>
          <w:p w:rsidR="00C7060E" w:rsidRDefault="00E02023" w:rsidP="00C7060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Servidor</w:t>
            </w:r>
          </w:p>
        </w:tc>
        <w:tc>
          <w:tcPr>
            <w:tcW w:w="6732" w:type="dxa"/>
            <w:gridSpan w:val="2"/>
          </w:tcPr>
          <w:p w:rsidR="00C7060E" w:rsidRDefault="00E02023" w:rsidP="00E02023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Servidores do estado</w:t>
            </w:r>
          </w:p>
        </w:tc>
      </w:tr>
      <w:tr w:rsidR="00C7060E" w:rsidRPr="00AC4062" w:rsidTr="001363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0"/>
        </w:trPr>
        <w:tc>
          <w:tcPr>
            <w:tcW w:w="3428" w:type="dxa"/>
            <w:gridSpan w:val="2"/>
          </w:tcPr>
          <w:p w:rsidR="00C7060E" w:rsidRPr="00AC4062" w:rsidRDefault="00C7060E" w:rsidP="0013638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C7060E" w:rsidRPr="00AC4062" w:rsidRDefault="00C7060E" w:rsidP="00136388">
            <w:pPr>
              <w:pStyle w:val="Cabealho"/>
              <w:rPr>
                <w:rFonts w:cs="Arial"/>
              </w:rPr>
            </w:pPr>
          </w:p>
        </w:tc>
      </w:tr>
    </w:tbl>
    <w:p w:rsidR="00C7060E" w:rsidRDefault="00C7060E" w:rsidP="00790DCA">
      <w:pPr>
        <w:pStyle w:val="Ttulo2"/>
      </w:pPr>
      <w:bookmarkStart w:id="9" w:name="_Toc74060967"/>
      <w:bookmarkStart w:id="10" w:name="_Toc77256795"/>
      <w:r>
        <w:t>Conceitos associados</w:t>
      </w:r>
      <w:bookmarkEnd w:id="9"/>
      <w:bookmarkEnd w:id="10"/>
    </w:p>
    <w:p w:rsidR="00C7060E" w:rsidRDefault="00C7060E" w:rsidP="00C7060E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060E" w:rsidTr="00C7060E">
        <w:trPr>
          <w:trHeight w:val="600"/>
        </w:trPr>
        <w:tc>
          <w:tcPr>
            <w:tcW w:w="2338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6732" w:type="dxa"/>
          </w:tcPr>
          <w:p w:rsidR="00C7060E" w:rsidRDefault="00C7060E" w:rsidP="00C706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do Estado.</w:t>
            </w:r>
          </w:p>
        </w:tc>
      </w:tr>
    </w:tbl>
    <w:p w:rsidR="00C7060E" w:rsidRDefault="00C7060E" w:rsidP="00C7060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060E" w:rsidTr="00136388">
        <w:trPr>
          <w:trHeight w:val="600"/>
        </w:trPr>
        <w:tc>
          <w:tcPr>
            <w:tcW w:w="1600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Estrutura de Carreira</w:t>
            </w:r>
          </w:p>
        </w:tc>
        <w:tc>
          <w:tcPr>
            <w:tcW w:w="4606" w:type="dxa"/>
          </w:tcPr>
          <w:p w:rsidR="00C7060E" w:rsidRDefault="00C7060E" w:rsidP="0013638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hierárquicos de cada carreira do Estado.</w:t>
            </w:r>
          </w:p>
        </w:tc>
      </w:tr>
    </w:tbl>
    <w:p w:rsidR="00C7060E" w:rsidRDefault="00C7060E" w:rsidP="00C7060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060E" w:rsidTr="00E02023">
        <w:trPr>
          <w:trHeight w:val="600"/>
        </w:trPr>
        <w:tc>
          <w:tcPr>
            <w:tcW w:w="2338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trabalho</w:t>
            </w:r>
          </w:p>
        </w:tc>
        <w:tc>
          <w:tcPr>
            <w:tcW w:w="6732" w:type="dxa"/>
          </w:tcPr>
          <w:p w:rsidR="00C7060E" w:rsidRDefault="00C7060E" w:rsidP="0013638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Relações de trabalho que a pessoa pode ter nos órgãos ou empresas públicas.</w:t>
            </w:r>
          </w:p>
        </w:tc>
      </w:tr>
      <w:tr w:rsidR="00C7060E" w:rsidTr="00C7060E">
        <w:trPr>
          <w:trHeight w:val="600"/>
        </w:trPr>
        <w:tc>
          <w:tcPr>
            <w:tcW w:w="2338" w:type="dxa"/>
          </w:tcPr>
          <w:p w:rsidR="00C7060E" w:rsidRDefault="00C7060E" w:rsidP="00136388">
            <w:pPr>
              <w:pStyle w:val="Cabealho"/>
              <w:ind w:left="0"/>
              <w:jc w:val="left"/>
              <w:rPr>
                <w:rFonts w:cs="Arial"/>
                <w:b/>
              </w:rPr>
            </w:pPr>
          </w:p>
          <w:p w:rsidR="00C7060E" w:rsidRDefault="00C7060E" w:rsidP="00C7060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</w:t>
            </w:r>
          </w:p>
        </w:tc>
        <w:tc>
          <w:tcPr>
            <w:tcW w:w="6732" w:type="dxa"/>
          </w:tcPr>
          <w:p w:rsidR="00C7060E" w:rsidRDefault="00C7060E" w:rsidP="00136388">
            <w:pPr>
              <w:pStyle w:val="Cabealho"/>
              <w:rPr>
                <w:rFonts w:cs="Arial"/>
              </w:rPr>
            </w:pPr>
          </w:p>
          <w:p w:rsidR="00C7060E" w:rsidRDefault="00C7060E" w:rsidP="00C706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Dados referentes ao servidor.</w:t>
            </w:r>
          </w:p>
        </w:tc>
      </w:tr>
    </w:tbl>
    <w:p w:rsidR="00E02023" w:rsidRDefault="00E02023" w:rsidP="00C7060E"/>
    <w:p w:rsidR="00E02023" w:rsidRDefault="00E02023">
      <w:pPr>
        <w:spacing w:line="240" w:lineRule="auto"/>
        <w:ind w:left="0"/>
        <w:jc w:val="left"/>
      </w:pPr>
      <w:r>
        <w:br w:type="page"/>
      </w:r>
    </w:p>
    <w:p w:rsidR="00C7060E" w:rsidRPr="00C7060E" w:rsidRDefault="00C7060E" w:rsidP="00C7060E"/>
    <w:p w:rsidR="00C7060E" w:rsidRDefault="00C7060E" w:rsidP="00790DCA">
      <w:pPr>
        <w:pStyle w:val="Ttulo1"/>
      </w:pPr>
      <w:bookmarkStart w:id="11" w:name="_Toc77256796"/>
      <w:r>
        <w:t>Diagrama</w:t>
      </w:r>
      <w:bookmarkEnd w:id="11"/>
    </w:p>
    <w:p w:rsidR="00C7060E" w:rsidRDefault="00C7060E" w:rsidP="00C7060E"/>
    <w:p w:rsidR="00C7060E" w:rsidRPr="008F489F" w:rsidRDefault="00E02023" w:rsidP="00E020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>
            <wp:extent cx="2362835" cy="15665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C7060E" w:rsidRDefault="00C7060E">
      <w:pPr>
        <w:spacing w:line="240" w:lineRule="auto"/>
        <w:ind w:left="0"/>
        <w:jc w:val="left"/>
      </w:pPr>
      <w:r>
        <w:br w:type="page"/>
      </w:r>
    </w:p>
    <w:p w:rsidR="000C22CD" w:rsidRDefault="000C22CD" w:rsidP="00790DCA">
      <w:pPr>
        <w:pStyle w:val="Ttulo1"/>
      </w:pPr>
      <w:bookmarkStart w:id="12" w:name="_Toc77256797"/>
      <w:r>
        <w:lastRenderedPageBreak/>
        <w:t>Casos de Uso</w:t>
      </w:r>
      <w:bookmarkEnd w:id="12"/>
    </w:p>
    <w:p w:rsidR="000C22CD" w:rsidRDefault="00C03DE4" w:rsidP="00790DCA">
      <w:pPr>
        <w:pStyle w:val="Ttulo2"/>
      </w:pPr>
      <w:bookmarkStart w:id="13" w:name="_Toc248633655"/>
      <w:bookmarkStart w:id="14" w:name="_Toc77256798"/>
      <w:r>
        <w:t xml:space="preserve">Pesquisar </w:t>
      </w:r>
      <w:r w:rsidR="00E02023">
        <w:t>Servidor</w:t>
      </w:r>
      <w:bookmarkEnd w:id="14"/>
    </w:p>
    <w:p w:rsidR="000C22CD" w:rsidRDefault="000C22CD" w:rsidP="00790DCA">
      <w:pPr>
        <w:pStyle w:val="Ttulo3"/>
      </w:pPr>
      <w:bookmarkStart w:id="15" w:name="_Toc77256799"/>
      <w:r>
        <w:t>Fluxo Básico</w:t>
      </w:r>
      <w:bookmarkEnd w:id="13"/>
      <w:bookmarkEnd w:id="15"/>
    </w:p>
    <w:p w:rsidR="000C22CD" w:rsidRDefault="000C22CD" w:rsidP="00790DCA">
      <w:pPr>
        <w:pStyle w:val="Ttulo4"/>
      </w:pPr>
      <w:r>
        <w:t xml:space="preserve">O ator </w:t>
      </w:r>
      <w:r w:rsidR="008F489F">
        <w:t xml:space="preserve">entra na </w:t>
      </w:r>
      <w:r>
        <w:t>opção “</w:t>
      </w:r>
      <w:r w:rsidR="00C03DE4">
        <w:t xml:space="preserve">Pesquisar </w:t>
      </w:r>
      <w:r w:rsidR="00E02023">
        <w:t>Servidor</w:t>
      </w:r>
      <w:r w:rsidR="00C03DE4">
        <w:t>” para</w:t>
      </w:r>
      <w:r w:rsidR="00523D17">
        <w:t xml:space="preserve"> geração de</w:t>
      </w:r>
      <w:r w:rsidR="00C03DE4">
        <w:t xml:space="preserve"> relatório de servidores </w:t>
      </w:r>
      <w:r w:rsidR="00E02023">
        <w:t>e respectivas características.</w:t>
      </w:r>
    </w:p>
    <w:p w:rsidR="000C22CD" w:rsidRDefault="000C22CD" w:rsidP="00790DCA">
      <w:pPr>
        <w:pStyle w:val="Ttulo4"/>
      </w:pPr>
      <w:r>
        <w:t xml:space="preserve">O sistema exibe os filtros de pesquisa. </w:t>
      </w:r>
    </w:p>
    <w:p w:rsidR="000C22CD" w:rsidRDefault="000C22CD" w:rsidP="00790DCA">
      <w:pPr>
        <w:pStyle w:val="Ttulo4"/>
      </w:pPr>
      <w:r>
        <w:t>O ator informa os dados necessários e submete a operação</w:t>
      </w:r>
      <w:r w:rsidR="008F489F">
        <w:t xml:space="preserve"> “Pesquisar”.</w:t>
      </w:r>
    </w:p>
    <w:p w:rsidR="000C22CD" w:rsidRDefault="000C22CD" w:rsidP="00790DCA">
      <w:pPr>
        <w:pStyle w:val="Ttulo4"/>
      </w:pPr>
      <w:r>
        <w:t xml:space="preserve">O sistema exibe </w:t>
      </w:r>
      <w:r w:rsidR="008F489F">
        <w:t xml:space="preserve">em tela, </w:t>
      </w:r>
      <w:r>
        <w:t xml:space="preserve">o relatório de acordo com os filtros informados ordenados por </w:t>
      </w:r>
      <w:r w:rsidR="00C03DE4">
        <w:t>nome/matrícula conforme definido no filtro</w:t>
      </w:r>
      <w:r>
        <w:t>.</w:t>
      </w:r>
    </w:p>
    <w:p w:rsidR="00790DCA" w:rsidRDefault="00790DCA" w:rsidP="00790DCA">
      <w:pPr>
        <w:pStyle w:val="Ttulo2"/>
      </w:pPr>
      <w:bookmarkStart w:id="16" w:name="_Toc77256800"/>
      <w:r>
        <w:t xml:space="preserve">Imprimir </w:t>
      </w:r>
      <w:r w:rsidR="00E02023">
        <w:t>Servidores</w:t>
      </w:r>
      <w:bookmarkEnd w:id="16"/>
    </w:p>
    <w:p w:rsidR="00790DCA" w:rsidRDefault="00790DCA" w:rsidP="00790DCA">
      <w:pPr>
        <w:pStyle w:val="Ttulo3"/>
      </w:pPr>
      <w:bookmarkStart w:id="17" w:name="_Toc77256801"/>
      <w:r>
        <w:t>Fluxo Básico</w:t>
      </w:r>
      <w:bookmarkEnd w:id="17"/>
    </w:p>
    <w:p w:rsidR="00790DCA" w:rsidRDefault="00790DCA" w:rsidP="00790DCA">
      <w:pPr>
        <w:pStyle w:val="Ttulo4"/>
      </w:pPr>
      <w:r>
        <w:t>O ator entra na opção “</w:t>
      </w:r>
      <w:r w:rsidR="00E02023">
        <w:t>Imprimir</w:t>
      </w:r>
      <w:r>
        <w:t xml:space="preserve"> </w:t>
      </w:r>
      <w:r w:rsidR="00E02023">
        <w:t>Servidor</w:t>
      </w:r>
      <w:r>
        <w:t xml:space="preserve">” para geração de relatório de servidores </w:t>
      </w:r>
      <w:r w:rsidR="00E02023">
        <w:t>e respectivas características.</w:t>
      </w:r>
    </w:p>
    <w:p w:rsidR="00790DCA" w:rsidRDefault="00790DCA" w:rsidP="00790DCA">
      <w:pPr>
        <w:pStyle w:val="Ttulo4"/>
      </w:pPr>
      <w:r>
        <w:t xml:space="preserve">O sistema exibe os filtros de pesquisa. </w:t>
      </w:r>
    </w:p>
    <w:p w:rsidR="00790DCA" w:rsidRDefault="00790DCA" w:rsidP="00790DCA">
      <w:pPr>
        <w:pStyle w:val="Ttulo4"/>
      </w:pPr>
      <w:r>
        <w:t>O ator informa os dados necessários e submete a operação “</w:t>
      </w:r>
      <w:r w:rsidR="00E02023">
        <w:t>Imprimir</w:t>
      </w:r>
      <w:r>
        <w:t>”.</w:t>
      </w:r>
    </w:p>
    <w:p w:rsidR="00E02023" w:rsidRDefault="00790DCA" w:rsidP="00790DCA">
      <w:pPr>
        <w:pStyle w:val="Ttulo4"/>
      </w:pPr>
      <w:r>
        <w:t xml:space="preserve">O sistema exibe </w:t>
      </w:r>
      <w:r w:rsidR="00E02023">
        <w:t>opção de campos a serem impressos.</w:t>
      </w:r>
    </w:p>
    <w:p w:rsidR="00E02023" w:rsidRDefault="00E02023" w:rsidP="00790DCA">
      <w:pPr>
        <w:pStyle w:val="Ttulo4"/>
      </w:pPr>
      <w:r>
        <w:t>O ator escolhe os campos e submete a operação.</w:t>
      </w:r>
    </w:p>
    <w:p w:rsidR="00790DCA" w:rsidRDefault="00E02023" w:rsidP="00E02023">
      <w:pPr>
        <w:pStyle w:val="Ttulo4"/>
      </w:pPr>
      <w:r>
        <w:t xml:space="preserve">O sistema envia relatório para fila de execução, permitindo a impressão quando o mesmo estiver pronto através da opção &lt;Relatórios&gt; do </w:t>
      </w:r>
      <w:proofErr w:type="gramStart"/>
      <w:r>
        <w:t>menu</w:t>
      </w:r>
      <w:proofErr w:type="gramEnd"/>
      <w:r>
        <w:t xml:space="preserve"> superior da aplicação.</w:t>
      </w:r>
    </w:p>
    <w:p w:rsidR="000C22CD" w:rsidRDefault="000C22CD" w:rsidP="000C22CD">
      <w:pPr>
        <w:pStyle w:val="Recuodecorpodetexto"/>
      </w:pPr>
    </w:p>
    <w:p w:rsidR="000C22CD" w:rsidRDefault="000C22CD" w:rsidP="00790DCA">
      <w:pPr>
        <w:pStyle w:val="Ttulo2"/>
      </w:pPr>
      <w:bookmarkStart w:id="18" w:name="_Toc248633666"/>
      <w:bookmarkStart w:id="19" w:name="_Toc77256802"/>
      <w:r>
        <w:t>Exceções</w:t>
      </w:r>
      <w:bookmarkEnd w:id="18"/>
      <w:r>
        <w:t xml:space="preserve"> gerais</w:t>
      </w:r>
      <w:bookmarkEnd w:id="19"/>
    </w:p>
    <w:p w:rsidR="000C22CD" w:rsidRDefault="000C22CD" w:rsidP="00790DCA">
      <w:pPr>
        <w:pStyle w:val="Ttulo3"/>
      </w:pPr>
      <w:bookmarkStart w:id="20" w:name="_Toc248633667"/>
      <w:bookmarkStart w:id="21" w:name="_Toc77256803"/>
      <w:r>
        <w:t>Exceções</w:t>
      </w:r>
      <w:bookmarkEnd w:id="20"/>
      <w:bookmarkEnd w:id="21"/>
    </w:p>
    <w:p w:rsidR="000C22CD" w:rsidRDefault="000C22CD" w:rsidP="00790DCA">
      <w:pPr>
        <w:pStyle w:val="Ttulo4"/>
      </w:pPr>
      <w:r>
        <w:t>Nenhum registro existe para o filtro informado. Apresentar mensagem MSG0010 - "Nenhum registro encontrado!".</w:t>
      </w:r>
    </w:p>
    <w:p w:rsidR="000C22CD" w:rsidRDefault="000C22CD" w:rsidP="00790DCA">
      <w:pPr>
        <w:pStyle w:val="Ttulo4"/>
        <w:numPr>
          <w:ilvl w:val="0"/>
          <w:numId w:val="0"/>
        </w:numPr>
        <w:ind w:left="2160"/>
      </w:pPr>
    </w:p>
    <w:p w:rsidR="000C22CD" w:rsidRDefault="000C22CD" w:rsidP="00790DCA">
      <w:pPr>
        <w:pStyle w:val="Ttulo1"/>
      </w:pPr>
      <w:r>
        <w:br w:type="page"/>
      </w:r>
      <w:bookmarkStart w:id="22" w:name="_Toc77256804"/>
      <w:r>
        <w:lastRenderedPageBreak/>
        <w:t>Anexos</w:t>
      </w:r>
      <w:bookmarkEnd w:id="22"/>
    </w:p>
    <w:p w:rsidR="000C22CD" w:rsidRDefault="000C22CD" w:rsidP="00523D17">
      <w:pPr>
        <w:ind w:left="0"/>
      </w:pPr>
    </w:p>
    <w:p w:rsidR="00523D17" w:rsidRDefault="00523D17" w:rsidP="00523D17">
      <w:pPr>
        <w:ind w:left="0"/>
      </w:pPr>
      <w:r>
        <w:t>Filtro:</w:t>
      </w:r>
    </w:p>
    <w:p w:rsidR="00523D17" w:rsidRDefault="00E02023" w:rsidP="00523D17">
      <w:pPr>
        <w:ind w:left="0"/>
      </w:pPr>
      <w:r>
        <w:rPr>
          <w:noProof/>
        </w:rPr>
        <w:drawing>
          <wp:inline distT="0" distB="0" distL="0" distR="0" wp14:anchorId="16D14016" wp14:editId="734ED3B1">
            <wp:extent cx="5612130" cy="2248535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523D17" w:rsidRDefault="00523D17" w:rsidP="00523D17">
      <w:pPr>
        <w:ind w:left="0"/>
      </w:pPr>
    </w:p>
    <w:p w:rsidR="00523D17" w:rsidRDefault="00523D17" w:rsidP="00523D17">
      <w:pPr>
        <w:ind w:left="0"/>
      </w:pPr>
      <w:r>
        <w:t>Layout do relatório</w:t>
      </w:r>
    </w:p>
    <w:p w:rsidR="009733C9" w:rsidRDefault="009733C9" w:rsidP="00523D17">
      <w:pPr>
        <w:ind w:left="0"/>
      </w:pPr>
    </w:p>
    <w:p w:rsidR="009733C9" w:rsidRDefault="00E02023" w:rsidP="00523D17">
      <w:pPr>
        <w:ind w:left="0"/>
      </w:pPr>
      <w:r>
        <w:rPr>
          <w:noProof/>
        </w:rPr>
        <w:drawing>
          <wp:inline distT="0" distB="0" distL="0" distR="0" wp14:anchorId="7629A3F5" wp14:editId="72C8574D">
            <wp:extent cx="5400040" cy="1897774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C9" w:rsidRDefault="009733C9" w:rsidP="00523D17">
      <w:pPr>
        <w:ind w:left="0"/>
      </w:pPr>
    </w:p>
    <w:p w:rsidR="00523D17" w:rsidRDefault="00523D17" w:rsidP="00523D17">
      <w:pPr>
        <w:ind w:left="0"/>
      </w:pPr>
    </w:p>
    <w:p w:rsidR="000C22CD" w:rsidRDefault="000C22CD" w:rsidP="000C22CD"/>
    <w:p w:rsidR="009733C9" w:rsidRDefault="009733C9" w:rsidP="000C22CD"/>
    <w:p w:rsidR="00E02023" w:rsidRDefault="00E02023">
      <w:pPr>
        <w:spacing w:line="240" w:lineRule="auto"/>
        <w:ind w:left="0"/>
        <w:jc w:val="left"/>
      </w:pPr>
      <w:r>
        <w:br w:type="page"/>
      </w:r>
    </w:p>
    <w:p w:rsidR="000C22CD" w:rsidRPr="00790DCA" w:rsidRDefault="000C22CD" w:rsidP="00790DCA">
      <w:pPr>
        <w:pStyle w:val="Ttulo1"/>
        <w:ind w:left="540" w:hanging="540"/>
      </w:pPr>
      <w:bookmarkStart w:id="23" w:name="_Toc77256805"/>
      <w:r>
        <w:lastRenderedPageBreak/>
        <w:t>Revisões</w:t>
      </w:r>
      <w:bookmarkEnd w:id="23"/>
    </w:p>
    <w:p w:rsidR="000C22CD" w:rsidRDefault="000C22CD" w:rsidP="000C22C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C22C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0C22CD" w:rsidRPr="000C22CD" w:rsidRDefault="000C22C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4031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C22CD" w:rsidRDefault="000C22CD" w:rsidP="000C22CD"/>
    <w:p w:rsidR="000C22CD" w:rsidRPr="00F47CE4" w:rsidRDefault="000C22CD" w:rsidP="000C22CD"/>
    <w:p w:rsidR="000C22CD" w:rsidRPr="00EF2A63" w:rsidRDefault="000C22CD" w:rsidP="000C22CD"/>
    <w:p w:rsidR="000C22CD" w:rsidRPr="00D36839" w:rsidRDefault="000C22CD" w:rsidP="000C22CD"/>
    <w:p w:rsidR="000C22CD" w:rsidRPr="00B66E12" w:rsidRDefault="000C22CD" w:rsidP="000C22CD"/>
    <w:p w:rsidR="00F41655" w:rsidRPr="000C22CD" w:rsidRDefault="00F41655" w:rsidP="000C22CD"/>
    <w:sectPr w:rsidR="00F41655" w:rsidRPr="000C22CD" w:rsidSect="00BD3501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60D" w:rsidRDefault="004E060D" w:rsidP="002908D9">
      <w:r>
        <w:separator/>
      </w:r>
    </w:p>
  </w:endnote>
  <w:endnote w:type="continuationSeparator" w:id="0">
    <w:p w:rsidR="004E060D" w:rsidRDefault="004E060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37801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23D1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Eneida de Faria Bastos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523D17" w:rsidRDefault="00523D17" w:rsidP="00E0202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SIGRH</w:t>
          </w:r>
          <w:r w:rsidR="00B53128">
            <w:rPr>
              <w:b/>
              <w:sz w:val="20"/>
              <w:szCs w:val="20"/>
            </w:rPr>
            <w:t xml:space="preserve"> </w:t>
          </w:r>
          <w:r w:rsidR="009733C9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9733C9">
            <w:rPr>
              <w:b/>
              <w:sz w:val="20"/>
              <w:szCs w:val="20"/>
            </w:rPr>
            <w:t xml:space="preserve">Cadastro – </w:t>
          </w:r>
          <w:proofErr w:type="gramStart"/>
          <w:r w:rsidR="00E02023">
            <w:rPr>
              <w:b/>
              <w:sz w:val="20"/>
              <w:szCs w:val="20"/>
            </w:rPr>
            <w:t>Vinculo</w:t>
          </w:r>
          <w:proofErr w:type="gramEnd"/>
          <w:r w:rsidR="009733C9">
            <w:rPr>
              <w:b/>
              <w:sz w:val="20"/>
              <w:szCs w:val="20"/>
            </w:rPr>
            <w:t xml:space="preserve"> - </w:t>
          </w:r>
          <w:r w:rsidR="00010C94">
            <w:rPr>
              <w:b/>
              <w:sz w:val="20"/>
              <w:szCs w:val="20"/>
            </w:rPr>
            <w:t xml:space="preserve"> </w:t>
          </w:r>
          <w:proofErr w:type="gramStart"/>
        </w:p>
        <w:p w:rsidR="00BD3501" w:rsidRPr="00BD3501" w:rsidRDefault="000C22CD" w:rsidP="00E0202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proofErr w:type="gramEnd"/>
          <w:r>
            <w:rPr>
              <w:b/>
              <w:sz w:val="20"/>
              <w:szCs w:val="20"/>
            </w:rPr>
            <w:t>UCS0</w:t>
          </w:r>
          <w:r w:rsidR="00523D17">
            <w:rPr>
              <w:b/>
              <w:sz w:val="20"/>
              <w:szCs w:val="20"/>
            </w:rPr>
            <w:t>7</w:t>
          </w:r>
          <w:r w:rsidR="00E02023">
            <w:rPr>
              <w:b/>
              <w:sz w:val="20"/>
              <w:szCs w:val="20"/>
            </w:rPr>
            <w:t>61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4031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90DCA" w:rsidRPr="00790DCA">
            <w:rPr>
              <w:b/>
              <w:sz w:val="20"/>
              <w:szCs w:val="20"/>
            </w:rPr>
            <w:t xml:space="preserve">Pesquisar </w:t>
          </w:r>
          <w:r w:rsidR="00E02023">
            <w:rPr>
              <w:b/>
              <w:sz w:val="20"/>
              <w:szCs w:val="20"/>
            </w:rPr>
            <w:t>Servidor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171BBA7" wp14:editId="4338D38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60D" w:rsidRDefault="004E060D" w:rsidP="002908D9">
      <w:r>
        <w:separator/>
      </w:r>
    </w:p>
  </w:footnote>
  <w:footnote w:type="continuationSeparator" w:id="0">
    <w:p w:rsidR="004E060D" w:rsidRDefault="004E060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C097E88" wp14:editId="2348070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D41F59A" wp14:editId="0677E3E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523D17" w:rsidP="00DF1DDA">
                          <w:pPr>
                            <w:pStyle w:val="Caixatexto"/>
                          </w:pPr>
                          <w:r>
                            <w:t>SIGRH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523D17" w:rsidP="00DF1DDA">
                    <w:pPr>
                      <w:pStyle w:val="Caixatexto"/>
                    </w:pPr>
                    <w:r>
                      <w:t>SIGRH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06F9972" wp14:editId="145E738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6838021" wp14:editId="7DD7234A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3950F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24A3C83"/>
    <w:multiLevelType w:val="multilevel"/>
    <w:tmpl w:val="E27EAC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0AD3572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C8A6DB8"/>
    <w:multiLevelType w:val="multilevel"/>
    <w:tmpl w:val="6B2E3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4">
    <w:nsid w:val="5E4C4732"/>
    <w:multiLevelType w:val="multilevel"/>
    <w:tmpl w:val="FEFEDF7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E525AF4"/>
    <w:multiLevelType w:val="multilevel"/>
    <w:tmpl w:val="718C6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21"/>
  </w:num>
  <w:num w:numId="5">
    <w:abstractNumId w:val="16"/>
  </w:num>
  <w:num w:numId="6">
    <w:abstractNumId w:val="19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8"/>
  </w:num>
  <w:num w:numId="12">
    <w:abstractNumId w:val="17"/>
  </w:num>
  <w:num w:numId="13">
    <w:abstractNumId w:val="2"/>
  </w:num>
  <w:num w:numId="14">
    <w:abstractNumId w:val="11"/>
  </w:num>
  <w:num w:numId="15">
    <w:abstractNumId w:val="6"/>
  </w:num>
  <w:num w:numId="16">
    <w:abstractNumId w:val="15"/>
  </w:num>
  <w:num w:numId="17">
    <w:abstractNumId w:val="4"/>
  </w:num>
  <w:num w:numId="18">
    <w:abstractNumId w:val="13"/>
  </w:num>
  <w:num w:numId="19">
    <w:abstractNumId w:val="4"/>
  </w:num>
  <w:num w:numId="20">
    <w:abstractNumId w:val="4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10"/>
  </w:num>
  <w:num w:numId="25">
    <w:abstractNumId w:val="5"/>
  </w:num>
  <w:num w:numId="26">
    <w:abstractNumId w:val="20"/>
  </w:num>
  <w:num w:numId="27">
    <w:abstractNumId w:val="14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2CD"/>
    <w:rsid w:val="0000536A"/>
    <w:rsid w:val="00010C94"/>
    <w:rsid w:val="00011A7E"/>
    <w:rsid w:val="00080AA2"/>
    <w:rsid w:val="000A2BFB"/>
    <w:rsid w:val="000B4005"/>
    <w:rsid w:val="000C22CD"/>
    <w:rsid w:val="000F0299"/>
    <w:rsid w:val="00111169"/>
    <w:rsid w:val="001A25E3"/>
    <w:rsid w:val="001C7A01"/>
    <w:rsid w:val="00236009"/>
    <w:rsid w:val="00290019"/>
    <w:rsid w:val="002908D9"/>
    <w:rsid w:val="002B1C60"/>
    <w:rsid w:val="002D336A"/>
    <w:rsid w:val="003274E5"/>
    <w:rsid w:val="003328F5"/>
    <w:rsid w:val="00337801"/>
    <w:rsid w:val="00374B36"/>
    <w:rsid w:val="0037750D"/>
    <w:rsid w:val="00381644"/>
    <w:rsid w:val="00463AB4"/>
    <w:rsid w:val="004E060D"/>
    <w:rsid w:val="004E0834"/>
    <w:rsid w:val="004F657F"/>
    <w:rsid w:val="00523D17"/>
    <w:rsid w:val="00550536"/>
    <w:rsid w:val="0059301A"/>
    <w:rsid w:val="005C6514"/>
    <w:rsid w:val="005D35E4"/>
    <w:rsid w:val="00616D7E"/>
    <w:rsid w:val="00623E87"/>
    <w:rsid w:val="00652148"/>
    <w:rsid w:val="00772123"/>
    <w:rsid w:val="00790DCA"/>
    <w:rsid w:val="007A4B3D"/>
    <w:rsid w:val="007E2985"/>
    <w:rsid w:val="00845060"/>
    <w:rsid w:val="008806C7"/>
    <w:rsid w:val="008F489F"/>
    <w:rsid w:val="0091194C"/>
    <w:rsid w:val="009123FD"/>
    <w:rsid w:val="00914555"/>
    <w:rsid w:val="009733C9"/>
    <w:rsid w:val="00980E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3DE4"/>
    <w:rsid w:val="00C06B86"/>
    <w:rsid w:val="00C53A11"/>
    <w:rsid w:val="00C7060E"/>
    <w:rsid w:val="00C80215"/>
    <w:rsid w:val="00CA0CEF"/>
    <w:rsid w:val="00DB0139"/>
    <w:rsid w:val="00DF1DDA"/>
    <w:rsid w:val="00E02023"/>
    <w:rsid w:val="00E81253"/>
    <w:rsid w:val="00F071FA"/>
    <w:rsid w:val="00F40310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2C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790DCA"/>
    <w:pPr>
      <w:widowControl w:val="0"/>
      <w:numPr>
        <w:numId w:val="27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90DCA"/>
    <w:pPr>
      <w:numPr>
        <w:ilvl w:val="1"/>
        <w:numId w:val="2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90DCA"/>
    <w:pPr>
      <w:keepNext/>
      <w:numPr>
        <w:ilvl w:val="2"/>
        <w:numId w:val="2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90DCA"/>
    <w:pPr>
      <w:widowControl w:val="0"/>
      <w:numPr>
        <w:ilvl w:val="3"/>
        <w:numId w:val="2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2C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2C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2C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2CD"/>
    <w:pPr>
      <w:ind w:left="0"/>
    </w:pPr>
  </w:style>
  <w:style w:type="paragraph" w:styleId="ndicedeilustraes">
    <w:name w:val="table of figures"/>
    <w:basedOn w:val="Normal"/>
    <w:next w:val="Normal"/>
    <w:semiHidden/>
    <w:rsid w:val="000C22CD"/>
  </w:style>
  <w:style w:type="paragraph" w:styleId="Sumrio2">
    <w:name w:val="toc 2"/>
    <w:basedOn w:val="Normal"/>
    <w:next w:val="Normal"/>
    <w:autoRedefine/>
    <w:uiPriority w:val="39"/>
    <w:rsid w:val="000C22C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2CD"/>
    <w:pPr>
      <w:ind w:left="480"/>
    </w:pPr>
  </w:style>
  <w:style w:type="character" w:styleId="Hyperlink">
    <w:name w:val="Hyperlink"/>
    <w:basedOn w:val="Fontepargpadro"/>
    <w:uiPriority w:val="99"/>
    <w:rsid w:val="000C22C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C22C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0C22C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90D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2C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2C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2CD"/>
    <w:rPr>
      <w:sz w:val="16"/>
    </w:rPr>
  </w:style>
  <w:style w:type="character" w:styleId="Nmerodepgina">
    <w:name w:val="page number"/>
    <w:basedOn w:val="Fontepargpadro"/>
    <w:rsid w:val="000C22C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2C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2C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2CD"/>
  </w:style>
  <w:style w:type="paragraph" w:styleId="Corpodetexto">
    <w:name w:val="Body Text"/>
    <w:basedOn w:val="Normal"/>
    <w:link w:val="CorpodetextoChar"/>
    <w:rsid w:val="000C22C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2CD"/>
    <w:rPr>
      <w:rFonts w:eastAsia="Arial Unicode MS"/>
    </w:rPr>
  </w:style>
  <w:style w:type="paragraph" w:customStyle="1" w:styleId="tabletext">
    <w:name w:val="tabletext"/>
    <w:basedOn w:val="Normal"/>
    <w:rsid w:val="000C22C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2C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2C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2C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2C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0C22CD"/>
    <w:rPr>
      <w:color w:val="0000FF"/>
    </w:rPr>
  </w:style>
  <w:style w:type="paragraph" w:styleId="Corpodetexto2">
    <w:name w:val="Body Text 2"/>
    <w:basedOn w:val="Normal"/>
    <w:link w:val="Corpodetexto2Char"/>
    <w:rsid w:val="000C22C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2C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2C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2C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2CD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790DCA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0C22CD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0C22CD"/>
    <w:rPr>
      <w:rFonts w:ascii="Arial" w:hAnsi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2C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790DCA"/>
    <w:pPr>
      <w:widowControl w:val="0"/>
      <w:numPr>
        <w:numId w:val="27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90DCA"/>
    <w:pPr>
      <w:numPr>
        <w:ilvl w:val="1"/>
        <w:numId w:val="2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90DCA"/>
    <w:pPr>
      <w:keepNext/>
      <w:numPr>
        <w:ilvl w:val="2"/>
        <w:numId w:val="2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90DCA"/>
    <w:pPr>
      <w:widowControl w:val="0"/>
      <w:numPr>
        <w:ilvl w:val="3"/>
        <w:numId w:val="2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2C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2C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2C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2CD"/>
    <w:pPr>
      <w:ind w:left="0"/>
    </w:pPr>
  </w:style>
  <w:style w:type="paragraph" w:styleId="ndicedeilustraes">
    <w:name w:val="table of figures"/>
    <w:basedOn w:val="Normal"/>
    <w:next w:val="Normal"/>
    <w:semiHidden/>
    <w:rsid w:val="000C22CD"/>
  </w:style>
  <w:style w:type="paragraph" w:styleId="Sumrio2">
    <w:name w:val="toc 2"/>
    <w:basedOn w:val="Normal"/>
    <w:next w:val="Normal"/>
    <w:autoRedefine/>
    <w:uiPriority w:val="39"/>
    <w:rsid w:val="000C22C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2CD"/>
    <w:pPr>
      <w:ind w:left="480"/>
    </w:pPr>
  </w:style>
  <w:style w:type="character" w:styleId="Hyperlink">
    <w:name w:val="Hyperlink"/>
    <w:basedOn w:val="Fontepargpadro"/>
    <w:uiPriority w:val="99"/>
    <w:rsid w:val="000C22C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C22C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0C22C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90D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2C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2C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2CD"/>
    <w:rPr>
      <w:sz w:val="16"/>
    </w:rPr>
  </w:style>
  <w:style w:type="character" w:styleId="Nmerodepgina">
    <w:name w:val="page number"/>
    <w:basedOn w:val="Fontepargpadro"/>
    <w:rsid w:val="000C22C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2C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2C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2CD"/>
  </w:style>
  <w:style w:type="paragraph" w:styleId="Corpodetexto">
    <w:name w:val="Body Text"/>
    <w:basedOn w:val="Normal"/>
    <w:link w:val="CorpodetextoChar"/>
    <w:rsid w:val="000C22C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2CD"/>
    <w:rPr>
      <w:rFonts w:eastAsia="Arial Unicode MS"/>
    </w:rPr>
  </w:style>
  <w:style w:type="paragraph" w:customStyle="1" w:styleId="tabletext">
    <w:name w:val="tabletext"/>
    <w:basedOn w:val="Normal"/>
    <w:rsid w:val="000C22C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2C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2C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2C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2C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0C22CD"/>
    <w:rPr>
      <w:color w:val="0000FF"/>
    </w:rPr>
  </w:style>
  <w:style w:type="paragraph" w:styleId="Corpodetexto2">
    <w:name w:val="Body Text 2"/>
    <w:basedOn w:val="Normal"/>
    <w:link w:val="Corpodetexto2Char"/>
    <w:rsid w:val="000C22C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2C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2C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2C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2CD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790DCA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0C22CD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0C22CD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90D9E9-1F67-4D4D-8C1E-BCE6D4508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</TotalTime>
  <Pages>9</Pages>
  <Words>718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4589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De Faria Bastos, Eneida</cp:lastModifiedBy>
  <cp:revision>3</cp:revision>
  <cp:lastPrinted>2014-11-09T04:45:00Z</cp:lastPrinted>
  <dcterms:created xsi:type="dcterms:W3CDTF">2021-07-15T18:52:00Z</dcterms:created>
  <dcterms:modified xsi:type="dcterms:W3CDTF">2021-07-15T18:53:00Z</dcterms:modified>
</cp:coreProperties>
</file>